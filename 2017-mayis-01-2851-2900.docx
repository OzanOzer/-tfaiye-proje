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g" ContentType="image/jpg"/>
  <Default Extension="png" ContentType="image/png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body>
    <w:p>
      <w:pPr>
        <w:spacing w:before="77" w:after="0" w:line="182" w:lineRule="exact"/>
        <w:ind w:left="-361" w:right="-20"/>
        <w:jc w:val="left"/>
        <w:tabs>
          <w:tab w:pos="2080" w:val="left"/>
        </w:tabs>
        <w:rPr>
          <w:rFonts w:ascii="Times New Roman" w:hAnsi="Times New Roman" w:cs="Times New Roman" w:eastAsia="Times New Roman"/>
          <w:sz w:val="25"/>
          <w:szCs w:val="25"/>
        </w:rPr>
      </w:pPr>
      <w:rPr/>
      <w:r>
        <w:rPr>
          <w:rFonts w:ascii="Times New Roman" w:hAnsi="Times New Roman" w:cs="Times New Roman" w:eastAsia="Times New Roman"/>
          <w:sz w:val="25"/>
          <w:szCs w:val="25"/>
          <w:color w:val="959797"/>
          <w:spacing w:val="0"/>
          <w:w w:val="600"/>
          <w:position w:val="-9"/>
        </w:rPr>
        <w:t>-</w:t>
      </w:r>
      <w:r>
        <w:rPr>
          <w:rFonts w:ascii="Times New Roman" w:hAnsi="Times New Roman" w:cs="Times New Roman" w:eastAsia="Times New Roman"/>
          <w:sz w:val="25"/>
          <w:szCs w:val="25"/>
          <w:color w:val="959797"/>
          <w:spacing w:val="-259"/>
          <w:w w:val="600"/>
          <w:position w:val="-9"/>
        </w:rPr>
        <w:t> </w:t>
      </w:r>
      <w:r>
        <w:rPr>
          <w:rFonts w:ascii="Times New Roman" w:hAnsi="Times New Roman" w:cs="Times New Roman" w:eastAsia="Times New Roman"/>
          <w:sz w:val="25"/>
          <w:szCs w:val="25"/>
          <w:color w:val="959797"/>
          <w:spacing w:val="0"/>
          <w:w w:val="600"/>
          <w:position w:val="-9"/>
        </w:rPr>
        <w:t>-</w:t>
      </w:r>
      <w:r>
        <w:rPr>
          <w:rFonts w:ascii="Times New Roman" w:hAnsi="Times New Roman" w:cs="Times New Roman" w:eastAsia="Times New Roman"/>
          <w:sz w:val="25"/>
          <w:szCs w:val="25"/>
          <w:color w:val="959797"/>
          <w:spacing w:val="0"/>
          <w:w w:val="100"/>
          <w:position w:val="-9"/>
        </w:rPr>
        <w:tab/>
      </w:r>
      <w:r>
        <w:rPr>
          <w:rFonts w:ascii="Times New Roman" w:hAnsi="Times New Roman" w:cs="Times New Roman" w:eastAsia="Times New Roman"/>
          <w:sz w:val="25"/>
          <w:szCs w:val="25"/>
          <w:color w:val="959797"/>
          <w:spacing w:val="0"/>
          <w:w w:val="100"/>
          <w:position w:val="-9"/>
        </w:rPr>
      </w:r>
      <w:r>
        <w:rPr>
          <w:rFonts w:ascii="Times New Roman" w:hAnsi="Times New Roman" w:cs="Times New Roman" w:eastAsia="Times New Roman"/>
          <w:sz w:val="25"/>
          <w:szCs w:val="25"/>
          <w:color w:val="C4C4C4"/>
          <w:spacing w:val="0"/>
          <w:w w:val="132"/>
          <w:position w:val="-9"/>
        </w:rPr>
        <w:t>·</w:t>
      </w:r>
      <w:r>
        <w:rPr>
          <w:rFonts w:ascii="Times New Roman" w:hAnsi="Times New Roman" w:cs="Times New Roman" w:eastAsia="Times New Roman"/>
          <w:sz w:val="25"/>
          <w:szCs w:val="25"/>
          <w:color w:val="C4C4C4"/>
          <w:spacing w:val="4"/>
          <w:w w:val="132"/>
          <w:position w:val="-9"/>
        </w:rPr>
        <w:t>·</w:t>
      </w:r>
      <w:r>
        <w:rPr>
          <w:rFonts w:ascii="Times New Roman" w:hAnsi="Times New Roman" w:cs="Times New Roman" w:eastAsia="Times New Roman"/>
          <w:sz w:val="25"/>
          <w:szCs w:val="25"/>
          <w:color w:val="A7A7A7"/>
          <w:spacing w:val="0"/>
          <w:w w:val="133"/>
          <w:position w:val="-9"/>
        </w:rPr>
        <w:t>-</w:t>
      </w:r>
      <w:r>
        <w:rPr>
          <w:rFonts w:ascii="Times New Roman" w:hAnsi="Times New Roman" w:cs="Times New Roman" w:eastAsia="Times New Roman"/>
          <w:sz w:val="25"/>
          <w:szCs w:val="25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300" w:bottom="280" w:left="0" w:right="0"/>
        </w:sectPr>
      </w:pPr>
      <w:rPr/>
    </w:p>
    <w:p>
      <w:pPr>
        <w:spacing w:before="0" w:after="0" w:line="822" w:lineRule="exact"/>
        <w:ind w:right="-20"/>
        <w:jc w:val="left"/>
        <w:rPr>
          <w:rFonts w:ascii="Arial" w:hAnsi="Arial" w:cs="Arial" w:eastAsia="Arial"/>
          <w:sz w:val="14"/>
          <w:szCs w:val="14"/>
        </w:rPr>
      </w:pPr>
      <w:rPr/>
      <w:r>
        <w:rPr>
          <w:rFonts w:ascii="Arial" w:hAnsi="Arial" w:cs="Arial" w:eastAsia="Arial"/>
          <w:sz w:val="81"/>
          <w:szCs w:val="81"/>
          <w:color w:val="232323"/>
          <w:spacing w:val="-1020"/>
          <w:w w:val="457"/>
        </w:rPr>
        <w:t>!</w:t>
      </w:r>
      <w:r>
        <w:rPr>
          <w:rFonts w:ascii="Arial" w:hAnsi="Arial" w:cs="Arial" w:eastAsia="Arial"/>
          <w:sz w:val="14"/>
          <w:szCs w:val="14"/>
          <w:color w:val="383838"/>
          <w:spacing w:val="6"/>
          <w:w w:val="120"/>
          <w:position w:val="-12"/>
        </w:rPr>
        <w:t>I</w:t>
      </w:r>
      <w:r>
        <w:rPr>
          <w:rFonts w:ascii="Arial" w:hAnsi="Arial" w:cs="Arial" w:eastAsia="Arial"/>
          <w:sz w:val="14"/>
          <w:szCs w:val="14"/>
          <w:color w:val="383838"/>
          <w:spacing w:val="0"/>
          <w:w w:val="120"/>
          <w:position w:val="-12"/>
        </w:rPr>
        <w:t>Z</w:t>
      </w:r>
      <w:r>
        <w:rPr>
          <w:rFonts w:ascii="Arial" w:hAnsi="Arial" w:cs="Arial" w:eastAsia="Arial"/>
          <w:sz w:val="14"/>
          <w:szCs w:val="14"/>
          <w:color w:val="383838"/>
          <w:spacing w:val="-21"/>
          <w:w w:val="100"/>
          <w:position w:val="-12"/>
        </w:rPr>
        <w:t> </w:t>
      </w:r>
      <w:r>
        <w:rPr>
          <w:rFonts w:ascii="Arial" w:hAnsi="Arial" w:cs="Arial" w:eastAsia="Arial"/>
          <w:sz w:val="14"/>
          <w:szCs w:val="14"/>
          <w:color w:val="383838"/>
          <w:spacing w:val="0"/>
          <w:w w:val="112"/>
          <w:position w:val="-12"/>
        </w:rPr>
        <w:t>MIR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  <w:position w:val="0"/>
        </w:rPr>
      </w:r>
    </w:p>
    <w:p>
      <w:pPr>
        <w:spacing w:before="0" w:after="0" w:line="143" w:lineRule="exact"/>
        <w:ind w:right="-20"/>
        <w:jc w:val="right"/>
        <w:rPr>
          <w:rFonts w:ascii="Arial" w:hAnsi="Arial" w:cs="Arial" w:eastAsia="Arial"/>
          <w:sz w:val="15"/>
          <w:szCs w:val="15"/>
        </w:rPr>
      </w:pPr>
      <w:rPr/>
      <w:r>
        <w:rPr>
          <w:rFonts w:ascii="Arial" w:hAnsi="Arial" w:cs="Arial" w:eastAsia="Arial"/>
          <w:sz w:val="15"/>
          <w:szCs w:val="15"/>
          <w:color w:val="383838"/>
          <w:spacing w:val="0"/>
          <w:w w:val="103"/>
        </w:rPr>
        <w:t>BÜYÜKŞEHIR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</w:rPr>
      </w:r>
    </w:p>
    <w:p>
      <w:pPr>
        <w:spacing w:before="0" w:after="0" w:line="141" w:lineRule="exact"/>
        <w:ind w:right="17"/>
        <w:jc w:val="right"/>
        <w:rPr>
          <w:rFonts w:ascii="Arial" w:hAnsi="Arial" w:cs="Arial" w:eastAsia="Arial"/>
          <w:sz w:val="14"/>
          <w:szCs w:val="14"/>
        </w:rPr>
      </w:pPr>
      <w:rPr/>
      <w:r>
        <w:rPr>
          <w:rFonts w:ascii="Arial" w:hAnsi="Arial" w:cs="Arial" w:eastAsia="Arial"/>
          <w:sz w:val="14"/>
          <w:szCs w:val="14"/>
          <w:color w:val="383838"/>
          <w:w w:val="110"/>
        </w:rPr>
        <w:t>BELEDIYE</w:t>
      </w:r>
      <w:r>
        <w:rPr>
          <w:rFonts w:ascii="Arial" w:hAnsi="Arial" w:cs="Arial" w:eastAsia="Arial"/>
          <w:sz w:val="14"/>
          <w:szCs w:val="14"/>
          <w:color w:val="383838"/>
          <w:spacing w:val="-23"/>
          <w:w w:val="100"/>
        </w:rPr>
        <w:t> </w:t>
      </w:r>
      <w:r>
        <w:rPr>
          <w:rFonts w:ascii="Arial" w:hAnsi="Arial" w:cs="Arial" w:eastAsia="Arial"/>
          <w:sz w:val="14"/>
          <w:szCs w:val="14"/>
          <w:color w:val="59595B"/>
          <w:spacing w:val="0"/>
          <w:w w:val="104"/>
        </w:rPr>
        <w:t>S</w:t>
      </w:r>
      <w:r>
        <w:rPr>
          <w:rFonts w:ascii="Arial" w:hAnsi="Arial" w:cs="Arial" w:eastAsia="Arial"/>
          <w:sz w:val="14"/>
          <w:szCs w:val="14"/>
          <w:color w:val="59595B"/>
          <w:spacing w:val="-27"/>
          <w:w w:val="100"/>
        </w:rPr>
        <w:t> </w:t>
      </w:r>
      <w:r>
        <w:rPr>
          <w:rFonts w:ascii="Arial" w:hAnsi="Arial" w:cs="Arial" w:eastAsia="Arial"/>
          <w:sz w:val="14"/>
          <w:szCs w:val="14"/>
          <w:color w:val="383838"/>
          <w:spacing w:val="0"/>
          <w:w w:val="104"/>
        </w:rPr>
        <w:t>I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</w:rPr>
      </w:r>
    </w:p>
    <w:p>
      <w:pPr>
        <w:spacing w:before="4" w:after="0" w:line="220" w:lineRule="exact"/>
        <w:jc w:val="left"/>
        <w:rPr>
          <w:sz w:val="22"/>
          <w:szCs w:val="22"/>
        </w:rPr>
      </w:pPr>
      <w:rPr/>
      <w:r>
        <w:rPr/>
        <w:br w:type="column"/>
      </w:r>
      <w:r>
        <w:rPr>
          <w:sz w:val="22"/>
          <w:szCs w:val="22"/>
        </w:rPr>
      </w:r>
    </w:p>
    <w:p>
      <w:pPr>
        <w:spacing w:before="0" w:after="0" w:line="240" w:lineRule="auto"/>
        <w:ind w:left="348" w:right="4539"/>
        <w:jc w:val="center"/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22"/>
          <w:szCs w:val="22"/>
          <w:color w:val="383838"/>
          <w:spacing w:val="0"/>
          <w:w w:val="94"/>
        </w:rPr>
        <w:t>İZMİR</w:t>
      </w:r>
      <w:r>
        <w:rPr>
          <w:rFonts w:ascii="Times New Roman" w:hAnsi="Times New Roman" w:cs="Times New Roman" w:eastAsia="Times New Roman"/>
          <w:sz w:val="22"/>
          <w:szCs w:val="22"/>
          <w:color w:val="383838"/>
          <w:spacing w:val="17"/>
          <w:w w:val="94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383838"/>
          <w:spacing w:val="0"/>
          <w:w w:val="94"/>
        </w:rPr>
        <w:t>BÜYÜKŞEHİR</w:t>
      </w:r>
      <w:r>
        <w:rPr>
          <w:rFonts w:ascii="Times New Roman" w:hAnsi="Times New Roman" w:cs="Times New Roman" w:eastAsia="Times New Roman"/>
          <w:sz w:val="22"/>
          <w:szCs w:val="22"/>
          <w:color w:val="383838"/>
          <w:spacing w:val="35"/>
          <w:w w:val="94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383838"/>
          <w:spacing w:val="0"/>
          <w:w w:val="94"/>
        </w:rPr>
        <w:t>BELEDİYESİ</w:t>
      </w:r>
      <w:r>
        <w:rPr>
          <w:rFonts w:ascii="Times New Roman" w:hAnsi="Times New Roman" w:cs="Times New Roman" w:eastAsia="Times New Roman"/>
          <w:sz w:val="22"/>
          <w:szCs w:val="22"/>
          <w:color w:val="000000"/>
          <w:spacing w:val="0"/>
          <w:w w:val="100"/>
        </w:rPr>
      </w:r>
    </w:p>
    <w:p>
      <w:pPr>
        <w:spacing w:before="0" w:after="0" w:line="251" w:lineRule="exact"/>
        <w:ind w:left="453" w:right="4650"/>
        <w:jc w:val="center"/>
        <w:rPr>
          <w:rFonts w:ascii="Times New Roman" w:hAnsi="Times New Roman" w:cs="Times New Roman" w:eastAsia="Times New Roman"/>
          <w:sz w:val="22"/>
          <w:szCs w:val="22"/>
        </w:rPr>
      </w:pPr>
      <w:rPr/>
      <w:r>
        <w:rPr/>
        <w:pict>
          <v:shape style="position:absolute;margin-left:507.839996pt;margin-top:-15.771305pt;width:48.959999pt;height:45.119999pt;mso-position-horizontal-relative:page;mso-position-vertical-relative:paragraph;z-index:-15174" type="#_x0000_t75">
            <v:imagedata r:id="rId5" o:title=""/>
          </v:shape>
        </w:pict>
      </w:r>
      <w:r>
        <w:rPr>
          <w:rFonts w:ascii="Times New Roman" w:hAnsi="Times New Roman" w:cs="Times New Roman" w:eastAsia="Times New Roman"/>
          <w:sz w:val="22"/>
          <w:szCs w:val="22"/>
          <w:color w:val="383838"/>
          <w:w w:val="97"/>
        </w:rPr>
        <w:t>iTFAi</w:t>
      </w:r>
      <w:r>
        <w:rPr>
          <w:rFonts w:ascii="Times New Roman" w:hAnsi="Times New Roman" w:cs="Times New Roman" w:eastAsia="Times New Roman"/>
          <w:sz w:val="22"/>
          <w:szCs w:val="22"/>
          <w:color w:val="383838"/>
          <w:w w:val="98"/>
        </w:rPr>
        <w:t>Y</w:t>
      </w:r>
      <w:r>
        <w:rPr>
          <w:rFonts w:ascii="Times New Roman" w:hAnsi="Times New Roman" w:cs="Times New Roman" w:eastAsia="Times New Roman"/>
          <w:sz w:val="22"/>
          <w:szCs w:val="22"/>
          <w:color w:val="383838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59595B"/>
          <w:spacing w:val="0"/>
          <w:w w:val="81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color w:val="59595B"/>
          <w:spacing w:val="27"/>
          <w:w w:val="81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383838"/>
          <w:spacing w:val="0"/>
          <w:w w:val="100"/>
        </w:rPr>
        <w:t>DAİRESi</w:t>
      </w:r>
      <w:r>
        <w:rPr>
          <w:rFonts w:ascii="Times New Roman" w:hAnsi="Times New Roman" w:cs="Times New Roman" w:eastAsia="Times New Roman"/>
          <w:sz w:val="22"/>
          <w:szCs w:val="22"/>
          <w:color w:val="383838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383838"/>
          <w:spacing w:val="0"/>
          <w:w w:val="95"/>
        </w:rPr>
        <w:t>BAŞKANLIGI</w:t>
      </w:r>
      <w:r>
        <w:rPr>
          <w:rFonts w:ascii="Times New Roman" w:hAnsi="Times New Roman" w:cs="Times New Roman" w:eastAsia="Times New Roman"/>
          <w:sz w:val="22"/>
          <w:szCs w:val="22"/>
          <w:color w:val="000000"/>
          <w:spacing w:val="0"/>
          <w:w w:val="100"/>
        </w:rPr>
      </w:r>
    </w:p>
    <w:p>
      <w:pPr>
        <w:spacing w:before="2" w:after="0" w:line="240" w:lineRule="auto"/>
        <w:ind w:right="-20"/>
        <w:jc w:val="left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</w:rPr>
        <w:t>Müdahale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</w:rPr>
        <w:t>Şub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</w:rPr>
        <w:t>Müdürlüğü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0" w:after="0" w:line="248" w:lineRule="exact"/>
        <w:ind w:left="1095" w:right="5349"/>
        <w:jc w:val="center"/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22"/>
          <w:szCs w:val="22"/>
          <w:color w:val="383838"/>
          <w:w w:val="79"/>
          <w:position w:val="-1"/>
        </w:rPr>
        <w:t>Y</w:t>
      </w:r>
      <w:r>
        <w:rPr>
          <w:rFonts w:ascii="Times New Roman" w:hAnsi="Times New Roman" w:cs="Times New Roman" w:eastAsia="Times New Roman"/>
          <w:sz w:val="22"/>
          <w:szCs w:val="22"/>
          <w:color w:val="383838"/>
          <w:spacing w:val="-3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383838"/>
          <w:spacing w:val="0"/>
          <w:w w:val="100"/>
          <w:position w:val="-1"/>
        </w:rPr>
        <w:t>ANGl</w:t>
      </w:r>
      <w:r>
        <w:rPr>
          <w:rFonts w:ascii="Times New Roman" w:hAnsi="Times New Roman" w:cs="Times New Roman" w:eastAsia="Times New Roman"/>
          <w:sz w:val="22"/>
          <w:szCs w:val="22"/>
          <w:color w:val="383838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color w:val="383838"/>
          <w:spacing w:val="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383838"/>
          <w:spacing w:val="0"/>
          <w:w w:val="93"/>
          <w:position w:val="-1"/>
        </w:rPr>
        <w:t>RAPORU</w:t>
      </w:r>
      <w:r>
        <w:rPr>
          <w:rFonts w:ascii="Times New Roman" w:hAnsi="Times New Roman" w:cs="Times New Roman" w:eastAsia="Times New Roman"/>
          <w:sz w:val="22"/>
          <w:szCs w:val="22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type w:val="continuous"/>
          <w:pgSz w:w="11920" w:h="16840"/>
          <w:pgMar w:top="300" w:bottom="280" w:left="0" w:right="0"/>
          <w:cols w:num="2" w:equalWidth="0">
            <w:col w:w="4297" w:space="1655"/>
            <w:col w:w="5968"/>
          </w:cols>
        </w:sectPr>
      </w:pPr>
      <w:rPr/>
    </w:p>
    <w:p>
      <w:pPr>
        <w:spacing w:before="9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27" w:after="0" w:line="240" w:lineRule="auto"/>
        <w:ind w:left="475" w:right="-20"/>
        <w:jc w:val="left"/>
        <w:tabs>
          <w:tab w:pos="1820" w:val="left"/>
          <w:tab w:pos="3480" w:val="left"/>
          <w:tab w:pos="5780" w:val="left"/>
          <w:tab w:pos="77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26"/>
          <w:szCs w:val="26"/>
          <w:color w:val="383838"/>
          <w:w w:val="111"/>
        </w:rPr>
      </w:r>
      <w:r>
        <w:rPr>
          <w:rFonts w:ascii="Arial" w:hAnsi="Arial" w:cs="Arial" w:eastAsia="Arial"/>
          <w:sz w:val="26"/>
          <w:szCs w:val="26"/>
          <w:color w:val="383838"/>
          <w:spacing w:val="-2"/>
          <w:w w:val="100"/>
          <w:u w:val="single" w:color="676767"/>
        </w:rPr>
        <w:t>b</w:t>
      </w:r>
      <w:r>
        <w:rPr>
          <w:rFonts w:ascii="Arial" w:hAnsi="Arial" w:cs="Arial" w:eastAsia="Arial"/>
          <w:sz w:val="26"/>
          <w:szCs w:val="26"/>
          <w:color w:val="383838"/>
          <w:spacing w:val="-2"/>
          <w:w w:val="100"/>
          <w:u w:val="single" w:color="676767"/>
        </w:rPr>
      </w:r>
      <w:r>
        <w:rPr>
          <w:rFonts w:ascii="Arial" w:hAnsi="Arial" w:cs="Arial" w:eastAsia="Arial"/>
          <w:sz w:val="26"/>
          <w:szCs w:val="26"/>
          <w:color w:val="383838"/>
          <w:spacing w:val="-2"/>
          <w:w w:val="100"/>
          <w:u w:val="single" w:color="676767"/>
        </w:rPr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u w:val="single" w:color="676767"/>
        </w:rPr>
        <w:t>la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u w:val="single" w:color="676767"/>
        </w:rPr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u w:val="single" w:color="676767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0"/>
          <w:w w:val="100"/>
          <w:u w:val="single" w:color="67676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u w:val="single" w:color="676767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5"/>
          <w:w w:val="100"/>
          <w:u w:val="single" w:color="67676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u w:val="single" w:color="676767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u w:val="single" w:color="676767"/>
        </w:rPr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u w:val="single" w:color="676767"/>
        </w:rPr>
      </w:r>
      <w:r>
        <w:rPr>
          <w:rFonts w:ascii="Times New Roman" w:hAnsi="Times New Roman" w:cs="Times New Roman" w:eastAsia="Times New Roman"/>
          <w:sz w:val="19"/>
          <w:szCs w:val="19"/>
          <w:color w:val="59595B"/>
          <w:spacing w:val="0"/>
          <w:w w:val="134"/>
          <w:u w:val="single" w:color="67676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9595B"/>
          <w:spacing w:val="14"/>
          <w:w w:val="134"/>
          <w:u w:val="single" w:color="67676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u w:val="single" w:color="676767"/>
        </w:rPr>
        <w:t>09.05.2017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4"/>
          <w:w w:val="100"/>
          <w:u w:val="single" w:color="67676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u w:val="single" w:color="676767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u w:val="single" w:color="676767"/>
        </w:rPr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u w:val="single" w:color="676767"/>
        </w:rPr>
      </w:r>
      <w:r>
        <w:rPr>
          <w:rFonts w:ascii="Times New Roman" w:hAnsi="Times New Roman" w:cs="Times New Roman" w:eastAsia="Times New Roman"/>
          <w:sz w:val="19"/>
          <w:szCs w:val="19"/>
          <w:color w:val="59595B"/>
          <w:spacing w:val="-10"/>
          <w:w w:val="100"/>
          <w:u w:val="single" w:color="676767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59595B"/>
          <w:spacing w:val="-10"/>
          <w:w w:val="100"/>
          <w:u w:val="single" w:color="676767"/>
        </w:rPr>
      </w:r>
      <w:r>
        <w:rPr>
          <w:rFonts w:ascii="Times New Roman" w:hAnsi="Times New Roman" w:cs="Times New Roman" w:eastAsia="Times New Roman"/>
          <w:sz w:val="19"/>
          <w:szCs w:val="19"/>
          <w:color w:val="59595B"/>
          <w:spacing w:val="-10"/>
          <w:w w:val="100"/>
          <w:u w:val="single" w:color="676767"/>
        </w:rPr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u w:val="single" w:color="676767"/>
        </w:rPr>
        <w:t>Bildiri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u w:val="single" w:color="676767"/>
        </w:rPr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u w:val="single" w:color="676767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12"/>
          <w:w w:val="100"/>
          <w:u w:val="single" w:color="67676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u w:val="single" w:color="676767"/>
        </w:rPr>
        <w:t>Sır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u w:val="single" w:color="676767"/>
        </w:rPr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u w:val="single" w:color="676767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1"/>
          <w:w w:val="100"/>
          <w:u w:val="single" w:color="67676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u w:val="single" w:color="676767"/>
        </w:rPr>
        <w:t>No:2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u w:val="single" w:color="67676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u w:val="single" w:color="676767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u w:val="single" w:color="676767"/>
        </w:rPr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5"/>
        </w:rPr>
        <w:t>[Bildirim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2"/>
          <w:w w:val="9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:02:30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59595B"/>
          <w:spacing w:val="0"/>
          <w:w w:val="125"/>
        </w:rPr>
        <w:t>_</w:t>
      </w:r>
      <w:r>
        <w:rPr>
          <w:rFonts w:ascii="Times New Roman" w:hAnsi="Times New Roman" w:cs="Times New Roman" w:eastAsia="Times New Roman"/>
          <w:sz w:val="19"/>
          <w:szCs w:val="19"/>
          <w:color w:val="59595B"/>
          <w:spacing w:val="-6"/>
          <w:w w:val="125"/>
        </w:rPr>
        <w:t>[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2"/>
        </w:rPr>
        <w:t>cl:05326638448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4" w:after="0" w:line="240" w:lineRule="auto"/>
        <w:ind w:left="489" w:right="-20"/>
        <w:jc w:val="left"/>
        <w:tabs>
          <w:tab w:pos="1820" w:val="left"/>
          <w:tab w:pos="3480" w:val="left"/>
          <w:tab w:pos="4800" w:val="left"/>
          <w:tab w:pos="58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Kayıt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Tarihi</w:t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59595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9595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95B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09.05.2017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59595B"/>
          <w:spacing w:val="-10"/>
          <w:w w:val="89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2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95B"/>
          <w:spacing w:val="0"/>
          <w:w w:val="97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9595B"/>
          <w:spacing w:val="0"/>
          <w:w w:val="98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59595B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3"/>
        </w:rPr>
        <w:t>ıt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9"/>
          <w:w w:val="8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No</w:t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:2900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59595B"/>
          <w:spacing w:val="-20"/>
          <w:w w:val="111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8"/>
          <w:w w:val="90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59595B"/>
          <w:spacing w:val="0"/>
          <w:w w:val="54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9595B"/>
          <w:spacing w:val="-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ldirim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Ala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E7072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E707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E7072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Torbalı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Merkez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2"/>
        </w:rPr>
        <w:t>Grup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8" w:after="0" w:line="259" w:lineRule="auto"/>
        <w:ind w:left="489" w:right="5373" w:firstLine="-23"/>
        <w:jc w:val="left"/>
        <w:tabs>
          <w:tab w:pos="12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</w:rPr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20"/>
          <w:u w:val="single" w:color="6B6B6B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20"/>
          <w:u w:val="single" w:color="6B6B6B"/>
        </w:rPr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u w:val="single" w:color="6B6B6B"/>
        </w:rPr>
        <w:t>Bildirile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u w:val="single" w:color="6B6B6B"/>
        </w:rPr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u w:val="single" w:color="6B6B6B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2"/>
          <w:w w:val="100"/>
          <w:u w:val="single" w:color="6B6B6B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u w:val="single" w:color="6B6B6B"/>
        </w:rPr>
        <w:t>Adre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u w:val="single" w:color="6B6B6B"/>
        </w:rPr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u w:val="single" w:color="6B6B6B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6"/>
          <w:w w:val="100"/>
          <w:u w:val="single" w:color="6B6B6B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808082"/>
          <w:spacing w:val="0"/>
          <w:w w:val="100"/>
          <w:u w:val="single" w:color="6B6B6B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808082"/>
          <w:spacing w:val="0"/>
          <w:w w:val="100"/>
          <w:u w:val="single" w:color="6B6B6B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808082"/>
          <w:spacing w:val="2"/>
          <w:w w:val="100"/>
          <w:u w:val="single" w:color="6B6B6B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1"/>
          <w:u w:val="single" w:color="6B6B6B"/>
        </w:rPr>
        <w:t>Torbalı-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1"/>
          <w:u w:val="single" w:color="6B6B6B"/>
        </w:rPr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2"/>
          <w:u w:val="single" w:color="6B6B6B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2"/>
          <w:u w:val="single" w:color="6B6B6B"/>
        </w:rPr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2"/>
        </w:rPr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95B"/>
          <w:spacing w:val="2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dı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Otobanı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95B"/>
          <w:spacing w:val="-9"/>
          <w:w w:val="106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9"/>
          <w:w w:val="95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9595B"/>
          <w:spacing w:val="0"/>
          <w:w w:val="103"/>
        </w:rPr>
        <w:t>ğ</w:t>
      </w:r>
      <w:r>
        <w:rPr>
          <w:rFonts w:ascii="Times New Roman" w:hAnsi="Times New Roman" w:cs="Times New Roman" w:eastAsia="Times New Roman"/>
          <w:sz w:val="19"/>
          <w:szCs w:val="19"/>
          <w:color w:val="59595B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lı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Mevkiinde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3"/>
        </w:rPr>
        <w:t>Tor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"/>
          <w:w w:val="104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59595B"/>
          <w:spacing w:val="8"/>
          <w:w w:val="107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77"/>
        </w:rPr>
        <w:t>lı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808082"/>
          <w:spacing w:val="0"/>
          <w:w w:val="104"/>
        </w:rPr>
        <w:t>/</w:t>
      </w:r>
      <w:r>
        <w:rPr>
          <w:rFonts w:ascii="Times New Roman" w:hAnsi="Times New Roman" w:cs="Times New Roman" w:eastAsia="Times New Roman"/>
          <w:sz w:val="19"/>
          <w:szCs w:val="19"/>
          <w:color w:val="808082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65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95B"/>
          <w:spacing w:val="11"/>
          <w:w w:val="100"/>
        </w:rPr>
        <w:t>Z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MiR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6"/>
          <w:w w:val="10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59595B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59595B"/>
          <w:spacing w:val="9"/>
          <w:w w:val="100"/>
        </w:rPr>
        <w:t>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ru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95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9595B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Torbalı-Aydı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Otobanı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95B"/>
          <w:spacing w:val="0"/>
          <w:w w:val="100"/>
        </w:rPr>
        <w:t>Sa</w:t>
      </w:r>
      <w:r>
        <w:rPr>
          <w:rFonts w:ascii="Times New Roman" w:hAnsi="Times New Roman" w:cs="Times New Roman" w:eastAsia="Times New Roman"/>
          <w:sz w:val="19"/>
          <w:szCs w:val="19"/>
          <w:color w:val="59595B"/>
          <w:spacing w:val="3"/>
          <w:w w:val="100"/>
        </w:rPr>
        <w:t>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lı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Mevkiinde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Torbalı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808082"/>
          <w:spacing w:val="0"/>
          <w:w w:val="104"/>
        </w:rPr>
        <w:t>/</w:t>
      </w:r>
      <w:r>
        <w:rPr>
          <w:rFonts w:ascii="Times New Roman" w:hAnsi="Times New Roman" w:cs="Times New Roman" w:eastAsia="Times New Roman"/>
          <w:sz w:val="19"/>
          <w:szCs w:val="19"/>
          <w:color w:val="808082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8"/>
        </w:rPr>
        <w:t>ilMi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13"/>
          <w:w w:val="11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77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" w:after="0" w:line="214" w:lineRule="exact"/>
        <w:ind w:left="484" w:right="-20"/>
        <w:jc w:val="left"/>
        <w:tabs>
          <w:tab w:pos="1820" w:val="left"/>
          <w:tab w:pos="4640" w:val="left"/>
          <w:tab w:pos="73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w w:val="94"/>
        </w:rPr>
        <w:t>Ya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8"/>
          <w:w w:val="95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59595B"/>
          <w:spacing w:val="0"/>
          <w:w w:val="109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59595B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59595B"/>
          <w:spacing w:val="8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7"/>
        </w:rPr>
        <w:t>Ya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8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95B"/>
          <w:spacing w:val="9"/>
          <w:w w:val="10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ını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6"/>
          <w:w w:val="9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59595B"/>
          <w:spacing w:val="0"/>
          <w:w w:val="95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9595B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75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95B"/>
          <w:spacing w:val="9"/>
          <w:w w:val="10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9"/>
        </w:rPr>
        <w:t>Sınıfı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95B"/>
          <w:spacing w:val="0"/>
          <w:w w:val="89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9595B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Sınıfı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4"/>
          <w:position w:val="-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95B"/>
          <w:spacing w:val="0"/>
          <w:w w:val="95"/>
          <w:position w:val="-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9595B"/>
          <w:spacing w:val="-3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"/>
          <w:w w:val="92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59595B"/>
          <w:spacing w:val="7"/>
          <w:w w:val="92"/>
          <w:position w:val="-1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92"/>
          <w:position w:val="-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92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9"/>
          <w:w w:val="92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Sebebi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:Y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9"/>
          <w:w w:val="100"/>
          <w:position w:val="-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9595B"/>
          <w:spacing w:val="0"/>
          <w:w w:val="100"/>
          <w:position w:val="-1"/>
        </w:rPr>
        <w:t>ğ</w:t>
      </w:r>
      <w:r>
        <w:rPr>
          <w:rFonts w:ascii="Times New Roman" w:hAnsi="Times New Roman" w:cs="Times New Roman" w:eastAsia="Times New Roman"/>
          <w:sz w:val="19"/>
          <w:szCs w:val="19"/>
          <w:color w:val="59595B"/>
          <w:spacing w:val="2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Parlaması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300" w:bottom="280" w:left="0" w:right="0"/>
        </w:sectPr>
      </w:pPr>
      <w:rPr/>
    </w:p>
    <w:p>
      <w:pPr>
        <w:spacing w:before="12" w:after="0" w:line="240" w:lineRule="auto"/>
        <w:ind w:left="489" w:right="-20"/>
        <w:jc w:val="left"/>
        <w:tabs>
          <w:tab w:pos="394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65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6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8"/>
          <w:w w:val="6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c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9595B"/>
          <w:spacing w:val="0"/>
          <w:w w:val="79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59595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59595B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79"/>
        </w:rPr>
        <w:t>Yapını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79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7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5"/>
          <w:w w:val="7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94"/>
        </w:rPr>
        <w:t>Şekli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E7072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62" w:lineRule="exact"/>
        <w:ind w:right="-20"/>
        <w:jc w:val="righ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83838"/>
          <w:w w:val="96"/>
          <w:position w:val="-10"/>
        </w:rPr>
        <w:t>llc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7"/>
          <w:w w:val="96"/>
          <w:position w:val="-10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59595B"/>
          <w:spacing w:val="7"/>
          <w:w w:val="102"/>
          <w:position w:val="-10"/>
        </w:rPr>
        <w:t>o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79"/>
          <w:position w:val="-1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32"/>
          <w:w w:val="100"/>
          <w:position w:val="-1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9595B"/>
          <w:spacing w:val="0"/>
          <w:w w:val="61"/>
          <w:position w:val="-10"/>
        </w:rPr>
        <w:t>ıı</w:t>
      </w:r>
      <w:r>
        <w:rPr>
          <w:rFonts w:ascii="Times New Roman" w:hAnsi="Times New Roman" w:cs="Times New Roman" w:eastAsia="Times New Roman"/>
          <w:sz w:val="18"/>
          <w:szCs w:val="18"/>
          <w:color w:val="59595B"/>
          <w:spacing w:val="-24"/>
          <w:w w:val="100"/>
          <w:position w:val="-1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10"/>
        </w:rPr>
        <w:t>rı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7"/>
          <w:w w:val="100"/>
          <w:position w:val="-1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59595B"/>
          <w:spacing w:val="0"/>
          <w:w w:val="100"/>
          <w:position w:val="-10"/>
        </w:rPr>
        <w:t>c</w:t>
      </w:r>
      <w:r>
        <w:rPr>
          <w:rFonts w:ascii="Times New Roman" w:hAnsi="Times New Roman" w:cs="Times New Roman" w:eastAsia="Times New Roman"/>
          <w:sz w:val="18"/>
          <w:szCs w:val="18"/>
          <w:color w:val="59595B"/>
          <w:spacing w:val="29"/>
          <w:w w:val="100"/>
          <w:position w:val="-1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76"/>
          <w:position w:val="-10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31"/>
          <w:w w:val="100"/>
          <w:position w:val="-1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9595B"/>
          <w:spacing w:val="0"/>
          <w:w w:val="100"/>
          <w:position w:val="-1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59595B"/>
          <w:spacing w:val="5"/>
          <w:w w:val="100"/>
          <w:position w:val="-10"/>
        </w:rPr>
        <w:t>g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10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1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37"/>
          <w:w w:val="100"/>
          <w:position w:val="-1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90"/>
          <w:position w:val="-1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10"/>
          <w:w w:val="90"/>
          <w:position w:val="-10"/>
        </w:rPr>
        <w:t>h</w:t>
      </w:r>
      <w:r>
        <w:rPr>
          <w:rFonts w:ascii="Times New Roman" w:hAnsi="Times New Roman" w:cs="Times New Roman" w:eastAsia="Times New Roman"/>
          <w:sz w:val="18"/>
          <w:szCs w:val="18"/>
          <w:color w:val="59595B"/>
          <w:spacing w:val="0"/>
          <w:w w:val="93"/>
          <w:position w:val="-1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59595B"/>
          <w:spacing w:val="0"/>
          <w:w w:val="92"/>
          <w:position w:val="-1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59595B"/>
          <w:spacing w:val="-25"/>
          <w:w w:val="100"/>
          <w:position w:val="-1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88"/>
          <w:position w:val="-10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16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0" w:after="0" w:line="78" w:lineRule="exact"/>
        <w:ind w:right="-67"/>
        <w:jc w:val="left"/>
        <w:tabs>
          <w:tab w:pos="56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11"/>
        </w:rPr>
        <w:t>Çelik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1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11"/>
        </w:rPr>
        <w:t>Diğer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88" w:after="0" w:line="205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Kullanım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Şekli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0"/>
          <w:position w:val="-1"/>
        </w:rPr>
        <w:t>Hu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95B"/>
          <w:spacing w:val="0"/>
          <w:w w:val="96"/>
          <w:position w:val="-1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59595B"/>
          <w:spacing w:val="-3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us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2"/>
          <w:position w:val="-1"/>
        </w:rPr>
        <w:t>Otomobil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300" w:bottom="280" w:left="0" w:right="0"/>
          <w:cols w:num="3" w:equalWidth="0">
            <w:col w:w="5744" w:space="124"/>
            <w:col w:w="963" w:space="178"/>
            <w:col w:w="4911"/>
          </w:cols>
        </w:sectPr>
      </w:pPr>
      <w:rPr/>
    </w:p>
    <w:p>
      <w:pPr>
        <w:spacing w:before="0" w:after="0" w:line="476" w:lineRule="exact"/>
        <w:ind w:left="4746" w:right="-20"/>
        <w:jc w:val="left"/>
        <w:tabs>
          <w:tab w:pos="5320" w:val="left"/>
          <w:tab w:pos="6280" w:val="left"/>
          <w:tab w:pos="70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52"/>
          <w:szCs w:val="52"/>
          <w:color w:val="383838"/>
          <w:spacing w:val="0"/>
          <w:w w:val="50"/>
          <w:position w:val="-4"/>
        </w:rPr>
        <w:t>ı</w:t>
      </w:r>
      <w:r>
        <w:rPr>
          <w:rFonts w:ascii="Arial" w:hAnsi="Arial" w:cs="Arial" w:eastAsia="Arial"/>
          <w:sz w:val="52"/>
          <w:szCs w:val="52"/>
          <w:color w:val="383838"/>
          <w:spacing w:val="0"/>
          <w:w w:val="100"/>
          <w:position w:val="-4"/>
        </w:rPr>
        <w:tab/>
      </w:r>
      <w:r>
        <w:rPr>
          <w:rFonts w:ascii="Arial" w:hAnsi="Arial" w:cs="Arial" w:eastAsia="Arial"/>
          <w:sz w:val="52"/>
          <w:szCs w:val="52"/>
          <w:color w:val="383838"/>
          <w:spacing w:val="0"/>
          <w:w w:val="100"/>
          <w:position w:val="-4"/>
        </w:rPr>
      </w:r>
      <w:r>
        <w:rPr>
          <w:rFonts w:ascii="Arial" w:hAnsi="Arial" w:cs="Arial" w:eastAsia="Arial"/>
          <w:sz w:val="52"/>
          <w:szCs w:val="52"/>
          <w:color w:val="59595B"/>
          <w:spacing w:val="0"/>
          <w:w w:val="50"/>
          <w:position w:val="-4"/>
        </w:rPr>
        <w:t>ı</w:t>
      </w:r>
      <w:r>
        <w:rPr>
          <w:rFonts w:ascii="Arial" w:hAnsi="Arial" w:cs="Arial" w:eastAsia="Arial"/>
          <w:sz w:val="52"/>
          <w:szCs w:val="52"/>
          <w:color w:val="59595B"/>
          <w:spacing w:val="0"/>
          <w:w w:val="100"/>
          <w:position w:val="-4"/>
        </w:rPr>
        <w:tab/>
      </w:r>
      <w:r>
        <w:rPr>
          <w:rFonts w:ascii="Arial" w:hAnsi="Arial" w:cs="Arial" w:eastAsia="Arial"/>
          <w:sz w:val="52"/>
          <w:szCs w:val="52"/>
          <w:color w:val="59595B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14"/>
          <w:szCs w:val="14"/>
          <w:color w:val="383838"/>
          <w:spacing w:val="0"/>
          <w:w w:val="50"/>
          <w:position w:val="4"/>
        </w:rPr>
        <w:t>1</w:t>
      </w:r>
      <w:r>
        <w:rPr>
          <w:rFonts w:ascii="Times New Roman" w:hAnsi="Times New Roman" w:cs="Times New Roman" w:eastAsia="Times New Roman"/>
          <w:sz w:val="14"/>
          <w:szCs w:val="14"/>
          <w:color w:val="383838"/>
          <w:spacing w:val="-17"/>
          <w:w w:val="50"/>
          <w:position w:val="4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color w:val="383838"/>
          <w:spacing w:val="0"/>
          <w:w w:val="100"/>
          <w:position w:val="4"/>
        </w:rPr>
        <w:tab/>
      </w:r>
      <w:r>
        <w:rPr>
          <w:rFonts w:ascii="Times New Roman" w:hAnsi="Times New Roman" w:cs="Times New Roman" w:eastAsia="Times New Roman"/>
          <w:sz w:val="14"/>
          <w:szCs w:val="14"/>
          <w:color w:val="383838"/>
          <w:spacing w:val="0"/>
          <w:w w:val="100"/>
          <w:position w:val="4"/>
        </w:rPr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4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5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4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5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4"/>
        </w:rPr>
        <w:t>Altına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1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4"/>
        </w:rPr>
        <w:t>Alma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7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4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9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95B"/>
          <w:spacing w:val="4"/>
          <w:w w:val="89"/>
          <w:position w:val="4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2"/>
          <w:position w:val="4"/>
        </w:rPr>
        <w:t>02:48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03" w:lineRule="exact"/>
        <w:ind w:left="546" w:right="-20"/>
        <w:jc w:val="left"/>
        <w:tabs>
          <w:tab w:pos="2460" w:val="left"/>
          <w:tab w:pos="59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59"/>
          <w:position w:val="1"/>
        </w:rPr>
        <w:t>ana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59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12"/>
          <w:w w:val="159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8"/>
          <w:position w:val="1"/>
        </w:rPr>
        <w:t>Şeyi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9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E7072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E7072"/>
          <w:spacing w:val="-4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E7072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6E7072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59595B"/>
          <w:spacing w:val="0"/>
          <w:w w:val="100"/>
          <w:position w:val="1"/>
        </w:rPr>
        <w:t>[</w:t>
      </w:r>
      <w:r>
        <w:rPr>
          <w:rFonts w:ascii="Times New Roman" w:hAnsi="Times New Roman" w:cs="Times New Roman" w:eastAsia="Times New Roman"/>
          <w:sz w:val="19"/>
          <w:szCs w:val="19"/>
          <w:color w:val="59595B"/>
          <w:spacing w:val="2"/>
          <w:w w:val="100"/>
          <w:position w:val="1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ahibi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95B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9595B"/>
          <w:spacing w:val="1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Emre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ADALI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59595B"/>
          <w:spacing w:val="2"/>
          <w:w w:val="43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5"/>
          <w:position w:val="0"/>
        </w:rPr>
        <w:t>Ki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1"/>
          <w:w w:val="96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59595B"/>
          <w:spacing w:val="0"/>
          <w:w w:val="104"/>
          <w:position w:val="0"/>
        </w:rPr>
        <w:t>ac</w:t>
      </w:r>
      <w:r>
        <w:rPr>
          <w:rFonts w:ascii="Times New Roman" w:hAnsi="Times New Roman" w:cs="Times New Roman" w:eastAsia="Times New Roman"/>
          <w:sz w:val="19"/>
          <w:szCs w:val="19"/>
          <w:color w:val="59595B"/>
          <w:spacing w:val="-3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43"/>
          <w:position w:val="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43"/>
          <w:position w:val="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8"/>
          <w:w w:val="43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Kullana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E7072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E7072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E7072"/>
          <w:spacing w:val="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Emre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ADALI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55" w:after="0" w:line="214" w:lineRule="exact"/>
        <w:ind w:left="246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[Amiri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95B"/>
          <w:spacing w:val="0"/>
          <w:w w:val="94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9595B"/>
          <w:spacing w:val="0"/>
          <w:w w:val="95"/>
          <w:position w:val="-1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59595B"/>
          <w:spacing w:val="-2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mmet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7"/>
          <w:position w:val="-1"/>
        </w:rPr>
        <w:t>SIR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15"/>
          <w:w w:val="97"/>
          <w:position w:val="-1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7"/>
          <w:position w:val="-1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12"/>
          <w:w w:val="97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Ll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300" w:bottom="280" w:left="0" w:right="0"/>
        </w:sectPr>
      </w:pPr>
      <w:rPr/>
    </w:p>
    <w:p>
      <w:pPr>
        <w:spacing w:before="19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47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9595B"/>
          <w:w w:val="95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59595B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iden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" w:after="0" w:line="240" w:lineRule="auto"/>
        <w:ind w:left="480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9595B"/>
          <w:w w:val="85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59595B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kibin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2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1"/>
        </w:rPr>
        <w:t>[Anıç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9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95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9595B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8" w:after="0" w:line="240" w:lineRule="auto"/>
        <w:ind w:right="-63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69"/>
        </w:rPr>
        <w:t>[A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"/>
          <w:w w:val="6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95B"/>
          <w:spacing w:val="0"/>
          <w:w w:val="100"/>
        </w:rPr>
        <w:t>raç</w:t>
      </w:r>
      <w:r>
        <w:rPr>
          <w:rFonts w:ascii="Times New Roman" w:hAnsi="Times New Roman" w:cs="Times New Roman" w:eastAsia="Times New Roman"/>
          <w:sz w:val="19"/>
          <w:szCs w:val="19"/>
          <w:color w:val="59595B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Plakası: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35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EC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765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8" w:after="0" w:line="240" w:lineRule="auto"/>
        <w:ind w:left="1188"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35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3"/>
          <w:w w:val="100"/>
        </w:rPr>
        <w:t> </w:t>
      </w:r>
      <w:r>
        <w:rPr>
          <w:rFonts w:ascii="Arial" w:hAnsi="Arial" w:cs="Arial" w:eastAsia="Arial"/>
          <w:sz w:val="17"/>
          <w:szCs w:val="17"/>
          <w:color w:val="383838"/>
          <w:spacing w:val="0"/>
          <w:w w:val="144"/>
        </w:rPr>
        <w:t>y</w:t>
      </w:r>
      <w:r>
        <w:rPr>
          <w:rFonts w:ascii="Arial" w:hAnsi="Arial" w:cs="Arial" w:eastAsia="Arial"/>
          <w:sz w:val="17"/>
          <w:szCs w:val="17"/>
          <w:color w:val="383838"/>
          <w:spacing w:val="-6"/>
          <w:w w:val="14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2"/>
        </w:rPr>
        <w:t>5248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1" w:after="0" w:line="240" w:lineRule="auto"/>
        <w:ind w:left="93" w:right="-20"/>
        <w:jc w:val="left"/>
        <w:tabs>
          <w:tab w:pos="28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85"/>
        </w:rPr>
        <w:t>ıkı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85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2"/>
          <w:w w:val="18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0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9"/>
          <w:w w:val="100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59595B"/>
          <w:spacing w:val="3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30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Varı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95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9595B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3"/>
        </w:rPr>
        <w:t>02:45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4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lektri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Arıza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8"/>
        </w:rPr>
        <w:t>Gel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95B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9595B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59595B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8" w:after="0" w:line="240" w:lineRule="auto"/>
        <w:ind w:left="47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112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1" w:after="0" w:line="214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5"/>
          <w:w w:val="91"/>
          <w:position w:val="-1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59595B"/>
          <w:spacing w:val="9"/>
          <w:w w:val="91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1"/>
          <w:position w:val="-1"/>
        </w:rPr>
        <w:t>mni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15"/>
          <w:w w:val="91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95B"/>
          <w:spacing w:val="0"/>
          <w:w w:val="100"/>
          <w:position w:val="-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59595B"/>
          <w:spacing w:val="6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t-Jandarma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Gel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9"/>
          <w:w w:val="100"/>
          <w:position w:val="-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9595B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59595B"/>
          <w:spacing w:val="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95B"/>
          <w:spacing w:val="0"/>
          <w:w w:val="111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300" w:bottom="280" w:left="0" w:right="0"/>
          <w:cols w:num="3" w:equalWidth="0">
            <w:col w:w="973" w:space="1491"/>
            <w:col w:w="2011" w:space="481"/>
            <w:col w:w="6964"/>
          </w:cols>
        </w:sectPr>
      </w:pPr>
      <w:rPr/>
    </w:p>
    <w:p>
      <w:pPr>
        <w:spacing w:before="22" w:after="0" w:line="214" w:lineRule="exact"/>
        <w:ind w:left="2482" w:right="-20"/>
        <w:jc w:val="left"/>
        <w:tabs>
          <w:tab w:pos="49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"/>
          <w:w w:val="92"/>
          <w:position w:val="-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59595B"/>
          <w:spacing w:val="11"/>
          <w:w w:val="103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"/>
          <w:w w:val="81"/>
          <w:position w:val="-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59595B"/>
          <w:spacing w:val="0"/>
          <w:w w:val="104"/>
          <w:position w:val="-1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7"/>
          <w:position w:val="-1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1"/>
          <w:w w:val="97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59595B"/>
          <w:spacing w:val="11"/>
          <w:w w:val="103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64"/>
          <w:position w:val="-1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"/>
          <w:w w:val="100"/>
          <w:position w:val="-1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59595B"/>
          <w:spacing w:val="0"/>
          <w:w w:val="100"/>
          <w:position w:val="-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9595B"/>
          <w:spacing w:val="12"/>
          <w:w w:val="100"/>
          <w:position w:val="-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1"/>
        </w:rPr>
        <w:t>ısı: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6</w:t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6"/>
          <w:w w:val="88"/>
          <w:position w:val="-1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59595B"/>
          <w:spacing w:val="0"/>
          <w:w w:val="104"/>
          <w:position w:val="-1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59595B"/>
          <w:spacing w:val="-7"/>
          <w:w w:val="104"/>
          <w:position w:val="-1"/>
        </w:rPr>
        <w:t>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5"/>
          <w:position w:val="-1"/>
        </w:rPr>
        <w:t>al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2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95B"/>
          <w:spacing w:val="0"/>
          <w:w w:val="100"/>
          <w:position w:val="-1"/>
        </w:rPr>
        <w:t>gaz</w:t>
      </w:r>
      <w:r>
        <w:rPr>
          <w:rFonts w:ascii="Times New Roman" w:hAnsi="Times New Roman" w:cs="Times New Roman" w:eastAsia="Times New Roman"/>
          <w:sz w:val="19"/>
          <w:szCs w:val="19"/>
          <w:color w:val="59595B"/>
          <w:spacing w:val="2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9"/>
          <w:position w:val="-1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95B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59595B"/>
          <w:spacing w:val="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300" w:bottom="280" w:left="0" w:right="0"/>
        </w:sectPr>
      </w:pPr>
      <w:rPr/>
    </w:p>
    <w:p>
      <w:pPr>
        <w:spacing w:before="26" w:after="0" w:line="249" w:lineRule="auto"/>
        <w:ind w:left="2482" w:right="1087" w:firstLine="-2007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Yardımcı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Gitmişs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6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ık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9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9595B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59595B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4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4"/>
          <w:w w:val="95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59595B"/>
          <w:spacing w:val="9"/>
          <w:w w:val="95"/>
        </w:rPr>
        <w:t>ö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5"/>
        </w:rPr>
        <w:t>nl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7"/>
          <w:w w:val="95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9595B"/>
          <w:spacing w:val="0"/>
          <w:w w:val="95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59595B"/>
          <w:spacing w:val="6"/>
          <w:w w:val="9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9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95B"/>
          <w:spacing w:val="0"/>
          <w:w w:val="11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9" w:after="0" w:line="240" w:lineRule="auto"/>
        <w:ind w:left="248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Yardıma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4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95B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59595B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2" w:after="0" w:line="214" w:lineRule="exact"/>
        <w:ind w:left="2482"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9595B"/>
          <w:spacing w:val="8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ki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1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Amirini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1"/>
          <w:position w:val="-1"/>
        </w:rPr>
        <w:t>Adı-S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7"/>
          <w:w w:val="102"/>
          <w:position w:val="-1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59595B"/>
          <w:spacing w:val="-3"/>
          <w:w w:val="95"/>
          <w:position w:val="-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8"/>
          <w:position w:val="-1"/>
        </w:rPr>
        <w:t>adı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E7072"/>
          <w:spacing w:val="0"/>
          <w:w w:val="111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31" w:after="0" w:line="240" w:lineRule="auto"/>
        <w:ind w:right="-20"/>
        <w:jc w:val="left"/>
        <w:tabs>
          <w:tab w:pos="28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3"/>
        </w:rPr>
        <w:t>V'ıraç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7"/>
          <w:w w:val="8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E7072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E7072"/>
          <w:spacing w:val="-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E7072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6E7072"/>
          <w:spacing w:val="0"/>
          <w:w w:val="100"/>
        </w:rPr>
      </w:r>
      <w:r>
        <w:rPr>
          <w:rFonts w:ascii="Arial" w:hAnsi="Arial" w:cs="Arial" w:eastAsia="Arial"/>
          <w:sz w:val="18"/>
          <w:szCs w:val="18"/>
          <w:color w:val="383838"/>
          <w:spacing w:val="0"/>
          <w:w w:val="88"/>
        </w:rPr>
        <w:t>P</w:t>
      </w:r>
      <w:r>
        <w:rPr>
          <w:rFonts w:ascii="Arial" w:hAnsi="Arial" w:cs="Arial" w:eastAsia="Arial"/>
          <w:sz w:val="18"/>
          <w:szCs w:val="18"/>
          <w:color w:val="383838"/>
          <w:spacing w:val="12"/>
          <w:w w:val="89"/>
        </w:rPr>
        <w:t>c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54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7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7"/>
          <w:w w:val="97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59595B"/>
          <w:spacing w:val="5"/>
          <w:w w:val="116"/>
        </w:rPr>
        <w:t>c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53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95B"/>
          <w:spacing w:val="0"/>
          <w:w w:val="11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300" w:bottom="280" w:left="0" w:right="0"/>
          <w:cols w:num="2" w:equalWidth="0">
            <w:col w:w="4624" w:space="332"/>
            <w:col w:w="6964"/>
          </w:cols>
        </w:sectPr>
      </w:pPr>
      <w:rPr/>
    </w:p>
    <w:p>
      <w:pPr>
        <w:spacing w:before="22" w:after="0" w:line="240" w:lineRule="auto"/>
        <w:ind w:left="447" w:right="-73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Pla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95B"/>
          <w:spacing w:val="0"/>
          <w:w w:val="95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59595B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1"/>
        </w:rPr>
        <w:t>Görüldüğü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8" w:after="0" w:line="240" w:lineRule="auto"/>
        <w:ind w:left="47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Durum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6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vanldığında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aracı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kendileri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tarafında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söndi.lrülmü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görüldü.Tarafımızda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işlem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7"/>
        </w:rPr>
        <w:t>yapıl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1"/>
          <w:w w:val="97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59595B"/>
          <w:spacing w:val="0"/>
          <w:w w:val="83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9595B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3"/>
        </w:rPr>
        <w:t>dı.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14" w:lineRule="exact"/>
        <w:ind w:left="2473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9595B"/>
          <w:w w:val="70"/>
          <w:position w:val="-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9595B"/>
          <w:spacing w:val="6"/>
          <w:w w:val="70"/>
          <w:position w:val="-1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9"/>
          <w:position w:val="-1"/>
        </w:rPr>
        <w:t>önd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2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95B"/>
          <w:spacing w:val="0"/>
          <w:w w:val="77"/>
          <w:position w:val="-1"/>
        </w:rPr>
        <w:t>il</w:t>
      </w:r>
      <w:r>
        <w:rPr>
          <w:rFonts w:ascii="Times New Roman" w:hAnsi="Times New Roman" w:cs="Times New Roman" w:eastAsia="Times New Roman"/>
          <w:sz w:val="19"/>
          <w:szCs w:val="19"/>
          <w:color w:val="59595B"/>
          <w:spacing w:val="-2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rmcde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söndürücU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300" w:bottom="280" w:left="0" w:right="0"/>
          <w:cols w:num="2" w:equalWidth="0">
            <w:col w:w="1876" w:space="601"/>
            <w:col w:w="9443"/>
          </w:cols>
        </w:sectPr>
      </w:pPr>
      <w:rPr/>
    </w:p>
    <w:p>
      <w:pPr>
        <w:spacing w:before="6" w:after="0" w:line="240" w:lineRule="auto"/>
        <w:ind w:left="442" w:right="-20"/>
        <w:jc w:val="left"/>
        <w:tabs>
          <w:tab w:pos="4940" w:val="left"/>
          <w:tab w:pos="6840" w:val="left"/>
          <w:tab w:pos="83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42.775604pt;margin-top:5.409564pt;width:3.677175pt;height:22.5pt;mso-position-horizontal-relative:page;mso-position-vertical-relative:paragraph;z-index:-15170" type="#_x0000_t202" filled="f" stroked="f">
            <v:textbox inset="0,0,0,0">
              <w:txbxContent>
                <w:p>
                  <w:pPr>
                    <w:spacing w:before="0" w:after="0" w:line="450" w:lineRule="exact"/>
                    <w:ind w:right="-108"/>
                    <w:jc w:val="left"/>
                    <w:rPr>
                      <w:rFonts w:ascii="Arial" w:hAnsi="Arial" w:cs="Arial" w:eastAsia="Arial"/>
                      <w:sz w:val="45"/>
                      <w:szCs w:val="45"/>
                    </w:rPr>
                  </w:pPr>
                  <w:rPr/>
                  <w:r>
                    <w:rPr>
                      <w:rFonts w:ascii="Arial" w:hAnsi="Arial" w:cs="Arial" w:eastAsia="Arial"/>
                      <w:sz w:val="45"/>
                      <w:szCs w:val="45"/>
                      <w:color w:val="383838"/>
                      <w:spacing w:val="0"/>
                      <w:w w:val="58"/>
                    </w:rPr>
                    <w:t>ı</w:t>
                  </w:r>
                  <w:r>
                    <w:rPr>
                      <w:rFonts w:ascii="Arial" w:hAnsi="Arial" w:cs="Arial" w:eastAsia="Arial"/>
                      <w:sz w:val="45"/>
                      <w:szCs w:val="45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59595B"/>
          <w:spacing w:val="10"/>
          <w:w w:val="530"/>
          <w:position w:val="2"/>
        </w:rPr>
        <w:t>ö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1"/>
          <w:position w:val="2"/>
        </w:rPr>
        <w:t>ndi.lrmc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1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2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9"/>
          <w:szCs w:val="19"/>
          <w:color w:val="59595B"/>
          <w:spacing w:val="0"/>
          <w:w w:val="78"/>
          <w:position w:val="0"/>
        </w:rPr>
        <w:t>!S</w:t>
      </w:r>
      <w:r>
        <w:rPr>
          <w:rFonts w:ascii="Times New Roman" w:hAnsi="Times New Roman" w:cs="Times New Roman" w:eastAsia="Times New Roman"/>
          <w:sz w:val="19"/>
          <w:szCs w:val="19"/>
          <w:color w:val="59595B"/>
          <w:spacing w:val="-2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79"/>
          <w:position w:val="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0"/>
          <w:w w:val="79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m3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59595B"/>
          <w:spacing w:val="7"/>
          <w:w w:val="43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79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95B"/>
          <w:spacing w:val="7"/>
          <w:w w:val="100"/>
          <w:position w:val="0"/>
        </w:rPr>
        <w:t>ö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pük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0"/>
          <w:w w:val="92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59595B"/>
          <w:spacing w:val="0"/>
          <w:w w:val="92"/>
          <w:position w:val="0"/>
        </w:rPr>
        <w:t>g.</w:t>
      </w:r>
      <w:r>
        <w:rPr>
          <w:rFonts w:ascii="Times New Roman" w:hAnsi="Times New Roman" w:cs="Times New Roman" w:eastAsia="Times New Roman"/>
          <w:sz w:val="19"/>
          <w:szCs w:val="19"/>
          <w:color w:val="59595B"/>
          <w:spacing w:val="-42"/>
          <w:w w:val="92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95B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9595B"/>
          <w:spacing w:val="-9"/>
          <w:w w:val="35"/>
          <w:position w:val="0"/>
        </w:rPr>
        <w:t>j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7"/>
          <w:w w:val="86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59595B"/>
          <w:spacing w:val="0"/>
          <w:w w:val="113"/>
          <w:position w:val="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59595B"/>
          <w:spacing w:val="-3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"/>
          <w:w w:val="93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59595B"/>
          <w:spacing w:val="-4"/>
          <w:w w:val="113"/>
          <w:position w:val="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"/>
          <w:w w:val="100"/>
          <w:position w:val="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59595B"/>
          <w:spacing w:val="0"/>
          <w:w w:val="136"/>
          <w:position w:val="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59595B"/>
          <w:spacing w:val="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2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2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95B"/>
          <w:spacing w:val="2"/>
          <w:w w:val="100"/>
          <w:position w:val="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81" w:lineRule="exact"/>
        <w:ind w:right="3453"/>
        <w:jc w:val="right"/>
        <w:rPr>
          <w:rFonts w:ascii="Arial" w:hAnsi="Arial" w:cs="Arial" w:eastAsia="Arial"/>
          <w:sz w:val="25"/>
          <w:szCs w:val="25"/>
        </w:rPr>
      </w:pPr>
      <w:rPr/>
      <w:r>
        <w:rPr>
          <w:rFonts w:ascii="Arial" w:hAnsi="Arial" w:cs="Arial" w:eastAsia="Arial"/>
          <w:sz w:val="25"/>
          <w:szCs w:val="25"/>
          <w:color w:val="59595B"/>
          <w:spacing w:val="0"/>
          <w:w w:val="51"/>
        </w:rPr>
        <w:t>_ı</w:t>
      </w:r>
      <w:r>
        <w:rPr>
          <w:rFonts w:ascii="Arial" w:hAnsi="Arial" w:cs="Arial" w:eastAsia="Arial"/>
          <w:sz w:val="25"/>
          <w:szCs w:val="25"/>
          <w:color w:val="000000"/>
          <w:spacing w:val="0"/>
          <w:w w:val="100"/>
        </w:rPr>
      </w:r>
    </w:p>
    <w:p>
      <w:pPr>
        <w:spacing w:before="0" w:after="0" w:line="211" w:lineRule="exact"/>
        <w:ind w:left="2445" w:right="-20"/>
        <w:jc w:val="left"/>
        <w:rPr>
          <w:rFonts w:ascii="Arial" w:hAnsi="Arial" w:cs="Arial" w:eastAsia="Arial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!Yangınd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9"/>
          <w:w w:val="100"/>
          <w:position w:val="-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9595B"/>
          <w:spacing w:val="0"/>
          <w:w w:val="100"/>
          <w:position w:val="-1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59595B"/>
          <w:spacing w:val="1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2004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model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Jee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Gran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cherokce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marka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Siya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h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renkli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09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ADA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49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plakalı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aracı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808082"/>
          <w:spacing w:val="4"/>
          <w:w w:val="100"/>
          <w:position w:val="-1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moto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aksamında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9"/>
          <w:w w:val="100"/>
          <w:position w:val="-1"/>
        </w:rPr>
        <w:t> </w:t>
      </w:r>
      <w:r>
        <w:rPr>
          <w:rFonts w:ascii="Arial" w:hAnsi="Arial" w:cs="Arial" w:eastAsia="Arial"/>
          <w:sz w:val="16"/>
          <w:szCs w:val="16"/>
          <w:color w:val="59595B"/>
          <w:spacing w:val="0"/>
          <w:w w:val="104"/>
          <w:position w:val="-1"/>
        </w:rPr>
        <w:t>ağ</w:t>
      </w:r>
      <w:r>
        <w:rPr>
          <w:rFonts w:ascii="Arial" w:hAnsi="Arial" w:cs="Arial" w:eastAsia="Arial"/>
          <w:sz w:val="16"/>
          <w:szCs w:val="16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300" w:bottom="280" w:left="0" w:right="0"/>
        </w:sectPr>
      </w:pPr>
      <w:rPr/>
    </w:p>
    <w:p>
      <w:pPr>
        <w:spacing w:before="7" w:after="0" w:line="240" w:lineRule="auto"/>
        <w:ind w:left="442" w:right="-73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w w:val="75"/>
        </w:rPr>
        <w:t>[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4"/>
          <w:w w:val="75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59595B"/>
          <w:spacing w:val="5"/>
          <w:w w:val="108"/>
        </w:rPr>
        <w:t>ö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9"/>
        </w:rPr>
        <w:t>ndilrme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1"/>
        </w:rPr>
        <w:t>Sonundaki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8" w:after="0" w:line="240" w:lineRule="auto"/>
        <w:ind w:left="47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Hasa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Durumu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9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46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2" w:after="0" w:line="240" w:lineRule="auto"/>
        <w:ind w:left="28" w:right="424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parlaması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ile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hortumlarını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kısme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kavrulma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suretiyle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görmüştür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Tahmini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toplam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3"/>
        </w:rPr>
        <w:t>zarar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"/>
          <w:w w:val="104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59595B"/>
          <w:spacing w:val="10"/>
          <w:w w:val="101"/>
        </w:rPr>
        <w:t>z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5"/>
        </w:rPr>
        <w:t>iya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1"/>
          <w:w w:val="96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59595B"/>
          <w:spacing w:val="0"/>
          <w:w w:val="134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9595B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100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2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"/>
          <w:w w:val="102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6E7072"/>
          <w:spacing w:val="0"/>
          <w:w w:val="11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26" w:lineRule="exact"/>
        <w:ind w:right="208" w:firstLine="98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tctkikte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başlangıcının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belirtile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adreste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seyi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halindeki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Eınre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ADALI'ya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ait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95B"/>
          <w:spacing w:val="0"/>
          <w:w w:val="89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9595B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1"/>
          <w:w w:val="8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59595B"/>
          <w:spacing w:val="0"/>
          <w:w w:val="91"/>
        </w:rPr>
        <w:t>açte</w:t>
      </w:r>
      <w:r>
        <w:rPr>
          <w:rFonts w:ascii="Times New Roman" w:hAnsi="Times New Roman" w:cs="Times New Roman" w:eastAsia="Times New Roman"/>
          <w:sz w:val="19"/>
          <w:szCs w:val="19"/>
          <w:color w:val="59595B"/>
          <w:spacing w:val="0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jolduğ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görülmü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olup;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araştırma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soruşturmada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aracın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hortumlarını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9"/>
        </w:rPr>
        <w:t>patlamasın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95B"/>
          <w:spacing w:val="0"/>
          <w:w w:val="83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9595B"/>
          <w:spacing w:val="-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75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7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5"/>
          <w:w w:val="7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dolayı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59595B"/>
          <w:spacing w:val="0"/>
          <w:w w:val="100"/>
        </w:rPr>
        <w:t>cgso;</w:t>
      </w:r>
      <w:r>
        <w:rPr>
          <w:rFonts w:ascii="Times New Roman" w:hAnsi="Times New Roman" w:cs="Times New Roman" w:eastAsia="Times New Roman"/>
          <w:sz w:val="21"/>
          <w:szCs w:val="21"/>
          <w:color w:val="59595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1"/>
          <w:w w:val="89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59595B"/>
          <w:spacing w:val="0"/>
          <w:w w:val="89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9595B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nifoltunu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üzerine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aka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yağları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ale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alınası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sonuc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çıktığı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2"/>
        </w:rPr>
        <w:t>varılmıştır.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both"/>
        <w:spacing w:after="0"/>
        <w:sectPr>
          <w:type w:val="continuous"/>
          <w:pgSz w:w="11920" w:h="16840"/>
          <w:pgMar w:top="300" w:bottom="280" w:left="0" w:right="0"/>
          <w:cols w:num="2" w:equalWidth="0">
            <w:col w:w="2140" w:space="301"/>
            <w:col w:w="9479"/>
          </w:cols>
        </w:sectPr>
      </w:pPr>
      <w:rPr/>
    </w:p>
    <w:p>
      <w:pPr>
        <w:spacing w:before="5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40" w:lineRule="auto"/>
        <w:ind w:left="456" w:right="-20"/>
        <w:jc w:val="left"/>
        <w:tabs>
          <w:tab w:pos="2500" w:val="left"/>
          <w:tab w:pos="70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w w:val="98"/>
          <w:position w:val="1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w w:val="97"/>
          <w:position w:val="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95B"/>
          <w:spacing w:val="0"/>
          <w:w w:val="102"/>
          <w:position w:val="1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59595B"/>
          <w:spacing w:val="10"/>
          <w:w w:val="102"/>
          <w:position w:val="1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5"/>
          <w:position w:val="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"/>
          <w:w w:val="84"/>
          <w:position w:val="1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59595B"/>
          <w:spacing w:val="0"/>
          <w:w w:val="89"/>
          <w:position w:val="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9595B"/>
          <w:spacing w:val="-2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lı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36"/>
          <w:position w:val="1"/>
        </w:rPr>
        <w:t>irketi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36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9"/>
          <w:w w:val="136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Ad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2"/>
          <w:w w:val="100"/>
          <w:position w:val="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9595B"/>
          <w:spacing w:val="-3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5"/>
          <w:w w:val="100"/>
          <w:position w:val="1"/>
        </w:rPr>
        <w:t>Ö</w:t>
      </w:r>
      <w:r>
        <w:rPr>
          <w:rFonts w:ascii="Times New Roman" w:hAnsi="Times New Roman" w:cs="Times New Roman" w:eastAsia="Times New Roman"/>
          <w:sz w:val="19"/>
          <w:szCs w:val="19"/>
          <w:color w:val="59595B"/>
          <w:spacing w:val="9"/>
          <w:w w:val="100"/>
          <w:position w:val="1"/>
        </w:rPr>
        <w:t>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6"/>
          <w:w w:val="100"/>
          <w:position w:val="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59595B"/>
          <w:spacing w:val="10"/>
          <w:w w:val="100"/>
          <w:position w:val="1"/>
        </w:rPr>
        <w:t>c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nilcmedi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4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59595B"/>
          <w:spacing w:val="0"/>
          <w:w w:val="43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9595B"/>
          <w:spacing w:val="-3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3"/>
          <w:position w:val="0"/>
        </w:rPr>
        <w:t>Bc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4"/>
          <w:position w:val="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95B"/>
          <w:spacing w:val="11"/>
          <w:w w:val="103"/>
          <w:position w:val="0"/>
        </w:rPr>
        <w:t>c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82"/>
          <w:position w:val="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1"/>
          <w:w w:val="82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9595B"/>
          <w:spacing w:val="4"/>
          <w:w w:val="89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"/>
          <w:w w:val="102"/>
          <w:position w:val="0"/>
        </w:rPr>
        <w:t>Ö</w:t>
      </w:r>
      <w:r>
        <w:rPr>
          <w:rFonts w:ascii="Times New Roman" w:hAnsi="Times New Roman" w:cs="Times New Roman" w:eastAsia="Times New Roman"/>
          <w:sz w:val="19"/>
          <w:szCs w:val="19"/>
          <w:color w:val="59595B"/>
          <w:spacing w:val="9"/>
          <w:w w:val="103"/>
          <w:position w:val="0"/>
        </w:rPr>
        <w:t>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1"/>
          <w:position w:val="0"/>
        </w:rPr>
        <w:t>rcnilemedi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8" w:after="0" w:line="214" w:lineRule="exact"/>
        <w:ind w:left="45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8"/>
          <w:szCs w:val="18"/>
          <w:color w:val="59595B"/>
          <w:w w:val="92"/>
          <w:position w:val="-1"/>
        </w:rPr>
        <w:t>A</w:t>
      </w:r>
      <w:r>
        <w:rPr>
          <w:rFonts w:ascii="Arial" w:hAnsi="Arial" w:cs="Arial" w:eastAsia="Arial"/>
          <w:sz w:val="18"/>
          <w:szCs w:val="18"/>
          <w:color w:val="59595B"/>
          <w:spacing w:val="-34"/>
          <w:w w:val="100"/>
          <w:position w:val="-1"/>
        </w:rPr>
        <w:t> </w:t>
      </w:r>
      <w:r>
        <w:rPr>
          <w:rFonts w:ascii="Arial" w:hAnsi="Arial" w:cs="Arial" w:eastAsia="Arial"/>
          <w:sz w:val="18"/>
          <w:szCs w:val="18"/>
          <w:color w:val="383838"/>
          <w:spacing w:val="0"/>
          <w:w w:val="100"/>
          <w:position w:val="-1"/>
        </w:rPr>
        <w:t>ra</w:t>
      </w:r>
      <w:r>
        <w:rPr>
          <w:rFonts w:ascii="Arial" w:hAnsi="Arial" w:cs="Arial" w:eastAsia="Arial"/>
          <w:sz w:val="18"/>
          <w:szCs w:val="18"/>
          <w:color w:val="59595B"/>
          <w:spacing w:val="0"/>
          <w:w w:val="100"/>
          <w:position w:val="-1"/>
        </w:rPr>
        <w:t>ç</w:t>
      </w:r>
      <w:r>
        <w:rPr>
          <w:rFonts w:ascii="Arial" w:hAnsi="Arial" w:cs="Arial" w:eastAsia="Arial"/>
          <w:sz w:val="18"/>
          <w:szCs w:val="18"/>
          <w:color w:val="59595B"/>
          <w:spacing w:val="-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Ger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4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59595B"/>
          <w:spacing w:val="0"/>
          <w:w w:val="100"/>
          <w:position w:val="-1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59595B"/>
          <w:spacing w:val="2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0"/>
          <w:w w:val="82"/>
          <w:position w:val="-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59595B"/>
          <w:spacing w:val="0"/>
          <w:w w:val="102"/>
          <w:position w:val="-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9595B"/>
          <w:spacing w:val="0"/>
          <w:w w:val="103"/>
          <w:position w:val="-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59595B"/>
          <w:spacing w:val="-3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bı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300" w:bottom="280" w:left="0" w:right="0"/>
        </w:sectPr>
      </w:pPr>
      <w:rPr/>
    </w:p>
    <w:p>
      <w:pPr>
        <w:spacing w:before="22" w:after="0" w:line="259" w:lineRule="auto"/>
        <w:ind w:left="546" w:right="-53" w:firstLine="-85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Yer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Kime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88"/>
        </w:rPr>
        <w:t>slim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20"/>
          <w:w w:val="18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6"/>
        </w:rPr>
        <w:t>Edildi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95B"/>
          <w:spacing w:val="4"/>
          <w:w w:val="109"/>
        </w:rPr>
        <w:t>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54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6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Arial" w:hAnsi="Arial" w:cs="Arial" w:eastAsia="Arial"/>
          <w:sz w:val="17"/>
          <w:szCs w:val="17"/>
          <w:color w:val="59595B"/>
          <w:spacing w:val="-3"/>
          <w:w w:val="100"/>
        </w:rPr>
        <w:t>E</w:t>
      </w:r>
      <w:r>
        <w:rPr>
          <w:rFonts w:ascii="Arial" w:hAnsi="Arial" w:cs="Arial" w:eastAsia="Arial"/>
          <w:sz w:val="17"/>
          <w:szCs w:val="17"/>
          <w:color w:val="383838"/>
          <w:spacing w:val="0"/>
          <w:w w:val="100"/>
        </w:rPr>
        <w:t>mrc</w:t>
      </w:r>
      <w:r>
        <w:rPr>
          <w:rFonts w:ascii="Arial" w:hAnsi="Arial" w:cs="Arial" w:eastAsia="Arial"/>
          <w:sz w:val="17"/>
          <w:szCs w:val="17"/>
          <w:color w:val="383838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ADALI'ya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teslim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edildi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E7072"/>
          <w:spacing w:val="0"/>
          <w:w w:val="136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300" w:bottom="280" w:left="0" w:right="0"/>
          <w:cols w:num="2" w:equalWidth="0">
            <w:col w:w="1904" w:space="569"/>
            <w:col w:w="9447"/>
          </w:cols>
        </w:sectPr>
      </w:pPr>
      <w:rPr/>
    </w:p>
    <w:p>
      <w:pPr>
        <w:spacing w:before="0" w:after="0" w:line="178" w:lineRule="exact"/>
        <w:ind w:left="461" w:right="-20"/>
        <w:jc w:val="left"/>
        <w:tabs>
          <w:tab w:pos="1020" w:val="left"/>
          <w:tab w:pos="24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20"/>
          <w:szCs w:val="20"/>
          <w:color w:val="59595B"/>
          <w:spacing w:val="0"/>
          <w:w w:val="81"/>
          <w:position w:val="-4"/>
        </w:rPr>
        <w:t>E</w:t>
      </w:r>
      <w:r>
        <w:rPr>
          <w:rFonts w:ascii="Arial" w:hAnsi="Arial" w:cs="Arial" w:eastAsia="Arial"/>
          <w:sz w:val="20"/>
          <w:szCs w:val="20"/>
          <w:color w:val="59595B"/>
          <w:spacing w:val="0"/>
          <w:w w:val="100"/>
          <w:position w:val="-4"/>
        </w:rPr>
        <w:tab/>
      </w:r>
      <w:r>
        <w:rPr>
          <w:rFonts w:ascii="Arial" w:hAnsi="Arial" w:cs="Arial" w:eastAsia="Arial"/>
          <w:sz w:val="20"/>
          <w:szCs w:val="20"/>
          <w:color w:val="59595B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4"/>
        </w:rPr>
        <w:t>Dön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9"/>
          <w:w w:val="100"/>
          <w:position w:val="-4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59595B"/>
          <w:spacing w:val="5"/>
          <w:w w:val="100"/>
          <w:position w:val="-4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4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4"/>
        </w:rPr>
        <w:t>rrarih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4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3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808082"/>
          <w:spacing w:val="0"/>
          <w:w w:val="100"/>
          <w:position w:val="-4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808082"/>
          <w:spacing w:val="2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4"/>
          <w:position w:val="-4"/>
        </w:rPr>
        <w:t>09.05.2017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15" w:lineRule="exact"/>
        <w:ind w:left="456" w:right="-20"/>
        <w:jc w:val="left"/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8"/>
          <w:szCs w:val="18"/>
          <w:color w:val="59595B"/>
          <w:spacing w:val="0"/>
          <w:w w:val="390"/>
          <w:position w:val="-1"/>
        </w:rPr>
        <w:t>-</w:t>
      </w:r>
      <w:r>
        <w:rPr>
          <w:rFonts w:ascii="Arial" w:hAnsi="Arial" w:cs="Arial" w:eastAsia="Arial"/>
          <w:sz w:val="18"/>
          <w:szCs w:val="18"/>
          <w:color w:val="59595B"/>
          <w:spacing w:val="-94"/>
          <w:w w:val="390"/>
          <w:position w:val="-1"/>
        </w:rPr>
        <w:t> </w:t>
      </w:r>
      <w:r>
        <w:rPr>
          <w:rFonts w:ascii="Arial" w:hAnsi="Arial" w:cs="Arial" w:eastAsia="Arial"/>
          <w:sz w:val="18"/>
          <w:szCs w:val="18"/>
          <w:color w:val="959797"/>
          <w:spacing w:val="0"/>
          <w:w w:val="155"/>
          <w:position w:val="-1"/>
        </w:rPr>
        <w:t>·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172" w:lineRule="exact"/>
        <w:ind w:left="540" w:right="-69"/>
        <w:jc w:val="left"/>
        <w:tabs>
          <w:tab w:pos="18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214"/>
          <w:position w:val="1"/>
        </w:rPr>
        <w:t>arsa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3"/>
          <w:w w:val="214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95B"/>
          <w:spacing w:val="10"/>
          <w:w w:val="100"/>
          <w:position w:val="1"/>
        </w:rPr>
        <w:t>Ö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lü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Yaralı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95B"/>
          <w:spacing w:val="0"/>
          <w:w w:val="79"/>
          <w:position w:val="1"/>
        </w:rPr>
        <w:t>kJ</w:t>
      </w:r>
      <w:r>
        <w:rPr>
          <w:rFonts w:ascii="Times New Roman" w:hAnsi="Times New Roman" w:cs="Times New Roman" w:eastAsia="Times New Roman"/>
          <w:sz w:val="19"/>
          <w:szCs w:val="19"/>
          <w:color w:val="59595B"/>
          <w:spacing w:val="-2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iDE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2"/>
          <w:position w:val="1"/>
        </w:rPr>
        <w:t>EKiP: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2"/>
          <w:w w:val="100"/>
          <w:position w:val="1"/>
        </w:rPr>
        <w:t> </w:t>
      </w:r>
      <w:r>
        <w:rPr>
          <w:rFonts w:ascii="Arial" w:hAnsi="Arial" w:cs="Arial" w:eastAsia="Arial"/>
          <w:sz w:val="18"/>
          <w:szCs w:val="18"/>
          <w:color w:val="383838"/>
          <w:spacing w:val="0"/>
          <w:w w:val="137"/>
          <w:position w:val="1"/>
        </w:rPr>
        <w:t>I.</w:t>
      </w:r>
      <w:r>
        <w:rPr>
          <w:rFonts w:ascii="Arial" w:hAnsi="Arial" w:cs="Arial" w:eastAsia="Arial"/>
          <w:sz w:val="18"/>
          <w:szCs w:val="18"/>
          <w:color w:val="383838"/>
          <w:spacing w:val="-16"/>
          <w:w w:val="137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Posta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5" w:after="0" w:line="240" w:lineRule="auto"/>
        <w:ind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1"/>
        </w:rPr>
        <w:t>!Saati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4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6"/>
        </w:rPr>
        <w:t>0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7"/>
          <w:w w:val="106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59595B"/>
          <w:spacing w:val="-4"/>
          <w:w w:val="11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3"/>
        </w:rPr>
        <w:t>30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40" w:lineRule="exact"/>
        <w:jc w:val="left"/>
        <w:rPr>
          <w:sz w:val="24"/>
          <w:szCs w:val="24"/>
        </w:rPr>
      </w:pPr>
      <w:rPr/>
      <w:r>
        <w:rPr/>
        <w:br w:type="column"/>
      </w:r>
      <w:r>
        <w:rPr>
          <w:sz w:val="24"/>
          <w:szCs w:val="24"/>
        </w:rPr>
      </w:r>
    </w:p>
    <w:p>
      <w:pPr>
        <w:spacing w:before="0" w:after="0" w:line="214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ONAYLA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1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300" w:bottom="280" w:left="0" w:right="0"/>
          <w:cols w:num="3" w:equalWidth="0">
            <w:col w:w="4223" w:space="2079"/>
            <w:col w:w="1018" w:space="1580"/>
            <w:col w:w="3020"/>
          </w:cols>
        </w:sectPr>
      </w:pPr>
      <w:rPr/>
    </w:p>
    <w:p>
      <w:pPr>
        <w:spacing w:before="4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jc w:val="left"/>
        <w:spacing w:after="0"/>
        <w:sectPr>
          <w:type w:val="continuous"/>
          <w:pgSz w:w="11920" w:h="16840"/>
          <w:pgMar w:top="300" w:bottom="280" w:left="0" w:right="0"/>
        </w:sectPr>
      </w:pPr>
      <w:rPr/>
    </w:p>
    <w:p>
      <w:pPr>
        <w:spacing w:before="40" w:after="0" w:line="240" w:lineRule="auto"/>
        <w:ind w:left="2603" w:right="-20"/>
        <w:jc w:val="left"/>
        <w:tabs>
          <w:tab w:pos="50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Amiri: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8"/>
        </w:rPr>
        <w:t>Ko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7"/>
          <w:w w:val="98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59595B"/>
          <w:spacing w:val="0"/>
          <w:w w:val="89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9595B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8" w:after="0" w:line="240" w:lineRule="auto"/>
        <w:ind w:right="571"/>
        <w:jc w:val="righ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shape style="position:absolute;margin-left:39.360001pt;margin-top:17.144781pt;width:11.52pt;height:32.639999pt;mso-position-horizontal-relative:page;mso-position-vertical-relative:paragraph;z-index:-15173" type="#_x0000_t75">
            <v:imagedata r:id="rId6" o:title=""/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40.315491pt;margin-top:12.243362pt;width:98.268547pt;height:46.5pt;mso-position-horizontal-relative:page;mso-position-vertical-relative:paragraph;z-index:-15169" type="#_x0000_t202" filled="f" stroked="f">
            <v:textbox inset="0,0,0,0">
              <w:txbxContent>
                <w:p>
                  <w:pPr>
                    <w:spacing w:before="0" w:after="0" w:line="930" w:lineRule="exact"/>
                    <w:ind w:right="-180"/>
                    <w:jc w:val="left"/>
                    <w:tabs>
                      <w:tab w:pos="1960" w:val="left"/>
                    </w:tabs>
                    <w:rPr>
                      <w:rFonts w:ascii="Arial" w:hAnsi="Arial" w:cs="Arial" w:eastAsia="Arial"/>
                      <w:sz w:val="93"/>
                      <w:szCs w:val="93"/>
                    </w:rPr>
                  </w:pPr>
                  <w:rPr/>
                  <w:r>
                    <w:rPr>
                      <w:rFonts w:ascii="Arial" w:hAnsi="Arial" w:cs="Arial" w:eastAsia="Arial"/>
                      <w:sz w:val="93"/>
                      <w:szCs w:val="93"/>
                      <w:color w:val="C8C8E4"/>
                      <w:w w:val="99"/>
                      <w:position w:val="-1"/>
                    </w:rPr>
                  </w:r>
                  <w:r>
                    <w:rPr>
                      <w:rFonts w:ascii="Arial" w:hAnsi="Arial" w:cs="Arial" w:eastAsia="Arial"/>
                      <w:sz w:val="93"/>
                      <w:szCs w:val="93"/>
                      <w:color w:val="C8C8E4"/>
                      <w:w w:val="99"/>
                      <w:strike/>
                      <w:position w:val="-1"/>
                    </w:rPr>
                    <w:t> </w:t>
                  </w:r>
                  <w:r>
                    <w:rPr>
                      <w:rFonts w:ascii="Arial" w:hAnsi="Arial" w:cs="Arial" w:eastAsia="Arial"/>
                      <w:sz w:val="93"/>
                      <w:szCs w:val="93"/>
                      <w:color w:val="C8C8E4"/>
                      <w:spacing w:val="-83"/>
                      <w:w w:val="100"/>
                      <w:strike/>
                      <w:position w:val="-1"/>
                    </w:rPr>
                    <w:t> </w:t>
                  </w:r>
                  <w:r>
                    <w:rPr>
                      <w:rFonts w:ascii="Arial" w:hAnsi="Arial" w:cs="Arial" w:eastAsia="Arial"/>
                      <w:sz w:val="93"/>
                      <w:szCs w:val="93"/>
                      <w:color w:val="C8C8E4"/>
                      <w:spacing w:val="-83"/>
                      <w:w w:val="100"/>
                      <w:strike/>
                      <w:position w:val="-1"/>
                    </w:rPr>
                  </w:r>
                  <w:r>
                    <w:rPr>
                      <w:rFonts w:ascii="Arial" w:hAnsi="Arial" w:cs="Arial" w:eastAsia="Arial"/>
                      <w:sz w:val="93"/>
                      <w:szCs w:val="93"/>
                      <w:color w:val="C8C8E4"/>
                      <w:spacing w:val="0"/>
                      <w:w w:val="15"/>
                      <w:strike/>
                      <w:position w:val="-1"/>
                    </w:rPr>
                    <w:t>·</w:t>
                  </w:r>
                  <w:r>
                    <w:rPr>
                      <w:rFonts w:ascii="Arial" w:hAnsi="Arial" w:cs="Arial" w:eastAsia="Arial"/>
                      <w:sz w:val="93"/>
                      <w:szCs w:val="93"/>
                      <w:color w:val="C8C8E4"/>
                      <w:spacing w:val="0"/>
                      <w:w w:val="15"/>
                      <w:strike/>
                      <w:position w:val="-1"/>
                    </w:rPr>
                  </w:r>
                  <w:r>
                    <w:rPr>
                      <w:rFonts w:ascii="Arial" w:hAnsi="Arial" w:cs="Arial" w:eastAsia="Arial"/>
                      <w:sz w:val="93"/>
                      <w:szCs w:val="93"/>
                      <w:color w:val="C8C8E4"/>
                      <w:spacing w:val="-174"/>
                      <w:w w:val="99"/>
                      <w:strike/>
                      <w:position w:val="-1"/>
                    </w:rPr>
                    <w:t> </w:t>
                  </w:r>
                  <w:r>
                    <w:rPr>
                      <w:rFonts w:ascii="Arial" w:hAnsi="Arial" w:cs="Arial" w:eastAsia="Arial"/>
                      <w:sz w:val="93"/>
                      <w:szCs w:val="93"/>
                      <w:color w:val="C8C8E4"/>
                      <w:spacing w:val="-174"/>
                      <w:w w:val="99"/>
                      <w:strike/>
                      <w:position w:val="-1"/>
                    </w:rPr>
                  </w:r>
                  <w:r>
                    <w:rPr>
                      <w:rFonts w:ascii="Arial" w:hAnsi="Arial" w:cs="Arial" w:eastAsia="Arial"/>
                      <w:sz w:val="93"/>
                      <w:szCs w:val="93"/>
                      <w:color w:val="C8C8E4"/>
                      <w:spacing w:val="-174"/>
                      <w:w w:val="99"/>
                      <w:strike/>
                      <w:position w:val="-1"/>
                    </w:rPr>
                  </w:r>
                  <w:r>
                    <w:rPr>
                      <w:rFonts w:ascii="Arial" w:hAnsi="Arial" w:cs="Arial" w:eastAsia="Arial"/>
                      <w:sz w:val="93"/>
                      <w:szCs w:val="93"/>
                      <w:color w:val="979ABD"/>
                      <w:spacing w:val="0"/>
                      <w:w w:val="105"/>
                      <w:strike/>
                      <w:position w:val="-1"/>
                    </w:rPr>
                    <w:t>-</w:t>
                  </w:r>
                  <w:r>
                    <w:rPr>
                      <w:rFonts w:ascii="Arial" w:hAnsi="Arial" w:cs="Arial" w:eastAsia="Arial"/>
                      <w:sz w:val="93"/>
                      <w:szCs w:val="93"/>
                      <w:color w:val="979ABD"/>
                      <w:spacing w:val="0"/>
                      <w:w w:val="105"/>
                      <w:strike/>
                      <w:position w:val="-1"/>
                    </w:rPr>
                  </w:r>
                  <w:r>
                    <w:rPr>
                      <w:rFonts w:ascii="Arial" w:hAnsi="Arial" w:cs="Arial" w:eastAsia="Arial"/>
                      <w:sz w:val="93"/>
                      <w:szCs w:val="93"/>
                      <w:color w:val="979ABD"/>
                      <w:spacing w:val="0"/>
                      <w:w w:val="99"/>
                      <w:strike/>
                      <w:position w:val="-1"/>
                    </w:rPr>
                    <w:t> </w:t>
                  </w:r>
                  <w:r>
                    <w:rPr>
                      <w:rFonts w:ascii="Arial" w:hAnsi="Arial" w:cs="Arial" w:eastAsia="Arial"/>
                      <w:sz w:val="93"/>
                      <w:szCs w:val="93"/>
                      <w:color w:val="979ABD"/>
                      <w:spacing w:val="0"/>
                      <w:w w:val="100"/>
                      <w:strike/>
                      <w:position w:val="-1"/>
                    </w:rPr>
                    <w:tab/>
                  </w:r>
                  <w:r>
                    <w:rPr>
                      <w:rFonts w:ascii="Arial" w:hAnsi="Arial" w:cs="Arial" w:eastAsia="Arial"/>
                      <w:sz w:val="93"/>
                      <w:szCs w:val="93"/>
                      <w:color w:val="979ABD"/>
                      <w:spacing w:val="0"/>
                      <w:w w:val="100"/>
                      <w:strike/>
                      <w:position w:val="-1"/>
                    </w:rPr>
                  </w:r>
                  <w:r>
                    <w:rPr>
                      <w:rFonts w:ascii="Arial" w:hAnsi="Arial" w:cs="Arial" w:eastAsia="Arial"/>
                      <w:sz w:val="93"/>
                      <w:szCs w:val="93"/>
                      <w:color w:val="979ABD"/>
                      <w:spacing w:val="0"/>
                      <w:w w:val="100"/>
                      <w:position w:val="-1"/>
                    </w:rPr>
                  </w:r>
                  <w:r>
                    <w:rPr>
                      <w:rFonts w:ascii="Arial" w:hAnsi="Arial" w:cs="Arial" w:eastAsia="Arial"/>
                      <w:sz w:val="93"/>
                      <w:szCs w:val="93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8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8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auto"/>
        <w:ind w:left="2707" w:right="2427"/>
        <w:jc w:val="center"/>
        <w:tabs>
          <w:tab w:pos="3440" w:val="left"/>
          <w:tab w:pos="3780" w:val="left"/>
        </w:tabs>
        <w:rPr>
          <w:rFonts w:ascii="Arial" w:hAnsi="Arial" w:cs="Arial" w:eastAsia="Arial"/>
          <w:sz w:val="21"/>
          <w:szCs w:val="21"/>
        </w:rPr>
      </w:pPr>
      <w:rPr/>
      <w:r>
        <w:rPr>
          <w:rFonts w:ascii="Arial" w:hAnsi="Arial" w:cs="Arial" w:eastAsia="Arial"/>
          <w:sz w:val="21"/>
          <w:szCs w:val="21"/>
          <w:color w:val="59595B"/>
          <w:spacing w:val="0"/>
          <w:w w:val="100"/>
        </w:rPr>
        <w:t>E</w:t>
      </w:r>
      <w:r>
        <w:rPr>
          <w:rFonts w:ascii="Arial" w:hAnsi="Arial" w:cs="Arial" w:eastAsia="Arial"/>
          <w:sz w:val="21"/>
          <w:szCs w:val="21"/>
          <w:color w:val="59595B"/>
          <w:spacing w:val="8"/>
          <w:w w:val="100"/>
        </w:rPr>
        <w:t>r</w:t>
      </w:r>
      <w:r>
        <w:rPr>
          <w:rFonts w:ascii="Arial" w:hAnsi="Arial" w:cs="Arial" w:eastAsia="Arial"/>
          <w:sz w:val="21"/>
          <w:szCs w:val="21"/>
          <w:color w:val="808082"/>
          <w:spacing w:val="0"/>
          <w:w w:val="100"/>
        </w:rPr>
        <w:t>da</w:t>
      </w:r>
      <w:r>
        <w:rPr>
          <w:rFonts w:ascii="Arial" w:hAnsi="Arial" w:cs="Arial" w:eastAsia="Arial"/>
          <w:sz w:val="21"/>
          <w:szCs w:val="21"/>
          <w:color w:val="808082"/>
          <w:spacing w:val="-29"/>
          <w:w w:val="100"/>
        </w:rPr>
        <w:t> </w:t>
      </w:r>
      <w:r>
        <w:rPr>
          <w:rFonts w:ascii="Arial" w:hAnsi="Arial" w:cs="Arial" w:eastAsia="Arial"/>
          <w:sz w:val="21"/>
          <w:szCs w:val="21"/>
          <w:color w:val="808082"/>
          <w:spacing w:val="0"/>
          <w:w w:val="100"/>
        </w:rPr>
        <w:tab/>
      </w:r>
      <w:r>
        <w:rPr>
          <w:rFonts w:ascii="Arial" w:hAnsi="Arial" w:cs="Arial" w:eastAsia="Arial"/>
          <w:sz w:val="21"/>
          <w:szCs w:val="21"/>
          <w:color w:val="808082"/>
          <w:spacing w:val="0"/>
          <w:w w:val="100"/>
        </w:rPr>
      </w:r>
      <w:r>
        <w:rPr>
          <w:rFonts w:ascii="Arial" w:hAnsi="Arial" w:cs="Arial" w:eastAsia="Arial"/>
          <w:sz w:val="21"/>
          <w:szCs w:val="21"/>
          <w:color w:val="6E7072"/>
          <w:spacing w:val="0"/>
          <w:w w:val="67"/>
        </w:rPr>
        <w:t>1</w:t>
      </w:r>
      <w:r>
        <w:rPr>
          <w:rFonts w:ascii="Arial" w:hAnsi="Arial" w:cs="Arial" w:eastAsia="Arial"/>
          <w:sz w:val="21"/>
          <w:szCs w:val="21"/>
          <w:color w:val="6E7072"/>
          <w:spacing w:val="0"/>
          <w:w w:val="100"/>
        </w:rPr>
        <w:tab/>
      </w:r>
      <w:r>
        <w:rPr>
          <w:rFonts w:ascii="Arial" w:hAnsi="Arial" w:cs="Arial" w:eastAsia="Arial"/>
          <w:sz w:val="21"/>
          <w:szCs w:val="21"/>
          <w:color w:val="6E7072"/>
          <w:spacing w:val="0"/>
          <w:w w:val="100"/>
        </w:rPr>
      </w:r>
      <w:r>
        <w:rPr>
          <w:rFonts w:ascii="Arial" w:hAnsi="Arial" w:cs="Arial" w:eastAsia="Arial"/>
          <w:sz w:val="21"/>
          <w:szCs w:val="21"/>
          <w:color w:val="59595B"/>
          <w:spacing w:val="0"/>
          <w:w w:val="104"/>
        </w:rPr>
        <w:t>IRIM</w:t>
      </w:r>
      <w:r>
        <w:rPr>
          <w:rFonts w:ascii="Arial" w:hAnsi="Arial" w:cs="Arial" w:eastAsia="Arial"/>
          <w:sz w:val="21"/>
          <w:szCs w:val="21"/>
          <w:color w:val="000000"/>
          <w:spacing w:val="0"/>
          <w:w w:val="100"/>
        </w:rPr>
      </w:r>
    </w:p>
    <w:p>
      <w:pPr>
        <w:spacing w:before="51" w:after="0" w:line="240" w:lineRule="auto"/>
        <w:ind w:left="2464" w:right="-20"/>
        <w:jc w:val="left"/>
        <w:tabs>
          <w:tab w:pos="3720" w:val="left"/>
          <w:tab w:pos="4760" w:val="left"/>
          <w:tab w:pos="5740" w:val="left"/>
        </w:tabs>
        <w:rPr>
          <w:rFonts w:ascii="Arial" w:hAnsi="Arial" w:cs="Arial" w:eastAsia="Arial"/>
          <w:sz w:val="14"/>
          <w:szCs w:val="14"/>
        </w:rPr>
      </w:pPr>
      <w:rPr/>
      <w:r>
        <w:rPr>
          <w:rFonts w:ascii="Arial" w:hAnsi="Arial" w:cs="Arial" w:eastAsia="Arial"/>
          <w:sz w:val="19"/>
          <w:szCs w:val="19"/>
          <w:color w:val="808082"/>
          <w:spacing w:val="0"/>
          <w:w w:val="100"/>
        </w:rPr>
        <w:t>GOney</w:t>
      </w:r>
      <w:r>
        <w:rPr>
          <w:rFonts w:ascii="Arial" w:hAnsi="Arial" w:cs="Arial" w:eastAsia="Arial"/>
          <w:sz w:val="19"/>
          <w:szCs w:val="19"/>
          <w:color w:val="808082"/>
          <w:spacing w:val="0"/>
          <w:w w:val="100"/>
        </w:rPr>
        <w:t>  </w:t>
      </w:r>
      <w:r>
        <w:rPr>
          <w:rFonts w:ascii="Arial" w:hAnsi="Arial" w:cs="Arial" w:eastAsia="Arial"/>
          <w:sz w:val="19"/>
          <w:szCs w:val="19"/>
          <w:color w:val="808082"/>
          <w:spacing w:val="40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808082"/>
          <w:spacing w:val="7"/>
          <w:w w:val="111"/>
        </w:rPr>
        <w:t>o</w:t>
      </w:r>
      <w:r>
        <w:rPr>
          <w:rFonts w:ascii="Arial" w:hAnsi="Arial" w:cs="Arial" w:eastAsia="Arial"/>
          <w:sz w:val="19"/>
          <w:szCs w:val="19"/>
          <w:color w:val="59595B"/>
          <w:spacing w:val="0"/>
          <w:w w:val="77"/>
        </w:rPr>
        <w:t>t</w:t>
      </w:r>
      <w:r>
        <w:rPr>
          <w:rFonts w:ascii="Arial" w:hAnsi="Arial" w:cs="Arial" w:eastAsia="Arial"/>
          <w:sz w:val="19"/>
          <w:szCs w:val="19"/>
          <w:color w:val="59595B"/>
          <w:spacing w:val="0"/>
          <w:w w:val="100"/>
        </w:rPr>
        <w:tab/>
      </w:r>
      <w:r>
        <w:rPr>
          <w:rFonts w:ascii="Arial" w:hAnsi="Arial" w:cs="Arial" w:eastAsia="Arial"/>
          <w:sz w:val="19"/>
          <w:szCs w:val="19"/>
          <w:color w:val="59595B"/>
          <w:spacing w:val="0"/>
          <w:w w:val="100"/>
        </w:rPr>
      </w:r>
      <w:r>
        <w:rPr>
          <w:rFonts w:ascii="Arial" w:hAnsi="Arial" w:cs="Arial" w:eastAsia="Arial"/>
          <w:sz w:val="19"/>
          <w:szCs w:val="19"/>
          <w:color w:val="6E7072"/>
          <w:spacing w:val="0"/>
          <w:w w:val="100"/>
        </w:rPr>
        <w:t>1</w:t>
      </w:r>
      <w:r>
        <w:rPr>
          <w:rFonts w:ascii="Arial" w:hAnsi="Arial" w:cs="Arial" w:eastAsia="Arial"/>
          <w:sz w:val="19"/>
          <w:szCs w:val="19"/>
          <w:color w:val="6E7072"/>
          <w:spacing w:val="0"/>
          <w:w w:val="100"/>
        </w:rPr>
        <w:t>.</w:t>
      </w:r>
      <w:r>
        <w:rPr>
          <w:rFonts w:ascii="Arial" w:hAnsi="Arial" w:cs="Arial" w:eastAsia="Arial"/>
          <w:sz w:val="19"/>
          <w:szCs w:val="19"/>
          <w:color w:val="6E7072"/>
          <w:spacing w:val="2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59595B"/>
          <w:spacing w:val="0"/>
          <w:w w:val="100"/>
        </w:rPr>
        <w:t>Posta</w:t>
      </w:r>
      <w:r>
        <w:rPr>
          <w:rFonts w:ascii="Arial" w:hAnsi="Arial" w:cs="Arial" w:eastAsia="Arial"/>
          <w:sz w:val="20"/>
          <w:szCs w:val="20"/>
          <w:color w:val="59595B"/>
          <w:spacing w:val="-35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59595B"/>
          <w:spacing w:val="0"/>
          <w:w w:val="100"/>
        </w:rPr>
        <w:tab/>
      </w:r>
      <w:r>
        <w:rPr>
          <w:rFonts w:ascii="Arial" w:hAnsi="Arial" w:cs="Arial" w:eastAsia="Arial"/>
          <w:sz w:val="20"/>
          <w:szCs w:val="20"/>
          <w:color w:val="59595B"/>
          <w:spacing w:val="0"/>
          <w:w w:val="100"/>
        </w:rPr>
      </w:r>
      <w:r>
        <w:rPr>
          <w:rFonts w:ascii="Arial" w:hAnsi="Arial" w:cs="Arial" w:eastAsia="Arial"/>
          <w:sz w:val="14"/>
          <w:szCs w:val="14"/>
          <w:color w:val="697BB6"/>
          <w:spacing w:val="0"/>
          <w:w w:val="72"/>
        </w:rPr>
        <w:t>.o:::</w:t>
      </w:r>
      <w:r>
        <w:rPr>
          <w:rFonts w:ascii="Arial" w:hAnsi="Arial" w:cs="Arial" w:eastAsia="Arial"/>
          <w:sz w:val="14"/>
          <w:szCs w:val="14"/>
          <w:color w:val="697BB6"/>
          <w:spacing w:val="-9"/>
          <w:w w:val="72"/>
        </w:rPr>
        <w:t> </w:t>
      </w:r>
      <w:r>
        <w:rPr>
          <w:rFonts w:ascii="Arial" w:hAnsi="Arial" w:cs="Arial" w:eastAsia="Arial"/>
          <w:sz w:val="14"/>
          <w:szCs w:val="14"/>
          <w:color w:val="697BB6"/>
          <w:spacing w:val="0"/>
          <w:w w:val="100"/>
        </w:rPr>
        <w:tab/>
      </w:r>
      <w:r>
        <w:rPr>
          <w:rFonts w:ascii="Arial" w:hAnsi="Arial" w:cs="Arial" w:eastAsia="Arial"/>
          <w:sz w:val="14"/>
          <w:szCs w:val="14"/>
          <w:color w:val="697BB6"/>
          <w:spacing w:val="0"/>
          <w:w w:val="100"/>
        </w:rPr>
      </w:r>
      <w:r>
        <w:rPr>
          <w:rFonts w:ascii="Arial" w:hAnsi="Arial" w:cs="Arial" w:eastAsia="Arial"/>
          <w:sz w:val="14"/>
          <w:szCs w:val="14"/>
          <w:color w:val="7E8CA7"/>
          <w:spacing w:val="0"/>
          <w:w w:val="72"/>
        </w:rPr>
        <w:t>:--......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</w:rPr>
      </w:r>
    </w:p>
    <w:p>
      <w:pPr>
        <w:spacing w:before="2" w:after="0" w:line="160" w:lineRule="exact"/>
        <w:jc w:val="left"/>
        <w:rPr>
          <w:sz w:val="16"/>
          <w:szCs w:val="16"/>
        </w:rPr>
      </w:pPr>
      <w:rPr/>
      <w:r>
        <w:rPr/>
        <w:br w:type="column"/>
      </w:r>
      <w:r>
        <w:rPr>
          <w:sz w:val="16"/>
          <w:szCs w:val="16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right="-20"/>
        <w:jc w:val="left"/>
        <w:rPr>
          <w:rFonts w:ascii="Arial" w:hAnsi="Arial" w:cs="Arial" w:eastAsia="Arial"/>
          <w:sz w:val="30"/>
          <w:szCs w:val="30"/>
        </w:rPr>
      </w:pPr>
      <w:rPr/>
      <w:r>
        <w:rPr/>
        <w:pict>
          <v:shape style="position:absolute;margin-left:382.079987pt;margin-top:38.898361pt;width:213.120025pt;height:126.720001pt;mso-position-horizontal-relative:page;mso-position-vertical-relative:paragraph;z-index:-15172" type="#_x0000_t75">
            <v:imagedata r:id="rId7" o:title=""/>
          </v:shape>
        </w:pict>
      </w:r>
      <w:r>
        <w:rPr>
          <w:rFonts w:ascii="Arial" w:hAnsi="Arial" w:cs="Arial" w:eastAsia="Arial"/>
          <w:sz w:val="30"/>
          <w:szCs w:val="30"/>
          <w:color w:val="383838"/>
          <w:w w:val="71"/>
        </w:rPr>
        <w:t>1</w:t>
      </w:r>
      <w:r>
        <w:rPr>
          <w:rFonts w:ascii="Arial" w:hAnsi="Arial" w:cs="Arial" w:eastAsia="Arial"/>
          <w:sz w:val="30"/>
          <w:szCs w:val="30"/>
          <w:color w:val="383838"/>
          <w:spacing w:val="-44"/>
          <w:w w:val="100"/>
        </w:rPr>
        <w:t> </w:t>
      </w:r>
      <w:r>
        <w:rPr>
          <w:rFonts w:ascii="Arial" w:hAnsi="Arial" w:cs="Arial" w:eastAsia="Arial"/>
          <w:sz w:val="30"/>
          <w:szCs w:val="30"/>
          <w:color w:val="383838"/>
          <w:spacing w:val="-4"/>
          <w:w w:val="76"/>
        </w:rPr>
        <w:t>s</w:t>
      </w:r>
      <w:r>
        <w:rPr>
          <w:rFonts w:ascii="Arial" w:hAnsi="Arial" w:cs="Arial" w:eastAsia="Arial"/>
          <w:sz w:val="30"/>
          <w:szCs w:val="30"/>
          <w:color w:val="59595B"/>
          <w:spacing w:val="-26"/>
          <w:w w:val="160"/>
        </w:rPr>
        <w:t>;</w:t>
      </w:r>
      <w:r>
        <w:rPr>
          <w:rFonts w:ascii="Arial" w:hAnsi="Arial" w:cs="Arial" w:eastAsia="Arial"/>
          <w:sz w:val="30"/>
          <w:szCs w:val="30"/>
          <w:color w:val="383838"/>
          <w:spacing w:val="0"/>
          <w:w w:val="61"/>
        </w:rPr>
        <w:t>Mayı</w:t>
      </w:r>
      <w:r>
        <w:rPr>
          <w:rFonts w:ascii="Arial" w:hAnsi="Arial" w:cs="Arial" w:eastAsia="Arial"/>
          <w:sz w:val="30"/>
          <w:szCs w:val="30"/>
          <w:color w:val="383838"/>
          <w:spacing w:val="-32"/>
          <w:w w:val="100"/>
        </w:rPr>
        <w:t> </w:t>
      </w:r>
      <w:r>
        <w:rPr>
          <w:rFonts w:ascii="Arial" w:hAnsi="Arial" w:cs="Arial" w:eastAsia="Arial"/>
          <w:sz w:val="30"/>
          <w:szCs w:val="30"/>
          <w:color w:val="383838"/>
          <w:spacing w:val="0"/>
          <w:w w:val="61"/>
        </w:rPr>
        <w:t>arıp</w:t>
      </w:r>
      <w:r>
        <w:rPr>
          <w:rFonts w:ascii="Arial" w:hAnsi="Arial" w:cs="Arial" w:eastAsia="Arial"/>
          <w:sz w:val="30"/>
          <w:szCs w:val="30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300" w:bottom="280" w:left="0" w:right="0"/>
          <w:cols w:num="2" w:equalWidth="0">
            <w:col w:w="6772" w:space="2165"/>
            <w:col w:w="2983"/>
          </w:cols>
        </w:sectPr>
      </w:pPr>
      <w:rPr/>
    </w:p>
    <w:p>
      <w:pPr>
        <w:spacing w:before="59" w:after="0" w:line="248" w:lineRule="exact"/>
        <w:ind w:left="2850" w:right="-73"/>
        <w:jc w:val="left"/>
        <w:tabs>
          <w:tab w:pos="4760" w:val="left"/>
        </w:tabs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22"/>
          <w:szCs w:val="22"/>
          <w:color w:val="383838"/>
          <w:spacing w:val="0"/>
          <w:w w:val="100"/>
          <w:position w:val="-1"/>
        </w:rPr>
        <w:t>Gru</w:t>
      </w:r>
      <w:r>
        <w:rPr>
          <w:rFonts w:ascii="Times New Roman" w:hAnsi="Times New Roman" w:cs="Times New Roman" w:eastAsia="Times New Roman"/>
          <w:sz w:val="22"/>
          <w:szCs w:val="22"/>
          <w:color w:val="383838"/>
          <w:spacing w:val="0"/>
          <w:w w:val="100"/>
          <w:position w:val="-1"/>
        </w:rPr>
        <w:t>  </w:t>
      </w:r>
      <w:r>
        <w:rPr>
          <w:rFonts w:ascii="Times New Roman" w:hAnsi="Times New Roman" w:cs="Times New Roman" w:eastAsia="Times New Roman"/>
          <w:sz w:val="22"/>
          <w:szCs w:val="22"/>
          <w:color w:val="383838"/>
          <w:spacing w:val="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808082"/>
          <w:spacing w:val="0"/>
          <w:w w:val="100"/>
          <w:position w:val="-1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color w:val="808082"/>
          <w:spacing w:val="0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color w:val="808082"/>
          <w:spacing w:val="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59595B"/>
          <w:spacing w:val="0"/>
          <w:w w:val="100"/>
          <w:position w:val="-1"/>
        </w:rPr>
        <w:t>Amiri</w:t>
      </w:r>
      <w:r>
        <w:rPr>
          <w:rFonts w:ascii="Times New Roman" w:hAnsi="Times New Roman" w:cs="Times New Roman" w:eastAsia="Times New Roman"/>
          <w:sz w:val="22"/>
          <w:szCs w:val="22"/>
          <w:color w:val="59595B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2"/>
          <w:szCs w:val="22"/>
          <w:color w:val="59595B"/>
          <w:spacing w:val="0"/>
          <w:w w:val="89"/>
          <w:position w:val="-1"/>
        </w:rPr>
        <w:t>cGmmc</w:t>
      </w:r>
      <w:r>
        <w:rPr>
          <w:rFonts w:ascii="Times New Roman" w:hAnsi="Times New Roman" w:cs="Times New Roman" w:eastAsia="Times New Roman"/>
          <w:sz w:val="22"/>
          <w:szCs w:val="22"/>
          <w:color w:val="383838"/>
          <w:spacing w:val="0"/>
          <w:w w:val="75"/>
          <w:position w:val="-1"/>
        </w:rPr>
        <w:t>ı</w:t>
      </w:r>
      <w:r>
        <w:rPr>
          <w:rFonts w:ascii="Times New Roman" w:hAnsi="Times New Roman" w:cs="Times New Roman" w:eastAsia="Times New Roman"/>
          <w:sz w:val="22"/>
          <w:szCs w:val="22"/>
          <w:color w:val="000000"/>
          <w:spacing w:val="0"/>
          <w:w w:val="100"/>
          <w:position w:val="0"/>
        </w:rPr>
      </w:r>
    </w:p>
    <w:p>
      <w:pPr>
        <w:spacing w:before="87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59595B"/>
          <w:spacing w:val="10"/>
          <w:w w:val="106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9"/>
        </w:rPr>
        <w:t>liUMLI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300" w:bottom="280" w:left="0" w:right="0"/>
          <w:cols w:num="2" w:equalWidth="0">
            <w:col w:w="5452" w:space="50"/>
            <w:col w:w="6418"/>
          </w:cols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pict>
          <v:group style="position:absolute;margin-left:20.608452pt;margin-top:26.832052pt;width:563.763392pt;height:766.267179pt;mso-position-horizontal-relative:page;mso-position-vertical-relative:page;z-index:-15171" coordorigin="412,537" coordsize="11275,15325">
            <v:group style="position:absolute;left:1462;top:553;width:10213;height:2" coordorigin="1462,553" coordsize="10213,2">
              <v:shape style="position:absolute;left:1462;top:553;width:10213;height:2" coordorigin="1462,553" coordsize="10213,0" path="m1462,553l11676,553e" filled="f" stroked="t" strokeweight=".698592pt" strokecolor="#707070">
                <v:path arrowok="t"/>
              </v:shape>
            </v:group>
            <v:group style="position:absolute;left:2478;top:544;width:2;height:1499" coordorigin="2478,544" coordsize="2,1499">
              <v:shape style="position:absolute;left:2478;top:544;width:2;height:1499" coordorigin="2478,544" coordsize="0,1499" path="m2478,2042l2478,544e" filled="f" stroked="t" strokeweight=".698592pt" strokecolor="#575757">
                <v:path arrowok="t"/>
              </v:shape>
            </v:group>
            <v:group style="position:absolute;left:11666;top:548;width:2;height:11147" coordorigin="11666,548" coordsize="2,11147">
              <v:shape style="position:absolute;left:11666;top:548;width:2;height:11147" coordorigin="11666,548" coordsize="0,11147" path="m11666,11695l11666,548e" filled="f" stroked="t" strokeweight=".698592pt" strokecolor="#646464">
                <v:path arrowok="t"/>
              </v:shape>
            </v:group>
            <v:group style="position:absolute;left:9133;top:548;width:2;height:1503" coordorigin="9133,548" coordsize="2,1503">
              <v:shape style="position:absolute;left:9133;top:548;width:2;height:1503" coordorigin="9133,548" coordsize="0,1503" path="m9133,2052l9133,548e" filled="f" stroked="t" strokeweight=".698592pt" strokecolor="#606060">
                <v:path arrowok="t"/>
              </v:shape>
            </v:group>
            <v:group style="position:absolute;left:759;top:2037;width:10921;height:2" coordorigin="759,2037" coordsize="10921,2">
              <v:shape style="position:absolute;left:759;top:2037;width:10921;height:2" coordorigin="759,2037" coordsize="10921,0" path="m759,2037l11680,2037e" filled="f" stroked="t" strokeweight=".698592pt" strokecolor="#6B6B6B">
                <v:path arrowok="t"/>
              </v:shape>
            </v:group>
            <v:group style="position:absolute;left:452;top:756;width:2;height:15080" coordorigin="452,756" coordsize="2,15080">
              <v:shape style="position:absolute;left:452;top:756;width:2;height:15080" coordorigin="452,756" coordsize="0,15080" path="m452,15836l452,756e" filled="f" stroked="t" strokeweight=".931455pt" strokecolor="#5B5B5B">
                <v:path arrowok="t"/>
              </v:shape>
            </v:group>
            <v:group style="position:absolute;left:466;top:2510;width:11215;height:2" coordorigin="466,2510" coordsize="11215,2">
              <v:shape style="position:absolute;left:466;top:2510;width:11215;height:2" coordorigin="466,2510" coordsize="11215,0" path="m466,2510l11680,2510e" filled="f" stroked="t" strokeweight=".698592pt" strokecolor="#707070">
                <v:path arrowok="t"/>
              </v:shape>
            </v:group>
            <v:group style="position:absolute;left:466;top:2985;width:11215;height:2" coordorigin="466,2985" coordsize="11215,2">
              <v:shape style="position:absolute;left:466;top:2985;width:11215;height:2" coordorigin="466,2985" coordsize="11215,0" path="m466,2985l11680,2985e" filled="f" stroked="t" strokeweight=".465728pt" strokecolor="#838383">
                <v:path arrowok="t"/>
              </v:shape>
            </v:group>
            <v:group style="position:absolute;left:461;top:3229;width:11219;height:2" coordorigin="461,3229" coordsize="11219,2">
              <v:shape style="position:absolute;left:461;top:3229;width:11219;height:2" coordorigin="461,3229" coordsize="11219,0" path="m461,3229l11680,3229e" filled="f" stroked="t" strokeweight=".698592pt" strokecolor="#6B6B6B">
                <v:path arrowok="t"/>
              </v:shape>
            </v:group>
            <v:group style="position:absolute;left:3935;top:3214;width:2;height:737" coordorigin="3935,3214" coordsize="2,737">
              <v:shape style="position:absolute;left:3935;top:3214;width:2;height:737" coordorigin="3935,3214" coordsize="0,737" path="m3935,3952l3935,3214e" filled="f" stroked="t" strokeweight=".698592pt" strokecolor="#575757">
                <v:path arrowok="t"/>
              </v:shape>
            </v:group>
            <v:group style="position:absolute;left:6991;top:3214;width:2;height:747" coordorigin="6991,3214" coordsize="2,747">
              <v:shape style="position:absolute;left:6991;top:3214;width:2;height:747" coordorigin="6991,3214" coordsize="0,747" path="m6991,3961l6991,3214e" filled="f" stroked="t" strokeweight=".698592pt" strokecolor="#575757">
                <v:path arrowok="t"/>
              </v:shape>
            </v:group>
            <v:group style="position:absolute;left:8350;top:3593;width:3330;height:2" coordorigin="8350,3593" coordsize="3330,2">
              <v:shape style="position:absolute;left:8350;top:3593;width:3330;height:2" coordorigin="8350,3593" coordsize="3330,0" path="m8350,3593l11680,3593e" filled="f" stroked="t" strokeweight=".698592pt" strokecolor="#707070">
                <v:path arrowok="t"/>
              </v:shape>
            </v:group>
            <v:group style="position:absolute;left:456;top:3950;width:11219;height:2" coordorigin="456,3950" coordsize="11219,2">
              <v:shape style="position:absolute;left:456;top:3950;width:11219;height:2" coordorigin="456,3950" coordsize="11219,0" path="m456,3950l11676,3950e" filled="f" stroked="t" strokeweight=".698592pt" strokecolor="#606060">
                <v:path arrowok="t"/>
              </v:shape>
            </v:group>
            <v:group style="position:absolute;left:2452;top:3938;width:2;height:11903" coordorigin="2452,3938" coordsize="2,11903">
              <v:shape style="position:absolute;left:2452;top:3938;width:2;height:11903" coordorigin="2452,3938" coordsize="0,11903" path="m2452,15841l2452,3938e" filled="f" stroked="t" strokeweight=".698592pt" strokecolor="#575757">
                <v:path arrowok="t"/>
              </v:shape>
            </v:group>
            <v:group style="position:absolute;left:745;top:4228;width:10935;height:2" coordorigin="745,4228" coordsize="10935,2">
              <v:shape style="position:absolute;left:745;top:4228;width:10935;height:2" coordorigin="745,4228" coordsize="10935,0" path="m745,4228l11680,4228e" filled="f" stroked="t" strokeweight=".465728pt" strokecolor="#6B6B6B">
                <v:path arrowok="t"/>
              </v:shape>
            </v:group>
            <v:group style="position:absolute;left:2617;top:4472;width:9058;height:2" coordorigin="2617,4472" coordsize="9058,2">
              <v:shape style="position:absolute;left:2617;top:4472;width:9058;height:2" coordorigin="2617,4472" coordsize="9058,0" path="m2617,4472l11676,4472e" filled="f" stroked="t" strokeweight=".698592pt" strokecolor="#707070">
                <v:path arrowok="t"/>
              </v:shape>
            </v:group>
            <v:group style="position:absolute;left:4965;top:4462;width:2;height:2189" coordorigin="4965,4462" coordsize="2,2189">
              <v:shape style="position:absolute;left:4965;top:4462;width:2;height:2189" coordorigin="4965,4462" coordsize="0,2189" path="m4965,6651l4965,4462e" filled="f" stroked="t" strokeweight=".698592pt" strokecolor="#545454">
                <v:path arrowok="t"/>
              </v:shape>
            </v:group>
            <v:group style="position:absolute;left:4955;top:4949;width:6720;height:2" coordorigin="4955,4949" coordsize="6720,2">
              <v:shape style="position:absolute;left:4955;top:4949;width:6720;height:2" coordorigin="4955,4949" coordsize="6720,0" path="m4955,4949l11676,4949e" filled="f" stroked="t" strokeweight=".698592pt" strokecolor="#707070">
                <v:path arrowok="t"/>
              </v:shape>
            </v:group>
            <v:group style="position:absolute;left:4941;top:5188;width:6739;height:2" coordorigin="4941,5188" coordsize="6739,2">
              <v:shape style="position:absolute;left:4941;top:5188;width:6739;height:2" coordorigin="4941,5188" coordsize="6739,0" path="m4941,5188l11680,5188e" filled="f" stroked="t" strokeweight=".698592pt" strokecolor="#909090">
                <v:path arrowok="t"/>
              </v:shape>
            </v:group>
            <v:group style="position:absolute;left:4955;top:5460;width:6720;height:2" coordorigin="4955,5460" coordsize="6720,2">
              <v:shape style="position:absolute;left:4955;top:5460;width:6720;height:2" coordorigin="4955,5460" coordsize="6720,0" path="m4955,5460l11676,5460e" filled="f" stroked="t" strokeweight=".698592pt" strokecolor="#707070">
                <v:path arrowok="t"/>
              </v:shape>
            </v:group>
            <v:group style="position:absolute;left:2450;top:5696;width:9226;height:2" coordorigin="2450,5696" coordsize="9226,2">
              <v:shape style="position:absolute;left:2450;top:5696;width:9226;height:2" coordorigin="2450,5696" coordsize="9226,0" path="m2450,5696l11676,5696e" filled="f" stroked="t" strokeweight=".698592pt" strokecolor="#707070">
                <v:path arrowok="t"/>
              </v:shape>
            </v:group>
            <v:group style="position:absolute;left:452;top:5933;width:11224;height:2" coordorigin="452,5933" coordsize="11224,2">
              <v:shape style="position:absolute;left:452;top:5933;width:11224;height:2" coordorigin="452,5933" coordsize="11224,0" path="m452,5933l11676,5933e" filled="f" stroked="t" strokeweight=".698592pt" strokecolor="#6B6B6B">
                <v:path arrowok="t"/>
              </v:shape>
            </v:group>
            <v:group style="position:absolute;left:7824;top:5928;width:2;height:719" coordorigin="7824,5928" coordsize="2,719">
              <v:shape style="position:absolute;left:7824;top:5928;width:2;height:719" coordorigin="7824,5928" coordsize="0,719" path="m7824,6646l7824,5928e" filled="f" stroked="t" strokeweight=".698592pt" strokecolor="#5B5B5B">
                <v:path arrowok="t"/>
              </v:shape>
            </v:group>
            <v:group style="position:absolute;left:2454;top:6401;width:9221;height:2" coordorigin="2454,6401" coordsize="9221,2">
              <v:shape style="position:absolute;left:2454;top:6401;width:9221;height:2" coordorigin="2454,6401" coordsize="9221,0" path="m2454,6401l11676,6401e" filled="f" stroked="t" strokeweight=".698592pt" strokecolor="#707070">
                <v:path arrowok="t"/>
              </v:shape>
            </v:group>
            <v:group style="position:absolute;left:2450;top:6639;width:9226;height:2" coordorigin="2450,6639" coordsize="9226,2">
              <v:shape style="position:absolute;left:2450;top:6639;width:9226;height:2" coordorigin="2450,6639" coordsize="9226,0" path="m2450,6639l11676,6639e" filled="f" stroked="t" strokeweight=".698592pt" strokecolor="#707070">
                <v:path arrowok="t"/>
              </v:shape>
            </v:group>
            <v:group style="position:absolute;left:442;top:6878;width:11229;height:2" coordorigin="442,6878" coordsize="11229,2">
              <v:shape style="position:absolute;left:442;top:6878;width:11229;height:2" coordorigin="442,6878" coordsize="11229,0" path="m442,6878l11671,6878e" filled="f" stroked="t" strokeweight=".698592pt" strokecolor="#707070">
                <v:path arrowok="t"/>
              </v:shape>
            </v:group>
            <v:group style="position:absolute;left:442;top:7346;width:11233;height:2" coordorigin="442,7346" coordsize="11233,2">
              <v:shape style="position:absolute;left:442;top:7346;width:11233;height:2" coordorigin="442,7346" coordsize="11233,0" path="m442,7346l11676,7346e" filled="f" stroked="t" strokeweight=".698592pt" strokecolor="#707070">
                <v:path arrowok="t"/>
              </v:shape>
            </v:group>
            <v:group style="position:absolute;left:4960;top:7341;width:2;height:747" coordorigin="4960,7341" coordsize="2,747">
              <v:shape style="position:absolute;left:4960;top:7341;width:2;height:747" coordorigin="4960,7341" coordsize="0,747" path="m4960,8088l4960,7341e" filled="f" stroked="t" strokeweight=".698592pt" strokecolor="#545454">
                <v:path arrowok="t"/>
              </v:shape>
            </v:group>
            <v:group style="position:absolute;left:4955;top:7585;width:6720;height:2" coordorigin="4955,7585" coordsize="6720,2">
              <v:shape style="position:absolute;left:4955;top:7585;width:6720;height:2" coordorigin="4955,7585" coordsize="6720,0" path="m4955,7585l11676,7585e" filled="f" stroked="t" strokeweight=".698592pt" strokecolor="#707070">
                <v:path arrowok="t"/>
              </v:shape>
            </v:group>
            <v:group style="position:absolute;left:4951;top:7824;width:6720;height:2" coordorigin="4951,7824" coordsize="6720,2">
              <v:shape style="position:absolute;left:4951;top:7824;width:6720;height:2" coordorigin="4951,7824" coordsize="6720,0" path="m4951,7824l11671,7824e" filled="f" stroked="t" strokeweight=".698592pt" strokecolor="#707070">
                <v:path arrowok="t"/>
              </v:shape>
            </v:group>
            <v:group style="position:absolute;left:442;top:8081;width:11233;height:2" coordorigin="442,8081" coordsize="11233,2">
              <v:shape style="position:absolute;left:442;top:8081;width:11233;height:2" coordorigin="442,8081" coordsize="11233,0" path="m442,8081l11676,8081e" filled="f" stroked="t" strokeweight=".698592pt" strokecolor="#707070">
                <v:path arrowok="t"/>
              </v:shape>
            </v:group>
            <v:group style="position:absolute;left:438;top:8882;width:11238;height:2" coordorigin="438,8882" coordsize="11238,2">
              <v:shape style="position:absolute;left:438;top:8882;width:11238;height:2" coordorigin="438,8882" coordsize="11238,0" path="m438,8882l11676,8882e" filled="f" stroked="t" strokeweight=".698592pt" strokecolor="#707070">
                <v:path arrowok="t"/>
              </v:shape>
            </v:group>
            <v:group style="position:absolute;left:438;top:9717;width:11229;height:2" coordorigin="438,9717" coordsize="11229,2">
              <v:shape style="position:absolute;left:438;top:9717;width:11229;height:2" coordorigin="438,9717" coordsize="11229,0" path="m438,9717l11666,9717e" filled="f" stroked="t" strokeweight=".698592pt" strokecolor="#707070">
                <v:path arrowok="t"/>
              </v:shape>
            </v:group>
            <v:group style="position:absolute;left:442;top:9958;width:11229;height:2" coordorigin="442,9958" coordsize="11229,2">
              <v:shape style="position:absolute;left:442;top:9958;width:11229;height:2" coordorigin="442,9958" coordsize="11229,0" path="m442,9958l11671,9958e" filled="f" stroked="t" strokeweight=".698592pt" strokecolor="#707070">
                <v:path arrowok="t"/>
              </v:shape>
            </v:group>
            <v:group style="position:absolute;left:438;top:10197;width:11233;height:2" coordorigin="438,10197" coordsize="11233,2">
              <v:shape style="position:absolute;left:438;top:10197;width:11233;height:2" coordorigin="438,10197" coordsize="11233,0" path="m438,10197l11671,10197e" filled="f" stroked="t" strokeweight=".698592pt" strokecolor="#747474">
                <v:path arrowok="t"/>
              </v:shape>
            </v:group>
            <v:group style="position:absolute;left:3996;top:10910;width:7675;height:2" coordorigin="3996,10910" coordsize="7675,2">
              <v:shape style="position:absolute;left:3996;top:10910;width:7675;height:2" coordorigin="3996,10910" coordsize="7675,0" path="m3996,10910l11671,10910e" filled="f" stroked="t" strokeweight=".698592pt" strokecolor="#747474">
                <v:path arrowok="t"/>
              </v:shape>
            </v:group>
            <v:group style="position:absolute;left:7363;top:10901;width:2;height:4954" coordorigin="7363,10901" coordsize="2,4954">
              <v:shape style="position:absolute;left:7363;top:10901;width:2;height:4954" coordorigin="7363,10901" coordsize="0,4954" path="m7363,15855l7363,10901e" filled="f" stroked="t" strokeweight=".698592pt" strokecolor="#606060">
                <v:path arrowok="t"/>
              </v:shape>
            </v:group>
            <v:group style="position:absolute;left:1213;top:11166;width:2;height:4680" coordorigin="1213,11166" coordsize="2,4680">
              <v:shape style="position:absolute;left:1213;top:11166;width:2;height:4680" coordorigin="1213,11166" coordsize="0,4680" path="m1213,15846l1213,11166e" filled="f" stroked="t" strokeweight=".698592pt" strokecolor="#707070">
                <v:path arrowok="t"/>
              </v:shape>
            </v:group>
            <v:group style="position:absolute;left:1777;top:11166;width:2;height:4680" coordorigin="1777,11166" coordsize="2,4680">
              <v:shape style="position:absolute;left:1777;top:11166;width:2;height:4680" coordorigin="1777,11166" coordsize="0,4680" path="m1777,15846l1777,11166e" filled="f" stroked="t" strokeweight=".698592pt" strokecolor="#5B5B5B">
                <v:path arrowok="t"/>
              </v:shape>
            </v:group>
            <v:group style="position:absolute;left:428;top:13184;width:2021;height:2" coordorigin="428,13184" coordsize="2021,2">
              <v:shape style="position:absolute;left:428;top:13184;width:2021;height:2" coordorigin="428,13184" coordsize="2021,0" path="m428,13184l2450,13184e" filled="f" stroked="t" strokeweight=".698592pt" strokecolor="#707070">
                <v:path arrowok="t"/>
              </v:shape>
            </v:group>
            <v:group style="position:absolute;left:419;top:15846;width:10987;height:2" coordorigin="419,15846" coordsize="10987,2">
              <v:shape style="position:absolute;left:419;top:15846;width:10987;height:2" coordorigin="419,15846" coordsize="10987,0" path="m419,15846l11406,15846e" filled="f" stroked="t" strokeweight=".698592pt" strokecolor="#808080">
                <v:path arrowok="t"/>
              </v:shape>
            </v:group>
            <v:group style="position:absolute;left:438;top:11142;width:3777;height:2" coordorigin="438,11142" coordsize="3777,2">
              <v:shape style="position:absolute;left:438;top:11142;width:3777;height:2" coordorigin="438,11142" coordsize="3777,0" path="m438,11142l4215,11142e" filled="f" stroked="t" strokeweight=".931455pt" strokecolor="#000000">
                <v:path arrowok="t"/>
              </v:shape>
            </v:group>
            <w10:wrap type="none"/>
          </v:group>
        </w:pict>
      </w: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321" w:lineRule="exact"/>
        <w:ind w:left="2934" w:right="131"/>
        <w:jc w:val="center"/>
        <w:rPr>
          <w:rFonts w:ascii="Arial" w:hAnsi="Arial" w:cs="Arial" w:eastAsia="Arial"/>
          <w:sz w:val="26"/>
          <w:szCs w:val="26"/>
        </w:rPr>
      </w:pPr>
      <w:rPr/>
      <w:r>
        <w:rPr>
          <w:rFonts w:ascii="Times New Roman" w:hAnsi="Times New Roman" w:cs="Times New Roman" w:eastAsia="Times New Roman"/>
          <w:sz w:val="25"/>
          <w:szCs w:val="25"/>
          <w:color w:val="A7A7A7"/>
          <w:spacing w:val="0"/>
          <w:w w:val="100"/>
          <w:i/>
        </w:rPr>
        <w:t>E</w:t>
      </w:r>
      <w:r>
        <w:rPr>
          <w:rFonts w:ascii="Times New Roman" w:hAnsi="Times New Roman" w:cs="Times New Roman" w:eastAsia="Times New Roman"/>
          <w:sz w:val="25"/>
          <w:szCs w:val="25"/>
          <w:color w:val="A7A7A7"/>
          <w:spacing w:val="1"/>
          <w:w w:val="100"/>
          <w:i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A7A7A7"/>
          <w:spacing w:val="0"/>
          <w:w w:val="100"/>
        </w:rPr>
        <w:t>·gün</w:t>
      </w:r>
      <w:r>
        <w:rPr>
          <w:rFonts w:ascii="Times New Roman" w:hAnsi="Times New Roman" w:cs="Times New Roman" w:eastAsia="Times New Roman"/>
          <w:sz w:val="28"/>
          <w:szCs w:val="28"/>
          <w:color w:val="A7A7A7"/>
          <w:spacing w:val="55"/>
          <w:w w:val="100"/>
        </w:rPr>
        <w:t> </w:t>
      </w:r>
      <w:r>
        <w:rPr>
          <w:rFonts w:ascii="Arial" w:hAnsi="Arial" w:cs="Arial" w:eastAsia="Arial"/>
          <w:sz w:val="26"/>
          <w:szCs w:val="26"/>
          <w:color w:val="A7A7A7"/>
          <w:spacing w:val="0"/>
          <w:w w:val="111"/>
        </w:rPr>
        <w:t>KAYA</w:t>
      </w:r>
      <w:r>
        <w:rPr>
          <w:rFonts w:ascii="Arial" w:hAnsi="Arial" w:cs="Arial" w:eastAsia="Arial"/>
          <w:sz w:val="26"/>
          <w:szCs w:val="26"/>
          <w:color w:val="000000"/>
          <w:spacing w:val="0"/>
          <w:w w:val="100"/>
        </w:rPr>
      </w:r>
    </w:p>
    <w:p>
      <w:pPr>
        <w:spacing w:before="0" w:after="0" w:line="265" w:lineRule="exact"/>
        <w:ind w:left="2750" w:right="-59"/>
        <w:jc w:val="center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5"/>
          <w:szCs w:val="25"/>
          <w:color w:val="959797"/>
          <w:spacing w:val="0"/>
          <w:w w:val="74"/>
        </w:rPr>
        <w:t>Itfaiy</w:t>
      </w:r>
      <w:r>
        <w:rPr>
          <w:rFonts w:ascii="Arial" w:hAnsi="Arial" w:cs="Arial" w:eastAsia="Arial"/>
          <w:sz w:val="25"/>
          <w:szCs w:val="25"/>
          <w:color w:val="959797"/>
          <w:spacing w:val="0"/>
          <w:w w:val="74"/>
        </w:rPr>
        <w:t>e</w:t>
      </w:r>
      <w:r>
        <w:rPr>
          <w:rFonts w:ascii="Arial" w:hAnsi="Arial" w:cs="Arial" w:eastAsia="Arial"/>
          <w:sz w:val="25"/>
          <w:szCs w:val="25"/>
          <w:color w:val="959797"/>
          <w:spacing w:val="-8"/>
          <w:w w:val="74"/>
        </w:rPr>
        <w:t> </w:t>
      </w:r>
      <w:r>
        <w:rPr>
          <w:rFonts w:ascii="Arial" w:hAnsi="Arial" w:cs="Arial" w:eastAsia="Arial"/>
          <w:sz w:val="25"/>
          <w:szCs w:val="25"/>
          <w:color w:val="959797"/>
          <w:spacing w:val="0"/>
          <w:w w:val="69"/>
        </w:rPr>
        <w:t>G</w:t>
      </w:r>
      <w:r>
        <w:rPr>
          <w:rFonts w:ascii="Arial" w:hAnsi="Arial" w:cs="Arial" w:eastAsia="Arial"/>
          <w:sz w:val="25"/>
          <w:szCs w:val="25"/>
          <w:color w:val="959797"/>
          <w:spacing w:val="-36"/>
          <w:w w:val="100"/>
        </w:rPr>
        <w:t> </w:t>
      </w:r>
      <w:r>
        <w:rPr>
          <w:rFonts w:ascii="Arial" w:hAnsi="Arial" w:cs="Arial" w:eastAsia="Arial"/>
          <w:sz w:val="26"/>
          <w:szCs w:val="26"/>
          <w:color w:val="959797"/>
          <w:spacing w:val="0"/>
          <w:w w:val="70"/>
        </w:rPr>
        <w:t>ı</w:t>
      </w:r>
      <w:r>
        <w:rPr>
          <w:rFonts w:ascii="Arial" w:hAnsi="Arial" w:cs="Arial" w:eastAsia="Arial"/>
          <w:sz w:val="26"/>
          <w:szCs w:val="26"/>
          <w:color w:val="959797"/>
          <w:spacing w:val="1"/>
          <w:w w:val="70"/>
        </w:rPr>
        <w:t>n</w:t>
      </w:r>
      <w:r>
        <w:rPr>
          <w:rFonts w:ascii="Arial" w:hAnsi="Arial" w:cs="Arial" w:eastAsia="Arial"/>
          <w:sz w:val="25"/>
          <w:szCs w:val="25"/>
          <w:color w:val="A7A7A7"/>
          <w:spacing w:val="0"/>
          <w:w w:val="70"/>
        </w:rPr>
        <w:t>ey</w:t>
      </w:r>
      <w:r>
        <w:rPr>
          <w:rFonts w:ascii="Arial" w:hAnsi="Arial" w:cs="Arial" w:eastAsia="Arial"/>
          <w:sz w:val="25"/>
          <w:szCs w:val="25"/>
          <w:color w:val="A7A7A7"/>
          <w:spacing w:val="-5"/>
          <w:w w:val="70"/>
        </w:rPr>
        <w:t> </w:t>
      </w:r>
      <w:r>
        <w:rPr>
          <w:rFonts w:ascii="Arial" w:hAnsi="Arial" w:cs="Arial" w:eastAsia="Arial"/>
          <w:sz w:val="24"/>
          <w:szCs w:val="24"/>
          <w:color w:val="959797"/>
          <w:spacing w:val="0"/>
          <w:w w:val="74"/>
        </w:rPr>
        <w:t>Bölg</w:t>
      </w:r>
      <w:r>
        <w:rPr>
          <w:rFonts w:ascii="Arial" w:hAnsi="Arial" w:cs="Arial" w:eastAsia="Arial"/>
          <w:sz w:val="24"/>
          <w:szCs w:val="24"/>
          <w:color w:val="959797"/>
          <w:spacing w:val="0"/>
          <w:w w:val="75"/>
        </w:rPr>
        <w:t>e</w:t>
      </w:r>
      <w:r>
        <w:rPr>
          <w:rFonts w:ascii="Arial" w:hAnsi="Arial" w:cs="Arial" w:eastAsia="Arial"/>
          <w:sz w:val="24"/>
          <w:szCs w:val="24"/>
          <w:color w:val="959797"/>
          <w:spacing w:val="-34"/>
          <w:w w:val="100"/>
        </w:rPr>
        <w:t> </w:t>
      </w:r>
      <w:r>
        <w:rPr>
          <w:rFonts w:ascii="Arial" w:hAnsi="Arial" w:cs="Arial" w:eastAsia="Arial"/>
          <w:sz w:val="24"/>
          <w:szCs w:val="24"/>
          <w:color w:val="808082"/>
          <w:spacing w:val="0"/>
          <w:w w:val="77"/>
        </w:rPr>
        <w:t>Amiri</w:t>
      </w:r>
      <w:r>
        <w:rPr>
          <w:rFonts w:ascii="Arial" w:hAnsi="Arial" w:cs="Arial" w:eastAsia="Arial"/>
          <w:sz w:val="24"/>
          <w:szCs w:val="24"/>
          <w:color w:val="000000"/>
          <w:spacing w:val="0"/>
          <w:w w:val="100"/>
        </w:rPr>
      </w:r>
    </w:p>
    <w:p>
      <w:pPr>
        <w:spacing w:before="33" w:after="0" w:line="279" w:lineRule="exact"/>
        <w:ind w:right="830"/>
        <w:jc w:val="right"/>
        <w:rPr>
          <w:rFonts w:ascii="Times New Roman" w:hAnsi="Times New Roman" w:cs="Times New Roman" w:eastAsia="Times New Roman"/>
          <w:sz w:val="28"/>
          <w:szCs w:val="28"/>
        </w:rPr>
      </w:pPr>
      <w:rPr/>
      <w:r>
        <w:rPr>
          <w:rFonts w:ascii="Times New Roman" w:hAnsi="Times New Roman" w:cs="Times New Roman" w:eastAsia="Times New Roman"/>
          <w:sz w:val="28"/>
          <w:szCs w:val="28"/>
          <w:color w:val="444997"/>
          <w:spacing w:val="0"/>
          <w:w w:val="134"/>
          <w:i/>
          <w:position w:val="-4"/>
        </w:rPr>
        <w:t>12/</w:t>
      </w:r>
      <w:r>
        <w:rPr>
          <w:rFonts w:ascii="Times New Roman" w:hAnsi="Times New Roman" w:cs="Times New Roman" w:eastAsia="Times New Roman"/>
          <w:sz w:val="28"/>
          <w:szCs w:val="28"/>
          <w:color w:val="000000"/>
          <w:spacing w:val="0"/>
          <w:w w:val="100"/>
          <w:position w:val="0"/>
        </w:rPr>
      </w:r>
    </w:p>
    <w:p>
      <w:pPr>
        <w:spacing w:before="0" w:after="0" w:line="299" w:lineRule="exact"/>
        <w:ind w:right="642"/>
        <w:jc w:val="right"/>
        <w:rPr>
          <w:rFonts w:ascii="Courier New" w:hAnsi="Courier New" w:cs="Courier New" w:eastAsia="Courier New"/>
          <w:sz w:val="33"/>
          <w:szCs w:val="33"/>
        </w:rPr>
      </w:pPr>
      <w:rPr/>
      <w:r>
        <w:rPr>
          <w:rFonts w:ascii="Courier New" w:hAnsi="Courier New" w:cs="Courier New" w:eastAsia="Courier New"/>
          <w:sz w:val="33"/>
          <w:szCs w:val="33"/>
          <w:color w:val="2F3480"/>
          <w:spacing w:val="0"/>
          <w:w w:val="102"/>
          <w:i/>
          <w:position w:val="4"/>
        </w:rPr>
        <w:t>/05</w:t>
      </w:r>
      <w:r>
        <w:rPr>
          <w:rFonts w:ascii="Courier New" w:hAnsi="Courier New" w:cs="Courier New" w:eastAsia="Courier New"/>
          <w:sz w:val="33"/>
          <w:szCs w:val="33"/>
          <w:color w:val="000000"/>
          <w:spacing w:val="0"/>
          <w:w w:val="100"/>
          <w:position w:val="0"/>
        </w:rPr>
      </w:r>
    </w:p>
    <w:p>
      <w:pPr>
        <w:spacing w:before="44" w:after="0" w:line="240" w:lineRule="auto"/>
        <w:ind w:left="298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itf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2"/>
        </w:rPr>
        <w:t>Çvş.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6" w:after="0" w:line="1157" w:lineRule="exact"/>
        <w:ind w:right="-20"/>
        <w:jc w:val="left"/>
        <w:rPr>
          <w:rFonts w:ascii="Arial" w:hAnsi="Arial" w:cs="Arial" w:eastAsia="Arial"/>
          <w:sz w:val="105"/>
          <w:szCs w:val="105"/>
        </w:rPr>
      </w:pPr>
      <w:rPr/>
      <w:r>
        <w:rPr>
          <w:rFonts w:ascii="Arial" w:hAnsi="Arial" w:cs="Arial" w:eastAsia="Arial"/>
          <w:sz w:val="105"/>
          <w:szCs w:val="105"/>
          <w:color w:val="383838"/>
          <w:spacing w:val="35"/>
          <w:w w:val="16"/>
          <w:position w:val="-6"/>
        </w:rPr>
        <w:t>F</w:t>
      </w:r>
      <w:r>
        <w:rPr>
          <w:rFonts w:ascii="Arial" w:hAnsi="Arial" w:cs="Arial" w:eastAsia="Arial"/>
          <w:sz w:val="105"/>
          <w:szCs w:val="105"/>
          <w:color w:val="2D5D9C"/>
          <w:spacing w:val="8"/>
          <w:w w:val="192"/>
          <w:position w:val="-6"/>
        </w:rPr>
        <w:t>&amp;</w:t>
      </w:r>
      <w:r>
        <w:rPr>
          <w:rFonts w:ascii="Arial" w:hAnsi="Arial" w:cs="Arial" w:eastAsia="Arial"/>
          <w:sz w:val="105"/>
          <w:szCs w:val="105"/>
          <w:color w:val="2F3480"/>
          <w:spacing w:val="0"/>
          <w:w w:val="18"/>
          <w:position w:val="-6"/>
        </w:rPr>
        <w:t>·</w:t>
      </w:r>
      <w:r>
        <w:rPr>
          <w:rFonts w:ascii="Arial" w:hAnsi="Arial" w:cs="Arial" w:eastAsia="Arial"/>
          <w:sz w:val="105"/>
          <w:szCs w:val="105"/>
          <w:color w:val="000000"/>
          <w:spacing w:val="0"/>
          <w:w w:val="100"/>
          <w:position w:val="0"/>
        </w:rPr>
      </w:r>
    </w:p>
    <w:p>
      <w:pPr>
        <w:spacing w:before="0" w:after="0" w:line="143" w:lineRule="exact"/>
        <w:ind w:left="303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54"/>
          <w:position w:val="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5"/>
          <w:w w:val="54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tf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Eri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300" w:bottom="280" w:left="0" w:right="0"/>
          <w:cols w:num="2" w:equalWidth="0">
            <w:col w:w="4803" w:space="162"/>
            <w:col w:w="6955"/>
          </w:cols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3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3364" w:right="4714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15"/>
        </w:rPr>
        <w:t>İZMİR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7"/>
          <w:w w:val="11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15"/>
        </w:rPr>
        <w:t>BÜYÜKŞEHİR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2"/>
          <w:w w:val="11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15"/>
        </w:rPr>
        <w:t>BELEDİYESİ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1" w:after="0" w:line="198" w:lineRule="exact"/>
        <w:ind w:left="3476" w:right="4879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12"/>
          <w:position w:val="-2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36"/>
          <w:w w:val="112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12"/>
          <w:position w:val="-2"/>
        </w:rPr>
        <w:t>DAİRESi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38"/>
          <w:w w:val="112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12"/>
          <w:position w:val="-2"/>
        </w:rPr>
        <w:t>BAŞKANLlCii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pgSz w:w="11920" w:h="16840"/>
          <w:pgMar w:top="620" w:bottom="280" w:left="200" w:right="100"/>
        </w:sectPr>
      </w:pPr>
      <w:rPr/>
    </w:p>
    <w:p>
      <w:pPr>
        <w:spacing w:before="0" w:after="0" w:line="139" w:lineRule="exact"/>
        <w:ind w:left="778" w:right="204"/>
        <w:jc w:val="center"/>
        <w:rPr>
          <w:rFonts w:ascii="Arial" w:hAnsi="Arial" w:cs="Arial" w:eastAsia="Arial"/>
          <w:sz w:val="14"/>
          <w:szCs w:val="14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0.880001pt;margin-top:-37.660423pt;width:491.916011pt;height:83.629982pt;mso-position-horizontal-relative:page;mso-position-vertical-relative:paragraph;z-index:-15160" type="#_x0000_t202" filled="f" stroked="f">
            <v:textbox inset="0,0,0,0">
              <w:txbxContent>
                <w:p>
                  <w:pPr>
                    <w:spacing w:before="0" w:after="0" w:line="1673" w:lineRule="exact"/>
                    <w:ind w:right="-291"/>
                    <w:jc w:val="left"/>
                    <w:tabs>
                      <w:tab w:pos="8560" w:val="left"/>
                    </w:tabs>
                    <w:rPr>
                      <w:rFonts w:ascii="Arial" w:hAnsi="Arial" w:cs="Arial" w:eastAsia="Arial"/>
                      <w:sz w:val="144"/>
                      <w:szCs w:val="144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91"/>
                      <w:szCs w:val="91"/>
                      <w:color w:val="1C1C1C"/>
                      <w:spacing w:val="0"/>
                      <w:w w:val="146"/>
                      <w:b/>
                      <w:bCs/>
                      <w:i/>
                      <w:position w:val="61"/>
                    </w:rPr>
                    <w:t>l</w:t>
                  </w:r>
                  <w:r>
                    <w:rPr>
                      <w:rFonts w:ascii="Times New Roman" w:hAnsi="Times New Roman" w:cs="Times New Roman" w:eastAsia="Times New Roman"/>
                      <w:sz w:val="91"/>
                      <w:szCs w:val="91"/>
                      <w:color w:val="1C1C1C"/>
                      <w:spacing w:val="0"/>
                      <w:w w:val="100"/>
                      <w:b/>
                      <w:bCs/>
                      <w:i/>
                      <w:position w:val="61"/>
                    </w:rPr>
                    <w:tab/>
                  </w:r>
                  <w:r>
                    <w:rPr>
                      <w:rFonts w:ascii="Times New Roman" w:hAnsi="Times New Roman" w:cs="Times New Roman" w:eastAsia="Times New Roman"/>
                      <w:sz w:val="91"/>
                      <w:szCs w:val="91"/>
                      <w:color w:val="1C1C1C"/>
                      <w:spacing w:val="0"/>
                      <w:w w:val="100"/>
                      <w:b/>
                      <w:bCs/>
                      <w:i/>
                      <w:position w:val="61"/>
                    </w:rPr>
                  </w:r>
                  <w:r>
                    <w:rPr>
                      <w:rFonts w:ascii="Arial" w:hAnsi="Arial" w:cs="Arial" w:eastAsia="Arial"/>
                      <w:sz w:val="144"/>
                      <w:szCs w:val="144"/>
                      <w:color w:val="313131"/>
                      <w:spacing w:val="0"/>
                      <w:w w:val="253"/>
                      <w:position w:val="-6"/>
                    </w:rPr>
                    <w:t>•</w:t>
                  </w:r>
                  <w:r>
                    <w:rPr>
                      <w:rFonts w:ascii="Arial" w:hAnsi="Arial" w:cs="Arial" w:eastAsia="Arial"/>
                      <w:sz w:val="144"/>
                      <w:szCs w:val="144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4"/>
          <w:szCs w:val="14"/>
          <w:color w:val="1C1C1C"/>
          <w:spacing w:val="0"/>
          <w:w w:val="100"/>
        </w:rPr>
        <w:t>IZ</w:t>
      </w:r>
      <w:r>
        <w:rPr>
          <w:rFonts w:ascii="Arial" w:hAnsi="Arial" w:cs="Arial" w:eastAsia="Arial"/>
          <w:sz w:val="14"/>
          <w:szCs w:val="14"/>
          <w:color w:val="1C1C1C"/>
          <w:spacing w:val="-12"/>
          <w:w w:val="100"/>
        </w:rPr>
        <w:t> </w:t>
      </w:r>
      <w:r>
        <w:rPr>
          <w:rFonts w:ascii="Arial" w:hAnsi="Arial" w:cs="Arial" w:eastAsia="Arial"/>
          <w:sz w:val="14"/>
          <w:szCs w:val="14"/>
          <w:color w:val="1C1C1C"/>
          <w:spacing w:val="0"/>
          <w:w w:val="109"/>
        </w:rPr>
        <w:t>MIR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</w:rPr>
      </w:r>
    </w:p>
    <w:p>
      <w:pPr>
        <w:spacing w:before="0" w:after="0" w:line="164" w:lineRule="exact"/>
        <w:ind w:left="535" w:right="-53"/>
        <w:jc w:val="center"/>
        <w:rPr>
          <w:rFonts w:ascii="Arial" w:hAnsi="Arial" w:cs="Arial" w:eastAsia="Arial"/>
          <w:sz w:val="17"/>
          <w:szCs w:val="17"/>
        </w:rPr>
      </w:pPr>
      <w:rPr/>
      <w:r>
        <w:rPr>
          <w:rFonts w:ascii="Arial" w:hAnsi="Arial" w:cs="Arial" w:eastAsia="Arial"/>
          <w:sz w:val="17"/>
          <w:szCs w:val="17"/>
          <w:color w:val="1C1C1C"/>
          <w:spacing w:val="0"/>
          <w:w w:val="84"/>
        </w:rPr>
        <w:t>BÜYÜKSEHIR</w:t>
      </w:r>
      <w:r>
        <w:rPr>
          <w:rFonts w:ascii="Arial" w:hAnsi="Arial" w:cs="Arial" w:eastAsia="Arial"/>
          <w:sz w:val="17"/>
          <w:szCs w:val="17"/>
          <w:color w:val="000000"/>
          <w:spacing w:val="0"/>
          <w:w w:val="100"/>
        </w:rPr>
      </w:r>
    </w:p>
    <w:p>
      <w:pPr>
        <w:spacing w:before="56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16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3"/>
          <w:w w:val="11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16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16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-21"/>
          <w:w w:val="11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15"/>
        </w:rPr>
        <w:t>Müdahale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-10"/>
          <w:w w:val="11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15"/>
        </w:rPr>
        <w:t>Şub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15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7"/>
          <w:w w:val="11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15"/>
        </w:rPr>
        <w:t>Müdürlüğü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300" w:bottom="280" w:left="200" w:right="100"/>
          <w:cols w:num="2" w:equalWidth="0">
            <w:col w:w="1507" w:space="1519"/>
            <w:col w:w="8594"/>
          </w:cols>
        </w:sectPr>
      </w:pPr>
      <w:rPr/>
    </w:p>
    <w:p>
      <w:pPr>
        <w:spacing w:before="0" w:after="0" w:line="222" w:lineRule="exact"/>
        <w:ind w:left="611" w:right="-20"/>
        <w:jc w:val="left"/>
        <w:tabs>
          <w:tab w:pos="41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4"/>
          <w:szCs w:val="14"/>
          <w:color w:val="1C1C1C"/>
          <w:spacing w:val="0"/>
          <w:w w:val="100"/>
          <w:position w:val="6"/>
        </w:rPr>
        <w:t>BELEDIYESI</w:t>
      </w:r>
      <w:r>
        <w:rPr>
          <w:rFonts w:ascii="Arial" w:hAnsi="Arial" w:cs="Arial" w:eastAsia="Arial"/>
          <w:sz w:val="14"/>
          <w:szCs w:val="14"/>
          <w:color w:val="1C1C1C"/>
          <w:spacing w:val="-6"/>
          <w:w w:val="100"/>
          <w:position w:val="6"/>
        </w:rPr>
        <w:t> </w:t>
      </w:r>
      <w:r>
        <w:rPr>
          <w:rFonts w:ascii="Arial" w:hAnsi="Arial" w:cs="Arial" w:eastAsia="Arial"/>
          <w:sz w:val="14"/>
          <w:szCs w:val="14"/>
          <w:color w:val="1C1C1C"/>
          <w:spacing w:val="0"/>
          <w:w w:val="100"/>
          <w:position w:val="6"/>
        </w:rPr>
        <w:tab/>
      </w:r>
      <w:r>
        <w:rPr>
          <w:rFonts w:ascii="Arial" w:hAnsi="Arial" w:cs="Arial" w:eastAsia="Arial"/>
          <w:sz w:val="14"/>
          <w:szCs w:val="14"/>
          <w:color w:val="1C1C1C"/>
          <w:spacing w:val="0"/>
          <w:w w:val="100"/>
          <w:position w:val="6"/>
        </w:rPr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14"/>
          <w:position w:val="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14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-6"/>
          <w:w w:val="114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14"/>
          <w:position w:val="0"/>
        </w:rPr>
        <w:t>RAPORU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0" w:after="0" w:line="240" w:lineRule="auto"/>
        <w:ind w:left="117" w:right="-20"/>
        <w:jc w:val="left"/>
        <w:tabs>
          <w:tab w:pos="1480" w:val="left"/>
          <w:tab w:pos="2860" w:val="left"/>
          <w:tab w:pos="5260" w:val="left"/>
          <w:tab w:pos="73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17"/>
          <w:w w:val="100"/>
          <w:position w:val="1"/>
        </w:rPr>
        <w:t>Q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  <w:position w:val="1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4"/>
          <w:w w:val="100"/>
          <w:position w:val="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3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  <w:position w:val="1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-3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  <w:position w:val="1"/>
        </w:rPr>
        <w:t>:09.05.2017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-1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  <w:position w:val="0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  <w:position w:val="0"/>
        </w:rPr>
        <w:t>Sıra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2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  <w:position w:val="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  <w:position w:val="0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-3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0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0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  <w:position w:val="0"/>
        </w:rPr>
        <w:t>ildirim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-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2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  <w:position w:val="0"/>
        </w:rPr>
        <w:t>:00:00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-2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  <w:position w:val="0"/>
        </w:rPr>
      </w:r>
      <w:r>
        <w:rPr>
          <w:rFonts w:ascii="Arial" w:hAnsi="Arial" w:cs="Arial" w:eastAsia="Arial"/>
          <w:sz w:val="27"/>
          <w:szCs w:val="27"/>
          <w:color w:val="313131"/>
          <w:spacing w:val="0"/>
          <w:w w:val="63"/>
          <w:position w:val="0"/>
        </w:rPr>
        <w:t>I</w:t>
      </w:r>
      <w:r>
        <w:rPr>
          <w:rFonts w:ascii="Arial" w:hAnsi="Arial" w:cs="Arial" w:eastAsia="Arial"/>
          <w:sz w:val="27"/>
          <w:szCs w:val="27"/>
          <w:color w:val="313131"/>
          <w:spacing w:val="-39"/>
          <w:w w:val="63"/>
          <w:position w:val="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5"/>
          <w:position w:val="0"/>
        </w:rPr>
        <w:t>el: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19" w:lineRule="exact"/>
        <w:ind w:left="136" w:right="-20"/>
        <w:jc w:val="left"/>
        <w:tabs>
          <w:tab w:pos="1480" w:val="left"/>
          <w:tab w:pos="2860" w:val="left"/>
          <w:tab w:pos="4240" w:val="left"/>
          <w:tab w:pos="52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1"/>
        </w:rPr>
        <w:t>Kayıt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  <w:position w:val="1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-3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  <w:position w:val="0"/>
        </w:rPr>
        <w:t>:09.05.2017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-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93"/>
          <w:position w:val="0"/>
        </w:rPr>
        <w:t>!Kayı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-3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  <w:position w:val="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-3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  <w:position w:val="0"/>
        </w:rPr>
        <w:t>:2899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-2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11"/>
          <w:w w:val="100"/>
          <w:position w:val="0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  <w:position w:val="0"/>
        </w:rPr>
        <w:t>Bildirim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  <w:position w:val="0"/>
        </w:rPr>
        <w:t>Ala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2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  <w:position w:val="0"/>
        </w:rPr>
        <w:t>Tahi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  <w:position w:val="0"/>
        </w:rPr>
        <w:t>SARIKAYA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1" w:after="0" w:line="263" w:lineRule="auto"/>
        <w:ind w:left="136" w:right="5553"/>
        <w:jc w:val="left"/>
        <w:tabs>
          <w:tab w:pos="14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Bildirile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Türkme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Mahallesi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Aslruı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Soka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Üzeri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4"/>
        </w:rPr>
        <w:t>Ödemiş/IZMİR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Doğru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11"/>
        </w:rPr>
        <w:t>:Türkme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1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3"/>
          <w:w w:val="11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</w:rPr>
        <w:t>Mahallesi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</w:rPr>
        <w:t>Asla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</w:rPr>
        <w:t>Soka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Üzeri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4"/>
        </w:rPr>
        <w:t>Ödemiş/İZMİR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24" w:lineRule="exact"/>
        <w:ind w:left="117" w:right="-20"/>
        <w:jc w:val="left"/>
        <w:tabs>
          <w:tab w:pos="1480" w:val="left"/>
          <w:tab w:pos="4540" w:val="left"/>
          <w:tab w:pos="76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4"/>
        </w:rPr>
        <w:t>!Yangı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4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"/>
          <w:w w:val="9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  <w:position w:val="1"/>
        </w:rPr>
        <w:t>:Çö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  <w:position w:val="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1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  <w:position w:val="1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-4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  <w:position w:val="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  <w:position w:val="0"/>
        </w:rPr>
        <w:t>Sınıfı: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-4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  <w:position w:val="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  <w:position w:val="0"/>
        </w:rPr>
        <w:t>Sebebi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2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  <w:position w:val="0"/>
        </w:rPr>
        <w:t>:Açı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2"/>
          <w:position w:val="0"/>
        </w:rPr>
        <w:t>Ateş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63" w:after="0" w:line="175" w:lineRule="auto"/>
        <w:ind w:left="3342" w:right="3719" w:firstLine="-3226"/>
        <w:jc w:val="left"/>
        <w:tabs>
          <w:tab w:pos="3320" w:val="left"/>
          <w:tab w:pos="64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3"/>
        </w:rPr>
        <w:t>!Yangı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3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4"/>
          <w:w w:val="9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38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1C1C1C"/>
          <w:spacing w:val="0"/>
          <w:w w:val="93"/>
          <w:position w:val="1"/>
        </w:rPr>
        <w:t>!</w:t>
      </w:r>
      <w:r>
        <w:rPr>
          <w:rFonts w:ascii="Times New Roman" w:hAnsi="Times New Roman" w:cs="Times New Roman" w:eastAsia="Times New Roman"/>
          <w:sz w:val="18"/>
          <w:szCs w:val="18"/>
          <w:color w:val="1C1C1C"/>
          <w:spacing w:val="-12"/>
          <w:w w:val="93"/>
          <w:position w:val="1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93"/>
          <w:position w:val="1"/>
        </w:rPr>
        <w:t>apını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93"/>
          <w:position w:val="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16"/>
          <w:w w:val="93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1C1C1C"/>
          <w:spacing w:val="0"/>
          <w:w w:val="100"/>
          <w:position w:val="1"/>
        </w:rPr>
        <w:t>Şekli:</w:t>
        <w:tab/>
      </w:r>
      <w:r>
        <w:rPr>
          <w:rFonts w:ascii="Times New Roman" w:hAnsi="Times New Roman" w:cs="Times New Roman" w:eastAsia="Times New Roman"/>
          <w:sz w:val="18"/>
          <w:szCs w:val="18"/>
          <w:color w:val="1C1C1C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-7"/>
        </w:rPr>
        <w:t>!Kulla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8"/>
          <w:w w:val="100"/>
          <w:position w:val="-7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  <w:position w:val="-7"/>
        </w:rPr>
        <w:t>ım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  <w:position w:val="-7"/>
        </w:rPr>
        <w:t>Şekli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24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5"/>
          <w:position w:val="-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5"/>
          <w:position w:val="-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-9"/>
          <w:w w:val="108"/>
          <w:position w:val="0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8"/>
          <w:position w:val="0"/>
        </w:rPr>
        <w:t>et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1"/>
          <w:w w:val="108"/>
          <w:position w:val="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8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4"/>
          <w:w w:val="108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8"/>
          <w:position w:val="0"/>
        </w:rPr>
        <w:t>nn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8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1"/>
          <w:w w:val="108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Kagi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Ahşa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Çeli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Di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8"/>
          <w:position w:val="0"/>
        </w:rPr>
        <w:t>er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82" w:lineRule="exact"/>
        <w:ind w:left="4168" w:right="-20"/>
        <w:jc w:val="left"/>
        <w:tabs>
          <w:tab w:pos="4760" w:val="left"/>
          <w:tab w:pos="5280" w:val="left"/>
          <w:tab w:pos="5700" w:val="left"/>
          <w:tab w:pos="64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42"/>
          <w:szCs w:val="42"/>
          <w:color w:val="444444"/>
          <w:spacing w:val="0"/>
          <w:w w:val="56"/>
        </w:rPr>
        <w:t>ı</w:t>
      </w:r>
      <w:r>
        <w:rPr>
          <w:rFonts w:ascii="Arial" w:hAnsi="Arial" w:cs="Arial" w:eastAsia="Arial"/>
          <w:sz w:val="42"/>
          <w:szCs w:val="42"/>
          <w:color w:val="444444"/>
          <w:spacing w:val="0"/>
          <w:w w:val="100"/>
        </w:rPr>
        <w:tab/>
      </w:r>
      <w:r>
        <w:rPr>
          <w:rFonts w:ascii="Arial" w:hAnsi="Arial" w:cs="Arial" w:eastAsia="Arial"/>
          <w:sz w:val="42"/>
          <w:szCs w:val="42"/>
          <w:color w:val="444444"/>
          <w:spacing w:val="0"/>
          <w:w w:val="100"/>
        </w:rPr>
      </w:r>
      <w:r>
        <w:rPr>
          <w:rFonts w:ascii="Arial" w:hAnsi="Arial" w:cs="Arial" w:eastAsia="Arial"/>
          <w:sz w:val="42"/>
          <w:szCs w:val="42"/>
          <w:color w:val="313131"/>
          <w:spacing w:val="0"/>
          <w:w w:val="56"/>
        </w:rPr>
        <w:t>ı</w:t>
      </w:r>
      <w:r>
        <w:rPr>
          <w:rFonts w:ascii="Arial" w:hAnsi="Arial" w:cs="Arial" w:eastAsia="Arial"/>
          <w:sz w:val="42"/>
          <w:szCs w:val="42"/>
          <w:color w:val="313131"/>
          <w:spacing w:val="0"/>
          <w:w w:val="100"/>
        </w:rPr>
        <w:tab/>
      </w:r>
      <w:r>
        <w:rPr>
          <w:rFonts w:ascii="Arial" w:hAnsi="Arial" w:cs="Arial" w:eastAsia="Arial"/>
          <w:sz w:val="42"/>
          <w:szCs w:val="42"/>
          <w:color w:val="313131"/>
          <w:spacing w:val="0"/>
          <w:w w:val="100"/>
        </w:rPr>
      </w:r>
      <w:r>
        <w:rPr>
          <w:rFonts w:ascii="Arial" w:hAnsi="Arial" w:cs="Arial" w:eastAsia="Arial"/>
          <w:sz w:val="42"/>
          <w:szCs w:val="42"/>
          <w:color w:val="6D7077"/>
          <w:spacing w:val="0"/>
          <w:w w:val="56"/>
        </w:rPr>
        <w:t>ı</w:t>
      </w:r>
      <w:r>
        <w:rPr>
          <w:rFonts w:ascii="Arial" w:hAnsi="Arial" w:cs="Arial" w:eastAsia="Arial"/>
          <w:sz w:val="42"/>
          <w:szCs w:val="42"/>
          <w:color w:val="6D7077"/>
          <w:spacing w:val="0"/>
          <w:w w:val="100"/>
        </w:rPr>
        <w:tab/>
      </w:r>
      <w:r>
        <w:rPr>
          <w:rFonts w:ascii="Arial" w:hAnsi="Arial" w:cs="Arial" w:eastAsia="Arial"/>
          <w:sz w:val="42"/>
          <w:szCs w:val="42"/>
          <w:color w:val="6D7077"/>
          <w:spacing w:val="0"/>
          <w:w w:val="100"/>
        </w:rPr>
      </w:r>
      <w:r>
        <w:rPr>
          <w:rFonts w:ascii="Arial" w:hAnsi="Arial" w:cs="Arial" w:eastAsia="Arial"/>
          <w:sz w:val="38"/>
          <w:szCs w:val="38"/>
          <w:color w:val="444444"/>
          <w:spacing w:val="0"/>
          <w:w w:val="56"/>
          <w:i/>
          <w:position w:val="-1"/>
        </w:rPr>
        <w:t>1</w:t>
      </w:r>
      <w:r>
        <w:rPr>
          <w:rFonts w:ascii="Arial" w:hAnsi="Arial" w:cs="Arial" w:eastAsia="Arial"/>
          <w:sz w:val="38"/>
          <w:szCs w:val="38"/>
          <w:color w:val="444444"/>
          <w:spacing w:val="-32"/>
          <w:w w:val="56"/>
          <w:i/>
          <w:position w:val="-1"/>
        </w:rPr>
        <w:t> </w:t>
      </w:r>
      <w:r>
        <w:rPr>
          <w:rFonts w:ascii="Arial" w:hAnsi="Arial" w:cs="Arial" w:eastAsia="Arial"/>
          <w:sz w:val="38"/>
          <w:szCs w:val="38"/>
          <w:color w:val="444444"/>
          <w:spacing w:val="0"/>
          <w:w w:val="100"/>
          <w:i/>
          <w:position w:val="-1"/>
        </w:rPr>
        <w:tab/>
      </w:r>
      <w:r>
        <w:rPr>
          <w:rFonts w:ascii="Arial" w:hAnsi="Arial" w:cs="Arial" w:eastAsia="Arial"/>
          <w:sz w:val="38"/>
          <w:szCs w:val="38"/>
          <w:color w:val="444444"/>
          <w:spacing w:val="0"/>
          <w:w w:val="100"/>
          <w:i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0"/>
        </w:rPr>
        <w:t>tyangını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9"/>
          <w:w w:val="100"/>
          <w:position w:val="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  <w:position w:val="10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13"/>
          <w:w w:val="100"/>
          <w:position w:val="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  <w:position w:val="10"/>
        </w:rPr>
        <w:t>Altına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12"/>
          <w:w w:val="100"/>
          <w:position w:val="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  <w:position w:val="10"/>
        </w:rPr>
        <w:t>Alma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23"/>
          <w:w w:val="100"/>
          <w:position w:val="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  <w:position w:val="1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14"/>
          <w:w w:val="100"/>
          <w:position w:val="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4"/>
          <w:position w:val="10"/>
        </w:rPr>
        <w:t>:00:08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85" w:lineRule="exact"/>
        <w:ind w:left="131" w:right="-20"/>
        <w:jc w:val="left"/>
        <w:tabs>
          <w:tab w:pos="1900" w:val="left"/>
          <w:tab w:pos="54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  <w:position w:val="1"/>
        </w:rPr>
        <w:t>Yana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-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  <w:position w:val="1"/>
        </w:rPr>
        <w:t>Şeyin: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-2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49"/>
          <w:position w:val="0"/>
        </w:rPr>
        <w:t>alıibi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1"/>
          <w:w w:val="149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4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-5"/>
          <w:w w:val="59"/>
          <w:position w:val="0"/>
        </w:rPr>
        <w:t>]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1"/>
          <w:position w:val="0"/>
        </w:rPr>
        <w:t>Kiracı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  <w:position w:val="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2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  <w:position w:val="0"/>
        </w:rPr>
        <w:t>Kullana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3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15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55" w:after="0" w:line="240" w:lineRule="auto"/>
        <w:ind w:left="186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Yaşa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4"/>
        </w:rPr>
        <w:t>INCESU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6" w:after="0" w:line="214" w:lineRule="exact"/>
        <w:ind w:left="1864" w:right="-20"/>
        <w:jc w:val="left"/>
        <w:tabs>
          <w:tab w:pos="4400" w:val="left"/>
          <w:tab w:pos="74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10"/>
          <w:w w:val="100"/>
          <w:position w:val="-1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  <w:position w:val="-1"/>
        </w:rPr>
        <w:t>ık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3"/>
          <w:w w:val="100"/>
          <w:position w:val="-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3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1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  <w:position w:val="-1"/>
        </w:rPr>
        <w:t>:00:00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-1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-1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3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2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6"/>
          <w:position w:val="-1"/>
        </w:rPr>
        <w:t>00:04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300" w:bottom="280" w:left="200" w:right="100"/>
        </w:sectPr>
      </w:pPr>
      <w:rPr/>
    </w:p>
    <w:p>
      <w:pPr>
        <w:spacing w:before="0" w:after="0" w:line="215" w:lineRule="exact"/>
        <w:ind w:left="117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15"/>
        </w:rPr>
        <w:t>piden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6" w:after="0" w:line="214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  <w:position w:val="-1"/>
        </w:rPr>
        <w:t>Plakası:3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  <w:position w:val="-1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3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  <w:position w:val="-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7"/>
          <w:position w:val="-1"/>
        </w:rPr>
        <w:t>5297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300" w:bottom="280" w:left="200" w:right="100"/>
          <w:cols w:num="2" w:equalWidth="0">
            <w:col w:w="607" w:space="1257"/>
            <w:col w:w="9756"/>
          </w:cols>
        </w:sectPr>
      </w:pPr>
      <w:rPr/>
    </w:p>
    <w:p>
      <w:pPr>
        <w:spacing w:before="0" w:after="0" w:line="240" w:lineRule="auto"/>
        <w:ind w:left="136" w:right="-20"/>
        <w:jc w:val="left"/>
        <w:tabs>
          <w:tab w:pos="44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  <w:position w:val="4"/>
        </w:rPr>
        <w:t>Ekibin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-42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  <w:position w:val="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  <w:position w:val="4"/>
        </w:rPr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4"/>
          <w:w w:val="101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12"/>
          <w:w w:val="66"/>
          <w:position w:val="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3"/>
          <w:position w:val="0"/>
        </w:rPr>
        <w:t>ektri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4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  <w:position w:val="0"/>
        </w:rPr>
        <w:t>Arıza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5"/>
          <w:position w:val="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1" w:after="0" w:line="240" w:lineRule="auto"/>
        <w:ind w:left="4400" w:right="4963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44444"/>
          <w:w w:val="87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</w:rPr>
        <w:t>12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5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63" w:lineRule="auto"/>
        <w:ind w:left="1874" w:right="4582" w:firstLine="2554"/>
        <w:jc w:val="left"/>
        <w:tabs>
          <w:tab w:pos="44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Emniyet-Jandarma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-13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li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38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3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-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</w:rPr>
        <w:t>Doğalgaz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5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29" w:lineRule="exact"/>
        <w:ind w:left="117" w:right="-20"/>
        <w:jc w:val="left"/>
        <w:tabs>
          <w:tab w:pos="540" w:val="left"/>
          <w:tab w:pos="1860" w:val="left"/>
          <w:tab w:pos="4400" w:val="left"/>
          <w:tab w:pos="73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3"/>
          <w:szCs w:val="23"/>
          <w:color w:val="1C1C1C"/>
          <w:spacing w:val="0"/>
          <w:w w:val="68"/>
        </w:rPr>
        <w:t>:Yr</w:t>
      </w:r>
      <w:r>
        <w:rPr>
          <w:rFonts w:ascii="Times New Roman" w:hAnsi="Times New Roman" w:cs="Times New Roman" w:eastAsia="Times New Roman"/>
          <w:sz w:val="23"/>
          <w:szCs w:val="23"/>
          <w:color w:val="1C1C1C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3"/>
          <w:szCs w:val="23"/>
          <w:color w:val="1C1C1C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68"/>
        </w:rPr>
        <w:t>'11Cı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6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9"/>
          <w:w w:val="6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</w:rPr>
        <w:t>Ekip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-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-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7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7" w:after="0" w:line="240" w:lineRule="auto"/>
        <w:ind w:left="117" w:right="-20"/>
        <w:jc w:val="left"/>
        <w:tabs>
          <w:tab w:pos="18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11"/>
        </w:rPr>
        <w:t>pituıışse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</w:rPr>
        <w:t>Dönüş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6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6" w:after="0" w:line="240" w:lineRule="auto"/>
        <w:ind w:left="186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</w:rPr>
        <w:t>Yardıma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19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1C1C1C"/>
          <w:spacing w:val="0"/>
          <w:w w:val="100"/>
        </w:rPr>
        <w:t>A.</w:t>
      </w:r>
      <w:r>
        <w:rPr>
          <w:rFonts w:ascii="Arial" w:hAnsi="Arial" w:cs="Arial" w:eastAsia="Arial"/>
          <w:sz w:val="20"/>
          <w:szCs w:val="20"/>
          <w:color w:val="1C1C1C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6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40" w:lineRule="auto"/>
        <w:ind w:left="187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</w:rPr>
        <w:t>Amirini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6"/>
        </w:rPr>
        <w:t>Adı-Soyadı: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6" w:after="0" w:line="253" w:lineRule="auto"/>
        <w:ind w:left="136" w:right="447" w:firstLine="-19"/>
        <w:jc w:val="left"/>
        <w:tabs>
          <w:tab w:pos="18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13"/>
        </w:rPr>
        <w:t>pıayı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13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-4"/>
          <w:w w:val="11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</w:rPr>
        <w:t>Görüldüğü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6"/>
        </w:rPr>
        <w:t>varıldığında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6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-6"/>
          <w:w w:val="10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</w:rPr>
        <w:t>yo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</w:rPr>
        <w:t>kenarında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</w:rPr>
        <w:t>buluna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</w:rPr>
        <w:t>çöpleri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</w:rPr>
        <w:t>ale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2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</w:rPr>
        <w:t>li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</w:rPr>
        <w:t>dumanlı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</w:rPr>
        <w:t>yanmakta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4"/>
        </w:rPr>
        <w:t>görüldü.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1"/>
        </w:rPr>
        <w:t>Durum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4" w:after="0" w:line="240" w:lineRule="auto"/>
        <w:ind w:left="4383" w:right="4347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8"/>
        </w:rPr>
        <w:t>ISöndürmede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"/>
          <w:w w:val="9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4"/>
        </w:rPr>
        <w:t>söndürücü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6" w:after="0" w:line="201" w:lineRule="exact"/>
        <w:ind w:left="117" w:right="-20"/>
        <w:jc w:val="left"/>
        <w:tabs>
          <w:tab w:pos="2100" w:val="left"/>
          <w:tab w:pos="4400" w:val="left"/>
          <w:tab w:pos="6340" w:val="left"/>
          <w:tab w:pos="79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2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  <w:position w:val="-2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-36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  <w:position w:val="-2"/>
        </w:rPr>
        <w:t>Su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13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  <w:position w:val="-2"/>
        </w:rPr>
        <w:t>işlenerek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-6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4"/>
        </w:rPr>
        <w:t>1Sum3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42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  <w:position w:val="-3"/>
        </w:rPr>
        <w:t>IKöpükKg.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-13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8"/>
          <w:w w:val="36"/>
          <w:position w:val="-3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99"/>
          <w:position w:val="-3"/>
        </w:rPr>
        <w:t>K.K.T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  <w:position w:val="-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-1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6"/>
          <w:position w:val="-3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32" w:lineRule="exact"/>
        <w:ind w:left="4446" w:right="-20"/>
        <w:jc w:val="left"/>
        <w:tabs>
          <w:tab w:pos="6320" w:val="left"/>
          <w:tab w:pos="7860" w:val="left"/>
        </w:tabs>
        <w:rPr>
          <w:rFonts w:ascii="Times New Roman" w:hAnsi="Times New Roman" w:cs="Times New Roman" w:eastAsia="Times New Roman"/>
          <w:sz w:val="29"/>
          <w:szCs w:val="29"/>
        </w:rPr>
      </w:pPr>
      <w:rPr/>
      <w:r>
        <w:rPr>
          <w:rFonts w:ascii="Arial" w:hAnsi="Arial" w:cs="Arial" w:eastAsia="Arial"/>
          <w:sz w:val="26"/>
          <w:szCs w:val="26"/>
          <w:color w:val="1C1C1C"/>
          <w:spacing w:val="0"/>
          <w:w w:val="190"/>
          <w:position w:val="3"/>
        </w:rPr>
        <w:t>ı</w:t>
      </w:r>
      <w:r>
        <w:rPr>
          <w:rFonts w:ascii="Arial" w:hAnsi="Arial" w:cs="Arial" w:eastAsia="Arial"/>
          <w:sz w:val="26"/>
          <w:szCs w:val="26"/>
          <w:color w:val="1C1C1C"/>
          <w:spacing w:val="-124"/>
          <w:w w:val="190"/>
          <w:position w:val="3"/>
        </w:rPr>
        <w:t> </w:t>
      </w:r>
      <w:r>
        <w:rPr>
          <w:rFonts w:ascii="Arial" w:hAnsi="Arial" w:cs="Arial" w:eastAsia="Arial"/>
          <w:sz w:val="26"/>
          <w:szCs w:val="26"/>
          <w:color w:val="1C1C1C"/>
          <w:spacing w:val="0"/>
          <w:w w:val="100"/>
          <w:position w:val="3"/>
        </w:rPr>
        <w:tab/>
      </w:r>
      <w:r>
        <w:rPr>
          <w:rFonts w:ascii="Arial" w:hAnsi="Arial" w:cs="Arial" w:eastAsia="Arial"/>
          <w:sz w:val="26"/>
          <w:szCs w:val="26"/>
          <w:color w:val="1C1C1C"/>
          <w:spacing w:val="0"/>
          <w:w w:val="100"/>
          <w:position w:val="3"/>
        </w:rPr>
      </w:r>
      <w:r>
        <w:rPr>
          <w:rFonts w:ascii="Arial" w:hAnsi="Arial" w:cs="Arial" w:eastAsia="Arial"/>
          <w:sz w:val="38"/>
          <w:szCs w:val="38"/>
          <w:color w:val="1C1C1C"/>
          <w:spacing w:val="0"/>
          <w:w w:val="190"/>
          <w:position w:val="0"/>
        </w:rPr>
        <w:t>ı</w:t>
      </w:r>
      <w:r>
        <w:rPr>
          <w:rFonts w:ascii="Arial" w:hAnsi="Arial" w:cs="Arial" w:eastAsia="Arial"/>
          <w:sz w:val="38"/>
          <w:szCs w:val="38"/>
          <w:color w:val="1C1C1C"/>
          <w:spacing w:val="0"/>
          <w:w w:val="100"/>
          <w:position w:val="0"/>
        </w:rPr>
        <w:tab/>
      </w:r>
      <w:r>
        <w:rPr>
          <w:rFonts w:ascii="Arial" w:hAnsi="Arial" w:cs="Arial" w:eastAsia="Arial"/>
          <w:sz w:val="38"/>
          <w:szCs w:val="38"/>
          <w:color w:val="1C1C1C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29"/>
          <w:szCs w:val="29"/>
          <w:color w:val="444444"/>
          <w:spacing w:val="0"/>
          <w:w w:val="69"/>
          <w:position w:val="0"/>
        </w:rPr>
        <w:t>J</w:t>
      </w:r>
      <w:r>
        <w:rPr>
          <w:rFonts w:ascii="Times New Roman" w:hAnsi="Times New Roman" w:cs="Times New Roman" w:eastAsia="Times New Roman"/>
          <w:sz w:val="29"/>
          <w:szCs w:val="29"/>
          <w:color w:val="000000"/>
          <w:spacing w:val="0"/>
          <w:w w:val="100"/>
          <w:position w:val="0"/>
        </w:rPr>
      </w:r>
    </w:p>
    <w:p>
      <w:pPr>
        <w:spacing w:before="0" w:after="0" w:line="172" w:lineRule="exact"/>
        <w:ind w:left="186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</w:rPr>
        <w:t>Yangında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</w:rPr>
        <w:t>çöple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</w:rPr>
        <w:t>yanma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</w:rPr>
        <w:t>suretiyle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3"/>
        </w:rPr>
        <w:t>görmüştür.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6" w:after="0" w:line="240" w:lineRule="auto"/>
        <w:ind w:left="12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4"/>
        </w:rPr>
        <w:t>Sonunda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5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89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2" w:after="0" w:line="240" w:lineRule="auto"/>
        <w:ind w:left="136" w:right="-20"/>
        <w:jc w:val="left"/>
        <w:tabs>
          <w:tab w:pos="18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</w:rPr>
        <w:t>Hasa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</w:rPr>
        <w:t>Durumu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</w:rPr>
        <w:t>Tahmini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</w:rPr>
        <w:t>Toplam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2"/>
        </w:rPr>
        <w:t>Yok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7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40" w:lineRule="auto"/>
        <w:ind w:left="187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</w:rPr>
        <w:t>başlangıcının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</w:rPr>
        <w:t>yo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</w:rPr>
        <w:t>kenarında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</w:rPr>
        <w:t>buluna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</w:rPr>
        <w:t>çöplerde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</w:rPr>
        <w:t>görülmü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</w:rPr>
        <w:t>olup;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2"/>
        </w:rPr>
        <w:t>yapılan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6" w:after="0" w:line="253" w:lineRule="auto"/>
        <w:ind w:left="1864" w:right="66" w:firstLine="-1747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93"/>
        </w:rPr>
        <w:t>!Yangı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93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10"/>
          <w:w w:val="9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araştırma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6"/>
        </w:rPr>
        <w:t>soruşturmada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6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17"/>
          <w:w w:val="10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</w:rPr>
        <w:t>kimliği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</w:rPr>
        <w:t>belirsiz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</w:rPr>
        <w:t>kişi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</w:rPr>
        <w:t>yada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</w:rPr>
        <w:t>kişilerce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</w:rPr>
        <w:t>yakıla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</w:rPr>
        <w:t>açı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</w:rPr>
        <w:t>ateşi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</w:rPr>
        <w:t>çöpleri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</w:rPr>
        <w:t>tutuşturması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</w:rPr>
        <w:t>sonuc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</w:rPr>
        <w:t>yangııı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</w:rPr>
        <w:t>çıktığı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5"/>
        </w:rPr>
        <w:t>varılmıştır.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117" w:right="-20"/>
        <w:jc w:val="left"/>
        <w:tabs>
          <w:tab w:pos="1860" w:val="left"/>
          <w:tab w:pos="65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5"/>
        </w:rPr>
        <w:t>ISigortalı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2"/>
          <w:w w:val="9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Şirketi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</w:rPr>
        <w:t>Adı: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-11"/>
          <w:w w:val="92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2"/>
        </w:rPr>
        <w:t>Bedeli: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40" w:lineRule="auto"/>
        <w:ind w:left="22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217"/>
        </w:rPr>
        <w:t>raç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-54"/>
          <w:w w:val="21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</w:rPr>
        <w:t>Gereç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4"/>
        </w:rPr>
        <w:t>Kaybı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230" w:lineRule="atLeast"/>
        <w:ind w:left="141" w:right="10008" w:firstLine="-5"/>
        <w:jc w:val="left"/>
        <w:tabs>
          <w:tab w:pos="6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97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97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-2"/>
          <w:w w:val="9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</w:rPr>
        <w:t>Yer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5"/>
        </w:rPr>
        <w:t>Kime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</w:rPr>
        <w:t>fe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</w:rPr>
      </w:r>
      <w:r>
        <w:rPr>
          <w:rFonts w:ascii="Arial" w:hAnsi="Arial" w:cs="Arial" w:eastAsia="Arial"/>
          <w:sz w:val="19"/>
          <w:szCs w:val="19"/>
          <w:color w:val="1C1C1C"/>
          <w:spacing w:val="-5"/>
          <w:w w:val="2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5"/>
        </w:rPr>
        <w:t>Edildiği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56" w:lineRule="exact"/>
        <w:ind w:left="117" w:right="-20"/>
        <w:jc w:val="left"/>
        <w:rPr>
          <w:rFonts w:ascii="Arial" w:hAnsi="Arial" w:cs="Arial" w:eastAsia="Arial"/>
          <w:sz w:val="16"/>
          <w:szCs w:val="16"/>
        </w:rPr>
      </w:pPr>
      <w:rPr/>
      <w:r>
        <w:rPr>
          <w:rFonts w:ascii="Arial" w:hAnsi="Arial" w:cs="Arial" w:eastAsia="Arial"/>
          <w:sz w:val="16"/>
          <w:szCs w:val="16"/>
          <w:color w:val="1C1C1C"/>
          <w:spacing w:val="0"/>
          <w:w w:val="247"/>
          <w:position w:val="-2"/>
        </w:rPr>
        <w:t>r-</w:t>
      </w:r>
      <w:r>
        <w:rPr>
          <w:rFonts w:ascii="Arial" w:hAnsi="Arial" w:cs="Arial" w:eastAsia="Arial"/>
          <w:sz w:val="16"/>
          <w:szCs w:val="16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300" w:bottom="280" w:left="200" w:right="100"/>
        </w:sectPr>
      </w:pPr>
      <w:rPr/>
    </w:p>
    <w:p>
      <w:pPr>
        <w:spacing w:before="0" w:after="0" w:line="195" w:lineRule="exact"/>
        <w:ind w:left="136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</w:rPr>
        <w:t>Dönü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195" w:lineRule="exact"/>
        <w:ind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1C1C1C"/>
          <w:w w:val="95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-1"/>
          <w:w w:val="95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5"/>
        </w:rPr>
        <w:t>rih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194" w:lineRule="exact"/>
        <w:ind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16"/>
          <w:w w:val="138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11"/>
        </w:rPr>
        <w:t>09.05.20ı7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194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84"/>
        </w:rPr>
        <w:t>aati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42"/>
          <w:w w:val="18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5"/>
        </w:rPr>
        <w:t>:00:25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300" w:bottom="280" w:left="200" w:right="100"/>
          <w:cols w:num="4" w:equalWidth="0">
            <w:col w:w="1323" w:space="541"/>
            <w:col w:w="415" w:space="161"/>
            <w:col w:w="968" w:space="2470"/>
            <w:col w:w="5742"/>
          </w:cols>
        </w:sectPr>
      </w:pPr>
      <w:rPr/>
    </w:p>
    <w:p>
      <w:pPr>
        <w:spacing w:before="4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36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</w:rPr>
        <w:t>Varsa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5" w:after="0" w:line="240" w:lineRule="auto"/>
        <w:ind w:right="-20"/>
        <w:jc w:val="left"/>
        <w:tabs>
          <w:tab w:pos="500" w:val="left"/>
          <w:tab w:pos="79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</w:rPr>
        <w:t>Ölü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</w:rPr>
        <w:t>Yaralı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</w:rPr>
        <w:t>GiDE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</w:rPr>
        <w:t>EKiP: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23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2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7"/>
          <w:w w:val="12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23"/>
        </w:rPr>
        <w:t>Posta/Ödemiş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  <w:position w:val="1"/>
        </w:rPr>
        <w:t>ONAYLA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-19"/>
          <w:w w:val="101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1"/>
          <w:position w:val="1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5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76" w:lineRule="exact"/>
        <w:ind w:left="1296" w:right="-20"/>
        <w:jc w:val="left"/>
        <w:tabs>
          <w:tab w:pos="3820" w:val="left"/>
          <w:tab w:pos="7940" w:val="left"/>
        </w:tabs>
        <w:rPr>
          <w:rFonts w:ascii="Arial" w:hAnsi="Arial" w:cs="Arial" w:eastAsia="Arial"/>
          <w:sz w:val="27"/>
          <w:szCs w:val="27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  <w:position w:val="2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35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  <w:position w:val="2"/>
        </w:rPr>
        <w:t>Üs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  <w:position w:val="2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14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2"/>
        </w:rPr>
        <w:t>Amiri: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2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  <w:position w:val="2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11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  <w:position w:val="2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9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  <w:position w:val="2"/>
        </w:rPr>
        <w:t>Koyan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-27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  <w:position w:val="2"/>
        </w:rPr>
      </w:r>
      <w:r>
        <w:rPr>
          <w:rFonts w:ascii="Arial" w:hAnsi="Arial" w:cs="Arial" w:eastAsia="Arial"/>
          <w:sz w:val="27"/>
          <w:szCs w:val="27"/>
          <w:color w:val="1C1C1C"/>
          <w:spacing w:val="0"/>
          <w:w w:val="64"/>
          <w:position w:val="-11"/>
        </w:rPr>
        <w:t>2</w:t>
      </w:r>
      <w:r>
        <w:rPr>
          <w:rFonts w:ascii="Arial" w:hAnsi="Arial" w:cs="Arial" w:eastAsia="Arial"/>
          <w:sz w:val="27"/>
          <w:szCs w:val="27"/>
          <w:color w:val="1C1C1C"/>
          <w:spacing w:val="29"/>
          <w:w w:val="64"/>
          <w:position w:val="-11"/>
        </w:rPr>
        <w:t> </w:t>
      </w:r>
      <w:r>
        <w:rPr>
          <w:rFonts w:ascii="Arial" w:hAnsi="Arial" w:cs="Arial" w:eastAsia="Arial"/>
          <w:sz w:val="35"/>
          <w:szCs w:val="35"/>
          <w:color w:val="1C1C1C"/>
          <w:spacing w:val="0"/>
          <w:w w:val="100"/>
          <w:i/>
          <w:position w:val="-11"/>
        </w:rPr>
        <w:t>ı</w:t>
      </w:r>
      <w:r>
        <w:rPr>
          <w:rFonts w:ascii="Arial" w:hAnsi="Arial" w:cs="Arial" w:eastAsia="Arial"/>
          <w:sz w:val="35"/>
          <w:szCs w:val="35"/>
          <w:color w:val="1C1C1C"/>
          <w:spacing w:val="-17"/>
          <w:w w:val="100"/>
          <w:i/>
          <w:position w:val="-11"/>
        </w:rPr>
        <w:t> </w:t>
      </w:r>
      <w:r>
        <w:rPr>
          <w:rFonts w:ascii="Arial" w:hAnsi="Arial" w:cs="Arial" w:eastAsia="Arial"/>
          <w:sz w:val="24"/>
          <w:szCs w:val="24"/>
          <w:color w:val="1C1C1C"/>
          <w:spacing w:val="0"/>
          <w:w w:val="56"/>
          <w:position w:val="-11"/>
        </w:rPr>
        <w:t>MaYı</w:t>
      </w:r>
      <w:r>
        <w:rPr>
          <w:rFonts w:ascii="Arial" w:hAnsi="Arial" w:cs="Arial" w:eastAsia="Arial"/>
          <w:sz w:val="24"/>
          <w:szCs w:val="24"/>
          <w:color w:val="1C1C1C"/>
          <w:spacing w:val="0"/>
          <w:w w:val="56"/>
          <w:position w:val="-11"/>
        </w:rPr>
        <w:t>s</w:t>
      </w:r>
      <w:r>
        <w:rPr>
          <w:rFonts w:ascii="Arial" w:hAnsi="Arial" w:cs="Arial" w:eastAsia="Arial"/>
          <w:sz w:val="24"/>
          <w:szCs w:val="24"/>
          <w:color w:val="1C1C1C"/>
          <w:spacing w:val="22"/>
          <w:w w:val="56"/>
          <w:position w:val="-11"/>
        </w:rPr>
        <w:t> </w:t>
      </w:r>
      <w:r>
        <w:rPr>
          <w:rFonts w:ascii="Arial" w:hAnsi="Arial" w:cs="Arial" w:eastAsia="Arial"/>
          <w:sz w:val="27"/>
          <w:szCs w:val="27"/>
          <w:color w:val="1C1C1C"/>
          <w:spacing w:val="0"/>
          <w:w w:val="56"/>
          <w:position w:val="-11"/>
        </w:rPr>
        <w:t>Z017</w:t>
      </w:r>
      <w:r>
        <w:rPr>
          <w:rFonts w:ascii="Arial" w:hAnsi="Arial" w:cs="Arial" w:eastAsia="Arial"/>
          <w:sz w:val="27"/>
          <w:szCs w:val="27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300" w:bottom="280" w:left="200" w:right="100"/>
          <w:cols w:num="2" w:equalWidth="0">
            <w:col w:w="570" w:space="151"/>
            <w:col w:w="10899"/>
          </w:cols>
        </w:sectPr>
      </w:pPr>
      <w:rPr/>
    </w:p>
    <w:p>
      <w:pPr>
        <w:spacing w:before="0" w:after="0" w:line="187" w:lineRule="exact"/>
        <w:ind w:left="290" w:right="-69"/>
        <w:jc w:val="left"/>
        <w:tabs>
          <w:tab w:pos="47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4"/>
          <w:szCs w:val="14"/>
          <w:color w:val="1C1C1C"/>
          <w:spacing w:val="0"/>
          <w:w w:val="82"/>
          <w:i/>
          <w:position w:val="1"/>
        </w:rPr>
        <w:t>'&lt;:</w:t>
      </w:r>
      <w:r>
        <w:rPr>
          <w:rFonts w:ascii="Arial" w:hAnsi="Arial" w:cs="Arial" w:eastAsia="Arial"/>
          <w:sz w:val="14"/>
          <w:szCs w:val="14"/>
          <w:color w:val="1C1C1C"/>
          <w:spacing w:val="0"/>
          <w:w w:val="82"/>
          <w:i/>
          <w:position w:val="1"/>
        </w:rPr>
        <w:t>)</w:t>
      </w:r>
      <w:r>
        <w:rPr>
          <w:rFonts w:ascii="Arial" w:hAnsi="Arial" w:cs="Arial" w:eastAsia="Arial"/>
          <w:sz w:val="14"/>
          <w:szCs w:val="14"/>
          <w:color w:val="1C1C1C"/>
          <w:spacing w:val="-31"/>
          <w:w w:val="82"/>
          <w:i/>
          <w:position w:val="1"/>
        </w:rPr>
        <w:t> </w:t>
      </w:r>
      <w:r>
        <w:rPr>
          <w:rFonts w:ascii="Arial" w:hAnsi="Arial" w:cs="Arial" w:eastAsia="Arial"/>
          <w:sz w:val="14"/>
          <w:szCs w:val="14"/>
          <w:color w:val="1C1C1C"/>
          <w:spacing w:val="0"/>
          <w:w w:val="100"/>
          <w:i/>
          <w:position w:val="1"/>
        </w:rPr>
        <w:tab/>
      </w:r>
      <w:r>
        <w:rPr>
          <w:rFonts w:ascii="Arial" w:hAnsi="Arial" w:cs="Arial" w:eastAsia="Arial"/>
          <w:sz w:val="14"/>
          <w:szCs w:val="14"/>
          <w:color w:val="1C1C1C"/>
          <w:spacing w:val="0"/>
          <w:w w:val="100"/>
          <w:i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9"/>
          <w:position w:val="0"/>
        </w:rPr>
        <w:t>EkipAmiri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67" w:lineRule="exact"/>
        <w:ind w:left="333" w:right="-20"/>
        <w:jc w:val="left"/>
        <w:rPr>
          <w:rFonts w:ascii="Times New Roman" w:hAnsi="Times New Roman" w:cs="Times New Roman" w:eastAsia="Times New Roman"/>
          <w:sz w:val="8"/>
          <w:szCs w:val="8"/>
        </w:rPr>
      </w:pPr>
      <w:rPr/>
      <w:r>
        <w:rPr>
          <w:rFonts w:ascii="Times New Roman" w:hAnsi="Times New Roman" w:cs="Times New Roman" w:eastAsia="Times New Roman"/>
          <w:sz w:val="8"/>
          <w:szCs w:val="8"/>
          <w:color w:val="1C1C1C"/>
          <w:spacing w:val="0"/>
          <w:w w:val="100"/>
        </w:rPr>
        <w:t>Cl</w:t>
      </w:r>
      <w:r>
        <w:rPr>
          <w:rFonts w:ascii="Times New Roman" w:hAnsi="Times New Roman" w:cs="Times New Roman" w:eastAsia="Times New Roman"/>
          <w:sz w:val="8"/>
          <w:szCs w:val="8"/>
          <w:color w:val="1C1C1C"/>
          <w:spacing w:val="0"/>
          <w:w w:val="100"/>
        </w:rPr>
        <w:t>)</w:t>
      </w:r>
      <w:r>
        <w:rPr>
          <w:rFonts w:ascii="Times New Roman" w:hAnsi="Times New Roman" w:cs="Times New Roman" w:eastAsia="Times New Roman"/>
          <w:sz w:val="8"/>
          <w:szCs w:val="8"/>
          <w:color w:val="000000"/>
          <w:spacing w:val="0"/>
          <w:w w:val="100"/>
        </w:rPr>
      </w:r>
    </w:p>
    <w:p>
      <w:pPr>
        <w:spacing w:before="0" w:after="0" w:line="264" w:lineRule="exact"/>
        <w:ind w:left="285" w:right="-20"/>
        <w:jc w:val="left"/>
        <w:tabs>
          <w:tab w:pos="2300" w:val="left"/>
        </w:tabs>
        <w:rPr>
          <w:rFonts w:ascii="Arial" w:hAnsi="Arial" w:cs="Arial" w:eastAsia="Arial"/>
          <w:sz w:val="21"/>
          <w:szCs w:val="21"/>
        </w:rPr>
      </w:pPr>
      <w:rPr/>
      <w:r>
        <w:rPr>
          <w:rFonts w:ascii="Courier New" w:hAnsi="Courier New" w:cs="Courier New" w:eastAsia="Courier New"/>
          <w:sz w:val="20"/>
          <w:szCs w:val="20"/>
          <w:color w:val="1C1C1C"/>
          <w:spacing w:val="0"/>
          <w:w w:val="100"/>
          <w:i/>
          <w:position w:val="7"/>
        </w:rPr>
        <w:t>.Q</w:t>
      </w:r>
      <w:r>
        <w:rPr>
          <w:rFonts w:ascii="Courier New" w:hAnsi="Courier New" w:cs="Courier New" w:eastAsia="Courier New"/>
          <w:sz w:val="20"/>
          <w:szCs w:val="20"/>
          <w:color w:val="1C1C1C"/>
          <w:spacing w:val="0"/>
          <w:w w:val="100"/>
          <w:i/>
          <w:position w:val="7"/>
        </w:rPr>
        <w:tab/>
      </w:r>
      <w:r>
        <w:rPr>
          <w:rFonts w:ascii="Courier New" w:hAnsi="Courier New" w:cs="Courier New" w:eastAsia="Courier New"/>
          <w:sz w:val="20"/>
          <w:szCs w:val="20"/>
          <w:color w:val="1C1C1C"/>
          <w:spacing w:val="0"/>
          <w:w w:val="100"/>
          <w:i/>
          <w:position w:val="7"/>
        </w:rPr>
      </w:r>
      <w:r>
        <w:rPr>
          <w:rFonts w:ascii="Arial" w:hAnsi="Arial" w:cs="Arial" w:eastAsia="Arial"/>
          <w:sz w:val="20"/>
          <w:szCs w:val="20"/>
          <w:color w:val="6D7077"/>
          <w:spacing w:val="0"/>
          <w:w w:val="100"/>
          <w:b/>
          <w:bCs/>
          <w:position w:val="-6"/>
        </w:rPr>
        <w:t>E</w:t>
      </w:r>
      <w:r>
        <w:rPr>
          <w:rFonts w:ascii="Arial" w:hAnsi="Arial" w:cs="Arial" w:eastAsia="Arial"/>
          <w:sz w:val="20"/>
          <w:szCs w:val="20"/>
          <w:color w:val="6D7077"/>
          <w:spacing w:val="13"/>
          <w:w w:val="100"/>
          <w:b/>
          <w:bCs/>
          <w:position w:val="-6"/>
        </w:rPr>
        <w:t>r</w:t>
      </w:r>
      <w:r>
        <w:rPr>
          <w:rFonts w:ascii="Arial" w:hAnsi="Arial" w:cs="Arial" w:eastAsia="Arial"/>
          <w:sz w:val="20"/>
          <w:szCs w:val="20"/>
          <w:color w:val="838585"/>
          <w:spacing w:val="0"/>
          <w:w w:val="100"/>
          <w:b/>
          <w:bCs/>
          <w:position w:val="-6"/>
        </w:rPr>
        <w:t>d</w:t>
      </w:r>
      <w:r>
        <w:rPr>
          <w:rFonts w:ascii="Arial" w:hAnsi="Arial" w:cs="Arial" w:eastAsia="Arial"/>
          <w:sz w:val="20"/>
          <w:szCs w:val="20"/>
          <w:color w:val="838585"/>
          <w:spacing w:val="0"/>
          <w:w w:val="100"/>
          <w:b/>
          <w:bCs/>
          <w:position w:val="-6"/>
        </w:rPr>
        <w:t> </w:t>
      </w:r>
      <w:r>
        <w:rPr>
          <w:rFonts w:ascii="Arial" w:hAnsi="Arial" w:cs="Arial" w:eastAsia="Arial"/>
          <w:sz w:val="20"/>
          <w:szCs w:val="20"/>
          <w:color w:val="838585"/>
          <w:spacing w:val="35"/>
          <w:w w:val="100"/>
          <w:b/>
          <w:bCs/>
          <w:position w:val="-6"/>
        </w:rPr>
        <w:t> </w:t>
      </w:r>
      <w:r>
        <w:rPr>
          <w:rFonts w:ascii="Arial" w:hAnsi="Arial" w:cs="Arial" w:eastAsia="Arial"/>
          <w:sz w:val="20"/>
          <w:szCs w:val="20"/>
          <w:color w:val="838585"/>
          <w:spacing w:val="8"/>
          <w:w w:val="217"/>
          <w:position w:val="-3"/>
        </w:rPr>
        <w:t>ı</w:t>
      </w:r>
      <w:r>
        <w:rPr>
          <w:rFonts w:ascii="Arial" w:hAnsi="Arial" w:cs="Arial" w:eastAsia="Arial"/>
          <w:sz w:val="21"/>
          <w:szCs w:val="21"/>
          <w:color w:val="6D7077"/>
          <w:spacing w:val="0"/>
          <w:w w:val="105"/>
          <w:position w:val="-3"/>
        </w:rPr>
        <w:t>YILDIRIM</w:t>
      </w:r>
      <w:r>
        <w:rPr>
          <w:rFonts w:ascii="Arial" w:hAnsi="Arial" w:cs="Arial" w:eastAsia="Arial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0" w:after="0" w:line="88" w:lineRule="exact"/>
        <w:ind w:left="261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1C1C1C"/>
          <w:w w:val="54"/>
          <w:position w:val="-9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1C1C1C"/>
          <w:spacing w:val="-9"/>
          <w:w w:val="54"/>
          <w:position w:val="-9"/>
        </w:rPr>
        <w:t>.</w:t>
      </w:r>
      <w:r>
        <w:rPr>
          <w:rFonts w:ascii="Arial" w:hAnsi="Arial" w:cs="Arial" w:eastAsia="Arial"/>
          <w:sz w:val="19"/>
          <w:szCs w:val="19"/>
          <w:color w:val="1C1C1C"/>
          <w:spacing w:val="-33"/>
          <w:w w:val="53"/>
          <w:position w:val="-4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1C1C1C"/>
          <w:spacing w:val="-2"/>
          <w:w w:val="54"/>
          <w:position w:val="-9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1C1C1C"/>
          <w:spacing w:val="0"/>
          <w:w w:val="54"/>
          <w:position w:val="-9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1C1C1C"/>
          <w:spacing w:val="-1"/>
          <w:w w:val="54"/>
          <w:position w:val="-9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1C1C1C"/>
          <w:spacing w:val="0"/>
          <w:w w:val="54"/>
          <w:position w:val="-9"/>
        </w:rPr>
        <w:t>..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1" w:after="0" w:line="190" w:lineRule="exact"/>
        <w:jc w:val="left"/>
        <w:rPr>
          <w:sz w:val="19"/>
          <w:szCs w:val="19"/>
        </w:rPr>
      </w:pPr>
      <w:rPr/>
      <w:r>
        <w:rPr/>
        <w:br w:type="column"/>
      </w:r>
      <w:r>
        <w:rPr>
          <w:sz w:val="19"/>
          <w:szCs w:val="19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20"/>
          <w:szCs w:val="20"/>
          <w:color w:val="1C1C1C"/>
          <w:spacing w:val="0"/>
          <w:w w:val="100"/>
          <w:i/>
        </w:rPr>
        <w:t>1</w:t>
      </w:r>
      <w:r>
        <w:rPr>
          <w:rFonts w:ascii="Arial" w:hAnsi="Arial" w:cs="Arial" w:eastAsia="Arial"/>
          <w:sz w:val="20"/>
          <w:szCs w:val="20"/>
          <w:color w:val="1C1C1C"/>
          <w:spacing w:val="0"/>
          <w:w w:val="100"/>
          <w:i/>
        </w:rPr>
        <w:t> </w:t>
      </w:r>
      <w:r>
        <w:rPr>
          <w:rFonts w:ascii="Arial" w:hAnsi="Arial" w:cs="Arial" w:eastAsia="Arial"/>
          <w:sz w:val="20"/>
          <w:szCs w:val="20"/>
          <w:color w:val="1C1C1C"/>
          <w:spacing w:val="37"/>
          <w:w w:val="100"/>
          <w:i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10"/>
        </w:rPr>
        <w:t>12017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300" w:bottom="280" w:left="200" w:right="100"/>
          <w:cols w:num="2" w:equalWidth="0">
            <w:col w:w="5686" w:space="3210"/>
            <w:col w:w="2724"/>
          </w:cols>
        </w:sectPr>
      </w:pPr>
      <w:rPr/>
    </w:p>
    <w:p>
      <w:pPr>
        <w:spacing w:before="0" w:after="0" w:line="362" w:lineRule="exact"/>
        <w:ind w:left="2027" w:right="-20"/>
        <w:jc w:val="left"/>
        <w:tabs>
          <w:tab w:pos="2860" w:val="left"/>
          <w:tab w:pos="5120" w:val="left"/>
          <w:tab w:pos="85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group style="position:absolute;margin-left:257.279999pt;margin-top:14.343146pt;width:37.440001pt;height:.48pt;mso-position-horizontal-relative:page;mso-position-vertical-relative:paragraph;z-index:-15167" coordorigin="5146,287" coordsize="749,10">
            <v:group style="position:absolute;left:5150;top:292;width:394;height:2" coordorigin="5150,292" coordsize="394,2">
              <v:shape style="position:absolute;left:5150;top:292;width:394;height:2" coordorigin="5150,292" coordsize="394,0" path="m5150,292l5544,292e" filled="f" stroked="t" strokeweight=".48pt" strokecolor="#484B93">
                <v:path arrowok="t"/>
              </v:shape>
            </v:group>
            <v:group style="position:absolute;left:5544;top:292;width:346;height:2" coordorigin="5544,292" coordsize="346,2">
              <v:shape style="position:absolute;left:5544;top:292;width:346;height:2" coordorigin="5544,292" coordsize="346,0" path="m5544,292l5890,292e" filled="f" stroked="t" strokeweight=".48pt" strokecolor="#000000">
                <v:path arrowok="t"/>
              </v:shape>
            </v:group>
            <w10:wrap type="none"/>
          </v:group>
        </w:pict>
      </w:r>
      <w:r>
        <w:rPr/>
        <w:pict>
          <v:group style="position:absolute;margin-left:466.739014pt;margin-top:14.428087pt;width:7.36pt;height:22.102867pt;mso-position-horizontal-relative:page;mso-position-vertical-relative:paragraph;z-index:-15166" coordorigin="9335,289" coordsize="147,442">
            <v:group style="position:absolute;left:9335;top:289;width:147;height:296" coordorigin="9335,289" coordsize="147,296">
              <v:shape style="position:absolute;left:9335;top:289;width:147;height:296" coordorigin="9335,289" coordsize="147,296" path="m9335,289l9482,289,9482,585,9335,585,9335,289e" filled="t" fillcolor="#EBEBED" stroked="f">
                <v:path arrowok="t"/>
                <v:fill/>
              </v:shape>
            </v:group>
            <v:group style="position:absolute;left:9436;top:557;width:2;height:150" coordorigin="9436,557" coordsize="2,150">
              <v:shape style="position:absolute;left:9436;top:557;width:2;height:150" coordorigin="9436,557" coordsize="0,150" path="m9436,707l9436,557e" filled="f" stroked="t" strokeweight="2.403840pt" strokecolor="#EBEBED">
                <v:path arrowok="t"/>
              </v:shape>
            </v:group>
            <w10:wrap type="none"/>
          </v:group>
        </w:pict>
      </w:r>
      <w:r>
        <w:rPr>
          <w:rFonts w:ascii="Courier New" w:hAnsi="Courier New" w:cs="Courier New" w:eastAsia="Courier New"/>
          <w:sz w:val="23"/>
          <w:szCs w:val="23"/>
          <w:color w:val="1C1C1C"/>
          <w:spacing w:val="0"/>
          <w:w w:val="100"/>
          <w:position w:val="8"/>
        </w:rPr>
        <w:t>G</w:t>
      </w:r>
      <w:r>
        <w:rPr>
          <w:rFonts w:ascii="Courier New" w:hAnsi="Courier New" w:cs="Courier New" w:eastAsia="Courier New"/>
          <w:sz w:val="23"/>
          <w:szCs w:val="23"/>
          <w:color w:val="1C1C1C"/>
          <w:spacing w:val="-3"/>
          <w:w w:val="100"/>
          <w:position w:val="8"/>
        </w:rPr>
        <w:t>ü</w:t>
      </w:r>
      <w:r>
        <w:rPr>
          <w:rFonts w:ascii="Courier New" w:hAnsi="Courier New" w:cs="Courier New" w:eastAsia="Courier New"/>
          <w:sz w:val="23"/>
          <w:szCs w:val="23"/>
          <w:color w:val="838585"/>
          <w:spacing w:val="0"/>
          <w:w w:val="100"/>
          <w:position w:val="8"/>
        </w:rPr>
        <w:t>n</w:t>
      </w:r>
      <w:r>
        <w:rPr>
          <w:rFonts w:ascii="Courier New" w:hAnsi="Courier New" w:cs="Courier New" w:eastAsia="Courier New"/>
          <w:sz w:val="23"/>
          <w:szCs w:val="23"/>
          <w:color w:val="838585"/>
          <w:spacing w:val="0"/>
          <w:w w:val="100"/>
          <w:position w:val="8"/>
        </w:rPr>
        <w:tab/>
      </w:r>
      <w:r>
        <w:rPr>
          <w:rFonts w:ascii="Courier New" w:hAnsi="Courier New" w:cs="Courier New" w:eastAsia="Courier New"/>
          <w:sz w:val="23"/>
          <w:szCs w:val="23"/>
          <w:color w:val="838585"/>
          <w:spacing w:val="0"/>
          <w:w w:val="100"/>
          <w:position w:val="8"/>
        </w:rPr>
      </w:r>
      <w:r>
        <w:rPr>
          <w:rFonts w:ascii="Arial" w:hAnsi="Arial" w:cs="Arial" w:eastAsia="Arial"/>
          <w:sz w:val="19"/>
          <w:szCs w:val="19"/>
          <w:color w:val="6D7077"/>
          <w:spacing w:val="0"/>
          <w:w w:val="79"/>
          <w:position w:val="13"/>
        </w:rPr>
        <w:t>..</w:t>
      </w:r>
      <w:r>
        <w:rPr>
          <w:rFonts w:ascii="Arial" w:hAnsi="Arial" w:cs="Arial" w:eastAsia="Arial"/>
          <w:sz w:val="19"/>
          <w:szCs w:val="19"/>
          <w:color w:val="6D7077"/>
          <w:spacing w:val="-27"/>
          <w:w w:val="100"/>
          <w:position w:val="13"/>
        </w:rPr>
        <w:t> </w:t>
      </w:r>
      <w:r>
        <w:rPr>
          <w:rFonts w:ascii="Arial" w:hAnsi="Arial" w:cs="Arial" w:eastAsia="Arial"/>
          <w:sz w:val="19"/>
          <w:szCs w:val="19"/>
          <w:color w:val="6D7077"/>
          <w:spacing w:val="-13"/>
          <w:w w:val="172"/>
          <w:position w:val="13"/>
        </w:rPr>
        <w:t>i</w:t>
      </w:r>
      <w:r>
        <w:rPr>
          <w:rFonts w:ascii="Arial" w:hAnsi="Arial" w:cs="Arial" w:eastAsia="Arial"/>
          <w:sz w:val="18"/>
          <w:szCs w:val="18"/>
          <w:color w:val="6D7077"/>
          <w:spacing w:val="0"/>
          <w:w w:val="110"/>
          <w:position w:val="13"/>
        </w:rPr>
        <w:t>ge</w:t>
      </w:r>
      <w:r>
        <w:rPr>
          <w:rFonts w:ascii="Arial" w:hAnsi="Arial" w:cs="Arial" w:eastAsia="Arial"/>
          <w:sz w:val="18"/>
          <w:szCs w:val="18"/>
          <w:color w:val="6D7077"/>
          <w:spacing w:val="5"/>
          <w:w w:val="100"/>
          <w:position w:val="1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D7077"/>
          <w:spacing w:val="0"/>
          <w:w w:val="100"/>
          <w:position w:val="13"/>
        </w:rPr>
        <w:t>1.</w:t>
      </w:r>
      <w:r>
        <w:rPr>
          <w:rFonts w:ascii="Times New Roman" w:hAnsi="Times New Roman" w:cs="Times New Roman" w:eastAsia="Times New Roman"/>
          <w:sz w:val="20"/>
          <w:szCs w:val="20"/>
          <w:color w:val="6D7077"/>
          <w:spacing w:val="39"/>
          <w:w w:val="100"/>
          <w:position w:val="13"/>
        </w:rPr>
        <w:t> </w:t>
      </w:r>
      <w:r>
        <w:rPr>
          <w:rFonts w:ascii="Arial" w:hAnsi="Arial" w:cs="Arial" w:eastAsia="Arial"/>
          <w:sz w:val="20"/>
          <w:szCs w:val="20"/>
          <w:color w:val="6D7077"/>
          <w:spacing w:val="0"/>
          <w:w w:val="100"/>
          <w:b/>
          <w:bCs/>
          <w:position w:val="13"/>
        </w:rPr>
        <w:t>Posta</w:t>
      </w:r>
      <w:r>
        <w:rPr>
          <w:rFonts w:ascii="Arial" w:hAnsi="Arial" w:cs="Arial" w:eastAsia="Arial"/>
          <w:sz w:val="20"/>
          <w:szCs w:val="20"/>
          <w:color w:val="6D7077"/>
          <w:spacing w:val="-45"/>
          <w:w w:val="100"/>
          <w:b/>
          <w:bCs/>
          <w:position w:val="13"/>
        </w:rPr>
        <w:t> </w:t>
      </w:r>
      <w:r>
        <w:rPr>
          <w:rFonts w:ascii="Arial" w:hAnsi="Arial" w:cs="Arial" w:eastAsia="Arial"/>
          <w:sz w:val="20"/>
          <w:szCs w:val="20"/>
          <w:color w:val="6D7077"/>
          <w:spacing w:val="0"/>
          <w:w w:val="100"/>
          <w:b/>
          <w:bCs/>
          <w:position w:val="13"/>
        </w:rPr>
        <w:tab/>
      </w:r>
      <w:r>
        <w:rPr>
          <w:rFonts w:ascii="Arial" w:hAnsi="Arial" w:cs="Arial" w:eastAsia="Arial"/>
          <w:sz w:val="20"/>
          <w:szCs w:val="20"/>
          <w:color w:val="6D7077"/>
          <w:spacing w:val="0"/>
          <w:w w:val="100"/>
          <w:b/>
          <w:bCs/>
          <w:position w:val="13"/>
        </w:rPr>
      </w:r>
      <w:r>
        <w:rPr>
          <w:rFonts w:ascii="Arial" w:hAnsi="Arial" w:cs="Arial" w:eastAsia="Arial"/>
          <w:sz w:val="37"/>
          <w:szCs w:val="37"/>
          <w:color w:val="595D83"/>
          <w:spacing w:val="0"/>
          <w:w w:val="257"/>
          <w:position w:val="-5"/>
        </w:rPr>
        <w:t>'</w:t>
      </w:r>
      <w:r>
        <w:rPr>
          <w:rFonts w:ascii="Arial" w:hAnsi="Arial" w:cs="Arial" w:eastAsia="Arial"/>
          <w:sz w:val="37"/>
          <w:szCs w:val="37"/>
          <w:color w:val="595D83"/>
          <w:spacing w:val="0"/>
          <w:w w:val="100"/>
          <w:position w:val="-5"/>
        </w:rPr>
        <w:tab/>
      </w:r>
      <w:r>
        <w:rPr>
          <w:rFonts w:ascii="Arial" w:hAnsi="Arial" w:cs="Arial" w:eastAsia="Arial"/>
          <w:sz w:val="37"/>
          <w:szCs w:val="37"/>
          <w:color w:val="595D83"/>
          <w:spacing w:val="0"/>
          <w:w w:val="100"/>
          <w:position w:val="-5"/>
        </w:rPr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  <w:position w:val="6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34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  <w:position w:val="6"/>
        </w:rPr>
        <w:t>Birim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6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2"/>
          <w:position w:val="6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58" w:lineRule="exact"/>
        <w:ind w:left="2411" w:right="-20"/>
        <w:jc w:val="left"/>
        <w:tabs>
          <w:tab w:pos="9140" w:val="left"/>
        </w:tabs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1C1C1C"/>
          <w:w w:val="102"/>
          <w:position w:val="1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-2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D7077"/>
          <w:spacing w:val="0"/>
          <w:w w:val="100"/>
          <w:position w:val="1"/>
        </w:rPr>
        <w:t>ru</w:t>
      </w:r>
      <w:r>
        <w:rPr>
          <w:rFonts w:ascii="Times New Roman" w:hAnsi="Times New Roman" w:cs="Times New Roman" w:eastAsia="Times New Roman"/>
          <w:sz w:val="19"/>
          <w:szCs w:val="19"/>
          <w:color w:val="6D7077"/>
          <w:spacing w:val="0"/>
          <w:w w:val="100"/>
          <w:position w:val="1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6D7077"/>
          <w:spacing w:val="3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9A9A9C"/>
          <w:spacing w:val="0"/>
          <w:w w:val="100"/>
          <w:position w:val="3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9A9A9C"/>
          <w:spacing w:val="0"/>
          <w:w w:val="100"/>
          <w:position w:val="3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9A9A9C"/>
          <w:spacing w:val="37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D7077"/>
          <w:spacing w:val="0"/>
          <w:w w:val="100"/>
          <w:position w:val="3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6D7077"/>
          <w:spacing w:val="2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D7077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6D7077"/>
          <w:spacing w:val="0"/>
          <w:w w:val="100"/>
          <w:position w:val="3"/>
        </w:rPr>
      </w:r>
      <w:r>
        <w:rPr>
          <w:rFonts w:ascii="Times New Roman" w:hAnsi="Times New Roman" w:cs="Times New Roman" w:eastAsia="Times New Roman"/>
          <w:sz w:val="22"/>
          <w:szCs w:val="22"/>
          <w:color w:val="B1B3B5"/>
          <w:spacing w:val="0"/>
          <w:w w:val="53"/>
          <w:position w:val="-3"/>
        </w:rPr>
        <w:t>.....</w:t>
      </w:r>
      <w:r>
        <w:rPr>
          <w:rFonts w:ascii="Times New Roman" w:hAnsi="Times New Roman" w:cs="Times New Roman" w:eastAsia="Times New Roman"/>
          <w:sz w:val="22"/>
          <w:szCs w:val="22"/>
          <w:color w:val="000000"/>
          <w:spacing w:val="0"/>
          <w:w w:val="100"/>
          <w:position w:val="0"/>
        </w:rPr>
      </w:r>
    </w:p>
    <w:p>
      <w:pPr>
        <w:spacing w:before="0" w:after="0" w:line="174" w:lineRule="exact"/>
        <w:ind w:left="5349" w:right="-20"/>
        <w:jc w:val="left"/>
        <w:tabs>
          <w:tab w:pos="8880" w:val="left"/>
        </w:tabs>
        <w:rPr>
          <w:rFonts w:ascii="Arial" w:hAnsi="Arial" w:cs="Arial" w:eastAsia="Arial"/>
          <w:sz w:val="11"/>
          <w:szCs w:val="11"/>
        </w:rPr>
      </w:pPr>
      <w:rPr/>
      <w:r>
        <w:rPr/>
        <w:pict>
          <v:group style="position:absolute;margin-left:452.33252pt;margin-top:1.833804pt;width:.1pt;height:7.503419pt;mso-position-horizontal-relative:page;mso-position-vertical-relative:paragraph;z-index:-15165" coordorigin="9047,37" coordsize="2,150">
            <v:shape style="position:absolute;left:9047;top:37;width:2;height:150" coordorigin="9047,37" coordsize="0,150" path="m9047,37l9047,187,9047,37xe" filled="t" fillcolor="#EBEBED" stroked="f">
              <v:path arrowok="t"/>
              <v:fill/>
            </v:shape>
          </v:group>
          <w10:wrap type="none"/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75.839996pt;margin-top:6.01095pt;width:209.040004pt;height:33pt;mso-position-horizontal-relative:page;mso-position-vertical-relative:paragraph;z-index:-15159" type="#_x0000_t202" filled="f" stroked="f">
            <v:textbox inset="0,0,0,0">
              <w:txbxContent>
                <w:p>
                  <w:pPr>
                    <w:spacing w:before="0" w:after="0" w:line="660" w:lineRule="exact"/>
                    <w:ind w:right="-139"/>
                    <w:jc w:val="left"/>
                    <w:tabs>
                      <w:tab w:pos="2680" w:val="left"/>
                      <w:tab w:pos="4180" w:val="left"/>
                    </w:tabs>
                    <w:rPr>
                      <w:rFonts w:ascii="Arial" w:hAnsi="Arial" w:cs="Arial" w:eastAsia="Arial"/>
                      <w:sz w:val="46"/>
                      <w:szCs w:val="46"/>
                    </w:rPr>
                  </w:pPr>
                  <w:rPr/>
                  <w:r>
                    <w:rPr>
                      <w:rFonts w:ascii="Arial" w:hAnsi="Arial" w:cs="Arial" w:eastAsia="Arial"/>
                      <w:sz w:val="66"/>
                      <w:szCs w:val="66"/>
                      <w:color w:val="23319E"/>
                      <w:w w:val="99"/>
                      <w:i/>
                      <w:position w:val="-1"/>
                    </w:rPr>
                  </w:r>
                  <w:r>
                    <w:rPr>
                      <w:rFonts w:ascii="Arial" w:hAnsi="Arial" w:cs="Arial" w:eastAsia="Arial"/>
                      <w:sz w:val="66"/>
                      <w:szCs w:val="66"/>
                      <w:color w:val="23319E"/>
                      <w:w w:val="99"/>
                      <w:i/>
                      <w:u w:val="thick" w:color="485777"/>
                      <w:position w:val="-1"/>
                    </w:rPr>
                    <w:t> </w:t>
                  </w:r>
                  <w:r>
                    <w:rPr>
                      <w:rFonts w:ascii="Arial" w:hAnsi="Arial" w:cs="Arial" w:eastAsia="Arial"/>
                      <w:sz w:val="66"/>
                      <w:szCs w:val="66"/>
                      <w:color w:val="23319E"/>
                      <w:spacing w:val="-21"/>
                      <w:w w:val="100"/>
                      <w:i/>
                      <w:u w:val="thick" w:color="485777"/>
                      <w:position w:val="-1"/>
                    </w:rPr>
                    <w:t> </w:t>
                  </w:r>
                  <w:r>
                    <w:rPr>
                      <w:rFonts w:ascii="Arial" w:hAnsi="Arial" w:cs="Arial" w:eastAsia="Arial"/>
                      <w:sz w:val="66"/>
                      <w:szCs w:val="66"/>
                      <w:color w:val="23319E"/>
                      <w:spacing w:val="-21"/>
                      <w:w w:val="100"/>
                      <w:i/>
                      <w:u w:val="thick" w:color="485777"/>
                      <w:position w:val="-1"/>
                    </w:rPr>
                  </w:r>
                  <w:r>
                    <w:rPr>
                      <w:rFonts w:ascii="Arial" w:hAnsi="Arial" w:cs="Arial" w:eastAsia="Arial"/>
                      <w:sz w:val="66"/>
                      <w:szCs w:val="66"/>
                      <w:color w:val="23319E"/>
                      <w:spacing w:val="0"/>
                      <w:w w:val="104"/>
                      <w:i/>
                      <w:u w:val="thick" w:color="485777"/>
                      <w:position w:val="-1"/>
                    </w:rPr>
                    <w:t>C'</w:t>
                  </w:r>
                  <w:r>
                    <w:rPr>
                      <w:rFonts w:ascii="Arial" w:hAnsi="Arial" w:cs="Arial" w:eastAsia="Arial"/>
                      <w:sz w:val="66"/>
                      <w:szCs w:val="66"/>
                      <w:color w:val="23319E"/>
                      <w:spacing w:val="0"/>
                      <w:w w:val="104"/>
                      <w:i/>
                      <w:u w:val="thick" w:color="485777"/>
                      <w:position w:val="-1"/>
                    </w:rPr>
                  </w:r>
                  <w:r>
                    <w:rPr>
                      <w:rFonts w:ascii="Arial" w:hAnsi="Arial" w:cs="Arial" w:eastAsia="Arial"/>
                      <w:sz w:val="66"/>
                      <w:szCs w:val="66"/>
                      <w:color w:val="23319E"/>
                      <w:spacing w:val="-95"/>
                      <w:w w:val="99"/>
                      <w:i/>
                      <w:u w:val="thick" w:color="485777"/>
                      <w:position w:val="-1"/>
                    </w:rPr>
                    <w:t> </w:t>
                  </w:r>
                  <w:r>
                    <w:rPr>
                      <w:rFonts w:ascii="Arial" w:hAnsi="Arial" w:cs="Arial" w:eastAsia="Arial"/>
                      <w:sz w:val="66"/>
                      <w:szCs w:val="66"/>
                      <w:color w:val="23319E"/>
                      <w:spacing w:val="-95"/>
                      <w:w w:val="99"/>
                      <w:i/>
                      <w:u w:val="thick" w:color="485777"/>
                      <w:position w:val="-1"/>
                    </w:rPr>
                  </w:r>
                  <w:r>
                    <w:rPr>
                      <w:rFonts w:ascii="Arial" w:hAnsi="Arial" w:cs="Arial" w:eastAsia="Arial"/>
                      <w:sz w:val="66"/>
                      <w:szCs w:val="66"/>
                      <w:color w:val="23319E"/>
                      <w:spacing w:val="-95"/>
                      <w:w w:val="99"/>
                      <w:i/>
                      <w:u w:val="thick" w:color="485777"/>
                      <w:position w:val="-1"/>
                    </w:rPr>
                  </w:r>
                  <w:r>
                    <w:rPr>
                      <w:rFonts w:ascii="Arial" w:hAnsi="Arial" w:cs="Arial" w:eastAsia="Arial"/>
                      <w:sz w:val="46"/>
                      <w:szCs w:val="46"/>
                      <w:color w:val="6D7077"/>
                      <w:spacing w:val="0"/>
                      <w:w w:val="88"/>
                      <w:u w:val="thick" w:color="485777"/>
                      <w:position w:val="-1"/>
                    </w:rPr>
                    <w:t>sli</w:t>
                  </w:r>
                  <w:r>
                    <w:rPr>
                      <w:rFonts w:ascii="Arial" w:hAnsi="Arial" w:cs="Arial" w:eastAsia="Arial"/>
                      <w:sz w:val="46"/>
                      <w:szCs w:val="46"/>
                      <w:color w:val="6D7077"/>
                      <w:spacing w:val="0"/>
                      <w:w w:val="88"/>
                      <w:u w:val="thick" w:color="485777"/>
                      <w:position w:val="-1"/>
                    </w:rPr>
                  </w:r>
                  <w:r>
                    <w:rPr>
                      <w:rFonts w:ascii="Arial" w:hAnsi="Arial" w:cs="Arial" w:eastAsia="Arial"/>
                      <w:sz w:val="46"/>
                      <w:szCs w:val="46"/>
                      <w:color w:val="6D7077"/>
                      <w:spacing w:val="-45"/>
                      <w:w w:val="88"/>
                      <w:u w:val="thick" w:color="485777"/>
                      <w:position w:val="-1"/>
                    </w:rPr>
                    <w:t>r</w:t>
                  </w:r>
                  <w:r>
                    <w:rPr>
                      <w:rFonts w:ascii="Arial" w:hAnsi="Arial" w:cs="Arial" w:eastAsia="Arial"/>
                      <w:sz w:val="46"/>
                      <w:szCs w:val="46"/>
                      <w:color w:val="6D7077"/>
                      <w:spacing w:val="-45"/>
                      <w:w w:val="88"/>
                      <w:u w:val="thick" w:color="485777"/>
                      <w:position w:val="-1"/>
                    </w:rPr>
                  </w:r>
                  <w:r>
                    <w:rPr>
                      <w:rFonts w:ascii="Arial" w:hAnsi="Arial" w:cs="Arial" w:eastAsia="Arial"/>
                      <w:sz w:val="46"/>
                      <w:szCs w:val="46"/>
                      <w:color w:val="6D7077"/>
                      <w:spacing w:val="-45"/>
                      <w:w w:val="88"/>
                      <w:u w:val="thick" w:color="485777"/>
                      <w:position w:val="-1"/>
                    </w:rPr>
                  </w:r>
                  <w:r>
                    <w:rPr>
                      <w:rFonts w:ascii="Arial" w:hAnsi="Arial" w:cs="Arial" w:eastAsia="Arial"/>
                      <w:sz w:val="46"/>
                      <w:szCs w:val="46"/>
                      <w:color w:val="444D93"/>
                      <w:spacing w:val="0"/>
                      <w:w w:val="129"/>
                      <w:u w:val="thick" w:color="485777"/>
                      <w:position w:val="-1"/>
                    </w:rPr>
                    <w:t>if</w:t>
                  </w:r>
                  <w:r>
                    <w:rPr>
                      <w:rFonts w:ascii="Arial" w:hAnsi="Arial" w:cs="Arial" w:eastAsia="Arial"/>
                      <w:sz w:val="46"/>
                      <w:szCs w:val="46"/>
                      <w:color w:val="444D93"/>
                      <w:spacing w:val="0"/>
                      <w:w w:val="129"/>
                      <w:u w:val="thick" w:color="485777"/>
                      <w:position w:val="-1"/>
                    </w:rPr>
                  </w:r>
                  <w:r>
                    <w:rPr>
                      <w:rFonts w:ascii="Arial" w:hAnsi="Arial" w:cs="Arial" w:eastAsia="Arial"/>
                      <w:sz w:val="46"/>
                      <w:szCs w:val="46"/>
                      <w:color w:val="444D93"/>
                      <w:spacing w:val="-113"/>
                      <w:w w:val="129"/>
                      <w:u w:val="thick" w:color="485777"/>
                      <w:position w:val="-1"/>
                    </w:rPr>
                    <w:t>.</w:t>
                  </w:r>
                  <w:r>
                    <w:rPr>
                      <w:rFonts w:ascii="Arial" w:hAnsi="Arial" w:cs="Arial" w:eastAsia="Arial"/>
                      <w:sz w:val="46"/>
                      <w:szCs w:val="46"/>
                      <w:color w:val="444D93"/>
                      <w:spacing w:val="-113"/>
                      <w:w w:val="129"/>
                      <w:u w:val="thick" w:color="485777"/>
                      <w:position w:val="-1"/>
                    </w:rPr>
                  </w:r>
                  <w:r>
                    <w:rPr>
                      <w:rFonts w:ascii="Arial" w:hAnsi="Arial" w:cs="Arial" w:eastAsia="Arial"/>
                      <w:sz w:val="46"/>
                      <w:szCs w:val="46"/>
                      <w:color w:val="444D93"/>
                      <w:spacing w:val="-94"/>
                      <w:w w:val="99"/>
                      <w:u w:val="thick" w:color="485777"/>
                      <w:position w:val="-1"/>
                    </w:rPr>
                    <w:t> </w:t>
                  </w:r>
                  <w:r>
                    <w:rPr>
                      <w:rFonts w:ascii="Arial" w:hAnsi="Arial" w:cs="Arial" w:eastAsia="Arial"/>
                      <w:sz w:val="46"/>
                      <w:szCs w:val="46"/>
                      <w:color w:val="444D93"/>
                      <w:spacing w:val="-94"/>
                      <w:w w:val="99"/>
                      <w:u w:val="thick" w:color="485777"/>
                      <w:position w:val="-1"/>
                    </w:rPr>
                  </w:r>
                  <w:r>
                    <w:rPr>
                      <w:rFonts w:ascii="Arial" w:hAnsi="Arial" w:cs="Arial" w:eastAsia="Arial"/>
                      <w:sz w:val="46"/>
                      <w:szCs w:val="46"/>
                      <w:color w:val="444D93"/>
                      <w:spacing w:val="-94"/>
                      <w:w w:val="99"/>
                      <w:u w:val="thick" w:color="485777"/>
                      <w:position w:val="-1"/>
                    </w:rPr>
                  </w:r>
                  <w:r>
                    <w:rPr>
                      <w:rFonts w:ascii="Arial" w:hAnsi="Arial" w:cs="Arial" w:eastAsia="Arial"/>
                      <w:sz w:val="46"/>
                      <w:szCs w:val="46"/>
                      <w:color w:val="6D7077"/>
                      <w:spacing w:val="0"/>
                      <w:w w:val="78"/>
                      <w:u w:val="thick" w:color="485777"/>
                      <w:position w:val="-1"/>
                    </w:rPr>
                    <w:t>4i</w:t>
                  </w:r>
                  <w:r>
                    <w:rPr>
                      <w:rFonts w:ascii="Arial" w:hAnsi="Arial" w:cs="Arial" w:eastAsia="Arial"/>
                      <w:sz w:val="46"/>
                      <w:szCs w:val="46"/>
                      <w:color w:val="6D7077"/>
                      <w:spacing w:val="0"/>
                      <w:w w:val="78"/>
                      <w:u w:val="thick" w:color="485777"/>
                      <w:position w:val="-1"/>
                    </w:rPr>
                  </w:r>
                  <w:r>
                    <w:rPr>
                      <w:rFonts w:ascii="Arial" w:hAnsi="Arial" w:cs="Arial" w:eastAsia="Arial"/>
                      <w:sz w:val="46"/>
                      <w:szCs w:val="46"/>
                      <w:color w:val="6D7077"/>
                      <w:spacing w:val="0"/>
                      <w:w w:val="99"/>
                      <w:u w:val="thick" w:color="485777"/>
                      <w:position w:val="-1"/>
                    </w:rPr>
                    <w:t> </w:t>
                  </w:r>
                  <w:r>
                    <w:rPr>
                      <w:rFonts w:ascii="Arial" w:hAnsi="Arial" w:cs="Arial" w:eastAsia="Arial"/>
                      <w:sz w:val="46"/>
                      <w:szCs w:val="46"/>
                      <w:color w:val="6D7077"/>
                      <w:spacing w:val="0"/>
                      <w:w w:val="100"/>
                      <w:u w:val="thick" w:color="485777"/>
                      <w:position w:val="-1"/>
                    </w:rPr>
                    <w:tab/>
                  </w:r>
                  <w:r>
                    <w:rPr>
                      <w:rFonts w:ascii="Arial" w:hAnsi="Arial" w:cs="Arial" w:eastAsia="Arial"/>
                      <w:sz w:val="46"/>
                      <w:szCs w:val="46"/>
                      <w:color w:val="6D7077"/>
                      <w:spacing w:val="0"/>
                      <w:w w:val="100"/>
                      <w:u w:val="thick" w:color="485777"/>
                      <w:position w:val="-1"/>
                    </w:rPr>
                  </w:r>
                  <w:r>
                    <w:rPr>
                      <w:rFonts w:ascii="Arial" w:hAnsi="Arial" w:cs="Arial" w:eastAsia="Arial"/>
                      <w:sz w:val="46"/>
                      <w:szCs w:val="46"/>
                      <w:color w:val="6D7077"/>
                      <w:spacing w:val="0"/>
                      <w:w w:val="100"/>
                      <w:u w:val="thick" w:color="485777"/>
                      <w:position w:val="-1"/>
                    </w:rPr>
                  </w:r>
                  <w:r>
                    <w:rPr>
                      <w:rFonts w:ascii="Arial" w:hAnsi="Arial" w:cs="Arial" w:eastAsia="Arial"/>
                      <w:sz w:val="46"/>
                      <w:szCs w:val="46"/>
                      <w:color w:val="1C1C1C"/>
                      <w:spacing w:val="0"/>
                      <w:w w:val="20"/>
                      <w:u w:val="thick" w:color="485777"/>
                      <w:position w:val="-1"/>
                    </w:rPr>
                    <w:t>.</w:t>
                  </w:r>
                  <w:r>
                    <w:rPr>
                      <w:rFonts w:ascii="Arial" w:hAnsi="Arial" w:cs="Arial" w:eastAsia="Arial"/>
                      <w:sz w:val="46"/>
                      <w:szCs w:val="46"/>
                      <w:color w:val="1C1C1C"/>
                      <w:spacing w:val="0"/>
                      <w:w w:val="20"/>
                      <w:u w:val="thick" w:color="485777"/>
                      <w:position w:val="-1"/>
                    </w:rPr>
                  </w:r>
                  <w:r>
                    <w:rPr>
                      <w:rFonts w:ascii="Arial" w:hAnsi="Arial" w:cs="Arial" w:eastAsia="Arial"/>
                      <w:sz w:val="46"/>
                      <w:szCs w:val="46"/>
                      <w:color w:val="1C1C1C"/>
                      <w:spacing w:val="0"/>
                      <w:w w:val="99"/>
                      <w:u w:val="thick" w:color="485777"/>
                      <w:position w:val="-1"/>
                    </w:rPr>
                    <w:t> </w:t>
                  </w:r>
                  <w:r>
                    <w:rPr>
                      <w:rFonts w:ascii="Arial" w:hAnsi="Arial" w:cs="Arial" w:eastAsia="Arial"/>
                      <w:sz w:val="46"/>
                      <w:szCs w:val="46"/>
                      <w:color w:val="1C1C1C"/>
                      <w:spacing w:val="0"/>
                      <w:w w:val="100"/>
                      <w:u w:val="thick" w:color="485777"/>
                      <w:position w:val="-1"/>
                    </w:rPr>
                    <w:tab/>
                  </w:r>
                  <w:r>
                    <w:rPr>
                      <w:rFonts w:ascii="Arial" w:hAnsi="Arial" w:cs="Arial" w:eastAsia="Arial"/>
                      <w:sz w:val="46"/>
                      <w:szCs w:val="46"/>
                      <w:color w:val="1C1C1C"/>
                      <w:spacing w:val="0"/>
                      <w:w w:val="100"/>
                      <w:u w:val="thick" w:color="485777"/>
                      <w:position w:val="-1"/>
                    </w:rPr>
                  </w:r>
                  <w:r>
                    <w:rPr>
                      <w:rFonts w:ascii="Arial" w:hAnsi="Arial" w:cs="Arial" w:eastAsia="Arial"/>
                      <w:sz w:val="46"/>
                      <w:szCs w:val="46"/>
                      <w:color w:val="1C1C1C"/>
                      <w:spacing w:val="0"/>
                      <w:w w:val="100"/>
                      <w:position w:val="-1"/>
                    </w:rPr>
                  </w:r>
                  <w:r>
                    <w:rPr>
                      <w:rFonts w:ascii="Arial" w:hAnsi="Arial" w:cs="Arial" w:eastAsia="Arial"/>
                      <w:sz w:val="46"/>
                      <w:szCs w:val="46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8"/>
          <w:szCs w:val="18"/>
          <w:color w:val="444D93"/>
          <w:spacing w:val="0"/>
          <w:w w:val="100"/>
          <w:position w:val="4"/>
        </w:rPr>
        <w:t>.fv</w:t>
      </w:r>
      <w:r>
        <w:rPr>
          <w:rFonts w:ascii="Times New Roman" w:hAnsi="Times New Roman" w:cs="Times New Roman" w:eastAsia="Times New Roman"/>
          <w:sz w:val="18"/>
          <w:szCs w:val="18"/>
          <w:color w:val="444D93"/>
          <w:spacing w:val="-12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44D93"/>
          <w:spacing w:val="0"/>
          <w:w w:val="100"/>
          <w:position w:val="4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444D93"/>
          <w:spacing w:val="0"/>
          <w:w w:val="100"/>
          <w:position w:val="4"/>
        </w:rPr>
      </w:r>
      <w:r>
        <w:rPr>
          <w:rFonts w:ascii="Arial" w:hAnsi="Arial" w:cs="Arial" w:eastAsia="Arial"/>
          <w:sz w:val="11"/>
          <w:szCs w:val="11"/>
          <w:color w:val="9A9A9C"/>
          <w:spacing w:val="0"/>
          <w:w w:val="224"/>
          <w:position w:val="-1"/>
        </w:rPr>
        <w:t>-'</w:t>
      </w:r>
      <w:r>
        <w:rPr>
          <w:rFonts w:ascii="Arial" w:hAnsi="Arial" w:cs="Arial" w:eastAsia="Arial"/>
          <w:sz w:val="11"/>
          <w:szCs w:val="11"/>
          <w:color w:val="9A9A9C"/>
          <w:spacing w:val="0"/>
          <w:w w:val="224"/>
          <w:position w:val="-1"/>
        </w:rPr>
        <w:t> </w:t>
      </w:r>
      <w:r>
        <w:rPr>
          <w:rFonts w:ascii="Arial" w:hAnsi="Arial" w:cs="Arial" w:eastAsia="Arial"/>
          <w:sz w:val="11"/>
          <w:szCs w:val="11"/>
          <w:color w:val="9A9A9C"/>
          <w:spacing w:val="59"/>
          <w:w w:val="224"/>
          <w:position w:val="-1"/>
        </w:rPr>
        <w:t> </w:t>
      </w:r>
      <w:r>
        <w:rPr>
          <w:rFonts w:ascii="Arial" w:hAnsi="Arial" w:cs="Arial" w:eastAsia="Arial"/>
          <w:sz w:val="11"/>
          <w:szCs w:val="11"/>
          <w:color w:val="B1B3B5"/>
          <w:spacing w:val="0"/>
          <w:w w:val="100"/>
          <w:position w:val="-1"/>
        </w:rPr>
        <w:t>"'</w:t>
      </w:r>
      <w:r>
        <w:rPr>
          <w:rFonts w:ascii="Arial" w:hAnsi="Arial" w:cs="Arial" w:eastAsia="Arial"/>
          <w:sz w:val="11"/>
          <w:szCs w:val="11"/>
          <w:color w:val="838585"/>
          <w:spacing w:val="0"/>
          <w:w w:val="100"/>
          <w:position w:val="-1"/>
        </w:rPr>
        <w:t>ı.</w:t>
      </w:r>
      <w:r>
        <w:rPr>
          <w:rFonts w:ascii="Arial" w:hAnsi="Arial" w:cs="Arial" w:eastAsia="Arial"/>
          <w:sz w:val="11"/>
          <w:szCs w:val="11"/>
          <w:color w:val="000000"/>
          <w:spacing w:val="0"/>
          <w:w w:val="100"/>
          <w:position w:val="0"/>
        </w:rPr>
      </w:r>
    </w:p>
    <w:p>
      <w:pPr>
        <w:spacing w:before="7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08" w:lineRule="exact"/>
        <w:ind w:left="4955" w:right="5342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  <w:position w:val="-1"/>
        </w:rPr>
        <w:t>Yaşa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4"/>
          <w:position w:val="-1"/>
        </w:rPr>
        <w:t>İNC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3"/>
          <w:w w:val="104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5"/>
          <w:position w:val="-1"/>
        </w:rPr>
        <w:t>SU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65" w:lineRule="exact"/>
        <w:ind w:left="4998" w:right="-20"/>
        <w:jc w:val="left"/>
        <w:tabs>
          <w:tab w:pos="8140" w:val="left"/>
        </w:tabs>
        <w:rPr>
          <w:rFonts w:ascii="Times New Roman" w:hAnsi="Times New Roman" w:cs="Times New Roman" w:eastAsia="Times New Roman"/>
          <w:sz w:val="38"/>
          <w:szCs w:val="38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  <w:position w:val="1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3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  <w:position w:val="1"/>
        </w:rPr>
        <w:t>Eri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-3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  <w:position w:val="1"/>
        </w:rPr>
      </w:r>
      <w:r>
        <w:rPr>
          <w:rFonts w:ascii="Arial" w:hAnsi="Arial" w:cs="Arial" w:eastAsia="Arial"/>
          <w:sz w:val="52"/>
          <w:szCs w:val="52"/>
          <w:color w:val="343D80"/>
          <w:spacing w:val="0"/>
          <w:w w:val="52"/>
          <w:position w:val="-20"/>
        </w:rPr>
        <w:t>--;z;:</w:t>
      </w:r>
      <w:r>
        <w:rPr>
          <w:rFonts w:ascii="Arial" w:hAnsi="Arial" w:cs="Arial" w:eastAsia="Arial"/>
          <w:sz w:val="52"/>
          <w:szCs w:val="52"/>
          <w:color w:val="343D80"/>
          <w:spacing w:val="38"/>
          <w:w w:val="52"/>
          <w:position w:val="-20"/>
        </w:rPr>
        <w:t> </w:t>
      </w:r>
      <w:r>
        <w:rPr>
          <w:rFonts w:ascii="Arial" w:hAnsi="Arial" w:cs="Arial" w:eastAsia="Arial"/>
          <w:sz w:val="52"/>
          <w:szCs w:val="52"/>
          <w:color w:val="838585"/>
          <w:spacing w:val="0"/>
          <w:w w:val="69"/>
          <w:position w:val="-20"/>
        </w:rPr>
        <w:t>,</w:t>
      </w:r>
      <w:r>
        <w:rPr>
          <w:rFonts w:ascii="Arial" w:hAnsi="Arial" w:cs="Arial" w:eastAsia="Arial"/>
          <w:sz w:val="52"/>
          <w:szCs w:val="52"/>
          <w:color w:val="838585"/>
          <w:spacing w:val="-94"/>
          <w:w w:val="100"/>
          <w:position w:val="-20"/>
        </w:rPr>
        <w:t> </w:t>
      </w:r>
      <w:r>
        <w:rPr>
          <w:rFonts w:ascii="Times New Roman" w:hAnsi="Times New Roman" w:cs="Times New Roman" w:eastAsia="Times New Roman"/>
          <w:sz w:val="38"/>
          <w:szCs w:val="38"/>
          <w:color w:val="9A9A9C"/>
          <w:spacing w:val="0"/>
          <w:w w:val="140"/>
          <w:i/>
          <w:position w:val="-20"/>
        </w:rPr>
        <w:t>·</w:t>
      </w:r>
      <w:r>
        <w:rPr>
          <w:rFonts w:ascii="Times New Roman" w:hAnsi="Times New Roman" w:cs="Times New Roman" w:eastAsia="Times New Roman"/>
          <w:sz w:val="38"/>
          <w:szCs w:val="38"/>
          <w:color w:val="9A9A9C"/>
          <w:spacing w:val="-62"/>
          <w:w w:val="100"/>
          <w:i/>
          <w:position w:val="-20"/>
        </w:rPr>
        <w:t> </w:t>
      </w:r>
      <w:r>
        <w:rPr>
          <w:rFonts w:ascii="Times New Roman" w:hAnsi="Times New Roman" w:cs="Times New Roman" w:eastAsia="Times New Roman"/>
          <w:sz w:val="38"/>
          <w:szCs w:val="38"/>
          <w:color w:val="595D83"/>
          <w:spacing w:val="0"/>
          <w:w w:val="60"/>
          <w:i/>
          <w:position w:val="-20"/>
        </w:rPr>
        <w:t>y</w:t>
      </w:r>
      <w:r>
        <w:rPr>
          <w:rFonts w:ascii="Times New Roman" w:hAnsi="Times New Roman" w:cs="Times New Roman" w:eastAsia="Times New Roman"/>
          <w:sz w:val="38"/>
          <w:szCs w:val="38"/>
          <w:color w:val="595D83"/>
          <w:spacing w:val="-89"/>
          <w:w w:val="61"/>
          <w:i/>
          <w:position w:val="-20"/>
        </w:rPr>
        <w:t>;</w:t>
      </w:r>
      <w:r>
        <w:rPr>
          <w:rFonts w:ascii="Times New Roman" w:hAnsi="Times New Roman" w:cs="Times New Roman" w:eastAsia="Times New Roman"/>
          <w:sz w:val="38"/>
          <w:szCs w:val="38"/>
          <w:color w:val="2A344B"/>
          <w:spacing w:val="-31"/>
          <w:w w:val="94"/>
          <w:i/>
          <w:position w:val="-20"/>
        </w:rPr>
        <w:t>·</w:t>
      </w:r>
      <w:r>
        <w:rPr>
          <w:rFonts w:ascii="Times New Roman" w:hAnsi="Times New Roman" w:cs="Times New Roman" w:eastAsia="Times New Roman"/>
          <w:sz w:val="38"/>
          <w:szCs w:val="38"/>
          <w:color w:val="444D93"/>
          <w:spacing w:val="0"/>
          <w:w w:val="79"/>
          <w:i/>
          <w:position w:val="-20"/>
        </w:rPr>
        <w:t>r</w:t>
      </w:r>
      <w:r>
        <w:rPr>
          <w:rFonts w:ascii="Times New Roman" w:hAnsi="Times New Roman" w:cs="Times New Roman" w:eastAsia="Times New Roman"/>
          <w:sz w:val="38"/>
          <w:szCs w:val="3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300" w:bottom="280" w:left="200" w:right="100"/>
        </w:sectPr>
      </w:pPr>
      <w:rPr/>
    </w:p>
    <w:p>
      <w:pPr>
        <w:spacing w:before="56" w:after="0" w:line="196" w:lineRule="exact"/>
        <w:ind w:right="-20"/>
        <w:jc w:val="right"/>
        <w:tabs>
          <w:tab w:pos="720" w:val="left"/>
          <w:tab w:pos="12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group style="position:absolute;margin-left:491.977631pt;margin-top:3.660592pt;width:.1pt;height:12.788819pt;mso-position-horizontal-relative:page;mso-position-vertical-relative:paragraph;z-index:-15164" coordorigin="9840,73" coordsize="2,256">
            <v:shape style="position:absolute;left:9840;top:73;width:2;height:256" coordorigin="9840,73" coordsize="0,256" path="m9840,329l9840,73e" filled="f" stroked="t" strokeweight="3.20023pt" strokecolor="#EBEBED">
              <v:path arrowok="t"/>
            </v:shape>
          </v:group>
          <w10:wrap type="none"/>
        </w:pict>
      </w:r>
      <w:r>
        <w:rPr/>
        <w:pict>
          <v:group style="position:absolute;margin-left:497.24176pt;margin-top:3.660592pt;width:.1pt;height:12.788819pt;mso-position-horizontal-relative:page;mso-position-vertical-relative:paragraph;z-index:-15163" coordorigin="9945,73" coordsize="2,256">
            <v:shape style="position:absolute;left:9945;top:73;width:2;height:256" coordorigin="9945,73" coordsize="0,256" path="m9945,329l9945,73e" filled="f" stroked="t" strokeweight="2.3325pt" strokecolor="#EBEBED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23"/>
          <w:szCs w:val="23"/>
          <w:color w:val="23319E"/>
          <w:w w:val="600"/>
          <w:position w:val="-6"/>
        </w:rPr>
        <w:t>-</w:t>
      </w:r>
      <w:r>
        <w:rPr>
          <w:rFonts w:ascii="Times New Roman" w:hAnsi="Times New Roman" w:cs="Times New Roman" w:eastAsia="Times New Roman"/>
          <w:sz w:val="23"/>
          <w:szCs w:val="23"/>
          <w:color w:val="23319E"/>
          <w:w w:val="100"/>
          <w:position w:val="-6"/>
        </w:rPr>
        <w:tab/>
      </w:r>
      <w:r>
        <w:rPr>
          <w:rFonts w:ascii="Times New Roman" w:hAnsi="Times New Roman" w:cs="Times New Roman" w:eastAsia="Times New Roman"/>
          <w:sz w:val="23"/>
          <w:szCs w:val="23"/>
          <w:color w:val="23319E"/>
          <w:w w:val="100"/>
          <w:position w:val="-6"/>
        </w:rPr>
      </w:r>
      <w:r>
        <w:rPr>
          <w:rFonts w:ascii="Times New Roman" w:hAnsi="Times New Roman" w:cs="Times New Roman" w:eastAsia="Times New Roman"/>
          <w:sz w:val="23"/>
          <w:szCs w:val="23"/>
          <w:color w:val="444444"/>
          <w:spacing w:val="7"/>
          <w:w w:val="61"/>
          <w:position w:val="-6"/>
        </w:rPr>
        <w:t>t</w:t>
      </w:r>
      <w:r>
        <w:rPr>
          <w:rFonts w:ascii="Times New Roman" w:hAnsi="Times New Roman" w:cs="Times New Roman" w:eastAsia="Times New Roman"/>
          <w:sz w:val="23"/>
          <w:szCs w:val="23"/>
          <w:color w:val="606262"/>
          <w:spacing w:val="0"/>
          <w:w w:val="77"/>
          <w:position w:val="-6"/>
        </w:rPr>
        <w:t>fii</w:t>
      </w:r>
      <w:r>
        <w:rPr>
          <w:rFonts w:ascii="Times New Roman" w:hAnsi="Times New Roman" w:cs="Times New Roman" w:eastAsia="Times New Roman"/>
          <w:sz w:val="23"/>
          <w:szCs w:val="23"/>
          <w:color w:val="606262"/>
          <w:spacing w:val="-26"/>
          <w:w w:val="78"/>
          <w:position w:val="-6"/>
        </w:rPr>
        <w:t>!</w:t>
      </w:r>
      <w:r>
        <w:rPr>
          <w:rFonts w:ascii="Times New Roman" w:hAnsi="Times New Roman" w:cs="Times New Roman" w:eastAsia="Times New Roman"/>
          <w:sz w:val="23"/>
          <w:szCs w:val="23"/>
          <w:color w:val="444444"/>
          <w:spacing w:val="0"/>
          <w:w w:val="64"/>
          <w:position w:val="-6"/>
        </w:rPr>
        <w:t>y</w:t>
      </w:r>
      <w:r>
        <w:rPr>
          <w:rFonts w:ascii="Times New Roman" w:hAnsi="Times New Roman" w:cs="Times New Roman" w:eastAsia="Times New Roman"/>
          <w:sz w:val="23"/>
          <w:szCs w:val="23"/>
          <w:color w:val="444444"/>
          <w:spacing w:val="0"/>
          <w:w w:val="100"/>
          <w:position w:val="-6"/>
        </w:rPr>
        <w:tab/>
      </w:r>
      <w:r>
        <w:rPr>
          <w:rFonts w:ascii="Times New Roman" w:hAnsi="Times New Roman" w:cs="Times New Roman" w:eastAsia="Times New Roman"/>
          <w:sz w:val="23"/>
          <w:szCs w:val="23"/>
          <w:color w:val="444444"/>
          <w:spacing w:val="0"/>
          <w:w w:val="100"/>
          <w:position w:val="-6"/>
        </w:rPr>
      </w:r>
      <w:r>
        <w:rPr>
          <w:rFonts w:ascii="Times New Roman" w:hAnsi="Times New Roman" w:cs="Times New Roman" w:eastAsia="Times New Roman"/>
          <w:sz w:val="19"/>
          <w:szCs w:val="19"/>
          <w:color w:val="9A9A9C"/>
          <w:spacing w:val="-13"/>
          <w:w w:val="41"/>
          <w:position w:val="-6"/>
        </w:rPr>
        <w:t>•</w:t>
      </w:r>
      <w:r>
        <w:rPr>
          <w:rFonts w:ascii="Times New Roman" w:hAnsi="Times New Roman" w:cs="Times New Roman" w:eastAsia="Times New Roman"/>
          <w:sz w:val="19"/>
          <w:szCs w:val="19"/>
          <w:color w:val="606262"/>
          <w:spacing w:val="0"/>
          <w:w w:val="71"/>
          <w:position w:val="-6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606262"/>
          <w:spacing w:val="10"/>
          <w:w w:val="72"/>
          <w:position w:val="-6"/>
        </w:rPr>
        <w:t>J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42"/>
          <w:w w:val="88"/>
          <w:position w:val="-6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44"/>
          <w:w w:val="77"/>
          <w:position w:val="-6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65"/>
          <w:w w:val="89"/>
          <w:position w:val="-6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B1B3B5"/>
          <w:spacing w:val="-9"/>
          <w:w w:val="94"/>
          <w:position w:val="-6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74"/>
          <w:w w:val="106"/>
          <w:position w:val="-6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B1B3B5"/>
          <w:spacing w:val="0"/>
          <w:w w:val="98"/>
          <w:position w:val="-6"/>
        </w:rPr>
        <w:t>·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52" w:lineRule="exact"/>
        <w:ind w:right="-20"/>
        <w:jc w:val="left"/>
        <w:rPr>
          <w:rFonts w:ascii="Arial" w:hAnsi="Arial" w:cs="Arial" w:eastAsia="Arial"/>
          <w:sz w:val="26"/>
          <w:szCs w:val="26"/>
        </w:rPr>
      </w:pPr>
      <w:rPr/>
      <w:r>
        <w:rPr/>
        <w:br w:type="column"/>
      </w:r>
      <w:r>
        <w:rPr>
          <w:rFonts w:ascii="Arial" w:hAnsi="Arial" w:cs="Arial" w:eastAsia="Arial"/>
          <w:sz w:val="18"/>
          <w:szCs w:val="18"/>
          <w:color w:val="444444"/>
          <w:spacing w:val="-7"/>
          <w:w w:val="107"/>
          <w:position w:val="6"/>
        </w:rPr>
        <w:t>·</w:t>
      </w:r>
      <w:r>
        <w:rPr>
          <w:rFonts w:ascii="Arial" w:hAnsi="Arial" w:cs="Arial" w:eastAsia="Arial"/>
          <w:sz w:val="18"/>
          <w:szCs w:val="18"/>
          <w:color w:val="838585"/>
          <w:spacing w:val="0"/>
          <w:w w:val="90"/>
          <w:position w:val="6"/>
        </w:rPr>
        <w:t>v</w:t>
      </w:r>
      <w:r>
        <w:rPr>
          <w:rFonts w:ascii="Arial" w:hAnsi="Arial" w:cs="Arial" w:eastAsia="Arial"/>
          <w:sz w:val="18"/>
          <w:szCs w:val="18"/>
          <w:color w:val="838585"/>
          <w:spacing w:val="-12"/>
          <w:w w:val="90"/>
          <w:position w:val="6"/>
        </w:rPr>
        <w:t>•</w:t>
      </w:r>
      <w:r>
        <w:rPr>
          <w:rFonts w:ascii="Arial" w:hAnsi="Arial" w:cs="Arial" w:eastAsia="Arial"/>
          <w:sz w:val="26"/>
          <w:szCs w:val="26"/>
          <w:color w:val="444444"/>
          <w:spacing w:val="-197"/>
          <w:w w:val="75"/>
          <w:position w:val="-7"/>
        </w:rPr>
        <w:t>M</w:t>
      </w:r>
      <w:r>
        <w:rPr>
          <w:rFonts w:ascii="Arial" w:hAnsi="Arial" w:cs="Arial" w:eastAsia="Arial"/>
          <w:sz w:val="18"/>
          <w:szCs w:val="18"/>
          <w:color w:val="838585"/>
          <w:spacing w:val="-79"/>
          <w:w w:val="89"/>
          <w:position w:val="6"/>
        </w:rPr>
        <w:t>&gt;</w:t>
      </w:r>
      <w:r>
        <w:rPr>
          <w:rFonts w:ascii="Arial" w:hAnsi="Arial" w:cs="Arial" w:eastAsia="Arial"/>
          <w:sz w:val="18"/>
          <w:szCs w:val="18"/>
          <w:color w:val="444444"/>
          <w:spacing w:val="-7"/>
          <w:w w:val="121"/>
          <w:position w:val="6"/>
        </w:rPr>
        <w:t>T</w:t>
      </w:r>
      <w:r>
        <w:rPr>
          <w:rFonts w:ascii="Arial" w:hAnsi="Arial" w:cs="Arial" w:eastAsia="Arial"/>
          <w:sz w:val="26"/>
          <w:szCs w:val="26"/>
          <w:color w:val="444444"/>
          <w:spacing w:val="-42"/>
          <w:w w:val="75"/>
          <w:position w:val="-7"/>
        </w:rPr>
        <w:t>U</w:t>
      </w:r>
      <w:r>
        <w:rPr>
          <w:rFonts w:ascii="Arial" w:hAnsi="Arial" w:cs="Arial" w:eastAsia="Arial"/>
          <w:sz w:val="18"/>
          <w:szCs w:val="18"/>
          <w:color w:val="838585"/>
          <w:spacing w:val="0"/>
          <w:w w:val="153"/>
          <w:position w:val="6"/>
        </w:rPr>
        <w:t>\</w:t>
      </w:r>
      <w:r>
        <w:rPr>
          <w:rFonts w:ascii="Arial" w:hAnsi="Arial" w:cs="Arial" w:eastAsia="Arial"/>
          <w:sz w:val="18"/>
          <w:szCs w:val="18"/>
          <w:color w:val="838585"/>
          <w:spacing w:val="12"/>
          <w:w w:val="100"/>
          <w:position w:val="6"/>
        </w:rPr>
        <w:t> </w:t>
      </w:r>
      <w:r>
        <w:rPr>
          <w:rFonts w:ascii="Arial" w:hAnsi="Arial" w:cs="Arial" w:eastAsia="Arial"/>
          <w:sz w:val="26"/>
          <w:szCs w:val="26"/>
          <w:color w:val="6D7077"/>
          <w:spacing w:val="0"/>
          <w:w w:val="74"/>
          <w:position w:val="-7"/>
        </w:rPr>
        <w:t>""</w:t>
      </w:r>
      <w:r>
        <w:rPr>
          <w:rFonts w:ascii="Arial" w:hAnsi="Arial" w:cs="Arial" w:eastAsia="Arial"/>
          <w:sz w:val="26"/>
          <w:szCs w:val="26"/>
          <w:color w:val="6D7077"/>
          <w:spacing w:val="17"/>
          <w:w w:val="74"/>
          <w:position w:val="-7"/>
        </w:rPr>
        <w:t> </w:t>
      </w:r>
      <w:r>
        <w:rPr>
          <w:rFonts w:ascii="Arial" w:hAnsi="Arial" w:cs="Arial" w:eastAsia="Arial"/>
          <w:sz w:val="26"/>
          <w:szCs w:val="26"/>
          <w:color w:val="9A9A9C"/>
          <w:spacing w:val="0"/>
          <w:w w:val="74"/>
          <w:position w:val="-7"/>
        </w:rPr>
        <w:t>•</w:t>
      </w:r>
      <w:r>
        <w:rPr>
          <w:rFonts w:ascii="Arial" w:hAnsi="Arial" w:cs="Arial" w:eastAsia="Arial"/>
          <w:sz w:val="26"/>
          <w:szCs w:val="26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300" w:bottom="280" w:left="200" w:right="100"/>
          <w:cols w:num="2" w:equalWidth="0">
            <w:col w:w="9486" w:space="221"/>
            <w:col w:w="1913"/>
          </w:cols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9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242" w:right="-91"/>
        <w:jc w:val="left"/>
        <w:rPr>
          <w:rFonts w:ascii="Arial" w:hAnsi="Arial" w:cs="Arial" w:eastAsia="Arial"/>
          <w:sz w:val="27"/>
          <w:szCs w:val="27"/>
        </w:rPr>
      </w:pPr>
      <w:rPr/>
      <w:r>
        <w:rPr>
          <w:rFonts w:ascii="Arial" w:hAnsi="Arial" w:cs="Arial" w:eastAsia="Arial"/>
          <w:sz w:val="27"/>
          <w:szCs w:val="27"/>
          <w:color w:val="1C1C1C"/>
          <w:spacing w:val="-4"/>
          <w:w w:val="54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1C1C1C"/>
          <w:spacing w:val="-61"/>
          <w:w w:val="52"/>
          <w:position w:val="15"/>
        </w:rPr>
        <w:t>o</w:t>
      </w:r>
      <w:r>
        <w:rPr>
          <w:rFonts w:ascii="Arial" w:hAnsi="Arial" w:cs="Arial" w:eastAsia="Arial"/>
          <w:sz w:val="27"/>
          <w:szCs w:val="27"/>
          <w:color w:val="1C1C1C"/>
          <w:spacing w:val="0"/>
          <w:w w:val="54"/>
          <w:position w:val="0"/>
        </w:rPr>
        <w:t>ı</w:t>
      </w:r>
      <w:r>
        <w:rPr>
          <w:rFonts w:ascii="Arial" w:hAnsi="Arial" w:cs="Arial" w:eastAsia="Arial"/>
          <w:sz w:val="27"/>
          <w:szCs w:val="27"/>
          <w:color w:val="1C1C1C"/>
          <w:spacing w:val="-16"/>
          <w:w w:val="54"/>
          <w:position w:val="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1C1C1C"/>
          <w:spacing w:val="-27"/>
          <w:w w:val="52"/>
          <w:position w:val="15"/>
        </w:rPr>
        <w:t>s</w:t>
      </w:r>
      <w:r>
        <w:rPr>
          <w:rFonts w:ascii="Arial" w:hAnsi="Arial" w:cs="Arial" w:eastAsia="Arial"/>
          <w:sz w:val="27"/>
          <w:szCs w:val="27"/>
          <w:color w:val="1C1C1C"/>
          <w:spacing w:val="0"/>
          <w:w w:val="54"/>
          <w:position w:val="0"/>
        </w:rPr>
        <w:t>:</w:t>
      </w:r>
      <w:r>
        <w:rPr>
          <w:rFonts w:ascii="Arial" w:hAnsi="Arial" w:cs="Arial" w:eastAsia="Arial"/>
          <w:sz w:val="27"/>
          <w:szCs w:val="27"/>
          <w:color w:val="000000"/>
          <w:spacing w:val="0"/>
          <w:w w:val="100"/>
          <w:position w:val="0"/>
        </w:rPr>
      </w:r>
    </w:p>
    <w:p>
      <w:pPr>
        <w:spacing w:before="3" w:after="0" w:line="130" w:lineRule="exact"/>
        <w:jc w:val="left"/>
        <w:rPr>
          <w:sz w:val="13"/>
          <w:szCs w:val="13"/>
        </w:rPr>
      </w:pPr>
      <w:rPr/>
      <w:r>
        <w:rPr/>
        <w:br w:type="column"/>
      </w:r>
      <w:r>
        <w:rPr>
          <w:sz w:val="13"/>
          <w:szCs w:val="13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40" w:right="126"/>
        <w:jc w:val="center"/>
        <w:rPr>
          <w:rFonts w:ascii="Arial" w:hAnsi="Arial" w:cs="Arial" w:eastAsia="Arial"/>
          <w:sz w:val="26"/>
          <w:szCs w:val="26"/>
        </w:rPr>
      </w:pPr>
      <w:rPr/>
      <w:r>
        <w:rPr>
          <w:rFonts w:ascii="Arial" w:hAnsi="Arial" w:cs="Arial" w:eastAsia="Arial"/>
          <w:sz w:val="26"/>
          <w:szCs w:val="26"/>
          <w:color w:val="838585"/>
          <w:spacing w:val="0"/>
          <w:w w:val="100"/>
        </w:rPr>
        <w:t>Eırgiuıı</w:t>
      </w:r>
      <w:r>
        <w:rPr>
          <w:rFonts w:ascii="Arial" w:hAnsi="Arial" w:cs="Arial" w:eastAsia="Arial"/>
          <w:sz w:val="26"/>
          <w:szCs w:val="26"/>
          <w:color w:val="838585"/>
          <w:spacing w:val="-6"/>
          <w:w w:val="100"/>
        </w:rPr>
        <w:t> </w:t>
      </w:r>
      <w:r>
        <w:rPr>
          <w:rFonts w:ascii="Arial" w:hAnsi="Arial" w:cs="Arial" w:eastAsia="Arial"/>
          <w:sz w:val="26"/>
          <w:szCs w:val="26"/>
          <w:color w:val="6D7077"/>
          <w:spacing w:val="0"/>
          <w:w w:val="122"/>
        </w:rPr>
        <w:t>K</w:t>
      </w:r>
      <w:r>
        <w:rPr>
          <w:rFonts w:ascii="Arial" w:hAnsi="Arial" w:cs="Arial" w:eastAsia="Arial"/>
          <w:sz w:val="26"/>
          <w:szCs w:val="26"/>
          <w:color w:val="6D7077"/>
          <w:spacing w:val="-9"/>
          <w:w w:val="122"/>
        </w:rPr>
        <w:t>A</w:t>
      </w:r>
      <w:r>
        <w:rPr>
          <w:rFonts w:ascii="Arial" w:hAnsi="Arial" w:cs="Arial" w:eastAsia="Arial"/>
          <w:sz w:val="26"/>
          <w:szCs w:val="26"/>
          <w:color w:val="6D7077"/>
          <w:spacing w:val="0"/>
          <w:w w:val="114"/>
        </w:rPr>
        <w:t>YA</w:t>
      </w:r>
      <w:r>
        <w:rPr>
          <w:rFonts w:ascii="Arial" w:hAnsi="Arial" w:cs="Arial" w:eastAsia="Arial"/>
          <w:sz w:val="26"/>
          <w:szCs w:val="26"/>
          <w:color w:val="000000"/>
          <w:spacing w:val="0"/>
          <w:w w:val="100"/>
        </w:rPr>
      </w:r>
    </w:p>
    <w:p>
      <w:pPr>
        <w:spacing w:before="0" w:after="0" w:line="267" w:lineRule="exact"/>
        <w:ind w:left="-40" w:right="-60"/>
        <w:jc w:val="center"/>
        <w:rPr>
          <w:rFonts w:ascii="Arial" w:hAnsi="Arial" w:cs="Arial" w:eastAsia="Arial"/>
          <w:sz w:val="23"/>
          <w:szCs w:val="23"/>
        </w:rPr>
      </w:pPr>
      <w:rPr/>
      <w:r>
        <w:rPr>
          <w:rFonts w:ascii="Arial" w:hAnsi="Arial" w:cs="Arial" w:eastAsia="Arial"/>
          <w:sz w:val="25"/>
          <w:szCs w:val="25"/>
          <w:color w:val="9A9A9C"/>
          <w:spacing w:val="-21"/>
          <w:w w:val="120"/>
          <w:position w:val="1"/>
        </w:rPr>
        <w:t>I</w:t>
      </w:r>
      <w:r>
        <w:rPr>
          <w:rFonts w:ascii="Arial" w:hAnsi="Arial" w:cs="Arial" w:eastAsia="Arial"/>
          <w:sz w:val="25"/>
          <w:szCs w:val="25"/>
          <w:color w:val="6D7077"/>
          <w:spacing w:val="0"/>
          <w:w w:val="76"/>
          <w:position w:val="1"/>
        </w:rPr>
        <w:t>tf</w:t>
      </w:r>
      <w:r>
        <w:rPr>
          <w:rFonts w:ascii="Arial" w:hAnsi="Arial" w:cs="Arial" w:eastAsia="Arial"/>
          <w:sz w:val="25"/>
          <w:szCs w:val="25"/>
          <w:color w:val="6D7077"/>
          <w:spacing w:val="8"/>
          <w:w w:val="77"/>
          <w:position w:val="1"/>
        </w:rPr>
        <w:t>a</w:t>
      </w:r>
      <w:r>
        <w:rPr>
          <w:rFonts w:ascii="Arial" w:hAnsi="Arial" w:cs="Arial" w:eastAsia="Arial"/>
          <w:sz w:val="25"/>
          <w:szCs w:val="25"/>
          <w:color w:val="444444"/>
          <w:spacing w:val="3"/>
          <w:w w:val="87"/>
          <w:position w:val="1"/>
        </w:rPr>
        <w:t>i</w:t>
      </w:r>
      <w:r>
        <w:rPr>
          <w:rFonts w:ascii="Arial" w:hAnsi="Arial" w:cs="Arial" w:eastAsia="Arial"/>
          <w:sz w:val="25"/>
          <w:szCs w:val="25"/>
          <w:color w:val="606262"/>
          <w:spacing w:val="0"/>
          <w:w w:val="65"/>
          <w:position w:val="1"/>
        </w:rPr>
        <w:t>y</w:t>
      </w:r>
      <w:r>
        <w:rPr>
          <w:rFonts w:ascii="Arial" w:hAnsi="Arial" w:cs="Arial" w:eastAsia="Arial"/>
          <w:sz w:val="25"/>
          <w:szCs w:val="25"/>
          <w:color w:val="838585"/>
          <w:spacing w:val="0"/>
          <w:w w:val="72"/>
          <w:position w:val="1"/>
        </w:rPr>
        <w:t>e</w:t>
      </w:r>
      <w:r>
        <w:rPr>
          <w:rFonts w:ascii="Arial" w:hAnsi="Arial" w:cs="Arial" w:eastAsia="Arial"/>
          <w:sz w:val="25"/>
          <w:szCs w:val="25"/>
          <w:color w:val="838585"/>
          <w:spacing w:val="-29"/>
          <w:w w:val="100"/>
          <w:position w:val="1"/>
        </w:rPr>
        <w:t> </w:t>
      </w:r>
      <w:r>
        <w:rPr>
          <w:rFonts w:ascii="Arial" w:hAnsi="Arial" w:cs="Arial" w:eastAsia="Arial"/>
          <w:sz w:val="24"/>
          <w:szCs w:val="24"/>
          <w:color w:val="6D7077"/>
          <w:spacing w:val="0"/>
          <w:w w:val="69"/>
          <w:position w:val="1"/>
        </w:rPr>
        <w:t>GOne</w:t>
      </w:r>
      <w:r>
        <w:rPr>
          <w:rFonts w:ascii="Arial" w:hAnsi="Arial" w:cs="Arial" w:eastAsia="Arial"/>
          <w:sz w:val="24"/>
          <w:szCs w:val="24"/>
          <w:color w:val="6D7077"/>
          <w:spacing w:val="0"/>
          <w:w w:val="69"/>
          <w:position w:val="1"/>
        </w:rPr>
        <w:t> </w:t>
      </w:r>
      <w:r>
        <w:rPr>
          <w:rFonts w:ascii="Arial" w:hAnsi="Arial" w:cs="Arial" w:eastAsia="Arial"/>
          <w:sz w:val="24"/>
          <w:szCs w:val="24"/>
          <w:color w:val="6D7077"/>
          <w:spacing w:val="31"/>
          <w:w w:val="69"/>
          <w:position w:val="1"/>
        </w:rPr>
        <w:t> </w:t>
      </w:r>
      <w:r>
        <w:rPr>
          <w:rFonts w:ascii="Arial" w:hAnsi="Arial" w:cs="Arial" w:eastAsia="Arial"/>
          <w:sz w:val="23"/>
          <w:szCs w:val="23"/>
          <w:color w:val="6D7077"/>
          <w:spacing w:val="0"/>
          <w:w w:val="83"/>
          <w:position w:val="-1"/>
        </w:rPr>
        <w:t>BölgeA</w:t>
      </w:r>
      <w:r>
        <w:rPr>
          <w:rFonts w:ascii="Arial" w:hAnsi="Arial" w:cs="Arial" w:eastAsia="Arial"/>
          <w:sz w:val="23"/>
          <w:szCs w:val="23"/>
          <w:color w:val="6D7077"/>
          <w:spacing w:val="-5"/>
          <w:w w:val="84"/>
          <w:position w:val="-1"/>
        </w:rPr>
        <w:t>m</w:t>
      </w:r>
      <w:r>
        <w:rPr>
          <w:rFonts w:ascii="Arial" w:hAnsi="Arial" w:cs="Arial" w:eastAsia="Arial"/>
          <w:sz w:val="23"/>
          <w:szCs w:val="23"/>
          <w:color w:val="444444"/>
          <w:spacing w:val="-14"/>
          <w:w w:val="142"/>
          <w:position w:val="-1"/>
        </w:rPr>
        <w:t>i</w:t>
      </w:r>
      <w:r>
        <w:rPr>
          <w:rFonts w:ascii="Arial" w:hAnsi="Arial" w:cs="Arial" w:eastAsia="Arial"/>
          <w:sz w:val="23"/>
          <w:szCs w:val="23"/>
          <w:color w:val="606262"/>
          <w:spacing w:val="-11"/>
          <w:w w:val="96"/>
          <w:position w:val="-1"/>
        </w:rPr>
        <w:t>r</w:t>
      </w:r>
      <w:r>
        <w:rPr>
          <w:rFonts w:ascii="Arial" w:hAnsi="Arial" w:cs="Arial" w:eastAsia="Arial"/>
          <w:sz w:val="23"/>
          <w:szCs w:val="23"/>
          <w:color w:val="838585"/>
          <w:spacing w:val="0"/>
          <w:w w:val="142"/>
          <w:position w:val="-1"/>
        </w:rPr>
        <w:t>i</w:t>
      </w:r>
      <w:r>
        <w:rPr>
          <w:rFonts w:ascii="Arial" w:hAnsi="Arial" w:cs="Arial" w:eastAsia="Arial"/>
          <w:sz w:val="23"/>
          <w:szCs w:val="23"/>
          <w:color w:val="000000"/>
          <w:spacing w:val="0"/>
          <w:w w:val="100"/>
          <w:position w:val="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3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16" w:lineRule="exact"/>
        <w:ind w:left="29"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58.720001pt;margin-top:-36.291828pt;width:65.571563pt;height:43pt;mso-position-horizontal-relative:page;mso-position-vertical-relative:paragraph;z-index:-15158" type="#_x0000_t202" filled="f" stroked="f">
            <v:textbox inset="0,0,0,0">
              <w:txbxContent>
                <w:p>
                  <w:pPr>
                    <w:spacing w:before="0" w:after="0" w:line="860" w:lineRule="exact"/>
                    <w:ind w:right="-169"/>
                    <w:jc w:val="left"/>
                    <w:rPr>
                      <w:rFonts w:ascii="Times New Roman" w:hAnsi="Times New Roman" w:cs="Times New Roman" w:eastAsia="Times New Roman"/>
                      <w:sz w:val="86"/>
                      <w:szCs w:val="86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86"/>
                      <w:szCs w:val="86"/>
                      <w:color w:val="444D93"/>
                      <w:spacing w:val="0"/>
                      <w:w w:val="66"/>
                      <w:i/>
                    </w:rPr>
                    <w:t>dJM4</w:t>
                  </w:r>
                  <w:r>
                    <w:rPr>
                      <w:rFonts w:ascii="Times New Roman" w:hAnsi="Times New Roman" w:cs="Times New Roman" w:eastAsia="Times New Roman"/>
                      <w:sz w:val="86"/>
                      <w:szCs w:val="86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</w:rPr>
        <w:t>Mehmet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4"/>
        </w:rPr>
        <w:t>BAHÇA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408" w:lineRule="exact"/>
        <w:ind w:left="-52" w:right="1184"/>
        <w:jc w:val="center"/>
        <w:tabs>
          <w:tab w:pos="1520" w:val="left"/>
        </w:tabs>
        <w:rPr>
          <w:rFonts w:ascii="Times New Roman" w:hAnsi="Times New Roman" w:cs="Times New Roman" w:eastAsia="Times New Roman"/>
          <w:sz w:val="32"/>
          <w:szCs w:val="32"/>
        </w:rPr>
      </w:pPr>
      <w:rPr/>
      <w:r>
        <w:rPr/>
        <w:br w:type="column"/>
      </w:r>
      <w:r>
        <w:rPr>
          <w:rFonts w:ascii="Courier New" w:hAnsi="Courier New" w:cs="Courier New" w:eastAsia="Courier New"/>
          <w:sz w:val="43"/>
          <w:szCs w:val="43"/>
          <w:color w:val="606262"/>
          <w:w w:val="39"/>
          <w:position w:val="1"/>
        </w:rPr>
        <w:t>d</w:t>
      </w:r>
      <w:r>
        <w:rPr>
          <w:rFonts w:ascii="Courier New" w:hAnsi="Courier New" w:cs="Courier New" w:eastAsia="Courier New"/>
          <w:sz w:val="43"/>
          <w:szCs w:val="43"/>
          <w:color w:val="6D7077"/>
          <w:spacing w:val="-156"/>
          <w:w w:val="136"/>
          <w:position w:val="1"/>
        </w:rPr>
        <w:t>,</w:t>
      </w:r>
      <w:r>
        <w:rPr>
          <w:rFonts w:ascii="Courier New" w:hAnsi="Courier New" w:cs="Courier New" w:eastAsia="Courier New"/>
          <w:sz w:val="43"/>
          <w:szCs w:val="43"/>
          <w:color w:val="444444"/>
          <w:spacing w:val="29"/>
          <w:w w:val="60"/>
          <w:position w:val="1"/>
        </w:rPr>
        <w:t>]</w:t>
      </w:r>
      <w:r>
        <w:rPr>
          <w:rFonts w:ascii="Courier New" w:hAnsi="Courier New" w:cs="Courier New" w:eastAsia="Courier New"/>
          <w:sz w:val="43"/>
          <w:szCs w:val="43"/>
          <w:color w:val="606262"/>
          <w:spacing w:val="0"/>
          <w:w w:val="58"/>
          <w:position w:val="1"/>
        </w:rPr>
        <w:t>t</w:t>
      </w:r>
      <w:r>
        <w:rPr>
          <w:rFonts w:ascii="Courier New" w:hAnsi="Courier New" w:cs="Courier New" w:eastAsia="Courier New"/>
          <w:sz w:val="43"/>
          <w:szCs w:val="43"/>
          <w:color w:val="606262"/>
          <w:spacing w:val="-4"/>
          <w:w w:val="38"/>
          <w:position w:val="1"/>
        </w:rPr>
        <w:t>y</w:t>
      </w:r>
      <w:r>
        <w:rPr>
          <w:rFonts w:ascii="Courier New" w:hAnsi="Courier New" w:cs="Courier New" w:eastAsia="Courier New"/>
          <w:sz w:val="43"/>
          <w:szCs w:val="43"/>
          <w:color w:val="444444"/>
          <w:spacing w:val="-219"/>
          <w:w w:val="35"/>
          <w:position w:val="1"/>
        </w:rPr>
        <w:t>u</w:t>
      </w:r>
      <w:r>
        <w:rPr>
          <w:rFonts w:ascii="Courier New" w:hAnsi="Courier New" w:cs="Courier New" w:eastAsia="Courier New"/>
          <w:sz w:val="43"/>
          <w:szCs w:val="43"/>
          <w:color w:val="606262"/>
          <w:spacing w:val="-11"/>
          <w:w w:val="38"/>
          <w:position w:val="1"/>
        </w:rPr>
        <w:t>q</w:t>
      </w:r>
      <w:r>
        <w:rPr>
          <w:rFonts w:ascii="Courier New" w:hAnsi="Courier New" w:cs="Courier New" w:eastAsia="Courier New"/>
          <w:sz w:val="43"/>
          <w:szCs w:val="43"/>
          <w:color w:val="1C1C1C"/>
          <w:spacing w:val="0"/>
          <w:w w:val="10"/>
          <w:position w:val="1"/>
        </w:rPr>
        <w:t>..</w:t>
      </w:r>
      <w:r>
        <w:rPr>
          <w:rFonts w:ascii="Courier New" w:hAnsi="Courier New" w:cs="Courier New" w:eastAsia="Courier New"/>
          <w:sz w:val="43"/>
          <w:szCs w:val="43"/>
          <w:color w:val="1C1C1C"/>
          <w:spacing w:val="0"/>
          <w:w w:val="100"/>
          <w:position w:val="1"/>
        </w:rPr>
        <w:tab/>
      </w:r>
      <w:r>
        <w:rPr>
          <w:rFonts w:ascii="Courier New" w:hAnsi="Courier New" w:cs="Courier New" w:eastAsia="Courier New"/>
          <w:sz w:val="43"/>
          <w:szCs w:val="43"/>
          <w:color w:val="1C1C1C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32"/>
          <w:szCs w:val="32"/>
          <w:color w:val="9A9A9C"/>
          <w:spacing w:val="0"/>
          <w:w w:val="153"/>
          <w:position w:val="1"/>
        </w:rPr>
        <w:t>i</w:t>
      </w:r>
      <w:r>
        <w:rPr>
          <w:rFonts w:ascii="Times New Roman" w:hAnsi="Times New Roman" w:cs="Times New Roman" w:eastAsia="Times New Roman"/>
          <w:sz w:val="32"/>
          <w:szCs w:val="32"/>
          <w:color w:val="000000"/>
          <w:spacing w:val="0"/>
          <w:w w:val="100"/>
          <w:position w:val="0"/>
        </w:rPr>
      </w:r>
    </w:p>
    <w:p>
      <w:pPr>
        <w:spacing w:before="0" w:after="0" w:line="228" w:lineRule="exact"/>
        <w:ind w:left="402" w:right="1657"/>
        <w:jc w:val="center"/>
        <w:rPr>
          <w:rFonts w:ascii="Arial" w:hAnsi="Arial" w:cs="Arial" w:eastAsia="Arial"/>
          <w:sz w:val="12"/>
          <w:szCs w:val="12"/>
        </w:rPr>
      </w:pPr>
      <w:rPr/>
      <w:r>
        <w:rPr/>
        <w:pict>
          <v:group style="position:absolute;margin-left:517.894958pt;margin-top:2.496762pt;width:.1pt;height:8.364258pt;mso-position-horizontal-relative:page;mso-position-vertical-relative:paragraph;z-index:-15162" coordorigin="10358,50" coordsize="2,167">
            <v:shape style="position:absolute;left:10358;top:50;width:2;height:167" coordorigin="10358,50" coordsize="0,167" path="m10358,217l10358,50e" filled="f" stroked="t" strokeweight="2.5099pt" strokecolor="#EBEBED">
              <v:path arrowok="t"/>
            </v:shape>
          </v:group>
          <w10:wrap type="none"/>
        </w:pict>
      </w:r>
      <w:r>
        <w:rPr/>
        <w:pict>
          <v:group style="position:absolute;margin-left:480.69751pt;margin-top:13.724477pt;width:.1pt;height:6.730957pt;mso-position-horizontal-relative:page;mso-position-vertical-relative:paragraph;z-index:-15161" coordorigin="9614,274" coordsize="2,135">
            <v:shape style="position:absolute;left:9614;top:274;width:2;height:135" coordorigin="9614,274" coordsize="0,135" path="m9614,409l9614,274e" filled="f" stroked="t" strokeweight="4.125pt" strokecolor="#EBEBED">
              <v:path arrowok="t"/>
            </v:shape>
          </v:group>
          <w10:wrap type="none"/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01.119995pt;margin-top:3.301744pt;width:5.083245pt;height:21.5pt;mso-position-horizontal-relative:page;mso-position-vertical-relative:paragraph;z-index:-15157" type="#_x0000_t202" filled="f" stroked="f">
            <v:textbox inset="0,0,0,0">
              <w:txbxContent>
                <w:p>
                  <w:pPr>
                    <w:spacing w:before="0" w:after="0" w:line="430" w:lineRule="exact"/>
                    <w:ind w:right="-105"/>
                    <w:jc w:val="left"/>
                    <w:rPr>
                      <w:rFonts w:ascii="Times New Roman" w:hAnsi="Times New Roman" w:cs="Times New Roman" w:eastAsia="Times New Roman"/>
                      <w:sz w:val="43"/>
                      <w:szCs w:val="43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43"/>
                      <w:szCs w:val="43"/>
                      <w:color w:val="C6C6C6"/>
                      <w:spacing w:val="0"/>
                      <w:w w:val="71"/>
                    </w:rPr>
                    <w:t>-</w:t>
                  </w:r>
                  <w:r>
                    <w:rPr>
                      <w:rFonts w:ascii="Times New Roman" w:hAnsi="Times New Roman" w:cs="Times New Roman" w:eastAsia="Times New Roman"/>
                      <w:sz w:val="43"/>
                      <w:szCs w:val="43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0"/>
          <w:szCs w:val="10"/>
          <w:color w:val="1C1C1C"/>
          <w:spacing w:val="0"/>
          <w:w w:val="61"/>
          <w:position w:val="1"/>
        </w:rPr>
        <w:t>{&gt;;·.</w:t>
      </w:r>
      <w:r>
        <w:rPr>
          <w:rFonts w:ascii="Times New Roman" w:hAnsi="Times New Roman" w:cs="Times New Roman" w:eastAsia="Times New Roman"/>
          <w:sz w:val="10"/>
          <w:szCs w:val="10"/>
          <w:color w:val="1C1C1C"/>
          <w:spacing w:val="0"/>
          <w:w w:val="61"/>
          <w:position w:val="1"/>
        </w:rPr>
        <w:t>        </w:t>
      </w:r>
      <w:r>
        <w:rPr>
          <w:rFonts w:ascii="Times New Roman" w:hAnsi="Times New Roman" w:cs="Times New Roman" w:eastAsia="Times New Roman"/>
          <w:sz w:val="10"/>
          <w:szCs w:val="10"/>
          <w:color w:val="1C1C1C"/>
          <w:spacing w:val="9"/>
          <w:w w:val="61"/>
          <w:position w:val="1"/>
        </w:rPr>
        <w:t> </w:t>
      </w:r>
      <w:r>
        <w:rPr>
          <w:rFonts w:ascii="Times New Roman" w:hAnsi="Times New Roman" w:cs="Times New Roman" w:eastAsia="Times New Roman"/>
          <w:sz w:val="26"/>
          <w:szCs w:val="26"/>
          <w:color w:val="1C1C1C"/>
          <w:spacing w:val="0"/>
          <w:w w:val="100"/>
          <w:i/>
          <w:position w:val="1"/>
        </w:rPr>
        <w:t>e</w:t>
      </w:r>
      <w:r>
        <w:rPr>
          <w:rFonts w:ascii="Times New Roman" w:hAnsi="Times New Roman" w:cs="Times New Roman" w:eastAsia="Times New Roman"/>
          <w:sz w:val="26"/>
          <w:szCs w:val="26"/>
          <w:color w:val="1C1C1C"/>
          <w:spacing w:val="-23"/>
          <w:w w:val="100"/>
          <w:i/>
          <w:position w:val="1"/>
        </w:rPr>
        <w:t> </w:t>
      </w:r>
      <w:r>
        <w:rPr>
          <w:rFonts w:ascii="Arial" w:hAnsi="Arial" w:cs="Arial" w:eastAsia="Arial"/>
          <w:sz w:val="11"/>
          <w:szCs w:val="11"/>
          <w:color w:val="1C1C1C"/>
          <w:spacing w:val="0"/>
          <w:w w:val="83"/>
          <w:i/>
          <w:position w:val="1"/>
        </w:rPr>
        <w:t>{&lt;</w:t>
      </w:r>
      <w:r>
        <w:rPr>
          <w:rFonts w:ascii="Times New Roman" w:hAnsi="Times New Roman" w:cs="Times New Roman" w:eastAsia="Times New Roman"/>
          <w:sz w:val="11"/>
          <w:szCs w:val="11"/>
          <w:color w:val="1C1C1C"/>
          <w:spacing w:val="0"/>
          <w:w w:val="42"/>
          <w:position w:val="1"/>
        </w:rPr>
        <w:t>!;_</w:t>
      </w:r>
      <w:r>
        <w:rPr>
          <w:rFonts w:ascii="Arial" w:hAnsi="Arial" w:cs="Arial" w:eastAsia="Arial"/>
          <w:sz w:val="12"/>
          <w:szCs w:val="12"/>
          <w:color w:val="1C1C1C"/>
          <w:spacing w:val="0"/>
          <w:w w:val="58"/>
          <w:b/>
          <w:bCs/>
          <w:i/>
          <w:position w:val="1"/>
        </w:rPr>
        <w:t>··</w:t>
      </w:r>
      <w:r>
        <w:rPr>
          <w:rFonts w:ascii="Arial" w:hAnsi="Arial" w:cs="Arial" w:eastAsia="Arial"/>
          <w:sz w:val="12"/>
          <w:szCs w:val="12"/>
          <w:color w:val="9A9A9C"/>
          <w:spacing w:val="0"/>
          <w:w w:val="194"/>
          <w:b/>
          <w:bCs/>
          <w:i/>
          <w:position w:val="1"/>
        </w:rPr>
        <w:t>/</w:t>
      </w:r>
      <w:r>
        <w:rPr>
          <w:rFonts w:ascii="Arial" w:hAnsi="Arial" w:cs="Arial" w:eastAsia="Arial"/>
          <w:sz w:val="12"/>
          <w:szCs w:val="12"/>
          <w:color w:val="9A9A9C"/>
          <w:spacing w:val="16"/>
          <w:w w:val="100"/>
          <w:b/>
          <w:bCs/>
          <w:i/>
          <w:position w:val="1"/>
        </w:rPr>
        <w:t> </w:t>
      </w:r>
      <w:r>
        <w:rPr>
          <w:rFonts w:ascii="Arial" w:hAnsi="Arial" w:cs="Arial" w:eastAsia="Arial"/>
          <w:sz w:val="12"/>
          <w:szCs w:val="12"/>
          <w:color w:val="C6C6C6"/>
          <w:spacing w:val="-9"/>
          <w:w w:val="144"/>
          <w:b/>
          <w:bCs/>
          <w:i/>
          <w:position w:val="1"/>
        </w:rPr>
        <w:t>.</w:t>
      </w:r>
      <w:r>
        <w:rPr>
          <w:rFonts w:ascii="Arial" w:hAnsi="Arial" w:cs="Arial" w:eastAsia="Arial"/>
          <w:sz w:val="12"/>
          <w:szCs w:val="12"/>
          <w:color w:val="6D7077"/>
          <w:spacing w:val="0"/>
          <w:w w:val="192"/>
          <w:b/>
          <w:bCs/>
          <w:i/>
          <w:position w:val="1"/>
        </w:rPr>
        <w:t>ı</w:t>
      </w:r>
      <w:r>
        <w:rPr>
          <w:rFonts w:ascii="Arial" w:hAnsi="Arial" w:cs="Arial" w:eastAsia="Arial"/>
          <w:sz w:val="12"/>
          <w:szCs w:val="12"/>
          <w:color w:val="000000"/>
          <w:spacing w:val="0"/>
          <w:w w:val="100"/>
          <w:position w:val="0"/>
        </w:rPr>
      </w:r>
    </w:p>
    <w:p>
      <w:pPr>
        <w:spacing w:before="57" w:after="0" w:line="240" w:lineRule="auto"/>
        <w:ind w:left="731" w:right="1814"/>
        <w:jc w:val="center"/>
        <w:rPr>
          <w:rFonts w:ascii="Times New Roman" w:hAnsi="Times New Roman" w:cs="Times New Roman" w:eastAsia="Times New Roman"/>
          <w:sz w:val="4"/>
          <w:szCs w:val="4"/>
        </w:rPr>
      </w:pPr>
      <w:rPr/>
      <w:r>
        <w:rPr>
          <w:rFonts w:ascii="Times New Roman" w:hAnsi="Times New Roman" w:cs="Times New Roman" w:eastAsia="Times New Roman"/>
          <w:sz w:val="10"/>
          <w:szCs w:val="10"/>
          <w:color w:val="B1B3B5"/>
          <w:w w:val="161"/>
        </w:rPr>
        <w:t>.</w:t>
      </w:r>
      <w:r>
        <w:rPr>
          <w:rFonts w:ascii="Times New Roman" w:hAnsi="Times New Roman" w:cs="Times New Roman" w:eastAsia="Times New Roman"/>
          <w:sz w:val="10"/>
          <w:szCs w:val="10"/>
          <w:color w:val="B1B3B5"/>
          <w:spacing w:val="1"/>
          <w:w w:val="161"/>
        </w:rPr>
        <w:t>.</w:t>
      </w:r>
      <w:r>
        <w:rPr>
          <w:rFonts w:ascii="Times New Roman" w:hAnsi="Times New Roman" w:cs="Times New Roman" w:eastAsia="Times New Roman"/>
          <w:sz w:val="10"/>
          <w:szCs w:val="10"/>
          <w:color w:val="B1B3B5"/>
          <w:spacing w:val="-9"/>
          <w:w w:val="133"/>
        </w:rPr>
        <w:t>.</w:t>
      </w:r>
      <w:r>
        <w:rPr>
          <w:rFonts w:ascii="Times New Roman" w:hAnsi="Times New Roman" w:cs="Times New Roman" w:eastAsia="Times New Roman"/>
          <w:sz w:val="10"/>
          <w:szCs w:val="10"/>
          <w:color w:val="1C1C1C"/>
          <w:spacing w:val="0"/>
          <w:w w:val="55"/>
        </w:rPr>
        <w:t>·.ı-·</w:t>
      </w:r>
      <w:r>
        <w:rPr>
          <w:rFonts w:ascii="Times New Roman" w:hAnsi="Times New Roman" w:cs="Times New Roman" w:eastAsia="Times New Roman"/>
          <w:sz w:val="10"/>
          <w:szCs w:val="10"/>
          <w:color w:val="1C1C1C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0"/>
          <w:szCs w:val="10"/>
          <w:color w:val="1C1C1C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4"/>
          <w:szCs w:val="4"/>
          <w:color w:val="C6C6C6"/>
          <w:spacing w:val="0"/>
          <w:w w:val="160"/>
        </w:rPr>
        <w:t>4</w:t>
      </w:r>
      <w:r>
        <w:rPr>
          <w:rFonts w:ascii="Times New Roman" w:hAnsi="Times New Roman" w:cs="Times New Roman" w:eastAsia="Times New Roman"/>
          <w:sz w:val="4"/>
          <w:szCs w:val="4"/>
          <w:color w:val="C6C6C6"/>
          <w:spacing w:val="-7"/>
          <w:w w:val="160"/>
        </w:rPr>
        <w:t> </w:t>
      </w:r>
      <w:r>
        <w:rPr>
          <w:rFonts w:ascii="Times New Roman" w:hAnsi="Times New Roman" w:cs="Times New Roman" w:eastAsia="Times New Roman"/>
          <w:sz w:val="4"/>
          <w:szCs w:val="4"/>
          <w:color w:val="9A9A9C"/>
          <w:spacing w:val="0"/>
          <w:w w:val="600"/>
        </w:rPr>
        <w:t>.</w:t>
      </w:r>
      <w:r>
        <w:rPr>
          <w:rFonts w:ascii="Times New Roman" w:hAnsi="Times New Roman" w:cs="Times New Roman" w:eastAsia="Times New Roman"/>
          <w:sz w:val="4"/>
          <w:szCs w:val="4"/>
          <w:color w:val="000000"/>
          <w:spacing w:val="0"/>
          <w:w w:val="100"/>
        </w:rPr>
      </w:r>
    </w:p>
    <w:p>
      <w:pPr>
        <w:jc w:val="center"/>
        <w:spacing w:after="0"/>
        <w:sectPr>
          <w:type w:val="continuous"/>
          <w:pgSz w:w="11920" w:h="16840"/>
          <w:pgMar w:top="300" w:bottom="280" w:left="200" w:right="100"/>
          <w:cols w:num="4" w:equalWidth="0">
            <w:col w:w="407" w:space="1822"/>
            <w:col w:w="2085" w:space="661"/>
            <w:col w:w="1448" w:space="2200"/>
            <w:col w:w="2997"/>
          </w:cols>
        </w:sectPr>
      </w:pPr>
      <w:rPr/>
    </w:p>
    <w:p>
      <w:pPr>
        <w:spacing w:before="0" w:after="0" w:line="843" w:lineRule="exact"/>
        <w:ind w:left="2997" w:right="-20"/>
        <w:jc w:val="left"/>
        <w:tabs>
          <w:tab w:pos="50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group style="position:absolute;margin-left:14.64pt;margin-top:37.439999pt;width:572.520012pt;height:782.640002pt;mso-position-horizontal-relative:page;mso-position-vertical-relative:page;z-index:-15168" coordorigin="293,749" coordsize="11450,15653">
            <v:group style="position:absolute;left:317;top:773;width:427;height:2" coordorigin="317,773" coordsize="427,2">
              <v:shape style="position:absolute;left:317;top:773;width:427;height:2" coordorigin="317,773" coordsize="427,0" path="m317,773l744,773e" filled="f" stroked="t" strokeweight=".48pt" strokecolor="#282828">
                <v:path arrowok="t"/>
              </v:shape>
            </v:group>
            <v:group style="position:absolute;left:317;top:758;width:2;height:3178" coordorigin="317,758" coordsize="2,3178">
              <v:shape style="position:absolute;left:317;top:758;width:2;height:3178" coordorigin="317,758" coordsize="0,3178" path="m317,3936l317,758e" filled="f" stroked="t" strokeweight=".96pt" strokecolor="#3F3F3F">
                <v:path arrowok="t"/>
              </v:shape>
            </v:group>
            <v:group style="position:absolute;left:619;top:778;width:2011;height:2" coordorigin="619,778" coordsize="2011,2">
              <v:shape style="position:absolute;left:619;top:778;width:2011;height:2" coordorigin="619,778" coordsize="2011,0" path="m619,778l2630,778e" filled="f" stroked="t" strokeweight=".96pt" strokecolor="#4F4F4F">
                <v:path arrowok="t"/>
              </v:shape>
            </v:group>
            <v:group style="position:absolute;left:2054;top:768;width:2;height:1171" coordorigin="2054,768" coordsize="2,1171">
              <v:shape style="position:absolute;left:2054;top:768;width:2;height:1171" coordorigin="2054,768" coordsize="0,1171" path="m2054,1939l2054,768e" filled="f" stroked="t" strokeweight=".96pt" strokecolor="#606060">
                <v:path arrowok="t"/>
              </v:shape>
            </v:group>
            <v:group style="position:absolute;left:2630;top:778;width:346;height:2" coordorigin="2630,778" coordsize="346,2">
              <v:shape style="position:absolute;left:2630;top:778;width:346;height:2" coordorigin="2630,778" coordsize="346,0" path="m2630,778l2976,778e" filled="f" stroked="t" strokeweight=".48pt" strokecolor="#131313">
                <v:path arrowok="t"/>
              </v:shape>
            </v:group>
            <v:group style="position:absolute;left:2928;top:787;width:5957;height:2" coordorigin="2928,787" coordsize="5957,2">
              <v:shape style="position:absolute;left:2928;top:787;width:5957;height:2" coordorigin="2928,787" coordsize="5957,0" path="m2928,787l8885,787e" filled="f" stroked="t" strokeweight=".96pt" strokecolor="#3F3F3F">
                <v:path arrowok="t"/>
              </v:shape>
            </v:group>
            <v:group style="position:absolute;left:8861;top:787;width:2;height:1450" coordorigin="8861,787" coordsize="2,1450">
              <v:shape style="position:absolute;left:8861;top:787;width:2;height:1450" coordorigin="8861,787" coordsize="0,1450" path="m8861,2237l8861,787e" filled="f" stroked="t" strokeweight=".96pt" strokecolor="#3F3F3F">
                <v:path arrowok="t"/>
              </v:shape>
            </v:group>
            <v:group style="position:absolute;left:8808;top:797;width:2885;height:2" coordorigin="8808,797" coordsize="2885,2">
              <v:shape style="position:absolute;left:8808;top:797;width:2885;height:2" coordorigin="8808,797" coordsize="2885,0" path="m8808,797l11693,797e" filled="f" stroked="t" strokeweight=".96pt" strokecolor="#4B4B4B">
                <v:path arrowok="t"/>
              </v:shape>
            </v:group>
            <v:group style="position:absolute;left:11693;top:787;width:2;height:2453" coordorigin="11693,787" coordsize="2,2453">
              <v:shape style="position:absolute;left:11693;top:787;width:2;height:2453" coordorigin="11693,787" coordsize="0,2453" path="m11693,3240l11693,787e" filled="f" stroked="t" strokeweight=".96pt" strokecolor="#444444">
                <v:path arrowok="t"/>
              </v:shape>
            </v:group>
            <v:group style="position:absolute;left:307;top:2218;width:1776;height:2" coordorigin="307,2218" coordsize="1776,2">
              <v:shape style="position:absolute;left:307;top:2218;width:1776;height:2" coordorigin="307,2218" coordsize="1776,0" path="m307,2218l2083,2218e" filled="f" stroked="t" strokeweight=".72pt" strokecolor="#383838">
                <v:path arrowok="t"/>
              </v:shape>
            </v:group>
            <v:group style="position:absolute;left:2054;top:1742;width:2;height:494" coordorigin="2054,1742" coordsize="2,494">
              <v:shape style="position:absolute;left:2054;top:1742;width:2;height:494" coordorigin="2054,1742" coordsize="0,494" path="m2054,2237l2054,1742e" filled="f" stroked="t" strokeweight=".72pt" strokecolor="#3B3B3B">
                <v:path arrowok="t"/>
              </v:shape>
            </v:group>
            <v:group style="position:absolute;left:2006;top:2227;width:7075;height:2" coordorigin="2006,2227" coordsize="7075,2">
              <v:shape style="position:absolute;left:2006;top:2227;width:7075;height:2" coordorigin="2006,2227" coordsize="7075,0" path="m2006,2227l9082,2227e" filled="f" stroked="t" strokeweight=".96pt" strokecolor="#444444">
                <v:path arrowok="t"/>
              </v:shape>
            </v:group>
            <v:group style="position:absolute;left:9024;top:2232;width:254;height:2" coordorigin="9024,2232" coordsize="254,2">
              <v:shape style="position:absolute;left:9024;top:2232;width:254;height:2" coordorigin="9024,2232" coordsize="254,0" path="m9024,2232l9278,2232e" filled="f" stroked="t" strokeweight=".48pt" strokecolor="#0F0F0F">
                <v:path arrowok="t"/>
              </v:shape>
            </v:group>
            <v:group style="position:absolute;left:9250;top:2218;width:773;height:2" coordorigin="9250,2218" coordsize="773,2">
              <v:shape style="position:absolute;left:9250;top:2218;width:773;height:2" coordorigin="9250,2218" coordsize="773,0" path="m9250,2218l10022,2218e" filled="f" stroked="t" strokeweight=".48pt" strokecolor="#000000">
                <v:path arrowok="t"/>
              </v:shape>
            </v:group>
            <v:group style="position:absolute;left:10022;top:2218;width:1680;height:2" coordorigin="10022,2218" coordsize="1680,2">
              <v:shape style="position:absolute;left:10022;top:2218;width:1680;height:2" coordorigin="10022,2218" coordsize="1680,0" path="m10022,2218l11702,2218e" filled="f" stroked="t" strokeweight=".48pt" strokecolor="#4B4B4B">
                <v:path arrowok="t"/>
              </v:shape>
            </v:group>
            <v:group style="position:absolute;left:307;top:2465;width:8539;height:2" coordorigin="307,2465" coordsize="8539,2">
              <v:shape style="position:absolute;left:307;top:2465;width:8539;height:2" coordorigin="307,2465" coordsize="8539,0" path="m307,2465l8846,2465e" filled="f" stroked="t" strokeweight=".96pt" strokecolor="#484848">
                <v:path arrowok="t"/>
              </v:shape>
            </v:group>
            <v:group style="position:absolute;left:8818;top:2472;width:264;height:2" coordorigin="8818,2472" coordsize="264,2">
              <v:shape style="position:absolute;left:8818;top:2472;width:264;height:2" coordorigin="8818,2472" coordsize="264,0" path="m8818,2472l9082,2472e" filled="f" stroked="t" strokeweight=".48pt" strokecolor="#0F0F0F">
                <v:path arrowok="t"/>
              </v:shape>
            </v:group>
            <v:group style="position:absolute;left:9053;top:2462;width:197;height:2" coordorigin="9053,2462" coordsize="197,2">
              <v:shape style="position:absolute;left:9053;top:2462;width:197;height:2" coordorigin="9053,2462" coordsize="197,0" path="m9053,2462l9250,2462e" filled="f" stroked="t" strokeweight=".48pt" strokecolor="#131313">
                <v:path arrowok="t"/>
              </v:shape>
            </v:group>
            <v:group style="position:absolute;left:9221;top:2477;width:2482;height:2" coordorigin="9221,2477" coordsize="2482,2">
              <v:shape style="position:absolute;left:9221;top:2477;width:2482;height:2" coordorigin="9221,2477" coordsize="2482,0" path="m9221,2477l11702,2477e" filled="f" stroked="t" strokeweight=".96pt" strokecolor="#444444">
                <v:path arrowok="t"/>
              </v:shape>
            </v:group>
            <v:group style="position:absolute;left:307;top:2707;width:3624;height:2" coordorigin="307,2707" coordsize="3624,2">
              <v:shape style="position:absolute;left:307;top:2707;width:3624;height:2" coordorigin="307,2707" coordsize="3624,0" path="m307,2707l3931,2707e" filled="f" stroked="t" strokeweight=".96pt" strokecolor="#3B3B3B">
                <v:path arrowok="t"/>
              </v:shape>
            </v:group>
            <v:group style="position:absolute;left:3874;top:2712;width:5002;height:2" coordorigin="3874,2712" coordsize="5002,2">
              <v:shape style="position:absolute;left:3874;top:2712;width:5002;height:2" coordorigin="3874,2712" coordsize="5002,0" path="m3874,2712l8875,2712e" filled="f" stroked="t" strokeweight=".48pt" strokecolor="#282828">
                <v:path arrowok="t"/>
              </v:shape>
            </v:group>
            <v:group style="position:absolute;left:8755;top:2717;width:2947;height:2" coordorigin="8755,2717" coordsize="2947,2">
              <v:shape style="position:absolute;left:8755;top:2717;width:2947;height:2" coordorigin="8755,2717" coordsize="2947,0" path="m8755,2717l11702,2717e" filled="f" stroked="t" strokeweight=".96pt" strokecolor="#484848">
                <v:path arrowok="t"/>
              </v:shape>
            </v:group>
            <v:group style="position:absolute;left:307;top:2947;width:6202;height:2" coordorigin="307,2947" coordsize="6202,2">
              <v:shape style="position:absolute;left:307;top:2947;width:6202;height:2" coordorigin="307,2947" coordsize="6202,0" path="m307,2947l6509,2947e" filled="f" stroked="t" strokeweight=".72pt" strokecolor="#2F2F2F">
                <v:path arrowok="t"/>
              </v:shape>
            </v:group>
            <v:group style="position:absolute;left:6451;top:2952;width:2630;height:2" coordorigin="6451,2952" coordsize="2630,2">
              <v:shape style="position:absolute;left:6451;top:2952;width:2630;height:2" coordorigin="6451,2952" coordsize="2630,0" path="m6451,2952l9082,2952e" filled="f" stroked="t" strokeweight=".48pt" strokecolor="#0C0C0C">
                <v:path arrowok="t"/>
              </v:shape>
            </v:group>
            <v:group style="position:absolute;left:9053;top:2938;width:197;height:2" coordorigin="9053,2938" coordsize="197,2">
              <v:shape style="position:absolute;left:9053;top:2938;width:197;height:2" coordorigin="9053,2938" coordsize="197,0" path="m9053,2938l9250,2938e" filled="f" stroked="t" strokeweight=".48pt" strokecolor="#000000">
                <v:path arrowok="t"/>
              </v:shape>
            </v:group>
            <v:group style="position:absolute;left:9250;top:2938;width:773;height:2" coordorigin="9250,2938" coordsize="773,2">
              <v:shape style="position:absolute;left:9250;top:2938;width:773;height:2" coordorigin="9250,2938" coordsize="773,0" path="m9250,2938l10022,2938e" filled="f" stroked="t" strokeweight=".96pt" strokecolor="#080808">
                <v:path arrowok="t"/>
              </v:shape>
            </v:group>
            <v:group style="position:absolute;left:9994;top:2957;width:1709;height:2" coordorigin="9994,2957" coordsize="1709,2">
              <v:shape style="position:absolute;left:9994;top:2957;width:1709;height:2" coordorigin="9994,2957" coordsize="1709,0" path="m9994,2957l11702,2957e" filled="f" stroked="t" strokeweight=".72pt" strokecolor="#3B3B3B">
                <v:path arrowok="t"/>
              </v:shape>
            </v:group>
            <v:group style="position:absolute;left:307;top:3187;width:1478;height:2" coordorigin="307,3187" coordsize="1478,2">
              <v:shape style="position:absolute;left:307;top:3187;width:1478;height:2" coordorigin="307,3187" coordsize="1478,0" path="m307,3187l1786,3187e" filled="f" stroked="t" strokeweight=".96pt" strokecolor="#4F4F4F">
                <v:path arrowok="t"/>
              </v:shape>
            </v:group>
            <v:group style="position:absolute;left:1344;top:3192;width:5165;height:2" coordorigin="1344,3192" coordsize="5165,2">
              <v:shape style="position:absolute;left:1344;top:3192;width:5165;height:2" coordorigin="1344,3192" coordsize="5165,0" path="m1344,3192l6509,3192e" filled="f" stroked="t" strokeweight=".48pt" strokecolor="#1F1F1F">
                <v:path arrowok="t"/>
              </v:shape>
            </v:group>
            <v:group style="position:absolute;left:6480;top:3199;width:5222;height:2" coordorigin="6480,3199" coordsize="5222,2">
              <v:shape style="position:absolute;left:6480;top:3199;width:5222;height:2" coordorigin="6480,3199" coordsize="5222,0" path="m6480,3199l11702,3199e" filled="f" stroked="t" strokeweight=".96pt" strokecolor="#4B4B4B">
                <v:path arrowok="t"/>
              </v:shape>
            </v:group>
            <v:group style="position:absolute;left:307;top:3427;width:3240;height:2" coordorigin="307,3427" coordsize="3240,2">
              <v:shape style="position:absolute;left:307;top:3427;width:3240;height:2" coordorigin="307,3427" coordsize="3240,0" path="m307,3427l3547,3427e" filled="f" stroked="t" strokeweight=".72pt" strokecolor="#484848">
                <v:path arrowok="t"/>
              </v:shape>
            </v:group>
            <v:group style="position:absolute;left:3518;top:3422;width:384;height:2" coordorigin="3518,3422" coordsize="384,2">
              <v:shape style="position:absolute;left:3518;top:3422;width:384;height:2" coordorigin="3518,3422" coordsize="384,0" path="m3518,3422l3902,3422e" filled="f" stroked="t" strokeweight=".48pt" strokecolor="#131313">
                <v:path arrowok="t"/>
              </v:shape>
            </v:group>
            <v:group style="position:absolute;left:3624;top:3437;width:8078;height:2" coordorigin="3624,3437" coordsize="8078,2">
              <v:shape style="position:absolute;left:3624;top:3437;width:8078;height:2" coordorigin="3624,3437" coordsize="8078,0" path="m3624,3437l11702,3437e" filled="f" stroked="t" strokeweight=".96pt" strokecolor="#4F4F4F">
                <v:path arrowok="t"/>
              </v:shape>
            </v:group>
            <v:group style="position:absolute;left:3528;top:3427;width:2;height:778" coordorigin="3528,3427" coordsize="2,778">
              <v:shape style="position:absolute;left:3528;top:3427;width:2;height:778" coordorigin="3528,3427" coordsize="0,778" path="m3528,4205l3528,3427e" filled="f" stroked="t" strokeweight=".48pt" strokecolor="#080808">
                <v:path arrowok="t"/>
              </v:shape>
            </v:group>
            <v:group style="position:absolute;left:6672;top:3427;width:2;height:778" coordorigin="6672,3427" coordsize="2,778">
              <v:shape style="position:absolute;left:6672;top:3427;width:2;height:778" coordorigin="6672,3427" coordsize="0,778" path="m6672,4205l6672,3427e" filled="f" stroked="t" strokeweight=".96pt" strokecolor="#3B3B3B">
                <v:path arrowok="t"/>
              </v:shape>
            </v:group>
            <v:group style="position:absolute;left:6658;top:3893;width:2189;height:2" coordorigin="6658,3893" coordsize="2189,2">
              <v:shape style="position:absolute;left:6658;top:3893;width:2189;height:2" coordorigin="6658,3893" coordsize="2189,0" path="m6658,3893l8846,3893e" filled="f" stroked="t" strokeweight=".48pt" strokecolor="#3B3B3B">
                <v:path arrowok="t"/>
              </v:shape>
            </v:group>
            <v:group style="position:absolute;left:11698;top:3384;width:2;height:298" coordorigin="11698,3384" coordsize="2,298">
              <v:shape style="position:absolute;left:11698;top:3384;width:2;height:298" coordorigin="11698,3384" coordsize="0,298" path="m11698,3682l11698,3384e" filled="f" stroked="t" strokeweight=".48pt" strokecolor="#1F1F1F">
                <v:path arrowok="t"/>
              </v:shape>
            </v:group>
            <v:group style="position:absolute;left:3523;top:3883;width:3158;height:2" coordorigin="3523,3883" coordsize="3158,2">
              <v:shape style="position:absolute;left:3523;top:3883;width:3158;height:2" coordorigin="3523,3883" coordsize="3158,0" path="m3523,3883l6682,3883e" filled="f" stroked="t" strokeweight=".48pt" strokecolor="#4F4F4F">
                <v:path arrowok="t"/>
              </v:shape>
            </v:group>
            <v:group style="position:absolute;left:8846;top:3893;width:1176;height:2" coordorigin="8846,3893" coordsize="1176,2">
              <v:shape style="position:absolute;left:8846;top:3893;width:1176;height:2" coordorigin="8846,3893" coordsize="1176,0" path="m8846,3893l10022,3893e" filled="f" stroked="t" strokeweight=".48pt" strokecolor="#000000">
                <v:path arrowok="t"/>
              </v:shape>
            </v:group>
            <v:group style="position:absolute;left:10022;top:3893;width:1680;height:2" coordorigin="10022,3893" coordsize="1680,2">
              <v:shape style="position:absolute;left:10022;top:3893;width:1680;height:2" coordorigin="10022,3893" coordsize="1680,0" path="m10022,3893l11702,3893e" filled="f" stroked="t" strokeweight=".48pt" strokecolor="#343434">
                <v:path arrowok="t"/>
              </v:shape>
            </v:group>
            <v:group style="position:absolute;left:11702;top:787;width:2;height:5894" coordorigin="11702,787" coordsize="2,5894">
              <v:shape style="position:absolute;left:11702;top:787;width:2;height:5894" coordorigin="11702,787" coordsize="0,5894" path="m11702,6682l11702,787e" filled="f" stroked="t" strokeweight=".72pt" strokecolor="#3F3F3F">
                <v:path arrowok="t"/>
              </v:shape>
            </v:group>
            <v:group style="position:absolute;left:307;top:4186;width:437;height:2" coordorigin="307,4186" coordsize="437,2">
              <v:shape style="position:absolute;left:307;top:4186;width:437;height:2" coordorigin="307,4186" coordsize="437,0" path="m307,4186l744,4186e" filled="f" stroked="t" strokeweight=".72pt" strokecolor="#2B2B2B">
                <v:path arrowok="t"/>
              </v:shape>
            </v:group>
            <v:group style="position:absolute;left:317;top:3864;width:2;height:389" coordorigin="317,3864" coordsize="2,389">
              <v:shape style="position:absolute;left:317;top:3864;width:2;height:389" coordorigin="317,3864" coordsize="0,389" path="m317,4253l317,3864e" filled="f" stroked="t" strokeweight=".72pt" strokecolor="#282828">
                <v:path arrowok="t"/>
              </v:shape>
            </v:group>
            <v:group style="position:absolute;left:686;top:4190;width:715;height:2" coordorigin="686,4190" coordsize="715,2">
              <v:shape style="position:absolute;left:686;top:4190;width:715;height:2" coordorigin="686,4190" coordsize="715,0" path="m686,4190l1402,4190e" filled="f" stroked="t" strokeweight=".48pt" strokecolor="#030303">
                <v:path arrowok="t"/>
              </v:shape>
            </v:group>
            <v:group style="position:absolute;left:1373;top:4200;width:672;height:2" coordorigin="1373,4200" coordsize="672,2">
              <v:shape style="position:absolute;left:1373;top:4200;width:672;height:2" coordorigin="1373,4200" coordsize="672,0" path="m1373,4200l2045,4200e" filled="f" stroked="t" strokeweight=".96pt" strokecolor="#343434">
                <v:path arrowok="t"/>
              </v:shape>
            </v:group>
            <v:group style="position:absolute;left:1848;top:4190;width:8203;height:2" coordorigin="1848,4190" coordsize="8203,2">
              <v:shape style="position:absolute;left:1848;top:4190;width:8203;height:2" coordorigin="1848,4190" coordsize="8203,0" path="m1848,4190l10051,4190e" filled="f" stroked="t" strokeweight=".96pt" strokecolor="#3F3F3F">
                <v:path arrowok="t"/>
              </v:shape>
            </v:group>
            <v:group style="position:absolute;left:9994;top:4200;width:1714;height:2" coordorigin="9994,4200" coordsize="1714,2">
              <v:shape style="position:absolute;left:9994;top:4200;width:1714;height:2" coordorigin="9994,4200" coordsize="1714,0" path="m9994,4200l11707,4200e" filled="f" stroked="t" strokeweight=".48pt" strokecolor="#232323">
                <v:path arrowok="t"/>
              </v:shape>
            </v:group>
            <v:group style="position:absolute;left:307;top:4464;width:1094;height:2" coordorigin="307,4464" coordsize="1094,2">
              <v:shape style="position:absolute;left:307;top:4464;width:1094;height:2" coordorigin="307,4464" coordsize="1094,0" path="m307,4464l1402,4464e" filled="f" stroked="t" strokeweight=".96pt" strokecolor="#484848">
                <v:path arrowok="t"/>
              </v:shape>
            </v:group>
            <v:group style="position:absolute;left:312;top:4166;width:2;height:2981" coordorigin="312,4166" coordsize="2,2981">
              <v:shape style="position:absolute;left:312;top:4166;width:2;height:2981" coordorigin="312,4166" coordsize="0,2981" path="m312,7147l312,4166e" filled="f" stroked="t" strokeweight=".48pt" strokecolor="#131313">
                <v:path arrowok="t"/>
              </v:shape>
            </v:group>
            <v:group style="position:absolute;left:1373;top:4459;width:677;height:2" coordorigin="1373,4459" coordsize="677,2">
              <v:shape style="position:absolute;left:1373;top:4459;width:677;height:2" coordorigin="1373,4459" coordsize="677,0" path="m1373,4459l2050,4459e" filled="f" stroked="t" strokeweight=".96pt" strokecolor="#232323">
                <v:path arrowok="t"/>
              </v:shape>
            </v:group>
            <v:group style="position:absolute;left:2050;top:4186;width:2;height:312" coordorigin="2050,4186" coordsize="2,312">
              <v:shape style="position:absolute;left:2050;top:4186;width:2;height:312" coordorigin="2050,4186" coordsize="0,312" path="m2050,4498l2050,4186e" filled="f" stroked="t" strokeweight=".72pt" strokecolor="#181818">
                <v:path arrowok="t"/>
              </v:shape>
            </v:group>
            <v:group style="position:absolute;left:1992;top:4474;width:9720;height:2" coordorigin="1992,4474" coordsize="9720,2">
              <v:shape style="position:absolute;left:1992;top:4474;width:9720;height:2" coordorigin="1992,4474" coordsize="9720,0" path="m1992,4474l11712,4474e" filled="f" stroked="t" strokeweight=".96pt" strokecolor="#3B3B3B">
                <v:path arrowok="t"/>
              </v:shape>
            </v:group>
            <v:group style="position:absolute;left:2050;top:4186;width:2;height:11174" coordorigin="2050,4186" coordsize="2,11174">
              <v:shape style="position:absolute;left:2050;top:4186;width:2;height:11174" coordorigin="2050,4186" coordsize="0,11174" path="m2050,15360l2050,4186e" filled="f" stroked="t" strokeweight=".96pt" strokecolor="#2B2B2B">
                <v:path arrowok="t"/>
              </v:shape>
            </v:group>
            <v:group style="position:absolute;left:2045;top:4714;width:7037;height:2" coordorigin="2045,4714" coordsize="7037,2">
              <v:shape style="position:absolute;left:2045;top:4714;width:7037;height:2" coordorigin="2045,4714" coordsize="7037,0" path="m2045,4714l9082,4714e" filled="f" stroked="t" strokeweight=".96pt" strokecolor="#3B3B3B">
                <v:path arrowok="t"/>
              </v:shape>
            </v:group>
            <v:group style="position:absolute;left:9024;top:4718;width:2688;height:2" coordorigin="9024,4718" coordsize="2688,2">
              <v:shape style="position:absolute;left:9024;top:4718;width:2688;height:2" coordorigin="9024,4718" coordsize="2688,0" path="m9024,4718l11712,4718e" filled="f" stroked="t" strokeweight=".48pt" strokecolor="#030303">
                <v:path arrowok="t"/>
              </v:shape>
            </v:group>
            <v:group style="position:absolute;left:4615;top:4704;width:2;height:2189" coordorigin="4615,4704" coordsize="2,2189">
              <v:shape style="position:absolute;left:4615;top:4704;width:2;height:2189" coordorigin="4615,4704" coordsize="0,2189" path="m4615,6893l4615,4704e" filled="f" stroked="t" strokeweight=".48pt" strokecolor="#181818">
                <v:path arrowok="t"/>
              </v:shape>
            </v:group>
            <v:group style="position:absolute;left:4608;top:5203;width:7104;height:2" coordorigin="4608,5203" coordsize="7104,2">
              <v:shape style="position:absolute;left:4608;top:5203;width:7104;height:2" coordorigin="4608,5203" coordsize="7104,0" path="m4608,5203l11712,5203e" filled="f" stroked="t" strokeweight=".96pt" strokecolor="#444444">
                <v:path arrowok="t"/>
              </v:shape>
            </v:group>
            <v:group style="position:absolute;left:7526;top:4704;width:2;height:509" coordorigin="7526,4704" coordsize="2,509">
              <v:shape style="position:absolute;left:7526;top:4704;width:2;height:509" coordorigin="7526,4704" coordsize="0,509" path="m7526,5213l7526,4704e" filled="f" stroked="t" strokeweight=".72pt" strokecolor="#383838">
                <v:path arrowok="t"/>
              </v:shape>
            </v:group>
            <v:group style="position:absolute;left:2054;top:4930;width:2;height:830" coordorigin="2054,4930" coordsize="2,830">
              <v:shape style="position:absolute;left:2054;top:4930;width:2;height:830" coordorigin="2054,4930" coordsize="0,830" path="m2054,5760l2054,4930e" filled="f" stroked="t" strokeweight=".72pt" strokecolor="#383838">
                <v:path arrowok="t"/>
              </v:shape>
            </v:group>
            <v:group style="position:absolute;left:4608;top:5443;width:7104;height:2" coordorigin="4608,5443" coordsize="7104,2">
              <v:shape style="position:absolute;left:4608;top:5443;width:7104;height:2" coordorigin="4608,5443" coordsize="7104,0" path="m4608,5443l11712,5443e" filled="f" stroked="t" strokeweight=".96pt" strokecolor="#444444">
                <v:path arrowok="t"/>
              </v:shape>
            </v:group>
            <v:group style="position:absolute;left:4608;top:5683;width:7104;height:2" coordorigin="4608,5683" coordsize="7104,2">
              <v:shape style="position:absolute;left:4608;top:5683;width:7104;height:2" coordorigin="4608,5683" coordsize="7104,0" path="m4608,5683l11712,5683e" filled="f" stroked="t" strokeweight=".96pt" strokecolor="#484848">
                <v:path arrowok="t"/>
              </v:shape>
            </v:group>
            <v:group style="position:absolute;left:2045;top:5923;width:9667;height:2" coordorigin="2045,5923" coordsize="9667,2">
              <v:shape style="position:absolute;left:2045;top:5923;width:9667;height:2" coordorigin="2045,5923" coordsize="9667,0" path="m2045,5923l11712,5923e" filled="f" stroked="t" strokeweight=".96pt" strokecolor="#444444">
                <v:path arrowok="t"/>
              </v:shape>
            </v:group>
            <v:group style="position:absolute;left:307;top:6163;width:3379;height:2" coordorigin="307,6163" coordsize="3379,2">
              <v:shape style="position:absolute;left:307;top:6163;width:3379;height:2" coordorigin="307,6163" coordsize="3379,0" path="m307,6163l3686,6163e" filled="f" stroked="t" strokeweight=".96pt" strokecolor="#3F3F3F">
                <v:path arrowok="t"/>
              </v:shape>
            </v:group>
            <v:group style="position:absolute;left:3490;top:6163;width:442;height:2" coordorigin="3490,6163" coordsize="442,2">
              <v:shape style="position:absolute;left:3490;top:6163;width:442;height:2" coordorigin="3490,6163" coordsize="442,0" path="m3490,6163l3931,6163e" filled="f" stroked="t" strokeweight=".72pt" strokecolor="#282828">
                <v:path arrowok="t"/>
              </v:shape>
            </v:group>
            <v:group style="position:absolute;left:3874;top:6168;width:3250;height:2" coordorigin="3874,6168" coordsize="3250,2">
              <v:shape style="position:absolute;left:3874;top:6168;width:3250;height:2" coordorigin="3874,6168" coordsize="3250,0" path="m3874,6168l7123,6168e" filled="f" stroked="t" strokeweight=".48pt" strokecolor="#0F0F0F">
                <v:path arrowok="t"/>
              </v:shape>
            </v:group>
            <v:group style="position:absolute;left:7066;top:6163;width:1810;height:2" coordorigin="7066,6163" coordsize="1810,2">
              <v:shape style="position:absolute;left:7066;top:6163;width:1810;height:2" coordorigin="7066,6163" coordsize="1810,0" path="m7066,6163l8875,6163e" filled="f" stroked="t" strokeweight=".96pt" strokecolor="#3F3F3F">
                <v:path arrowok="t"/>
              </v:shape>
            </v:group>
            <v:group style="position:absolute;left:8818;top:6168;width:2894;height:2" coordorigin="8818,6168" coordsize="2894,2">
              <v:shape style="position:absolute;left:8818;top:6168;width:2894;height:2" coordorigin="8818,6168" coordsize="2894,0" path="m8818,6168l11712,6168e" filled="f" stroked="t" strokeweight=".48pt" strokecolor="#0F0F0F">
                <v:path arrowok="t"/>
              </v:shape>
            </v:group>
            <v:group style="position:absolute;left:7526;top:6154;width:2;height:739" coordorigin="7526,6154" coordsize="2,739">
              <v:shape style="position:absolute;left:7526;top:6154;width:2;height:739" coordorigin="7526,6154" coordsize="0,739" path="m7526,6893l7526,6154e" filled="f" stroked="t" strokeweight=".96pt" strokecolor="#484848">
                <v:path arrowok="t"/>
              </v:shape>
            </v:group>
            <v:group style="position:absolute;left:2057;top:6370;width:2;height:4925" coordorigin="2057,6370" coordsize="2,4925">
              <v:shape style="position:absolute;left:2057;top:6370;width:2;height:4925" coordorigin="2057,6370" coordsize="0,4925" path="m2057,11294l2057,6370e" filled="f" stroked="t" strokeweight=".96pt" strokecolor="#383838">
                <v:path arrowok="t"/>
              </v:shape>
            </v:group>
            <v:group style="position:absolute;left:2045;top:6638;width:1886;height:2" coordorigin="2045,6638" coordsize="1886,2">
              <v:shape style="position:absolute;left:2045;top:6638;width:1886;height:2" coordorigin="2045,6638" coordsize="1886,0" path="m2045,6638l3931,6638e" filled="f" stroked="t" strokeweight=".48pt" strokecolor="#080808">
                <v:path arrowok="t"/>
              </v:shape>
            </v:group>
            <v:group style="position:absolute;left:3902;top:6648;width:1248;height:2" coordorigin="3902,6648" coordsize="1248,2">
              <v:shape style="position:absolute;left:3902;top:6648;width:1248;height:2" coordorigin="3902,6648" coordsize="1248,0" path="m3902,6648l5150,6648e" filled="f" stroked="t" strokeweight=".48pt" strokecolor="#4B4B4B">
                <v:path arrowok="t"/>
              </v:shape>
            </v:group>
            <v:group style="position:absolute;left:5122;top:6638;width:6590;height:2" coordorigin="5122,6638" coordsize="6590,2">
              <v:shape style="position:absolute;left:5122;top:6638;width:6590;height:2" coordorigin="5122,6638" coordsize="6590,0" path="m5122,6638l11712,6638e" filled="f" stroked="t" strokeweight=".48pt" strokecolor="#080808">
                <v:path arrowok="t"/>
              </v:shape>
            </v:group>
            <v:group style="position:absolute;left:2045;top:6883;width:4632;height:2" coordorigin="2045,6883" coordsize="4632,2">
              <v:shape style="position:absolute;left:2045;top:6883;width:4632;height:2" coordorigin="2045,6883" coordsize="4632,0" path="m2045,6883l6677,6883e" filled="f" stroked="t" strokeweight=".96pt" strokecolor="#3B3B3B">
                <v:path arrowok="t"/>
              </v:shape>
            </v:group>
            <v:group style="position:absolute;left:6480;top:6902;width:614;height:2" coordorigin="6480,6902" coordsize="614,2">
              <v:shape style="position:absolute;left:6480;top:6902;width:614;height:2" coordorigin="6480,6902" coordsize="614,0" path="m6480,6902l7094,6902e" filled="f" stroked="t" strokeweight=".96pt" strokecolor="#878787">
                <v:path arrowok="t"/>
              </v:shape>
            </v:group>
            <v:group style="position:absolute;left:7094;top:6902;width:1752;height:2" coordorigin="7094,6902" coordsize="1752,2">
              <v:shape style="position:absolute;left:7094;top:6902;width:1752;height:2" coordorigin="7094,6902" coordsize="1752,0" path="m7094,6902l8846,6902e" filled="f" stroked="t" strokeweight=".48pt" strokecolor="#000000">
                <v:path arrowok="t"/>
              </v:shape>
            </v:group>
            <v:group style="position:absolute;left:8846;top:6902;width:2856;height:2" coordorigin="8846,6902" coordsize="2856,2">
              <v:shape style="position:absolute;left:8846;top:6902;width:2856;height:2" coordorigin="8846,6902" coordsize="2856,0" path="m8846,6902l11702,6902e" filled="f" stroked="t" strokeweight=".96pt" strokecolor="#878787">
                <v:path arrowok="t"/>
              </v:shape>
            </v:group>
            <v:group style="position:absolute;left:11707;top:6614;width:2;height:806" coordorigin="11707,6614" coordsize="2,806">
              <v:shape style="position:absolute;left:11707;top:6614;width:2;height:806" coordorigin="11707,6614" coordsize="0,806" path="m11707,7421l11707,6614e" filled="f" stroked="t" strokeweight=".48pt" strokecolor="#1F1F1F">
                <v:path arrowok="t"/>
              </v:shape>
            </v:group>
            <v:group style="position:absolute;left:307;top:7123;width:11405;height:2" coordorigin="307,7123" coordsize="11405,2">
              <v:shape style="position:absolute;left:307;top:7123;width:11405;height:2" coordorigin="307,7123" coordsize="11405,0" path="m307,7123l11712,7123e" filled="f" stroked="t" strokeweight=".96pt" strokecolor="#3F3F3F">
                <v:path arrowok="t"/>
              </v:shape>
            </v:group>
            <v:group style="position:absolute;left:317;top:7099;width:2;height:293" coordorigin="317,7099" coordsize="2,293">
              <v:shape style="position:absolute;left:317;top:7099;width:2;height:293" coordorigin="317,7099" coordsize="0,293" path="m317,7392l317,7099e" filled="f" stroked="t" strokeweight=".96pt" strokecolor="#343434">
                <v:path arrowok="t"/>
              </v:shape>
            </v:group>
            <v:group style="position:absolute;left:307;top:7594;width:1776;height:2" coordorigin="307,7594" coordsize="1776,2">
              <v:shape style="position:absolute;left:307;top:7594;width:1776;height:2" coordorigin="307,7594" coordsize="1776,0" path="m307,7594l2083,7594e" filled="f" stroked="t" strokeweight=".96pt" strokecolor="#484848">
                <v:path arrowok="t"/>
              </v:shape>
            </v:group>
            <v:group style="position:absolute;left:312;top:7363;width:2;height:2285" coordorigin="312,7363" coordsize="2,2285">
              <v:shape style="position:absolute;left:312;top:7363;width:2;height:2285" coordorigin="312,7363" coordsize="0,2285" path="m312,9648l312,7363e" filled="f" stroked="t" strokeweight=".48pt" strokecolor="#131313">
                <v:path arrowok="t"/>
              </v:shape>
            </v:group>
            <v:group style="position:absolute;left:2006;top:7598;width:653;height:2" coordorigin="2006,7598" coordsize="653,2">
              <v:shape style="position:absolute;left:2006;top:7598;width:653;height:2" coordorigin="2006,7598" coordsize="653,0" path="m2006,7598l2659,7598e" filled="f" stroked="t" strokeweight=".48pt" strokecolor="#0F0F0F">
                <v:path arrowok="t"/>
              </v:shape>
            </v:group>
            <v:group style="position:absolute;left:2630;top:7584;width:1272;height:2" coordorigin="2630,7584" coordsize="1272,2">
              <v:shape style="position:absolute;left:2630;top:7584;width:1272;height:2" coordorigin="2630,7584" coordsize="1272,0" path="m2630,7584l3902,7584e" filled="f" stroked="t" strokeweight=".48pt" strokecolor="#000000">
                <v:path arrowok="t"/>
              </v:shape>
            </v:group>
            <v:group style="position:absolute;left:3902;top:7584;width:1248;height:2" coordorigin="3902,7584" coordsize="1248,2">
              <v:shape style="position:absolute;left:3902;top:7584;width:1248;height:2" coordorigin="3902,7584" coordsize="1248,0" path="m3902,7584l5150,7584e" filled="f" stroked="t" strokeweight=".96pt" strokecolor="#181818">
                <v:path arrowok="t"/>
              </v:shape>
            </v:group>
            <v:group style="position:absolute;left:5150;top:7584;width:394;height:2" coordorigin="5150,7584" coordsize="394,2">
              <v:shape style="position:absolute;left:5150;top:7584;width:394;height:2" coordorigin="5150,7584" coordsize="394,0" path="m5150,7584l5544,7584e" filled="f" stroked="t" strokeweight=".48pt" strokecolor="#000000">
                <v:path arrowok="t"/>
              </v:shape>
            </v:group>
            <v:group style="position:absolute;left:5515;top:7598;width:1181;height:2" coordorigin="5515,7598" coordsize="1181,2">
              <v:shape style="position:absolute;left:5515;top:7598;width:1181;height:2" coordorigin="5515,7598" coordsize="1181,0" path="m5515,7598l6696,7598e" filled="f" stroked="t" strokeweight=".48pt" strokecolor="#0C0C0C">
                <v:path arrowok="t"/>
              </v:shape>
            </v:group>
            <v:group style="position:absolute;left:6638;top:7594;width:1176;height:2" coordorigin="6638,7594" coordsize="1176,2">
              <v:shape style="position:absolute;left:6638;top:7594;width:1176;height:2" coordorigin="6638,7594" coordsize="1176,0" path="m6638,7594l7814,7594e" filled="f" stroked="t" strokeweight=".96pt" strokecolor="#484848">
                <v:path arrowok="t"/>
              </v:shape>
            </v:group>
            <v:group style="position:absolute;left:7488;top:7598;width:1387;height:2" coordorigin="7488,7598" coordsize="1387,2">
              <v:shape style="position:absolute;left:7488;top:7598;width:1387;height:2" coordorigin="7488,7598" coordsize="1387,0" path="m7488,7598l8875,7598e" filled="f" stroked="t" strokeweight=".48pt" strokecolor="#232323">
                <v:path arrowok="t"/>
              </v:shape>
            </v:group>
            <v:group style="position:absolute;left:8774;top:7594;width:2938;height:2" coordorigin="8774,7594" coordsize="2938,2">
              <v:shape style="position:absolute;left:8774;top:7594;width:2938;height:2" coordorigin="8774,7594" coordsize="2938,0" path="m8774,7594l11712,7594e" filled="f" stroked="t" strokeweight=".96pt" strokecolor="#4F4F4F">
                <v:path arrowok="t"/>
              </v:shape>
            </v:group>
            <v:group style="position:absolute;left:4618;top:7594;width:2;height:739" coordorigin="4618,7594" coordsize="2,739">
              <v:shape style="position:absolute;left:4618;top:7594;width:2;height:739" coordorigin="4618,7594" coordsize="0,739" path="m4618,8333l4618,7594e" filled="f" stroked="t" strokeweight=".96pt" strokecolor="#444444">
                <v:path arrowok="t"/>
              </v:shape>
            </v:group>
            <v:group style="position:absolute;left:4608;top:7838;width:2938;height:2" coordorigin="4608,7838" coordsize="2938,2">
              <v:shape style="position:absolute;left:4608;top:7838;width:2938;height:2" coordorigin="4608,7838" coordsize="2938,0" path="m4608,7838l7546,7838e" filled="f" stroked="t" strokeweight=".48pt" strokecolor="#232323">
                <v:path arrowok="t"/>
              </v:shape>
            </v:group>
            <v:group style="position:absolute;left:7488;top:7834;width:1790;height:2" coordorigin="7488,7834" coordsize="1790,2">
              <v:shape style="position:absolute;left:7488;top:7834;width:1790;height:2" coordorigin="7488,7834" coordsize="1790,0" path="m7488,7834l9278,7834e" filled="f" stroked="t" strokeweight=".96pt" strokecolor="#4B4B4B">
                <v:path arrowok="t"/>
              </v:shape>
            </v:group>
            <v:group style="position:absolute;left:9221;top:7838;width:830;height:2" coordorigin="9221,7838" coordsize="830,2">
              <v:shape style="position:absolute;left:9221;top:7838;width:830;height:2" coordorigin="9221,7838" coordsize="830,0" path="m9221,7838l10051,7838e" filled="f" stroked="t" strokeweight=".48pt" strokecolor="#2B2B2B">
                <v:path arrowok="t"/>
              </v:shape>
            </v:group>
            <v:group style="position:absolute;left:9994;top:7834;width:1723;height:2" coordorigin="9994,7834" coordsize="1723,2">
              <v:shape style="position:absolute;left:9994;top:7834;width:1723;height:2" coordorigin="9994,7834" coordsize="1723,0" path="m9994,7834l11717,7834e" filled="f" stroked="t" strokeweight=".72pt" strokecolor="#444444">
                <v:path arrowok="t"/>
              </v:shape>
            </v:group>
            <v:group style="position:absolute;left:11712;top:1306;width:2;height:9302" coordorigin="11712,1306" coordsize="2,9302">
              <v:shape style="position:absolute;left:11712;top:1306;width:2;height:9302" coordorigin="11712,1306" coordsize="0,9302" path="m11712,10608l11712,1306e" filled="f" stroked="t" strokeweight=".72pt" strokecolor="#3F3F3F">
                <v:path arrowok="t"/>
              </v:shape>
            </v:group>
            <v:group style="position:absolute;left:4608;top:8083;width:7109;height:2" coordorigin="4608,8083" coordsize="7109,2">
              <v:shape style="position:absolute;left:4608;top:8083;width:7109;height:2" coordorigin="4608,8083" coordsize="7109,0" path="m4608,8083l11717,8083e" filled="f" stroked="t" strokeweight=".96pt" strokecolor="#444444">
                <v:path arrowok="t"/>
              </v:shape>
            </v:group>
            <v:group style="position:absolute;left:298;top:8318;width:446;height:2" coordorigin="298,8318" coordsize="446,2">
              <v:shape style="position:absolute;left:298;top:8318;width:446;height:2" coordorigin="298,8318" coordsize="446,0" path="m298,8318l744,8318e" filled="f" stroked="t" strokeweight=".48pt" strokecolor="#181818">
                <v:path arrowok="t"/>
              </v:shape>
            </v:group>
            <v:group style="position:absolute;left:768;top:8318;width:7066;height:2" coordorigin="768,8318" coordsize="7066,2">
              <v:shape style="position:absolute;left:768;top:8318;width:7066;height:2" coordorigin="768,8318" coordsize="7066,0" path="m768,8318l7834,8318e" filled="f" stroked="t" strokeweight=".96pt" strokecolor="#4F4F4F">
                <v:path arrowok="t"/>
              </v:shape>
            </v:group>
            <v:group style="position:absolute;left:7488;top:8318;width:1387;height:2" coordorigin="7488,8318" coordsize="1387,2">
              <v:shape style="position:absolute;left:7488;top:8318;width:1387;height:2" coordorigin="7488,8318" coordsize="1387,0" path="m7488,8318l8875,8318e" filled="f" stroked="t" strokeweight=".48pt" strokecolor="#282828">
                <v:path arrowok="t"/>
              </v:shape>
            </v:group>
            <v:group style="position:absolute;left:8818;top:8323;width:2904;height:2" coordorigin="8818,8323" coordsize="2904,2">
              <v:shape style="position:absolute;left:8818;top:8323;width:2904;height:2" coordorigin="8818,8323" coordsize="2904,0" path="m8818,8323l11722,8323e" filled="f" stroked="t" strokeweight=".96pt" strokecolor="#545454">
                <v:path arrowok="t"/>
              </v:shape>
            </v:group>
            <v:group style="position:absolute;left:307;top:9130;width:5266;height:2" coordorigin="307,9130" coordsize="5266,2">
              <v:shape style="position:absolute;left:307;top:9130;width:5266;height:2" coordorigin="307,9130" coordsize="5266,0" path="m307,9130l5573,9130e" filled="f" stroked="t" strokeweight=".96pt" strokecolor="#4B4B4B">
                <v:path arrowok="t"/>
              </v:shape>
            </v:group>
            <v:group style="position:absolute;left:5515;top:9125;width:418;height:2" coordorigin="5515,9125" coordsize="418,2">
              <v:shape style="position:absolute;left:5515;top:9125;width:418;height:2" coordorigin="5515,9125" coordsize="418,0" path="m5515,9125l5933,9125e" filled="f" stroked="t" strokeweight="1.2pt" strokecolor="#646464">
                <v:path arrowok="t"/>
              </v:shape>
            </v:group>
            <v:group style="position:absolute;left:5861;top:9130;width:739;height:2" coordorigin="5861,9130" coordsize="739,2">
              <v:shape style="position:absolute;left:5861;top:9130;width:739;height:2" coordorigin="5861,9130" coordsize="739,0" path="m5861,9130l6600,9130e" filled="f" stroked="t" strokeweight=".72pt" strokecolor="#4B4B4B">
                <v:path arrowok="t"/>
              </v:shape>
            </v:group>
            <v:group style="position:absolute;left:6480;top:9110;width:614;height:2" coordorigin="6480,9110" coordsize="614,2">
              <v:shape style="position:absolute;left:6480;top:9110;width:614;height:2" coordorigin="6480,9110" coordsize="614,0" path="m6480,9110l7094,9110e" filled="f" stroked="t" strokeweight=".48pt" strokecolor="#000000">
                <v:path arrowok="t"/>
              </v:shape>
            </v:group>
            <v:group style="position:absolute;left:7066;top:9125;width:2016;height:2" coordorigin="7066,9125" coordsize="2016,2">
              <v:shape style="position:absolute;left:7066;top:9125;width:2016;height:2" coordorigin="7066,9125" coordsize="2016,0" path="m7066,9125l9082,9125e" filled="f" stroked="t" strokeweight=".48pt" strokecolor="#1F1F1F">
                <v:path arrowok="t"/>
              </v:shape>
            </v:group>
            <v:group style="position:absolute;left:9024;top:9120;width:254;height:2" coordorigin="9024,9120" coordsize="254,2">
              <v:shape style="position:absolute;left:9024;top:9120;width:254;height:2" coordorigin="9024,9120" coordsize="254,0" path="m9024,9120l9278,9120e" filled="f" stroked="t" strokeweight=".72pt" strokecolor="#3F3F3F">
                <v:path arrowok="t"/>
              </v:shape>
            </v:group>
            <v:group style="position:absolute;left:9221;top:9125;width:2501;height:2" coordorigin="9221,9125" coordsize="2501,2">
              <v:shape style="position:absolute;left:9221;top:9125;width:2501;height:2" coordorigin="9221,9125" coordsize="2501,0" path="m9221,9125l11722,9125e" filled="f" stroked="t" strokeweight=".48pt" strokecolor="#1F1F1F">
                <v:path arrowok="t"/>
              </v:shape>
            </v:group>
            <v:group style="position:absolute;left:307;top:10061;width:1219;height:2" coordorigin="307,10061" coordsize="1219,2">
              <v:shape style="position:absolute;left:307;top:10061;width:1219;height:2" coordorigin="307,10061" coordsize="1219,0" path="m307,10061l1526,10061e" filled="f" stroked="t" strokeweight=".96pt" strokecolor="#484848">
                <v:path arrowok="t"/>
              </v:shape>
            </v:group>
            <v:group style="position:absolute;left:317;top:9590;width:2;height:4176" coordorigin="317,9590" coordsize="2,4176">
              <v:shape style="position:absolute;left:317;top:9590;width:2;height:4176" coordorigin="317,9590" coordsize="0,4176" path="m317,13766l317,9590e" filled="f" stroked="t" strokeweight=".96pt" strokecolor="#3F3F3F">
                <v:path arrowok="t"/>
              </v:shape>
            </v:group>
            <v:group style="position:absolute;left:1344;top:10066;width:4229;height:2" coordorigin="1344,10066" coordsize="4229,2">
              <v:shape style="position:absolute;left:1344;top:10066;width:4229;height:2" coordorigin="1344,10066" coordsize="4229,0" path="m1344,10066l5573,10066e" filled="f" stroked="t" strokeweight=".48pt" strokecolor="#131313">
                <v:path arrowok="t"/>
              </v:shape>
            </v:group>
            <v:group style="position:absolute;left:5515;top:10061;width:6206;height:2" coordorigin="5515,10061" coordsize="6206,2">
              <v:shape style="position:absolute;left:5515;top:10061;width:6206;height:2" coordorigin="5515,10061" coordsize="6206,0" path="m5515,10061l11722,10061e" filled="f" stroked="t" strokeweight=".96pt" strokecolor="#4B4B4B">
                <v:path arrowok="t"/>
              </v:shape>
            </v:group>
            <v:group style="position:absolute;left:307;top:10291;width:1747;height:2" coordorigin="307,10291" coordsize="1747,2">
              <v:shape style="position:absolute;left:307;top:10291;width:1747;height:2" coordorigin="307,10291" coordsize="1747,0" path="m307,10291l2054,10291e" filled="f" stroked="t" strokeweight=".96pt" strokecolor="#5B5B5B">
                <v:path arrowok="t"/>
              </v:shape>
            </v:group>
            <v:group style="position:absolute;left:2035;top:10291;width:1483;height:2" coordorigin="2035,10291" coordsize="1483,2">
              <v:shape style="position:absolute;left:2035;top:10291;width:1483;height:2" coordorigin="2035,10291" coordsize="1483,0" path="m2035,10291l3518,10291e" filled="f" stroked="t" strokeweight=".96pt" strokecolor="#383838">
                <v:path arrowok="t"/>
              </v:shape>
            </v:group>
            <v:group style="position:absolute;left:3518;top:10291;width:384;height:2" coordorigin="3518,10291" coordsize="384,2">
              <v:shape style="position:absolute;left:3518;top:10291;width:384;height:2" coordorigin="3518,10291" coordsize="384,0" path="m3518,10291l3902,10291e" filled="f" stroked="t" strokeweight=".48pt" strokecolor="#000000">
                <v:path arrowok="t"/>
              </v:shape>
            </v:group>
            <v:group style="position:absolute;left:3902;top:10291;width:706;height:2" coordorigin="3902,10291" coordsize="706,2">
              <v:shape style="position:absolute;left:3902;top:10291;width:706;height:2" coordorigin="3902,10291" coordsize="706,0" path="m3902,10291l4608,10291e" filled="f" stroked="t" strokeweight=".96pt" strokecolor="#131313">
                <v:path arrowok="t"/>
              </v:shape>
            </v:group>
            <v:group style="position:absolute;left:4608;top:10291;width:542;height:2" coordorigin="4608,10291" coordsize="542,2">
              <v:shape style="position:absolute;left:4608;top:10291;width:542;height:2" coordorigin="4608,10291" coordsize="542,0" path="m4608,10291l5150,10291e" filled="f" stroked="t" strokeweight=".48pt" strokecolor="#909090">
                <v:path arrowok="t"/>
              </v:shape>
            </v:group>
            <v:group style="position:absolute;left:5150;top:10291;width:739;height:2" coordorigin="5150,10291" coordsize="739,2">
              <v:shape style="position:absolute;left:5150;top:10291;width:739;height:2" coordorigin="5150,10291" coordsize="739,0" path="m5150,10291l5890,10291e" filled="f" stroked="t" strokeweight=".96pt" strokecolor="#646464">
                <v:path arrowok="t"/>
              </v:shape>
            </v:group>
            <v:group style="position:absolute;left:5861;top:10301;width:5861;height:2" coordorigin="5861,10301" coordsize="5861,2">
              <v:shape style="position:absolute;left:5861;top:10301;width:5861;height:2" coordorigin="5861,10301" coordsize="5861,0" path="m5861,10301l11722,10301e" filled="f" stroked="t" strokeweight=".96pt" strokecolor="#444444">
                <v:path arrowok="t"/>
              </v:shape>
            </v:group>
            <v:group style="position:absolute;left:307;top:10550;width:6816;height:2" coordorigin="307,10550" coordsize="6816,2">
              <v:shape style="position:absolute;left:307;top:10550;width:6816;height:2" coordorigin="307,10550" coordsize="6816,0" path="m307,10550l7123,10550e" filled="f" stroked="t" strokeweight=".96pt" strokecolor="#484848">
                <v:path arrowok="t"/>
              </v:shape>
            </v:group>
            <v:group style="position:absolute;left:7066;top:10546;width:2986;height:2" coordorigin="7066,10546" coordsize="2986,2">
              <v:shape style="position:absolute;left:7066;top:10546;width:2986;height:2" coordorigin="7066,10546" coordsize="2986,0" path="m7066,10546l10051,10546e" filled="f" stroked="t" strokeweight=".48pt" strokecolor="#0F0F0F">
                <v:path arrowok="t"/>
              </v:shape>
            </v:group>
            <v:group style="position:absolute;left:9994;top:10541;width:1728;height:2" coordorigin="9994,10541" coordsize="1728,2">
              <v:shape style="position:absolute;left:9994;top:10541;width:1728;height:2" coordorigin="9994,10541" coordsize="1728,0" path="m9994,10541l11722,10541e" filled="f" stroked="t" strokeweight=".72pt" strokecolor="#2B2B2B">
                <v:path arrowok="t"/>
              </v:shape>
            </v:group>
            <v:group style="position:absolute;left:11717;top:10531;width:2;height:763" coordorigin="11717,10531" coordsize="2,763">
              <v:shape style="position:absolute;left:11717;top:10531;width:2;height:763" coordorigin="11717,10531" coordsize="0,763" path="m11717,11294l11717,10531e" filled="f" stroked="t" strokeweight=".48pt" strokecolor="#232323">
                <v:path arrowok="t"/>
              </v:shape>
            </v:group>
            <v:group style="position:absolute;left:787;top:11030;width:1296;height:2" coordorigin="787,11030" coordsize="1296,2">
              <v:shape style="position:absolute;left:787;top:11030;width:1296;height:2" coordorigin="787,11030" coordsize="1296,0" path="m787,11030l2083,11030e" filled="f" stroked="t" strokeweight=".72pt" strokecolor="#1F1F1F">
                <v:path arrowok="t"/>
              </v:shape>
            </v:group>
            <v:group style="position:absolute;left:1954;top:11030;width:1061;height:2" coordorigin="1954,11030" coordsize="1061,2">
              <v:shape style="position:absolute;left:1954;top:11030;width:1061;height:2" coordorigin="1954,11030" coordsize="1061,0" path="m1954,11030l3014,11030e" filled="f" stroked="t" strokeweight=".96pt" strokecolor="#3F3F3F">
                <v:path arrowok="t"/>
              </v:shape>
            </v:group>
            <v:group style="position:absolute;left:2976;top:11011;width:1632;height:2" coordorigin="2976,11011" coordsize="1632,2">
              <v:shape style="position:absolute;left:2976;top:11011;width:1632;height:2" coordorigin="2976,11011" coordsize="1632,0" path="m2976,11011l4608,11011e" filled="f" stroked="t" strokeweight=".96pt" strokecolor="#080808">
                <v:path arrowok="t"/>
              </v:shape>
            </v:group>
            <v:group style="position:absolute;left:4608;top:11011;width:542;height:2" coordorigin="4608,11011" coordsize="542,2">
              <v:shape style="position:absolute;left:4608;top:11011;width:542;height:2" coordorigin="4608,11011" coordsize="542,0" path="m4608,11011l5150,11011e" filled="f" stroked="t" strokeweight=".48pt" strokecolor="#000000">
                <v:path arrowok="t"/>
              </v:shape>
            </v:group>
            <v:group style="position:absolute;left:5122;top:11026;width:1387;height:2" coordorigin="5122,11026" coordsize="1387,2">
              <v:shape style="position:absolute;left:5122;top:11026;width:1387;height:2" coordorigin="5122,11026" coordsize="1387,0" path="m5122,11026l6509,11026e" filled="f" stroked="t" strokeweight=".48pt" strokecolor="#0C0C0C">
                <v:path arrowok="t"/>
              </v:shape>
            </v:group>
            <v:group style="position:absolute;left:6451;top:11021;width:5270;height:2" coordorigin="6451,11021" coordsize="5270,2">
              <v:shape style="position:absolute;left:6451;top:11021;width:5270;height:2" coordorigin="6451,11021" coordsize="5270,0" path="m6451,11021l11722,11021e" filled="f" stroked="t" strokeweight=".96pt" strokecolor="#444444">
                <v:path arrowok="t"/>
              </v:shape>
            </v:group>
            <v:group style="position:absolute;left:307;top:11270;width:5611;height:2" coordorigin="307,11270" coordsize="5611,2">
              <v:shape style="position:absolute;left:307;top:11270;width:5611;height:2" coordorigin="307,11270" coordsize="5611,0" path="m307,11270l5918,11270e" filled="f" stroked="t" strokeweight=".96pt" strokecolor="#444444">
                <v:path arrowok="t"/>
              </v:shape>
            </v:group>
            <v:group style="position:absolute;left:5861;top:11263;width:5861;height:2" coordorigin="5861,11263" coordsize="5861,2">
              <v:shape style="position:absolute;left:5861;top:11263;width:5861;height:2" coordorigin="5861,11263" coordsize="5861,0" path="m5861,11263l11722,11263e" filled="f" stroked="t" strokeweight=".96pt" strokecolor="#4B4B4B">
                <v:path arrowok="t"/>
              </v:shape>
            </v:group>
            <v:group style="position:absolute;left:715;top:11246;width:2;height:1032" coordorigin="715,11246" coordsize="2,1032">
              <v:shape style="position:absolute;left:715;top:11246;width:2;height:1032" coordorigin="715,11246" coordsize="0,1032" path="m715,12278l715,11246e" filled="f" stroked="t" strokeweight=".48pt" strokecolor="#444444">
                <v:path arrowok="t"/>
              </v:shape>
            </v:group>
            <v:group style="position:absolute;left:1382;top:11218;width:2;height:1531" coordorigin="1382,11218" coordsize="2,1531">
              <v:shape style="position:absolute;left:1382;top:11218;width:2;height:1531" coordorigin="1382,11218" coordsize="0,1531" path="m1382,12749l1382,11218e" filled="f" stroked="t" strokeweight=".96pt" strokecolor="#484848">
                <v:path arrowok="t"/>
              </v:shape>
            </v:group>
            <v:group style="position:absolute;left:2059;top:11218;width:2;height:1363" coordorigin="2059,11218" coordsize="2,1363">
              <v:shape style="position:absolute;left:2059;top:11218;width:2;height:1363" coordorigin="2059,11218" coordsize="0,1363" path="m2059,12581l2059,11218e" filled="f" stroked="t" strokeweight=".48pt" strokecolor="#131313">
                <v:path arrowok="t"/>
              </v:shape>
            </v:group>
            <v:group style="position:absolute;left:7099;top:11251;width:2;height:1056" coordorigin="7099,11251" coordsize="2,1056">
              <v:shape style="position:absolute;left:7099;top:11251;width:2;height:1056" coordorigin="7099,11251" coordsize="0,1056" path="m7099,12307l7099,11251e" filled="f" stroked="t" strokeweight=".48pt" strokecolor="#0C0C0C">
                <v:path arrowok="t"/>
              </v:shape>
            </v:group>
            <v:group style="position:absolute;left:11719;top:11218;width:2;height:374" coordorigin="11719,11218" coordsize="2,374">
              <v:shape style="position:absolute;left:11719;top:11218;width:2;height:374" coordorigin="11719,11218" coordsize="0,374" path="m11719,11592l11719,11218e" filled="f" stroked="t" strokeweight=".72pt" strokecolor="#383838">
                <v:path arrowok="t"/>
              </v:shape>
            </v:group>
            <v:group style="position:absolute;left:307;top:11789;width:5299;height:2" coordorigin="307,11789" coordsize="5299,2">
              <v:shape style="position:absolute;left:307;top:11789;width:5299;height:2" coordorigin="307,11789" coordsize="5299,0" path="m307,11789l5606,11789e" filled="f" stroked="t" strokeweight=".96pt" strokecolor="#484848">
                <v:path arrowok="t"/>
              </v:shape>
            </v:group>
            <v:group style="position:absolute;left:5544;top:11774;width:346;height:2" coordorigin="5544,11774" coordsize="346,2">
              <v:shape style="position:absolute;left:5544;top:11774;width:346;height:2" coordorigin="5544,11774" coordsize="346,0" path="m5544,11774l5890,11774e" filled="f" stroked="t" strokeweight=".96pt" strokecolor="#0C0C0C">
                <v:path arrowok="t"/>
              </v:shape>
            </v:group>
            <v:group style="position:absolute;left:5890;top:11774;width:590;height:2" coordorigin="5890,11774" coordsize="590,2">
              <v:shape style="position:absolute;left:5890;top:11774;width:590;height:2" coordorigin="5890,11774" coordsize="590,0" path="m5890,11774l6480,11774e" filled="f" stroked="t" strokeweight=".48pt" strokecolor="#030303">
                <v:path arrowok="t"/>
              </v:shape>
            </v:group>
            <v:group style="position:absolute;left:6451;top:11784;width:1094;height:2" coordorigin="6451,11784" coordsize="1094,2">
              <v:shape style="position:absolute;left:6451;top:11784;width:1094;height:2" coordorigin="6451,11784" coordsize="1094,0" path="m6451,11784l7546,11784e" filled="f" stroked="t" strokeweight=".48pt" strokecolor="#0F0F0F">
                <v:path arrowok="t"/>
              </v:shape>
            </v:group>
            <v:group style="position:absolute;left:7488;top:11779;width:4238;height:2" coordorigin="7488,11779" coordsize="4238,2">
              <v:shape style="position:absolute;left:7488;top:11779;width:4238;height:2" coordorigin="7488,11779" coordsize="4238,0" path="m7488,11779l11726,11779e" filled="f" stroked="t" strokeweight=".96pt" strokecolor="#3F3F3F">
                <v:path arrowok="t"/>
              </v:shape>
            </v:group>
            <v:group style="position:absolute;left:11719;top:11290;width:2;height:3677" coordorigin="11719,11290" coordsize="2,3677">
              <v:shape style="position:absolute;left:11719;top:11290;width:2;height:3677" coordorigin="11719,11290" coordsize="0,3677" path="m11719,14966l11719,11290e" filled="f" stroked="t" strokeweight=".72pt" strokecolor="#4F4F4F">
                <v:path arrowok="t"/>
              </v:shape>
            </v:group>
            <v:group style="position:absolute;left:715;top:12278;width:2;height:1483" coordorigin="715,12278" coordsize="2,1483">
              <v:shape style="position:absolute;left:715;top:12278;width:2;height:1483" coordorigin="715,12278" coordsize="0,1483" path="m715,13762l715,12278e" filled="f" stroked="t" strokeweight=".48pt" strokecolor="#000000">
                <v:path arrowok="t"/>
              </v:shape>
            </v:group>
            <v:group style="position:absolute;left:7104;top:12250;width:2;height:2064" coordorigin="7104,12250" coordsize="2,2064">
              <v:shape style="position:absolute;left:7104;top:12250;width:2;height:2064" coordorigin="7104,12250" coordsize="0,2064" path="m7104,14314l7104,12250e" filled="f" stroked="t" strokeweight=".96pt" strokecolor="#3B3B3B">
                <v:path arrowok="t"/>
              </v:shape>
            </v:group>
            <v:group style="position:absolute;left:2059;top:12523;width:2;height:691" coordorigin="2059,12523" coordsize="2,691">
              <v:shape style="position:absolute;left:2059;top:12523;width:2;height:691" coordorigin="2059,12523" coordsize="0,691" path="m2059,13214l2059,12523e" filled="f" stroked="t" strokeweight=".48pt" strokecolor="#000000">
                <v:path arrowok="t"/>
              </v:shape>
            </v:group>
            <v:group style="position:absolute;left:1382;top:12672;width:2;height:211" coordorigin="1382,12672" coordsize="2,211">
              <v:shape style="position:absolute;left:1382;top:12672;width:2;height:211" coordorigin="1382,12672" coordsize="0,211" path="m1382,12883l1382,12672e" filled="f" stroked="t" strokeweight=".72pt" strokecolor="#2F2F2F">
                <v:path arrowok="t"/>
              </v:shape>
            </v:group>
            <v:group style="position:absolute;left:1387;top:12826;width:2;height:2232" coordorigin="1387,12826" coordsize="2,2232">
              <v:shape style="position:absolute;left:1387;top:12826;width:2;height:2232" coordorigin="1387,12826" coordsize="0,2232" path="m1387,15058l1387,12826e" filled="f" stroked="t" strokeweight=".48pt" strokecolor="#181818">
                <v:path arrowok="t"/>
              </v:shape>
            </v:group>
            <v:group style="position:absolute;left:2064;top:13157;width:2;height:2405" coordorigin="2064,13157" coordsize="2,2405">
              <v:shape style="position:absolute;left:2064;top:13157;width:2;height:2405" coordorigin="2064,13157" coordsize="0,2405" path="m2064,15562l2064,13157e" filled="f" stroked="t" strokeweight=".96pt" strokecolor="#383838">
                <v:path arrowok="t"/>
              </v:shape>
            </v:group>
            <v:group style="position:absolute;left:317;top:13546;width:2;height:2846" coordorigin="317,13546" coordsize="2,2846">
              <v:shape style="position:absolute;left:317;top:13546;width:2;height:2846" coordorigin="317,13546" coordsize="0,2846" path="m317,16392l317,13546e" filled="f" stroked="t" strokeweight=".96pt" strokecolor="#1F1F1F">
                <v:path arrowok="t"/>
              </v:shape>
            </v:group>
            <v:group style="position:absolute;left:322;top:768;width:2;height:15624" coordorigin="322,768" coordsize="2,15624">
              <v:shape style="position:absolute;left:322;top:768;width:2;height:15624" coordorigin="322,768" coordsize="0,15624" path="m322,16392l322,768e" filled="f" stroked="t" strokeweight=".48pt" strokecolor="#343434">
                <v:path arrowok="t"/>
              </v:shape>
            </v:group>
            <v:group style="position:absolute;left:542;top:13889;width:206;height:2" coordorigin="542,13889" coordsize="206,2">
              <v:shape style="position:absolute;left:542;top:13889;width:206;height:2" coordorigin="542,13889" coordsize="206,0" path="m542,13889l749,13889e" filled="f" stroked="t" strokeweight=".24pt" strokecolor="#9C9C9C">
                <v:path arrowok="t"/>
              </v:shape>
            </v:group>
            <v:group style="position:absolute;left:715;top:13762;width:2;height:163" coordorigin="715,13762" coordsize="2,163">
              <v:shape style="position:absolute;left:715;top:13762;width:2;height:163" coordorigin="715,13762" coordsize="0,163" path="m715,13925l715,13762e" filled="f" stroked="t" strokeweight=".48pt" strokecolor="#545454">
                <v:path arrowok="t"/>
              </v:shape>
            </v:group>
            <v:group style="position:absolute;left:787;top:13889;width:144;height:2" coordorigin="787,13889" coordsize="144,2">
              <v:shape style="position:absolute;left:787;top:13889;width:144;height:2" coordorigin="787,13889" coordsize="144,0" path="m787,13889l931,13889e" filled="f" stroked="t" strokeweight=".24pt" strokecolor="#808080">
                <v:path arrowok="t"/>
              </v:shape>
            </v:group>
            <v:group style="position:absolute;left:874;top:13889;width:298;height:2" coordorigin="874,13889" coordsize="298,2">
              <v:shape style="position:absolute;left:874;top:13889;width:298;height:2" coordorigin="874,13889" coordsize="298,0" path="m874,13889l1171,13889e" filled="f" stroked="t" strokeweight=".24pt" strokecolor="#A0A0A0">
                <v:path arrowok="t"/>
              </v:shape>
            </v:group>
            <v:group style="position:absolute;left:1421;top:13889;width:336;height:2" coordorigin="1421,13889" coordsize="336,2">
              <v:shape style="position:absolute;left:1421;top:13889;width:336;height:2" coordorigin="1421,13889" coordsize="336,0" path="m1421,13889l1757,13889e" filled="f" stroked="t" strokeweight=".24pt" strokecolor="#B3B3B3">
                <v:path arrowok="t"/>
              </v:shape>
            </v:group>
            <v:group style="position:absolute;left:322;top:13886;width:2;height:2506" coordorigin="322,13886" coordsize="2,2506">
              <v:shape style="position:absolute;left:322;top:13886;width:2;height:2506" coordorigin="322,13886" coordsize="0,2506" path="m322,16392l322,13886e" filled="f" stroked="t" strokeweight=".48pt" strokecolor="#1C1C1C">
                <v:path arrowok="t"/>
              </v:shape>
            </v:group>
            <v:group style="position:absolute;left:715;top:13915;width:2;height:2443" coordorigin="715,13915" coordsize="2,2443">
              <v:shape style="position:absolute;left:715;top:13915;width:2;height:2443" coordorigin="715,13915" coordsize="0,2443" path="m715,16358l715,13915e" filled="f" stroked="t" strokeweight=".48pt" strokecolor="#000000">
                <v:path arrowok="t"/>
              </v:shape>
            </v:group>
            <v:group style="position:absolute;left:322;top:14107;width:2;height:950" coordorigin="322,14107" coordsize="2,950">
              <v:shape style="position:absolute;left:322;top:14107;width:2;height:950" coordorigin="322,14107" coordsize="0,950" path="m322,15058l322,14107e" filled="f" stroked="t" strokeweight=".48pt" strokecolor="#000000">
                <v:path arrowok="t"/>
              </v:shape>
            </v:group>
            <v:group style="position:absolute;left:7109;top:14256;width:2;height:1013" coordorigin="7109,14256" coordsize="2,1013">
              <v:shape style="position:absolute;left:7109;top:14256;width:2;height:1013" coordorigin="7109,14256" coordsize="0,1013" path="m7109,15269l7109,14256e" filled="f" stroked="t" strokeweight=".48pt" strokecolor="#0C0C0C">
                <v:path arrowok="t"/>
              </v:shape>
            </v:group>
            <v:group style="position:absolute;left:11724;top:14909;width:2;height:360" coordorigin="11724,14909" coordsize="2,360">
              <v:shape style="position:absolute;left:11724;top:14909;width:2;height:360" coordorigin="11724,14909" coordsize="0,360" path="m11724,15269l11724,14909e" filled="f" stroked="t" strokeweight=".48pt" strokecolor="#1F1F1F">
                <v:path arrowok="t"/>
              </v:shape>
            </v:group>
            <v:group style="position:absolute;left:1387;top:15000;width:2;height:163" coordorigin="1387,15000" coordsize="2,163">
              <v:shape style="position:absolute;left:1387;top:15000;width:2;height:163" coordorigin="1387,15000" coordsize="0,163" path="m1387,15163l1387,15000e" filled="f" stroked="t" strokeweight=".48pt" strokecolor="#2F2F2F">
                <v:path arrowok="t"/>
              </v:shape>
            </v:group>
            <v:group style="position:absolute;left:1392;top:15106;width:2;height:1282" coordorigin="1392,15106" coordsize="2,1282">
              <v:shape style="position:absolute;left:1392;top:15106;width:2;height:1282" coordorigin="1392,15106" coordsize="0,1282" path="m1392,16387l1392,15106e" filled="f" stroked="t" strokeweight=".96pt" strokecolor="#4F4F4F">
                <v:path arrowok="t"/>
              </v:shape>
            </v:group>
            <v:group style="position:absolute;left:7114;top:15211;width:2;height:1162" coordorigin="7114,15211" coordsize="2,1162">
              <v:shape style="position:absolute;left:7114;top:15211;width:2;height:1162" coordorigin="7114,15211" coordsize="0,1162" path="m7114,16373l7114,15211e" filled="f" stroked="t" strokeweight=".96pt" strokecolor="#3F3F3F">
                <v:path arrowok="t"/>
              </v:shape>
            </v:group>
            <v:group style="position:absolute;left:11724;top:8362;width:2;height:8002" coordorigin="11724,8362" coordsize="2,8002">
              <v:shape style="position:absolute;left:11724;top:8362;width:2;height:8002" coordorigin="11724,8362" coordsize="0,8002" path="m11724,16363l11724,8362e" filled="f" stroked="t" strokeweight=".48pt" strokecolor="#3B3B3B">
                <v:path arrowok="t"/>
              </v:shape>
            </v:group>
            <v:group style="position:absolute;left:326;top:15504;width:2;height:883" coordorigin="326,15504" coordsize="2,883">
              <v:shape style="position:absolute;left:326;top:15504;width:2;height:883" coordorigin="326,15504" coordsize="0,883" path="m326,16387l326,15504e" filled="f" stroked="t" strokeweight=".96pt" strokecolor="#444444">
                <v:path arrowok="t"/>
              </v:shape>
            </v:group>
            <v:group style="position:absolute;left:2069;top:15504;width:2;height:883" coordorigin="2069,15504" coordsize="2,883">
              <v:shape style="position:absolute;left:2069;top:15504;width:2;height:883" coordorigin="2069,15504" coordsize="0,883" path="m2069,16387l2069,15504e" filled="f" stroked="t" strokeweight=".48pt" strokecolor="#0C0C0C">
                <v:path arrowok="t"/>
              </v:shape>
            </v:group>
            <v:group style="position:absolute;left:317;top:16380;width:2755;height:2" coordorigin="317,16380" coordsize="2755,2">
              <v:shape style="position:absolute;left:317;top:16380;width:2755;height:2" coordorigin="317,16380" coordsize="2755,0" path="m317,16380l3072,16380e" filled="f" stroked="t" strokeweight=".72pt" strokecolor="#4B4B4B">
                <v:path arrowok="t"/>
              </v:shape>
            </v:group>
            <v:group style="position:absolute;left:2947;top:16378;width:3120;height:2" coordorigin="2947,16378" coordsize="3120,2">
              <v:shape style="position:absolute;left:2947;top:16378;width:3120;height:2" coordorigin="2947,16378" coordsize="3120,0" path="m2947,16378l6067,16378e" filled="f" stroked="t" strokeweight=".96pt" strokecolor="#575757">
                <v:path arrowok="t"/>
              </v:shape>
            </v:group>
            <v:group style="position:absolute;left:5861;top:16363;width:3739;height:2" coordorigin="5861,16363" coordsize="3739,2">
              <v:shape style="position:absolute;left:5861;top:16363;width:3739;height:2" coordorigin="5861,16363" coordsize="3739,0" path="m5861,16363l9600,16363e" filled="f" stroked="t" strokeweight=".96pt" strokecolor="#545454">
                <v:path arrowok="t"/>
              </v:shape>
            </v:group>
            <v:group style="position:absolute;left:9221;top:16363;width:2515;height:2" coordorigin="9221,16363" coordsize="2515,2">
              <v:shape style="position:absolute;left:9221;top:16363;width:2515;height:2" coordorigin="9221,16363" coordsize="2515,0" path="m9221,16363l11736,16363e" filled="f" stroked="t" strokeweight=".72pt" strokecolor="#3F3F3F">
                <v:path arrowok="t"/>
              </v:shape>
            </v:group>
            <v:group style="position:absolute;left:9994;top:16354;width:1733;height:2" coordorigin="9994,16354" coordsize="1733,2">
              <v:shape style="position:absolute;left:9994;top:16354;width:1733;height:2" coordorigin="9994,16354" coordsize="1733,0" path="m9994,16354l11726,16354e" filled="f" stroked="t" strokeweight=".72pt" strokecolor="#3B3B3B">
                <v:path arrowok="t"/>
              </v:shape>
            </v:group>
            <w10:wrap type="none"/>
          </v:group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72.320007pt;margin-top:15.748513pt;width:16.650001pt;height:15.0pt;mso-position-horizontal-relative:page;mso-position-vertical-relative:paragraph;z-index:-15156" type="#_x0000_t202" filled="f" stroked="f">
            <v:textbox inset="0,0,0,0">
              <w:txbxContent>
                <w:p>
                  <w:pPr>
                    <w:spacing w:before="0" w:after="0" w:line="300" w:lineRule="exact"/>
                    <w:ind w:right="-85"/>
                    <w:jc w:val="left"/>
                    <w:rPr>
                      <w:rFonts w:ascii="Times New Roman" w:hAnsi="Times New Roman" w:cs="Times New Roman" w:eastAsia="Times New Roman"/>
                      <w:sz w:val="30"/>
                      <w:szCs w:val="30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30"/>
                      <w:szCs w:val="30"/>
                      <w:color w:val="444D93"/>
                      <w:spacing w:val="0"/>
                      <w:w w:val="111"/>
                      <w:i/>
                    </w:rPr>
                    <w:t>o5</w:t>
                  </w:r>
                  <w:r>
                    <w:rPr>
                      <w:rFonts w:ascii="Times New Roman" w:hAnsi="Times New Roman" w:cs="Times New Roman" w:eastAsia="Times New Roman"/>
                      <w:sz w:val="30"/>
                      <w:szCs w:val="30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81"/>
          <w:szCs w:val="81"/>
          <w:color w:val="444D93"/>
          <w:w w:val="85"/>
          <w:position w:val="1"/>
        </w:rPr>
        <w:t>%</w:t>
      </w:r>
      <w:r>
        <w:rPr>
          <w:rFonts w:ascii="Arial" w:hAnsi="Arial" w:cs="Arial" w:eastAsia="Arial"/>
          <w:sz w:val="81"/>
          <w:szCs w:val="81"/>
          <w:color w:val="444D93"/>
          <w:spacing w:val="-98"/>
          <w:w w:val="100"/>
          <w:position w:val="1"/>
        </w:rPr>
        <w:t> </w:t>
      </w:r>
      <w:r>
        <w:rPr>
          <w:rFonts w:ascii="Arial" w:hAnsi="Arial" w:cs="Arial" w:eastAsia="Arial"/>
          <w:sz w:val="41"/>
          <w:szCs w:val="41"/>
          <w:color w:val="444D93"/>
          <w:spacing w:val="0"/>
          <w:w w:val="100"/>
          <w:i/>
          <w:position w:val="26"/>
        </w:rPr>
        <w:t>$b</w:t>
      </w:r>
      <w:r>
        <w:rPr>
          <w:rFonts w:ascii="Arial" w:hAnsi="Arial" w:cs="Arial" w:eastAsia="Arial"/>
          <w:sz w:val="41"/>
          <w:szCs w:val="41"/>
          <w:color w:val="444D93"/>
          <w:spacing w:val="-64"/>
          <w:w w:val="100"/>
          <w:i/>
          <w:position w:val="26"/>
        </w:rPr>
        <w:t> </w:t>
      </w:r>
      <w:r>
        <w:rPr>
          <w:rFonts w:ascii="Arial" w:hAnsi="Arial" w:cs="Arial" w:eastAsia="Arial"/>
          <w:sz w:val="41"/>
          <w:szCs w:val="41"/>
          <w:color w:val="444D93"/>
          <w:spacing w:val="0"/>
          <w:w w:val="100"/>
          <w:i/>
          <w:position w:val="26"/>
        </w:rPr>
        <w:tab/>
      </w:r>
      <w:r>
        <w:rPr>
          <w:rFonts w:ascii="Arial" w:hAnsi="Arial" w:cs="Arial" w:eastAsia="Arial"/>
          <w:sz w:val="41"/>
          <w:szCs w:val="41"/>
          <w:color w:val="444D93"/>
          <w:spacing w:val="0"/>
          <w:w w:val="100"/>
          <w:i/>
          <w:position w:val="26"/>
        </w:rPr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  <w:position w:val="48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39"/>
          <w:w w:val="100"/>
          <w:position w:val="4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4"/>
          <w:position w:val="48"/>
        </w:rPr>
        <w:t>Eri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300" w:bottom="280" w:left="200" w:right="100"/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7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172" w:lineRule="exact"/>
        <w:ind w:left="678" w:right="-67"/>
        <w:jc w:val="left"/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8"/>
          <w:szCs w:val="18"/>
          <w:color w:val="343434"/>
          <w:spacing w:val="0"/>
          <w:w w:val="195"/>
          <w:position w:val="-3"/>
        </w:rPr>
        <w:t>BO</w:t>
      </w:r>
      <w:r>
        <w:rPr>
          <w:rFonts w:ascii="Arial" w:hAnsi="Arial" w:cs="Arial" w:eastAsia="Arial"/>
          <w:sz w:val="18"/>
          <w:szCs w:val="18"/>
          <w:color w:val="343434"/>
          <w:spacing w:val="0"/>
          <w:w w:val="195"/>
          <w:position w:val="-3"/>
        </w:rPr>
        <w:t> </w:t>
      </w:r>
      <w:r>
        <w:rPr>
          <w:rFonts w:ascii="Arial" w:hAnsi="Arial" w:cs="Arial" w:eastAsia="Arial"/>
          <w:sz w:val="18"/>
          <w:szCs w:val="18"/>
          <w:color w:val="343434"/>
          <w:spacing w:val="0"/>
          <w:w w:val="195"/>
          <w:position w:val="-3"/>
        </w:rPr>
        <w:t> </w:t>
      </w:r>
      <w:r>
        <w:rPr>
          <w:rFonts w:ascii="Arial" w:hAnsi="Arial" w:cs="Arial" w:eastAsia="Arial"/>
          <w:sz w:val="18"/>
          <w:szCs w:val="18"/>
          <w:color w:val="343434"/>
          <w:spacing w:val="0"/>
          <w:w w:val="195"/>
          <w:position w:val="-3"/>
        </w:rPr>
        <w:t>IR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82" w:after="0" w:line="279" w:lineRule="auto"/>
        <w:ind w:left="512" w:right="4193" w:firstLine="-115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4"/>
        </w:rPr>
        <w:t>İZMİR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4"/>
        </w:rPr>
        <w:t>BÜYÜKŞEHİR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1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4"/>
        </w:rPr>
        <w:t>BELEDİYESİ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4"/>
        </w:rPr>
        <w:t>İTFAİYE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4"/>
        </w:rPr>
        <w:t>DAİRESi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4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4"/>
        </w:rPr>
        <w:t>BAŞKANLIGI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15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5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7"/>
          <w:w w:val="11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5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5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"/>
          <w:w w:val="11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5"/>
        </w:rPr>
        <w:t>Müdahale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1"/>
          <w:w w:val="11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5"/>
        </w:rPr>
        <w:t>Şub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5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0"/>
          <w:w w:val="11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5"/>
        </w:rPr>
        <w:t>Müdürlüğü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pgSz w:w="11920" w:h="16840"/>
          <w:pgMar w:top="700" w:bottom="280" w:left="260" w:right="320"/>
          <w:cols w:num="2" w:equalWidth="0">
            <w:col w:w="1736" w:space="1537"/>
            <w:col w:w="8067"/>
          </w:cols>
        </w:sectPr>
      </w:pPr>
      <w:rPr/>
    </w:p>
    <w:p>
      <w:pPr>
        <w:spacing w:before="0" w:after="0" w:line="249" w:lineRule="exact"/>
        <w:ind w:left="726" w:right="-20"/>
        <w:jc w:val="left"/>
        <w:tabs>
          <w:tab w:pos="44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5"/>
          <w:szCs w:val="15"/>
          <w:color w:val="4B4B4B"/>
          <w:spacing w:val="0"/>
          <w:w w:val="100"/>
          <w:position w:val="8"/>
        </w:rPr>
        <w:t>BELE</w:t>
      </w:r>
      <w:r>
        <w:rPr>
          <w:rFonts w:ascii="Arial" w:hAnsi="Arial" w:cs="Arial" w:eastAsia="Arial"/>
          <w:sz w:val="15"/>
          <w:szCs w:val="15"/>
          <w:color w:val="4B4B4B"/>
          <w:spacing w:val="0"/>
          <w:w w:val="100"/>
          <w:position w:val="8"/>
        </w:rPr>
        <w:t>D</w:t>
      </w:r>
      <w:r>
        <w:rPr>
          <w:rFonts w:ascii="Arial" w:hAnsi="Arial" w:cs="Arial" w:eastAsia="Arial"/>
          <w:sz w:val="15"/>
          <w:szCs w:val="15"/>
          <w:color w:val="4B4B4B"/>
          <w:spacing w:val="0"/>
          <w:w w:val="100"/>
          <w:position w:val="8"/>
        </w:rPr>
        <w:t> </w:t>
      </w:r>
      <w:r>
        <w:rPr>
          <w:rFonts w:ascii="Arial" w:hAnsi="Arial" w:cs="Arial" w:eastAsia="Arial"/>
          <w:sz w:val="15"/>
          <w:szCs w:val="15"/>
          <w:color w:val="4B4B4B"/>
          <w:spacing w:val="14"/>
          <w:w w:val="100"/>
          <w:position w:val="8"/>
        </w:rPr>
        <w:t> </w:t>
      </w:r>
      <w:r>
        <w:rPr>
          <w:rFonts w:ascii="Arial" w:hAnsi="Arial" w:cs="Arial" w:eastAsia="Arial"/>
          <w:sz w:val="15"/>
          <w:szCs w:val="15"/>
          <w:color w:val="343434"/>
          <w:spacing w:val="2"/>
          <w:w w:val="100"/>
          <w:position w:val="8"/>
        </w:rPr>
        <w:t>Y</w:t>
      </w:r>
      <w:r>
        <w:rPr>
          <w:rFonts w:ascii="Arial" w:hAnsi="Arial" w:cs="Arial" w:eastAsia="Arial"/>
          <w:sz w:val="15"/>
          <w:szCs w:val="15"/>
          <w:color w:val="606060"/>
          <w:spacing w:val="0"/>
          <w:w w:val="100"/>
          <w:position w:val="8"/>
        </w:rPr>
        <w:t>ESI</w:t>
      </w:r>
      <w:r>
        <w:rPr>
          <w:rFonts w:ascii="Arial" w:hAnsi="Arial" w:cs="Arial" w:eastAsia="Arial"/>
          <w:sz w:val="15"/>
          <w:szCs w:val="15"/>
          <w:color w:val="606060"/>
          <w:spacing w:val="-22"/>
          <w:w w:val="100"/>
          <w:position w:val="8"/>
        </w:rPr>
        <w:t> </w:t>
      </w:r>
      <w:r>
        <w:rPr>
          <w:rFonts w:ascii="Arial" w:hAnsi="Arial" w:cs="Arial" w:eastAsia="Arial"/>
          <w:sz w:val="15"/>
          <w:szCs w:val="15"/>
          <w:color w:val="606060"/>
          <w:spacing w:val="0"/>
          <w:w w:val="100"/>
          <w:position w:val="8"/>
        </w:rPr>
        <w:tab/>
      </w:r>
      <w:r>
        <w:rPr>
          <w:rFonts w:ascii="Arial" w:hAnsi="Arial" w:cs="Arial" w:eastAsia="Arial"/>
          <w:sz w:val="15"/>
          <w:szCs w:val="15"/>
          <w:color w:val="606060"/>
          <w:spacing w:val="0"/>
          <w:w w:val="100"/>
          <w:position w:val="8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2"/>
          <w:position w:val="-1"/>
        </w:rPr>
        <w:t>ANGl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2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8"/>
          <w:w w:val="112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2"/>
          <w:position w:val="-1"/>
        </w:rPr>
        <w:t>RAPORU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5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63" w:lineRule="auto"/>
        <w:ind w:left="209" w:right="3394" w:firstLine="-10"/>
        <w:jc w:val="left"/>
        <w:tabs>
          <w:tab w:pos="1580" w:val="left"/>
          <w:tab w:pos="3140" w:val="left"/>
          <w:tab w:pos="4260" w:val="left"/>
          <w:tab w:pos="5500" w:val="left"/>
          <w:tab w:pos="75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Ola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:08.05.2017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Sıra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No:32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-7"/>
          <w:w w:val="100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Bildirim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23:47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8"/>
        </w:rPr>
        <w:t>rreı: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94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9"/>
          <w:w w:val="93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98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ıt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:08.0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7"/>
          <w:w w:val="100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8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2017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5"/>
        </w:rPr>
        <w:t>[Kayıt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6"/>
          <w:w w:val="9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7"/>
        </w:rPr>
        <w:t>:2898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-7"/>
          <w:w w:val="100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Bildirim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Ala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Merkez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4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" w:after="0" w:line="240" w:lineRule="auto"/>
        <w:ind w:left="20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Bildirile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:Kona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2"/>
        </w:rPr>
        <w:t>15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17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soka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Tari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depoları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içi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40" w:lineRule="auto"/>
        <w:ind w:left="209" w:right="-20"/>
        <w:jc w:val="left"/>
        <w:tabs>
          <w:tab w:pos="16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-8"/>
          <w:w w:val="10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ğru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Kona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1517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soka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Tari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depoları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içi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40" w:lineRule="auto"/>
        <w:ind w:left="209" w:right="-20"/>
        <w:jc w:val="left"/>
        <w:tabs>
          <w:tab w:pos="1580" w:val="left"/>
          <w:tab w:pos="4760" w:val="left"/>
          <w:tab w:pos="71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9"/>
        </w:rPr>
        <w:t>:Çö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9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50"/>
          <w:w w:val="11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Yangın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Sınıfı: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</w:t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Sebebi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1"/>
        </w:rPr>
        <w:t>:Açı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2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3"/>
          <w:position w:val="1"/>
        </w:rPr>
        <w:t>Ateş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0" w:after="0" w:line="252" w:lineRule="exact"/>
        <w:ind w:left="204" w:right="-20"/>
        <w:jc w:val="left"/>
        <w:tabs>
          <w:tab w:pos="3620" w:val="left"/>
          <w:tab w:pos="67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30"/>
          <w:position w:val="1"/>
        </w:rPr>
        <w:t>ise: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00"/>
          <w:position w:val="3"/>
        </w:rPr>
        <w:t>Yapını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00"/>
          <w:position w:val="3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-10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96"/>
          <w:position w:val="3"/>
        </w:rPr>
        <w:t>Şekli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27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06060"/>
          <w:spacing w:val="0"/>
          <w:w w:val="100"/>
          <w:position w:val="3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606060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606060"/>
          <w:spacing w:val="0"/>
          <w:w w:val="100"/>
          <w:position w:val="3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2"/>
        </w:rPr>
        <w:t>Kullanım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7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2"/>
        </w:rPr>
        <w:t>Şekli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8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-2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77" w:lineRule="exact"/>
        <w:ind w:left="3631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23.289749pt;margin-top:3.738255pt;width:29.200146pt;height:22.5pt;mso-position-horizontal-relative:page;mso-position-vertical-relative:paragraph;z-index:-15154" type="#_x0000_t202" filled="f" stroked="f">
            <v:textbox inset="0,0,0,0">
              <w:txbxContent>
                <w:p>
                  <w:pPr>
                    <w:spacing w:before="0" w:after="0" w:line="450" w:lineRule="exact"/>
                    <w:ind w:right="-107"/>
                    <w:jc w:val="left"/>
                    <w:tabs>
                      <w:tab w:pos="480" w:val="left"/>
                    </w:tabs>
                    <w:rPr>
                      <w:rFonts w:ascii="Arial" w:hAnsi="Arial" w:cs="Arial" w:eastAsia="Arial"/>
                      <w:sz w:val="45"/>
                      <w:szCs w:val="45"/>
                    </w:rPr>
                  </w:pPr>
                  <w:rPr/>
                  <w:r>
                    <w:rPr>
                      <w:rFonts w:ascii="Arial" w:hAnsi="Arial" w:cs="Arial" w:eastAsia="Arial"/>
                      <w:sz w:val="44"/>
                      <w:szCs w:val="44"/>
                      <w:color w:val="606060"/>
                      <w:spacing w:val="0"/>
                      <w:w w:val="72"/>
                    </w:rPr>
                    <w:t>ı</w:t>
                  </w:r>
                  <w:r>
                    <w:rPr>
                      <w:rFonts w:ascii="Arial" w:hAnsi="Arial" w:cs="Arial" w:eastAsia="Arial"/>
                      <w:sz w:val="44"/>
                      <w:szCs w:val="44"/>
                      <w:color w:val="606060"/>
                      <w:spacing w:val="0"/>
                      <w:w w:val="100"/>
                    </w:rPr>
                    <w:tab/>
                  </w:r>
                  <w:r>
                    <w:rPr>
                      <w:rFonts w:ascii="Arial" w:hAnsi="Arial" w:cs="Arial" w:eastAsia="Arial"/>
                      <w:sz w:val="44"/>
                      <w:szCs w:val="44"/>
                      <w:color w:val="606060"/>
                      <w:spacing w:val="0"/>
                      <w:w w:val="100"/>
                    </w:rPr>
                  </w:r>
                  <w:r>
                    <w:rPr>
                      <w:rFonts w:ascii="Arial" w:hAnsi="Arial" w:cs="Arial" w:eastAsia="Arial"/>
                      <w:sz w:val="45"/>
                      <w:szCs w:val="45"/>
                      <w:color w:val="BCBCBC"/>
                      <w:spacing w:val="0"/>
                      <w:w w:val="72"/>
                    </w:rPr>
                    <w:t>ı</w:t>
                  </w:r>
                  <w:r>
                    <w:rPr>
                      <w:rFonts w:ascii="Arial" w:hAnsi="Arial" w:cs="Arial" w:eastAsia="Arial"/>
                      <w:sz w:val="45"/>
                      <w:szCs w:val="45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00"/>
          <w:position w:val="1"/>
        </w:rPr>
        <w:t>Betonarnıe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3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00"/>
          <w:position w:val="1"/>
        </w:rPr>
        <w:t>Kagi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00"/>
          <w:position w:val="1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00"/>
          <w:position w:val="1"/>
        </w:rPr>
        <w:t>Ahşap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3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06060"/>
          <w:spacing w:val="0"/>
          <w:w w:val="101"/>
          <w:position w:val="-3"/>
        </w:rPr>
        <w:t>Ç</w:t>
      </w:r>
      <w:r>
        <w:rPr>
          <w:rFonts w:ascii="Times New Roman" w:hAnsi="Times New Roman" w:cs="Times New Roman" w:eastAsia="Times New Roman"/>
          <w:sz w:val="18"/>
          <w:szCs w:val="18"/>
          <w:color w:val="606060"/>
          <w:spacing w:val="7"/>
          <w:w w:val="101"/>
          <w:position w:val="-3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79"/>
          <w:position w:val="-3"/>
        </w:rPr>
        <w:t>li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23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06060"/>
          <w:spacing w:val="0"/>
          <w:w w:val="80"/>
          <w:position w:val="-3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606060"/>
          <w:spacing w:val="-2"/>
          <w:w w:val="80"/>
          <w:position w:val="-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46"/>
          <w:position w:val="-3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46"/>
          <w:position w:val="-3"/>
        </w:rPr>
        <w:t>     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1"/>
          <w:w w:val="46"/>
          <w:position w:val="-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00"/>
          <w:position w:val="1"/>
        </w:rPr>
        <w:t>Diğer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325" w:lineRule="exact"/>
        <w:ind w:left="5192" w:right="-20"/>
        <w:jc w:val="left"/>
        <w:tabs>
          <w:tab w:pos="67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36"/>
          <w:szCs w:val="36"/>
          <w:color w:val="343434"/>
          <w:spacing w:val="0"/>
          <w:w w:val="52"/>
        </w:rPr>
        <w:t>r</w:t>
      </w:r>
      <w:r>
        <w:rPr>
          <w:rFonts w:ascii="Arial" w:hAnsi="Arial" w:cs="Arial" w:eastAsia="Arial"/>
          <w:sz w:val="36"/>
          <w:szCs w:val="36"/>
          <w:color w:val="343434"/>
          <w:spacing w:val="0"/>
          <w:w w:val="100"/>
        </w:rPr>
        <w:tab/>
      </w:r>
      <w:r>
        <w:rPr>
          <w:rFonts w:ascii="Arial" w:hAnsi="Arial" w:cs="Arial" w:eastAsia="Arial"/>
          <w:sz w:val="36"/>
          <w:szCs w:val="36"/>
          <w:color w:val="343434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1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0"/>
          <w:w w:val="100"/>
          <w:position w:val="1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1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2"/>
          <w:w w:val="100"/>
          <w:position w:val="1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1"/>
        </w:rPr>
        <w:t>Altına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7"/>
          <w:w w:val="100"/>
          <w:position w:val="1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1"/>
        </w:rPr>
        <w:t>Alma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9"/>
          <w:w w:val="100"/>
          <w:position w:val="1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6"/>
          <w:w w:val="100"/>
          <w:position w:val="1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4"/>
          <w:position w:val="11"/>
        </w:rPr>
        <w:t>:23:55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85" w:lineRule="exact"/>
        <w:ind w:left="204" w:right="-20"/>
        <w:jc w:val="left"/>
        <w:tabs>
          <w:tab w:pos="2140" w:val="left"/>
          <w:tab w:pos="56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Yana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Şeyin: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2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99"/>
          <w:position w:val="1"/>
        </w:rPr>
        <w:t>Sa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1"/>
        </w:rPr>
        <w:t>h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2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1"/>
        </w:rPr>
        <w:t>ibi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4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84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0"/>
          <w:w w:val="35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-3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Kiracı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Kullana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0"/>
          <w:w w:val="138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83" w:after="0" w:line="240" w:lineRule="auto"/>
        <w:ind w:left="2143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Çv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Ümit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3"/>
        </w:rPr>
        <w:t>GUNEYSU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40" w:lineRule="auto"/>
        <w:ind w:left="2148" w:right="-20"/>
        <w:jc w:val="left"/>
        <w:tabs>
          <w:tab w:pos="4660" w:val="left"/>
          <w:tab w:pos="75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6"/>
          <w:w w:val="105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93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94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55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55"/>
        </w:rPr>
        <w:t>   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1"/>
          <w:w w:val="5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23:48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Varı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4"/>
        </w:rPr>
        <w:t>:23:51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" w:after="0" w:line="227" w:lineRule="exact"/>
        <w:ind w:left="204" w:right="-20"/>
        <w:jc w:val="left"/>
        <w:tabs>
          <w:tab w:pos="21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Giden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Plakası: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35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EC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5"/>
          <w:position w:val="-1"/>
        </w:rPr>
        <w:t>812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17" w:lineRule="exact"/>
        <w:ind w:left="209" w:right="-20"/>
        <w:jc w:val="left"/>
        <w:tabs>
          <w:tab w:pos="4680" w:val="left"/>
          <w:tab w:pos="71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Ekibin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5"/>
          <w:w w:val="92"/>
          <w:position w:val="2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1"/>
          <w:w w:val="66"/>
          <w:position w:val="2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6"/>
          <w:w w:val="106"/>
          <w:position w:val="2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9"/>
          <w:w w:val="86"/>
          <w:position w:val="2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0"/>
          <w:w w:val="99"/>
          <w:position w:val="2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0"/>
          <w:w w:val="100"/>
          <w:position w:val="2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-33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2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2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2"/>
        </w:rPr>
        <w:t>Arıza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0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10"/>
          <w:position w:val="2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7"/>
          <w:w w:val="109"/>
          <w:position w:val="2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85"/>
          <w:position w:val="2"/>
        </w:rPr>
        <w:t>li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-33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2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5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2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6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2"/>
          <w:position w:val="2"/>
        </w:rPr>
        <w:t>:Gelmedi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" w:after="0" w:line="240" w:lineRule="auto"/>
        <w:ind w:left="4689" w:right="-20"/>
        <w:jc w:val="left"/>
        <w:tabs>
          <w:tab w:pos="71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112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9"/>
        </w:rPr>
        <w:t>:Gelmedi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63" w:lineRule="auto"/>
        <w:ind w:left="2152" w:right="3302" w:firstLine="2518"/>
        <w:jc w:val="left"/>
        <w:tabs>
          <w:tab w:pos="4680" w:val="left"/>
          <w:tab w:pos="71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8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mniyet-Jandarma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9"/>
          <w:w w:val="10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5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9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3"/>
        </w:rPr>
        <w:t>:Gelmed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"/>
          <w:w w:val="103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0"/>
          <w:w w:val="14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0"/>
          <w:w w:val="14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-9"/>
          <w:w w:val="10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ğalgaz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0"/>
        </w:rPr>
        <w:t>:Gelmedi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" w:after="0" w:line="240" w:lineRule="auto"/>
        <w:ind w:left="209" w:right="-20"/>
        <w:jc w:val="left"/>
        <w:tabs>
          <w:tab w:pos="2140" w:val="left"/>
          <w:tab w:pos="4660" w:val="left"/>
          <w:tab w:pos="75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Yardımcı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Ekip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Saati:-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5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40" w:lineRule="auto"/>
        <w:ind w:left="448" w:right="-20"/>
        <w:jc w:val="left"/>
        <w:tabs>
          <w:tab w:pos="21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·nişse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Dönüş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5"/>
        </w:rPr>
        <w:t>Saati:-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40" w:lineRule="auto"/>
        <w:ind w:left="233" w:right="-20"/>
        <w:jc w:val="left"/>
        <w:tabs>
          <w:tab w:pos="21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6"/>
          <w:szCs w:val="16"/>
          <w:color w:val="606060"/>
          <w:spacing w:val="0"/>
          <w:w w:val="149"/>
          <w:position w:val="-4"/>
        </w:rPr>
        <w:t>'</w:t>
      </w:r>
      <w:r>
        <w:rPr>
          <w:rFonts w:ascii="Arial" w:hAnsi="Arial" w:cs="Arial" w:eastAsia="Arial"/>
          <w:sz w:val="16"/>
          <w:szCs w:val="16"/>
          <w:color w:val="606060"/>
          <w:spacing w:val="0"/>
          <w:w w:val="100"/>
          <w:position w:val="-4"/>
        </w:rPr>
        <w:tab/>
      </w:r>
      <w:r>
        <w:rPr>
          <w:rFonts w:ascii="Arial" w:hAnsi="Arial" w:cs="Arial" w:eastAsia="Arial"/>
          <w:sz w:val="16"/>
          <w:szCs w:val="16"/>
          <w:color w:val="606060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Yardıma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A.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3"/>
          <w:position w:val="0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65" w:after="0" w:line="240" w:lineRule="auto"/>
        <w:ind w:left="215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Amirini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4"/>
        </w:rPr>
        <w:t>Adı-Soyad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"/>
          <w:w w:val="104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0"/>
          <w:w w:val="138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52" w:lineRule="auto"/>
        <w:ind w:left="209" w:right="2373" w:firstLine="-19"/>
        <w:jc w:val="left"/>
        <w:tabs>
          <w:tab w:pos="21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Olayı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Görüldüğü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7"/>
        </w:rPr>
        <w:t>vanldığında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"/>
          <w:w w:val="10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dumanit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yanmakta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2"/>
        </w:rPr>
        <w:t>görüld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0"/>
          <w:w w:val="103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0"/>
          <w:w w:val="14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0"/>
          <w:w w:val="14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Durum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210" w:lineRule="exact"/>
        <w:ind w:left="4636" w:right="3796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Söndürmede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9"/>
          <w:position w:val="-1"/>
        </w:rPr>
        <w:t>söndürücU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17" w:lineRule="exact"/>
        <w:ind w:left="200" w:right="-20"/>
        <w:jc w:val="left"/>
        <w:tabs>
          <w:tab w:pos="2200" w:val="left"/>
          <w:tab w:pos="4660" w:val="left"/>
          <w:tab w:pos="6580" w:val="left"/>
          <w:tab w:pos="81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2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8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2"/>
        </w:rPr>
        <w:t>Türü</w:t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6"/>
          <w:szCs w:val="16"/>
          <w:color w:val="343434"/>
          <w:spacing w:val="0"/>
          <w:w w:val="100"/>
          <w:position w:val="5"/>
        </w:rPr>
        <w:t>Su</w:t>
      </w:r>
      <w:r>
        <w:rPr>
          <w:rFonts w:ascii="Times New Roman" w:hAnsi="Times New Roman" w:cs="Times New Roman" w:eastAsia="Times New Roman"/>
          <w:sz w:val="16"/>
          <w:szCs w:val="16"/>
          <w:color w:val="343434"/>
          <w:spacing w:val="15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43434"/>
          <w:spacing w:val="0"/>
          <w:w w:val="100"/>
          <w:position w:val="5"/>
        </w:rPr>
        <w:t>ile</w:t>
      </w:r>
      <w:r>
        <w:rPr>
          <w:rFonts w:ascii="Times New Roman" w:hAnsi="Times New Roman" w:cs="Times New Roman" w:eastAsia="Times New Roman"/>
          <w:sz w:val="16"/>
          <w:szCs w:val="16"/>
          <w:color w:val="343434"/>
          <w:spacing w:val="0"/>
          <w:w w:val="100"/>
          <w:position w:val="5"/>
        </w:rPr>
        <w:tab/>
      </w:r>
      <w:r>
        <w:rPr>
          <w:rFonts w:ascii="Times New Roman" w:hAnsi="Times New Roman" w:cs="Times New Roman" w:eastAsia="Times New Roman"/>
          <w:sz w:val="16"/>
          <w:szCs w:val="16"/>
          <w:color w:val="343434"/>
          <w:spacing w:val="0"/>
          <w:w w:val="100"/>
          <w:position w:val="5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6"/>
          <w:position w:val="-4"/>
        </w:rPr>
        <w:t>Sum3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4"/>
          <w:position w:val="-3"/>
        </w:rPr>
        <w:t>jKöpü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4"/>
          <w:position w:val="-3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2"/>
          <w:w w:val="94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3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6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-8"/>
          <w:w w:val="36"/>
          <w:position w:val="-3"/>
        </w:rPr>
        <w:t>j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7"/>
          <w:position w:val="-3"/>
        </w:rPr>
        <w:t>K.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2"/>
          <w:w w:val="97"/>
          <w:position w:val="-3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-5"/>
          <w:w w:val="117"/>
          <w:position w:val="-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5"/>
          <w:position w:val="-3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6"/>
          <w:position w:val="-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5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5"/>
          <w:position w:val="-3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89" w:lineRule="exact"/>
        <w:ind w:left="4718" w:right="-20"/>
        <w:jc w:val="left"/>
        <w:tabs>
          <w:tab w:pos="6580" w:val="left"/>
          <w:tab w:pos="8120" w:val="left"/>
        </w:tabs>
        <w:rPr>
          <w:rFonts w:ascii="Arial" w:hAnsi="Arial" w:cs="Arial" w:eastAsia="Arial"/>
          <w:sz w:val="44"/>
          <w:szCs w:val="44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8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44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8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8"/>
        </w:rPr>
      </w:r>
      <w:r>
        <w:rPr>
          <w:rFonts w:ascii="Arial" w:hAnsi="Arial" w:cs="Arial" w:eastAsia="Arial"/>
          <w:sz w:val="31"/>
          <w:szCs w:val="31"/>
          <w:color w:val="4B4B4B"/>
          <w:spacing w:val="0"/>
          <w:w w:val="50"/>
          <w:position w:val="-1"/>
        </w:rPr>
        <w:t>ı</w:t>
      </w:r>
      <w:r>
        <w:rPr>
          <w:rFonts w:ascii="Arial" w:hAnsi="Arial" w:cs="Arial" w:eastAsia="Arial"/>
          <w:sz w:val="31"/>
          <w:szCs w:val="31"/>
          <w:color w:val="4B4B4B"/>
          <w:spacing w:val="-41"/>
          <w:w w:val="50"/>
          <w:position w:val="-1"/>
        </w:rPr>
        <w:t> </w:t>
      </w:r>
      <w:r>
        <w:rPr>
          <w:rFonts w:ascii="Arial" w:hAnsi="Arial" w:cs="Arial" w:eastAsia="Arial"/>
          <w:sz w:val="31"/>
          <w:szCs w:val="31"/>
          <w:color w:val="4B4B4B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31"/>
          <w:szCs w:val="31"/>
          <w:color w:val="4B4B4B"/>
          <w:spacing w:val="0"/>
          <w:w w:val="100"/>
          <w:position w:val="-1"/>
        </w:rPr>
      </w:r>
      <w:r>
        <w:rPr>
          <w:rFonts w:ascii="Arial" w:hAnsi="Arial" w:cs="Arial" w:eastAsia="Arial"/>
          <w:sz w:val="44"/>
          <w:szCs w:val="44"/>
          <w:color w:val="606060"/>
          <w:spacing w:val="0"/>
          <w:w w:val="50"/>
          <w:position w:val="-1"/>
        </w:rPr>
        <w:t>ı</w:t>
      </w:r>
      <w:r>
        <w:rPr>
          <w:rFonts w:ascii="Arial" w:hAnsi="Arial" w:cs="Arial" w:eastAsia="Arial"/>
          <w:sz w:val="44"/>
          <w:szCs w:val="44"/>
          <w:color w:val="000000"/>
          <w:spacing w:val="0"/>
          <w:w w:val="100"/>
          <w:position w:val="0"/>
        </w:rPr>
      </w:r>
    </w:p>
    <w:p>
      <w:pPr>
        <w:spacing w:before="0" w:after="0" w:line="165" w:lineRule="exact"/>
        <w:ind w:left="2148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Yangında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çöple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yanmıştır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Maddi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ziya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5"/>
        </w:rPr>
        <w:t>yoktur.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300" w:bottom="280" w:left="260" w:right="320"/>
        </w:sectPr>
      </w:pPr>
      <w:rPr/>
    </w:p>
    <w:p>
      <w:pPr>
        <w:spacing w:before="15" w:after="0" w:line="240" w:lineRule="auto"/>
        <w:ind w:left="204" w:right="-73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4"/>
        </w:rPr>
        <w:t>Sonundaki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40" w:lineRule="auto"/>
        <w:ind w:left="20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Hasa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2"/>
        </w:rPr>
        <w:t>Durumu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20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4"/>
        </w:rPr>
        <w:t>Nedeni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10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52" w:lineRule="auto"/>
        <w:ind w:right="52" w:firstLine="48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başlangıcını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yo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kenarında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buluna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çöplerde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görtilmU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olup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araştırma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9"/>
        </w:rPr>
        <w:t>soruşturmadakimliği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7"/>
          <w:w w:val="10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belirsiz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kişi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kişilerle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yakıla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ateşi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kola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yanıcı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(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kağıt,çö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vb.)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malzemeleri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tutuşturması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neticesinde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çıktığı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4"/>
        </w:rPr>
        <w:t>varılmıştır.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both"/>
        <w:spacing w:after="0"/>
        <w:sectPr>
          <w:type w:val="continuous"/>
          <w:pgSz w:w="11920" w:h="16840"/>
          <w:pgMar w:top="300" w:bottom="280" w:left="260" w:right="320"/>
          <w:cols w:num="2" w:equalWidth="0">
            <w:col w:w="1922" w:space="221"/>
            <w:col w:w="9197"/>
          </w:cols>
        </w:sectPr>
      </w:pPr>
      <w:rPr/>
    </w:p>
    <w:p>
      <w:pPr>
        <w:spacing w:before="8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40" w:after="0" w:line="234" w:lineRule="exact"/>
        <w:ind w:left="200" w:right="3778"/>
        <w:jc w:val="left"/>
        <w:tabs>
          <w:tab w:pos="2140" w:val="left"/>
          <w:tab w:pos="6740" w:val="left"/>
        </w:tabs>
        <w:rPr>
          <w:rFonts w:ascii="Times New Roman" w:hAnsi="Times New Roman" w:cs="Times New Roman" w:eastAsia="Times New Roman"/>
          <w:sz w:val="25"/>
          <w:szCs w:val="25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Sigortalı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4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Şirketi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Adı: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4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-11"/>
          <w:w w:val="92"/>
          <w:position w:val="0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1"/>
          <w:position w:val="0"/>
        </w:rPr>
        <w:t>Bedeli:-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1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Gereç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Kaybı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2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84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5"/>
          <w:szCs w:val="25"/>
          <w:color w:val="343434"/>
          <w:spacing w:val="0"/>
          <w:w w:val="83"/>
          <w:position w:val="0"/>
        </w:rPr>
        <w:t>-</w:t>
      </w:r>
      <w:r>
        <w:rPr>
          <w:rFonts w:ascii="Times New Roman" w:hAnsi="Times New Roman" w:cs="Times New Roman" w:eastAsia="Times New Roman"/>
          <w:sz w:val="25"/>
          <w:szCs w:val="25"/>
          <w:color w:val="000000"/>
          <w:spacing w:val="0"/>
          <w:w w:val="100"/>
          <w:position w:val="0"/>
        </w:rPr>
      </w:r>
    </w:p>
    <w:p>
      <w:pPr>
        <w:spacing w:before="1" w:after="0" w:line="240" w:lineRule="auto"/>
        <w:ind w:left="20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v-"e;ı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Yer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4"/>
        </w:rPr>
        <w:t>Kime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6" w:after="0" w:line="240" w:lineRule="auto"/>
        <w:ind w:left="10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8"/>
          <w:szCs w:val="8"/>
          <w:color w:val="A7A7A7"/>
          <w:spacing w:val="0"/>
          <w:w w:val="150"/>
          <w:position w:val="-3"/>
        </w:rPr>
        <w:t>\</w:t>
      </w:r>
      <w:r>
        <w:rPr>
          <w:rFonts w:ascii="Arial" w:hAnsi="Arial" w:cs="Arial" w:eastAsia="Arial"/>
          <w:sz w:val="8"/>
          <w:szCs w:val="8"/>
          <w:color w:val="A7A7A7"/>
          <w:spacing w:val="0"/>
          <w:w w:val="150"/>
          <w:position w:val="-3"/>
        </w:rPr>
        <w:t>  </w:t>
      </w:r>
      <w:r>
        <w:rPr>
          <w:rFonts w:ascii="Arial" w:hAnsi="Arial" w:cs="Arial" w:eastAsia="Arial"/>
          <w:sz w:val="8"/>
          <w:szCs w:val="8"/>
          <w:color w:val="A7A7A7"/>
          <w:spacing w:val="0"/>
          <w:w w:val="150"/>
          <w:position w:val="-3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606060"/>
          <w:spacing w:val="0"/>
          <w:w w:val="49"/>
          <w:position w:val="-3"/>
        </w:rPr>
        <w:t>:.....</w:t>
      </w:r>
      <w:r>
        <w:rPr>
          <w:rFonts w:ascii="Times New Roman" w:hAnsi="Times New Roman" w:cs="Times New Roman" w:eastAsia="Times New Roman"/>
          <w:sz w:val="16"/>
          <w:szCs w:val="16"/>
          <w:color w:val="606060"/>
          <w:spacing w:val="0"/>
          <w:w w:val="49"/>
          <w:position w:val="-3"/>
        </w:rPr>
        <w:t>     </w:t>
      </w:r>
      <w:r>
        <w:rPr>
          <w:rFonts w:ascii="Times New Roman" w:hAnsi="Times New Roman" w:cs="Times New Roman" w:eastAsia="Times New Roman"/>
          <w:sz w:val="16"/>
          <w:szCs w:val="16"/>
          <w:color w:val="606060"/>
          <w:spacing w:val="14"/>
          <w:w w:val="49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0"/>
        </w:rPr>
        <w:t>.ım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3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95"/>
          <w:position w:val="0"/>
        </w:rPr>
        <w:t>Edi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2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95"/>
          <w:position w:val="0"/>
        </w:rPr>
        <w:t>ldi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-3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0"/>
        </w:rPr>
        <w:t>ği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26" w:lineRule="exact"/>
        <w:ind w:left="209" w:right="-20"/>
        <w:jc w:val="left"/>
        <w:tabs>
          <w:tab w:pos="2140" w:val="left"/>
          <w:tab w:pos="60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Dönüşü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Tarih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0"/>
          <w:position w:val="0"/>
        </w:rPr>
        <w:t>:09.05.2017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0"/>
          <w:w w:val="100"/>
          <w:position w:val="0"/>
        </w:rPr>
        <w:t>!Sa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7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ti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0"/>
          <w:w w:val="121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-16"/>
          <w:w w:val="121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21"/>
          <w:position w:val="0"/>
        </w:rPr>
        <w:t>00:30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5" w:after="0" w:line="215" w:lineRule="exact"/>
        <w:ind w:left="295" w:right="-20"/>
        <w:jc w:val="left"/>
        <w:tabs>
          <w:tab w:pos="1100" w:val="left"/>
          <w:tab w:pos="85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Varsa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</w:r>
      <w:r>
        <w:rPr>
          <w:rFonts w:ascii="Arial" w:hAnsi="Arial" w:cs="Arial" w:eastAsia="Arial"/>
          <w:sz w:val="19"/>
          <w:szCs w:val="19"/>
          <w:color w:val="343434"/>
          <w:spacing w:val="0"/>
          <w:w w:val="100"/>
          <w:position w:val="-1"/>
        </w:rPr>
        <w:t>Öl</w:t>
      </w:r>
      <w:r>
        <w:rPr>
          <w:rFonts w:ascii="Arial" w:hAnsi="Arial" w:cs="Arial" w:eastAsia="Arial"/>
          <w:sz w:val="19"/>
          <w:szCs w:val="19"/>
          <w:color w:val="343434"/>
          <w:spacing w:val="0"/>
          <w:w w:val="100"/>
          <w:position w:val="-1"/>
        </w:rPr>
        <w:t>ü</w:t>
      </w:r>
      <w:r>
        <w:rPr>
          <w:rFonts w:ascii="Arial" w:hAnsi="Arial" w:cs="Arial" w:eastAsia="Arial"/>
          <w:sz w:val="19"/>
          <w:szCs w:val="19"/>
          <w:color w:val="343434"/>
          <w:spacing w:val="0"/>
          <w:w w:val="100"/>
          <w:position w:val="-1"/>
        </w:rPr>
        <w:t> </w:t>
      </w:r>
      <w:r>
        <w:rPr>
          <w:rFonts w:ascii="Arial" w:hAnsi="Arial" w:cs="Arial" w:eastAsia="Arial"/>
          <w:sz w:val="19"/>
          <w:szCs w:val="19"/>
          <w:color w:val="343434"/>
          <w:spacing w:val="1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Yaralı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[GiDE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EKiP: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Merkez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Grup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1.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Posta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ONAYLA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jc w:val="left"/>
        <w:spacing w:after="0"/>
        <w:sectPr>
          <w:type w:val="continuous"/>
          <w:pgSz w:w="11920" w:h="16840"/>
          <w:pgMar w:top="300" w:bottom="280" w:left="260" w:right="320"/>
        </w:sectPr>
      </w:pPr>
      <w:rPr/>
    </w:p>
    <w:p>
      <w:pPr>
        <w:spacing w:before="40" w:after="0" w:line="240" w:lineRule="auto"/>
        <w:ind w:left="2286" w:right="-73"/>
        <w:jc w:val="left"/>
        <w:tabs>
          <w:tab w:pos="48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2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777777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777777"/>
          <w:spacing w:val="-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777777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777777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2"/>
        </w:rPr>
        <w:t>Koyan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7" w:after="0" w:line="240" w:lineRule="auto"/>
        <w:ind w:right="342"/>
        <w:jc w:val="righ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19.183594pt;margin-top:-9.808377pt;width:190.283925pt;height:72pt;mso-position-horizontal-relative:page;mso-position-vertical-relative:paragraph;z-index:-15153" type="#_x0000_t202" filled="f" stroked="f">
            <v:textbox inset="0,0,0,0">
              <w:txbxContent>
                <w:p>
                  <w:pPr>
                    <w:spacing w:before="0" w:after="0" w:line="1440" w:lineRule="exact"/>
                    <w:ind w:right="-256"/>
                    <w:jc w:val="left"/>
                    <w:rPr>
                      <w:rFonts w:ascii="Arial" w:hAnsi="Arial" w:cs="Arial" w:eastAsia="Arial"/>
                      <w:sz w:val="144"/>
                      <w:szCs w:val="144"/>
                    </w:rPr>
                  </w:pPr>
                  <w:rPr/>
                  <w:r>
                    <w:rPr>
                      <w:rFonts w:ascii="Arial" w:hAnsi="Arial" w:cs="Arial" w:eastAsia="Arial"/>
                      <w:sz w:val="144"/>
                      <w:szCs w:val="144"/>
                      <w:color w:val="4B4B4B"/>
                      <w:w w:val="16"/>
                      <w:position w:val="-1"/>
                    </w:rPr>
                    <w:t>Vd</w:t>
                  </w:r>
                  <w:r>
                    <w:rPr>
                      <w:rFonts w:ascii="Arial" w:hAnsi="Arial" w:cs="Arial" w:eastAsia="Arial"/>
                      <w:sz w:val="144"/>
                      <w:szCs w:val="144"/>
                      <w:color w:val="4B4B4B"/>
                      <w:spacing w:val="40"/>
                      <w:w w:val="17"/>
                      <w:position w:val="-1"/>
                    </w:rPr>
                    <w:t>m</w:t>
                  </w:r>
                  <w:r>
                    <w:rPr>
                      <w:rFonts w:ascii="Arial" w:hAnsi="Arial" w:cs="Arial" w:eastAsia="Arial"/>
                      <w:sz w:val="144"/>
                      <w:szCs w:val="144"/>
                      <w:color w:val="3F4874"/>
                      <w:spacing w:val="0"/>
                      <w:w w:val="600"/>
                      <w:position w:val="-1"/>
                    </w:rPr>
                    <w:t>.</w:t>
                  </w:r>
                  <w:r>
                    <w:rPr>
                      <w:rFonts w:ascii="Arial" w:hAnsi="Arial" w:cs="Arial" w:eastAsia="Arial"/>
                      <w:sz w:val="144"/>
                      <w:szCs w:val="144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2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9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510" w:lineRule="atLeast"/>
        <w:ind w:left="1952" w:right="-20"/>
        <w:jc w:val="left"/>
        <w:rPr>
          <w:rFonts w:ascii="Times New Roman" w:hAnsi="Times New Roman" w:cs="Times New Roman" w:eastAsia="Times New Roman"/>
          <w:sz w:val="10"/>
          <w:szCs w:val="10"/>
        </w:rPr>
      </w:pPr>
      <w:rPr/>
      <w:r>
        <w:rPr>
          <w:rFonts w:ascii="Times New Roman" w:hAnsi="Times New Roman" w:cs="Times New Roman" w:eastAsia="Times New Roman"/>
          <w:sz w:val="10"/>
          <w:szCs w:val="10"/>
          <w:color w:val="4B4B4B"/>
          <w:spacing w:val="0"/>
          <w:w w:val="100"/>
          <w:i/>
        </w:rPr>
        <w:t>.</w:t>
      </w:r>
      <w:r>
        <w:rPr>
          <w:rFonts w:ascii="Times New Roman" w:hAnsi="Times New Roman" w:cs="Times New Roman" w:eastAsia="Times New Roman"/>
          <w:sz w:val="10"/>
          <w:szCs w:val="10"/>
          <w:color w:val="4B4B4B"/>
          <w:spacing w:val="0"/>
          <w:w w:val="100"/>
          <w:i/>
        </w:rPr>
        <w:t> </w:t>
      </w:r>
      <w:r>
        <w:rPr>
          <w:rFonts w:ascii="Times New Roman" w:hAnsi="Times New Roman" w:cs="Times New Roman" w:eastAsia="Times New Roman"/>
          <w:sz w:val="10"/>
          <w:szCs w:val="10"/>
          <w:color w:val="4B4B4B"/>
          <w:spacing w:val="18"/>
          <w:w w:val="100"/>
          <w:i/>
        </w:rPr>
        <w:t> </w:t>
      </w:r>
      <w:r>
        <w:rPr>
          <w:rFonts w:ascii="Times New Roman" w:hAnsi="Times New Roman" w:cs="Times New Roman" w:eastAsia="Times New Roman"/>
          <w:sz w:val="10"/>
          <w:szCs w:val="10"/>
          <w:color w:val="343434"/>
          <w:spacing w:val="0"/>
          <w:w w:val="203"/>
          <w:i/>
        </w:rPr>
        <w:t>\</w:t>
      </w:r>
      <w:r>
        <w:rPr>
          <w:rFonts w:ascii="Times New Roman" w:hAnsi="Times New Roman" w:cs="Times New Roman" w:eastAsia="Times New Roman"/>
          <w:sz w:val="10"/>
          <w:szCs w:val="10"/>
          <w:color w:val="000000"/>
          <w:spacing w:val="0"/>
          <w:w w:val="100"/>
        </w:rPr>
      </w:r>
    </w:p>
    <w:p>
      <w:pPr>
        <w:spacing w:before="3" w:after="0" w:line="190" w:lineRule="exact"/>
        <w:jc w:val="left"/>
        <w:rPr>
          <w:sz w:val="19"/>
          <w:szCs w:val="19"/>
        </w:rPr>
      </w:pPr>
      <w:rPr/>
      <w:r>
        <w:rPr/>
        <w:br w:type="column"/>
      </w:r>
      <w:r>
        <w:rPr>
          <w:sz w:val="19"/>
          <w:szCs w:val="19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70" w:lineRule="exact"/>
        <w:ind w:right="-20"/>
        <w:jc w:val="left"/>
        <w:rPr>
          <w:rFonts w:ascii="Times New Roman" w:hAnsi="Times New Roman" w:cs="Times New Roman" w:eastAsia="Times New Roman"/>
          <w:sz w:val="29"/>
          <w:szCs w:val="29"/>
        </w:rPr>
      </w:pPr>
      <w:rPr/>
      <w:r>
        <w:rPr>
          <w:rFonts w:ascii="Times New Roman" w:hAnsi="Times New Roman" w:cs="Times New Roman" w:eastAsia="Times New Roman"/>
          <w:sz w:val="29"/>
          <w:szCs w:val="29"/>
          <w:color w:val="343434"/>
          <w:spacing w:val="0"/>
          <w:w w:val="65"/>
          <w:b/>
          <w:bCs/>
          <w:position w:val="-21"/>
        </w:rPr>
        <w:t>0;9</w:t>
      </w:r>
      <w:r>
        <w:rPr>
          <w:rFonts w:ascii="Times New Roman" w:hAnsi="Times New Roman" w:cs="Times New Roman" w:eastAsia="Times New Roman"/>
          <w:sz w:val="29"/>
          <w:szCs w:val="29"/>
          <w:color w:val="343434"/>
          <w:spacing w:val="0"/>
          <w:w w:val="65"/>
          <w:b/>
          <w:bCs/>
          <w:position w:val="-21"/>
        </w:rPr>
        <w:t> </w:t>
      </w:r>
      <w:r>
        <w:rPr>
          <w:rFonts w:ascii="Times New Roman" w:hAnsi="Times New Roman" w:cs="Times New Roman" w:eastAsia="Times New Roman"/>
          <w:sz w:val="29"/>
          <w:szCs w:val="29"/>
          <w:color w:val="343434"/>
          <w:spacing w:val="1"/>
          <w:w w:val="65"/>
          <w:b/>
          <w:bCs/>
          <w:position w:val="-21"/>
        </w:rPr>
        <w:t> </w:t>
      </w:r>
      <w:r>
        <w:rPr>
          <w:rFonts w:ascii="Times New Roman" w:hAnsi="Times New Roman" w:cs="Times New Roman" w:eastAsia="Times New Roman"/>
          <w:sz w:val="29"/>
          <w:szCs w:val="29"/>
          <w:color w:val="343434"/>
          <w:spacing w:val="0"/>
          <w:w w:val="65"/>
          <w:b/>
          <w:bCs/>
          <w:position w:val="-21"/>
        </w:rPr>
        <w:t>Mam</w:t>
      </w:r>
      <w:r>
        <w:rPr>
          <w:rFonts w:ascii="Times New Roman" w:hAnsi="Times New Roman" w:cs="Times New Roman" w:eastAsia="Times New Roman"/>
          <w:sz w:val="29"/>
          <w:szCs w:val="29"/>
          <w:color w:val="343434"/>
          <w:spacing w:val="-6"/>
          <w:w w:val="66"/>
          <w:b/>
          <w:bCs/>
          <w:position w:val="-21"/>
        </w:rPr>
        <w:t>-</w:t>
      </w:r>
      <w:r>
        <w:rPr>
          <w:rFonts w:ascii="Times New Roman" w:hAnsi="Times New Roman" w:cs="Times New Roman" w:eastAsia="Times New Roman"/>
          <w:sz w:val="29"/>
          <w:szCs w:val="29"/>
          <w:color w:val="343434"/>
          <w:spacing w:val="0"/>
          <w:w w:val="65"/>
          <w:b/>
          <w:bCs/>
          <w:position w:val="-21"/>
        </w:rPr>
        <w:t>l0i7</w:t>
      </w:r>
      <w:r>
        <w:rPr>
          <w:rFonts w:ascii="Times New Roman" w:hAnsi="Times New Roman" w:cs="Times New Roman" w:eastAsia="Times New Roman"/>
          <w:sz w:val="29"/>
          <w:szCs w:val="2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300" w:bottom="280" w:left="260" w:right="320"/>
          <w:cols w:num="2" w:equalWidth="0">
            <w:col w:w="6311" w:space="2451"/>
            <w:col w:w="2578"/>
          </w:cols>
        </w:sectPr>
      </w:pPr>
      <w:rPr/>
    </w:p>
    <w:p>
      <w:pPr>
        <w:spacing w:before="0" w:after="0" w:line="9" w:lineRule="atLeast"/>
        <w:ind w:left="228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3"/>
        </w:rPr>
        <w:t>İtfaiyeci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79" w:lineRule="atLeast"/>
        <w:ind w:left="101" w:right="-20"/>
        <w:jc w:val="left"/>
        <w:rPr>
          <w:rFonts w:ascii="Courier New" w:hAnsi="Courier New" w:cs="Courier New" w:eastAsia="Courier New"/>
          <w:sz w:val="16"/>
          <w:szCs w:val="16"/>
        </w:rPr>
      </w:pPr>
      <w:rPr/>
      <w:r>
        <w:rPr/>
        <w:br w:type="column"/>
      </w:r>
      <w:r>
        <w:rPr>
          <w:rFonts w:ascii="Courier New" w:hAnsi="Courier New" w:cs="Courier New" w:eastAsia="Courier New"/>
          <w:sz w:val="16"/>
          <w:szCs w:val="16"/>
          <w:color w:val="4B4B4B"/>
          <w:spacing w:val="0"/>
          <w:w w:val="112"/>
        </w:rPr>
        <w:t>A.</w:t>
      </w:r>
      <w:r>
        <w:rPr>
          <w:rFonts w:ascii="Courier New" w:hAnsi="Courier New" w:cs="Courier New" w:eastAsia="Courier New"/>
          <w:sz w:val="16"/>
          <w:szCs w:val="16"/>
          <w:color w:val="000000"/>
          <w:spacing w:val="0"/>
          <w:w w:val="100"/>
        </w:rPr>
      </w:r>
    </w:p>
    <w:p>
      <w:pPr>
        <w:spacing w:before="0" w:after="0" w:line="55" w:lineRule="exact"/>
        <w:ind w:left="53" w:right="-20"/>
        <w:jc w:val="left"/>
        <w:rPr>
          <w:rFonts w:ascii="Times New Roman" w:hAnsi="Times New Roman" w:cs="Times New Roman" w:eastAsia="Times New Roman"/>
          <w:sz w:val="10"/>
          <w:szCs w:val="10"/>
        </w:rPr>
      </w:pPr>
      <w:rPr/>
      <w:r>
        <w:rPr>
          <w:rFonts w:ascii="Times New Roman" w:hAnsi="Times New Roman" w:cs="Times New Roman" w:eastAsia="Times New Roman"/>
          <w:sz w:val="10"/>
          <w:szCs w:val="10"/>
          <w:color w:val="4B4B4B"/>
          <w:spacing w:val="0"/>
          <w:w w:val="100"/>
          <w:i/>
          <w:position w:val="1"/>
        </w:rPr>
        <w:t>.J</w:t>
      </w:r>
      <w:r>
        <w:rPr>
          <w:rFonts w:ascii="Times New Roman" w:hAnsi="Times New Roman" w:cs="Times New Roman" w:eastAsia="Times New Roman"/>
          <w:sz w:val="10"/>
          <w:szCs w:val="10"/>
          <w:color w:val="000000"/>
          <w:spacing w:val="0"/>
          <w:w w:val="100"/>
          <w:position w:val="0"/>
        </w:rPr>
      </w:r>
    </w:p>
    <w:p>
      <w:pPr>
        <w:spacing w:before="5" w:after="0" w:line="240" w:lineRule="auto"/>
        <w:ind w:right="-72"/>
        <w:jc w:val="left"/>
        <w:tabs>
          <w:tab w:pos="1420" w:val="left"/>
        </w:tabs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Arial" w:hAnsi="Arial" w:cs="Arial" w:eastAsia="Arial"/>
          <w:sz w:val="20"/>
          <w:szCs w:val="20"/>
          <w:color w:val="606060"/>
          <w:w w:val="110"/>
          <w:position w:val="2"/>
        </w:rPr>
        <w:t>!</w:t>
      </w:r>
      <w:r>
        <w:rPr>
          <w:rFonts w:ascii="Arial" w:hAnsi="Arial" w:cs="Arial" w:eastAsia="Arial"/>
          <w:sz w:val="20"/>
          <w:szCs w:val="20"/>
          <w:color w:val="606060"/>
          <w:spacing w:val="-18"/>
          <w:w w:val="111"/>
          <w:position w:val="2"/>
        </w:rPr>
        <w:t>i</w:t>
      </w:r>
      <w:r>
        <w:rPr>
          <w:rFonts w:ascii="Arial" w:hAnsi="Arial" w:cs="Arial" w:eastAsia="Arial"/>
          <w:sz w:val="20"/>
          <w:szCs w:val="20"/>
          <w:color w:val="343434"/>
          <w:spacing w:val="13"/>
          <w:w w:val="149"/>
          <w:position w:val="2"/>
        </w:rPr>
        <w:t>f</w:t>
      </w:r>
      <w:r>
        <w:rPr>
          <w:rFonts w:ascii="Arial" w:hAnsi="Arial" w:cs="Arial" w:eastAsia="Arial"/>
          <w:sz w:val="16"/>
          <w:szCs w:val="16"/>
          <w:color w:val="343434"/>
          <w:spacing w:val="0"/>
          <w:w w:val="77"/>
          <w:position w:val="2"/>
        </w:rPr>
        <w:t>;:ı</w:t>
      </w:r>
      <w:r>
        <w:rPr>
          <w:rFonts w:ascii="Arial" w:hAnsi="Arial" w:cs="Arial" w:eastAsia="Arial"/>
          <w:sz w:val="16"/>
          <w:szCs w:val="16"/>
          <w:color w:val="343434"/>
          <w:spacing w:val="15"/>
          <w:w w:val="100"/>
          <w:position w:val="2"/>
        </w:rPr>
        <w:t> </w:t>
      </w:r>
      <w:r>
        <w:rPr>
          <w:rFonts w:ascii="Arial" w:hAnsi="Arial" w:cs="Arial" w:eastAsia="Arial"/>
          <w:sz w:val="18"/>
          <w:szCs w:val="18"/>
          <w:color w:val="606060"/>
          <w:spacing w:val="0"/>
          <w:w w:val="100"/>
          <w:position w:val="0"/>
        </w:rPr>
        <w:t>y</w:t>
      </w:r>
      <w:r>
        <w:rPr>
          <w:rFonts w:ascii="Arial" w:hAnsi="Arial" w:cs="Arial" w:eastAsia="Arial"/>
          <w:sz w:val="18"/>
          <w:szCs w:val="18"/>
          <w:color w:val="606060"/>
          <w:spacing w:val="0"/>
          <w:w w:val="100"/>
          <w:position w:val="0"/>
        </w:rPr>
        <w:t>[\</w:t>
      </w:r>
      <w:r>
        <w:rPr>
          <w:rFonts w:ascii="Arial" w:hAnsi="Arial" w:cs="Arial" w:eastAsia="Arial"/>
          <w:sz w:val="18"/>
          <w:szCs w:val="18"/>
          <w:color w:val="606060"/>
          <w:spacing w:val="37"/>
          <w:w w:val="100"/>
          <w:position w:val="0"/>
        </w:rPr>
        <w:t> </w:t>
      </w:r>
      <w:r>
        <w:rPr>
          <w:rFonts w:ascii="Arial" w:hAnsi="Arial" w:cs="Arial" w:eastAsia="Arial"/>
          <w:sz w:val="18"/>
          <w:szCs w:val="18"/>
          <w:color w:val="909090"/>
          <w:spacing w:val="0"/>
          <w:w w:val="56"/>
          <w:position w:val="0"/>
        </w:rPr>
        <w:t>(</w:t>
      </w:r>
      <w:r>
        <w:rPr>
          <w:rFonts w:ascii="Arial" w:hAnsi="Arial" w:cs="Arial" w:eastAsia="Arial"/>
          <w:sz w:val="18"/>
          <w:szCs w:val="18"/>
          <w:color w:val="909090"/>
          <w:spacing w:val="0"/>
          <w:w w:val="100"/>
          <w:position w:val="0"/>
        </w:rPr>
        <w:tab/>
      </w:r>
      <w:r>
        <w:rPr>
          <w:rFonts w:ascii="Arial" w:hAnsi="Arial" w:cs="Arial" w:eastAsia="Arial"/>
          <w:sz w:val="18"/>
          <w:szCs w:val="18"/>
          <w:color w:val="909090"/>
          <w:spacing w:val="0"/>
          <w:w w:val="100"/>
          <w:position w:val="0"/>
        </w:rPr>
      </w:r>
      <w:r>
        <w:rPr>
          <w:rFonts w:ascii="Arial" w:hAnsi="Arial" w:cs="Arial" w:eastAsia="Arial"/>
          <w:sz w:val="18"/>
          <w:szCs w:val="18"/>
          <w:color w:val="777777"/>
          <w:spacing w:val="0"/>
          <w:w w:val="100"/>
          <w:i/>
          <w:position w:val="0"/>
        </w:rPr>
        <w:t>)</w:t>
      </w:r>
      <w:r>
        <w:rPr>
          <w:rFonts w:ascii="Arial" w:hAnsi="Arial" w:cs="Arial" w:eastAsia="Arial"/>
          <w:sz w:val="18"/>
          <w:szCs w:val="18"/>
          <w:color w:val="777777"/>
          <w:spacing w:val="0"/>
          <w:w w:val="100"/>
          <w:i/>
          <w:position w:val="0"/>
        </w:rPr>
        <w:t> </w:t>
      </w:r>
      <w:r>
        <w:rPr>
          <w:rFonts w:ascii="Arial" w:hAnsi="Arial" w:cs="Arial" w:eastAsia="Arial"/>
          <w:sz w:val="18"/>
          <w:szCs w:val="18"/>
          <w:color w:val="777777"/>
          <w:spacing w:val="41"/>
          <w:w w:val="100"/>
          <w:i/>
          <w:position w:val="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606060"/>
          <w:spacing w:val="0"/>
          <w:w w:val="100"/>
          <w:i/>
          <w:position w:val="0"/>
        </w:rPr>
        <w:t>'</w:t>
      </w:r>
      <w:r>
        <w:rPr>
          <w:rFonts w:ascii="Times New Roman" w:hAnsi="Times New Roman" w:cs="Times New Roman" w:eastAsia="Times New Roman"/>
          <w:sz w:val="16"/>
          <w:szCs w:val="16"/>
          <w:color w:val="606060"/>
          <w:spacing w:val="15"/>
          <w:w w:val="100"/>
          <w:i/>
          <w:position w:val="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909090"/>
          <w:spacing w:val="0"/>
          <w:w w:val="62"/>
          <w:i/>
          <w:position w:val="0"/>
        </w:rPr>
        <w:t>r</w:t>
      </w:r>
      <w:r>
        <w:rPr>
          <w:rFonts w:ascii="Times New Roman" w:hAnsi="Times New Roman" w:cs="Times New Roman" w:eastAsia="Times New Roman"/>
          <w:sz w:val="16"/>
          <w:szCs w:val="16"/>
          <w:color w:val="000000"/>
          <w:spacing w:val="0"/>
          <w:w w:val="100"/>
          <w:position w:val="0"/>
        </w:rPr>
      </w:r>
    </w:p>
    <w:p>
      <w:pPr>
        <w:spacing w:before="0" w:after="0" w:line="77" w:lineRule="exact"/>
        <w:ind w:right="-144"/>
        <w:jc w:val="left"/>
        <w:rPr>
          <w:rFonts w:ascii="Times New Roman" w:hAnsi="Times New Roman" w:cs="Times New Roman" w:eastAsia="Times New Roman"/>
          <w:sz w:val="69"/>
          <w:szCs w:val="69"/>
        </w:rPr>
      </w:pPr>
      <w:rPr/>
      <w:r>
        <w:rPr/>
        <w:br w:type="column"/>
      </w:r>
      <w:r>
        <w:rPr>
          <w:rFonts w:ascii="Courier New" w:hAnsi="Courier New" w:cs="Courier New" w:eastAsia="Courier New"/>
          <w:sz w:val="14"/>
          <w:szCs w:val="14"/>
          <w:color w:val="46579C"/>
          <w:spacing w:val="0"/>
          <w:w w:val="51"/>
          <w:position w:val="29"/>
        </w:rPr>
        <w:t>..</w:t>
      </w:r>
      <w:r>
        <w:rPr>
          <w:rFonts w:ascii="Courier New" w:hAnsi="Courier New" w:cs="Courier New" w:eastAsia="Courier New"/>
          <w:sz w:val="14"/>
          <w:szCs w:val="14"/>
          <w:color w:val="46579C"/>
          <w:spacing w:val="-3"/>
          <w:w w:val="51"/>
          <w:position w:val="29"/>
        </w:rPr>
        <w:t>.</w:t>
      </w:r>
      <w:r>
        <w:rPr>
          <w:rFonts w:ascii="Courier New" w:hAnsi="Courier New" w:cs="Courier New" w:eastAsia="Courier New"/>
          <w:sz w:val="12"/>
          <w:szCs w:val="12"/>
          <w:color w:val="46579C"/>
          <w:spacing w:val="0"/>
          <w:w w:val="51"/>
          <w:position w:val="29"/>
        </w:rPr>
        <w:t>....</w:t>
      </w:r>
      <w:r>
        <w:rPr>
          <w:rFonts w:ascii="Courier New" w:hAnsi="Courier New" w:cs="Courier New" w:eastAsia="Courier New"/>
          <w:sz w:val="12"/>
          <w:szCs w:val="12"/>
          <w:color w:val="46579C"/>
          <w:spacing w:val="11"/>
          <w:w w:val="51"/>
          <w:position w:val="29"/>
        </w:rPr>
        <w:t> </w:t>
      </w:r>
      <w:r>
        <w:rPr>
          <w:rFonts w:ascii="Times New Roman" w:hAnsi="Times New Roman" w:cs="Times New Roman" w:eastAsia="Times New Roman"/>
          <w:sz w:val="69"/>
          <w:szCs w:val="69"/>
          <w:color w:val="3F4874"/>
          <w:spacing w:val="0"/>
          <w:w w:val="51"/>
          <w:position w:val="13"/>
        </w:rPr>
        <w:t>.,</w:t>
      </w:r>
      <w:r>
        <w:rPr>
          <w:rFonts w:ascii="Times New Roman" w:hAnsi="Times New Roman" w:cs="Times New Roman" w:eastAsia="Times New Roman"/>
          <w:sz w:val="69"/>
          <w:szCs w:val="69"/>
          <w:color w:val="000000"/>
          <w:spacing w:val="0"/>
          <w:w w:val="100"/>
          <w:position w:val="0"/>
        </w:rPr>
      </w:r>
    </w:p>
    <w:p>
      <w:pPr>
        <w:spacing w:before="0" w:after="0" w:line="168" w:lineRule="exact"/>
        <w:ind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Birim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34" w:after="0" w:line="233" w:lineRule="exact"/>
        <w:ind w:right="-20"/>
        <w:jc w:val="left"/>
        <w:rPr>
          <w:rFonts w:ascii="Arial" w:hAnsi="Arial" w:cs="Arial" w:eastAsia="Arial"/>
          <w:sz w:val="37"/>
          <w:szCs w:val="37"/>
        </w:rPr>
      </w:pPr>
      <w:rPr/>
      <w:r>
        <w:rPr/>
        <w:br w:type="column"/>
      </w:r>
      <w:r>
        <w:rPr>
          <w:rFonts w:ascii="Arial" w:hAnsi="Arial" w:cs="Arial" w:eastAsia="Arial"/>
          <w:sz w:val="37"/>
          <w:szCs w:val="37"/>
          <w:color w:val="909090"/>
          <w:w w:val="75"/>
          <w:position w:val="-16"/>
        </w:rPr>
        <w:t>·</w:t>
      </w:r>
      <w:r>
        <w:rPr>
          <w:rFonts w:ascii="Arial" w:hAnsi="Arial" w:cs="Arial" w:eastAsia="Arial"/>
          <w:sz w:val="37"/>
          <w:szCs w:val="37"/>
          <w:color w:val="909090"/>
          <w:spacing w:val="-61"/>
          <w:w w:val="75"/>
          <w:position w:val="-16"/>
        </w:rPr>
        <w:t>·</w:t>
      </w:r>
      <w:r>
        <w:rPr>
          <w:rFonts w:ascii="Arial" w:hAnsi="Arial" w:cs="Arial" w:eastAsia="Arial"/>
          <w:sz w:val="37"/>
          <w:szCs w:val="37"/>
          <w:color w:val="606060"/>
          <w:spacing w:val="0"/>
          <w:w w:val="33"/>
          <w:position w:val="-16"/>
        </w:rPr>
        <w:t>""</w:t>
      </w:r>
      <w:r>
        <w:rPr>
          <w:rFonts w:ascii="Arial" w:hAnsi="Arial" w:cs="Arial" w:eastAsia="Arial"/>
          <w:sz w:val="37"/>
          <w:szCs w:val="37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300" w:bottom="280" w:left="260" w:right="320"/>
          <w:cols w:num="5" w:equalWidth="0">
            <w:col w:w="886" w:space="951"/>
            <w:col w:w="1751" w:space="2274"/>
            <w:col w:w="497" w:space="2155"/>
            <w:col w:w="1014" w:space="163"/>
            <w:col w:w="1649"/>
          </w:cols>
        </w:sectPr>
      </w:pPr>
      <w:rPr/>
    </w:p>
    <w:p>
      <w:pPr>
        <w:spacing w:before="0" w:after="0" w:line="217" w:lineRule="exact"/>
        <w:ind w:left="1808" w:right="-20"/>
        <w:jc w:val="left"/>
        <w:tabs>
          <w:tab w:pos="3040" w:val="left"/>
          <w:tab w:pos="3420" w:val="left"/>
          <w:tab w:pos="4900" w:val="left"/>
          <w:tab w:pos="5360" w:val="left"/>
          <w:tab w:pos="9460" w:val="left"/>
          <w:tab w:pos="10180" w:val="left"/>
        </w:tabs>
        <w:rPr>
          <w:rFonts w:ascii="Arial" w:hAnsi="Arial" w:cs="Arial" w:eastAsia="Arial"/>
          <w:sz w:val="31"/>
          <w:szCs w:val="31"/>
        </w:rPr>
      </w:pPr>
      <w:rPr/>
      <w:r>
        <w:rPr>
          <w:rFonts w:ascii="Arial" w:hAnsi="Arial" w:cs="Arial" w:eastAsia="Arial"/>
          <w:sz w:val="20"/>
          <w:szCs w:val="20"/>
          <w:color w:val="343434"/>
          <w:spacing w:val="0"/>
          <w:w w:val="76"/>
          <w:position w:val="1"/>
        </w:rPr>
        <w:t>1.P&lt;</w:t>
      </w:r>
      <w:r>
        <w:rPr>
          <w:rFonts w:ascii="Arial" w:hAnsi="Arial" w:cs="Arial" w:eastAsia="Arial"/>
          <w:sz w:val="20"/>
          <w:szCs w:val="20"/>
          <w:color w:val="343434"/>
          <w:spacing w:val="15"/>
          <w:w w:val="76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-13"/>
          <w:w w:val="140"/>
          <w:position w:val="1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F4874"/>
          <w:spacing w:val="0"/>
          <w:w w:val="203"/>
          <w:position w:val="1"/>
        </w:rPr>
        <w:t>$</w:t>
      </w:r>
      <w:r>
        <w:rPr>
          <w:rFonts w:ascii="Times New Roman" w:hAnsi="Times New Roman" w:cs="Times New Roman" w:eastAsia="Times New Roman"/>
          <w:sz w:val="19"/>
          <w:szCs w:val="19"/>
          <w:color w:val="3F4874"/>
          <w:spacing w:val="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47"/>
          <w:position w:val="1"/>
        </w:rPr>
        <w:t>&lt;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47"/>
          <w:position w:val="1"/>
        </w:rPr>
        <w:t>   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47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979"/>
          <w:spacing w:val="0"/>
          <w:w w:val="147"/>
          <w:position w:val="1"/>
        </w:rPr>
        <w:t>·</w:t>
      </w:r>
      <w:r>
        <w:rPr>
          <w:rFonts w:ascii="Times New Roman" w:hAnsi="Times New Roman" w:cs="Times New Roman" w:eastAsia="Times New Roman"/>
          <w:sz w:val="19"/>
          <w:szCs w:val="19"/>
          <w:color w:val="545979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45979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0"/>
          <w:w w:val="100"/>
          <w:position w:val="1"/>
        </w:rPr>
        <w:t>·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777777"/>
          <w:spacing w:val="0"/>
          <w:w w:val="100"/>
          <w:position w:val="1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777777"/>
          <w:spacing w:val="-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iri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7"/>
        </w:rPr>
        <w:t>mit</w:t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7"/>
        </w:rPr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-7"/>
        </w:rPr>
        <w:t>ÜNEY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-7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5"/>
          <w:w w:val="100"/>
          <w:position w:val="-7"/>
        </w:rPr>
        <w:t> </w:t>
      </w:r>
      <w:r>
        <w:rPr>
          <w:rFonts w:ascii="Arial" w:hAnsi="Arial" w:cs="Arial" w:eastAsia="Arial"/>
          <w:sz w:val="26"/>
          <w:szCs w:val="26"/>
          <w:color w:val="606060"/>
          <w:spacing w:val="0"/>
          <w:w w:val="100"/>
          <w:position w:val="-8"/>
        </w:rPr>
        <w:t>u</w:t>
      </w:r>
      <w:r>
        <w:rPr>
          <w:rFonts w:ascii="Arial" w:hAnsi="Arial" w:cs="Arial" w:eastAsia="Arial"/>
          <w:sz w:val="26"/>
          <w:szCs w:val="26"/>
          <w:color w:val="606060"/>
          <w:spacing w:val="-65"/>
          <w:w w:val="100"/>
          <w:position w:val="-8"/>
        </w:rPr>
        <w:t> </w:t>
      </w:r>
      <w:r>
        <w:rPr>
          <w:rFonts w:ascii="Arial" w:hAnsi="Arial" w:cs="Arial" w:eastAsia="Arial"/>
          <w:sz w:val="26"/>
          <w:szCs w:val="26"/>
          <w:color w:val="606060"/>
          <w:spacing w:val="0"/>
          <w:w w:val="100"/>
          <w:position w:val="-8"/>
        </w:rPr>
        <w:tab/>
      </w:r>
      <w:r>
        <w:rPr>
          <w:rFonts w:ascii="Arial" w:hAnsi="Arial" w:cs="Arial" w:eastAsia="Arial"/>
          <w:sz w:val="26"/>
          <w:szCs w:val="26"/>
          <w:color w:val="606060"/>
          <w:spacing w:val="0"/>
          <w:w w:val="100"/>
          <w:position w:val="-8"/>
        </w:rPr>
      </w:r>
      <w:r>
        <w:rPr>
          <w:rFonts w:ascii="Arial" w:hAnsi="Arial" w:cs="Arial" w:eastAsia="Arial"/>
          <w:sz w:val="31"/>
          <w:szCs w:val="31"/>
          <w:color w:val="606060"/>
          <w:spacing w:val="0"/>
          <w:w w:val="100"/>
          <w:position w:val="-20"/>
        </w:rPr>
        <w:t>?.</w:t>
      </w:r>
      <w:r>
        <w:rPr>
          <w:rFonts w:ascii="Arial" w:hAnsi="Arial" w:cs="Arial" w:eastAsia="Arial"/>
          <w:sz w:val="31"/>
          <w:szCs w:val="31"/>
          <w:color w:val="606060"/>
          <w:spacing w:val="-73"/>
          <w:w w:val="100"/>
          <w:position w:val="-20"/>
        </w:rPr>
        <w:t> </w:t>
      </w:r>
      <w:r>
        <w:rPr>
          <w:rFonts w:ascii="Arial" w:hAnsi="Arial" w:cs="Arial" w:eastAsia="Arial"/>
          <w:sz w:val="31"/>
          <w:szCs w:val="31"/>
          <w:color w:val="606060"/>
          <w:spacing w:val="0"/>
          <w:w w:val="100"/>
          <w:position w:val="-20"/>
        </w:rPr>
        <w:tab/>
      </w:r>
      <w:r>
        <w:rPr>
          <w:rFonts w:ascii="Arial" w:hAnsi="Arial" w:cs="Arial" w:eastAsia="Arial"/>
          <w:sz w:val="31"/>
          <w:szCs w:val="31"/>
          <w:color w:val="606060"/>
          <w:spacing w:val="0"/>
          <w:w w:val="100"/>
          <w:position w:val="-20"/>
        </w:rPr>
      </w:r>
      <w:r>
        <w:rPr>
          <w:rFonts w:ascii="Arial" w:hAnsi="Arial" w:cs="Arial" w:eastAsia="Arial"/>
          <w:sz w:val="31"/>
          <w:szCs w:val="31"/>
          <w:color w:val="343434"/>
          <w:spacing w:val="0"/>
          <w:w w:val="75"/>
          <w:position w:val="-20"/>
        </w:rPr>
        <w:t>•</w:t>
      </w:r>
      <w:r>
        <w:rPr>
          <w:rFonts w:ascii="Arial" w:hAnsi="Arial" w:cs="Arial" w:eastAsia="Arial"/>
          <w:sz w:val="31"/>
          <w:szCs w:val="31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300" w:bottom="280" w:left="260" w:right="320"/>
        </w:sectPr>
      </w:pPr>
      <w:rPr/>
    </w:p>
    <w:p>
      <w:pPr>
        <w:spacing w:before="0" w:after="0" w:line="290" w:lineRule="exact"/>
        <w:ind w:right="-20"/>
        <w:jc w:val="right"/>
        <w:rPr>
          <w:rFonts w:ascii="Arial" w:hAnsi="Arial" w:cs="Arial" w:eastAsia="Arial"/>
          <w:sz w:val="27"/>
          <w:szCs w:val="27"/>
        </w:rPr>
      </w:pPr>
      <w:rPr/>
      <w:r>
        <w:rPr>
          <w:rFonts w:ascii="Arial" w:hAnsi="Arial" w:cs="Arial" w:eastAsia="Arial"/>
          <w:sz w:val="27"/>
          <w:szCs w:val="27"/>
          <w:color w:val="2D3472"/>
          <w:spacing w:val="0"/>
          <w:w w:val="119"/>
        </w:rPr>
        <w:t>VIJ</w:t>
      </w:r>
      <w:r>
        <w:rPr>
          <w:rFonts w:ascii="Arial" w:hAnsi="Arial" w:cs="Arial" w:eastAsia="Arial"/>
          <w:sz w:val="27"/>
          <w:szCs w:val="27"/>
          <w:color w:val="000000"/>
          <w:spacing w:val="0"/>
          <w:w w:val="100"/>
        </w:rPr>
      </w:r>
    </w:p>
    <w:p>
      <w:pPr>
        <w:spacing w:before="79" w:after="0" w:line="240" w:lineRule="auto"/>
        <w:ind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5"/>
        </w:rPr>
        <w:t>Çavuşu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149" w:lineRule="exact"/>
        <w:ind w:left="924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2D3D99"/>
          <w:spacing w:val="0"/>
          <w:w w:val="203"/>
          <w:b/>
          <w:bCs/>
          <w:position w:val="-2"/>
        </w:rPr>
        <w:t>t&amp;-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160" w:lineRule="exact"/>
        <w:ind w:left="775" w:right="-20"/>
        <w:jc w:val="left"/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8"/>
          <w:szCs w:val="18"/>
          <w:color w:val="606060"/>
          <w:spacing w:val="0"/>
          <w:w w:val="95"/>
          <w:b/>
          <w:bCs/>
          <w:position w:val="1"/>
        </w:rPr>
        <w:t>t.:</w:t>
      </w:r>
      <w:r>
        <w:rPr>
          <w:rFonts w:ascii="Arial" w:hAnsi="Arial" w:cs="Arial" w:eastAsia="Arial"/>
          <w:sz w:val="18"/>
          <w:szCs w:val="18"/>
          <w:color w:val="606060"/>
          <w:spacing w:val="0"/>
          <w:w w:val="95"/>
          <w:b/>
          <w:bCs/>
          <w:position w:val="1"/>
        </w:rPr>
        <w:t>r</w:t>
      </w:r>
      <w:r>
        <w:rPr>
          <w:rFonts w:ascii="Arial" w:hAnsi="Arial" w:cs="Arial" w:eastAsia="Arial"/>
          <w:sz w:val="18"/>
          <w:szCs w:val="18"/>
          <w:color w:val="606060"/>
          <w:spacing w:val="-10"/>
          <w:w w:val="95"/>
          <w:b/>
          <w:bCs/>
          <w:position w:val="1"/>
        </w:rPr>
        <w:t> </w:t>
      </w:r>
      <w:r>
        <w:rPr>
          <w:rFonts w:ascii="Arial" w:hAnsi="Arial" w:cs="Arial" w:eastAsia="Arial"/>
          <w:sz w:val="18"/>
          <w:szCs w:val="18"/>
          <w:color w:val="3F4874"/>
          <w:spacing w:val="0"/>
          <w:w w:val="100"/>
          <w:b/>
          <w:bCs/>
          <w:position w:val="1"/>
        </w:rPr>
        <w:t>lA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71" w:after="0" w:line="172" w:lineRule="exact"/>
        <w:ind w:left="134" w:right="-20"/>
        <w:jc w:val="left"/>
        <w:rPr>
          <w:rFonts w:ascii="Arial" w:hAnsi="Arial" w:cs="Arial" w:eastAsia="Arial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34.134644pt;margin-top:7.797171pt;width:37.388162pt;height:19.5pt;mso-position-horizontal-relative:page;mso-position-vertical-relative:paragraph;z-index:-15152" type="#_x0000_t202" filled="f" stroked="f">
            <v:textbox inset="0,0,0,0">
              <w:txbxContent>
                <w:p>
                  <w:pPr>
                    <w:spacing w:before="0" w:after="0" w:line="390" w:lineRule="exact"/>
                    <w:ind w:right="-99"/>
                    <w:jc w:val="left"/>
                    <w:rPr>
                      <w:rFonts w:ascii="Times New Roman" w:hAnsi="Times New Roman" w:cs="Times New Roman" w:eastAsia="Times New Roman"/>
                      <w:sz w:val="39"/>
                      <w:szCs w:val="39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39"/>
                      <w:szCs w:val="39"/>
                      <w:color w:val="3F4874"/>
                      <w:w w:val="58"/>
                    </w:rPr>
                    <w:t>Mjl</w:t>
                  </w:r>
                  <w:r>
                    <w:rPr>
                      <w:rFonts w:ascii="Times New Roman" w:hAnsi="Times New Roman" w:cs="Times New Roman" w:eastAsia="Times New Roman"/>
                      <w:sz w:val="39"/>
                      <w:szCs w:val="39"/>
                      <w:color w:val="3F4874"/>
                      <w:spacing w:val="-4"/>
                      <w:w w:val="58"/>
                    </w:rPr>
                    <w:t>a</w:t>
                  </w:r>
                  <w:r>
                    <w:rPr>
                      <w:rFonts w:ascii="Times New Roman" w:hAnsi="Times New Roman" w:cs="Times New Roman" w:eastAsia="Times New Roman"/>
                      <w:sz w:val="39"/>
                      <w:szCs w:val="39"/>
                      <w:color w:val="4B4B4B"/>
                      <w:spacing w:val="0"/>
                      <w:w w:val="45"/>
                    </w:rPr>
                    <w:t>nıııe</w:t>
                  </w:r>
                  <w:r>
                    <w:rPr>
                      <w:rFonts w:ascii="Times New Roman" w:hAnsi="Times New Roman" w:cs="Times New Roman" w:eastAsia="Times New Roman"/>
                      <w:sz w:val="39"/>
                      <w:szCs w:val="39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9"/>
          <w:szCs w:val="19"/>
          <w:color w:val="2D3472"/>
          <w:spacing w:val="0"/>
          <w:w w:val="123"/>
          <w:position w:val="-4"/>
        </w:rPr>
        <w:t>.</w:t>
      </w:r>
      <w:r>
        <w:rPr>
          <w:rFonts w:ascii="Arial" w:hAnsi="Arial" w:cs="Arial" w:eastAsia="Arial"/>
          <w:sz w:val="19"/>
          <w:szCs w:val="19"/>
          <w:color w:val="2D3472"/>
          <w:spacing w:val="-25"/>
          <w:w w:val="123"/>
          <w:position w:val="-4"/>
        </w:rPr>
        <w:t>,</w:t>
      </w:r>
      <w:r>
        <w:rPr>
          <w:rFonts w:ascii="Arial" w:hAnsi="Arial" w:cs="Arial" w:eastAsia="Arial"/>
          <w:sz w:val="19"/>
          <w:szCs w:val="19"/>
          <w:color w:val="343434"/>
          <w:spacing w:val="0"/>
          <w:w w:val="123"/>
          <w:position w:val="-4"/>
        </w:rPr>
        <w:t>.</w:t>
      </w:r>
      <w:r>
        <w:rPr>
          <w:rFonts w:ascii="Arial" w:hAnsi="Arial" w:cs="Arial" w:eastAsia="Arial"/>
          <w:sz w:val="19"/>
          <w:szCs w:val="19"/>
          <w:color w:val="343434"/>
          <w:spacing w:val="-29"/>
          <w:w w:val="123"/>
          <w:position w:val="-4"/>
        </w:rPr>
        <w:t>,</w:t>
      </w:r>
      <w:r>
        <w:rPr>
          <w:rFonts w:ascii="Arial" w:hAnsi="Arial" w:cs="Arial" w:eastAsia="Arial"/>
          <w:sz w:val="19"/>
          <w:szCs w:val="19"/>
          <w:color w:val="1F2166"/>
          <w:spacing w:val="0"/>
          <w:w w:val="123"/>
          <w:position w:val="-4"/>
        </w:rPr>
        <w:t>;</w:t>
      </w:r>
      <w:r>
        <w:rPr>
          <w:rFonts w:ascii="Arial" w:hAnsi="Arial" w:cs="Arial" w:eastAsia="Arial"/>
          <w:sz w:val="19"/>
          <w:szCs w:val="19"/>
          <w:color w:val="1F2166"/>
          <w:spacing w:val="-7"/>
          <w:w w:val="123"/>
          <w:position w:val="-4"/>
        </w:rPr>
        <w:t> </w:t>
      </w:r>
      <w:r>
        <w:rPr>
          <w:rFonts w:ascii="Arial" w:hAnsi="Arial" w:cs="Arial" w:eastAsia="Arial"/>
          <w:sz w:val="19"/>
          <w:szCs w:val="19"/>
          <w:color w:val="343434"/>
          <w:spacing w:val="0"/>
          <w:w w:val="100"/>
          <w:i/>
          <w:position w:val="-4"/>
        </w:rPr>
        <w:t>.</w:t>
      </w:r>
      <w:r>
        <w:rPr>
          <w:rFonts w:ascii="Arial" w:hAnsi="Arial" w:cs="Arial" w:eastAsia="Arial"/>
          <w:sz w:val="19"/>
          <w:szCs w:val="19"/>
          <w:color w:val="343434"/>
          <w:spacing w:val="-2"/>
          <w:w w:val="100"/>
          <w:i/>
          <w:position w:val="-4"/>
        </w:rPr>
        <w:t>,</w:t>
      </w:r>
      <w:r>
        <w:rPr>
          <w:rFonts w:ascii="Arial" w:hAnsi="Arial" w:cs="Arial" w:eastAsia="Arial"/>
          <w:sz w:val="19"/>
          <w:szCs w:val="19"/>
          <w:color w:val="606060"/>
          <w:spacing w:val="0"/>
          <w:w w:val="100"/>
          <w:i/>
          <w:position w:val="-4"/>
        </w:rPr>
        <w:t>a</w:t>
      </w:r>
      <w:r>
        <w:rPr>
          <w:rFonts w:ascii="Arial" w:hAnsi="Arial" w:cs="Arial" w:eastAsia="Arial"/>
          <w:sz w:val="19"/>
          <w:szCs w:val="19"/>
          <w:color w:val="606060"/>
          <w:spacing w:val="5"/>
          <w:w w:val="100"/>
          <w:i/>
          <w:position w:val="-4"/>
        </w:rPr>
        <w:t> </w:t>
      </w:r>
      <w:r>
        <w:rPr>
          <w:rFonts w:ascii="Arial" w:hAnsi="Arial" w:cs="Arial" w:eastAsia="Arial"/>
          <w:sz w:val="19"/>
          <w:szCs w:val="19"/>
          <w:color w:val="777777"/>
          <w:spacing w:val="0"/>
          <w:w w:val="100"/>
          <w:i/>
          <w:position w:val="-4"/>
        </w:rPr>
        <w:t>?</w:t>
      </w:r>
      <w:r>
        <w:rPr>
          <w:rFonts w:ascii="Arial" w:hAnsi="Arial" w:cs="Arial" w:eastAsia="Arial"/>
          <w:sz w:val="19"/>
          <w:szCs w:val="19"/>
          <w:color w:val="777777"/>
          <w:spacing w:val="-3"/>
          <w:w w:val="100"/>
          <w:i/>
          <w:position w:val="-4"/>
        </w:rPr>
        <w:t> </w:t>
      </w:r>
      <w:r>
        <w:rPr>
          <w:rFonts w:ascii="Arial" w:hAnsi="Arial" w:cs="Arial" w:eastAsia="Arial"/>
          <w:sz w:val="19"/>
          <w:szCs w:val="19"/>
          <w:color w:val="909090"/>
          <w:spacing w:val="0"/>
          <w:w w:val="81"/>
          <w:i/>
          <w:position w:val="-4"/>
        </w:rPr>
        <w:t>l</w:t>
      </w:r>
      <w:r>
        <w:rPr>
          <w:rFonts w:ascii="Arial" w:hAnsi="Arial" w:cs="Arial" w:eastAsia="Arial"/>
          <w:sz w:val="19"/>
          <w:szCs w:val="19"/>
          <w:color w:val="909090"/>
          <w:spacing w:val="-4"/>
          <w:w w:val="80"/>
          <w:i/>
          <w:position w:val="-4"/>
        </w:rPr>
        <w:t>.</w:t>
      </w:r>
      <w:r>
        <w:rPr>
          <w:rFonts w:ascii="Arial" w:hAnsi="Arial" w:cs="Arial" w:eastAsia="Arial"/>
          <w:sz w:val="19"/>
          <w:szCs w:val="19"/>
          <w:color w:val="777777"/>
          <w:spacing w:val="0"/>
          <w:w w:val="307"/>
          <w:position w:val="-4"/>
        </w:rPr>
        <w:t>;</w:t>
      </w:r>
      <w:r>
        <w:rPr>
          <w:rFonts w:ascii="Arial" w:hAnsi="Arial" w:cs="Arial" w:eastAsia="Arial"/>
          <w:sz w:val="19"/>
          <w:szCs w:val="19"/>
          <w:color w:val="777777"/>
          <w:spacing w:val="-10"/>
          <w:w w:val="100"/>
          <w:position w:val="-4"/>
        </w:rPr>
        <w:t> </w:t>
      </w:r>
      <w:r>
        <w:rPr>
          <w:rFonts w:ascii="Arial" w:hAnsi="Arial" w:cs="Arial" w:eastAsia="Arial"/>
          <w:sz w:val="19"/>
          <w:szCs w:val="19"/>
          <w:color w:val="A7A7A7"/>
          <w:spacing w:val="0"/>
          <w:w w:val="226"/>
          <w:position w:val="-4"/>
        </w:rPr>
        <w:t>: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90" w:lineRule="exact"/>
        <w:ind w:left="795" w:right="-91"/>
        <w:jc w:val="left"/>
        <w:rPr>
          <w:rFonts w:ascii="Times New Roman" w:hAnsi="Times New Roman" w:cs="Times New Roman" w:eastAsia="Times New Roman"/>
          <w:sz w:val="34"/>
          <w:szCs w:val="34"/>
        </w:rPr>
      </w:pPr>
      <w:rPr/>
      <w:r>
        <w:rPr>
          <w:rFonts w:ascii="Times New Roman" w:hAnsi="Times New Roman" w:cs="Times New Roman" w:eastAsia="Times New Roman"/>
          <w:sz w:val="34"/>
          <w:szCs w:val="34"/>
          <w:color w:val="606060"/>
          <w:w w:val="69"/>
          <w:position w:val="1"/>
        </w:rPr>
        <w:t>Şf</w:t>
      </w:r>
      <w:r>
        <w:rPr>
          <w:rFonts w:ascii="Times New Roman" w:hAnsi="Times New Roman" w:cs="Times New Roman" w:eastAsia="Times New Roman"/>
          <w:sz w:val="34"/>
          <w:szCs w:val="34"/>
          <w:color w:val="A7A7A7"/>
          <w:spacing w:val="15"/>
          <w:w w:val="28"/>
          <w:position w:val="1"/>
        </w:rPr>
        <w:t>-</w:t>
      </w:r>
      <w:r>
        <w:rPr>
          <w:rFonts w:ascii="Times New Roman" w:hAnsi="Times New Roman" w:cs="Times New Roman" w:eastAsia="Times New Roman"/>
          <w:sz w:val="34"/>
          <w:szCs w:val="34"/>
          <w:color w:val="909090"/>
          <w:spacing w:val="-61"/>
          <w:w w:val="54"/>
          <w:position w:val="1"/>
        </w:rPr>
        <w:t>;</w:t>
      </w:r>
      <w:r>
        <w:rPr>
          <w:rFonts w:ascii="Times New Roman" w:hAnsi="Times New Roman" w:cs="Times New Roman" w:eastAsia="Times New Roman"/>
          <w:sz w:val="34"/>
          <w:szCs w:val="34"/>
          <w:color w:val="343434"/>
          <w:spacing w:val="-46"/>
          <w:w w:val="68"/>
          <w:position w:val="1"/>
        </w:rPr>
        <w:t>·</w:t>
      </w:r>
      <w:r>
        <w:rPr>
          <w:rFonts w:ascii="Times New Roman" w:hAnsi="Times New Roman" w:cs="Times New Roman" w:eastAsia="Times New Roman"/>
          <w:sz w:val="34"/>
          <w:szCs w:val="34"/>
          <w:color w:val="909090"/>
          <w:spacing w:val="0"/>
          <w:w w:val="55"/>
          <w:position w:val="1"/>
        </w:rPr>
        <w:t>··</w:t>
      </w:r>
      <w:r>
        <w:rPr>
          <w:rFonts w:ascii="Times New Roman" w:hAnsi="Times New Roman" w:cs="Times New Roman" w:eastAsia="Times New Roman"/>
          <w:sz w:val="34"/>
          <w:szCs w:val="34"/>
          <w:color w:val="909090"/>
          <w:spacing w:val="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34"/>
          <w:szCs w:val="34"/>
          <w:color w:val="909090"/>
          <w:spacing w:val="0"/>
          <w:w w:val="54"/>
          <w:position w:val="1"/>
        </w:rPr>
        <w:t>;-,</w:t>
      </w:r>
      <w:r>
        <w:rPr>
          <w:rFonts w:ascii="Times New Roman" w:hAnsi="Times New Roman" w:cs="Times New Roman" w:eastAsia="Times New Roman"/>
          <w:sz w:val="34"/>
          <w:szCs w:val="34"/>
          <w:color w:val="909090"/>
          <w:spacing w:val="0"/>
          <w:w w:val="54"/>
          <w:position w:val="1"/>
        </w:rPr>
        <w:t>.</w:t>
      </w:r>
      <w:r>
        <w:rPr>
          <w:rFonts w:ascii="Times New Roman" w:hAnsi="Times New Roman" w:cs="Times New Roman" w:eastAsia="Times New Roman"/>
          <w:sz w:val="34"/>
          <w:szCs w:val="34"/>
          <w:color w:val="909090"/>
          <w:spacing w:val="9"/>
          <w:w w:val="54"/>
          <w:position w:val="1"/>
        </w:rPr>
        <w:t> </w:t>
      </w:r>
      <w:r>
        <w:rPr>
          <w:rFonts w:ascii="Times New Roman" w:hAnsi="Times New Roman" w:cs="Times New Roman" w:eastAsia="Times New Roman"/>
          <w:sz w:val="34"/>
          <w:szCs w:val="34"/>
          <w:color w:val="777777"/>
          <w:spacing w:val="3"/>
          <w:w w:val="47"/>
          <w:position w:val="1"/>
        </w:rPr>
        <w:t>(</w:t>
      </w:r>
      <w:r>
        <w:rPr>
          <w:rFonts w:ascii="Times New Roman" w:hAnsi="Times New Roman" w:cs="Times New Roman" w:eastAsia="Times New Roman"/>
          <w:sz w:val="34"/>
          <w:szCs w:val="34"/>
          <w:color w:val="A7A7A7"/>
          <w:spacing w:val="0"/>
          <w:w w:val="182"/>
          <w:position w:val="1"/>
        </w:rPr>
        <w:t>;</w:t>
      </w:r>
      <w:r>
        <w:rPr>
          <w:rFonts w:ascii="Times New Roman" w:hAnsi="Times New Roman" w:cs="Times New Roman" w:eastAsia="Times New Roman"/>
          <w:sz w:val="34"/>
          <w:szCs w:val="34"/>
          <w:color w:val="000000"/>
          <w:spacing w:val="0"/>
          <w:w w:val="100"/>
          <w:position w:val="0"/>
        </w:rPr>
      </w:r>
    </w:p>
    <w:p>
      <w:pPr>
        <w:spacing w:before="2" w:after="0" w:line="100" w:lineRule="exact"/>
        <w:jc w:val="left"/>
        <w:rPr>
          <w:sz w:val="10"/>
          <w:szCs w:val="10"/>
        </w:rPr>
      </w:pPr>
      <w:rPr/>
      <w:r>
        <w:rPr/>
        <w:br w:type="column"/>
      </w:r>
      <w:r>
        <w:rPr>
          <w:sz w:val="10"/>
          <w:szCs w:val="10"/>
        </w:rPr>
      </w:r>
    </w:p>
    <w:p>
      <w:pPr>
        <w:spacing w:before="0" w:after="0" w:line="240" w:lineRule="auto"/>
        <w:ind w:right="-67"/>
        <w:jc w:val="left"/>
        <w:tabs>
          <w:tab w:pos="340" w:val="left"/>
        </w:tabs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8"/>
          <w:szCs w:val="18"/>
          <w:color w:val="A7A7A7"/>
          <w:spacing w:val="0"/>
          <w:w w:val="75"/>
        </w:rPr>
        <w:t>'"</w:t>
      </w:r>
      <w:r>
        <w:rPr>
          <w:rFonts w:ascii="Arial" w:hAnsi="Arial" w:cs="Arial" w:eastAsia="Arial"/>
          <w:sz w:val="18"/>
          <w:szCs w:val="18"/>
          <w:color w:val="A7A7A7"/>
          <w:spacing w:val="0"/>
          <w:w w:val="100"/>
        </w:rPr>
        <w:tab/>
      </w:r>
      <w:r>
        <w:rPr>
          <w:rFonts w:ascii="Arial" w:hAnsi="Arial" w:cs="Arial" w:eastAsia="Arial"/>
          <w:sz w:val="18"/>
          <w:szCs w:val="18"/>
          <w:color w:val="A7A7A7"/>
          <w:spacing w:val="0"/>
          <w:w w:val="159"/>
        </w:rPr>
        <w:t>.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</w:r>
    </w:p>
    <w:p>
      <w:pPr>
        <w:spacing w:before="0" w:after="0" w:line="174" w:lineRule="exact"/>
        <w:ind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909090"/>
          <w:spacing w:val="0"/>
          <w:w w:val="135"/>
        </w:rPr>
        <w:t>,</w:t>
      </w:r>
      <w:r>
        <w:rPr>
          <w:rFonts w:ascii="Times New Roman" w:hAnsi="Times New Roman" w:cs="Times New Roman" w:eastAsia="Times New Roman"/>
          <w:sz w:val="17"/>
          <w:szCs w:val="17"/>
          <w:color w:val="909090"/>
          <w:spacing w:val="-23"/>
          <w:w w:val="13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606060"/>
          <w:spacing w:val="-9"/>
          <w:w w:val="228"/>
        </w:rPr>
        <w:t>'</w:t>
      </w:r>
      <w:r>
        <w:rPr>
          <w:rFonts w:ascii="Times New Roman" w:hAnsi="Times New Roman" w:cs="Times New Roman" w:eastAsia="Times New Roman"/>
          <w:sz w:val="17"/>
          <w:szCs w:val="17"/>
          <w:color w:val="BCBCBC"/>
          <w:spacing w:val="0"/>
          <w:w w:val="164"/>
        </w:rPr>
        <w:t>·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300" w:bottom="280" w:left="260" w:right="320"/>
          <w:cols w:num="5" w:equalWidth="0">
            <w:col w:w="2821" w:space="2040"/>
            <w:col w:w="1162" w:space="2400"/>
            <w:col w:w="1810" w:space="128"/>
            <w:col w:w="434" w:space="102"/>
            <w:col w:w="443"/>
          </w:cols>
        </w:sectPr>
      </w:pPr>
      <w:rPr/>
    </w:p>
    <w:p>
      <w:pPr>
        <w:spacing w:before="15" w:after="0" w:line="133" w:lineRule="exact"/>
        <w:ind w:right="-20"/>
        <w:jc w:val="right"/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27"/>
          <w:szCs w:val="27"/>
          <w:color w:val="777777"/>
          <w:spacing w:val="0"/>
          <w:w w:val="76"/>
          <w:b/>
          <w:bCs/>
          <w:position w:val="-15"/>
        </w:rPr>
        <w:t>bd</w:t>
      </w:r>
      <w:r>
        <w:rPr>
          <w:rFonts w:ascii="Times New Roman" w:hAnsi="Times New Roman" w:cs="Times New Roman" w:eastAsia="Times New Roman"/>
          <w:sz w:val="27"/>
          <w:szCs w:val="27"/>
          <w:color w:val="777777"/>
          <w:spacing w:val="0"/>
          <w:w w:val="76"/>
          <w:b/>
          <w:bCs/>
          <w:position w:val="-15"/>
        </w:rPr>
        <w:t>  </w:t>
      </w:r>
      <w:r>
        <w:rPr>
          <w:rFonts w:ascii="Times New Roman" w:hAnsi="Times New Roman" w:cs="Times New Roman" w:eastAsia="Times New Roman"/>
          <w:sz w:val="27"/>
          <w:szCs w:val="27"/>
          <w:color w:val="777777"/>
          <w:spacing w:val="35"/>
          <w:w w:val="76"/>
          <w:b/>
          <w:bCs/>
          <w:position w:val="-15"/>
        </w:rPr>
        <w:t> </w:t>
      </w:r>
      <w:r>
        <w:rPr>
          <w:rFonts w:ascii="Arial" w:hAnsi="Arial" w:cs="Arial" w:eastAsia="Arial"/>
          <w:sz w:val="19"/>
          <w:szCs w:val="19"/>
          <w:color w:val="909090"/>
          <w:spacing w:val="-15"/>
          <w:w w:val="110"/>
          <w:b/>
          <w:bCs/>
          <w:position w:val="-15"/>
        </w:rPr>
        <w:t>·</w:t>
      </w:r>
      <w:r>
        <w:rPr>
          <w:rFonts w:ascii="Arial" w:hAnsi="Arial" w:cs="Arial" w:eastAsia="Arial"/>
          <w:sz w:val="19"/>
          <w:szCs w:val="19"/>
          <w:color w:val="777777"/>
          <w:spacing w:val="0"/>
          <w:w w:val="50"/>
          <w:b/>
          <w:bCs/>
          <w:position w:val="-15"/>
        </w:rPr>
        <w:t>a·</w:t>
      </w:r>
      <w:r>
        <w:rPr>
          <w:rFonts w:ascii="Arial" w:hAnsi="Arial" w:cs="Arial" w:eastAsia="Arial"/>
          <w:sz w:val="19"/>
          <w:szCs w:val="19"/>
          <w:color w:val="777777"/>
          <w:spacing w:val="0"/>
          <w:w w:val="100"/>
          <w:b/>
          <w:bCs/>
          <w:position w:val="-15"/>
        </w:rPr>
        <w:t> </w:t>
      </w:r>
      <w:r>
        <w:rPr>
          <w:rFonts w:ascii="Arial" w:hAnsi="Arial" w:cs="Arial" w:eastAsia="Arial"/>
          <w:sz w:val="19"/>
          <w:szCs w:val="19"/>
          <w:color w:val="777777"/>
          <w:spacing w:val="4"/>
          <w:w w:val="100"/>
          <w:b/>
          <w:bCs/>
          <w:position w:val="-15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777777"/>
          <w:spacing w:val="0"/>
          <w:w w:val="73"/>
          <w:position w:val="-15"/>
        </w:rPr>
        <w:t>a</w:t>
      </w:r>
      <w:r>
        <w:rPr>
          <w:rFonts w:ascii="Times New Roman" w:hAnsi="Times New Roman" w:cs="Times New Roman" w:eastAsia="Times New Roman"/>
          <w:sz w:val="16"/>
          <w:szCs w:val="16"/>
          <w:color w:val="000000"/>
          <w:spacing w:val="0"/>
          <w:w w:val="100"/>
          <w:position w:val="0"/>
        </w:rPr>
      </w:r>
    </w:p>
    <w:p>
      <w:pPr>
        <w:spacing w:before="0" w:after="0" w:line="149" w:lineRule="exact"/>
        <w:ind w:right="-20"/>
        <w:jc w:val="left"/>
        <w:tabs>
          <w:tab w:pos="920" w:val="left"/>
          <w:tab w:pos="6520" w:val="left"/>
          <w:tab w:pos="7260" w:val="left"/>
        </w:tabs>
        <w:rPr>
          <w:rFonts w:ascii="Arial" w:hAnsi="Arial" w:cs="Arial" w:eastAsia="Arial"/>
          <w:sz w:val="13"/>
          <w:szCs w:val="13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33"/>
          <w:szCs w:val="33"/>
          <w:color w:val="5964AC"/>
          <w:spacing w:val="-27"/>
          <w:w w:val="71"/>
          <w:i/>
          <w:position w:val="-19"/>
        </w:rPr>
        <w:t>•</w:t>
      </w:r>
      <w:r>
        <w:rPr>
          <w:rFonts w:ascii="Arial" w:hAnsi="Arial" w:cs="Arial" w:eastAsia="Arial"/>
          <w:sz w:val="22"/>
          <w:szCs w:val="22"/>
          <w:color w:val="777777"/>
          <w:spacing w:val="-133"/>
          <w:w w:val="114"/>
          <w:position w:val="-15"/>
        </w:rPr>
        <w:t>m</w:t>
      </w:r>
      <w:r>
        <w:rPr>
          <w:rFonts w:ascii="Arial" w:hAnsi="Arial" w:cs="Arial" w:eastAsia="Arial"/>
          <w:sz w:val="22"/>
          <w:szCs w:val="22"/>
          <w:color w:val="8591C6"/>
          <w:spacing w:val="-54"/>
          <w:w w:val="65"/>
          <w:position w:val="-15"/>
        </w:rPr>
        <w:t>·</w:t>
      </w:r>
      <w:r>
        <w:rPr>
          <w:rFonts w:ascii="Times New Roman" w:hAnsi="Times New Roman" w:cs="Times New Roman" w:eastAsia="Times New Roman"/>
          <w:sz w:val="33"/>
          <w:szCs w:val="33"/>
          <w:color w:val="3F4874"/>
          <w:spacing w:val="6"/>
          <w:w w:val="81"/>
          <w:i/>
          <w:position w:val="-19"/>
        </w:rPr>
        <w:t>1</w:t>
      </w:r>
      <w:r>
        <w:rPr>
          <w:rFonts w:ascii="Arial" w:hAnsi="Arial" w:cs="Arial" w:eastAsia="Arial"/>
          <w:sz w:val="22"/>
          <w:szCs w:val="22"/>
          <w:color w:val="1F2166"/>
          <w:spacing w:val="0"/>
          <w:w w:val="99"/>
          <w:position w:val="-15"/>
        </w:rPr>
        <w:t>l</w:t>
      </w:r>
      <w:r>
        <w:rPr>
          <w:rFonts w:ascii="Arial" w:hAnsi="Arial" w:cs="Arial" w:eastAsia="Arial"/>
          <w:sz w:val="22"/>
          <w:szCs w:val="22"/>
          <w:color w:val="1F2166"/>
          <w:spacing w:val="6"/>
          <w:w w:val="100"/>
          <w:position w:val="-15"/>
        </w:rPr>
        <w:t> </w:t>
      </w:r>
      <w:r>
        <w:rPr>
          <w:rFonts w:ascii="Arial" w:hAnsi="Arial" w:cs="Arial" w:eastAsia="Arial"/>
          <w:sz w:val="22"/>
          <w:szCs w:val="22"/>
          <w:color w:val="4B4B4B"/>
          <w:spacing w:val="0"/>
          <w:w w:val="143"/>
          <w:position w:val="-15"/>
        </w:rPr>
        <w:t>,</w:t>
      </w:r>
      <w:r>
        <w:rPr>
          <w:rFonts w:ascii="Arial" w:hAnsi="Arial" w:cs="Arial" w:eastAsia="Arial"/>
          <w:sz w:val="22"/>
          <w:szCs w:val="22"/>
          <w:color w:val="4B4B4B"/>
          <w:spacing w:val="0"/>
          <w:w w:val="100"/>
          <w:position w:val="-15"/>
        </w:rPr>
        <w:tab/>
      </w:r>
      <w:r>
        <w:rPr>
          <w:rFonts w:ascii="Arial" w:hAnsi="Arial" w:cs="Arial" w:eastAsia="Arial"/>
          <w:sz w:val="22"/>
          <w:szCs w:val="22"/>
          <w:color w:val="4B4B4B"/>
          <w:spacing w:val="0"/>
          <w:w w:val="100"/>
          <w:position w:val="-15"/>
        </w:rPr>
      </w:r>
      <w:r>
        <w:rPr>
          <w:rFonts w:ascii="Arial" w:hAnsi="Arial" w:cs="Arial" w:eastAsia="Arial"/>
          <w:sz w:val="22"/>
          <w:szCs w:val="22"/>
          <w:color w:val="606060"/>
          <w:spacing w:val="0"/>
          <w:w w:val="52"/>
          <w:b/>
          <w:bCs/>
          <w:i/>
          <w:position w:val="-15"/>
        </w:rPr>
        <w:t>\.J</w:t>
      </w:r>
      <w:r>
        <w:rPr>
          <w:rFonts w:ascii="Arial" w:hAnsi="Arial" w:cs="Arial" w:eastAsia="Arial"/>
          <w:sz w:val="22"/>
          <w:szCs w:val="22"/>
          <w:color w:val="606060"/>
          <w:spacing w:val="30"/>
          <w:w w:val="52"/>
          <w:b/>
          <w:bCs/>
          <w:i/>
          <w:position w:val="-15"/>
        </w:rPr>
        <w:t> </w:t>
      </w:r>
      <w:r>
        <w:rPr>
          <w:rFonts w:ascii="Arial" w:hAnsi="Arial" w:cs="Arial" w:eastAsia="Arial"/>
          <w:sz w:val="32"/>
          <w:szCs w:val="32"/>
          <w:color w:val="1A2D85"/>
          <w:spacing w:val="0"/>
          <w:w w:val="100"/>
          <w:b/>
          <w:bCs/>
          <w:position w:val="-15"/>
        </w:rPr>
        <w:t>Y-</w:t>
      </w:r>
      <w:r>
        <w:rPr>
          <w:rFonts w:ascii="Arial" w:hAnsi="Arial" w:cs="Arial" w:eastAsia="Arial"/>
          <w:sz w:val="32"/>
          <w:szCs w:val="32"/>
          <w:color w:val="1A2D85"/>
          <w:spacing w:val="0"/>
          <w:w w:val="100"/>
          <w:b/>
          <w:bCs/>
          <w:position w:val="-15"/>
        </w:rPr>
        <w:tab/>
      </w:r>
      <w:r>
        <w:rPr>
          <w:rFonts w:ascii="Arial" w:hAnsi="Arial" w:cs="Arial" w:eastAsia="Arial"/>
          <w:sz w:val="32"/>
          <w:szCs w:val="32"/>
          <w:color w:val="1A2D85"/>
          <w:spacing w:val="0"/>
          <w:w w:val="100"/>
          <w:b/>
          <w:bCs/>
          <w:position w:val="-15"/>
        </w:rPr>
      </w:r>
      <w:r>
        <w:rPr>
          <w:rFonts w:ascii="Times New Roman" w:hAnsi="Times New Roman" w:cs="Times New Roman" w:eastAsia="Times New Roman"/>
          <w:sz w:val="16"/>
          <w:szCs w:val="16"/>
          <w:color w:val="777777"/>
          <w:spacing w:val="-1"/>
          <w:w w:val="83"/>
          <w:position w:val="-1"/>
        </w:rPr>
        <w:t>(</w:t>
      </w:r>
      <w:r>
        <w:rPr>
          <w:rFonts w:ascii="Times New Roman" w:hAnsi="Times New Roman" w:cs="Times New Roman" w:eastAsia="Times New Roman"/>
          <w:sz w:val="16"/>
          <w:szCs w:val="16"/>
          <w:color w:val="909090"/>
          <w:spacing w:val="-1"/>
          <w:w w:val="79"/>
          <w:position w:val="-1"/>
        </w:rPr>
      </w:r>
      <w:r>
        <w:rPr>
          <w:rFonts w:ascii="Times New Roman" w:hAnsi="Times New Roman" w:cs="Times New Roman" w:eastAsia="Times New Roman"/>
          <w:sz w:val="16"/>
          <w:szCs w:val="16"/>
          <w:color w:val="909090"/>
          <w:spacing w:val="0"/>
          <w:w w:val="79"/>
          <w:emboss/>
          <w:position w:val="-1"/>
        </w:rPr>
        <w:t>.</w:t>
      </w:r>
      <w:r>
        <w:rPr>
          <w:rFonts w:ascii="Times New Roman" w:hAnsi="Times New Roman" w:cs="Times New Roman" w:eastAsia="Times New Roman"/>
          <w:sz w:val="16"/>
          <w:szCs w:val="16"/>
          <w:color w:val="909090"/>
          <w:spacing w:val="0"/>
          <w:w w:val="79"/>
          <w:emboss/>
          <w:position w:val="-1"/>
        </w:rPr>
      </w:r>
      <w:r>
        <w:rPr>
          <w:rFonts w:ascii="Times New Roman" w:hAnsi="Times New Roman" w:cs="Times New Roman" w:eastAsia="Times New Roman"/>
          <w:sz w:val="16"/>
          <w:szCs w:val="16"/>
          <w:color w:val="909090"/>
          <w:spacing w:val="0"/>
          <w:w w:val="79"/>
          <w:position w:val="-1"/>
        </w:rPr>
      </w:r>
      <w:r>
        <w:rPr>
          <w:rFonts w:ascii="Times New Roman" w:hAnsi="Times New Roman" w:cs="Times New Roman" w:eastAsia="Times New Roman"/>
          <w:sz w:val="16"/>
          <w:szCs w:val="16"/>
          <w:color w:val="909090"/>
          <w:spacing w:val="0"/>
          <w:w w:val="79"/>
          <w:position w:val="-1"/>
        </w:rPr>
        <w:t>,</w:t>
      </w:r>
      <w:r>
        <w:rPr>
          <w:rFonts w:ascii="Times New Roman" w:hAnsi="Times New Roman" w:cs="Times New Roman" w:eastAsia="Times New Roman"/>
          <w:sz w:val="16"/>
          <w:szCs w:val="16"/>
          <w:color w:val="909090"/>
          <w:spacing w:val="1"/>
          <w:w w:val="79"/>
          <w:position w:val="-1"/>
        </w:rPr>
        <w:t>.</w:t>
      </w:r>
      <w:r>
        <w:rPr>
          <w:rFonts w:ascii="Times New Roman" w:hAnsi="Times New Roman" w:cs="Times New Roman" w:eastAsia="Times New Roman"/>
          <w:sz w:val="16"/>
          <w:szCs w:val="16"/>
          <w:color w:val="606060"/>
          <w:spacing w:val="0"/>
          <w:w w:val="111"/>
          <w:position w:val="-1"/>
        </w:rPr>
        <w:t>.</w:t>
      </w:r>
      <w:r>
        <w:rPr>
          <w:rFonts w:ascii="Times New Roman" w:hAnsi="Times New Roman" w:cs="Times New Roman" w:eastAsia="Times New Roman"/>
          <w:sz w:val="16"/>
          <w:szCs w:val="16"/>
          <w:color w:val="606060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6"/>
          <w:szCs w:val="16"/>
          <w:color w:val="606060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6"/>
          <w:szCs w:val="16"/>
          <w:color w:val="A7A7A7"/>
          <w:spacing w:val="0"/>
          <w:w w:val="84"/>
          <w:position w:val="-1"/>
        </w:rPr>
        <w:t>...</w:t>
      </w:r>
      <w:r>
        <w:rPr>
          <w:rFonts w:ascii="Times New Roman" w:hAnsi="Times New Roman" w:cs="Times New Roman" w:eastAsia="Times New Roman"/>
          <w:sz w:val="16"/>
          <w:szCs w:val="16"/>
          <w:color w:val="A7A7A7"/>
          <w:spacing w:val="-2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777777"/>
          <w:spacing w:val="0"/>
          <w:w w:val="61"/>
          <w:position w:val="-1"/>
        </w:rPr>
        <w:t>•</w:t>
      </w:r>
      <w:r>
        <w:rPr>
          <w:rFonts w:ascii="Times New Roman" w:hAnsi="Times New Roman" w:cs="Times New Roman" w:eastAsia="Times New Roman"/>
          <w:sz w:val="16"/>
          <w:szCs w:val="16"/>
          <w:color w:val="777777"/>
          <w:spacing w:val="0"/>
          <w:w w:val="61"/>
          <w:position w:val="-1"/>
        </w:rPr>
        <w:t>    </w:t>
      </w:r>
      <w:r>
        <w:rPr>
          <w:rFonts w:ascii="Times New Roman" w:hAnsi="Times New Roman" w:cs="Times New Roman" w:eastAsia="Times New Roman"/>
          <w:sz w:val="16"/>
          <w:szCs w:val="16"/>
          <w:color w:val="777777"/>
          <w:spacing w:val="18"/>
          <w:w w:val="61"/>
          <w:position w:val="-1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A7A7A7"/>
          <w:spacing w:val="0"/>
          <w:w w:val="58"/>
          <w:b/>
          <w:bCs/>
          <w:position w:val="-1"/>
        </w:rPr>
        <w:t>··.</w:t>
      </w:r>
      <w:r>
        <w:rPr>
          <w:rFonts w:ascii="Times New Roman" w:hAnsi="Times New Roman" w:cs="Times New Roman" w:eastAsia="Times New Roman"/>
          <w:sz w:val="16"/>
          <w:szCs w:val="16"/>
          <w:color w:val="A7A7A7"/>
          <w:spacing w:val="-8"/>
          <w:w w:val="57"/>
          <w:b/>
          <w:bCs/>
          <w:position w:val="-1"/>
        </w:rPr>
        <w:t>'</w:t>
      </w:r>
      <w:r>
        <w:rPr>
          <w:rFonts w:ascii="Times New Roman" w:hAnsi="Times New Roman" w:cs="Times New Roman" w:eastAsia="Times New Roman"/>
          <w:sz w:val="16"/>
          <w:szCs w:val="16"/>
          <w:color w:val="777777"/>
          <w:spacing w:val="-19"/>
          <w:w w:val="143"/>
          <w:b/>
          <w:bCs/>
          <w:position w:val="-1"/>
        </w:rPr>
        <w:t>'</w:t>
      </w:r>
      <w:r>
        <w:rPr>
          <w:rFonts w:ascii="Times New Roman" w:hAnsi="Times New Roman" w:cs="Times New Roman" w:eastAsia="Times New Roman"/>
          <w:sz w:val="16"/>
          <w:szCs w:val="16"/>
          <w:color w:val="A7A7A7"/>
          <w:spacing w:val="0"/>
          <w:w w:val="62"/>
          <w:b/>
          <w:bCs/>
          <w:position w:val="-1"/>
        </w:rPr>
        <w:t>4</w:t>
      </w:r>
      <w:r>
        <w:rPr>
          <w:rFonts w:ascii="Times New Roman" w:hAnsi="Times New Roman" w:cs="Times New Roman" w:eastAsia="Times New Roman"/>
          <w:sz w:val="16"/>
          <w:szCs w:val="16"/>
          <w:color w:val="A7A7A7"/>
          <w:spacing w:val="0"/>
          <w:w w:val="100"/>
          <w:b/>
          <w:bCs/>
          <w:position w:val="-1"/>
        </w:rPr>
        <w:t>   </w:t>
      </w:r>
      <w:r>
        <w:rPr>
          <w:rFonts w:ascii="Times New Roman" w:hAnsi="Times New Roman" w:cs="Times New Roman" w:eastAsia="Times New Roman"/>
          <w:sz w:val="16"/>
          <w:szCs w:val="16"/>
          <w:color w:val="A7A7A7"/>
          <w:spacing w:val="-18"/>
          <w:w w:val="100"/>
          <w:b/>
          <w:bCs/>
          <w:position w:val="-1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A7A7A7"/>
          <w:spacing w:val="0"/>
          <w:w w:val="50"/>
          <w:b/>
          <w:bCs/>
          <w:position w:val="-1"/>
        </w:rPr>
        <w:t>...</w:t>
      </w:r>
      <w:r>
        <w:rPr>
          <w:rFonts w:ascii="Times New Roman" w:hAnsi="Times New Roman" w:cs="Times New Roman" w:eastAsia="Times New Roman"/>
          <w:sz w:val="16"/>
          <w:szCs w:val="16"/>
          <w:color w:val="A7A7A7"/>
          <w:spacing w:val="0"/>
          <w:w w:val="50"/>
          <w:b/>
          <w:bCs/>
          <w:position w:val="-1"/>
        </w:rPr>
        <w:t>     </w:t>
      </w:r>
      <w:r>
        <w:rPr>
          <w:rFonts w:ascii="Times New Roman" w:hAnsi="Times New Roman" w:cs="Times New Roman" w:eastAsia="Times New Roman"/>
          <w:sz w:val="16"/>
          <w:szCs w:val="16"/>
          <w:color w:val="A7A7A7"/>
          <w:spacing w:val="11"/>
          <w:w w:val="50"/>
          <w:b/>
          <w:bCs/>
          <w:position w:val="-1"/>
        </w:rPr>
        <w:t> </w:t>
      </w:r>
      <w:r>
        <w:rPr>
          <w:rFonts w:ascii="Arial" w:hAnsi="Arial" w:cs="Arial" w:eastAsia="Arial"/>
          <w:sz w:val="13"/>
          <w:szCs w:val="13"/>
          <w:color w:val="A7A7A7"/>
          <w:spacing w:val="0"/>
          <w:w w:val="70"/>
          <w:b/>
          <w:bCs/>
          <w:position w:val="-1"/>
        </w:rPr>
        <w:t>t.,</w:t>
      </w:r>
      <w:r>
        <w:rPr>
          <w:rFonts w:ascii="Arial" w:hAnsi="Arial" w:cs="Arial" w:eastAsia="Arial"/>
          <w:sz w:val="13"/>
          <w:szCs w:val="13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300" w:bottom="280" w:left="260" w:right="320"/>
          <w:cols w:num="2" w:equalWidth="0">
            <w:col w:w="2861" w:space="124"/>
            <w:col w:w="8355"/>
          </w:cols>
        </w:sectPr>
      </w:pPr>
      <w:rPr/>
    </w:p>
    <w:p>
      <w:pPr>
        <w:spacing w:before="0" w:after="0" w:line="99" w:lineRule="exact"/>
        <w:ind w:left="2009" w:right="-20"/>
        <w:jc w:val="left"/>
        <w:tabs>
          <w:tab w:pos="8300" w:val="left"/>
          <w:tab w:pos="10140" w:val="left"/>
          <w:tab w:pos="10840" w:val="left"/>
        </w:tabs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Arial" w:hAnsi="Arial" w:cs="Arial" w:eastAsia="Arial"/>
          <w:sz w:val="10"/>
          <w:szCs w:val="10"/>
          <w:color w:val="343434"/>
          <w:spacing w:val="0"/>
          <w:w w:val="100"/>
          <w:position w:val="-7"/>
        </w:rPr>
        <w:t>(</w:t>
        <w:tab/>
      </w:r>
      <w:r>
        <w:rPr>
          <w:rFonts w:ascii="Arial" w:hAnsi="Arial" w:cs="Arial" w:eastAsia="Arial"/>
          <w:sz w:val="10"/>
          <w:szCs w:val="10"/>
          <w:color w:val="343434"/>
          <w:spacing w:val="0"/>
          <w:w w:val="100"/>
          <w:position w:val="-7"/>
        </w:rPr>
      </w:r>
      <w:r>
        <w:rPr>
          <w:rFonts w:ascii="Times New Roman" w:hAnsi="Times New Roman" w:cs="Times New Roman" w:eastAsia="Times New Roman"/>
          <w:sz w:val="14"/>
          <w:szCs w:val="14"/>
          <w:color w:val="A7A7A7"/>
          <w:spacing w:val="0"/>
          <w:w w:val="600"/>
          <w:position w:val="-5"/>
        </w:rPr>
        <w:t>'</w:t>
      </w:r>
      <w:r>
        <w:rPr>
          <w:rFonts w:ascii="Times New Roman" w:hAnsi="Times New Roman" w:cs="Times New Roman" w:eastAsia="Times New Roman"/>
          <w:sz w:val="14"/>
          <w:szCs w:val="14"/>
          <w:color w:val="A7A7A7"/>
          <w:spacing w:val="-124"/>
          <w:w w:val="600"/>
          <w:position w:val="-5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color w:val="777777"/>
          <w:spacing w:val="-7"/>
          <w:w w:val="61"/>
          <w:b/>
          <w:bCs/>
          <w:i/>
          <w:position w:val="-5"/>
        </w:rPr>
        <w:t>•</w:t>
      </w:r>
      <w:r>
        <w:rPr>
          <w:rFonts w:ascii="Times New Roman" w:hAnsi="Times New Roman" w:cs="Times New Roman" w:eastAsia="Times New Roman"/>
          <w:sz w:val="14"/>
          <w:szCs w:val="14"/>
          <w:color w:val="909090"/>
          <w:spacing w:val="0"/>
          <w:w w:val="83"/>
          <w:b/>
          <w:bCs/>
          <w:i/>
          <w:position w:val="-5"/>
        </w:rPr>
        <w:t>!1</w:t>
      </w:r>
      <w:r>
        <w:rPr>
          <w:rFonts w:ascii="Times New Roman" w:hAnsi="Times New Roman" w:cs="Times New Roman" w:eastAsia="Times New Roman"/>
          <w:sz w:val="14"/>
          <w:szCs w:val="14"/>
          <w:color w:val="909090"/>
          <w:spacing w:val="-18"/>
          <w:w w:val="100"/>
          <w:b/>
          <w:bCs/>
          <w:i/>
          <w:position w:val="-5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color w:val="777777"/>
          <w:spacing w:val="-19"/>
          <w:w w:val="164"/>
          <w:position w:val="-5"/>
        </w:rPr>
        <w:t>,</w:t>
      </w:r>
      <w:r>
        <w:rPr>
          <w:rFonts w:ascii="Times New Roman" w:hAnsi="Times New Roman" w:cs="Times New Roman" w:eastAsia="Times New Roman"/>
          <w:sz w:val="14"/>
          <w:szCs w:val="14"/>
          <w:color w:val="909090"/>
          <w:spacing w:val="0"/>
          <w:w w:val="141"/>
          <w:position w:val="-5"/>
        </w:rPr>
        <w:t>,</w:t>
      </w:r>
      <w:r>
        <w:rPr>
          <w:rFonts w:ascii="Times New Roman" w:hAnsi="Times New Roman" w:cs="Times New Roman" w:eastAsia="Times New Roman"/>
          <w:sz w:val="14"/>
          <w:szCs w:val="14"/>
          <w:color w:val="909090"/>
          <w:spacing w:val="0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color w:val="909090"/>
          <w:spacing w:val="-12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color w:val="777777"/>
          <w:spacing w:val="-16"/>
          <w:w w:val="207"/>
          <w:position w:val="-5"/>
        </w:rPr>
        <w:t>'</w:t>
      </w:r>
      <w:r>
        <w:rPr>
          <w:rFonts w:ascii="Times New Roman" w:hAnsi="Times New Roman" w:cs="Times New Roman" w:eastAsia="Times New Roman"/>
          <w:sz w:val="14"/>
          <w:szCs w:val="14"/>
          <w:color w:val="BCBCBC"/>
          <w:spacing w:val="0"/>
          <w:w w:val="42"/>
          <w:position w:val="-5"/>
        </w:rPr>
        <w:t>•</w:t>
      </w:r>
      <w:r>
        <w:rPr>
          <w:rFonts w:ascii="Times New Roman" w:hAnsi="Times New Roman" w:cs="Times New Roman" w:eastAsia="Times New Roman"/>
          <w:sz w:val="14"/>
          <w:szCs w:val="14"/>
          <w:color w:val="BCBCBC"/>
          <w:spacing w:val="0"/>
          <w:w w:val="100"/>
          <w:position w:val="-5"/>
        </w:rPr>
        <w:tab/>
      </w:r>
      <w:r>
        <w:rPr>
          <w:rFonts w:ascii="Times New Roman" w:hAnsi="Times New Roman" w:cs="Times New Roman" w:eastAsia="Times New Roman"/>
          <w:sz w:val="14"/>
          <w:szCs w:val="14"/>
          <w:color w:val="BCBCBC"/>
          <w:spacing w:val="0"/>
          <w:w w:val="100"/>
          <w:position w:val="-5"/>
        </w:rPr>
      </w:r>
      <w:r>
        <w:rPr>
          <w:rFonts w:ascii="Times New Roman" w:hAnsi="Times New Roman" w:cs="Times New Roman" w:eastAsia="Times New Roman"/>
          <w:sz w:val="16"/>
          <w:szCs w:val="16"/>
          <w:color w:val="4B4B4B"/>
          <w:spacing w:val="0"/>
          <w:w w:val="50"/>
          <w:i/>
          <w:position w:val="-5"/>
        </w:rPr>
        <w:t>;ı</w:t>
      </w:r>
      <w:r>
        <w:rPr>
          <w:rFonts w:ascii="Times New Roman" w:hAnsi="Times New Roman" w:cs="Times New Roman" w:eastAsia="Times New Roman"/>
          <w:sz w:val="16"/>
          <w:szCs w:val="16"/>
          <w:color w:val="4B4B4B"/>
          <w:spacing w:val="-7"/>
          <w:w w:val="50"/>
          <w:i/>
          <w:position w:val="-5"/>
        </w:rPr>
        <w:t>:</w:t>
      </w:r>
      <w:r>
        <w:rPr>
          <w:rFonts w:ascii="Times New Roman" w:hAnsi="Times New Roman" w:cs="Times New Roman" w:eastAsia="Times New Roman"/>
          <w:sz w:val="16"/>
          <w:szCs w:val="16"/>
          <w:color w:val="777777"/>
          <w:spacing w:val="-4"/>
          <w:w w:val="37"/>
          <w:position w:val="-5"/>
        </w:rPr>
        <w:t>'</w:t>
      </w:r>
      <w:r>
        <w:rPr>
          <w:rFonts w:ascii="Times New Roman" w:hAnsi="Times New Roman" w:cs="Times New Roman" w:eastAsia="Times New Roman"/>
          <w:sz w:val="16"/>
          <w:szCs w:val="16"/>
          <w:color w:val="4B4B4B"/>
          <w:spacing w:val="-17"/>
          <w:w w:val="51"/>
          <w:i/>
          <w:position w:val="-5"/>
        </w:rPr>
        <w:t>.</w:t>
      </w:r>
      <w:r>
        <w:rPr>
          <w:rFonts w:ascii="Times New Roman" w:hAnsi="Times New Roman" w:cs="Times New Roman" w:eastAsia="Times New Roman"/>
          <w:sz w:val="16"/>
          <w:szCs w:val="16"/>
          <w:color w:val="606060"/>
          <w:spacing w:val="0"/>
          <w:w w:val="74"/>
          <w:position w:val="-5"/>
        </w:rPr>
        <w:t>\</w:t>
      </w:r>
      <w:r>
        <w:rPr>
          <w:rFonts w:ascii="Times New Roman" w:hAnsi="Times New Roman" w:cs="Times New Roman" w:eastAsia="Times New Roman"/>
          <w:sz w:val="16"/>
          <w:szCs w:val="16"/>
          <w:color w:val="606060"/>
          <w:spacing w:val="-30"/>
          <w:w w:val="74"/>
          <w:position w:val="-5"/>
        </w:rPr>
        <w:t>\</w:t>
      </w:r>
      <w:r>
        <w:rPr>
          <w:rFonts w:ascii="Times New Roman" w:hAnsi="Times New Roman" w:cs="Times New Roman" w:eastAsia="Times New Roman"/>
          <w:sz w:val="16"/>
          <w:szCs w:val="16"/>
          <w:color w:val="777777"/>
          <w:spacing w:val="0"/>
          <w:w w:val="58"/>
          <w:position w:val="-5"/>
        </w:rPr>
        <w:t>·</w:t>
      </w:r>
      <w:r>
        <w:rPr>
          <w:rFonts w:ascii="Times New Roman" w:hAnsi="Times New Roman" w:cs="Times New Roman" w:eastAsia="Times New Roman"/>
          <w:sz w:val="16"/>
          <w:szCs w:val="16"/>
          <w:color w:val="777777"/>
          <w:spacing w:val="6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A7A7A7"/>
          <w:spacing w:val="0"/>
          <w:w w:val="100"/>
          <w:position w:val="-5"/>
        </w:rPr>
        <w:t>•'</w:t>
      </w:r>
      <w:r>
        <w:rPr>
          <w:rFonts w:ascii="Times New Roman" w:hAnsi="Times New Roman" w:cs="Times New Roman" w:eastAsia="Times New Roman"/>
          <w:sz w:val="16"/>
          <w:szCs w:val="16"/>
          <w:color w:val="A7A7A7"/>
          <w:spacing w:val="0"/>
          <w:w w:val="100"/>
          <w:position w:val="-5"/>
        </w:rPr>
        <w:tab/>
      </w:r>
      <w:r>
        <w:rPr>
          <w:rFonts w:ascii="Times New Roman" w:hAnsi="Times New Roman" w:cs="Times New Roman" w:eastAsia="Times New Roman"/>
          <w:sz w:val="16"/>
          <w:szCs w:val="16"/>
          <w:color w:val="A7A7A7"/>
          <w:spacing w:val="0"/>
          <w:w w:val="100"/>
          <w:position w:val="-5"/>
        </w:rPr>
      </w:r>
      <w:r>
        <w:rPr>
          <w:rFonts w:ascii="Times New Roman" w:hAnsi="Times New Roman" w:cs="Times New Roman" w:eastAsia="Times New Roman"/>
          <w:sz w:val="16"/>
          <w:szCs w:val="16"/>
          <w:color w:val="909090"/>
          <w:spacing w:val="0"/>
          <w:w w:val="100"/>
          <w:position w:val="-5"/>
        </w:rPr>
        <w:t>\;</w:t>
      </w:r>
      <w:r>
        <w:rPr>
          <w:rFonts w:ascii="Times New Roman" w:hAnsi="Times New Roman" w:cs="Times New Roman" w:eastAsia="Times New Roman"/>
          <w:sz w:val="16"/>
          <w:szCs w:val="16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300" w:bottom="280" w:left="260" w:right="320"/>
        </w:sectPr>
      </w:pPr>
      <w:rPr/>
    </w:p>
    <w:p>
      <w:pPr>
        <w:spacing w:before="0" w:after="0" w:line="114" w:lineRule="exact"/>
        <w:ind w:right="-20"/>
        <w:jc w:val="right"/>
        <w:tabs>
          <w:tab w:pos="440" w:val="left"/>
        </w:tabs>
        <w:rPr>
          <w:rFonts w:ascii="Arial" w:hAnsi="Arial" w:cs="Arial" w:eastAsia="Arial"/>
          <w:sz w:val="19"/>
          <w:szCs w:val="19"/>
        </w:rPr>
      </w:pPr>
      <w:rPr/>
      <w:r>
        <w:rPr>
          <w:rFonts w:ascii="Arial" w:hAnsi="Arial" w:cs="Arial" w:eastAsia="Arial"/>
          <w:sz w:val="11"/>
          <w:szCs w:val="11"/>
          <w:color w:val="606060"/>
          <w:spacing w:val="0"/>
          <w:w w:val="100"/>
          <w:position w:val="-6"/>
        </w:rPr>
        <w:t>•</w:t>
      </w:r>
      <w:r>
        <w:rPr>
          <w:rFonts w:ascii="Arial" w:hAnsi="Arial" w:cs="Arial" w:eastAsia="Arial"/>
          <w:sz w:val="11"/>
          <w:szCs w:val="11"/>
          <w:color w:val="606060"/>
          <w:spacing w:val="0"/>
          <w:w w:val="100"/>
          <w:position w:val="-6"/>
        </w:rPr>
        <w:t>  </w:t>
      </w:r>
      <w:r>
        <w:rPr>
          <w:rFonts w:ascii="Arial" w:hAnsi="Arial" w:cs="Arial" w:eastAsia="Arial"/>
          <w:sz w:val="11"/>
          <w:szCs w:val="11"/>
          <w:color w:val="606060"/>
          <w:spacing w:val="27"/>
          <w:w w:val="100"/>
          <w:position w:val="-6"/>
        </w:rPr>
        <w:t> </w:t>
      </w:r>
      <w:r>
        <w:rPr>
          <w:rFonts w:ascii="Arial" w:hAnsi="Arial" w:cs="Arial" w:eastAsia="Arial"/>
          <w:sz w:val="11"/>
          <w:szCs w:val="11"/>
          <w:color w:val="A7A7A7"/>
          <w:spacing w:val="-40"/>
          <w:w w:val="80"/>
          <w:b/>
          <w:bCs/>
          <w:i/>
          <w:position w:val="-6"/>
        </w:rPr>
        <w:t>1</w:t>
      </w:r>
      <w:r>
        <w:rPr>
          <w:rFonts w:ascii="Arial" w:hAnsi="Arial" w:cs="Arial" w:eastAsia="Arial"/>
          <w:sz w:val="11"/>
          <w:szCs w:val="11"/>
          <w:color w:val="A7A7A7"/>
          <w:spacing w:val="-4"/>
          <w:w w:val="130"/>
          <w:position w:val="-6"/>
        </w:rPr>
        <w:t>.</w:t>
      </w:r>
      <w:r>
        <w:rPr>
          <w:rFonts w:ascii="Arial" w:hAnsi="Arial" w:cs="Arial" w:eastAsia="Arial"/>
          <w:sz w:val="11"/>
          <w:szCs w:val="11"/>
          <w:color w:val="A7A7A7"/>
          <w:spacing w:val="0"/>
          <w:w w:val="79"/>
          <w:b/>
          <w:bCs/>
          <w:i/>
          <w:position w:val="-6"/>
        </w:rPr>
        <w:t>'</w:t>
      </w:r>
      <w:r>
        <w:rPr>
          <w:rFonts w:ascii="Arial" w:hAnsi="Arial" w:cs="Arial" w:eastAsia="Arial"/>
          <w:sz w:val="11"/>
          <w:szCs w:val="11"/>
          <w:color w:val="A7A7A7"/>
          <w:spacing w:val="0"/>
          <w:w w:val="100"/>
          <w:b/>
          <w:bCs/>
          <w:i/>
          <w:position w:val="-6"/>
        </w:rPr>
        <w:tab/>
      </w:r>
      <w:r>
        <w:rPr>
          <w:rFonts w:ascii="Arial" w:hAnsi="Arial" w:cs="Arial" w:eastAsia="Arial"/>
          <w:sz w:val="11"/>
          <w:szCs w:val="11"/>
          <w:color w:val="A7A7A7"/>
          <w:spacing w:val="0"/>
          <w:w w:val="100"/>
          <w:b/>
          <w:bCs/>
          <w:i/>
          <w:position w:val="-6"/>
        </w:rPr>
      </w:r>
      <w:r>
        <w:rPr>
          <w:rFonts w:ascii="Arial" w:hAnsi="Arial" w:cs="Arial" w:eastAsia="Arial"/>
          <w:sz w:val="19"/>
          <w:szCs w:val="19"/>
          <w:color w:val="A7A7A7"/>
          <w:spacing w:val="0"/>
          <w:w w:val="51"/>
          <w:b/>
          <w:bCs/>
          <w:position w:val="-6"/>
        </w:rPr>
        <w:t>:r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69" w:after="0" w:line="44" w:lineRule="exact"/>
        <w:ind w:right="-20"/>
        <w:jc w:val="left"/>
        <w:rPr>
          <w:rFonts w:ascii="Times New Roman" w:hAnsi="Times New Roman" w:cs="Times New Roman" w:eastAsia="Times New Roman"/>
          <w:sz w:val="8"/>
          <w:szCs w:val="8"/>
        </w:rPr>
      </w:pPr>
      <w:rPr/>
      <w:r>
        <w:rPr/>
        <w:br w:type="column"/>
      </w:r>
      <w:r>
        <w:rPr>
          <w:rFonts w:ascii="Arial" w:hAnsi="Arial" w:cs="Arial" w:eastAsia="Arial"/>
          <w:sz w:val="9"/>
          <w:szCs w:val="9"/>
          <w:color w:val="BCBCBC"/>
          <w:w w:val="184"/>
          <w:b/>
          <w:bCs/>
          <w:i/>
          <w:position w:val="-5"/>
        </w:rPr>
        <w:t>ı</w:t>
      </w:r>
      <w:r>
        <w:rPr>
          <w:rFonts w:ascii="Times New Roman" w:hAnsi="Times New Roman" w:cs="Times New Roman" w:eastAsia="Times New Roman"/>
          <w:sz w:val="8"/>
          <w:szCs w:val="8"/>
          <w:color w:val="BCBCBC"/>
          <w:w w:val="193"/>
          <w:b/>
          <w:bCs/>
          <w:position w:val="-5"/>
        </w:rPr>
        <w:t>1.</w:t>
      </w:r>
      <w:r>
        <w:rPr>
          <w:rFonts w:ascii="Times New Roman" w:hAnsi="Times New Roman" w:cs="Times New Roman" w:eastAsia="Times New Roman"/>
          <w:sz w:val="8"/>
          <w:szCs w:val="8"/>
          <w:color w:val="00000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300" w:bottom="280" w:left="260" w:right="320"/>
          <w:cols w:num="2" w:equalWidth="0">
            <w:col w:w="10049" w:space="456"/>
            <w:col w:w="835"/>
          </w:cols>
        </w:sectPr>
      </w:pPr>
      <w:rPr/>
    </w:p>
    <w:p>
      <w:pPr>
        <w:spacing w:before="0" w:after="0" w:line="281" w:lineRule="exact"/>
        <w:ind w:left="204" w:right="-80"/>
        <w:jc w:val="left"/>
        <w:tabs>
          <w:tab w:pos="1980" w:val="left"/>
        </w:tabs>
        <w:rPr>
          <w:rFonts w:ascii="Arial" w:hAnsi="Arial" w:cs="Arial" w:eastAsia="Arial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6"/>
        </w:rPr>
        <w:t>Halk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6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6"/>
        </w:rPr>
      </w:r>
      <w:r>
        <w:rPr>
          <w:rFonts w:ascii="Arial" w:hAnsi="Arial" w:cs="Arial" w:eastAsia="Arial"/>
          <w:sz w:val="24"/>
          <w:szCs w:val="24"/>
          <w:color w:val="343434"/>
          <w:spacing w:val="0"/>
          <w:w w:val="100"/>
          <w:position w:val="0"/>
        </w:rPr>
        <w:t>lt</w:t>
      </w:r>
      <w:r>
        <w:rPr>
          <w:rFonts w:ascii="Arial" w:hAnsi="Arial" w:cs="Arial" w:eastAsia="Arial"/>
          <w:sz w:val="24"/>
          <w:szCs w:val="24"/>
          <w:color w:val="000000"/>
          <w:spacing w:val="0"/>
          <w:w w:val="100"/>
          <w:position w:val="0"/>
        </w:rPr>
      </w:r>
    </w:p>
    <w:p>
      <w:pPr>
        <w:spacing w:before="0" w:after="0" w:line="317" w:lineRule="exact"/>
        <w:ind w:right="-86"/>
        <w:jc w:val="left"/>
        <w:tabs>
          <w:tab w:pos="1780" w:val="left"/>
        </w:tabs>
        <w:rPr>
          <w:rFonts w:ascii="Arial" w:hAnsi="Arial" w:cs="Arial" w:eastAsia="Arial"/>
          <w:sz w:val="31"/>
          <w:szCs w:val="31"/>
        </w:rPr>
      </w:pPr>
      <w:rPr/>
      <w:r>
        <w:rPr/>
        <w:br w:type="column"/>
      </w:r>
      <w:r>
        <w:rPr>
          <w:rFonts w:ascii="Arial" w:hAnsi="Arial" w:cs="Arial" w:eastAsia="Arial"/>
          <w:sz w:val="31"/>
          <w:szCs w:val="31"/>
          <w:color w:val="606060"/>
          <w:w w:val="57"/>
        </w:rPr>
        <w:t>a</w:t>
      </w:r>
      <w:r>
        <w:rPr>
          <w:rFonts w:ascii="Arial" w:hAnsi="Arial" w:cs="Arial" w:eastAsia="Arial"/>
          <w:sz w:val="31"/>
          <w:szCs w:val="31"/>
          <w:color w:val="606060"/>
          <w:spacing w:val="-76"/>
          <w:w w:val="56"/>
        </w:rPr>
        <w:t>ı</w:t>
      </w:r>
      <w:r>
        <w:rPr>
          <w:rFonts w:ascii="Arial" w:hAnsi="Arial" w:cs="Arial" w:eastAsia="Arial"/>
          <w:sz w:val="31"/>
          <w:szCs w:val="31"/>
          <w:color w:val="3F4874"/>
          <w:spacing w:val="0"/>
          <w:w w:val="246"/>
        </w:rPr>
        <w:t>tj</w:t>
      </w:r>
      <w:r>
        <w:rPr>
          <w:rFonts w:ascii="Arial" w:hAnsi="Arial" w:cs="Arial" w:eastAsia="Arial"/>
          <w:sz w:val="31"/>
          <w:szCs w:val="31"/>
          <w:color w:val="3F4874"/>
          <w:spacing w:val="0"/>
          <w:w w:val="100"/>
        </w:rPr>
        <w:tab/>
      </w:r>
      <w:r>
        <w:rPr>
          <w:rFonts w:ascii="Arial" w:hAnsi="Arial" w:cs="Arial" w:eastAsia="Arial"/>
          <w:sz w:val="31"/>
          <w:szCs w:val="31"/>
          <w:color w:val="3F4874"/>
          <w:spacing w:val="0"/>
          <w:w w:val="100"/>
        </w:rPr>
      </w:r>
      <w:r>
        <w:rPr>
          <w:rFonts w:ascii="Arial" w:hAnsi="Arial" w:cs="Arial" w:eastAsia="Arial"/>
          <w:sz w:val="31"/>
          <w:szCs w:val="31"/>
          <w:color w:val="343434"/>
          <w:spacing w:val="0"/>
          <w:w w:val="51"/>
        </w:rPr>
        <w:t>ir•</w:t>
      </w:r>
      <w:r>
        <w:rPr>
          <w:rFonts w:ascii="Arial" w:hAnsi="Arial" w:cs="Arial" w:eastAsia="Arial"/>
          <w:sz w:val="31"/>
          <w:szCs w:val="31"/>
          <w:color w:val="000000"/>
          <w:spacing w:val="0"/>
          <w:w w:val="100"/>
        </w:rPr>
      </w:r>
    </w:p>
    <w:p>
      <w:pPr>
        <w:spacing w:before="11" w:after="0" w:line="240" w:lineRule="exact"/>
        <w:jc w:val="left"/>
        <w:rPr>
          <w:sz w:val="24"/>
          <w:szCs w:val="24"/>
        </w:rPr>
      </w:pPr>
      <w:rPr/>
      <w:r>
        <w:rPr/>
        <w:br w:type="column"/>
      </w:r>
      <w:r>
        <w:rPr>
          <w:sz w:val="24"/>
          <w:szCs w:val="24"/>
        </w:rPr>
      </w:r>
    </w:p>
    <w:p>
      <w:pPr>
        <w:spacing w:before="0" w:after="0" w:line="214" w:lineRule="exact"/>
        <w:ind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İdri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4"/>
          <w:position w:val="-1"/>
        </w:rPr>
        <w:t>ÇAKAR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80" w:lineRule="exact"/>
        <w:ind w:left="-32" w:right="390"/>
        <w:jc w:val="center"/>
        <w:tabs>
          <w:tab w:pos="500" w:val="left"/>
        </w:tabs>
        <w:rPr>
          <w:rFonts w:ascii="Times New Roman" w:hAnsi="Times New Roman" w:cs="Times New Roman" w:eastAsia="Times New Roman"/>
          <w:sz w:val="7"/>
          <w:szCs w:val="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0"/>
          <w:szCs w:val="10"/>
          <w:color w:val="909090"/>
          <w:spacing w:val="0"/>
          <w:w w:val="70"/>
          <w:b/>
          <w:bCs/>
        </w:rPr>
        <w:t>.q..,.</w:t>
      </w:r>
      <w:r>
        <w:rPr>
          <w:rFonts w:ascii="Times New Roman" w:hAnsi="Times New Roman" w:cs="Times New Roman" w:eastAsia="Times New Roman"/>
          <w:sz w:val="10"/>
          <w:szCs w:val="10"/>
          <w:color w:val="909090"/>
          <w:spacing w:val="0"/>
          <w:w w:val="70"/>
          <w:b/>
          <w:bCs/>
        </w:rPr>
        <w:t>       </w:t>
      </w:r>
      <w:r>
        <w:rPr>
          <w:rFonts w:ascii="Times New Roman" w:hAnsi="Times New Roman" w:cs="Times New Roman" w:eastAsia="Times New Roman"/>
          <w:sz w:val="10"/>
          <w:szCs w:val="10"/>
          <w:color w:val="909090"/>
          <w:spacing w:val="2"/>
          <w:w w:val="70"/>
          <w:b/>
          <w:bCs/>
        </w:rPr>
        <w:t> </w:t>
      </w:r>
      <w:r>
        <w:rPr>
          <w:rFonts w:ascii="Times New Roman" w:hAnsi="Times New Roman" w:cs="Times New Roman" w:eastAsia="Times New Roman"/>
          <w:sz w:val="10"/>
          <w:szCs w:val="10"/>
          <w:color w:val="BCBCBC"/>
          <w:spacing w:val="1"/>
          <w:w w:val="66"/>
        </w:rPr>
        <w:t>,</w:t>
      </w:r>
      <w:r>
        <w:rPr>
          <w:rFonts w:ascii="Times New Roman" w:hAnsi="Times New Roman" w:cs="Times New Roman" w:eastAsia="Times New Roman"/>
          <w:sz w:val="10"/>
          <w:szCs w:val="10"/>
          <w:color w:val="909090"/>
          <w:spacing w:val="0"/>
          <w:w w:val="228"/>
        </w:rPr>
        <w:t>;</w:t>
      </w:r>
      <w:r>
        <w:rPr>
          <w:rFonts w:ascii="Times New Roman" w:hAnsi="Times New Roman" w:cs="Times New Roman" w:eastAsia="Times New Roman"/>
          <w:sz w:val="10"/>
          <w:szCs w:val="10"/>
          <w:color w:val="909090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0"/>
          <w:szCs w:val="10"/>
          <w:color w:val="909090"/>
          <w:spacing w:val="0"/>
          <w:w w:val="100"/>
        </w:rPr>
      </w:r>
      <w:r>
        <w:rPr>
          <w:rFonts w:ascii="Times New Roman" w:hAnsi="Times New Roman" w:cs="Times New Roman" w:eastAsia="Times New Roman"/>
          <w:sz w:val="16"/>
          <w:szCs w:val="16"/>
          <w:color w:val="343434"/>
          <w:spacing w:val="0"/>
          <w:w w:val="60"/>
        </w:rPr>
        <w:t>f9</w:t>
      </w:r>
      <w:r>
        <w:rPr>
          <w:rFonts w:ascii="Times New Roman" w:hAnsi="Times New Roman" w:cs="Times New Roman" w:eastAsia="Times New Roman"/>
          <w:sz w:val="16"/>
          <w:szCs w:val="16"/>
          <w:color w:val="343434"/>
          <w:spacing w:val="0"/>
          <w:w w:val="60"/>
        </w:rPr>
        <w:t>  </w:t>
      </w:r>
      <w:r>
        <w:rPr>
          <w:rFonts w:ascii="Times New Roman" w:hAnsi="Times New Roman" w:cs="Times New Roman" w:eastAsia="Times New Roman"/>
          <w:sz w:val="16"/>
          <w:szCs w:val="16"/>
          <w:color w:val="343434"/>
          <w:spacing w:val="10"/>
          <w:w w:val="60"/>
        </w:rPr>
        <w:t> </w:t>
      </w:r>
      <w:r>
        <w:rPr>
          <w:rFonts w:ascii="Times New Roman" w:hAnsi="Times New Roman" w:cs="Times New Roman" w:eastAsia="Times New Roman"/>
          <w:sz w:val="13"/>
          <w:szCs w:val="13"/>
          <w:color w:val="4B4B4B"/>
          <w:spacing w:val="0"/>
          <w:w w:val="60"/>
          <w:b/>
          <w:bCs/>
        </w:rPr>
        <w:t>:--s</w:t>
      </w:r>
      <w:r>
        <w:rPr>
          <w:rFonts w:ascii="Times New Roman" w:hAnsi="Times New Roman" w:cs="Times New Roman" w:eastAsia="Times New Roman"/>
          <w:sz w:val="13"/>
          <w:szCs w:val="13"/>
          <w:color w:val="4B4B4B"/>
          <w:spacing w:val="0"/>
          <w:w w:val="60"/>
          <w:b/>
          <w:bCs/>
        </w:rPr>
        <w:t> </w:t>
      </w:r>
      <w:r>
        <w:rPr>
          <w:rFonts w:ascii="Times New Roman" w:hAnsi="Times New Roman" w:cs="Times New Roman" w:eastAsia="Times New Roman"/>
          <w:sz w:val="13"/>
          <w:szCs w:val="13"/>
          <w:color w:val="4B4B4B"/>
          <w:spacing w:val="3"/>
          <w:w w:val="60"/>
          <w:b/>
          <w:bCs/>
        </w:rPr>
        <w:t> </w:t>
      </w:r>
      <w:r>
        <w:rPr>
          <w:rFonts w:ascii="Arial" w:hAnsi="Arial" w:cs="Arial" w:eastAsia="Arial"/>
          <w:sz w:val="7"/>
          <w:szCs w:val="7"/>
          <w:color w:val="BCBCBC"/>
          <w:spacing w:val="-16"/>
          <w:w w:val="232"/>
        </w:rPr>
        <w:t>ı</w:t>
      </w:r>
      <w:r>
        <w:rPr>
          <w:rFonts w:ascii="Arial" w:hAnsi="Arial" w:cs="Arial" w:eastAsia="Arial"/>
          <w:sz w:val="7"/>
          <w:szCs w:val="7"/>
          <w:color w:val="909090"/>
          <w:spacing w:val="0"/>
          <w:w w:val="224"/>
        </w:rPr>
        <w:t>.</w:t>
      </w:r>
      <w:r>
        <w:rPr>
          <w:rFonts w:ascii="Arial" w:hAnsi="Arial" w:cs="Arial" w:eastAsia="Arial"/>
          <w:sz w:val="7"/>
          <w:szCs w:val="7"/>
          <w:color w:val="909090"/>
          <w:spacing w:val="0"/>
          <w:w w:val="225"/>
        </w:rPr>
        <w:t>•</w:t>
      </w:r>
      <w:r>
        <w:rPr>
          <w:rFonts w:ascii="Arial" w:hAnsi="Arial" w:cs="Arial" w:eastAsia="Arial"/>
          <w:sz w:val="7"/>
          <w:szCs w:val="7"/>
          <w:color w:val="909090"/>
          <w:spacing w:val="-7"/>
          <w:w w:val="100"/>
        </w:rPr>
        <w:t> </w:t>
      </w:r>
      <w:r>
        <w:rPr>
          <w:rFonts w:ascii="Arial" w:hAnsi="Arial" w:cs="Arial" w:eastAsia="Arial"/>
          <w:sz w:val="7"/>
          <w:szCs w:val="7"/>
          <w:color w:val="BCBCBC"/>
          <w:spacing w:val="0"/>
          <w:w w:val="151"/>
        </w:rPr>
        <w:t>-</w:t>
      </w:r>
      <w:r>
        <w:rPr>
          <w:rFonts w:ascii="Arial" w:hAnsi="Arial" w:cs="Arial" w:eastAsia="Arial"/>
          <w:sz w:val="7"/>
          <w:szCs w:val="7"/>
          <w:color w:val="BCBCBC"/>
          <w:spacing w:val="-13"/>
          <w:w w:val="151"/>
        </w:rPr>
        <w:t> </w:t>
      </w:r>
      <w:r>
        <w:rPr>
          <w:rFonts w:ascii="Arial" w:hAnsi="Arial" w:cs="Arial" w:eastAsia="Arial"/>
          <w:sz w:val="7"/>
          <w:szCs w:val="7"/>
          <w:color w:val="909090"/>
          <w:spacing w:val="-13"/>
          <w:w w:val="547"/>
        </w:rPr>
        <w:t>·</w:t>
      </w:r>
      <w:r>
        <w:rPr>
          <w:rFonts w:ascii="Times New Roman" w:hAnsi="Times New Roman" w:cs="Times New Roman" w:eastAsia="Times New Roman"/>
          <w:sz w:val="7"/>
          <w:szCs w:val="7"/>
          <w:color w:val="A7A7A7"/>
          <w:spacing w:val="0"/>
          <w:w w:val="80"/>
          <w:b/>
          <w:bCs/>
        </w:rPr>
        <w:t>,o</w:t>
      </w:r>
      <w:r>
        <w:rPr>
          <w:rFonts w:ascii="Times New Roman" w:hAnsi="Times New Roman" w:cs="Times New Roman" w:eastAsia="Times New Roman"/>
          <w:sz w:val="7"/>
          <w:szCs w:val="7"/>
          <w:color w:val="000000"/>
          <w:spacing w:val="0"/>
          <w:w w:val="100"/>
        </w:rPr>
      </w:r>
    </w:p>
    <w:p>
      <w:pPr>
        <w:spacing w:before="1" w:after="0" w:line="240" w:lineRule="auto"/>
        <w:ind w:left="173" w:right="631"/>
        <w:jc w:val="center"/>
        <w:rPr>
          <w:rFonts w:ascii="Times New Roman" w:hAnsi="Times New Roman" w:cs="Times New Roman" w:eastAsia="Times New Roman"/>
          <w:sz w:val="8"/>
          <w:szCs w:val="8"/>
        </w:rPr>
      </w:pPr>
      <w:rPr/>
      <w:r>
        <w:rPr>
          <w:rFonts w:ascii="Times New Roman" w:hAnsi="Times New Roman" w:cs="Times New Roman" w:eastAsia="Times New Roman"/>
          <w:sz w:val="11"/>
          <w:szCs w:val="11"/>
          <w:color w:val="777777"/>
          <w:spacing w:val="-10"/>
          <w:w w:val="141"/>
          <w:b/>
          <w:bCs/>
        </w:rPr>
        <w:t>,</w:t>
      </w:r>
      <w:r>
        <w:rPr>
          <w:rFonts w:ascii="Times New Roman" w:hAnsi="Times New Roman" w:cs="Times New Roman" w:eastAsia="Times New Roman"/>
          <w:sz w:val="11"/>
          <w:szCs w:val="11"/>
          <w:color w:val="909090"/>
          <w:spacing w:val="0"/>
          <w:w w:val="204"/>
          <w:b/>
          <w:bCs/>
        </w:rPr>
        <w:t>f·n</w:t>
      </w:r>
      <w:r>
        <w:rPr>
          <w:rFonts w:ascii="Times New Roman" w:hAnsi="Times New Roman" w:cs="Times New Roman" w:eastAsia="Times New Roman"/>
          <w:sz w:val="11"/>
          <w:szCs w:val="11"/>
          <w:color w:val="909090"/>
          <w:spacing w:val="13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1"/>
          <w:szCs w:val="11"/>
          <w:color w:val="BCBCBC"/>
          <w:spacing w:val="0"/>
          <w:w w:val="78"/>
          <w:b/>
          <w:bCs/>
        </w:rPr>
        <w:t>•</w:t>
      </w:r>
      <w:r>
        <w:rPr>
          <w:rFonts w:ascii="Times New Roman" w:hAnsi="Times New Roman" w:cs="Times New Roman" w:eastAsia="Times New Roman"/>
          <w:sz w:val="11"/>
          <w:szCs w:val="11"/>
          <w:color w:val="BCBCBC"/>
          <w:spacing w:val="0"/>
          <w:w w:val="78"/>
          <w:b/>
          <w:bCs/>
        </w:rPr>
        <w:t> </w:t>
      </w:r>
      <w:r>
        <w:rPr>
          <w:rFonts w:ascii="Times New Roman" w:hAnsi="Times New Roman" w:cs="Times New Roman" w:eastAsia="Times New Roman"/>
          <w:sz w:val="11"/>
          <w:szCs w:val="11"/>
          <w:color w:val="BCBCBC"/>
          <w:spacing w:val="9"/>
          <w:w w:val="78"/>
          <w:b/>
          <w:bCs/>
        </w:rPr>
        <w:t> </w:t>
      </w:r>
      <w:r>
        <w:rPr>
          <w:rFonts w:ascii="Times New Roman" w:hAnsi="Times New Roman" w:cs="Times New Roman" w:eastAsia="Times New Roman"/>
          <w:sz w:val="8"/>
          <w:szCs w:val="8"/>
          <w:color w:val="A7A7A7"/>
          <w:spacing w:val="0"/>
          <w:w w:val="139"/>
          <w:b/>
          <w:bCs/>
        </w:rPr>
        <w:t>.fC</w:t>
      </w:r>
      <w:r>
        <w:rPr>
          <w:rFonts w:ascii="Times New Roman" w:hAnsi="Times New Roman" w:cs="Times New Roman" w:eastAsia="Times New Roman"/>
          <w:sz w:val="8"/>
          <w:szCs w:val="8"/>
          <w:color w:val="A7A7A7"/>
          <w:spacing w:val="0"/>
          <w:w w:val="139"/>
          <w:b/>
          <w:bCs/>
        </w:rPr>
        <w:t>  </w:t>
      </w:r>
      <w:r>
        <w:rPr>
          <w:rFonts w:ascii="Times New Roman" w:hAnsi="Times New Roman" w:cs="Times New Roman" w:eastAsia="Times New Roman"/>
          <w:sz w:val="8"/>
          <w:szCs w:val="8"/>
          <w:color w:val="A7A7A7"/>
          <w:spacing w:val="17"/>
          <w:w w:val="139"/>
          <w:b/>
          <w:bCs/>
        </w:rPr>
        <w:t> </w:t>
      </w:r>
      <w:r>
        <w:rPr>
          <w:rFonts w:ascii="Times New Roman" w:hAnsi="Times New Roman" w:cs="Times New Roman" w:eastAsia="Times New Roman"/>
          <w:sz w:val="8"/>
          <w:szCs w:val="8"/>
          <w:color w:val="A7A7A7"/>
          <w:spacing w:val="0"/>
          <w:w w:val="255"/>
        </w:rPr>
        <w:t>,.</w:t>
      </w:r>
      <w:r>
        <w:rPr>
          <w:rFonts w:ascii="Times New Roman" w:hAnsi="Times New Roman" w:cs="Times New Roman" w:eastAsia="Times New Roman"/>
          <w:sz w:val="8"/>
          <w:szCs w:val="8"/>
          <w:color w:val="000000"/>
          <w:spacing w:val="0"/>
          <w:w w:val="100"/>
        </w:rPr>
      </w:r>
    </w:p>
    <w:p>
      <w:pPr>
        <w:jc w:val="center"/>
        <w:spacing w:after="0"/>
        <w:sectPr>
          <w:type w:val="continuous"/>
          <w:pgSz w:w="11920" w:h="16840"/>
          <w:pgMar w:top="300" w:bottom="280" w:left="260" w:right="320"/>
          <w:cols w:num="4" w:equalWidth="0">
            <w:col w:w="2102" w:space="51"/>
            <w:col w:w="1943" w:space="919"/>
            <w:col w:w="1106" w:space="3551"/>
            <w:col w:w="1668"/>
          </w:cols>
        </w:sectPr>
      </w:pPr>
      <w:rPr/>
    </w:p>
    <w:p>
      <w:pPr>
        <w:spacing w:before="11" w:after="0" w:line="240" w:lineRule="auto"/>
        <w:ind w:left="3660" w:right="-20"/>
        <w:jc w:val="left"/>
        <w:tabs>
          <w:tab w:pos="51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group style="position:absolute;margin-left:21.180218pt;margin-top:24.692232pt;width:554.395186pt;height:762.20939pt;mso-position-horizontal-relative:page;mso-position-vertical-relative:page;z-index:-15155" coordorigin="424,494" coordsize="11088,15244">
            <v:group style="position:absolute;left:436;top:523;width:249;height:2" coordorigin="436,523" coordsize="249,2">
              <v:shape style="position:absolute;left:436;top:523;width:249;height:2" coordorigin="436,523" coordsize="249,0" path="m436,523l684,523e" filled="f" stroked="t" strokeweight=".478649pt" strokecolor="#606060">
                <v:path arrowok="t"/>
              </v:shape>
            </v:group>
            <v:group style="position:absolute;left:448;top:518;width:2;height:5408" coordorigin="448,518" coordsize="2,5408">
              <v:shape style="position:absolute;left:448;top:518;width:2;height:5408" coordorigin="448,518" coordsize="0,5408" path="m448,5926l448,518e" filled="f" stroked="t" strokeweight=".717973pt" strokecolor="#606060">
                <v:path arrowok="t"/>
              </v:shape>
            </v:group>
            <v:group style="position:absolute;left:436;top:523;width:3264;height:2" coordorigin="436,523" coordsize="3264,2">
              <v:shape style="position:absolute;left:436;top:523;width:3264;height:2" coordorigin="436,523" coordsize="3264,0" path="m436,523l3700,523e" filled="f" stroked="t" strokeweight=".717973pt" strokecolor="#777777">
                <v:path arrowok="t"/>
              </v:shape>
            </v:group>
            <v:group style="position:absolute;left:2384;top:513;width:2;height:1534" coordorigin="2384,513" coordsize="2,1534">
              <v:shape style="position:absolute;left:2384;top:513;width:2;height:1534" coordorigin="2384,513" coordsize="0,1534" path="m2384,2047l2384,513e" filled="f" stroked="t" strokeweight=".478649pt" strokecolor="#606060">
                <v:path arrowok="t"/>
              </v:shape>
            </v:group>
            <v:group style="position:absolute;left:3643;top:523;width:244;height:2" coordorigin="3643,523" coordsize="244,2">
              <v:shape style="position:absolute;left:3643;top:523;width:244;height:2" coordorigin="3643,523" coordsize="244,0" path="m3643,523l3887,523e" filled="f" stroked="t" strokeweight=".478649pt" strokecolor="#646464">
                <v:path arrowok="t"/>
              </v:shape>
            </v:group>
            <v:group style="position:absolute;left:9111;top:508;width:2;height:1534" coordorigin="9111,508" coordsize="2,1534">
              <v:shape style="position:absolute;left:9111;top:508;width:2;height:1534" coordorigin="9111,508" coordsize="0,1534" path="m9111,2042l9111,508e" filled="f" stroked="t" strokeweight=".717973pt" strokecolor="#6B6B6B">
                <v:path arrowok="t"/>
              </v:shape>
            </v:group>
            <v:group style="position:absolute;left:9070;top:513;width:378;height:2" coordorigin="9070,513" coordsize="378,2">
              <v:shape style="position:absolute;left:9070;top:513;width:378;height:2" coordorigin="9070,513" coordsize="378,0" path="m9070,513l9449,513e" filled="f" stroked="t" strokeweight=".478649pt" strokecolor="#4F4F4F">
                <v:path arrowok="t"/>
              </v:shape>
            </v:group>
            <v:group style="position:absolute;left:436;top:513;width:11038;height:2" coordorigin="436,513" coordsize="11038,2">
              <v:shape style="position:absolute;left:436;top:513;width:11038;height:2" coordorigin="436,513" coordsize="11038,0" path="m436,513l11473,513e" filled="f" stroked="t" strokeweight=".717973pt" strokecolor="#747474">
                <v:path arrowok="t"/>
              </v:shape>
            </v:group>
            <v:group style="position:absolute;left:11468;top:499;width:2;height:551" coordorigin="11468,499" coordsize="2,551">
              <v:shape style="position:absolute;left:11468;top:499;width:2;height:551" coordorigin="11468,499" coordsize="0,551" path="m11468,1050l11468,499e" filled="f" stroked="t" strokeweight=".478649pt" strokecolor="#575757">
                <v:path arrowok="t"/>
              </v:shape>
            </v:group>
            <v:group style="position:absolute;left:2386;top:992;width:2;height:1055" coordorigin="2386,992" coordsize="2,1055">
              <v:shape style="position:absolute;left:2386;top:992;width:2;height:1055" coordorigin="2386,992" coordsize="0,1055" path="m2386,2047l2386,992e" filled="f" stroked="t" strokeweight=".957298pt" strokecolor="#6B6B6B">
                <v:path arrowok="t"/>
              </v:shape>
            </v:group>
            <v:group style="position:absolute;left:11473;top:945;width:2;height:686" coordorigin="11473,945" coordsize="2,686">
              <v:shape style="position:absolute;left:11473;top:945;width:2;height:686" coordorigin="11473,945" coordsize="0,686" path="m11473,1630l11473,945e" filled="f" stroked="t" strokeweight=".957298pt" strokecolor="#7C7C7C">
                <v:path arrowok="t"/>
              </v:shape>
            </v:group>
            <v:group style="position:absolute;left:440;top:2040;width:1637;height:2" coordorigin="440,2040" coordsize="1637,2">
              <v:shape style="position:absolute;left:440;top:2040;width:1637;height:2" coordorigin="440,2040" coordsize="1637,0" path="m440,2040l2077,2040e" filled="f" stroked="t" strokeweight=".478649pt" strokecolor="#646464">
                <v:path arrowok="t"/>
              </v:shape>
            </v:group>
            <v:group style="position:absolute;left:2020;top:2042;width:909;height:2" coordorigin="2020,2042" coordsize="909,2">
              <v:shape style="position:absolute;left:2020;top:2042;width:909;height:2" coordorigin="2020,2042" coordsize="909,0" path="m2020,2042l2929,2042e" filled="f" stroked="t" strokeweight=".478649pt" strokecolor="#444444">
                <v:path arrowok="t"/>
              </v:shape>
            </v:group>
            <v:group style="position:absolute;left:2872;top:2042;width:436;height:2" coordorigin="2872,2042" coordsize="436,2">
              <v:shape style="position:absolute;left:2872;top:2042;width:436;height:2" coordorigin="2872,2042" coordsize="436,0" path="m2872,2042l3307,2042e" filled="f" stroked="t" strokeweight=".478649pt" strokecolor="#606060">
                <v:path arrowok="t"/>
              </v:shape>
            </v:group>
            <v:group style="position:absolute;left:7706;top:2033;width:627;height:2" coordorigin="7706,2033" coordsize="627,2">
              <v:shape style="position:absolute;left:7706;top:2033;width:627;height:2" coordorigin="7706,2033" coordsize="627,0" path="m7706,2033l8333,2033e" filled="f" stroked="t" strokeweight=".478649pt" strokecolor="#575757">
                <v:path arrowok="t"/>
              </v:shape>
            </v:group>
            <v:group style="position:absolute;left:3250;top:2038;width:8233;height:2" coordorigin="3250,2038" coordsize="8233,2">
              <v:shape style="position:absolute;left:3250;top:2038;width:8233;height:2" coordorigin="3250,2038" coordsize="8233,0" path="m3250,2038l11483,2038e" filled="f" stroked="t" strokeweight=".717973pt" strokecolor="#777777">
                <v:path arrowok="t"/>
              </v:shape>
            </v:group>
            <v:group style="position:absolute;left:11476;top:1520;width:2;height:1266" coordorigin="11476,1520" coordsize="2,1266">
              <v:shape style="position:absolute;left:11476;top:1520;width:2;height:1266" coordorigin="11476,1520" coordsize="0,1266" path="m11476,2786l11476,1520e" filled="f" stroked="t" strokeweight=".478649pt" strokecolor="#606060">
                <v:path arrowok="t"/>
              </v:shape>
            </v:group>
            <v:group style="position:absolute;left:440;top:2282;width:1292;height:2" coordorigin="440,2282" coordsize="1292,2">
              <v:shape style="position:absolute;left:440;top:2282;width:1292;height:2" coordorigin="440,2282" coordsize="1292,0" path="m440,2282l1733,2282e" filled="f" stroked="t" strokeweight=".717973pt" strokecolor="#7C7C7C">
                <v:path arrowok="t"/>
              </v:shape>
            </v:group>
            <v:group style="position:absolute;left:1675;top:2282;width:1632;height:2" coordorigin="1675,2282" coordsize="1632,2">
              <v:shape style="position:absolute;left:1675;top:2282;width:1632;height:2" coordorigin="1675,2282" coordsize="1632,0" path="m1675,2282l3307,2282e" filled="f" stroked="t" strokeweight=".478649pt" strokecolor="#545454">
                <v:path arrowok="t"/>
              </v:shape>
            </v:group>
            <v:group style="position:absolute;left:7706;top:2273;width:627;height:2" coordorigin="7706,2273" coordsize="627,2">
              <v:shape style="position:absolute;left:7706;top:2273;width:627;height:2" coordorigin="7706,2273" coordsize="627,0" path="m7706,2273l8333,2273e" filled="f" stroked="t" strokeweight=".478649pt" strokecolor="#575757">
                <v:path arrowok="t"/>
              </v:shape>
            </v:group>
            <v:group style="position:absolute;left:3250;top:2277;width:8233;height:2" coordorigin="3250,2277" coordsize="8233,2">
              <v:shape style="position:absolute;left:3250;top:2277;width:8233;height:2" coordorigin="3250,2277" coordsize="8233,0" path="m3250,2277l11483,2277e" filled="f" stroked="t" strokeweight=".717973pt" strokecolor="#777777">
                <v:path arrowok="t"/>
              </v:shape>
            </v:group>
            <v:group style="position:absolute;left:1675;top:2522;width:1340;height:2" coordorigin="1675,2522" coordsize="1340,2">
              <v:shape style="position:absolute;left:1675;top:2522;width:1340;height:2" coordorigin="1675,2522" coordsize="1340,0" path="m1675,2522l3015,2522e" filled="f" stroked="t" strokeweight=".478649pt" strokecolor="#4B4B4B">
                <v:path arrowok="t"/>
              </v:shape>
            </v:group>
            <v:group style="position:absolute;left:2958;top:2522;width:349;height:2" coordorigin="2958,2522" coordsize="349,2">
              <v:shape style="position:absolute;left:2958;top:2522;width:349;height:2" coordorigin="2958,2522" coordsize="349,0" path="m2958,2522l3307,2522e" filled="f" stroked="t" strokeweight=".478649pt" strokecolor="#606060">
                <v:path arrowok="t"/>
              </v:shape>
            </v:group>
            <v:group style="position:absolute;left:9075;top:2517;width:373;height:2" coordorigin="9075,2517" coordsize="373,2">
              <v:shape style="position:absolute;left:9075;top:2517;width:373;height:2" coordorigin="9075,2517" coordsize="373,0" path="m9075,2517l9449,2517e" filled="f" stroked="t" strokeweight=".478649pt" strokecolor="#676767">
                <v:path arrowok="t"/>
              </v:shape>
            </v:group>
            <v:group style="position:absolute;left:440;top:2517;width:11042;height:2" coordorigin="440,2517" coordsize="11042,2">
              <v:shape style="position:absolute;left:440;top:2517;width:11042;height:2" coordorigin="440,2517" coordsize="11042,0" path="m440,2517l11483,2517e" filled="f" stroked="t" strokeweight=".717973pt" strokecolor="#747474">
                <v:path arrowok="t"/>
              </v:shape>
            </v:group>
            <v:group style="position:absolute;left:440;top:2757;width:11047;height:2" coordorigin="440,2757" coordsize="11047,2">
              <v:shape style="position:absolute;left:440;top:2757;width:11047;height:2" coordorigin="440,2757" coordsize="11047,0" path="m440,2757l11488,2757e" filled="f" stroked="t" strokeweight=".717973pt" strokecolor="#747474">
                <v:path arrowok="t"/>
              </v:shape>
            </v:group>
            <v:group style="position:absolute;left:5682;top:2999;width:1297;height:2" coordorigin="5682,2999" coordsize="1297,2">
              <v:shape style="position:absolute;left:5682;top:2999;width:1297;height:2" coordorigin="5682,2999" coordsize="1297,0" path="m5682,2999l6979,2999e" filled="f" stroked="t" strokeweight=".478649pt" strokecolor="#646464">
                <v:path arrowok="t"/>
              </v:shape>
            </v:group>
            <v:group style="position:absolute;left:9075;top:2997;width:373;height:2" coordorigin="9075,2997" coordsize="373,2">
              <v:shape style="position:absolute;left:9075;top:2997;width:373;height:2" coordorigin="9075,2997" coordsize="373,0" path="m9075,2997l9449,2997e" filled="f" stroked="t" strokeweight=".478649pt" strokecolor="#646464">
                <v:path arrowok="t"/>
              </v:shape>
            </v:group>
            <v:group style="position:absolute;left:440;top:2997;width:11047;height:2" coordorigin="440,2997" coordsize="11047,2">
              <v:shape style="position:absolute;left:440;top:2997;width:11047;height:2" coordorigin="440,2997" coordsize="11047,0" path="m440,2997l11488,2997e" filled="f" stroked="t" strokeweight=".717973pt" strokecolor="#777777">
                <v:path arrowok="t"/>
              </v:shape>
            </v:group>
            <v:group style="position:absolute;left:11478;top:2714;width:2;height:1568" coordorigin="11478,2714" coordsize="2,1568">
              <v:shape style="position:absolute;left:11478;top:2714;width:2;height:1568" coordorigin="11478,2714" coordsize="0,1568" path="m11478,4282l11478,2714e" filled="f" stroked="t" strokeweight=".717973pt" strokecolor="#747474">
                <v:path arrowok="t"/>
              </v:shape>
            </v:group>
            <v:group style="position:absolute;left:440;top:3243;width:2575;height:2" coordorigin="440,3243" coordsize="2575,2">
              <v:shape style="position:absolute;left:440;top:3243;width:2575;height:2" coordorigin="440,3243" coordsize="2575,0" path="m440,3243l3015,3243e" filled="f" stroked="t" strokeweight=".717973pt" strokecolor="#777777">
                <v:path arrowok="t"/>
              </v:shape>
            </v:group>
            <v:group style="position:absolute;left:2958;top:3241;width:742;height:2" coordorigin="2958,3241" coordsize="742,2">
              <v:shape style="position:absolute;left:2958;top:3241;width:742;height:2" coordorigin="2958,3241" coordsize="742,0" path="m2958,3241l3700,3241e" filled="f" stroked="t" strokeweight=".478649pt" strokecolor="#575757">
                <v:path arrowok="t"/>
              </v:shape>
            </v:group>
            <v:group style="position:absolute;left:3643;top:3241;width:2824;height:2" coordorigin="3643,3241" coordsize="2824,2">
              <v:shape style="position:absolute;left:3643;top:3241;width:2824;height:2" coordorigin="3643,3241" coordsize="2824,0" path="m3643,3241l6467,3241e" filled="f" stroked="t" strokeweight=".717973pt" strokecolor="#777777">
                <v:path arrowok="t"/>
              </v:shape>
            </v:group>
            <v:group style="position:absolute;left:6409;top:3241;width:570;height:2" coordorigin="6409,3241" coordsize="570,2">
              <v:shape style="position:absolute;left:6409;top:3241;width:570;height:2" coordorigin="6409,3241" coordsize="570,0" path="m6409,3241l6979,3241e" filled="f" stroked="t" strokeweight=".478649pt" strokecolor="#5B5B5B">
                <v:path arrowok="t"/>
              </v:shape>
            </v:group>
            <v:group style="position:absolute;left:6921;top:3236;width:4566;height:2" coordorigin="6921,3236" coordsize="4566,2">
              <v:shape style="position:absolute;left:6921;top:3236;width:4566;height:2" coordorigin="6921,3236" coordsize="4566,0" path="m6921,3236l11488,3236e" filled="f" stroked="t" strokeweight=".717973pt" strokecolor="#777777">
                <v:path arrowok="t"/>
              </v:shape>
            </v:group>
            <v:group style="position:absolute;left:3867;top:3232;width:2;height:460" coordorigin="3867,3232" coordsize="2,460">
              <v:shape style="position:absolute;left:3867;top:3232;width:2;height:460" coordorigin="3867,3232" coordsize="0,460" path="m3867,3692l3867,3232e" filled="f" stroked="t" strokeweight=".717973pt" strokecolor="#646464">
                <v:path arrowok="t"/>
              </v:shape>
            </v:group>
            <v:group style="position:absolute;left:6960;top:3236;width:2;height:719" coordorigin="6960,3236" coordsize="2,719">
              <v:shape style="position:absolute;left:6960;top:3236;width:2;height:719" coordorigin="6960,3236" coordsize="0,719" path="m6960,3955l6960,3236e" filled="f" stroked="t" strokeweight=".717973pt" strokecolor="#606060">
                <v:path arrowok="t"/>
              </v:shape>
            </v:group>
            <v:group style="position:absolute;left:6955;top:3452;width:751;height:2" coordorigin="6955,3452" coordsize="751,2">
              <v:shape style="position:absolute;left:6955;top:3452;width:751;height:2" coordorigin="6955,3452" coordsize="751,0" path="m6955,3452l7706,3452e" filled="f" stroked="t" strokeweight=".717973pt" strokecolor="#444444">
                <v:path arrowok="t"/>
              </v:shape>
            </v:group>
            <v:group style="position:absolute;left:8305;top:3476;width:1115;height:2" coordorigin="8305,3476" coordsize="1115,2">
              <v:shape style="position:absolute;left:8305;top:3476;width:1115;height:2" coordorigin="8305,3476" coordsize="1115,0" path="m8305,3476l9420,3476e" filled="f" stroked="t" strokeweight=".239324pt" strokecolor="#000000">
                <v:path arrowok="t"/>
              </v:shape>
            </v:group>
            <v:group style="position:absolute;left:9420;top:3476;width:2058;height:2" coordorigin="9420,3476" coordsize="2058,2">
              <v:shape style="position:absolute;left:9420;top:3476;width:2058;height:2" coordorigin="9420,3476" coordsize="2058,0" path="m9420,3476l11478,3476e" filled="f" stroked="t" strokeweight=".239324pt" strokecolor="#878787">
                <v:path arrowok="t"/>
              </v:shape>
            </v:group>
            <v:group style="position:absolute;left:3863;top:3668;width:1125;height:2" coordorigin="3863,3668" coordsize="1125,2">
              <v:shape style="position:absolute;left:3863;top:3668;width:1125;height:2" coordorigin="3863,3668" coordsize="1125,0" path="m3863,3668l4988,3668e" filled="f" stroked="t" strokeweight=".478649pt" strokecolor="#4B4B4B">
                <v:path arrowok="t"/>
              </v:shape>
            </v:group>
            <v:group style="position:absolute;left:5552;top:3944;width:5935;height:2" coordorigin="5552,3944" coordsize="5935,2">
              <v:shape style="position:absolute;left:5552;top:3944;width:5935;height:2" coordorigin="5552,3944" coordsize="5935,0" path="m5552,3944l11488,3944e" filled="f" stroked="t" strokeweight=".717973pt" strokecolor="#777777">
                <v:path arrowok="t"/>
              </v:shape>
            </v:group>
            <v:group style="position:absolute;left:436;top:3946;width:866;height:2" coordorigin="436,3946" coordsize="866,2">
              <v:shape style="position:absolute;left:436;top:3946;width:866;height:2" coordorigin="436,3946" coordsize="866,0" path="m436,3946l1302,3946e" filled="f" stroked="t" strokeweight=".478649pt" strokecolor="#606060">
                <v:path arrowok="t"/>
              </v:shape>
            </v:group>
            <v:group style="position:absolute;left:3875;top:3634;width:2;height:316" coordorigin="3875,3634" coordsize="2,316">
              <v:shape style="position:absolute;left:3875;top:3634;width:2;height:316" coordorigin="3875,3634" coordsize="0,316" path="m3875,3951l3875,3634e" filled="f" stroked="t" strokeweight="1.196622pt" strokecolor="#3B3B3B">
                <v:path arrowok="t"/>
              </v:shape>
            </v:group>
            <v:group style="position:absolute;left:1235;top:3944;width:2762;height:2" coordorigin="1235,3944" coordsize="2762,2">
              <v:shape style="position:absolute;left:1235;top:3944;width:2762;height:2" coordorigin="1235,3944" coordsize="2762,0" path="m1235,3944l3997,3944e" filled="f" stroked="t" strokeweight=".957298pt" strokecolor="#777777">
                <v:path arrowok="t"/>
              </v:shape>
            </v:group>
            <v:group style="position:absolute;left:3643;top:3946;width:2096;height:2" coordorigin="3643,3946" coordsize="2096,2">
              <v:shape style="position:absolute;left:3643;top:3946;width:2096;height:2" coordorigin="3643,3946" coordsize="2096,0" path="m3643,3946l5739,3946e" filled="f" stroked="t" strokeweight=".957298pt" strokecolor="#4B4B4B">
                <v:path arrowok="t"/>
              </v:shape>
            </v:group>
            <v:group style="position:absolute;left:436;top:4255;width:1642;height:2" coordorigin="436,4255" coordsize="1642,2">
              <v:shape style="position:absolute;left:436;top:4255;width:1642;height:2" coordorigin="436,4255" coordsize="1642,0" path="m436,4255l2077,4255e" filled="f" stroked="t" strokeweight=".478649pt" strokecolor="#676767">
                <v:path arrowok="t"/>
              </v:shape>
            </v:group>
            <v:group style="position:absolute;left:2020;top:4255;width:2446;height:2" coordorigin="2020,4255" coordsize="2446,2">
              <v:shape style="position:absolute;left:2020;top:4255;width:2446;height:2" coordorigin="2020,4255" coordsize="2446,0" path="m2020,4255l4466,4255e" filled="f" stroked="t" strokeweight=".957298pt" strokecolor="#808080">
                <v:path arrowok="t"/>
              </v:shape>
            </v:group>
            <v:group style="position:absolute;left:2391;top:3936;width:2;height:9100" coordorigin="2391,3936" coordsize="2,9100">
              <v:shape style="position:absolute;left:2391;top:3936;width:2;height:9100" coordorigin="2391,3936" coordsize="0,9100" path="m2391,13036l2391,3936e" filled="f" stroked="t" strokeweight=".717973pt" strokecolor="#5B5B5B">
                <v:path arrowok="t"/>
              </v:shape>
            </v:group>
            <v:group style="position:absolute;left:4356;top:4253;width:1383;height:2" coordorigin="4356,4253" coordsize="1383,2">
              <v:shape style="position:absolute;left:4356;top:4253;width:1383;height:2" coordorigin="4356,4253" coordsize="1383,0" path="m4356,4253l5739,4253e" filled="f" stroked="t" strokeweight=".478649pt" strokecolor="#4F4F4F">
                <v:path arrowok="t"/>
              </v:shape>
            </v:group>
            <v:group style="position:absolute;left:5682;top:4253;width:3451;height:2" coordorigin="5682,4253" coordsize="3451,2">
              <v:shape style="position:absolute;left:5682;top:4253;width:3451;height:2" coordorigin="5682,4253" coordsize="3451,0" path="m5682,4253l9133,4253e" filled="f" stroked="t" strokeweight=".717973pt" strokecolor="#747474">
                <v:path arrowok="t"/>
              </v:shape>
            </v:group>
            <v:group style="position:absolute;left:9075;top:4253;width:373;height:2" coordorigin="9075,4253" coordsize="373,2">
              <v:shape style="position:absolute;left:9075;top:4253;width:373;height:2" coordorigin="9075,4253" coordsize="373,0" path="m9075,4253l9449,4253e" filled="f" stroked="t" strokeweight=".478649pt" strokecolor="#707070">
                <v:path arrowok="t"/>
              </v:shape>
            </v:group>
            <v:group style="position:absolute;left:9343;top:4248;width:2140;height:2" coordorigin="9343,4248" coordsize="2140,2">
              <v:shape style="position:absolute;left:9343;top:4248;width:2140;height:2" coordorigin="9343,4248" coordsize="2140,0" path="m9343,4248l11483,4248e" filled="f" stroked="t" strokeweight=".957298pt" strokecolor="#808080">
                <v:path arrowok="t"/>
              </v:shape>
            </v:group>
            <v:group style="position:absolute;left:2379;top:4492;width:2566;height:2" coordorigin="2379,4492" coordsize="2566,2">
              <v:shape style="position:absolute;left:2379;top:4492;width:2566;height:2" coordorigin="2379,4492" coordsize="2566,0" path="m2379,4492l4944,4492e" filled="f" stroked="t" strokeweight=".717973pt" strokecolor="#777777">
                <v:path arrowok="t"/>
              </v:shape>
            </v:group>
            <v:group style="position:absolute;left:4887;top:4492;width:531;height:2" coordorigin="4887,4492" coordsize="531,2">
              <v:shape style="position:absolute;left:4887;top:4492;width:531;height:2" coordorigin="4887,4492" coordsize="531,0" path="m4887,4492l5418,4492e" filled="f" stroked="t" strokeweight=".478649pt" strokecolor="#444444">
                <v:path arrowok="t"/>
              </v:shape>
            </v:group>
            <v:group style="position:absolute;left:5361;top:4492;width:881;height:2" coordorigin="5361,4492" coordsize="881,2">
              <v:shape style="position:absolute;left:5361;top:4492;width:881;height:2" coordorigin="5361,4492" coordsize="881,0" path="m5361,4492l6242,4492e" filled="f" stroked="t" strokeweight=".478649pt" strokecolor="#606060">
                <v:path arrowok="t"/>
              </v:shape>
            </v:group>
            <v:group style="position:absolute;left:6155;top:4492;width:1608;height:2" coordorigin="6155,4492" coordsize="1608,2">
              <v:shape style="position:absolute;left:6155;top:4492;width:1608;height:2" coordorigin="6155,4492" coordsize="1608,0" path="m6155,4492l7764,4492e" filled="f" stroked="t" strokeweight=".957298pt" strokecolor="#7C7C7C">
                <v:path arrowok="t"/>
              </v:shape>
            </v:group>
            <v:group style="position:absolute;left:7706;top:4490;width:1742;height:2" coordorigin="7706,4490" coordsize="1742,2">
              <v:shape style="position:absolute;left:7706;top:4490;width:1742;height:2" coordorigin="7706,4490" coordsize="1742,0" path="m7706,4490l9449,4490e" filled="f" stroked="t" strokeweight=".478649pt" strokecolor="#606060">
                <v:path arrowok="t"/>
              </v:shape>
            </v:group>
            <v:group style="position:absolute;left:9391;top:4488;width:2096;height:2" coordorigin="9391,4488" coordsize="2096,2">
              <v:shape style="position:absolute;left:9391;top:4488;width:2096;height:2" coordorigin="9391,4488" coordsize="2096,0" path="m9391,4488l11488,4488e" filled="f" stroked="t" strokeweight=".957298pt" strokecolor="#7C7C7C">
                <v:path arrowok="t"/>
              </v:shape>
            </v:group>
            <v:group style="position:absolute;left:11480;top:4210;width:2;height:777" coordorigin="11480,4210" coordsize="2,777">
              <v:shape style="position:absolute;left:11480;top:4210;width:2;height:777" coordorigin="11480,4210" coordsize="0,777" path="m11480,4986l11480,4210e" filled="f" stroked="t" strokeweight=".478649pt" strokecolor="#606060">
                <v:path arrowok="t"/>
              </v:shape>
            </v:group>
            <v:group style="position:absolute;left:4921;top:4488;width:2;height:297" coordorigin="4921,4488" coordsize="2,297">
              <v:shape style="position:absolute;left:4921;top:4488;width:2;height:297" coordorigin="4921,4488" coordsize="0,297" path="m4921,4785l4921,4488e" filled="f" stroked="t" strokeweight=".717973pt" strokecolor="#444444">
                <v:path arrowok="t"/>
              </v:shape>
            </v:group>
            <v:group style="position:absolute;left:7735;top:4473;width:2;height:283" coordorigin="7735,4473" coordsize="2,283">
              <v:shape style="position:absolute;left:7735;top:4473;width:2;height:283" coordorigin="7735,4473" coordsize="0,283" path="m7735,4756l7735,4473e" filled="f" stroked="t" strokeweight=".239324pt" strokecolor="#838383">
                <v:path arrowok="t"/>
              </v:shape>
            </v:group>
            <v:group style="position:absolute;left:4921;top:4727;width:2;height:254" coordorigin="4921,4727" coordsize="2,254">
              <v:shape style="position:absolute;left:4921;top:4727;width:2;height:254" coordorigin="4921,4727" coordsize="0,254" path="m4921,4982l4921,4727e" filled="f" stroked="t" strokeweight=".478649pt" strokecolor="#2F2F2F">
                <v:path arrowok="t"/>
              </v:shape>
            </v:group>
            <v:group style="position:absolute;left:4916;top:4924;width:349;height:2" coordorigin="4916,4924" coordsize="349,2">
              <v:shape style="position:absolute;left:4916;top:4924;width:349;height:2" coordorigin="4916,4924" coordsize="349,0" path="m4916,4924l5265,4924e" filled="f" stroked="t" strokeweight=".478649pt" strokecolor="#808080">
                <v:path arrowok="t"/>
              </v:shape>
            </v:group>
            <v:group style="position:absolute;left:5390;top:4953;width:823;height:2" coordorigin="5390,4953" coordsize="823,2">
              <v:shape style="position:absolute;left:5390;top:4953;width:823;height:2" coordorigin="5390,4953" coordsize="823,0" path="m5390,4953l6213,4953e" filled="f" stroked="t" strokeweight=".239324pt" strokecolor="#000000">
                <v:path arrowok="t"/>
              </v:shape>
            </v:group>
            <v:group style="position:absolute;left:6184;top:4922;width:1580;height:2" coordorigin="6184,4922" coordsize="1580,2">
              <v:shape style="position:absolute;left:6184;top:4922;width:1580;height:2" coordorigin="6184,4922" coordsize="1580,0" path="m6184,4922l7764,4922e" filled="f" stroked="t" strokeweight=".239324pt" strokecolor="#606060">
                <v:path arrowok="t"/>
              </v:shape>
            </v:group>
            <v:group style="position:absolute;left:7706;top:4922;width:627;height:2" coordorigin="7706,4922" coordsize="627,2">
              <v:shape style="position:absolute;left:7706;top:4922;width:627;height:2" coordorigin="7706,4922" coordsize="627,0" path="m7706,4922l8333,4922e" filled="f" stroked="t" strokeweight=".239324pt" strokecolor="#7C7C7C">
                <v:path arrowok="t"/>
              </v:shape>
            </v:group>
            <v:group style="position:absolute;left:8305;top:4953;width:1115;height:2" coordorigin="8305,4953" coordsize="1115,2">
              <v:shape style="position:absolute;left:8305;top:4953;width:1115;height:2" coordorigin="8305,4953" coordsize="1115,0" path="m8305,4953l9420,4953e" filled="f" stroked="t" strokeweight=".239324pt" strokecolor="#000000">
                <v:path arrowok="t"/>
              </v:shape>
            </v:group>
            <v:group style="position:absolute;left:9420;top:4953;width:2058;height:2" coordorigin="9420,4953" coordsize="2058,2">
              <v:shape style="position:absolute;left:9420;top:4953;width:2058;height:2" coordorigin="9420,4953" coordsize="2058,0" path="m9420,4953l11478,4953e" filled="f" stroked="t" strokeweight=".239324pt" strokecolor="#575757">
                <v:path arrowok="t"/>
              </v:shape>
            </v:group>
            <v:group style="position:absolute;left:4916;top:4953;width:2;height:192" coordorigin="4916,4953" coordsize="2,192">
              <v:shape style="position:absolute;left:4916;top:4953;width:2;height:192" coordorigin="4916,4953" coordsize="0,192" path="m4916,5145l4916,4953e" filled="f" stroked="t" strokeweight=".717973pt" strokecolor="#383838">
                <v:path arrowok="t"/>
              </v:shape>
            </v:group>
            <v:group style="position:absolute;left:4916;top:5157;width:4581;height:2" coordorigin="4916,5157" coordsize="4581,2">
              <v:shape style="position:absolute;left:4916;top:5157;width:4581;height:2" coordorigin="4916,5157" coordsize="4581,0" path="m4916,5157l9496,5157e" filled="f" stroked="t" strokeweight=".717973pt" strokecolor="#777777">
                <v:path arrowok="t"/>
              </v:shape>
            </v:group>
            <v:group style="position:absolute;left:9391;top:5154;width:2101;height:2" coordorigin="9391,5154" coordsize="2101,2">
              <v:shape style="position:absolute;left:9391;top:5154;width:2101;height:2" coordorigin="9391,5154" coordsize="2101,0" path="m9391,5154l11492,5154e" filled="f" stroked="t" strokeweight=".478649pt" strokecolor="#646464">
                <v:path arrowok="t"/>
              </v:shape>
            </v:group>
            <v:group style="position:absolute;left:11483;top:4905;width:2;height:1275" coordorigin="11483,4905" coordsize="2,1275">
              <v:shape style="position:absolute;left:11483;top:4905;width:2;height:1275" coordorigin="11483,4905" coordsize="0,1275" path="m11483,6180l11483,4905e" filled="f" stroked="t" strokeweight=".957298pt" strokecolor="#777777">
                <v:path arrowok="t"/>
              </v:shape>
            </v:group>
            <v:group style="position:absolute;left:4921;top:5116;width:2;height:805" coordorigin="4921,5116" coordsize="2,805">
              <v:shape style="position:absolute;left:4921;top:5116;width:2;height:805" coordorigin="4921,5116" coordsize="0,805" path="m4921,5921l4921,5116e" filled="f" stroked="t" strokeweight=".478649pt" strokecolor="#444444">
                <v:path arrowok="t"/>
              </v:shape>
            </v:group>
            <v:group style="position:absolute;left:4916;top:5396;width:6577;height:2" coordorigin="4916,5396" coordsize="6577,2">
              <v:shape style="position:absolute;left:4916;top:5396;width:6577;height:2" coordorigin="4916,5396" coordsize="6577,0" path="m4916,5396l11492,5396e" filled="f" stroked="t" strokeweight=".717973pt" strokecolor="#777777">
                <v:path arrowok="t"/>
              </v:shape>
            </v:group>
            <v:group style="position:absolute;left:450;top:5355;width:2;height:297" coordorigin="450,5355" coordsize="2,297">
              <v:shape style="position:absolute;left:450;top:5355;width:2;height:297" coordorigin="450,5355" coordsize="0,297" path="m450,5653l450,5355e" filled="f" stroked="t" strokeweight=".478649pt" strokecolor="#3B3B3B">
                <v:path arrowok="t"/>
              </v:shape>
            </v:group>
            <v:group style="position:absolute;left:2379;top:5638;width:929;height:2" coordorigin="2379,5638" coordsize="929,2">
              <v:shape style="position:absolute;left:2379;top:5638;width:929;height:2" coordorigin="2379,5638" coordsize="929,0" path="m2379,5638l3307,5638e" filled="f" stroked="t" strokeweight=".478649pt" strokecolor="#484848">
                <v:path arrowok="t"/>
              </v:shape>
            </v:group>
            <v:group style="position:absolute;left:3250;top:5638;width:1704;height:2" coordorigin="3250,5638" coordsize="1704,2">
              <v:shape style="position:absolute;left:3250;top:5638;width:1704;height:2" coordorigin="3250,5638" coordsize="1704,0" path="m3250,5638l4954,5638e" filled="f" stroked="t" strokeweight=".478649pt" strokecolor="#646464">
                <v:path arrowok="t"/>
              </v:shape>
            </v:group>
            <v:group style="position:absolute;left:4710;top:5636;width:6782;height:2" coordorigin="4710,5636" coordsize="6782,2">
              <v:shape style="position:absolute;left:4710;top:5636;width:6782;height:2" coordorigin="4710,5636" coordsize="6782,0" path="m4710,5636l11492,5636e" filled="f" stroked="t" strokeweight=".717973pt" strokecolor="#7C7C7C">
                <v:path arrowok="t"/>
              </v:shape>
            </v:group>
            <v:group style="position:absolute;left:440;top:5876;width:1292;height:2" coordorigin="440,5876" coordsize="1292,2">
              <v:shape style="position:absolute;left:440;top:5876;width:1292;height:2" coordorigin="440,5876" coordsize="1292,0" path="m440,5876l1733,5876e" filled="f" stroked="t" strokeweight=".717973pt" strokecolor="#707070">
                <v:path arrowok="t"/>
              </v:shape>
            </v:group>
            <v:group style="position:absolute;left:1675;top:5880;width:2738;height:2" coordorigin="1675,5880" coordsize="2738,2">
              <v:shape style="position:absolute;left:1675;top:5880;width:2738;height:2" coordorigin="1675,5880" coordsize="2738,0" path="m1675,5880l4413,5880e" filled="f" stroked="t" strokeweight=".478649pt" strokecolor="#575757">
                <v:path arrowok="t"/>
              </v:shape>
            </v:group>
            <v:group style="position:absolute;left:4356;top:5878;width:3039;height:2" coordorigin="4356,5878" coordsize="3039,2">
              <v:shape style="position:absolute;left:4356;top:5878;width:3039;height:2" coordorigin="4356,5878" coordsize="3039,0" path="m4356,5878l7395,5878e" filled="f" stroked="t" strokeweight=".717973pt" strokecolor="#777777">
                <v:path arrowok="t"/>
              </v:shape>
            </v:group>
            <v:group style="position:absolute;left:7338;top:5878;width:996;height:2" coordorigin="7338,5878" coordsize="996,2">
              <v:shape style="position:absolute;left:7338;top:5878;width:996;height:2" coordorigin="7338,5878" coordsize="996,0" path="m7338,5878l8333,5878e" filled="f" stroked="t" strokeweight=".478649pt" strokecolor="#545454">
                <v:path arrowok="t"/>
              </v:shape>
            </v:group>
            <v:group style="position:absolute;left:8276;top:5878;width:3217;height:2" coordorigin="8276,5878" coordsize="3217,2">
              <v:shape style="position:absolute;left:8276;top:5878;width:3217;height:2" coordorigin="8276,5878" coordsize="3217,0" path="m8276,5878l11492,5878e" filled="f" stroked="t" strokeweight=".957298pt" strokecolor="#808080">
                <v:path arrowok="t"/>
              </v:shape>
            </v:group>
            <v:group style="position:absolute;left:4921;top:5849;width:2;height:825" coordorigin="4921,5849" coordsize="2,825">
              <v:shape style="position:absolute;left:4921;top:5849;width:2;height:825" coordorigin="4921,5849" coordsize="0,825" path="m4921,6674l4921,5849e" filled="f" stroked="t" strokeweight=".957298pt" strokecolor="#6B6B6B">
                <v:path arrowok="t"/>
              </v:shape>
            </v:group>
            <v:group style="position:absolute;left:7735;top:5878;width:2;height:470" coordorigin="7735,5878" coordsize="2,470">
              <v:shape style="position:absolute;left:7735;top:5878;width:2;height:470" coordorigin="7735,5878" coordsize="0,470" path="m7735,6348l7735,5878e" filled="f" stroked="t" strokeweight=".239324pt" strokecolor="#545454">
                <v:path arrowok="t"/>
              </v:shape>
            </v:group>
            <v:group style="position:absolute;left:2388;top:3936;width:2;height:11785" coordorigin="2388,3936" coordsize="2,11785">
              <v:shape style="position:absolute;left:2388;top:3936;width:2;height:11785" coordorigin="2388,3936" coordsize="0,11785" path="m2388,15721l2388,3936e" filled="f" stroked="t" strokeweight=".717973pt" strokecolor="#606060">
                <v:path arrowok="t"/>
              </v:shape>
            </v:group>
            <v:group style="position:absolute;left:2384;top:6350;width:2570;height:2" coordorigin="2384,6350" coordsize="2570,2">
              <v:shape style="position:absolute;left:2384;top:6350;width:2570;height:2" coordorigin="2384,6350" coordsize="2570,0" path="m2384,6350l4954,6350e" filled="f" stroked="t" strokeweight=".478649pt" strokecolor="#606060">
                <v:path arrowok="t"/>
              </v:shape>
            </v:group>
            <v:group style="position:absolute;left:4849;top:6350;width:2546;height:2" coordorigin="4849,6350" coordsize="2546,2">
              <v:shape style="position:absolute;left:4849;top:6350;width:2546;height:2" coordorigin="4849,6350" coordsize="2546,0" path="m4849,6350l7395,6350e" filled="f" stroked="t" strokeweight=".957298pt" strokecolor="#838383">
                <v:path arrowok="t"/>
              </v:shape>
            </v:group>
            <v:group style="position:absolute;left:7338;top:6350;width:2111;height:2" coordorigin="7338,6350" coordsize="2111,2">
              <v:shape style="position:absolute;left:7338;top:6350;width:2111;height:2" coordorigin="7338,6350" coordsize="2111,0" path="m7338,6350l9449,6350e" filled="f" stroked="t" strokeweight=".478649pt" strokecolor="#646464">
                <v:path arrowok="t"/>
              </v:shape>
            </v:group>
            <v:group style="position:absolute;left:9391;top:6348;width:2101;height:2" coordorigin="9391,6348" coordsize="2101,2">
              <v:shape style="position:absolute;left:9391;top:6348;width:2101;height:2" coordorigin="9391,6348" coordsize="2101,0" path="m9391,6348l11492,6348e" filled="f" stroked="t" strokeweight=".957298pt" strokecolor="#808080">
                <v:path arrowok="t"/>
              </v:shape>
            </v:group>
            <v:group style="position:absolute;left:11485;top:6123;width:2;height:1544" coordorigin="11485,6123" coordsize="2,1544">
              <v:shape style="position:absolute;left:11485;top:6123;width:2;height:1544" coordorigin="11485,6123" coordsize="0,1544" path="m11485,7666l11485,6123e" filled="f" stroked="t" strokeweight=".478649pt" strokecolor="#5B5B5B">
                <v:path arrowok="t"/>
              </v:shape>
            </v:group>
            <v:group style="position:absolute;left:445;top:6425;width:2;height:2081" coordorigin="445,6425" coordsize="2,2081">
              <v:shape style="position:absolute;left:445;top:6425;width:2;height:2081" coordorigin="445,6425" coordsize="0,2081" path="m445,8505l445,6425e" filled="f" stroked="t" strokeweight=".478649pt" strokecolor="#444444">
                <v:path arrowok="t"/>
              </v:shape>
            </v:group>
            <v:group style="position:absolute;left:2384;top:6662;width:8644;height:2" coordorigin="2384,6662" coordsize="8644,2">
              <v:shape style="position:absolute;left:2384;top:6662;width:8644;height:2" coordorigin="2384,6662" coordsize="8644,0" path="m2384,6662l11028,6662e" filled="f" stroked="t" strokeweight=".717973pt" strokecolor="#7C7C7C">
                <v:path arrowok="t"/>
              </v:shape>
            </v:group>
            <v:group style="position:absolute;left:5361;top:6660;width:378;height:2" coordorigin="5361,6660" coordsize="378,2">
              <v:shape style="position:absolute;left:5361;top:6660;width:378;height:2" coordorigin="5361,6660" coordsize="378,0" path="m5361,6660l5739,6660e" filled="f" stroked="t" strokeweight=".478649pt" strokecolor="#6B6B6B">
                <v:path arrowok="t"/>
              </v:shape>
            </v:group>
            <v:group style="position:absolute;left:6184;top:6664;width:1211;height:2" coordorigin="6184,6664" coordsize="1211,2">
              <v:shape style="position:absolute;left:6184;top:6664;width:1211;height:2" coordorigin="6184,6664" coordsize="1211,0" path="m6184,6664l7395,6664e" filled="f" stroked="t" strokeweight=".478649pt" strokecolor="#646464">
                <v:path arrowok="t"/>
              </v:shape>
            </v:group>
            <v:group style="position:absolute;left:7735;top:6334;width:2;height:326" coordorigin="7735,6334" coordsize="2,326">
              <v:shape style="position:absolute;left:7735;top:6334;width:2;height:326" coordorigin="7735,6334" coordsize="0,326" path="m7735,6660l7735,6334e" filled="f" stroked="t" strokeweight=".239324pt" strokecolor="#777777">
                <v:path arrowok="t"/>
              </v:shape>
            </v:group>
            <v:group style="position:absolute;left:9391;top:6660;width:2101;height:2" coordorigin="9391,6660" coordsize="2101,2">
              <v:shape style="position:absolute;left:9391;top:6660;width:2101;height:2" coordorigin="9391,6660" coordsize="2101,0" path="m9391,6660l11492,6660e" filled="f" stroked="t" strokeweight=".478649pt" strokecolor="#646464">
                <v:path arrowok="t"/>
              </v:shape>
            </v:group>
            <v:group style="position:absolute;left:440;top:6907;width:1292;height:2" coordorigin="440,6907" coordsize="1292,2">
              <v:shape style="position:absolute;left:440;top:6907;width:1292;height:2" coordorigin="440,6907" coordsize="1292,0" path="m440,6907l1733,6907e" filled="f" stroked="t" strokeweight=".957298pt" strokecolor="#878787">
                <v:path arrowok="t"/>
              </v:shape>
            </v:group>
            <v:group style="position:absolute;left:1675;top:6907;width:3269;height:2" coordorigin="1675,6907" coordsize="3269,2">
              <v:shape style="position:absolute;left:1675;top:6907;width:3269;height:2" coordorigin="1675,6907" coordsize="3269,0" path="m1675,6907l4944,6907e" filled="f" stroked="t" strokeweight=".478649pt" strokecolor="#646464">
                <v:path arrowok="t"/>
              </v:shape>
            </v:group>
            <v:group style="position:absolute;left:6921;top:6904;width:842;height:2" coordorigin="6921,6904" coordsize="842,2">
              <v:shape style="position:absolute;left:6921;top:6904;width:842;height:2" coordorigin="6921,6904" coordsize="842,0" path="m6921,6904l7764,6904e" filled="f" stroked="t" strokeweight=".478649pt" strokecolor="#4F4F4F">
                <v:path arrowok="t"/>
              </v:shape>
            </v:group>
            <v:group style="position:absolute;left:7706;top:6904;width:627;height:2" coordorigin="7706,6904" coordsize="627,2">
              <v:shape style="position:absolute;left:7706;top:6904;width:627;height:2" coordorigin="7706,6904" coordsize="627,0" path="m7706,6904l8333,6904e" filled="f" stroked="t" strokeweight=".478649pt" strokecolor="#707070">
                <v:path arrowok="t"/>
              </v:shape>
            </v:group>
            <v:group style="position:absolute;left:4566;top:6904;width:6921;height:2" coordorigin="4566,6904" coordsize="6921,2">
              <v:shape style="position:absolute;left:4566;top:6904;width:6921;height:2" coordorigin="4566,6904" coordsize="6921,0" path="m4566,6904l11488,6904e" filled="f" stroked="t" strokeweight=".957298pt" strokecolor="#808080">
                <v:path arrowok="t"/>
              </v:shape>
            </v:group>
            <v:group style="position:absolute;left:440;top:7376;width:1704;height:2" coordorigin="440,7376" coordsize="1704,2">
              <v:shape style="position:absolute;left:440;top:7376;width:1704;height:2" coordorigin="440,7376" coordsize="1704,0" path="m440,7376l2144,7376e" filled="f" stroked="t" strokeweight=".957298pt" strokecolor="#838383">
                <v:path arrowok="t"/>
              </v:shape>
            </v:group>
            <v:group style="position:absolute;left:2020;top:7379;width:2925;height:2" coordorigin="2020,7379" coordsize="2925,2">
              <v:shape style="position:absolute;left:2020;top:7379;width:2925;height:2" coordorigin="2020,7379" coordsize="2925,0" path="m2020,7379l4944,7379e" filled="f" stroked="t" strokeweight=".478649pt" strokecolor="#676767">
                <v:path arrowok="t"/>
              </v:shape>
            </v:group>
            <v:group style="position:absolute;left:4887;top:7376;width:6601;height:2" coordorigin="4887,7376" coordsize="6601,2">
              <v:shape style="position:absolute;left:4887;top:7376;width:6601;height:2" coordorigin="4887,7376" coordsize="6601,0" path="m4887,7376l11488,7376e" filled="f" stroked="t" strokeweight=".717973pt" strokecolor="#808080">
                <v:path arrowok="t"/>
              </v:shape>
            </v:group>
            <v:group style="position:absolute;left:7338;top:7374;width:996;height:2" coordorigin="7338,7374" coordsize="996,2">
              <v:shape style="position:absolute;left:7338;top:7374;width:996;height:2" coordorigin="7338,7374" coordsize="996,0" path="m7338,7374l8333,7374e" filled="f" stroked="t" strokeweight=".478649pt" strokecolor="#5B5B5B">
                <v:path arrowok="t"/>
              </v:shape>
            </v:group>
            <v:group style="position:absolute;left:4921;top:7364;width:2;height:360" coordorigin="4921,7364" coordsize="2,360">
              <v:shape style="position:absolute;left:4921;top:7364;width:2;height:360" coordorigin="4921,7364" coordsize="0,360" path="m4921,7724l4921,7364e" filled="f" stroked="t" strokeweight=".957298pt" strokecolor="#707070">
                <v:path arrowok="t"/>
              </v:shape>
            </v:group>
            <v:group style="position:absolute;left:4911;top:7619;width:3465;height:2" coordorigin="4911,7619" coordsize="3465,2">
              <v:shape style="position:absolute;left:4911;top:7619;width:3465;height:2" coordorigin="4911,7619" coordsize="3465,0" path="m4911,7619l8376,7619e" filled="f" stroked="t" strokeweight=".717973pt" strokecolor="#7C7C7C">
                <v:path arrowok="t"/>
              </v:shape>
            </v:group>
            <v:group style="position:absolute;left:8276;top:7619;width:3217;height:2" coordorigin="8276,7619" coordsize="3217,2">
              <v:shape style="position:absolute;left:8276;top:7619;width:3217;height:2" coordorigin="8276,7619" coordsize="3217,0" path="m8276,7619l11492,7619e" filled="f" stroked="t" strokeweight=".478649pt" strokecolor="#747474">
                <v:path arrowok="t"/>
              </v:shape>
            </v:group>
            <v:group style="position:absolute;left:2388;top:7599;width:2;height:278" coordorigin="2388,7599" coordsize="2,278">
              <v:shape style="position:absolute;left:2388;top:7599;width:2;height:278" coordorigin="2388,7599" coordsize="0,278" path="m2388,7877l2388,7599e" filled="f" stroked="t" strokeweight=".478649pt" strokecolor="#3F3F3F">
                <v:path arrowok="t"/>
              </v:shape>
            </v:group>
            <v:group style="position:absolute;left:4925;top:7599;width:2;height:551" coordorigin="4925,7599" coordsize="2,551">
              <v:shape style="position:absolute;left:4925;top:7599;width:2;height:551" coordorigin="4925,7599" coordsize="0,551" path="m4925,8151l4925,7599e" filled="f" stroked="t" strokeweight=".478649pt" strokecolor="#4F4F4F">
                <v:path arrowok="t"/>
              </v:shape>
            </v:group>
            <v:group style="position:absolute;left:4921;top:7858;width:818;height:2" coordorigin="4921,7858" coordsize="818,2">
              <v:shape style="position:absolute;left:4921;top:7858;width:818;height:2" coordorigin="4921,7858" coordsize="818,0" path="m4921,7858l5739,7858e" filled="f" stroked="t" strokeweight=".478649pt" strokecolor="#575757">
                <v:path arrowok="t"/>
              </v:shape>
            </v:group>
            <v:group style="position:absolute;left:5682;top:7858;width:560;height:2" coordorigin="5682,7858" coordsize="560,2">
              <v:shape style="position:absolute;left:5682;top:7858;width:560;height:2" coordorigin="5682,7858" coordsize="560,0" path="m5682,7858l6242,7858e" filled="f" stroked="t" strokeweight=".478649pt" strokecolor="#6B6B6B">
                <v:path arrowok="t"/>
              </v:shape>
            </v:group>
            <v:group style="position:absolute;left:6151;top:7858;width:2221;height:2" coordorigin="6151,7858" coordsize="2221,2">
              <v:shape style="position:absolute;left:6151;top:7858;width:2221;height:2" coordorigin="6151,7858" coordsize="2221,0" path="m6151,7858l8372,7858e" filled="f" stroked="t" strokeweight=".957298pt" strokecolor="#808080">
                <v:path arrowok="t"/>
              </v:shape>
            </v:group>
            <v:group style="position:absolute;left:8276;top:7858;width:3221;height:2" coordorigin="8276,7858" coordsize="3221,2">
              <v:shape style="position:absolute;left:8276;top:7858;width:3221;height:2" coordorigin="8276,7858" coordsize="3221,0" path="m8276,7858l11497,7858e" filled="f" stroked="t" strokeweight=".478649pt" strokecolor="#747474">
                <v:path arrowok="t"/>
              </v:shape>
            </v:group>
            <v:group style="position:absolute;left:440;top:8144;width:2489;height:2" coordorigin="440,8144" coordsize="2489,2">
              <v:shape style="position:absolute;left:440;top:8144;width:2489;height:2" coordorigin="440,8144" coordsize="2489,0" path="m440,8144l2929,8144e" filled="f" stroked="t" strokeweight=".957298pt" strokecolor="#808080">
                <v:path arrowok="t"/>
              </v:shape>
            </v:group>
            <v:group style="position:absolute;left:2872;top:8144;width:1541;height:2" coordorigin="2872,8144" coordsize="1541,2">
              <v:shape style="position:absolute;left:2872;top:8144;width:1541;height:2" coordorigin="2872,8144" coordsize="1541,0" path="m2872,8144l4413,8144e" filled="f" stroked="t" strokeweight=".478649pt" strokecolor="#676767">
                <v:path arrowok="t"/>
              </v:shape>
            </v:group>
            <v:group style="position:absolute;left:4356;top:8146;width:598;height:2" coordorigin="4356,8146" coordsize="598,2">
              <v:shape style="position:absolute;left:4356;top:8146;width:598;height:2" coordorigin="4356,8146" coordsize="598,0" path="m4356,8146l4954,8146e" filled="f" stroked="t" strokeweight=".478649pt" strokecolor="#4F4F4F">
                <v:path arrowok="t"/>
              </v:shape>
            </v:group>
            <v:group style="position:absolute;left:4882;top:8144;width:6615;height:2" coordorigin="4882,8144" coordsize="6615,2">
              <v:shape style="position:absolute;left:4882;top:8144;width:6615;height:2" coordorigin="4882,8144" coordsize="6615,0" path="m4882,8144l11497,8144e" filled="f" stroked="t" strokeweight=".717973pt" strokecolor="#777777">
                <v:path arrowok="t"/>
              </v:shape>
            </v:group>
            <v:group style="position:absolute;left:5418;top:8141;width:823;height:2" coordorigin="5418,8141" coordsize="823,2">
              <v:shape style="position:absolute;left:5418;top:8141;width:823;height:2" coordorigin="5418,8141" coordsize="823,0" path="m5418,8141l6242,8141e" filled="f" stroked="t" strokeweight=".957298pt" strokecolor="#8C8C8C">
                <v:path arrowok="t"/>
              </v:shape>
            </v:group>
            <v:group style="position:absolute;left:7706;top:8141;width:680;height:2" coordorigin="7706,8141" coordsize="680,2">
              <v:shape style="position:absolute;left:7706;top:8141;width:680;height:2" coordorigin="7706,8141" coordsize="680,0" path="m7706,8141l8386,8141e" filled="f" stroked="t" strokeweight=".478649pt" strokecolor="#676767">
                <v:path arrowok="t"/>
              </v:shape>
            </v:group>
            <v:group style="position:absolute;left:8424;top:8146;width:1024;height:2" coordorigin="8424,8146" coordsize="1024,2">
              <v:shape style="position:absolute;left:8424;top:8146;width:1024;height:2" coordorigin="8424,8146" coordsize="1024,0" path="m8424,8146l9449,8146e" filled="f" stroked="t" strokeweight=".478649pt" strokecolor="#646464">
                <v:path arrowok="t"/>
              </v:shape>
            </v:group>
            <v:group style="position:absolute;left:445;top:8366;width:2;height:268" coordorigin="445,8366" coordsize="2,268">
              <v:shape style="position:absolute;left:445;top:8366;width:2;height:268" coordorigin="445,8366" coordsize="0,268" path="m445,8635l445,8366e" filled="f" stroked="t" strokeweight=".478649pt" strokecolor="#575757">
                <v:path arrowok="t"/>
              </v:shape>
            </v:group>
            <v:group style="position:absolute;left:436;top:8846;width:4509;height:2" coordorigin="436,8846" coordsize="4509,2">
              <v:shape style="position:absolute;left:436;top:8846;width:4509;height:2" coordorigin="436,8846" coordsize="4509,0" path="m436,8846l4944,8846e" filled="f" stroked="t" strokeweight=".957298pt" strokecolor="#838383">
                <v:path arrowok="t"/>
              </v:shape>
            </v:group>
            <v:group style="position:absolute;left:445;top:8515;width:2;height:2205" coordorigin="445,8515" coordsize="2,2205">
              <v:shape style="position:absolute;left:445;top:8515;width:2;height:2205" coordorigin="445,8515" coordsize="0,2205" path="m445,10721l445,8515e" filled="f" stroked="t" strokeweight=".957298pt" strokecolor="#676767">
                <v:path arrowok="t"/>
              </v:shape>
            </v:group>
            <v:group style="position:absolute;left:4887;top:8848;width:2092;height:2" coordorigin="4887,8848" coordsize="2092,2">
              <v:shape style="position:absolute;left:4887;top:8848;width:2092;height:2" coordorigin="4887,8848" coordsize="2092,0" path="m4887,8848l6979,8848e" filled="f" stroked="t" strokeweight=".478649pt" strokecolor="#6B6B6B">
                <v:path arrowok="t"/>
              </v:shape>
            </v:group>
            <v:group style="position:absolute;left:6921;top:8848;width:2527;height:2" coordorigin="6921,8848" coordsize="2527,2">
              <v:shape style="position:absolute;left:6921;top:8848;width:2527;height:2" coordorigin="6921,8848" coordsize="2527,0" path="m6921,8848l9449,8848e" filled="f" stroked="t" strokeweight=".957298pt" strokecolor="#838383">
                <v:path arrowok="t"/>
              </v:shape>
            </v:group>
            <v:group style="position:absolute;left:9391;top:8846;width:2106;height:2" coordorigin="9391,8846" coordsize="2106,2">
              <v:shape style="position:absolute;left:9391;top:8846;width:2106;height:2" coordorigin="9391,8846" coordsize="2106,0" path="m9391,8846l11497,8846e" filled="f" stroked="t" strokeweight=".478649pt" strokecolor="#676767">
                <v:path arrowok="t"/>
              </v:shape>
            </v:group>
            <v:group style="position:absolute;left:11485;top:8577;width:2;height:1108" coordorigin="11485,8577" coordsize="2,1108">
              <v:shape style="position:absolute;left:11485;top:8577;width:2;height:1108" coordorigin="11485,8577" coordsize="0,1108" path="m11485,9685l11485,8577e" filled="f" stroked="t" strokeweight=".957298pt" strokecolor="#878787">
                <v:path arrowok="t"/>
              </v:shape>
            </v:group>
            <v:group style="position:absolute;left:436;top:10162;width:1977;height:2" coordorigin="436,10162" coordsize="1977,2">
              <v:shape style="position:absolute;left:436;top:10162;width:1977;height:2" coordorigin="436,10162" coordsize="1977,0" path="m436,10162l2412,10162e" filled="f" stroked="t" strokeweight=".478649pt" strokecolor="#545454">
                <v:path arrowok="t"/>
              </v:shape>
            </v:group>
            <v:group style="position:absolute;left:1273;top:10167;width:10219;height:2" coordorigin="1273,10167" coordsize="10219,2">
              <v:shape style="position:absolute;left:1273;top:10167;width:10219;height:2" coordorigin="1273,10167" coordsize="10219,0" path="m1273,10167l11492,10167e" filled="f" stroked="t" strokeweight=".478649pt" strokecolor="#6B6B6B">
                <v:path arrowok="t"/>
              </v:shape>
            </v:group>
            <v:group style="position:absolute;left:11488;top:6636;width:2;height:9095" coordorigin="11488,6636" coordsize="2,9095">
              <v:shape style="position:absolute;left:11488;top:6636;width:2;height:9095" coordorigin="11488,6636" coordsize="0,9095" path="m11488,15731l11488,6636e" filled="f" stroked="t" strokeweight=".717973pt" strokecolor="#747474">
                <v:path arrowok="t"/>
              </v:shape>
            </v:group>
            <v:group style="position:absolute;left:436;top:10404;width:3451;height:2" coordorigin="436,10404" coordsize="3451,2">
              <v:shape style="position:absolute;left:436;top:10404;width:3451;height:2" coordorigin="436,10404" coordsize="3451,0" path="m436,10404l3887,10404e" filled="f" stroked="t" strokeweight=".478649pt" strokecolor="#575757">
                <v:path arrowok="t"/>
              </v:shape>
            </v:group>
            <v:group style="position:absolute;left:3829;top:10409;width:1115;height:2" coordorigin="3829,10409" coordsize="1115,2">
              <v:shape style="position:absolute;left:3829;top:10409;width:1115;height:2" coordorigin="3829,10409" coordsize="1115,0" path="m3829,10409l4944,10409e" filled="f" stroked="t" strokeweight=".478649pt" strokecolor="#606060">
                <v:path arrowok="t"/>
              </v:shape>
            </v:group>
            <v:group style="position:absolute;left:4887;top:10407;width:2092;height:2" coordorigin="4887,10407" coordsize="2092,2">
              <v:shape style="position:absolute;left:4887;top:10407;width:2092;height:2" coordorigin="4887,10407" coordsize="2092,0" path="m4887,10407l6979,10407e" filled="f" stroked="t" strokeweight=".957298pt" strokecolor="#838383">
                <v:path arrowok="t"/>
              </v:shape>
            </v:group>
            <v:group style="position:absolute;left:6921;top:10409;width:2211;height:2" coordorigin="6921,10409" coordsize="2211,2">
              <v:shape style="position:absolute;left:6921;top:10409;width:2211;height:2" coordorigin="6921,10409" coordsize="2211,0" path="m6921,10409l9133,10409e" filled="f" stroked="t" strokeweight=".717973pt" strokecolor="#6B6B6B">
                <v:path arrowok="t"/>
              </v:shape>
            </v:group>
            <v:group style="position:absolute;left:7706;top:10404;width:871;height:2" coordorigin="7706,10404" coordsize="871,2">
              <v:shape style="position:absolute;left:7706;top:10404;width:871;height:2" coordorigin="7706,10404" coordsize="871,0" path="m7706,10404l8577,10404e" filled="f" stroked="t" strokeweight=".478649pt" strokecolor="#606060">
                <v:path arrowok="t"/>
              </v:shape>
            </v:group>
            <v:group style="position:absolute;left:8597;top:10409;width:2896;height:2" coordorigin="8597,10409" coordsize="2896,2">
              <v:shape style="position:absolute;left:8597;top:10409;width:2896;height:2" coordorigin="8597,10409" coordsize="2896,0" path="m8597,10409l11492,10409e" filled="f" stroked="t" strokeweight=".478649pt" strokecolor="#646464">
                <v:path arrowok="t"/>
              </v:shape>
            </v:group>
            <v:group style="position:absolute;left:11488;top:10121;width:2;height:551" coordorigin="11488,10121" coordsize="2,551">
              <v:shape style="position:absolute;left:11488;top:10121;width:2;height:551" coordorigin="11488,10121" coordsize="0,551" path="m11488,10673l11488,10121e" filled="f" stroked="t" strokeweight=".478649pt" strokecolor="#4B4B4B">
                <v:path arrowok="t"/>
              </v:shape>
            </v:group>
            <v:group style="position:absolute;left:436;top:10644;width:3978;height:2" coordorigin="436,10644" coordsize="3978,2">
              <v:shape style="position:absolute;left:436;top:10644;width:3978;height:2" coordorigin="436,10644" coordsize="3978,0" path="m436,10644l4413,10644e" filled="f" stroked="t" strokeweight=".478649pt" strokecolor="#606060">
                <v:path arrowok="t"/>
              </v:shape>
            </v:group>
            <v:group style="position:absolute;left:4356;top:10646;width:4222;height:2" coordorigin="4356,10646" coordsize="4222,2">
              <v:shape style="position:absolute;left:4356;top:10646;width:4222;height:2" coordorigin="4356,10646" coordsize="4222,0" path="m4356,10646l8577,10646e" filled="f" stroked="t" strokeweight=".717973pt" strokecolor="#808080">
                <v:path arrowok="t"/>
              </v:shape>
            </v:group>
            <v:group style="position:absolute;left:7338;top:10646;width:4155;height:2" coordorigin="7338,10646" coordsize="4155,2">
              <v:shape style="position:absolute;left:7338;top:10646;width:4155;height:2" coordorigin="7338,10646" coordsize="4155,0" path="m7338,10646l11492,10646e" filled="f" stroked="t" strokeweight=".478649pt" strokecolor="#646464">
                <v:path arrowok="t"/>
              </v:shape>
            </v:group>
            <v:group style="position:absolute;left:431;top:11109;width:254;height:2" coordorigin="431,11109" coordsize="254,2">
              <v:shape style="position:absolute;left:431;top:11109;width:254;height:2" coordorigin="431,11109" coordsize="254,0" path="m431,11109l684,11109e" filled="f" stroked="t" strokeweight=".478649pt" strokecolor="#747474">
                <v:path arrowok="t"/>
              </v:shape>
            </v:group>
            <v:group style="position:absolute;left:443;top:11008;width:2;height:192" coordorigin="443,11008" coordsize="2,192">
              <v:shape style="position:absolute;left:443;top:11008;width:2;height:192" coordorigin="443,11008" coordsize="0,192" path="m443,11200l443,11008e" filled="f" stroked="t" strokeweight=".957298pt" strokecolor="#808080">
                <v:path arrowok="t"/>
              </v:shape>
            </v:group>
            <v:group style="position:absolute;left:627;top:11114;width:1106;height:2" coordorigin="627,11114" coordsize="1106,2">
              <v:shape style="position:absolute;left:627;top:11114;width:1106;height:2" coordorigin="627,11114" coordsize="1106,0" path="m627,11114l1733,11114e" filled="f" stroked="t" strokeweight=".717973pt" strokecolor="#808080">
                <v:path arrowok="t"/>
              </v:shape>
            </v:group>
            <v:group style="position:absolute;left:1675;top:11114;width:3743;height:2" coordorigin="1675,11114" coordsize="3743,2">
              <v:shape style="position:absolute;left:1675;top:11114;width:3743;height:2" coordorigin="1675,11114" coordsize="3743,0" path="m1675,11114l5418,11114e" filled="f" stroked="t" strokeweight=".478649pt" strokecolor="#676767">
                <v:path arrowok="t"/>
              </v:shape>
            </v:group>
            <v:group style="position:absolute;left:5222;top:11116;width:2542;height:2" coordorigin="5222,11116" coordsize="2542,2">
              <v:shape style="position:absolute;left:5222;top:11116;width:2542;height:2" coordorigin="5222,11116" coordsize="2542,0" path="m5222,11116l7764,11116e" filled="f" stroked="t" strokeweight=".957298pt" strokecolor="#878787">
                <v:path arrowok="t"/>
              </v:shape>
            </v:group>
            <v:group style="position:absolute;left:7706;top:11116;width:3791;height:2" coordorigin="7706,11116" coordsize="3791,2">
              <v:shape style="position:absolute;left:7706;top:11116;width:3791;height:2" coordorigin="7706,11116" coordsize="3791,0" path="m7706,11116l11497,11116e" filled="f" stroked="t" strokeweight=".478649pt" strokecolor="#707070">
                <v:path arrowok="t"/>
              </v:shape>
            </v:group>
            <v:group style="position:absolute;left:440;top:11353;width:4504;height:2" coordorigin="440,11353" coordsize="4504,2">
              <v:shape style="position:absolute;left:440;top:11353;width:4504;height:2" coordorigin="440,11353" coordsize="4504,0" path="m440,11353l4944,11353e" filled="f" stroked="t" strokeweight=".478649pt" strokecolor="#606060">
                <v:path arrowok="t"/>
              </v:shape>
            </v:group>
            <v:group style="position:absolute;left:445;top:11075;width:2;height:4641" coordorigin="445,11075" coordsize="2,4641">
              <v:shape style="position:absolute;left:445;top:11075;width:2;height:4641" coordorigin="445,11075" coordsize="0,4641" path="m445,15716l445,11075e" filled="f" stroked="t" strokeweight=".717973pt" strokecolor="#575757">
                <v:path arrowok="t"/>
              </v:shape>
            </v:group>
            <v:group style="position:absolute;left:4887;top:11358;width:531;height:2" coordorigin="4887,11358" coordsize="531,2">
              <v:shape style="position:absolute;left:4887;top:11358;width:531;height:2" coordorigin="4887,11358" coordsize="531,0" path="m4887,11358l5418,11358e" filled="f" stroked="t" strokeweight=".478649pt" strokecolor="#606060">
                <v:path arrowok="t"/>
              </v:shape>
            </v:group>
            <v:group style="position:absolute;left:5361;top:11356;width:6136;height:2" coordorigin="5361,11356" coordsize="6136,2">
              <v:shape style="position:absolute;left:5361;top:11356;width:6136;height:2" coordorigin="5361,11356" coordsize="6136,0" path="m5361,11356l11497,11356e" filled="f" stroked="t" strokeweight=".717973pt" strokecolor="#808080">
                <v:path arrowok="t"/>
              </v:shape>
            </v:group>
            <v:group style="position:absolute;left:440;top:11593;width:5299;height:2" coordorigin="440,11593" coordsize="5299,2">
              <v:shape style="position:absolute;left:440;top:11593;width:5299;height:2" coordorigin="440,11593" coordsize="5299,0" path="m440,11593l5739,11593e" filled="f" stroked="t" strokeweight=".478649pt" strokecolor="#646464">
                <v:path arrowok="t"/>
              </v:shape>
            </v:group>
            <v:group style="position:absolute;left:1288;top:11349;width:2;height:1573" coordorigin="1288,11349" coordsize="2,1573">
              <v:shape style="position:absolute;left:1288;top:11349;width:2;height:1573" coordorigin="1288,11349" coordsize="0,1573" path="m1288,12921l1288,11349e" filled="f" stroked="t" strokeweight=".478649pt" strokecolor="#343434">
                <v:path arrowok="t"/>
              </v:shape>
            </v:group>
            <v:group style="position:absolute;left:5682;top:11596;width:2896;height:2" coordorigin="5682,11596" coordsize="2896,2">
              <v:shape style="position:absolute;left:5682;top:11596;width:2896;height:2" coordorigin="5682,11596" coordsize="2896,0" path="m5682,11596l8577,11596e" filled="f" stroked="t" strokeweight=".957298pt" strokecolor="#838383">
                <v:path arrowok="t"/>
              </v:shape>
            </v:group>
            <v:group style="position:absolute;left:7371;top:11349;width:2;height:758" coordorigin="7371,11349" coordsize="2,758">
              <v:shape style="position:absolute;left:7371;top:11349;width:2;height:758" coordorigin="7371,11349" coordsize="0,758" path="m7371,12106l7371,11349e" filled="f" stroked="t" strokeweight=".957298pt" strokecolor="#676767">
                <v:path arrowok="t"/>
              </v:shape>
            </v:group>
            <v:group style="position:absolute;left:8276;top:11598;width:3221;height:2" coordorigin="8276,11598" coordsize="3221,2">
              <v:shape style="position:absolute;left:8276;top:11598;width:3221;height:2" coordorigin="8276,11598" coordsize="3221,0" path="m8276,11598l11497,11598e" filled="f" stroked="t" strokeweight=".478649pt" strokecolor="#676767">
                <v:path arrowok="t"/>
              </v:shape>
            </v:group>
            <v:group style="position:absolute;left:1714;top:11373;width:2;height:2124" coordorigin="1714,11373" coordsize="2,2124">
              <v:shape style="position:absolute;left:1714;top:11373;width:2;height:2124" coordorigin="1714,11373" coordsize="0,2124" path="m1714,13497l1714,11373e" filled="f" stroked="t" strokeweight=".957298pt" strokecolor="#676767">
                <v:path arrowok="t"/>
              </v:shape>
            </v:group>
            <v:group style="position:absolute;left:445;top:12049;width:2;height:873" coordorigin="445,12049" coordsize="2,873">
              <v:shape style="position:absolute;left:445;top:12049;width:2;height:873" coordorigin="445,12049" coordsize="0,873" path="m445,12921l445,12049e" filled="f" stroked="t" strokeweight=".478649pt" strokecolor="#2F2F2F">
                <v:path arrowok="t"/>
              </v:shape>
            </v:group>
            <v:group style="position:absolute;left:2388;top:12049;width:2;height:767" coordorigin="2388,12049" coordsize="2,767">
              <v:shape style="position:absolute;left:2388;top:12049;width:2;height:767" coordorigin="2388,12049" coordsize="0,767" path="m2388,12816l2388,12049e" filled="f" stroked="t" strokeweight=".478649pt" strokecolor="#3B3B3B">
                <v:path arrowok="t"/>
              </v:shape>
            </v:group>
            <v:group style="position:absolute;left:7376;top:12049;width:2;height:671" coordorigin="7376,12049" coordsize="2,671">
              <v:shape style="position:absolute;left:7376;top:12049;width:2;height:671" coordorigin="7376,12049" coordsize="0,671" path="m7376,12720l7376,12049e" filled="f" stroked="t" strokeweight=".478649pt" strokecolor="#343434">
                <v:path arrowok="t"/>
              </v:shape>
            </v:group>
            <v:group style="position:absolute;left:11492;top:12049;width:2;height:1323" coordorigin="11492,12049" coordsize="2,1323">
              <v:shape style="position:absolute;left:11492;top:12049;width:2;height:1323" coordorigin="11492,12049" coordsize="0,1323" path="m11492,13372l11492,12049e" filled="f" stroked="t" strokeweight=".478649pt" strokecolor="#5B5B5B">
                <v:path arrowok="t"/>
              </v:shape>
            </v:group>
            <v:group style="position:absolute;left:2901;top:12528;width:2;height:163" coordorigin="2901,12528" coordsize="2,163">
              <v:shape style="position:absolute;left:2901;top:12528;width:2;height:163" coordorigin="2901,12528" coordsize="0,163" path="m2901,12691l2901,12528e" filled="f" stroked="t" strokeweight=".239324pt" strokecolor="#000000">
                <v:path arrowok="t"/>
              </v:shape>
            </v:group>
            <v:group style="position:absolute;left:6218;top:12787;width:187;height:2" coordorigin="6218,12787" coordsize="187,2">
              <v:shape style="position:absolute;left:6218;top:12787;width:187;height:2" coordorigin="6218,12787" coordsize="187,0" path="m6218,12787l6404,12787e" filled="f" stroked="t" strokeweight="2.153920pt" strokecolor="#5B6BAC">
                <v:path arrowok="t"/>
              </v:shape>
            </v:group>
            <v:group style="position:absolute;left:6438;top:12787;width:330;height:2" coordorigin="6438,12787" coordsize="330,2">
              <v:shape style="position:absolute;left:6438;top:12787;width:330;height:2" coordorigin="6438,12787" coordsize="330,0" path="m6438,12787l6768,12787e" filled="f" stroked="t" strokeweight=".239324pt" strokecolor="#1C285B">
                <v:path arrowok="t"/>
              </v:shape>
            </v:group>
            <v:group style="position:absolute;left:7376;top:12662;width:2;height:259" coordorigin="7376,12662" coordsize="2,259">
              <v:shape style="position:absolute;left:7376;top:12662;width:2;height:259" coordorigin="7376,12662" coordsize="0,259" path="m7376,12921l7376,12662e" filled="f" stroked="t" strokeweight=".478649pt" strokecolor="#4B4B4B">
                <v:path arrowok="t"/>
              </v:shape>
            </v:group>
            <v:group style="position:absolute;left:426;top:13343;width:230;height:2" coordorigin="426,13343" coordsize="230,2">
              <v:shape style="position:absolute;left:426;top:13343;width:230;height:2" coordorigin="426,13343" coordsize="230,0" path="m426,13343l656,13343e" filled="f" stroked="t" strokeweight=".239324pt" strokecolor="#545454">
                <v:path arrowok="t"/>
              </v:shape>
            </v:group>
            <v:group style="position:absolute;left:656;top:13343;width:1058;height:2" coordorigin="656,13343" coordsize="1058,2">
              <v:shape style="position:absolute;left:656;top:13343;width:1058;height:2" coordorigin="656,13343" coordsize="1058,0" path="m656,13343l1714,13343e" filled="f" stroked="t" strokeweight=".239324pt" strokecolor="#777777">
                <v:path arrowok="t"/>
              </v:shape>
            </v:group>
            <v:group style="position:absolute;left:1290;top:12864;width:2;height:2853" coordorigin="1290,12864" coordsize="2,2853">
              <v:shape style="position:absolute;left:1290;top:12864;width:2;height:2853" coordorigin="1290,12864" coordsize="0,2853" path="m1290,15716l1290,12864e" filled="f" stroked="t" strokeweight=".957298pt" strokecolor="#6B6B6B">
                <v:path arrowok="t"/>
              </v:shape>
            </v:group>
            <v:group style="position:absolute;left:1699;top:13343;width:684;height:2" coordorigin="1699,13343" coordsize="684,2">
              <v:shape style="position:absolute;left:1699;top:13343;width:684;height:2" coordorigin="1699,13343" coordsize="684,0" path="m1699,13343l2384,13343e" filled="f" stroked="t" strokeweight=".239324pt" strokecolor="#575757">
                <v:path arrowok="t"/>
              </v:shape>
            </v:group>
            <v:group style="position:absolute;left:2604;top:13314;width:2;height:211" coordorigin="2604,13314" coordsize="2,211">
              <v:shape style="position:absolute;left:2604;top:13314;width:2;height:211" coordorigin="2604,13314" coordsize="0,211" path="m2604,13525l2604,13314e" filled="f" stroked="t" strokeweight=".957298pt" strokecolor="#3B3F83">
                <v:path arrowok="t"/>
              </v:shape>
            </v:group>
            <v:group style="position:absolute;left:9439;top:13290;width:2;height:230" coordorigin="9439,13290" coordsize="2,230">
              <v:shape style="position:absolute;left:9439;top:13290;width:2;height:230" coordorigin="9439,13290" coordsize="0,230" path="m9439,13521l9439,13290e" filled="f" stroked="t" strokeweight=".957298pt" strokecolor="#3434BC">
                <v:path arrowok="t"/>
              </v:shape>
            </v:group>
            <v:group style="position:absolute;left:9425;top:13434;width:1350;height:2" coordorigin="9425,13434" coordsize="1350,2">
              <v:shape style="position:absolute;left:9425;top:13434;width:1350;height:2" coordorigin="9425,13434" coordsize="1350,0" path="m9425,13434l10774,13434e" filled="f" stroked="t" strokeweight="2.393245pt" strokecolor="#444F7C">
                <v:path arrowok="t"/>
              </v:shape>
            </v:group>
            <v:group style="position:absolute;left:1714;top:13406;width:2;height:1678" coordorigin="1714,13406" coordsize="2,1678">
              <v:shape style="position:absolute;left:1714;top:13406;width:2;height:1678" coordorigin="1714,13406" coordsize="0,1678" path="m1714,15084l1714,13406e" filled="f" stroked="t" strokeweight=".478649pt" strokecolor="#3B3B3B">
                <v:path arrowok="t"/>
              </v:shape>
            </v:group>
            <v:group style="position:absolute;left:2388;top:13046;width:2;height:2675" coordorigin="2388,13046" coordsize="2,2675">
              <v:shape style="position:absolute;left:2388;top:13046;width:2;height:2675" coordorigin="2388,13046" coordsize="0,2675" path="m2388,15721l2388,13046e" filled="f" stroked="t" strokeweight=".957298pt" strokecolor="#6B6B6B">
                <v:path arrowok="t"/>
              </v:shape>
            </v:group>
            <v:group style="position:absolute;left:2609;top:13434;width:2;height:273" coordorigin="2609,13434" coordsize="2,273">
              <v:shape style="position:absolute;left:2609;top:13434;width:2;height:273" coordorigin="2609,13434" coordsize="0,273" path="m2609,13708l2609,13434e" filled="f" stroked="t" strokeweight=".239324pt" strokecolor="#484880">
                <v:path arrowok="t"/>
              </v:shape>
            </v:group>
            <v:group style="position:absolute;left:7378;top:12864;width:2;height:1414" coordorigin="7378,12864" coordsize="2,1414">
              <v:shape style="position:absolute;left:7378;top:12864;width:2;height:1414" coordorigin="7378,12864" coordsize="0,1414" path="m7378,14278l7378,12864e" filled="f" stroked="t" strokeweight=".957298pt" strokecolor="#777777">
                <v:path arrowok="t"/>
              </v:shape>
            </v:group>
            <v:group style="position:absolute;left:9415;top:13511;width:2;height:225" coordorigin="9415,13511" coordsize="2,225">
              <v:shape style="position:absolute;left:9415;top:13511;width:2;height:225" coordorigin="9415,13511" coordsize="0,225" path="m9415,13736l9415,13511e" filled="f" stroked="t" strokeweight="1.675271pt" strokecolor="#343B80">
                <v:path arrowok="t"/>
              </v:shape>
            </v:group>
            <v:group style="position:absolute;left:11495;top:13348;width:2;height:388" coordorigin="11495,13348" coordsize="2,388">
              <v:shape style="position:absolute;left:11495;top:13348;width:2;height:388" coordorigin="11495,13348" coordsize="0,388" path="m11495,13736l11495,13348e" filled="f" stroked="t" strokeweight=".717973pt" strokecolor="#878787">
                <v:path arrowok="t"/>
              </v:shape>
            </v:group>
            <v:group style="position:absolute;left:445;top:13880;width:2;height:1836" coordorigin="445,13880" coordsize="2,1836">
              <v:shape style="position:absolute;left:445;top:13880;width:2;height:1836" coordorigin="445,13880" coordsize="0,1836" path="m445,15716l445,13880e" filled="f" stroked="t" strokeweight=".957298pt" strokecolor="#6B6B6B">
                <v:path arrowok="t"/>
              </v:shape>
            </v:group>
            <v:group style="position:absolute;left:7381;top:14221;width:2;height:863" coordorigin="7381,14221" coordsize="2,863">
              <v:shape style="position:absolute;left:7381;top:14221;width:2;height:863" coordorigin="7381,14221" coordsize="0,863" path="m7381,15084l7381,14221e" filled="f" stroked="t" strokeweight=".478649pt" strokecolor="#3F3F3F">
                <v:path arrowok="t"/>
              </v:shape>
            </v:group>
            <v:group style="position:absolute;left:2379;top:13425;width:2;height:1376" coordorigin="2379,13425" coordsize="2,1376">
              <v:shape style="position:absolute;left:2379;top:13425;width:2;height:1376" coordorigin="2379,13425" coordsize="0,1376" path="m2379,14801l2379,13425e" filled="f" stroked="t" strokeweight="1.435947pt" strokecolor="#6B6B6B">
                <v:path arrowok="t"/>
              </v:shape>
            </v:group>
            <v:group style="position:absolute;left:436;top:15712;width:4509;height:2" coordorigin="436,15712" coordsize="4509,2">
              <v:shape style="position:absolute;left:436;top:15712;width:4509;height:2" coordorigin="436,15712" coordsize="4509,0" path="m436,15712l4944,15712e" filled="f" stroked="t" strokeweight=".957298pt" strokecolor="#838383">
                <v:path arrowok="t"/>
              </v:shape>
            </v:group>
            <v:group style="position:absolute;left:1718;top:13406;width:2;height:2316" coordorigin="1718,13406" coordsize="2,2316">
              <v:shape style="position:absolute;left:1718;top:13406;width:2;height:2316" coordorigin="1718,13406" coordsize="0,2316" path="m1718,15721l1718,13406e" filled="f" stroked="t" strokeweight=".717973pt" strokecolor="#4F4F4F">
                <v:path arrowok="t"/>
              </v:shape>
            </v:group>
            <v:group style="position:absolute;left:4887;top:15714;width:1910;height:2" coordorigin="4887,15714" coordsize="1910,2">
              <v:shape style="position:absolute;left:4887;top:15714;width:1910;height:2" coordorigin="4887,15714" coordsize="1910,0" path="m4887,15714l6797,15714e" filled="f" stroked="t" strokeweight=".478649pt" strokecolor="#747474">
                <v:path arrowok="t"/>
              </v:shape>
            </v:group>
            <v:group style="position:absolute;left:6739;top:15716;width:1024;height:2" coordorigin="6739,15716" coordsize="1024,2">
              <v:shape style="position:absolute;left:6739;top:15716;width:1024;height:2" coordorigin="6739,15716" coordsize="1024,0" path="m6739,15716l7764,15716e" filled="f" stroked="t" strokeweight=".478649pt" strokecolor="#575757">
                <v:path arrowok="t"/>
              </v:shape>
            </v:group>
            <v:group style="position:absolute;left:7386;top:15026;width:2;height:695" coordorigin="7386,15026" coordsize="2,695">
              <v:shape style="position:absolute;left:7386;top:15026;width:2;height:695" coordorigin="7386,15026" coordsize="0,695" path="m7386,15721l7386,15026e" filled="f" stroked="t" strokeweight=".717973pt" strokecolor="#646464">
                <v:path arrowok="t"/>
              </v:shape>
            </v:group>
            <v:group style="position:absolute;left:7706;top:15716;width:627;height:2" coordorigin="7706,15716" coordsize="627,2">
              <v:shape style="position:absolute;left:7706;top:15716;width:627;height:2" coordorigin="7706,15716" coordsize="627,0" path="m7706,15716l8333,15716e" filled="f" stroked="t" strokeweight=".478649pt" strokecolor="#707070">
                <v:path arrowok="t"/>
              </v:shape>
            </v:group>
            <v:group style="position:absolute;left:8199;top:15714;width:3303;height:2" coordorigin="8199,15714" coordsize="3303,2">
              <v:shape style="position:absolute;left:8199;top:15714;width:3303;height:2" coordorigin="8199,15714" coordsize="3303,0" path="m8199,15714l11502,15714e" filled="f" stroked="t" strokeweight=".957298pt" strokecolor="#8C8C8C">
                <v:path arrowok="t"/>
              </v:shape>
            </v:group>
            <v:group style="position:absolute;left:10193;top:14344;width:2;height:188" coordorigin="10193,14344" coordsize="2,188">
              <v:shape style="position:absolute;left:10193;top:14344;width:2;height:188" coordorigin="10193,14344" coordsize="0,188" path="m10193,14532l10193,14344e" filled="f" stroked="t" strokeweight="1.129pt" strokecolor="#DFE2E4">
                <v:path arrowok="t"/>
              </v:shape>
            </v:group>
            <w10:wrap type="none"/>
          </v:group>
        </w:pict>
      </w:r>
      <w:r>
        <w:rPr>
          <w:rFonts w:ascii="Arial" w:hAnsi="Arial" w:cs="Arial" w:eastAsia="Arial"/>
          <w:sz w:val="28"/>
          <w:szCs w:val="28"/>
          <w:color w:val="3F4874"/>
          <w:spacing w:val="0"/>
          <w:w w:val="52"/>
          <w:i/>
          <w:position w:val="-14"/>
        </w:rPr>
        <w:t>(</w:t>
      </w:r>
      <w:r>
        <w:rPr>
          <w:rFonts w:ascii="Arial" w:hAnsi="Arial" w:cs="Arial" w:eastAsia="Arial"/>
          <w:sz w:val="28"/>
          <w:szCs w:val="28"/>
          <w:color w:val="3F4874"/>
          <w:spacing w:val="0"/>
          <w:w w:val="100"/>
          <w:i/>
          <w:position w:val="-14"/>
        </w:rPr>
        <w:tab/>
      </w:r>
      <w:r>
        <w:rPr>
          <w:rFonts w:ascii="Arial" w:hAnsi="Arial" w:cs="Arial" w:eastAsia="Arial"/>
          <w:sz w:val="28"/>
          <w:szCs w:val="28"/>
          <w:color w:val="3F4874"/>
          <w:spacing w:val="0"/>
          <w:w w:val="100"/>
          <w:i/>
          <w:position w:val="-14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Eri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300" w:bottom="280" w:left="260" w:right="320"/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5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3571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0"/>
        </w:rPr>
        <w:t>İZMİR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2"/>
          <w:w w:val="1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0"/>
        </w:rPr>
        <w:t>BÜYÜKŞEHİR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7"/>
          <w:w w:val="1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0"/>
        </w:rPr>
        <w:t>BELEDİYESİ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8" w:after="0" w:line="212" w:lineRule="auto"/>
        <w:ind w:left="565" w:right="3512" w:firstLine="3113"/>
        <w:jc w:val="left"/>
        <w:tabs>
          <w:tab w:pos="3180" w:val="left"/>
          <w:tab w:pos="4280" w:val="left"/>
        </w:tabs>
        <w:rPr>
          <w:rFonts w:ascii="Times New Roman" w:hAnsi="Times New Roman" w:cs="Times New Roman" w:eastAsia="Times New Roman"/>
          <w:sz w:val="22"/>
          <w:szCs w:val="22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66.236267pt;margin-top:-28.79866pt;width:449.359479pt;height:74.782087pt;mso-position-horizontal-relative:page;mso-position-vertical-relative:paragraph;z-index:-15148" type="#_x0000_t202" filled="f" stroked="f">
            <v:textbox inset="0,0,0,0">
              <w:txbxContent>
                <w:p>
                  <w:pPr>
                    <w:spacing w:before="0" w:after="0" w:line="1496" w:lineRule="exact"/>
                    <w:ind w:right="-264"/>
                    <w:jc w:val="left"/>
                    <w:tabs>
                      <w:tab w:pos="8540" w:val="left"/>
                    </w:tabs>
                    <w:rPr>
                      <w:rFonts w:ascii="Arial" w:hAnsi="Arial" w:cs="Arial" w:eastAsia="Arial"/>
                      <w:sz w:val="144"/>
                      <w:szCs w:val="144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08"/>
                      <w:szCs w:val="108"/>
                      <w:color w:val="363636"/>
                      <w:spacing w:val="0"/>
                      <w:w w:val="366"/>
                      <w:position w:val="33"/>
                    </w:rPr>
                    <w:t>!</w:t>
                  </w:r>
                  <w:r>
                    <w:rPr>
                      <w:rFonts w:ascii="Times New Roman" w:hAnsi="Times New Roman" w:cs="Times New Roman" w:eastAsia="Times New Roman"/>
                      <w:sz w:val="108"/>
                      <w:szCs w:val="108"/>
                      <w:color w:val="363636"/>
                      <w:spacing w:val="0"/>
                      <w:w w:val="100"/>
                      <w:position w:val="33"/>
                    </w:rPr>
                    <w:tab/>
                  </w:r>
                  <w:r>
                    <w:rPr>
                      <w:rFonts w:ascii="Times New Roman" w:hAnsi="Times New Roman" w:cs="Times New Roman" w:eastAsia="Times New Roman"/>
                      <w:sz w:val="108"/>
                      <w:szCs w:val="108"/>
                      <w:color w:val="363636"/>
                      <w:spacing w:val="0"/>
                      <w:w w:val="100"/>
                      <w:position w:val="33"/>
                    </w:rPr>
                  </w:r>
                  <w:r>
                    <w:rPr>
                      <w:rFonts w:ascii="Arial" w:hAnsi="Arial" w:cs="Arial" w:eastAsia="Arial"/>
                      <w:sz w:val="144"/>
                      <w:szCs w:val="144"/>
                      <w:color w:val="4D4D4D"/>
                      <w:spacing w:val="0"/>
                      <w:w w:val="100"/>
                      <w:position w:val="-3"/>
                    </w:rPr>
                    <w:t>-</w:t>
                  </w:r>
                  <w:r>
                    <w:rPr>
                      <w:rFonts w:ascii="Arial" w:hAnsi="Arial" w:cs="Arial" w:eastAsia="Arial"/>
                      <w:sz w:val="144"/>
                      <w:szCs w:val="144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3"/>
          <w:szCs w:val="23"/>
          <w:color w:val="363636"/>
          <w:spacing w:val="0"/>
          <w:w w:val="96"/>
        </w:rPr>
        <w:t>iTFAiYE</w:t>
      </w:r>
      <w:r>
        <w:rPr>
          <w:rFonts w:ascii="Times New Roman" w:hAnsi="Times New Roman" w:cs="Times New Roman" w:eastAsia="Times New Roman"/>
          <w:sz w:val="23"/>
          <w:szCs w:val="23"/>
          <w:color w:val="363636"/>
          <w:spacing w:val="-4"/>
          <w:w w:val="9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7"/>
        </w:rPr>
        <w:t>DAİRESi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9"/>
          <w:w w:val="10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7"/>
        </w:rPr>
        <w:t>BAŞ.KANLlÖI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80"/>
        </w:rPr>
        <w:t>BÜYÜKŞEHIR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2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1"/>
          <w:w w:val="11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2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6"/>
          <w:w w:val="11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363636"/>
          <w:spacing w:val="0"/>
          <w:w w:val="90"/>
        </w:rPr>
        <w:t>Müdahale</w:t>
      </w:r>
      <w:r>
        <w:rPr>
          <w:rFonts w:ascii="Times New Roman" w:hAnsi="Times New Roman" w:cs="Times New Roman" w:eastAsia="Times New Roman"/>
          <w:sz w:val="23"/>
          <w:szCs w:val="23"/>
          <w:color w:val="363636"/>
          <w:spacing w:val="6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Şub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1"/>
        </w:rPr>
        <w:t>Müdürlüğü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1"/>
        </w:rPr>
        <w:t> </w:t>
      </w:r>
      <w:r>
        <w:rPr>
          <w:rFonts w:ascii="Arial" w:hAnsi="Arial" w:cs="Arial" w:eastAsia="Arial"/>
          <w:sz w:val="15"/>
          <w:szCs w:val="15"/>
          <w:color w:val="363636"/>
          <w:spacing w:val="0"/>
          <w:w w:val="100"/>
          <w:position w:val="10"/>
        </w:rPr>
        <w:t>BELEDIYESI</w:t>
      </w:r>
      <w:r>
        <w:rPr>
          <w:rFonts w:ascii="Arial" w:hAnsi="Arial" w:cs="Arial" w:eastAsia="Arial"/>
          <w:sz w:val="15"/>
          <w:szCs w:val="15"/>
          <w:color w:val="363636"/>
          <w:spacing w:val="-7"/>
          <w:w w:val="100"/>
          <w:position w:val="10"/>
        </w:rPr>
        <w:t> </w:t>
      </w:r>
      <w:r>
        <w:rPr>
          <w:rFonts w:ascii="Arial" w:hAnsi="Arial" w:cs="Arial" w:eastAsia="Arial"/>
          <w:sz w:val="15"/>
          <w:szCs w:val="15"/>
          <w:color w:val="363636"/>
          <w:spacing w:val="0"/>
          <w:w w:val="100"/>
          <w:position w:val="10"/>
        </w:rPr>
        <w:tab/>
        <w:tab/>
      </w:r>
      <w:r>
        <w:rPr>
          <w:rFonts w:ascii="Arial" w:hAnsi="Arial" w:cs="Arial" w:eastAsia="Arial"/>
          <w:sz w:val="15"/>
          <w:szCs w:val="15"/>
          <w:color w:val="363636"/>
          <w:spacing w:val="0"/>
          <w:w w:val="100"/>
          <w:position w:val="10"/>
        </w:rPr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9"/>
          <w:position w:val="0"/>
        </w:rPr>
        <w:t>YANGl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9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2"/>
          <w:w w:val="109"/>
          <w:position w:val="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363636"/>
          <w:spacing w:val="0"/>
          <w:w w:val="100"/>
          <w:position w:val="0"/>
        </w:rPr>
        <w:t>RAPORU</w:t>
      </w:r>
      <w:r>
        <w:rPr>
          <w:rFonts w:ascii="Times New Roman" w:hAnsi="Times New Roman" w:cs="Times New Roman" w:eastAsia="Times New Roman"/>
          <w:sz w:val="22"/>
          <w:szCs w:val="22"/>
          <w:color w:val="000000"/>
          <w:spacing w:val="0"/>
          <w:w w:val="100"/>
          <w:position w:val="0"/>
        </w:rPr>
      </w:r>
    </w:p>
    <w:p>
      <w:pPr>
        <w:spacing w:before="5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spacing w:before="0" w:after="0" w:line="245" w:lineRule="auto"/>
        <w:ind w:left="116" w:right="3320" w:firstLine="-14"/>
        <w:jc w:val="left"/>
        <w:tabs>
          <w:tab w:pos="1440" w:val="left"/>
          <w:tab w:pos="3080" w:val="left"/>
          <w:tab w:pos="4400" w:val="left"/>
          <w:tab w:pos="5380" w:val="left"/>
          <w:tab w:pos="73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bla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4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08.05.2017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Bildirim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Sıra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31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4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5"/>
          <w:position w:val="0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7"/>
          <w:w w:val="95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5"/>
          <w:position w:val="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15"/>
          <w:w w:val="115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23:02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4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</w:r>
      <w:r>
        <w:rPr>
          <w:rFonts w:ascii="Arial" w:hAnsi="Arial" w:cs="Arial" w:eastAsia="Arial"/>
          <w:sz w:val="27"/>
          <w:szCs w:val="27"/>
          <w:color w:val="363636"/>
          <w:spacing w:val="0"/>
          <w:w w:val="53"/>
          <w:position w:val="0"/>
        </w:rPr>
        <w:t>t</w:t>
      </w:r>
      <w:r>
        <w:rPr>
          <w:rFonts w:ascii="Arial" w:hAnsi="Arial" w:cs="Arial" w:eastAsia="Arial"/>
          <w:sz w:val="27"/>
          <w:szCs w:val="27"/>
          <w:color w:val="363636"/>
          <w:spacing w:val="10"/>
          <w:w w:val="53"/>
          <w:position w:val="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2"/>
          <w:position w:val="0"/>
        </w:rPr>
        <w:t>el: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2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Kayıt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08.05.2017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42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Kayıt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4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:2897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94"/>
          <w:position w:val="0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13"/>
          <w:w w:val="94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8"/>
          <w:position w:val="0"/>
        </w:rPr>
        <w:t>Alan: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8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1"/>
          <w:w w:val="108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8"/>
          <w:position w:val="0"/>
        </w:rPr>
        <w:t>Merkez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8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Bildirile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Adre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Bornova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Mevlana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Malı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65"/>
          <w:position w:val="0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2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773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soka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üzeri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7" w:after="0" w:line="240" w:lineRule="auto"/>
        <w:ind w:left="116" w:right="-20"/>
        <w:jc w:val="left"/>
        <w:tabs>
          <w:tab w:pos="14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Doltr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Bornova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Mevlana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Malı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65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773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soka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üzeri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" w:after="0" w:line="240" w:lineRule="exact"/>
        <w:ind w:left="116" w:right="564"/>
        <w:jc w:val="left"/>
        <w:tabs>
          <w:tab w:pos="1440" w:val="left"/>
          <w:tab w:pos="3540" w:val="left"/>
          <w:tab w:pos="4420" w:val="left"/>
          <w:tab w:pos="6560" w:val="left"/>
          <w:tab w:pos="75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2"/>
          <w:szCs w:val="22"/>
          <w:color w:val="363636"/>
          <w:spacing w:val="0"/>
          <w:w w:val="83"/>
        </w:rPr>
        <w:t>Yangı</w:t>
      </w:r>
      <w:r>
        <w:rPr>
          <w:rFonts w:ascii="Times New Roman" w:hAnsi="Times New Roman" w:cs="Times New Roman" w:eastAsia="Times New Roman"/>
          <w:sz w:val="22"/>
          <w:szCs w:val="22"/>
          <w:color w:val="363636"/>
          <w:spacing w:val="0"/>
          <w:w w:val="83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color w:val="363636"/>
          <w:spacing w:val="15"/>
          <w:w w:val="8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Çö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Yangllll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Sınıfı: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Sebebi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Dikkatsizli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(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Sigara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)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25"/>
        </w:rPr>
        <w:t>tse: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89"/>
          <w:position w:val="2"/>
        </w:rPr>
        <w:t>Yapını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89"/>
          <w:position w:val="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8"/>
          <w:w w:val="89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2"/>
        </w:rPr>
        <w:t>Şekli: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6"/>
        </w:rPr>
        <w:t>Kullanım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12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4"/>
          <w:position w:val="-6"/>
        </w:rPr>
        <w:t>Şekli: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86" w:lineRule="exact"/>
        <w:ind w:left="3548" w:right="-20"/>
        <w:jc w:val="left"/>
        <w:rPr>
          <w:rFonts w:ascii="Arial" w:hAnsi="Arial" w:cs="Arial" w:eastAsia="Arial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89"/>
          <w:position w:val="1"/>
        </w:rPr>
        <w:t>Bctoııarme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89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8"/>
          <w:w w:val="89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Kagi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13"/>
          <w:w w:val="100"/>
          <w:position w:val="1"/>
        </w:rPr>
        <w:t> </w:t>
      </w:r>
      <w:r>
        <w:rPr>
          <w:rFonts w:ascii="Arial" w:hAnsi="Arial" w:cs="Arial" w:eastAsia="Arial"/>
          <w:sz w:val="18"/>
          <w:szCs w:val="18"/>
          <w:color w:val="4D4D4D"/>
          <w:spacing w:val="0"/>
          <w:w w:val="100"/>
          <w:position w:val="1"/>
        </w:rPr>
        <w:t>Alısap</w:t>
      </w:r>
      <w:r>
        <w:rPr>
          <w:rFonts w:ascii="Arial" w:hAnsi="Arial" w:cs="Arial" w:eastAsia="Arial"/>
          <w:sz w:val="18"/>
          <w:szCs w:val="18"/>
          <w:color w:val="4D4D4D"/>
          <w:spacing w:val="2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1"/>
        </w:rPr>
        <w:t>Çelik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46"/>
          <w:w w:val="100"/>
          <w:position w:val="1"/>
        </w:rPr>
        <w:t> </w:t>
      </w:r>
      <w:r>
        <w:rPr>
          <w:rFonts w:ascii="Arial" w:hAnsi="Arial" w:cs="Arial" w:eastAsia="Arial"/>
          <w:sz w:val="17"/>
          <w:szCs w:val="17"/>
          <w:color w:val="363636"/>
          <w:spacing w:val="0"/>
          <w:w w:val="100"/>
          <w:position w:val="0"/>
        </w:rPr>
        <w:t>DiJW</w:t>
      </w:r>
      <w:r>
        <w:rPr>
          <w:rFonts w:ascii="Arial" w:hAnsi="Arial" w:cs="Arial" w:eastAsia="Arial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12" w:after="0" w:line="240" w:lineRule="auto"/>
        <w:ind w:left="2900" w:right="-20"/>
        <w:jc w:val="left"/>
        <w:tabs>
          <w:tab w:pos="3780" w:val="left"/>
          <w:tab w:pos="4340" w:val="left"/>
          <w:tab w:pos="4900" w:val="left"/>
          <w:tab w:pos="65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8"/>
          <w:szCs w:val="8"/>
          <w:color w:val="A5A5A7"/>
          <w:spacing w:val="0"/>
          <w:w w:val="132"/>
          <w:position w:val="-6"/>
        </w:rPr>
        <w:t>1</w:t>
      </w:r>
      <w:r>
        <w:rPr>
          <w:rFonts w:ascii="Arial" w:hAnsi="Arial" w:cs="Arial" w:eastAsia="Arial"/>
          <w:sz w:val="8"/>
          <w:szCs w:val="8"/>
          <w:color w:val="A5A5A7"/>
          <w:spacing w:val="0"/>
          <w:w w:val="100"/>
          <w:position w:val="-6"/>
        </w:rPr>
        <w:tab/>
      </w:r>
      <w:r>
        <w:rPr>
          <w:rFonts w:ascii="Arial" w:hAnsi="Arial" w:cs="Arial" w:eastAsia="Arial"/>
          <w:sz w:val="8"/>
          <w:szCs w:val="8"/>
          <w:color w:val="A5A5A7"/>
          <w:spacing w:val="0"/>
          <w:w w:val="100"/>
          <w:position w:val="-6"/>
        </w:rPr>
      </w:r>
      <w:r>
        <w:rPr>
          <w:rFonts w:ascii="Arial" w:hAnsi="Arial" w:cs="Arial" w:eastAsia="Arial"/>
          <w:sz w:val="11"/>
          <w:szCs w:val="11"/>
          <w:color w:val="4D4D4D"/>
          <w:spacing w:val="0"/>
          <w:w w:val="75"/>
          <w:position w:val="-2"/>
        </w:rPr>
        <w:t>r</w:t>
      </w:r>
      <w:r>
        <w:rPr>
          <w:rFonts w:ascii="Arial" w:hAnsi="Arial" w:cs="Arial" w:eastAsia="Arial"/>
          <w:sz w:val="11"/>
          <w:szCs w:val="11"/>
          <w:color w:val="4D4D4D"/>
          <w:spacing w:val="0"/>
          <w:w w:val="100"/>
          <w:position w:val="-2"/>
        </w:rPr>
        <w:tab/>
      </w:r>
      <w:r>
        <w:rPr>
          <w:rFonts w:ascii="Arial" w:hAnsi="Arial" w:cs="Arial" w:eastAsia="Arial"/>
          <w:sz w:val="11"/>
          <w:szCs w:val="11"/>
          <w:color w:val="4D4D4D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42"/>
          <w:position w:val="-2"/>
        </w:rPr>
        <w:t>1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42"/>
          <w:position w:val="-2"/>
        </w:rPr>
        <w:t>1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Altına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Alma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23:30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88" w:lineRule="exact"/>
        <w:ind w:left="102" w:right="-20"/>
        <w:jc w:val="left"/>
        <w:tabs>
          <w:tab w:pos="2080" w:val="left"/>
          <w:tab w:pos="55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7"/>
          <w:szCs w:val="27"/>
          <w:color w:val="363636"/>
          <w:w w:val="49"/>
        </w:rPr>
        <w:t>l</w:t>
      </w:r>
      <w:r>
        <w:rPr>
          <w:rFonts w:ascii="Times New Roman" w:hAnsi="Times New Roman" w:cs="Times New Roman" w:eastAsia="Times New Roman"/>
          <w:sz w:val="27"/>
          <w:szCs w:val="27"/>
          <w:color w:val="363636"/>
          <w:spacing w:val="9"/>
          <w:w w:val="49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1"/>
        </w:rPr>
        <w:t>ana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Şeyin:</w:t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Salıibi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89"/>
          <w:position w:val="1"/>
        </w:rPr>
        <w:t>jKiracı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1"/>
          <w:w w:val="89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1"/>
          <w:position w:val="1"/>
        </w:rPr>
        <w:t>Kullanan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33" w:after="0" w:line="203" w:lineRule="exact"/>
        <w:ind w:left="208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27"/>
          <w:position w:val="-1"/>
        </w:rPr>
        <w:t>:E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27"/>
          <w:position w:val="-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6"/>
          <w:w w:val="127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Hayda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KIRŞAN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70" w:lineRule="exact"/>
        <w:ind w:left="2085" w:right="-20"/>
        <w:jc w:val="left"/>
        <w:tabs>
          <w:tab w:pos="4560" w:val="left"/>
          <w:tab w:pos="74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363636"/>
          <w:spacing w:val="0"/>
          <w:w w:val="100"/>
          <w:position w:val="1"/>
        </w:rPr>
        <w:t>:ı</w:t>
      </w:r>
      <w:r>
        <w:rPr>
          <w:rFonts w:ascii="Times New Roman" w:hAnsi="Times New Roman" w:cs="Times New Roman" w:eastAsia="Times New Roman"/>
          <w:sz w:val="28"/>
          <w:szCs w:val="28"/>
          <w:color w:val="36363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8"/>
          <w:szCs w:val="28"/>
          <w:color w:val="363636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1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23:03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Varı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1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7"/>
          <w:position w:val="1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6"/>
          <w:w w:val="107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7"/>
          <w:position w:val="1"/>
        </w:rPr>
        <w:t>23:08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07" w:lineRule="exact"/>
        <w:ind w:left="102" w:right="-20"/>
        <w:jc w:val="left"/>
        <w:tabs>
          <w:tab w:pos="20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piden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Plakası: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35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EC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2"/>
        </w:rPr>
        <w:t>821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" w:after="0" w:line="240" w:lineRule="auto"/>
        <w:ind w:left="116" w:right="-20"/>
        <w:jc w:val="left"/>
        <w:tabs>
          <w:tab w:pos="4580" w:val="left"/>
          <w:tab w:pos="69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D4D4D"/>
          <w:w w:val="95"/>
          <w:position w:val="3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35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  <w:position w:val="3"/>
        </w:rPr>
        <w:t>bin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  <w:position w:val="3"/>
        </w:rPr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0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Arıza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4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7"/>
          <w:position w:val="0"/>
        </w:rPr>
        <w:t>:Gelmedi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7" w:after="0" w:line="240" w:lineRule="auto"/>
        <w:ind w:left="4595" w:right="-20"/>
        <w:jc w:val="left"/>
        <w:tabs>
          <w:tab w:pos="69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w w:val="65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12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8"/>
        </w:rPr>
        <w:t>:Gelmedi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7" w:after="0" w:line="240" w:lineRule="auto"/>
        <w:ind w:left="3250" w:right="3295"/>
        <w:jc w:val="center"/>
        <w:tabs>
          <w:tab w:pos="45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4"/>
          <w:szCs w:val="14"/>
          <w:color w:val="BABABA"/>
          <w:spacing w:val="0"/>
          <w:w w:val="50"/>
          <w:position w:val="1"/>
        </w:rPr>
        <w:t>1</w:t>
      </w:r>
      <w:r>
        <w:rPr>
          <w:rFonts w:ascii="Arial" w:hAnsi="Arial" w:cs="Arial" w:eastAsia="Arial"/>
          <w:sz w:val="14"/>
          <w:szCs w:val="14"/>
          <w:color w:val="BABABA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14"/>
          <w:szCs w:val="14"/>
          <w:color w:val="BABABA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0"/>
        </w:rPr>
        <w:t>Emniyet-Jandarma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Gelmedi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6" w:after="0" w:line="128" w:lineRule="exact"/>
        <w:ind w:left="2094" w:right="-20"/>
        <w:jc w:val="left"/>
        <w:tabs>
          <w:tab w:pos="4580" w:val="left"/>
          <w:tab w:pos="69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7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5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7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2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7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8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7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7"/>
        </w:rPr>
        <w:t>Doıtalgaz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17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7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6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4"/>
          <w:position w:val="-7"/>
        </w:rPr>
        <w:t>GeH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4"/>
          <w:position w:val="-7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7"/>
          <w:w w:val="94"/>
          <w:position w:val="-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7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44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7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7"/>
        </w:rPr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8"/>
          <w:position w:val="-7"/>
        </w:rPr>
        <w:t>:Gelmedi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63" w:lineRule="exact"/>
        <w:ind w:left="102" w:right="-20"/>
        <w:jc w:val="left"/>
        <w:tabs>
          <w:tab w:pos="540" w:val="left"/>
          <w:tab w:pos="4560" w:val="left"/>
          <w:tab w:pos="74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36"/>
          <w:szCs w:val="36"/>
          <w:color w:val="363636"/>
          <w:spacing w:val="0"/>
          <w:w w:val="53"/>
        </w:rPr>
        <w:t>Y:</w:t>
      </w:r>
      <w:r>
        <w:rPr>
          <w:rFonts w:ascii="Times New Roman" w:hAnsi="Times New Roman" w:cs="Times New Roman" w:eastAsia="Times New Roman"/>
          <w:sz w:val="36"/>
          <w:szCs w:val="36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36"/>
          <w:szCs w:val="36"/>
          <w:color w:val="363636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mcı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1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Gitınişse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79"/>
          <w:position w:val="1"/>
        </w:rPr>
        <w:t>lA.raç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"/>
          <w:w w:val="79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33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1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1"/>
          <w:position w:val="1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89" w:lineRule="exact"/>
        <w:ind w:left="209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Dönüş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4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46"/>
          <w:w w:val="104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BABABA"/>
          <w:spacing w:val="0"/>
          <w:w w:val="65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7" w:after="0" w:line="214" w:lineRule="exact"/>
        <w:ind w:left="208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87"/>
          <w:position w:val="-1"/>
        </w:rPr>
        <w:t>Y_ardıma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7"/>
          <w:w w:val="87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A.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1"/>
          <w:position w:val="-1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62" w:lineRule="exact"/>
        <w:ind w:left="1617" w:right="-20"/>
        <w:jc w:val="left"/>
        <w:tabs>
          <w:tab w:pos="20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27"/>
          <w:szCs w:val="27"/>
          <w:color w:val="BABABA"/>
          <w:w w:val="77"/>
          <w:position w:val="-2"/>
        </w:rPr>
        <w:t>ı</w:t>
      </w:r>
      <w:r>
        <w:rPr>
          <w:rFonts w:ascii="Arial" w:hAnsi="Arial" w:cs="Arial" w:eastAsia="Arial"/>
          <w:sz w:val="27"/>
          <w:szCs w:val="27"/>
          <w:color w:val="BABABA"/>
          <w:spacing w:val="-45"/>
          <w:w w:val="100"/>
          <w:position w:val="-2"/>
        </w:rPr>
        <w:t> </w:t>
      </w:r>
      <w:r>
        <w:rPr>
          <w:rFonts w:ascii="Arial" w:hAnsi="Arial" w:cs="Arial" w:eastAsia="Arial"/>
          <w:sz w:val="27"/>
          <w:szCs w:val="27"/>
          <w:color w:val="909090"/>
          <w:spacing w:val="0"/>
          <w:w w:val="153"/>
          <w:position w:val="-2"/>
        </w:rPr>
        <w:t>'</w:t>
      </w:r>
      <w:r>
        <w:rPr>
          <w:rFonts w:ascii="Arial" w:hAnsi="Arial" w:cs="Arial" w:eastAsia="Arial"/>
          <w:sz w:val="27"/>
          <w:szCs w:val="27"/>
          <w:color w:val="909090"/>
          <w:spacing w:val="0"/>
          <w:w w:val="100"/>
          <w:position w:val="-2"/>
        </w:rPr>
        <w:tab/>
      </w:r>
      <w:r>
        <w:rPr>
          <w:rFonts w:ascii="Arial" w:hAnsi="Arial" w:cs="Arial" w:eastAsia="Arial"/>
          <w:sz w:val="27"/>
          <w:szCs w:val="27"/>
          <w:color w:val="909090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1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1"/>
          <w:position w:val="1"/>
        </w:rPr>
        <w:t>Amfı·ini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1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5"/>
          <w:w w:val="91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1"/>
          <w:position w:val="1"/>
        </w:rPr>
        <w:t>Adı-Soyadı: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44" w:lineRule="exact"/>
        <w:ind w:left="102" w:right="-20"/>
        <w:jc w:val="left"/>
        <w:tabs>
          <w:tab w:pos="1760" w:val="left"/>
          <w:tab w:pos="21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2"/>
          <w:szCs w:val="22"/>
          <w:color w:val="363636"/>
          <w:spacing w:val="0"/>
          <w:w w:val="94"/>
          <w:position w:val="2"/>
        </w:rPr>
        <w:t>pıayı</w:t>
      </w:r>
      <w:r>
        <w:rPr>
          <w:rFonts w:ascii="Times New Roman" w:hAnsi="Times New Roman" w:cs="Times New Roman" w:eastAsia="Times New Roman"/>
          <w:sz w:val="22"/>
          <w:szCs w:val="22"/>
          <w:color w:val="363636"/>
          <w:spacing w:val="0"/>
          <w:w w:val="94"/>
          <w:position w:val="2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color w:val="363636"/>
          <w:spacing w:val="3"/>
          <w:w w:val="94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2"/>
        </w:rPr>
        <w:t>Görüldügü</w:t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83"/>
          <w:position w:val="-1"/>
        </w:rPr>
        <w:t>1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2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1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2"/>
        </w:rPr>
        <w:t>yerine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0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2"/>
        </w:rPr>
        <w:t>varıldıgında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0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2"/>
        </w:rPr>
        <w:t>alevii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2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2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2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2"/>
        </w:rPr>
        <w:t>dumanlı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9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2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2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1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2"/>
        </w:rPr>
        <w:t>şekilde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3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2"/>
        </w:rPr>
        <w:t>yanmakta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7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2"/>
        </w:rPr>
        <w:t>oldug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2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1"/>
          <w:position w:val="2"/>
        </w:rPr>
        <w:t>görüldü.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01" w:lineRule="exact"/>
        <w:ind w:left="121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Durum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6" w:after="0" w:line="240" w:lineRule="auto"/>
        <w:ind w:left="4533" w:right="3767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97"/>
        </w:rPr>
        <w:t>SöndUrmede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4"/>
          <w:w w:val="9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söndürücü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189" w:lineRule="exact"/>
        <w:ind w:left="162" w:right="-20"/>
        <w:jc w:val="left"/>
        <w:tabs>
          <w:tab w:pos="2720" w:val="left"/>
          <w:tab w:pos="4560" w:val="left"/>
          <w:tab w:pos="6420" w:val="left"/>
          <w:tab w:pos="79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26"/>
          <w:position w:val="-3"/>
        </w:rPr>
        <w:t>öndürme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6"/>
          <w:w w:val="126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3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3"/>
        </w:rPr>
        <w:t>Su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3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3"/>
        </w:rPr>
        <w:t>ile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42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15"/>
          <w:position w:val="-5"/>
        </w:rPr>
        <w:t>Sum3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-5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-5"/>
        </w:rPr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6"/>
          <w:position w:val="-4"/>
        </w:rPr>
        <w:t>!Köpük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"/>
          <w:w w:val="96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4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6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96"/>
          <w:position w:val="-4"/>
        </w:rPr>
        <w:t>!K.K.T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96"/>
          <w:position w:val="-4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4"/>
          <w:w w:val="96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4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26" w:lineRule="exact"/>
        <w:ind w:left="5392" w:right="-20"/>
        <w:jc w:val="left"/>
        <w:tabs>
          <w:tab w:pos="6420" w:val="left"/>
          <w:tab w:pos="7940" w:val="left"/>
        </w:tabs>
        <w:rPr>
          <w:rFonts w:ascii="Arial" w:hAnsi="Arial" w:cs="Arial" w:eastAsia="Arial"/>
          <w:sz w:val="38"/>
          <w:szCs w:val="38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3"/>
        </w:rPr>
        <w:t>0.5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3"/>
        </w:rPr>
      </w:r>
      <w:r>
        <w:rPr>
          <w:rFonts w:ascii="Arial" w:hAnsi="Arial" w:cs="Arial" w:eastAsia="Arial"/>
          <w:sz w:val="38"/>
          <w:szCs w:val="38"/>
          <w:color w:val="363636"/>
          <w:spacing w:val="0"/>
          <w:w w:val="54"/>
          <w:position w:val="0"/>
        </w:rPr>
        <w:t>ı</w:t>
      </w:r>
      <w:r>
        <w:rPr>
          <w:rFonts w:ascii="Arial" w:hAnsi="Arial" w:cs="Arial" w:eastAsia="Arial"/>
          <w:sz w:val="38"/>
          <w:szCs w:val="38"/>
          <w:color w:val="363636"/>
          <w:spacing w:val="0"/>
          <w:w w:val="100"/>
          <w:position w:val="0"/>
        </w:rPr>
        <w:tab/>
      </w:r>
      <w:r>
        <w:rPr>
          <w:rFonts w:ascii="Arial" w:hAnsi="Arial" w:cs="Arial" w:eastAsia="Arial"/>
          <w:sz w:val="38"/>
          <w:szCs w:val="38"/>
          <w:color w:val="363636"/>
          <w:spacing w:val="0"/>
          <w:w w:val="54"/>
          <w:position w:val="0"/>
        </w:rPr>
        <w:t>ı</w:t>
      </w:r>
      <w:r>
        <w:rPr>
          <w:rFonts w:ascii="Arial" w:hAnsi="Arial" w:cs="Arial" w:eastAsia="Arial"/>
          <w:sz w:val="38"/>
          <w:szCs w:val="38"/>
          <w:color w:val="000000"/>
          <w:spacing w:val="0"/>
          <w:w w:val="100"/>
          <w:position w:val="0"/>
        </w:rPr>
      </w:r>
    </w:p>
    <w:p>
      <w:pPr>
        <w:spacing w:before="0" w:after="0" w:line="181" w:lineRule="exact"/>
        <w:ind w:left="213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yo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kenarında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açı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alandaki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çöple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yanmı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9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tır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Maddi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1"/>
        </w:rPr>
        <w:t>yoktur.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pgSz w:w="11920" w:h="16840"/>
          <w:pgMar w:top="660" w:bottom="280" w:left="500" w:right="320"/>
        </w:sectPr>
      </w:pPr>
      <w:rPr/>
    </w:p>
    <w:p>
      <w:pPr>
        <w:spacing w:before="21" w:after="0" w:line="240" w:lineRule="auto"/>
        <w:ind w:left="159" w:right="-73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9"/>
        </w:rPr>
        <w:t>öndOrme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9"/>
          <w:w w:val="11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Sonundaki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7" w:after="0" w:line="240" w:lineRule="auto"/>
        <w:ind w:left="12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sa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Durumu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7" w:after="0" w:line="170" w:lineRule="exact"/>
        <w:jc w:val="left"/>
        <w:rPr>
          <w:sz w:val="17"/>
          <w:szCs w:val="17"/>
        </w:rPr>
      </w:pPr>
      <w:rPr/>
      <w:r>
        <w:rPr/>
        <w:br w:type="column"/>
      </w:r>
      <w:r>
        <w:rPr>
          <w:sz w:val="17"/>
          <w:szCs w:val="17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14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tetkikte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başlangıcını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yo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kenarında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buluna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açı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alandaki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çöplerde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olduğu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300" w:bottom="280" w:left="500" w:right="320"/>
          <w:cols w:num="2" w:equalWidth="0">
            <w:col w:w="1888" w:space="358"/>
            <w:col w:w="8854"/>
          </w:cols>
        </w:sectPr>
      </w:pPr>
      <w:rPr/>
    </w:p>
    <w:p>
      <w:pPr>
        <w:spacing w:before="16" w:after="0" w:line="248" w:lineRule="auto"/>
        <w:ind w:left="2085" w:right="57" w:firstLine="-1959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     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18"/>
        </w:rPr>
        <w:t>örülmU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18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44"/>
          <w:w w:val="11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olup;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araştırma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soruşturmada,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kimliği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belirlenemeye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yolda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geçe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kişi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kişilcı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tarafmda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söndüıülmede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sehve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atıla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düşürüle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sigara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izmaritini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açı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alandaki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kola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yanıcı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kağıt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ve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91"/>
        </w:rPr>
        <w:t>l:&gt;lastikle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91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9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1"/>
        </w:rPr>
        <w:t>tı.ıtuştmması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2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neticesinde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çıktıı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1"/>
        </w:rPr>
        <w:t>varılmıştır.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4" w:after="0" w:line="258" w:lineRule="auto"/>
        <w:ind w:left="121" w:right="3859"/>
        <w:jc w:val="left"/>
        <w:tabs>
          <w:tab w:pos="2080" w:val="left"/>
          <w:tab w:pos="65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Sigortalı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Şirketi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Adı: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0"/>
        </w:rPr>
        <w:t>LBedeli: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1"/>
        </w:rPr>
        <w:t>Ar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1"/>
        </w:rPr>
        <w:t>Gereç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"/>
          <w:w w:val="11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Kaybı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3" w:lineRule="exact"/>
        <w:ind w:left="13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2"/>
          <w:position w:val="-2"/>
        </w:rPr>
        <w:t>Y?"o:ı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2"/>
          <w:position w:val="-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0"/>
          <w:w w:val="92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2"/>
        </w:rPr>
        <w:t>Yer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2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2"/>
        </w:rPr>
        <w:t>Kime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29" w:lineRule="exact"/>
        <w:ind w:left="153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25"/>
          <w:szCs w:val="25"/>
          <w:color w:val="4D4D4D"/>
          <w:spacing w:val="0"/>
          <w:w w:val="100"/>
        </w:rPr>
        <w:t>r,</w:t>
      </w:r>
      <w:r>
        <w:rPr>
          <w:rFonts w:ascii="Arial" w:hAnsi="Arial" w:cs="Arial" w:eastAsia="Arial"/>
          <w:sz w:val="25"/>
          <w:szCs w:val="25"/>
          <w:color w:val="4D4D4D"/>
          <w:spacing w:val="0"/>
          <w:w w:val="100"/>
        </w:rPr>
        <w:t> </w:t>
      </w:r>
      <w:r>
        <w:rPr>
          <w:rFonts w:ascii="Arial" w:hAnsi="Arial" w:cs="Arial" w:eastAsia="Arial"/>
          <w:sz w:val="25"/>
          <w:szCs w:val="25"/>
          <w:color w:val="4D4D4D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-2"/>
        </w:rPr>
        <w:t>.•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6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2"/>
        </w:rPr>
        <w:t>Edildiği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63" w:lineRule="exact"/>
        <w:ind w:left="130" w:right="-20"/>
        <w:jc w:val="left"/>
        <w:tabs>
          <w:tab w:pos="2080" w:val="left"/>
          <w:tab w:pos="58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DönUşü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rrarih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3"/>
          <w:position w:val="0"/>
        </w:rPr>
        <w:t>08.05.2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0"/>
          <w:w w:val="103"/>
          <w:position w:val="0"/>
        </w:rPr>
        <w:t>0</w:t>
      </w:r>
      <w:r>
        <w:rPr>
          <w:rFonts w:ascii="Times New Roman" w:hAnsi="Times New Roman" w:cs="Times New Roman" w:eastAsia="Times New Roman"/>
          <w:sz w:val="28"/>
          <w:szCs w:val="28"/>
          <w:color w:val="363636"/>
          <w:spacing w:val="0"/>
          <w:w w:val="65"/>
          <w:position w:val="0"/>
        </w:rPr>
        <w:t>ı</w:t>
      </w:r>
      <w:r>
        <w:rPr>
          <w:rFonts w:ascii="Times New Roman" w:hAnsi="Times New Roman" w:cs="Times New Roman" w:eastAsia="Times New Roman"/>
          <w:sz w:val="28"/>
          <w:szCs w:val="28"/>
          <w:color w:val="363636"/>
          <w:spacing w:val="-4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7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10"/>
          <w:position w:val="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26"/>
          <w:w w:val="11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0"/>
          <w:position w:val="0"/>
        </w:rPr>
        <w:t>23:40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41" w:lineRule="exact"/>
        <w:ind w:left="213" w:right="-20"/>
        <w:jc w:val="left"/>
        <w:tabs>
          <w:tab w:pos="1000" w:val="left"/>
          <w:tab w:pos="83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Varsa</w:t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</w:r>
      <w:r>
        <w:rPr>
          <w:rFonts w:ascii="Arial" w:hAnsi="Arial" w:cs="Arial" w:eastAsia="Arial"/>
          <w:sz w:val="24"/>
          <w:szCs w:val="24"/>
          <w:color w:val="363636"/>
          <w:spacing w:val="0"/>
          <w:w w:val="73"/>
          <w:position w:val="0"/>
        </w:rPr>
        <w:t>ö1u</w:t>
      </w:r>
      <w:r>
        <w:rPr>
          <w:rFonts w:ascii="Arial" w:hAnsi="Arial" w:cs="Arial" w:eastAsia="Arial"/>
          <w:sz w:val="24"/>
          <w:szCs w:val="24"/>
          <w:color w:val="363636"/>
          <w:spacing w:val="0"/>
          <w:w w:val="73"/>
          <w:position w:val="0"/>
        </w:rPr>
        <w:t>   </w:t>
      </w:r>
      <w:r>
        <w:rPr>
          <w:rFonts w:ascii="Arial" w:hAnsi="Arial" w:cs="Arial" w:eastAsia="Arial"/>
          <w:sz w:val="24"/>
          <w:szCs w:val="24"/>
          <w:color w:val="363636"/>
          <w:spacing w:val="4"/>
          <w:w w:val="73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Yaralı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PiDE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EKiP: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8"/>
          <w:w w:val="100"/>
          <w:position w:val="1"/>
        </w:rPr>
        <w:t> </w:t>
      </w:r>
      <w:r>
        <w:rPr>
          <w:rFonts w:ascii="Arial" w:hAnsi="Arial" w:cs="Arial" w:eastAsia="Arial"/>
          <w:sz w:val="19"/>
          <w:szCs w:val="19"/>
          <w:color w:val="363636"/>
          <w:spacing w:val="0"/>
          <w:w w:val="160"/>
          <w:position w:val="1"/>
        </w:rPr>
        <w:t>l</w:t>
      </w:r>
      <w:r>
        <w:rPr>
          <w:rFonts w:ascii="Arial" w:hAnsi="Arial" w:cs="Arial" w:eastAsia="Arial"/>
          <w:sz w:val="19"/>
          <w:szCs w:val="19"/>
          <w:color w:val="363636"/>
          <w:spacing w:val="0"/>
          <w:w w:val="160"/>
          <w:position w:val="1"/>
        </w:rPr>
        <w:t>.</w:t>
      </w:r>
      <w:r>
        <w:rPr>
          <w:rFonts w:ascii="Arial" w:hAnsi="Arial" w:cs="Arial" w:eastAsia="Arial"/>
          <w:sz w:val="19"/>
          <w:szCs w:val="19"/>
          <w:color w:val="363636"/>
          <w:spacing w:val="-47"/>
          <w:w w:val="16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Posta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Bornova</w:t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5"/>
          <w:position w:val="2"/>
        </w:rPr>
        <w:t>ONAYLA'iAN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7" w:after="0" w:line="236" w:lineRule="exact"/>
        <w:ind w:right="1462"/>
        <w:jc w:val="right"/>
        <w:rPr>
          <w:rFonts w:ascii="Times New Roman" w:hAnsi="Times New Roman" w:cs="Times New Roman" w:eastAsia="Times New Roman"/>
          <w:sz w:val="29"/>
          <w:szCs w:val="29"/>
        </w:rPr>
      </w:pPr>
      <w:rPr/>
      <w:r>
        <w:rPr>
          <w:rFonts w:ascii="Times New Roman" w:hAnsi="Times New Roman" w:cs="Times New Roman" w:eastAsia="Times New Roman"/>
          <w:sz w:val="29"/>
          <w:szCs w:val="29"/>
          <w:color w:val="363636"/>
          <w:spacing w:val="0"/>
          <w:w w:val="73"/>
          <w:position w:val="-8"/>
        </w:rPr>
        <w:t>1</w:t>
      </w:r>
      <w:r>
        <w:rPr>
          <w:rFonts w:ascii="Times New Roman" w:hAnsi="Times New Roman" w:cs="Times New Roman" w:eastAsia="Times New Roman"/>
          <w:sz w:val="29"/>
          <w:szCs w:val="29"/>
          <w:color w:val="363636"/>
          <w:spacing w:val="31"/>
          <w:w w:val="73"/>
          <w:position w:val="-8"/>
        </w:rPr>
        <w:t> </w:t>
      </w:r>
      <w:r>
        <w:rPr>
          <w:rFonts w:ascii="Times New Roman" w:hAnsi="Times New Roman" w:cs="Times New Roman" w:eastAsia="Times New Roman"/>
          <w:sz w:val="29"/>
          <w:szCs w:val="29"/>
          <w:color w:val="363636"/>
          <w:spacing w:val="0"/>
          <w:w w:val="51"/>
          <w:position w:val="-8"/>
        </w:rPr>
        <w:t>2</w:t>
      </w:r>
      <w:r>
        <w:rPr>
          <w:rFonts w:ascii="Times New Roman" w:hAnsi="Times New Roman" w:cs="Times New Roman" w:eastAsia="Times New Roman"/>
          <w:sz w:val="29"/>
          <w:szCs w:val="29"/>
          <w:color w:val="363636"/>
          <w:spacing w:val="19"/>
          <w:w w:val="51"/>
          <w:position w:val="-8"/>
        </w:rPr>
        <w:t> </w:t>
      </w:r>
      <w:r>
        <w:rPr>
          <w:rFonts w:ascii="Arial" w:hAnsi="Arial" w:cs="Arial" w:eastAsia="Arial"/>
          <w:sz w:val="25"/>
          <w:szCs w:val="25"/>
          <w:color w:val="363636"/>
          <w:spacing w:val="0"/>
          <w:w w:val="51"/>
          <w:position w:val="-8"/>
        </w:rPr>
        <w:t>MaYıs</w:t>
      </w:r>
      <w:r>
        <w:rPr>
          <w:rFonts w:ascii="Arial" w:hAnsi="Arial" w:cs="Arial" w:eastAsia="Arial"/>
          <w:sz w:val="25"/>
          <w:szCs w:val="25"/>
          <w:color w:val="363636"/>
          <w:spacing w:val="13"/>
          <w:w w:val="51"/>
          <w:position w:val="-8"/>
        </w:rPr>
        <w:t> </w:t>
      </w:r>
      <w:r>
        <w:rPr>
          <w:rFonts w:ascii="Times New Roman" w:hAnsi="Times New Roman" w:cs="Times New Roman" w:eastAsia="Times New Roman"/>
          <w:sz w:val="29"/>
          <w:szCs w:val="29"/>
          <w:color w:val="363636"/>
          <w:spacing w:val="0"/>
          <w:w w:val="59"/>
          <w:position w:val="-8"/>
        </w:rPr>
        <w:t>2017</w:t>
      </w:r>
      <w:r>
        <w:rPr>
          <w:rFonts w:ascii="Times New Roman" w:hAnsi="Times New Roman" w:cs="Times New Roman" w:eastAsia="Times New Roman"/>
          <w:sz w:val="29"/>
          <w:szCs w:val="29"/>
          <w:color w:val="000000"/>
          <w:spacing w:val="0"/>
          <w:w w:val="100"/>
          <w:position w:val="0"/>
        </w:rPr>
      </w:r>
    </w:p>
    <w:p>
      <w:pPr>
        <w:spacing w:before="0" w:after="0" w:line="199" w:lineRule="exact"/>
        <w:ind w:left="2233" w:right="-20"/>
        <w:jc w:val="left"/>
        <w:tabs>
          <w:tab w:pos="46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Amiri: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Koyan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3" w:after="0" w:line="177" w:lineRule="exact"/>
        <w:ind w:left="463" w:right="-20"/>
        <w:jc w:val="left"/>
        <w:tabs>
          <w:tab w:pos="49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25"/>
          <w:szCs w:val="25"/>
          <w:color w:val="363636"/>
          <w:spacing w:val="0"/>
          <w:w w:val="82"/>
          <w:position w:val="-15"/>
        </w:rPr>
        <w:t>·n</w:t>
      </w:r>
      <w:r>
        <w:rPr>
          <w:rFonts w:ascii="Arial" w:hAnsi="Arial" w:cs="Arial" w:eastAsia="Arial"/>
          <w:sz w:val="25"/>
          <w:szCs w:val="25"/>
          <w:color w:val="363636"/>
          <w:spacing w:val="0"/>
          <w:w w:val="100"/>
          <w:position w:val="-15"/>
        </w:rPr>
        <w:tab/>
      </w:r>
      <w:r>
        <w:rPr>
          <w:rFonts w:ascii="Arial" w:hAnsi="Arial" w:cs="Arial" w:eastAsia="Arial"/>
          <w:sz w:val="25"/>
          <w:szCs w:val="25"/>
          <w:color w:val="363636"/>
          <w:spacing w:val="0"/>
          <w:w w:val="100"/>
          <w:position w:val="-15"/>
        </w:rPr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4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4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4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300" w:bottom="280" w:left="500" w:right="320"/>
        </w:sectPr>
      </w:pPr>
      <w:rPr/>
    </w:p>
    <w:p>
      <w:pPr>
        <w:spacing w:before="8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40" w:lineRule="auto"/>
        <w:ind w:right="7"/>
        <w:jc w:val="right"/>
        <w:rPr>
          <w:rFonts w:ascii="Arial" w:hAnsi="Arial" w:cs="Arial" w:eastAsia="Arial"/>
          <w:sz w:val="8"/>
          <w:szCs w:val="8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8.171829pt;margin-top:2.209167pt;width:4.33228pt;height:11.5pt;mso-position-horizontal-relative:page;mso-position-vertical-relative:paragraph;z-index:-15147" type="#_x0000_t202" filled="f" stroked="f">
            <v:textbox inset="0,0,0,0">
              <w:txbxContent>
                <w:p>
                  <w:pPr>
                    <w:spacing w:before="0" w:after="0" w:line="230" w:lineRule="exact"/>
                    <w:ind w:right="-75"/>
                    <w:jc w:val="left"/>
                    <w:rPr>
                      <w:rFonts w:ascii="Arial" w:hAnsi="Arial" w:cs="Arial" w:eastAsia="Arial"/>
                      <w:sz w:val="23"/>
                      <w:szCs w:val="23"/>
                    </w:rPr>
                  </w:pPr>
                  <w:rPr/>
                  <w:r>
                    <w:rPr>
                      <w:rFonts w:ascii="Arial" w:hAnsi="Arial" w:cs="Arial" w:eastAsia="Arial"/>
                      <w:sz w:val="23"/>
                      <w:szCs w:val="23"/>
                      <w:color w:val="363636"/>
                      <w:spacing w:val="0"/>
                      <w:w w:val="135"/>
                    </w:rPr>
                    <w:t>.</w:t>
                  </w:r>
                  <w:r>
                    <w:rPr>
                      <w:rFonts w:ascii="Arial" w:hAnsi="Arial" w:cs="Arial" w:eastAsia="Arial"/>
                      <w:sz w:val="23"/>
                      <w:szCs w:val="23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8"/>
          <w:szCs w:val="8"/>
          <w:color w:val="363636"/>
          <w:spacing w:val="0"/>
          <w:w w:val="76"/>
        </w:rPr>
        <w:t>C1)</w:t>
      </w:r>
      <w:r>
        <w:rPr>
          <w:rFonts w:ascii="Arial" w:hAnsi="Arial" w:cs="Arial" w:eastAsia="Arial"/>
          <w:sz w:val="8"/>
          <w:szCs w:val="8"/>
          <w:color w:val="000000"/>
          <w:spacing w:val="0"/>
          <w:w w:val="100"/>
        </w:rPr>
      </w:r>
    </w:p>
    <w:p>
      <w:pPr>
        <w:spacing w:before="85" w:after="0" w:line="240" w:lineRule="auto"/>
        <w:ind w:right="-6"/>
        <w:jc w:val="righ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63636"/>
          <w:w w:val="50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26"/>
          <w:w w:val="50"/>
        </w:rPr>
        <w:t>.</w:t>
      </w:r>
      <w:r>
        <w:rPr>
          <w:rFonts w:ascii="Arial" w:hAnsi="Arial" w:cs="Arial" w:eastAsia="Arial"/>
          <w:sz w:val="29"/>
          <w:szCs w:val="29"/>
          <w:color w:val="363636"/>
          <w:spacing w:val="-65"/>
          <w:w w:val="69"/>
          <w:position w:val="5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50"/>
          <w:position w:val="0"/>
        </w:rPr>
        <w:t>..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27"/>
          <w:w w:val="50"/>
          <w:position w:val="0"/>
        </w:rPr>
        <w:t>.</w:t>
      </w:r>
      <w:r>
        <w:rPr>
          <w:rFonts w:ascii="Arial" w:hAnsi="Arial" w:cs="Arial" w:eastAsia="Arial"/>
          <w:sz w:val="29"/>
          <w:szCs w:val="29"/>
          <w:color w:val="363636"/>
          <w:spacing w:val="-49"/>
          <w:w w:val="68"/>
          <w:position w:val="5"/>
        </w:rPr>
        <w:t>t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50"/>
          <w:position w:val="0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11"/>
          <w:w w:val="50"/>
          <w:position w:val="0"/>
        </w:rPr>
        <w:t>.</w:t>
      </w:r>
      <w:r>
        <w:rPr>
          <w:rFonts w:ascii="Arial" w:hAnsi="Arial" w:cs="Arial" w:eastAsia="Arial"/>
          <w:sz w:val="29"/>
          <w:szCs w:val="29"/>
          <w:color w:val="363636"/>
          <w:spacing w:val="-48"/>
          <w:w w:val="69"/>
          <w:position w:val="5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50"/>
          <w:position w:val="0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476" w:lineRule="exact"/>
        <w:ind w:left="496" w:right="-20"/>
        <w:jc w:val="left"/>
        <w:tabs>
          <w:tab w:pos="1040" w:val="left"/>
          <w:tab w:pos="62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Arial" w:hAnsi="Arial" w:cs="Arial" w:eastAsia="Arial"/>
          <w:sz w:val="25"/>
          <w:szCs w:val="25"/>
          <w:color w:val="44549C"/>
          <w:spacing w:val="0"/>
          <w:w w:val="100"/>
          <w:i/>
          <w:position w:val="-8"/>
        </w:rPr>
        <w:t>1</w:t>
      </w:r>
      <w:r>
        <w:rPr>
          <w:rFonts w:ascii="Arial" w:hAnsi="Arial" w:cs="Arial" w:eastAsia="Arial"/>
          <w:sz w:val="25"/>
          <w:szCs w:val="25"/>
          <w:color w:val="44549C"/>
          <w:spacing w:val="-68"/>
          <w:w w:val="100"/>
          <w:i/>
          <w:position w:val="-8"/>
        </w:rPr>
        <w:t> </w:t>
      </w:r>
      <w:r>
        <w:rPr>
          <w:rFonts w:ascii="Arial" w:hAnsi="Arial" w:cs="Arial" w:eastAsia="Arial"/>
          <w:sz w:val="25"/>
          <w:szCs w:val="25"/>
          <w:color w:val="44549C"/>
          <w:spacing w:val="0"/>
          <w:w w:val="100"/>
          <w:i/>
          <w:position w:val="-8"/>
        </w:rPr>
        <w:tab/>
      </w:r>
      <w:r>
        <w:rPr>
          <w:rFonts w:ascii="Arial" w:hAnsi="Arial" w:cs="Arial" w:eastAsia="Arial"/>
          <w:sz w:val="25"/>
          <w:szCs w:val="25"/>
          <w:color w:val="44549C"/>
          <w:spacing w:val="0"/>
          <w:w w:val="100"/>
          <w:i/>
          <w:position w:val="-8"/>
        </w:rPr>
      </w:r>
      <w:r>
        <w:rPr>
          <w:rFonts w:ascii="Arial" w:hAnsi="Arial" w:cs="Arial" w:eastAsia="Arial"/>
          <w:sz w:val="57"/>
          <w:szCs w:val="57"/>
          <w:color w:val="424D77"/>
          <w:spacing w:val="0"/>
          <w:w w:val="100"/>
          <w:i/>
          <w:position w:val="-8"/>
        </w:rPr>
        <w:t>1</w:t>
      </w:r>
      <w:r>
        <w:rPr>
          <w:rFonts w:ascii="Arial" w:hAnsi="Arial" w:cs="Arial" w:eastAsia="Arial"/>
          <w:sz w:val="57"/>
          <w:szCs w:val="57"/>
          <w:color w:val="424D77"/>
          <w:spacing w:val="0"/>
          <w:w w:val="100"/>
          <w:i/>
          <w:position w:val="-8"/>
        </w:rPr>
        <w:tab/>
      </w:r>
      <w:r>
        <w:rPr>
          <w:rFonts w:ascii="Arial" w:hAnsi="Arial" w:cs="Arial" w:eastAsia="Arial"/>
          <w:sz w:val="57"/>
          <w:szCs w:val="57"/>
          <w:color w:val="424D77"/>
          <w:spacing w:val="0"/>
          <w:w w:val="100"/>
          <w:i/>
          <w:position w:val="-8"/>
        </w:rPr>
      </w:r>
      <w:r>
        <w:rPr>
          <w:rFonts w:ascii="Arial" w:hAnsi="Arial" w:cs="Arial" w:eastAsia="Arial"/>
          <w:sz w:val="19"/>
          <w:szCs w:val="19"/>
          <w:color w:val="363636"/>
          <w:spacing w:val="0"/>
          <w:w w:val="100"/>
          <w:i/>
          <w:position w:val="15"/>
        </w:rPr>
        <w:t>1</w:t>
      </w:r>
      <w:r>
        <w:rPr>
          <w:rFonts w:ascii="Arial" w:hAnsi="Arial" w:cs="Arial" w:eastAsia="Arial"/>
          <w:sz w:val="19"/>
          <w:szCs w:val="19"/>
          <w:color w:val="363636"/>
          <w:spacing w:val="0"/>
          <w:w w:val="100"/>
          <w:i/>
          <w:position w:val="15"/>
        </w:rPr>
        <w:t> </w:t>
      </w:r>
      <w:r>
        <w:rPr>
          <w:rFonts w:ascii="Arial" w:hAnsi="Arial" w:cs="Arial" w:eastAsia="Arial"/>
          <w:sz w:val="19"/>
          <w:szCs w:val="19"/>
          <w:color w:val="363636"/>
          <w:spacing w:val="34"/>
          <w:w w:val="100"/>
          <w:i/>
          <w:position w:val="1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8"/>
          <w:position w:val="15"/>
        </w:rPr>
        <w:t>12017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774" w:lineRule="exact"/>
        <w:ind w:left="2154" w:right="-20"/>
        <w:jc w:val="left"/>
        <w:tabs>
          <w:tab w:pos="59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group style="position:absolute;margin-left:170.801559pt;margin-top:-8.032358pt;width:.1pt;height:4.005735pt;mso-position-horizontal-relative:page;mso-position-vertical-relative:paragraph;z-index:-15150" coordorigin="3416,-161" coordsize="2,80">
            <v:shape style="position:absolute;left:3416;top:-161;width:2;height:80" coordorigin="3416,-161" coordsize="0,80" path="m3416,-81l3416,-161e" filled="f" stroked="t" strokeweight="1.157977pt" strokecolor="#485497">
              <v:path arrowok="t"/>
            </v:shape>
          </v:group>
          <w10:wrap type="none"/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82.08313pt;margin-top:32.823246pt;width:39.120549pt;height:7.5pt;mso-position-horizontal-relative:page;mso-position-vertical-relative:paragraph;z-index:-15146" type="#_x0000_t202" filled="f" stroked="f">
            <v:textbox inset="0,0,0,0">
              <w:txbxContent>
                <w:p>
                  <w:pPr>
                    <w:spacing w:before="0" w:after="0" w:line="150" w:lineRule="exact"/>
                    <w:ind w:right="-63"/>
                    <w:jc w:val="left"/>
                    <w:tabs>
                      <w:tab w:pos="480" w:val="left"/>
                    </w:tabs>
                    <w:rPr>
                      <w:rFonts w:ascii="Times New Roman" w:hAnsi="Times New Roman" w:cs="Times New Roman" w:eastAsia="Times New Roman"/>
                      <w:sz w:val="15"/>
                      <w:szCs w:val="15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5"/>
                      <w:szCs w:val="15"/>
                      <w:color w:val="44549C"/>
                      <w:w w:val="125"/>
                    </w:rPr>
                    <w:t>l</w:t>
                  </w:r>
                  <w:r>
                    <w:rPr>
                      <w:rFonts w:ascii="Times New Roman" w:hAnsi="Times New Roman" w:cs="Times New Roman" w:eastAsia="Times New Roman"/>
                      <w:sz w:val="15"/>
                      <w:szCs w:val="15"/>
                      <w:color w:val="44549C"/>
                      <w:spacing w:val="-27"/>
                      <w:w w:val="126"/>
                    </w:rPr>
                    <w:t>"</w:t>
                  </w:r>
                  <w:r>
                    <w:rPr>
                      <w:rFonts w:ascii="Times New Roman" w:hAnsi="Times New Roman" w:cs="Times New Roman" w:eastAsia="Times New Roman"/>
                      <w:sz w:val="15"/>
                      <w:szCs w:val="15"/>
                      <w:color w:val="5E72A8"/>
                      <w:spacing w:val="0"/>
                      <w:w w:val="68"/>
                    </w:rPr>
                    <w:t>l"i_</w:t>
                  </w:r>
                  <w:r>
                    <w:rPr>
                      <w:rFonts w:ascii="Times New Roman" w:hAnsi="Times New Roman" w:cs="Times New Roman" w:eastAsia="Times New Roman"/>
                      <w:sz w:val="15"/>
                      <w:szCs w:val="15"/>
                      <w:color w:val="5E72A8"/>
                      <w:spacing w:val="0"/>
                      <w:w w:val="100"/>
                    </w:rPr>
                    <w:tab/>
                  </w:r>
                  <w:r>
                    <w:rPr>
                      <w:rFonts w:ascii="Times New Roman" w:hAnsi="Times New Roman" w:cs="Times New Roman" w:eastAsia="Times New Roman"/>
                      <w:sz w:val="15"/>
                      <w:szCs w:val="15"/>
                      <w:color w:val="5E72A8"/>
                      <w:spacing w:val="0"/>
                      <w:w w:val="100"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15"/>
                      <w:szCs w:val="15"/>
                      <w:color w:val="2B3F93"/>
                      <w:spacing w:val="0"/>
                      <w:w w:val="177"/>
                    </w:rPr>
                    <w:t>"</w:t>
                  </w:r>
                  <w:r>
                    <w:rPr>
                      <w:rFonts w:ascii="Times New Roman" w:hAnsi="Times New Roman" w:cs="Times New Roman" w:eastAsia="Times New Roman"/>
                      <w:sz w:val="15"/>
                      <w:szCs w:val="15"/>
                      <w:color w:val="2B3F93"/>
                      <w:spacing w:val="-17"/>
                      <w:w w:val="177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5"/>
                      <w:szCs w:val="15"/>
                      <w:color w:val="5E72A8"/>
                      <w:spacing w:val="0"/>
                      <w:w w:val="117"/>
                    </w:rPr>
                    <w:t>""</w:t>
                  </w:r>
                  <w:r>
                    <w:rPr>
                      <w:rFonts w:ascii="Times New Roman" w:hAnsi="Times New Roman" w:cs="Times New Roman" w:eastAsia="Times New Roman"/>
                      <w:sz w:val="15"/>
                      <w:szCs w:val="15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46.831436pt;margin-top:.056047pt;width:25.581295pt;height:45pt;mso-position-horizontal-relative:page;mso-position-vertical-relative:paragraph;z-index:-15145" type="#_x0000_t202" filled="f" stroked="f">
            <v:textbox inset="0,0,0,0">
              <w:txbxContent>
                <w:p>
                  <w:pPr>
                    <w:spacing w:before="0" w:after="0" w:line="900" w:lineRule="exact"/>
                    <w:ind w:right="-175"/>
                    <w:jc w:val="left"/>
                    <w:rPr>
                      <w:rFonts w:ascii="Times New Roman" w:hAnsi="Times New Roman" w:cs="Times New Roman" w:eastAsia="Times New Roman"/>
                      <w:sz w:val="90"/>
                      <w:szCs w:val="90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90"/>
                      <w:szCs w:val="90"/>
                      <w:color w:val="4D4D4D"/>
                      <w:spacing w:val="-180"/>
                      <w:w w:val="44"/>
                    </w:rPr>
                    <w:t>ı</w:t>
                  </w:r>
                  <w:r>
                    <w:rPr>
                      <w:rFonts w:ascii="Times New Roman" w:hAnsi="Times New Roman" w:cs="Times New Roman" w:eastAsia="Times New Roman"/>
                      <w:sz w:val="90"/>
                      <w:szCs w:val="90"/>
                      <w:color w:val="424D77"/>
                      <w:spacing w:val="-283"/>
                      <w:w w:val="57"/>
                    </w:rPr>
                    <w:t>k</w:t>
                  </w:r>
                  <w:r>
                    <w:rPr>
                      <w:rFonts w:ascii="Times New Roman" w:hAnsi="Times New Roman" w:cs="Times New Roman" w:eastAsia="Times New Roman"/>
                      <w:sz w:val="90"/>
                      <w:szCs w:val="90"/>
                      <w:color w:val="4D4D4D"/>
                      <w:spacing w:val="32"/>
                      <w:w w:val="45"/>
                    </w:rPr>
                    <w:t>f</w:t>
                  </w:r>
                  <w:r>
                    <w:rPr>
                      <w:rFonts w:ascii="Times New Roman" w:hAnsi="Times New Roman" w:cs="Times New Roman" w:eastAsia="Times New Roman"/>
                      <w:sz w:val="90"/>
                      <w:szCs w:val="90"/>
                      <w:color w:val="626464"/>
                      <w:spacing w:val="0"/>
                      <w:w w:val="49"/>
                    </w:rPr>
                    <w:t>t</w:t>
                  </w:r>
                  <w:r>
                    <w:rPr>
                      <w:rFonts w:ascii="Times New Roman" w:hAnsi="Times New Roman" w:cs="Times New Roman" w:eastAsia="Times New Roman"/>
                      <w:sz w:val="90"/>
                      <w:szCs w:val="90"/>
                      <w:color w:val="363636"/>
                      <w:spacing w:val="0"/>
                      <w:w w:val="26"/>
                    </w:rPr>
                    <w:t>e</w:t>
                  </w:r>
                  <w:r>
                    <w:rPr>
                      <w:rFonts w:ascii="Times New Roman" w:hAnsi="Times New Roman" w:cs="Times New Roman" w:eastAsia="Times New Roman"/>
                      <w:sz w:val="90"/>
                      <w:szCs w:val="90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91"/>
          <w:szCs w:val="91"/>
          <w:color w:val="424D77"/>
          <w:w w:val="126"/>
          <w:i/>
        </w:rPr>
      </w:r>
      <w:r>
        <w:rPr>
          <w:rFonts w:ascii="Times New Roman" w:hAnsi="Times New Roman" w:cs="Times New Roman" w:eastAsia="Times New Roman"/>
          <w:sz w:val="91"/>
          <w:szCs w:val="91"/>
          <w:color w:val="424D77"/>
          <w:w w:val="126"/>
          <w:i/>
          <w:u w:val="thick" w:color="4F64AC"/>
        </w:rPr>
        <w:t>J</w:t>
      </w:r>
      <w:r>
        <w:rPr>
          <w:rFonts w:ascii="Times New Roman" w:hAnsi="Times New Roman" w:cs="Times New Roman" w:eastAsia="Times New Roman"/>
          <w:sz w:val="91"/>
          <w:szCs w:val="91"/>
          <w:color w:val="424D77"/>
          <w:w w:val="126"/>
          <w:i/>
          <w:u w:val="thick" w:color="4F64AC"/>
        </w:rPr>
      </w:r>
      <w:r>
        <w:rPr>
          <w:rFonts w:ascii="Times New Roman" w:hAnsi="Times New Roman" w:cs="Times New Roman" w:eastAsia="Times New Roman"/>
          <w:sz w:val="91"/>
          <w:szCs w:val="91"/>
          <w:color w:val="424D77"/>
          <w:spacing w:val="-130"/>
          <w:w w:val="100"/>
          <w:i/>
          <w:u w:val="thick" w:color="4F64AC"/>
        </w:rPr>
        <w:t> </w:t>
      </w:r>
      <w:r>
        <w:rPr>
          <w:rFonts w:ascii="Times New Roman" w:hAnsi="Times New Roman" w:cs="Times New Roman" w:eastAsia="Times New Roman"/>
          <w:sz w:val="91"/>
          <w:szCs w:val="91"/>
          <w:color w:val="424D77"/>
          <w:spacing w:val="-130"/>
          <w:w w:val="100"/>
          <w:i/>
          <w:u w:val="thick" w:color="4F64AC"/>
        </w:rPr>
      </w:r>
      <w:r>
        <w:rPr>
          <w:rFonts w:ascii="Times New Roman" w:hAnsi="Times New Roman" w:cs="Times New Roman" w:eastAsia="Times New Roman"/>
          <w:sz w:val="91"/>
          <w:szCs w:val="91"/>
          <w:color w:val="424D77"/>
          <w:spacing w:val="-130"/>
          <w:w w:val="100"/>
          <w:i/>
          <w:u w:val="thick" w:color="4F64AC"/>
        </w:rPr>
      </w:r>
      <w:r>
        <w:rPr>
          <w:rFonts w:ascii="Times New Roman" w:hAnsi="Times New Roman" w:cs="Times New Roman" w:eastAsia="Times New Roman"/>
          <w:sz w:val="91"/>
          <w:szCs w:val="91"/>
          <w:color w:val="44549C"/>
          <w:spacing w:val="0"/>
          <w:w w:val="47"/>
          <w:i/>
          <w:u w:val="thick" w:color="4F64AC"/>
        </w:rPr>
        <w:t>l!lA</w:t>
      </w:r>
      <w:r>
        <w:rPr>
          <w:rFonts w:ascii="Times New Roman" w:hAnsi="Times New Roman" w:cs="Times New Roman" w:eastAsia="Times New Roman"/>
          <w:sz w:val="91"/>
          <w:szCs w:val="91"/>
          <w:color w:val="44549C"/>
          <w:spacing w:val="0"/>
          <w:w w:val="47"/>
          <w:i/>
          <w:u w:val="thick" w:color="4F64AC"/>
        </w:rPr>
      </w:r>
      <w:r>
        <w:rPr>
          <w:rFonts w:ascii="Times New Roman" w:hAnsi="Times New Roman" w:cs="Times New Roman" w:eastAsia="Times New Roman"/>
          <w:sz w:val="91"/>
          <w:szCs w:val="91"/>
          <w:color w:val="44549C"/>
          <w:spacing w:val="-109"/>
          <w:w w:val="48"/>
          <w:i/>
          <w:u w:val="thick" w:color="4F64AC"/>
        </w:rPr>
        <w:t>d</w:t>
      </w:r>
      <w:r>
        <w:rPr>
          <w:rFonts w:ascii="Times New Roman" w:hAnsi="Times New Roman" w:cs="Times New Roman" w:eastAsia="Times New Roman"/>
          <w:sz w:val="91"/>
          <w:szCs w:val="91"/>
          <w:color w:val="44549C"/>
          <w:spacing w:val="-109"/>
          <w:w w:val="48"/>
          <w:i/>
          <w:u w:val="thick" w:color="4F64AC"/>
        </w:rPr>
      </w:r>
      <w:r>
        <w:rPr>
          <w:rFonts w:ascii="Times New Roman" w:hAnsi="Times New Roman" w:cs="Times New Roman" w:eastAsia="Times New Roman"/>
          <w:sz w:val="91"/>
          <w:szCs w:val="91"/>
          <w:color w:val="44549C"/>
          <w:spacing w:val="-109"/>
          <w:w w:val="48"/>
          <w:i/>
          <w:u w:val="thick" w:color="4F64AC"/>
        </w:rPr>
      </w:r>
      <w:r>
        <w:rPr>
          <w:rFonts w:ascii="Times New Roman" w:hAnsi="Times New Roman" w:cs="Times New Roman" w:eastAsia="Times New Roman"/>
          <w:sz w:val="91"/>
          <w:szCs w:val="91"/>
          <w:color w:val="5D5EAF"/>
          <w:spacing w:val="0"/>
          <w:w w:val="62"/>
          <w:i/>
          <w:u w:val="thick" w:color="4F64AC"/>
        </w:rPr>
        <w:t>.</w:t>
      </w:r>
      <w:r>
        <w:rPr>
          <w:rFonts w:ascii="Times New Roman" w:hAnsi="Times New Roman" w:cs="Times New Roman" w:eastAsia="Times New Roman"/>
          <w:sz w:val="91"/>
          <w:szCs w:val="91"/>
          <w:color w:val="5D5EAF"/>
          <w:spacing w:val="0"/>
          <w:w w:val="62"/>
          <w:i/>
          <w:u w:val="thick" w:color="4F64AC"/>
        </w:rPr>
      </w:r>
      <w:r>
        <w:rPr>
          <w:rFonts w:ascii="Times New Roman" w:hAnsi="Times New Roman" w:cs="Times New Roman" w:eastAsia="Times New Roman"/>
          <w:sz w:val="91"/>
          <w:szCs w:val="91"/>
          <w:color w:val="5D5EAF"/>
          <w:spacing w:val="0"/>
          <w:w w:val="62"/>
          <w:i/>
        </w:rPr>
      </w:r>
      <w:r>
        <w:rPr>
          <w:rFonts w:ascii="Times New Roman" w:hAnsi="Times New Roman" w:cs="Times New Roman" w:eastAsia="Times New Roman"/>
          <w:sz w:val="91"/>
          <w:szCs w:val="91"/>
          <w:color w:val="5D5EAF"/>
          <w:spacing w:val="0"/>
          <w:w w:val="100"/>
          <w:i/>
        </w:rPr>
        <w:tab/>
      </w:r>
      <w:r>
        <w:rPr>
          <w:rFonts w:ascii="Times New Roman" w:hAnsi="Times New Roman" w:cs="Times New Roman" w:eastAsia="Times New Roman"/>
          <w:sz w:val="91"/>
          <w:szCs w:val="91"/>
          <w:color w:val="5D5EAF"/>
          <w:spacing w:val="0"/>
          <w:w w:val="100"/>
          <w:i/>
        </w:rPr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42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8"/>
          <w:w w:val="100"/>
          <w:position w:val="4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42"/>
        </w:rPr>
        <w:t>Birim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0"/>
          <w:w w:val="100"/>
          <w:position w:val="4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42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85" w:lineRule="exact"/>
        <w:ind w:right="-20"/>
        <w:jc w:val="left"/>
        <w:tabs>
          <w:tab w:pos="2740" w:val="left"/>
          <w:tab w:pos="6700" w:val="left"/>
        </w:tabs>
        <w:rPr>
          <w:rFonts w:ascii="Times New Roman" w:hAnsi="Times New Roman" w:cs="Times New Roman" w:eastAsia="Times New Roman"/>
          <w:sz w:val="26"/>
          <w:szCs w:val="26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5"/>
          <w:position w:val="-1"/>
        </w:rPr>
        <w:t>1.Posta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2"/>
          <w:w w:val="115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5"/>
          <w:position w:val="-1"/>
        </w:rPr>
        <w:t>Grupla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5"/>
          <w:position w:val="-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5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2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7"/>
          <w:position w:val="4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"/>
          <w:w w:val="98"/>
          <w:position w:val="4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24D77"/>
          <w:spacing w:val="0"/>
          <w:w w:val="154"/>
          <w:position w:val="4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24D77"/>
          <w:spacing w:val="-14"/>
          <w:w w:val="153"/>
          <w:position w:val="4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7"/>
          <w:position w:val="4"/>
        </w:rPr>
        <w:t>RŞAN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4"/>
        </w:rPr>
      </w:r>
      <w:r>
        <w:rPr>
          <w:rFonts w:ascii="Times New Roman" w:hAnsi="Times New Roman" w:cs="Times New Roman" w:eastAsia="Times New Roman"/>
          <w:sz w:val="26"/>
          <w:szCs w:val="26"/>
          <w:color w:val="BABABA"/>
          <w:spacing w:val="0"/>
          <w:w w:val="68"/>
          <w:position w:val="-2"/>
        </w:rPr>
        <w:t>......</w:t>
      </w:r>
      <w:r>
        <w:rPr>
          <w:rFonts w:ascii="Times New Roman" w:hAnsi="Times New Roman" w:cs="Times New Roman" w:eastAsia="Times New Roman"/>
          <w:sz w:val="26"/>
          <w:szCs w:val="26"/>
          <w:color w:val="000000"/>
          <w:spacing w:val="0"/>
          <w:w w:val="100"/>
          <w:position w:val="0"/>
        </w:rPr>
      </w:r>
    </w:p>
    <w:p>
      <w:pPr>
        <w:spacing w:before="0" w:after="0" w:line="16" w:lineRule="atLeast"/>
        <w:ind w:left="5104" w:right="-20"/>
        <w:jc w:val="left"/>
        <w:tabs>
          <w:tab w:pos="7600" w:val="left"/>
        </w:tabs>
        <w:rPr>
          <w:rFonts w:ascii="Arial" w:hAnsi="Arial" w:cs="Arial" w:eastAsia="Arial"/>
          <w:sz w:val="82"/>
          <w:szCs w:val="82"/>
        </w:rPr>
      </w:pPr>
      <w:rPr/>
      <w:r>
        <w:rPr/>
        <w:pict>
          <v:group style="position:absolute;margin-left:178.328415pt;margin-top:31.388571pt;width:.1pt;height:9.660891pt;mso-position-horizontal-relative:page;mso-position-vertical-relative:paragraph;z-index:-15149" coordorigin="3567,628" coordsize="2,193">
            <v:shape style="position:absolute;left:3567;top:628;width:2;height:193" coordorigin="3567,628" coordsize="0,193" path="m3567,821l3567,628e" filled="f" stroked="t" strokeweight=".694786pt" strokecolor="#777CB8">
              <v:path arrowok="t"/>
            </v:shape>
          </v:group>
          <w10:wrap type="none"/>
        </w:pict>
      </w:r>
      <w:r>
        <w:rPr>
          <w:rFonts w:ascii="Arial" w:hAnsi="Arial" w:cs="Arial" w:eastAsia="Arial"/>
          <w:sz w:val="82"/>
          <w:szCs w:val="82"/>
          <w:color w:val="44549C"/>
          <w:spacing w:val="-20"/>
          <w:w w:val="240"/>
        </w:rPr>
        <w:t>n</w:t>
      </w:r>
      <w:r>
        <w:rPr>
          <w:rFonts w:ascii="Arial" w:hAnsi="Arial" w:cs="Arial" w:eastAsia="Arial"/>
          <w:sz w:val="82"/>
          <w:szCs w:val="82"/>
          <w:color w:val="626464"/>
          <w:spacing w:val="-20"/>
          <w:w w:val="99"/>
        </w:rPr>
      </w:r>
      <w:r>
        <w:rPr>
          <w:rFonts w:ascii="Arial" w:hAnsi="Arial" w:cs="Arial" w:eastAsia="Arial"/>
          <w:sz w:val="82"/>
          <w:szCs w:val="82"/>
          <w:color w:val="626464"/>
          <w:spacing w:val="-86"/>
          <w:w w:val="99"/>
          <w:u w:val="thick" w:color="4B5780"/>
        </w:rPr>
        <w:t> </w:t>
      </w:r>
      <w:r>
        <w:rPr>
          <w:rFonts w:ascii="Arial" w:hAnsi="Arial" w:cs="Arial" w:eastAsia="Arial"/>
          <w:sz w:val="82"/>
          <w:szCs w:val="82"/>
          <w:color w:val="626464"/>
          <w:spacing w:val="-86"/>
          <w:w w:val="99"/>
          <w:u w:val="thick" w:color="4B5780"/>
        </w:rPr>
      </w:r>
      <w:r>
        <w:rPr>
          <w:rFonts w:ascii="Arial" w:hAnsi="Arial" w:cs="Arial" w:eastAsia="Arial"/>
          <w:sz w:val="82"/>
          <w:szCs w:val="82"/>
          <w:color w:val="626464"/>
          <w:spacing w:val="0"/>
          <w:w w:val="17"/>
          <w:u w:val="thick" w:color="4B5780"/>
        </w:rPr>
        <w:t>ı</w:t>
      </w:r>
      <w:r>
        <w:rPr>
          <w:rFonts w:ascii="Arial" w:hAnsi="Arial" w:cs="Arial" w:eastAsia="Arial"/>
          <w:sz w:val="82"/>
          <w:szCs w:val="82"/>
          <w:color w:val="626464"/>
          <w:spacing w:val="0"/>
          <w:w w:val="17"/>
          <w:u w:val="thick" w:color="4B5780"/>
        </w:rPr>
      </w:r>
      <w:r>
        <w:rPr>
          <w:rFonts w:ascii="Arial" w:hAnsi="Arial" w:cs="Arial" w:eastAsia="Arial"/>
          <w:sz w:val="82"/>
          <w:szCs w:val="82"/>
          <w:color w:val="626464"/>
          <w:spacing w:val="-11"/>
          <w:w w:val="18"/>
          <w:u w:val="thick" w:color="4B5780"/>
        </w:rPr>
        <w:t>m</w:t>
      </w:r>
      <w:r>
        <w:rPr>
          <w:rFonts w:ascii="Arial" w:hAnsi="Arial" w:cs="Arial" w:eastAsia="Arial"/>
          <w:sz w:val="82"/>
          <w:szCs w:val="82"/>
          <w:color w:val="626464"/>
          <w:spacing w:val="-11"/>
          <w:w w:val="18"/>
          <w:u w:val="thick" w:color="4B5780"/>
        </w:rPr>
      </w:r>
      <w:r>
        <w:rPr>
          <w:rFonts w:ascii="Arial" w:hAnsi="Arial" w:cs="Arial" w:eastAsia="Arial"/>
          <w:sz w:val="82"/>
          <w:szCs w:val="82"/>
          <w:color w:val="626464"/>
          <w:spacing w:val="-11"/>
          <w:w w:val="18"/>
          <w:u w:val="thick" w:color="4B5780"/>
        </w:rPr>
      </w:r>
      <w:r>
        <w:rPr>
          <w:rFonts w:ascii="Arial" w:hAnsi="Arial" w:cs="Arial" w:eastAsia="Arial"/>
          <w:sz w:val="82"/>
          <w:szCs w:val="82"/>
          <w:color w:val="1F2AA3"/>
          <w:spacing w:val="0"/>
          <w:w w:val="27"/>
          <w:u w:val="thick" w:color="4B5780"/>
        </w:rPr>
        <w:t>.</w:t>
      </w:r>
      <w:r>
        <w:rPr>
          <w:rFonts w:ascii="Arial" w:hAnsi="Arial" w:cs="Arial" w:eastAsia="Arial"/>
          <w:sz w:val="82"/>
          <w:szCs w:val="82"/>
          <w:color w:val="1F2AA3"/>
          <w:spacing w:val="0"/>
          <w:w w:val="27"/>
          <w:u w:val="thick" w:color="4B5780"/>
        </w:rPr>
      </w:r>
      <w:r>
        <w:rPr>
          <w:rFonts w:ascii="Arial" w:hAnsi="Arial" w:cs="Arial" w:eastAsia="Arial"/>
          <w:sz w:val="82"/>
          <w:szCs w:val="82"/>
          <w:color w:val="1F2AA3"/>
          <w:spacing w:val="-53"/>
          <w:w w:val="99"/>
          <w:u w:val="thick" w:color="4B5780"/>
        </w:rPr>
        <w:t> </w:t>
      </w:r>
      <w:r>
        <w:rPr>
          <w:rFonts w:ascii="Arial" w:hAnsi="Arial" w:cs="Arial" w:eastAsia="Arial"/>
          <w:sz w:val="82"/>
          <w:szCs w:val="82"/>
          <w:color w:val="1F2AA3"/>
          <w:spacing w:val="-53"/>
          <w:w w:val="99"/>
          <w:u w:val="thick" w:color="4B5780"/>
        </w:rPr>
      </w:r>
      <w:r>
        <w:rPr>
          <w:rFonts w:ascii="Arial" w:hAnsi="Arial" w:cs="Arial" w:eastAsia="Arial"/>
          <w:sz w:val="82"/>
          <w:szCs w:val="82"/>
          <w:color w:val="1F2AA3"/>
          <w:spacing w:val="-53"/>
          <w:w w:val="99"/>
          <w:u w:val="thick" w:color="4B5780"/>
        </w:rPr>
      </w:r>
      <w:r>
        <w:rPr>
          <w:rFonts w:ascii="Arial" w:hAnsi="Arial" w:cs="Arial" w:eastAsia="Arial"/>
          <w:sz w:val="82"/>
          <w:szCs w:val="82"/>
          <w:color w:val="909090"/>
          <w:spacing w:val="14"/>
          <w:w w:val="103"/>
          <w:u w:val="thick" w:color="4B5780"/>
        </w:rPr>
        <w:t>-</w:t>
      </w:r>
      <w:r>
        <w:rPr>
          <w:rFonts w:ascii="Arial" w:hAnsi="Arial" w:cs="Arial" w:eastAsia="Arial"/>
          <w:sz w:val="82"/>
          <w:szCs w:val="82"/>
          <w:color w:val="909090"/>
          <w:spacing w:val="14"/>
          <w:w w:val="103"/>
          <w:u w:val="thick" w:color="4B5780"/>
        </w:rPr>
      </w:r>
      <w:r>
        <w:rPr>
          <w:rFonts w:ascii="Arial" w:hAnsi="Arial" w:cs="Arial" w:eastAsia="Arial"/>
          <w:sz w:val="82"/>
          <w:szCs w:val="82"/>
          <w:color w:val="909090"/>
          <w:spacing w:val="14"/>
          <w:w w:val="103"/>
          <w:u w:val="thick" w:color="4B5780"/>
        </w:rPr>
      </w:r>
      <w:r>
        <w:rPr>
          <w:rFonts w:ascii="Arial" w:hAnsi="Arial" w:cs="Arial" w:eastAsia="Arial"/>
          <w:sz w:val="82"/>
          <w:szCs w:val="82"/>
          <w:color w:val="97AA83"/>
          <w:spacing w:val="0"/>
          <w:w w:val="22"/>
          <w:u w:val="thick" w:color="4B5780"/>
        </w:rPr>
        <w:t>.</w:t>
      </w:r>
      <w:r>
        <w:rPr>
          <w:rFonts w:ascii="Arial" w:hAnsi="Arial" w:cs="Arial" w:eastAsia="Arial"/>
          <w:sz w:val="82"/>
          <w:szCs w:val="82"/>
          <w:color w:val="97AA83"/>
          <w:spacing w:val="0"/>
          <w:w w:val="22"/>
          <w:u w:val="thick" w:color="4B5780"/>
        </w:rPr>
      </w:r>
      <w:r>
        <w:rPr>
          <w:rFonts w:ascii="Arial" w:hAnsi="Arial" w:cs="Arial" w:eastAsia="Arial"/>
          <w:sz w:val="82"/>
          <w:szCs w:val="82"/>
          <w:color w:val="97AA83"/>
          <w:spacing w:val="0"/>
          <w:w w:val="99"/>
          <w:u w:val="thick" w:color="4B5780"/>
        </w:rPr>
        <w:t> </w:t>
      </w:r>
      <w:r>
        <w:rPr>
          <w:rFonts w:ascii="Arial" w:hAnsi="Arial" w:cs="Arial" w:eastAsia="Arial"/>
          <w:sz w:val="82"/>
          <w:szCs w:val="82"/>
          <w:color w:val="97AA83"/>
          <w:spacing w:val="0"/>
          <w:w w:val="100"/>
          <w:u w:val="thick" w:color="4B5780"/>
        </w:rPr>
        <w:tab/>
      </w:r>
      <w:r>
        <w:rPr>
          <w:rFonts w:ascii="Arial" w:hAnsi="Arial" w:cs="Arial" w:eastAsia="Arial"/>
          <w:sz w:val="82"/>
          <w:szCs w:val="82"/>
          <w:color w:val="97AA83"/>
          <w:spacing w:val="0"/>
          <w:w w:val="100"/>
          <w:u w:val="thick" w:color="4B5780"/>
        </w:rPr>
      </w:r>
      <w:r>
        <w:rPr>
          <w:rFonts w:ascii="Arial" w:hAnsi="Arial" w:cs="Arial" w:eastAsia="Arial"/>
          <w:sz w:val="82"/>
          <w:szCs w:val="82"/>
          <w:color w:val="97AA83"/>
          <w:spacing w:val="0"/>
          <w:w w:val="100"/>
        </w:rPr>
      </w:r>
      <w:r>
        <w:rPr>
          <w:rFonts w:ascii="Arial" w:hAnsi="Arial" w:cs="Arial" w:eastAsia="Arial"/>
          <w:sz w:val="82"/>
          <w:szCs w:val="82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300" w:bottom="280" w:left="500" w:right="320"/>
          <w:cols w:num="2" w:equalWidth="0">
            <w:col w:w="635" w:space="1769"/>
            <w:col w:w="8696"/>
          </w:cols>
        </w:sectPr>
      </w:pPr>
      <w:rPr/>
    </w:p>
    <w:p>
      <w:pPr>
        <w:spacing w:before="0" w:after="0" w:line="604" w:lineRule="atLeast"/>
        <w:ind w:right="-20"/>
        <w:jc w:val="righ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88"/>
        </w:rPr>
        <w:t>itf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88"/>
        </w:rPr>
        <w:t>.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10"/>
          <w:w w:val="8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88"/>
        </w:rPr>
        <w:t>Eri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426" w:lineRule="atLeast"/>
        <w:ind w:right="-55"/>
        <w:jc w:val="left"/>
        <w:tabs>
          <w:tab w:pos="640" w:val="left"/>
        </w:tabs>
        <w:rPr>
          <w:rFonts w:ascii="Arial" w:hAnsi="Arial" w:cs="Arial" w:eastAsia="Arial"/>
          <w:sz w:val="8"/>
          <w:szCs w:val="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8"/>
          <w:szCs w:val="8"/>
          <w:color w:val="A5A5A7"/>
          <w:spacing w:val="0"/>
          <w:w w:val="75"/>
        </w:rPr>
        <w:t>':"</w:t>
      </w:r>
      <w:r>
        <w:rPr>
          <w:rFonts w:ascii="Times New Roman" w:hAnsi="Times New Roman" w:cs="Times New Roman" w:eastAsia="Times New Roman"/>
          <w:sz w:val="8"/>
          <w:szCs w:val="8"/>
          <w:color w:val="A5A5A7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8"/>
          <w:szCs w:val="8"/>
          <w:color w:val="A5A5A7"/>
          <w:spacing w:val="0"/>
          <w:w w:val="100"/>
        </w:rPr>
      </w:r>
      <w:r>
        <w:rPr>
          <w:rFonts w:ascii="Times New Roman" w:hAnsi="Times New Roman" w:cs="Times New Roman" w:eastAsia="Times New Roman"/>
          <w:sz w:val="8"/>
          <w:szCs w:val="8"/>
          <w:color w:val="626464"/>
          <w:spacing w:val="0"/>
          <w:w w:val="211"/>
        </w:rPr>
        <w:t>,</w:t>
      </w:r>
      <w:r>
        <w:rPr>
          <w:rFonts w:ascii="Times New Roman" w:hAnsi="Times New Roman" w:cs="Times New Roman" w:eastAsia="Times New Roman"/>
          <w:sz w:val="8"/>
          <w:szCs w:val="8"/>
          <w:color w:val="626464"/>
          <w:spacing w:val="-11"/>
          <w:w w:val="210"/>
        </w:rPr>
        <w:t>;</w:t>
      </w:r>
      <w:r>
        <w:rPr>
          <w:rFonts w:ascii="Times New Roman" w:hAnsi="Times New Roman" w:cs="Times New Roman" w:eastAsia="Times New Roman"/>
          <w:sz w:val="8"/>
          <w:szCs w:val="8"/>
          <w:color w:val="909090"/>
          <w:spacing w:val="0"/>
          <w:w w:val="46"/>
        </w:rPr>
        <w:t>P</w:t>
      </w:r>
      <w:r>
        <w:rPr>
          <w:rFonts w:ascii="Times New Roman" w:hAnsi="Times New Roman" w:cs="Times New Roman" w:eastAsia="Times New Roman"/>
          <w:sz w:val="8"/>
          <w:szCs w:val="8"/>
          <w:color w:val="909090"/>
          <w:spacing w:val="0"/>
          <w:w w:val="100"/>
        </w:rPr>
        <w:t>         </w:t>
      </w:r>
      <w:r>
        <w:rPr>
          <w:rFonts w:ascii="Times New Roman" w:hAnsi="Times New Roman" w:cs="Times New Roman" w:eastAsia="Times New Roman"/>
          <w:sz w:val="8"/>
          <w:szCs w:val="8"/>
          <w:color w:val="909090"/>
          <w:spacing w:val="-7"/>
          <w:w w:val="100"/>
        </w:rPr>
        <w:t> </w:t>
      </w:r>
      <w:r>
        <w:rPr>
          <w:rFonts w:ascii="Arial" w:hAnsi="Arial" w:cs="Arial" w:eastAsia="Arial"/>
          <w:sz w:val="10"/>
          <w:szCs w:val="10"/>
          <w:color w:val="A5A5A7"/>
          <w:spacing w:val="0"/>
          <w:w w:val="368"/>
        </w:rPr>
        <w:t>l</w:t>
      </w:r>
      <w:r>
        <w:rPr>
          <w:rFonts w:ascii="Arial" w:hAnsi="Arial" w:cs="Arial" w:eastAsia="Arial"/>
          <w:sz w:val="10"/>
          <w:szCs w:val="10"/>
          <w:color w:val="A5A5A7"/>
          <w:spacing w:val="-75"/>
          <w:w w:val="368"/>
        </w:rPr>
        <w:t> </w:t>
      </w:r>
      <w:r>
        <w:rPr>
          <w:rFonts w:ascii="Arial" w:hAnsi="Arial" w:cs="Arial" w:eastAsia="Arial"/>
          <w:sz w:val="10"/>
          <w:szCs w:val="10"/>
          <w:color w:val="BABABA"/>
          <w:spacing w:val="0"/>
          <w:w w:val="98"/>
        </w:rPr>
        <w:t>"</w:t>
      </w:r>
      <w:r>
        <w:rPr>
          <w:rFonts w:ascii="Arial" w:hAnsi="Arial" w:cs="Arial" w:eastAsia="Arial"/>
          <w:sz w:val="10"/>
          <w:szCs w:val="10"/>
          <w:color w:val="BABABA"/>
          <w:spacing w:val="1"/>
          <w:w w:val="99"/>
        </w:rPr>
        <w:t>-</w:t>
      </w:r>
      <w:r>
        <w:rPr>
          <w:rFonts w:ascii="Arial" w:hAnsi="Arial" w:cs="Arial" w:eastAsia="Arial"/>
          <w:sz w:val="10"/>
          <w:szCs w:val="10"/>
          <w:color w:val="909090"/>
          <w:spacing w:val="-3"/>
          <w:w w:val="184"/>
        </w:rPr>
        <w:t>:</w:t>
      </w:r>
      <w:r>
        <w:rPr>
          <w:rFonts w:ascii="Arial" w:hAnsi="Arial" w:cs="Arial" w:eastAsia="Arial"/>
          <w:sz w:val="8"/>
          <w:szCs w:val="8"/>
          <w:color w:val="909090"/>
          <w:spacing w:val="0"/>
          <w:w w:val="126"/>
          <w:i/>
        </w:rPr>
        <w:t>f</w:t>
      </w:r>
      <w:r>
        <w:rPr>
          <w:rFonts w:ascii="Arial" w:hAnsi="Arial" w:cs="Arial" w:eastAsia="Arial"/>
          <w:sz w:val="8"/>
          <w:szCs w:val="8"/>
          <w:color w:val="000000"/>
          <w:spacing w:val="0"/>
          <w:w w:val="100"/>
        </w:rPr>
      </w:r>
    </w:p>
    <w:p>
      <w:pPr>
        <w:spacing w:before="0" w:after="0" w:line="533" w:lineRule="atLeast"/>
        <w:ind w:right="-20"/>
        <w:jc w:val="left"/>
        <w:rPr>
          <w:rFonts w:ascii="Times New Roman" w:hAnsi="Times New Roman" w:cs="Times New Roman" w:eastAsia="Times New Roman"/>
          <w:sz w:val="4"/>
          <w:szCs w:val="4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4"/>
          <w:szCs w:val="4"/>
          <w:color w:val="64724B"/>
          <w:spacing w:val="0"/>
          <w:w w:val="133"/>
        </w:rPr>
        <w:t>1</w:t>
      </w:r>
      <w:r>
        <w:rPr>
          <w:rFonts w:ascii="Times New Roman" w:hAnsi="Times New Roman" w:cs="Times New Roman" w:eastAsia="Times New Roman"/>
          <w:sz w:val="4"/>
          <w:szCs w:val="4"/>
          <w:color w:val="000000"/>
          <w:spacing w:val="0"/>
          <w:w w:val="100"/>
        </w:rPr>
      </w:r>
    </w:p>
    <w:p>
      <w:pPr>
        <w:spacing w:before="53" w:after="0" w:line="240" w:lineRule="auto"/>
        <w:ind w:left="83" w:right="-20"/>
        <w:jc w:val="left"/>
        <w:rPr>
          <w:rFonts w:ascii="Times New Roman" w:hAnsi="Times New Roman" w:cs="Times New Roman" w:eastAsia="Times New Roman"/>
          <w:sz w:val="4"/>
          <w:szCs w:val="4"/>
        </w:rPr>
      </w:pPr>
      <w:rPr/>
      <w:r>
        <w:rPr>
          <w:rFonts w:ascii="Times New Roman" w:hAnsi="Times New Roman" w:cs="Times New Roman" w:eastAsia="Times New Roman"/>
          <w:sz w:val="4"/>
          <w:szCs w:val="4"/>
          <w:color w:val="909090"/>
          <w:spacing w:val="0"/>
          <w:w w:val="183"/>
        </w:rPr>
        <w:t>"":</w:t>
      </w:r>
      <w:r>
        <w:rPr>
          <w:rFonts w:ascii="Times New Roman" w:hAnsi="Times New Roman" w:cs="Times New Roman" w:eastAsia="Times New Roman"/>
          <w:sz w:val="4"/>
          <w:szCs w:val="4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300" w:bottom="280" w:left="500" w:right="320"/>
          <w:cols w:num="3" w:equalWidth="0">
            <w:col w:w="5613" w:space="2632"/>
            <w:col w:w="1170" w:space="316"/>
            <w:col w:w="1369"/>
          </w:cols>
        </w:sectPr>
      </w:pPr>
      <w:rPr/>
    </w:p>
    <w:p>
      <w:pPr>
        <w:spacing w:before="0" w:after="0" w:line="203" w:lineRule="atLeast"/>
        <w:ind w:right="-20"/>
        <w:jc w:val="right"/>
        <w:rPr>
          <w:rFonts w:ascii="Times New Roman" w:hAnsi="Times New Roman" w:cs="Times New Roman" w:eastAsia="Times New Roman"/>
          <w:sz w:val="39"/>
          <w:szCs w:val="39"/>
        </w:rPr>
      </w:pPr>
      <w:rPr/>
      <w:r>
        <w:rPr>
          <w:rFonts w:ascii="Times New Roman" w:hAnsi="Times New Roman" w:cs="Times New Roman" w:eastAsia="Times New Roman"/>
          <w:sz w:val="39"/>
          <w:szCs w:val="39"/>
          <w:color w:val="424D77"/>
          <w:w w:val="89"/>
          <w:i/>
        </w:rPr>
        <w:t>l</w:t>
      </w:r>
      <w:r>
        <w:rPr>
          <w:rFonts w:ascii="Times New Roman" w:hAnsi="Times New Roman" w:cs="Times New Roman" w:eastAsia="Times New Roman"/>
          <w:sz w:val="39"/>
          <w:szCs w:val="39"/>
          <w:color w:val="424D77"/>
          <w:spacing w:val="-65"/>
          <w:w w:val="90"/>
          <w:i/>
        </w:rPr>
        <w:t>.</w:t>
      </w:r>
      <w:r>
        <w:rPr>
          <w:rFonts w:ascii="Times New Roman" w:hAnsi="Times New Roman" w:cs="Times New Roman" w:eastAsia="Times New Roman"/>
          <w:sz w:val="39"/>
          <w:szCs w:val="39"/>
          <w:color w:val="44549C"/>
          <w:spacing w:val="0"/>
          <w:w w:val="101"/>
          <w:i/>
        </w:rPr>
        <w:t>'ı</w:t>
      </w:r>
      <w:r>
        <w:rPr>
          <w:rFonts w:ascii="Times New Roman" w:hAnsi="Times New Roman" w:cs="Times New Roman" w:eastAsia="Times New Roman"/>
          <w:sz w:val="39"/>
          <w:szCs w:val="39"/>
          <w:color w:val="000000"/>
          <w:spacing w:val="0"/>
          <w:w w:val="100"/>
        </w:rPr>
      </w:r>
    </w:p>
    <w:p>
      <w:pPr>
        <w:spacing w:before="0" w:after="0" w:line="176" w:lineRule="atLeast"/>
        <w:ind w:left="1159" w:right="918"/>
        <w:jc w:val="center"/>
        <w:rPr>
          <w:rFonts w:ascii="Arial" w:hAnsi="Arial" w:cs="Arial" w:eastAsia="Arial"/>
          <w:sz w:val="15"/>
          <w:szCs w:val="15"/>
        </w:rPr>
      </w:pPr>
      <w:rPr/>
      <w:r>
        <w:rPr/>
        <w:br w:type="column"/>
      </w:r>
      <w:r>
        <w:rPr>
          <w:rFonts w:ascii="Arial" w:hAnsi="Arial" w:cs="Arial" w:eastAsia="Arial"/>
          <w:sz w:val="15"/>
          <w:szCs w:val="15"/>
          <w:color w:val="4D4D4D"/>
          <w:w w:val="138"/>
        </w:rPr>
        <w:t>,</w:t>
      </w:r>
      <w:r>
        <w:rPr>
          <w:rFonts w:ascii="Arial" w:hAnsi="Arial" w:cs="Arial" w:eastAsia="Arial"/>
          <w:sz w:val="15"/>
          <w:szCs w:val="15"/>
          <w:color w:val="4D4D4D"/>
          <w:spacing w:val="-10"/>
          <w:w w:val="138"/>
        </w:rPr>
        <w:t>Q</w:t>
      </w:r>
      <w:r>
        <w:rPr>
          <w:rFonts w:ascii="Arial" w:hAnsi="Arial" w:cs="Arial" w:eastAsia="Arial"/>
          <w:sz w:val="15"/>
          <w:szCs w:val="15"/>
          <w:color w:val="424D77"/>
          <w:spacing w:val="0"/>
          <w:w w:val="165"/>
        </w:rPr>
        <w:t>um:,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</w:rPr>
      </w:r>
    </w:p>
    <w:p>
      <w:pPr>
        <w:spacing w:before="0" w:after="0" w:line="61" w:lineRule="atLeast"/>
        <w:ind w:right="-20"/>
        <w:jc w:val="left"/>
        <w:tabs>
          <w:tab w:pos="1040" w:val="left"/>
          <w:tab w:pos="1340" w:val="left"/>
        </w:tabs>
        <w:rPr>
          <w:rFonts w:ascii="Arial" w:hAnsi="Arial" w:cs="Arial" w:eastAsia="Arial"/>
          <w:sz w:val="22"/>
          <w:szCs w:val="22"/>
        </w:rPr>
      </w:pPr>
      <w:rPr/>
      <w:r>
        <w:rPr>
          <w:rFonts w:ascii="Arial" w:hAnsi="Arial" w:cs="Arial" w:eastAsia="Arial"/>
          <w:sz w:val="22"/>
          <w:szCs w:val="22"/>
          <w:color w:val="747579"/>
          <w:spacing w:val="0"/>
          <w:w w:val="76"/>
        </w:rPr>
        <w:t>j,:.</w:t>
      </w:r>
      <w:r>
        <w:rPr>
          <w:rFonts w:ascii="Arial" w:hAnsi="Arial" w:cs="Arial" w:eastAsia="Arial"/>
          <w:sz w:val="22"/>
          <w:szCs w:val="22"/>
          <w:color w:val="747579"/>
          <w:spacing w:val="32"/>
          <w:w w:val="76"/>
        </w:rPr>
        <w:t> </w:t>
      </w:r>
      <w:r>
        <w:rPr>
          <w:rFonts w:ascii="Arial" w:hAnsi="Arial" w:cs="Arial" w:eastAsia="Arial"/>
          <w:sz w:val="22"/>
          <w:szCs w:val="22"/>
          <w:color w:val="BCCA9E"/>
          <w:spacing w:val="0"/>
          <w:w w:val="146"/>
        </w:rPr>
        <w:t>.</w:t>
      </w:r>
      <w:r>
        <w:rPr>
          <w:rFonts w:ascii="Arial" w:hAnsi="Arial" w:cs="Arial" w:eastAsia="Arial"/>
          <w:sz w:val="22"/>
          <w:szCs w:val="22"/>
          <w:color w:val="BCCA9E"/>
          <w:spacing w:val="0"/>
          <w:w w:val="100"/>
        </w:rPr>
        <w:tab/>
      </w:r>
      <w:r>
        <w:rPr>
          <w:rFonts w:ascii="Arial" w:hAnsi="Arial" w:cs="Arial" w:eastAsia="Arial"/>
          <w:sz w:val="22"/>
          <w:szCs w:val="22"/>
          <w:color w:val="BCCA9E"/>
          <w:spacing w:val="0"/>
          <w:w w:val="100"/>
        </w:rPr>
      </w:r>
      <w:r>
        <w:rPr>
          <w:rFonts w:ascii="Arial" w:hAnsi="Arial" w:cs="Arial" w:eastAsia="Arial"/>
          <w:sz w:val="22"/>
          <w:szCs w:val="22"/>
          <w:color w:val="A5A5A7"/>
          <w:spacing w:val="0"/>
          <w:w w:val="83"/>
        </w:rPr>
        <w:t>.</w:t>
      </w:r>
      <w:r>
        <w:rPr>
          <w:rFonts w:ascii="Arial" w:hAnsi="Arial" w:cs="Arial" w:eastAsia="Arial"/>
          <w:sz w:val="22"/>
          <w:szCs w:val="22"/>
          <w:color w:val="A5A5A7"/>
          <w:spacing w:val="0"/>
          <w:w w:val="100"/>
        </w:rPr>
        <w:tab/>
      </w:r>
      <w:r>
        <w:rPr>
          <w:rFonts w:ascii="Arial" w:hAnsi="Arial" w:cs="Arial" w:eastAsia="Arial"/>
          <w:sz w:val="22"/>
          <w:szCs w:val="22"/>
          <w:color w:val="A5A5A7"/>
          <w:spacing w:val="0"/>
          <w:w w:val="100"/>
        </w:rPr>
      </w:r>
      <w:r>
        <w:rPr>
          <w:rFonts w:ascii="Arial" w:hAnsi="Arial" w:cs="Arial" w:eastAsia="Arial"/>
          <w:sz w:val="22"/>
          <w:szCs w:val="22"/>
          <w:color w:val="909090"/>
          <w:spacing w:val="0"/>
          <w:w w:val="104"/>
        </w:rPr>
        <w:t>.</w:t>
      </w:r>
      <w:r>
        <w:rPr>
          <w:rFonts w:ascii="Arial" w:hAnsi="Arial" w:cs="Arial" w:eastAsia="Arial"/>
          <w:sz w:val="22"/>
          <w:szCs w:val="22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300" w:bottom="280" w:left="500" w:right="320"/>
          <w:cols w:num="2" w:equalWidth="0">
            <w:col w:w="3407" w:space="4824"/>
            <w:col w:w="2869"/>
          </w:cols>
        </w:sectPr>
      </w:pPr>
      <w:rPr/>
    </w:p>
    <w:p>
      <w:pPr>
        <w:spacing w:before="0" w:after="0" w:line="112" w:lineRule="exact"/>
        <w:ind w:left="2418" w:right="-108"/>
        <w:jc w:val="left"/>
        <w:tabs>
          <w:tab w:pos="3500" w:val="left"/>
        </w:tabs>
        <w:rPr>
          <w:rFonts w:ascii="Times New Roman" w:hAnsi="Times New Roman" w:cs="Times New Roman" w:eastAsia="Times New Roman"/>
          <w:sz w:val="28"/>
          <w:szCs w:val="28"/>
        </w:rPr>
      </w:pPr>
      <w:rPr/>
      <w:r>
        <w:rPr>
          <w:rFonts w:ascii="Arial" w:hAnsi="Arial" w:cs="Arial" w:eastAsia="Arial"/>
          <w:sz w:val="45"/>
          <w:szCs w:val="45"/>
          <w:color w:val="626464"/>
          <w:spacing w:val="0"/>
          <w:w w:val="45"/>
          <w:position w:val="-18"/>
        </w:rPr>
        <w:t>A'</w:t>
      </w:r>
      <w:r>
        <w:rPr>
          <w:rFonts w:ascii="Arial" w:hAnsi="Arial" w:cs="Arial" w:eastAsia="Arial"/>
          <w:sz w:val="45"/>
          <w:szCs w:val="45"/>
          <w:color w:val="626464"/>
          <w:spacing w:val="11"/>
          <w:w w:val="45"/>
          <w:position w:val="-18"/>
        </w:rPr>
        <w:t>a</w:t>
      </w:r>
      <w:r>
        <w:rPr>
          <w:rFonts w:ascii="Arial" w:hAnsi="Arial" w:cs="Arial" w:eastAsia="Arial"/>
          <w:sz w:val="45"/>
          <w:szCs w:val="45"/>
          <w:color w:val="2D335E"/>
          <w:spacing w:val="0"/>
          <w:w w:val="45"/>
          <w:position w:val="-18"/>
        </w:rPr>
        <w:t>JJJr</w:t>
      </w:r>
      <w:r>
        <w:rPr>
          <w:rFonts w:ascii="Arial" w:hAnsi="Arial" w:cs="Arial" w:eastAsia="Arial"/>
          <w:sz w:val="45"/>
          <w:szCs w:val="45"/>
          <w:color w:val="2D335E"/>
          <w:spacing w:val="-171"/>
          <w:w w:val="45"/>
          <w:position w:val="-18"/>
        </w:rPr>
        <w:t>@</w:t>
      </w:r>
      <w:r>
        <w:rPr>
          <w:rFonts w:ascii="Arial" w:hAnsi="Arial" w:cs="Arial" w:eastAsia="Arial"/>
          <w:sz w:val="45"/>
          <w:szCs w:val="45"/>
          <w:color w:val="626464"/>
          <w:spacing w:val="0"/>
          <w:w w:val="45"/>
          <w:position w:val="-18"/>
        </w:rPr>
        <w:t>..</w:t>
      </w:r>
      <w:r>
        <w:rPr>
          <w:rFonts w:ascii="Arial" w:hAnsi="Arial" w:cs="Arial" w:eastAsia="Arial"/>
          <w:sz w:val="45"/>
          <w:szCs w:val="45"/>
          <w:color w:val="626464"/>
          <w:spacing w:val="-39"/>
          <w:w w:val="45"/>
          <w:position w:val="-18"/>
        </w:rPr>
        <w:t> </w:t>
      </w:r>
      <w:r>
        <w:rPr>
          <w:rFonts w:ascii="Arial" w:hAnsi="Arial" w:cs="Arial" w:eastAsia="Arial"/>
          <w:sz w:val="45"/>
          <w:szCs w:val="45"/>
          <w:color w:val="626464"/>
          <w:spacing w:val="0"/>
          <w:w w:val="100"/>
          <w:position w:val="-18"/>
        </w:rPr>
        <w:tab/>
      </w:r>
      <w:r>
        <w:rPr>
          <w:rFonts w:ascii="Arial" w:hAnsi="Arial" w:cs="Arial" w:eastAsia="Arial"/>
          <w:sz w:val="45"/>
          <w:szCs w:val="45"/>
          <w:color w:val="626464"/>
          <w:spacing w:val="0"/>
          <w:w w:val="100"/>
          <w:position w:val="-18"/>
        </w:rPr>
      </w:r>
      <w:r>
        <w:rPr>
          <w:rFonts w:ascii="Times New Roman" w:hAnsi="Times New Roman" w:cs="Times New Roman" w:eastAsia="Times New Roman"/>
          <w:sz w:val="28"/>
          <w:szCs w:val="28"/>
          <w:color w:val="626464"/>
          <w:spacing w:val="0"/>
          <w:w w:val="87"/>
          <w:position w:val="-18"/>
        </w:rPr>
        <w:t>a</w:t>
      </w:r>
      <w:r>
        <w:rPr>
          <w:rFonts w:ascii="Times New Roman" w:hAnsi="Times New Roman" w:cs="Times New Roman" w:eastAsia="Times New Roman"/>
          <w:sz w:val="28"/>
          <w:szCs w:val="28"/>
          <w:color w:val="626464"/>
          <w:spacing w:val="0"/>
          <w:w w:val="88"/>
          <w:position w:val="-18"/>
        </w:rPr>
        <w:t>n</w:t>
      </w:r>
      <w:r>
        <w:rPr>
          <w:rFonts w:ascii="Times New Roman" w:hAnsi="Times New Roman" w:cs="Times New Roman" w:eastAsia="Times New Roman"/>
          <w:sz w:val="28"/>
          <w:szCs w:val="28"/>
          <w:color w:val="626464"/>
          <w:spacing w:val="-50"/>
          <w:w w:val="100"/>
          <w:position w:val="-18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747579"/>
          <w:spacing w:val="0"/>
          <w:w w:val="100"/>
          <w:position w:val="-18"/>
        </w:rPr>
        <w:t>.,</w:t>
      </w:r>
      <w:r>
        <w:rPr>
          <w:rFonts w:ascii="Times New Roman" w:hAnsi="Times New Roman" w:cs="Times New Roman" w:eastAsia="Times New Roman"/>
          <w:sz w:val="28"/>
          <w:szCs w:val="28"/>
          <w:color w:val="000000"/>
          <w:spacing w:val="0"/>
          <w:w w:val="100"/>
          <w:position w:val="0"/>
        </w:rPr>
      </w:r>
    </w:p>
    <w:p>
      <w:pPr>
        <w:spacing w:before="0" w:after="0" w:line="2" w:lineRule="atLeast"/>
        <w:ind w:right="1024"/>
        <w:jc w:val="right"/>
        <w:rPr>
          <w:rFonts w:ascii="Arial" w:hAnsi="Arial" w:cs="Arial" w:eastAsia="Arial"/>
          <w:sz w:val="21"/>
          <w:szCs w:val="21"/>
        </w:rPr>
      </w:pPr>
      <w:rPr/>
      <w:r>
        <w:rPr/>
        <w:br w:type="column"/>
      </w:r>
      <w:r>
        <w:rPr>
          <w:rFonts w:ascii="Arial" w:hAnsi="Arial" w:cs="Arial" w:eastAsia="Arial"/>
          <w:sz w:val="21"/>
          <w:szCs w:val="21"/>
          <w:color w:val="4D4D4D"/>
          <w:spacing w:val="0"/>
          <w:w w:val="90"/>
        </w:rPr>
        <w:t>-:ı""r</w:t>
      </w:r>
      <w:r>
        <w:rPr>
          <w:rFonts w:ascii="Arial" w:hAnsi="Arial" w:cs="Arial" w:eastAsia="Arial"/>
          <w:sz w:val="21"/>
          <w:szCs w:val="21"/>
          <w:color w:val="000000"/>
          <w:spacing w:val="0"/>
          <w:w w:val="100"/>
        </w:rPr>
      </w:r>
    </w:p>
    <w:p>
      <w:pPr>
        <w:spacing w:before="0" w:after="0" w:line="171" w:lineRule="exact"/>
        <w:ind w:right="993"/>
        <w:jc w:val="right"/>
        <w:tabs>
          <w:tab w:pos="2260" w:val="left"/>
        </w:tabs>
        <w:rPr>
          <w:rFonts w:ascii="Arial" w:hAnsi="Arial" w:cs="Arial" w:eastAsia="Arial"/>
          <w:sz w:val="13"/>
          <w:szCs w:val="13"/>
        </w:rPr>
      </w:pPr>
      <w:rPr/>
      <w:r>
        <w:rPr>
          <w:rFonts w:ascii="Arial" w:hAnsi="Arial" w:cs="Arial" w:eastAsia="Arial"/>
          <w:sz w:val="20"/>
          <w:szCs w:val="20"/>
          <w:color w:val="1F2AA3"/>
          <w:spacing w:val="-20"/>
          <w:w w:val="307"/>
          <w:position w:val="-4"/>
        </w:rPr>
        <w:t>-</w:t>
      </w:r>
      <w:r>
        <w:rPr>
          <w:rFonts w:ascii="Arial" w:hAnsi="Arial" w:cs="Arial" w:eastAsia="Arial"/>
          <w:sz w:val="20"/>
          <w:szCs w:val="20"/>
          <w:color w:val="363636"/>
          <w:spacing w:val="-2"/>
          <w:w w:val="77"/>
          <w:position w:val="-4"/>
        </w:rPr>
        <w:t>n</w:t>
      </w:r>
      <w:r>
        <w:rPr>
          <w:rFonts w:ascii="Arial" w:hAnsi="Arial" w:cs="Arial" w:eastAsia="Arial"/>
          <w:sz w:val="20"/>
          <w:szCs w:val="20"/>
          <w:color w:val="626464"/>
          <w:spacing w:val="0"/>
          <w:w w:val="82"/>
          <w:position w:val="-4"/>
        </w:rPr>
        <w:t>9_ılı</w:t>
      </w:r>
      <w:r>
        <w:rPr>
          <w:rFonts w:ascii="Arial" w:hAnsi="Arial" w:cs="Arial" w:eastAsia="Arial"/>
          <w:sz w:val="20"/>
          <w:szCs w:val="20"/>
          <w:color w:val="626464"/>
          <w:spacing w:val="1"/>
          <w:w w:val="83"/>
          <w:position w:val="-4"/>
        </w:rPr>
        <w:t>e</w:t>
      </w:r>
      <w:r>
        <w:rPr>
          <w:rFonts w:ascii="Arial" w:hAnsi="Arial" w:cs="Arial" w:eastAsia="Arial"/>
          <w:sz w:val="20"/>
          <w:szCs w:val="20"/>
          <w:color w:val="A5A5A7"/>
          <w:spacing w:val="3"/>
          <w:w w:val="86"/>
          <w:position w:val="-4"/>
        </w:rPr>
        <w:t>;</w:t>
      </w:r>
      <w:r>
        <w:rPr>
          <w:rFonts w:ascii="Arial" w:hAnsi="Arial" w:cs="Arial" w:eastAsia="Arial"/>
          <w:sz w:val="20"/>
          <w:szCs w:val="20"/>
          <w:color w:val="626464"/>
          <w:spacing w:val="0"/>
          <w:w w:val="183"/>
          <w:position w:val="-4"/>
        </w:rPr>
        <w:t>c</w:t>
      </w:r>
      <w:r>
        <w:rPr>
          <w:rFonts w:ascii="Arial" w:hAnsi="Arial" w:cs="Arial" w:eastAsia="Arial"/>
          <w:sz w:val="20"/>
          <w:szCs w:val="20"/>
          <w:color w:val="626464"/>
          <w:spacing w:val="-5"/>
          <w:w w:val="183"/>
          <w:position w:val="-4"/>
        </w:rPr>
        <w:t>l</w:t>
      </w:r>
      <w:r>
        <w:rPr>
          <w:rFonts w:ascii="Arial" w:hAnsi="Arial" w:cs="Arial" w:eastAsia="Arial"/>
          <w:sz w:val="20"/>
          <w:szCs w:val="20"/>
          <w:color w:val="626464"/>
          <w:spacing w:val="-13"/>
          <w:w w:val="183"/>
          <w:position w:val="-4"/>
        </w:rPr>
        <w:t>l</w:t>
      </w:r>
      <w:r>
        <w:rPr>
          <w:rFonts w:ascii="Arial" w:hAnsi="Arial" w:cs="Arial" w:eastAsia="Arial"/>
          <w:sz w:val="20"/>
          <w:szCs w:val="20"/>
          <w:color w:val="909090"/>
          <w:spacing w:val="0"/>
          <w:w w:val="196"/>
          <w:position w:val="-4"/>
        </w:rPr>
        <w:t>,</w:t>
      </w:r>
      <w:r>
        <w:rPr>
          <w:rFonts w:ascii="Arial" w:hAnsi="Arial" w:cs="Arial" w:eastAsia="Arial"/>
          <w:sz w:val="20"/>
          <w:szCs w:val="20"/>
          <w:color w:val="909090"/>
          <w:spacing w:val="0"/>
          <w:w w:val="100"/>
          <w:position w:val="-4"/>
        </w:rPr>
        <w:tab/>
      </w:r>
      <w:r>
        <w:rPr>
          <w:rFonts w:ascii="Arial" w:hAnsi="Arial" w:cs="Arial" w:eastAsia="Arial"/>
          <w:sz w:val="20"/>
          <w:szCs w:val="20"/>
          <w:color w:val="909090"/>
          <w:spacing w:val="0"/>
          <w:w w:val="100"/>
          <w:position w:val="-4"/>
        </w:rPr>
      </w:r>
      <w:r>
        <w:rPr>
          <w:rFonts w:ascii="Arial" w:hAnsi="Arial" w:cs="Arial" w:eastAsia="Arial"/>
          <w:sz w:val="13"/>
          <w:szCs w:val="13"/>
          <w:color w:val="A5A5A7"/>
          <w:spacing w:val="0"/>
          <w:w w:val="324"/>
          <w:position w:val="-4"/>
        </w:rPr>
        <w:t>i</w:t>
      </w:r>
      <w:r>
        <w:rPr>
          <w:rFonts w:ascii="Arial" w:hAnsi="Arial" w:cs="Arial" w:eastAsia="Arial"/>
          <w:sz w:val="13"/>
          <w:szCs w:val="13"/>
          <w:color w:val="000000"/>
          <w:spacing w:val="0"/>
          <w:w w:val="100"/>
          <w:position w:val="0"/>
        </w:rPr>
      </w:r>
    </w:p>
    <w:p>
      <w:pPr>
        <w:spacing w:before="0" w:after="0" w:line="57" w:lineRule="atLeast"/>
        <w:ind w:right="-20"/>
        <w:jc w:val="left"/>
        <w:rPr>
          <w:rFonts w:ascii="Arial" w:hAnsi="Arial" w:cs="Arial" w:eastAsia="Arial"/>
          <w:sz w:val="26"/>
          <w:szCs w:val="26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35.399231pt;margin-top:12.589771pt;width:79.309344pt;height:8pt;mso-position-horizontal-relative:page;mso-position-vertical-relative:paragraph;z-index:-15142" type="#_x0000_t202" filled="f" stroked="f">
            <v:textbox inset="0,0,0,0">
              <w:txbxContent>
                <w:p>
                  <w:pPr>
                    <w:spacing w:before="0" w:after="0" w:line="160" w:lineRule="exact"/>
                    <w:ind w:right="-64"/>
                    <w:jc w:val="left"/>
                    <w:tabs>
                      <w:tab w:pos="640" w:val="left"/>
                      <w:tab w:pos="1540" w:val="left"/>
                    </w:tabs>
                    <w:rPr>
                      <w:rFonts w:ascii="Arial" w:hAnsi="Arial" w:cs="Arial" w:eastAsia="Arial"/>
                      <w:sz w:val="13"/>
                      <w:szCs w:val="13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6"/>
                      <w:szCs w:val="16"/>
                      <w:color w:val="4D4D4D"/>
                      <w:spacing w:val="0"/>
                      <w:w w:val="263"/>
                    </w:rPr>
                    <w:t>'</w:t>
                  </w:r>
                  <w:r>
                    <w:rPr>
                      <w:rFonts w:ascii="Times New Roman" w:hAnsi="Times New Roman" w:cs="Times New Roman" w:eastAsia="Times New Roman"/>
                      <w:sz w:val="16"/>
                      <w:szCs w:val="16"/>
                      <w:color w:val="4D4D4D"/>
                      <w:spacing w:val="15"/>
                      <w:w w:val="263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6"/>
                      <w:szCs w:val="16"/>
                      <w:color w:val="4D4D4D"/>
                      <w:spacing w:val="0"/>
                      <w:w w:val="100"/>
                      <w:i/>
                    </w:rPr>
                    <w:t>,p</w:t>
                  </w:r>
                  <w:r>
                    <w:rPr>
                      <w:rFonts w:ascii="Times New Roman" w:hAnsi="Times New Roman" w:cs="Times New Roman" w:eastAsia="Times New Roman"/>
                      <w:sz w:val="16"/>
                      <w:szCs w:val="16"/>
                      <w:color w:val="4D4D4D"/>
                      <w:spacing w:val="-32"/>
                      <w:w w:val="100"/>
                      <w:i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6"/>
                      <w:szCs w:val="16"/>
                      <w:color w:val="4D4D4D"/>
                      <w:spacing w:val="0"/>
                      <w:w w:val="100"/>
                      <w:i/>
                    </w:rPr>
                    <w:tab/>
                  </w:r>
                  <w:r>
                    <w:rPr>
                      <w:rFonts w:ascii="Times New Roman" w:hAnsi="Times New Roman" w:cs="Times New Roman" w:eastAsia="Times New Roman"/>
                      <w:sz w:val="16"/>
                      <w:szCs w:val="16"/>
                      <w:color w:val="4D4D4D"/>
                      <w:spacing w:val="0"/>
                      <w:w w:val="100"/>
                      <w:i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16"/>
                      <w:szCs w:val="16"/>
                      <w:color w:val="4D4D4D"/>
                      <w:spacing w:val="0"/>
                      <w:w w:val="100"/>
                    </w:rPr>
                    <w:t>•</w:t>
                  </w:r>
                  <w:r>
                    <w:rPr>
                      <w:rFonts w:ascii="Times New Roman" w:hAnsi="Times New Roman" w:cs="Times New Roman" w:eastAsia="Times New Roman"/>
                      <w:sz w:val="16"/>
                      <w:szCs w:val="16"/>
                      <w:color w:val="4D4D4D"/>
                      <w:spacing w:val="0"/>
                      <w:w w:val="100"/>
                    </w:rPr>
                    <w:t>  </w:t>
                  </w:r>
                  <w:r>
                    <w:rPr>
                      <w:rFonts w:ascii="Times New Roman" w:hAnsi="Times New Roman" w:cs="Times New Roman" w:eastAsia="Times New Roman"/>
                      <w:sz w:val="16"/>
                      <w:szCs w:val="16"/>
                      <w:color w:val="4D4D4D"/>
                      <w:spacing w:val="15"/>
                      <w:w w:val="100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6"/>
                      <w:szCs w:val="16"/>
                      <w:color w:val="BABABA"/>
                      <w:spacing w:val="-3"/>
                      <w:w w:val="82"/>
                    </w:rPr>
                    <w:t>.</w:t>
                  </w:r>
                  <w:r>
                    <w:rPr>
                      <w:rFonts w:ascii="Times New Roman" w:hAnsi="Times New Roman" w:cs="Times New Roman" w:eastAsia="Times New Roman"/>
                      <w:sz w:val="16"/>
                      <w:szCs w:val="16"/>
                      <w:color w:val="BABABA"/>
                      <w:spacing w:val="0"/>
                      <w:w w:val="82"/>
                    </w:rPr>
                    <w:t>•.•</w:t>
                  </w:r>
                  <w:r>
                    <w:rPr>
                      <w:rFonts w:ascii="Times New Roman" w:hAnsi="Times New Roman" w:cs="Times New Roman" w:eastAsia="Times New Roman"/>
                      <w:sz w:val="16"/>
                      <w:szCs w:val="16"/>
                      <w:color w:val="BABABA"/>
                      <w:spacing w:val="0"/>
                      <w:w w:val="82"/>
                    </w:rPr>
                    <w:t>  </w:t>
                  </w:r>
                  <w:r>
                    <w:rPr>
                      <w:rFonts w:ascii="Times New Roman" w:hAnsi="Times New Roman" w:cs="Times New Roman" w:eastAsia="Times New Roman"/>
                      <w:sz w:val="16"/>
                      <w:szCs w:val="16"/>
                      <w:color w:val="BABABA"/>
                      <w:spacing w:val="31"/>
                      <w:w w:val="82"/>
                    </w:rPr>
                    <w:t> </w:t>
                  </w:r>
                  <w:r>
                    <w:rPr>
                      <w:rFonts w:ascii="Arial" w:hAnsi="Arial" w:cs="Arial" w:eastAsia="Arial"/>
                      <w:sz w:val="13"/>
                      <w:szCs w:val="13"/>
                      <w:color w:val="909090"/>
                      <w:spacing w:val="0"/>
                      <w:w w:val="69"/>
                    </w:rPr>
                    <w:t>&lt;;</w:t>
                  </w:r>
                  <w:r>
                    <w:rPr>
                      <w:rFonts w:ascii="Arial" w:hAnsi="Arial" w:cs="Arial" w:eastAsia="Arial"/>
                      <w:sz w:val="13"/>
                      <w:szCs w:val="13"/>
                      <w:color w:val="909090"/>
                      <w:spacing w:val="-26"/>
                      <w:w w:val="100"/>
                    </w:rPr>
                    <w:t> </w:t>
                  </w:r>
                  <w:r>
                    <w:rPr>
                      <w:rFonts w:ascii="Arial" w:hAnsi="Arial" w:cs="Arial" w:eastAsia="Arial"/>
                      <w:sz w:val="13"/>
                      <w:szCs w:val="13"/>
                      <w:color w:val="626464"/>
                      <w:spacing w:val="0"/>
                      <w:w w:val="142"/>
                    </w:rPr>
                    <w:t>.</w:t>
                  </w:r>
                  <w:r>
                    <w:rPr>
                      <w:rFonts w:ascii="Arial" w:hAnsi="Arial" w:cs="Arial" w:eastAsia="Arial"/>
                      <w:sz w:val="13"/>
                      <w:szCs w:val="13"/>
                      <w:color w:val="626464"/>
                      <w:spacing w:val="0"/>
                      <w:w w:val="100"/>
                    </w:rPr>
                    <w:tab/>
                  </w:r>
                  <w:r>
                    <w:rPr>
                      <w:rFonts w:ascii="Arial" w:hAnsi="Arial" w:cs="Arial" w:eastAsia="Arial"/>
                      <w:sz w:val="13"/>
                      <w:szCs w:val="13"/>
                      <w:color w:val="626464"/>
                      <w:spacing w:val="0"/>
                      <w:w w:val="100"/>
                    </w:rPr>
                  </w:r>
                  <w:r>
                    <w:rPr>
                      <w:rFonts w:ascii="Arial" w:hAnsi="Arial" w:cs="Arial" w:eastAsia="Arial"/>
                      <w:sz w:val="13"/>
                      <w:szCs w:val="13"/>
                      <w:color w:val="363636"/>
                      <w:spacing w:val="0"/>
                      <w:w w:val="100"/>
                    </w:rPr>
                    <w:t>•</w:t>
                  </w:r>
                  <w:r>
                    <w:rPr>
                      <w:rFonts w:ascii="Arial" w:hAnsi="Arial" w:cs="Arial" w:eastAsia="Arial"/>
                      <w:sz w:val="13"/>
                      <w:szCs w:val="13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26"/>
          <w:szCs w:val="26"/>
          <w:color w:val="626464"/>
          <w:spacing w:val="0"/>
          <w:w w:val="73"/>
        </w:rPr>
        <w:t>PÇ</w:t>
      </w:r>
      <w:r>
        <w:rPr>
          <w:rFonts w:ascii="Arial" w:hAnsi="Arial" w:cs="Arial" w:eastAsia="Arial"/>
          <w:sz w:val="26"/>
          <w:szCs w:val="26"/>
          <w:color w:val="626464"/>
          <w:spacing w:val="12"/>
          <w:w w:val="73"/>
        </w:rPr>
        <w:t>U</w:t>
      </w:r>
      <w:r>
        <w:rPr>
          <w:rFonts w:ascii="Arial" w:hAnsi="Arial" w:cs="Arial" w:eastAsia="Arial"/>
          <w:sz w:val="26"/>
          <w:szCs w:val="26"/>
          <w:color w:val="2D335E"/>
          <w:spacing w:val="0"/>
          <w:w w:val="73"/>
        </w:rPr>
        <w:t>Y.</w:t>
      </w:r>
      <w:r>
        <w:rPr>
          <w:rFonts w:ascii="Arial" w:hAnsi="Arial" w:cs="Arial" w:eastAsia="Arial"/>
          <w:sz w:val="26"/>
          <w:szCs w:val="26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300" w:bottom="280" w:left="500" w:right="320"/>
          <w:cols w:num="2" w:equalWidth="0">
            <w:col w:w="3886" w:space="158"/>
            <w:col w:w="7056"/>
          </w:cols>
        </w:sectPr>
      </w:pPr>
      <w:rPr/>
    </w:p>
    <w:p>
      <w:pPr>
        <w:spacing w:before="0" w:after="0" w:line="255" w:lineRule="exact"/>
        <w:ind w:left="510" w:right="-91"/>
        <w:jc w:val="left"/>
        <w:tabs>
          <w:tab w:pos="2400" w:val="left"/>
        </w:tabs>
        <w:rPr>
          <w:rFonts w:ascii="Arial" w:hAnsi="Arial" w:cs="Arial" w:eastAsia="Arial"/>
          <w:sz w:val="22"/>
          <w:szCs w:val="22"/>
        </w:rPr>
      </w:pPr>
      <w:rPr/>
      <w:r>
        <w:rPr/>
        <w:pict>
          <v:group style="position:absolute;margin-left:29.065214pt;margin-top:40.888115pt;width:546.101801pt;height:766.497085pt;mso-position-horizontal-relative:page;mso-position-vertical-relative:page;z-index:-15151" coordorigin="581,818" coordsize="10922,15330">
            <v:group style="position:absolute;left:588;top:839;width:10876;height:2" coordorigin="588,839" coordsize="10876,2">
              <v:shape style="position:absolute;left:588;top:839;width:10876;height:2" coordorigin="588,839" coordsize="10876,0" path="m588,839l11464,839e" filled="f" stroked="t" strokeweight=".694786pt" strokecolor="#545454">
                <v:path arrowok="t"/>
              </v:shape>
            </v:group>
            <v:group style="position:absolute;left:598;top:825;width:2;height:1781" coordorigin="598,825" coordsize="2,1781">
              <v:shape style="position:absolute;left:598;top:825;width:2;height:1781" coordorigin="598,825" coordsize="0,1781" path="m598,2606l598,825e" filled="f" stroked="t" strokeweight=".694786pt" strokecolor="#646464">
                <v:path arrowok="t"/>
              </v:shape>
            </v:group>
            <v:group style="position:absolute;left:1904;top:839;width:208;height:2" coordorigin="1904,839" coordsize="208,2">
              <v:shape style="position:absolute;left:1904;top:839;width:208;height:2" coordorigin="1904,839" coordsize="208,0" path="m1904,839l2112,839e" filled="f" stroked="t" strokeweight=".463191pt" strokecolor="#3B3B3B">
                <v:path arrowok="t"/>
              </v:shape>
            </v:group>
            <v:group style="position:absolute;left:2571;top:829;width:2;height:1517" coordorigin="2571,829" coordsize="2,1517">
              <v:shape style="position:absolute;left:2571;top:829;width:2;height:1517" coordorigin="2571,829" coordsize="0,1517" path="m2571,2347l2571,829e" filled="f" stroked="t" strokeweight=".694786pt" strokecolor="#3F3F3F">
                <v:path arrowok="t"/>
              </v:shape>
            </v:group>
            <v:group style="position:absolute;left:3539;top:844;width:222;height:2" coordorigin="3539,844" coordsize="222,2">
              <v:shape style="position:absolute;left:3539;top:844;width:222;height:2" coordorigin="3539,844" coordsize="222,0" path="m3539,844l3761,844e" filled="f" stroked="t" strokeweight=".463191pt" strokecolor="#3B3B3B">
                <v:path arrowok="t"/>
              </v:shape>
            </v:group>
            <v:group style="position:absolute;left:9160;top:839;width:2;height:1508" coordorigin="9160,839" coordsize="2,1508">
              <v:shape style="position:absolute;left:9160;top:839;width:2;height:1508" coordorigin="9160,839" coordsize="0,1508" path="m9160,2347l9160,839e" filled="f" stroked="t" strokeweight=".694786pt" strokecolor="#575757">
                <v:path arrowok="t"/>
              </v:shape>
            </v:group>
            <v:group style="position:absolute;left:8815;top:848;width:2649;height:2" coordorigin="8815,848" coordsize="2649,2">
              <v:shape style="position:absolute;left:8815;top:848;width:2649;height:2" coordorigin="8815,848" coordsize="2649,0" path="m8815,848l11464,848e" filled="f" stroked="t" strokeweight=".694786pt" strokecolor="#575757">
                <v:path arrowok="t"/>
              </v:shape>
            </v:group>
            <v:group style="position:absolute;left:11471;top:844;width:2;height:7658" coordorigin="11471,844" coordsize="2,7658">
              <v:shape style="position:absolute;left:11471;top:844;width:2;height:7658" coordorigin="11471,844" coordsize="0,7658" path="m11471,8502l11471,844e" filled="f" stroked="t" strokeweight=".694786pt" strokecolor="#5B5B5B">
                <v:path arrowok="t"/>
              </v:shape>
            </v:group>
            <v:group style="position:absolute;left:602;top:1221;width:2;height:14915" coordorigin="602,1221" coordsize="2,14915">
              <v:shape style="position:absolute;left:602;top:1221;width:2;height:14915" coordorigin="602,1221" coordsize="0,14915" path="m602,16136l602,1221e" filled="f" stroked="t" strokeweight=".926381pt" strokecolor="#484848">
                <v:path arrowok="t"/>
              </v:shape>
            </v:group>
            <v:group style="position:absolute;left:588;top:2342;width:3089;height:2" coordorigin="588,2342" coordsize="3089,2">
              <v:shape style="position:absolute;left:588;top:2342;width:3089;height:2" coordorigin="588,2342" coordsize="3089,0" path="m588,2342l3678,2342e" filled="f" stroked="t" strokeweight=".694786pt" strokecolor="#4F4F4F">
                <v:path arrowok="t"/>
              </v:shape>
            </v:group>
            <v:group style="position:absolute;left:3622;top:2342;width:139;height:2" coordorigin="3622,2342" coordsize="139,2">
              <v:shape style="position:absolute;left:3622;top:2342;width:139;height:2" coordorigin="3622,2342" coordsize="139,0" path="m3622,2342l3761,2342e" filled="f" stroked="t" strokeweight=".463191pt" strokecolor="#4B4B4B">
                <v:path arrowok="t"/>
              </v:shape>
            </v:group>
            <v:group style="position:absolute;left:3706;top:2340;width:7768;height:2" coordorigin="3706,2340" coordsize="7768,2">
              <v:shape style="position:absolute;left:3706;top:2340;width:7768;height:2" coordorigin="3706,2340" coordsize="7768,0" path="m3706,2340l11473,2340e" filled="f" stroked="t" strokeweight=".694786pt" strokecolor="#545454">
                <v:path arrowok="t"/>
              </v:shape>
            </v:group>
            <v:group style="position:absolute;left:593;top:2575;width:10885;height:2" coordorigin="593,2575" coordsize="10885,2">
              <v:shape style="position:absolute;left:593;top:2575;width:10885;height:2" coordorigin="593,2575" coordsize="10885,0" path="m593,2575l11478,2575e" filled="f" stroked="t" strokeweight=".694786pt" strokecolor="#545454">
                <v:path arrowok="t"/>
              </v:shape>
            </v:group>
            <v:group style="position:absolute;left:3583;top:2333;width:2;height:485" coordorigin="3583,2333" coordsize="2,485">
              <v:shape style="position:absolute;left:3583;top:2333;width:2;height:485" coordorigin="3583,2333" coordsize="0,485" path="m3583,2818l3583,2333e" filled="f" stroked="t" strokeweight=".694786pt" strokecolor="#575757">
                <v:path arrowok="t"/>
              </v:shape>
            </v:group>
            <v:group style="position:absolute;left:588;top:2811;width:10890;height:2" coordorigin="588,2811" coordsize="10890,2">
              <v:shape style="position:absolute;left:588;top:2811;width:10890;height:2" coordorigin="588,2811" coordsize="10890,0" path="m588,2811l11478,2811e" filled="f" stroked="t" strokeweight=".694786pt" strokecolor="#545454">
                <v:path arrowok="t"/>
              </v:shape>
            </v:group>
            <v:group style="position:absolute;left:593;top:3047;width:10880;height:2" coordorigin="593,3047" coordsize="10880,2">
              <v:shape style="position:absolute;left:593;top:3047;width:10880;height:2" coordorigin="593,3047" coordsize="10880,0" path="m593,3047l11473,3047e" filled="f" stroked="t" strokeweight=".694786pt" strokecolor="#545454">
                <v:path arrowok="t"/>
              </v:shape>
            </v:group>
            <v:group style="position:absolute;left:593;top:3282;width:10885;height:2" coordorigin="593,3282" coordsize="10885,2">
              <v:shape style="position:absolute;left:593;top:3282;width:10885;height:2" coordorigin="593,3282" coordsize="10885,0" path="m593,3282l11478,3282e" filled="f" stroked="t" strokeweight=".694786pt" strokecolor="#4F4F4F">
                <v:path arrowok="t"/>
              </v:shape>
            </v:group>
            <v:group style="position:absolute;left:588;top:3525;width:2825;height:2" coordorigin="588,3525" coordsize="2825,2">
              <v:shape style="position:absolute;left:588;top:3525;width:2825;height:2" coordorigin="588,3525" coordsize="2825,0" path="m588,3525l3414,3525e" filled="f" stroked="t" strokeweight=".694786pt" strokecolor="#484848">
                <v:path arrowok="t"/>
              </v:shape>
            </v:group>
            <v:group style="position:absolute;left:3358;top:3525;width:236;height:2" coordorigin="3358,3525" coordsize="236,2">
              <v:shape style="position:absolute;left:3358;top:3525;width:236;height:2" coordorigin="3358,3525" coordsize="236,0" path="m3358,3525l3594,3525e" filled="f" stroked="t" strokeweight=".463191pt" strokecolor="#383838">
                <v:path arrowok="t"/>
              </v:shape>
            </v:group>
            <v:group style="position:absolute;left:3539;top:3525;width:222;height:2" coordorigin="3539,3525" coordsize="222,2">
              <v:shape style="position:absolute;left:3539;top:3525;width:222;height:2" coordorigin="3539,3525" coordsize="222,0" path="m3539,3525l3761,3525e" filled="f" stroked="t" strokeweight=".926381pt" strokecolor="#4F4F4F">
                <v:path arrowok="t"/>
              </v:shape>
            </v:group>
            <v:group style="position:absolute;left:3706;top:3525;width:273;height:2" coordorigin="3706,3525" coordsize="273,2">
              <v:shape style="position:absolute;left:3706;top:3525;width:273;height:2" coordorigin="3706,3525" coordsize="273,0" path="m3706,3525l3979,3525e" filled="f" stroked="t" strokeweight=".463191pt" strokecolor="#3B3B3B">
                <v:path arrowok="t"/>
              </v:shape>
            </v:group>
            <v:group style="position:absolute;left:3923;top:3523;width:7555;height:2" coordorigin="3923,3523" coordsize="7555,2">
              <v:shape style="position:absolute;left:3923;top:3523;width:7555;height:2" coordorigin="3923,3523" coordsize="7555,0" path="m3923,3523l11478,3523e" filled="f" stroked="t" strokeweight=".694786pt" strokecolor="#575757">
                <v:path arrowok="t"/>
              </v:shape>
            </v:group>
            <v:group style="position:absolute;left:3951;top:3506;width:2;height:250" coordorigin="3951,3506" coordsize="2,250">
              <v:shape style="position:absolute;left:3951;top:3506;width:2;height:250" coordorigin="3951,3506" coordsize="0,250" path="m3951,3756l3951,3506e" filled="f" stroked="t" strokeweight=".231595pt" strokecolor="#646464">
                <v:path arrowok="t"/>
              </v:shape>
            </v:group>
            <v:group style="position:absolute;left:7050;top:3516;width:2;height:740" coordorigin="7050,3516" coordsize="2,740">
              <v:shape style="position:absolute;left:7050;top:3516;width:2;height:740" coordorigin="7050,3516" coordsize="0,740" path="m7050,4256l7050,3516e" filled="f" stroked="t" strokeweight=".694786pt" strokecolor="#4B4B4B">
                <v:path arrowok="t"/>
              </v:shape>
            </v:group>
            <v:group style="position:absolute;left:7036;top:3930;width:1325;height:2" coordorigin="7036,3930" coordsize="1325,2">
              <v:shape style="position:absolute;left:7036;top:3930;width:1325;height:2" coordorigin="7036,3930" coordsize="1325,0" path="m7036,3930l8361,3930e" filled="f" stroked="t" strokeweight=".231595pt" strokecolor="#4F4F4F">
                <v:path arrowok="t"/>
              </v:shape>
            </v:group>
            <v:group style="position:absolute;left:3951;top:3756;width:2;height:174" coordorigin="3951,3756" coordsize="2,174">
              <v:shape style="position:absolute;left:3951;top:3756;width:2;height:174" coordorigin="3951,3756" coordsize="0,174" path="m3951,3930l3951,3756e" filled="f" stroked="t" strokeweight=".231595pt" strokecolor="#000000">
                <v:path arrowok="t"/>
              </v:shape>
            </v:group>
            <v:group style="position:absolute;left:4025;top:3937;width:2330;height:2" coordorigin="4025,3937" coordsize="2330,2">
              <v:shape style="position:absolute;left:4025;top:3937;width:2330;height:2" coordorigin="4025,3937" coordsize="2330,0" path="m4025,3937l6355,3937e" filled="f" stroked="t" strokeweight=".463191pt" strokecolor="#707070">
                <v:path arrowok="t"/>
              </v:shape>
            </v:group>
            <v:group style="position:absolute;left:6299;top:3935;width:760;height:2" coordorigin="6299,3935" coordsize="760,2">
              <v:shape style="position:absolute;left:6299;top:3935;width:760;height:2" coordorigin="6299,3935" coordsize="760,0" path="m6299,3935l7059,3935e" filled="f" stroked="t" strokeweight=".463191pt" strokecolor="#A3A3A3">
                <v:path arrowok="t"/>
              </v:shape>
            </v:group>
            <v:group style="position:absolute;left:7050;top:3728;width:2;height:528" coordorigin="7050,3728" coordsize="2,528">
              <v:shape style="position:absolute;left:7050;top:3728;width:2;height:528" coordorigin="7050,3728" coordsize="0,528" path="m7050,4256l7050,3728e" filled="f" stroked="t" strokeweight=".694786pt" strokecolor="#4F4F4F">
                <v:path arrowok="t"/>
              </v:shape>
            </v:group>
            <v:group style="position:absolute;left:8361;top:3930;width:2260;height:2" coordorigin="8361,3930" coordsize="2260,2">
              <v:shape style="position:absolute;left:8361;top:3930;width:2260;height:2" coordorigin="8361,3930" coordsize="2260,0" path="m8361,3930l10621,3930e" filled="f" stroked="t" strokeweight=".231595pt" strokecolor="#000000">
                <v:path arrowok="t"/>
              </v:shape>
            </v:group>
            <v:group style="position:absolute;left:10621;top:3930;width:852;height:2" coordorigin="10621,3930" coordsize="852,2">
              <v:shape style="position:absolute;left:10621;top:3930;width:852;height:2" coordorigin="10621,3930" coordsize="852,0" path="m10621,3930l11473,3930e" filled="f" stroked="t" strokeweight=".231595pt" strokecolor="#646464">
                <v:path arrowok="t"/>
              </v:shape>
            </v:group>
            <v:group style="position:absolute;left:588;top:4248;width:3173;height:2" coordorigin="588,4248" coordsize="3173,2">
              <v:shape style="position:absolute;left:588;top:4248;width:3173;height:2" coordorigin="588,4248" coordsize="3173,0" path="m588,4248l3761,4248e" filled="f" stroked="t" strokeweight=".694786pt" strokecolor="#545454">
                <v:path arrowok="t"/>
              </v:shape>
            </v:group>
            <v:group style="position:absolute;left:3706;top:4251;width:134;height:2" coordorigin="3706,4251" coordsize="134,2">
              <v:shape style="position:absolute;left:3706;top:4251;width:134;height:2" coordorigin="3706,4251" coordsize="134,0" path="m3706,4251l3840,4251e" filled="f" stroked="t" strokeweight=".463191pt" strokecolor="#4F4F4F">
                <v:path arrowok="t"/>
              </v:shape>
            </v:group>
            <v:group style="position:absolute;left:3951;top:3930;width:2;height:311" coordorigin="3951,3930" coordsize="2,311">
              <v:shape style="position:absolute;left:3951;top:3930;width:2;height:311" coordorigin="3951,3930" coordsize="0,311" path="m3951,4241l3951,3930e" filled="f" stroked="t" strokeweight=".231595pt" strokecolor="#676767">
                <v:path arrowok="t"/>
              </v:shape>
            </v:group>
            <v:group style="position:absolute;left:3784;top:4248;width:6864;height:2" coordorigin="3784,4248" coordsize="6864,2">
              <v:shape style="position:absolute;left:3784;top:4248;width:6864;height:2" coordorigin="3784,4248" coordsize="6864,0" path="m3784,4248l10649,4248e" filled="f" stroked="t" strokeweight=".694786pt" strokecolor="#575757">
                <v:path arrowok="t"/>
              </v:shape>
            </v:group>
            <v:group style="position:absolute;left:10375;top:4248;width:1102;height:2" coordorigin="10375,4248" coordsize="1102,2">
              <v:shape style="position:absolute;left:10375;top:4248;width:1102;height:2" coordorigin="10375,4248" coordsize="1102,0" path="m10375,4248l11478,4248e" filled="f" stroked="t" strokeweight=".694786pt" strokecolor="#707070">
                <v:path arrowok="t"/>
              </v:shape>
            </v:group>
            <v:group style="position:absolute;left:593;top:4522;width:10885;height:2" coordorigin="593,4522" coordsize="10885,2">
              <v:shape style="position:absolute;left:593;top:4522;width:10885;height:2" coordorigin="593,4522" coordsize="10885,0" path="m593,4522l11478,4522e" filled="f" stroked="t" strokeweight=".694786pt" strokecolor="#646464">
                <v:path arrowok="t"/>
              </v:shape>
            </v:group>
            <v:group style="position:absolute;left:600;top:4199;width:2;height:551" coordorigin="600,4199" coordsize="2,551">
              <v:shape style="position:absolute;left:600;top:4199;width:2;height:551" coordorigin="600,4199" coordsize="0,551" path="m600,4750l600,4199e" filled="f" stroked="t" strokeweight=".694786pt" strokecolor="#4B4B4B">
                <v:path arrowok="t"/>
              </v:shape>
            </v:group>
            <v:group style="position:absolute;left:3622;top:4519;width:139;height:2" coordorigin="3622,4519" coordsize="139,2">
              <v:shape style="position:absolute;left:3622;top:4519;width:139;height:2" coordorigin="3622,4519" coordsize="139,0" path="m3622,4519l3761,4519e" filled="f" stroked="t" strokeweight=".463191pt" strokecolor="#484848">
                <v:path arrowok="t"/>
              </v:shape>
            </v:group>
            <v:group style="position:absolute;left:2575;top:4241;width:2;height:5495" coordorigin="2575,4241" coordsize="2,5495">
              <v:shape style="position:absolute;left:2575;top:4241;width:2;height:5495" coordorigin="2575,4241" coordsize="0,5495" path="m2575,9736l2575,4241e" filled="f" stroked="t" strokeweight=".926381pt" strokecolor="#484848">
                <v:path arrowok="t"/>
              </v:shape>
            </v:group>
            <v:group style="position:absolute;left:2571;top:4757;width:8907;height:2" coordorigin="2571,4757" coordsize="8907,2">
              <v:shape style="position:absolute;left:2571;top:4757;width:8907;height:2" coordorigin="2571,4757" coordsize="8907,0" path="m2571,4757l11478,4757e" filled="f" stroked="t" strokeweight=".694786pt" strokecolor="#575757">
                <v:path arrowok="t"/>
              </v:shape>
            </v:group>
            <v:group style="position:absolute;left:5063;top:4750;width:2;height:1027" coordorigin="5063,4750" coordsize="2,1027">
              <v:shape style="position:absolute;left:5063;top:4750;width:2;height:1027" coordorigin="5063,4750" coordsize="0,1027" path="m5063,5778l5063,4750e" filled="f" stroked="t" strokeweight=".694786pt" strokecolor="#545454">
                <v:path arrowok="t"/>
              </v:shape>
            </v:group>
            <v:group style="position:absolute;left:5049;top:5231;width:3446;height:2" coordorigin="5049,5231" coordsize="3446,2">
              <v:shape style="position:absolute;left:5049;top:5231;width:3446;height:2" coordorigin="5049,5231" coordsize="3446,0" path="m5049,5231l8495,5231e" filled="f" stroked="t" strokeweight=".694786pt" strokecolor="#4F4F4F">
                <v:path arrowok="t"/>
              </v:shape>
            </v:group>
            <v:group style="position:absolute;left:7800;top:4760;width:2;height:485" coordorigin="7800,4760" coordsize="2,485">
              <v:shape style="position:absolute;left:7800;top:4760;width:2;height:485" coordorigin="7800,4760" coordsize="0,485" path="m7800,5245l7800,4760e" filled="f" stroked="t" strokeweight=".231595pt" strokecolor="#2B2B2B">
                <v:path arrowok="t"/>
              </v:shape>
            </v:group>
            <v:group style="position:absolute;left:8222;top:5229;width:3256;height:2" coordorigin="8222,5229" coordsize="3256,2">
              <v:shape style="position:absolute;left:8222;top:5229;width:3256;height:2" coordorigin="8222,5229" coordsize="3256,0" path="m8222,5229l11478,5229e" filled="f" stroked="t" strokeweight=".694786pt" strokecolor="#646464">
                <v:path arrowok="t"/>
              </v:shape>
            </v:group>
            <v:group style="position:absolute;left:600;top:5189;width:2;height:938" coordorigin="600,5189" coordsize="2,938">
              <v:shape style="position:absolute;left:600;top:5189;width:2;height:938" coordorigin="600,5189" coordsize="0,938" path="m600,6126l600,5189e" filled="f" stroked="t" strokeweight=".694786pt" strokecolor="#484848">
                <v:path arrowok="t"/>
              </v:shape>
            </v:group>
            <v:group style="position:absolute;left:5053;top:5471;width:2427;height:2" coordorigin="5053,5471" coordsize="2427,2">
              <v:shape style="position:absolute;left:5053;top:5471;width:2427;height:2" coordorigin="5053,5471" coordsize="2427,0" path="m5053,5471l7481,5471e" filled="f" stroked="t" strokeweight=".463191pt" strokecolor="#4B4B4B">
                <v:path arrowok="t"/>
              </v:shape>
            </v:group>
            <v:group style="position:absolute;left:7425;top:5469;width:4053;height:2" coordorigin="7425,5469" coordsize="4053,2">
              <v:shape style="position:absolute;left:7425;top:5469;width:4053;height:2" coordorigin="7425,5469" coordsize="4053,0" path="m7425,5469l11478,5469e" filled="f" stroked="t" strokeweight=".694786pt" strokecolor="#575757">
                <v:path arrowok="t"/>
              </v:shape>
            </v:group>
            <v:group style="position:absolute;left:5058;top:5707;width:6424;height:2" coordorigin="5058,5707" coordsize="6424,2">
              <v:shape style="position:absolute;left:5058;top:5707;width:6424;height:2" coordorigin="5058,5707" coordsize="6424,0" path="m5058,5707l11482,5707e" filled="f" stroked="t" strokeweight=".694786pt" strokecolor="#4F4F4F">
                <v:path arrowok="t"/>
              </v:shape>
            </v:group>
            <v:group style="position:absolute;left:5063;top:5669;width:2;height:707" coordorigin="5063,5669" coordsize="2,707">
              <v:shape style="position:absolute;left:5063;top:5669;width:2;height:707" coordorigin="5063,5669" coordsize="0,707" path="m5063,6376l5063,5669e" filled="f" stroked="t" strokeweight=".694786pt" strokecolor="#575757">
                <v:path arrowok="t"/>
              </v:shape>
            </v:group>
            <v:group style="position:absolute;left:2566;top:5947;width:8916;height:2" coordorigin="2566,5947" coordsize="8916,2">
              <v:shape style="position:absolute;left:2566;top:5947;width:8916;height:2" coordorigin="2566,5947" coordsize="8916,0" path="m2566,5947l11482,5947e" filled="f" stroked="t" strokeweight=".694786pt" strokecolor="#545454">
                <v:path arrowok="t"/>
              </v:shape>
            </v:group>
            <v:group style="position:absolute;left:1005;top:6183;width:10477;height:2" coordorigin="1005,6183" coordsize="10477,2">
              <v:shape style="position:absolute;left:1005;top:6183;width:10477;height:2" coordorigin="1005,6183" coordsize="10477,0" path="m1005,6183l11482,6183e" filled="f" stroked="t" strokeweight=".694786pt" strokecolor="#545454">
                <v:path arrowok="t"/>
              </v:shape>
            </v:group>
            <v:group style="position:absolute;left:5063;top:6136;width:2;height:754" coordorigin="5063,6136" coordsize="2,754">
              <v:shape style="position:absolute;left:5063;top:6136;width:2;height:754" coordorigin="5063,6136" coordsize="0,754" path="m5063,6890l5063,6136e" filled="f" stroked="t" strokeweight=".694786pt" strokecolor="#4F4F4F">
                <v:path arrowok="t"/>
              </v:shape>
            </v:group>
            <v:group style="position:absolute;left:7800;top:6164;width:2;height:297" coordorigin="7800,6164" coordsize="2,297">
              <v:shape style="position:absolute;left:7800;top:6164;width:2;height:297" coordorigin="7800,6164" coordsize="0,297" path="m7800,6461l7800,6164e" filled="f" stroked="t" strokeweight=".231595pt" strokecolor="#383838">
                <v:path arrowok="t"/>
              </v:shape>
            </v:group>
            <v:group style="position:absolute;left:602;top:6433;width:2;height:236" coordorigin="602,6433" coordsize="2,236">
              <v:shape style="position:absolute;left:602;top:6433;width:2;height:236" coordorigin="602,6433" coordsize="0,236" path="m602,6668l602,6433e" filled="f" stroked="t" strokeweight=".694786pt" strokecolor="#343434">
                <v:path arrowok="t"/>
              </v:shape>
            </v:group>
            <v:group style="position:absolute;left:2566;top:6650;width:1112;height:2" coordorigin="2566,6650" coordsize="1112,2">
              <v:shape style="position:absolute;left:2566;top:6650;width:1112;height:2" coordorigin="2566,6650" coordsize="1112,0" path="m2566,6650l3678,6650e" filled="f" stroked="t" strokeweight=".694786pt" strokecolor="#4F4F4F">
                <v:path arrowok="t"/>
              </v:shape>
            </v:group>
            <v:group style="position:absolute;left:3622;top:6650;width:139;height:2" coordorigin="3622,6650" coordsize="139,2">
              <v:shape style="position:absolute;left:3622;top:6650;width:139;height:2" coordorigin="3622,6650" coordsize="139,0" path="m3622,6650l3761,6650e" filled="f" stroked="t" strokeweight=".463191pt" strokecolor="#383838">
                <v:path arrowok="t"/>
              </v:shape>
            </v:group>
            <v:group style="position:absolute;left:3706;top:6647;width:7782;height:2" coordorigin="3706,6647" coordsize="7782,2">
              <v:shape style="position:absolute;left:3706;top:6647;width:7782;height:2" coordorigin="3706,6647" coordsize="7782,0" path="m3706,6647l11487,6647e" filled="f" stroked="t" strokeweight=".694786pt" strokecolor="#575757">
                <v:path arrowok="t"/>
              </v:shape>
            </v:group>
            <v:group style="position:absolute;left:7800;top:6461;width:2;height:443" coordorigin="7800,6461" coordsize="2,443">
              <v:shape style="position:absolute;left:7800;top:6461;width:2;height:443" coordorigin="7800,6461" coordsize="0,443" path="m7800,6904l7800,6461e" filled="f" stroked="t" strokeweight=".231595pt" strokecolor="#4F4F4F">
                <v:path arrowok="t"/>
              </v:shape>
            </v:group>
            <v:group style="position:absolute;left:2571;top:6883;width:8916;height:2" coordorigin="2571,6883" coordsize="8916,2">
              <v:shape style="position:absolute;left:2571;top:6883;width:8916;height:2" coordorigin="2571,6883" coordsize="8916,0" path="m2571,6883l11487,6883e" filled="f" stroked="t" strokeweight=".694786pt" strokecolor="#545454">
                <v:path arrowok="t"/>
              </v:shape>
            </v:group>
            <v:group style="position:absolute;left:593;top:7121;width:10894;height:2" coordorigin="593,7121" coordsize="10894,2">
              <v:shape style="position:absolute;left:593;top:7121;width:10894;height:2" coordorigin="593,7121" coordsize="10894,0" path="m593,7121l11487,7121e" filled="f" stroked="t" strokeweight=".694786pt" strokecolor="#545454">
                <v:path arrowok="t"/>
              </v:shape>
            </v:group>
            <v:group style="position:absolute;left:598;top:7585;width:10890;height:2" coordorigin="598,7585" coordsize="10890,2">
              <v:shape style="position:absolute;left:598;top:7585;width:10890;height:2" coordorigin="598,7585" coordsize="10890,0" path="m598,7585l11487,7585e" filled="f" stroked="t" strokeweight=".926381pt" strokecolor="#545454">
                <v:path arrowok="t"/>
              </v:shape>
            </v:group>
            <v:group style="position:absolute;left:5058;top:7821;width:6429;height:2" coordorigin="5058,7821" coordsize="6429,2">
              <v:shape style="position:absolute;left:5058;top:7821;width:6429;height:2" coordorigin="5058,7821" coordsize="6429,0" path="m5058,7821l11487,7821e" filled="f" stroked="t" strokeweight=".694786pt" strokecolor="#5B5B5B">
                <v:path arrowok="t"/>
              </v:shape>
            </v:group>
            <v:group style="position:absolute;left:5065;top:7578;width:2;height:735" coordorigin="5065,7578" coordsize="2,735">
              <v:shape style="position:absolute;left:5065;top:7578;width:2;height:735" coordorigin="5065,7578" coordsize="0,735" path="m5065,8313l5065,7578e" filled="f" stroked="t" strokeweight=".694786pt" strokecolor="#5B5B5B">
                <v:path arrowok="t"/>
              </v:shape>
            </v:group>
            <v:group style="position:absolute;left:5063;top:8056;width:4442;height:2" coordorigin="5063,8056" coordsize="4442,2">
              <v:shape style="position:absolute;left:5063;top:8056;width:4442;height:2" coordorigin="5063,8056" coordsize="4442,0" path="m5063,8056l9505,8056e" filled="f" stroked="t" strokeweight=".926381pt" strokecolor="#545454">
                <v:path arrowok="t"/>
              </v:shape>
            </v:group>
            <v:group style="position:absolute;left:9838;top:8059;width:1649;height:2" coordorigin="9838,8059" coordsize="1649,2">
              <v:shape style="position:absolute;left:9838;top:8059;width:1649;height:2" coordorigin="9838,8059" coordsize="1649,0" path="m9838,8059l11487,8059e" filled="f" stroked="t" strokeweight=".694786pt" strokecolor="#606060">
                <v:path arrowok="t"/>
              </v:shape>
            </v:group>
            <v:group style="position:absolute;left:598;top:8299;width:10894;height:2" coordorigin="598,8299" coordsize="10894,2">
              <v:shape style="position:absolute;left:598;top:8299;width:10894;height:2" coordorigin="598,8299" coordsize="10894,0" path="m598,8299l11492,8299e" filled="f" stroked="t" strokeweight=".694786pt" strokecolor="#545454">
                <v:path arrowok="t"/>
              </v:shape>
            </v:group>
            <v:group style="position:absolute;left:11487;top:4501;width:2;height:9873" coordorigin="11487,4501" coordsize="2,9873">
              <v:shape style="position:absolute;left:11487;top:4501;width:2;height:9873" coordorigin="11487,4501" coordsize="0,9873" path="m11487,14374l11487,4501e" filled="f" stroked="t" strokeweight=".694786pt" strokecolor="#5B5B5B">
                <v:path arrowok="t"/>
              </v:shape>
            </v:group>
            <v:group style="position:absolute;left:598;top:9098;width:2816;height:2" coordorigin="598,9098" coordsize="2816,2">
              <v:shape style="position:absolute;left:598;top:9098;width:2816;height:2" coordorigin="598,9098" coordsize="2816,0" path="m598,9098l3414,9098e" filled="f" stroked="t" strokeweight=".926381pt" strokecolor="#575757">
                <v:path arrowok="t"/>
              </v:shape>
            </v:group>
            <v:group style="position:absolute;left:607;top:8638;width:2;height:580" coordorigin="607,8638" coordsize="2,580">
              <v:shape style="position:absolute;left:607;top:8638;width:2;height:580" coordorigin="607,8638" coordsize="0,580" path="m607,9218l607,8638e" filled="f" stroked="t" strokeweight=".694786pt" strokecolor="#444444">
                <v:path arrowok="t"/>
              </v:shape>
            </v:group>
            <v:group style="position:absolute;left:3358;top:9095;width:236;height:2" coordorigin="3358,9095" coordsize="236,2">
              <v:shape style="position:absolute;left:3358;top:9095;width:236;height:2" coordorigin="3358,9095" coordsize="236,0" path="m3358,9095l3594,9095e" filled="f" stroked="t" strokeweight=".463191pt" strokecolor="#3F3F3F">
                <v:path arrowok="t"/>
              </v:shape>
            </v:group>
            <v:group style="position:absolute;left:3539;top:9091;width:7953;height:2" coordorigin="3539,9091" coordsize="7953,2">
              <v:shape style="position:absolute;left:3539;top:9091;width:7953;height:2" coordorigin="3539,9091" coordsize="7953,0" path="m3539,9091l11492,9091e" filled="f" stroked="t" strokeweight=".694786pt" strokecolor="#575757">
                <v:path arrowok="t"/>
              </v:shape>
            </v:group>
            <v:group style="position:absolute;left:2580;top:9562;width:2;height:834" coordorigin="2580,9562" coordsize="2,834">
              <v:shape style="position:absolute;left:2580;top:9562;width:2;height:834" coordorigin="2580,9562" coordsize="0,834" path="m2580,10396l2580,9562e" filled="f" stroked="t" strokeweight=".694786pt" strokecolor="#4B4B4B">
                <v:path arrowok="t"/>
              </v:shape>
            </v:group>
            <v:group style="position:absolute;left:602;top:10017;width:2233;height:2" coordorigin="602,10017" coordsize="2233,2">
              <v:shape style="position:absolute;left:602;top:10017;width:2233;height:2" coordorigin="602,10017" coordsize="2233,0" path="m602,10017l2835,10017e" filled="f" stroked="t" strokeweight=".694786pt" strokecolor="#4F4F4F">
                <v:path arrowok="t"/>
              </v:shape>
            </v:group>
            <v:group style="position:absolute;left:2580;top:9755;width:2;height:278" coordorigin="2580,9755" coordsize="2,278">
              <v:shape style="position:absolute;left:2580;top:9755;width:2;height:278" coordorigin="2580,9755" coordsize="0,278" path="m2580,10033l2580,9755e" filled="f" stroked="t" strokeweight=".694786pt" strokecolor="#4F4F4F">
                <v:path arrowok="t"/>
              </v:shape>
            </v:group>
            <v:group style="position:absolute;left:2529;top:10003;width:8958;height:2" coordorigin="2529,10003" coordsize="8958,2">
              <v:shape style="position:absolute;left:2529;top:10003;width:8958;height:2" coordorigin="2529,10003" coordsize="8958,0" path="m2529,10003l11487,10003e" filled="f" stroked="t" strokeweight=".694786pt" strokecolor="#545454">
                <v:path arrowok="t"/>
              </v:shape>
            </v:group>
            <v:group style="position:absolute;left:3784;top:10248;width:195;height:2" coordorigin="3784,10248" coordsize="195,2">
              <v:shape style="position:absolute;left:3784;top:10248;width:195;height:2" coordorigin="3784,10248" coordsize="195,0" path="m3784,10248l3979,10248e" filled="f" stroked="t" strokeweight=".694786pt" strokecolor="#3F3F3F">
                <v:path arrowok="t"/>
              </v:shape>
            </v:group>
            <v:group style="position:absolute;left:598;top:10245;width:10626;height:2" coordorigin="598,10245" coordsize="10626,2">
              <v:shape style="position:absolute;left:598;top:10245;width:10626;height:2" coordorigin="598,10245" coordsize="10626,0" path="m598,10245l11223,10245e" filled="f" stroked="t" strokeweight=".694786pt" strokecolor="#4F4F4F">
                <v:path arrowok="t"/>
              </v:shape>
            </v:group>
            <v:group style="position:absolute;left:10579;top:10241;width:912;height:2" coordorigin="10579,10241" coordsize="912,2">
              <v:shape style="position:absolute;left:10579;top:10241;width:912;height:2" coordorigin="10579,10241" coordsize="912,0" path="m10579,10241l11492,10241e" filled="f" stroked="t" strokeweight=".694786pt" strokecolor="#6B6B6B">
                <v:path arrowok="t"/>
              </v:shape>
            </v:group>
            <v:group style="position:absolute;left:2585;top:10231;width:2;height:5900" coordorigin="2585,10231" coordsize="2,5900">
              <v:shape style="position:absolute;left:2585;top:10231;width:2;height:5900" coordorigin="2585,10231" coordsize="0,5900" path="m2585,16131l2585,10231e" filled="f" stroked="t" strokeweight=".694786pt" strokecolor="#484848">
                <v:path arrowok="t"/>
              </v:shape>
            </v:group>
            <v:group style="position:absolute;left:602;top:10481;width:10894;height:2" coordorigin="602,10481" coordsize="10894,2">
              <v:shape style="position:absolute;left:602;top:10481;width:10894;height:2" coordorigin="602,10481" coordsize="10894,0" path="m602,10481l11496,10481e" filled="f" stroked="t" strokeweight=".694786pt" strokecolor="#4F4F4F">
                <v:path arrowok="t"/>
              </v:shape>
            </v:group>
            <v:group style="position:absolute;left:598;top:10945;width:10894;height:2" coordorigin="598,10945" coordsize="10894,2">
              <v:shape style="position:absolute;left:598;top:10945;width:10894;height:2" coordorigin="598,10945" coordsize="10894,0" path="m598,10945l11492,10945e" filled="f" stroked="t" strokeweight=".926381pt" strokecolor="#545454">
                <v:path arrowok="t"/>
              </v:shape>
            </v:group>
            <v:group style="position:absolute;left:609;top:10764;width:2;height:561" coordorigin="609,10764" coordsize="2,561">
              <v:shape style="position:absolute;left:609;top:10764;width:2;height:561" coordorigin="609,10764" coordsize="0,561" path="m609,11324l609,10764e" filled="f" stroked="t" strokeweight=".926381pt" strokecolor="#4B4B4B">
                <v:path arrowok="t"/>
              </v:shape>
            </v:group>
            <v:group style="position:absolute;left:602;top:11181;width:10894;height:2" coordorigin="602,11181" coordsize="10894,2">
              <v:shape style="position:absolute;left:602;top:11181;width:10894;height:2" coordorigin="602,11181" coordsize="10894,0" path="m602,11181l11496,11181e" filled="f" stroked="t" strokeweight=".694786pt" strokecolor="#545454">
                <v:path arrowok="t"/>
              </v:shape>
            </v:group>
            <v:group style="position:absolute;left:602;top:11428;width:1529;height:2" coordorigin="602,11428" coordsize="1529,2">
              <v:shape style="position:absolute;left:602;top:11428;width:1529;height:2" coordorigin="602,11428" coordsize="1529,0" path="m602,11428l2131,11428e" filled="f" stroked="t" strokeweight=".694786pt" strokecolor="#4F4F4F">
                <v:path arrowok="t"/>
              </v:shape>
            </v:group>
            <v:group style="position:absolute;left:1380;top:11178;width:2;height:4962" coordorigin="1380,11178" coordsize="2,4962">
              <v:shape style="position:absolute;left:1380;top:11178;width:2;height:4962" coordorigin="1380,11178" coordsize="0,4962" path="m1380,16141l1380,11178e" filled="f" stroked="t" strokeweight=".694786pt" strokecolor="#4F4F4F">
                <v:path arrowok="t"/>
              </v:shape>
            </v:group>
            <v:group style="position:absolute;left:1941;top:11183;width:2;height:4953" coordorigin="1941,11183" coordsize="2,4953">
              <v:shape style="position:absolute;left:1941;top:11183;width:2;height:4953" coordorigin="1941,11183" coordsize="0,4953" path="m1941,16136l1941,11183e" filled="f" stroked="t" strokeweight=".926381pt" strokecolor="#444444">
                <v:path arrowok="t"/>
              </v:shape>
            </v:group>
            <v:group style="position:absolute;left:7460;top:11174;width:2;height:1998" coordorigin="7460,11174" coordsize="2,1998">
              <v:shape style="position:absolute;left:7460;top:11174;width:2;height:1998" coordorigin="7460,11174" coordsize="0,1998" path="m7460,13172l7460,11174e" filled="f" stroked="t" strokeweight=".694786pt" strokecolor="#4F4F4F">
                <v:path arrowok="t"/>
              </v:shape>
            </v:group>
            <v:group style="position:absolute;left:1899;top:11419;width:9597;height:2" coordorigin="1899,11419" coordsize="9597,2">
              <v:shape style="position:absolute;left:1899;top:11419;width:9597;height:2" coordorigin="1899,11419" coordsize="9597,0" path="m1899,11419l11496,11419e" filled="f" stroked="t" strokeweight=".694786pt" strokecolor="#575757">
                <v:path arrowok="t"/>
              </v:shape>
            </v:group>
            <v:group style="position:absolute;left:618;top:13087;width:2;height:3054" coordorigin="618,13087" coordsize="2,3054">
              <v:shape style="position:absolute;left:618;top:13087;width:2;height:3054" coordorigin="618,13087" coordsize="0,3054" path="m618,16141l618,13087e" filled="f" stroked="t" strokeweight=".694786pt" strokecolor="#4B4B4B">
                <v:path arrowok="t"/>
              </v:shape>
            </v:group>
            <v:group style="position:absolute;left:7462;top:13115;width:2;height:226" coordorigin="7462,13115" coordsize="2,226">
              <v:shape style="position:absolute;left:7462;top:13115;width:2;height:226" coordorigin="7462,13115" coordsize="0,226" path="m7462,13341l7462,13115e" filled="f" stroked="t" strokeweight=".463191pt" strokecolor="#444444">
                <v:path arrowok="t"/>
              </v:shape>
            </v:group>
            <v:group style="position:absolute;left:607;top:13478;width:1987;height:2" coordorigin="607,13478" coordsize="1987,2">
              <v:shape style="position:absolute;left:607;top:13478;width:1987;height:2" coordorigin="607,13478" coordsize="1987,0" path="m607,13478l2594,13478e" filled="f" stroked="t" strokeweight=".694786pt" strokecolor="#545454">
                <v:path arrowok="t"/>
              </v:shape>
            </v:group>
            <v:group style="position:absolute;left:7467;top:13285;width:2;height:2837" coordorigin="7467,13285" coordsize="2,2837">
              <v:shape style="position:absolute;left:7467;top:13285;width:2;height:2837" coordorigin="7467,13285" coordsize="0,2837" path="m7467,16122l7467,13285e" filled="f" stroked="t" strokeweight=".694786pt" strokecolor="#4F4F4F">
                <v:path arrowok="t"/>
              </v:shape>
            </v:group>
            <v:group style="position:absolute;left:11489;top:14251;width:2;height:1871" coordorigin="11489,14251" coordsize="2,1871">
              <v:shape style="position:absolute;left:11489;top:14251;width:2;height:1871" coordorigin="11489,14251" coordsize="0,1871" path="m11489,16122l11489,14251e" filled="f" stroked="t" strokeweight=".463191pt" strokecolor="#606060">
                <v:path arrowok="t"/>
              </v:shape>
            </v:group>
            <v:group style="position:absolute;left:1387;top:14553;width:2;height:547" coordorigin="1387,14553" coordsize="2,547">
              <v:shape style="position:absolute;left:1387;top:14553;width:2;height:547" coordorigin="1387,14553" coordsize="0,547" path="m1387,15099l1387,14553e" filled="f" stroked="t" strokeweight=".694786pt" strokecolor="#545454">
                <v:path arrowok="t"/>
              </v:shape>
            </v:group>
            <v:group style="position:absolute;left:1943;top:14529;width:2;height:924" coordorigin="1943,14529" coordsize="2,924">
              <v:shape style="position:absolute;left:1943;top:14529;width:2;height:924" coordorigin="1943,14529" coordsize="0,924" path="m1943,15453l1943,14529e" filled="f" stroked="t" strokeweight=".694786pt" strokecolor="#444444">
                <v:path arrowok="t"/>
              </v:shape>
            </v:group>
            <v:group style="position:absolute;left:607;top:16131;width:894;height:2" coordorigin="607,16131" coordsize="894,2">
              <v:shape style="position:absolute;left:607;top:16131;width:894;height:2" coordorigin="607,16131" coordsize="894,0" path="m607,16131l1501,16131e" filled="f" stroked="t" strokeweight=".694786pt" strokecolor="#5B5B5B">
                <v:path arrowok="t"/>
              </v:shape>
            </v:group>
            <v:group style="position:absolute;left:1390;top:15123;width:2;height:1018" coordorigin="1390,15123" coordsize="2,1018">
              <v:shape style="position:absolute;left:1390;top:15123;width:2;height:1018" coordorigin="1390,15123" coordsize="0,1018" path="m1390,16141l1390,15123e" filled="f" stroked="t" strokeweight=".694786pt" strokecolor="#4F4F4F">
                <v:path arrowok="t"/>
              </v:shape>
            </v:group>
            <v:group style="position:absolute;left:1899;top:16127;width:695;height:2" coordorigin="1899,16127" coordsize="695,2">
              <v:shape style="position:absolute;left:1899;top:16127;width:695;height:2" coordorigin="1899,16127" coordsize="695,0" path="m1899,16127l2594,16127e" filled="f" stroked="t" strokeweight=".694786pt" strokecolor="#646464">
                <v:path arrowok="t"/>
              </v:shape>
            </v:group>
            <v:group style="position:absolute;left:3539;top:16127;width:139;height:2" coordorigin="3539,16127" coordsize="139,2">
              <v:shape style="position:absolute;left:3539;top:16127;width:139;height:2" coordorigin="3539,16127" coordsize="139,0" path="m3539,16127l3678,16127e" filled="f" stroked="t" strokeweight=".463191pt" strokecolor="#444444">
                <v:path arrowok="t"/>
              </v:shape>
            </v:group>
            <v:group style="position:absolute;left:3784;top:16124;width:195;height:2" coordorigin="3784,16124" coordsize="195,2">
              <v:shape style="position:absolute;left:3784;top:16124;width:195;height:2" coordorigin="3784,16124" coordsize="195,0" path="m3784,16124l3979,16124e" filled="f" stroked="t" strokeweight=".463191pt" strokecolor="#4B4B4B">
                <v:path arrowok="t"/>
              </v:shape>
            </v:group>
            <v:group style="position:absolute;left:1343;top:16122;width:9514;height:2" coordorigin="1343,16122" coordsize="9514,2">
              <v:shape style="position:absolute;left:1343;top:16122;width:9514;height:2" coordorigin="1343,16122" coordsize="9514,0" path="m1343,16122l10857,16122e" filled="f" stroked="t" strokeweight=".694786pt" strokecolor="#676767">
                <v:path arrowok="t"/>
              </v:shape>
            </v:group>
            <v:group style="position:absolute;left:10593;top:16110;width:903;height:2" coordorigin="10593,16110" coordsize="903,2">
              <v:shape style="position:absolute;left:10593;top:16110;width:903;height:2" coordorigin="10593,16110" coordsize="903,0" path="m10593,16110l11496,16110e" filled="f" stroked="t" strokeweight=".694786pt" strokecolor="#777777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28"/>
          <w:szCs w:val="28"/>
          <w:color w:val="363636"/>
          <w:spacing w:val="0"/>
          <w:w w:val="52"/>
          <w:position w:val="7"/>
        </w:rPr>
        <w:t>:ı::</w:t>
      </w:r>
      <w:r>
        <w:rPr>
          <w:rFonts w:ascii="Times New Roman" w:hAnsi="Times New Roman" w:cs="Times New Roman" w:eastAsia="Times New Roman"/>
          <w:sz w:val="28"/>
          <w:szCs w:val="28"/>
          <w:color w:val="363636"/>
          <w:spacing w:val="0"/>
          <w:w w:val="100"/>
          <w:position w:val="7"/>
        </w:rPr>
        <w:tab/>
      </w:r>
      <w:r>
        <w:rPr>
          <w:rFonts w:ascii="Times New Roman" w:hAnsi="Times New Roman" w:cs="Times New Roman" w:eastAsia="Times New Roman"/>
          <w:sz w:val="28"/>
          <w:szCs w:val="28"/>
          <w:color w:val="363636"/>
          <w:spacing w:val="0"/>
          <w:w w:val="100"/>
          <w:position w:val="7"/>
        </w:rPr>
      </w:r>
      <w:r>
        <w:rPr>
          <w:rFonts w:ascii="Times New Roman" w:hAnsi="Times New Roman" w:cs="Times New Roman" w:eastAsia="Times New Roman"/>
          <w:sz w:val="28"/>
          <w:szCs w:val="28"/>
          <w:color w:val="4D4D4D"/>
          <w:spacing w:val="0"/>
          <w:w w:val="71"/>
          <w:position w:val="1"/>
        </w:rPr>
        <w:t>ltf;iWMerkez</w:t>
      </w:r>
      <w:r>
        <w:rPr>
          <w:rFonts w:ascii="Times New Roman" w:hAnsi="Times New Roman" w:cs="Times New Roman" w:eastAsia="Times New Roman"/>
          <w:sz w:val="28"/>
          <w:szCs w:val="28"/>
          <w:color w:val="4D4D4D"/>
          <w:spacing w:val="3"/>
          <w:w w:val="71"/>
          <w:position w:val="1"/>
        </w:rPr>
        <w:t> </w:t>
      </w:r>
      <w:r>
        <w:rPr>
          <w:rFonts w:ascii="Arial" w:hAnsi="Arial" w:cs="Arial" w:eastAsia="Arial"/>
          <w:sz w:val="23"/>
          <w:szCs w:val="23"/>
          <w:color w:val="626464"/>
          <w:spacing w:val="0"/>
          <w:w w:val="71"/>
          <w:position w:val="1"/>
        </w:rPr>
        <w:t>Bö</w:t>
      </w:r>
      <w:r>
        <w:rPr>
          <w:rFonts w:ascii="Arial" w:hAnsi="Arial" w:cs="Arial" w:eastAsia="Arial"/>
          <w:sz w:val="23"/>
          <w:szCs w:val="23"/>
          <w:color w:val="626464"/>
          <w:spacing w:val="0"/>
          <w:w w:val="71"/>
          <w:position w:val="1"/>
        </w:rPr>
        <w:t>  </w:t>
      </w:r>
      <w:r>
        <w:rPr>
          <w:rFonts w:ascii="Arial" w:hAnsi="Arial" w:cs="Arial" w:eastAsia="Arial"/>
          <w:sz w:val="23"/>
          <w:szCs w:val="23"/>
          <w:color w:val="626464"/>
          <w:spacing w:val="9"/>
          <w:w w:val="71"/>
          <w:position w:val="1"/>
        </w:rPr>
        <w:t> </w:t>
      </w:r>
      <w:r>
        <w:rPr>
          <w:rFonts w:ascii="Arial" w:hAnsi="Arial" w:cs="Arial" w:eastAsia="Arial"/>
          <w:sz w:val="22"/>
          <w:szCs w:val="22"/>
          <w:color w:val="626464"/>
          <w:spacing w:val="0"/>
          <w:w w:val="71"/>
          <w:position w:val="0"/>
        </w:rPr>
        <w:t>e</w:t>
      </w:r>
      <w:r>
        <w:rPr>
          <w:rFonts w:ascii="Arial" w:hAnsi="Arial" w:cs="Arial" w:eastAsia="Arial"/>
          <w:sz w:val="22"/>
          <w:szCs w:val="22"/>
          <w:color w:val="626464"/>
          <w:spacing w:val="4"/>
          <w:w w:val="71"/>
          <w:position w:val="0"/>
        </w:rPr>
        <w:t> </w:t>
      </w:r>
      <w:r>
        <w:rPr>
          <w:rFonts w:ascii="Arial" w:hAnsi="Arial" w:cs="Arial" w:eastAsia="Arial"/>
          <w:sz w:val="22"/>
          <w:szCs w:val="22"/>
          <w:color w:val="363636"/>
          <w:spacing w:val="0"/>
          <w:w w:val="81"/>
          <w:position w:val="0"/>
        </w:rPr>
        <w:t>Amiri</w:t>
      </w:r>
      <w:r>
        <w:rPr>
          <w:rFonts w:ascii="Arial" w:hAnsi="Arial" w:cs="Arial" w:eastAsia="Arial"/>
          <w:sz w:val="22"/>
          <w:szCs w:val="22"/>
          <w:color w:val="000000"/>
          <w:spacing w:val="0"/>
          <w:w w:val="100"/>
          <w:position w:val="0"/>
        </w:rPr>
      </w:r>
    </w:p>
    <w:p>
      <w:pPr>
        <w:spacing w:before="0" w:after="0" w:line="59" w:lineRule="exact"/>
        <w:ind w:left="3048" w:right="-20"/>
        <w:jc w:val="left"/>
        <w:rPr>
          <w:rFonts w:ascii="Times New Roman" w:hAnsi="Times New Roman" w:cs="Times New Roman" w:eastAsia="Times New Roman"/>
          <w:sz w:val="33"/>
          <w:szCs w:val="33"/>
        </w:rPr>
      </w:pPr>
      <w:rPr/>
      <w:r>
        <w:rPr/>
        <w:br w:type="column"/>
      </w:r>
      <w:r>
        <w:rPr>
          <w:rFonts w:ascii="Arial" w:hAnsi="Arial" w:cs="Arial" w:eastAsia="Arial"/>
          <w:sz w:val="31"/>
          <w:szCs w:val="31"/>
          <w:color w:val="626464"/>
          <w:spacing w:val="-1"/>
          <w:w w:val="83"/>
          <w:position w:val="6"/>
        </w:rPr>
        <w:t>-</w:t>
      </w:r>
      <w:r>
        <w:rPr>
          <w:rFonts w:ascii="Arial" w:hAnsi="Arial" w:cs="Arial" w:eastAsia="Arial"/>
          <w:sz w:val="31"/>
          <w:szCs w:val="31"/>
          <w:color w:val="909090"/>
          <w:spacing w:val="-1"/>
          <w:w w:val="73"/>
          <w:position w:val="6"/>
        </w:rPr>
      </w:r>
      <w:r>
        <w:rPr>
          <w:rFonts w:ascii="Arial" w:hAnsi="Arial" w:cs="Arial" w:eastAsia="Arial"/>
          <w:sz w:val="31"/>
          <w:szCs w:val="31"/>
          <w:color w:val="909090"/>
          <w:spacing w:val="-2"/>
          <w:w w:val="73"/>
          <w:emboss/>
          <w:position w:val="6"/>
        </w:rPr>
        <w:t>'</w:t>
      </w:r>
      <w:r>
        <w:rPr>
          <w:rFonts w:ascii="Arial" w:hAnsi="Arial" w:cs="Arial" w:eastAsia="Arial"/>
          <w:sz w:val="31"/>
          <w:szCs w:val="31"/>
          <w:color w:val="909090"/>
          <w:spacing w:val="-2"/>
          <w:w w:val="73"/>
          <w:emboss/>
          <w:position w:val="6"/>
        </w:rPr>
      </w:r>
      <w:r>
        <w:rPr>
          <w:rFonts w:ascii="Arial" w:hAnsi="Arial" w:cs="Arial" w:eastAsia="Arial"/>
          <w:sz w:val="31"/>
          <w:szCs w:val="31"/>
          <w:color w:val="909090"/>
          <w:spacing w:val="-2"/>
          <w:w w:val="73"/>
          <w:position w:val="6"/>
        </w:rPr>
      </w:r>
      <w:r>
        <w:rPr>
          <w:rFonts w:ascii="Arial" w:hAnsi="Arial" w:cs="Arial" w:eastAsia="Arial"/>
          <w:sz w:val="31"/>
          <w:szCs w:val="31"/>
          <w:color w:val="909090"/>
          <w:spacing w:val="-2"/>
          <w:w w:val="73"/>
          <w:position w:val="6"/>
        </w:rPr>
      </w:r>
      <w:r>
        <w:rPr>
          <w:rFonts w:ascii="Arial" w:hAnsi="Arial" w:cs="Arial" w:eastAsia="Arial"/>
          <w:sz w:val="31"/>
          <w:szCs w:val="31"/>
          <w:color w:val="A5A5A7"/>
          <w:spacing w:val="-107"/>
          <w:w w:val="90"/>
          <w:position w:val="6"/>
        </w:rPr>
        <w:t>"</w:t>
      </w:r>
      <w:r>
        <w:rPr>
          <w:rFonts w:ascii="Arial" w:hAnsi="Arial" w:cs="Arial" w:eastAsia="Arial"/>
          <w:sz w:val="31"/>
          <w:szCs w:val="31"/>
          <w:color w:val="909090"/>
          <w:spacing w:val="0"/>
          <w:w w:val="74"/>
          <w:position w:val="6"/>
        </w:rPr>
        <w:t>i</w:t>
      </w:r>
      <w:r>
        <w:rPr>
          <w:rFonts w:ascii="Arial" w:hAnsi="Arial" w:cs="Arial" w:eastAsia="Arial"/>
          <w:sz w:val="31"/>
          <w:szCs w:val="31"/>
          <w:color w:val="909090"/>
          <w:spacing w:val="-16"/>
          <w:w w:val="73"/>
          <w:position w:val="6"/>
        </w:rPr>
        <w:t>t</w:t>
      </w:r>
      <w:r>
        <w:rPr>
          <w:rFonts w:ascii="Arial" w:hAnsi="Arial" w:cs="Arial" w:eastAsia="Arial"/>
          <w:sz w:val="31"/>
          <w:szCs w:val="31"/>
          <w:color w:val="909090"/>
          <w:spacing w:val="-34"/>
          <w:w w:val="74"/>
          <w:position w:val="6"/>
        </w:rPr>
        <w:t>i</w:t>
      </w:r>
      <w:r>
        <w:rPr>
          <w:rFonts w:ascii="Times New Roman" w:hAnsi="Times New Roman" w:cs="Times New Roman" w:eastAsia="Times New Roman"/>
          <w:sz w:val="33"/>
          <w:szCs w:val="33"/>
          <w:color w:val="626464"/>
          <w:spacing w:val="-59"/>
          <w:w w:val="64"/>
          <w:i/>
          <w:position w:val="6"/>
        </w:rPr>
        <w:t>)</w:t>
      </w:r>
      <w:r>
        <w:rPr>
          <w:rFonts w:ascii="Arial" w:hAnsi="Arial" w:cs="Arial" w:eastAsia="Arial"/>
          <w:sz w:val="31"/>
          <w:szCs w:val="31"/>
          <w:color w:val="909090"/>
          <w:spacing w:val="-20"/>
          <w:w w:val="73"/>
          <w:position w:val="6"/>
        </w:rPr>
        <w:t>,</w:t>
      </w:r>
      <w:r>
        <w:rPr>
          <w:rFonts w:ascii="Times New Roman" w:hAnsi="Times New Roman" w:cs="Times New Roman" w:eastAsia="Times New Roman"/>
          <w:sz w:val="33"/>
          <w:szCs w:val="33"/>
          <w:color w:val="626464"/>
          <w:spacing w:val="0"/>
          <w:w w:val="63"/>
          <w:i/>
          <w:position w:val="6"/>
        </w:rPr>
        <w:t>Ar</w:t>
      </w:r>
      <w:r>
        <w:rPr>
          <w:rFonts w:ascii="Times New Roman" w:hAnsi="Times New Roman" w:cs="Times New Roman" w:eastAsia="Times New Roman"/>
          <w:sz w:val="33"/>
          <w:szCs w:val="33"/>
          <w:color w:val="626464"/>
          <w:spacing w:val="-30"/>
          <w:w w:val="100"/>
          <w:i/>
          <w:position w:val="6"/>
        </w:rPr>
        <w:t> </w:t>
      </w:r>
      <w:r>
        <w:rPr>
          <w:rFonts w:ascii="Times New Roman" w:hAnsi="Times New Roman" w:cs="Times New Roman" w:eastAsia="Times New Roman"/>
          <w:sz w:val="33"/>
          <w:szCs w:val="33"/>
          <w:color w:val="626464"/>
          <w:spacing w:val="-12"/>
          <w:w w:val="64"/>
          <w:i/>
          <w:position w:val="6"/>
        </w:rPr>
        <w:t>a</w:t>
      </w:r>
      <w:r>
        <w:rPr>
          <w:rFonts w:ascii="Times New Roman" w:hAnsi="Times New Roman" w:cs="Times New Roman" w:eastAsia="Times New Roman"/>
          <w:sz w:val="33"/>
          <w:szCs w:val="33"/>
          <w:color w:val="626464"/>
          <w:spacing w:val="0"/>
          <w:w w:val="64"/>
          <w:i/>
          <w:position w:val="6"/>
        </w:rPr>
        <w:t>o</w:t>
      </w:r>
      <w:r>
        <w:rPr>
          <w:rFonts w:ascii="Times New Roman" w:hAnsi="Times New Roman" w:cs="Times New Roman" w:eastAsia="Times New Roman"/>
          <w:sz w:val="33"/>
          <w:szCs w:val="33"/>
          <w:color w:val="626464"/>
          <w:spacing w:val="-3"/>
          <w:w w:val="63"/>
          <w:i/>
          <w:position w:val="6"/>
        </w:rPr>
        <w:t>i</w:t>
      </w:r>
      <w:r>
        <w:rPr>
          <w:rFonts w:ascii="Times New Roman" w:hAnsi="Times New Roman" w:cs="Times New Roman" w:eastAsia="Times New Roman"/>
          <w:sz w:val="33"/>
          <w:szCs w:val="33"/>
          <w:color w:val="626464"/>
          <w:spacing w:val="-16"/>
          <w:w w:val="64"/>
          <w:i/>
          <w:position w:val="6"/>
        </w:rPr>
        <w:t>!</w:t>
      </w:r>
      <w:r>
        <w:rPr>
          <w:rFonts w:ascii="Times New Roman" w:hAnsi="Times New Roman" w:cs="Times New Roman" w:eastAsia="Times New Roman"/>
          <w:sz w:val="33"/>
          <w:szCs w:val="33"/>
          <w:color w:val="626464"/>
          <w:spacing w:val="-45"/>
          <w:w w:val="63"/>
          <w:i/>
          <w:position w:val="6"/>
        </w:rPr>
        <w:t>J</w:t>
      </w:r>
      <w:r>
        <w:rPr>
          <w:rFonts w:ascii="Times New Roman" w:hAnsi="Times New Roman" w:cs="Times New Roman" w:eastAsia="Times New Roman"/>
          <w:sz w:val="33"/>
          <w:szCs w:val="33"/>
          <w:color w:val="626464"/>
          <w:spacing w:val="0"/>
          <w:w w:val="63"/>
          <w:i/>
          <w:position w:val="6"/>
        </w:rPr>
        <w:t>j.</w:t>
      </w:r>
      <w:r>
        <w:rPr>
          <w:rFonts w:ascii="Times New Roman" w:hAnsi="Times New Roman" w:cs="Times New Roman" w:eastAsia="Times New Roman"/>
          <w:sz w:val="33"/>
          <w:szCs w:val="33"/>
          <w:color w:val="000000"/>
          <w:spacing w:val="0"/>
          <w:w w:val="100"/>
          <w:position w:val="0"/>
        </w:rPr>
      </w:r>
    </w:p>
    <w:p>
      <w:pPr>
        <w:spacing w:before="0" w:after="0" w:line="192" w:lineRule="exact"/>
        <w:ind w:left="3311" w:right="1276"/>
        <w:jc w:val="center"/>
        <w:tabs>
          <w:tab w:pos="3660" w:val="left"/>
          <w:tab w:pos="440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40.725922pt;margin-top:3.164023pt;width:73.786876pt;height:13.5pt;mso-position-horizontal-relative:page;mso-position-vertical-relative:paragraph;z-index:-15143" type="#_x0000_t202" filled="f" stroked="f">
            <v:textbox inset="0,0,0,0">
              <w:txbxContent>
                <w:p>
                  <w:pPr>
                    <w:spacing w:before="0" w:after="0" w:line="270" w:lineRule="exact"/>
                    <w:ind w:right="-80"/>
                    <w:jc w:val="left"/>
                    <w:tabs>
                      <w:tab w:pos="520" w:val="left"/>
                      <w:tab w:pos="1120" w:val="left"/>
                    </w:tabs>
                    <w:rPr>
                      <w:rFonts w:ascii="Arial" w:hAnsi="Arial" w:cs="Arial" w:eastAsia="Arial"/>
                      <w:sz w:val="27"/>
                      <w:szCs w:val="27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1"/>
                      <w:szCs w:val="11"/>
                      <w:color w:val="A5A5A7"/>
                      <w:spacing w:val="0"/>
                      <w:w w:val="190"/>
                    </w:rPr>
                    <w:t>"</w:t>
                  </w:r>
                  <w:r>
                    <w:rPr>
                      <w:rFonts w:ascii="Times New Roman" w:hAnsi="Times New Roman" w:cs="Times New Roman" w:eastAsia="Times New Roman"/>
                      <w:sz w:val="11"/>
                      <w:szCs w:val="11"/>
                      <w:color w:val="A5A5A7"/>
                      <w:spacing w:val="0"/>
                      <w:w w:val="190"/>
                    </w:rPr>
                    <w:t>\</w:t>
                  </w:r>
                  <w:r>
                    <w:rPr>
                      <w:rFonts w:ascii="Times New Roman" w:hAnsi="Times New Roman" w:cs="Times New Roman" w:eastAsia="Times New Roman"/>
                      <w:sz w:val="11"/>
                      <w:szCs w:val="11"/>
                      <w:color w:val="626464"/>
                      <w:spacing w:val="0"/>
                      <w:w w:val="190"/>
                    </w:rPr>
                    <w:t>.</w:t>
                  </w:r>
                  <w:r>
                    <w:rPr>
                      <w:rFonts w:ascii="Times New Roman" w:hAnsi="Times New Roman" w:cs="Times New Roman" w:eastAsia="Times New Roman"/>
                      <w:sz w:val="11"/>
                      <w:szCs w:val="11"/>
                      <w:color w:val="626464"/>
                      <w:spacing w:val="-36"/>
                      <w:w w:val="190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1"/>
                      <w:szCs w:val="11"/>
                      <w:color w:val="626464"/>
                      <w:spacing w:val="0"/>
                      <w:w w:val="100"/>
                    </w:rPr>
                    <w:tab/>
                  </w:r>
                  <w:r>
                    <w:rPr>
                      <w:rFonts w:ascii="Times New Roman" w:hAnsi="Times New Roman" w:cs="Times New Roman" w:eastAsia="Times New Roman"/>
                      <w:sz w:val="11"/>
                      <w:szCs w:val="11"/>
                      <w:color w:val="626464"/>
                      <w:spacing w:val="0"/>
                      <w:w w:val="100"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11"/>
                      <w:szCs w:val="11"/>
                      <w:color w:val="363636"/>
                      <w:spacing w:val="0"/>
                      <w:w w:val="190"/>
                    </w:rPr>
                    <w:t>'j</w:t>
                  </w:r>
                  <w:r>
                    <w:rPr>
                      <w:rFonts w:ascii="Times New Roman" w:hAnsi="Times New Roman" w:cs="Times New Roman" w:eastAsia="Times New Roman"/>
                      <w:sz w:val="11"/>
                      <w:szCs w:val="11"/>
                      <w:color w:val="363636"/>
                      <w:spacing w:val="-14"/>
                      <w:w w:val="190"/>
                    </w:rPr>
                    <w:t> </w:t>
                  </w:r>
                  <w:r>
                    <w:rPr>
                      <w:rFonts w:ascii="Arial" w:hAnsi="Arial" w:cs="Arial" w:eastAsia="Arial"/>
                      <w:sz w:val="7"/>
                      <w:szCs w:val="7"/>
                      <w:color w:val="363636"/>
                      <w:spacing w:val="0"/>
                      <w:w w:val="143"/>
                      <w:i/>
                    </w:rPr>
                    <w:t>.!</w:t>
                  </w:r>
                  <w:r>
                    <w:rPr>
                      <w:rFonts w:ascii="Arial" w:hAnsi="Arial" w:cs="Arial" w:eastAsia="Arial"/>
                      <w:sz w:val="7"/>
                      <w:szCs w:val="7"/>
                      <w:color w:val="363636"/>
                      <w:spacing w:val="0"/>
                      <w:w w:val="143"/>
                      <w:i/>
                    </w:rPr>
                    <w:t> </w:t>
                  </w:r>
                  <w:r>
                    <w:rPr>
                      <w:rFonts w:ascii="Arial" w:hAnsi="Arial" w:cs="Arial" w:eastAsia="Arial"/>
                      <w:sz w:val="7"/>
                      <w:szCs w:val="7"/>
                      <w:color w:val="363636"/>
                      <w:spacing w:val="27"/>
                      <w:w w:val="143"/>
                      <w:i/>
                    </w:rPr>
                    <w:t> </w:t>
                  </w:r>
                  <w:r>
                    <w:rPr>
                      <w:rFonts w:ascii="Arial" w:hAnsi="Arial" w:cs="Arial" w:eastAsia="Arial"/>
                      <w:sz w:val="7"/>
                      <w:szCs w:val="7"/>
                      <w:color w:val="363636"/>
                      <w:spacing w:val="0"/>
                      <w:w w:val="143"/>
                    </w:rPr>
                    <w:t>•</w:t>
                  </w:r>
                  <w:r>
                    <w:rPr>
                      <w:rFonts w:ascii="Arial" w:hAnsi="Arial" w:cs="Arial" w:eastAsia="Arial"/>
                      <w:sz w:val="7"/>
                      <w:szCs w:val="7"/>
                      <w:color w:val="363636"/>
                      <w:spacing w:val="-24"/>
                      <w:w w:val="143"/>
                    </w:rPr>
                    <w:t> </w:t>
                  </w:r>
                  <w:r>
                    <w:rPr>
                      <w:rFonts w:ascii="Arial" w:hAnsi="Arial" w:cs="Arial" w:eastAsia="Arial"/>
                      <w:sz w:val="7"/>
                      <w:szCs w:val="7"/>
                      <w:color w:val="363636"/>
                      <w:spacing w:val="0"/>
                      <w:w w:val="100"/>
                    </w:rPr>
                    <w:tab/>
                  </w:r>
                  <w:r>
                    <w:rPr>
                      <w:rFonts w:ascii="Arial" w:hAnsi="Arial" w:cs="Arial" w:eastAsia="Arial"/>
                      <w:sz w:val="7"/>
                      <w:szCs w:val="7"/>
                      <w:color w:val="363636"/>
                      <w:spacing w:val="0"/>
                      <w:w w:val="100"/>
                    </w:rPr>
                  </w:r>
                  <w:r>
                    <w:rPr>
                      <w:rFonts w:ascii="Arial" w:hAnsi="Arial" w:cs="Arial" w:eastAsia="Arial"/>
                      <w:sz w:val="27"/>
                      <w:szCs w:val="27"/>
                      <w:color w:val="BABABA"/>
                      <w:spacing w:val="-26"/>
                      <w:w w:val="70"/>
                      <w:i/>
                    </w:rPr>
                    <w:t>.</w:t>
                  </w:r>
                  <w:r>
                    <w:rPr>
                      <w:rFonts w:ascii="Arial" w:hAnsi="Arial" w:cs="Arial" w:eastAsia="Arial"/>
                      <w:sz w:val="27"/>
                      <w:szCs w:val="27"/>
                      <w:color w:val="747579"/>
                      <w:spacing w:val="0"/>
                      <w:w w:val="50"/>
                      <w:i/>
                    </w:rPr>
                    <w:t>:::,...r</w:t>
                  </w:r>
                  <w:r>
                    <w:rPr>
                      <w:rFonts w:ascii="Arial" w:hAnsi="Arial" w:cs="Arial" w:eastAsia="Arial"/>
                      <w:sz w:val="27"/>
                      <w:szCs w:val="27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2"/>
          <w:szCs w:val="12"/>
          <w:color w:val="363636"/>
          <w:spacing w:val="0"/>
          <w:w w:val="100"/>
        </w:rPr>
        <w:t>•"'</w:t>
      </w:r>
      <w:r>
        <w:rPr>
          <w:rFonts w:ascii="Arial" w:hAnsi="Arial" w:cs="Arial" w:eastAsia="Arial"/>
          <w:sz w:val="12"/>
          <w:szCs w:val="12"/>
          <w:color w:val="363636"/>
          <w:spacing w:val="-12"/>
          <w:w w:val="100"/>
        </w:rPr>
        <w:t> </w:t>
      </w:r>
      <w:r>
        <w:rPr>
          <w:rFonts w:ascii="Arial" w:hAnsi="Arial" w:cs="Arial" w:eastAsia="Arial"/>
          <w:sz w:val="12"/>
          <w:szCs w:val="12"/>
          <w:color w:val="363636"/>
          <w:spacing w:val="0"/>
          <w:w w:val="100"/>
        </w:rPr>
        <w:tab/>
      </w:r>
      <w:r>
        <w:rPr>
          <w:rFonts w:ascii="Arial" w:hAnsi="Arial" w:cs="Arial" w:eastAsia="Arial"/>
          <w:sz w:val="12"/>
          <w:szCs w:val="12"/>
          <w:color w:val="363636"/>
          <w:spacing w:val="0"/>
          <w:w w:val="100"/>
        </w:rPr>
      </w:r>
      <w:r>
        <w:rPr>
          <w:rFonts w:ascii="Arial" w:hAnsi="Arial" w:cs="Arial" w:eastAsia="Arial"/>
          <w:sz w:val="12"/>
          <w:szCs w:val="12"/>
          <w:color w:val="363636"/>
          <w:spacing w:val="1"/>
          <w:w w:val="58"/>
          <w:i/>
        </w:rPr>
        <w:t>·</w:t>
      </w:r>
      <w:r>
        <w:rPr>
          <w:rFonts w:ascii="Arial" w:hAnsi="Arial" w:cs="Arial" w:eastAsia="Arial"/>
          <w:sz w:val="12"/>
          <w:szCs w:val="12"/>
          <w:color w:val="626464"/>
          <w:spacing w:val="0"/>
          <w:w w:val="58"/>
          <w:i/>
        </w:rPr>
        <w:t>.f</w:t>
      </w:r>
      <w:r>
        <w:rPr>
          <w:rFonts w:ascii="Arial" w:hAnsi="Arial" w:cs="Arial" w:eastAsia="Arial"/>
          <w:sz w:val="12"/>
          <w:szCs w:val="12"/>
          <w:color w:val="626464"/>
          <w:spacing w:val="0"/>
          <w:w w:val="58"/>
          <w:i/>
        </w:rPr>
        <w:t> </w:t>
      </w:r>
      <w:r>
        <w:rPr>
          <w:rFonts w:ascii="Arial" w:hAnsi="Arial" w:cs="Arial" w:eastAsia="Arial"/>
          <w:sz w:val="12"/>
          <w:szCs w:val="12"/>
          <w:color w:val="626464"/>
          <w:spacing w:val="11"/>
          <w:w w:val="58"/>
          <w:i/>
        </w:rPr>
        <w:t> </w:t>
      </w:r>
      <w:r>
        <w:rPr>
          <w:rFonts w:ascii="Arial" w:hAnsi="Arial" w:cs="Arial" w:eastAsia="Arial"/>
          <w:sz w:val="12"/>
          <w:szCs w:val="12"/>
          <w:color w:val="363636"/>
          <w:spacing w:val="0"/>
          <w:w w:val="100"/>
        </w:rPr>
        <w:t>-)</w:t>
      </w:r>
      <w:r>
        <w:rPr>
          <w:rFonts w:ascii="Arial" w:hAnsi="Arial" w:cs="Arial" w:eastAsia="Arial"/>
          <w:sz w:val="12"/>
          <w:szCs w:val="12"/>
          <w:color w:val="363636"/>
          <w:spacing w:val="3"/>
          <w:w w:val="100"/>
        </w:rPr>
        <w:t> </w:t>
      </w:r>
      <w:r>
        <w:rPr>
          <w:rFonts w:ascii="Arial" w:hAnsi="Arial" w:cs="Arial" w:eastAsia="Arial"/>
          <w:sz w:val="12"/>
          <w:szCs w:val="12"/>
          <w:color w:val="363636"/>
          <w:spacing w:val="0"/>
          <w:w w:val="100"/>
        </w:rPr>
        <w:t>-</w:t>
      </w:r>
      <w:r>
        <w:rPr>
          <w:rFonts w:ascii="Arial" w:hAnsi="Arial" w:cs="Arial" w:eastAsia="Arial"/>
          <w:sz w:val="12"/>
          <w:szCs w:val="12"/>
          <w:color w:val="363636"/>
          <w:spacing w:val="0"/>
          <w:w w:val="100"/>
        </w:rPr>
        <w:t>    </w:t>
      </w:r>
      <w:r>
        <w:rPr>
          <w:rFonts w:ascii="Arial" w:hAnsi="Arial" w:cs="Arial" w:eastAsia="Arial"/>
          <w:sz w:val="12"/>
          <w:szCs w:val="12"/>
          <w:color w:val="363636"/>
          <w:spacing w:val="19"/>
          <w:w w:val="100"/>
        </w:rPr>
        <w:t> </w:t>
      </w:r>
      <w:r>
        <w:rPr>
          <w:rFonts w:ascii="Arial" w:hAnsi="Arial" w:cs="Arial" w:eastAsia="Arial"/>
          <w:sz w:val="12"/>
          <w:szCs w:val="12"/>
          <w:color w:val="A5A5A7"/>
          <w:spacing w:val="0"/>
          <w:w w:val="56"/>
        </w:rPr>
        <w:t>...</w:t>
      </w:r>
      <w:r>
        <w:rPr>
          <w:rFonts w:ascii="Arial" w:hAnsi="Arial" w:cs="Arial" w:eastAsia="Arial"/>
          <w:sz w:val="12"/>
          <w:szCs w:val="12"/>
          <w:color w:val="A5A5A7"/>
          <w:spacing w:val="-17"/>
          <w:w w:val="56"/>
        </w:rPr>
        <w:t> </w:t>
      </w:r>
      <w:r>
        <w:rPr>
          <w:rFonts w:ascii="Arial" w:hAnsi="Arial" w:cs="Arial" w:eastAsia="Arial"/>
          <w:sz w:val="12"/>
          <w:szCs w:val="12"/>
          <w:color w:val="A5A5A7"/>
          <w:spacing w:val="0"/>
          <w:w w:val="100"/>
        </w:rPr>
        <w:tab/>
      </w:r>
      <w:r>
        <w:rPr>
          <w:rFonts w:ascii="Arial" w:hAnsi="Arial" w:cs="Arial" w:eastAsia="Arial"/>
          <w:sz w:val="12"/>
          <w:szCs w:val="12"/>
          <w:color w:val="A5A5A7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56"/>
          <w:i/>
        </w:rPr>
        <w:t>,.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56"/>
          <w:i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5"/>
          <w:w w:val="56"/>
          <w:i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626464"/>
          <w:spacing w:val="0"/>
          <w:w w:val="208"/>
          <w:i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0" w:after="0" w:line="229" w:lineRule="exact"/>
        <w:ind w:left="3344" w:right="1425"/>
        <w:jc w:val="center"/>
        <w:tabs>
          <w:tab w:pos="3900" w:val="left"/>
        </w:tabs>
        <w:rPr>
          <w:rFonts w:ascii="Arial" w:hAnsi="Arial" w:cs="Arial" w:eastAsia="Arial"/>
          <w:sz w:val="23"/>
          <w:szCs w:val="23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81.156738pt;margin-top:6.304285pt;width:22.923501pt;height:9.5pt;mso-position-horizontal-relative:page;mso-position-vertical-relative:paragraph;z-index:-15144" type="#_x0000_t202" filled="f" stroked="f">
            <v:textbox inset="0,0,0,0">
              <w:txbxContent>
                <w:p>
                  <w:pPr>
                    <w:spacing w:before="0" w:after="0" w:line="190" w:lineRule="exact"/>
                    <w:ind w:right="-69"/>
                    <w:jc w:val="left"/>
                    <w:rPr>
                      <w:rFonts w:ascii="Times New Roman" w:hAnsi="Times New Roman" w:cs="Times New Roman" w:eastAsia="Times New Roman"/>
                      <w:sz w:val="19"/>
                      <w:szCs w:val="19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363636"/>
                      <w:spacing w:val="0"/>
                      <w:w w:val="100"/>
                    </w:rPr>
                    <w:t>İtf.Eri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23"/>
          <w:szCs w:val="23"/>
          <w:color w:val="A5A5A7"/>
          <w:spacing w:val="-10"/>
          <w:w w:val="50"/>
          <w:position w:val="-1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A5A5A7"/>
          <w:spacing w:val="0"/>
          <w:w w:val="50"/>
          <w:position w:val="-1"/>
        </w:rPr>
        <w:t>..,_</w:t>
      </w:r>
      <w:r>
        <w:rPr>
          <w:rFonts w:ascii="Times New Roman" w:hAnsi="Times New Roman" w:cs="Times New Roman" w:eastAsia="Times New Roman"/>
          <w:sz w:val="17"/>
          <w:szCs w:val="17"/>
          <w:color w:val="A5A5A7"/>
          <w:spacing w:val="-19"/>
          <w:w w:val="5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A5A5A7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A5A5A7"/>
          <w:spacing w:val="0"/>
          <w:w w:val="100"/>
          <w:position w:val="-1"/>
        </w:rPr>
      </w:r>
      <w:r>
        <w:rPr>
          <w:rFonts w:ascii="Arial" w:hAnsi="Arial" w:cs="Arial" w:eastAsia="Arial"/>
          <w:sz w:val="6"/>
          <w:szCs w:val="6"/>
          <w:color w:val="363636"/>
          <w:spacing w:val="0"/>
          <w:w w:val="318"/>
          <w:position w:val="-1"/>
        </w:rPr>
        <w:t>\</w:t>
      </w:r>
      <w:r>
        <w:rPr>
          <w:rFonts w:ascii="Arial" w:hAnsi="Arial" w:cs="Arial" w:eastAsia="Arial"/>
          <w:sz w:val="6"/>
          <w:szCs w:val="6"/>
          <w:color w:val="363636"/>
          <w:spacing w:val="-12"/>
          <w:w w:val="100"/>
          <w:position w:val="-1"/>
        </w:rPr>
        <w:t> </w:t>
      </w:r>
      <w:r>
        <w:rPr>
          <w:rFonts w:ascii="Arial" w:hAnsi="Arial" w:cs="Arial" w:eastAsia="Arial"/>
          <w:sz w:val="6"/>
          <w:szCs w:val="6"/>
          <w:color w:val="363636"/>
          <w:spacing w:val="0"/>
          <w:w w:val="289"/>
          <w:position w:val="-1"/>
        </w:rPr>
        <w:t>,</w:t>
      </w:r>
      <w:r>
        <w:rPr>
          <w:rFonts w:ascii="Arial" w:hAnsi="Arial" w:cs="Arial" w:eastAsia="Arial"/>
          <w:sz w:val="6"/>
          <w:szCs w:val="6"/>
          <w:color w:val="363636"/>
          <w:spacing w:val="-32"/>
          <w:w w:val="289"/>
          <w:position w:val="-1"/>
        </w:rPr>
        <w:t> </w:t>
      </w:r>
      <w:r>
        <w:rPr>
          <w:rFonts w:ascii="Arial" w:hAnsi="Arial" w:cs="Arial" w:eastAsia="Arial"/>
          <w:sz w:val="15"/>
          <w:szCs w:val="15"/>
          <w:color w:val="4D4D4D"/>
          <w:spacing w:val="0"/>
          <w:w w:val="289"/>
          <w:position w:val="-1"/>
        </w:rPr>
        <w:t>,</w:t>
      </w:r>
      <w:r>
        <w:rPr>
          <w:rFonts w:ascii="Arial" w:hAnsi="Arial" w:cs="Arial" w:eastAsia="Arial"/>
          <w:sz w:val="15"/>
          <w:szCs w:val="15"/>
          <w:color w:val="4D4D4D"/>
          <w:spacing w:val="0"/>
          <w:w w:val="289"/>
          <w:position w:val="-1"/>
        </w:rPr>
        <w:t> </w:t>
      </w:r>
      <w:r>
        <w:rPr>
          <w:rFonts w:ascii="Arial" w:hAnsi="Arial" w:cs="Arial" w:eastAsia="Arial"/>
          <w:sz w:val="23"/>
          <w:szCs w:val="23"/>
          <w:color w:val="747579"/>
          <w:spacing w:val="0"/>
          <w:w w:val="100"/>
          <w:position w:val="-1"/>
        </w:rPr>
        <w:t>.</w:t>
      </w:r>
      <w:r>
        <w:rPr>
          <w:rFonts w:ascii="Arial" w:hAnsi="Arial" w:cs="Arial" w:eastAsia="Arial"/>
          <w:sz w:val="23"/>
          <w:szCs w:val="23"/>
          <w:color w:val="000000"/>
          <w:spacing w:val="0"/>
          <w:w w:val="100"/>
          <w:position w:val="0"/>
        </w:rPr>
      </w:r>
    </w:p>
    <w:p>
      <w:pPr>
        <w:spacing w:before="0" w:after="0" w:line="139" w:lineRule="exact"/>
        <w:ind w:left="3586" w:right="1494"/>
        <w:jc w:val="center"/>
        <w:rPr>
          <w:rFonts w:ascii="Times New Roman" w:hAnsi="Times New Roman" w:cs="Times New Roman" w:eastAsia="Times New Roman"/>
          <w:sz w:val="14"/>
          <w:szCs w:val="14"/>
        </w:rPr>
      </w:pPr>
      <w:rPr/>
      <w:r>
        <w:rPr>
          <w:rFonts w:ascii="Arial" w:hAnsi="Arial" w:cs="Arial" w:eastAsia="Arial"/>
          <w:sz w:val="7"/>
          <w:szCs w:val="7"/>
          <w:color w:val="909090"/>
          <w:w w:val="181"/>
        </w:rPr>
        <w:t>..</w:t>
      </w:r>
      <w:r>
        <w:rPr>
          <w:rFonts w:ascii="Arial" w:hAnsi="Arial" w:cs="Arial" w:eastAsia="Arial"/>
          <w:sz w:val="7"/>
          <w:szCs w:val="7"/>
          <w:color w:val="909090"/>
          <w:spacing w:val="-9"/>
          <w:w w:val="181"/>
        </w:rPr>
        <w:t>.</w:t>
      </w:r>
      <w:r>
        <w:rPr>
          <w:rFonts w:ascii="Arial" w:hAnsi="Arial" w:cs="Arial" w:eastAsia="Arial"/>
          <w:sz w:val="7"/>
          <w:szCs w:val="7"/>
          <w:color w:val="909090"/>
          <w:spacing w:val="0"/>
          <w:w w:val="65"/>
        </w:rPr>
        <w:t>A&lt;</w:t>
      </w:r>
      <w:r>
        <w:rPr>
          <w:rFonts w:ascii="Arial" w:hAnsi="Arial" w:cs="Arial" w:eastAsia="Arial"/>
          <w:sz w:val="7"/>
          <w:szCs w:val="7"/>
          <w:color w:val="909090"/>
          <w:spacing w:val="0"/>
          <w:w w:val="100"/>
        </w:rPr>
        <w:t>  </w:t>
      </w:r>
      <w:r>
        <w:rPr>
          <w:rFonts w:ascii="Arial" w:hAnsi="Arial" w:cs="Arial" w:eastAsia="Arial"/>
          <w:sz w:val="7"/>
          <w:szCs w:val="7"/>
          <w:color w:val="363636"/>
          <w:spacing w:val="0"/>
          <w:w w:val="133"/>
        </w:rPr>
        <w:t>4</w:t>
      </w:r>
      <w:r>
        <w:rPr>
          <w:rFonts w:ascii="Arial" w:hAnsi="Arial" w:cs="Arial" w:eastAsia="Arial"/>
          <w:sz w:val="7"/>
          <w:szCs w:val="7"/>
          <w:color w:val="363636"/>
          <w:spacing w:val="1"/>
          <w:w w:val="133"/>
        </w:rPr>
        <w:t> </w:t>
      </w:r>
      <w:r>
        <w:rPr>
          <w:rFonts w:ascii="Arial" w:hAnsi="Arial" w:cs="Arial" w:eastAsia="Arial"/>
          <w:sz w:val="7"/>
          <w:szCs w:val="7"/>
          <w:color w:val="626464"/>
          <w:spacing w:val="0"/>
          <w:w w:val="70"/>
        </w:rPr>
        <w:t>.....</w:t>
      </w:r>
      <w:r>
        <w:rPr>
          <w:rFonts w:ascii="Arial" w:hAnsi="Arial" w:cs="Arial" w:eastAsia="Arial"/>
          <w:sz w:val="7"/>
          <w:szCs w:val="7"/>
          <w:color w:val="626464"/>
          <w:spacing w:val="-10"/>
          <w:w w:val="70"/>
        </w:rPr>
        <w:t>.</w:t>
      </w:r>
      <w:r>
        <w:rPr>
          <w:rFonts w:ascii="Arial" w:hAnsi="Arial" w:cs="Arial" w:eastAsia="Arial"/>
          <w:sz w:val="7"/>
          <w:szCs w:val="7"/>
          <w:color w:val="363636"/>
          <w:spacing w:val="-13"/>
          <w:w w:val="131"/>
        </w:rPr>
        <w:t>.</w:t>
      </w:r>
      <w:r>
        <w:rPr>
          <w:rFonts w:ascii="Times New Roman" w:hAnsi="Times New Roman" w:cs="Times New Roman" w:eastAsia="Times New Roman"/>
          <w:sz w:val="15"/>
          <w:szCs w:val="15"/>
          <w:color w:val="363636"/>
          <w:spacing w:val="0"/>
          <w:w w:val="54"/>
        </w:rPr>
        <w:t>,i_"</w:t>
      </w:r>
      <w:r>
        <w:rPr>
          <w:rFonts w:ascii="Times New Roman" w:hAnsi="Times New Roman" w:cs="Times New Roman" w:eastAsia="Times New Roman"/>
          <w:sz w:val="15"/>
          <w:szCs w:val="15"/>
          <w:color w:val="363636"/>
          <w:spacing w:val="0"/>
          <w:w w:val="55"/>
        </w:rPr>
        <w:t>'</w:t>
      </w:r>
      <w:r>
        <w:rPr>
          <w:rFonts w:ascii="Times New Roman" w:hAnsi="Times New Roman" w:cs="Times New Roman" w:eastAsia="Times New Roman"/>
          <w:sz w:val="15"/>
          <w:szCs w:val="15"/>
          <w:color w:val="363636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5"/>
          <w:szCs w:val="15"/>
          <w:color w:val="363636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color w:val="363636"/>
          <w:spacing w:val="0"/>
          <w:w w:val="118"/>
          <w:i/>
        </w:rPr>
        <w:t>,</w:t>
      </w:r>
      <w:r>
        <w:rPr>
          <w:rFonts w:ascii="Times New Roman" w:hAnsi="Times New Roman" w:cs="Times New Roman" w:eastAsia="Times New Roman"/>
          <w:sz w:val="14"/>
          <w:szCs w:val="14"/>
          <w:color w:val="363636"/>
          <w:spacing w:val="-15"/>
          <w:w w:val="118"/>
          <w:i/>
        </w:rPr>
        <w:t>.</w:t>
      </w:r>
      <w:r>
        <w:rPr>
          <w:rFonts w:ascii="Times New Roman" w:hAnsi="Times New Roman" w:cs="Times New Roman" w:eastAsia="Times New Roman"/>
          <w:sz w:val="14"/>
          <w:szCs w:val="14"/>
          <w:color w:val="747579"/>
          <w:spacing w:val="-19"/>
          <w:w w:val="167"/>
          <w:i/>
        </w:rPr>
        <w:t>.</w:t>
      </w:r>
      <w:r>
        <w:rPr>
          <w:rFonts w:ascii="Times New Roman" w:hAnsi="Times New Roman" w:cs="Times New Roman" w:eastAsia="Times New Roman"/>
          <w:sz w:val="14"/>
          <w:szCs w:val="14"/>
          <w:color w:val="A5A5A7"/>
          <w:spacing w:val="0"/>
          <w:w w:val="180"/>
          <w:i/>
        </w:rPr>
        <w:t>r</w:t>
      </w:r>
      <w:r>
        <w:rPr>
          <w:rFonts w:ascii="Times New Roman" w:hAnsi="Times New Roman" w:cs="Times New Roman" w:eastAsia="Times New Roman"/>
          <w:sz w:val="14"/>
          <w:szCs w:val="14"/>
          <w:color w:val="000000"/>
          <w:spacing w:val="0"/>
          <w:w w:val="100"/>
        </w:rPr>
      </w:r>
    </w:p>
    <w:p>
      <w:pPr>
        <w:jc w:val="center"/>
        <w:spacing w:after="0"/>
        <w:sectPr>
          <w:type w:val="continuous"/>
          <w:pgSz w:w="11920" w:h="16840"/>
          <w:pgMar w:top="300" w:bottom="280" w:left="500" w:right="320"/>
          <w:cols w:num="2" w:equalWidth="0">
            <w:col w:w="4459" w:space="664"/>
            <w:col w:w="5977"/>
          </w:cols>
        </w:sectPr>
      </w:pPr>
      <w:rPr/>
    </w:p>
    <w:p>
      <w:pPr>
        <w:spacing w:before="2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tLeast"/>
        <w:ind w:left="3686" w:right="4112" w:firstLine="-103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63.219513pt;margin-top:-14.568581pt;width:38.897762pt;height:44pt;mso-position-horizontal-relative:page;mso-position-vertical-relative:paragraph;z-index:-15139" type="#_x0000_t202" filled="f" stroked="f">
            <v:textbox inset="0,0,0,0">
              <w:txbxContent>
                <w:p>
                  <w:pPr>
                    <w:spacing w:before="0" w:after="0" w:line="880" w:lineRule="exact"/>
                    <w:ind w:right="-172"/>
                    <w:jc w:val="left"/>
                    <w:rPr>
                      <w:rFonts w:ascii="Arial" w:hAnsi="Arial" w:cs="Arial" w:eastAsia="Arial"/>
                      <w:sz w:val="88"/>
                      <w:szCs w:val="88"/>
                    </w:rPr>
                  </w:pPr>
                  <w:rPr/>
                  <w:r>
                    <w:rPr>
                      <w:rFonts w:ascii="Arial" w:hAnsi="Arial" w:cs="Arial" w:eastAsia="Arial"/>
                      <w:sz w:val="88"/>
                      <w:szCs w:val="88"/>
                      <w:color w:val="313333"/>
                      <w:spacing w:val="0"/>
                      <w:w w:val="159"/>
                      <w:b/>
                      <w:bCs/>
                      <w:position w:val="-1"/>
                    </w:rPr>
                    <w:t>1</w:t>
                  </w:r>
                  <w:r>
                    <w:rPr>
                      <w:rFonts w:ascii="Arial" w:hAnsi="Arial" w:cs="Arial" w:eastAsia="Arial"/>
                      <w:sz w:val="88"/>
                      <w:szCs w:val="88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</w:rPr>
        <w:t>İZMİR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</w:rPr>
        <w:t>BÜ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87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4"/>
          <w:w w:val="8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93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</w:rPr>
        <w:t>Hİ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12"/>
        </w:rPr>
        <w:t>BELEDİYESİ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1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13"/>
        </w:rPr>
        <w:t>İTFAİYE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13"/>
          <w:w w:val="11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</w:rPr>
        <w:t>DAiR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5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9"/>
          <w:w w:val="106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76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12"/>
        </w:rPr>
        <w:t>BAŞKANLIGI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pgSz w:w="11920" w:h="16840"/>
          <w:pgMar w:top="500" w:bottom="280" w:left="360" w:right="460"/>
        </w:sectPr>
      </w:pPr>
      <w:rPr/>
    </w:p>
    <w:p>
      <w:pPr>
        <w:spacing w:before="0" w:after="0" w:line="102" w:lineRule="exact"/>
        <w:ind w:left="778" w:right="-20"/>
        <w:jc w:val="left"/>
        <w:rPr>
          <w:rFonts w:ascii="Arial" w:hAnsi="Arial" w:cs="Arial" w:eastAsia="Arial"/>
          <w:sz w:val="16"/>
          <w:szCs w:val="16"/>
        </w:rPr>
      </w:pPr>
      <w:rPr/>
      <w:r>
        <w:rPr>
          <w:rFonts w:ascii="Arial" w:hAnsi="Arial" w:cs="Arial" w:eastAsia="Arial"/>
          <w:sz w:val="16"/>
          <w:szCs w:val="16"/>
          <w:color w:val="7C7C7C"/>
          <w:spacing w:val="-20"/>
          <w:w w:val="100"/>
          <w:position w:val="1"/>
        </w:rPr>
        <w:t>.</w:t>
      </w:r>
      <w:r>
        <w:rPr>
          <w:rFonts w:ascii="Arial" w:hAnsi="Arial" w:cs="Arial" w:eastAsia="Arial"/>
          <w:sz w:val="16"/>
          <w:szCs w:val="16"/>
          <w:color w:val="4D4D4D"/>
          <w:spacing w:val="0"/>
          <w:w w:val="100"/>
          <w:position w:val="1"/>
        </w:rPr>
        <w:t>.</w:t>
      </w:r>
      <w:r>
        <w:rPr>
          <w:rFonts w:ascii="Arial" w:hAnsi="Arial" w:cs="Arial" w:eastAsia="Arial"/>
          <w:sz w:val="16"/>
          <w:szCs w:val="16"/>
          <w:color w:val="4D4D4D"/>
          <w:spacing w:val="17"/>
          <w:w w:val="100"/>
          <w:position w:val="1"/>
        </w:rPr>
        <w:t> </w:t>
      </w:r>
      <w:r>
        <w:rPr>
          <w:rFonts w:ascii="Arial" w:hAnsi="Arial" w:cs="Arial" w:eastAsia="Arial"/>
          <w:sz w:val="16"/>
          <w:szCs w:val="16"/>
          <w:color w:val="4D4D4D"/>
          <w:spacing w:val="0"/>
          <w:w w:val="143"/>
          <w:position w:val="1"/>
        </w:rPr>
        <w:t>I</w:t>
      </w:r>
      <w:r>
        <w:rPr>
          <w:rFonts w:ascii="Arial" w:hAnsi="Arial" w:cs="Arial" w:eastAsia="Arial"/>
          <w:sz w:val="16"/>
          <w:szCs w:val="16"/>
          <w:color w:val="313333"/>
          <w:spacing w:val="0"/>
          <w:w w:val="114"/>
          <w:position w:val="1"/>
        </w:rPr>
        <w:t>M</w:t>
      </w:r>
      <w:r>
        <w:rPr>
          <w:rFonts w:ascii="Arial" w:hAnsi="Arial" w:cs="Arial" w:eastAsia="Arial"/>
          <w:sz w:val="16"/>
          <w:szCs w:val="16"/>
          <w:color w:val="313333"/>
          <w:spacing w:val="-15"/>
          <w:w w:val="113"/>
          <w:position w:val="1"/>
        </w:rPr>
        <w:t>I</w:t>
      </w:r>
      <w:r>
        <w:rPr>
          <w:rFonts w:ascii="Arial" w:hAnsi="Arial" w:cs="Arial" w:eastAsia="Arial"/>
          <w:sz w:val="16"/>
          <w:szCs w:val="16"/>
          <w:color w:val="4D4D4D"/>
          <w:spacing w:val="0"/>
          <w:w w:val="88"/>
          <w:position w:val="1"/>
        </w:rPr>
        <w:t>R</w:t>
      </w:r>
      <w:r>
        <w:rPr>
          <w:rFonts w:ascii="Arial" w:hAnsi="Arial" w:cs="Arial" w:eastAsia="Arial"/>
          <w:sz w:val="16"/>
          <w:szCs w:val="16"/>
          <w:color w:val="000000"/>
          <w:spacing w:val="0"/>
          <w:w w:val="100"/>
          <w:position w:val="0"/>
        </w:rPr>
      </w:r>
    </w:p>
    <w:p>
      <w:pPr>
        <w:spacing w:before="0" w:after="0" w:line="130" w:lineRule="exact"/>
        <w:ind w:left="642" w:right="-63"/>
        <w:jc w:val="left"/>
        <w:rPr>
          <w:rFonts w:ascii="Arial" w:hAnsi="Arial" w:cs="Arial" w:eastAsia="Arial"/>
          <w:sz w:val="15"/>
          <w:szCs w:val="15"/>
        </w:rPr>
      </w:pPr>
      <w:rPr/>
      <w:r>
        <w:rPr>
          <w:rFonts w:ascii="Arial" w:hAnsi="Arial" w:cs="Arial" w:eastAsia="Arial"/>
          <w:sz w:val="15"/>
          <w:szCs w:val="15"/>
          <w:color w:val="313333"/>
          <w:spacing w:val="0"/>
          <w:w w:val="104"/>
          <w:position w:val="-1"/>
        </w:rPr>
        <w:t>BUYUKSEHIR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  <w:position w:val="0"/>
        </w:rPr>
      </w:r>
    </w:p>
    <w:p>
      <w:pPr>
        <w:spacing w:before="28" w:after="0" w:line="204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15"/>
          <w:position w:val="-1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1"/>
          <w:w w:val="115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2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  <w:position w:val="-1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2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  <w:position w:val="-1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1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11"/>
          <w:position w:val="-1"/>
        </w:rPr>
        <w:t>Müdahale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-1"/>
          <w:w w:val="111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  <w:position w:val="-1"/>
        </w:rPr>
        <w:t>Şub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12"/>
          <w:position w:val="-1"/>
        </w:rPr>
        <w:t>Müdürlüğü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300" w:bottom="280" w:left="360" w:right="460"/>
          <w:cols w:num="2" w:equalWidth="0">
            <w:col w:w="1666" w:space="1519"/>
            <w:col w:w="7915"/>
          </w:cols>
        </w:sectPr>
      </w:pPr>
      <w:rPr/>
    </w:p>
    <w:p>
      <w:pPr>
        <w:spacing w:before="0" w:after="0" w:line="266" w:lineRule="exact"/>
        <w:ind w:left="689" w:right="-20"/>
        <w:jc w:val="left"/>
        <w:tabs>
          <w:tab w:pos="43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6"/>
          <w:szCs w:val="16"/>
          <w:color w:val="4D4D4D"/>
          <w:w w:val="97"/>
          <w:position w:val="8"/>
        </w:rPr>
        <w:t>BELE</w:t>
      </w:r>
      <w:r>
        <w:rPr>
          <w:rFonts w:ascii="Arial" w:hAnsi="Arial" w:cs="Arial" w:eastAsia="Arial"/>
          <w:sz w:val="16"/>
          <w:szCs w:val="16"/>
          <w:color w:val="4D4D4D"/>
          <w:spacing w:val="5"/>
          <w:w w:val="98"/>
          <w:position w:val="8"/>
        </w:rPr>
        <w:t>D</w:t>
      </w:r>
      <w:r>
        <w:rPr>
          <w:rFonts w:ascii="Arial" w:hAnsi="Arial" w:cs="Arial" w:eastAsia="Arial"/>
          <w:sz w:val="16"/>
          <w:szCs w:val="16"/>
          <w:color w:val="313333"/>
          <w:spacing w:val="-7"/>
          <w:w w:val="153"/>
          <w:position w:val="8"/>
        </w:rPr>
        <w:t>I</w:t>
      </w:r>
      <w:r>
        <w:rPr>
          <w:rFonts w:ascii="Arial" w:hAnsi="Arial" w:cs="Arial" w:eastAsia="Arial"/>
          <w:sz w:val="16"/>
          <w:szCs w:val="16"/>
          <w:color w:val="4D4D4D"/>
          <w:spacing w:val="0"/>
          <w:w w:val="97"/>
          <w:position w:val="8"/>
        </w:rPr>
        <w:t>YESI</w:t>
      </w:r>
      <w:r>
        <w:rPr>
          <w:rFonts w:ascii="Arial" w:hAnsi="Arial" w:cs="Arial" w:eastAsia="Arial"/>
          <w:sz w:val="16"/>
          <w:szCs w:val="16"/>
          <w:color w:val="4D4D4D"/>
          <w:spacing w:val="0"/>
          <w:w w:val="100"/>
          <w:position w:val="8"/>
        </w:rPr>
        <w:tab/>
      </w:r>
      <w:r>
        <w:rPr>
          <w:rFonts w:ascii="Arial" w:hAnsi="Arial" w:cs="Arial" w:eastAsia="Arial"/>
          <w:sz w:val="16"/>
          <w:szCs w:val="16"/>
          <w:color w:val="4D4D4D"/>
          <w:spacing w:val="0"/>
          <w:w w:val="100"/>
          <w:position w:val="8"/>
        </w:rPr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10"/>
          <w:w w:val="111"/>
          <w:position w:val="-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11"/>
          <w:position w:val="-1"/>
        </w:rPr>
        <w:t>ANGl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11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18"/>
          <w:w w:val="111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11"/>
          <w:position w:val="-1"/>
        </w:rPr>
        <w:t>RAPORU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5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4" w:lineRule="auto"/>
        <w:ind w:left="179" w:right="3318" w:firstLine="-9"/>
        <w:jc w:val="left"/>
        <w:tabs>
          <w:tab w:pos="1520" w:val="left"/>
          <w:tab w:pos="3080" w:val="left"/>
          <w:tab w:pos="4140" w:val="left"/>
          <w:tab w:pos="5360" w:val="left"/>
          <w:tab w:pos="73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  <w:position w:val="1"/>
        </w:rPr>
        <w:t>Ol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8"/>
          <w:w w:val="100"/>
          <w:position w:val="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  <w:position w:val="1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-3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15"/>
          <w:w w:val="135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4"/>
          <w:position w:val="1"/>
        </w:rPr>
        <w:t>08.05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4"/>
          <w:w w:val="91"/>
          <w:position w:val="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2"/>
          <w:position w:val="1"/>
        </w:rPr>
        <w:t>2017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90"/>
          <w:position w:val="0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-3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65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2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85"/>
          <w:position w:val="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86"/>
          <w:position w:val="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-2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65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2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  <w:position w:val="0"/>
        </w:rPr>
        <w:t>rim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-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  <w:position w:val="0"/>
        </w:rPr>
        <w:t>Sıra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  <w:position w:val="0"/>
        </w:rPr>
        <w:t>No:30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-2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666666"/>
          <w:spacing w:val="-11"/>
          <w:w w:val="90"/>
          <w:position w:val="0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90"/>
          <w:position w:val="0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-3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65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2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85"/>
          <w:position w:val="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86"/>
          <w:position w:val="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-2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92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93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3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  <w:position w:val="0"/>
        </w:rPr>
        <w:t>im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-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  <w:position w:val="0"/>
        </w:rPr>
        <w:t>22.35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-3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4"/>
          <w:position w:val="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5"/>
          <w:position w:val="0"/>
        </w:rPr>
        <w:t>f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2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84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-9"/>
          <w:w w:val="85"/>
          <w:position w:val="0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35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35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94"/>
          <w:position w:val="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8"/>
          <w:w w:val="94"/>
          <w:position w:val="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11"/>
          <w:w w:val="94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94"/>
          <w:position w:val="1"/>
        </w:rPr>
        <w:t>ıt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8"/>
          <w:w w:val="94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  <w:position w:val="1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-4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42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  <w:position w:val="0"/>
        </w:rPr>
        <w:t>:08.0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2"/>
          <w:w w:val="100"/>
          <w:position w:val="0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-3"/>
          <w:w w:val="100"/>
          <w:position w:val="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1"/>
          <w:w w:val="100"/>
          <w:position w:val="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  <w:position w:val="0"/>
        </w:rPr>
        <w:t>2017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-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97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3"/>
          <w:w w:val="96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12"/>
          <w:w w:val="96"/>
          <w:position w:val="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65"/>
          <w:position w:val="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-3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  <w:position w:val="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-3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15"/>
          <w:position w:val="0"/>
        </w:rPr>
        <w:t>:2896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92"/>
          <w:position w:val="0"/>
        </w:rPr>
        <w:t>!Bil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93"/>
          <w:position w:val="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-2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7"/>
          <w:w w:val="65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98"/>
          <w:position w:val="0"/>
        </w:rPr>
        <w:t>rim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-2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  <w:position w:val="0"/>
        </w:rPr>
        <w:t>Ala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-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  <w:position w:val="0"/>
        </w:rPr>
        <w:t>Merkez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2"/>
          <w:position w:val="0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0" w:after="0" w:line="240" w:lineRule="auto"/>
        <w:ind w:left="183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333"/>
          <w:w w:val="99"/>
        </w:rPr>
        <w:t>Bildiri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7"/>
          <w:w w:val="99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3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8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25"/>
          <w:w w:val="8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</w:rPr>
        <w:t>:Kona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</w:rPr>
        <w:t>Keme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8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11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</w:rPr>
        <w:t>alt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66666"/>
          <w:spacing w:val="0"/>
          <w:w w:val="106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666666"/>
          <w:spacing w:val="-3"/>
          <w:w w:val="105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2"/>
        </w:rPr>
        <w:t>çidi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3" w:after="0" w:line="240" w:lineRule="auto"/>
        <w:ind w:left="179" w:right="-20"/>
        <w:jc w:val="left"/>
        <w:tabs>
          <w:tab w:pos="15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-2"/>
          <w:w w:val="10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-61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-36"/>
          <w:w w:val="10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-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</w:rPr>
        <w:t>Kona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</w:rPr>
        <w:t>Keme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73"/>
        </w:rPr>
        <w:t>y_a}'a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21"/>
          <w:w w:val="7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1"/>
        </w:rPr>
        <w:t>al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12"/>
          <w:w w:val="101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7C7C7C"/>
          <w:spacing w:val="-13"/>
          <w:w w:val="38"/>
        </w:rPr>
        <w:t>_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96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</w:rPr>
        <w:t>çidi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8" w:after="0" w:line="249" w:lineRule="auto"/>
        <w:ind w:left="179" w:right="1115"/>
        <w:jc w:val="left"/>
        <w:tabs>
          <w:tab w:pos="1520" w:val="left"/>
          <w:tab w:pos="3520" w:val="left"/>
          <w:tab w:pos="4640" w:val="left"/>
          <w:tab w:pos="6540" w:val="left"/>
          <w:tab w:pos="70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11"/>
          <w:w w:val="88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9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7"/>
          <w:w w:val="86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7"/>
          <w:w w:val="126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85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86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-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2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6"/>
          <w:w w:val="121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21"/>
        </w:rPr>
        <w:t>öp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49"/>
          <w:w w:val="12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</w:rPr>
        <w:t>Ya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7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2"/>
          <w:w w:val="10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</w:rPr>
        <w:t>ın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</w:rPr>
        <w:tab/>
        <w:tab/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5"/>
          <w:w w:val="99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9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8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4"/>
          <w:w w:val="10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</w:rPr>
        <w:t>Sınıfı: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</w:rPr>
        <w:tab/>
        <w:tab/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-5"/>
          <w:w w:val="99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2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7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4"/>
          <w:w w:val="10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</w:rPr>
        <w:t>Sebebi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7"/>
          <w:w w:val="135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</w:rPr>
        <w:t>Dikkatsizli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5"/>
        </w:rPr>
        <w:t>(S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-2"/>
          <w:w w:val="65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666666"/>
          <w:spacing w:val="0"/>
          <w:w w:val="108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666666"/>
          <w:spacing w:val="0"/>
          <w:w w:val="107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666666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-1"/>
          <w:w w:val="89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5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6"/>
        </w:rPr>
        <w:t>)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6"/>
          <w:w w:val="87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33"/>
        </w:rPr>
        <w:t>se: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90"/>
          <w:position w:val="1"/>
        </w:rPr>
        <w:t>Yapını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9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9"/>
          <w:w w:val="9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333"/>
          <w:spacing w:val="0"/>
          <w:w w:val="100"/>
          <w:position w:val="1"/>
        </w:rPr>
        <w:t>Şekli:</w:t>
      </w:r>
      <w:r>
        <w:rPr>
          <w:rFonts w:ascii="Times New Roman" w:hAnsi="Times New Roman" w:cs="Times New Roman" w:eastAsia="Times New Roman"/>
          <w:sz w:val="18"/>
          <w:szCs w:val="18"/>
          <w:color w:val="313333"/>
          <w:spacing w:val="0"/>
          <w:w w:val="100"/>
          <w:position w:val="1"/>
        </w:rPr>
        <w:tab/>
        <w:tab/>
      </w:r>
      <w:r>
        <w:rPr>
          <w:rFonts w:ascii="Times New Roman" w:hAnsi="Times New Roman" w:cs="Times New Roman" w:eastAsia="Times New Roman"/>
          <w:sz w:val="18"/>
          <w:szCs w:val="18"/>
          <w:color w:val="313333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  <w:position w:val="-4"/>
        </w:rPr>
        <w:t>Kul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10"/>
          <w:w w:val="100"/>
          <w:position w:val="-4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2"/>
          <w:w w:val="100"/>
          <w:position w:val="-4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  <w:position w:val="-4"/>
        </w:rPr>
        <w:t>nım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-7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  <w:position w:val="-4"/>
        </w:rPr>
        <w:t>Şekli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11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66666"/>
          <w:spacing w:val="0"/>
          <w:w w:val="112"/>
          <w:position w:val="-4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45" w:lineRule="exact"/>
        <w:ind w:left="353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13333"/>
          <w:spacing w:val="5"/>
          <w:w w:val="82"/>
          <w:position w:val="-3"/>
        </w:rPr>
        <w:t>B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99"/>
          <w:position w:val="-3"/>
        </w:rPr>
        <w:t>eı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8"/>
          <w:w w:val="100"/>
          <w:position w:val="-3"/>
        </w:rPr>
        <w:t>o</w:t>
      </w:r>
      <w:r>
        <w:rPr>
          <w:rFonts w:ascii="Times New Roman" w:hAnsi="Times New Roman" w:cs="Times New Roman" w:eastAsia="Times New Roman"/>
          <w:sz w:val="18"/>
          <w:szCs w:val="18"/>
          <w:color w:val="313333"/>
          <w:spacing w:val="7"/>
          <w:w w:val="80"/>
          <w:position w:val="-3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32"/>
          <w:position w:val="-3"/>
        </w:rPr>
        <w:t>aTe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9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333"/>
          <w:spacing w:val="0"/>
          <w:w w:val="69"/>
          <w:position w:val="-3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13333"/>
          <w:spacing w:val="-36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85"/>
          <w:position w:val="-3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-24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7C7C7C"/>
          <w:spacing w:val="-9"/>
          <w:w w:val="154"/>
          <w:position w:val="-3"/>
        </w:rPr>
        <w:t>j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62"/>
          <w:position w:val="-3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-33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333"/>
          <w:spacing w:val="0"/>
          <w:w w:val="71"/>
          <w:position w:val="-3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13333"/>
          <w:spacing w:val="0"/>
          <w:w w:val="71"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333"/>
          <w:spacing w:val="27"/>
          <w:w w:val="71"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11"/>
          <w:w w:val="77"/>
          <w:position w:val="-3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13333"/>
          <w:spacing w:val="8"/>
          <w:w w:val="51"/>
          <w:position w:val="-3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136"/>
          <w:position w:val="-3"/>
        </w:rPr>
        <w:t>tıp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20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93"/>
          <w:position w:val="2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3"/>
          <w:w w:val="93"/>
          <w:position w:val="2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53"/>
          <w:position w:val="2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-24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78"/>
          <w:position w:val="2"/>
        </w:rPr>
        <w:t>ik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8"/>
          <w:w w:val="78"/>
          <w:position w:val="2"/>
        </w:rPr>
        <w:t> </w:t>
      </w:r>
      <w:r>
        <w:rPr>
          <w:rFonts w:ascii="Arial" w:hAnsi="Arial" w:cs="Arial" w:eastAsia="Arial"/>
          <w:sz w:val="54"/>
          <w:szCs w:val="54"/>
          <w:color w:val="313333"/>
          <w:spacing w:val="0"/>
          <w:w w:val="58"/>
          <w:position w:val="-28"/>
        </w:rPr>
        <w:t>ı</w:t>
      </w:r>
      <w:r>
        <w:rPr>
          <w:rFonts w:ascii="Arial" w:hAnsi="Arial" w:cs="Arial" w:eastAsia="Arial"/>
          <w:sz w:val="54"/>
          <w:szCs w:val="54"/>
          <w:color w:val="313333"/>
          <w:spacing w:val="-74"/>
          <w:w w:val="100"/>
          <w:position w:val="-2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85"/>
          <w:position w:val="2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84"/>
          <w:position w:val="2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-34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1"/>
          <w:w w:val="100"/>
          <w:position w:val="2"/>
        </w:rPr>
        <w:t>ğ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  <w:position w:val="2"/>
        </w:rPr>
        <w:t>er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300" w:bottom="280" w:left="360" w:right="460"/>
        </w:sectPr>
      </w:pPr>
      <w:rPr/>
    </w:p>
    <w:p>
      <w:pPr>
        <w:spacing w:before="4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40" w:lineRule="auto"/>
        <w:ind w:left="179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</w:rPr>
        <w:t>Yana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2"/>
        </w:rPr>
        <w:t>Şeyin: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194" w:lineRule="exact"/>
        <w:ind w:left="4491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13333"/>
          <w:w w:val="98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w w:val="99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</w:rPr>
        <w:t>Altına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</w:rPr>
        <w:t>Alma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1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3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</w:rPr>
        <w:t>ati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1"/>
        </w:rPr>
        <w:t>:22.41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99" w:after="0" w:line="328" w:lineRule="auto"/>
        <w:ind w:right="3771"/>
        <w:jc w:val="left"/>
        <w:tabs>
          <w:tab w:pos="34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</w:rPr>
        <w:t>!Sahibi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35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666666"/>
          <w:spacing w:val="-20"/>
          <w:w w:val="112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9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89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4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</w:rPr>
        <w:t>acı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</w:rPr>
        <w:t>Kullanan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</w:rPr>
        <w:t>ıniri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66666"/>
          <w:spacing w:val="0"/>
          <w:w w:val="135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66666"/>
          <w:spacing w:val="-25"/>
          <w:w w:val="13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</w:rPr>
        <w:t>Er:Mustafa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3"/>
        </w:rPr>
        <w:t>YATIM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161" w:lineRule="exact"/>
        <w:ind w:right="-20"/>
        <w:jc w:val="left"/>
        <w:tabs>
          <w:tab w:pos="2480" w:val="left"/>
          <w:tab w:pos="53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94"/>
        </w:rPr>
        <w:t>!Ar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-2"/>
          <w:w w:val="94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94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3"/>
          <w:w w:val="9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5"/>
          <w:w w:val="100"/>
          <w:position w:val="1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  <w:position w:val="1"/>
        </w:rPr>
        <w:t>ık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11"/>
          <w:w w:val="100"/>
          <w:position w:val="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  <w:position w:val="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1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  <w:position w:val="1"/>
        </w:rPr>
        <w:t>22.36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-2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  <w:position w:val="1"/>
        </w:rPr>
        <w:t>Varı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  <w:position w:val="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-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  <w:position w:val="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2"/>
          <w:position w:val="1"/>
        </w:rPr>
        <w:t>:22.37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300" w:bottom="280" w:left="360" w:right="460"/>
          <w:cols w:num="2" w:equalWidth="0">
            <w:col w:w="1227" w:space="839"/>
            <w:col w:w="9034"/>
          </w:cols>
        </w:sectPr>
      </w:pPr>
      <w:rPr/>
    </w:p>
    <w:p>
      <w:pPr>
        <w:spacing w:before="0" w:after="0" w:line="225" w:lineRule="exact"/>
        <w:ind w:left="174" w:right="-20"/>
        <w:jc w:val="left"/>
        <w:tabs>
          <w:tab w:pos="20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D4D4D"/>
          <w:w w:val="95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84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85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6"/>
          <w:w w:val="94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94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-43"/>
          <w:w w:val="9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74"/>
          <w:position w:val="-1"/>
        </w:rPr>
        <w:t>!A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2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-7"/>
          <w:w w:val="100"/>
          <w:position w:val="-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-1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  <w:position w:val="-1"/>
        </w:rPr>
        <w:t>Plakası: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  <w:position w:val="-1"/>
        </w:rPr>
        <w:t>35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1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  <w:position w:val="-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4"/>
          <w:position w:val="-1"/>
        </w:rPr>
        <w:t>6262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17" w:lineRule="exact"/>
        <w:ind w:left="188" w:right="-20"/>
        <w:jc w:val="left"/>
        <w:tabs>
          <w:tab w:pos="4560" w:val="left"/>
          <w:tab w:pos="69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9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  <w:position w:val="-1"/>
        </w:rPr>
        <w:t>kibin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94"/>
          <w:position w:val="2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33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53"/>
          <w:position w:val="2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-35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11"/>
          <w:w w:val="100"/>
          <w:position w:val="2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  <w:position w:val="2"/>
        </w:rPr>
        <w:t>ktri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  <w:position w:val="2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  <w:position w:val="2"/>
        </w:rPr>
        <w:t>Arıza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1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  <w:position w:val="2"/>
        </w:rPr>
        <w:t>Gel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4"/>
          <w:w w:val="100"/>
          <w:position w:val="2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2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17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  <w:position w:val="2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-44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15"/>
          <w:w w:val="135"/>
          <w:position w:val="2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1"/>
          <w:position w:val="2"/>
        </w:rPr>
        <w:t>Gelmedi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12" w:lineRule="exact"/>
        <w:ind w:left="4585" w:right="-20"/>
        <w:jc w:val="left"/>
        <w:tabs>
          <w:tab w:pos="69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66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16"/>
          <w:w w:val="6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90"/>
        </w:rPr>
        <w:t>Ge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91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-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9"/>
        </w:rPr>
        <w:t>:Gelmedi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3" w:after="0" w:line="240" w:lineRule="auto"/>
        <w:ind w:left="456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9"/>
          <w:w w:val="94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95"/>
        </w:rPr>
        <w:t>mni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7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</w:rPr>
        <w:t>t-Jandarma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</w:rPr>
        <w:t>Gel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4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1"/>
        </w:rPr>
        <w:t>:Gelmed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8"/>
          <w:w w:val="10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14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8" w:after="0" w:line="240" w:lineRule="auto"/>
        <w:ind w:left="2066" w:right="-20"/>
        <w:jc w:val="left"/>
        <w:tabs>
          <w:tab w:pos="4560" w:val="left"/>
          <w:tab w:pos="69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333"/>
          <w:w w:val="80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-4"/>
          <w:w w:val="8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7"/>
          <w:w w:val="103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-3"/>
          <w:w w:val="89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12"/>
          <w:w w:val="121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6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3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53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5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9"/>
          <w:w w:val="5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2"/>
        </w:rPr>
        <w:t>Sa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12"/>
          <w:w w:val="103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4"/>
          <w:w w:val="65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9"/>
          <w:w w:val="113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6"/>
          <w:w w:val="65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35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1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-3"/>
          <w:w w:val="101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ğ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99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9"/>
          <w:w w:val="53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666666"/>
          <w:spacing w:val="0"/>
          <w:w w:val="106"/>
        </w:rPr>
        <w:t>gaz</w:t>
      </w:r>
      <w:r>
        <w:rPr>
          <w:rFonts w:ascii="Times New Roman" w:hAnsi="Times New Roman" w:cs="Times New Roman" w:eastAsia="Times New Roman"/>
          <w:sz w:val="19"/>
          <w:szCs w:val="19"/>
          <w:color w:val="666666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3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2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95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9"/>
          <w:w w:val="95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95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2"/>
          <w:w w:val="9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</w:rPr>
        <w:t>Saati</w:t>
        <w:tab/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95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3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</w:rPr>
        <w:t>lmedi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8" w:after="0" w:line="224" w:lineRule="exact"/>
        <w:ind w:left="183" w:right="-20"/>
        <w:jc w:val="left"/>
        <w:tabs>
          <w:tab w:pos="2060" w:val="left"/>
          <w:tab w:pos="4540" w:val="left"/>
          <w:tab w:pos="74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</w:rPr>
        <w:t>Yardımcı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</w:rPr>
        <w:t>Ekip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  <w:position w:val="-1"/>
        </w:rPr>
        <w:t>ık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10"/>
          <w:w w:val="100"/>
          <w:position w:val="-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1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2"/>
          <w:position w:val="-1"/>
        </w:rPr>
        <w:t>Saat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5"/>
          <w:w w:val="102"/>
          <w:position w:val="-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16"/>
          <w:w w:val="135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7"/>
          <w:position w:val="-1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-1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7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  <w:position w:val="0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  <w:position w:val="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4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-3"/>
          <w:w w:val="88"/>
          <w:position w:val="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6"/>
          <w:w w:val="110"/>
          <w:position w:val="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-8"/>
          <w:w w:val="89"/>
          <w:position w:val="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3"/>
          <w:w w:val="113"/>
          <w:position w:val="1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95"/>
          <w:position w:val="1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6"/>
          <w:w w:val="95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7"/>
          <w:w w:val="103"/>
          <w:position w:val="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75"/>
          <w:position w:val="1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1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1"/>
          <w:position w:val="1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300" w:bottom="280" w:left="360" w:right="460"/>
        </w:sectPr>
      </w:pPr>
      <w:rPr/>
    </w:p>
    <w:p>
      <w:pPr>
        <w:spacing w:before="0" w:after="0" w:line="220" w:lineRule="exact"/>
        <w:ind w:left="108" w:right="-72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Arial" w:hAnsi="Arial" w:cs="Arial" w:eastAsia="Arial"/>
          <w:sz w:val="14"/>
          <w:szCs w:val="14"/>
          <w:color w:val="666666"/>
          <w:spacing w:val="-79"/>
          <w:w w:val="190"/>
          <w:i/>
          <w:position w:val="6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666666"/>
          <w:spacing w:val="0"/>
          <w:w w:val="52"/>
          <w:position w:val="-1"/>
        </w:rPr>
        <w:t>.....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3" w:after="0" w:line="240" w:lineRule="auto"/>
        <w:ind w:right="-20"/>
        <w:jc w:val="left"/>
        <w:tabs>
          <w:tab w:pos="14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</w:rPr>
        <w:t>işse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</w:rPr>
        <w:t>Dönüş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2"/>
        </w:rPr>
        <w:t>Saati:-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3" w:after="0" w:line="240" w:lineRule="auto"/>
        <w:ind w:left="148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</w:rPr>
        <w:t>Yardıma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1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89" w:after="0" w:line="214" w:lineRule="exact"/>
        <w:ind w:left="149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666666"/>
          <w:spacing w:val="4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  <w:position w:val="-1"/>
        </w:rPr>
        <w:t>ki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  <w:position w:val="-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-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  <w:position w:val="-1"/>
        </w:rPr>
        <w:t>Amirini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1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3"/>
          <w:position w:val="-1"/>
        </w:rPr>
        <w:t>Adı-S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-3"/>
          <w:w w:val="104"/>
          <w:position w:val="-1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3"/>
          <w:position w:val="-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3"/>
          <w:w w:val="102"/>
          <w:position w:val="-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96"/>
          <w:position w:val="-1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95"/>
          <w:position w:val="-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-3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35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300" w:bottom="280" w:left="360" w:right="460"/>
          <w:cols w:num="2" w:equalWidth="0">
            <w:col w:w="301" w:space="295"/>
            <w:col w:w="10504"/>
          </w:cols>
        </w:sectPr>
      </w:pPr>
      <w:rPr/>
    </w:p>
    <w:p>
      <w:pPr>
        <w:spacing w:before="22" w:after="0" w:line="255" w:lineRule="auto"/>
        <w:ind w:left="188" w:right="2359" w:firstLine="-9"/>
        <w:jc w:val="left"/>
        <w:tabs>
          <w:tab w:pos="20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333"/>
          <w:w w:val="97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w w:val="96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12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</w:rPr>
        <w:t>Görüldüğü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</w:rPr>
        <w:t>vanldığında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</w:rPr>
        <w:t>dumanit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</w:rPr>
        <w:t>yanmakta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</w:rPr>
        <w:t>görüld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10"/>
          <w:w w:val="100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</w:rPr>
        <w:t>Durum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300" w:bottom="280" w:left="360" w:right="460"/>
        </w:sectPr>
      </w:pPr>
      <w:rPr/>
    </w:p>
    <w:p>
      <w:pPr>
        <w:spacing w:before="18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233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333"/>
          <w:w w:val="124"/>
        </w:rPr>
        <w:t>öndllrııı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2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180" w:lineRule="exact"/>
        <w:jc w:val="left"/>
        <w:rPr>
          <w:sz w:val="18"/>
          <w:szCs w:val="18"/>
        </w:rPr>
      </w:pPr>
      <w:rPr/>
      <w:r>
        <w:rPr/>
        <w:br w:type="column"/>
      </w:r>
      <w:r>
        <w:rPr>
          <w:sz w:val="18"/>
          <w:szCs w:val="18"/>
        </w:rPr>
      </w:r>
    </w:p>
    <w:p>
      <w:pPr>
        <w:spacing w:before="0" w:after="0" w:line="240" w:lineRule="auto"/>
        <w:ind w:right="-63"/>
        <w:jc w:val="left"/>
        <w:rPr>
          <w:rFonts w:ascii="Times New Roman" w:hAnsi="Times New Roman" w:cs="Times New Roman" w:eastAsia="Times New Roman"/>
          <w:sz w:val="15"/>
          <w:szCs w:val="15"/>
        </w:rPr>
      </w:pPr>
      <w:rPr/>
      <w:r>
        <w:rPr>
          <w:rFonts w:ascii="Times New Roman" w:hAnsi="Times New Roman" w:cs="Times New Roman" w:eastAsia="Times New Roman"/>
          <w:sz w:val="15"/>
          <w:szCs w:val="15"/>
          <w:color w:val="4D4D4D"/>
          <w:spacing w:val="4"/>
          <w:w w:val="100"/>
        </w:rPr>
        <w:t>S</w:t>
      </w:r>
      <w:r>
        <w:rPr>
          <w:rFonts w:ascii="Times New Roman" w:hAnsi="Times New Roman" w:cs="Times New Roman" w:eastAsia="Times New Roman"/>
          <w:sz w:val="15"/>
          <w:szCs w:val="15"/>
          <w:color w:val="313333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5"/>
          <w:szCs w:val="15"/>
          <w:color w:val="313333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5"/>
          <w:szCs w:val="15"/>
          <w:color w:val="313333"/>
          <w:spacing w:val="0"/>
          <w:w w:val="100"/>
        </w:rPr>
        <w:t>ile</w:t>
      </w:r>
      <w:r>
        <w:rPr>
          <w:rFonts w:ascii="Times New Roman" w:hAnsi="Times New Roman" w:cs="Times New Roman" w:eastAsia="Times New Roman"/>
          <w:sz w:val="15"/>
          <w:szCs w:val="15"/>
          <w:color w:val="000000"/>
          <w:spacing w:val="0"/>
          <w:w w:val="100"/>
        </w:rPr>
      </w:r>
    </w:p>
    <w:p>
      <w:pPr>
        <w:spacing w:before="5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-19"/>
          <w:w w:val="6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77"/>
        </w:rPr>
        <w:t>ş_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6"/>
          <w:w w:val="77"/>
        </w:rPr>
        <w:t>ö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96"/>
        </w:rPr>
        <w:t>ndü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9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12"/>
          <w:w w:val="100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3"/>
          <w:w w:val="10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2"/>
        </w:rPr>
        <w:t>söndürücü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41" w:lineRule="exact"/>
        <w:ind w:right="-20"/>
        <w:jc w:val="left"/>
        <w:tabs>
          <w:tab w:pos="1860" w:val="left"/>
          <w:tab w:pos="3380" w:val="left"/>
        </w:tabs>
        <w:rPr>
          <w:rFonts w:ascii="Times New Roman" w:hAnsi="Times New Roman" w:cs="Times New Roman" w:eastAsia="Times New Roman"/>
          <w:sz w:val="21"/>
          <w:szCs w:val="21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39.043915pt;margin-top:6.46651pt;width:4.45416pt;height:24pt;mso-position-horizontal-relative:page;mso-position-vertical-relative:paragraph;z-index:-15138" type="#_x0000_t202" filled="f" stroked="f">
            <v:textbox inset="0,0,0,0">
              <w:txbxContent>
                <w:p>
                  <w:pPr>
                    <w:spacing w:before="0" w:after="0" w:line="480" w:lineRule="exact"/>
                    <w:ind w:right="-112"/>
                    <w:jc w:val="left"/>
                    <w:rPr>
                      <w:rFonts w:ascii="Arial" w:hAnsi="Arial" w:cs="Arial" w:eastAsia="Arial"/>
                      <w:sz w:val="48"/>
                      <w:szCs w:val="48"/>
                    </w:rPr>
                  </w:pPr>
                  <w:rPr/>
                  <w:r>
                    <w:rPr>
                      <w:rFonts w:ascii="Arial" w:hAnsi="Arial" w:cs="Arial" w:eastAsia="Arial"/>
                      <w:sz w:val="48"/>
                      <w:szCs w:val="48"/>
                      <w:color w:val="666666"/>
                      <w:spacing w:val="0"/>
                      <w:w w:val="66"/>
                    </w:rPr>
                    <w:t>ı</w:t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666666"/>
          <w:spacing w:val="0"/>
          <w:w w:val="78"/>
          <w:position w:val="-1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666666"/>
          <w:spacing w:val="2"/>
          <w:w w:val="78"/>
          <w:position w:val="-1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78"/>
          <w:position w:val="-1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33"/>
          <w:w w:val="78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  <w:position w:val="-1"/>
        </w:rPr>
        <w:t>m3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74"/>
          <w:position w:val="0"/>
        </w:rPr>
        <w:t>IK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-3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8"/>
          <w:w w:val="100"/>
          <w:position w:val="0"/>
        </w:rPr>
        <w:t>ö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  <w:position w:val="0"/>
        </w:rPr>
        <w:t>pük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5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5"/>
          <w:w w:val="100"/>
          <w:position w:val="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  <w:position w:val="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  <w:position w:val="0"/>
        </w:rPr>
      </w:r>
      <w:r>
        <w:rPr>
          <w:rFonts w:ascii="Arial" w:hAnsi="Arial" w:cs="Arial" w:eastAsia="Arial"/>
          <w:sz w:val="18"/>
          <w:szCs w:val="18"/>
          <w:color w:val="313333"/>
          <w:spacing w:val="0"/>
          <w:w w:val="86"/>
          <w:position w:val="0"/>
        </w:rPr>
        <w:t>j</w:t>
      </w:r>
      <w:r>
        <w:rPr>
          <w:rFonts w:ascii="Arial" w:hAnsi="Arial" w:cs="Arial" w:eastAsia="Arial"/>
          <w:sz w:val="18"/>
          <w:szCs w:val="18"/>
          <w:color w:val="313333"/>
          <w:spacing w:val="7"/>
          <w:w w:val="85"/>
          <w:position w:val="0"/>
        </w:rPr>
        <w:t>K</w:t>
      </w:r>
      <w:r>
        <w:rPr>
          <w:rFonts w:ascii="Arial" w:hAnsi="Arial" w:cs="Arial" w:eastAsia="Arial"/>
          <w:sz w:val="18"/>
          <w:szCs w:val="18"/>
          <w:color w:val="666666"/>
          <w:spacing w:val="-10"/>
          <w:w w:val="129"/>
          <w:position w:val="0"/>
        </w:rPr>
        <w:t>.</w:t>
      </w:r>
      <w:r>
        <w:rPr>
          <w:rFonts w:ascii="Arial" w:hAnsi="Arial" w:cs="Arial" w:eastAsia="Arial"/>
          <w:sz w:val="18"/>
          <w:szCs w:val="18"/>
          <w:color w:val="313333"/>
          <w:spacing w:val="0"/>
          <w:w w:val="108"/>
          <w:position w:val="0"/>
        </w:rPr>
        <w:t>K.</w:t>
      </w:r>
      <w:r>
        <w:rPr>
          <w:rFonts w:ascii="Arial" w:hAnsi="Arial" w:cs="Arial" w:eastAsia="Arial"/>
          <w:sz w:val="18"/>
          <w:szCs w:val="18"/>
          <w:color w:val="313333"/>
          <w:spacing w:val="-2"/>
          <w:w w:val="108"/>
          <w:position w:val="0"/>
        </w:rPr>
        <w:t>T</w:t>
      </w:r>
      <w:r>
        <w:rPr>
          <w:rFonts w:ascii="Arial" w:hAnsi="Arial" w:cs="Arial" w:eastAsia="Arial"/>
          <w:sz w:val="18"/>
          <w:szCs w:val="18"/>
          <w:color w:val="666666"/>
          <w:spacing w:val="0"/>
          <w:w w:val="155"/>
          <w:position w:val="0"/>
        </w:rPr>
        <w:t>.</w:t>
      </w:r>
      <w:r>
        <w:rPr>
          <w:rFonts w:ascii="Arial" w:hAnsi="Arial" w:cs="Arial" w:eastAsia="Arial"/>
          <w:sz w:val="18"/>
          <w:szCs w:val="18"/>
          <w:color w:val="666666"/>
          <w:spacing w:val="-2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13333"/>
          <w:spacing w:val="6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21"/>
          <w:szCs w:val="21"/>
          <w:color w:val="4D4D4D"/>
          <w:spacing w:val="0"/>
          <w:w w:val="100"/>
          <w:position w:val="0"/>
        </w:rPr>
        <w:t>g.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0" w:after="0" w:line="319" w:lineRule="exact"/>
        <w:ind w:left="75" w:right="-20"/>
        <w:jc w:val="left"/>
        <w:tabs>
          <w:tab w:pos="3380" w:val="left"/>
        </w:tabs>
        <w:rPr>
          <w:rFonts w:ascii="Arial" w:hAnsi="Arial" w:cs="Arial" w:eastAsia="Arial"/>
          <w:sz w:val="35"/>
          <w:szCs w:val="35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  <w:position w:val="7"/>
        </w:rPr>
        <w:t>100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18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  <w:position w:val="7"/>
        </w:rPr>
        <w:t>LT</w:t>
        <w:tab/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  <w:position w:val="7"/>
        </w:rPr>
      </w:r>
      <w:r>
        <w:rPr>
          <w:rFonts w:ascii="Arial" w:hAnsi="Arial" w:cs="Arial" w:eastAsia="Arial"/>
          <w:sz w:val="35"/>
          <w:szCs w:val="35"/>
          <w:color w:val="666666"/>
          <w:spacing w:val="0"/>
          <w:w w:val="137"/>
          <w:position w:val="-2"/>
        </w:rPr>
        <w:t>l</w:t>
      </w:r>
      <w:r>
        <w:rPr>
          <w:rFonts w:ascii="Arial" w:hAnsi="Arial" w:cs="Arial" w:eastAsia="Arial"/>
          <w:sz w:val="35"/>
          <w:szCs w:val="35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300" w:bottom="280" w:left="360" w:right="460"/>
          <w:cols w:num="3" w:equalWidth="0">
            <w:col w:w="1530" w:space="630"/>
            <w:col w:w="366" w:space="2032"/>
            <w:col w:w="6542"/>
          </w:cols>
        </w:sectPr>
      </w:pPr>
      <w:rPr/>
    </w:p>
    <w:p>
      <w:pPr>
        <w:spacing w:before="3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74" w:right="-73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4"/>
          <w:w w:val="212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1"/>
        </w:rPr>
        <w:t>öndür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11"/>
          <w:w w:val="100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16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3"/>
        </w:rPr>
        <w:t>Sonundaki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8" w:after="0" w:line="240" w:lineRule="auto"/>
        <w:ind w:left="193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-91"/>
          <w:w w:val="79"/>
        </w:rPr>
        <w:t>H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9"/>
        </w:rPr>
        <w:t>arDurumu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194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</w:rPr>
        <w:t>Yangında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</w:rPr>
        <w:t>çöple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</w:rPr>
        <w:t>yanmıştı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-3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666666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666666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</w:rPr>
        <w:t>Maddi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</w:rPr>
        <w:t>ziya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3"/>
        </w:rPr>
        <w:t>yoktur.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4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14" w:lineRule="exact"/>
        <w:ind w:left="5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  <w:position w:val="-1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1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  <w:position w:val="-1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2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  <w:position w:val="-1"/>
        </w:rPr>
        <w:t>tetkikte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2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1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  <w:position w:val="-1"/>
        </w:rPr>
        <w:t>başlangı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-3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6"/>
          <w:w w:val="100"/>
          <w:position w:val="-1"/>
        </w:rPr>
        <w:t>c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  <w:position w:val="-1"/>
        </w:rPr>
        <w:t>ını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1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  <w:position w:val="-1"/>
        </w:rPr>
        <w:t>yaya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  <w:position w:val="-1"/>
        </w:rPr>
        <w:t>alt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1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  <w:position w:val="-1"/>
        </w:rPr>
        <w:t>geçidinde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2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  <w:position w:val="-1"/>
        </w:rPr>
        <w:t>buluna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  <w:position w:val="-1"/>
        </w:rPr>
        <w:t>çöplerde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1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  <w:position w:val="-1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  <w:position w:val="-1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1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94"/>
          <w:position w:val="-1"/>
        </w:rPr>
        <w:t>görlllmU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94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14"/>
          <w:w w:val="94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96"/>
          <w:position w:val="-1"/>
        </w:rPr>
        <w:t>ol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97"/>
          <w:position w:val="-1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-2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-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300" w:bottom="280" w:left="360" w:right="460"/>
          <w:cols w:num="2" w:equalWidth="0">
            <w:col w:w="1988" w:space="97"/>
            <w:col w:w="9015"/>
          </w:cols>
        </w:sectPr>
      </w:pPr>
      <w:rPr/>
    </w:p>
    <w:p>
      <w:pPr>
        <w:spacing w:before="17" w:after="0" w:line="249" w:lineRule="auto"/>
        <w:ind w:left="2089" w:right="56" w:firstLine="-1901"/>
        <w:jc w:val="left"/>
        <w:tabs>
          <w:tab w:pos="20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95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94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94"/>
        </w:rPr>
        <w:t>pıl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96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8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8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14"/>
          <w:w w:val="8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</w:rPr>
        <w:t>araştırma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</w:rPr>
        <w:t>soruşturmada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</w:rPr>
        <w:t>kimliği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</w:rPr>
        <w:t>belirsiz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</w:rPr>
        <w:t>kişi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</w:rPr>
        <w:t>kişilerce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</w:rPr>
        <w:t>söndürülmede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</w:rPr>
        <w:t>atıla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</w:rPr>
        <w:t>sigara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54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5"/>
          <w:w w:val="100"/>
        </w:rPr>
        <w:t>z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11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3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</w:rPr>
        <w:t>ritinin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</w:rPr>
        <w:t>kol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8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</w:rPr>
        <w:t>yanıcı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</w:rPr>
        <w:t>(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</w:rPr>
        <w:t>kağı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5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2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</w:rPr>
        <w:t>çö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</w:rPr>
        <w:t>vb.)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</w:rPr>
        <w:t>malzemeleri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</w:rPr>
        <w:t>tutuşturması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</w:rPr>
        <w:t>neticesinde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</w:rPr>
        <w:t>çıktığı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</w:rPr>
        <w:t>varılmıştır.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7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158" w:lineRule="auto"/>
        <w:ind w:left="193" w:right="3699" w:firstLine="-5"/>
        <w:jc w:val="left"/>
        <w:tabs>
          <w:tab w:pos="2080" w:val="left"/>
          <w:tab w:pos="3320" w:val="left"/>
          <w:tab w:pos="3520" w:val="left"/>
          <w:tab w:pos="6580" w:val="left"/>
        </w:tabs>
        <w:rPr>
          <w:rFonts w:ascii="Times New Roman" w:hAnsi="Times New Roman" w:cs="Times New Roman" w:eastAsia="Times New Roman"/>
          <w:sz w:val="31"/>
          <w:szCs w:val="31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333"/>
          <w:w w:val="96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w w:val="95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6"/>
          <w:w w:val="10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</w:rPr>
        <w:t>or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4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83"/>
        </w:rPr>
        <w:t>lı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30"/>
          <w:w w:val="8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</w:rPr>
        <w:t>ise</w:t>
        <w:tab/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11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</w:rPr>
        <w:t>ir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4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9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</w:rPr>
        <w:t>Adı: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-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</w:rPr>
        <w:tab/>
        <w:tab/>
        <w:tab/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11"/>
          <w:w w:val="100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-7"/>
          <w:w w:val="100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ed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6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4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7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91"/>
          <w:position w:val="2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4"/>
          <w:w w:val="91"/>
          <w:position w:val="2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3"/>
          <w:w w:val="108"/>
          <w:position w:val="2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17"/>
          <w:position w:val="2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-6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5"/>
          <w:w w:val="95"/>
          <w:position w:val="2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6"/>
          <w:w w:val="110"/>
          <w:position w:val="2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3"/>
          <w:position w:val="2"/>
        </w:rPr>
        <w:t>reç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7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83"/>
          <w:position w:val="2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-34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8"/>
          <w:w w:val="96"/>
          <w:position w:val="2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98"/>
          <w:position w:val="2"/>
        </w:rPr>
        <w:t>ybı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84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31"/>
          <w:szCs w:val="31"/>
          <w:color w:val="313333"/>
          <w:spacing w:val="0"/>
          <w:w w:val="66"/>
          <w:position w:val="0"/>
        </w:rPr>
        <w:t>-</w:t>
      </w:r>
      <w:r>
        <w:rPr>
          <w:rFonts w:ascii="Times New Roman" w:hAnsi="Times New Roman" w:cs="Times New Roman" w:eastAsia="Times New Roman"/>
          <w:sz w:val="31"/>
          <w:szCs w:val="31"/>
          <w:color w:val="313333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31"/>
          <w:szCs w:val="31"/>
          <w:color w:val="313333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31"/>
          <w:szCs w:val="31"/>
          <w:color w:val="313333"/>
          <w:spacing w:val="0"/>
          <w:w w:val="100"/>
          <w:u w:val="single" w:color="5B5B5B"/>
          <w:position w:val="0"/>
        </w:rPr>
        <w:t> </w:t>
      </w:r>
      <w:r>
        <w:rPr>
          <w:rFonts w:ascii="Times New Roman" w:hAnsi="Times New Roman" w:cs="Times New Roman" w:eastAsia="Times New Roman"/>
          <w:sz w:val="31"/>
          <w:szCs w:val="31"/>
          <w:color w:val="313333"/>
          <w:spacing w:val="0"/>
          <w:w w:val="100"/>
          <w:u w:val="single" w:color="5B5B5B"/>
          <w:position w:val="0"/>
        </w:rPr>
        <w:tab/>
      </w:r>
      <w:r>
        <w:rPr>
          <w:rFonts w:ascii="Times New Roman" w:hAnsi="Times New Roman" w:cs="Times New Roman" w:eastAsia="Times New Roman"/>
          <w:sz w:val="31"/>
          <w:szCs w:val="31"/>
          <w:color w:val="313333"/>
          <w:spacing w:val="0"/>
          <w:w w:val="100"/>
          <w:u w:val="single" w:color="5B5B5B"/>
          <w:position w:val="0"/>
        </w:rPr>
      </w:r>
      <w:r>
        <w:rPr>
          <w:rFonts w:ascii="Times New Roman" w:hAnsi="Times New Roman" w:cs="Times New Roman" w:eastAsia="Times New Roman"/>
          <w:sz w:val="31"/>
          <w:szCs w:val="31"/>
          <w:color w:val="313333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31"/>
          <w:szCs w:val="31"/>
          <w:color w:val="000000"/>
          <w:spacing w:val="0"/>
          <w:w w:val="100"/>
          <w:position w:val="0"/>
        </w:rPr>
      </w:r>
    </w:p>
    <w:p>
      <w:pPr>
        <w:spacing w:before="0" w:after="0" w:line="210" w:lineRule="exact"/>
        <w:ind w:left="174" w:right="-20"/>
        <w:jc w:val="left"/>
        <w:tabs>
          <w:tab w:pos="6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88"/>
        </w:rPr>
        <w:t>')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</w:rPr>
        <w:t>Yer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2"/>
        </w:rPr>
        <w:t>Kime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8" w:after="0" w:line="240" w:lineRule="auto"/>
        <w:ind w:left="188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</w:rPr>
        <w:t>Teslim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4"/>
          <w:w w:val="9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2"/>
        </w:rPr>
        <w:t>dild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2"/>
          <w:w w:val="102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9"/>
          <w:w w:val="109"/>
        </w:rPr>
        <w:t>ğ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54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8" w:after="0" w:line="240" w:lineRule="auto"/>
        <w:ind w:left="197" w:right="-20"/>
        <w:jc w:val="left"/>
        <w:tabs>
          <w:tab w:pos="2080" w:val="left"/>
          <w:tab w:pos="58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4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</w:rPr>
        <w:t>kibi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-4"/>
          <w:w w:val="96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5"/>
          <w:w w:val="114"/>
        </w:rPr>
        <w:t>ö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76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9"/>
          <w:w w:val="76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5"/>
          <w:w w:val="113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87"/>
        </w:rPr>
        <w:t>il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Ta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</w:rPr>
        <w:t>rih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66666"/>
          <w:spacing w:val="0"/>
          <w:w w:val="135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66666"/>
          <w:spacing w:val="-28"/>
          <w:w w:val="13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</w:rPr>
        <w:t>0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-3"/>
          <w:w w:val="100"/>
        </w:rPr>
        <w:t>8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5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</w:rPr>
        <w:t>0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2"/>
          <w:w w:val="100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3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</w:rPr>
        <w:t>20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87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-10"/>
          <w:w w:val="8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</w:rPr>
        <w:t>7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-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89"/>
        </w:rPr>
        <w:t>!S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7"/>
          <w:w w:val="88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96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9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54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5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7"/>
          <w:w w:val="5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3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6"/>
          <w:w w:val="103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666666"/>
          <w:spacing w:val="3"/>
          <w:w w:val="9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3"/>
        </w:rPr>
        <w:t>55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4" w:after="0" w:line="240" w:lineRule="auto"/>
        <w:ind w:left="286" w:right="-20"/>
        <w:jc w:val="left"/>
        <w:tabs>
          <w:tab w:pos="1080" w:val="left"/>
          <w:tab w:pos="83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</w:rPr>
        <w:t>Varsa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-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</w:rPr>
        <w:t>Ölil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</w:rPr>
        <w:t>Yaralı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92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</w:rPr>
        <w:t>iDE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66666"/>
          <w:spacing w:val="-11"/>
          <w:w w:val="86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12"/>
        </w:rPr>
        <w:t>Ki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-4"/>
          <w:w w:val="113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35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</w:rPr>
        <w:t>Merkez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95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</w:rPr>
        <w:t>rup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32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32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-13"/>
          <w:w w:val="13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-7"/>
          <w:w w:val="10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</w:rPr>
        <w:t>ta</w:t>
        <w:tab/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-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1"/>
          <w:position w:val="1"/>
        </w:rPr>
        <w:t>ONAYLA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10"/>
          <w:w w:val="102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97"/>
          <w:position w:val="1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6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8" w:lineRule="exact"/>
        <w:ind w:left="2239" w:right="-20"/>
        <w:jc w:val="left"/>
        <w:tabs>
          <w:tab w:pos="47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  <w:position w:val="-1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2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  <w:position w:val="-1"/>
        </w:rPr>
        <w:t>üs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  <w:position w:val="-1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3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1"/>
          <w:position w:val="-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  <w:position w:val="-1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-3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B72"/>
          <w:spacing w:val="0"/>
          <w:w w:val="327"/>
          <w:position w:val="-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32B72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32B72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  <w:position w:val="2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14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  <w:position w:val="2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5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  <w:position w:val="2"/>
        </w:rPr>
        <w:t>Koyan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55" w:lineRule="exact"/>
        <w:ind w:left="4950" w:right="-20"/>
        <w:jc w:val="left"/>
        <w:tabs>
          <w:tab w:pos="8480" w:val="left"/>
        </w:tabs>
        <w:rPr>
          <w:rFonts w:ascii="Times New Roman" w:hAnsi="Times New Roman" w:cs="Times New Roman" w:eastAsia="Times New Roman"/>
          <w:sz w:val="28"/>
          <w:szCs w:val="28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  <w:position w:val="5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  <w:position w:val="5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3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  <w:position w:val="5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-43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  <w:position w:val="5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  <w:position w:val="5"/>
        </w:rPr>
      </w:r>
      <w:r>
        <w:rPr>
          <w:rFonts w:ascii="Arial" w:hAnsi="Arial" w:cs="Arial" w:eastAsia="Arial"/>
          <w:sz w:val="27"/>
          <w:szCs w:val="27"/>
          <w:color w:val="313333"/>
          <w:spacing w:val="0"/>
          <w:w w:val="64"/>
          <w:i/>
          <w:position w:val="-3"/>
        </w:rPr>
        <w:t>1</w:t>
      </w:r>
      <w:r>
        <w:rPr>
          <w:rFonts w:ascii="Arial" w:hAnsi="Arial" w:cs="Arial" w:eastAsia="Arial"/>
          <w:sz w:val="27"/>
          <w:szCs w:val="27"/>
          <w:color w:val="313333"/>
          <w:spacing w:val="26"/>
          <w:w w:val="64"/>
          <w:i/>
          <w:position w:val="-3"/>
        </w:rPr>
        <w:t> </w:t>
      </w:r>
      <w:r>
        <w:rPr>
          <w:rFonts w:ascii="Arial" w:hAnsi="Arial" w:cs="Arial" w:eastAsia="Arial"/>
          <w:sz w:val="27"/>
          <w:szCs w:val="27"/>
          <w:color w:val="313333"/>
          <w:spacing w:val="0"/>
          <w:w w:val="64"/>
          <w:i/>
          <w:position w:val="-3"/>
        </w:rPr>
        <w:t>2</w:t>
      </w:r>
      <w:r>
        <w:rPr>
          <w:rFonts w:ascii="Arial" w:hAnsi="Arial" w:cs="Arial" w:eastAsia="Arial"/>
          <w:sz w:val="27"/>
          <w:szCs w:val="27"/>
          <w:color w:val="313333"/>
          <w:spacing w:val="22"/>
          <w:w w:val="64"/>
          <w:i/>
          <w:position w:val="-3"/>
        </w:rPr>
        <w:t> </w:t>
      </w:r>
      <w:r>
        <w:rPr>
          <w:rFonts w:ascii="Arial" w:hAnsi="Arial" w:cs="Arial" w:eastAsia="Arial"/>
          <w:sz w:val="25"/>
          <w:szCs w:val="25"/>
          <w:color w:val="313333"/>
          <w:spacing w:val="0"/>
          <w:w w:val="49"/>
          <w:position w:val="-3"/>
        </w:rPr>
        <w:t>MaYı</w:t>
      </w:r>
      <w:r>
        <w:rPr>
          <w:rFonts w:ascii="Arial" w:hAnsi="Arial" w:cs="Arial" w:eastAsia="Arial"/>
          <w:sz w:val="25"/>
          <w:szCs w:val="25"/>
          <w:color w:val="313333"/>
          <w:spacing w:val="0"/>
          <w:w w:val="50"/>
          <w:position w:val="-3"/>
        </w:rPr>
        <w:t>s</w:t>
      </w:r>
      <w:r>
        <w:rPr>
          <w:rFonts w:ascii="Arial" w:hAnsi="Arial" w:cs="Arial" w:eastAsia="Arial"/>
          <w:sz w:val="25"/>
          <w:szCs w:val="25"/>
          <w:color w:val="313333"/>
          <w:spacing w:val="-49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313333"/>
          <w:spacing w:val="0"/>
          <w:w w:val="73"/>
          <w:position w:val="-3"/>
        </w:rPr>
        <w:t>2</w:t>
      </w:r>
      <w:r>
        <w:rPr>
          <w:rFonts w:ascii="Times New Roman" w:hAnsi="Times New Roman" w:cs="Times New Roman" w:eastAsia="Times New Roman"/>
          <w:sz w:val="28"/>
          <w:szCs w:val="28"/>
          <w:color w:val="313333"/>
          <w:spacing w:val="0"/>
          <w:w w:val="73"/>
          <w:position w:val="-3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313333"/>
          <w:spacing w:val="0"/>
          <w:w w:val="73"/>
          <w:position w:val="-3"/>
        </w:rPr>
        <w:t>17</w:t>
      </w:r>
      <w:r>
        <w:rPr>
          <w:rFonts w:ascii="Times New Roman" w:hAnsi="Times New Roman" w:cs="Times New Roman" w:eastAsia="Times New Roman"/>
          <w:sz w:val="28"/>
          <w:szCs w:val="28"/>
          <w:color w:val="000000"/>
          <w:spacing w:val="0"/>
          <w:w w:val="100"/>
          <w:position w:val="0"/>
        </w:rPr>
      </w:r>
    </w:p>
    <w:p>
      <w:pPr>
        <w:spacing w:before="0" w:after="0" w:line="127" w:lineRule="exact"/>
        <w:ind w:right="1758"/>
        <w:jc w:val="right"/>
        <w:rPr>
          <w:rFonts w:ascii="Arial" w:hAnsi="Arial" w:cs="Arial" w:eastAsia="Arial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color w:val="4D4D4D"/>
          <w:spacing w:val="0"/>
          <w:w w:val="100"/>
          <w:i/>
          <w:position w:val="-1"/>
        </w:rPr>
        <w:t>1</w:t>
      </w:r>
      <w:r>
        <w:rPr>
          <w:rFonts w:ascii="Arial" w:hAnsi="Arial" w:cs="Arial" w:eastAsia="Arial"/>
          <w:sz w:val="19"/>
          <w:szCs w:val="19"/>
          <w:color w:val="4D4D4D"/>
          <w:spacing w:val="0"/>
          <w:w w:val="100"/>
          <w:i/>
          <w:position w:val="-1"/>
        </w:rPr>
        <w:t> </w:t>
      </w:r>
      <w:r>
        <w:rPr>
          <w:rFonts w:ascii="Arial" w:hAnsi="Arial" w:cs="Arial" w:eastAsia="Arial"/>
          <w:sz w:val="19"/>
          <w:szCs w:val="19"/>
          <w:color w:val="4D4D4D"/>
          <w:spacing w:val="37"/>
          <w:w w:val="100"/>
          <w:i/>
          <w:position w:val="-1"/>
        </w:rPr>
        <w:t> </w:t>
      </w:r>
      <w:r>
        <w:rPr>
          <w:rFonts w:ascii="Arial" w:hAnsi="Arial" w:cs="Arial" w:eastAsia="Arial"/>
          <w:sz w:val="19"/>
          <w:szCs w:val="19"/>
          <w:color w:val="4D4D4D"/>
          <w:spacing w:val="0"/>
          <w:w w:val="89"/>
          <w:i/>
          <w:position w:val="-1"/>
        </w:rPr>
        <w:t>1</w:t>
      </w:r>
      <w:r>
        <w:rPr>
          <w:rFonts w:ascii="Arial" w:hAnsi="Arial" w:cs="Arial" w:eastAsia="Arial"/>
          <w:sz w:val="19"/>
          <w:szCs w:val="19"/>
          <w:color w:val="4D4D4D"/>
          <w:spacing w:val="-22"/>
          <w:w w:val="100"/>
          <w:i/>
          <w:position w:val="-1"/>
        </w:rPr>
        <w:t> </w:t>
      </w:r>
      <w:r>
        <w:rPr>
          <w:rFonts w:ascii="Arial" w:hAnsi="Arial" w:cs="Arial" w:eastAsia="Arial"/>
          <w:sz w:val="19"/>
          <w:szCs w:val="19"/>
          <w:color w:val="313333"/>
          <w:spacing w:val="0"/>
          <w:w w:val="88"/>
          <w:i/>
          <w:position w:val="-1"/>
        </w:rPr>
        <w:t>201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right"/>
        <w:spacing w:after="0"/>
        <w:sectPr>
          <w:type w:val="continuous"/>
          <w:pgSz w:w="11920" w:h="16840"/>
          <w:pgMar w:top="300" w:bottom="280" w:left="360" w:right="460"/>
        </w:sectPr>
      </w:pPr>
      <w:rPr/>
    </w:p>
    <w:p>
      <w:pPr>
        <w:spacing w:before="0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spacing w:before="0" w:after="0" w:line="240" w:lineRule="auto"/>
        <w:ind w:left="216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1"/>
        </w:rPr>
        <w:t>İtfaiyeci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7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55" w:lineRule="exact"/>
        <w:ind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40.019516pt;margin-top:-36.965626pt;width:30.945201pt;height:44pt;mso-position-horizontal-relative:page;mso-position-vertical-relative:paragraph;z-index:-15137" type="#_x0000_t202" filled="f" stroked="f">
            <v:textbox inset="0,0,0,0">
              <w:txbxContent>
                <w:p>
                  <w:pPr>
                    <w:spacing w:before="0" w:after="0" w:line="880" w:lineRule="exact"/>
                    <w:ind w:right="-172"/>
                    <w:jc w:val="left"/>
                    <w:rPr>
                      <w:rFonts w:ascii="Times New Roman" w:hAnsi="Times New Roman" w:cs="Times New Roman" w:eastAsia="Times New Roman"/>
                      <w:sz w:val="88"/>
                      <w:szCs w:val="88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88"/>
                      <w:szCs w:val="88"/>
                      <w:color w:val="4D4D4D"/>
                      <w:w w:val="65"/>
                      <w:i/>
                    </w:rPr>
                    <w:t>ı!</w:t>
                  </w:r>
                  <w:r>
                    <w:rPr>
                      <w:rFonts w:ascii="Times New Roman" w:hAnsi="Times New Roman" w:cs="Times New Roman" w:eastAsia="Times New Roman"/>
                      <w:sz w:val="88"/>
                      <w:szCs w:val="88"/>
                      <w:color w:val="313333"/>
                      <w:w w:val="30"/>
                      <w:i/>
                    </w:rPr>
                    <w:t>l</w:t>
                  </w:r>
                  <w:r>
                    <w:rPr>
                      <w:rFonts w:ascii="Times New Roman" w:hAnsi="Times New Roman" w:cs="Times New Roman" w:eastAsia="Times New Roman"/>
                      <w:sz w:val="88"/>
                      <w:szCs w:val="88"/>
                      <w:color w:val="313333"/>
                      <w:spacing w:val="-152"/>
                      <w:w w:val="100"/>
                      <w:i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88"/>
                      <w:szCs w:val="88"/>
                      <w:color w:val="313333"/>
                      <w:spacing w:val="0"/>
                      <w:w w:val="30"/>
                      <w:i/>
                    </w:rPr>
                    <w:t>e</w:t>
                  </w:r>
                  <w:r>
                    <w:rPr>
                      <w:rFonts w:ascii="Times New Roman" w:hAnsi="Times New Roman" w:cs="Times New Roman" w:eastAsia="Times New Roman"/>
                      <w:sz w:val="88"/>
                      <w:szCs w:val="88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13"/>
          <w:position w:val="-13"/>
        </w:rPr>
        <w:t>1.Posta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35"/>
          <w:w w:val="113"/>
          <w:position w:val="-1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13"/>
          <w:position w:val="-13"/>
        </w:rPr>
        <w:t>Grupfa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13"/>
          <w:position w:val="-13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2"/>
          <w:w w:val="113"/>
          <w:position w:val="-1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13"/>
          <w:position w:val="-13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810" w:lineRule="exact"/>
        <w:ind w:left="287" w:right="-20"/>
        <w:jc w:val="left"/>
        <w:tabs>
          <w:tab w:pos="36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84"/>
          <w:szCs w:val="84"/>
          <w:color w:val="232B72"/>
          <w:w w:val="130"/>
          <w:position w:val="-3"/>
        </w:rPr>
        <w:t>wJ</w:t>
      </w:r>
      <w:r>
        <w:rPr>
          <w:rFonts w:ascii="Times New Roman" w:hAnsi="Times New Roman" w:cs="Times New Roman" w:eastAsia="Times New Roman"/>
          <w:sz w:val="84"/>
          <w:szCs w:val="84"/>
          <w:color w:val="232B72"/>
          <w:spacing w:val="-2"/>
          <w:w w:val="130"/>
          <w:position w:val="-3"/>
        </w:rPr>
        <w:t>.</w:t>
      </w:r>
      <w:r>
        <w:rPr>
          <w:rFonts w:ascii="Times New Roman" w:hAnsi="Times New Roman" w:cs="Times New Roman" w:eastAsia="Times New Roman"/>
          <w:sz w:val="84"/>
          <w:szCs w:val="84"/>
          <w:color w:val="4B5285"/>
          <w:spacing w:val="0"/>
          <w:w w:val="83"/>
          <w:position w:val="-3"/>
        </w:rPr>
        <w:t>-'-</w:t>
      </w:r>
      <w:r>
        <w:rPr>
          <w:rFonts w:ascii="Times New Roman" w:hAnsi="Times New Roman" w:cs="Times New Roman" w:eastAsia="Times New Roman"/>
          <w:sz w:val="84"/>
          <w:szCs w:val="84"/>
          <w:color w:val="4B5285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84"/>
          <w:szCs w:val="84"/>
          <w:color w:val="4B5285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  <w:position w:val="20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10"/>
          <w:w w:val="100"/>
          <w:position w:val="2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  <w:position w:val="20"/>
        </w:rPr>
        <w:t>Birim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7"/>
          <w:w w:val="100"/>
          <w:position w:val="2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  <w:position w:val="20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42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59.509949pt;margin-top:5.045084pt;width:8.512pt;height:36.834963pt;mso-position-horizontal-relative:page;mso-position-vertical-relative:paragraph;z-index:-15141" type="#_x0000_t202" filled="f" stroked="f">
            <v:textbox inset="0,0,0,0">
              <w:txbxContent>
                <w:p>
                  <w:pPr>
                    <w:spacing w:before="0" w:after="0" w:line="614" w:lineRule="exact"/>
                    <w:ind w:right="-124"/>
                    <w:jc w:val="left"/>
                    <w:rPr>
                      <w:rFonts w:ascii="Arial" w:hAnsi="Arial" w:cs="Arial" w:eastAsia="Arial"/>
                      <w:sz w:val="56"/>
                      <w:szCs w:val="56"/>
                    </w:rPr>
                  </w:pPr>
                  <w:rPr/>
                  <w:r>
                    <w:rPr>
                      <w:rFonts w:ascii="Arial" w:hAnsi="Arial" w:cs="Arial" w:eastAsia="Arial"/>
                      <w:sz w:val="56"/>
                      <w:szCs w:val="56"/>
                      <w:color w:val="959595"/>
                      <w:spacing w:val="0"/>
                      <w:w w:val="79"/>
                    </w:rPr>
                    <w:t>''</w:t>
                  </w:r>
                  <w:r>
                    <w:rPr>
                      <w:rFonts w:ascii="Arial" w:hAnsi="Arial" w:cs="Arial" w:eastAsia="Arial"/>
                      <w:sz w:val="56"/>
                      <w:szCs w:val="56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  <w:position w:val="1"/>
        </w:rPr>
        <w:t>Mustafa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1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1"/>
          <w:w w:val="101"/>
          <w:position w:val="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3"/>
          <w:position w:val="1"/>
        </w:rPr>
        <w:t>TIM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300" w:bottom="280" w:left="360" w:right="460"/>
          <w:cols w:num="3" w:equalWidth="0">
            <w:col w:w="861" w:space="1537"/>
            <w:col w:w="1965" w:space="339"/>
            <w:col w:w="6398"/>
          </w:cols>
        </w:sectPr>
      </w:pPr>
      <w:rPr/>
    </w:p>
    <w:p>
      <w:pPr>
        <w:spacing w:before="11" w:after="0" w:line="240" w:lineRule="auto"/>
        <w:ind w:right="-20"/>
        <w:jc w:val="righ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22.614624pt;margin-top:25.632832pt;width:4.713155pt;height:20.5pt;mso-position-horizontal-relative:page;mso-position-vertical-relative:paragraph;z-index:-15136" type="#_x0000_t202" filled="f" stroked="f">
            <v:textbox inset="0,0,0,0">
              <w:txbxContent>
                <w:p>
                  <w:pPr>
                    <w:spacing w:before="0" w:after="0" w:line="410" w:lineRule="exact"/>
                    <w:ind w:right="-102"/>
                    <w:jc w:val="left"/>
                    <w:rPr>
                      <w:rFonts w:ascii="Times New Roman" w:hAnsi="Times New Roman" w:cs="Times New Roman" w:eastAsia="Times New Roman"/>
                      <w:sz w:val="41"/>
                      <w:szCs w:val="41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41"/>
                      <w:szCs w:val="41"/>
                      <w:color w:val="4D4D4D"/>
                      <w:spacing w:val="0"/>
                      <w:w w:val="82"/>
                      <w:i/>
                    </w:rPr>
                    <w:t>ı</w:t>
                  </w:r>
                  <w:r>
                    <w:rPr>
                      <w:rFonts w:ascii="Times New Roman" w:hAnsi="Times New Roman" w:cs="Times New Roman" w:eastAsia="Times New Roman"/>
                      <w:sz w:val="41"/>
                      <w:szCs w:val="41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97"/>
        </w:rPr>
        <w:t>Eri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55" w:lineRule="exact"/>
        <w:ind w:right="-20"/>
        <w:jc w:val="left"/>
        <w:tabs>
          <w:tab w:pos="800" w:val="left"/>
        </w:tabs>
        <w:rPr>
          <w:rFonts w:ascii="Arial" w:hAnsi="Arial" w:cs="Arial" w:eastAsia="Arial"/>
          <w:sz w:val="31"/>
          <w:szCs w:val="31"/>
        </w:rPr>
      </w:pPr>
      <w:rPr/>
      <w:r>
        <w:rPr/>
        <w:br w:type="column"/>
      </w:r>
      <w:r>
        <w:rPr>
          <w:rFonts w:ascii="Arial" w:hAnsi="Arial" w:cs="Arial" w:eastAsia="Arial"/>
          <w:sz w:val="54"/>
          <w:szCs w:val="54"/>
          <w:color w:val="ACACAE"/>
          <w:spacing w:val="0"/>
          <w:w w:val="51"/>
          <w:position w:val="-32"/>
        </w:rPr>
        <w:t>·</w:t>
      </w:r>
      <w:r>
        <w:rPr>
          <w:rFonts w:ascii="Arial" w:hAnsi="Arial" w:cs="Arial" w:eastAsia="Arial"/>
          <w:sz w:val="54"/>
          <w:szCs w:val="54"/>
          <w:color w:val="ACACAE"/>
          <w:spacing w:val="-75"/>
          <w:w w:val="51"/>
          <w:position w:val="-32"/>
        </w:rPr>
        <w:t> </w:t>
      </w:r>
      <w:r>
        <w:rPr>
          <w:rFonts w:ascii="Arial" w:hAnsi="Arial" w:cs="Arial" w:eastAsia="Arial"/>
          <w:sz w:val="54"/>
          <w:szCs w:val="54"/>
          <w:color w:val="ACACAE"/>
          <w:spacing w:val="0"/>
          <w:w w:val="100"/>
          <w:position w:val="-32"/>
        </w:rPr>
        <w:tab/>
      </w:r>
      <w:r>
        <w:rPr>
          <w:rFonts w:ascii="Arial" w:hAnsi="Arial" w:cs="Arial" w:eastAsia="Arial"/>
          <w:sz w:val="54"/>
          <w:szCs w:val="54"/>
          <w:color w:val="ACACAE"/>
          <w:spacing w:val="0"/>
          <w:w w:val="100"/>
          <w:position w:val="-32"/>
        </w:rPr>
      </w:r>
      <w:r>
        <w:rPr>
          <w:rFonts w:ascii="Arial" w:hAnsi="Arial" w:cs="Arial" w:eastAsia="Arial"/>
          <w:sz w:val="56"/>
          <w:szCs w:val="56"/>
          <w:color w:val="BFBFC1"/>
          <w:spacing w:val="0"/>
          <w:w w:val="51"/>
          <w:position w:val="-25"/>
        </w:rPr>
        <w:t>·</w:t>
      </w:r>
      <w:r>
        <w:rPr>
          <w:rFonts w:ascii="Arial" w:hAnsi="Arial" w:cs="Arial" w:eastAsia="Arial"/>
          <w:sz w:val="56"/>
          <w:szCs w:val="56"/>
          <w:color w:val="BFBFC1"/>
          <w:spacing w:val="69"/>
          <w:w w:val="51"/>
          <w:position w:val="-25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color w:val="ACACAE"/>
          <w:spacing w:val="0"/>
          <w:w w:val="68"/>
          <w:position w:val="-15"/>
        </w:rPr>
        <w:t>·</w:t>
      </w:r>
      <w:r>
        <w:rPr>
          <w:rFonts w:ascii="Times New Roman" w:hAnsi="Times New Roman" w:cs="Times New Roman" w:eastAsia="Times New Roman"/>
          <w:sz w:val="14"/>
          <w:szCs w:val="14"/>
          <w:color w:val="ACACAE"/>
          <w:spacing w:val="-5"/>
          <w:w w:val="68"/>
          <w:position w:val="-15"/>
        </w:rPr>
        <w:t>J</w:t>
      </w:r>
      <w:r>
        <w:rPr>
          <w:rFonts w:ascii="Arial" w:hAnsi="Arial" w:cs="Arial" w:eastAsia="Arial"/>
          <w:sz w:val="56"/>
          <w:szCs w:val="56"/>
          <w:color w:val="959595"/>
          <w:spacing w:val="-100"/>
          <w:w w:val="68"/>
          <w:position w:val="-25"/>
        </w:rPr>
        <w:t>:</w:t>
      </w:r>
      <w:r>
        <w:rPr>
          <w:rFonts w:ascii="Times New Roman" w:hAnsi="Times New Roman" w:cs="Times New Roman" w:eastAsia="Times New Roman"/>
          <w:sz w:val="14"/>
          <w:szCs w:val="14"/>
          <w:color w:val="ACACAE"/>
          <w:spacing w:val="0"/>
          <w:w w:val="68"/>
          <w:position w:val="-15"/>
        </w:rPr>
        <w:t>•</w:t>
      </w:r>
      <w:r>
        <w:rPr>
          <w:rFonts w:ascii="Times New Roman" w:hAnsi="Times New Roman" w:cs="Times New Roman" w:eastAsia="Times New Roman"/>
          <w:sz w:val="14"/>
          <w:szCs w:val="14"/>
          <w:color w:val="ACACAE"/>
          <w:spacing w:val="0"/>
          <w:w w:val="68"/>
          <w:position w:val="-15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color w:val="ACACAE"/>
          <w:spacing w:val="20"/>
          <w:w w:val="68"/>
          <w:position w:val="-15"/>
        </w:rPr>
        <w:t> </w:t>
      </w:r>
      <w:r>
        <w:rPr>
          <w:rFonts w:ascii="Arial" w:hAnsi="Arial" w:cs="Arial" w:eastAsia="Arial"/>
          <w:sz w:val="64"/>
          <w:szCs w:val="64"/>
          <w:color w:val="959595"/>
          <w:spacing w:val="-158"/>
          <w:w w:val="88"/>
          <w:position w:val="-32"/>
        </w:rPr>
        <w:t>·</w:t>
      </w:r>
      <w:r>
        <w:rPr>
          <w:rFonts w:ascii="Arial" w:hAnsi="Arial" w:cs="Arial" w:eastAsia="Arial"/>
          <w:sz w:val="64"/>
          <w:szCs w:val="64"/>
          <w:color w:val="BFBFC1"/>
          <w:spacing w:val="-101"/>
          <w:w w:val="52"/>
          <w:position w:val="-32"/>
        </w:rPr>
        <w:t>·</w:t>
      </w:r>
      <w:r>
        <w:rPr>
          <w:rFonts w:ascii="Times New Roman" w:hAnsi="Times New Roman" w:cs="Times New Roman" w:eastAsia="Times New Roman"/>
          <w:sz w:val="14"/>
          <w:szCs w:val="14"/>
          <w:color w:val="ACACAE"/>
          <w:spacing w:val="0"/>
          <w:w w:val="106"/>
          <w:position w:val="-15"/>
        </w:rPr>
        <w:t>-</w:t>
      </w:r>
      <w:r>
        <w:rPr>
          <w:rFonts w:ascii="Times New Roman" w:hAnsi="Times New Roman" w:cs="Times New Roman" w:eastAsia="Times New Roman"/>
          <w:sz w:val="14"/>
          <w:szCs w:val="14"/>
          <w:color w:val="ACACAE"/>
          <w:spacing w:val="-25"/>
          <w:w w:val="100"/>
          <w:position w:val="-15"/>
        </w:rPr>
        <w:t> </w:t>
      </w:r>
      <w:r>
        <w:rPr>
          <w:rFonts w:ascii="Arial" w:hAnsi="Arial" w:cs="Arial" w:eastAsia="Arial"/>
          <w:sz w:val="64"/>
          <w:szCs w:val="64"/>
          <w:color w:val="BFBFC1"/>
          <w:spacing w:val="0"/>
          <w:w w:val="50"/>
          <w:position w:val="-32"/>
        </w:rPr>
        <w:t>·</w:t>
      </w:r>
      <w:r>
        <w:rPr>
          <w:rFonts w:ascii="Arial" w:hAnsi="Arial" w:cs="Arial" w:eastAsia="Arial"/>
          <w:sz w:val="64"/>
          <w:szCs w:val="64"/>
          <w:color w:val="BFBFC1"/>
          <w:spacing w:val="-17"/>
          <w:w w:val="50"/>
          <w:position w:val="-32"/>
        </w:rPr>
        <w:t>·</w:t>
      </w:r>
      <w:r>
        <w:rPr>
          <w:rFonts w:ascii="Arial" w:hAnsi="Arial" w:cs="Arial" w:eastAsia="Arial"/>
          <w:sz w:val="64"/>
          <w:szCs w:val="64"/>
          <w:color w:val="4D4D4D"/>
          <w:spacing w:val="0"/>
          <w:w w:val="50"/>
          <w:position w:val="-32"/>
        </w:rPr>
        <w:t>"</w:t>
      </w:r>
      <w:r>
        <w:rPr>
          <w:rFonts w:ascii="Arial" w:hAnsi="Arial" w:cs="Arial" w:eastAsia="Arial"/>
          <w:sz w:val="64"/>
          <w:szCs w:val="64"/>
          <w:color w:val="4D4D4D"/>
          <w:spacing w:val="25"/>
          <w:w w:val="50"/>
          <w:position w:val="-32"/>
        </w:rPr>
        <w:t> </w:t>
      </w:r>
      <w:r>
        <w:rPr>
          <w:rFonts w:ascii="Arial" w:hAnsi="Arial" w:cs="Arial" w:eastAsia="Arial"/>
          <w:sz w:val="31"/>
          <w:szCs w:val="31"/>
          <w:color w:val="ACACAE"/>
          <w:spacing w:val="2"/>
          <w:w w:val="209"/>
          <w:position w:val="-32"/>
        </w:rPr>
        <w:t>'</w:t>
      </w:r>
      <w:r>
        <w:rPr>
          <w:rFonts w:ascii="Arial" w:hAnsi="Arial" w:cs="Arial" w:eastAsia="Arial"/>
          <w:sz w:val="31"/>
          <w:szCs w:val="31"/>
          <w:color w:val="ACACAE"/>
          <w:spacing w:val="0"/>
          <w:w w:val="199"/>
          <w:position w:val="-32"/>
        </w:rPr>
        <w:t>,</w:t>
      </w:r>
      <w:r>
        <w:rPr>
          <w:rFonts w:ascii="Arial" w:hAnsi="Arial" w:cs="Arial" w:eastAsia="Arial"/>
          <w:sz w:val="31"/>
          <w:szCs w:val="31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300" w:bottom="280" w:left="360" w:right="460"/>
          <w:cols w:num="2" w:equalWidth="0">
            <w:col w:w="5733" w:space="2149"/>
            <w:col w:w="3218"/>
          </w:cols>
        </w:sectPr>
      </w:pPr>
      <w:rPr/>
    </w:p>
    <w:p>
      <w:pPr>
        <w:spacing w:before="0" w:after="0" w:line="594" w:lineRule="exact"/>
        <w:ind w:left="2628" w:right="1855"/>
        <w:jc w:val="center"/>
        <w:tabs>
          <w:tab w:pos="3180" w:val="left"/>
        </w:tabs>
        <w:rPr>
          <w:rFonts w:ascii="Times New Roman" w:hAnsi="Times New Roman" w:cs="Times New Roman" w:eastAsia="Times New Roman"/>
          <w:sz w:val="73"/>
          <w:szCs w:val="73"/>
        </w:rPr>
      </w:pPr>
      <w:rPr/>
      <w:r>
        <w:rPr>
          <w:rFonts w:ascii="Times New Roman" w:hAnsi="Times New Roman" w:cs="Times New Roman" w:eastAsia="Times New Roman"/>
          <w:sz w:val="53"/>
          <w:szCs w:val="53"/>
          <w:color w:val="1C2399"/>
          <w:spacing w:val="0"/>
          <w:w w:val="50"/>
          <w:i/>
          <w:position w:val="-11"/>
        </w:rPr>
        <w:t>I!J</w:t>
      </w:r>
      <w:r>
        <w:rPr>
          <w:rFonts w:ascii="Times New Roman" w:hAnsi="Times New Roman" w:cs="Times New Roman" w:eastAsia="Times New Roman"/>
          <w:sz w:val="53"/>
          <w:szCs w:val="53"/>
          <w:color w:val="1C2399"/>
          <w:spacing w:val="0"/>
          <w:w w:val="100"/>
          <w:i/>
          <w:position w:val="-11"/>
        </w:rPr>
        <w:tab/>
      </w:r>
      <w:r>
        <w:rPr>
          <w:rFonts w:ascii="Times New Roman" w:hAnsi="Times New Roman" w:cs="Times New Roman" w:eastAsia="Times New Roman"/>
          <w:sz w:val="53"/>
          <w:szCs w:val="53"/>
          <w:color w:val="1C2399"/>
          <w:spacing w:val="0"/>
          <w:w w:val="100"/>
          <w:i/>
          <w:position w:val="-11"/>
        </w:rPr>
      </w:r>
      <w:r>
        <w:rPr>
          <w:rFonts w:ascii="Times New Roman" w:hAnsi="Times New Roman" w:cs="Times New Roman" w:eastAsia="Times New Roman"/>
          <w:sz w:val="73"/>
          <w:szCs w:val="73"/>
          <w:color w:val="1C2399"/>
          <w:spacing w:val="0"/>
          <w:w w:val="72"/>
          <w:i/>
          <w:position w:val="-11"/>
        </w:rPr>
        <w:t>/</w:t>
      </w:r>
      <w:r>
        <w:rPr>
          <w:rFonts w:ascii="Times New Roman" w:hAnsi="Times New Roman" w:cs="Times New Roman" w:eastAsia="Times New Roman"/>
          <w:sz w:val="73"/>
          <w:szCs w:val="73"/>
          <w:color w:val="1C2399"/>
          <w:spacing w:val="0"/>
          <w:w w:val="73"/>
          <w:i/>
          <w:position w:val="-11"/>
        </w:rPr>
        <w:t>h</w:t>
      </w:r>
      <w:r>
        <w:rPr>
          <w:rFonts w:ascii="Times New Roman" w:hAnsi="Times New Roman" w:cs="Times New Roman" w:eastAsia="Times New Roman"/>
          <w:sz w:val="73"/>
          <w:szCs w:val="73"/>
          <w:color w:val="000000"/>
          <w:spacing w:val="0"/>
          <w:w w:val="100"/>
          <w:position w:val="0"/>
        </w:rPr>
      </w:r>
    </w:p>
    <w:p>
      <w:pPr>
        <w:spacing w:before="0" w:after="0" w:line="58" w:lineRule="exact"/>
        <w:ind w:left="1752" w:right="-140"/>
        <w:jc w:val="left"/>
        <w:tabs>
          <w:tab w:pos="4620" w:val="left"/>
        </w:tabs>
        <w:rPr>
          <w:rFonts w:ascii="Arial" w:hAnsi="Arial" w:cs="Arial" w:eastAsia="Arial"/>
          <w:sz w:val="67"/>
          <w:szCs w:val="67"/>
        </w:rPr>
      </w:pPr>
      <w:rPr/>
      <w:r>
        <w:rPr>
          <w:rFonts w:ascii="Times New Roman" w:hAnsi="Times New Roman" w:cs="Times New Roman" w:eastAsia="Times New Roman"/>
          <w:sz w:val="28"/>
          <w:szCs w:val="28"/>
          <w:color w:val="313333"/>
          <w:spacing w:val="0"/>
          <w:w w:val="72"/>
          <w:b/>
          <w:bCs/>
          <w:position w:val="-11"/>
        </w:rPr>
        <w:t>Abl</w:t>
      </w:r>
      <w:r>
        <w:rPr>
          <w:rFonts w:ascii="Times New Roman" w:hAnsi="Times New Roman" w:cs="Times New Roman" w:eastAsia="Times New Roman"/>
          <w:sz w:val="28"/>
          <w:szCs w:val="28"/>
          <w:color w:val="313333"/>
          <w:spacing w:val="0"/>
          <w:w w:val="100"/>
          <w:b/>
          <w:bCs/>
          <w:position w:val="-11"/>
        </w:rPr>
        <w:tab/>
      </w:r>
      <w:r>
        <w:rPr>
          <w:rFonts w:ascii="Times New Roman" w:hAnsi="Times New Roman" w:cs="Times New Roman" w:eastAsia="Times New Roman"/>
          <w:sz w:val="28"/>
          <w:szCs w:val="28"/>
          <w:color w:val="313333"/>
          <w:spacing w:val="0"/>
          <w:w w:val="100"/>
          <w:b/>
          <w:bCs/>
          <w:position w:val="-11"/>
        </w:rPr>
      </w:r>
      <w:r>
        <w:rPr>
          <w:rFonts w:ascii="Arial" w:hAnsi="Arial" w:cs="Arial" w:eastAsia="Arial"/>
          <w:sz w:val="67"/>
          <w:szCs w:val="67"/>
          <w:color w:val="3A4482"/>
          <w:spacing w:val="0"/>
          <w:w w:val="137"/>
          <w:i/>
          <w:position w:val="-34"/>
        </w:rPr>
        <w:t>&lt;k</w:t>
      </w:r>
      <w:r>
        <w:rPr>
          <w:rFonts w:ascii="Arial" w:hAnsi="Arial" w:cs="Arial" w:eastAsia="Arial"/>
          <w:sz w:val="67"/>
          <w:szCs w:val="67"/>
          <w:color w:val="000000"/>
          <w:spacing w:val="0"/>
          <w:w w:val="100"/>
          <w:position w:val="0"/>
        </w:rPr>
      </w:r>
    </w:p>
    <w:p>
      <w:pPr>
        <w:spacing w:before="41" w:after="0" w:line="363" w:lineRule="exact"/>
        <w:ind w:left="815" w:right="-20"/>
        <w:jc w:val="left"/>
        <w:tabs>
          <w:tab w:pos="1700" w:val="left"/>
        </w:tabs>
        <w:rPr>
          <w:rFonts w:ascii="Arial" w:hAnsi="Arial" w:cs="Arial" w:eastAsia="Arial"/>
          <w:sz w:val="36"/>
          <w:szCs w:val="36"/>
        </w:rPr>
      </w:pPr>
      <w:rPr/>
      <w:r>
        <w:rPr/>
        <w:br w:type="column"/>
      </w:r>
      <w:r>
        <w:rPr>
          <w:rFonts w:ascii="Arial" w:hAnsi="Arial" w:cs="Arial" w:eastAsia="Arial"/>
          <w:sz w:val="36"/>
          <w:szCs w:val="36"/>
          <w:color w:val="4D4D4D"/>
          <w:spacing w:val="-61"/>
          <w:w w:val="119"/>
          <w:i/>
          <w:position w:val="-5"/>
        </w:rPr>
        <w:t>ı</w:t>
      </w:r>
      <w:r>
        <w:rPr>
          <w:rFonts w:ascii="Arial" w:hAnsi="Arial" w:cs="Arial" w:eastAsia="Arial"/>
          <w:sz w:val="36"/>
          <w:szCs w:val="36"/>
          <w:color w:val="959595"/>
          <w:spacing w:val="0"/>
          <w:w w:val="41"/>
          <w:i/>
          <w:position w:val="-5"/>
        </w:rPr>
        <w:t>·</w:t>
      </w:r>
      <w:r>
        <w:rPr>
          <w:rFonts w:ascii="Arial" w:hAnsi="Arial" w:cs="Arial" w:eastAsia="Arial"/>
          <w:sz w:val="36"/>
          <w:szCs w:val="36"/>
          <w:color w:val="959595"/>
          <w:spacing w:val="0"/>
          <w:w w:val="40"/>
          <w:i/>
          <w:position w:val="-5"/>
        </w:rPr>
        <w:t>:</w:t>
      </w:r>
      <w:r>
        <w:rPr>
          <w:rFonts w:ascii="Arial" w:hAnsi="Arial" w:cs="Arial" w:eastAsia="Arial"/>
          <w:sz w:val="36"/>
          <w:szCs w:val="36"/>
          <w:color w:val="959595"/>
          <w:spacing w:val="14"/>
          <w:w w:val="100"/>
          <w:i/>
          <w:position w:val="-5"/>
        </w:rPr>
        <w:t> </w:t>
      </w:r>
      <w:r>
        <w:rPr>
          <w:rFonts w:ascii="Arial" w:hAnsi="Arial" w:cs="Arial" w:eastAsia="Arial"/>
          <w:sz w:val="36"/>
          <w:szCs w:val="36"/>
          <w:color w:val="93A8BD"/>
          <w:spacing w:val="-43"/>
          <w:w w:val="64"/>
          <w:position w:val="-5"/>
        </w:rPr>
        <w:t>.</w:t>
      </w:r>
      <w:r>
        <w:rPr>
          <w:rFonts w:ascii="Arial" w:hAnsi="Arial" w:cs="Arial" w:eastAsia="Arial"/>
          <w:sz w:val="36"/>
          <w:szCs w:val="36"/>
          <w:color w:val="666666"/>
          <w:spacing w:val="-49"/>
          <w:w w:val="77"/>
          <w:position w:val="-5"/>
        </w:rPr>
        <w:t>.</w:t>
      </w:r>
      <w:r>
        <w:rPr>
          <w:rFonts w:ascii="Arial" w:hAnsi="Arial" w:cs="Arial" w:eastAsia="Arial"/>
          <w:sz w:val="36"/>
          <w:szCs w:val="36"/>
          <w:color w:val="BFBFC1"/>
          <w:spacing w:val="-48"/>
          <w:w w:val="129"/>
          <w:position w:val="-5"/>
        </w:rPr>
        <w:t>.</w:t>
      </w:r>
      <w:r>
        <w:rPr>
          <w:rFonts w:ascii="Arial" w:hAnsi="Arial" w:cs="Arial" w:eastAsia="Arial"/>
          <w:sz w:val="36"/>
          <w:szCs w:val="36"/>
          <w:color w:val="959595"/>
          <w:spacing w:val="0"/>
          <w:w w:val="64"/>
          <w:position w:val="-5"/>
        </w:rPr>
        <w:t>.</w:t>
      </w:r>
      <w:r>
        <w:rPr>
          <w:rFonts w:ascii="Arial" w:hAnsi="Arial" w:cs="Arial" w:eastAsia="Arial"/>
          <w:sz w:val="36"/>
          <w:szCs w:val="36"/>
          <w:color w:val="959595"/>
          <w:spacing w:val="0"/>
          <w:w w:val="100"/>
          <w:position w:val="-5"/>
        </w:rPr>
        <w:tab/>
      </w:r>
      <w:r>
        <w:rPr>
          <w:rFonts w:ascii="Arial" w:hAnsi="Arial" w:cs="Arial" w:eastAsia="Arial"/>
          <w:sz w:val="36"/>
          <w:szCs w:val="36"/>
          <w:color w:val="959595"/>
          <w:spacing w:val="0"/>
          <w:w w:val="100"/>
          <w:position w:val="-5"/>
        </w:rPr>
      </w:r>
      <w:r>
        <w:rPr>
          <w:rFonts w:ascii="Arial" w:hAnsi="Arial" w:cs="Arial" w:eastAsia="Arial"/>
          <w:sz w:val="36"/>
          <w:szCs w:val="36"/>
          <w:color w:val="ACACAE"/>
          <w:spacing w:val="0"/>
          <w:w w:val="48"/>
          <w:position w:val="-5"/>
        </w:rPr>
        <w:t>-</w:t>
      </w:r>
      <w:r>
        <w:rPr>
          <w:rFonts w:ascii="Arial" w:hAnsi="Arial" w:cs="Arial" w:eastAsia="Arial"/>
          <w:sz w:val="36"/>
          <w:szCs w:val="36"/>
          <w:color w:val="ACACAE"/>
          <w:spacing w:val="0"/>
          <w:w w:val="48"/>
          <w:position w:val="-5"/>
        </w:rPr>
        <w:t>  </w:t>
      </w:r>
      <w:r>
        <w:rPr>
          <w:rFonts w:ascii="Arial" w:hAnsi="Arial" w:cs="Arial" w:eastAsia="Arial"/>
          <w:sz w:val="36"/>
          <w:szCs w:val="36"/>
          <w:color w:val="ACACAE"/>
          <w:spacing w:val="39"/>
          <w:w w:val="48"/>
          <w:position w:val="-5"/>
        </w:rPr>
        <w:t> </w:t>
      </w:r>
      <w:r>
        <w:rPr>
          <w:rFonts w:ascii="Arial" w:hAnsi="Arial" w:cs="Arial" w:eastAsia="Arial"/>
          <w:sz w:val="36"/>
          <w:szCs w:val="36"/>
          <w:color w:val="ACACAE"/>
          <w:spacing w:val="-11"/>
          <w:w w:val="52"/>
          <w:position w:val="-5"/>
        </w:rPr>
        <w:t>·</w:t>
      </w:r>
      <w:r>
        <w:rPr>
          <w:rFonts w:ascii="Arial" w:hAnsi="Arial" w:cs="Arial" w:eastAsia="Arial"/>
          <w:sz w:val="36"/>
          <w:szCs w:val="36"/>
          <w:color w:val="666666"/>
          <w:spacing w:val="0"/>
          <w:w w:val="64"/>
          <w:position w:val="-5"/>
        </w:rPr>
        <w:t>.</w:t>
      </w:r>
      <w:r>
        <w:rPr>
          <w:rFonts w:ascii="Arial" w:hAnsi="Arial" w:cs="Arial" w:eastAsia="Arial"/>
          <w:sz w:val="36"/>
          <w:szCs w:val="36"/>
          <w:color w:val="000000"/>
          <w:spacing w:val="0"/>
          <w:w w:val="100"/>
          <w:position w:val="0"/>
        </w:rPr>
      </w:r>
    </w:p>
    <w:p>
      <w:pPr>
        <w:spacing w:before="0" w:after="0" w:line="193" w:lineRule="exact"/>
        <w:ind w:left="796" w:right="-20"/>
        <w:jc w:val="left"/>
        <w:tabs>
          <w:tab w:pos="1300" w:val="left"/>
          <w:tab w:pos="1660" w:val="left"/>
        </w:tabs>
        <w:rPr>
          <w:rFonts w:ascii="Times New Roman" w:hAnsi="Times New Roman" w:cs="Times New Roman" w:eastAsia="Times New Roman"/>
          <w:sz w:val="11"/>
          <w:szCs w:val="11"/>
        </w:rPr>
      </w:pPr>
      <w:rPr/>
      <w:r>
        <w:rPr>
          <w:rFonts w:ascii="Times New Roman" w:hAnsi="Times New Roman" w:cs="Times New Roman" w:eastAsia="Times New Roman"/>
          <w:sz w:val="29"/>
          <w:szCs w:val="29"/>
          <w:color w:val="666666"/>
          <w:spacing w:val="0"/>
          <w:w w:val="54"/>
          <w:i/>
          <w:position w:val="-3"/>
        </w:rPr>
        <w:t>a</w:t>
      </w:r>
      <w:r>
        <w:rPr>
          <w:rFonts w:ascii="Times New Roman" w:hAnsi="Times New Roman" w:cs="Times New Roman" w:eastAsia="Times New Roman"/>
          <w:sz w:val="29"/>
          <w:szCs w:val="29"/>
          <w:color w:val="666666"/>
          <w:spacing w:val="-33"/>
          <w:w w:val="54"/>
          <w:i/>
          <w:position w:val="-3"/>
        </w:rPr>
        <w:t> </w:t>
      </w:r>
      <w:r>
        <w:rPr>
          <w:rFonts w:ascii="Times New Roman" w:hAnsi="Times New Roman" w:cs="Times New Roman" w:eastAsia="Times New Roman"/>
          <w:sz w:val="29"/>
          <w:szCs w:val="29"/>
          <w:color w:val="666666"/>
          <w:spacing w:val="0"/>
          <w:w w:val="100"/>
          <w:i/>
          <w:position w:val="-3"/>
        </w:rPr>
        <w:tab/>
      </w:r>
      <w:r>
        <w:rPr>
          <w:rFonts w:ascii="Times New Roman" w:hAnsi="Times New Roman" w:cs="Times New Roman" w:eastAsia="Times New Roman"/>
          <w:sz w:val="29"/>
          <w:szCs w:val="29"/>
          <w:color w:val="666666"/>
          <w:spacing w:val="0"/>
          <w:w w:val="100"/>
          <w:i/>
          <w:position w:val="-3"/>
        </w:rPr>
      </w:r>
      <w:r>
        <w:rPr>
          <w:rFonts w:ascii="Times New Roman" w:hAnsi="Times New Roman" w:cs="Times New Roman" w:eastAsia="Times New Roman"/>
          <w:sz w:val="29"/>
          <w:szCs w:val="29"/>
          <w:color w:val="ACACAE"/>
          <w:spacing w:val="0"/>
          <w:w w:val="54"/>
          <w:position w:val="-3"/>
        </w:rPr>
        <w:t>..</w:t>
      </w:r>
      <w:r>
        <w:rPr>
          <w:rFonts w:ascii="Times New Roman" w:hAnsi="Times New Roman" w:cs="Times New Roman" w:eastAsia="Times New Roman"/>
          <w:sz w:val="29"/>
          <w:szCs w:val="29"/>
          <w:color w:val="ACACAE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29"/>
          <w:szCs w:val="29"/>
          <w:color w:val="ACACAE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1"/>
          <w:szCs w:val="11"/>
          <w:color w:val="ACACAE"/>
          <w:spacing w:val="0"/>
          <w:w w:val="100"/>
          <w:position w:val="-3"/>
        </w:rPr>
        <w:t>,</w:t>
      </w:r>
      <w:r>
        <w:rPr>
          <w:rFonts w:ascii="Times New Roman" w:hAnsi="Times New Roman" w:cs="Times New Roman" w:eastAsia="Times New Roman"/>
          <w:sz w:val="11"/>
          <w:szCs w:val="11"/>
          <w:color w:val="ACACAE"/>
          <w:spacing w:val="11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1"/>
          <w:szCs w:val="11"/>
          <w:color w:val="666666"/>
          <w:spacing w:val="0"/>
          <w:w w:val="322"/>
          <w:position w:val="-3"/>
        </w:rPr>
        <w:t>n</w:t>
      </w:r>
      <w:r>
        <w:rPr>
          <w:rFonts w:ascii="Times New Roman" w:hAnsi="Times New Roman" w:cs="Times New Roman" w:eastAsia="Times New Roman"/>
          <w:sz w:val="11"/>
          <w:szCs w:val="11"/>
          <w:color w:val="000000"/>
          <w:spacing w:val="0"/>
          <w:w w:val="100"/>
          <w:position w:val="0"/>
        </w:rPr>
      </w:r>
    </w:p>
    <w:p>
      <w:pPr>
        <w:spacing w:before="0" w:after="0" w:line="55" w:lineRule="exact"/>
        <w:ind w:right="-20"/>
        <w:jc w:val="left"/>
        <w:tabs>
          <w:tab w:pos="1240" w:val="left"/>
        </w:tabs>
        <w:rPr>
          <w:rFonts w:ascii="Arial" w:hAnsi="Arial" w:cs="Arial" w:eastAsia="Arial"/>
          <w:sz w:val="19"/>
          <w:szCs w:val="19"/>
        </w:rPr>
      </w:pPr>
      <w:rPr/>
      <w:r>
        <w:rPr>
          <w:rFonts w:ascii="Arial" w:hAnsi="Arial" w:cs="Arial" w:eastAsia="Arial"/>
          <w:sz w:val="25"/>
          <w:szCs w:val="25"/>
          <w:color w:val="666666"/>
          <w:w w:val="127"/>
          <w:i/>
          <w:position w:val="-17"/>
        </w:rPr>
        <w:t>M</w:t>
      </w:r>
      <w:r>
        <w:rPr>
          <w:rFonts w:ascii="Arial" w:hAnsi="Arial" w:cs="Arial" w:eastAsia="Arial"/>
          <w:sz w:val="25"/>
          <w:szCs w:val="25"/>
          <w:color w:val="666666"/>
          <w:spacing w:val="-86"/>
          <w:w w:val="127"/>
          <w:i/>
          <w:position w:val="-17"/>
        </w:rPr>
        <w:t>d</w:t>
      </w:r>
      <w:r>
        <w:rPr>
          <w:rFonts w:ascii="Times New Roman" w:hAnsi="Times New Roman" w:cs="Times New Roman" w:eastAsia="Times New Roman"/>
          <w:sz w:val="31"/>
          <w:szCs w:val="31"/>
          <w:color w:val="666666"/>
          <w:spacing w:val="-47"/>
          <w:w w:val="163"/>
          <w:position w:val="-34"/>
        </w:rPr>
        <w:t>a</w:t>
      </w:r>
      <w:r>
        <w:rPr>
          <w:rFonts w:ascii="Arial" w:hAnsi="Arial" w:cs="Arial" w:eastAsia="Arial"/>
          <w:sz w:val="25"/>
          <w:szCs w:val="25"/>
          <w:color w:val="666666"/>
          <w:spacing w:val="-64"/>
          <w:w w:val="126"/>
          <w:i/>
          <w:position w:val="-17"/>
        </w:rPr>
        <w:t>!</w:t>
      </w:r>
      <w:r>
        <w:rPr>
          <w:rFonts w:ascii="Times New Roman" w:hAnsi="Times New Roman" w:cs="Times New Roman" w:eastAsia="Times New Roman"/>
          <w:sz w:val="31"/>
          <w:szCs w:val="31"/>
          <w:color w:val="666666"/>
          <w:spacing w:val="-154"/>
          <w:w w:val="164"/>
          <w:position w:val="-34"/>
        </w:rPr>
        <w:t>-</w:t>
      </w:r>
      <w:r>
        <w:rPr>
          <w:rFonts w:ascii="Times New Roman" w:hAnsi="Times New Roman" w:cs="Times New Roman" w:eastAsia="Times New Roman"/>
          <w:sz w:val="31"/>
          <w:szCs w:val="31"/>
          <w:color w:val="666666"/>
          <w:spacing w:val="-104"/>
          <w:w w:val="52"/>
          <w:position w:val="-34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color w:val="4D4D4D"/>
          <w:spacing w:val="0"/>
          <w:w w:val="70"/>
          <w:i/>
          <w:position w:val="-17"/>
        </w:rPr>
        <w:t>tı</w:t>
      </w:r>
      <w:r>
        <w:rPr>
          <w:rFonts w:ascii="Times New Roman" w:hAnsi="Times New Roman" w:cs="Times New Roman" w:eastAsia="Times New Roman"/>
          <w:sz w:val="24"/>
          <w:szCs w:val="24"/>
          <w:color w:val="4D4D4D"/>
          <w:spacing w:val="10"/>
          <w:w w:val="71"/>
          <w:i/>
          <w:position w:val="-17"/>
        </w:rPr>
        <w:t>q</w:t>
      </w:r>
      <w:r>
        <w:rPr>
          <w:rFonts w:ascii="Times New Roman" w:hAnsi="Times New Roman" w:cs="Times New Roman" w:eastAsia="Times New Roman"/>
          <w:sz w:val="24"/>
          <w:szCs w:val="24"/>
          <w:color w:val="313333"/>
          <w:spacing w:val="14"/>
          <w:w w:val="49"/>
          <w:i/>
          <w:position w:val="-17"/>
        </w:rPr>
        <w:t>ı</w:t>
      </w:r>
      <w:r>
        <w:rPr>
          <w:rFonts w:ascii="Times New Roman" w:hAnsi="Times New Roman" w:cs="Times New Roman" w:eastAsia="Times New Roman"/>
          <w:sz w:val="24"/>
          <w:szCs w:val="24"/>
          <w:color w:val="ACACAE"/>
          <w:spacing w:val="0"/>
          <w:w w:val="136"/>
          <w:i/>
          <w:position w:val="-17"/>
        </w:rPr>
        <w:t>,</w:t>
      </w:r>
      <w:r>
        <w:rPr>
          <w:rFonts w:ascii="Times New Roman" w:hAnsi="Times New Roman" w:cs="Times New Roman" w:eastAsia="Times New Roman"/>
          <w:sz w:val="24"/>
          <w:szCs w:val="24"/>
          <w:color w:val="ACACAE"/>
          <w:spacing w:val="0"/>
          <w:w w:val="100"/>
          <w:i/>
          <w:position w:val="-17"/>
        </w:rPr>
        <w:tab/>
      </w:r>
      <w:r>
        <w:rPr>
          <w:rFonts w:ascii="Times New Roman" w:hAnsi="Times New Roman" w:cs="Times New Roman" w:eastAsia="Times New Roman"/>
          <w:sz w:val="24"/>
          <w:szCs w:val="24"/>
          <w:color w:val="ACACAE"/>
          <w:spacing w:val="0"/>
          <w:w w:val="100"/>
          <w:i/>
          <w:position w:val="-17"/>
        </w:rPr>
      </w:r>
      <w:r>
        <w:rPr>
          <w:rFonts w:ascii="Times New Roman" w:hAnsi="Times New Roman" w:cs="Times New Roman" w:eastAsia="Times New Roman"/>
          <w:sz w:val="33"/>
          <w:szCs w:val="33"/>
          <w:color w:val="4D4D4D"/>
          <w:spacing w:val="3"/>
          <w:w w:val="46"/>
          <w:i/>
          <w:position w:val="-17"/>
        </w:rPr>
        <w:t>v</w:t>
      </w:r>
      <w:r>
        <w:rPr>
          <w:rFonts w:ascii="Times New Roman" w:hAnsi="Times New Roman" w:cs="Times New Roman" w:eastAsia="Times New Roman"/>
          <w:sz w:val="33"/>
          <w:szCs w:val="33"/>
          <w:color w:val="313333"/>
          <w:spacing w:val="-14"/>
          <w:w w:val="59"/>
          <w:i/>
          <w:position w:val="-17"/>
        </w:rPr>
        <w:t>e</w:t>
      </w:r>
      <w:r>
        <w:rPr>
          <w:rFonts w:ascii="Arial" w:hAnsi="Arial" w:cs="Arial" w:eastAsia="Arial"/>
          <w:sz w:val="13"/>
          <w:szCs w:val="13"/>
          <w:color w:val="ACACAE"/>
          <w:spacing w:val="-25"/>
          <w:w w:val="109"/>
          <w:i/>
          <w:position w:val="-17"/>
        </w:rPr>
        <w:t>1</w:t>
      </w:r>
      <w:r>
        <w:rPr>
          <w:rFonts w:ascii="Arial" w:hAnsi="Arial" w:cs="Arial" w:eastAsia="Arial"/>
          <w:sz w:val="20"/>
          <w:szCs w:val="20"/>
          <w:color w:val="313333"/>
          <w:spacing w:val="-17"/>
          <w:w w:val="72"/>
          <w:i/>
          <w:position w:val="-17"/>
        </w:rPr>
        <w:t>A</w:t>
      </w:r>
      <w:r>
        <w:rPr>
          <w:rFonts w:ascii="Arial" w:hAnsi="Arial" w:cs="Arial" w:eastAsia="Arial"/>
          <w:sz w:val="20"/>
          <w:szCs w:val="20"/>
          <w:color w:val="4D4D4D"/>
          <w:spacing w:val="11"/>
          <w:w w:val="62"/>
          <w:i/>
          <w:position w:val="-17"/>
        </w:rPr>
        <w:t>Ç</w:t>
      </w:r>
      <w:r>
        <w:rPr>
          <w:rFonts w:ascii="Arial" w:hAnsi="Arial" w:cs="Arial" w:eastAsia="Arial"/>
          <w:sz w:val="20"/>
          <w:szCs w:val="20"/>
          <w:color w:val="313333"/>
          <w:spacing w:val="0"/>
          <w:w w:val="66"/>
          <w:i/>
          <w:position w:val="-17"/>
        </w:rPr>
        <w:t>I</w:t>
      </w:r>
      <w:r>
        <w:rPr>
          <w:rFonts w:ascii="Arial" w:hAnsi="Arial" w:cs="Arial" w:eastAsia="Arial"/>
          <w:sz w:val="20"/>
          <w:szCs w:val="20"/>
          <w:color w:val="313333"/>
          <w:spacing w:val="-27"/>
          <w:w w:val="66"/>
          <w:i/>
          <w:position w:val="-17"/>
        </w:rPr>
        <w:t>I</w:t>
      </w:r>
      <w:r>
        <w:rPr>
          <w:rFonts w:ascii="Times New Roman" w:hAnsi="Times New Roman" w:cs="Times New Roman" w:eastAsia="Times New Roman"/>
          <w:sz w:val="31"/>
          <w:szCs w:val="31"/>
          <w:color w:val="666666"/>
          <w:spacing w:val="7"/>
          <w:w w:val="53"/>
          <w:position w:val="-34"/>
        </w:rPr>
        <w:t>o</w:t>
      </w:r>
      <w:r>
        <w:rPr>
          <w:rFonts w:ascii="Arial" w:hAnsi="Arial" w:cs="Arial" w:eastAsia="Arial"/>
          <w:sz w:val="20"/>
          <w:szCs w:val="20"/>
          <w:color w:val="7C7C7C"/>
          <w:spacing w:val="0"/>
          <w:w w:val="92"/>
          <w:position w:val="-17"/>
        </w:rPr>
        <w:t>::</w:t>
      </w:r>
      <w:r>
        <w:rPr>
          <w:rFonts w:ascii="Arial" w:hAnsi="Arial" w:cs="Arial" w:eastAsia="Arial"/>
          <w:sz w:val="20"/>
          <w:szCs w:val="20"/>
          <w:color w:val="7C7C7C"/>
          <w:spacing w:val="4"/>
          <w:w w:val="92"/>
          <w:position w:val="-17"/>
        </w:rPr>
        <w:t>;</w:t>
      </w:r>
      <w:r>
        <w:rPr>
          <w:rFonts w:ascii="Arial" w:hAnsi="Arial" w:cs="Arial" w:eastAsia="Arial"/>
          <w:sz w:val="19"/>
          <w:szCs w:val="19"/>
          <w:color w:val="313333"/>
          <w:spacing w:val="0"/>
          <w:w w:val="101"/>
          <w:i/>
          <w:position w:val="-17"/>
        </w:rPr>
        <w:t>f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300" w:bottom="280" w:left="360" w:right="460"/>
          <w:cols w:num="2" w:equalWidth="0">
            <w:col w:w="5624" w:space="2468"/>
            <w:col w:w="3008"/>
          </w:cols>
        </w:sectPr>
      </w:pPr>
      <w:rPr/>
    </w:p>
    <w:p>
      <w:pPr>
        <w:spacing w:before="0" w:after="0" w:line="240" w:lineRule="exact"/>
        <w:ind w:left="2127" w:right="-20"/>
        <w:jc w:val="left"/>
        <w:tabs>
          <w:tab w:pos="2880" w:val="left"/>
        </w:tabs>
        <w:rPr>
          <w:rFonts w:ascii="Arial" w:hAnsi="Arial" w:cs="Arial" w:eastAsia="Arial"/>
          <w:sz w:val="30"/>
          <w:szCs w:val="30"/>
        </w:rPr>
      </w:pPr>
      <w:rPr/>
      <w:r>
        <w:rPr>
          <w:rFonts w:ascii="Arial" w:hAnsi="Arial" w:cs="Arial" w:eastAsia="Arial"/>
          <w:sz w:val="23"/>
          <w:szCs w:val="23"/>
          <w:color w:val="4D4D4D"/>
          <w:spacing w:val="0"/>
          <w:w w:val="100"/>
          <w:b/>
          <w:bCs/>
          <w:position w:val="-5"/>
        </w:rPr>
        <w:t>u</w:t>
      </w:r>
      <w:r>
        <w:rPr>
          <w:rFonts w:ascii="Arial" w:hAnsi="Arial" w:cs="Arial" w:eastAsia="Arial"/>
          <w:sz w:val="23"/>
          <w:szCs w:val="23"/>
          <w:color w:val="4D4D4D"/>
          <w:spacing w:val="0"/>
          <w:w w:val="100"/>
          <w:b/>
          <w:bCs/>
          <w:position w:val="-5"/>
        </w:rPr>
        <w:t>r</w:t>
      </w:r>
      <w:r>
        <w:rPr>
          <w:rFonts w:ascii="Arial" w:hAnsi="Arial" w:cs="Arial" w:eastAsia="Arial"/>
          <w:sz w:val="23"/>
          <w:szCs w:val="23"/>
          <w:color w:val="4D4D4D"/>
          <w:spacing w:val="0"/>
          <w:w w:val="100"/>
          <w:b/>
          <w:bCs/>
          <w:position w:val="-5"/>
        </w:rPr>
        <w:tab/>
      </w:r>
      <w:r>
        <w:rPr>
          <w:rFonts w:ascii="Arial" w:hAnsi="Arial" w:cs="Arial" w:eastAsia="Arial"/>
          <w:sz w:val="23"/>
          <w:szCs w:val="23"/>
          <w:color w:val="4D4D4D"/>
          <w:spacing w:val="0"/>
          <w:w w:val="100"/>
          <w:b/>
          <w:bCs/>
          <w:position w:val="-5"/>
        </w:rPr>
      </w:r>
      <w:r>
        <w:rPr>
          <w:rFonts w:ascii="Arial" w:hAnsi="Arial" w:cs="Arial" w:eastAsia="Arial"/>
          <w:sz w:val="30"/>
          <w:szCs w:val="30"/>
          <w:color w:val="313333"/>
          <w:spacing w:val="-41"/>
          <w:w w:val="103"/>
          <w:b/>
          <w:bCs/>
          <w:position w:val="-5"/>
        </w:rPr>
        <w:t>·</w:t>
      </w:r>
      <w:r>
        <w:rPr>
          <w:rFonts w:ascii="Arial" w:hAnsi="Arial" w:cs="Arial" w:eastAsia="Arial"/>
          <w:sz w:val="30"/>
          <w:szCs w:val="30"/>
          <w:color w:val="313333"/>
          <w:spacing w:val="0"/>
          <w:w w:val="75"/>
          <w:b/>
          <w:bCs/>
          <w:position w:val="-5"/>
        </w:rPr>
        <w:t>u</w:t>
      </w:r>
      <w:r>
        <w:rPr>
          <w:rFonts w:ascii="Arial" w:hAnsi="Arial" w:cs="Arial" w:eastAsia="Arial"/>
          <w:sz w:val="30"/>
          <w:szCs w:val="30"/>
          <w:color w:val="000000"/>
          <w:spacing w:val="0"/>
          <w:w w:val="100"/>
          <w:position w:val="0"/>
        </w:rPr>
      </w:r>
    </w:p>
    <w:p>
      <w:pPr>
        <w:spacing w:before="0" w:after="0" w:line="175" w:lineRule="exact"/>
        <w:ind w:left="202" w:right="-81"/>
        <w:jc w:val="left"/>
        <w:tabs>
          <w:tab w:pos="1740" w:val="left"/>
        </w:tabs>
        <w:rPr>
          <w:rFonts w:ascii="Arial" w:hAnsi="Arial" w:cs="Arial" w:eastAsia="Arial"/>
          <w:sz w:val="25"/>
          <w:szCs w:val="25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333"/>
          <w:w w:val="86"/>
          <w:position w:val="-2"/>
        </w:rPr>
        <w:t>H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-33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96"/>
          <w:position w:val="-2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3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  <w:position w:val="-2"/>
        </w:rPr>
        <w:t>lk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  <w:position w:val="-2"/>
        </w:rPr>
      </w:r>
      <w:r>
        <w:rPr>
          <w:rFonts w:ascii="Arial" w:hAnsi="Arial" w:cs="Arial" w:eastAsia="Arial"/>
          <w:sz w:val="22"/>
          <w:szCs w:val="22"/>
          <w:color w:val="313333"/>
          <w:spacing w:val="0"/>
          <w:w w:val="81"/>
          <w:position w:val="3"/>
        </w:rPr>
        <w:t>Itf</w:t>
      </w:r>
      <w:r>
        <w:rPr>
          <w:rFonts w:ascii="Arial" w:hAnsi="Arial" w:cs="Arial" w:eastAsia="Arial"/>
          <w:sz w:val="22"/>
          <w:szCs w:val="22"/>
          <w:color w:val="313333"/>
          <w:spacing w:val="-1"/>
          <w:w w:val="82"/>
          <w:position w:val="3"/>
        </w:rPr>
        <w:t>a</w:t>
      </w:r>
      <w:r>
        <w:rPr>
          <w:rFonts w:ascii="Arial" w:hAnsi="Arial" w:cs="Arial" w:eastAsia="Arial"/>
          <w:sz w:val="22"/>
          <w:szCs w:val="22"/>
          <w:color w:val="313333"/>
          <w:spacing w:val="0"/>
          <w:w w:val="145"/>
          <w:position w:val="3"/>
        </w:rPr>
        <w:t>i</w:t>
      </w:r>
      <w:r>
        <w:rPr>
          <w:rFonts w:ascii="Arial" w:hAnsi="Arial" w:cs="Arial" w:eastAsia="Arial"/>
          <w:sz w:val="22"/>
          <w:szCs w:val="22"/>
          <w:color w:val="313333"/>
          <w:spacing w:val="-6"/>
          <w:w w:val="100"/>
          <w:position w:val="3"/>
        </w:rPr>
        <w:t> </w:t>
      </w:r>
      <w:r>
        <w:rPr>
          <w:rFonts w:ascii="Arial" w:hAnsi="Arial" w:cs="Arial" w:eastAsia="Arial"/>
          <w:sz w:val="25"/>
          <w:szCs w:val="25"/>
          <w:color w:val="313333"/>
          <w:spacing w:val="0"/>
          <w:w w:val="69"/>
          <w:b/>
          <w:bCs/>
          <w:position w:val="-1"/>
        </w:rPr>
        <w:t>e</w:t>
      </w:r>
      <w:r>
        <w:rPr>
          <w:rFonts w:ascii="Arial" w:hAnsi="Arial" w:cs="Arial" w:eastAsia="Arial"/>
          <w:sz w:val="25"/>
          <w:szCs w:val="25"/>
          <w:color w:val="313333"/>
          <w:spacing w:val="0"/>
          <w:w w:val="69"/>
          <w:b/>
          <w:bCs/>
          <w:position w:val="-1"/>
        </w:rPr>
        <w:t>   </w:t>
      </w:r>
      <w:r>
        <w:rPr>
          <w:rFonts w:ascii="Arial" w:hAnsi="Arial" w:cs="Arial" w:eastAsia="Arial"/>
          <w:sz w:val="25"/>
          <w:szCs w:val="25"/>
          <w:color w:val="313333"/>
          <w:spacing w:val="3"/>
          <w:w w:val="69"/>
          <w:b/>
          <w:bCs/>
          <w:position w:val="-1"/>
        </w:rPr>
        <w:t> </w:t>
      </w:r>
      <w:r>
        <w:rPr>
          <w:rFonts w:ascii="Times New Roman" w:hAnsi="Times New Roman" w:cs="Times New Roman" w:eastAsia="Times New Roman"/>
          <w:sz w:val="27"/>
          <w:szCs w:val="27"/>
          <w:color w:val="313333"/>
          <w:spacing w:val="15"/>
          <w:w w:val="74"/>
          <w:b/>
          <w:bCs/>
          <w:i/>
          <w:position w:val="-1"/>
        </w:rPr>
        <w:t>e</w:t>
      </w:r>
      <w:r>
        <w:rPr>
          <w:rFonts w:ascii="Times New Roman" w:hAnsi="Times New Roman" w:cs="Times New Roman" w:eastAsia="Times New Roman"/>
          <w:sz w:val="27"/>
          <w:szCs w:val="27"/>
          <w:color w:val="232B72"/>
          <w:spacing w:val="0"/>
          <w:w w:val="138"/>
          <w:b/>
          <w:bCs/>
          <w:i/>
          <w:position w:val="-1"/>
        </w:rPr>
        <w:t>l</w:t>
      </w:r>
      <w:r>
        <w:rPr>
          <w:rFonts w:ascii="Times New Roman" w:hAnsi="Times New Roman" w:cs="Times New Roman" w:eastAsia="Times New Roman"/>
          <w:sz w:val="27"/>
          <w:szCs w:val="27"/>
          <w:color w:val="232B72"/>
          <w:spacing w:val="15"/>
          <w:w w:val="139"/>
          <w:b/>
          <w:bCs/>
          <w:i/>
          <w:position w:val="-1"/>
        </w:rPr>
        <w:t>·</w:t>
      </w:r>
      <w:r>
        <w:rPr>
          <w:rFonts w:ascii="Times New Roman" w:hAnsi="Times New Roman" w:cs="Times New Roman" w:eastAsia="Times New Roman"/>
          <w:sz w:val="27"/>
          <w:szCs w:val="27"/>
          <w:color w:val="262F52"/>
          <w:spacing w:val="0"/>
          <w:w w:val="110"/>
          <w:b/>
          <w:bCs/>
          <w:i/>
          <w:position w:val="-1"/>
        </w:rPr>
        <w:t>-</w:t>
      </w:r>
      <w:r>
        <w:rPr>
          <w:rFonts w:ascii="Times New Roman" w:hAnsi="Times New Roman" w:cs="Times New Roman" w:eastAsia="Times New Roman"/>
          <w:sz w:val="27"/>
          <w:szCs w:val="27"/>
          <w:color w:val="262F52"/>
          <w:spacing w:val="-17"/>
          <w:w w:val="100"/>
          <w:b/>
          <w:bCs/>
          <w:i/>
          <w:position w:val="-1"/>
        </w:rPr>
        <w:t> </w:t>
      </w:r>
      <w:r>
        <w:rPr>
          <w:rFonts w:ascii="Times New Roman" w:hAnsi="Times New Roman" w:cs="Times New Roman" w:eastAsia="Times New Roman"/>
          <w:sz w:val="27"/>
          <w:szCs w:val="27"/>
          <w:color w:val="262F52"/>
          <w:spacing w:val="0"/>
          <w:w w:val="67"/>
          <w:b/>
          <w:bCs/>
          <w:position w:val="-1"/>
        </w:rPr>
        <w:t>.</w:t>
      </w:r>
      <w:r>
        <w:rPr>
          <w:rFonts w:ascii="Times New Roman" w:hAnsi="Times New Roman" w:cs="Times New Roman" w:eastAsia="Times New Roman"/>
          <w:sz w:val="27"/>
          <w:szCs w:val="27"/>
          <w:color w:val="262F52"/>
          <w:spacing w:val="-38"/>
          <w:w w:val="67"/>
          <w:b/>
          <w:bCs/>
          <w:position w:val="-1"/>
        </w:rPr>
        <w:t>.</w:t>
      </w:r>
      <w:r>
        <w:rPr>
          <w:rFonts w:ascii="Times New Roman" w:hAnsi="Times New Roman" w:cs="Times New Roman" w:eastAsia="Times New Roman"/>
          <w:sz w:val="27"/>
          <w:szCs w:val="27"/>
          <w:color w:val="4D4D4D"/>
          <w:spacing w:val="-8"/>
          <w:w w:val="213"/>
          <w:b/>
          <w:bCs/>
          <w:position w:val="-1"/>
        </w:rPr>
        <w:t>.</w:t>
      </w:r>
      <w:r>
        <w:rPr>
          <w:rFonts w:ascii="Arial" w:hAnsi="Arial" w:cs="Arial" w:eastAsia="Arial"/>
          <w:sz w:val="25"/>
          <w:szCs w:val="25"/>
          <w:color w:val="313333"/>
          <w:spacing w:val="0"/>
          <w:w w:val="73"/>
          <w:b/>
          <w:bCs/>
          <w:position w:val="-1"/>
        </w:rPr>
        <w:t>-:Amir</w:t>
      </w:r>
      <w:r>
        <w:rPr>
          <w:rFonts w:ascii="Arial" w:hAnsi="Arial" w:cs="Arial" w:eastAsia="Arial"/>
          <w:sz w:val="25"/>
          <w:szCs w:val="25"/>
          <w:color w:val="000000"/>
          <w:spacing w:val="0"/>
          <w:w w:val="100"/>
          <w:position w:val="0"/>
        </w:rPr>
      </w:r>
    </w:p>
    <w:p>
      <w:pPr>
        <w:spacing w:before="39" w:after="0" w:line="240" w:lineRule="auto"/>
        <w:ind w:right="-20"/>
        <w:jc w:val="left"/>
        <w:rPr>
          <w:rFonts w:ascii="Times New Roman" w:hAnsi="Times New Roman" w:cs="Times New Roman" w:eastAsia="Times New Roman"/>
          <w:sz w:val="28"/>
          <w:szCs w:val="2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31"/>
          <w:szCs w:val="31"/>
          <w:color w:val="666666"/>
          <w:spacing w:val="0"/>
          <w:w w:val="52"/>
        </w:rPr>
        <w:t>-.?Ji.e-:!J.ottıı/</w:t>
      </w:r>
      <w:r>
        <w:rPr>
          <w:rFonts w:ascii="Times New Roman" w:hAnsi="Times New Roman" w:cs="Times New Roman" w:eastAsia="Times New Roman"/>
          <w:sz w:val="31"/>
          <w:szCs w:val="31"/>
          <w:color w:val="666666"/>
          <w:spacing w:val="0"/>
          <w:w w:val="52"/>
        </w:rPr>
        <w:t> </w:t>
      </w:r>
      <w:r>
        <w:rPr>
          <w:rFonts w:ascii="Times New Roman" w:hAnsi="Times New Roman" w:cs="Times New Roman" w:eastAsia="Times New Roman"/>
          <w:sz w:val="31"/>
          <w:szCs w:val="31"/>
          <w:color w:val="666666"/>
          <w:spacing w:val="39"/>
          <w:w w:val="52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666666"/>
          <w:spacing w:val="-7"/>
          <w:w w:val="166"/>
          <w:i/>
        </w:rPr>
        <w:t>!</w:t>
      </w:r>
      <w:r>
        <w:rPr>
          <w:rFonts w:ascii="Times New Roman" w:hAnsi="Times New Roman" w:cs="Times New Roman" w:eastAsia="Times New Roman"/>
          <w:sz w:val="28"/>
          <w:szCs w:val="28"/>
          <w:color w:val="BFBFC1"/>
          <w:spacing w:val="0"/>
          <w:w w:val="65"/>
        </w:rPr>
        <w:t>·</w:t>
      </w:r>
      <w:r>
        <w:rPr>
          <w:rFonts w:ascii="Times New Roman" w:hAnsi="Times New Roman" w:cs="Times New Roman" w:eastAsia="Times New Roman"/>
          <w:sz w:val="28"/>
          <w:szCs w:val="28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300" w:bottom="280" w:left="360" w:right="460"/>
          <w:cols w:num="2" w:equalWidth="0">
            <w:col w:w="3572" w:space="5246"/>
            <w:col w:w="2282"/>
          </w:cols>
        </w:sectPr>
      </w:pPr>
      <w:rPr/>
    </w:p>
    <w:p>
      <w:pPr>
        <w:spacing w:before="0" w:after="0" w:line="69" w:lineRule="exact"/>
        <w:ind w:right="-20"/>
        <w:jc w:val="right"/>
        <w:rPr>
          <w:rFonts w:ascii="Times New Roman" w:hAnsi="Times New Roman" w:cs="Times New Roman" w:eastAsia="Times New Roman"/>
          <w:sz w:val="11"/>
          <w:szCs w:val="11"/>
        </w:rPr>
      </w:pPr>
      <w:rPr/>
      <w:r>
        <w:rPr>
          <w:rFonts w:ascii="Times New Roman" w:hAnsi="Times New Roman" w:cs="Times New Roman" w:eastAsia="Times New Roman"/>
          <w:sz w:val="11"/>
          <w:szCs w:val="11"/>
          <w:color w:val="ACACAE"/>
          <w:spacing w:val="0"/>
          <w:w w:val="217"/>
          <w:position w:val="-3"/>
        </w:rPr>
        <w:t>).</w:t>
      </w:r>
      <w:r>
        <w:rPr>
          <w:rFonts w:ascii="Times New Roman" w:hAnsi="Times New Roman" w:cs="Times New Roman" w:eastAsia="Times New Roman"/>
          <w:sz w:val="11"/>
          <w:szCs w:val="11"/>
          <w:color w:val="ACACAE"/>
          <w:spacing w:val="-29"/>
          <w:w w:val="217"/>
          <w:position w:val="-3"/>
        </w:rPr>
        <w:t> </w:t>
      </w:r>
      <w:r>
        <w:rPr>
          <w:rFonts w:ascii="Times New Roman" w:hAnsi="Times New Roman" w:cs="Times New Roman" w:eastAsia="Times New Roman"/>
          <w:sz w:val="11"/>
          <w:szCs w:val="11"/>
          <w:color w:val="959595"/>
          <w:spacing w:val="-8"/>
          <w:w w:val="248"/>
          <w:position w:val="-3"/>
        </w:rPr>
        <w:t>·</w:t>
      </w:r>
      <w:r>
        <w:rPr>
          <w:rFonts w:ascii="Times New Roman" w:hAnsi="Times New Roman" w:cs="Times New Roman" w:eastAsia="Times New Roman"/>
          <w:sz w:val="11"/>
          <w:szCs w:val="11"/>
          <w:color w:val="666666"/>
          <w:spacing w:val="-41"/>
          <w:w w:val="119"/>
          <w:position w:val="-3"/>
        </w:rPr>
        <w:t>7</w:t>
      </w:r>
      <w:r>
        <w:rPr>
          <w:rFonts w:ascii="Times New Roman" w:hAnsi="Times New Roman" w:cs="Times New Roman" w:eastAsia="Times New Roman"/>
          <w:sz w:val="11"/>
          <w:szCs w:val="11"/>
          <w:color w:val="7C7C7C"/>
          <w:spacing w:val="1"/>
          <w:w w:val="70"/>
          <w:position w:val="-3"/>
        </w:rPr>
        <w:t>•</w:t>
      </w:r>
      <w:r>
        <w:rPr>
          <w:rFonts w:ascii="Times New Roman" w:hAnsi="Times New Roman" w:cs="Times New Roman" w:eastAsia="Times New Roman"/>
          <w:sz w:val="11"/>
          <w:szCs w:val="11"/>
          <w:color w:val="959595"/>
          <w:spacing w:val="-19"/>
          <w:w w:val="122"/>
          <w:position w:val="-3"/>
        </w:rPr>
        <w:t>•</w:t>
      </w:r>
      <w:r>
        <w:rPr>
          <w:rFonts w:ascii="Times New Roman" w:hAnsi="Times New Roman" w:cs="Times New Roman" w:eastAsia="Times New Roman"/>
          <w:sz w:val="11"/>
          <w:szCs w:val="11"/>
          <w:color w:val="666666"/>
          <w:spacing w:val="0"/>
          <w:w w:val="119"/>
          <w:position w:val="-3"/>
        </w:rPr>
        <w:t>·</w:t>
      </w:r>
      <w:r>
        <w:rPr>
          <w:rFonts w:ascii="Times New Roman" w:hAnsi="Times New Roman" w:cs="Times New Roman" w:eastAsia="Times New Roman"/>
          <w:sz w:val="11"/>
          <w:szCs w:val="11"/>
          <w:color w:val="000000"/>
          <w:spacing w:val="0"/>
          <w:w w:val="100"/>
          <w:position w:val="0"/>
        </w:rPr>
      </w:r>
    </w:p>
    <w:p>
      <w:pPr>
        <w:spacing w:before="0" w:after="0" w:line="69" w:lineRule="exact"/>
        <w:ind w:right="-20"/>
        <w:jc w:val="left"/>
        <w:tabs>
          <w:tab w:pos="1140" w:val="left"/>
        </w:tabs>
        <w:rPr>
          <w:rFonts w:ascii="Arial" w:hAnsi="Arial" w:cs="Arial" w:eastAsia="Arial"/>
          <w:sz w:val="11"/>
          <w:szCs w:val="11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1"/>
          <w:szCs w:val="11"/>
          <w:color w:val="959595"/>
          <w:spacing w:val="0"/>
          <w:w w:val="137"/>
          <w:i/>
          <w:position w:val="-3"/>
        </w:rPr>
        <w:t>(;</w:t>
      </w:r>
      <w:r>
        <w:rPr>
          <w:rFonts w:ascii="Times New Roman" w:hAnsi="Times New Roman" w:cs="Times New Roman" w:eastAsia="Times New Roman"/>
          <w:sz w:val="11"/>
          <w:szCs w:val="11"/>
          <w:color w:val="959595"/>
          <w:spacing w:val="0"/>
          <w:w w:val="137"/>
          <w:i/>
          <w:position w:val="-3"/>
        </w:rPr>
        <w:t> </w:t>
      </w:r>
      <w:r>
        <w:rPr>
          <w:rFonts w:ascii="Times New Roman" w:hAnsi="Times New Roman" w:cs="Times New Roman" w:eastAsia="Times New Roman"/>
          <w:sz w:val="11"/>
          <w:szCs w:val="11"/>
          <w:color w:val="959595"/>
          <w:spacing w:val="16"/>
          <w:w w:val="137"/>
          <w:i/>
          <w:position w:val="-3"/>
        </w:rPr>
        <w:t> </w:t>
      </w:r>
      <w:r>
        <w:rPr>
          <w:rFonts w:ascii="Times New Roman" w:hAnsi="Times New Roman" w:cs="Times New Roman" w:eastAsia="Times New Roman"/>
          <w:sz w:val="11"/>
          <w:szCs w:val="11"/>
          <w:color w:val="666666"/>
          <w:spacing w:val="-37"/>
          <w:w w:val="114"/>
          <w:position w:val="-3"/>
        </w:rPr>
        <w:t>1</w:t>
      </w:r>
      <w:r>
        <w:rPr>
          <w:rFonts w:ascii="Times New Roman" w:hAnsi="Times New Roman" w:cs="Times New Roman" w:eastAsia="Times New Roman"/>
          <w:sz w:val="11"/>
          <w:szCs w:val="11"/>
          <w:color w:val="959595"/>
          <w:spacing w:val="0"/>
          <w:w w:val="344"/>
          <w:position w:val="-3"/>
        </w:rPr>
        <w:t>'</w:t>
      </w:r>
      <w:r>
        <w:rPr>
          <w:rFonts w:ascii="Times New Roman" w:hAnsi="Times New Roman" w:cs="Times New Roman" w:eastAsia="Times New Roman"/>
          <w:sz w:val="11"/>
          <w:szCs w:val="11"/>
          <w:color w:val="7C7C7C"/>
          <w:spacing w:val="5"/>
          <w:w w:val="248"/>
          <w:position w:val="-3"/>
        </w:rPr>
        <w:t>·</w:t>
      </w:r>
      <w:r>
        <w:rPr>
          <w:rFonts w:ascii="Times New Roman" w:hAnsi="Times New Roman" w:cs="Times New Roman" w:eastAsia="Times New Roman"/>
          <w:sz w:val="11"/>
          <w:szCs w:val="11"/>
          <w:color w:val="959595"/>
          <w:spacing w:val="0"/>
          <w:w w:val="150"/>
          <w:position w:val="-3"/>
        </w:rPr>
        <w:t>••</w:t>
      </w:r>
      <w:r>
        <w:rPr>
          <w:rFonts w:ascii="Times New Roman" w:hAnsi="Times New Roman" w:cs="Times New Roman" w:eastAsia="Times New Roman"/>
          <w:sz w:val="11"/>
          <w:szCs w:val="11"/>
          <w:color w:val="959595"/>
          <w:spacing w:val="0"/>
          <w:w w:val="100"/>
          <w:position w:val="-3"/>
        </w:rPr>
        <w:t>      </w:t>
      </w:r>
      <w:r>
        <w:rPr>
          <w:rFonts w:ascii="Times New Roman" w:hAnsi="Times New Roman" w:cs="Times New Roman" w:eastAsia="Times New Roman"/>
          <w:sz w:val="11"/>
          <w:szCs w:val="11"/>
          <w:color w:val="959595"/>
          <w:spacing w:val="-1"/>
          <w:w w:val="100"/>
          <w:position w:val="-3"/>
        </w:rPr>
        <w:t> </w:t>
      </w:r>
      <w:r>
        <w:rPr>
          <w:rFonts w:ascii="Arial" w:hAnsi="Arial" w:cs="Arial" w:eastAsia="Arial"/>
          <w:sz w:val="11"/>
          <w:szCs w:val="11"/>
          <w:color w:val="7C7C7C"/>
          <w:spacing w:val="0"/>
          <w:w w:val="113"/>
          <w:i/>
          <w:position w:val="-3"/>
        </w:rPr>
        <w:t>i</w:t>
      </w:r>
      <w:r>
        <w:rPr>
          <w:rFonts w:ascii="Arial" w:hAnsi="Arial" w:cs="Arial" w:eastAsia="Arial"/>
          <w:sz w:val="11"/>
          <w:szCs w:val="11"/>
          <w:color w:val="7C7C7C"/>
          <w:spacing w:val="-17"/>
          <w:w w:val="112"/>
          <w:i/>
          <w:position w:val="-3"/>
        </w:rPr>
        <w:t>;</w:t>
      </w:r>
      <w:r>
        <w:rPr>
          <w:rFonts w:ascii="Arial" w:hAnsi="Arial" w:cs="Arial" w:eastAsia="Arial"/>
          <w:sz w:val="11"/>
          <w:szCs w:val="11"/>
          <w:color w:val="959595"/>
          <w:spacing w:val="-7"/>
          <w:w w:val="107"/>
          <w:i/>
          <w:position w:val="-3"/>
        </w:rPr>
        <w:t>{</w:t>
      </w:r>
      <w:r>
        <w:rPr>
          <w:rFonts w:ascii="Arial" w:hAnsi="Arial" w:cs="Arial" w:eastAsia="Arial"/>
          <w:sz w:val="11"/>
          <w:szCs w:val="11"/>
          <w:color w:val="7C7C7C"/>
          <w:spacing w:val="0"/>
          <w:w w:val="245"/>
          <w:i/>
          <w:position w:val="-3"/>
        </w:rPr>
        <w:t>.</w:t>
      </w:r>
      <w:r>
        <w:rPr>
          <w:rFonts w:ascii="Arial" w:hAnsi="Arial" w:cs="Arial" w:eastAsia="Arial"/>
          <w:sz w:val="11"/>
          <w:szCs w:val="11"/>
          <w:color w:val="7C7C7C"/>
          <w:spacing w:val="0"/>
          <w:w w:val="100"/>
          <w:i/>
          <w:position w:val="-3"/>
        </w:rPr>
        <w:tab/>
      </w:r>
      <w:r>
        <w:rPr>
          <w:rFonts w:ascii="Arial" w:hAnsi="Arial" w:cs="Arial" w:eastAsia="Arial"/>
          <w:sz w:val="11"/>
          <w:szCs w:val="11"/>
          <w:color w:val="7C7C7C"/>
          <w:spacing w:val="0"/>
          <w:w w:val="100"/>
          <w:i/>
          <w:position w:val="-3"/>
        </w:rPr>
      </w:r>
      <w:r>
        <w:rPr>
          <w:rFonts w:ascii="Arial" w:hAnsi="Arial" w:cs="Arial" w:eastAsia="Arial"/>
          <w:sz w:val="11"/>
          <w:szCs w:val="11"/>
          <w:color w:val="7C7C7C"/>
          <w:spacing w:val="0"/>
          <w:w w:val="600"/>
          <w:position w:val="-3"/>
        </w:rPr>
        <w:t>·</w:t>
      </w:r>
      <w:r>
        <w:rPr>
          <w:rFonts w:ascii="Arial" w:hAnsi="Arial" w:cs="Arial" w:eastAsia="Arial"/>
          <w:sz w:val="11"/>
          <w:szCs w:val="11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300" w:bottom="280" w:left="360" w:right="460"/>
          <w:cols w:num="2" w:equalWidth="0">
            <w:col w:w="8726" w:space="299"/>
            <w:col w:w="2075"/>
          </w:cols>
        </w:sectPr>
      </w:pPr>
      <w:rPr/>
    </w:p>
    <w:p>
      <w:pPr>
        <w:spacing w:before="0" w:after="0" w:line="228" w:lineRule="exact"/>
        <w:ind w:left="4815" w:right="-20"/>
        <w:jc w:val="left"/>
        <w:tabs>
          <w:tab w:pos="8680" w:val="left"/>
          <w:tab w:pos="9100" w:val="left"/>
        </w:tabs>
        <w:rPr>
          <w:rFonts w:ascii="Arial" w:hAnsi="Arial" w:cs="Arial" w:eastAsia="Arial"/>
          <w:sz w:val="12"/>
          <w:szCs w:val="12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07.994934pt;margin-top:7.385231pt;width:4.7286pt;height:5pt;mso-position-horizontal-relative:page;mso-position-vertical-relative:paragraph;z-index:-15135" type="#_x0000_t202" filled="f" stroked="f">
            <v:textbox inset="0,0,0,0">
              <w:txbxContent>
                <w:p>
                  <w:pPr>
                    <w:spacing w:before="0" w:after="0" w:line="100" w:lineRule="exact"/>
                    <w:ind w:right="-55"/>
                    <w:jc w:val="left"/>
                    <w:rPr>
                      <w:rFonts w:ascii="Arial" w:hAnsi="Arial" w:cs="Arial" w:eastAsia="Arial"/>
                      <w:sz w:val="10"/>
                      <w:szCs w:val="10"/>
                    </w:rPr>
                  </w:pPr>
                  <w:rPr/>
                  <w:r>
                    <w:rPr>
                      <w:rFonts w:ascii="Arial" w:hAnsi="Arial" w:cs="Arial" w:eastAsia="Arial"/>
                      <w:sz w:val="10"/>
                      <w:szCs w:val="10"/>
                      <w:color w:val="666666"/>
                      <w:spacing w:val="0"/>
                      <w:w w:val="426"/>
                    </w:rPr>
                    <w:t>i</w:t>
                  </w:r>
                  <w:r>
                    <w:rPr>
                      <w:rFonts w:ascii="Arial" w:hAnsi="Arial" w:cs="Arial" w:eastAsia="Arial"/>
                      <w:sz w:val="10"/>
                      <w:szCs w:val="10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  <w:position w:val="3"/>
        </w:rPr>
        <w:t>Rahmi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7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  <w:position w:val="3"/>
        </w:rPr>
        <w:t>EKREN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  <w:position w:val="3"/>
        </w:rPr>
      </w:r>
      <w:r>
        <w:rPr>
          <w:rFonts w:ascii="Arial" w:hAnsi="Arial" w:cs="Arial" w:eastAsia="Arial"/>
          <w:sz w:val="12"/>
          <w:szCs w:val="12"/>
          <w:color w:val="4D4D4D"/>
          <w:spacing w:val="0"/>
          <w:w w:val="49"/>
          <w:i/>
          <w:position w:val="7"/>
        </w:rPr>
        <w:t>,....</w:t>
      </w:r>
      <w:r>
        <w:rPr>
          <w:rFonts w:ascii="Arial" w:hAnsi="Arial" w:cs="Arial" w:eastAsia="Arial"/>
          <w:sz w:val="12"/>
          <w:szCs w:val="12"/>
          <w:color w:val="4D4D4D"/>
          <w:spacing w:val="6"/>
          <w:w w:val="49"/>
          <w:i/>
          <w:position w:val="7"/>
        </w:rPr>
        <w:t> </w:t>
      </w:r>
      <w:r>
        <w:rPr>
          <w:rFonts w:ascii="Arial" w:hAnsi="Arial" w:cs="Arial" w:eastAsia="Arial"/>
          <w:sz w:val="17"/>
          <w:szCs w:val="17"/>
          <w:color w:val="7C7C7C"/>
          <w:spacing w:val="0"/>
          <w:w w:val="68"/>
          <w:i/>
          <w:position w:val="-5"/>
        </w:rPr>
        <w:t>ot</w:t>
      </w:r>
      <w:r>
        <w:rPr>
          <w:rFonts w:ascii="Arial" w:hAnsi="Arial" w:cs="Arial" w:eastAsia="Arial"/>
          <w:sz w:val="17"/>
          <w:szCs w:val="17"/>
          <w:color w:val="7C7C7C"/>
          <w:spacing w:val="0"/>
          <w:w w:val="100"/>
          <w:i/>
          <w:position w:val="-5"/>
        </w:rPr>
        <w:tab/>
      </w:r>
      <w:r>
        <w:rPr>
          <w:rFonts w:ascii="Arial" w:hAnsi="Arial" w:cs="Arial" w:eastAsia="Arial"/>
          <w:sz w:val="17"/>
          <w:szCs w:val="17"/>
          <w:color w:val="7C7C7C"/>
          <w:spacing w:val="0"/>
          <w:w w:val="100"/>
          <w:i/>
          <w:position w:val="-5"/>
        </w:rPr>
      </w:r>
      <w:r>
        <w:rPr>
          <w:rFonts w:ascii="Arial" w:hAnsi="Arial" w:cs="Arial" w:eastAsia="Arial"/>
          <w:sz w:val="17"/>
          <w:szCs w:val="17"/>
          <w:color w:val="ACACAE"/>
          <w:spacing w:val="0"/>
          <w:w w:val="68"/>
          <w:position w:val="-5"/>
        </w:rPr>
        <w:t>)</w:t>
      </w:r>
      <w:r>
        <w:rPr>
          <w:rFonts w:ascii="Arial" w:hAnsi="Arial" w:cs="Arial" w:eastAsia="Arial"/>
          <w:sz w:val="17"/>
          <w:szCs w:val="17"/>
          <w:color w:val="ACACAE"/>
          <w:spacing w:val="23"/>
          <w:w w:val="68"/>
          <w:position w:val="-5"/>
        </w:rPr>
        <w:t> </w:t>
      </w:r>
      <w:r>
        <w:rPr>
          <w:rFonts w:ascii="Times New Roman" w:hAnsi="Times New Roman" w:cs="Times New Roman" w:eastAsia="Times New Roman"/>
          <w:sz w:val="13"/>
          <w:szCs w:val="13"/>
          <w:color w:val="7C7C7C"/>
          <w:spacing w:val="0"/>
          <w:w w:val="128"/>
          <w:position w:val="-5"/>
        </w:rPr>
        <w:t>ll</w:t>
      </w:r>
      <w:r>
        <w:rPr>
          <w:rFonts w:ascii="Times New Roman" w:hAnsi="Times New Roman" w:cs="Times New Roman" w:eastAsia="Times New Roman"/>
          <w:sz w:val="13"/>
          <w:szCs w:val="13"/>
          <w:color w:val="7C7C7C"/>
          <w:spacing w:val="-1"/>
          <w:w w:val="128"/>
          <w:position w:val="-5"/>
        </w:rPr>
        <w:t> </w:t>
      </w:r>
      <w:r>
        <w:rPr>
          <w:rFonts w:ascii="Times New Roman" w:hAnsi="Times New Roman" w:cs="Times New Roman" w:eastAsia="Times New Roman"/>
          <w:sz w:val="13"/>
          <w:szCs w:val="13"/>
          <w:color w:val="ACACAE"/>
          <w:spacing w:val="0"/>
          <w:w w:val="74"/>
          <w:position w:val="-5"/>
        </w:rPr>
        <w:t>•</w:t>
      </w:r>
      <w:r>
        <w:rPr>
          <w:rFonts w:ascii="Times New Roman" w:hAnsi="Times New Roman" w:cs="Times New Roman" w:eastAsia="Times New Roman"/>
          <w:sz w:val="13"/>
          <w:szCs w:val="13"/>
          <w:color w:val="ACACAE"/>
          <w:spacing w:val="-17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3"/>
          <w:szCs w:val="13"/>
          <w:color w:val="ACACAE"/>
          <w:spacing w:val="0"/>
          <w:w w:val="133"/>
          <w:position w:val="-5"/>
        </w:rPr>
        <w:t>.</w:t>
      </w:r>
      <w:r>
        <w:rPr>
          <w:rFonts w:ascii="Times New Roman" w:hAnsi="Times New Roman" w:cs="Times New Roman" w:eastAsia="Times New Roman"/>
          <w:sz w:val="13"/>
          <w:szCs w:val="13"/>
          <w:color w:val="ACACAE"/>
          <w:spacing w:val="10"/>
          <w:w w:val="133"/>
          <w:position w:val="-5"/>
        </w:rPr>
        <w:t> </w:t>
      </w:r>
      <w:r>
        <w:rPr>
          <w:rFonts w:ascii="Times New Roman" w:hAnsi="Times New Roman" w:cs="Times New Roman" w:eastAsia="Times New Roman"/>
          <w:sz w:val="13"/>
          <w:szCs w:val="13"/>
          <w:color w:val="666666"/>
          <w:spacing w:val="0"/>
          <w:w w:val="59"/>
          <w:position w:val="-5"/>
        </w:rPr>
        <w:t>•</w:t>
      </w:r>
      <w:r>
        <w:rPr>
          <w:rFonts w:ascii="Times New Roman" w:hAnsi="Times New Roman" w:cs="Times New Roman" w:eastAsia="Times New Roman"/>
          <w:sz w:val="13"/>
          <w:szCs w:val="13"/>
          <w:color w:val="666666"/>
          <w:spacing w:val="-23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3"/>
          <w:szCs w:val="13"/>
          <w:color w:val="959595"/>
          <w:spacing w:val="0"/>
          <w:w w:val="100"/>
          <w:position w:val="-5"/>
        </w:rPr>
        <w:t>l·</w:t>
      </w:r>
      <w:r>
        <w:rPr>
          <w:rFonts w:ascii="Times New Roman" w:hAnsi="Times New Roman" w:cs="Times New Roman" w:eastAsia="Times New Roman"/>
          <w:sz w:val="13"/>
          <w:szCs w:val="13"/>
          <w:color w:val="959595"/>
          <w:spacing w:val="-10"/>
          <w:w w:val="100"/>
          <w:position w:val="-5"/>
        </w:rPr>
        <w:t> </w:t>
      </w:r>
      <w:r>
        <w:rPr>
          <w:rFonts w:ascii="Arial" w:hAnsi="Arial" w:cs="Arial" w:eastAsia="Arial"/>
          <w:sz w:val="12"/>
          <w:szCs w:val="12"/>
          <w:color w:val="959595"/>
          <w:spacing w:val="0"/>
          <w:w w:val="100"/>
          <w:position w:val="7"/>
        </w:rPr>
        <w:t>\</w:t>
      </w:r>
      <w:r>
        <w:rPr>
          <w:rFonts w:ascii="Arial" w:hAnsi="Arial" w:cs="Arial" w:eastAsia="Arial"/>
          <w:sz w:val="12"/>
          <w:szCs w:val="12"/>
          <w:color w:val="959595"/>
          <w:spacing w:val="0"/>
          <w:w w:val="100"/>
          <w:position w:val="7"/>
        </w:rPr>
        <w:t>•</w:t>
      </w:r>
      <w:r>
        <w:rPr>
          <w:rFonts w:ascii="Arial" w:hAnsi="Arial" w:cs="Arial" w:eastAsia="Arial"/>
          <w:sz w:val="12"/>
          <w:szCs w:val="12"/>
          <w:color w:val="959595"/>
          <w:spacing w:val="18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13"/>
          <w:szCs w:val="13"/>
          <w:color w:val="7C7C7C"/>
          <w:spacing w:val="0"/>
          <w:w w:val="69"/>
          <w:position w:val="-5"/>
        </w:rPr>
        <w:t>..</w:t>
      </w:r>
      <w:r>
        <w:rPr>
          <w:rFonts w:ascii="Times New Roman" w:hAnsi="Times New Roman" w:cs="Times New Roman" w:eastAsia="Times New Roman"/>
          <w:sz w:val="13"/>
          <w:szCs w:val="13"/>
          <w:color w:val="7C7C7C"/>
          <w:spacing w:val="0"/>
          <w:w w:val="69"/>
          <w:position w:val="-5"/>
        </w:rPr>
        <w:t> </w:t>
      </w:r>
      <w:r>
        <w:rPr>
          <w:rFonts w:ascii="Times New Roman" w:hAnsi="Times New Roman" w:cs="Times New Roman" w:eastAsia="Times New Roman"/>
          <w:sz w:val="13"/>
          <w:szCs w:val="13"/>
          <w:color w:val="7C7C7C"/>
          <w:spacing w:val="4"/>
          <w:w w:val="69"/>
          <w:position w:val="-5"/>
        </w:rPr>
        <w:t> </w:t>
      </w:r>
      <w:r>
        <w:rPr>
          <w:rFonts w:ascii="Arial" w:hAnsi="Arial" w:cs="Arial" w:eastAsia="Arial"/>
          <w:sz w:val="12"/>
          <w:szCs w:val="12"/>
          <w:color w:val="7C7C7C"/>
          <w:spacing w:val="0"/>
          <w:w w:val="69"/>
          <w:position w:val="7"/>
        </w:rPr>
        <w:t>1</w:t>
      </w:r>
      <w:r>
        <w:rPr>
          <w:rFonts w:ascii="Arial" w:hAnsi="Arial" w:cs="Arial" w:eastAsia="Arial"/>
          <w:sz w:val="12"/>
          <w:szCs w:val="12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300" w:bottom="280" w:left="360" w:right="460"/>
        </w:sectPr>
      </w:pPr>
      <w:rPr/>
    </w:p>
    <w:p>
      <w:pPr>
        <w:spacing w:before="0" w:after="0" w:line="194" w:lineRule="exact"/>
        <w:ind w:right="-20"/>
        <w:jc w:val="righ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group style="position:absolute;margin-left:24.936586pt;margin-top:30.936129pt;width:543.219524pt;height:753.731984pt;mso-position-horizontal-relative:page;mso-position-vertical-relative:page;z-index:-15140" coordorigin="499,619" coordsize="10864,15075">
            <v:group style="position:absolute;left:506;top:642;width:2889;height:2" coordorigin="506,642" coordsize="2889,2">
              <v:shape style="position:absolute;left:506;top:642;width:2889;height:2" coordorigin="506,642" coordsize="2889,0" path="m506,642l3395,642e" filled="f" stroked="t" strokeweight=".702439pt" strokecolor="#747474">
                <v:path arrowok="t"/>
              </v:shape>
            </v:group>
            <v:group style="position:absolute;left:515;top:626;width:2;height:2015" coordorigin="515,626" coordsize="2,2015">
              <v:shape style="position:absolute;left:515;top:626;width:2;height:2015" coordorigin="515,626" coordsize="0,2015" path="m515,2640l515,626e" filled="f" stroked="t" strokeweight=".702439pt" strokecolor="#5B5B5B">
                <v:path arrowok="t"/>
              </v:shape>
            </v:group>
            <v:group style="position:absolute;left:2419;top:640;width:2;height:1517" coordorigin="2419,640" coordsize="2,1517">
              <v:shape style="position:absolute;left:2419;top:640;width:2;height:1517" coordorigin="2419,640" coordsize="0,1517" path="m2419,2157l2419,640e" filled="f" stroked="t" strokeweight=".702439pt" strokecolor="#606060">
                <v:path arrowok="t"/>
              </v:shape>
            </v:group>
            <v:group style="position:absolute;left:3339;top:645;width:187;height:2" coordorigin="3339,645" coordsize="187,2">
              <v:shape style="position:absolute;left:3339;top:645;width:187;height:2" coordorigin="3339,645" coordsize="187,0" path="m3339,645l3526,645e" filled="f" stroked="t" strokeweight=".468293pt" strokecolor="#4F4F4F">
                <v:path arrowok="t"/>
              </v:shape>
            </v:group>
            <v:group style="position:absolute;left:3470;top:645;width:7858;height:2" coordorigin="3470,645" coordsize="7858,2">
              <v:shape style="position:absolute;left:3470;top:645;width:7858;height:2" coordorigin="3470,645" coordsize="7858,0" path="m3470,645l11328,645e" filled="f" stroked="t" strokeweight=".702439pt" strokecolor="#747474">
                <v:path arrowok="t"/>
              </v:shape>
            </v:group>
            <v:group style="position:absolute;left:9003;top:635;width:2;height:1517" coordorigin="9003,635" coordsize="2,1517">
              <v:shape style="position:absolute;left:9003;top:635;width:2;height:1517" coordorigin="9003,635" coordsize="0,1517" path="m9003,2152l9003,635e" filled="f" stroked="t" strokeweight=".702439pt" strokecolor="#676767">
                <v:path arrowok="t"/>
              </v:shape>
            </v:group>
            <v:group style="position:absolute;left:11323;top:626;width:2;height:4205" coordorigin="11323,626" coordsize="2,4205">
              <v:shape style="position:absolute;left:11323;top:626;width:2;height:4205" coordorigin="11323,626" coordsize="0,4205" path="m11323,4831l11323,626e" filled="f" stroked="t" strokeweight=".702439pt" strokecolor="#676767">
                <v:path arrowok="t"/>
              </v:shape>
            </v:group>
            <v:group style="position:absolute;left:11319;top:1119;width:2;height:303" coordorigin="11319,1119" coordsize="2,303">
              <v:shape style="position:absolute;left:11319;top:1119;width:2;height:303" coordorigin="11319,1119" coordsize="0,303" path="m11319,1422l11319,1119e" filled="f" stroked="t" strokeweight=".468293pt" strokecolor="#5B5B5B">
                <v:path arrowok="t"/>
              </v:shape>
            </v:group>
            <v:group style="position:absolute;left:510;top:2147;width:2562;height:2" coordorigin="510,2147" coordsize="2562,2">
              <v:shape style="position:absolute;left:510;top:2147;width:2562;height:2" coordorigin="510,2147" coordsize="2562,0" path="m510,2147l3072,2147e" filled="f" stroked="t" strokeweight=".702439pt" strokecolor="#707070">
                <v:path arrowok="t"/>
              </v:shape>
            </v:group>
            <v:group style="position:absolute;left:3016;top:2147;width:272;height:2" coordorigin="3016,2147" coordsize="272,2">
              <v:shape style="position:absolute;left:3016;top:2147;width:272;height:2" coordorigin="3016,2147" coordsize="272,0" path="m3016,2147l3287,2147e" filled="f" stroked="t" strokeweight=".468293pt" strokecolor="#606060">
                <v:path arrowok="t"/>
              </v:shape>
            </v:group>
            <v:group style="position:absolute;left:3231;top:2147;width:524;height:2" coordorigin="3231,2147" coordsize="524,2">
              <v:shape style="position:absolute;left:3231;top:2147;width:524;height:2" coordorigin="3231,2147" coordsize="524,0" path="m3231,2147l3756,2147e" filled="f" stroked="t" strokeweight=".702439pt" strokecolor="#6B6B6B">
                <v:path arrowok="t"/>
              </v:shape>
            </v:group>
            <v:group style="position:absolute;left:3700;top:2147;width:197;height:2" coordorigin="3700,2147" coordsize="197,2">
              <v:shape style="position:absolute;left:3700;top:2147;width:197;height:2" coordorigin="3700,2147" coordsize="197,0" path="m3700,2147l3896,2147e" filled="f" stroked="t" strokeweight=".468293pt" strokecolor="#575757">
                <v:path arrowok="t"/>
              </v:shape>
            </v:group>
            <v:group style="position:absolute;left:3840;top:2145;width:7488;height:2" coordorigin="3840,2145" coordsize="7488,2">
              <v:shape style="position:absolute;left:3840;top:2145;width:7488;height:2" coordorigin="3840,2145" coordsize="7488,0" path="m3840,2145l11328,2145e" filled="f" stroked="t" strokeweight=".702439pt" strokecolor="#747474">
                <v:path arrowok="t"/>
              </v:shape>
            </v:group>
            <v:group style="position:absolute;left:510;top:2382;width:10822;height:2" coordorigin="510,2382" coordsize="10822,2">
              <v:shape style="position:absolute;left:510;top:2382;width:10822;height:2" coordorigin="510,2382" coordsize="10822,0" path="m510,2382l11333,2382e" filled="f" stroked="t" strokeweight=".702439pt" strokecolor="#747474">
                <v:path arrowok="t"/>
              </v:shape>
            </v:group>
            <v:group style="position:absolute;left:3016;top:2384;width:272;height:2" coordorigin="3016,2384" coordsize="272,2">
              <v:shape style="position:absolute;left:3016;top:2384;width:272;height:2" coordorigin="3016,2384" coordsize="272,0" path="m3016,2384l3287,2384e" filled="f" stroked="t" strokeweight=".468293pt" strokecolor="#5B5B5B">
                <v:path arrowok="t"/>
              </v:shape>
            </v:group>
            <v:group style="position:absolute;left:3367;top:2128;width:2;height:484" coordorigin="3367,2128" coordsize="2,484">
              <v:shape style="position:absolute;left:3367;top:2128;width:2;height:484" coordorigin="3367,2128" coordsize="0,484" path="m3367,2612l3367,2128e" filled="f" stroked="t" strokeweight=".234146pt" strokecolor="#7C7C7C">
                <v:path arrowok="t"/>
              </v:shape>
            </v:group>
            <v:group style="position:absolute;left:506;top:2619;width:10822;height:2" coordorigin="506,2619" coordsize="10822,2">
              <v:shape style="position:absolute;left:506;top:2619;width:10822;height:2" coordorigin="506,2619" coordsize="10822,0" path="m506,2619l11328,2619e" filled="f" stroked="t" strokeweight=".702439pt" strokecolor="#747474">
                <v:path arrowok="t"/>
              </v:shape>
            </v:group>
            <v:group style="position:absolute;left:510;top:2856;width:10822;height:2" coordorigin="510,2856" coordsize="10822,2">
              <v:shape style="position:absolute;left:510;top:2856;width:10822;height:2" coordorigin="510,2856" coordsize="10822,0" path="m510,2856l11333,2856e" filled="f" stroked="t" strokeweight=".702439pt" strokecolor="#747474">
                <v:path arrowok="t"/>
              </v:shape>
            </v:group>
            <v:group style="position:absolute;left:520;top:2569;width:2;height:327" coordorigin="520,2569" coordsize="2,327">
              <v:shape style="position:absolute;left:520;top:2569;width:2;height:327" coordorigin="520,2569" coordsize="0,327" path="m520,2896l520,2569e" filled="f" stroked="t" strokeweight=".468293pt" strokecolor="#4B4B4B">
                <v:path arrowok="t"/>
              </v:shape>
            </v:group>
            <v:group style="position:absolute;left:510;top:3093;width:10822;height:2" coordorigin="510,3093" coordsize="10822,2">
              <v:shape style="position:absolute;left:510;top:3093;width:10822;height:2" coordorigin="510,3093" coordsize="10822,0" path="m510,3093l11333,3093e" filled="f" stroked="t" strokeweight=".702439pt" strokecolor="#747474">
                <v:path arrowok="t"/>
              </v:shape>
            </v:group>
            <v:group style="position:absolute;left:520;top:2825;width:2;height:318" coordorigin="520,2825" coordsize="2,318">
              <v:shape style="position:absolute;left:520;top:2825;width:2;height:318" coordorigin="520,2825" coordsize="0,318" path="m520,3143l520,2825e" filled="f" stroked="t" strokeweight=".936585pt" strokecolor="#646464">
                <v:path arrowok="t"/>
              </v:shape>
            </v:group>
            <v:group style="position:absolute;left:515;top:3333;width:2557;height:2" coordorigin="515,3333" coordsize="2557,2">
              <v:shape style="position:absolute;left:515;top:3333;width:2557;height:2" coordorigin="515,3333" coordsize="2557,0" path="m515,3333l3072,3333e" filled="f" stroked="t" strokeweight=".702439pt" strokecolor="#707070">
                <v:path arrowok="t"/>
              </v:shape>
            </v:group>
            <v:group style="position:absolute;left:520;top:3072;width:2;height:284" coordorigin="520,3072" coordsize="2,284">
              <v:shape style="position:absolute;left:520;top:3072;width:2;height:284" coordorigin="520,3072" coordsize="0,284" path="m520,3356l520,3072e" filled="f" stroked="t" strokeweight=".468293pt" strokecolor="#3F3F3F">
                <v:path arrowok="t"/>
              </v:shape>
            </v:group>
            <v:group style="position:absolute;left:3016;top:3333;width:272;height:2" coordorigin="3016,3333" coordsize="272,2">
              <v:shape style="position:absolute;left:3016;top:3333;width:272;height:2" coordorigin="3016,3333" coordsize="272,0" path="m3016,3333l3287,3333e" filled="f" stroked="t" strokeweight=".468293pt" strokecolor="#676767">
                <v:path arrowok="t"/>
              </v:shape>
            </v:group>
            <v:group style="position:absolute;left:3700;top:3333;width:197;height:2" coordorigin="3700,3333" coordsize="197,2">
              <v:shape style="position:absolute;left:3700;top:3333;width:197;height:2" coordorigin="3700,3333" coordsize="197,0" path="m3700,3333l3896,3333e" filled="f" stroked="t" strokeweight=".468293pt" strokecolor="#4F4F4F">
                <v:path arrowok="t"/>
              </v:shape>
            </v:group>
            <v:group style="position:absolute;left:3231;top:3330;width:8101;height:2" coordorigin="3231,3330" coordsize="8101,2">
              <v:shape style="position:absolute;left:3231;top:3330;width:8101;height:2" coordorigin="3231,3330" coordsize="8101,0" path="m3231,3330l11333,3330e" filled="f" stroked="t" strokeweight=".702439pt" strokecolor="#747474">
                <v:path arrowok="t"/>
              </v:shape>
            </v:group>
            <v:group style="position:absolute;left:524;top:3285;width:2;height:8590" coordorigin="524,3285" coordsize="2,8590">
              <v:shape style="position:absolute;left:524;top:3285;width:2;height:8590" coordorigin="524,3285" coordsize="0,8590" path="m524,11875l524,3285e" filled="f" stroked="t" strokeweight=".702439pt" strokecolor="#606060">
                <v:path arrowok="t"/>
              </v:shape>
            </v:group>
            <v:group style="position:absolute;left:3875;top:3328;width:2;height:716" coordorigin="3875,3328" coordsize="2,716">
              <v:shape style="position:absolute;left:3875;top:3328;width:2;height:716" coordorigin="3875,3328" coordsize="0,716" path="m3875,4044l3875,3328e" filled="f" stroked="t" strokeweight=".936585pt" strokecolor="#484848">
                <v:path arrowok="t"/>
              </v:shape>
            </v:group>
            <v:group style="position:absolute;left:6896;top:3328;width:2;height:265" coordorigin="6896,3328" coordsize="2,265">
              <v:shape style="position:absolute;left:6896;top:3328;width:2;height:265" coordorigin="6896,3328" coordsize="0,265" path="m6896,3593l6896,3328e" filled="f" stroked="t" strokeweight=".468293pt" strokecolor="#545454">
                <v:path arrowok="t"/>
              </v:shape>
            </v:group>
            <v:group style="position:absolute;left:6889;top:3544;width:740;height:2" coordorigin="6889,3544" coordsize="740,2">
              <v:shape style="position:absolute;left:6889;top:3544;width:740;height:2" coordorigin="6889,3544" coordsize="740,0" path="m6889,3544l7628,3544e" filled="f" stroked="t" strokeweight=".702439pt" strokecolor="#4F4F4F">
                <v:path arrowok="t"/>
              </v:shape>
            </v:group>
            <v:group style="position:absolute;left:8186;top:3565;width:810;height:2" coordorigin="8186,3565" coordsize="810,2">
              <v:shape style="position:absolute;left:8186;top:3565;width:810;height:2" coordorigin="8186,3565" coordsize="810,0" path="m8186,3565l8996,3565e" filled="f" stroked="t" strokeweight=".234146pt" strokecolor="#000000">
                <v:path arrowok="t"/>
              </v:shape>
            </v:group>
            <v:group style="position:absolute;left:8996;top:3565;width:2337;height:2" coordorigin="8996,3565" coordsize="2337,2">
              <v:shape style="position:absolute;left:8996;top:3565;width:2337;height:2" coordorigin="8996,3565" coordsize="2337,0" path="m8996,3565l11333,3565e" filled="f" stroked="t" strokeweight=".234146pt" strokecolor="#575757">
                <v:path arrowok="t"/>
              </v:shape>
            </v:group>
            <v:group style="position:absolute;left:3821;top:4032;width:1948;height:2" coordorigin="3821,4032" coordsize="1948,2">
              <v:shape style="position:absolute;left:3821;top:4032;width:1948;height:2" coordorigin="3821,4032" coordsize="1948,0" path="m3821,4032l5769,4032e" filled="f" stroked="t" strokeweight=".936585pt" strokecolor="#575757">
                <v:path arrowok="t"/>
              </v:shape>
            </v:group>
            <v:group style="position:absolute;left:6898;top:3536;width:2;height:261" coordorigin="6898,3536" coordsize="2,261">
              <v:shape style="position:absolute;left:6898;top:3536;width:2;height:261" coordorigin="6898,3536" coordsize="0,261" path="m6898,3797l6898,3536e" filled="f" stroked="t" strokeweight=".936585pt" strokecolor="#707070">
                <v:path arrowok="t"/>
              </v:shape>
            </v:group>
            <v:group style="position:absolute;left:510;top:4032;width:3395;height:2" coordorigin="510,4032" coordsize="3395,2">
              <v:shape style="position:absolute;left:510;top:4032;width:3395;height:2" coordorigin="510,4032" coordsize="3395,0" path="m510,4032l3906,4032e" filled="f" stroked="t" strokeweight=".702439pt" strokecolor="#707070">
                <v:path arrowok="t"/>
              </v:shape>
            </v:group>
            <v:group style="position:absolute;left:3016;top:4034;width:272;height:2" coordorigin="3016,4034" coordsize="272,2">
              <v:shape style="position:absolute;left:3016;top:4034;width:272;height:2" coordorigin="3016,4034" coordsize="272,0" path="m3016,4034l3287,4034e" filled="f" stroked="t" strokeweight=".468293pt" strokecolor="#575757">
                <v:path arrowok="t"/>
              </v:shape>
            </v:group>
            <v:group style="position:absolute;left:6896;top:3702;width:2;height:337" coordorigin="6896,3702" coordsize="2,337">
              <v:shape style="position:absolute;left:6896;top:3702;width:2;height:337" coordorigin="6896,3702" coordsize="0,337" path="m6896,4039l6896,3702e" filled="f" stroked="t" strokeweight=".468293pt" strokecolor="#5B5B5B">
                <v:path arrowok="t"/>
              </v:shape>
            </v:group>
            <v:group style="position:absolute;left:5428;top:4032;width:5905;height:2" coordorigin="5428,4032" coordsize="5905,2">
              <v:shape style="position:absolute;left:5428;top:4032;width:5905;height:2" coordorigin="5428,4032" coordsize="5905,0" path="m5428,4032l11333,4032e" filled="f" stroked="t" strokeweight=".702439pt" strokecolor="#747474">
                <v:path arrowok="t"/>
              </v:shape>
            </v:group>
            <v:group style="position:absolute;left:2421;top:4025;width:2;height:569" coordorigin="2421,4025" coordsize="2,569">
              <v:shape style="position:absolute;left:2421;top:4025;width:2;height:569" coordorigin="2421,4025" coordsize="0,569" path="m2421,4594l2421,4025e" filled="f" stroked="t" strokeweight=".702439pt" strokecolor="#5B5B5B">
                <v:path arrowok="t"/>
              </v:shape>
            </v:group>
            <v:group style="position:absolute;left:3339;top:4342;width:187;height:2" coordorigin="3339,4342" coordsize="187,2">
              <v:shape style="position:absolute;left:3339;top:4342;width:187;height:2" coordorigin="3339,4342" coordsize="187,0" path="m3339,4342l3526,4342e" filled="f" stroked="t" strokeweight=".468293pt" strokecolor="#646464">
                <v:path arrowok="t"/>
              </v:shape>
            </v:group>
            <v:group style="position:absolute;left:3700;top:4340;width:300;height:2" coordorigin="3700,4340" coordsize="300,2">
              <v:shape style="position:absolute;left:3700;top:4340;width:300;height:2" coordorigin="3700,4340" coordsize="300,0" path="m3700,4340l3999,4340e" filled="f" stroked="t" strokeweight=".468293pt" strokecolor="#5B5B5B">
                <v:path arrowok="t"/>
              </v:shape>
            </v:group>
            <v:group style="position:absolute;left:4468;top:4340;width:464;height:2" coordorigin="4468,4340" coordsize="464,2">
              <v:shape style="position:absolute;left:4468;top:4340;width:464;height:2" coordorigin="4468,4340" coordsize="464,0" path="m4468,4340l4931,4340e" filled="f" stroked="t" strokeweight=".702439pt" strokecolor="#747474">
                <v:path arrowok="t"/>
              </v:shape>
            </v:group>
            <v:group style="position:absolute;left:8158;top:4335;width:866;height:2" coordorigin="8158,4335" coordsize="866,2">
              <v:shape style="position:absolute;left:8158;top:4335;width:866;height:2" coordorigin="8158,4335" coordsize="866,0" path="m8158,4335l9024,4335e" filled="f" stroked="t" strokeweight=".702439pt" strokecolor="#747474">
                <v:path arrowok="t"/>
              </v:shape>
            </v:group>
            <v:group style="position:absolute;left:515;top:4338;width:10822;height:2" coordorigin="515,4338" coordsize="10822,2">
              <v:shape style="position:absolute;left:515;top:4338;width:10822;height:2" coordorigin="515,4338" coordsize="10822,0" path="m515,4338l11337,4338e" filled="f" stroked="t" strokeweight=".702439pt" strokecolor="#747474">
                <v:path arrowok="t"/>
              </v:shape>
            </v:group>
            <v:group style="position:absolute;left:2423;top:4295;width:2;height:1920" coordorigin="2423,4295" coordsize="2,1920">
              <v:shape style="position:absolute;left:2423;top:4295;width:2;height:1920" coordorigin="2423,4295" coordsize="0,1920" path="m2423,6215l2423,4295e" filled="f" stroked="t" strokeweight=".702439pt" strokecolor="#606060">
                <v:path arrowok="t"/>
              </v:shape>
            </v:group>
            <v:group style="position:absolute;left:2412;top:4572;width:8921;height:2" coordorigin="2412,4572" coordsize="8921,2">
              <v:shape style="position:absolute;left:2412;top:4572;width:8921;height:2" coordorigin="2412,4572" coordsize="8921,0" path="m2412,4572l11333,4572e" filled="f" stroked="t" strokeweight=".702439pt" strokecolor="#747474">
                <v:path arrowok="t"/>
              </v:shape>
            </v:group>
            <v:group style="position:absolute;left:4908;top:4570;width:2;height:261" coordorigin="4908,4570" coordsize="2,261">
              <v:shape style="position:absolute;left:4908;top:4570;width:2;height:261" coordorigin="4908,4570" coordsize="0,261" path="m4908,4831l4908,4570e" filled="f" stroked="t" strokeweight=".468293pt" strokecolor="#4F4F4F">
                <v:path arrowok="t"/>
              </v:shape>
            </v:group>
            <v:group style="position:absolute;left:4898;top:5001;width:2538;height:2" coordorigin="4898,5001" coordsize="2538,2">
              <v:shape style="position:absolute;left:4898;top:5001;width:2538;height:2" coordorigin="4898,5001" coordsize="2538,0" path="m4898,5001l7436,5001e" filled="f" stroked="t" strokeweight=".234146pt" strokecolor="#707070">
                <v:path arrowok="t"/>
              </v:shape>
            </v:group>
            <v:group style="position:absolute;left:7661;top:4579;width:2;height:223" coordorigin="7661,4579" coordsize="2,223">
              <v:shape style="position:absolute;left:7661;top:4579;width:2;height:223" coordorigin="7661,4579" coordsize="0,223" path="m7661,4802l7661,4579e" filled="f" stroked="t" strokeweight=".234146pt" strokecolor="#878787">
                <v:path arrowok="t"/>
              </v:shape>
            </v:group>
            <v:group style="position:absolute;left:4908;top:4774;width:2;height:284" coordorigin="4908,4774" coordsize="2,284">
              <v:shape style="position:absolute;left:4908;top:4774;width:2;height:284" coordorigin="4908,4774" coordsize="0,284" path="m4908,5058l4908,4774e" filled="f" stroked="t" strokeweight=".936585pt" strokecolor="#646464">
                <v:path arrowok="t"/>
              </v:shape>
            </v:group>
            <v:group style="position:absolute;left:7661;top:4802;width:2;height:232" coordorigin="7661,4802" coordsize="2,232">
              <v:shape style="position:absolute;left:7661;top:4802;width:2;height:232" coordorigin="7661,4802" coordsize="0,232" path="m7661,5034l7661,4802e" filled="f" stroked="t" strokeweight=".234146pt" strokecolor="#575757">
                <v:path arrowok="t"/>
              </v:shape>
            </v:group>
            <v:group style="position:absolute;left:7633;top:4999;width:309;height:2" coordorigin="7633,4999" coordsize="309,2">
              <v:shape style="position:absolute;left:7633;top:4999;width:309;height:2" coordorigin="7633,4999" coordsize="309,0" path="m7633,4999l7942,4999e" filled="f" stroked="t" strokeweight=".234146pt" strokecolor="#747474">
                <v:path arrowok="t"/>
              </v:shape>
            </v:group>
            <v:group style="position:absolute;left:8631;top:4999;width:267;height:2" coordorigin="8631,4999" coordsize="267,2">
              <v:shape style="position:absolute;left:8631;top:4999;width:267;height:2" coordorigin="8631,4999" coordsize="267,0" path="m8631,4999l8898,4999e" filled="f" stroked="t" strokeweight=".234146pt" strokecolor="#808080">
                <v:path arrowok="t"/>
              </v:shape>
            </v:group>
            <v:group style="position:absolute;left:8996;top:5030;width:2337;height:2" coordorigin="8996,5030" coordsize="2337,2">
              <v:shape style="position:absolute;left:8996;top:5030;width:2337;height:2" coordorigin="8996,5030" coordsize="2337,0" path="m8996,5030l11333,5030e" filled="f" stroked="t" strokeweight=".234146pt" strokecolor="#545454">
                <v:path arrowok="t"/>
              </v:shape>
            </v:group>
            <v:group style="position:absolute;left:524;top:5001;width:2;height:247" coordorigin="524,5001" coordsize="2,247">
              <v:shape style="position:absolute;left:524;top:5001;width:2;height:247" coordorigin="524,5001" coordsize="0,247" path="m524,5248l524,5001e" filled="f" stroked="t" strokeweight=".468293pt" strokecolor="#3F3F3F">
                <v:path arrowok="t"/>
              </v:shape>
            </v:group>
            <v:group style="position:absolute;left:4908;top:5001;width:2;height:247" coordorigin="4908,5001" coordsize="2,247">
              <v:shape style="position:absolute;left:4908;top:5001;width:2;height:247" coordorigin="4908,5001" coordsize="0,247" path="m4908,5248l4908,5001e" filled="f" stroked="t" strokeweight=".468293pt" strokecolor="#5B5B5B">
                <v:path arrowok="t"/>
              </v:shape>
            </v:group>
            <v:group style="position:absolute;left:4903;top:5231;width:6439;height:2" coordorigin="4903,5231" coordsize="6439,2">
              <v:shape style="position:absolute;left:4903;top:5231;width:6439;height:2" coordorigin="4903,5231" coordsize="6439,0" path="m4903,5231l11342,5231e" filled="f" stroked="t" strokeweight=".702439pt" strokecolor="#747474">
                <v:path arrowok="t"/>
              </v:shape>
            </v:group>
            <v:group style="position:absolute;left:11340;top:635;width:2;height:11714" coordorigin="11340,635" coordsize="2,11714">
              <v:shape style="position:absolute;left:11340;top:635;width:2;height:11714" coordorigin="11340,635" coordsize="0,11714" path="m11340,12349l11340,635e" filled="f" stroked="t" strokeweight=".702439pt" strokecolor="#6B6B6B">
                <v:path arrowok="t"/>
              </v:shape>
            </v:group>
            <v:group style="position:absolute;left:4910;top:5191;width:2;height:1541" coordorigin="4910,5191" coordsize="2,1541">
              <v:shape style="position:absolute;left:4910;top:5191;width:2;height:1541" coordorigin="4910,5191" coordsize="0,1541" path="m4910,6732l4910,5191e" filled="f" stroked="t" strokeweight=".702439pt" strokecolor="#5B5B5B">
                <v:path arrowok="t"/>
              </v:shape>
            </v:group>
            <v:group style="position:absolute;left:4898;top:5468;width:6439;height:2" coordorigin="4898,5468" coordsize="6439,2">
              <v:shape style="position:absolute;left:4898;top:5468;width:6439;height:2" coordorigin="4898,5468" coordsize="6439,0" path="m4898,5468l11337,5468e" filled="f" stroked="t" strokeweight=".702439pt" strokecolor="#747474">
                <v:path arrowok="t"/>
              </v:shape>
            </v:group>
            <v:group style="position:absolute;left:2421;top:5708;width:8921;height:2" coordorigin="2421,5708" coordsize="8921,2">
              <v:shape style="position:absolute;left:2421;top:5708;width:8921;height:2" coordorigin="2421,5708" coordsize="8921,0" path="m2421,5708l11342,5708e" filled="f" stroked="t" strokeweight=".702439pt" strokecolor="#747474">
                <v:path arrowok="t"/>
              </v:shape>
            </v:group>
            <v:group style="position:absolute;left:515;top:5947;width:3484;height:2" coordorigin="515,5947" coordsize="3484,2">
              <v:shape style="position:absolute;left:515;top:5947;width:3484;height:2" coordorigin="515,5947" coordsize="3484,0" path="m515,5947l3999,5947e" filled="f" stroked="t" strokeweight=".702439pt" strokecolor="#747474">
                <v:path arrowok="t"/>
              </v:shape>
            </v:group>
            <v:group style="position:absolute;left:3943;top:5945;width:201;height:2" coordorigin="3943,5945" coordsize="201,2">
              <v:shape style="position:absolute;left:3943;top:5945;width:201;height:2" coordorigin="3943,5945" coordsize="201,0" path="m3943,5945l4144,5945e" filled="f" stroked="t" strokeweight=".468293pt" strokecolor="#545454">
                <v:path arrowok="t"/>
              </v:shape>
            </v:group>
            <v:group style="position:absolute;left:4088;top:5942;width:7249;height:2" coordorigin="4088,5942" coordsize="7249,2">
              <v:shape style="position:absolute;left:4088;top:5942;width:7249;height:2" coordorigin="4088,5942" coordsize="7249,0" path="m4088,5942l11337,5942e" filled="f" stroked="t" strokeweight=".702439pt" strokecolor="#747474">
                <v:path arrowok="t"/>
              </v:shape>
            </v:group>
            <v:group style="position:absolute;left:7661;top:5945;width:2;height:242" coordorigin="7661,5945" coordsize="2,242">
              <v:shape style="position:absolute;left:7661;top:5945;width:2;height:242" coordorigin="7661,5945" coordsize="0,242" path="m7661,6186l7661,5945e" filled="f" stroked="t" strokeweight=".234146pt" strokecolor="#545454">
                <v:path arrowok="t"/>
              </v:shape>
            </v:group>
            <v:group style="position:absolute;left:524;top:6158;width:2;height:171" coordorigin="524,6158" coordsize="2,171">
              <v:shape style="position:absolute;left:524;top:6158;width:2;height:171" coordorigin="524,6158" coordsize="0,171" path="m524,6329l524,6158e" filled="f" stroked="t" strokeweight=".468293pt" strokecolor="#4F4F4F">
                <v:path arrowok="t"/>
              </v:shape>
            </v:group>
            <v:group style="position:absolute;left:2426;top:6158;width:2;height:171" coordorigin="2426,6158" coordsize="2,171">
              <v:shape style="position:absolute;left:2426;top:6158;width:2;height:171" coordorigin="2426,6158" coordsize="0,171" path="m2426,6329l2426,6158e" filled="f" stroked="t" strokeweight=".468293pt" strokecolor="#3F3F3F">
                <v:path arrowok="t"/>
              </v:shape>
            </v:group>
            <v:group style="position:absolute;left:4908;top:6144;width:2;height:185" coordorigin="4908,6144" coordsize="2,185">
              <v:shape style="position:absolute;left:4908;top:6144;width:2;height:185" coordorigin="4908,6144" coordsize="0,185" path="m4908,6329l4908,6144e" filled="f" stroked="t" strokeweight=".468293pt" strokecolor="#545454">
                <v:path arrowok="t"/>
              </v:shape>
            </v:group>
            <v:group style="position:absolute;left:7661;top:6186;width:2;height:114" coordorigin="7661,6186" coordsize="2,114">
              <v:shape style="position:absolute;left:7661;top:6186;width:2;height:114" coordorigin="7661,6186" coordsize="0,114" path="m7661,6300l7661,6186e" filled="f" stroked="t" strokeweight=".234146pt" strokecolor="#000000">
                <v:path arrowok="t"/>
              </v:shape>
            </v:group>
            <v:group style="position:absolute;left:7661;top:6300;width:2;height:142" coordorigin="7661,6300" coordsize="2,142">
              <v:shape style="position:absolute;left:7661;top:6300;width:2;height:142" coordorigin="7661,6300" coordsize="0,142" path="m7661,6442l7661,6300e" filled="f" stroked="t" strokeweight=".234146pt" strokecolor="#575757">
                <v:path arrowok="t"/>
              </v:shape>
            </v:group>
            <v:group style="position:absolute;left:2416;top:6409;width:8921;height:2" coordorigin="2416,6409" coordsize="8921,2">
              <v:shape style="position:absolute;left:2416;top:6409;width:8921;height:2" coordorigin="2416,6409" coordsize="8921,0" path="m2416,6409l11337,6409e" filled="f" stroked="t" strokeweight=".702439pt" strokecolor="#747474">
                <v:path arrowok="t"/>
              </v:shape>
            </v:group>
            <v:group style="position:absolute;left:11333;top:5973;width:2;height:498" coordorigin="11333,5973" coordsize="2,498">
              <v:shape style="position:absolute;left:11333;top:5973;width:2;height:498" coordorigin="11333,5973" coordsize="0,498" path="m11333,6471l11333,5973e" filled="f" stroked="t" strokeweight=".468293pt" strokecolor="#6B6B6B">
                <v:path arrowok="t"/>
              </v:shape>
            </v:group>
            <v:group style="position:absolute;left:2430;top:6272;width:2;height:4176" coordorigin="2430,6272" coordsize="2,4176">
              <v:shape style="position:absolute;left:2430;top:6272;width:2;height:4176" coordorigin="2430,6272" coordsize="0,4176" path="m2430,10448l2430,6272e" filled="f" stroked="t" strokeweight=".702439pt" strokecolor="#606060">
                <v:path arrowok="t"/>
              </v:shape>
            </v:group>
            <v:group style="position:absolute;left:2421;top:6720;width:8921;height:2" coordorigin="2421,6720" coordsize="8921,2">
              <v:shape style="position:absolute;left:2421;top:6720;width:8921;height:2" coordorigin="2421,6720" coordsize="8921,0" path="m2421,6720l11342,6720e" filled="f" stroked="t" strokeweight=".702439pt" strokecolor="#777777">
                <v:path arrowok="t"/>
              </v:shape>
            </v:group>
            <v:group style="position:absolute;left:7661;top:6428;width:2;height:284" coordorigin="7661,6428" coordsize="2,284">
              <v:shape style="position:absolute;left:7661;top:6428;width:2;height:284" coordorigin="7661,6428" coordsize="0,284" path="m7661,6713l7661,6428e" filled="f" stroked="t" strokeweight=".234146pt" strokecolor="#A0A0A0">
                <v:path arrowok="t"/>
              </v:shape>
            </v:group>
            <v:group style="position:absolute;left:2393;top:6961;width:3316;height:2" coordorigin="2393,6961" coordsize="3316,2">
              <v:shape style="position:absolute;left:2393;top:6961;width:3316;height:2" coordorigin="2393,6961" coordsize="3316,0" path="m2393,6961l5708,6961e" filled="f" stroked="t" strokeweight=".702439pt" strokecolor="#747474">
                <v:path arrowok="t"/>
              </v:shape>
            </v:group>
            <v:group style="position:absolute;left:515;top:6959;width:10832;height:2" coordorigin="515,6959" coordsize="10832,2">
              <v:shape style="position:absolute;left:515;top:6959;width:10832;height:2" coordorigin="515,6959" coordsize="10832,0" path="m515,6959l11347,6959e" filled="f" stroked="t" strokeweight=".702439pt" strokecolor="#747474">
                <v:path arrowok="t"/>
              </v:shape>
            </v:group>
            <v:group style="position:absolute;left:527;top:6912;width:2;height:782" coordorigin="527,6912" coordsize="2,782">
              <v:shape style="position:absolute;left:527;top:6912;width:2;height:782" coordorigin="527,6912" coordsize="0,782" path="m527,7694l527,6912e" filled="f" stroked="t" strokeweight=".702439pt" strokecolor="#606060">
                <v:path arrowok="t"/>
              </v:shape>
            </v:group>
            <v:group style="position:absolute;left:3700;top:7428;width:197;height:2" coordorigin="3700,7428" coordsize="197,2">
              <v:shape style="position:absolute;left:3700;top:7428;width:197;height:2" coordorigin="3700,7428" coordsize="197,0" path="m3700,7428l3896,7428e" filled="f" stroked="t" strokeweight=".468293pt" strokecolor="#606060">
                <v:path arrowok="t"/>
              </v:shape>
            </v:group>
            <v:group style="position:absolute;left:515;top:7426;width:10832;height:2" coordorigin="515,7426" coordsize="10832,2">
              <v:shape style="position:absolute;left:515;top:7426;width:10832;height:2" coordorigin="515,7426" coordsize="10832,0" path="m515,7426l11347,7426e" filled="f" stroked="t" strokeweight=".702439pt" strokecolor="#747474">
                <v:path arrowok="t"/>
              </v:shape>
            </v:group>
            <v:group style="position:absolute;left:11337;top:6874;width:2;height:578" coordorigin="11337,6874" coordsize="2,578">
              <v:shape style="position:absolute;left:11337;top:6874;width:2;height:578" coordorigin="11337,6874" coordsize="0,578" path="m11337,7452l11337,6874e" filled="f" stroked="t" strokeweight=".468293pt" strokecolor="#707070">
                <v:path arrowok="t"/>
              </v:shape>
            </v:group>
            <v:group style="position:absolute;left:4915;top:7424;width:2;height:768" coordorigin="4915,7424" coordsize="2,768">
              <v:shape style="position:absolute;left:4915;top:7424;width:2;height:768" coordorigin="4915,7424" coordsize="0,768" path="m4915,8192l4915,7424e" filled="f" stroked="t" strokeweight=".702439pt" strokecolor="#5B5B5B">
                <v:path arrowok="t"/>
              </v:shape>
            </v:group>
            <v:group style="position:absolute;left:4908;top:7663;width:6439;height:2" coordorigin="4908,7663" coordsize="6439,2">
              <v:shape style="position:absolute;left:4908;top:7663;width:6439;height:2" coordorigin="4908,7663" coordsize="6439,0" path="m4908,7663l11347,7663e" filled="f" stroked="t" strokeweight=".702439pt" strokecolor="#747474">
                <v:path arrowok="t"/>
              </v:shape>
            </v:group>
            <v:group style="position:absolute;left:4912;top:7900;width:6434;height:2" coordorigin="4912,7900" coordsize="6434,2">
              <v:shape style="position:absolute;left:4912;top:7900;width:6434;height:2" coordorigin="4912,7900" coordsize="6434,0" path="m4912,7900l11347,7900e" filled="f" stroked="t" strokeweight=".702439pt" strokecolor="#7C7C7C">
                <v:path arrowok="t"/>
              </v:shape>
            </v:group>
            <v:group style="position:absolute;left:524;top:8187;width:2548;height:2" coordorigin="524,8187" coordsize="2548,2">
              <v:shape style="position:absolute;left:524;top:8187;width:2548;height:2" coordorigin="524,8187" coordsize="2548,0" path="m524,8187l3072,8187e" filled="f" stroked="t" strokeweight=".702439pt" strokecolor="#777777">
                <v:path arrowok="t"/>
              </v:shape>
            </v:group>
            <v:group style="position:absolute;left:527;top:7874;width:2;height:360" coordorigin="527,7874" coordsize="2,360">
              <v:shape style="position:absolute;left:527;top:7874;width:2;height:360" coordorigin="527,7874" coordsize="0,360" path="m527,8234l527,7874e" filled="f" stroked="t" strokeweight=".468293pt" strokecolor="#606060">
                <v:path arrowok="t"/>
              </v:shape>
            </v:group>
            <v:group style="position:absolute;left:3016;top:8187;width:272;height:2" coordorigin="3016,8187" coordsize="272,2">
              <v:shape style="position:absolute;left:3016;top:8187;width:272;height:2" coordorigin="3016,8187" coordsize="272,0" path="m3016,8187l3287,8187e" filled="f" stroked="t" strokeweight=".468293pt" strokecolor="#646464">
                <v:path arrowok="t"/>
              </v:shape>
            </v:group>
            <v:group style="position:absolute;left:3231;top:8182;width:8116;height:2" coordorigin="3231,8182" coordsize="8116,2">
              <v:shape style="position:absolute;left:3231;top:8182;width:8116;height:2" coordorigin="3231,8182" coordsize="8116,0" path="m3231,8182l11347,8182e" filled="f" stroked="t" strokeweight=".702439pt" strokecolor="#777777">
                <v:path arrowok="t"/>
              </v:shape>
            </v:group>
            <v:group style="position:absolute;left:520;top:8879;width:3236;height:2" coordorigin="520,8879" coordsize="3236,2">
              <v:shape style="position:absolute;left:520;top:8879;width:3236;height:2" coordorigin="520,8879" coordsize="3236,0" path="m520,8879l3756,8879e" filled="f" stroked="t" strokeweight=".702439pt" strokecolor="#707070">
                <v:path arrowok="t"/>
              </v:shape>
            </v:group>
            <v:group style="position:absolute;left:539;top:4788;width:2;height:10894" coordorigin="539,4788" coordsize="2,10894">
              <v:shape style="position:absolute;left:539;top:4788;width:2;height:10894" coordorigin="539,4788" coordsize="0,10894" path="m539,15682l539,4788e" filled="f" stroked="t" strokeweight=".702439pt" strokecolor="#606060">
                <v:path arrowok="t"/>
              </v:shape>
            </v:group>
            <v:group style="position:absolute;left:3700;top:8879;width:197;height:2" coordorigin="3700,8879" coordsize="197,2">
              <v:shape style="position:absolute;left:3700;top:8879;width:197;height:2" coordorigin="3700,8879" coordsize="197,0" path="m3700,8879l3896,8879e" filled="f" stroked="t" strokeweight=".468293pt" strokecolor="#676767">
                <v:path arrowok="t"/>
              </v:shape>
            </v:group>
            <v:group style="position:absolute;left:3840;top:8879;width:2903;height:2" coordorigin="3840,8879" coordsize="2903,2">
              <v:shape style="position:absolute;left:3840;top:8879;width:2903;height:2" coordorigin="3840,8879" coordsize="2903,0" path="m3840,8879l6743,8879e" filled="f" stroked="t" strokeweight=".702439pt" strokecolor="#777777">
                <v:path arrowok="t"/>
              </v:shape>
            </v:group>
            <v:group style="position:absolute;left:6687;top:8877;width:225;height:2" coordorigin="6687,8877" coordsize="225,2">
              <v:shape style="position:absolute;left:6687;top:8877;width:225;height:2" coordorigin="6687,8877" coordsize="225,0" path="m6687,8877l6912,8877e" filled="f" stroked="t" strokeweight=".468293pt" strokecolor="#5B5B5B">
                <v:path arrowok="t"/>
              </v:shape>
            </v:group>
            <v:group style="position:absolute;left:6856;top:8877;width:4496;height:2" coordorigin="6856,8877" coordsize="4496,2">
              <v:shape style="position:absolute;left:6856;top:8877;width:4496;height:2" coordorigin="6856,8877" coordsize="4496,0" path="m6856,8877l11351,8877e" filled="f" stroked="t" strokeweight=".702439pt" strokecolor="#777777">
                <v:path arrowok="t"/>
              </v:shape>
            </v:group>
            <v:group style="position:absolute;left:11342;top:8860;width:2;height:521" coordorigin="11342,8860" coordsize="2,521">
              <v:shape style="position:absolute;left:11342;top:8860;width:2;height:521" coordorigin="11342,8860" coordsize="0,521" path="m11342,9381l11342,8860e" filled="f" stroked="t" strokeweight=".468293pt" strokecolor="#676767">
                <v:path arrowok="t"/>
              </v:shape>
            </v:group>
            <v:group style="position:absolute;left:524;top:10185;width:10827;height:2" coordorigin="524,10185" coordsize="10827,2">
              <v:shape style="position:absolute;left:524;top:10185;width:10827;height:2" coordorigin="524,10185" coordsize="10827,0" path="m524,10185l11351,10185e" filled="f" stroked="t" strokeweight=".702439pt" strokecolor="#747474">
                <v:path arrowok="t"/>
              </v:shape>
            </v:group>
            <v:group style="position:absolute;left:520;top:10424;width:3236;height:2" coordorigin="520,10424" coordsize="3236,2">
              <v:shape style="position:absolute;left:520;top:10424;width:3236;height:2" coordorigin="520,10424" coordsize="3236,0" path="m520,10424l3756,10424e" filled="f" stroked="t" strokeweight=".702439pt" strokecolor="#707070">
                <v:path arrowok="t"/>
              </v:shape>
            </v:group>
            <v:group style="position:absolute;left:3700;top:10424;width:197;height:2" coordorigin="3700,10424" coordsize="197,2">
              <v:shape style="position:absolute;left:3700;top:10424;width:197;height:2" coordorigin="3700,10424" coordsize="197,0" path="m3700,10424l3896,10424e" filled="f" stroked="t" strokeweight=".468293pt" strokecolor="#646464">
                <v:path arrowok="t"/>
              </v:shape>
            </v:group>
            <v:group style="position:absolute;left:3840;top:10420;width:7511;height:2" coordorigin="3840,10420" coordsize="7511,2">
              <v:shape style="position:absolute;left:3840;top:10420;width:7511;height:2" coordorigin="3840,10420" coordsize="7511,0" path="m3840,10420l11351,10420e" filled="f" stroked="t" strokeweight=".702439pt" strokecolor="#777777">
                <v:path arrowok="t"/>
              </v:shape>
            </v:group>
            <v:group style="position:absolute;left:885;top:10664;width:1236;height:2" coordorigin="885,10664" coordsize="1236,2">
              <v:shape style="position:absolute;left:885;top:10664;width:1236;height:2" coordorigin="885,10664" coordsize="1236,0" path="m885,10664l2121,10664e" filled="f" stroked="t" strokeweight=".702439pt" strokecolor="#7C7C7C">
                <v:path arrowok="t"/>
              </v:shape>
            </v:group>
            <v:group style="position:absolute;left:2435;top:10377;width:2;height:299" coordorigin="2435,10377" coordsize="2,299">
              <v:shape style="position:absolute;left:2435;top:10377;width:2;height:299" coordorigin="2435,10377" coordsize="0,299" path="m2435,10676l2435,10377e" filled="f" stroked="t" strokeweight=".468293pt" strokecolor="#484848">
                <v:path arrowok="t"/>
              </v:shape>
            </v:group>
            <v:group style="position:absolute;left:4088;top:10664;width:4571;height:2" coordorigin="4088,10664" coordsize="4571,2">
              <v:shape style="position:absolute;left:4088;top:10664;width:4571;height:2" coordorigin="4088,10664" coordsize="4571,0" path="m4088,10664l8659,10664e" filled="f" stroked="t" strokeweight=".468293pt" strokecolor="#747474">
                <v:path arrowok="t"/>
              </v:shape>
            </v:group>
            <v:group style="position:absolute;left:1817;top:10661;width:6842;height:2" coordorigin="1817,10661" coordsize="6842,2">
              <v:shape style="position:absolute;left:1817;top:10661;width:6842;height:2" coordorigin="1817,10661" coordsize="6842,0" path="m1817,10661l8659,10661e" filled="f" stroked="t" strokeweight=".702439pt" strokecolor="#747474">
                <v:path arrowok="t"/>
              </v:shape>
            </v:group>
            <v:group style="position:absolute;left:8158;top:10652;width:3194;height:2" coordorigin="8158,10652" coordsize="3194,2">
              <v:shape style="position:absolute;left:8158;top:10652;width:3194;height:2" coordorigin="8158,10652" coordsize="3194,0" path="m8158,10652l11351,10652e" filled="f" stroked="t" strokeweight=".702439pt" strokecolor="#747474">
                <v:path arrowok="t"/>
              </v:shape>
            </v:group>
            <v:group style="position:absolute;left:2437;top:10605;width:2;height:801" coordorigin="2437,10605" coordsize="2,801">
              <v:shape style="position:absolute;left:2437;top:10605;width:2;height:801" coordorigin="2437,10605" coordsize="0,801" path="m2437,11406l2437,10605e" filled="f" stroked="t" strokeweight=".702439pt" strokecolor="#606060">
                <v:path arrowok="t"/>
              </v:shape>
            </v:group>
            <v:group style="position:absolute;left:529;top:11128;width:1737;height:2" coordorigin="529,11128" coordsize="1737,2">
              <v:shape style="position:absolute;left:529;top:11128;width:1737;height:2" coordorigin="529,11128" coordsize="1737,0" path="m529,11128l2267,11128e" filled="f" stroked="t" strokeweight=".702439pt" strokecolor="#747474">
                <v:path arrowok="t"/>
              </v:shape>
            </v:group>
            <v:group style="position:absolute;left:2814;top:11128;width:2117;height:2" coordorigin="2814,11128" coordsize="2117,2">
              <v:shape style="position:absolute;left:2814;top:11128;width:2117;height:2" coordorigin="2814,11128" coordsize="2117,0" path="m2814,11128l4931,11128e" filled="f" stroked="t" strokeweight=".468293pt" strokecolor="#777777">
                <v:path arrowok="t"/>
              </v:shape>
            </v:group>
            <v:group style="position:absolute;left:3339;top:11131;width:187;height:2" coordorigin="3339,11131" coordsize="187,2">
              <v:shape style="position:absolute;left:3339;top:11131;width:187;height:2" coordorigin="3339,11131" coordsize="187,0" path="m3339,11131l3526,11131e" filled="f" stroked="t" strokeweight=".468293pt" strokecolor="#646464">
                <v:path arrowok="t"/>
              </v:shape>
            </v:group>
            <v:group style="position:absolute;left:3700;top:11126;width:197;height:2" coordorigin="3700,11126" coordsize="197,2">
              <v:shape style="position:absolute;left:3700;top:11126;width:197;height:2" coordorigin="3700,11126" coordsize="197,0" path="m3700,11126l3896,11126e" filled="f" stroked="t" strokeweight=".468293pt" strokecolor="#646464">
                <v:path arrowok="t"/>
              </v:shape>
            </v:group>
            <v:group style="position:absolute;left:1897;top:11126;width:6317;height:2" coordorigin="1897,11126" coordsize="6317,2">
              <v:shape style="position:absolute;left:1897;top:11126;width:6317;height:2" coordorigin="1897,11126" coordsize="6317,0" path="m1897,11126l8214,11126e" filled="f" stroked="t" strokeweight=".702439pt" strokecolor="#777777">
                <v:path arrowok="t"/>
              </v:shape>
            </v:group>
            <v:group style="position:absolute;left:8158;top:11116;width:3198;height:2" coordorigin="8158,11116" coordsize="3198,2">
              <v:shape style="position:absolute;left:8158;top:11116;width:3198;height:2" coordorigin="8158,11116" coordsize="3198,0" path="m8158,11116l11356,11116e" filled="f" stroked="t" strokeweight=".702439pt" strokecolor="#7C7C7C">
                <v:path arrowok="t"/>
              </v:shape>
            </v:group>
            <v:group style="position:absolute;left:11347;top:10851;width:2;height:303" coordorigin="11347,10851" coordsize="2,303">
              <v:shape style="position:absolute;left:11347;top:10851;width:2;height:303" coordorigin="11347,10851" coordsize="0,303" path="m11347,11154l11347,10851e" filled="f" stroked="t" strokeweight=".468293pt" strokecolor="#676767">
                <v:path arrowok="t"/>
              </v:shape>
            </v:group>
            <v:group style="position:absolute;left:524;top:11361;width:10832;height:2" coordorigin="524,11361" coordsize="10832,2">
              <v:shape style="position:absolute;left:524;top:11361;width:10832;height:2" coordorigin="524,11361" coordsize="10832,0" path="m524,11361l11356,11361e" filled="f" stroked="t" strokeweight=".702439pt" strokecolor="#777777">
                <v:path arrowok="t"/>
              </v:shape>
            </v:group>
            <v:group style="position:absolute;left:529;top:11602;width:2182;height:2" coordorigin="529,11602" coordsize="2182,2">
              <v:shape style="position:absolute;left:529;top:11602;width:2182;height:2" coordorigin="529,11602" coordsize="2182,0" path="m529,11602l2711,11602e" filled="f" stroked="t" strokeweight=".702439pt" strokecolor="#747474">
                <v:path arrowok="t"/>
              </v:shape>
            </v:group>
            <v:group style="position:absolute;left:1367;top:11354;width:2;height:3408" coordorigin="1367,11354" coordsize="2,3408">
              <v:shape style="position:absolute;left:1367;top:11354;width:2;height:3408" coordorigin="1367,11354" coordsize="0,3408" path="m1367,14762l1367,11354e" filled="f" stroked="t" strokeweight=".702439pt" strokecolor="#606060">
                <v:path arrowok="t"/>
              </v:shape>
            </v:group>
            <v:group style="position:absolute;left:2440;top:11335;width:2;height:289" coordorigin="2440,11335" coordsize="2,289">
              <v:shape style="position:absolute;left:2440;top:11335;width:2;height:289" coordorigin="2440,11335" coordsize="0,289" path="m2440,11624l2440,11335e" filled="f" stroked="t" strokeweight=".468293pt" strokecolor="#4F4F4F">
                <v:path arrowok="t"/>
              </v:shape>
            </v:group>
            <v:group style="position:absolute;left:5652;top:11598;width:1644;height:2" coordorigin="5652,11598" coordsize="1644,2">
              <v:shape style="position:absolute;left:5652;top:11598;width:1644;height:2" coordorigin="5652,11598" coordsize="1644,0" path="m5652,11598l7296,11598e" filled="f" stroked="t" strokeweight=".468293pt" strokecolor="#777777">
                <v:path arrowok="t"/>
              </v:shape>
            </v:group>
            <v:group style="position:absolute;left:7315;top:11354;width:2;height:763" coordorigin="7315,11354" coordsize="2,763">
              <v:shape style="position:absolute;left:7315;top:11354;width:2;height:763" coordorigin="7315,11354" coordsize="0,763" path="m7315,12117l7315,11354e" filled="f" stroked="t" strokeweight=".702439pt" strokecolor="#606060">
                <v:path arrowok="t"/>
              </v:shape>
            </v:group>
            <v:group style="position:absolute;left:2393;top:11595;width:8963;height:2" coordorigin="2393,11595" coordsize="8963,2">
              <v:shape style="position:absolute;left:2393;top:11595;width:8963;height:2" coordorigin="2393,11595" coordsize="8963,0" path="m2393,11595l11356,11595e" filled="f" stroked="t" strokeweight=".702439pt" strokecolor="#777777">
                <v:path arrowok="t"/>
              </v:shape>
            </v:group>
            <v:group style="position:absolute;left:1789;top:11486;width:2;height:3043" coordorigin="1789,11486" coordsize="2,3043">
              <v:shape style="position:absolute;left:1789;top:11486;width:2;height:3043" coordorigin="1789,11486" coordsize="0,3043" path="m1789,14530l1789,11486e" filled="f" stroked="t" strokeweight=".702439pt" strokecolor="#606060">
                <v:path arrowok="t"/>
              </v:shape>
            </v:group>
            <v:group style="position:absolute;left:2440;top:11534;width:2;height:815" coordorigin="2440,11534" coordsize="2,815">
              <v:shape style="position:absolute;left:2440;top:11534;width:2;height:815" coordorigin="2440,11534" coordsize="0,815" path="m2440,12349l2440,11534e" filled="f" stroked="t" strokeweight=".702439pt" strokecolor="#606060">
                <v:path arrowok="t"/>
              </v:shape>
            </v:group>
            <v:group style="position:absolute;left:7315;top:12041;width:2;height:308" coordorigin="7315,12041" coordsize="2,308">
              <v:shape style="position:absolute;left:7315;top:12041;width:2;height:308" coordorigin="7315,12041" coordsize="0,308" path="m7315,12349l7315,12041e" filled="f" stroked="t" strokeweight=".468293pt" strokecolor="#575757">
                <v:path arrowok="t"/>
              </v:shape>
            </v:group>
            <v:group style="position:absolute;left:539;top:12292;width:2;height:199" coordorigin="539,12292" coordsize="2,199">
              <v:shape style="position:absolute;left:539;top:12292;width:2;height:199" coordorigin="539,12292" coordsize="0,199" path="m539,12491l539,12292e" filled="f" stroked="t" strokeweight=".468293pt" strokecolor="#484848">
                <v:path arrowok="t"/>
              </v:shape>
            </v:group>
            <v:group style="position:absolute;left:2440;top:12292;width:2;height:199" coordorigin="2440,12292" coordsize="2,199">
              <v:shape style="position:absolute;left:2440;top:12292;width:2;height:199" coordorigin="2440,12292" coordsize="0,199" path="m2440,12491l2440,12292e" filled="f" stroked="t" strokeweight=".468293pt" strokecolor="#4B4B4B">
                <v:path arrowok="t"/>
              </v:shape>
            </v:group>
            <v:group style="position:absolute;left:7317;top:12292;width:2;height:1261" coordorigin="7317,12292" coordsize="2,1261">
              <v:shape style="position:absolute;left:7317;top:12292;width:2;height:1261" coordorigin="7317,12292" coordsize="0,1261" path="m7317,13553l7317,12292e" filled="f" stroked="t" strokeweight=".702439pt" strokecolor="#676767">
                <v:path arrowok="t"/>
              </v:shape>
            </v:group>
            <v:group style="position:absolute;left:11351;top:12292;width:2;height:199" coordorigin="11351,12292" coordsize="2,199">
              <v:shape style="position:absolute;left:11351;top:12292;width:2;height:199" coordorigin="11351,12292" coordsize="0,199" path="m11351,12491l11351,12292e" filled="f" stroked="t" strokeweight=".468293pt" strokecolor="#545454">
                <v:path arrowok="t"/>
              </v:shape>
            </v:group>
            <v:group style="position:absolute;left:11349;top:12434;width:2;height:1285" coordorigin="11349,12434" coordsize="2,1285">
              <v:shape style="position:absolute;left:11349;top:12434;width:2;height:1285" coordorigin="11349,12434" coordsize="0,1285" path="m11349,13719l11349,12434e" filled="f" stroked="t" strokeweight=".468293pt" strokecolor="#707070">
                <v:path arrowok="t"/>
              </v:shape>
            </v:group>
            <v:group style="position:absolute;left:534;top:13382;width:1915;height:2" coordorigin="534,13382" coordsize="1915,2">
              <v:shape style="position:absolute;left:534;top:13382;width:1915;height:2" coordorigin="534,13382" coordsize="1915,0" path="m534,13382l2449,13382e" filled="f" stroked="t" strokeweight=".702439pt" strokecolor="#707070">
                <v:path arrowok="t"/>
              </v:shape>
            </v:group>
            <v:group style="position:absolute;left:2442;top:12434;width:2;height:1285" coordorigin="2442,12434" coordsize="2,1285">
              <v:shape style="position:absolute;left:2442;top:12434;width:2;height:1285" coordorigin="2442,12434" coordsize="0,1285" path="m2442,13719l2442,12434e" filled="f" stroked="t" strokeweight=".702439pt" strokecolor="#676767">
                <v:path arrowok="t"/>
              </v:shape>
            </v:group>
            <v:group style="position:absolute;left:541;top:13368;width:2;height:379" coordorigin="541,13368" coordsize="2,379">
              <v:shape style="position:absolute;left:541;top:13368;width:2;height:379" coordorigin="541,13368" coordsize="0,379" path="m541,13747l541,13368e" filled="f" stroked="t" strokeweight=".702439pt" strokecolor="#676767">
                <v:path arrowok="t"/>
              </v:shape>
            </v:group>
            <v:group style="position:absolute;left:7319;top:13496;width:2;height:223" coordorigin="7319,13496" coordsize="2,223">
              <v:shape style="position:absolute;left:7319;top:13496;width:2;height:223" coordorigin="7319,13496" coordsize="0,223" path="m7319,13719l7319,13496e" filled="f" stroked="t" strokeweight=".468293pt" strokecolor="#4F4F4F">
                <v:path arrowok="t"/>
              </v:shape>
            </v:group>
            <v:group style="position:absolute;left:2444;top:13662;width:2;height:190" coordorigin="2444,13662" coordsize="2,190">
              <v:shape style="position:absolute;left:2444;top:13662;width:2;height:190" coordorigin="2444,13662" coordsize="0,190" path="m2444,13852l2444,13662e" filled="f" stroked="t" strokeweight=".468293pt" strokecolor="#4F4F4F">
                <v:path arrowok="t"/>
              </v:shape>
            </v:group>
            <v:group style="position:absolute;left:3002;top:14302;width:1124;height:2" coordorigin="3002,14302" coordsize="1124,2">
              <v:shape style="position:absolute;left:3002;top:14302;width:1124;height:2" coordorigin="3002,14302" coordsize="1124,0" path="m3002,14302l4126,14302e" filled="f" stroked="t" strokeweight="2.809756pt" strokecolor="#2F3B6B">
                <v:path arrowok="t"/>
              </v:shape>
            </v:group>
            <v:group style="position:absolute;left:7322;top:13662;width:2;height:1223" coordorigin="7322,13662" coordsize="2,1223">
              <v:shape style="position:absolute;left:7322;top:13662;width:2;height:1223" coordorigin="7322,13662" coordsize="0,1223" path="m7322,14885l7322,13662e" filled="f" stroked="t" strokeweight=".702439pt" strokecolor="#6B6B6B">
                <v:path arrowok="t"/>
              </v:shape>
            </v:group>
            <v:group style="position:absolute;left:11354;top:13662;width:2;height:190" coordorigin="11354,13662" coordsize="2,190">
              <v:shape style="position:absolute;left:11354;top:13662;width:2;height:190" coordorigin="11354,13662" coordsize="0,190" path="m11354,13852l11354,13662e" filled="f" stroked="t" strokeweight=".234146pt" strokecolor="#4B4B4B">
                <v:path arrowok="t"/>
              </v:shape>
            </v:group>
            <v:group style="position:absolute;left:2444;top:13795;width:2;height:398" coordorigin="2444,13795" coordsize="2,398">
              <v:shape style="position:absolute;left:2444;top:13795;width:2;height:398" coordorigin="2444,13795" coordsize="0,398" path="m2444,14193l2444,13795e" filled="f" stroked="t" strokeweight=".702439pt" strokecolor="#676767">
                <v:path arrowok="t"/>
              </v:shape>
            </v:group>
            <v:group style="position:absolute;left:8186;top:14165;width:810;height:2" coordorigin="8186,14165" coordsize="810,2">
              <v:shape style="position:absolute;left:8186;top:14165;width:810;height:2" coordorigin="8186,14165" coordsize="810,0" path="m8186,14165l8996,14165e" filled="f" stroked="t" strokeweight=".702439pt" strokecolor="#8080A0">
                <v:path arrowok="t"/>
              </v:shape>
            </v:group>
            <v:group style="position:absolute;left:9843;top:14165;width:661;height:2" coordorigin="9843,14165" coordsize="661,2">
              <v:shape style="position:absolute;left:9843;top:14165;width:661;height:2" coordorigin="9843,14165" coordsize="661,0" path="m9843,14165l10504,14165e" filled="f" stroked="t" strokeweight="1.873171pt" strokecolor="#384883">
                <v:path arrowok="t"/>
              </v:shape>
            </v:group>
            <v:group style="position:absolute;left:9132;top:14165;width:616;height:2" coordorigin="9132,14165" coordsize="616,2">
              <v:shape style="position:absolute;left:9132;top:14165;width:616;height:2" coordorigin="9132,14165" coordsize="616,0" path="m9132,14165l9748,14165e" filled="f" stroked="t" strokeweight="1.873171pt" strokecolor="#384883">
                <v:path arrowok="t"/>
              </v:shape>
            </v:group>
            <v:group style="position:absolute;left:11351;top:13795;width:2;height:417" coordorigin="11351,13795" coordsize="2,417">
              <v:shape style="position:absolute;left:11351;top:13795;width:2;height:417" coordorigin="11351,13795" coordsize="0,417" path="m11351,14212l11351,13795e" filled="f" stroked="t" strokeweight=".468293pt" strokecolor="#707070">
                <v:path arrowok="t"/>
              </v:shape>
            </v:group>
            <v:group style="position:absolute;left:2447;top:13918;width:2;height:967" coordorigin="2447,13918" coordsize="2,967">
              <v:shape style="position:absolute;left:2447;top:13918;width:2;height:967" coordorigin="2447,13918" coordsize="0,967" path="m2447,14885l2447,13918e" filled="f" stroked="t" strokeweight=".936585pt" strokecolor="#545757">
                <v:path arrowok="t"/>
              </v:shape>
            </v:group>
            <v:group style="position:absolute;left:3056;top:14108;width:2;height:223" coordorigin="3056,14108" coordsize="2,223">
              <v:shape style="position:absolute;left:3056;top:14108;width:2;height:223" coordorigin="3056,14108" coordsize="0,223" path="m3056,14331l3056,14108e" filled="f" stroked="t" strokeweight="1.639024pt" strokecolor="#343893">
                <v:path arrowok="t"/>
              </v:shape>
            </v:group>
            <v:group style="position:absolute;left:11354;top:14117;width:2;height:213" coordorigin="11354,14117" coordsize="2,213">
              <v:shape style="position:absolute;left:11354;top:14117;width:2;height:213" coordorigin="11354,14117" coordsize="0,213" path="m11354,14331l11354,14117e" filled="f" stroked="t" strokeweight=".234146pt" strokecolor="#5B5B5B">
                <v:path arrowok="t"/>
              </v:shape>
            </v:group>
            <v:group style="position:absolute;left:11351;top:14274;width:2;height:341" coordorigin="11351,14274" coordsize="2,341">
              <v:shape style="position:absolute;left:11351;top:14274;width:2;height:341" coordorigin="11351,14274" coordsize="0,341" path="m11351,14615l11351,14274e" filled="f" stroked="t" strokeweight=".468293pt" strokecolor="#747474">
                <v:path arrowok="t"/>
              </v:shape>
            </v:group>
            <v:group style="position:absolute;left:1794;top:14473;width:2;height:289" coordorigin="1794,14473" coordsize="2,289">
              <v:shape style="position:absolute;left:1794;top:14473;width:2;height:289" coordorigin="1794,14473" coordsize="0,289" path="m1794,14762l1794,14473e" filled="f" stroked="t" strokeweight=".468293pt" strokecolor="#4B4B4B">
                <v:path arrowok="t"/>
              </v:shape>
            </v:group>
            <v:group style="position:absolute;left:4116;top:14501;width:2;height:356" coordorigin="4116,14501" coordsize="2,356">
              <v:shape style="position:absolute;left:4116;top:14501;width:2;height:356" coordorigin="4116,14501" coordsize="0,356" path="m4116,14857l4116,14501e" filled="f" stroked="t" strokeweight=".702439pt" strokecolor="#3B3B87">
                <v:path arrowok="t"/>
              </v:shape>
            </v:group>
            <v:group style="position:absolute;left:543;top:14705;width:2;height:180" coordorigin="543,14705" coordsize="2,180">
              <v:shape style="position:absolute;left:543;top:14705;width:2;height:180" coordorigin="543,14705" coordsize="0,180" path="m543,14885l543,14705e" filled="f" stroked="t" strokeweight=".468293pt" strokecolor="#4B4B4B">
                <v:path arrowok="t"/>
              </v:shape>
            </v:group>
            <v:group style="position:absolute;left:1372;top:14658;width:2;height:228" coordorigin="1372,14658" coordsize="2,228">
              <v:shape style="position:absolute;left:1372;top:14658;width:2;height:228" coordorigin="1372,14658" coordsize="0,228" path="m1372,14885l1372,14658e" filled="f" stroked="t" strokeweight=".936585pt" strokecolor="#747474">
                <v:path arrowok="t"/>
              </v:shape>
            </v:group>
            <v:group style="position:absolute;left:1794;top:14705;width:2;height:318" coordorigin="1794,14705" coordsize="2,318">
              <v:shape style="position:absolute;left:1794;top:14705;width:2;height:318" coordorigin="1794,14705" coordsize="0,318" path="m1794,15023l1794,14705e" filled="f" stroked="t" strokeweight=".702439pt" strokecolor="#646464">
                <v:path arrowok="t"/>
              </v:shape>
            </v:group>
            <v:group style="position:absolute;left:11354;top:14705;width:2;height:180" coordorigin="11354,14705" coordsize="2,180">
              <v:shape style="position:absolute;left:11354;top:14705;width:2;height:180" coordorigin="11354,14705" coordsize="0,180" path="m11354,14885l11354,14705e" filled="f" stroked="t" strokeweight=".234146pt" strokecolor="#606060">
                <v:path arrowok="t"/>
              </v:shape>
            </v:group>
            <v:group style="position:absolute;left:1374;top:14828;width:2;height:194" coordorigin="1374,14828" coordsize="2,194">
              <v:shape style="position:absolute;left:1374;top:14828;width:2;height:194" coordorigin="1374,14828" coordsize="0,194" path="m1374,15023l1374,14828e" filled="f" stroked="t" strokeweight=".468293pt" strokecolor="#606060">
                <v:path arrowok="t"/>
              </v:shape>
            </v:group>
            <v:group style="position:absolute;left:7324;top:14828;width:2;height:194" coordorigin="7324,14828" coordsize="2,194">
              <v:shape style="position:absolute;left:7324;top:14828;width:2;height:194" coordorigin="7324,14828" coordsize="0,194" path="m7324,15023l7324,14828e" filled="f" stroked="t" strokeweight=".468293pt" strokecolor="#4B4B4B">
                <v:path arrowok="t"/>
              </v:shape>
            </v:group>
            <v:group style="position:absolute;left:11351;top:14828;width:2;height:209" coordorigin="11351,14828" coordsize="2,209">
              <v:shape style="position:absolute;left:11351;top:14828;width:2;height:209" coordorigin="11351,14828" coordsize="0,209" path="m11351,15037l11351,14828e" filled="f" stroked="t" strokeweight=".234146pt" strokecolor="#7C7C7C">
                <v:path arrowok="t"/>
              </v:shape>
            </v:group>
            <v:group style="position:absolute;left:1372;top:14966;width:2;height:128" coordorigin="1372,14966" coordsize="2,128">
              <v:shape style="position:absolute;left:1372;top:14966;width:2;height:128" coordorigin="1372,14966" coordsize="0,128" path="m1372,15094l1372,14966e" filled="f" stroked="t" strokeweight=".468293pt" strokecolor="#4B4B4B">
                <v:path arrowok="t"/>
              </v:shape>
            </v:group>
            <v:group style="position:absolute;left:1794;top:14966;width:2;height:128" coordorigin="1794,14966" coordsize="2,128">
              <v:shape style="position:absolute;left:1794;top:14966;width:2;height:128" coordorigin="1794,14966" coordsize="0,128" path="m1794,15094l1794,14966e" filled="f" stroked="t" strokeweight=".468293pt" strokecolor="#4F4F4F">
                <v:path arrowok="t"/>
              </v:shape>
            </v:group>
            <v:group style="position:absolute;left:2447;top:14828;width:2;height:858" coordorigin="2447,14828" coordsize="2,858">
              <v:shape style="position:absolute;left:2447;top:14828;width:2;height:858" coordorigin="2447,14828" coordsize="0,858" path="m2447,15686l2447,14828e" filled="f" stroked="t" strokeweight=".702439pt" strokecolor="#676767">
                <v:path arrowok="t"/>
              </v:shape>
            </v:group>
            <v:group style="position:absolute;left:7329;top:14966;width:2;height:716" coordorigin="7329,14966" coordsize="2,716">
              <v:shape style="position:absolute;left:7329;top:14966;width:2;height:716" coordorigin="7329,14966" coordsize="0,716" path="m7329,15682l7329,14966e" filled="f" stroked="t" strokeweight=".702439pt" strokecolor="#6B6B6B">
                <v:path arrowok="t"/>
              </v:shape>
            </v:group>
            <v:group style="position:absolute;left:543;top:15679;width:1124;height:2" coordorigin="543,15679" coordsize="1124,2">
              <v:shape style="position:absolute;left:543;top:15679;width:1124;height:2" coordorigin="543,15679" coordsize="1124,0" path="m543,15679l1667,15679e" filled="f" stroked="t" strokeweight=".468293pt" strokecolor="#7C7C7C">
                <v:path arrowok="t"/>
              </v:shape>
            </v:group>
            <v:group style="position:absolute;left:1377;top:15037;width:2;height:649" coordorigin="1377,15037" coordsize="2,649">
              <v:shape style="position:absolute;left:1377;top:15037;width:2;height:649" coordorigin="1377,15037" coordsize="0,649" path="m1377,15686l1377,15037e" filled="f" stroked="t" strokeweight=".702439pt" strokecolor="#646464">
                <v:path arrowok="t"/>
              </v:shape>
            </v:group>
            <v:group style="position:absolute;left:1796;top:15037;width:2;height:649" coordorigin="1796,15037" coordsize="2,649">
              <v:shape style="position:absolute;left:1796;top:15037;width:2;height:649" coordorigin="1796,15037" coordsize="0,649" path="m1796,15686l1796,15037e" filled="f" stroked="t" strokeweight=".702439pt" strokecolor="#646464">
                <v:path arrowok="t"/>
              </v:shape>
            </v:group>
            <v:group style="position:absolute;left:1747;top:15677;width:1344;height:2" coordorigin="1747,15677" coordsize="1344,2">
              <v:shape style="position:absolute;left:1747;top:15677;width:1344;height:2" coordorigin="1747,15677" coordsize="1344,0" path="m1747,15677l3091,15677e" filled="f" stroked="t" strokeweight=".702439pt" strokecolor="#838383">
                <v:path arrowok="t"/>
              </v:shape>
            </v:group>
            <v:group style="position:absolute;left:3016;top:15677;width:272;height:2" coordorigin="3016,15677" coordsize="272,2">
              <v:shape style="position:absolute;left:3016;top:15677;width:272;height:2" coordorigin="3016,15677" coordsize="272,0" path="m3016,15677l3287,15677e" filled="f" stroked="t" strokeweight=".468293pt" strokecolor="#777777">
                <v:path arrowok="t"/>
              </v:shape>
            </v:group>
            <v:group style="position:absolute;left:3231;top:15677;width:365;height:2" coordorigin="3231,15677" coordsize="365,2">
              <v:shape style="position:absolute;left:3231;top:15677;width:365;height:2" coordorigin="3231,15677" coordsize="365,0" path="m3231,15677l3596,15677e" filled="f" stroked="t" strokeweight=".702439pt" strokecolor="#838383">
                <v:path arrowok="t"/>
              </v:shape>
            </v:group>
            <v:group style="position:absolute;left:543;top:15674;width:7727;height:2" coordorigin="543,15674" coordsize="7727,2">
              <v:shape style="position:absolute;left:543;top:15674;width:7727;height:2" coordorigin="543,15674" coordsize="7727,0" path="m543,15674l8270,15674e" filled="f" stroked="t" strokeweight=".702439pt" strokecolor="#808080">
                <v:path arrowok="t"/>
              </v:shape>
            </v:group>
            <v:group style="position:absolute;left:7596;top:15665;width:3760;height:2" coordorigin="7596,15665" coordsize="3760,2">
              <v:shape style="position:absolute;left:7596;top:15665;width:3760;height:2" coordorigin="7596,15665" coordsize="3760,0" path="m7596,15665l11356,15665e" filled="f" stroked="t" strokeweight=".702439pt" strokecolor="#838383">
                <v:path arrowok="t"/>
              </v:shape>
            </v:group>
            <v:group style="position:absolute;left:11354;top:15193;width:2;height:261" coordorigin="11354,15193" coordsize="2,261">
              <v:shape style="position:absolute;left:11354;top:15193;width:2;height:261" coordorigin="11354,15193" coordsize="0,261" path="m11354,15454l11354,15193e" filled="f" stroked="t" strokeweight=".234146pt" strokecolor="#707070">
                <v:path arrowok="t"/>
              </v:shape>
            </v:group>
            <v:group style="position:absolute;left:8982;top:13289;width:93;height:764" coordorigin="8982,13289" coordsize="93,764">
              <v:shape style="position:absolute;left:8982;top:13289;width:93;height:764" coordorigin="8982,13289" coordsize="93,764" path="m8982,13289l9076,13289,9076,14053,8982,14053,8982,13289e" filled="t" fillcolor="#EBEDED" stroked="f">
                <v:path arrowok="t"/>
                <v:fill/>
              </v:shape>
            </v:group>
            <v:group style="position:absolute;left:9238;top:13376;width:94;height:737" coordorigin="9238,13376" coordsize="94,737">
              <v:shape style="position:absolute;left:9238;top:13376;width:94;height:737" coordorigin="9238,13376" coordsize="94,737" path="m9238,13376l9331,13376,9331,14112,9238,14112,9238,13376e" filled="t" fillcolor="#EBEDED" stroked="f">
                <v:path arrowok="t"/>
                <v:fill/>
              </v:shape>
            </v:group>
            <v:group style="position:absolute;left:9441;top:13272;width:358;height:873" coordorigin="9441,13272" coordsize="358,873">
              <v:shape style="position:absolute;left:9441;top:13272;width:358;height:873" coordorigin="9441,13272" coordsize="358,873" path="m9441,13272l9799,13272,9799,14145,9441,14145,9441,13272e" filled="t" fillcolor="#EBEDED" stroked="f">
                <v:path arrowok="t"/>
                <v:fill/>
              </v:shape>
            </v:group>
            <v:group style="position:absolute;left:10054;top:13615;width:124;height:423" coordorigin="10054,13615" coordsize="124,423">
              <v:shape style="position:absolute;left:10054;top:13615;width:124;height:423" coordorigin="10054,13615" coordsize="124,423" path="m10054,13615l10179,13615,10179,14038,10054,14038,10054,13615e" filled="t" fillcolor="#EBEDED" stroked="f">
                <v:path arrowok="t"/>
                <v:fill/>
              </v:shape>
            </v:group>
            <v:group style="position:absolute;left:9275;top:13621;width:114;height:188" coordorigin="9275,13621" coordsize="114,188">
              <v:shape style="position:absolute;left:9275;top:13621;width:114;height:188" coordorigin="9275,13621" coordsize="114,188" path="m9275,13621l9389,13621,9389,13809,9275,13809,9275,13621e" filled="t" fillcolor="#EBEDED" stroked="f">
                <v:path arrowok="t"/>
                <v:fill/>
              </v:shape>
            </v:group>
            <v:group style="position:absolute;left:9586;top:13621;width:2;height:188" coordorigin="9586,13621" coordsize="2,188">
              <v:shape style="position:absolute;left:9586;top:13621;width:2;height:188" coordorigin="9586,13621" coordsize="0,188" path="m9586,13809l9586,13621e" filled="f" stroked="t" strokeweight="2.57086pt" strokecolor="#EBEDED">
                <v:path arrowok="t"/>
              </v:shape>
            </v:group>
            <v:group style="position:absolute;left:10428;top:13677;width:2;height:491" coordorigin="10428,13677" coordsize="2,491">
              <v:shape style="position:absolute;left:10428;top:13677;width:2;height:491" coordorigin="10428,13677" coordsize="0,491" path="m10428,14168l10428,13677e" filled="f" stroked="t" strokeweight="3.21688pt" strokecolor="#EBEDED">
                <v:path arrowok="t"/>
              </v:shape>
            </v:group>
            <v:group style="position:absolute;left:9748;top:13958;width:95;height:390" coordorigin="9748,13958" coordsize="95,390">
              <v:shape style="position:absolute;left:9748;top:13958;width:95;height:390" coordorigin="9748,13958" coordsize="95,390" path="m9748,13958l9843,13958,9843,14348,9748,14348,9748,13958e" filled="t" fillcolor="#EBEDED" stroked="f">
                <v:path arrowok="t"/>
                <v:fill/>
              </v:shape>
            </v:group>
            <v:group style="position:absolute;left:10135;top:14145;width:2;height:148" coordorigin="10135,14145" coordsize="2,148">
              <v:shape style="position:absolute;left:10135;top:14145;width:2;height:148" coordorigin="10135,14145" coordsize="0,148" path="m10135,14293l10135,14145e" filled="f" stroked="t" strokeweight="1.296250pt" strokecolor="#EBEDED">
                <v:path arrowok="t"/>
              </v:shape>
            </v:group>
            <v:group style="position:absolute;left:9606;top:14237;width:2;height:319" coordorigin="9606,14237" coordsize="2,319">
              <v:shape style="position:absolute;left:9606;top:14237;width:2;height:319" coordorigin="9606,14237" coordsize="0,319" path="m9606,14556l9606,14237e" filled="f" stroked="t" strokeweight="4.18pt" strokecolor="#EBEDED">
                <v:path arrowok="t"/>
              </v:shape>
            </v:group>
            <v:group style="position:absolute;left:9873;top:14357;width:2;height:172" coordorigin="9873,14357" coordsize="2,172">
              <v:shape style="position:absolute;left:9873;top:14357;width:2;height:172" coordorigin="9873,14357" coordsize="0,172" path="m9873,14529l9873,14357e" filled="f" stroked="t" strokeweight="4.039260pt" strokecolor="#EBEDED">
                <v:path arrowok="t"/>
              </v:shape>
            </v:group>
            <v:group style="position:absolute;left:10483;top:14362;width:2;height:377" coordorigin="10483,14362" coordsize="2,377">
              <v:shape style="position:absolute;left:10483;top:14362;width:2;height:377" coordorigin="10483,14362" coordsize="0,377" path="m10483,14739l10483,14362e" filled="f" stroked="t" strokeweight="3.1303pt" strokecolor="#EBEDED">
                <v:path arrowok="t"/>
              </v:shape>
            </v:group>
            <v:group style="position:absolute;left:9483;top:14860;width:2;height:232" coordorigin="9483,14860" coordsize="2,232">
              <v:shape style="position:absolute;left:9483;top:14860;width:2;height:232" coordorigin="9483,14860" coordsize="0,232" path="m9483,15092l9483,14860e" filled="f" stroked="t" strokeweight="2.08135pt" strokecolor="#EBEDED">
                <v:path arrowok="t"/>
              </v:shape>
            </v:group>
            <v:group style="position:absolute;left:9767;top:14902;width:2;height:175" coordorigin="9767,14902" coordsize="2,175">
              <v:shape style="position:absolute;left:9767;top:14902;width:2;height:175" coordorigin="9767,14902" coordsize="0,175" path="m9767,15077l9767,14902e" filled="f" stroked="t" strokeweight="2.26125pt" strokecolor="#EBEDED">
                <v:path arrowok="t"/>
              </v:shape>
            </v:group>
            <v:group style="position:absolute;left:9199;top:15074;width:2;height:159" coordorigin="9199,15074" coordsize="2,159">
              <v:shape style="position:absolute;left:9199;top:15074;width:2;height:159" coordorigin="9199,15074" coordsize="0,159" path="m9199,15232l9199,15074e" filled="f" stroked="t" strokeweight="1.71838pt" strokecolor="#EBEDED">
                <v:path arrowok="t"/>
              </v:shape>
            </v:group>
            <v:group style="position:absolute;left:9876;top:15060;width:2;height:173" coordorigin="9876,15060" coordsize="2,173">
              <v:shape style="position:absolute;left:9876;top:15060;width:2;height:173" coordorigin="9876,15060" coordsize="0,173" path="m9876,15233l9876,15060e" filled="f" stroked="t" strokeweight="1.809955pt" strokecolor="#EBEDED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333"/>
          <w:spacing w:val="0"/>
          <w:w w:val="97"/>
        </w:rPr>
        <w:t>Eri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6" w:after="0" w:line="240" w:lineRule="auto"/>
        <w:ind w:right="-20"/>
        <w:jc w:val="left"/>
        <w:rPr>
          <w:rFonts w:ascii="Times New Roman" w:hAnsi="Times New Roman" w:cs="Times New Roman" w:eastAsia="Times New Roman"/>
          <w:sz w:val="13"/>
          <w:szCs w:val="13"/>
        </w:rPr>
      </w:pPr>
      <w:rPr/>
      <w:r>
        <w:rPr/>
        <w:br w:type="column"/>
      </w:r>
      <w:r>
        <w:rPr>
          <w:rFonts w:ascii="Arial" w:hAnsi="Arial" w:cs="Arial" w:eastAsia="Arial"/>
          <w:sz w:val="12"/>
          <w:szCs w:val="12"/>
          <w:color w:val="7C7C7C"/>
          <w:spacing w:val="0"/>
          <w:w w:val="600"/>
          <w:i/>
        </w:rPr>
        <w:t>'</w:t>
      </w:r>
      <w:r>
        <w:rPr>
          <w:rFonts w:ascii="Arial" w:hAnsi="Arial" w:cs="Arial" w:eastAsia="Arial"/>
          <w:sz w:val="12"/>
          <w:szCs w:val="12"/>
          <w:color w:val="7C7C7C"/>
          <w:spacing w:val="-71"/>
          <w:w w:val="600"/>
          <w:i/>
        </w:rPr>
        <w:t> </w:t>
      </w:r>
      <w:r>
        <w:rPr>
          <w:rFonts w:ascii="Arial" w:hAnsi="Arial" w:cs="Arial" w:eastAsia="Arial"/>
          <w:sz w:val="12"/>
          <w:szCs w:val="12"/>
          <w:color w:val="ACACAE"/>
          <w:spacing w:val="8"/>
          <w:w w:val="81"/>
          <w:i/>
        </w:rPr>
        <w:t>-</w:t>
      </w:r>
      <w:r>
        <w:rPr>
          <w:rFonts w:ascii="Arial" w:hAnsi="Arial" w:cs="Arial" w:eastAsia="Arial"/>
          <w:sz w:val="12"/>
          <w:szCs w:val="12"/>
          <w:color w:val="959595"/>
          <w:spacing w:val="0"/>
          <w:w w:val="81"/>
          <w:i/>
        </w:rPr>
        <w:t>...</w:t>
      </w:r>
      <w:r>
        <w:rPr>
          <w:rFonts w:ascii="Arial" w:hAnsi="Arial" w:cs="Arial" w:eastAsia="Arial"/>
          <w:sz w:val="12"/>
          <w:szCs w:val="12"/>
          <w:color w:val="959595"/>
          <w:spacing w:val="-10"/>
          <w:w w:val="81"/>
          <w:i/>
        </w:rPr>
        <w:t>.</w:t>
      </w:r>
      <w:r>
        <w:rPr>
          <w:rFonts w:ascii="Arial" w:hAnsi="Arial" w:cs="Arial" w:eastAsia="Arial"/>
          <w:sz w:val="12"/>
          <w:szCs w:val="12"/>
          <w:color w:val="959595"/>
          <w:spacing w:val="0"/>
          <w:w w:val="176"/>
          <w:i/>
        </w:rPr>
        <w:t>\</w:t>
      </w:r>
      <w:r>
        <w:rPr>
          <w:rFonts w:ascii="Arial" w:hAnsi="Arial" w:cs="Arial" w:eastAsia="Arial"/>
          <w:sz w:val="12"/>
          <w:szCs w:val="12"/>
          <w:color w:val="959595"/>
          <w:spacing w:val="0"/>
          <w:w w:val="177"/>
          <w:i/>
        </w:rPr>
        <w:t>r</w:t>
      </w:r>
      <w:r>
        <w:rPr>
          <w:rFonts w:ascii="Arial" w:hAnsi="Arial" w:cs="Arial" w:eastAsia="Arial"/>
          <w:sz w:val="12"/>
          <w:szCs w:val="12"/>
          <w:color w:val="4D4D4D"/>
          <w:spacing w:val="0"/>
          <w:w w:val="107"/>
          <w:i/>
        </w:rPr>
        <w:t>.</w:t>
      </w:r>
      <w:r>
        <w:rPr>
          <w:rFonts w:ascii="Arial" w:hAnsi="Arial" w:cs="Arial" w:eastAsia="Arial"/>
          <w:sz w:val="12"/>
          <w:szCs w:val="12"/>
          <w:color w:val="4D4D4D"/>
          <w:spacing w:val="2"/>
          <w:w w:val="107"/>
          <w:i/>
        </w:rPr>
        <w:t>.</w:t>
      </w:r>
      <w:r>
        <w:rPr>
          <w:rFonts w:ascii="Times New Roman" w:hAnsi="Times New Roman" w:cs="Times New Roman" w:eastAsia="Times New Roman"/>
          <w:sz w:val="13"/>
          <w:szCs w:val="13"/>
          <w:color w:val="959595"/>
          <w:spacing w:val="0"/>
          <w:w w:val="62"/>
          <w:i/>
        </w:rPr>
        <w:t>,.</w:t>
      </w:r>
      <w:r>
        <w:rPr>
          <w:rFonts w:ascii="Times New Roman" w:hAnsi="Times New Roman" w:cs="Times New Roman" w:eastAsia="Times New Roman"/>
          <w:sz w:val="13"/>
          <w:szCs w:val="13"/>
          <w:color w:val="959595"/>
          <w:spacing w:val="-5"/>
          <w:w w:val="62"/>
          <w:i/>
        </w:rPr>
        <w:t>.</w:t>
      </w:r>
      <w:r>
        <w:rPr>
          <w:rFonts w:ascii="Times New Roman" w:hAnsi="Times New Roman" w:cs="Times New Roman" w:eastAsia="Times New Roman"/>
          <w:sz w:val="13"/>
          <w:szCs w:val="13"/>
          <w:color w:val="666666"/>
          <w:spacing w:val="0"/>
          <w:w w:val="119"/>
          <w:i/>
        </w:rPr>
        <w:t>.</w:t>
      </w:r>
      <w:r>
        <w:rPr>
          <w:rFonts w:ascii="Times New Roman" w:hAnsi="Times New Roman" w:cs="Times New Roman" w:eastAsia="Times New Roman"/>
          <w:sz w:val="13"/>
          <w:szCs w:val="13"/>
          <w:color w:val="666666"/>
          <w:spacing w:val="-41"/>
          <w:w w:val="118"/>
          <w:i/>
        </w:rPr>
        <w:t>"</w:t>
      </w:r>
      <w:r>
        <w:rPr>
          <w:rFonts w:ascii="Times New Roman" w:hAnsi="Times New Roman" w:cs="Times New Roman" w:eastAsia="Times New Roman"/>
          <w:sz w:val="13"/>
          <w:szCs w:val="13"/>
          <w:color w:val="959595"/>
          <w:spacing w:val="0"/>
          <w:w w:val="39"/>
          <w:i/>
        </w:rPr>
        <w:t>(</w:t>
      </w:r>
      <w:r>
        <w:rPr>
          <w:rFonts w:ascii="Times New Roman" w:hAnsi="Times New Roman" w:cs="Times New Roman" w:eastAsia="Times New Roman"/>
          <w:sz w:val="13"/>
          <w:szCs w:val="13"/>
          <w:color w:val="959595"/>
          <w:spacing w:val="0"/>
          <w:w w:val="38"/>
          <w:i/>
        </w:rPr>
        <w:t>'</w:t>
      </w:r>
      <w:r>
        <w:rPr>
          <w:rFonts w:ascii="Times New Roman" w:hAnsi="Times New Roman" w:cs="Times New Roman" w:eastAsia="Times New Roman"/>
          <w:sz w:val="13"/>
          <w:szCs w:val="13"/>
          <w:color w:val="959595"/>
          <w:spacing w:val="-9"/>
          <w:w w:val="39"/>
          <w:i/>
        </w:rPr>
        <w:t>O</w:t>
      </w:r>
      <w:r>
        <w:rPr>
          <w:rFonts w:ascii="Times New Roman" w:hAnsi="Times New Roman" w:cs="Times New Roman" w:eastAsia="Times New Roman"/>
          <w:sz w:val="13"/>
          <w:szCs w:val="13"/>
          <w:color w:val="4D4D4D"/>
          <w:spacing w:val="0"/>
          <w:w w:val="62"/>
          <w:i/>
        </w:rPr>
        <w:t>"f</w:t>
      </w:r>
      <w:r>
        <w:rPr>
          <w:rFonts w:ascii="Times New Roman" w:hAnsi="Times New Roman" w:cs="Times New Roman" w:eastAsia="Times New Roman"/>
          <w:sz w:val="13"/>
          <w:szCs w:val="13"/>
          <w:color w:val="4D4D4D"/>
          <w:spacing w:val="0"/>
          <w:w w:val="63"/>
          <w:i/>
        </w:rPr>
        <w:t>(</w:t>
      </w:r>
      <w:r>
        <w:rPr>
          <w:rFonts w:ascii="Times New Roman" w:hAnsi="Times New Roman" w:cs="Times New Roman" w:eastAsia="Times New Roman"/>
          <w:sz w:val="13"/>
          <w:szCs w:val="13"/>
          <w:color w:val="4D4D4D"/>
          <w:spacing w:val="-3"/>
          <w:w w:val="63"/>
          <w:i/>
        </w:rPr>
        <w:t>)</w:t>
      </w:r>
      <w:r>
        <w:rPr>
          <w:rFonts w:ascii="Times New Roman" w:hAnsi="Times New Roman" w:cs="Times New Roman" w:eastAsia="Times New Roman"/>
          <w:sz w:val="13"/>
          <w:szCs w:val="13"/>
          <w:color w:val="BFBFC1"/>
          <w:spacing w:val="0"/>
          <w:w w:val="79"/>
          <w:i/>
        </w:rPr>
        <w:t>-</w:t>
      </w:r>
      <w:r>
        <w:rPr>
          <w:rFonts w:ascii="Times New Roman" w:hAnsi="Times New Roman" w:cs="Times New Roman" w:eastAsia="Times New Roman"/>
          <w:sz w:val="13"/>
          <w:szCs w:val="13"/>
          <w:color w:val="BFBFC1"/>
          <w:spacing w:val="-18"/>
          <w:w w:val="100"/>
          <w:i/>
        </w:rPr>
        <w:t> </w:t>
      </w:r>
      <w:r>
        <w:rPr>
          <w:rFonts w:ascii="Times New Roman" w:hAnsi="Times New Roman" w:cs="Times New Roman" w:eastAsia="Times New Roman"/>
          <w:sz w:val="13"/>
          <w:szCs w:val="13"/>
          <w:color w:val="666666"/>
          <w:spacing w:val="3"/>
          <w:w w:val="100"/>
          <w:i/>
        </w:rPr>
        <w:t>•</w:t>
      </w:r>
      <w:r>
        <w:rPr>
          <w:rFonts w:ascii="Times New Roman" w:hAnsi="Times New Roman" w:cs="Times New Roman" w:eastAsia="Times New Roman"/>
          <w:sz w:val="13"/>
          <w:szCs w:val="13"/>
          <w:color w:val="ACACAE"/>
          <w:spacing w:val="0"/>
          <w:w w:val="100"/>
          <w:i/>
        </w:rPr>
        <w:t>1</w:t>
      </w:r>
      <w:r>
        <w:rPr>
          <w:rFonts w:ascii="Times New Roman" w:hAnsi="Times New Roman" w:cs="Times New Roman" w:eastAsia="Times New Roman"/>
          <w:sz w:val="13"/>
          <w:szCs w:val="13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300" w:bottom="280" w:left="360" w:right="460"/>
          <w:cols w:num="2" w:equalWidth="0">
            <w:col w:w="5794" w:space="2718"/>
            <w:col w:w="2588"/>
          </w:cols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3351" w:right="-20"/>
        <w:jc w:val="left"/>
        <w:rPr>
          <w:rFonts w:ascii="Arial" w:hAnsi="Arial" w:cs="Arial" w:eastAsia="Arial"/>
          <w:sz w:val="23"/>
          <w:szCs w:val="23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69.316772pt;margin-top:-14.643017pt;width:55.167323pt;height:52pt;mso-position-horizontal-relative:page;mso-position-vertical-relative:paragraph;z-index:-15133" type="#_x0000_t202" filled="f" stroked="f">
            <v:textbox inset="0,0,0,0">
              <w:txbxContent>
                <w:p>
                  <w:pPr>
                    <w:spacing w:before="0" w:after="0" w:line="1040" w:lineRule="exact"/>
                    <w:ind w:right="-196"/>
                    <w:jc w:val="left"/>
                    <w:rPr>
                      <w:rFonts w:ascii="Arial" w:hAnsi="Arial" w:cs="Arial" w:eastAsia="Arial"/>
                      <w:sz w:val="104"/>
                      <w:szCs w:val="104"/>
                    </w:rPr>
                  </w:pPr>
                  <w:rPr/>
                  <w:r>
                    <w:rPr>
                      <w:rFonts w:ascii="Arial" w:hAnsi="Arial" w:cs="Arial" w:eastAsia="Arial"/>
                      <w:sz w:val="104"/>
                      <w:szCs w:val="104"/>
                      <w:color w:val="363636"/>
                      <w:spacing w:val="0"/>
                      <w:w w:val="381"/>
                      <w:position w:val="-1"/>
                    </w:rPr>
                    <w:t>!</w:t>
                  </w:r>
                  <w:r>
                    <w:rPr>
                      <w:rFonts w:ascii="Arial" w:hAnsi="Arial" w:cs="Arial" w:eastAsia="Arial"/>
                      <w:sz w:val="104"/>
                      <w:szCs w:val="104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İZMİR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BÜYÜKŞEHİR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BELEDiYE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2"/>
          <w:w w:val="100"/>
        </w:rPr>
        <w:t> </w:t>
      </w:r>
      <w:r>
        <w:rPr>
          <w:rFonts w:ascii="Arial" w:hAnsi="Arial" w:cs="Arial" w:eastAsia="Arial"/>
          <w:sz w:val="23"/>
          <w:szCs w:val="23"/>
          <w:color w:val="363636"/>
          <w:spacing w:val="0"/>
          <w:w w:val="160"/>
        </w:rPr>
        <w:t>i</w:t>
      </w:r>
      <w:r>
        <w:rPr>
          <w:rFonts w:ascii="Arial" w:hAnsi="Arial" w:cs="Arial" w:eastAsia="Arial"/>
          <w:sz w:val="23"/>
          <w:szCs w:val="23"/>
          <w:color w:val="000000"/>
          <w:spacing w:val="0"/>
          <w:w w:val="100"/>
        </w:rPr>
      </w:r>
    </w:p>
    <w:p>
      <w:pPr>
        <w:spacing w:before="0" w:after="0" w:line="218" w:lineRule="exact"/>
        <w:ind w:left="3453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DA1RES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İ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BAŞKANLTGI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" w:after="0" w:line="244" w:lineRule="exact"/>
        <w:ind w:left="592" w:right="-20"/>
        <w:jc w:val="left"/>
        <w:tabs>
          <w:tab w:pos="32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5"/>
          <w:szCs w:val="15"/>
          <w:color w:val="363636"/>
          <w:spacing w:val="0"/>
          <w:w w:val="100"/>
          <w:position w:val="-2"/>
        </w:rPr>
        <w:t>BÜYÜKŞEHIR</w:t>
      </w:r>
      <w:r>
        <w:rPr>
          <w:rFonts w:ascii="Arial" w:hAnsi="Arial" w:cs="Arial" w:eastAsia="Arial"/>
          <w:sz w:val="15"/>
          <w:szCs w:val="15"/>
          <w:color w:val="363636"/>
          <w:spacing w:val="-32"/>
          <w:w w:val="100"/>
          <w:position w:val="-2"/>
        </w:rPr>
        <w:t> </w:t>
      </w:r>
      <w:r>
        <w:rPr>
          <w:rFonts w:ascii="Arial" w:hAnsi="Arial" w:cs="Arial" w:eastAsia="Arial"/>
          <w:sz w:val="15"/>
          <w:szCs w:val="15"/>
          <w:color w:val="363636"/>
          <w:spacing w:val="0"/>
          <w:w w:val="100"/>
          <w:position w:val="-2"/>
        </w:rPr>
        <w:tab/>
      </w:r>
      <w:r>
        <w:rPr>
          <w:rFonts w:ascii="Arial" w:hAnsi="Arial" w:cs="Arial" w:eastAsia="Arial"/>
          <w:sz w:val="15"/>
          <w:szCs w:val="15"/>
          <w:color w:val="363636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2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28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2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0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2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2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7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2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3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2"/>
        </w:rPr>
        <w:t>Müdalıale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15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2"/>
        </w:rPr>
        <w:t>Şub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2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11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2"/>
        </w:rPr>
        <w:t>Müdürlüğü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05" w:lineRule="exact"/>
        <w:ind w:left="634" w:right="-20"/>
        <w:jc w:val="left"/>
        <w:tabs>
          <w:tab w:pos="40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5"/>
          <w:szCs w:val="15"/>
          <w:color w:val="5E6060"/>
          <w:spacing w:val="0"/>
          <w:w w:val="104"/>
          <w:position w:val="5"/>
        </w:rPr>
        <w:t>BELEDIYE</w:t>
      </w:r>
      <w:r>
        <w:rPr>
          <w:rFonts w:ascii="Arial" w:hAnsi="Arial" w:cs="Arial" w:eastAsia="Arial"/>
          <w:sz w:val="15"/>
          <w:szCs w:val="15"/>
          <w:color w:val="5E6060"/>
          <w:spacing w:val="7"/>
          <w:w w:val="104"/>
          <w:position w:val="5"/>
        </w:rPr>
        <w:t>S</w:t>
      </w:r>
      <w:r>
        <w:rPr>
          <w:rFonts w:ascii="Arial" w:hAnsi="Arial" w:cs="Arial" w:eastAsia="Arial"/>
          <w:sz w:val="15"/>
          <w:szCs w:val="15"/>
          <w:color w:val="363636"/>
          <w:spacing w:val="0"/>
          <w:w w:val="104"/>
          <w:position w:val="5"/>
        </w:rPr>
        <w:t>I</w:t>
      </w:r>
      <w:r>
        <w:rPr>
          <w:rFonts w:ascii="Arial" w:hAnsi="Arial" w:cs="Arial" w:eastAsia="Arial"/>
          <w:sz w:val="15"/>
          <w:szCs w:val="15"/>
          <w:color w:val="363636"/>
          <w:spacing w:val="-42"/>
          <w:w w:val="104"/>
          <w:position w:val="5"/>
        </w:rPr>
        <w:t> </w:t>
      </w:r>
      <w:r>
        <w:rPr>
          <w:rFonts w:ascii="Arial" w:hAnsi="Arial" w:cs="Arial" w:eastAsia="Arial"/>
          <w:sz w:val="15"/>
          <w:szCs w:val="15"/>
          <w:color w:val="363636"/>
          <w:spacing w:val="0"/>
          <w:w w:val="100"/>
          <w:position w:val="5"/>
        </w:rPr>
        <w:tab/>
      </w:r>
      <w:r>
        <w:rPr>
          <w:rFonts w:ascii="Arial" w:hAnsi="Arial" w:cs="Arial" w:eastAsia="Arial"/>
          <w:sz w:val="15"/>
          <w:szCs w:val="15"/>
          <w:color w:val="363636"/>
          <w:spacing w:val="0"/>
          <w:w w:val="100"/>
          <w:position w:val="5"/>
        </w:rPr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91"/>
          <w:position w:val="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2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ANGIN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0"/>
        </w:rPr>
        <w:t>RAPORU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9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55" w:lineRule="auto"/>
        <w:ind w:left="130" w:right="3369" w:firstLine="-14"/>
        <w:jc w:val="left"/>
        <w:tabs>
          <w:tab w:pos="1460" w:val="left"/>
          <w:tab w:pos="2960" w:val="left"/>
          <w:tab w:pos="4280" w:val="left"/>
          <w:tab w:pos="5280" w:val="left"/>
          <w:tab w:pos="72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1"/>
        </w:rPr>
        <w:t>Pla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4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1"/>
        </w:rPr>
        <w:t>:08.05.2017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96"/>
          <w:position w:val="1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6"/>
          <w:w w:val="96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Sıra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1"/>
        </w:rPr>
        <w:t>29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4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95"/>
          <w:position w:val="1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6"/>
          <w:w w:val="95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1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747575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747575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2"/>
          <w:position w:val="1"/>
        </w:rPr>
        <w:t>22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1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49"/>
          <w:position w:val="1"/>
        </w:rPr>
        <w:t>ll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89"/>
          <w:position w:val="0"/>
        </w:rPr>
        <w:t>!Te!: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89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Kayıt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Tarihi</w:t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2"/>
          <w:position w:val="0"/>
        </w:rPr>
        <w:t>08.05.20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17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2"/>
          <w:position w:val="0"/>
        </w:rPr>
        <w:t>!Kayıt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5"/>
          <w:w w:val="92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4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0"/>
        </w:rPr>
        <w:t>2895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4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95"/>
          <w:position w:val="0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12"/>
          <w:w w:val="95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Ala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E6060"/>
          <w:spacing w:val="0"/>
          <w:w w:val="133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E6060"/>
          <w:spacing w:val="-23"/>
          <w:w w:val="133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0"/>
        </w:rPr>
        <w:t>Merkez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0"/>
        </w:rPr>
        <w:t>Bildirile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Adre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4"/>
          <w:position w:val="0"/>
        </w:rPr>
        <w:t>GülteQe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5"/>
          <w:w w:val="94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2507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soka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9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13,Koııak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8" w:after="0" w:line="240" w:lineRule="auto"/>
        <w:ind w:left="135" w:right="-20"/>
        <w:jc w:val="left"/>
        <w:tabs>
          <w:tab w:pos="14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Do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ru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Gültepe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2507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soka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2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"/>
          <w:w w:val="100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5E6060"/>
          <w:spacing w:val="-1"/>
          <w:w w:val="133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8"/>
        </w:rPr>
        <w:t>Konak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7" w:after="0" w:line="240" w:lineRule="auto"/>
        <w:ind w:left="135" w:right="-20"/>
        <w:jc w:val="left"/>
        <w:tabs>
          <w:tab w:pos="1460" w:val="left"/>
          <w:tab w:pos="4020" w:val="left"/>
          <w:tab w:pos="66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98.245972pt;margin-top:5.513274pt;width:7.7256pt;height:20pt;mso-position-horizontal-relative:page;mso-position-vertical-relative:paragraph;z-index:-15132" type="#_x0000_t202" filled="f" stroked="f">
            <v:textbox inset="0,0,0,0">
              <w:txbxContent>
                <w:p>
                  <w:pPr>
                    <w:spacing w:before="0" w:after="0" w:line="400" w:lineRule="exact"/>
                    <w:ind w:right="-100"/>
                    <w:jc w:val="left"/>
                    <w:rPr>
                      <w:rFonts w:ascii="Arial" w:hAnsi="Arial" w:cs="Arial" w:eastAsia="Arial"/>
                      <w:sz w:val="40"/>
                      <w:szCs w:val="40"/>
                    </w:rPr>
                  </w:pPr>
                  <w:rPr/>
                  <w:r>
                    <w:rPr>
                      <w:rFonts w:ascii="Arial" w:hAnsi="Arial" w:cs="Arial" w:eastAsia="Arial"/>
                      <w:sz w:val="40"/>
                      <w:szCs w:val="40"/>
                      <w:color w:val="494949"/>
                      <w:spacing w:val="0"/>
                      <w:w w:val="58"/>
                    </w:rPr>
                    <w:t>rr</w:t>
                  </w:r>
                  <w:r>
                    <w:rPr>
                      <w:rFonts w:ascii="Arial" w:hAnsi="Arial" w:cs="Arial" w:eastAsia="Arial"/>
                      <w:sz w:val="40"/>
                      <w:szCs w:val="40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3"/>
        </w:rPr>
        <w:t>Ya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7"/>
          <w:w w:val="93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5E6060"/>
          <w:spacing w:val="0"/>
          <w:w w:val="93"/>
        </w:rPr>
        <w:t>gııı</w:t>
      </w:r>
      <w:r>
        <w:rPr>
          <w:rFonts w:ascii="Times New Roman" w:hAnsi="Times New Roman" w:cs="Times New Roman" w:eastAsia="Times New Roman"/>
          <w:sz w:val="19"/>
          <w:szCs w:val="19"/>
          <w:color w:val="5E6060"/>
          <w:spacing w:val="16"/>
          <w:w w:val="9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Tüıii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Baca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Yaııgını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Sınıfı: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Sebebi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:Kıvılcım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40" w:lineRule="auto"/>
        <w:ind w:left="116" w:right="-20"/>
        <w:jc w:val="left"/>
        <w:tabs>
          <w:tab w:pos="3560" w:val="left"/>
          <w:tab w:pos="64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92"/>
        </w:rPr>
        <w:t>!Yangı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9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23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lse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apını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Şekli: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Kullanını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Şekli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:Mesken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95" w:lineRule="exact"/>
        <w:ind w:left="3439" w:right="-20"/>
        <w:jc w:val="left"/>
        <w:tabs>
          <w:tab w:pos="7260" w:val="left"/>
          <w:tab w:pos="8660" w:val="left"/>
          <w:tab w:pos="10880" w:val="left"/>
        </w:tabs>
        <w:rPr>
          <w:rFonts w:ascii="Times New Roman" w:hAnsi="Times New Roman" w:cs="Times New Roman" w:eastAsia="Times New Roman"/>
          <w:sz w:val="30"/>
          <w:szCs w:val="30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38.680756pt;margin-top:3.465998pt;width:87.573334pt;height:26pt;mso-position-horizontal-relative:page;mso-position-vertical-relative:paragraph;z-index:-15131" type="#_x0000_t202" filled="f" stroked="f">
            <v:textbox inset="0,0,0,0">
              <w:txbxContent>
                <w:p>
                  <w:pPr>
                    <w:spacing w:before="0" w:after="0" w:line="520" w:lineRule="exact"/>
                    <w:ind w:right="-118"/>
                    <w:jc w:val="left"/>
                    <w:tabs>
                      <w:tab w:pos="580" w:val="left"/>
                      <w:tab w:pos="1060" w:val="left"/>
                      <w:tab w:pos="1660" w:val="left"/>
                    </w:tabs>
                    <w:rPr>
                      <w:rFonts w:ascii="Arial" w:hAnsi="Arial" w:cs="Arial" w:eastAsia="Arial"/>
                      <w:sz w:val="52"/>
                      <w:szCs w:val="52"/>
                    </w:rPr>
                  </w:pPr>
                  <w:rPr/>
                  <w:r>
                    <w:rPr>
                      <w:rFonts w:ascii="Arial" w:hAnsi="Arial" w:cs="Arial" w:eastAsia="Arial"/>
                      <w:sz w:val="44"/>
                      <w:szCs w:val="44"/>
                      <w:color w:val="494949"/>
                      <w:spacing w:val="0"/>
                      <w:w w:val="53"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44"/>
                      <w:szCs w:val="44"/>
                      <w:color w:val="494949"/>
                      <w:spacing w:val="-57"/>
                      <w:w w:val="53"/>
                      <w:position w:val="-1"/>
                    </w:rPr>
                    <w:t> </w:t>
                  </w:r>
                  <w:r>
                    <w:rPr>
                      <w:rFonts w:ascii="Arial" w:hAnsi="Arial" w:cs="Arial" w:eastAsia="Arial"/>
                      <w:sz w:val="44"/>
                      <w:szCs w:val="44"/>
                      <w:color w:val="494949"/>
                      <w:spacing w:val="0"/>
                      <w:w w:val="100"/>
                      <w:position w:val="-1"/>
                    </w:rPr>
                    <w:tab/>
                  </w:r>
                  <w:r>
                    <w:rPr>
                      <w:rFonts w:ascii="Arial" w:hAnsi="Arial" w:cs="Arial" w:eastAsia="Arial"/>
                      <w:sz w:val="44"/>
                      <w:szCs w:val="44"/>
                      <w:color w:val="494949"/>
                      <w:spacing w:val="0"/>
                      <w:w w:val="53"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44"/>
                      <w:szCs w:val="44"/>
                      <w:color w:val="494949"/>
                      <w:spacing w:val="0"/>
                      <w:w w:val="100"/>
                      <w:position w:val="-1"/>
                    </w:rPr>
                    <w:tab/>
                  </w:r>
                  <w:r>
                    <w:rPr>
                      <w:rFonts w:ascii="Arial" w:hAnsi="Arial" w:cs="Arial" w:eastAsia="Arial"/>
                      <w:sz w:val="44"/>
                      <w:szCs w:val="44"/>
                      <w:color w:val="494949"/>
                      <w:spacing w:val="0"/>
                      <w:w w:val="100"/>
                      <w:position w:val="-1"/>
                    </w:rPr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BABABC"/>
                      <w:spacing w:val="0"/>
                      <w:w w:val="60"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BABABC"/>
                      <w:spacing w:val="0"/>
                      <w:w w:val="100"/>
                      <w:position w:val="-1"/>
                    </w:rPr>
                    <w:tab/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BABABC"/>
                      <w:spacing w:val="0"/>
                      <w:w w:val="100"/>
                      <w:position w:val="-1"/>
                    </w:rPr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A7A7A8"/>
                      <w:spacing w:val="0"/>
                      <w:w w:val="60"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63636"/>
          <w:w w:val="84"/>
          <w:position w:val="7"/>
        </w:rPr>
        <w:t>Be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8"/>
          <w:w w:val="84"/>
          <w:position w:val="7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5E6060"/>
          <w:spacing w:val="0"/>
          <w:w w:val="92"/>
          <w:position w:val="7"/>
        </w:rPr>
        <w:t>onarme</w:t>
      </w:r>
      <w:r>
        <w:rPr>
          <w:rFonts w:ascii="Times New Roman" w:hAnsi="Times New Roman" w:cs="Times New Roman" w:eastAsia="Times New Roman"/>
          <w:sz w:val="19"/>
          <w:szCs w:val="19"/>
          <w:color w:val="5E6060"/>
          <w:spacing w:val="0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E6060"/>
          <w:spacing w:val="3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89"/>
          <w:position w:val="7"/>
        </w:rPr>
        <w:t>Kagi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90"/>
          <w:position w:val="7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3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89"/>
          <w:position w:val="7"/>
        </w:rPr>
        <w:t>Ahşap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7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6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E6060"/>
          <w:spacing w:val="0"/>
          <w:w w:val="85"/>
          <w:position w:val="7"/>
        </w:rPr>
        <w:t>Çel</w:t>
      </w:r>
      <w:r>
        <w:rPr>
          <w:rFonts w:ascii="Times New Roman" w:hAnsi="Times New Roman" w:cs="Times New Roman" w:eastAsia="Times New Roman"/>
          <w:sz w:val="19"/>
          <w:szCs w:val="19"/>
          <w:color w:val="5E6060"/>
          <w:spacing w:val="-8"/>
          <w:w w:val="85"/>
          <w:position w:val="7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BABABC"/>
          <w:spacing w:val="9"/>
          <w:w w:val="45"/>
          <w:position w:val="7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78"/>
          <w:position w:val="7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7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12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89"/>
          <w:position w:val="8"/>
        </w:rPr>
        <w:t>Diğer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8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8"/>
        </w:rPr>
      </w:r>
      <w:r>
        <w:rPr>
          <w:rFonts w:ascii="Arial" w:hAnsi="Arial" w:cs="Arial" w:eastAsia="Arial"/>
          <w:sz w:val="21"/>
          <w:szCs w:val="21"/>
          <w:color w:val="BABABC"/>
          <w:spacing w:val="0"/>
          <w:w w:val="299"/>
          <w:position w:val="-2"/>
        </w:rPr>
        <w:t>-</w:t>
      </w:r>
      <w:r>
        <w:rPr>
          <w:rFonts w:ascii="Arial" w:hAnsi="Arial" w:cs="Arial" w:eastAsia="Arial"/>
          <w:sz w:val="21"/>
          <w:szCs w:val="21"/>
          <w:color w:val="BABABC"/>
          <w:spacing w:val="0"/>
          <w:w w:val="100"/>
          <w:position w:val="-2"/>
        </w:rPr>
        <w:t>  </w:t>
      </w:r>
      <w:r>
        <w:rPr>
          <w:rFonts w:ascii="Arial" w:hAnsi="Arial" w:cs="Arial" w:eastAsia="Arial"/>
          <w:sz w:val="21"/>
          <w:szCs w:val="21"/>
          <w:color w:val="BABABC"/>
          <w:spacing w:val="-15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BABABC"/>
          <w:spacing w:val="0"/>
          <w:w w:val="231"/>
          <w:position w:val="-3"/>
        </w:rPr>
        <w:t>--</w:t>
      </w:r>
      <w:r>
        <w:rPr>
          <w:rFonts w:ascii="Times New Roman" w:hAnsi="Times New Roman" w:cs="Times New Roman" w:eastAsia="Times New Roman"/>
          <w:sz w:val="30"/>
          <w:szCs w:val="30"/>
          <w:color w:val="BABABC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30"/>
          <w:szCs w:val="30"/>
          <w:color w:val="BABABC"/>
          <w:spacing w:val="0"/>
          <w:w w:val="389"/>
          <w:position w:val="-3"/>
        </w:rPr>
        <w:t>--</w:t>
      </w:r>
      <w:r>
        <w:rPr>
          <w:rFonts w:ascii="Times New Roman" w:hAnsi="Times New Roman" w:cs="Times New Roman" w:eastAsia="Times New Roman"/>
          <w:sz w:val="30"/>
          <w:szCs w:val="30"/>
          <w:color w:val="BABABC"/>
          <w:spacing w:val="0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BABABC"/>
          <w:spacing w:val="11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BABABC"/>
          <w:spacing w:val="0"/>
          <w:w w:val="100"/>
          <w:u w:val="single" w:color="BFBFBF"/>
          <w:position w:val="-3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BABABC"/>
          <w:spacing w:val="0"/>
          <w:w w:val="100"/>
          <w:u w:val="single" w:color="BFBFBF"/>
          <w:position w:val="-3"/>
        </w:rPr>
        <w:tab/>
      </w:r>
      <w:r>
        <w:rPr>
          <w:rFonts w:ascii="Times New Roman" w:hAnsi="Times New Roman" w:cs="Times New Roman" w:eastAsia="Times New Roman"/>
          <w:sz w:val="30"/>
          <w:szCs w:val="30"/>
          <w:color w:val="BABABC"/>
          <w:spacing w:val="0"/>
          <w:w w:val="100"/>
          <w:u w:val="single" w:color="BFBFBF"/>
          <w:position w:val="-3"/>
        </w:rPr>
      </w:r>
      <w:r>
        <w:rPr>
          <w:rFonts w:ascii="Times New Roman" w:hAnsi="Times New Roman" w:cs="Times New Roman" w:eastAsia="Times New Roman"/>
          <w:sz w:val="30"/>
          <w:szCs w:val="30"/>
          <w:color w:val="BABABC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30"/>
          <w:szCs w:val="30"/>
          <w:color w:val="000000"/>
          <w:spacing w:val="0"/>
          <w:w w:val="100"/>
          <w:position w:val="0"/>
        </w:rPr>
      </w:r>
    </w:p>
    <w:p>
      <w:pPr>
        <w:spacing w:before="0" w:after="0" w:line="190" w:lineRule="exact"/>
        <w:ind w:left="3781" w:right="-20"/>
        <w:jc w:val="left"/>
        <w:tabs>
          <w:tab w:pos="64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</w:rPr>
        <w:t>X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4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4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9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4"/>
        </w:rPr>
        <w:t>Altına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6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4"/>
        </w:rPr>
        <w:t>Alma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4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7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4"/>
        </w:rPr>
        <w:t>:22:25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40" w:after="0" w:line="240" w:lineRule="auto"/>
        <w:ind w:left="130" w:right="-20"/>
        <w:jc w:val="left"/>
        <w:tabs>
          <w:tab w:pos="1980" w:val="left"/>
          <w:tab w:pos="5460" w:val="left"/>
          <w:tab w:pos="10860" w:val="left"/>
        </w:tabs>
        <w:rPr>
          <w:rFonts w:ascii="Times New Roman" w:hAnsi="Times New Roman" w:cs="Times New Roman" w:eastAsia="Times New Roman"/>
          <w:sz w:val="12"/>
          <w:szCs w:val="12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Yana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Şeyin: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Sahibi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E6060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Erdinç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TUNÇÇELiK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5E6060"/>
          <w:spacing w:val="0"/>
          <w:w w:val="78"/>
        </w:rPr>
        <w:t>j</w:t>
      </w:r>
      <w:r>
        <w:rPr>
          <w:rFonts w:ascii="Times New Roman" w:hAnsi="Times New Roman" w:cs="Times New Roman" w:eastAsia="Times New Roman"/>
          <w:sz w:val="19"/>
          <w:szCs w:val="19"/>
          <w:color w:val="5E6060"/>
          <w:spacing w:val="8"/>
          <w:w w:val="78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78"/>
        </w:rPr>
        <w:t>iı·acı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2"/>
          <w:w w:val="7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Kullanan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E6060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E606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Kendisi</w:t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</w:r>
      <w:r>
        <w:rPr>
          <w:rFonts w:ascii="Times New Roman" w:hAnsi="Times New Roman" w:cs="Times New Roman" w:eastAsia="Times New Roman"/>
          <w:sz w:val="12"/>
          <w:szCs w:val="12"/>
          <w:color w:val="BABABC"/>
          <w:spacing w:val="0"/>
          <w:w w:val="59"/>
          <w:position w:val="-6"/>
        </w:rPr>
        <w:t>1</w:t>
      </w:r>
      <w:r>
        <w:rPr>
          <w:rFonts w:ascii="Times New Roman" w:hAnsi="Times New Roman" w:cs="Times New Roman" w:eastAsia="Times New Roman"/>
          <w:sz w:val="12"/>
          <w:szCs w:val="12"/>
          <w:color w:val="000000"/>
          <w:spacing w:val="0"/>
          <w:w w:val="100"/>
          <w:position w:val="0"/>
        </w:rPr>
      </w:r>
    </w:p>
    <w:p>
      <w:pPr>
        <w:spacing w:before="9" w:after="0" w:line="240" w:lineRule="auto"/>
        <w:ind w:left="206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52"/>
        </w:rPr>
        <w:t>miri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5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18"/>
          <w:w w:val="15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747575"/>
          <w:spacing w:val="0"/>
          <w:w w:val="152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747575"/>
          <w:spacing w:val="31"/>
          <w:w w:val="15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1"/>
        </w:rPr>
        <w:t>Çvş: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1"/>
        </w:rPr>
        <w:t>S.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1"/>
        </w:rPr>
        <w:t>Hilmi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2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2"/>
          <w:position w:val="1"/>
        </w:rPr>
        <w:t>DiLEK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7" w:after="0" w:line="240" w:lineRule="auto"/>
        <w:ind w:left="1983" w:right="-20"/>
        <w:jc w:val="left"/>
        <w:tabs>
          <w:tab w:pos="4460" w:val="left"/>
          <w:tab w:pos="72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86"/>
        </w:rPr>
        <w:t>iru·aç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6"/>
          <w:w w:val="8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33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50"/>
          <w:w w:val="13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22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12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Varı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1"/>
        </w:rPr>
        <w:t>22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1"/>
        </w:rPr>
        <w:t>18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1"/>
        </w:rPr>
      </w:r>
    </w:p>
    <w:p>
      <w:pPr>
        <w:spacing w:before="7" w:after="0" w:line="240" w:lineRule="auto"/>
        <w:ind w:left="116" w:right="-20"/>
        <w:jc w:val="left"/>
        <w:tabs>
          <w:tab w:pos="19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Pideo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86"/>
        </w:rPr>
        <w:t>iru·aç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15"/>
          <w:w w:val="8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Plakası:3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CFE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1"/>
        </w:rPr>
        <w:t>22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6" w:after="0" w:line="240" w:lineRule="auto"/>
        <w:ind w:left="135" w:right="-20"/>
        <w:jc w:val="left"/>
        <w:tabs>
          <w:tab w:pos="44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E6060"/>
          <w:spacing w:val="4"/>
          <w:w w:val="100"/>
          <w:position w:val="2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2"/>
        </w:rPr>
        <w:t>kibin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0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Arıza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7" w:after="0" w:line="240" w:lineRule="auto"/>
        <w:ind w:left="4456" w:right="4392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112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68" w:lineRule="auto"/>
        <w:ind w:left="2006" w:right="4050" w:firstLine="2482"/>
        <w:jc w:val="left"/>
        <w:tabs>
          <w:tab w:pos="44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Emniyet-Jandarma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1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1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Doğalg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5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E6060"/>
          <w:spacing w:val="0"/>
          <w:w w:val="100"/>
        </w:rPr>
        <w:t>z</w:t>
      </w:r>
      <w:r>
        <w:rPr>
          <w:rFonts w:ascii="Times New Roman" w:hAnsi="Times New Roman" w:cs="Times New Roman" w:eastAsia="Times New Roman"/>
          <w:sz w:val="19"/>
          <w:szCs w:val="19"/>
          <w:color w:val="5E6060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15" w:lineRule="exact"/>
        <w:ind w:left="125" w:right="-20"/>
        <w:jc w:val="left"/>
        <w:tabs>
          <w:tab w:pos="2060" w:val="left"/>
          <w:tab w:pos="4460" w:val="left"/>
          <w:tab w:pos="72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87"/>
          <w:position w:val="1"/>
        </w:rPr>
        <w:t>Y·--·1ımcı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21"/>
          <w:w w:val="87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Ekip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83"/>
          <w:position w:val="0"/>
        </w:rPr>
        <w:t>ıkı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83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36"/>
          <w:w w:val="183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0"/>
        </w:rPr>
        <w:t>22:ı2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:4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8"/>
          <w:position w:val="1"/>
        </w:rPr>
        <w:t>Pe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18"/>
          <w:w w:val="99"/>
          <w:position w:val="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5E6060"/>
          <w:spacing w:val="0"/>
          <w:w w:val="105"/>
          <w:position w:val="1"/>
        </w:rPr>
        <w:t>son</w:t>
      </w:r>
      <w:r>
        <w:rPr>
          <w:rFonts w:ascii="Times New Roman" w:hAnsi="Times New Roman" w:cs="Times New Roman" w:eastAsia="Times New Roman"/>
          <w:sz w:val="19"/>
          <w:szCs w:val="19"/>
          <w:color w:val="5E6060"/>
          <w:spacing w:val="2"/>
          <w:w w:val="104"/>
          <w:position w:val="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74"/>
          <w:position w:val="1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2"/>
          <w:position w:val="1"/>
        </w:rPr>
        <w:t>ı4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" w:after="0" w:line="240" w:lineRule="auto"/>
        <w:ind w:left="189" w:right="-20"/>
        <w:jc w:val="left"/>
        <w:tabs>
          <w:tab w:pos="20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.ıışse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Dönüş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1"/>
        </w:rPr>
        <w:t>Saati:2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"/>
          <w:w w:val="102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:00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7" w:after="0" w:line="240" w:lineRule="auto"/>
        <w:ind w:left="2006" w:right="-20"/>
        <w:jc w:val="left"/>
        <w:tabs>
          <w:tab w:pos="44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Yardıma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35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EC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652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TZı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14,FM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435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1"/>
        </w:rPr>
        <w:t>372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40" w:lineRule="auto"/>
        <w:ind w:left="200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Amirini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Adı-Soyadı: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Merkez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grup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Çv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.Nejat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SARA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emrindeki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araçla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Toro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grp.Öme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SELÇUK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53" w:lineRule="auto"/>
        <w:ind w:left="135" w:right="3002" w:firstLine="-18"/>
        <w:jc w:val="left"/>
        <w:tabs>
          <w:tab w:pos="20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pıayı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Görüldüğü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vanldığında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durnarılı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yanmakta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görüldü.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91"/>
        </w:rPr>
        <w:t>Du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40" w:lineRule="auto"/>
        <w:ind w:left="4444" w:right="3807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Söndürmede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söndürücü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6" w:after="0" w:line="223" w:lineRule="exact"/>
        <w:ind w:left="116" w:right="-20"/>
        <w:jc w:val="left"/>
        <w:tabs>
          <w:tab w:pos="2560" w:val="left"/>
          <w:tab w:pos="4460" w:val="left"/>
          <w:tab w:pos="6320" w:val="left"/>
          <w:tab w:pos="7840" w:val="left"/>
          <w:tab w:pos="9140" w:val="left"/>
        </w:tabs>
        <w:rPr>
          <w:rFonts w:ascii="Arial" w:hAnsi="Arial" w:cs="Arial" w:eastAsia="Arial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95"/>
        </w:rPr>
        <w:t>[Söndürme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4"/>
          <w:w w:val="9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Su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ile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</w:r>
      <w:r>
        <w:rPr>
          <w:rFonts w:ascii="Arial" w:hAnsi="Arial" w:cs="Arial" w:eastAsia="Arial"/>
          <w:sz w:val="19"/>
          <w:szCs w:val="19"/>
          <w:color w:val="494949"/>
          <w:spacing w:val="0"/>
          <w:w w:val="87"/>
        </w:rPr>
        <w:t>S</w:t>
      </w:r>
      <w:r>
        <w:rPr>
          <w:rFonts w:ascii="Arial" w:hAnsi="Arial" w:cs="Arial" w:eastAsia="Arial"/>
          <w:sz w:val="19"/>
          <w:szCs w:val="19"/>
          <w:color w:val="494949"/>
          <w:spacing w:val="0"/>
          <w:w w:val="87"/>
        </w:rPr>
        <w:t>u</w:t>
      </w:r>
      <w:r>
        <w:rPr>
          <w:rFonts w:ascii="Arial" w:hAnsi="Arial" w:cs="Arial" w:eastAsia="Arial"/>
          <w:sz w:val="19"/>
          <w:szCs w:val="19"/>
          <w:color w:val="494949"/>
          <w:spacing w:val="12"/>
          <w:w w:val="8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m3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5E6060"/>
          <w:spacing w:val="0"/>
          <w:w w:val="89"/>
        </w:rPr>
        <w:t>IK</w:t>
      </w:r>
      <w:r>
        <w:rPr>
          <w:rFonts w:ascii="Times New Roman" w:hAnsi="Times New Roman" w:cs="Times New Roman" w:eastAsia="Times New Roman"/>
          <w:sz w:val="19"/>
          <w:szCs w:val="19"/>
          <w:color w:val="5E6060"/>
          <w:spacing w:val="6"/>
          <w:w w:val="89"/>
        </w:rPr>
        <w:t>ö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89"/>
        </w:rPr>
        <w:t>pük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8"/>
          <w:w w:val="8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94"/>
        </w:rPr>
        <w:t>IK.K.T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94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14"/>
          <w:w w:val="9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5E6060"/>
          <w:spacing w:val="0"/>
          <w:w w:val="100"/>
        </w:rPr>
        <w:t>g.</w:t>
      </w:r>
      <w:r>
        <w:rPr>
          <w:rFonts w:ascii="Times New Roman" w:hAnsi="Times New Roman" w:cs="Times New Roman" w:eastAsia="Times New Roman"/>
          <w:sz w:val="19"/>
          <w:szCs w:val="19"/>
          <w:color w:val="5E6060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E6060"/>
          <w:spacing w:val="0"/>
          <w:w w:val="100"/>
        </w:rPr>
      </w:r>
      <w:r>
        <w:rPr>
          <w:rFonts w:ascii="Arial" w:hAnsi="Arial" w:cs="Arial" w:eastAsia="Arial"/>
          <w:sz w:val="19"/>
          <w:szCs w:val="19"/>
          <w:color w:val="494949"/>
          <w:spacing w:val="0"/>
          <w:w w:val="112"/>
          <w:position w:val="-1"/>
        </w:rPr>
        <w:t>IC02Kg.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88" w:lineRule="exact"/>
        <w:ind w:left="5204" w:right="-20"/>
        <w:jc w:val="left"/>
        <w:tabs>
          <w:tab w:pos="6280" w:val="left"/>
          <w:tab w:pos="7800" w:val="left"/>
          <w:tab w:pos="9080" w:val="left"/>
        </w:tabs>
        <w:rPr>
          <w:rFonts w:ascii="Arial" w:hAnsi="Arial" w:cs="Arial" w:eastAsia="Arial"/>
          <w:sz w:val="27"/>
          <w:szCs w:val="27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4"/>
        </w:rPr>
        <w:t>0.2</w:t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4"/>
        </w:rPr>
      </w:r>
      <w:r>
        <w:rPr>
          <w:rFonts w:ascii="Arial" w:hAnsi="Arial" w:cs="Arial" w:eastAsia="Arial"/>
          <w:sz w:val="30"/>
          <w:szCs w:val="30"/>
          <w:color w:val="5E6060"/>
          <w:spacing w:val="0"/>
          <w:w w:val="143"/>
          <w:i/>
          <w:position w:val="-1"/>
        </w:rPr>
        <w:t>l</w:t>
      </w:r>
      <w:r>
        <w:rPr>
          <w:rFonts w:ascii="Arial" w:hAnsi="Arial" w:cs="Arial" w:eastAsia="Arial"/>
          <w:sz w:val="30"/>
          <w:szCs w:val="30"/>
          <w:color w:val="5E6060"/>
          <w:spacing w:val="0"/>
          <w:w w:val="100"/>
          <w:i/>
          <w:position w:val="-1"/>
        </w:rPr>
        <w:tab/>
      </w:r>
      <w:r>
        <w:rPr>
          <w:rFonts w:ascii="Arial" w:hAnsi="Arial" w:cs="Arial" w:eastAsia="Arial"/>
          <w:sz w:val="30"/>
          <w:szCs w:val="30"/>
          <w:color w:val="5E6060"/>
          <w:spacing w:val="0"/>
          <w:w w:val="100"/>
          <w:i/>
          <w:position w:val="-1"/>
        </w:rPr>
      </w:r>
      <w:r>
        <w:rPr>
          <w:rFonts w:ascii="Arial" w:hAnsi="Arial" w:cs="Arial" w:eastAsia="Arial"/>
          <w:sz w:val="15"/>
          <w:szCs w:val="15"/>
          <w:color w:val="494949"/>
          <w:spacing w:val="0"/>
          <w:w w:val="52"/>
          <w:position w:val="4"/>
        </w:rPr>
        <w:t>_1</w:t>
      </w:r>
      <w:r>
        <w:rPr>
          <w:rFonts w:ascii="Arial" w:hAnsi="Arial" w:cs="Arial" w:eastAsia="Arial"/>
          <w:sz w:val="15"/>
          <w:szCs w:val="15"/>
          <w:color w:val="494949"/>
          <w:spacing w:val="0"/>
          <w:w w:val="100"/>
          <w:position w:val="4"/>
        </w:rPr>
        <w:tab/>
      </w:r>
      <w:r>
        <w:rPr>
          <w:rFonts w:ascii="Arial" w:hAnsi="Arial" w:cs="Arial" w:eastAsia="Arial"/>
          <w:sz w:val="15"/>
          <w:szCs w:val="15"/>
          <w:color w:val="494949"/>
          <w:spacing w:val="0"/>
          <w:w w:val="100"/>
          <w:position w:val="4"/>
        </w:rPr>
      </w:r>
      <w:r>
        <w:rPr>
          <w:rFonts w:ascii="Arial" w:hAnsi="Arial" w:cs="Arial" w:eastAsia="Arial"/>
          <w:sz w:val="27"/>
          <w:szCs w:val="27"/>
          <w:color w:val="494949"/>
          <w:spacing w:val="0"/>
          <w:w w:val="144"/>
          <w:i/>
          <w:position w:val="-1"/>
        </w:rPr>
        <w:t>l</w:t>
      </w:r>
      <w:r>
        <w:rPr>
          <w:rFonts w:ascii="Arial" w:hAnsi="Arial" w:cs="Arial" w:eastAsia="Arial"/>
          <w:sz w:val="27"/>
          <w:szCs w:val="27"/>
          <w:color w:val="000000"/>
          <w:spacing w:val="0"/>
          <w:w w:val="100"/>
          <w:position w:val="0"/>
        </w:rPr>
      </w:r>
    </w:p>
    <w:p>
      <w:pPr>
        <w:spacing w:before="0" w:after="0" w:line="183" w:lineRule="exact"/>
        <w:ind w:left="2048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Yangında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,daire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2'ni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salo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kısmı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daire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3'ün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mutfa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losını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kısme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ısianma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,daire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3'ün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plasti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ola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asma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tavanı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7" w:after="0" w:line="242" w:lineRule="auto"/>
        <w:ind w:left="130" w:right="69" w:firstLine="42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16"/>
        </w:rPr>
        <w:t>öııdOrme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8"/>
          <w:w w:val="11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Sonundaki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74"/>
          <w:position w:val="1"/>
        </w:rPr>
        <w:t>11&lt;ısme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74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32"/>
          <w:w w:val="74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kınlma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süretiyle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1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1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görmüştür.Eşyada: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1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97"/>
          <w:position w:val="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2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00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TL,Binada:40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0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TL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1"/>
        </w:rPr>
        <w:t>,Toplam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1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tahmini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zarar-ziyan:50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0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1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1"/>
          <w:position w:val="1"/>
        </w:rPr>
        <w:t>TL'dir.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1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0"/>
        </w:rPr>
        <w:t>Hasa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dunımu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3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16" w:lineRule="exact"/>
        <w:ind w:left="200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89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89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24"/>
          <w:w w:val="8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89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37"/>
          <w:w w:val="8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89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89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8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3"/>
          <w:w w:val="8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89"/>
        </w:rPr>
        <w:t>tetkikte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37"/>
          <w:w w:val="8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89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89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8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1"/>
          <w:w w:val="8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başlangıcının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zemi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88"/>
        </w:rPr>
        <w:t>üzeri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31"/>
          <w:w w:val="8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katlı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0"/>
        </w:rPr>
        <w:t>betonanne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8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90"/>
        </w:rPr>
        <w:t>binanı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9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23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hacasında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görUimüş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42" w:lineRule="exact"/>
        <w:ind w:left="135" w:right="-20"/>
        <w:jc w:val="left"/>
        <w:tabs>
          <w:tab w:pos="20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89"/>
          <w:position w:val="4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89"/>
          <w:position w:val="4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1"/>
          <w:w w:val="89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89"/>
          <w:position w:val="4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89"/>
          <w:position w:val="4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11"/>
          <w:w w:val="89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4"/>
        </w:rPr>
        <w:t>Nedeni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4"/>
        </w:rPr>
      </w:r>
      <w:r>
        <w:rPr>
          <w:rFonts w:ascii="Times New Roman" w:hAnsi="Times New Roman" w:cs="Times New Roman" w:eastAsia="Times New Roman"/>
          <w:sz w:val="21"/>
          <w:szCs w:val="21"/>
          <w:color w:val="494949"/>
          <w:spacing w:val="0"/>
          <w:w w:val="100"/>
          <w:position w:val="0"/>
        </w:rPr>
        <w:t>olup</w:t>
      </w:r>
      <w:r>
        <w:rPr>
          <w:rFonts w:ascii="Times New Roman" w:hAnsi="Times New Roman" w:cs="Times New Roman" w:eastAsia="Times New Roman"/>
          <w:sz w:val="21"/>
          <w:szCs w:val="21"/>
          <w:color w:val="494949"/>
          <w:spacing w:val="4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90"/>
          <w:position w:val="1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9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33"/>
          <w:w w:val="9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90"/>
          <w:position w:val="1"/>
        </w:rPr>
        <w:t>araştırma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9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8"/>
          <w:w w:val="9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1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92"/>
          <w:position w:val="1"/>
        </w:rPr>
        <w:t>soruşturınada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33"/>
          <w:w w:val="92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daire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1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2'ni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1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1"/>
        </w:rPr>
        <w:t>sob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89"/>
          <w:position w:val="1"/>
        </w:rPr>
        <w:t>içerisindeki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89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1"/>
          <w:w w:val="89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89"/>
          <w:position w:val="1"/>
        </w:rPr>
        <w:t>çöpteri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89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89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"/>
          <w:w w:val="89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89"/>
          <w:position w:val="1"/>
        </w:rPr>
        <w:t>yakılınası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42"/>
          <w:w w:val="89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89"/>
          <w:position w:val="1"/>
        </w:rPr>
        <w:t>sonuc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89"/>
          <w:position w:val="1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4"/>
          <w:w w:val="89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89"/>
          <w:position w:val="1"/>
        </w:rPr>
        <w:t>oluşa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89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30"/>
          <w:w w:val="89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89"/>
          <w:position w:val="1"/>
        </w:rPr>
        <w:t>kıvılcımları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89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89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5"/>
          <w:w w:val="89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1"/>
        </w:rPr>
        <w:t>baca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98" w:lineRule="exact"/>
        <w:ind w:left="200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89"/>
        </w:rPr>
        <w:t>içerisindeki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7"/>
          <w:w w:val="8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89"/>
        </w:rPr>
        <w:t>kurumları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20"/>
          <w:w w:val="8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89"/>
        </w:rPr>
        <w:t>tutuşturması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8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8"/>
          <w:w w:val="8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neticesinde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89"/>
          <w:position w:val="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89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7"/>
          <w:w w:val="89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89"/>
          <w:position w:val="1"/>
        </w:rPr>
        <w:t>cıkmı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89"/>
          <w:position w:val="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10"/>
          <w:w w:val="89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89"/>
          <w:position w:val="1"/>
        </w:rPr>
        <w:t>olabileceği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89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29"/>
          <w:w w:val="89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89"/>
          <w:position w:val="1"/>
        </w:rPr>
        <w:t>kanaatine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8"/>
          <w:w w:val="89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varılmıştır.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4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320" w:lineRule="atLeast"/>
        <w:ind w:left="135" w:right="3907" w:firstLine="47"/>
        <w:jc w:val="left"/>
        <w:tabs>
          <w:tab w:pos="2000" w:val="left"/>
          <w:tab w:pos="64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36"/>
        </w:rPr>
        <w:t>igoıtalı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4"/>
          <w:w w:val="13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</w:r>
      <w:r>
        <w:rPr>
          <w:rFonts w:ascii="Times New Roman" w:hAnsi="Times New Roman" w:cs="Times New Roman" w:eastAsia="Times New Roman"/>
          <w:sz w:val="22"/>
          <w:szCs w:val="22"/>
          <w:color w:val="494949"/>
          <w:spacing w:val="-3"/>
          <w:w w:val="100"/>
          <w:position w:val="1"/>
        </w:rPr>
        <w:t>$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irketi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Adı:</w:t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89"/>
          <w:position w:val="0"/>
        </w:rPr>
        <w:t>_jBedeli: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89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0"/>
        </w:rPr>
        <w:t>Ar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0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3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0"/>
        </w:rPr>
        <w:t>Gereç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2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Kaybı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41" w:lineRule="exact"/>
        <w:ind w:left="116" w:right="-20"/>
        <w:jc w:val="left"/>
        <w:tabs>
          <w:tab w:pos="128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5E6060"/>
          <w:spacing w:val="0"/>
          <w:w w:val="100"/>
          <w:position w:val="-3"/>
        </w:rPr>
        <w:t>r-</w:t>
      </w:r>
      <w:r>
        <w:rPr>
          <w:rFonts w:ascii="Times New Roman" w:hAnsi="Times New Roman" w:cs="Times New Roman" w:eastAsia="Times New Roman"/>
          <w:sz w:val="18"/>
          <w:szCs w:val="18"/>
          <w:color w:val="5E6060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5E6060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-3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pgSz w:w="11920" w:h="16840"/>
          <w:pgMar w:top="560" w:bottom="280" w:left="540" w:right="340"/>
        </w:sectPr>
      </w:pPr>
      <w:rPr/>
    </w:p>
    <w:p>
      <w:pPr>
        <w:spacing w:before="0" w:after="0" w:line="199" w:lineRule="exact"/>
        <w:ind w:left="135" w:right="-68"/>
        <w:jc w:val="left"/>
        <w:tabs>
          <w:tab w:pos="4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\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,s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Yer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"/>
          <w:w w:val="100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2" w:after="0" w:line="214" w:lineRule="exact"/>
        <w:ind w:left="11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-1"/>
        </w:rPr>
        <w:t>lfeslim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2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-1"/>
        </w:rPr>
        <w:t>Edildiği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94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Erdinç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TUNÇÇELİK'e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teslim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2"/>
        </w:rPr>
        <w:t>edildi.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300" w:bottom="280" w:left="540" w:right="340"/>
          <w:cols w:num="2" w:equalWidth="0">
            <w:col w:w="1561" w:space="441"/>
            <w:col w:w="9038"/>
          </w:cols>
        </w:sectPr>
      </w:pPr>
      <w:rPr/>
    </w:p>
    <w:p>
      <w:pPr>
        <w:spacing w:before="30" w:after="0" w:line="240" w:lineRule="auto"/>
        <w:ind w:left="135" w:right="-20"/>
        <w:jc w:val="left"/>
        <w:tabs>
          <w:tab w:pos="2000" w:val="left"/>
          <w:tab w:pos="58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Dönüşü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Tarih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E6060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E606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08.05.2017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83"/>
        </w:rPr>
        <w:t>aati: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33"/>
          <w:w w:val="18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23:12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6" w:after="0" w:line="240" w:lineRule="auto"/>
        <w:ind w:left="222" w:right="-20"/>
        <w:jc w:val="left"/>
        <w:tabs>
          <w:tab w:pos="880" w:val="left"/>
          <w:tab w:pos="1380" w:val="left"/>
          <w:tab w:pos="4560" w:val="left"/>
          <w:tab w:pos="82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Varsa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Ölü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Yaralı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G10E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E6060"/>
          <w:spacing w:val="0"/>
          <w:w w:val="100"/>
        </w:rPr>
        <w:t>EK</w:t>
      </w:r>
      <w:r>
        <w:rPr>
          <w:rFonts w:ascii="Times New Roman" w:hAnsi="Times New Roman" w:cs="Times New Roman" w:eastAsia="Times New Roman"/>
          <w:sz w:val="19"/>
          <w:szCs w:val="19"/>
          <w:color w:val="5E6060"/>
          <w:spacing w:val="6"/>
          <w:w w:val="100"/>
        </w:rPr>
        <w:t>İ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Çamdibi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grubu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9"/>
          <w:position w:val="1"/>
        </w:rPr>
        <w:t>Posta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0"/>
          <w:position w:val="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E6060"/>
          <w:spacing w:val="0"/>
          <w:w w:val="129"/>
          <w:position w:val="1"/>
        </w:rPr>
        <w:t>..</w:t>
      </w:r>
      <w:r>
        <w:rPr>
          <w:rFonts w:ascii="Times New Roman" w:hAnsi="Times New Roman" w:cs="Times New Roman" w:eastAsia="Times New Roman"/>
          <w:sz w:val="19"/>
          <w:szCs w:val="19"/>
          <w:color w:val="5E6060"/>
          <w:spacing w:val="-29"/>
          <w:w w:val="100"/>
          <w:position w:val="1"/>
        </w:rPr>
        <w:t> </w:t>
      </w:r>
      <w:r>
        <w:rPr>
          <w:rFonts w:ascii="Arial" w:hAnsi="Arial" w:cs="Arial" w:eastAsia="Arial"/>
          <w:sz w:val="19"/>
          <w:szCs w:val="19"/>
          <w:color w:val="363636"/>
          <w:spacing w:val="0"/>
          <w:w w:val="174"/>
          <w:position w:val="1"/>
        </w:rPr>
        <w:t>l</w:t>
      </w:r>
      <w:r>
        <w:rPr>
          <w:rFonts w:ascii="Arial" w:hAnsi="Arial" w:cs="Arial" w:eastAsia="Arial"/>
          <w:sz w:val="19"/>
          <w:szCs w:val="19"/>
          <w:color w:val="363636"/>
          <w:spacing w:val="0"/>
          <w:w w:val="173"/>
          <w:position w:val="1"/>
        </w:rPr>
        <w:t>.</w:t>
      </w:r>
      <w:r>
        <w:rPr>
          <w:rFonts w:ascii="Arial" w:hAnsi="Arial" w:cs="Arial" w:eastAsia="Arial"/>
          <w:sz w:val="19"/>
          <w:szCs w:val="19"/>
          <w:color w:val="363636"/>
          <w:spacing w:val="-3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Posta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1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ONAYLA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9"/>
          <w:w w:val="100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62" w:lineRule="exact"/>
        <w:ind w:right="1370"/>
        <w:jc w:val="right"/>
        <w:rPr>
          <w:rFonts w:ascii="Arial" w:hAnsi="Arial" w:cs="Arial" w:eastAsia="Arial"/>
          <w:sz w:val="30"/>
          <w:szCs w:val="30"/>
        </w:rPr>
      </w:pPr>
      <w:rPr/>
      <w:r>
        <w:rPr>
          <w:rFonts w:ascii="Times New Roman" w:hAnsi="Times New Roman" w:cs="Times New Roman" w:eastAsia="Times New Roman"/>
          <w:sz w:val="29"/>
          <w:szCs w:val="29"/>
          <w:color w:val="363636"/>
          <w:w w:val="115"/>
          <w:position w:val="-7"/>
        </w:rPr>
        <w:t>1</w:t>
      </w:r>
      <w:r>
        <w:rPr>
          <w:rFonts w:ascii="Times New Roman" w:hAnsi="Times New Roman" w:cs="Times New Roman" w:eastAsia="Times New Roman"/>
          <w:sz w:val="29"/>
          <w:szCs w:val="29"/>
          <w:color w:val="363636"/>
          <w:spacing w:val="5"/>
          <w:w w:val="115"/>
          <w:position w:val="-7"/>
        </w:rPr>
        <w:t>1</w:t>
      </w:r>
      <w:r>
        <w:rPr>
          <w:rFonts w:ascii="Times New Roman" w:hAnsi="Times New Roman" w:cs="Times New Roman" w:eastAsia="Times New Roman"/>
          <w:sz w:val="29"/>
          <w:szCs w:val="29"/>
          <w:color w:val="363636"/>
          <w:spacing w:val="0"/>
          <w:w w:val="53"/>
          <w:position w:val="-7"/>
        </w:rPr>
        <w:t>Mall</w:t>
      </w:r>
      <w:r>
        <w:rPr>
          <w:rFonts w:ascii="Times New Roman" w:hAnsi="Times New Roman" w:cs="Times New Roman" w:eastAsia="Times New Roman"/>
          <w:sz w:val="29"/>
          <w:szCs w:val="29"/>
          <w:color w:val="363636"/>
          <w:spacing w:val="0"/>
          <w:w w:val="54"/>
          <w:position w:val="-7"/>
        </w:rPr>
        <w:t>s</w:t>
      </w:r>
      <w:r>
        <w:rPr>
          <w:rFonts w:ascii="Times New Roman" w:hAnsi="Times New Roman" w:cs="Times New Roman" w:eastAsia="Times New Roman"/>
          <w:sz w:val="29"/>
          <w:szCs w:val="29"/>
          <w:color w:val="363636"/>
          <w:spacing w:val="-45"/>
          <w:w w:val="100"/>
          <w:position w:val="-7"/>
        </w:rPr>
        <w:t> </w:t>
      </w:r>
      <w:r>
        <w:rPr>
          <w:rFonts w:ascii="Arial" w:hAnsi="Arial" w:cs="Arial" w:eastAsia="Arial"/>
          <w:sz w:val="30"/>
          <w:szCs w:val="30"/>
          <w:color w:val="363636"/>
          <w:spacing w:val="0"/>
          <w:w w:val="63"/>
          <w:position w:val="-7"/>
        </w:rPr>
        <w:t>1U'1</w:t>
      </w:r>
      <w:r>
        <w:rPr>
          <w:rFonts w:ascii="Arial" w:hAnsi="Arial" w:cs="Arial" w:eastAsia="Arial"/>
          <w:sz w:val="30"/>
          <w:szCs w:val="30"/>
          <w:color w:val="000000"/>
          <w:spacing w:val="0"/>
          <w:w w:val="100"/>
          <w:position w:val="0"/>
        </w:rPr>
      </w:r>
    </w:p>
    <w:p>
      <w:pPr>
        <w:jc w:val="right"/>
        <w:spacing w:after="0"/>
        <w:sectPr>
          <w:type w:val="continuous"/>
          <w:pgSz w:w="11920" w:h="16840"/>
          <w:pgMar w:top="300" w:bottom="280" w:left="540" w:right="340"/>
        </w:sectPr>
      </w:pPr>
      <w:rPr/>
    </w:p>
    <w:p>
      <w:pPr>
        <w:spacing w:before="0" w:after="0" w:line="199" w:lineRule="exact"/>
        <w:ind w:left="2145" w:right="-20"/>
        <w:jc w:val="left"/>
        <w:tabs>
          <w:tab w:pos="46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Amir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747575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747575"/>
          <w:spacing w:val="-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747575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747575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Koyan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" w:after="0" w:line="240" w:lineRule="auto"/>
        <w:ind w:right="588"/>
        <w:jc w:val="righ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25.55777pt;margin-top:7.269815pt;width:16.329601pt;height:72pt;mso-position-horizontal-relative:page;mso-position-vertical-relative:paragraph;z-index:-15127" type="#_x0000_t202" filled="f" stroked="f">
            <v:textbox inset="0,0,0,0">
              <w:txbxContent>
                <w:p>
                  <w:pPr>
                    <w:spacing w:before="0" w:after="0" w:line="1440" w:lineRule="exact"/>
                    <w:ind w:right="-256"/>
                    <w:jc w:val="left"/>
                    <w:rPr>
                      <w:rFonts w:ascii="Times New Roman" w:hAnsi="Times New Roman" w:cs="Times New Roman" w:eastAsia="Times New Roman"/>
                      <w:sz w:val="144"/>
                      <w:szCs w:val="144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44"/>
                      <w:szCs w:val="144"/>
                      <w:color w:val="2F3462"/>
                      <w:spacing w:val="0"/>
                      <w:w w:val="126"/>
                      <w:position w:val="-1"/>
                    </w:rPr>
                    <w:t>'</w:t>
                  </w:r>
                  <w:r>
                    <w:rPr>
                      <w:rFonts w:ascii="Times New Roman" w:hAnsi="Times New Roman" w:cs="Times New Roman" w:eastAsia="Times New Roman"/>
                      <w:sz w:val="144"/>
                      <w:szCs w:val="144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8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183" w:lineRule="exact"/>
        <w:ind w:left="283" w:right="-20"/>
        <w:jc w:val="left"/>
        <w:rPr>
          <w:rFonts w:ascii="Arial" w:hAnsi="Arial" w:cs="Arial" w:eastAsia="Arial"/>
          <w:sz w:val="17"/>
          <w:szCs w:val="17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41.868332pt;margin-top:7.604684pt;width:89.57692pt;height:72pt;mso-position-horizontal-relative:page;mso-position-vertical-relative:paragraph;z-index:-15129" type="#_x0000_t202" filled="f" stroked="f">
            <v:textbox inset="0,0,0,0">
              <w:txbxContent>
                <w:p>
                  <w:pPr>
                    <w:spacing w:before="0" w:after="0" w:line="1440" w:lineRule="exact"/>
                    <w:ind w:right="-256"/>
                    <w:jc w:val="left"/>
                    <w:rPr>
                      <w:rFonts w:ascii="Arial" w:hAnsi="Arial" w:cs="Arial" w:eastAsia="Arial"/>
                      <w:sz w:val="144"/>
                      <w:szCs w:val="144"/>
                    </w:rPr>
                  </w:pPr>
                  <w:rPr/>
                  <w:r>
                    <w:rPr>
                      <w:rFonts w:ascii="Arial" w:hAnsi="Arial" w:cs="Arial" w:eastAsia="Arial"/>
                      <w:sz w:val="144"/>
                      <w:szCs w:val="144"/>
                      <w:color w:val="5E6060"/>
                      <w:spacing w:val="-514"/>
                      <w:w w:val="17"/>
                      <w:position w:val="-1"/>
                    </w:rPr>
                    <w:t>A</w:t>
                  </w:r>
                  <w:r>
                    <w:rPr>
                      <w:rFonts w:ascii="Arial" w:hAnsi="Arial" w:cs="Arial" w:eastAsia="Arial"/>
                      <w:sz w:val="144"/>
                      <w:szCs w:val="144"/>
                      <w:color w:val="424977"/>
                      <w:spacing w:val="0"/>
                      <w:w w:val="179"/>
                      <w:position w:val="-1"/>
                    </w:rPr>
                    <w:t>&amp;</w:t>
                  </w:r>
                  <w:r>
                    <w:rPr>
                      <w:rFonts w:ascii="Arial" w:hAnsi="Arial" w:cs="Arial" w:eastAsia="Arial"/>
                      <w:sz w:val="144"/>
                      <w:szCs w:val="144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7"/>
          <w:szCs w:val="17"/>
          <w:color w:val="363636"/>
          <w:spacing w:val="0"/>
          <w:w w:val="124"/>
        </w:rPr>
        <w:t>'ü</w:t>
      </w:r>
      <w:r>
        <w:rPr>
          <w:rFonts w:ascii="Arial" w:hAnsi="Arial" w:cs="Arial" w:eastAsia="Arial"/>
          <w:sz w:val="17"/>
          <w:szCs w:val="17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4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645" w:lineRule="atLeast"/>
        <w:ind w:right="1624"/>
        <w:jc w:val="right"/>
        <w:rPr>
          <w:rFonts w:ascii="Arial" w:hAnsi="Arial" w:cs="Arial" w:eastAsia="Arial"/>
          <w:sz w:val="21"/>
          <w:szCs w:val="21"/>
        </w:rPr>
      </w:pPr>
      <w:rPr/>
      <w:r>
        <w:rPr>
          <w:rFonts w:ascii="Arial" w:hAnsi="Arial" w:cs="Arial" w:eastAsia="Arial"/>
          <w:sz w:val="21"/>
          <w:szCs w:val="21"/>
          <w:color w:val="494949"/>
          <w:spacing w:val="0"/>
          <w:w w:val="111"/>
        </w:rPr>
        <w:t>K</w:t>
      </w:r>
      <w:r>
        <w:rPr>
          <w:rFonts w:ascii="Arial" w:hAnsi="Arial" w:cs="Arial" w:eastAsia="Arial"/>
          <w:sz w:val="21"/>
          <w:szCs w:val="21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6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15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color w:val="494949"/>
          <w:spacing w:val="0"/>
          <w:w w:val="81"/>
          <w:i/>
        </w:rPr>
        <w:t>1</w:t>
      </w:r>
      <w:r>
        <w:rPr>
          <w:rFonts w:ascii="Arial" w:hAnsi="Arial" w:cs="Arial" w:eastAsia="Arial"/>
          <w:sz w:val="19"/>
          <w:szCs w:val="19"/>
          <w:color w:val="494949"/>
          <w:spacing w:val="0"/>
          <w:w w:val="81"/>
          <w:i/>
        </w:rPr>
        <w:t>  </w:t>
      </w:r>
      <w:r>
        <w:rPr>
          <w:rFonts w:ascii="Arial" w:hAnsi="Arial" w:cs="Arial" w:eastAsia="Arial"/>
          <w:sz w:val="19"/>
          <w:szCs w:val="19"/>
          <w:color w:val="494949"/>
          <w:spacing w:val="31"/>
          <w:w w:val="81"/>
          <w:i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6"/>
        </w:rPr>
        <w:t>12017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1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199" w:lineRule="exact"/>
        <w:ind w:left="46" w:right="-20"/>
        <w:jc w:val="left"/>
        <w:tabs>
          <w:tab w:pos="1160" w:val="left"/>
        </w:tabs>
        <w:rPr>
          <w:rFonts w:ascii="Times New Roman" w:hAnsi="Times New Roman" w:cs="Times New Roman" w:eastAsia="Times New Roman"/>
          <w:sz w:val="9"/>
          <w:szCs w:val="9"/>
        </w:rPr>
      </w:pPr>
      <w:rPr/>
      <w:r>
        <w:rPr>
          <w:rFonts w:ascii="Arial" w:hAnsi="Arial" w:cs="Arial" w:eastAsia="Arial"/>
          <w:sz w:val="20"/>
          <w:szCs w:val="20"/>
          <w:color w:val="878787"/>
          <w:w w:val="156"/>
          <w:i/>
          <w:position w:val="-3"/>
        </w:rPr>
        <w:t>F'"'</w:t>
      </w:r>
      <w:r>
        <w:rPr>
          <w:rFonts w:ascii="Arial" w:hAnsi="Arial" w:cs="Arial" w:eastAsia="Arial"/>
          <w:sz w:val="20"/>
          <w:szCs w:val="20"/>
          <w:color w:val="494949"/>
          <w:w w:val="89"/>
          <w:position w:val="-3"/>
        </w:rPr>
        <w:t>(</w:t>
      </w:r>
      <w:r>
        <w:rPr>
          <w:rFonts w:ascii="Arial" w:hAnsi="Arial" w:cs="Arial" w:eastAsia="Arial"/>
          <w:sz w:val="20"/>
          <w:szCs w:val="20"/>
          <w:color w:val="494949"/>
          <w:w w:val="88"/>
          <w:position w:val="-3"/>
        </w:rPr>
        <w:t>'</w:t>
      </w:r>
      <w:r>
        <w:rPr>
          <w:rFonts w:ascii="Arial" w:hAnsi="Arial" w:cs="Arial" w:eastAsia="Arial"/>
          <w:sz w:val="20"/>
          <w:szCs w:val="20"/>
          <w:color w:val="878787"/>
          <w:w w:val="161"/>
          <w:position w:val="-3"/>
        </w:rPr>
        <w:t>.</w:t>
      </w:r>
      <w:r>
        <w:rPr>
          <w:rFonts w:ascii="Arial" w:hAnsi="Arial" w:cs="Arial" w:eastAsia="Arial"/>
          <w:sz w:val="20"/>
          <w:szCs w:val="20"/>
          <w:color w:val="878787"/>
          <w:spacing w:val="-33"/>
          <w:w w:val="100"/>
          <w:position w:val="-3"/>
        </w:rPr>
        <w:t> </w:t>
      </w:r>
      <w:r>
        <w:rPr>
          <w:rFonts w:ascii="Arial" w:hAnsi="Arial" w:cs="Arial" w:eastAsia="Arial"/>
          <w:sz w:val="20"/>
          <w:szCs w:val="20"/>
          <w:color w:val="959799"/>
          <w:spacing w:val="0"/>
          <w:w w:val="100"/>
          <w:position w:val="-3"/>
        </w:rPr>
        <w:t>;.</w:t>
      </w:r>
      <w:r>
        <w:rPr>
          <w:rFonts w:ascii="Arial" w:hAnsi="Arial" w:cs="Arial" w:eastAsia="Arial"/>
          <w:sz w:val="20"/>
          <w:szCs w:val="20"/>
          <w:color w:val="959799"/>
          <w:spacing w:val="-54"/>
          <w:w w:val="100"/>
          <w:position w:val="-3"/>
        </w:rPr>
        <w:t> </w:t>
      </w:r>
      <w:r>
        <w:rPr>
          <w:rFonts w:ascii="Arial" w:hAnsi="Arial" w:cs="Arial" w:eastAsia="Arial"/>
          <w:sz w:val="20"/>
          <w:szCs w:val="20"/>
          <w:color w:val="959799"/>
          <w:spacing w:val="0"/>
          <w:w w:val="100"/>
          <w:position w:val="-3"/>
        </w:rPr>
        <w:tab/>
      </w:r>
      <w:r>
        <w:rPr>
          <w:rFonts w:ascii="Arial" w:hAnsi="Arial" w:cs="Arial" w:eastAsia="Arial"/>
          <w:sz w:val="20"/>
          <w:szCs w:val="20"/>
          <w:color w:val="959799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9"/>
          <w:szCs w:val="9"/>
          <w:color w:val="959799"/>
          <w:spacing w:val="0"/>
          <w:w w:val="199"/>
          <w:i/>
          <w:position w:val="-3"/>
        </w:rPr>
        <w:t>b.</w:t>
      </w:r>
      <w:r>
        <w:rPr>
          <w:rFonts w:ascii="Times New Roman" w:hAnsi="Times New Roman" w:cs="Times New Roman" w:eastAsia="Times New Roman"/>
          <w:sz w:val="9"/>
          <w:szCs w:val="9"/>
          <w:color w:val="000000"/>
          <w:spacing w:val="0"/>
          <w:w w:val="100"/>
          <w:position w:val="0"/>
        </w:rPr>
      </w:r>
    </w:p>
    <w:p>
      <w:pPr>
        <w:spacing w:before="0" w:after="0" w:line="684" w:lineRule="atLeast"/>
        <w:ind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A7A7A8"/>
          <w:spacing w:val="0"/>
          <w:w w:val="53"/>
        </w:rPr>
        <w:t>..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300" w:bottom="280" w:left="540" w:right="340"/>
          <w:cols w:num="2" w:equalWidth="0">
            <w:col w:w="6298" w:space="2141"/>
            <w:col w:w="2601"/>
          </w:cols>
        </w:sectPr>
      </w:pPr>
      <w:rPr/>
    </w:p>
    <w:p>
      <w:pPr>
        <w:spacing w:before="0" w:after="0" w:line="797" w:lineRule="atLeast"/>
        <w:ind w:left="324" w:right="-20"/>
        <w:jc w:val="left"/>
        <w:rPr>
          <w:rFonts w:ascii="Arial" w:hAnsi="Arial" w:cs="Arial" w:eastAsia="Arial"/>
          <w:sz w:val="7"/>
          <w:szCs w:val="7"/>
        </w:rPr>
      </w:pPr>
      <w:rPr/>
      <w:r>
        <w:rPr>
          <w:rFonts w:ascii="Arial" w:hAnsi="Arial" w:cs="Arial" w:eastAsia="Arial"/>
          <w:sz w:val="7"/>
          <w:szCs w:val="7"/>
          <w:color w:val="494949"/>
          <w:spacing w:val="0"/>
          <w:w w:val="117"/>
        </w:rPr>
        <w:t>(1)</w:t>
      </w:r>
      <w:r>
        <w:rPr>
          <w:rFonts w:ascii="Arial" w:hAnsi="Arial" w:cs="Arial" w:eastAsia="Arial"/>
          <w:sz w:val="7"/>
          <w:szCs w:val="7"/>
          <w:color w:val="000000"/>
          <w:spacing w:val="0"/>
          <w:w w:val="100"/>
        </w:rPr>
      </w:r>
    </w:p>
    <w:p>
      <w:pPr>
        <w:spacing w:before="0" w:after="0" w:line="168" w:lineRule="exact"/>
        <w:ind w:left="283" w:right="-20"/>
        <w:jc w:val="left"/>
        <w:rPr>
          <w:rFonts w:ascii="Times New Roman" w:hAnsi="Times New Roman" w:cs="Times New Roman" w:eastAsia="Times New Roman"/>
          <w:sz w:val="15"/>
          <w:szCs w:val="15"/>
        </w:rPr>
      </w:pPr>
      <w:rPr/>
      <w:r>
        <w:rPr>
          <w:rFonts w:ascii="Times New Roman" w:hAnsi="Times New Roman" w:cs="Times New Roman" w:eastAsia="Times New Roman"/>
          <w:sz w:val="15"/>
          <w:szCs w:val="15"/>
          <w:color w:val="363636"/>
          <w:spacing w:val="0"/>
          <w:w w:val="125"/>
          <w:i/>
        </w:rPr>
        <w:t>.Q</w:t>
      </w:r>
      <w:r>
        <w:rPr>
          <w:rFonts w:ascii="Times New Roman" w:hAnsi="Times New Roman" w:cs="Times New Roman" w:eastAsia="Times New Roman"/>
          <w:sz w:val="15"/>
          <w:szCs w:val="15"/>
          <w:color w:val="000000"/>
          <w:spacing w:val="0"/>
          <w:w w:val="100"/>
        </w:rPr>
      </w:r>
    </w:p>
    <w:p>
      <w:pPr>
        <w:spacing w:before="0" w:after="0" w:line="591" w:lineRule="atLeas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)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Jim.ıl.vniri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300" w:bottom="280" w:left="540" w:right="340"/>
          <w:cols w:num="2" w:equalWidth="0">
            <w:col w:w="4089" w:space="4165"/>
            <w:col w:w="2786"/>
          </w:cols>
        </w:sectPr>
      </w:pPr>
      <w:rPr/>
    </w:p>
    <w:p>
      <w:pPr>
        <w:spacing w:before="0" w:after="0" w:line="347" w:lineRule="atLeast"/>
        <w:ind w:left="259" w:right="-65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2.052174pt;margin-top:-11.39359pt;width:7.117875pt;height:28.5pt;mso-position-horizontal-relative:page;mso-position-vertical-relative:paragraph;z-index:-15130" type="#_x0000_t202" filled="f" stroked="f">
            <v:textbox inset="0,0,0,0">
              <w:txbxContent>
                <w:p>
                  <w:pPr>
                    <w:spacing w:before="0" w:after="0" w:line="570" w:lineRule="exact"/>
                    <w:ind w:right="-125"/>
                    <w:jc w:val="left"/>
                    <w:rPr>
                      <w:rFonts w:ascii="Arial" w:hAnsi="Arial" w:cs="Arial" w:eastAsia="Arial"/>
                      <w:sz w:val="57"/>
                      <w:szCs w:val="57"/>
                    </w:rPr>
                  </w:pPr>
                  <w:rPr/>
                  <w:r>
                    <w:rPr>
                      <w:rFonts w:ascii="Arial" w:hAnsi="Arial" w:cs="Arial" w:eastAsia="Arial"/>
                      <w:sz w:val="57"/>
                      <w:szCs w:val="57"/>
                      <w:color w:val="363636"/>
                      <w:spacing w:val="0"/>
                      <w:w w:val="75"/>
                      <w:position w:val="-1"/>
                    </w:rPr>
                    <w:t>-</w:t>
                  </w:r>
                  <w:r>
                    <w:rPr>
                      <w:rFonts w:ascii="Arial" w:hAnsi="Arial" w:cs="Arial" w:eastAsia="Arial"/>
                      <w:sz w:val="57"/>
                      <w:szCs w:val="57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51"/>
        </w:rPr>
        <w:t>........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0" w:after="0" w:line="233" w:lineRule="atLeast"/>
        <w:ind w:right="-20"/>
        <w:jc w:val="left"/>
        <w:tabs>
          <w:tab w:pos="1460" w:val="left"/>
        </w:tabs>
        <w:rPr>
          <w:rFonts w:ascii="Arial" w:hAnsi="Arial" w:cs="Arial" w:eastAsia="Arial"/>
          <w:sz w:val="75"/>
          <w:szCs w:val="75"/>
        </w:rPr>
      </w:pPr>
      <w:rPr/>
      <w:r>
        <w:rPr/>
        <w:br w:type="column"/>
      </w:r>
      <w:r>
        <w:rPr>
          <w:rFonts w:ascii="Arial" w:hAnsi="Arial" w:cs="Arial" w:eastAsia="Arial"/>
          <w:sz w:val="32"/>
          <w:szCs w:val="32"/>
          <w:color w:val="747575"/>
          <w:spacing w:val="0"/>
          <w:w w:val="182"/>
          <w:i/>
        </w:rPr>
        <w:t>1</w:t>
      </w:r>
      <w:r>
        <w:rPr>
          <w:rFonts w:ascii="Arial" w:hAnsi="Arial" w:cs="Arial" w:eastAsia="Arial"/>
          <w:sz w:val="32"/>
          <w:szCs w:val="32"/>
          <w:color w:val="747575"/>
          <w:spacing w:val="-58"/>
          <w:w w:val="182"/>
          <w:i/>
        </w:rPr>
        <w:t> </w:t>
      </w:r>
      <w:r>
        <w:rPr>
          <w:rFonts w:ascii="Times New Roman" w:hAnsi="Times New Roman" w:cs="Times New Roman" w:eastAsia="Times New Roman"/>
          <w:sz w:val="13"/>
          <w:szCs w:val="13"/>
          <w:color w:val="878787"/>
          <w:spacing w:val="0"/>
          <w:w w:val="182"/>
        </w:rPr>
        <w:t>h</w:t>
      </w:r>
      <w:r>
        <w:rPr>
          <w:rFonts w:ascii="Times New Roman" w:hAnsi="Times New Roman" w:cs="Times New Roman" w:eastAsia="Times New Roman"/>
          <w:sz w:val="13"/>
          <w:szCs w:val="13"/>
          <w:color w:val="878787"/>
          <w:spacing w:val="-20"/>
          <w:w w:val="182"/>
        </w:rPr>
        <w:t> </w:t>
      </w:r>
      <w:r>
        <w:rPr>
          <w:rFonts w:ascii="Times New Roman" w:hAnsi="Times New Roman" w:cs="Times New Roman" w:eastAsia="Times New Roman"/>
          <w:sz w:val="13"/>
          <w:szCs w:val="13"/>
          <w:color w:val="5E6060"/>
          <w:spacing w:val="0"/>
          <w:w w:val="136"/>
        </w:rPr>
        <w:t>''·.</w:t>
      </w:r>
      <w:r>
        <w:rPr>
          <w:rFonts w:ascii="Times New Roman" w:hAnsi="Times New Roman" w:cs="Times New Roman" w:eastAsia="Times New Roman"/>
          <w:sz w:val="13"/>
          <w:szCs w:val="13"/>
          <w:color w:val="5E6060"/>
          <w:spacing w:val="-27"/>
          <w:w w:val="136"/>
        </w:rPr>
        <w:t>•</w:t>
      </w:r>
      <w:r>
        <w:rPr>
          <w:rFonts w:ascii="Times New Roman" w:hAnsi="Times New Roman" w:cs="Times New Roman" w:eastAsia="Times New Roman"/>
          <w:sz w:val="13"/>
          <w:szCs w:val="13"/>
          <w:color w:val="878787"/>
          <w:spacing w:val="-4"/>
          <w:w w:val="113"/>
        </w:rPr>
        <w:t>.</w:t>
      </w:r>
      <w:r>
        <w:rPr>
          <w:rFonts w:ascii="Times New Roman" w:hAnsi="Times New Roman" w:cs="Times New Roman" w:eastAsia="Times New Roman"/>
          <w:sz w:val="13"/>
          <w:szCs w:val="13"/>
          <w:color w:val="878787"/>
          <w:spacing w:val="-35"/>
          <w:w w:val="113"/>
        </w:rPr>
        <w:t>,</w:t>
      </w:r>
      <w:r>
        <w:rPr>
          <w:rFonts w:ascii="Times New Roman" w:hAnsi="Times New Roman" w:cs="Times New Roman" w:eastAsia="Times New Roman"/>
          <w:sz w:val="13"/>
          <w:szCs w:val="13"/>
          <w:color w:val="494949"/>
          <w:spacing w:val="0"/>
          <w:w w:val="67"/>
        </w:rPr>
        <w:t>Y</w:t>
      </w:r>
      <w:r>
        <w:rPr>
          <w:rFonts w:ascii="Times New Roman" w:hAnsi="Times New Roman" w:cs="Times New Roman" w:eastAsia="Times New Roman"/>
          <w:sz w:val="13"/>
          <w:szCs w:val="13"/>
          <w:color w:val="747575"/>
          <w:spacing w:val="0"/>
          <w:w w:val="58"/>
        </w:rPr>
        <w:t>•</w:t>
      </w:r>
      <w:r>
        <w:rPr>
          <w:rFonts w:ascii="Times New Roman" w:hAnsi="Times New Roman" w:cs="Times New Roman" w:eastAsia="Times New Roman"/>
          <w:sz w:val="13"/>
          <w:szCs w:val="13"/>
          <w:color w:val="747575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3"/>
          <w:szCs w:val="13"/>
          <w:color w:val="747575"/>
          <w:spacing w:val="0"/>
          <w:w w:val="100"/>
        </w:rPr>
      </w:r>
      <w:r>
        <w:rPr>
          <w:rFonts w:ascii="Arial" w:hAnsi="Arial" w:cs="Arial" w:eastAsia="Arial"/>
          <w:sz w:val="75"/>
          <w:szCs w:val="75"/>
          <w:color w:val="2F3D8E"/>
          <w:spacing w:val="0"/>
          <w:w w:val="149"/>
        </w:rPr>
        <w:t>0</w:t>
      </w:r>
      <w:r>
        <w:rPr>
          <w:rFonts w:ascii="Arial" w:hAnsi="Arial" w:cs="Arial" w:eastAsia="Arial"/>
          <w:sz w:val="75"/>
          <w:szCs w:val="75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300" w:bottom="280" w:left="540" w:right="340"/>
          <w:cols w:num="2" w:equalWidth="0">
            <w:col w:w="433" w:space="7848"/>
            <w:col w:w="2759"/>
          </w:cols>
        </w:sectPr>
      </w:pPr>
      <w:rPr/>
    </w:p>
    <w:p>
      <w:pPr>
        <w:spacing w:before="0" w:after="0" w:line="93" w:lineRule="atLeast"/>
        <w:ind w:left="4871" w:right="-161"/>
        <w:jc w:val="left"/>
        <w:tabs>
          <w:tab w:pos="7800" w:val="left"/>
        </w:tabs>
        <w:rPr>
          <w:rFonts w:ascii="Arial" w:hAnsi="Arial" w:cs="Arial" w:eastAsia="Arial"/>
          <w:sz w:val="81"/>
          <w:szCs w:val="81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51.923004pt;margin-top:30.012131pt;width:44.921702pt;height:35.5pt;mso-position-horizontal-relative:page;mso-position-vertical-relative:paragraph;z-index:-15128" type="#_x0000_t202" filled="f" stroked="f">
            <v:textbox inset="0,0,0,0">
              <w:txbxContent>
                <w:p>
                  <w:pPr>
                    <w:spacing w:before="0" w:after="0" w:line="710" w:lineRule="exact"/>
                    <w:ind w:right="-146"/>
                    <w:jc w:val="left"/>
                    <w:rPr>
                      <w:rFonts w:ascii="Times New Roman" w:hAnsi="Times New Roman" w:cs="Times New Roman" w:eastAsia="Times New Roman"/>
                      <w:sz w:val="71"/>
                      <w:szCs w:val="71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71"/>
                      <w:szCs w:val="71"/>
                      <w:color w:val="5E6060"/>
                      <w:spacing w:val="-54"/>
                      <w:w w:val="57"/>
                    </w:rPr>
                    <w:t>-</w:t>
                  </w:r>
                  <w:r>
                    <w:rPr>
                      <w:rFonts w:ascii="Times New Roman" w:hAnsi="Times New Roman" w:cs="Times New Roman" w:eastAsia="Times New Roman"/>
                      <w:sz w:val="71"/>
                      <w:szCs w:val="71"/>
                      <w:color w:val="5E6060"/>
                      <w:spacing w:val="-281"/>
                      <w:w w:val="57"/>
                    </w:rPr>
                    <w:t>1</w:t>
                  </w:r>
                  <w:r>
                    <w:rPr>
                      <w:rFonts w:ascii="Times New Roman" w:hAnsi="Times New Roman" w:cs="Times New Roman" w:eastAsia="Times New Roman"/>
                      <w:sz w:val="71"/>
                      <w:szCs w:val="71"/>
                      <w:color w:val="959799"/>
                      <w:spacing w:val="0"/>
                      <w:w w:val="13"/>
                    </w:rPr>
                    <w:t>·-</w:t>
                  </w:r>
                  <w:r>
                    <w:rPr>
                      <w:rFonts w:ascii="Times New Roman" w:hAnsi="Times New Roman" w:cs="Times New Roman" w:eastAsia="Times New Roman"/>
                      <w:sz w:val="71"/>
                      <w:szCs w:val="71"/>
                      <w:color w:val="959799"/>
                      <w:spacing w:val="-81"/>
                      <w:w w:val="100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71"/>
                      <w:szCs w:val="71"/>
                      <w:color w:val="5E6060"/>
                      <w:spacing w:val="-13"/>
                      <w:w w:val="57"/>
                    </w:rPr>
                    <w:t>r</w:t>
                  </w:r>
                  <w:r>
                    <w:rPr>
                      <w:rFonts w:ascii="Times New Roman" w:hAnsi="Times New Roman" w:cs="Times New Roman" w:eastAsia="Times New Roman"/>
                      <w:sz w:val="71"/>
                      <w:szCs w:val="71"/>
                      <w:color w:val="A7A7A8"/>
                      <w:spacing w:val="-152"/>
                      <w:w w:val="60"/>
                    </w:rPr>
                    <w:t>.</w:t>
                  </w:r>
                  <w:r>
                    <w:rPr>
                      <w:rFonts w:ascii="Times New Roman" w:hAnsi="Times New Roman" w:cs="Times New Roman" w:eastAsia="Times New Roman"/>
                      <w:sz w:val="71"/>
                      <w:szCs w:val="71"/>
                      <w:color w:val="5E6060"/>
                      <w:spacing w:val="0"/>
                      <w:w w:val="56"/>
                    </w:rPr>
                    <w:t>;,ı.</w:t>
                  </w:r>
                  <w:r>
                    <w:rPr>
                      <w:rFonts w:ascii="Times New Roman" w:hAnsi="Times New Roman" w:cs="Times New Roman" w:eastAsia="Times New Roman"/>
                      <w:sz w:val="71"/>
                      <w:szCs w:val="71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Itf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Çvş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</w:r>
      <w:r>
        <w:rPr>
          <w:rFonts w:ascii="Arial" w:hAnsi="Arial" w:cs="Arial" w:eastAsia="Arial"/>
          <w:sz w:val="81"/>
          <w:szCs w:val="81"/>
          <w:color w:val="878787"/>
          <w:spacing w:val="0"/>
          <w:w w:val="63"/>
          <w:position w:val="-36"/>
        </w:rPr>
        <w:t>·</w:t>
      </w:r>
      <w:r>
        <w:rPr>
          <w:rFonts w:ascii="Arial" w:hAnsi="Arial" w:cs="Arial" w:eastAsia="Arial"/>
          <w:sz w:val="81"/>
          <w:szCs w:val="81"/>
          <w:color w:val="000000"/>
          <w:spacing w:val="0"/>
          <w:w w:val="100"/>
          <w:position w:val="0"/>
        </w:rPr>
      </w:r>
    </w:p>
    <w:p>
      <w:pPr>
        <w:spacing w:before="0" w:after="0" w:line="242" w:lineRule="atLeast"/>
        <w:ind w:left="162" w:right="-65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A7A7A8"/>
          <w:w w:val="151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A7A7A8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959799"/>
          <w:spacing w:val="0"/>
          <w:w w:val="100"/>
        </w:rPr>
        <w:t>\</w:t>
      </w:r>
      <w:r>
        <w:rPr>
          <w:rFonts w:ascii="Times New Roman" w:hAnsi="Times New Roman" w:cs="Times New Roman" w:eastAsia="Times New Roman"/>
          <w:sz w:val="17"/>
          <w:szCs w:val="17"/>
          <w:color w:val="959799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959799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290"/>
        </w:rPr>
        <w:t>4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-37"/>
          <w:w w:val="29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43"/>
        </w:rPr>
        <w:t>-·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4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10"/>
          <w:w w:val="4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747575"/>
          <w:spacing w:val="0"/>
          <w:w w:val="52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747575"/>
          <w:spacing w:val="-41"/>
          <w:w w:val="52"/>
        </w:rPr>
        <w:t>-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01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0" w:after="0" w:line="99" w:lineRule="exact"/>
        <w:ind w:right="-20"/>
        <w:jc w:val="left"/>
        <w:rPr>
          <w:rFonts w:ascii="Arial" w:hAnsi="Arial" w:cs="Arial" w:eastAsia="Arial"/>
          <w:sz w:val="11"/>
          <w:szCs w:val="11"/>
        </w:rPr>
      </w:pPr>
      <w:rPr/>
      <w:r>
        <w:rPr>
          <w:rFonts w:ascii="Arial" w:hAnsi="Arial" w:cs="Arial" w:eastAsia="Arial"/>
          <w:sz w:val="11"/>
          <w:szCs w:val="11"/>
          <w:color w:val="494949"/>
          <w:spacing w:val="0"/>
          <w:w w:val="112"/>
        </w:rPr>
        <w:t>&lt;</w:t>
      </w:r>
      <w:r>
        <w:rPr>
          <w:rFonts w:ascii="Arial" w:hAnsi="Arial" w:cs="Arial" w:eastAsia="Arial"/>
          <w:sz w:val="11"/>
          <w:szCs w:val="11"/>
          <w:color w:val="000000"/>
          <w:spacing w:val="0"/>
          <w:w w:val="100"/>
        </w:rPr>
      </w:r>
    </w:p>
    <w:p>
      <w:pPr>
        <w:spacing w:before="0" w:after="0" w:line="253" w:lineRule="atLeast"/>
        <w:ind w:right="-20"/>
        <w:jc w:val="left"/>
        <w:rPr>
          <w:rFonts w:ascii="Arial" w:hAnsi="Arial" w:cs="Arial" w:eastAsia="Arial"/>
          <w:sz w:val="9"/>
          <w:szCs w:val="9"/>
        </w:rPr>
      </w:pPr>
      <w:rPr/>
      <w:r>
        <w:rPr/>
        <w:br w:type="column"/>
      </w:r>
      <w:r>
        <w:rPr>
          <w:rFonts w:ascii="Arial" w:hAnsi="Arial" w:cs="Arial" w:eastAsia="Arial"/>
          <w:sz w:val="9"/>
          <w:szCs w:val="9"/>
          <w:color w:val="878787"/>
          <w:w w:val="155"/>
        </w:rPr>
        <w:t>"</w:t>
      </w:r>
      <w:r>
        <w:rPr>
          <w:rFonts w:ascii="Arial" w:hAnsi="Arial" w:cs="Arial" w:eastAsia="Arial"/>
          <w:sz w:val="9"/>
          <w:szCs w:val="9"/>
          <w:color w:val="878787"/>
          <w:spacing w:val="-6"/>
          <w:w w:val="156"/>
        </w:rPr>
        <w:t>i</w:t>
      </w:r>
      <w:r>
        <w:rPr>
          <w:rFonts w:ascii="Arial" w:hAnsi="Arial" w:cs="Arial" w:eastAsia="Arial"/>
          <w:sz w:val="9"/>
          <w:szCs w:val="9"/>
          <w:color w:val="A7A7A8"/>
          <w:spacing w:val="0"/>
          <w:w w:val="256"/>
        </w:rPr>
        <w:t>.</w:t>
      </w:r>
      <w:r>
        <w:rPr>
          <w:rFonts w:ascii="Arial" w:hAnsi="Arial" w:cs="Arial" w:eastAsia="Arial"/>
          <w:sz w:val="9"/>
          <w:szCs w:val="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300" w:bottom="280" w:left="540" w:right="340"/>
          <w:cols w:num="3" w:equalWidth="0">
            <w:col w:w="7981" w:space="657"/>
            <w:col w:w="910" w:space="120"/>
            <w:col w:w="1372"/>
          </w:cols>
        </w:sectPr>
      </w:pPr>
      <w:rPr/>
    </w:p>
    <w:p>
      <w:pPr>
        <w:spacing w:before="0" w:after="0" w:line="119" w:lineRule="atLeast"/>
        <w:ind w:left="2247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Merkez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1"/>
        </w:rPr>
        <w:t>Bölge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16" w:lineRule="exact"/>
        <w:ind w:left="221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1"/>
        </w:rPr>
        <w:t>1.Posta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0"/>
          <w:w w:val="11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1"/>
        </w:rPr>
        <w:t>Grupla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0"/>
          <w:w w:val="11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1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40" w:lineRule="auto"/>
        <w:ind w:right="-20"/>
        <w:jc w:val="righ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94949"/>
          <w:w w:val="98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w w:val="97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w w:val="100"/>
        </w:rPr>
      </w:r>
    </w:p>
    <w:p>
      <w:pPr>
        <w:spacing w:before="0" w:after="0" w:line="362" w:lineRule="atLeast"/>
        <w:ind w:right="1020"/>
        <w:jc w:val="right"/>
        <w:tabs>
          <w:tab w:pos="640" w:val="left"/>
        </w:tabs>
        <w:rPr>
          <w:rFonts w:ascii="Arial" w:hAnsi="Arial" w:cs="Arial" w:eastAsia="Arial"/>
          <w:sz w:val="18"/>
          <w:szCs w:val="18"/>
        </w:rPr>
      </w:pPr>
      <w:rPr/>
      <w:r>
        <w:rPr/>
        <w:br w:type="column"/>
      </w:r>
      <w:r>
        <w:rPr>
          <w:rFonts w:ascii="Arial" w:hAnsi="Arial" w:cs="Arial" w:eastAsia="Arial"/>
          <w:sz w:val="11"/>
          <w:szCs w:val="11"/>
          <w:color w:val="878787"/>
          <w:w w:val="111"/>
        </w:rPr>
        <w:t>"</w:t>
      </w:r>
      <w:r>
        <w:rPr>
          <w:rFonts w:ascii="Arial" w:hAnsi="Arial" w:cs="Arial" w:eastAsia="Arial"/>
          <w:sz w:val="11"/>
          <w:szCs w:val="11"/>
          <w:color w:val="878787"/>
          <w:w w:val="100"/>
        </w:rPr>
        <w:tab/>
      </w:r>
      <w:r>
        <w:rPr>
          <w:rFonts w:ascii="Arial" w:hAnsi="Arial" w:cs="Arial" w:eastAsia="Arial"/>
          <w:sz w:val="11"/>
          <w:szCs w:val="11"/>
          <w:color w:val="878787"/>
          <w:w w:val="100"/>
        </w:rPr>
      </w:r>
      <w:r>
        <w:rPr>
          <w:rFonts w:ascii="Arial" w:hAnsi="Arial" w:cs="Arial" w:eastAsia="Arial"/>
          <w:sz w:val="18"/>
          <w:szCs w:val="18"/>
          <w:color w:val="5E6060"/>
          <w:spacing w:val="0"/>
          <w:w w:val="76"/>
        </w:rPr>
        <w:t>.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</w:r>
    </w:p>
    <w:p>
      <w:pPr>
        <w:spacing w:before="0" w:after="0" w:line="166" w:lineRule="exact"/>
        <w:ind w:right="967"/>
        <w:jc w:val="right"/>
        <w:tabs>
          <w:tab w:pos="240" w:val="left"/>
          <w:tab w:pos="660" w:val="left"/>
        </w:tabs>
        <w:rPr>
          <w:rFonts w:ascii="Arial" w:hAnsi="Arial" w:cs="Arial" w:eastAsia="Arial"/>
          <w:sz w:val="9"/>
          <w:szCs w:val="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878787"/>
          <w:w w:val="147"/>
          <w:position w:val="-2"/>
        </w:rPr>
        <w:t>'</w:t>
      </w:r>
      <w:r>
        <w:rPr>
          <w:rFonts w:ascii="Times New Roman" w:hAnsi="Times New Roman" w:cs="Times New Roman" w:eastAsia="Times New Roman"/>
          <w:sz w:val="19"/>
          <w:szCs w:val="19"/>
          <w:color w:val="878787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878787"/>
          <w:spacing w:val="-4"/>
          <w:w w:val="393"/>
          <w:position w:val="-2"/>
        </w:rPr>
        <w:t>'</w:t>
      </w:r>
      <w:r>
        <w:rPr>
          <w:rFonts w:ascii="Times New Roman" w:hAnsi="Times New Roman" w:cs="Times New Roman" w:eastAsia="Times New Roman"/>
          <w:sz w:val="19"/>
          <w:szCs w:val="19"/>
          <w:color w:val="BABABC"/>
          <w:spacing w:val="0"/>
          <w:w w:val="35"/>
          <w:position w:val="-2"/>
        </w:rPr>
        <w:t>a,</w:t>
      </w:r>
      <w:r>
        <w:rPr>
          <w:rFonts w:ascii="Times New Roman" w:hAnsi="Times New Roman" w:cs="Times New Roman" w:eastAsia="Times New Roman"/>
          <w:sz w:val="19"/>
          <w:szCs w:val="19"/>
          <w:color w:val="BABABC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BABABC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9"/>
          <w:szCs w:val="19"/>
          <w:color w:val="878787"/>
          <w:spacing w:val="0"/>
          <w:w w:val="369"/>
          <w:position w:val="-2"/>
        </w:rPr>
        <w:t>'</w:t>
      </w:r>
      <w:r>
        <w:rPr>
          <w:rFonts w:ascii="Times New Roman" w:hAnsi="Times New Roman" w:cs="Times New Roman" w:eastAsia="Times New Roman"/>
          <w:sz w:val="19"/>
          <w:szCs w:val="19"/>
          <w:color w:val="878787"/>
          <w:spacing w:val="-112"/>
          <w:w w:val="369"/>
          <w:position w:val="-2"/>
        </w:rPr>
        <w:t> </w:t>
      </w:r>
      <w:r>
        <w:rPr>
          <w:rFonts w:ascii="Arial" w:hAnsi="Arial" w:cs="Arial" w:eastAsia="Arial"/>
          <w:sz w:val="9"/>
          <w:szCs w:val="9"/>
          <w:color w:val="878787"/>
          <w:spacing w:val="0"/>
          <w:w w:val="145"/>
          <w:position w:val="-2"/>
        </w:rPr>
        <w:t>(</w:t>
      </w:r>
      <w:r>
        <w:rPr>
          <w:rFonts w:ascii="Arial" w:hAnsi="Arial" w:cs="Arial" w:eastAsia="Arial"/>
          <w:sz w:val="9"/>
          <w:szCs w:val="9"/>
          <w:color w:val="878787"/>
          <w:spacing w:val="-3"/>
          <w:w w:val="145"/>
          <w:position w:val="-2"/>
        </w:rPr>
        <w:t>'</w:t>
      </w:r>
      <w:r>
        <w:rPr>
          <w:rFonts w:ascii="Arial" w:hAnsi="Arial" w:cs="Arial" w:eastAsia="Arial"/>
          <w:sz w:val="9"/>
          <w:szCs w:val="9"/>
          <w:color w:val="A7A7A8"/>
          <w:spacing w:val="0"/>
          <w:w w:val="145"/>
          <w:position w:val="-2"/>
        </w:rPr>
        <w:t>ı.</w:t>
      </w:r>
      <w:r>
        <w:rPr>
          <w:rFonts w:ascii="Arial" w:hAnsi="Arial" w:cs="Arial" w:eastAsia="Arial"/>
          <w:sz w:val="9"/>
          <w:szCs w:val="9"/>
          <w:color w:val="A7A7A8"/>
          <w:spacing w:val="0"/>
          <w:w w:val="145"/>
          <w:position w:val="-2"/>
        </w:rPr>
        <w:t> </w:t>
      </w:r>
      <w:r>
        <w:rPr>
          <w:rFonts w:ascii="Arial" w:hAnsi="Arial" w:cs="Arial" w:eastAsia="Arial"/>
          <w:sz w:val="9"/>
          <w:szCs w:val="9"/>
          <w:color w:val="A7A7A8"/>
          <w:spacing w:val="34"/>
          <w:w w:val="145"/>
          <w:position w:val="-2"/>
        </w:rPr>
        <w:t> </w:t>
      </w:r>
      <w:r>
        <w:rPr>
          <w:rFonts w:ascii="Arial" w:hAnsi="Arial" w:cs="Arial" w:eastAsia="Arial"/>
          <w:sz w:val="9"/>
          <w:szCs w:val="9"/>
          <w:color w:val="5E6060"/>
          <w:spacing w:val="0"/>
          <w:w w:val="145"/>
          <w:position w:val="-2"/>
        </w:rPr>
        <w:t>•</w:t>
      </w:r>
      <w:r>
        <w:rPr>
          <w:rFonts w:ascii="Arial" w:hAnsi="Arial" w:cs="Arial" w:eastAsia="Arial"/>
          <w:sz w:val="9"/>
          <w:szCs w:val="9"/>
          <w:color w:val="000000"/>
          <w:spacing w:val="0"/>
          <w:w w:val="100"/>
          <w:position w:val="0"/>
        </w:rPr>
      </w:r>
    </w:p>
    <w:p>
      <w:pPr>
        <w:spacing w:before="0" w:after="0" w:line="113" w:lineRule="exact"/>
        <w:ind w:left="3412" w:right="2293"/>
        <w:jc w:val="center"/>
        <w:rPr>
          <w:rFonts w:ascii="Times New Roman" w:hAnsi="Times New Roman" w:cs="Times New Roman" w:eastAsia="Times New Roman"/>
          <w:sz w:val="14"/>
          <w:szCs w:val="14"/>
        </w:rPr>
      </w:pPr>
      <w:rPr/>
      <w:r>
        <w:rPr>
          <w:rFonts w:ascii="Arial" w:hAnsi="Arial" w:cs="Arial" w:eastAsia="Arial"/>
          <w:sz w:val="10"/>
          <w:szCs w:val="10"/>
          <w:color w:val="747575"/>
          <w:spacing w:val="-10"/>
          <w:w w:val="315"/>
          <w:position w:val="1"/>
        </w:rPr>
        <w:t>l</w:t>
      </w:r>
      <w:r>
        <w:rPr>
          <w:rFonts w:ascii="Times New Roman" w:hAnsi="Times New Roman" w:cs="Times New Roman" w:eastAsia="Times New Roman"/>
          <w:sz w:val="14"/>
          <w:szCs w:val="14"/>
          <w:color w:val="878787"/>
          <w:spacing w:val="-3"/>
          <w:w w:val="136"/>
          <w:position w:val="1"/>
        </w:rPr>
        <w:t>»</w:t>
      </w:r>
      <w:r>
        <w:rPr>
          <w:rFonts w:ascii="Times New Roman" w:hAnsi="Times New Roman" w:cs="Times New Roman" w:eastAsia="Times New Roman"/>
          <w:sz w:val="14"/>
          <w:szCs w:val="14"/>
          <w:color w:val="494949"/>
          <w:spacing w:val="0"/>
          <w:w w:val="89"/>
          <w:position w:val="1"/>
        </w:rPr>
        <w:t>"'</w:t>
      </w:r>
      <w:r>
        <w:rPr>
          <w:rFonts w:ascii="Times New Roman" w:hAnsi="Times New Roman" w:cs="Times New Roman" w:eastAsia="Times New Roman"/>
          <w:sz w:val="14"/>
          <w:szCs w:val="14"/>
          <w:color w:val="494949"/>
          <w:spacing w:val="-3"/>
          <w:w w:val="89"/>
          <w:position w:val="1"/>
        </w:rPr>
        <w:t>-</w:t>
      </w:r>
      <w:r>
        <w:rPr>
          <w:rFonts w:ascii="Times New Roman" w:hAnsi="Times New Roman" w:cs="Times New Roman" w:eastAsia="Times New Roman"/>
          <w:sz w:val="14"/>
          <w:szCs w:val="14"/>
          <w:color w:val="494949"/>
          <w:spacing w:val="-23"/>
          <w:w w:val="89"/>
          <w:position w:val="1"/>
        </w:rPr>
        <w:t>-</w:t>
      </w:r>
      <w:r>
        <w:rPr>
          <w:rFonts w:ascii="Times New Roman" w:hAnsi="Times New Roman" w:cs="Times New Roman" w:eastAsia="Times New Roman"/>
          <w:sz w:val="14"/>
          <w:szCs w:val="14"/>
          <w:color w:val="000000"/>
          <w:spacing w:val="0"/>
          <w:w w:val="100"/>
          <w:position w:val="0"/>
        </w:rPr>
      </w:r>
    </w:p>
    <w:p>
      <w:pPr>
        <w:spacing w:before="0" w:after="0" w:line="394" w:lineRule="exact"/>
        <w:ind w:left="3158" w:right="-20"/>
        <w:jc w:val="left"/>
        <w:tabs>
          <w:tab w:pos="4440" w:val="left"/>
        </w:tabs>
        <w:rPr>
          <w:rFonts w:ascii="Times New Roman" w:hAnsi="Times New Roman" w:cs="Times New Roman" w:eastAsia="Times New Roman"/>
          <w:sz w:val="30"/>
          <w:szCs w:val="30"/>
        </w:rPr>
      </w:pPr>
      <w:rPr/>
      <w:r>
        <w:rPr>
          <w:rFonts w:ascii="Times New Roman" w:hAnsi="Times New Roman" w:cs="Times New Roman" w:eastAsia="Times New Roman"/>
          <w:sz w:val="35"/>
          <w:szCs w:val="35"/>
          <w:color w:val="878787"/>
          <w:spacing w:val="-47"/>
          <w:w w:val="160"/>
          <w:position w:val="-1"/>
        </w:rPr>
        <w:t>'</w:t>
      </w:r>
      <w:r>
        <w:rPr>
          <w:rFonts w:ascii="Times New Roman" w:hAnsi="Times New Roman" w:cs="Times New Roman" w:eastAsia="Times New Roman"/>
          <w:sz w:val="35"/>
          <w:szCs w:val="35"/>
          <w:color w:val="959799"/>
          <w:spacing w:val="-12"/>
          <w:w w:val="26"/>
          <w:position w:val="-1"/>
        </w:rPr>
        <w:t>·</w:t>
      </w:r>
      <w:r>
        <w:rPr>
          <w:rFonts w:ascii="Times New Roman" w:hAnsi="Times New Roman" w:cs="Times New Roman" w:eastAsia="Times New Roman"/>
          <w:sz w:val="35"/>
          <w:szCs w:val="35"/>
          <w:color w:val="5E6060"/>
          <w:spacing w:val="2"/>
          <w:w w:val="77"/>
          <w:position w:val="-1"/>
        </w:rPr>
        <w:t>·</w:t>
      </w:r>
      <w:r>
        <w:rPr>
          <w:rFonts w:ascii="Times New Roman" w:hAnsi="Times New Roman" w:cs="Times New Roman" w:eastAsia="Times New Roman"/>
          <w:sz w:val="35"/>
          <w:szCs w:val="35"/>
          <w:color w:val="959799"/>
          <w:spacing w:val="0"/>
          <w:w w:val="38"/>
          <w:position w:val="-1"/>
        </w:rPr>
        <w:t>t</w:t>
      </w:r>
      <w:r>
        <w:rPr>
          <w:rFonts w:ascii="Times New Roman" w:hAnsi="Times New Roman" w:cs="Times New Roman" w:eastAsia="Times New Roman"/>
          <w:sz w:val="35"/>
          <w:szCs w:val="35"/>
          <w:color w:val="959799"/>
          <w:spacing w:val="-3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6"/>
          <w:szCs w:val="26"/>
          <w:color w:val="5E6060"/>
          <w:spacing w:val="0"/>
          <w:w w:val="71"/>
          <w:position w:val="-4"/>
        </w:rPr>
        <w:t>Ş:'lUff</w:t>
      </w:r>
      <w:r>
        <w:rPr>
          <w:rFonts w:ascii="Times New Roman" w:hAnsi="Times New Roman" w:cs="Times New Roman" w:eastAsia="Times New Roman"/>
          <w:sz w:val="26"/>
          <w:szCs w:val="26"/>
          <w:color w:val="5E6060"/>
          <w:spacing w:val="-19"/>
          <w:w w:val="72"/>
          <w:position w:val="-4"/>
        </w:rPr>
        <w:t>f</w:t>
      </w:r>
      <w:r>
        <w:rPr>
          <w:rFonts w:ascii="Times New Roman" w:hAnsi="Times New Roman" w:cs="Times New Roman" w:eastAsia="Times New Roman"/>
          <w:sz w:val="26"/>
          <w:szCs w:val="26"/>
          <w:color w:val="959799"/>
          <w:spacing w:val="0"/>
          <w:w w:val="173"/>
          <w:position w:val="-4"/>
        </w:rPr>
        <w:t>·</w:t>
      </w:r>
      <w:r>
        <w:rPr>
          <w:rFonts w:ascii="Times New Roman" w:hAnsi="Times New Roman" w:cs="Times New Roman" w:eastAsia="Times New Roman"/>
          <w:sz w:val="26"/>
          <w:szCs w:val="26"/>
          <w:color w:val="959799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26"/>
          <w:szCs w:val="26"/>
          <w:color w:val="959799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30"/>
          <w:szCs w:val="30"/>
          <w:color w:val="494949"/>
          <w:spacing w:val="0"/>
          <w:w w:val="81"/>
          <w:position w:val="-4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494949"/>
          <w:spacing w:val="-32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959799"/>
          <w:spacing w:val="0"/>
          <w:w w:val="29"/>
          <w:position w:val="-4"/>
        </w:rPr>
        <w:t>.</w:t>
      </w:r>
      <w:r>
        <w:rPr>
          <w:rFonts w:ascii="Times New Roman" w:hAnsi="Times New Roman" w:cs="Times New Roman" w:eastAsia="Times New Roman"/>
          <w:sz w:val="30"/>
          <w:szCs w:val="30"/>
          <w:color w:val="959799"/>
          <w:spacing w:val="-46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878787"/>
          <w:spacing w:val="-18"/>
          <w:w w:val="78"/>
          <w:position w:val="-4"/>
        </w:rPr>
        <w:t>'</w:t>
      </w:r>
      <w:r>
        <w:rPr>
          <w:rFonts w:ascii="Times New Roman" w:hAnsi="Times New Roman" w:cs="Times New Roman" w:eastAsia="Times New Roman"/>
          <w:sz w:val="30"/>
          <w:szCs w:val="30"/>
          <w:color w:val="494949"/>
          <w:spacing w:val="0"/>
          <w:w w:val="70"/>
          <w:position w:val="-4"/>
        </w:rPr>
        <w:t>cıı</w:t>
      </w:r>
      <w:r>
        <w:rPr>
          <w:rFonts w:ascii="Times New Roman" w:hAnsi="Times New Roman" w:cs="Times New Roman" w:eastAsia="Times New Roman"/>
          <w:sz w:val="30"/>
          <w:szCs w:val="30"/>
          <w:color w:val="000000"/>
          <w:spacing w:val="0"/>
          <w:w w:val="100"/>
          <w:position w:val="0"/>
        </w:rPr>
      </w:r>
    </w:p>
    <w:p>
      <w:pPr>
        <w:spacing w:before="0" w:after="0" w:line="173" w:lineRule="exact"/>
        <w:ind w:left="3141" w:right="-20"/>
        <w:jc w:val="left"/>
        <w:rPr>
          <w:rFonts w:ascii="Arial" w:hAnsi="Arial" w:cs="Arial" w:eastAsia="Arial"/>
          <w:sz w:val="23"/>
          <w:szCs w:val="23"/>
        </w:rPr>
      </w:pPr>
      <w:rPr/>
      <w:r>
        <w:rPr>
          <w:rFonts w:ascii="Times New Roman" w:hAnsi="Times New Roman" w:cs="Times New Roman" w:eastAsia="Times New Roman"/>
          <w:sz w:val="22"/>
          <w:szCs w:val="22"/>
          <w:color w:val="878787"/>
          <w:spacing w:val="-151"/>
          <w:w w:val="230"/>
          <w:position w:val="-3"/>
        </w:rPr>
        <w:t>:</w:t>
      </w:r>
      <w:r>
        <w:rPr>
          <w:rFonts w:ascii="Times New Roman" w:hAnsi="Times New Roman" w:cs="Times New Roman" w:eastAsia="Times New Roman"/>
          <w:sz w:val="22"/>
          <w:szCs w:val="22"/>
          <w:color w:val="5E6060"/>
          <w:spacing w:val="-25"/>
          <w:w w:val="97"/>
          <w:position w:val="-3"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color w:val="BABABC"/>
          <w:spacing w:val="-2"/>
          <w:w w:val="42"/>
          <w:position w:val="-3"/>
        </w:rPr>
        <w:t>-</w:t>
      </w:r>
      <w:r>
        <w:rPr>
          <w:rFonts w:ascii="Times New Roman" w:hAnsi="Times New Roman" w:cs="Times New Roman" w:eastAsia="Times New Roman"/>
          <w:sz w:val="22"/>
          <w:szCs w:val="22"/>
          <w:color w:val="A7A7A8"/>
          <w:spacing w:val="0"/>
          <w:w w:val="38"/>
          <w:position w:val="-3"/>
        </w:rPr>
        <w:t>-..</w:t>
      </w:r>
      <w:r>
        <w:rPr>
          <w:rFonts w:ascii="Times New Roman" w:hAnsi="Times New Roman" w:cs="Times New Roman" w:eastAsia="Times New Roman"/>
          <w:sz w:val="22"/>
          <w:szCs w:val="22"/>
          <w:color w:val="A7A7A8"/>
          <w:spacing w:val="-14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747575"/>
          <w:spacing w:val="-25"/>
          <w:w w:val="95"/>
          <w:position w:val="-3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color w:val="494949"/>
          <w:spacing w:val="0"/>
          <w:w w:val="63"/>
          <w:position w:val="-3"/>
        </w:rPr>
        <w:t>JJ.b</w:t>
      </w:r>
      <w:r>
        <w:rPr>
          <w:rFonts w:ascii="Times New Roman" w:hAnsi="Times New Roman" w:cs="Times New Roman" w:eastAsia="Times New Roman"/>
          <w:sz w:val="22"/>
          <w:szCs w:val="22"/>
          <w:color w:val="494949"/>
          <w:spacing w:val="24"/>
          <w:w w:val="100"/>
          <w:position w:val="-3"/>
        </w:rPr>
        <w:t> </w:t>
      </w:r>
      <w:r>
        <w:rPr>
          <w:rFonts w:ascii="Arial" w:hAnsi="Arial" w:cs="Arial" w:eastAsia="Arial"/>
          <w:sz w:val="23"/>
          <w:szCs w:val="23"/>
          <w:color w:val="494949"/>
          <w:spacing w:val="0"/>
          <w:w w:val="100"/>
          <w:position w:val="-3"/>
        </w:rPr>
        <w:t>ti</w:t>
      </w:r>
      <w:r>
        <w:rPr>
          <w:rFonts w:ascii="Arial" w:hAnsi="Arial" w:cs="Arial" w:eastAsia="Arial"/>
          <w:sz w:val="23"/>
          <w:szCs w:val="23"/>
          <w:color w:val="494949"/>
          <w:spacing w:val="41"/>
          <w:w w:val="100"/>
          <w:position w:val="-3"/>
        </w:rPr>
        <w:t> </w:t>
      </w:r>
      <w:r>
        <w:rPr>
          <w:rFonts w:ascii="Arial" w:hAnsi="Arial" w:cs="Arial" w:eastAsia="Arial"/>
          <w:sz w:val="23"/>
          <w:szCs w:val="23"/>
          <w:color w:val="494949"/>
          <w:spacing w:val="0"/>
          <w:w w:val="100"/>
          <w:position w:val="-3"/>
        </w:rPr>
        <w:t>Qi,</w:t>
      </w:r>
      <w:r>
        <w:rPr>
          <w:rFonts w:ascii="Arial" w:hAnsi="Arial" w:cs="Arial" w:eastAsia="Arial"/>
          <w:sz w:val="23"/>
          <w:szCs w:val="23"/>
          <w:color w:val="494949"/>
          <w:spacing w:val="50"/>
          <w:w w:val="100"/>
          <w:position w:val="-3"/>
        </w:rPr>
        <w:t> </w:t>
      </w:r>
      <w:r>
        <w:rPr>
          <w:rFonts w:ascii="Arial" w:hAnsi="Arial" w:cs="Arial" w:eastAsia="Arial"/>
          <w:sz w:val="23"/>
          <w:szCs w:val="23"/>
          <w:color w:val="747575"/>
          <w:spacing w:val="0"/>
          <w:w w:val="120"/>
          <w:position w:val="-3"/>
        </w:rPr>
        <w:t>.</w:t>
      </w:r>
      <w:r>
        <w:rPr>
          <w:rFonts w:ascii="Arial" w:hAnsi="Arial" w:cs="Arial" w:eastAsia="Arial"/>
          <w:sz w:val="23"/>
          <w:szCs w:val="23"/>
          <w:color w:val="000000"/>
          <w:spacing w:val="0"/>
          <w:w w:val="100"/>
          <w:position w:val="0"/>
        </w:rPr>
      </w:r>
    </w:p>
    <w:p>
      <w:pPr>
        <w:spacing w:before="0" w:after="0" w:line="104" w:lineRule="exact"/>
        <w:ind w:right="-20"/>
        <w:jc w:val="left"/>
        <w:tabs>
          <w:tab w:pos="3960" w:val="left"/>
          <w:tab w:pos="4240" w:val="left"/>
        </w:tabs>
        <w:rPr>
          <w:rFonts w:ascii="Times New Roman" w:hAnsi="Times New Roman" w:cs="Times New Roman" w:eastAsia="Times New Roman"/>
          <w:sz w:val="7"/>
          <w:szCs w:val="7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3"/>
        </w:rPr>
        <w:t>itf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1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3"/>
        </w:rPr>
        <w:t>Eri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7"/>
          <w:szCs w:val="7"/>
          <w:color w:val="5E6060"/>
          <w:spacing w:val="0"/>
          <w:w w:val="100"/>
          <w:position w:val="-6"/>
        </w:rPr>
        <w:t>•</w:t>
      </w:r>
      <w:r>
        <w:rPr>
          <w:rFonts w:ascii="Times New Roman" w:hAnsi="Times New Roman" w:cs="Times New Roman" w:eastAsia="Times New Roman"/>
          <w:sz w:val="7"/>
          <w:szCs w:val="7"/>
          <w:color w:val="5E6060"/>
          <w:spacing w:val="-16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7"/>
          <w:szCs w:val="7"/>
          <w:color w:val="5E6060"/>
          <w:spacing w:val="0"/>
          <w:w w:val="100"/>
          <w:position w:val="-6"/>
        </w:rPr>
        <w:tab/>
      </w:r>
      <w:r>
        <w:rPr>
          <w:rFonts w:ascii="Times New Roman" w:hAnsi="Times New Roman" w:cs="Times New Roman" w:eastAsia="Times New Roman"/>
          <w:sz w:val="7"/>
          <w:szCs w:val="7"/>
          <w:color w:val="5E6060"/>
          <w:spacing w:val="0"/>
          <w:w w:val="100"/>
          <w:position w:val="-6"/>
        </w:rPr>
      </w:r>
      <w:r>
        <w:rPr>
          <w:rFonts w:ascii="Times New Roman" w:hAnsi="Times New Roman" w:cs="Times New Roman" w:eastAsia="Times New Roman"/>
          <w:sz w:val="7"/>
          <w:szCs w:val="7"/>
          <w:color w:val="363636"/>
          <w:spacing w:val="0"/>
          <w:w w:val="132"/>
          <w:position w:val="-6"/>
        </w:rPr>
        <w:t>0</w:t>
      </w:r>
      <w:r>
        <w:rPr>
          <w:rFonts w:ascii="Times New Roman" w:hAnsi="Times New Roman" w:cs="Times New Roman" w:eastAsia="Times New Roman"/>
          <w:sz w:val="7"/>
          <w:szCs w:val="7"/>
          <w:color w:val="363636"/>
          <w:spacing w:val="0"/>
          <w:w w:val="132"/>
          <w:position w:val="-6"/>
        </w:rPr>
        <w:t>\</w:t>
      </w:r>
      <w:r>
        <w:rPr>
          <w:rFonts w:ascii="Times New Roman" w:hAnsi="Times New Roman" w:cs="Times New Roman" w:eastAsia="Times New Roman"/>
          <w:sz w:val="7"/>
          <w:szCs w:val="7"/>
          <w:color w:val="363636"/>
          <w:spacing w:val="0"/>
          <w:w w:val="132"/>
          <w:position w:val="-6"/>
        </w:rPr>
        <w:t> </w:t>
      </w:r>
      <w:r>
        <w:rPr>
          <w:rFonts w:ascii="Times New Roman" w:hAnsi="Times New Roman" w:cs="Times New Roman" w:eastAsia="Times New Roman"/>
          <w:sz w:val="7"/>
          <w:szCs w:val="7"/>
          <w:color w:val="363636"/>
          <w:spacing w:val="16"/>
          <w:w w:val="132"/>
          <w:position w:val="-6"/>
        </w:rPr>
        <w:t> </w:t>
      </w:r>
      <w:r>
        <w:rPr>
          <w:rFonts w:ascii="Times New Roman" w:hAnsi="Times New Roman" w:cs="Times New Roman" w:eastAsia="Times New Roman"/>
          <w:sz w:val="7"/>
          <w:szCs w:val="7"/>
          <w:color w:val="747575"/>
          <w:spacing w:val="0"/>
          <w:w w:val="336"/>
          <w:position w:val="-6"/>
        </w:rPr>
        <w:t>.,</w:t>
      </w:r>
      <w:r>
        <w:rPr>
          <w:rFonts w:ascii="Times New Roman" w:hAnsi="Times New Roman" w:cs="Times New Roman" w:eastAsia="Times New Roman"/>
          <w:sz w:val="7"/>
          <w:szCs w:val="7"/>
          <w:color w:val="747575"/>
          <w:spacing w:val="-10"/>
          <w:w w:val="336"/>
          <w:position w:val="-6"/>
        </w:rPr>
        <w:t> </w:t>
      </w:r>
      <w:r>
        <w:rPr>
          <w:rFonts w:ascii="Times New Roman" w:hAnsi="Times New Roman" w:cs="Times New Roman" w:eastAsia="Times New Roman"/>
          <w:sz w:val="7"/>
          <w:szCs w:val="7"/>
          <w:color w:val="A7A7A8"/>
          <w:spacing w:val="0"/>
          <w:w w:val="336"/>
          <w:position w:val="-6"/>
        </w:rPr>
        <w:t>.</w:t>
      </w:r>
      <w:r>
        <w:rPr>
          <w:rFonts w:ascii="Times New Roman" w:hAnsi="Times New Roman" w:cs="Times New Roman" w:eastAsia="Times New Roman"/>
          <w:sz w:val="7"/>
          <w:szCs w:val="7"/>
          <w:color w:val="A7A7A8"/>
          <w:spacing w:val="-30"/>
          <w:w w:val="336"/>
          <w:position w:val="-6"/>
        </w:rPr>
        <w:t> </w:t>
      </w:r>
      <w:r>
        <w:rPr>
          <w:rFonts w:ascii="Times New Roman" w:hAnsi="Times New Roman" w:cs="Times New Roman" w:eastAsia="Times New Roman"/>
          <w:sz w:val="7"/>
          <w:szCs w:val="7"/>
          <w:color w:val="747575"/>
          <w:spacing w:val="0"/>
          <w:w w:val="177"/>
          <w:position w:val="-6"/>
        </w:rPr>
        <w:t>....</w:t>
      </w:r>
      <w:r>
        <w:rPr>
          <w:rFonts w:ascii="Times New Roman" w:hAnsi="Times New Roman" w:cs="Times New Roman" w:eastAsia="Times New Roman"/>
          <w:sz w:val="7"/>
          <w:szCs w:val="7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300" w:bottom="280" w:left="540" w:right="340"/>
          <w:cols w:num="2" w:equalWidth="0">
            <w:col w:w="4638" w:space="335"/>
            <w:col w:w="6067"/>
          </w:cols>
        </w:sectPr>
      </w:pPr>
      <w:rPr/>
    </w:p>
    <w:p>
      <w:pPr>
        <w:spacing w:before="14" w:after="0" w:line="240" w:lineRule="auto"/>
        <w:ind w:left="287" w:right="-85"/>
        <w:jc w:val="left"/>
        <w:rPr>
          <w:rFonts w:ascii="Arial" w:hAnsi="Arial" w:cs="Arial" w:eastAsia="Arial"/>
          <w:sz w:val="23"/>
          <w:szCs w:val="23"/>
        </w:rPr>
      </w:pPr>
      <w:rPr/>
      <w:r>
        <w:rPr/>
        <w:pict>
          <v:group style="position:absolute;margin-left:31.770187pt;margin-top:34.948719pt;width:542.288210pt;height:767.542432pt;mso-position-horizontal-relative:page;mso-position-vertical-relative:page;z-index:-15134" coordorigin="635,699" coordsize="10846,15351">
            <v:group style="position:absolute;left:654;top:715;width:2;height:1501" coordorigin="654,715" coordsize="2,1501">
              <v:shape style="position:absolute;left:654;top:715;width:2;height:1501" coordorigin="654,715" coordsize="0,1501" path="m654,2217l654,715e" filled="f" stroked="t" strokeweight=".693168pt" strokecolor="#7C7C7C">
                <v:path arrowok="t"/>
              </v:shape>
            </v:group>
            <v:group style="position:absolute;left:2523;top:711;width:2;height:1497" coordorigin="2523,711" coordsize="2,1497">
              <v:shape style="position:absolute;left:2523;top:711;width:2;height:1497" coordorigin="2523,711" coordsize="0,1497" path="m2523,2207l2523,711e" filled="f" stroked="t" strokeweight=".693168pt" strokecolor="#777777">
                <v:path arrowok="t"/>
              </v:shape>
            </v:group>
            <v:group style="position:absolute;left:647;top:718;width:10804;height:2" coordorigin="647,718" coordsize="10804,2">
              <v:shape style="position:absolute;left:647;top:718;width:10804;height:2" coordorigin="647,718" coordsize="10804,0" path="m647,718l11451,718e" filled="f" stroked="t" strokeweight=".693168pt" strokecolor="#646464">
                <v:path arrowok="t"/>
              </v:shape>
            </v:group>
            <v:group style="position:absolute;left:9106;top:706;width:2;height:1497" coordorigin="9106,706" coordsize="2,1497">
              <v:shape style="position:absolute;left:9106;top:706;width:2;height:1497" coordorigin="9106,706" coordsize="0,1497" path="m9106,2202l9106,706e" filled="f" stroked="t" strokeweight=".693168pt" strokecolor="#575757">
                <v:path arrowok="t"/>
              </v:shape>
            </v:group>
            <v:group style="position:absolute;left:11447;top:706;width:2;height:3426" coordorigin="11447,706" coordsize="2,3426">
              <v:shape style="position:absolute;left:11447;top:706;width:2;height:3426" coordorigin="11447,706" coordsize="0,3426" path="m11447,4132l11447,706e" filled="f" stroked="t" strokeweight=".693168pt" strokecolor="#5B5B5B">
                <v:path arrowok="t"/>
              </v:shape>
            </v:group>
            <v:group style="position:absolute;left:2525;top:1275;width:2;height:499" coordorigin="2525,1275" coordsize="2,499">
              <v:shape style="position:absolute;left:2525;top:1275;width:2;height:499" coordorigin="2525,1275" coordsize="0,499" path="m2525,1774l2525,1275e" filled="f" stroked="t" strokeweight=".693168pt" strokecolor="#8C8C8C">
                <v:path arrowok="t"/>
              </v:shape>
            </v:group>
            <v:group style="position:absolute;left:642;top:2191;width:10809;height:2" coordorigin="642,2191" coordsize="10809,2">
              <v:shape style="position:absolute;left:642;top:2191;width:10809;height:2" coordorigin="642,2191" coordsize="10809,0" path="m642,2191l11451,2191e" filled="f" stroked="t" strokeweight=".693168pt" strokecolor="#606060">
                <v:path arrowok="t"/>
              </v:shape>
            </v:group>
            <v:group style="position:absolute;left:656;top:1986;width:2;height:1181" coordorigin="656,1986" coordsize="2,1181">
              <v:shape style="position:absolute;left:656;top:1986;width:2;height:1181" coordorigin="656,1986" coordsize="0,1181" path="m656,3167l656,1986e" filled="f" stroked="t" strokeweight=".693168pt" strokecolor="#4F4F4F">
                <v:path arrowok="t"/>
              </v:shape>
            </v:group>
            <v:group style="position:absolute;left:647;top:2428;width:10804;height:2" coordorigin="647,2428" coordsize="10804,2">
              <v:shape style="position:absolute;left:647;top:2428;width:10804;height:2" coordorigin="647,2428" coordsize="10804,0" path="m647,2428l11451,2428e" filled="f" stroked="t" strokeweight=".693168pt" strokecolor="#606060">
                <v:path arrowok="t"/>
              </v:shape>
            </v:group>
            <v:group style="position:absolute;left:652;top:2666;width:10804;height:2" coordorigin="652,2666" coordsize="10804,2">
              <v:shape style="position:absolute;left:652;top:2666;width:10804;height:2" coordorigin="652,2666" coordsize="10804,0" path="m652,2666l11456,2666e" filled="f" stroked="t" strokeweight=".693168pt" strokecolor="#5B5B5B">
                <v:path arrowok="t"/>
              </v:shape>
            </v:group>
            <v:group style="position:absolute;left:652;top:2901;width:10804;height:2" coordorigin="652,2901" coordsize="10804,2">
              <v:shape style="position:absolute;left:652;top:2901;width:10804;height:2" coordorigin="652,2901" coordsize="10804,0" path="m652,2901l11456,2901e" filled="f" stroked="t" strokeweight=".693168pt" strokecolor="#777777">
                <v:path arrowok="t"/>
              </v:shape>
            </v:group>
            <v:group style="position:absolute;left:647;top:3141;width:10804;height:2" coordorigin="647,3141" coordsize="10804,2">
              <v:shape style="position:absolute;left:647;top:3141;width:10804;height:2" coordorigin="647,3141" coordsize="10804,0" path="m647,3141l11451,3141e" filled="f" stroked="t" strokeweight=".693168pt" strokecolor="#606060">
                <v:path arrowok="t"/>
              </v:shape>
            </v:group>
            <v:group style="position:absolute;left:647;top:3379;width:3165;height:2" coordorigin="647,3379" coordsize="3165,2">
              <v:shape style="position:absolute;left:647;top:3379;width:3165;height:2" coordorigin="647,3379" coordsize="3165,0" path="m647,3379l3812,3379e" filled="f" stroked="t" strokeweight=".693168pt" strokecolor="#606060">
                <v:path arrowok="t"/>
              </v:shape>
            </v:group>
            <v:group style="position:absolute;left:656;top:3017;width:2;height:3351" coordorigin="656,3017" coordsize="2,3351">
              <v:shape style="position:absolute;left:656;top:3017;width:2;height:3351" coordorigin="656,3017" coordsize="0,3351" path="m656,6367l656,3017e" filled="f" stroked="t" strokeweight=".693168pt" strokecolor="#575757">
                <v:path arrowok="t"/>
              </v:shape>
            </v:group>
            <v:group style="position:absolute;left:3757;top:3379;width:226;height:2" coordorigin="3757,3379" coordsize="226,2">
              <v:shape style="position:absolute;left:3757;top:3379;width:226;height:2" coordorigin="3757,3379" coordsize="226,0" path="m3757,3379l3983,3379e" filled="f" stroked="t" strokeweight=".462112pt" strokecolor="#4B4B4B">
                <v:path arrowok="t"/>
              </v:shape>
            </v:group>
            <v:group style="position:absolute;left:3928;top:3379;width:7528;height:2" coordorigin="3928,3379" coordsize="7528,2">
              <v:shape style="position:absolute;left:3928;top:3379;width:7528;height:2" coordorigin="3928,3379" coordsize="7528,0" path="m3928,3379l11456,3379e" filled="f" stroked="t" strokeweight=".693168pt" strokecolor="#606060">
                <v:path arrowok="t"/>
              </v:shape>
            </v:group>
            <v:group style="position:absolute;left:3965;top:3374;width:2;height:301" coordorigin="3965,3374" coordsize="2,301">
              <v:shape style="position:absolute;left:3965;top:3374;width:2;height:301" coordorigin="3965,3374" coordsize="0,301" path="m3965,3675l3965,3374e" filled="f" stroked="t" strokeweight=".693168pt" strokecolor="#545454">
                <v:path arrowok="t"/>
              </v:shape>
            </v:group>
            <v:group style="position:absolute;left:6987;top:3365;width:2;height:767" coordorigin="6987,3365" coordsize="2,767">
              <v:shape style="position:absolute;left:6987;top:3365;width:2;height:767" coordorigin="6987,3365" coordsize="0,767" path="m6987,4132l6987,3365e" filled="f" stroked="t" strokeweight=".693168pt" strokecolor="#646464">
                <v:path arrowok="t"/>
              </v:shape>
            </v:group>
            <v:group style="position:absolute;left:3965;top:3464;width:2;height:673" coordorigin="3965,3464" coordsize="2,673">
              <v:shape style="position:absolute;left:3965;top:3464;width:2;height:673" coordorigin="3965,3464" coordsize="0,673" path="m3965,4137l3965,3464e" filled="f" stroked="t" strokeweight=".693168pt" strokecolor="#4F4F4F">
                <v:path arrowok="t"/>
              </v:shape>
            </v:group>
            <v:group style="position:absolute;left:3951;top:3868;width:2482;height:2" coordorigin="3951,3868" coordsize="2482,2">
              <v:shape style="position:absolute;left:3951;top:3868;width:2482;height:2" coordorigin="3951,3868" coordsize="2482,0" path="m3951,3868l6433,3868e" filled="f" stroked="t" strokeweight=".231056pt" strokecolor="#747474">
                <v:path arrowok="t"/>
              </v:shape>
            </v:group>
            <v:group style="position:absolute;left:6433;top:3868;width:550;height:2" coordorigin="6433,3868" coordsize="550,2">
              <v:shape style="position:absolute;left:6433;top:3868;width:550;height:2" coordorigin="6433,3868" coordsize="550,0" path="m6433,3868l6983,3868e" filled="f" stroked="t" strokeweight=".231056pt" strokecolor="#8C8C8C">
                <v:path arrowok="t"/>
              </v:shape>
            </v:group>
            <v:group style="position:absolute;left:6969;top:3868;width:416;height:2" coordorigin="6969,3868" coordsize="416,2">
              <v:shape style="position:absolute;left:6969;top:3868;width:416;height:2" coordorigin="6969,3868" coordsize="416,0" path="m6969,3868l7385,3868e" filled="f" stroked="t" strokeweight=".231056pt" strokecolor="#575757">
                <v:path arrowok="t"/>
              </v:shape>
            </v:group>
            <v:group style="position:absolute;left:7385;top:3868;width:360;height:2" coordorigin="7385,3868" coordsize="360,2">
              <v:shape style="position:absolute;left:7385;top:3868;width:360;height:2" coordorigin="7385,3868" coordsize="360,0" path="m7385,3868l7745,3868e" filled="f" stroked="t" strokeweight=".231056pt" strokecolor="#000000">
                <v:path arrowok="t"/>
              </v:shape>
            </v:group>
            <v:group style="position:absolute;left:647;top:4130;width:3018;height:2" coordorigin="647,4130" coordsize="3018,2">
              <v:shape style="position:absolute;left:647;top:4130;width:3018;height:2" coordorigin="647,4130" coordsize="3018,0" path="m647,4130l3665,4130e" filled="f" stroked="t" strokeweight=".693168pt" strokecolor="#606060">
                <v:path arrowok="t"/>
              </v:shape>
            </v:group>
            <v:group style="position:absolute;left:3609;top:4127;width:203;height:2" coordorigin="3609,4127" coordsize="203,2">
              <v:shape style="position:absolute;left:3609;top:4127;width:203;height:2" coordorigin="3609,4127" coordsize="203,0" path="m3609,4127l3812,4127e" filled="f" stroked="t" strokeweight=".462112pt" strokecolor="#484848">
                <v:path arrowok="t"/>
              </v:shape>
            </v:group>
            <v:group style="position:absolute;left:3757;top:4127;width:236;height:2" coordorigin="3757,4127" coordsize="236,2">
              <v:shape style="position:absolute;left:3757;top:4127;width:236;height:2" coordorigin="3757,4127" coordsize="236,0" path="m3757,4127l3993,4127e" filled="f" stroked="t" strokeweight=".924224pt" strokecolor="#545454">
                <v:path arrowok="t"/>
              </v:shape>
            </v:group>
            <v:group style="position:absolute;left:3794;top:4122;width:2463;height:2" coordorigin="3794,4122" coordsize="2463,2">
              <v:shape style="position:absolute;left:3794;top:4122;width:2463;height:2" coordorigin="3794,4122" coordsize="2463,0" path="m3794,4122l6257,4122e" filled="f" stroked="t" strokeweight=".924224pt" strokecolor="#3F3F3F">
                <v:path arrowok="t"/>
              </v:shape>
            </v:group>
            <v:group style="position:absolute;left:5961;top:4125;width:5499;height:2" coordorigin="5961,4125" coordsize="5499,2">
              <v:shape style="position:absolute;left:5961;top:4125;width:5499;height:2" coordorigin="5961,4125" coordsize="5499,0" path="m5961,4125l11460,4125e" filled="f" stroked="t" strokeweight=".693168pt" strokecolor="#5B5B5B">
                <v:path arrowok="t"/>
              </v:shape>
            </v:group>
            <v:group style="position:absolute;left:647;top:4398;width:10809;height:2" coordorigin="647,4398" coordsize="10809,2">
              <v:shape style="position:absolute;left:647;top:4398;width:10809;height:2" coordorigin="647,4398" coordsize="10809,0" path="m647,4398l11456,4398e" filled="f" stroked="t" strokeweight=".693168pt" strokecolor="#606060">
                <v:path arrowok="t"/>
              </v:shape>
            </v:group>
            <v:group style="position:absolute;left:2528;top:4118;width:2;height:11920" coordorigin="2528,4118" coordsize="2,11920">
              <v:shape style="position:absolute;left:2528;top:4118;width:2;height:11920" coordorigin="2528,4118" coordsize="0,11920" path="m2528,16038l2528,4118e" filled="f" stroked="t" strokeweight=".693168pt" strokecolor="#545454">
                <v:path arrowok="t"/>
              </v:shape>
            </v:group>
            <v:group style="position:absolute;left:2519;top:4633;width:8942;height:2" coordorigin="2519,4633" coordsize="8942,2">
              <v:shape style="position:absolute;left:2519;top:4633;width:8942;height:2" coordorigin="2519,4633" coordsize="8942,0" path="m2519,4633l11460,4633e" filled="f" stroked="t" strokeweight=".693168pt" strokecolor="#606060">
                <v:path arrowok="t"/>
              </v:shape>
            </v:group>
            <v:group style="position:absolute;left:5009;top:4626;width:2;height:2141" coordorigin="5009,4626" coordsize="2,2141">
              <v:shape style="position:absolute;left:5009;top:4626;width:2;height:2141" coordorigin="5009,4626" coordsize="0,2141" path="m5009,6767l5009,4626e" filled="f" stroked="t" strokeweight=".693168pt" strokecolor="#545454">
                <v:path arrowok="t"/>
              </v:shape>
            </v:group>
            <v:group style="position:absolute;left:4995;top:5106;width:6465;height:2" coordorigin="4995,5106" coordsize="6465,2">
              <v:shape style="position:absolute;left:4995;top:5106;width:6465;height:2" coordorigin="4995,5106" coordsize="6465,0" path="m4995,5106l11460,5106e" filled="f" stroked="t" strokeweight=".693168pt" strokecolor="#777777">
                <v:path arrowok="t"/>
              </v:shape>
            </v:group>
            <v:group style="position:absolute;left:7745;top:4640;width:2;height:221" coordorigin="7745,4640" coordsize="2,221">
              <v:shape style="position:absolute;left:7745;top:4640;width:2;height:221" coordorigin="7745,4640" coordsize="0,221" path="m7745,4861l7745,4640e" filled="f" stroked="t" strokeweight=".231056pt" strokecolor="#747474">
                <v:path arrowok="t"/>
              </v:shape>
            </v:group>
            <v:group style="position:absolute;left:7745;top:4861;width:2;height:264" coordorigin="7745,4861" coordsize="2,264">
              <v:shape style="position:absolute;left:7745;top:4861;width:2;height:264" coordorigin="7745,4861" coordsize="0,264" path="m7745,5125l7745,4861e" filled="f" stroked="t" strokeweight=".231056pt" strokecolor="#575757">
                <v:path arrowok="t"/>
              </v:shape>
            </v:group>
            <v:group style="position:absolute;left:5000;top:5344;width:6465;height:2" coordorigin="5000,5344" coordsize="6465,2">
              <v:shape style="position:absolute;left:5000;top:5344;width:6465;height:2" coordorigin="5000,5344" coordsize="6465,0" path="m5000,5344l11465,5344e" filled="f" stroked="t" strokeweight=".693168pt" strokecolor="#606060">
                <v:path arrowok="t"/>
              </v:shape>
            </v:group>
            <v:group style="position:absolute;left:5000;top:5581;width:6460;height:2" coordorigin="5000,5581" coordsize="6460,2">
              <v:shape style="position:absolute;left:5000;top:5581;width:6460;height:2" coordorigin="5000,5581" coordsize="6460,0" path="m5000,5581l11460,5581e" filled="f" stroked="t" strokeweight=".693168pt" strokecolor="#5B5B5B">
                <v:path arrowok="t"/>
              </v:shape>
            </v:group>
            <v:group style="position:absolute;left:11453;top:4386;width:2;height:7280" coordorigin="11453,4386" coordsize="2,7280">
              <v:shape style="position:absolute;left:11453;top:4386;width:2;height:7280" coordorigin="11453,4386" coordsize="0,7280" path="m11453,11666l11453,4386e" filled="f" stroked="t" strokeweight=".693168pt" strokecolor="#606060">
                <v:path arrowok="t"/>
              </v:shape>
            </v:group>
            <v:group style="position:absolute;left:2519;top:5819;width:8942;height:2" coordorigin="2519,5819" coordsize="8942,2">
              <v:shape style="position:absolute;left:2519;top:5819;width:8942;height:2" coordorigin="2519,5819" coordsize="8942,0" path="m2519,5819l11460,5819e" filled="f" stroked="t" strokeweight=".693168pt" strokecolor="#5B5B5B">
                <v:path arrowok="t"/>
              </v:shape>
            </v:group>
            <v:group style="position:absolute;left:652;top:6059;width:10809;height:2" coordorigin="652,6059" coordsize="10809,2">
              <v:shape style="position:absolute;left:652;top:6059;width:10809;height:2" coordorigin="652,6059" coordsize="10809,0" path="m652,6059l11460,6059e" filled="f" stroked="t" strokeweight=".693168pt" strokecolor="#5B5B5B">
                <v:path arrowok="t"/>
              </v:shape>
            </v:group>
            <v:group style="position:absolute;left:7745;top:6043;width:2;height:296" coordorigin="7745,6043" coordsize="2,296">
              <v:shape style="position:absolute;left:7745;top:6043;width:2;height:296" coordorigin="7745,6043" coordsize="0,296" path="m7745,6339l7745,6043e" filled="f" stroked="t" strokeweight=".231056pt" strokecolor="#232323">
                <v:path arrowok="t"/>
              </v:shape>
            </v:group>
            <v:group style="position:absolute;left:656;top:6311;width:2;height:409" coordorigin="656,6311" coordsize="2,409">
              <v:shape style="position:absolute;left:656;top:6311;width:2;height:409" coordorigin="656,6311" coordsize="0,409" path="m656,6720l656,6311e" filled="f" stroked="t" strokeweight=".462112pt" strokecolor="#545454">
                <v:path arrowok="t"/>
              </v:shape>
            </v:group>
            <v:group style="position:absolute;left:2514;top:6523;width:3373;height:2" coordorigin="2514,6523" coordsize="3373,2">
              <v:shape style="position:absolute;left:2514;top:6523;width:3373;height:2" coordorigin="2514,6523" coordsize="3373,0" path="m2514,6523l5887,6523e" filled="f" stroked="t" strokeweight=".693168pt" strokecolor="#575757">
                <v:path arrowok="t"/>
              </v:shape>
            </v:group>
            <v:group style="position:absolute;left:5832;top:6523;width:185;height:2" coordorigin="5832,6523" coordsize="185,2">
              <v:shape style="position:absolute;left:5832;top:6523;width:185;height:2" coordorigin="5832,6523" coordsize="185,0" path="m5832,6523l6017,6523e" filled="f" stroked="t" strokeweight=".462112pt" strokecolor="#3B3B3B">
                <v:path arrowok="t"/>
              </v:shape>
            </v:group>
            <v:group style="position:absolute;left:5961;top:6523;width:5499;height:2" coordorigin="5961,6523" coordsize="5499,2">
              <v:shape style="position:absolute;left:5961;top:6523;width:5499;height:2" coordorigin="5961,6523" coordsize="5499,0" path="m5961,6523l11460,6523e" filled="f" stroked="t" strokeweight=".693168pt" strokecolor="#5B5B5B">
                <v:path arrowok="t"/>
              </v:shape>
            </v:group>
            <v:group style="position:absolute;left:7745;top:6339;width:2;height:207" coordorigin="7745,6339" coordsize="2,207">
              <v:shape style="position:absolute;left:7745;top:6339;width:2;height:207" coordorigin="7745,6339" coordsize="0,207" path="m7745,6546l7745,6339e" filled="f" stroked="t" strokeweight=".231056pt" strokecolor="#5B5B5B">
                <v:path arrowok="t"/>
              </v:shape>
            </v:group>
            <v:group style="position:absolute;left:656;top:6508;width:2;height:518" coordorigin="656,6508" coordsize="2,518">
              <v:shape style="position:absolute;left:656;top:6508;width:2;height:518" coordorigin="656,6508" coordsize="0,518" path="m656,7026l656,6508e" filled="f" stroked="t" strokeweight=".693168pt" strokecolor="#575757">
                <v:path arrowok="t"/>
              </v:shape>
            </v:group>
            <v:group style="position:absolute;left:2519;top:6763;width:8942;height:2" coordorigin="2519,6763" coordsize="8942,2">
              <v:shape style="position:absolute;left:2519;top:6763;width:8942;height:2" coordorigin="2519,6763" coordsize="8942,0" path="m2519,6763l11460,6763e" filled="f" stroked="t" strokeweight=".693168pt" strokecolor="#5B5B5B">
                <v:path arrowok="t"/>
              </v:shape>
            </v:group>
            <v:group style="position:absolute;left:7745;top:6532;width:2;height:249" coordorigin="7745,6532" coordsize="2,249">
              <v:shape style="position:absolute;left:7745;top:6532;width:2;height:249" coordorigin="7745,6532" coordsize="0,249" path="m7745,6781l7745,6532e" filled="f" stroked="t" strokeweight=".231056pt" strokecolor="#444444">
                <v:path arrowok="t"/>
              </v:shape>
            </v:group>
            <v:group style="position:absolute;left:642;top:7000;width:10823;height:2" coordorigin="642,7000" coordsize="10823,2">
              <v:shape style="position:absolute;left:642;top:7000;width:10823;height:2" coordorigin="642,7000" coordsize="10823,0" path="m642,7000l11465,7000e" filled="f" stroked="t" strokeweight=".693168pt" strokecolor="#5B5B5B">
                <v:path arrowok="t"/>
              </v:shape>
            </v:group>
            <v:group style="position:absolute;left:656;top:6810;width:2;height:687" coordorigin="656,6810" coordsize="2,687">
              <v:shape style="position:absolute;left:656;top:6810;width:2;height:687" coordorigin="656,6810" coordsize="0,687" path="m656,7497l656,6810e" filled="f" stroked="t" strokeweight=".462112pt" strokecolor="#545454">
                <v:path arrowok="t"/>
              </v:shape>
            </v:group>
            <v:group style="position:absolute;left:652;top:7466;width:10809;height:2" coordorigin="652,7466" coordsize="10809,2">
              <v:shape style="position:absolute;left:652;top:7466;width:10809;height:2" coordorigin="652,7466" coordsize="10809,0" path="m652,7466l11460,7466e" filled="f" stroked="t" strokeweight=".693168pt" strokecolor="#606060">
                <v:path arrowok="t"/>
              </v:shape>
            </v:group>
            <v:group style="position:absolute;left:656;top:7426;width:2;height:3788" coordorigin="656,7426" coordsize="2,3788">
              <v:shape style="position:absolute;left:656;top:7426;width:2;height:3788" coordorigin="656,7426" coordsize="0,3788" path="m656,11214l656,7426e" filled="f" stroked="t" strokeweight=".693168pt" strokecolor="#575757">
                <v:path arrowok="t"/>
              </v:shape>
            </v:group>
            <v:group style="position:absolute;left:5009;top:7459;width:2;height:687" coordorigin="5009,7459" coordsize="2,687">
              <v:shape style="position:absolute;left:5009;top:7459;width:2;height:687" coordorigin="5009,7459" coordsize="0,687" path="m5009,8146l5009,7459e" filled="f" stroked="t" strokeweight=".693168pt" strokecolor="#545454">
                <v:path arrowok="t"/>
              </v:shape>
            </v:group>
            <v:group style="position:absolute;left:5000;top:7701;width:6460;height:2" coordorigin="5000,7701" coordsize="6460,2">
              <v:shape style="position:absolute;left:5000;top:7701;width:6460;height:2" coordorigin="5000,7701" coordsize="6460,0" path="m5000,7701l11460,7701e" filled="f" stroked="t" strokeweight=".693168pt" strokecolor="#606060">
                <v:path arrowok="t"/>
              </v:shape>
            </v:group>
            <v:group style="position:absolute;left:5005;top:7939;width:6456;height:2" coordorigin="5005,7939" coordsize="6456,2">
              <v:shape style="position:absolute;left:5005;top:7939;width:6456;height:2" coordorigin="5005,7939" coordsize="6456,0" path="m5005,7939l11460,7939e" filled="f" stroked="t" strokeweight=".693168pt" strokecolor="#606060">
                <v:path arrowok="t"/>
              </v:shape>
            </v:group>
            <v:group style="position:absolute;left:647;top:8177;width:10813;height:2" coordorigin="647,8177" coordsize="10813,2">
              <v:shape style="position:absolute;left:647;top:8177;width:10813;height:2" coordorigin="647,8177" coordsize="10813,0" path="m647,8177l11460,8177e" filled="f" stroked="t" strokeweight=".693168pt" strokecolor="#606060">
                <v:path arrowok="t"/>
              </v:shape>
            </v:group>
            <v:group style="position:absolute;left:5009;top:7934;width:2;height:254" coordorigin="5009,7934" coordsize="2,254">
              <v:shape style="position:absolute;left:5009;top:7934;width:2;height:254" coordorigin="5009,7934" coordsize="0,254" path="m5009,8189l5009,7934e" filled="f" stroked="t" strokeweight=".924224pt" strokecolor="#5B5B5B">
                <v:path arrowok="t"/>
              </v:shape>
            </v:group>
            <v:group style="position:absolute;left:647;top:8970;width:10813;height:2" coordorigin="647,8970" coordsize="10813,2">
              <v:shape style="position:absolute;left:647;top:8970;width:10813;height:2" coordorigin="647,8970" coordsize="10813,0" path="m647,8970l11460,8970e" filled="f" stroked="t" strokeweight=".693168pt" strokecolor="#606060">
                <v:path arrowok="t"/>
              </v:shape>
            </v:group>
            <v:group style="position:absolute;left:652;top:10127;width:10809;height:2" coordorigin="652,10127" coordsize="10809,2">
              <v:shape style="position:absolute;left:652;top:10127;width:10809;height:2" coordorigin="652,10127" coordsize="10809,0" path="m652,10127l11460,10127e" filled="f" stroked="t" strokeweight=".693168pt" strokecolor="#606060">
                <v:path arrowok="t"/>
              </v:shape>
            </v:group>
            <v:group style="position:absolute;left:652;top:10459;width:3161;height:2" coordorigin="652,10459" coordsize="3161,2">
              <v:shape style="position:absolute;left:652;top:10459;width:3161;height:2" coordorigin="652,10459" coordsize="3161,0" path="m652,10459l3812,10459e" filled="f" stroked="t" strokeweight=".693168pt" strokecolor="#5B5B5B">
                <v:path arrowok="t"/>
              </v:shape>
            </v:group>
            <v:group style="position:absolute;left:3757;top:10457;width:226;height:2" coordorigin="3757,10457" coordsize="226,2">
              <v:shape style="position:absolute;left:3757;top:10457;width:226;height:2" coordorigin="3757,10457" coordsize="226,0" path="m3757,10457l3983,10457e" filled="f" stroked="t" strokeweight=".462112pt" strokecolor="#4F4F4F">
                <v:path arrowok="t"/>
              </v:shape>
            </v:group>
            <v:group style="position:absolute;left:3928;top:10457;width:943;height:2" coordorigin="3928,10457" coordsize="943,2">
              <v:shape style="position:absolute;left:3928;top:10457;width:943;height:2" coordorigin="3928,10457" coordsize="943,0" path="m3928,10457l4871,10457e" filled="f" stroked="t" strokeweight=".693168pt" strokecolor="#5B5B5B">
                <v:path arrowok="t"/>
              </v:shape>
            </v:group>
            <v:group style="position:absolute;left:4815;top:10457;width:217;height:2" coordorigin="4815,10457" coordsize="217,2">
              <v:shape style="position:absolute;left:4815;top:10457;width:217;height:2" coordorigin="4815,10457" coordsize="217,0" path="m4815,10457l5032,10457e" filled="f" stroked="t" strokeweight=".462112pt" strokecolor="#545454">
                <v:path arrowok="t"/>
              </v:shape>
            </v:group>
            <v:group style="position:absolute;left:4977;top:10454;width:6483;height:2" coordorigin="4977,10454" coordsize="6483,2">
              <v:shape style="position:absolute;left:4977;top:10454;width:6483;height:2" coordorigin="4977,10454" coordsize="6483,0" path="m4977,10454l11460,10454e" filled="f" stroked="t" strokeweight=".693168pt" strokecolor="#606060">
                <v:path arrowok="t"/>
              </v:shape>
            </v:group>
            <v:group style="position:absolute;left:1017;top:10697;width:2648;height:2" coordorigin="1017,10697" coordsize="2648,2">
              <v:shape style="position:absolute;left:1017;top:10697;width:2648;height:2" coordorigin="1017,10697" coordsize="2648,0" path="m1017,10697l3665,10697e" filled="f" stroked="t" strokeweight=".693168pt" strokecolor="#646464">
                <v:path arrowok="t"/>
              </v:shape>
            </v:group>
            <v:group style="position:absolute;left:3609;top:10697;width:203;height:2" coordorigin="3609,10697" coordsize="203,2">
              <v:shape style="position:absolute;left:3609;top:10697;width:203;height:2" coordorigin="3609,10697" coordsize="203,0" path="m3609,10697l3812,10697e" filled="f" stroked="t" strokeweight=".462112pt" strokecolor="#4F4F4F">
                <v:path arrowok="t"/>
              </v:shape>
            </v:group>
            <v:group style="position:absolute;left:3757;top:10694;width:7703;height:2" coordorigin="3757,10694" coordsize="7703,2">
              <v:shape style="position:absolute;left:3757;top:10694;width:7703;height:2" coordorigin="3757,10694" coordsize="7703,0" path="m3757,10694l11460,10694e" filled="f" stroked="t" strokeweight=".693168pt" strokecolor="#5B5B5B">
                <v:path arrowok="t"/>
              </v:shape>
            </v:group>
            <v:group style="position:absolute;left:652;top:11167;width:10809;height:2" coordorigin="652,11167" coordsize="10809,2">
              <v:shape style="position:absolute;left:652;top:11167;width:10809;height:2" coordorigin="652,11167" coordsize="10809,0" path="m652,11167l11460,11167e" filled="f" stroked="t" strokeweight=".693168pt" strokecolor="#606060">
                <v:path arrowok="t"/>
              </v:shape>
            </v:group>
            <v:group style="position:absolute;left:656;top:11144;width:2;height:287" coordorigin="656,11144" coordsize="2,287">
              <v:shape style="position:absolute;left:656;top:11144;width:2;height:287" coordorigin="656,11144" coordsize="0,287" path="m656,11431l656,11144e" filled="f" stroked="t" strokeweight=".693168pt" strokecolor="#545454">
                <v:path arrowok="t"/>
              </v:shape>
            </v:group>
            <v:group style="position:absolute;left:647;top:11407;width:1904;height:2" coordorigin="647,11407" coordsize="1904,2">
              <v:shape style="position:absolute;left:647;top:11407;width:1904;height:2" coordorigin="647,11407" coordsize="1904,0" path="m647,11407l2551,11407e" filled="f" stroked="t" strokeweight=".693168pt" strokecolor="#606060">
                <v:path arrowok="t"/>
              </v:shape>
            </v:group>
            <v:group style="position:absolute;left:2482;top:11407;width:531;height:2" coordorigin="2482,11407" coordsize="531,2">
              <v:shape style="position:absolute;left:2482;top:11407;width:531;height:2" coordorigin="2482,11407" coordsize="531,0" path="m2482,11407l3013,11407e" filled="f" stroked="t" strokeweight=".462112pt" strokecolor="#4F4F4F">
                <v:path arrowok="t"/>
              </v:shape>
            </v:group>
            <v:group style="position:absolute;left:2944;top:11405;width:8517;height:2" coordorigin="2944,11405" coordsize="8517,2">
              <v:shape style="position:absolute;left:2944;top:11405;width:8517;height:2" coordorigin="2944,11405" coordsize="8517,0" path="m2944,11405l11460,11405e" filled="f" stroked="t" strokeweight=".693168pt" strokecolor="#5B5B5B">
                <v:path arrowok="t"/>
              </v:shape>
            </v:group>
            <v:group style="position:absolute;left:647;top:11647;width:1904;height:2" coordorigin="647,11647" coordsize="1904,2">
              <v:shape style="position:absolute;left:647;top:11647;width:1904;height:2" coordorigin="647,11647" coordsize="1904,0" path="m647,11647l2551,11647e" filled="f" stroked="t" strokeweight=".693168pt" strokecolor="#646464">
                <v:path arrowok="t"/>
              </v:shape>
            </v:group>
            <v:group style="position:absolute;left:656;top:11266;width:2;height:1633" coordorigin="656,11266" coordsize="2,1633">
              <v:shape style="position:absolute;left:656;top:11266;width:2;height:1633" coordorigin="656,11266" coordsize="0,1633" path="m656,12899l656,11266e" filled="f" stroked="t" strokeweight=".693168pt" strokecolor="#575757">
                <v:path arrowok="t"/>
              </v:shape>
            </v:group>
            <v:group style="position:absolute;left:1881;top:11403;width:2;height:1351" coordorigin="1881,11403" coordsize="2,1351">
              <v:shape style="position:absolute;left:1881;top:11403;width:2;height:1351" coordorigin="1881,11403" coordsize="0,1351" path="m1881,12753l1881,11403e" filled="f" stroked="t" strokeweight=".693168pt" strokecolor="#545454">
                <v:path arrowok="t"/>
              </v:shape>
            </v:group>
            <v:group style="position:absolute;left:2482;top:11643;width:2551;height:2" coordorigin="2482,11643" coordsize="2551,2">
              <v:shape style="position:absolute;left:2482;top:11643;width:2551;height:2" coordorigin="2482,11643" coordsize="2551,0" path="m2482,11643l5032,11643e" filled="f" stroked="t" strokeweight=".462112pt" strokecolor="#606060">
                <v:path arrowok="t"/>
              </v:shape>
            </v:group>
            <v:group style="position:absolute;left:4977;top:11640;width:6483;height:2" coordorigin="4977,11640" coordsize="6483,2">
              <v:shape style="position:absolute;left:4977;top:11640;width:6483;height:2" coordorigin="4977,11640" coordsize="6483,0" path="m4977,11640l11460,11640e" filled="f" stroked="t" strokeweight=".693168pt" strokecolor="#606060">
                <v:path arrowok="t"/>
              </v:shape>
            </v:group>
            <v:group style="position:absolute;left:7396;top:11398;width:2;height:1901" coordorigin="7396,11398" coordsize="2,1901">
              <v:shape style="position:absolute;left:7396;top:11398;width:2;height:1901" coordorigin="7396,11398" coordsize="0,1901" path="m7396,13299l7396,11398e" filled="f" stroked="t" strokeweight=".693168pt" strokecolor="#646464">
                <v:path arrowok="t"/>
              </v:shape>
            </v:group>
            <v:group style="position:absolute;left:1315;top:11398;width:2;height:2414" coordorigin="1315,11398" coordsize="2,2414">
              <v:shape style="position:absolute;left:1315;top:11398;width:2;height:2414" coordorigin="1315,11398" coordsize="0,2414" path="m1315,13812l1315,11398e" filled="f" stroked="t" strokeweight=".693168pt" strokecolor="#575757">
                <v:path arrowok="t"/>
              </v:shape>
            </v:group>
            <v:group style="position:absolute;left:11458;top:11596;width:2;height:395" coordorigin="11458,11596" coordsize="2,395">
              <v:shape style="position:absolute;left:11458;top:11596;width:2;height:395" coordorigin="11458,11596" coordsize="0,395" path="m11458,11991l11458,11596e" filled="f" stroked="t" strokeweight=".231056pt" strokecolor="#5B5B5B">
                <v:path arrowok="t"/>
              </v:shape>
            </v:group>
            <v:group style="position:absolute;left:11458;top:12123;width:2;height:169" coordorigin="11458,12123" coordsize="2,169">
              <v:shape style="position:absolute;left:11458;top:12123;width:2;height:169" coordorigin="11458,12123" coordsize="0,169" path="m11458,12292l11458,12123e" filled="f" stroked="t" strokeweight=".231056pt" strokecolor="#575757">
                <v:path arrowok="t"/>
              </v:shape>
            </v:group>
            <v:group style="position:absolute;left:11428;top:12330;width:2;height:193" coordorigin="11428,12330" coordsize="2,193">
              <v:shape style="position:absolute;left:11428;top:12330;width:2;height:193" coordorigin="11428,12330" coordsize="0,193" path="m11428,12523l11428,12330e" filled="f" stroked="t" strokeweight=".231056pt" strokecolor="#000000">
                <v:path arrowok="t"/>
              </v:shape>
            </v:group>
            <v:group style="position:absolute;left:656;top:12495;width:2;height:108" coordorigin="656,12495" coordsize="2,108">
              <v:shape style="position:absolute;left:656;top:12495;width:2;height:108" coordorigin="656,12495" coordsize="0,108" path="m656,12603l656,12495e" filled="f" stroked="t" strokeweight=".462112pt" strokecolor="#3B3B3B">
                <v:path arrowok="t"/>
              </v:shape>
            </v:group>
            <v:group style="position:absolute;left:1312;top:12495;width:2;height:108" coordorigin="1312,12495" coordsize="2,108">
              <v:shape style="position:absolute;left:1312;top:12495;width:2;height:108" coordorigin="1312,12495" coordsize="0,108" path="m1312,12603l1312,12495e" filled="f" stroked="t" strokeweight=".462112pt" strokecolor="#3B3B3B">
                <v:path arrowok="t"/>
              </v:shape>
            </v:group>
            <v:group style="position:absolute;left:11458;top:12495;width:2;height:99" coordorigin="11458,12495" coordsize="2,99">
              <v:shape style="position:absolute;left:11458;top:12495;width:2;height:99" coordorigin="11458,12495" coordsize="0,99" path="m11458,12593l11458,12495e" filled="f" stroked="t" strokeweight=".231056pt" strokecolor="#707070">
                <v:path arrowok="t"/>
              </v:shape>
            </v:group>
            <v:group style="position:absolute;left:11428;top:12575;width:2;height:151" coordorigin="11428,12575" coordsize="2,151">
              <v:shape style="position:absolute;left:11428;top:12575;width:2;height:151" coordorigin="11428,12575" coordsize="0,151" path="m11428,12725l11428,12575e" filled="f" stroked="t" strokeweight=".231056pt" strokecolor="#000000">
                <v:path arrowok="t"/>
              </v:shape>
            </v:group>
            <v:group style="position:absolute;left:1881;top:12697;width:2;height:202" coordorigin="1881,12697" coordsize="2,202">
              <v:shape style="position:absolute;left:1881;top:12697;width:2;height:202" coordorigin="1881,12697" coordsize="0,202" path="m1881,12899l1881,12697e" filled="f" stroked="t" strokeweight=".462112pt" strokecolor="#484848">
                <v:path arrowok="t"/>
              </v:shape>
            </v:group>
            <v:group style="position:absolute;left:11458;top:12810;width:2;height:160" coordorigin="11458,12810" coordsize="2,160">
              <v:shape style="position:absolute;left:11458;top:12810;width:2;height:160" coordorigin="11458,12810" coordsize="0,160" path="m11458,12970l11458,12810e" filled="f" stroked="t" strokeweight=".231056pt" strokecolor="#7C7C7C">
                <v:path arrowok="t"/>
              </v:shape>
            </v:group>
            <v:group style="position:absolute;left:656;top:12843;width:2;height:184" coordorigin="656,12843" coordsize="2,184">
              <v:shape style="position:absolute;left:656;top:12843;width:2;height:184" coordorigin="656,12843" coordsize="0,184" path="m656,13026l656,12843e" filled="f" stroked="t" strokeweight=".462112pt" strokecolor="#484848">
                <v:path arrowok="t"/>
              </v:shape>
            </v:group>
            <v:group style="position:absolute;left:1883;top:12843;width:2;height:541" coordorigin="1883,12843" coordsize="2,541">
              <v:shape style="position:absolute;left:1883;top:12843;width:2;height:541" coordorigin="1883,12843" coordsize="0,541" path="m1883,13384l1883,12843e" filled="f" stroked="t" strokeweight=".924224pt" strokecolor="#5B5B5B">
                <v:path arrowok="t"/>
              </v:shape>
            </v:group>
            <v:group style="position:absolute;left:659;top:12970;width:2;height:3073" coordorigin="659,12970" coordsize="2,3073">
              <v:shape style="position:absolute;left:659;top:12970;width:2;height:3073" coordorigin="659,12970" coordsize="0,3073" path="m659,16043l659,12970e" filled="f" stroked="t" strokeweight=".693168pt" strokecolor="#545454">
                <v:path arrowok="t"/>
              </v:shape>
            </v:group>
            <v:group style="position:absolute;left:11428;top:12998;width:2;height:174" coordorigin="11428,12998" coordsize="2,174">
              <v:shape style="position:absolute;left:11428;top:12998;width:2;height:174" coordorigin="11428,12998" coordsize="0,174" path="m11428,13172l11428,12998e" filled="f" stroked="t" strokeweight=".231056pt" strokecolor="#000000">
                <v:path arrowok="t"/>
              </v:shape>
            </v:group>
            <v:group style="position:absolute;left:11458;top:13153;width:2;height:160" coordorigin="11458,13153" coordsize="2,160">
              <v:shape style="position:absolute;left:11458;top:13153;width:2;height:160" coordorigin="11458,13153" coordsize="0,160" path="m11458,13313l11458,13153e" filled="f" stroked="t" strokeweight=".231056pt" strokecolor="#777777">
                <v:path arrowok="t"/>
              </v:shape>
            </v:group>
            <v:group style="position:absolute;left:7398;top:13243;width:2;height:141" coordorigin="7398,13243" coordsize="2,141">
              <v:shape style="position:absolute;left:7398;top:13243;width:2;height:141" coordorigin="7398,13243" coordsize="0,141" path="m7398,13384l7398,13243e" filled="f" stroked="t" strokeweight=".462112pt" strokecolor="#4F4F4F">
                <v:path arrowok="t"/>
              </v:shape>
            </v:group>
            <v:group style="position:absolute;left:1881;top:13328;width:2;height:202" coordorigin="1881,13328" coordsize="2,202">
              <v:shape style="position:absolute;left:1881;top:13328;width:2;height:202" coordorigin="1881,13328" coordsize="0,202" path="m1881,13530l1881,13328e" filled="f" stroked="t" strokeweight=".462112pt" strokecolor="#3F3F3F">
                <v:path arrowok="t"/>
              </v:shape>
            </v:group>
            <v:group style="position:absolute;left:7401;top:13328;width:2;height:2692" coordorigin="7401,13328" coordsize="2,2692">
              <v:shape style="position:absolute;left:7401;top:13328;width:2;height:2692" coordorigin="7401,13328" coordsize="0,2692" path="m7401,16019l7401,13328e" filled="f" stroked="t" strokeweight=".693168pt" strokecolor="#646464">
                <v:path arrowok="t"/>
              </v:shape>
            </v:group>
            <v:group style="position:absolute;left:11428;top:13356;width:2;height:146" coordorigin="11428,13356" coordsize="2,146">
              <v:shape style="position:absolute;left:11428;top:13356;width:2;height:146" coordorigin="11428,13356" coordsize="0,146" path="m11428,13502l11428,13356e" filled="f" stroked="t" strokeweight=".231056pt" strokecolor="#000000">
                <v:path arrowok="t"/>
              </v:shape>
            </v:group>
            <v:group style="position:absolute;left:642;top:13619;width:670;height:2" coordorigin="642,13619" coordsize="670,2">
              <v:shape style="position:absolute;left:642;top:13619;width:670;height:2" coordorigin="642,13619" coordsize="670,0" path="m642,13619l1312,13619e" filled="f" stroked="t" strokeweight=".231056pt" strokecolor="#484848">
                <v:path arrowok="t"/>
              </v:shape>
            </v:group>
            <v:group style="position:absolute;left:1299;top:13619;width:1225;height:2" coordorigin="1299,13619" coordsize="1225,2">
              <v:shape style="position:absolute;left:1299;top:13619;width:1225;height:2" coordorigin="1299,13619" coordsize="1225,0" path="m1299,13619l2523,13619e" filled="f" stroked="t" strokeweight=".231056pt" strokecolor="#646464">
                <v:path arrowok="t"/>
              </v:shape>
            </v:group>
            <v:group style="position:absolute;left:1883;top:13473;width:2;height:2565" coordorigin="1883,13473" coordsize="2,2565">
              <v:shape style="position:absolute;left:1883;top:13473;width:2;height:2565" coordorigin="1883,13473" coordsize="0,2565" path="m1883,16038l1883,13473e" filled="f" stroked="t" strokeweight=".693168pt" strokecolor="#545454">
                <v:path arrowok="t"/>
              </v:shape>
            </v:group>
            <v:group style="position:absolute;left:9312;top:13502;width:2;height:118" coordorigin="9312,13502" coordsize="2,118">
              <v:shape style="position:absolute;left:9312;top:13502;width:2;height:118" coordorigin="9312,13502" coordsize="0,118" path="m9312,13619l9312,13502e" filled="f" stroked="t" strokeweight=".231056pt" strokecolor="#2B3BA8">
                <v:path arrowok="t"/>
              </v:shape>
            </v:group>
            <v:group style="position:absolute;left:11458;top:13511;width:2;height:136" coordorigin="11458,13511" coordsize="2,136">
              <v:shape style="position:absolute;left:11458;top:13511;width:2;height:136" coordorigin="11458,13511" coordsize="0,136" path="m11458,13648l11458,13511e" filled="f" stroked="t" strokeweight=".231056pt" strokecolor="#747474">
                <v:path arrowok="t"/>
              </v:shape>
            </v:group>
            <v:group style="position:absolute;left:11428;top:13619;width:2;height:165" coordorigin="11428,13619" coordsize="2,165">
              <v:shape style="position:absolute;left:11428;top:13619;width:2;height:165" coordorigin="11428,13619" coordsize="0,165" path="m11428,13784l11428,13619e" filled="f" stroked="t" strokeweight=".231056pt" strokecolor="#000000">
                <v:path arrowok="t"/>
              </v:shape>
            </v:group>
            <v:group style="position:absolute;left:1317;top:13756;width:2;height:155" coordorigin="1317,13756" coordsize="2,155">
              <v:shape style="position:absolute;left:1317;top:13756;width:2;height:155" coordorigin="1317,13756" coordsize="0,155" path="m1317,13911l1317,13756e" filled="f" stroked="t" strokeweight=".462112pt" strokecolor="#444444">
                <v:path arrowok="t"/>
              </v:shape>
            </v:group>
            <v:group style="position:absolute;left:8646;top:13883;width:624;height:2" coordorigin="8646,13883" coordsize="624,2">
              <v:shape style="position:absolute;left:8646;top:13883;width:624;height:2" coordorigin="8646,13883" coordsize="624,0" path="m8646,13883l9270,13883e" filled="f" stroked="t" strokeweight="3.465839pt" strokecolor="#484F87">
                <v:path arrowok="t"/>
              </v:shape>
            </v:group>
            <v:group style="position:absolute;left:9307;top:13680;width:2;height:168" coordorigin="9307,13680" coordsize="2,168">
              <v:shape style="position:absolute;left:9307;top:13680;width:2;height:168" coordorigin="9307,13680" coordsize="0,168" path="m9307,13848l9307,13680e" filled="f" stroked="t" strokeweight="2.310559pt" strokecolor="#3F4B8C">
                <v:path arrowok="t"/>
              </v:shape>
            </v:group>
            <v:group style="position:absolute;left:9284;top:13940;width:46;height:2" coordorigin="9284,13940" coordsize="46,2">
              <v:shape style="position:absolute;left:9284;top:13940;width:46;height:2" coordorigin="9284,13940" coordsize="46,0" path="m9284,13940l9330,13940e" filled="f" stroked="t" strokeweight="2.310559pt" strokecolor="#3F4B8C">
                <v:path arrowok="t"/>
              </v:shape>
            </v:group>
            <v:group style="position:absolute;left:9270;top:13890;width:901;height:2" coordorigin="9270,13890" coordsize="901,2">
              <v:shape style="position:absolute;left:9270;top:13890;width:901;height:2" coordorigin="9270,13890" coordsize="901,0" path="m9270,13890l10171,13890e" filled="f" stroked="t" strokeweight="4.159006pt" strokecolor="#3B4883">
                <v:path arrowok="t"/>
              </v:shape>
            </v:group>
            <v:group style="position:absolute;left:11458;top:13836;width:2;height:207" coordorigin="11458,13836" coordsize="2,207">
              <v:shape style="position:absolute;left:11458;top:13836;width:2;height:207" coordorigin="11458,13836" coordsize="0,207" path="m11458,14043l11458,13836e" filled="f" stroked="t" strokeweight=".231056pt" strokecolor="#676767">
                <v:path arrowok="t"/>
              </v:shape>
            </v:group>
            <v:group style="position:absolute;left:1319;top:13855;width:2;height:2188" coordorigin="1319,13855" coordsize="2,2188">
              <v:shape style="position:absolute;left:1319;top:13855;width:2;height:2188" coordorigin="1319,13855" coordsize="0,2188" path="m1319,16043l1319,13855e" filled="f" stroked="t" strokeweight=".693168pt" strokecolor="#575757">
                <v:path arrowok="t"/>
              </v:shape>
            </v:group>
            <v:group style="position:absolute;left:11458;top:14193;width:2;height:226" coordorigin="11458,14193" coordsize="2,226">
              <v:shape style="position:absolute;left:11458;top:14193;width:2;height:226" coordorigin="11458,14193" coordsize="0,226" path="m11458,14419l11458,14193e" filled="f" stroked="t" strokeweight=".231056pt" strokecolor="#676767">
                <v:path arrowok="t"/>
              </v:shape>
            </v:group>
            <v:group style="position:absolute;left:11458;top:14532;width:2;height:146" coordorigin="11458,14532" coordsize="2,146">
              <v:shape style="position:absolute;left:11458;top:14532;width:2;height:146" coordorigin="11458,14532" coordsize="0,146" path="m11458,14678l11458,14532e" filled="f" stroked="t" strokeweight=".231056pt" strokecolor="#545454">
                <v:path arrowok="t"/>
              </v:shape>
            </v:group>
            <v:group style="position:absolute;left:1885;top:14622;width:2;height:141" coordorigin="1885,14622" coordsize="2,141">
              <v:shape style="position:absolute;left:1885;top:14622;width:2;height:141" coordorigin="1885,14622" coordsize="0,141" path="m1885,14763l1885,14622e" filled="f" stroked="t" strokeweight=".462112pt" strokecolor="#343434">
                <v:path arrowok="t"/>
              </v:shape>
            </v:group>
            <v:group style="position:absolute;left:2532;top:14622;width:2;height:141" coordorigin="2532,14622" coordsize="2,141">
              <v:shape style="position:absolute;left:2532;top:14622;width:2;height:141" coordorigin="2532,14622" coordsize="0,141" path="m2532,14763l2532,14622e" filled="f" stroked="t" strokeweight=".462112pt" strokecolor="#383838">
                <v:path arrowok="t"/>
              </v:shape>
            </v:group>
            <v:group style="position:absolute;left:11456;top:14622;width:2;height:141" coordorigin="11456,14622" coordsize="2,141">
              <v:shape style="position:absolute;left:11456;top:14622;width:2;height:141" coordorigin="11456,14622" coordsize="0,141" path="m11456,14763l11456,14622e" filled="f" stroked="t" strokeweight=".231056pt" strokecolor="#6B6B6B">
                <v:path arrowok="t"/>
              </v:shape>
            </v:group>
            <v:group style="position:absolute;left:11456;top:14880;width:2;height:216" coordorigin="11456,14880" coordsize="2,216">
              <v:shape style="position:absolute;left:11456;top:14880;width:2;height:216" coordorigin="11456,14880" coordsize="0,216" path="m11456,15097l11456,14880e" filled="f" stroked="t" strokeweight=".231056pt" strokecolor="#606060">
                <v:path arrowok="t"/>
              </v:shape>
            </v:group>
            <v:group style="position:absolute;left:661;top:15059;width:2;height:245" coordorigin="661,15059" coordsize="2,245">
              <v:shape style="position:absolute;left:661;top:15059;width:2;height:245" coordorigin="661,15059" coordsize="0,245" path="m661,15304l661,15059e" filled="f" stroked="t" strokeweight=".462112pt" strokecolor="#4B4B4B">
                <v:path arrowok="t"/>
              </v:shape>
            </v:group>
            <v:group style="position:absolute;left:11458;top:15205;width:2;height:99" coordorigin="11458,15205" coordsize="2,99">
              <v:shape style="position:absolute;left:11458;top:15205;width:2;height:99" coordorigin="11458,15205" coordsize="0,99" path="m11458,15304l11458,15205e" filled="f" stroked="t" strokeweight=".231056pt" strokecolor="#575757">
                <v:path arrowok="t"/>
              </v:shape>
            </v:group>
            <v:group style="position:absolute;left:652;top:16024;width:5069;height:2" coordorigin="652,16024" coordsize="5069,2">
              <v:shape style="position:absolute;left:652;top:16024;width:5069;height:2" coordorigin="652,16024" coordsize="5069,0" path="m652,16024l5721,16024e" filled="f" stroked="t" strokeweight=".693168pt" strokecolor="#646464">
                <v:path arrowok="t"/>
              </v:shape>
            </v:group>
            <v:group style="position:absolute;left:5665;top:16017;width:222;height:2" coordorigin="5665,16017" coordsize="222,2">
              <v:shape style="position:absolute;left:5665;top:16017;width:222;height:2" coordorigin="5665,16017" coordsize="222,0" path="m5665,16017l5887,16017e" filled="f" stroked="t" strokeweight=".462112pt" strokecolor="#4B4B4B">
                <v:path arrowok="t"/>
              </v:shape>
            </v:group>
            <v:group style="position:absolute;left:5832;top:16017;width:5642;height:2" coordorigin="5832,16017" coordsize="5642,2">
              <v:shape style="position:absolute;left:5832;top:16017;width:5642;height:2" coordorigin="5832,16017" coordsize="5642,0" path="m5832,16017l11474,16017e" filled="f" stroked="t" strokeweight=".693168pt" strokecolor="#676767">
                <v:path arrowok="t"/>
              </v:shape>
            </v:group>
            <v:group style="position:absolute;left:11458;top:15572;width:2;height:160" coordorigin="11458,15572" coordsize="2,160">
              <v:shape style="position:absolute;left:11458;top:15572;width:2;height:160" coordorigin="11458,15572" coordsize="0,160" path="m11458,15732l11458,15572e" filled="f" stroked="t" strokeweight=".231056pt" strokecolor="#707070">
                <v:path arrowok="t"/>
              </v:shape>
            </v:group>
            <v:group style="position:absolute;left:656;top:6508;width:72;height:2" coordorigin="656,6508" coordsize="72,2">
              <v:shape style="position:absolute;left:656;top:6508;width:72;height:2" coordorigin="656,6508" coordsize="72,0" path="m656,6508l728,6508e" filled="f" stroked="t" strokeweight=".38pt" strokecolor="#868686">
                <v:path arrowok="t"/>
              </v:shape>
            </v:group>
            <w10:wrap type="none"/>
          </v:group>
        </w:pict>
      </w:r>
      <w:r>
        <w:rPr>
          <w:rFonts w:ascii="Arial" w:hAnsi="Arial" w:cs="Arial" w:eastAsia="Arial"/>
          <w:sz w:val="23"/>
          <w:szCs w:val="23"/>
          <w:color w:val="363636"/>
          <w:w w:val="49"/>
        </w:rPr>
        <w:t>:</w:t>
      </w:r>
      <w:r>
        <w:rPr>
          <w:rFonts w:ascii="Arial" w:hAnsi="Arial" w:cs="Arial" w:eastAsia="Arial"/>
          <w:sz w:val="23"/>
          <w:szCs w:val="23"/>
          <w:color w:val="363636"/>
          <w:spacing w:val="-33"/>
          <w:w w:val="49"/>
        </w:rPr>
        <w:t>:</w:t>
      </w:r>
      <w:r>
        <w:rPr>
          <w:rFonts w:ascii="Arial" w:hAnsi="Arial" w:cs="Arial" w:eastAsia="Arial"/>
          <w:sz w:val="30"/>
          <w:szCs w:val="30"/>
          <w:color w:val="363636"/>
          <w:spacing w:val="-46"/>
          <w:w w:val="49"/>
        </w:rPr>
        <w:t>"</w:t>
      </w:r>
      <w:r>
        <w:rPr>
          <w:rFonts w:ascii="Arial" w:hAnsi="Arial" w:cs="Arial" w:eastAsia="Arial"/>
          <w:sz w:val="23"/>
          <w:szCs w:val="23"/>
          <w:color w:val="363636"/>
          <w:spacing w:val="-1"/>
          <w:w w:val="49"/>
        </w:rPr>
        <w:t>ı</w:t>
      </w:r>
      <w:r>
        <w:rPr>
          <w:rFonts w:ascii="Arial" w:hAnsi="Arial" w:cs="Arial" w:eastAsia="Arial"/>
          <w:sz w:val="30"/>
          <w:szCs w:val="30"/>
          <w:color w:val="363636"/>
          <w:spacing w:val="-91"/>
          <w:w w:val="49"/>
        </w:rPr>
        <w:t>"</w:t>
      </w:r>
      <w:r>
        <w:rPr>
          <w:rFonts w:ascii="Arial" w:hAnsi="Arial" w:cs="Arial" w:eastAsia="Arial"/>
          <w:sz w:val="23"/>
          <w:szCs w:val="23"/>
          <w:color w:val="363636"/>
          <w:spacing w:val="0"/>
          <w:w w:val="49"/>
        </w:rPr>
        <w:t>::</w:t>
      </w:r>
      <w:r>
        <w:rPr>
          <w:rFonts w:ascii="Arial" w:hAnsi="Arial" w:cs="Arial" w:eastAsia="Arial"/>
          <w:sz w:val="23"/>
          <w:szCs w:val="23"/>
          <w:color w:val="000000"/>
          <w:spacing w:val="0"/>
          <w:w w:val="100"/>
        </w:rPr>
      </w:r>
    </w:p>
    <w:p>
      <w:pPr>
        <w:spacing w:before="0" w:after="0" w:line="700" w:lineRule="exact"/>
        <w:ind w:left="53" w:right="-20"/>
        <w:jc w:val="left"/>
        <w:tabs>
          <w:tab w:pos="6220" w:val="left"/>
        </w:tabs>
        <w:rPr>
          <w:rFonts w:ascii="Times New Roman" w:hAnsi="Times New Roman" w:cs="Times New Roman" w:eastAsia="Times New Roman"/>
          <w:sz w:val="10"/>
          <w:szCs w:val="1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67"/>
          <w:szCs w:val="67"/>
          <w:color w:val="424977"/>
          <w:w w:val="64"/>
          <w:i/>
          <w:position w:val="-3"/>
        </w:rPr>
        <w:t>f1Ji</w:t>
      </w:r>
      <w:r>
        <w:rPr>
          <w:rFonts w:ascii="Times New Roman" w:hAnsi="Times New Roman" w:cs="Times New Roman" w:eastAsia="Times New Roman"/>
          <w:sz w:val="67"/>
          <w:szCs w:val="67"/>
          <w:color w:val="424977"/>
          <w:spacing w:val="-40"/>
          <w:w w:val="64"/>
          <w:i/>
          <w:position w:val="-3"/>
        </w:rPr>
        <w:t>f</w:t>
      </w:r>
      <w:r>
        <w:rPr>
          <w:rFonts w:ascii="Times New Roman" w:hAnsi="Times New Roman" w:cs="Times New Roman" w:eastAsia="Times New Roman"/>
          <w:sz w:val="67"/>
          <w:szCs w:val="67"/>
          <w:color w:val="5E6060"/>
          <w:spacing w:val="-266"/>
          <w:w w:val="53"/>
          <w:i/>
          <w:position w:val="-3"/>
        </w:rPr>
        <w:t>1</w:t>
      </w:r>
      <w:r>
        <w:rPr>
          <w:rFonts w:ascii="Times New Roman" w:hAnsi="Times New Roman" w:cs="Times New Roman" w:eastAsia="Times New Roman"/>
          <w:sz w:val="67"/>
          <w:szCs w:val="67"/>
          <w:color w:val="424977"/>
          <w:spacing w:val="27"/>
          <w:w w:val="64"/>
          <w:i/>
          <w:position w:val="-3"/>
        </w:rPr>
        <w:t>l</w:t>
      </w:r>
      <w:r>
        <w:rPr>
          <w:rFonts w:ascii="Times New Roman" w:hAnsi="Times New Roman" w:cs="Times New Roman" w:eastAsia="Times New Roman"/>
          <w:sz w:val="67"/>
          <w:szCs w:val="67"/>
          <w:color w:val="5E6060"/>
          <w:spacing w:val="0"/>
          <w:w w:val="52"/>
          <w:i/>
          <w:position w:val="-3"/>
        </w:rPr>
        <w:t>.;wr&lt;</w:t>
      </w:r>
      <w:r>
        <w:rPr>
          <w:rFonts w:ascii="Times New Roman" w:hAnsi="Times New Roman" w:cs="Times New Roman" w:eastAsia="Times New Roman"/>
          <w:sz w:val="67"/>
          <w:szCs w:val="67"/>
          <w:color w:val="5E6060"/>
          <w:spacing w:val="-4"/>
          <w:w w:val="53"/>
          <w:i/>
          <w:position w:val="-3"/>
        </w:rPr>
        <w:t>,</w:t>
      </w:r>
      <w:r>
        <w:rPr>
          <w:rFonts w:ascii="Times New Roman" w:hAnsi="Times New Roman" w:cs="Times New Roman" w:eastAsia="Times New Roman"/>
          <w:sz w:val="67"/>
          <w:szCs w:val="67"/>
          <w:color w:val="BABABC"/>
          <w:spacing w:val="0"/>
          <w:w w:val="14"/>
          <w:position w:val="-3"/>
        </w:rPr>
        <w:t>.·</w:t>
      </w:r>
      <w:r>
        <w:rPr>
          <w:rFonts w:ascii="Times New Roman" w:hAnsi="Times New Roman" w:cs="Times New Roman" w:eastAsia="Times New Roman"/>
          <w:sz w:val="67"/>
          <w:szCs w:val="67"/>
          <w:color w:val="BABABC"/>
          <w:spacing w:val="-50"/>
          <w:w w:val="100"/>
          <w:position w:val="-3"/>
        </w:rPr>
        <w:t> </w:t>
      </w:r>
      <w:r>
        <w:rPr>
          <w:rFonts w:ascii="Arial" w:hAnsi="Arial" w:cs="Arial" w:eastAsia="Arial"/>
          <w:sz w:val="43"/>
          <w:szCs w:val="43"/>
          <w:color w:val="2F3D8E"/>
          <w:spacing w:val="0"/>
          <w:w w:val="128"/>
          <w:i/>
          <w:position w:val="-3"/>
        </w:rPr>
        <w:t>1,</w:t>
      </w:r>
      <w:r>
        <w:rPr>
          <w:rFonts w:ascii="Arial" w:hAnsi="Arial" w:cs="Arial" w:eastAsia="Arial"/>
          <w:sz w:val="43"/>
          <w:szCs w:val="43"/>
          <w:color w:val="2F3D8E"/>
          <w:spacing w:val="0"/>
          <w:w w:val="100"/>
          <w:i/>
          <w:position w:val="-3"/>
        </w:rPr>
        <w:tab/>
      </w:r>
      <w:r>
        <w:rPr>
          <w:rFonts w:ascii="Arial" w:hAnsi="Arial" w:cs="Arial" w:eastAsia="Arial"/>
          <w:sz w:val="43"/>
          <w:szCs w:val="43"/>
          <w:color w:val="2F3D8E"/>
          <w:spacing w:val="0"/>
          <w:w w:val="100"/>
          <w:i/>
          <w:position w:val="-3"/>
        </w:rPr>
      </w:r>
      <w:r>
        <w:rPr>
          <w:rFonts w:ascii="Times New Roman" w:hAnsi="Times New Roman" w:cs="Times New Roman" w:eastAsia="Times New Roman"/>
          <w:sz w:val="11"/>
          <w:szCs w:val="11"/>
          <w:color w:val="878787"/>
          <w:spacing w:val="6"/>
          <w:w w:val="69"/>
          <w:position w:val="33"/>
        </w:rPr>
        <w:t>•</w:t>
      </w:r>
      <w:r>
        <w:rPr>
          <w:rFonts w:ascii="Times New Roman" w:hAnsi="Times New Roman" w:cs="Times New Roman" w:eastAsia="Times New Roman"/>
          <w:sz w:val="11"/>
          <w:szCs w:val="11"/>
          <w:color w:val="5E6060"/>
          <w:spacing w:val="-11"/>
          <w:w w:val="120"/>
          <w:position w:val="33"/>
        </w:rPr>
        <w:t>•</w:t>
      </w:r>
      <w:r>
        <w:rPr>
          <w:rFonts w:ascii="Times New Roman" w:hAnsi="Times New Roman" w:cs="Times New Roman" w:eastAsia="Times New Roman"/>
          <w:sz w:val="11"/>
          <w:szCs w:val="11"/>
          <w:color w:val="BABABC"/>
          <w:spacing w:val="0"/>
          <w:w w:val="42"/>
          <w:position w:val="33"/>
        </w:rPr>
        <w:t>..ı</w:t>
      </w:r>
      <w:r>
        <w:rPr>
          <w:rFonts w:ascii="Times New Roman" w:hAnsi="Times New Roman" w:cs="Times New Roman" w:eastAsia="Times New Roman"/>
          <w:sz w:val="11"/>
          <w:szCs w:val="11"/>
          <w:color w:val="BABABC"/>
          <w:spacing w:val="7"/>
          <w:w w:val="100"/>
          <w:position w:val="33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A7A7A8"/>
          <w:spacing w:val="0"/>
          <w:w w:val="84"/>
          <w:position w:val="33"/>
        </w:rPr>
        <w:t>l.</w:t>
      </w:r>
      <w:r>
        <w:rPr>
          <w:rFonts w:ascii="Times New Roman" w:hAnsi="Times New Roman" w:cs="Times New Roman" w:eastAsia="Times New Roman"/>
          <w:sz w:val="28"/>
          <w:szCs w:val="28"/>
          <w:color w:val="A7A7A8"/>
          <w:spacing w:val="-37"/>
          <w:w w:val="85"/>
          <w:position w:val="33"/>
        </w:rPr>
        <w:t>,</w:t>
      </w:r>
      <w:r>
        <w:rPr>
          <w:rFonts w:ascii="Times New Roman" w:hAnsi="Times New Roman" w:cs="Times New Roman" w:eastAsia="Times New Roman"/>
          <w:sz w:val="28"/>
          <w:szCs w:val="28"/>
          <w:color w:val="494949"/>
          <w:spacing w:val="-44"/>
          <w:w w:val="122"/>
          <w:i/>
          <w:position w:val="33"/>
        </w:rPr>
        <w:t>·</w:t>
      </w:r>
      <w:r>
        <w:rPr>
          <w:rFonts w:ascii="Times New Roman" w:hAnsi="Times New Roman" w:cs="Times New Roman" w:eastAsia="Times New Roman"/>
          <w:sz w:val="28"/>
          <w:szCs w:val="28"/>
          <w:color w:val="5E6060"/>
          <w:spacing w:val="0"/>
          <w:w w:val="55"/>
          <w:i/>
          <w:position w:val="33"/>
        </w:rPr>
        <w:t>-:</w:t>
      </w:r>
      <w:r>
        <w:rPr>
          <w:rFonts w:ascii="Times New Roman" w:hAnsi="Times New Roman" w:cs="Times New Roman" w:eastAsia="Times New Roman"/>
          <w:sz w:val="28"/>
          <w:szCs w:val="28"/>
          <w:color w:val="5E6060"/>
          <w:spacing w:val="0"/>
          <w:w w:val="100"/>
          <w:i/>
          <w:position w:val="33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5E6060"/>
          <w:spacing w:val="5"/>
          <w:w w:val="100"/>
          <w:i/>
          <w:position w:val="33"/>
        </w:rPr>
        <w:t> </w:t>
      </w:r>
      <w:r>
        <w:rPr>
          <w:rFonts w:ascii="Times New Roman" w:hAnsi="Times New Roman" w:cs="Times New Roman" w:eastAsia="Times New Roman"/>
          <w:sz w:val="10"/>
          <w:szCs w:val="10"/>
          <w:color w:val="878787"/>
          <w:spacing w:val="-14"/>
          <w:w w:val="174"/>
          <w:i/>
          <w:position w:val="33"/>
        </w:rPr>
        <w:t>1</w:t>
      </w:r>
      <w:r>
        <w:rPr>
          <w:rFonts w:ascii="Times New Roman" w:hAnsi="Times New Roman" w:cs="Times New Roman" w:eastAsia="Times New Roman"/>
          <w:sz w:val="10"/>
          <w:szCs w:val="10"/>
          <w:color w:val="494949"/>
          <w:spacing w:val="0"/>
          <w:w w:val="141"/>
          <w:i/>
          <w:position w:val="33"/>
        </w:rPr>
        <w:t>'</w:t>
      </w:r>
      <w:r>
        <w:rPr>
          <w:rFonts w:ascii="Times New Roman" w:hAnsi="Times New Roman" w:cs="Times New Roman" w:eastAsia="Times New Roman"/>
          <w:sz w:val="10"/>
          <w:szCs w:val="10"/>
          <w:color w:val="494949"/>
          <w:spacing w:val="0"/>
          <w:w w:val="100"/>
          <w:i/>
          <w:position w:val="33"/>
        </w:rPr>
        <w:t>    </w:t>
      </w:r>
      <w:r>
        <w:rPr>
          <w:rFonts w:ascii="Times New Roman" w:hAnsi="Times New Roman" w:cs="Times New Roman" w:eastAsia="Times New Roman"/>
          <w:sz w:val="10"/>
          <w:szCs w:val="10"/>
          <w:color w:val="494949"/>
          <w:spacing w:val="7"/>
          <w:w w:val="100"/>
          <w:i/>
          <w:position w:val="33"/>
        </w:rPr>
        <w:t> </w:t>
      </w:r>
      <w:r>
        <w:rPr>
          <w:rFonts w:ascii="Times New Roman" w:hAnsi="Times New Roman" w:cs="Times New Roman" w:eastAsia="Times New Roman"/>
          <w:sz w:val="10"/>
          <w:szCs w:val="10"/>
          <w:color w:val="959799"/>
          <w:spacing w:val="2"/>
          <w:w w:val="72"/>
          <w:position w:val="33"/>
        </w:rPr>
        <w:t>_</w:t>
      </w:r>
      <w:r>
        <w:rPr>
          <w:rFonts w:ascii="Times New Roman" w:hAnsi="Times New Roman" w:cs="Times New Roman" w:eastAsia="Times New Roman"/>
          <w:sz w:val="10"/>
          <w:szCs w:val="10"/>
          <w:color w:val="BABABC"/>
          <w:spacing w:val="-10"/>
          <w:w w:val="171"/>
          <w:position w:val="33"/>
        </w:rPr>
        <w:t>.</w:t>
      </w:r>
      <w:r>
        <w:rPr>
          <w:rFonts w:ascii="Times New Roman" w:hAnsi="Times New Roman" w:cs="Times New Roman" w:eastAsia="Times New Roman"/>
          <w:sz w:val="10"/>
          <w:szCs w:val="10"/>
          <w:color w:val="747575"/>
          <w:spacing w:val="0"/>
          <w:w w:val="103"/>
          <w:position w:val="33"/>
        </w:rPr>
        <w:t>.</w:t>
      </w:r>
      <w:r>
        <w:rPr>
          <w:rFonts w:ascii="Times New Roman" w:hAnsi="Times New Roman" w:cs="Times New Roman" w:eastAsia="Times New Roman"/>
          <w:sz w:val="10"/>
          <w:szCs w:val="10"/>
          <w:color w:val="747575"/>
          <w:spacing w:val="-19"/>
          <w:w w:val="103"/>
          <w:position w:val="33"/>
        </w:rPr>
        <w:t>.</w:t>
      </w:r>
      <w:r>
        <w:rPr>
          <w:rFonts w:ascii="Times New Roman" w:hAnsi="Times New Roman" w:cs="Times New Roman" w:eastAsia="Times New Roman"/>
          <w:sz w:val="10"/>
          <w:szCs w:val="10"/>
          <w:color w:val="A7A7A8"/>
          <w:spacing w:val="1"/>
          <w:w w:val="211"/>
          <w:position w:val="33"/>
        </w:rPr>
        <w:t>:</w:t>
      </w:r>
      <w:r>
        <w:rPr>
          <w:rFonts w:ascii="Times New Roman" w:hAnsi="Times New Roman" w:cs="Times New Roman" w:eastAsia="Times New Roman"/>
          <w:sz w:val="10"/>
          <w:szCs w:val="10"/>
          <w:color w:val="494949"/>
          <w:spacing w:val="0"/>
          <w:w w:val="99"/>
          <w:position w:val="33"/>
        </w:rPr>
        <w:t>"</w:t>
      </w:r>
      <w:r>
        <w:rPr>
          <w:rFonts w:ascii="Times New Roman" w:hAnsi="Times New Roman" w:cs="Times New Roman" w:eastAsia="Times New Roman"/>
          <w:sz w:val="10"/>
          <w:szCs w:val="10"/>
          <w:color w:val="000000"/>
          <w:spacing w:val="0"/>
          <w:w w:val="100"/>
          <w:position w:val="0"/>
        </w:rPr>
      </w:r>
    </w:p>
    <w:p>
      <w:pPr>
        <w:spacing w:before="0" w:after="0" w:line="205" w:lineRule="exact"/>
        <w:ind w:right="-20"/>
        <w:jc w:val="left"/>
        <w:tabs>
          <w:tab w:pos="192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Arial" w:hAnsi="Arial" w:cs="Arial" w:eastAsia="Arial"/>
          <w:sz w:val="23"/>
          <w:szCs w:val="23"/>
          <w:color w:val="5E6060"/>
          <w:spacing w:val="0"/>
          <w:w w:val="77"/>
          <w:position w:val="1"/>
        </w:rPr>
        <w:t>ltfai</w:t>
      </w:r>
      <w:r>
        <w:rPr>
          <w:rFonts w:ascii="Arial" w:hAnsi="Arial" w:cs="Arial" w:eastAsia="Arial"/>
          <w:sz w:val="23"/>
          <w:szCs w:val="23"/>
          <w:color w:val="5E6060"/>
          <w:spacing w:val="0"/>
          <w:w w:val="77"/>
          <w:position w:val="1"/>
        </w:rPr>
        <w:t>y</w:t>
      </w:r>
      <w:r>
        <w:rPr>
          <w:rFonts w:ascii="Arial" w:hAnsi="Arial" w:cs="Arial" w:eastAsia="Arial"/>
          <w:sz w:val="23"/>
          <w:szCs w:val="23"/>
          <w:color w:val="5E6060"/>
          <w:spacing w:val="0"/>
          <w:w w:val="77"/>
          <w:position w:val="1"/>
        </w:rPr>
        <w:t> </w:t>
      </w:r>
      <w:r>
        <w:rPr>
          <w:rFonts w:ascii="Arial" w:hAnsi="Arial" w:cs="Arial" w:eastAsia="Arial"/>
          <w:sz w:val="23"/>
          <w:szCs w:val="23"/>
          <w:color w:val="5E6060"/>
          <w:spacing w:val="42"/>
          <w:w w:val="77"/>
          <w:position w:val="1"/>
        </w:rPr>
        <w:t> </w:t>
      </w:r>
      <w:r>
        <w:rPr>
          <w:rFonts w:ascii="Arial" w:hAnsi="Arial" w:cs="Arial" w:eastAsia="Arial"/>
          <w:sz w:val="23"/>
          <w:szCs w:val="23"/>
          <w:color w:val="494949"/>
          <w:spacing w:val="0"/>
          <w:w w:val="78"/>
          <w:position w:val="1"/>
        </w:rPr>
        <w:t>Merkez</w:t>
      </w:r>
      <w:r>
        <w:rPr>
          <w:rFonts w:ascii="Arial" w:hAnsi="Arial" w:cs="Arial" w:eastAsia="Arial"/>
          <w:sz w:val="23"/>
          <w:szCs w:val="23"/>
          <w:color w:val="494949"/>
          <w:spacing w:val="-27"/>
          <w:w w:val="100"/>
          <w:position w:val="1"/>
        </w:rPr>
        <w:t> </w:t>
      </w:r>
      <w:r>
        <w:rPr>
          <w:rFonts w:ascii="Arial" w:hAnsi="Arial" w:cs="Arial" w:eastAsia="Arial"/>
          <w:sz w:val="23"/>
          <w:szCs w:val="23"/>
          <w:color w:val="747575"/>
          <w:spacing w:val="0"/>
          <w:w w:val="63"/>
          <w:position w:val="1"/>
        </w:rPr>
        <w:t>Bölçif</w:t>
      </w:r>
      <w:r>
        <w:rPr>
          <w:rFonts w:ascii="Arial" w:hAnsi="Arial" w:cs="Arial" w:eastAsia="Arial"/>
          <w:sz w:val="23"/>
          <w:szCs w:val="23"/>
          <w:color w:val="747575"/>
          <w:spacing w:val="33"/>
          <w:w w:val="63"/>
          <w:position w:val="1"/>
        </w:rPr>
        <w:t> </w:t>
      </w:r>
      <w:r>
        <w:rPr>
          <w:rFonts w:ascii="Arial" w:hAnsi="Arial" w:cs="Arial" w:eastAsia="Arial"/>
          <w:sz w:val="23"/>
          <w:szCs w:val="23"/>
          <w:color w:val="747575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23"/>
          <w:szCs w:val="23"/>
          <w:color w:val="747575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8"/>
          <w:szCs w:val="18"/>
          <w:color w:val="BABABC"/>
          <w:spacing w:val="0"/>
          <w:w w:val="63"/>
          <w:i/>
          <w:position w:val="1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300" w:bottom="280" w:left="540" w:right="340"/>
          <w:cols w:num="2" w:equalWidth="0">
            <w:col w:w="447" w:space="1943"/>
            <w:col w:w="8650"/>
          </w:cols>
        </w:sectPr>
      </w:pPr>
      <w:rPr/>
    </w:p>
    <w:p>
      <w:pPr>
        <w:spacing w:before="74" w:after="0" w:line="220" w:lineRule="auto"/>
        <w:ind w:left="801" w:right="-144" w:firstLine="-690"/>
        <w:jc w:val="left"/>
        <w:rPr>
          <w:rFonts w:ascii="Arial" w:hAnsi="Arial" w:cs="Arial" w:eastAsia="Arial"/>
          <w:sz w:val="14"/>
          <w:szCs w:val="14"/>
        </w:rPr>
      </w:pPr>
      <w:rPr/>
      <w:r>
        <w:rPr>
          <w:rFonts w:ascii="Arial" w:hAnsi="Arial" w:cs="Arial" w:eastAsia="Arial"/>
          <w:sz w:val="83"/>
          <w:szCs w:val="83"/>
          <w:color w:val="3D3D3D"/>
          <w:spacing w:val="-932"/>
          <w:w w:val="202"/>
          <w:position w:val="12"/>
        </w:rPr>
        <w:t>1</w:t>
      </w:r>
      <w:r>
        <w:rPr>
          <w:rFonts w:ascii="Arial" w:hAnsi="Arial" w:cs="Arial" w:eastAsia="Arial"/>
          <w:sz w:val="14"/>
          <w:szCs w:val="14"/>
          <w:color w:val="3D3D3D"/>
          <w:spacing w:val="0"/>
          <w:w w:val="116"/>
          <w:position w:val="0"/>
        </w:rPr>
        <w:t>IZ</w:t>
      </w:r>
      <w:r>
        <w:rPr>
          <w:rFonts w:ascii="Arial" w:hAnsi="Arial" w:cs="Arial" w:eastAsia="Arial"/>
          <w:sz w:val="14"/>
          <w:szCs w:val="14"/>
          <w:color w:val="3D3D3D"/>
          <w:spacing w:val="-20"/>
          <w:w w:val="100"/>
          <w:position w:val="0"/>
        </w:rPr>
        <w:t> </w:t>
      </w:r>
      <w:r>
        <w:rPr>
          <w:rFonts w:ascii="Arial" w:hAnsi="Arial" w:cs="Arial" w:eastAsia="Arial"/>
          <w:sz w:val="14"/>
          <w:szCs w:val="14"/>
          <w:color w:val="3D3D3D"/>
          <w:spacing w:val="0"/>
          <w:w w:val="100"/>
          <w:position w:val="0"/>
        </w:rPr>
        <w:t>MIR</w:t>
      </w:r>
      <w:r>
        <w:rPr>
          <w:rFonts w:ascii="Arial" w:hAnsi="Arial" w:cs="Arial" w:eastAsia="Arial"/>
          <w:sz w:val="14"/>
          <w:szCs w:val="14"/>
          <w:color w:val="3D3D3D"/>
          <w:spacing w:val="0"/>
          <w:w w:val="100"/>
          <w:position w:val="0"/>
        </w:rPr>
        <w:t> </w:t>
      </w:r>
      <w:r>
        <w:rPr>
          <w:rFonts w:ascii="Arial" w:hAnsi="Arial" w:cs="Arial" w:eastAsia="Arial"/>
          <w:sz w:val="14"/>
          <w:szCs w:val="14"/>
          <w:color w:val="3D3D3D"/>
          <w:spacing w:val="5"/>
          <w:w w:val="100"/>
          <w:position w:val="0"/>
        </w:rPr>
        <w:t> </w:t>
      </w:r>
      <w:r>
        <w:rPr>
          <w:rFonts w:ascii="Arial" w:hAnsi="Arial" w:cs="Arial" w:eastAsia="Arial"/>
          <w:sz w:val="15"/>
          <w:szCs w:val="15"/>
          <w:color w:val="2D2D2D"/>
          <w:spacing w:val="0"/>
          <w:w w:val="101"/>
          <w:position w:val="0"/>
        </w:rPr>
        <w:t>BÜYÜKŞEHIR</w:t>
      </w:r>
      <w:r>
        <w:rPr>
          <w:rFonts w:ascii="Arial" w:hAnsi="Arial" w:cs="Arial" w:eastAsia="Arial"/>
          <w:sz w:val="15"/>
          <w:szCs w:val="15"/>
          <w:color w:val="2D2D2D"/>
          <w:spacing w:val="0"/>
          <w:w w:val="101"/>
          <w:position w:val="0"/>
        </w:rPr>
        <w:t> </w:t>
      </w:r>
      <w:r>
        <w:rPr>
          <w:rFonts w:ascii="Arial" w:hAnsi="Arial" w:cs="Arial" w:eastAsia="Arial"/>
          <w:sz w:val="14"/>
          <w:szCs w:val="14"/>
          <w:color w:val="3D3D3D"/>
          <w:spacing w:val="0"/>
          <w:w w:val="112"/>
          <w:position w:val="0"/>
        </w:rPr>
        <w:t>BELEDIYESI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  <w:position w:val="0"/>
        </w:rPr>
      </w:r>
    </w:p>
    <w:p>
      <w:pPr>
        <w:spacing w:before="2" w:after="0" w:line="150" w:lineRule="exact"/>
        <w:jc w:val="left"/>
        <w:rPr>
          <w:sz w:val="15"/>
          <w:szCs w:val="15"/>
        </w:rPr>
      </w:pPr>
      <w:rPr/>
      <w:r>
        <w:rPr/>
        <w:br w:type="column"/>
      </w:r>
      <w:r>
        <w:rPr>
          <w:sz w:val="15"/>
          <w:szCs w:val="15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9" w:lineRule="auto"/>
        <w:ind w:left="378" w:right="4297"/>
        <w:jc w:val="center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3D3D3D"/>
          <w:spacing w:val="0"/>
          <w:w w:val="100"/>
        </w:rPr>
        <w:t>İZMİR</w:t>
      </w:r>
      <w:r>
        <w:rPr>
          <w:rFonts w:ascii="Times New Roman" w:hAnsi="Times New Roman" w:cs="Times New Roman" w:eastAsia="Times New Roman"/>
          <w:sz w:val="21"/>
          <w:szCs w:val="21"/>
          <w:color w:val="3D3D3D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D3D3D"/>
          <w:spacing w:val="0"/>
          <w:w w:val="100"/>
        </w:rPr>
        <w:t>BÜYÜKŞEHİR</w:t>
      </w:r>
      <w:r>
        <w:rPr>
          <w:rFonts w:ascii="Times New Roman" w:hAnsi="Times New Roman" w:cs="Times New Roman" w:eastAsia="Times New Roman"/>
          <w:sz w:val="21"/>
          <w:szCs w:val="21"/>
          <w:color w:val="3D3D3D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D3D3D"/>
          <w:spacing w:val="0"/>
          <w:w w:val="100"/>
        </w:rPr>
        <w:t>BELEDİYESİ</w:t>
      </w:r>
      <w:r>
        <w:rPr>
          <w:rFonts w:ascii="Times New Roman" w:hAnsi="Times New Roman" w:cs="Times New Roman" w:eastAsia="Times New Roman"/>
          <w:sz w:val="21"/>
          <w:szCs w:val="21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D3D3D"/>
          <w:spacing w:val="0"/>
          <w:w w:val="100"/>
        </w:rPr>
        <w:t>İTFAİYE</w:t>
      </w:r>
      <w:r>
        <w:rPr>
          <w:rFonts w:ascii="Times New Roman" w:hAnsi="Times New Roman" w:cs="Times New Roman" w:eastAsia="Times New Roman"/>
          <w:sz w:val="21"/>
          <w:szCs w:val="21"/>
          <w:color w:val="3D3D3D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D3D3D"/>
          <w:spacing w:val="0"/>
          <w:w w:val="100"/>
        </w:rPr>
        <w:t>DAİRESi</w:t>
      </w:r>
      <w:r>
        <w:rPr>
          <w:rFonts w:ascii="Times New Roman" w:hAnsi="Times New Roman" w:cs="Times New Roman" w:eastAsia="Times New Roman"/>
          <w:sz w:val="21"/>
          <w:szCs w:val="21"/>
          <w:color w:val="3D3D3D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D3D3D"/>
          <w:spacing w:val="0"/>
          <w:w w:val="100"/>
        </w:rPr>
        <w:t>BAŞKANLIÖI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0" w:after="0" w:line="237" w:lineRule="exact"/>
        <w:ind w:right="-20"/>
        <w:jc w:val="left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3D3D3D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21"/>
          <w:szCs w:val="21"/>
          <w:color w:val="3D3D3D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D3D3D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1"/>
          <w:szCs w:val="21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3D3D3D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D3D3D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21"/>
          <w:szCs w:val="21"/>
          <w:color w:val="3D3D3D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D3D3D"/>
          <w:spacing w:val="0"/>
          <w:w w:val="98"/>
        </w:rPr>
        <w:t>Müdalıale</w:t>
      </w:r>
      <w:r>
        <w:rPr>
          <w:rFonts w:ascii="Times New Roman" w:hAnsi="Times New Roman" w:cs="Times New Roman" w:eastAsia="Times New Roman"/>
          <w:sz w:val="21"/>
          <w:szCs w:val="21"/>
          <w:color w:val="3D3D3D"/>
          <w:spacing w:val="-6"/>
          <w:w w:val="98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D3D3D"/>
          <w:spacing w:val="0"/>
          <w:w w:val="100"/>
        </w:rPr>
        <w:t>Şub</w:t>
      </w:r>
      <w:r>
        <w:rPr>
          <w:rFonts w:ascii="Times New Roman" w:hAnsi="Times New Roman" w:cs="Times New Roman" w:eastAsia="Times New Roman"/>
          <w:sz w:val="21"/>
          <w:szCs w:val="21"/>
          <w:color w:val="3D3D3D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3D3D3D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D3D3D"/>
          <w:spacing w:val="0"/>
          <w:w w:val="100"/>
        </w:rPr>
        <w:t>Müdürlüğü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0" w:after="0" w:line="248" w:lineRule="exact"/>
        <w:ind w:left="1119" w:right="5104"/>
        <w:jc w:val="center"/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22"/>
          <w:szCs w:val="22"/>
          <w:color w:val="3D3D3D"/>
          <w:w w:val="88"/>
          <w:position w:val="-1"/>
        </w:rPr>
        <w:t>Y</w:t>
      </w:r>
      <w:r>
        <w:rPr>
          <w:rFonts w:ascii="Times New Roman" w:hAnsi="Times New Roman" w:cs="Times New Roman" w:eastAsia="Times New Roman"/>
          <w:sz w:val="22"/>
          <w:szCs w:val="22"/>
          <w:color w:val="3D3D3D"/>
          <w:spacing w:val="-3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3D3D3D"/>
          <w:spacing w:val="0"/>
          <w:w w:val="100"/>
          <w:position w:val="-1"/>
        </w:rPr>
        <w:t>ANGl</w:t>
      </w:r>
      <w:r>
        <w:rPr>
          <w:rFonts w:ascii="Times New Roman" w:hAnsi="Times New Roman" w:cs="Times New Roman" w:eastAsia="Times New Roman"/>
          <w:sz w:val="22"/>
          <w:szCs w:val="22"/>
          <w:color w:val="3D3D3D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color w:val="3D3D3D"/>
          <w:spacing w:val="-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3D3D3D"/>
          <w:spacing w:val="0"/>
          <w:w w:val="92"/>
          <w:position w:val="-1"/>
        </w:rPr>
        <w:t>RAPORU</w:t>
      </w:r>
      <w:r>
        <w:rPr>
          <w:rFonts w:ascii="Times New Roman" w:hAnsi="Times New Roman" w:cs="Times New Roman" w:eastAsia="Times New Roman"/>
          <w:sz w:val="22"/>
          <w:szCs w:val="22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pgSz w:w="11920" w:h="16840"/>
          <w:pgMar w:top="360" w:bottom="280" w:left="340" w:right="340"/>
          <w:cols w:num="2" w:equalWidth="0">
            <w:col w:w="1795" w:space="1372"/>
            <w:col w:w="8073"/>
          </w:cols>
        </w:sectPr>
      </w:pPr>
      <w:rPr/>
    </w:p>
    <w:p>
      <w:pPr>
        <w:spacing w:before="17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tbl>
      <w:tblPr>
        <w:tblW w:w="0" w:type="auto"/>
        <w:tblLook w:val="01E0"/>
        <w:tblLayout w:type="fixed"/>
        <w:tblCellMar>
          <w:left w:w="0" w:type="dxa"/>
          <w:right w:w="0" w:type="dxa"/>
          <w:bottom w:w="0" w:type="dxa"/>
          <w:top w:w="0" w:type="dxa"/>
        </w:tblCellMar>
        <w:jc w:val="left"/>
        <w:tblInd w:w="281.333313" w:type="dxa"/>
      </w:tblPr>
      <w:tblGrid/>
      <w:tr>
        <w:trPr>
          <w:trHeight w:val="239" w:hRule="exact"/>
        </w:trPr>
        <w:tc>
          <w:tcPr>
            <w:tcW w:w="1195" w:type="dxa"/>
            <w:tcBorders>
              <w:top w:val="single" w:sz="5.588736" w:space="0" w:color="707070"/>
              <w:bottom w:val="single" w:sz="5.588736" w:space="0" w:color="707070"/>
              <w:left w:val="nil" w:sz="6" w:space="0" w:color="auto"/>
              <w:right w:val="nil" w:sz="6" w:space="0" w:color="auto"/>
            </w:tcBorders>
          </w:tcPr>
          <w:p>
            <w:pPr>
              <w:spacing w:before="4" w:after="0" w:line="240" w:lineRule="auto"/>
              <w:ind w:left="40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D3D3D"/>
                <w:spacing w:val="0"/>
                <w:w w:val="90"/>
              </w:rPr>
              <w:t>!Ola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D3D3D"/>
                <w:spacing w:val="0"/>
                <w:w w:val="90"/>
              </w:rPr>
              <w:t>y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D3D3D"/>
                <w:spacing w:val="17"/>
                <w:w w:val="9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D3D3D"/>
                <w:spacing w:val="0"/>
                <w:w w:val="100"/>
              </w:rPr>
              <w:t>Tarihi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1358" w:type="dxa"/>
            <w:tcBorders>
              <w:top w:val="single" w:sz="5.588736" w:space="0" w:color="707070"/>
              <w:bottom w:val="single" w:sz="5.588736" w:space="0" w:color="707070"/>
              <w:left w:val="nil" w:sz="6" w:space="0" w:color="auto"/>
              <w:right w:val="nil" w:sz="6" w:space="0" w:color="auto"/>
            </w:tcBorders>
          </w:tcPr>
          <w:p>
            <w:pPr>
              <w:spacing w:before="4" w:after="0" w:line="240" w:lineRule="auto"/>
              <w:ind w:left="200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565656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65656"/>
                <w:spacing w:val="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D3D3D"/>
                <w:spacing w:val="0"/>
                <w:w w:val="103"/>
              </w:rPr>
              <w:t>08.05.2017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2235" w:type="dxa"/>
            <w:tcBorders>
              <w:top w:val="single" w:sz="5.588736" w:space="0" w:color="707070"/>
              <w:bottom w:val="single" w:sz="5.588736" w:space="0" w:color="707070"/>
              <w:left w:val="nil" w:sz="6" w:space="0" w:color="auto"/>
              <w:right w:val="nil" w:sz="6" w:space="0" w:color="auto"/>
            </w:tcBorders>
          </w:tcPr>
          <w:p>
            <w:pPr>
              <w:spacing w:before="4" w:after="0" w:line="240" w:lineRule="auto"/>
              <w:ind w:left="174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D3D3D"/>
                <w:spacing w:val="0"/>
                <w:w w:val="100"/>
              </w:rPr>
              <w:t>!Bildirim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D3D3D"/>
                <w:spacing w:val="-18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D3D3D"/>
                <w:spacing w:val="0"/>
                <w:w w:val="100"/>
              </w:rPr>
              <w:t>Sıra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D3D3D"/>
                <w:spacing w:val="7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D3D3D"/>
                <w:spacing w:val="0"/>
                <w:w w:val="103"/>
              </w:rPr>
              <w:t>No:28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6043" w:type="dxa"/>
            <w:tcBorders>
              <w:top w:val="single" w:sz="5.588736" w:space="0" w:color="707070"/>
              <w:bottom w:val="single" w:sz="5.588736" w:space="0" w:color="707070"/>
              <w:left w:val="nil" w:sz="6" w:space="0" w:color="auto"/>
              <w:right w:val="nil" w:sz="6" w:space="0" w:color="auto"/>
            </w:tcBorders>
          </w:tcPr>
          <w:p>
            <w:pPr>
              <w:spacing w:before="4" w:after="0" w:line="240" w:lineRule="auto"/>
              <w:ind w:left="278" w:right="-20"/>
              <w:jc w:val="left"/>
              <w:tabs>
                <w:tab w:pos="2280" w:val="left"/>
              </w:tabs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D3D3D"/>
                <w:spacing w:val="0"/>
                <w:w w:val="96"/>
              </w:rPr>
              <w:t>!Bildirim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D3D3D"/>
                <w:spacing w:val="8"/>
                <w:w w:val="96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D3D3D"/>
                <w:spacing w:val="0"/>
                <w:w w:val="100"/>
              </w:rPr>
              <w:t>Saati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D3D3D"/>
                <w:spacing w:val="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D3D3D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D3D3D"/>
                <w:spacing w:val="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D3D3D"/>
                <w:spacing w:val="0"/>
                <w:w w:val="100"/>
              </w:rPr>
              <w:t>21:35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D3D3D"/>
                <w:spacing w:val="-3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D3D3D"/>
                <w:spacing w:val="0"/>
                <w:w w:val="100"/>
              </w:rPr>
              <w:tab/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D3D3D"/>
                <w:spacing w:val="0"/>
                <w:w w:val="100"/>
              </w:rPr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65656"/>
                <w:spacing w:val="0"/>
                <w:w w:val="100"/>
              </w:rPr>
              <w:t>tre!: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65656"/>
                <w:spacing w:val="7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D3D3D"/>
                <w:spacing w:val="0"/>
                <w:w w:val="103"/>
              </w:rPr>
              <w:t>02322938800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</w:tr>
      <w:tr>
        <w:trPr>
          <w:trHeight w:val="234" w:hRule="exact"/>
        </w:trPr>
        <w:tc>
          <w:tcPr>
            <w:tcW w:w="1195" w:type="dxa"/>
            <w:tcBorders>
              <w:top w:val="single" w:sz="5.588736" w:space="0" w:color="707070"/>
              <w:bottom w:val="single" w:sz="5.588736" w:space="0" w:color="747474"/>
              <w:left w:val="nil" w:sz="6" w:space="0" w:color="auto"/>
              <w:right w:val="nil" w:sz="6" w:space="0" w:color="auto"/>
            </w:tcBorders>
          </w:tcPr>
          <w:p>
            <w:pPr>
              <w:spacing w:before="2" w:after="0" w:line="218" w:lineRule="exact"/>
              <w:ind w:left="59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D3D3D"/>
                <w:spacing w:val="0"/>
                <w:w w:val="100"/>
              </w:rPr>
              <w:t>Kayıt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D3D3D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D3D3D"/>
                <w:spacing w:val="0"/>
                <w:w w:val="100"/>
              </w:rPr>
              <w:t>Tarihi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1358" w:type="dxa"/>
            <w:tcBorders>
              <w:top w:val="single" w:sz="5.588736" w:space="0" w:color="707070"/>
              <w:bottom w:val="single" w:sz="5.588736" w:space="0" w:color="747474"/>
              <w:left w:val="nil" w:sz="6" w:space="0" w:color="auto"/>
              <w:right w:val="nil" w:sz="6" w:space="0" w:color="auto"/>
            </w:tcBorders>
          </w:tcPr>
          <w:p>
            <w:pPr>
              <w:spacing w:before="2" w:after="0" w:line="218" w:lineRule="exact"/>
              <w:ind w:left="200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6E6E6E"/>
                <w:spacing w:val="0"/>
                <w:w w:val="118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6E6E6E"/>
                <w:spacing w:val="-11"/>
                <w:w w:val="118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D3D3D"/>
                <w:spacing w:val="0"/>
                <w:w w:val="118"/>
              </w:rPr>
              <w:t>08.05.2017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2235" w:type="dxa"/>
            <w:tcBorders>
              <w:top w:val="single" w:sz="5.588736" w:space="0" w:color="707070"/>
              <w:bottom w:val="single" w:sz="5.588736" w:space="0" w:color="747474"/>
              <w:left w:val="nil" w:sz="6" w:space="0" w:color="auto"/>
              <w:right w:val="nil" w:sz="6" w:space="0" w:color="auto"/>
            </w:tcBorders>
          </w:tcPr>
          <w:p>
            <w:pPr>
              <w:spacing w:before="2" w:after="0" w:line="218" w:lineRule="exact"/>
              <w:ind w:left="170" w:right="-20"/>
              <w:jc w:val="left"/>
              <w:tabs>
                <w:tab w:pos="1520" w:val="left"/>
              </w:tabs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D3D3D"/>
                <w:spacing w:val="0"/>
                <w:w w:val="83"/>
              </w:rPr>
              <w:t>IKayıL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D3D3D"/>
                <w:spacing w:val="10"/>
                <w:w w:val="83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D3D3D"/>
                <w:spacing w:val="0"/>
                <w:w w:val="100"/>
              </w:rPr>
              <w:t>No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D3D3D"/>
                <w:spacing w:val="-4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D3D3D"/>
                <w:spacing w:val="0"/>
                <w:w w:val="100"/>
              </w:rPr>
              <w:tab/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D3D3D"/>
                <w:spacing w:val="0"/>
                <w:w w:val="100"/>
              </w:rPr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65656"/>
                <w:spacing w:val="0"/>
                <w:w w:val="101"/>
              </w:rPr>
              <w:t>:2894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6043" w:type="dxa"/>
            <w:tcBorders>
              <w:top w:val="single" w:sz="5.588736" w:space="0" w:color="707070"/>
              <w:bottom w:val="single" w:sz="5.588736" w:space="0" w:color="747474"/>
              <w:left w:val="nil" w:sz="6" w:space="0" w:color="auto"/>
              <w:right w:val="nil" w:sz="6" w:space="0" w:color="auto"/>
            </w:tcBorders>
          </w:tcPr>
          <w:p>
            <w:pPr>
              <w:spacing w:before="2" w:after="0" w:line="218" w:lineRule="exact"/>
              <w:ind w:left="273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D3D3D"/>
                <w:spacing w:val="0"/>
                <w:w w:val="93"/>
              </w:rPr>
              <w:t>IBildirinı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D3D3D"/>
                <w:spacing w:val="20"/>
                <w:w w:val="93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D3D3D"/>
                <w:spacing w:val="0"/>
                <w:w w:val="100"/>
              </w:rPr>
              <w:t>Ala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D3D3D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D3D3D"/>
                <w:spacing w:val="-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6E6E6E"/>
                <w:spacing w:val="0"/>
                <w:w w:val="134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6E6E6E"/>
                <w:spacing w:val="23"/>
                <w:w w:val="134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65656"/>
                <w:spacing w:val="0"/>
                <w:w w:val="100"/>
              </w:rPr>
              <w:t>Çağda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65656"/>
                <w:spacing w:val="0"/>
                <w:w w:val="100"/>
              </w:rPr>
              <w:t>ş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65656"/>
                <w:spacing w:val="1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65656"/>
                <w:spacing w:val="0"/>
                <w:w w:val="100"/>
              </w:rPr>
              <w:t>ÇINKJ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</w:tr>
    </w:tbl>
    <w:p>
      <w:pPr>
        <w:spacing w:before="0" w:after="0" w:line="209" w:lineRule="exact"/>
        <w:ind w:left="34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Bildirile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E6E6E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E6E6E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Alsanca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</w:rPr>
        <w:t>Ege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PalasOteli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</w:rPr>
        <w:t>yam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1450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Sk.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metru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7"/>
        </w:rPr>
        <w:t>bina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0"/>
          <w:w w:val="87"/>
        </w:rPr>
        <w:t> </w:t>
      </w:r>
      <w:r>
        <w:rPr>
          <w:rFonts w:ascii="Arial" w:hAnsi="Arial" w:cs="Arial" w:eastAsia="Arial"/>
          <w:sz w:val="19"/>
          <w:szCs w:val="19"/>
          <w:color w:val="3D3D3D"/>
          <w:spacing w:val="0"/>
          <w:w w:val="87"/>
          <w:i/>
        </w:rPr>
        <w:t>1</w:t>
      </w:r>
      <w:r>
        <w:rPr>
          <w:rFonts w:ascii="Arial" w:hAnsi="Arial" w:cs="Arial" w:eastAsia="Arial"/>
          <w:sz w:val="19"/>
          <w:szCs w:val="19"/>
          <w:color w:val="3D3D3D"/>
          <w:spacing w:val="-1"/>
          <w:w w:val="87"/>
          <w:i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Konak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7" w:after="0" w:line="240" w:lineRule="auto"/>
        <w:ind w:left="340" w:right="-20"/>
        <w:jc w:val="left"/>
        <w:tabs>
          <w:tab w:pos="16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Dogn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Alsanca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</w:rPr>
        <w:t>Ege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Pala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Oteli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</w:rPr>
        <w:t>yanı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1450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Sk.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No: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4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metru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bina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</w:rPr>
        <w:t>çatısı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-13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565656"/>
          <w:spacing w:val="0"/>
          <w:w w:val="81"/>
          <w:i/>
        </w:rPr>
        <w:t>1</w:t>
      </w:r>
      <w:r>
        <w:rPr>
          <w:rFonts w:ascii="Arial" w:hAnsi="Arial" w:cs="Arial" w:eastAsia="Arial"/>
          <w:sz w:val="19"/>
          <w:szCs w:val="19"/>
          <w:color w:val="565656"/>
          <w:spacing w:val="13"/>
          <w:w w:val="81"/>
          <w:i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Konak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2" w:after="0" w:line="270" w:lineRule="auto"/>
        <w:ind w:left="335" w:right="1435" w:firstLine="9"/>
        <w:jc w:val="left"/>
        <w:tabs>
          <w:tab w:pos="1660" w:val="left"/>
          <w:tab w:pos="3480" w:val="left"/>
          <w:tab w:pos="4420" w:val="left"/>
          <w:tab w:pos="5980" w:val="left"/>
          <w:tab w:pos="6520" w:val="left"/>
          <w:tab w:pos="68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31.699539pt;margin-top:19.188231pt;width:2.331pt;height:17.5pt;mso-position-horizontal-relative:page;mso-position-vertical-relative:paragraph;z-index:-15124" type="#_x0000_t202" filled="f" stroked="f">
            <v:textbox inset="0,0,0,0">
              <w:txbxContent>
                <w:p>
                  <w:pPr>
                    <w:spacing w:before="0" w:after="0" w:line="350" w:lineRule="exact"/>
                    <w:ind w:right="-93"/>
                    <w:jc w:val="left"/>
                    <w:rPr>
                      <w:rFonts w:ascii="Arial" w:hAnsi="Arial" w:cs="Arial" w:eastAsia="Arial"/>
                      <w:sz w:val="35"/>
                      <w:szCs w:val="35"/>
                    </w:rPr>
                  </w:pPr>
                  <w:rPr/>
                  <w:r>
                    <w:rPr>
                      <w:rFonts w:ascii="Arial" w:hAnsi="Arial" w:cs="Arial" w:eastAsia="Arial"/>
                      <w:sz w:val="35"/>
                      <w:szCs w:val="35"/>
                      <w:color w:val="3D3D3D"/>
                      <w:spacing w:val="0"/>
                      <w:w w:val="60"/>
                    </w:rPr>
                    <w:t>l</w:t>
                  </w:r>
                  <w:r>
                    <w:rPr>
                      <w:rFonts w:ascii="Arial" w:hAnsi="Arial" w:cs="Arial" w:eastAsia="Arial"/>
                      <w:sz w:val="35"/>
                      <w:szCs w:val="35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9"/>
        </w:rPr>
        <w:t>Yany,ı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9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2"/>
          <w:w w:val="8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</w:rPr>
        <w:t>:Bina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Yaugını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ab/>
        <w:tab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Sınıfı: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ab/>
        <w:tab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12"/>
        </w:rPr>
        <w:t>Sebebi: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5"/>
          <w:w w:val="11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Dikkatsizli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1"/>
        </w:rPr>
        <w:t>(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</w:rPr>
        <w:t>Sigara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1"/>
        </w:rPr>
        <w:t>)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[s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E6E6E"/>
          <w:spacing w:val="0"/>
          <w:w w:val="134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E6E6E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6E6E6E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9"/>
        </w:rPr>
        <w:t>Yapını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9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"/>
          <w:w w:val="8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</w:rPr>
        <w:t>Şekli: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</w:rPr>
        <w:tab/>
        <w:tab/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</w:rPr>
        <w:t>Kullanım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Şekli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E6E6E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E6E6E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Metru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Bina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185" w:lineRule="exact"/>
        <w:ind w:left="3493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w w:val="101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u w:val="single" w:color="000000"/>
          <w:position w:val="-1"/>
        </w:rPr>
        <w:t>Betonarm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u w:val="single" w:color="0000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u w:val="single" w:color="000000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3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u w:val="single" w:color="000000"/>
          <w:position w:val="-1"/>
        </w:rPr>
        <w:t>Kagi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u w:val="single" w:color="0000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8"/>
          <w:u w:val="single" w:color="000000"/>
          <w:position w:val="-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8"/>
          <w:u w:val="single" w:color="0000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21"/>
          <w:w w:val="100"/>
          <w:u w:val="single" w:color="0000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21"/>
          <w:w w:val="100"/>
          <w:u w:val="single" w:color="0000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2"/>
          <w:u w:val="single" w:color="000000"/>
          <w:position w:val="-1"/>
        </w:rPr>
        <w:t>!Ahşa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2"/>
          <w:u w:val="single" w:color="0000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2"/>
          <w:u w:val="single" w:color="000000"/>
          <w:position w:val="-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0"/>
          <w:w w:val="92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1"/>
        </w:rPr>
        <w:t>Çeliki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1"/>
        </w:rPr>
        <w:t>Diğer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93" w:lineRule="exact"/>
        <w:ind w:left="6068" w:right="-20"/>
        <w:jc w:val="left"/>
        <w:tabs>
          <w:tab w:pos="65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X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Altına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Alma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21:50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6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75" w:lineRule="auto"/>
        <w:ind w:left="2063" w:right="743" w:firstLine="-1723"/>
        <w:jc w:val="left"/>
        <w:tabs>
          <w:tab w:pos="2120" w:val="left"/>
          <w:tab w:pos="61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</w:rPr>
        <w:t>Yana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Şeyin:</w:t>
        <w:tab/>
        <w:tab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42"/>
        </w:rPr>
        <w:t>ahibi: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-1"/>
          <w:w w:val="14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İzmi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Özel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Tür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Ko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eji</w:t>
        <w:tab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</w:rPr>
        <w:t>jKiracı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1"/>
        </w:rPr>
        <w:t>Kullana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11"/>
        </w:rPr>
        <w:t>:Yavuz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5"/>
          <w:w w:val="11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TATI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959595"/>
          <w:spacing w:val="-3"/>
          <w:w w:val="242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1"/>
        </w:rPr>
        <w:t>Oğu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z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TATfŞ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E6E6E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E6E6E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</w:rPr>
        <w:t>Çavuş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92"/>
        </w:rPr>
        <w:t>Ça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92"/>
        </w:rPr>
        <w:t>)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92"/>
        </w:rPr>
        <w:t>1da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92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9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</w:rPr>
        <w:t>ÇfNKI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186" w:lineRule="exact"/>
        <w:ind w:left="2054" w:right="-20"/>
        <w:jc w:val="left"/>
        <w:tabs>
          <w:tab w:pos="4500" w:val="left"/>
          <w:tab w:pos="73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2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7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2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1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2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5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2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81"/>
          <w:position w:val="-2"/>
        </w:rPr>
        <w:t>Ç_ıkı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81"/>
          <w:position w:val="-2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14"/>
          <w:w w:val="81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2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7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2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7"/>
          <w:position w:val="-2"/>
        </w:rPr>
        <w:t>21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25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2"/>
        </w:rPr>
        <w:t>:36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2"/>
          <w:position w:val="-2"/>
        </w:rPr>
        <w:t>Varı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2"/>
          <w:position w:val="-2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2"/>
          <w:w w:val="92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2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  <w:position w:val="-2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5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2"/>
          <w:position w:val="-2"/>
        </w:rPr>
        <w:t>21:40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300" w:bottom="280" w:left="340" w:right="340"/>
        </w:sectPr>
      </w:pPr>
      <w:rPr/>
    </w:p>
    <w:p>
      <w:pPr>
        <w:spacing w:before="18" w:after="0" w:line="240" w:lineRule="auto"/>
        <w:ind w:left="321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12"/>
        </w:rPr>
        <w:t>piden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7" w:after="0" w:line="240" w:lineRule="auto"/>
        <w:ind w:left="321" w:right="-70"/>
        <w:jc w:val="left"/>
        <w:rPr>
          <w:rFonts w:ascii="Arial" w:hAnsi="Arial" w:cs="Arial" w:eastAsia="Arial"/>
          <w:sz w:val="20"/>
          <w:szCs w:val="20"/>
        </w:rPr>
      </w:pPr>
      <w:rPr/>
      <w:r>
        <w:rPr>
          <w:rFonts w:ascii="Arial" w:hAnsi="Arial" w:cs="Arial" w:eastAsia="Arial"/>
          <w:sz w:val="20"/>
          <w:szCs w:val="20"/>
          <w:color w:val="565656"/>
          <w:spacing w:val="0"/>
          <w:w w:val="89"/>
        </w:rPr>
        <w:t>IEkibin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</w:r>
    </w:p>
    <w:p>
      <w:pPr>
        <w:spacing w:before="0" w:after="0" w:line="194" w:lineRule="exact"/>
        <w:ind w:left="84" w:right="-20"/>
        <w:jc w:val="left"/>
        <w:tabs>
          <w:tab w:pos="24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205"/>
        </w:rPr>
        <w:t>raç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37"/>
          <w:w w:val="20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Plakası:3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LR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839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35"/>
        </w:rPr>
        <w:t>ı-:-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11"/>
          <w:w w:val="35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3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55"/>
          <w:w w:val="103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6E6E6E"/>
          <w:spacing w:val="-45"/>
          <w:w w:val="119"/>
        </w:rPr>
        <w:t>_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63"/>
        </w:rPr>
        <w:t>k.:-tı-'ik_A_rı_za_G_e_liş-S-aa-t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35"/>
          <w:w w:val="63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-35"/>
          <w:w w:val="143"/>
        </w:rPr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-48"/>
          <w:w w:val="143"/>
          <w:emboss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-48"/>
          <w:w w:val="143"/>
          <w:emboss/>
        </w:rPr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-48"/>
          <w:w w:val="143"/>
        </w:rPr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-48"/>
          <w:w w:val="143"/>
        </w:rPr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64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43"/>
        </w:rPr>
        <w:t>----'-------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-14"/>
          <w:w w:val="143"/>
        </w:rPr>
        <w:t>'</w:t>
      </w:r>
      <w:r>
        <w:rPr>
          <w:rFonts w:ascii="Times New Roman" w:hAnsi="Times New Roman" w:cs="Times New Roman" w:eastAsia="Times New Roman"/>
          <w:sz w:val="19"/>
          <w:szCs w:val="19"/>
          <w:color w:val="6E6E6E"/>
          <w:spacing w:val="0"/>
          <w:w w:val="111"/>
        </w:rPr>
        <w:t>'--</w:t>
      </w:r>
      <w:r>
        <w:rPr>
          <w:rFonts w:ascii="Times New Roman" w:hAnsi="Times New Roman" w:cs="Times New Roman" w:eastAsia="Times New Roman"/>
          <w:sz w:val="19"/>
          <w:szCs w:val="19"/>
          <w:color w:val="6E6E6E"/>
          <w:spacing w:val="-16"/>
          <w:w w:val="111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379"/>
        </w:rPr>
        <w:t>-------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379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136"/>
          <w:w w:val="37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E6E6E"/>
          <w:spacing w:val="0"/>
          <w:w w:val="484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6E6E6E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6E6E6E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437"/>
        </w:rPr>
        <w:t>----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98" w:after="0" w:line="217" w:lineRule="exact"/>
        <w:ind w:left="246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112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2" w:after="0" w:line="236" w:lineRule="exact"/>
        <w:ind w:right="4171" w:firstLine="2459"/>
        <w:jc w:val="left"/>
        <w:tabs>
          <w:tab w:pos="24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</w:rPr>
        <w:t>Emıtiyet-Jandarma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6"/>
        </w:rPr>
        <w:t>Ge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6"/>
          <w:w w:val="96"/>
        </w:rPr>
        <w:t>l</w:t>
      </w:r>
      <w:r>
        <w:rPr>
          <w:rFonts w:ascii="Arial" w:hAnsi="Arial" w:cs="Arial" w:eastAsia="Arial"/>
          <w:sz w:val="25"/>
          <w:szCs w:val="25"/>
          <w:color w:val="3D3D3D"/>
          <w:spacing w:val="0"/>
          <w:w w:val="216"/>
        </w:rPr>
        <w:t>i</w:t>
      </w:r>
      <w:r>
        <w:rPr>
          <w:rFonts w:ascii="Arial" w:hAnsi="Arial" w:cs="Arial" w:eastAsia="Arial"/>
          <w:sz w:val="25"/>
          <w:szCs w:val="25"/>
          <w:color w:val="3D3D3D"/>
          <w:spacing w:val="7"/>
          <w:w w:val="216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9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E6E6E"/>
          <w:spacing w:val="0"/>
          <w:w w:val="11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E6E6E"/>
          <w:spacing w:val="0"/>
          <w:w w:val="11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Doğalg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1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6E6E6E"/>
          <w:spacing w:val="0"/>
          <w:w w:val="100"/>
        </w:rPr>
        <w:t>z</w:t>
      </w:r>
      <w:r>
        <w:rPr>
          <w:rFonts w:ascii="Times New Roman" w:hAnsi="Times New Roman" w:cs="Times New Roman" w:eastAsia="Times New Roman"/>
          <w:sz w:val="19"/>
          <w:szCs w:val="19"/>
          <w:color w:val="6E6E6E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2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300" w:bottom="280" w:left="340" w:right="340"/>
          <w:cols w:num="2" w:equalWidth="0">
            <w:col w:w="862" w:space="1206"/>
            <w:col w:w="9172"/>
          </w:cols>
        </w:sectPr>
      </w:pPr>
      <w:rPr/>
    </w:p>
    <w:p>
      <w:pPr>
        <w:spacing w:before="7" w:after="0" w:line="240" w:lineRule="auto"/>
        <w:ind w:left="340" w:right="-73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Yardımcı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Ekip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2" w:after="0" w:line="214" w:lineRule="exact"/>
        <w:ind w:left="321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7"/>
          <w:position w:val="-1"/>
        </w:rPr>
        <w:t>Pitınişse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1" w:after="0" w:line="240" w:lineRule="auto"/>
        <w:ind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7"/>
        </w:rPr>
        <w:t>21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1"/>
        </w:rPr>
        <w:t>:44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3" w:after="0" w:line="240" w:lineRule="auto"/>
        <w:ind w:left="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Döırü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Saati:22:30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42" w:lineRule="exact"/>
        <w:ind w:right="-20"/>
        <w:jc w:val="left"/>
        <w:tabs>
          <w:tab w:pos="27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210"/>
        </w:rPr>
        <w:t>raç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58"/>
          <w:w w:val="2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</w:rPr>
        <w:t>:3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-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</w:rPr>
      </w:r>
      <w:r>
        <w:rPr>
          <w:rFonts w:ascii="Times New Roman" w:hAnsi="Times New Roman" w:cs="Times New Roman" w:eastAsia="Times New Roman"/>
          <w:sz w:val="21"/>
          <w:szCs w:val="21"/>
          <w:color w:val="3D3D3D"/>
          <w:spacing w:val="0"/>
          <w:w w:val="83"/>
        </w:rPr>
        <w:t>Pe</w:t>
      </w:r>
      <w:r>
        <w:rPr>
          <w:rFonts w:ascii="Times New Roman" w:hAnsi="Times New Roman" w:cs="Times New Roman" w:eastAsia="Times New Roman"/>
          <w:sz w:val="21"/>
          <w:szCs w:val="21"/>
          <w:color w:val="3D3D3D"/>
          <w:spacing w:val="0"/>
          <w:w w:val="83"/>
        </w:rPr>
        <w:t>r</w:t>
      </w:r>
      <w:r>
        <w:rPr>
          <w:rFonts w:ascii="Times New Roman" w:hAnsi="Times New Roman" w:cs="Times New Roman" w:eastAsia="Times New Roman"/>
          <w:sz w:val="21"/>
          <w:szCs w:val="21"/>
          <w:color w:val="3D3D3D"/>
          <w:spacing w:val="40"/>
          <w:w w:val="8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</w:rPr>
        <w:t>on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D3D3D"/>
          <w:spacing w:val="0"/>
          <w:w w:val="51"/>
        </w:rPr>
        <w:t>1</w:t>
      </w:r>
      <w:r>
        <w:rPr>
          <w:rFonts w:ascii="Times New Roman" w:hAnsi="Times New Roman" w:cs="Times New Roman" w:eastAsia="Times New Roman"/>
          <w:sz w:val="21"/>
          <w:szCs w:val="21"/>
          <w:color w:val="3D3D3D"/>
          <w:spacing w:val="0"/>
          <w:w w:val="5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D3D3D"/>
          <w:spacing w:val="13"/>
          <w:w w:val="5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9"/>
          <w:w w:val="100"/>
        </w:rPr>
        <w:t> </w:t>
      </w:r>
      <w:r>
        <w:rPr>
          <w:rFonts w:ascii="Arial" w:hAnsi="Arial" w:cs="Arial" w:eastAsia="Arial"/>
          <w:sz w:val="25"/>
          <w:szCs w:val="25"/>
          <w:color w:val="3D3D3D"/>
          <w:spacing w:val="-12"/>
          <w:w w:val="168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8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300" w:bottom="280" w:left="340" w:right="340"/>
          <w:cols w:num="3" w:equalWidth="0">
            <w:col w:w="1476" w:space="578"/>
            <w:col w:w="1409" w:space="1151"/>
            <w:col w:w="6626"/>
          </w:cols>
        </w:sectPr>
      </w:pPr>
      <w:rPr/>
    </w:p>
    <w:p>
      <w:pPr>
        <w:spacing w:before="17" w:after="0" w:line="240" w:lineRule="auto"/>
        <w:ind w:left="2063" w:right="-20"/>
        <w:jc w:val="left"/>
        <w:tabs>
          <w:tab w:pos="45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Yardıma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8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6E6E6E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6E6E6E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35CFE1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5"/>
          <w:w w:val="100"/>
        </w:rPr>
        <w:t>6</w:t>
      </w:r>
      <w:r>
        <w:rPr>
          <w:rFonts w:ascii="Times New Roman" w:hAnsi="Times New Roman" w:cs="Times New Roman" w:eastAsia="Times New Roman"/>
          <w:sz w:val="19"/>
          <w:szCs w:val="19"/>
          <w:color w:val="6E6E6E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6E6E6E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35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TZ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114,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35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FM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2"/>
        </w:rPr>
        <w:t>435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8" w:after="0" w:line="240" w:lineRule="auto"/>
        <w:ind w:left="2068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1.616665pt;margin-top:1.445244pt;width:283.612792pt;height:19.0pt;mso-position-horizontal-relative:page;mso-position-vertical-relative:paragraph;z-index:-15123" type="#_x0000_t202" filled="f" stroked="f">
            <v:textbox inset="0,0,0,0">
              <w:txbxContent>
                <w:p>
                  <w:pPr>
                    <w:spacing w:before="0" w:after="0" w:line="380" w:lineRule="exact"/>
                    <w:ind w:right="-97"/>
                    <w:jc w:val="left"/>
                    <w:tabs>
                      <w:tab w:pos="1020" w:val="left"/>
                    </w:tabs>
                    <w:rPr>
                      <w:rFonts w:ascii="Courier New" w:hAnsi="Courier New" w:cs="Courier New" w:eastAsia="Courier New"/>
                      <w:sz w:val="38"/>
                      <w:szCs w:val="38"/>
                    </w:rPr>
                  </w:pPr>
                  <w:rPr/>
                  <w:r>
                    <w:rPr>
                      <w:rFonts w:ascii="Courier New" w:hAnsi="Courier New" w:cs="Courier New" w:eastAsia="Courier New"/>
                      <w:sz w:val="38"/>
                      <w:szCs w:val="38"/>
                      <w:color w:val="6E6E6E"/>
                      <w:spacing w:val="0"/>
                      <w:w w:val="75"/>
                      <w:position w:val="2"/>
                    </w:rPr>
                    <w:t>--</w:t>
                  </w:r>
                  <w:r>
                    <w:rPr>
                      <w:rFonts w:ascii="Courier New" w:hAnsi="Courier New" w:cs="Courier New" w:eastAsia="Courier New"/>
                      <w:sz w:val="38"/>
                      <w:szCs w:val="38"/>
                      <w:color w:val="6E6E6E"/>
                      <w:spacing w:val="0"/>
                      <w:w w:val="100"/>
                      <w:position w:val="2"/>
                    </w:rPr>
                    <w:tab/>
                  </w:r>
                  <w:r>
                    <w:rPr>
                      <w:rFonts w:ascii="Courier New" w:hAnsi="Courier New" w:cs="Courier New" w:eastAsia="Courier New"/>
                      <w:sz w:val="38"/>
                      <w:szCs w:val="38"/>
                      <w:color w:val="6E6E6E"/>
                      <w:spacing w:val="0"/>
                      <w:w w:val="75"/>
                      <w:position w:val="2"/>
                    </w:rPr>
                    <w:t>--</w:t>
                  </w:r>
                  <w:r>
                    <w:rPr>
                      <w:rFonts w:ascii="Courier New" w:hAnsi="Courier New" w:cs="Courier New" w:eastAsia="Courier New"/>
                      <w:sz w:val="38"/>
                      <w:szCs w:val="38"/>
                      <w:color w:val="6E6E6E"/>
                      <w:spacing w:val="-27"/>
                      <w:w w:val="75"/>
                      <w:position w:val="2"/>
                    </w:rPr>
                    <w:t>-</w:t>
                  </w:r>
                  <w:r>
                    <w:rPr>
                      <w:rFonts w:ascii="Courier New" w:hAnsi="Courier New" w:cs="Courier New" w:eastAsia="Courier New"/>
                      <w:sz w:val="38"/>
                      <w:szCs w:val="38"/>
                      <w:color w:val="565656"/>
                      <w:spacing w:val="-27"/>
                      <w:w w:val="55"/>
                      <w:position w:val="2"/>
                    </w:rPr>
                  </w:r>
                  <w:r>
                    <w:rPr>
                      <w:rFonts w:ascii="Courier New" w:hAnsi="Courier New" w:cs="Courier New" w:eastAsia="Courier New"/>
                      <w:sz w:val="38"/>
                      <w:szCs w:val="38"/>
                      <w:color w:val="565656"/>
                      <w:spacing w:val="-111"/>
                      <w:w w:val="55"/>
                      <w:emboss/>
                      <w:position w:val="2"/>
                    </w:rPr>
                    <w:t>-</w:t>
                  </w:r>
                  <w:r>
                    <w:rPr>
                      <w:rFonts w:ascii="Courier New" w:hAnsi="Courier New" w:cs="Courier New" w:eastAsia="Courier New"/>
                      <w:sz w:val="38"/>
                      <w:szCs w:val="38"/>
                      <w:color w:val="565656"/>
                      <w:spacing w:val="-111"/>
                      <w:w w:val="55"/>
                      <w:emboss/>
                      <w:position w:val="2"/>
                    </w:rPr>
                  </w:r>
                  <w:r>
                    <w:rPr>
                      <w:rFonts w:ascii="Courier New" w:hAnsi="Courier New" w:cs="Courier New" w:eastAsia="Courier New"/>
                      <w:sz w:val="38"/>
                      <w:szCs w:val="38"/>
                      <w:color w:val="565656"/>
                      <w:spacing w:val="-111"/>
                      <w:w w:val="55"/>
                      <w:position w:val="2"/>
                    </w:rPr>
                  </w:r>
                  <w:r>
                    <w:rPr>
                      <w:rFonts w:ascii="Courier New" w:hAnsi="Courier New" w:cs="Courier New" w:eastAsia="Courier New"/>
                      <w:sz w:val="38"/>
                      <w:szCs w:val="38"/>
                      <w:color w:val="565656"/>
                      <w:spacing w:val="-111"/>
                      <w:w w:val="55"/>
                      <w:position w:val="2"/>
                    </w:rPr>
                  </w:r>
                  <w:r>
                    <w:rPr>
                      <w:rFonts w:ascii="Courier New" w:hAnsi="Courier New" w:cs="Courier New" w:eastAsia="Courier New"/>
                      <w:sz w:val="38"/>
                      <w:szCs w:val="38"/>
                      <w:color w:val="6E6E6E"/>
                      <w:spacing w:val="-98"/>
                      <w:w w:val="55"/>
                      <w:position w:val="2"/>
                    </w:rPr>
                    <w:t>-</w:t>
                  </w:r>
                  <w:r>
                    <w:rPr>
                      <w:rFonts w:ascii="Courier New" w:hAnsi="Courier New" w:cs="Courier New" w:eastAsia="Courier New"/>
                      <w:sz w:val="38"/>
                      <w:szCs w:val="38"/>
                      <w:color w:val="565656"/>
                      <w:spacing w:val="-119"/>
                      <w:w w:val="55"/>
                      <w:position w:val="2"/>
                    </w:rPr>
                    <w:t>-</w:t>
                  </w:r>
                  <w:r>
                    <w:rPr>
                      <w:rFonts w:ascii="Courier New" w:hAnsi="Courier New" w:cs="Courier New" w:eastAsia="Courier New"/>
                      <w:sz w:val="38"/>
                      <w:szCs w:val="38"/>
                      <w:color w:val="6E6E6E"/>
                      <w:spacing w:val="-29"/>
                      <w:w w:val="55"/>
                      <w:position w:val="2"/>
                    </w:rPr>
                    <w:t>-</w:t>
                  </w:r>
                  <w:r>
                    <w:rPr>
                      <w:rFonts w:ascii="Courier New" w:hAnsi="Courier New" w:cs="Courier New" w:eastAsia="Courier New"/>
                      <w:sz w:val="38"/>
                      <w:szCs w:val="38"/>
                      <w:color w:val="6E6E6E"/>
                      <w:spacing w:val="-88"/>
                      <w:w w:val="55"/>
                      <w:position w:val="2"/>
                    </w:rPr>
                    <w:t>-</w:t>
                  </w:r>
                  <w:r>
                    <w:rPr>
                      <w:rFonts w:ascii="Courier New" w:hAnsi="Courier New" w:cs="Courier New" w:eastAsia="Courier New"/>
                      <w:sz w:val="38"/>
                      <w:szCs w:val="38"/>
                      <w:color w:val="6E6E6E"/>
                      <w:spacing w:val="0"/>
                      <w:w w:val="55"/>
                      <w:position w:val="2"/>
                    </w:rPr>
                    <w:t>-</w:t>
                  </w:r>
                  <w:r>
                    <w:rPr>
                      <w:rFonts w:ascii="Courier New" w:hAnsi="Courier New" w:cs="Courier New" w:eastAsia="Courier New"/>
                      <w:sz w:val="38"/>
                      <w:szCs w:val="38"/>
                      <w:color w:val="6E6E6E"/>
                      <w:spacing w:val="-41"/>
                      <w:w w:val="100"/>
                      <w:position w:val="2"/>
                    </w:rPr>
                    <w:t> </w:t>
                  </w:r>
                  <w:r>
                    <w:rPr>
                      <w:rFonts w:ascii="Courier New" w:hAnsi="Courier New" w:cs="Courier New" w:eastAsia="Courier New"/>
                      <w:sz w:val="38"/>
                      <w:szCs w:val="38"/>
                      <w:color w:val="6E6E6E"/>
                      <w:spacing w:val="-43"/>
                      <w:w w:val="55"/>
                      <w:position w:val="2"/>
                    </w:rPr>
                    <w:t>-</w:t>
                  </w:r>
                  <w:r>
                    <w:rPr>
                      <w:rFonts w:ascii="Courier New" w:hAnsi="Courier New" w:cs="Courier New" w:eastAsia="Courier New"/>
                      <w:sz w:val="38"/>
                      <w:szCs w:val="38"/>
                      <w:color w:val="6E6E6E"/>
                      <w:spacing w:val="-18"/>
                      <w:w w:val="55"/>
                      <w:position w:val="2"/>
                    </w:rPr>
                    <w:t>-</w:t>
                  </w:r>
                  <w:r>
                    <w:rPr>
                      <w:rFonts w:ascii="Courier New" w:hAnsi="Courier New" w:cs="Courier New" w:eastAsia="Courier New"/>
                      <w:sz w:val="38"/>
                      <w:szCs w:val="38"/>
                      <w:color w:val="6E6E6E"/>
                      <w:spacing w:val="-83"/>
                      <w:w w:val="55"/>
                      <w:position w:val="2"/>
                    </w:rPr>
                    <w:t>-</w:t>
                  </w:r>
                  <w:r>
                    <w:rPr>
                      <w:rFonts w:ascii="Courier New" w:hAnsi="Courier New" w:cs="Courier New" w:eastAsia="Courier New"/>
                      <w:sz w:val="38"/>
                      <w:szCs w:val="38"/>
                      <w:color w:val="6E6E6E"/>
                      <w:spacing w:val="-54"/>
                      <w:w w:val="55"/>
                      <w:position w:val="2"/>
                    </w:rPr>
                    <w:t>-</w:t>
                  </w:r>
                  <w:r>
                    <w:rPr>
                      <w:rFonts w:ascii="Courier New" w:hAnsi="Courier New" w:cs="Courier New" w:eastAsia="Courier New"/>
                      <w:sz w:val="38"/>
                      <w:szCs w:val="38"/>
                      <w:color w:val="6E6E6E"/>
                      <w:spacing w:val="-43"/>
                      <w:w w:val="55"/>
                      <w:position w:val="2"/>
                    </w:rPr>
                    <w:t>-</w:t>
                  </w:r>
                  <w:r>
                    <w:rPr>
                      <w:rFonts w:ascii="Courier New" w:hAnsi="Courier New" w:cs="Courier New" w:eastAsia="Courier New"/>
                      <w:sz w:val="38"/>
                      <w:szCs w:val="38"/>
                      <w:color w:val="6E6E6E"/>
                      <w:spacing w:val="-61"/>
                      <w:w w:val="55"/>
                      <w:position w:val="2"/>
                    </w:rPr>
                    <w:t>-</w:t>
                  </w:r>
                  <w:r>
                    <w:rPr>
                      <w:rFonts w:ascii="Courier New" w:hAnsi="Courier New" w:cs="Courier New" w:eastAsia="Courier New"/>
                      <w:sz w:val="38"/>
                      <w:szCs w:val="38"/>
                      <w:color w:val="6E6E6E"/>
                      <w:spacing w:val="-74"/>
                      <w:w w:val="55"/>
                      <w:position w:val="2"/>
                    </w:rPr>
                    <w:t>-</w:t>
                  </w:r>
                  <w:r>
                    <w:rPr>
                      <w:rFonts w:ascii="Courier New" w:hAnsi="Courier New" w:cs="Courier New" w:eastAsia="Courier New"/>
                      <w:sz w:val="38"/>
                      <w:szCs w:val="38"/>
                      <w:color w:val="6E6E6E"/>
                      <w:spacing w:val="-123"/>
                      <w:w w:val="55"/>
                      <w:position w:val="2"/>
                    </w:rPr>
                    <w:t>-</w:t>
                  </w:r>
                  <w:r>
                    <w:rPr>
                      <w:rFonts w:ascii="Courier New" w:hAnsi="Courier New" w:cs="Courier New" w:eastAsia="Courier New"/>
                      <w:sz w:val="38"/>
                      <w:szCs w:val="38"/>
                      <w:color w:val="565656"/>
                      <w:spacing w:val="-80"/>
                      <w:w w:val="55"/>
                      <w:position w:val="2"/>
                    </w:rPr>
                    <w:t>-</w:t>
                  </w:r>
                  <w:r>
                    <w:rPr>
                      <w:rFonts w:ascii="Courier New" w:hAnsi="Courier New" w:cs="Courier New" w:eastAsia="Courier New"/>
                      <w:sz w:val="38"/>
                      <w:szCs w:val="38"/>
                      <w:color w:val="565656"/>
                      <w:spacing w:val="-68"/>
                      <w:w w:val="55"/>
                      <w:position w:val="2"/>
                    </w:rPr>
                    <w:t>-</w:t>
                  </w:r>
                  <w:r>
                    <w:rPr>
                      <w:rFonts w:ascii="Courier New" w:hAnsi="Courier New" w:cs="Courier New" w:eastAsia="Courier New"/>
                      <w:sz w:val="38"/>
                      <w:szCs w:val="38"/>
                      <w:color w:val="6E6E6E"/>
                      <w:spacing w:val="-18"/>
                      <w:w w:val="55"/>
                      <w:position w:val="2"/>
                    </w:rPr>
                    <w:t>-</w:t>
                  </w:r>
                  <w:r>
                    <w:rPr>
                      <w:rFonts w:ascii="Courier New" w:hAnsi="Courier New" w:cs="Courier New" w:eastAsia="Courier New"/>
                      <w:sz w:val="38"/>
                      <w:szCs w:val="38"/>
                      <w:color w:val="6E6E6E"/>
                      <w:spacing w:val="-119"/>
                      <w:w w:val="55"/>
                      <w:position w:val="2"/>
                    </w:rPr>
                    <w:t>-</w:t>
                  </w:r>
                  <w:r>
                    <w:rPr>
                      <w:rFonts w:ascii="Courier New" w:hAnsi="Courier New" w:cs="Courier New" w:eastAsia="Courier New"/>
                      <w:sz w:val="38"/>
                      <w:szCs w:val="38"/>
                      <w:color w:val="565656"/>
                      <w:spacing w:val="-16"/>
                      <w:w w:val="55"/>
                      <w:position w:val="2"/>
                    </w:rPr>
                    <w:t>-</w:t>
                  </w:r>
                  <w:r>
                    <w:rPr>
                      <w:rFonts w:ascii="Courier New" w:hAnsi="Courier New" w:cs="Courier New" w:eastAsia="Courier New"/>
                      <w:sz w:val="38"/>
                      <w:szCs w:val="38"/>
                      <w:color w:val="565656"/>
                      <w:spacing w:val="-116"/>
                      <w:w w:val="55"/>
                      <w:position w:val="2"/>
                    </w:rPr>
                    <w:t>-</w:t>
                  </w:r>
                  <w:r>
                    <w:rPr>
                      <w:rFonts w:ascii="Courier New" w:hAnsi="Courier New" w:cs="Courier New" w:eastAsia="Courier New"/>
                      <w:sz w:val="38"/>
                      <w:szCs w:val="38"/>
                      <w:color w:val="6E6E6E"/>
                      <w:spacing w:val="-49"/>
                      <w:w w:val="49"/>
                      <w:position w:val="2"/>
                    </w:rPr>
                    <w:t>-</w:t>
                  </w:r>
                  <w:r>
                    <w:rPr>
                      <w:rFonts w:ascii="Courier New" w:hAnsi="Courier New" w:cs="Courier New" w:eastAsia="Courier New"/>
                      <w:sz w:val="38"/>
                      <w:szCs w:val="38"/>
                      <w:color w:val="6E6E6E"/>
                      <w:spacing w:val="-81"/>
                      <w:w w:val="49"/>
                      <w:position w:val="2"/>
                    </w:rPr>
                    <w:t>-</w:t>
                  </w:r>
                  <w:r>
                    <w:rPr>
                      <w:rFonts w:ascii="Courier New" w:hAnsi="Courier New" w:cs="Courier New" w:eastAsia="Courier New"/>
                      <w:sz w:val="38"/>
                      <w:szCs w:val="38"/>
                      <w:color w:val="6E6E6E"/>
                      <w:spacing w:val="-39"/>
                      <w:w w:val="49"/>
                      <w:position w:val="2"/>
                    </w:rPr>
                    <w:t>-</w:t>
                  </w:r>
                  <w:r>
                    <w:rPr>
                      <w:rFonts w:ascii="Courier New" w:hAnsi="Courier New" w:cs="Courier New" w:eastAsia="Courier New"/>
                      <w:sz w:val="38"/>
                      <w:szCs w:val="38"/>
                      <w:color w:val="6E6E6E"/>
                      <w:spacing w:val="-12"/>
                      <w:w w:val="49"/>
                      <w:position w:val="2"/>
                    </w:rPr>
                    <w:t>-</w:t>
                  </w:r>
                  <w:r>
                    <w:rPr>
                      <w:rFonts w:ascii="Courier New" w:hAnsi="Courier New" w:cs="Courier New" w:eastAsia="Courier New"/>
                      <w:sz w:val="38"/>
                      <w:szCs w:val="38"/>
                      <w:color w:val="6E6E6E"/>
                      <w:spacing w:val="-6"/>
                      <w:w w:val="49"/>
                      <w:position w:val="2"/>
                    </w:rPr>
                    <w:t>-</w:t>
                  </w:r>
                  <w:r>
                    <w:rPr>
                      <w:rFonts w:ascii="Courier New" w:hAnsi="Courier New" w:cs="Courier New" w:eastAsia="Courier New"/>
                      <w:sz w:val="38"/>
                      <w:szCs w:val="38"/>
                      <w:color w:val="6E6E6E"/>
                      <w:spacing w:val="-30"/>
                      <w:w w:val="49"/>
                      <w:position w:val="2"/>
                    </w:rPr>
                    <w:t>-</w:t>
                  </w:r>
                  <w:r>
                    <w:rPr>
                      <w:rFonts w:ascii="Courier New" w:hAnsi="Courier New" w:cs="Courier New" w:eastAsia="Courier New"/>
                      <w:sz w:val="38"/>
                      <w:szCs w:val="38"/>
                      <w:color w:val="6E6E6E"/>
                      <w:spacing w:val="-44"/>
                      <w:w w:val="49"/>
                      <w:position w:val="2"/>
                    </w:rPr>
                    <w:t>-</w:t>
                  </w:r>
                  <w:r>
                    <w:rPr>
                      <w:rFonts w:ascii="Courier New" w:hAnsi="Courier New" w:cs="Courier New" w:eastAsia="Courier New"/>
                      <w:sz w:val="38"/>
                      <w:szCs w:val="38"/>
                      <w:color w:val="6E6E6E"/>
                      <w:spacing w:val="-94"/>
                      <w:w w:val="49"/>
                      <w:position w:val="2"/>
                    </w:rPr>
                    <w:t>-</w:t>
                  </w:r>
                  <w:r>
                    <w:rPr>
                      <w:rFonts w:ascii="Courier New" w:hAnsi="Courier New" w:cs="Courier New" w:eastAsia="Courier New"/>
                      <w:sz w:val="38"/>
                      <w:szCs w:val="38"/>
                      <w:color w:val="565656"/>
                      <w:spacing w:val="-59"/>
                      <w:w w:val="55"/>
                      <w:position w:val="2"/>
                    </w:rPr>
                    <w:t>-</w:t>
                  </w:r>
                  <w:r>
                    <w:rPr>
                      <w:rFonts w:ascii="Courier New" w:hAnsi="Courier New" w:cs="Courier New" w:eastAsia="Courier New"/>
                      <w:sz w:val="38"/>
                      <w:szCs w:val="38"/>
                      <w:color w:val="565656"/>
                      <w:spacing w:val="-71"/>
                      <w:w w:val="55"/>
                      <w:position w:val="2"/>
                    </w:rPr>
                    <w:t>-</w:t>
                  </w:r>
                  <w:r>
                    <w:rPr>
                      <w:rFonts w:ascii="Courier New" w:hAnsi="Courier New" w:cs="Courier New" w:eastAsia="Courier New"/>
                      <w:sz w:val="38"/>
                      <w:szCs w:val="38"/>
                      <w:color w:val="6E6E6E"/>
                      <w:spacing w:val="-52"/>
                      <w:w w:val="55"/>
                      <w:position w:val="2"/>
                    </w:rPr>
                    <w:t>-</w:t>
                  </w:r>
                  <w:r>
                    <w:rPr>
                      <w:rFonts w:ascii="Courier New" w:hAnsi="Courier New" w:cs="Courier New" w:eastAsia="Courier New"/>
                      <w:sz w:val="38"/>
                      <w:szCs w:val="38"/>
                      <w:color w:val="6E6E6E"/>
                      <w:spacing w:val="0"/>
                      <w:w w:val="55"/>
                      <w:imprint/>
                      <w:position w:val="2"/>
                    </w:rPr>
                    <w:t>-</w:t>
                  </w:r>
                  <w:r>
                    <w:rPr>
                      <w:rFonts w:ascii="Courier New" w:hAnsi="Courier New" w:cs="Courier New" w:eastAsia="Courier New"/>
                      <w:sz w:val="38"/>
                      <w:szCs w:val="38"/>
                      <w:color w:val="6E6E6E"/>
                      <w:spacing w:val="0"/>
                      <w:w w:val="55"/>
                      <w:imprint/>
                      <w:position w:val="2"/>
                    </w:rPr>
                  </w:r>
                  <w:r>
                    <w:rPr>
                      <w:rFonts w:ascii="Courier New" w:hAnsi="Courier New" w:cs="Courier New" w:eastAsia="Courier New"/>
                      <w:sz w:val="38"/>
                      <w:szCs w:val="38"/>
                      <w:color w:val="6E6E6E"/>
                      <w:spacing w:val="0"/>
                      <w:w w:val="55"/>
                      <w:position w:val="2"/>
                    </w:rPr>
                  </w:r>
                  <w:r>
                    <w:rPr>
                      <w:rFonts w:ascii="Courier New" w:hAnsi="Courier New" w:cs="Courier New" w:eastAsia="Courier New"/>
                      <w:sz w:val="38"/>
                      <w:szCs w:val="38"/>
                      <w:color w:val="6E6E6E"/>
                      <w:spacing w:val="-139"/>
                      <w:w w:val="100"/>
                      <w:position w:val="2"/>
                    </w:rPr>
                    <w:t> </w:t>
                  </w:r>
                  <w:r>
                    <w:rPr>
                      <w:rFonts w:ascii="Courier New" w:hAnsi="Courier New" w:cs="Courier New" w:eastAsia="Courier New"/>
                      <w:sz w:val="38"/>
                      <w:szCs w:val="38"/>
                      <w:color w:val="565656"/>
                      <w:spacing w:val="-78"/>
                      <w:w w:val="55"/>
                      <w:position w:val="2"/>
                    </w:rPr>
                    <w:t>-</w:t>
                  </w:r>
                  <w:r>
                    <w:rPr>
                      <w:rFonts w:ascii="Courier New" w:hAnsi="Courier New" w:cs="Courier New" w:eastAsia="Courier New"/>
                      <w:sz w:val="38"/>
                      <w:szCs w:val="38"/>
                      <w:color w:val="6E6E6E"/>
                      <w:spacing w:val="-4"/>
                      <w:w w:val="48"/>
                      <w:position w:val="2"/>
                    </w:rPr>
                    <w:t>-</w:t>
                  </w:r>
                  <w:r>
                    <w:rPr>
                      <w:rFonts w:ascii="Courier New" w:hAnsi="Courier New" w:cs="Courier New" w:eastAsia="Courier New"/>
                      <w:sz w:val="38"/>
                      <w:szCs w:val="38"/>
                      <w:color w:val="6E6E6E"/>
                      <w:spacing w:val="0"/>
                      <w:w w:val="48"/>
                      <w:position w:val="2"/>
                    </w:rPr>
                    <w:t>-</w:t>
                  </w:r>
                  <w:r>
                    <w:rPr>
                      <w:rFonts w:ascii="Courier New" w:hAnsi="Courier New" w:cs="Courier New" w:eastAsia="Courier New"/>
                      <w:sz w:val="38"/>
                      <w:szCs w:val="38"/>
                      <w:color w:val="6E6E6E"/>
                      <w:spacing w:val="-195"/>
                      <w:w w:val="48"/>
                      <w:position w:val="2"/>
                    </w:rPr>
                    <w:t>-</w:t>
                  </w:r>
                  <w:r>
                    <w:rPr>
                      <w:rFonts w:ascii="Courier New" w:hAnsi="Courier New" w:cs="Courier New" w:eastAsia="Courier New"/>
                      <w:sz w:val="38"/>
                      <w:szCs w:val="38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-2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Ami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"/>
          <w:w w:val="10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"/>
          <w:w w:val="100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"/>
          <w:w w:val="10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3"/>
          <w:w w:val="10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ı: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it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"/>
          <w:w w:val="100"/>
        </w:rPr>
        <w:t>f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ai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1"/>
          <w:w w:val="100"/>
        </w:rPr>
        <w:t>Ça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1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uşu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1"/>
          <w:w w:val="100"/>
        </w:rPr>
        <w:t>İ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6"/>
          <w:w w:val="100"/>
        </w:rPr>
        <w:t>H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12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İPOGLU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5" w:after="0" w:line="249" w:lineRule="auto"/>
        <w:ind w:left="335" w:right="3306" w:firstLine="-14"/>
        <w:jc w:val="left"/>
        <w:tabs>
          <w:tab w:pos="20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</w:rPr>
        <w:t>Olayı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Görüldüğü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vanldığında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duınanlı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</w:rPr>
        <w:t>yanmakta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göıiild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1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E6E6E"/>
          <w:spacing w:val="0"/>
          <w:w w:val="68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6E6E6E"/>
          <w:spacing w:val="0"/>
          <w:w w:val="6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Durum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300" w:bottom="280" w:left="340" w:right="340"/>
        </w:sectPr>
      </w:pPr>
      <w:rPr/>
    </w:p>
    <w:p>
      <w:pPr>
        <w:spacing w:before="1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321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</w:rPr>
        <w:t>Söııdürıne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4" w:after="0" w:line="240" w:lineRule="auto"/>
        <w:ind w:left="191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</w:rPr>
        <w:t>Söndürınede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1"/>
        </w:rPr>
        <w:t>söndürücü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6" w:after="0" w:line="218" w:lineRule="exact"/>
        <w:ind w:right="-73"/>
        <w:jc w:val="left"/>
        <w:tabs>
          <w:tab w:pos="1900" w:val="left"/>
          <w:tab w:pos="3800" w:val="left"/>
          <w:tab w:pos="53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1"/>
        </w:rPr>
        <w:t>Su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1"/>
        </w:rPr>
        <w:t>ile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1"/>
        </w:rPr>
        <w:t>söndürme;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3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1"/>
        </w:rPr>
      </w:r>
      <w:r>
        <w:rPr>
          <w:rFonts w:ascii="Arial" w:hAnsi="Arial" w:cs="Arial" w:eastAsia="Arial"/>
          <w:sz w:val="19"/>
          <w:szCs w:val="19"/>
          <w:color w:val="565656"/>
          <w:spacing w:val="0"/>
          <w:w w:val="282"/>
          <w:position w:val="-3"/>
        </w:rPr>
        <w:t>u</w:t>
      </w:r>
      <w:r>
        <w:rPr>
          <w:rFonts w:ascii="Arial" w:hAnsi="Arial" w:cs="Arial" w:eastAsia="Arial"/>
          <w:sz w:val="19"/>
          <w:szCs w:val="19"/>
          <w:color w:val="565656"/>
          <w:spacing w:val="-96"/>
          <w:w w:val="282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3"/>
        </w:rPr>
        <w:t>m3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3"/>
        </w:rPr>
        <w:t>!Köpük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13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3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45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21"/>
          <w:szCs w:val="21"/>
          <w:color w:val="3D3D3D"/>
          <w:spacing w:val="0"/>
          <w:w w:val="86"/>
          <w:position w:val="-3"/>
        </w:rPr>
        <w:t>JK.K.T</w:t>
      </w:r>
      <w:r>
        <w:rPr>
          <w:rFonts w:ascii="Times New Roman" w:hAnsi="Times New Roman" w:cs="Times New Roman" w:eastAsia="Times New Roman"/>
          <w:sz w:val="21"/>
          <w:szCs w:val="21"/>
          <w:color w:val="3D3D3D"/>
          <w:spacing w:val="0"/>
          <w:w w:val="86"/>
          <w:position w:val="-3"/>
        </w:rPr>
        <w:t>.</w:t>
      </w:r>
      <w:r>
        <w:rPr>
          <w:rFonts w:ascii="Times New Roman" w:hAnsi="Times New Roman" w:cs="Times New Roman" w:eastAsia="Times New Roman"/>
          <w:sz w:val="21"/>
          <w:szCs w:val="21"/>
          <w:color w:val="3D3D3D"/>
          <w:spacing w:val="13"/>
          <w:w w:val="86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3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62" w:lineRule="exact"/>
        <w:ind w:left="2822" w:right="-20"/>
        <w:jc w:val="left"/>
        <w:tabs>
          <w:tab w:pos="3800" w:val="left"/>
          <w:tab w:pos="5340" w:val="left"/>
        </w:tabs>
        <w:rPr>
          <w:rFonts w:ascii="Arial" w:hAnsi="Arial" w:cs="Arial" w:eastAsia="Arial"/>
          <w:sz w:val="45"/>
          <w:szCs w:val="45"/>
        </w:rPr>
      </w:pPr>
      <w:rPr/>
      <w:r>
        <w:rPr>
          <w:rFonts w:ascii="Courier New" w:hAnsi="Courier New" w:cs="Courier New" w:eastAsia="Courier New"/>
          <w:sz w:val="22"/>
          <w:szCs w:val="22"/>
          <w:color w:val="3D3D3D"/>
          <w:spacing w:val="0"/>
          <w:w w:val="100"/>
          <w:position w:val="-1"/>
        </w:rPr>
        <w:t>2</w:t>
      </w:r>
      <w:r>
        <w:rPr>
          <w:rFonts w:ascii="Courier New" w:hAnsi="Courier New" w:cs="Courier New" w:eastAsia="Courier New"/>
          <w:sz w:val="22"/>
          <w:szCs w:val="22"/>
          <w:color w:val="3D3D3D"/>
          <w:spacing w:val="0"/>
          <w:w w:val="100"/>
          <w:position w:val="-1"/>
        </w:rPr>
        <w:tab/>
      </w:r>
      <w:r>
        <w:rPr>
          <w:rFonts w:ascii="Courier New" w:hAnsi="Courier New" w:cs="Courier New" w:eastAsia="Courier New"/>
          <w:sz w:val="22"/>
          <w:szCs w:val="22"/>
          <w:color w:val="3D3D3D"/>
          <w:spacing w:val="0"/>
          <w:w w:val="100"/>
          <w:position w:val="-1"/>
        </w:rPr>
      </w:r>
      <w:r>
        <w:rPr>
          <w:rFonts w:ascii="Arial" w:hAnsi="Arial" w:cs="Arial" w:eastAsia="Arial"/>
          <w:sz w:val="41"/>
          <w:szCs w:val="41"/>
          <w:color w:val="565656"/>
          <w:spacing w:val="0"/>
          <w:w w:val="58"/>
          <w:position w:val="-1"/>
        </w:rPr>
        <w:t>ı</w:t>
      </w:r>
      <w:r>
        <w:rPr>
          <w:rFonts w:ascii="Arial" w:hAnsi="Arial" w:cs="Arial" w:eastAsia="Arial"/>
          <w:sz w:val="41"/>
          <w:szCs w:val="41"/>
          <w:color w:val="565656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41"/>
          <w:szCs w:val="41"/>
          <w:color w:val="565656"/>
          <w:spacing w:val="0"/>
          <w:w w:val="100"/>
          <w:position w:val="-1"/>
        </w:rPr>
      </w:r>
      <w:r>
        <w:rPr>
          <w:rFonts w:ascii="Arial" w:hAnsi="Arial" w:cs="Arial" w:eastAsia="Arial"/>
          <w:sz w:val="45"/>
          <w:szCs w:val="45"/>
          <w:color w:val="565656"/>
          <w:spacing w:val="0"/>
          <w:w w:val="58"/>
          <w:position w:val="-5"/>
        </w:rPr>
        <w:t>ı</w:t>
      </w:r>
      <w:r>
        <w:rPr>
          <w:rFonts w:ascii="Arial" w:hAnsi="Arial" w:cs="Arial" w:eastAsia="Arial"/>
          <w:sz w:val="45"/>
          <w:szCs w:val="45"/>
          <w:color w:val="000000"/>
          <w:spacing w:val="0"/>
          <w:w w:val="100"/>
          <w:position w:val="0"/>
        </w:rPr>
      </w:r>
    </w:p>
    <w:p>
      <w:pPr>
        <w:spacing w:before="0" w:after="0" w:line="260" w:lineRule="exact"/>
        <w:jc w:val="left"/>
        <w:rPr>
          <w:sz w:val="26"/>
          <w:szCs w:val="26"/>
        </w:rPr>
      </w:pPr>
      <w:rPr/>
      <w:r>
        <w:rPr/>
        <w:br w:type="column"/>
      </w:r>
      <w:r>
        <w:rPr>
          <w:sz w:val="26"/>
          <w:szCs w:val="26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</w:rPr>
        <w:t>jco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300" w:bottom="280" w:left="340" w:right="340"/>
          <w:cols w:num="3" w:equalWidth="0">
            <w:col w:w="1547" w:space="1047"/>
            <w:col w:w="6241" w:space="675"/>
            <w:col w:w="1730"/>
          </w:cols>
        </w:sectPr>
      </w:pPr>
      <w:rPr/>
    </w:p>
    <w:p>
      <w:pPr>
        <w:spacing w:before="0" w:after="0" w:line="194" w:lineRule="exact"/>
        <w:ind w:left="209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0"/>
        </w:rPr>
        <w:t>Yangııı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6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0"/>
        </w:rPr>
        <w:t>sonrası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1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2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0"/>
        </w:rPr>
        <w:t>araştırma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2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87"/>
        </w:rPr>
        <w:t>sonışturmada;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8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17"/>
          <w:w w:val="8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7"/>
        </w:rPr>
        <w:t>oı1a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12"/>
          <w:w w:val="8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7"/>
        </w:rPr>
        <w:t>kısımda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39"/>
          <w:w w:val="8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7"/>
        </w:rPr>
        <w:t>buluna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7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4"/>
          <w:w w:val="8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7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7"/>
          <w:w w:val="8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7"/>
        </w:rPr>
        <w:t>metru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7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2"/>
          <w:w w:val="8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7"/>
        </w:rPr>
        <w:t>ru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7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6"/>
          <w:w w:val="8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evi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6"/>
        </w:rPr>
        <w:t>binanın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6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38"/>
          <w:w w:val="8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6"/>
        </w:rPr>
        <w:t>iç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7"/>
          <w:w w:val="8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6"/>
        </w:rPr>
        <w:t>merdiveni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41"/>
          <w:w w:val="8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iniş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13" w:lineRule="exact"/>
        <w:ind w:left="321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</w:rPr>
        <w:t>pöndü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rı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2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Sonundaki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8"/>
        </w:rPr>
        <w:t>böliiınilnüıı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2"/>
          <w:w w:val="8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8"/>
        </w:rPr>
        <w:t>karşısındaki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34"/>
          <w:w w:val="8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</w:rPr>
        <w:t>so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90"/>
        </w:rPr>
        <w:t>odanı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9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18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0"/>
        </w:rPr>
        <w:t>üzerindeki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3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2,5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7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7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1"/>
          <w:w w:val="8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7"/>
        </w:rPr>
        <w:t>li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7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1"/>
          <w:w w:val="8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7"/>
        </w:rPr>
        <w:t>ahşa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7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6"/>
          <w:w w:val="8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7"/>
        </w:rPr>
        <w:t>çatı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2"/>
          <w:w w:val="8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7"/>
        </w:rPr>
        <w:t>kısmı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5"/>
          <w:w w:val="8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90"/>
        </w:rPr>
        <w:t>ahşa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9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6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8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8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8"/>
          <w:w w:val="8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8"/>
        </w:rPr>
        <w:t>civarındaki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7"/>
          <w:w w:val="8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8"/>
        </w:rPr>
        <w:t>asma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8"/>
          <w:w w:val="8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8"/>
        </w:rPr>
        <w:t>tava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8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4"/>
          <w:w w:val="8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8"/>
        </w:rPr>
        <w:t>çıtaları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3"/>
          <w:w w:val="8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ACACAC"/>
          <w:spacing w:val="0"/>
          <w:w w:val="11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" w:after="0" w:line="198" w:lineRule="exact"/>
        <w:ind w:left="2063" w:right="223" w:firstLine="-1723"/>
        <w:jc w:val="left"/>
        <w:tabs>
          <w:tab w:pos="21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8"/>
          <w:szCs w:val="18"/>
          <w:color w:val="3D3D3D"/>
          <w:spacing w:val="0"/>
          <w:w w:val="100"/>
        </w:rPr>
        <w:t>Ha</w:t>
      </w:r>
      <w:r>
        <w:rPr>
          <w:rFonts w:ascii="Arial" w:hAnsi="Arial" w:cs="Arial" w:eastAsia="Arial"/>
          <w:sz w:val="18"/>
          <w:szCs w:val="18"/>
          <w:color w:val="3D3D3D"/>
          <w:spacing w:val="19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3D3D3D"/>
          <w:spacing w:val="0"/>
          <w:w w:val="100"/>
        </w:rPr>
        <w:t>ar</w:t>
      </w:r>
      <w:r>
        <w:rPr>
          <w:rFonts w:ascii="Arial" w:hAnsi="Arial" w:cs="Arial" w:eastAsia="Arial"/>
          <w:sz w:val="18"/>
          <w:szCs w:val="18"/>
          <w:color w:val="3D3D3D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Dunımu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ab/>
        <w:tab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</w:r>
      <w:r>
        <w:rPr>
          <w:rFonts w:ascii="Arial" w:hAnsi="Arial" w:cs="Arial" w:eastAsia="Arial"/>
          <w:sz w:val="18"/>
          <w:szCs w:val="18"/>
          <w:color w:val="565656"/>
          <w:spacing w:val="0"/>
          <w:w w:val="88"/>
        </w:rPr>
        <w:t>amamen</w:t>
      </w:r>
      <w:r>
        <w:rPr>
          <w:rFonts w:ascii="Arial" w:hAnsi="Arial" w:cs="Arial" w:eastAsia="Arial"/>
          <w:sz w:val="18"/>
          <w:szCs w:val="18"/>
          <w:color w:val="565656"/>
          <w:spacing w:val="-11"/>
          <w:w w:val="8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88"/>
        </w:rPr>
        <w:t>yanmak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88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16"/>
          <w:w w:val="8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88"/>
        </w:rPr>
        <w:t>çevresindeki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8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7"/>
          <w:w w:val="8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8"/>
        </w:rPr>
        <w:t>ahşa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8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1"/>
          <w:w w:val="8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8"/>
        </w:rPr>
        <w:t>aksam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2"/>
          <w:w w:val="8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8"/>
        </w:rPr>
        <w:t>kısme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8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9"/>
          <w:w w:val="8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8"/>
        </w:rPr>
        <w:t>yanmak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8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9"/>
          <w:w w:val="8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8"/>
        </w:rPr>
        <w:t>metru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8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2"/>
          <w:w w:val="8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8"/>
        </w:rPr>
        <w:t>bina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0"/>
          <w:w w:val="8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dı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0"/>
        </w:rPr>
        <w:t>koruma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8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0"/>
        </w:rPr>
        <w:t>demi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3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0"/>
        </w:rPr>
        <w:t>kapısı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1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0"/>
        </w:rPr>
        <w:t>kilidi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5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2"/>
        </w:rPr>
        <w:t>kı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3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6"/>
        </w:rPr>
        <w:t>lmak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6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9"/>
          <w:w w:val="8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6"/>
        </w:rPr>
        <w:t>bina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4"/>
          <w:w w:val="8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içerisi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5"/>
          <w:w w:val="54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6E6E6E"/>
          <w:spacing w:val="12"/>
          <w:w w:val="96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7"/>
        </w:rPr>
        <w:t>ianma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8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1"/>
        </w:rPr>
        <w:t>islenme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2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91"/>
        </w:rPr>
        <w:t>suretiyle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22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91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9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4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görmüştür.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9" w:lineRule="exact"/>
        <w:ind w:left="210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-12"/>
          <w:w w:val="9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6E6E6E"/>
          <w:spacing w:val="-3"/>
          <w:w w:val="9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90"/>
        </w:rPr>
        <w:t>yadaki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20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0"/>
        </w:rPr>
        <w:t>Talımini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3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0"/>
        </w:rPr>
        <w:t>Zarar: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6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150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0"/>
        </w:rPr>
        <w:t>Binadaki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7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0"/>
        </w:rPr>
        <w:t>Tahmini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6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0"/>
        </w:rPr>
        <w:t>Zarar: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8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0"/>
        </w:rPr>
        <w:t>8350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6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0"/>
        </w:rPr>
        <w:t>TL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6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808080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808080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90"/>
        </w:rPr>
        <w:t>Toplııı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9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-4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0"/>
        </w:rPr>
        <w:t>Tahmini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2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0"/>
        </w:rPr>
        <w:t>Zarar: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6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90"/>
        </w:rPr>
        <w:t>8500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1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0"/>
        </w:rPr>
        <w:t>TL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1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dir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13" w:lineRule="exact"/>
        <w:ind w:left="210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7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0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9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9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9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12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0"/>
        </w:rPr>
        <w:t>tetkikte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9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0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0"/>
        </w:rPr>
        <w:t>başlangıcının;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6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9"/>
        </w:rPr>
        <w:t>katlı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8"/>
          <w:w w:val="8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9"/>
        </w:rPr>
        <w:t>metru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9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2"/>
          <w:w w:val="8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9"/>
        </w:rPr>
        <w:t>binanı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9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9"/>
          <w:w w:val="8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9"/>
        </w:rPr>
        <w:t>ahşa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9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5"/>
          <w:w w:val="8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9"/>
        </w:rPr>
        <w:t>çatısında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5"/>
          <w:w w:val="8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89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89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13"/>
          <w:w w:val="8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9"/>
        </w:rPr>
        <w:t>görülmü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9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8"/>
          <w:w w:val="8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9"/>
        </w:rPr>
        <w:t>olup;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9"/>
          <w:w w:val="8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yapılan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20" w:lineRule="auto"/>
        <w:ind w:left="2054" w:right="53" w:firstLine="-171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0"/>
          <w:w w:val="84"/>
        </w:rPr>
        <w:t>ar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4"/>
          <w:w w:val="84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6E6E6E"/>
          <w:spacing w:val="8"/>
          <w:w w:val="144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88"/>
        </w:rPr>
        <w:t>uıına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9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9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1"/>
          <w:w w:val="8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9"/>
        </w:rPr>
        <w:t>sonışturınada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7"/>
          <w:w w:val="8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9"/>
        </w:rPr>
        <w:t>yaııgwın;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35"/>
          <w:w w:val="8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9"/>
        </w:rPr>
        <w:t>metru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9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1"/>
          <w:w w:val="8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9"/>
        </w:rPr>
        <w:t>bina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4"/>
          <w:w w:val="8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9"/>
        </w:rPr>
        <w:t>yakınında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4"/>
          <w:w w:val="8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9"/>
        </w:rPr>
        <w:t>ye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9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4"/>
          <w:w w:val="8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9"/>
        </w:rPr>
        <w:t>ala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9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0"/>
          <w:w w:val="8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9"/>
        </w:rPr>
        <w:t>yükse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9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6"/>
          <w:w w:val="8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9"/>
        </w:rPr>
        <w:t>binalarda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2"/>
          <w:w w:val="8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9"/>
        </w:rPr>
        <w:t>buluna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9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1"/>
          <w:w w:val="8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9"/>
        </w:rPr>
        <w:t>kimliği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1"/>
          <w:w w:val="8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9"/>
        </w:rPr>
        <w:t>belirsiz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5"/>
          <w:w w:val="8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9"/>
        </w:rPr>
        <w:t>kişi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3"/>
          <w:w w:val="8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9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5"/>
          <w:w w:val="8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kişilerce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86"/>
        </w:rPr>
        <w:t>öııdUrlilmede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86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19"/>
          <w:w w:val="8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6"/>
        </w:rPr>
        <w:t>metrı.ı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6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12"/>
          <w:w w:val="8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6"/>
        </w:rPr>
        <w:t>bina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9"/>
          <w:w w:val="8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6"/>
        </w:rPr>
        <w:t>çatısı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3"/>
          <w:w w:val="8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6"/>
        </w:rPr>
        <w:t>Uzerine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8"/>
          <w:w w:val="8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6"/>
        </w:rPr>
        <w:t>atıla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6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9"/>
          <w:w w:val="8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6"/>
        </w:rPr>
        <w:t>sigara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33"/>
          <w:w w:val="8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6"/>
        </w:rPr>
        <w:t>izınaritini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6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"/>
          <w:w w:val="8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6"/>
        </w:rPr>
        <w:t>açıkta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37"/>
          <w:w w:val="8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6"/>
        </w:rPr>
        <w:t>kala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6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1"/>
          <w:w w:val="8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6"/>
        </w:rPr>
        <w:t>çatı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8"/>
          <w:w w:val="8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86"/>
        </w:rPr>
        <w:t>ahşaplarını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8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17"/>
          <w:w w:val="8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6"/>
        </w:rPr>
        <w:t>tutuşturması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37"/>
          <w:w w:val="8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6"/>
        </w:rPr>
        <w:t>sonuc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6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4"/>
          <w:w w:val="8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çıkmış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E6E6E"/>
          <w:spacing w:val="-2"/>
          <w:w w:val="96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2"/>
        </w:rPr>
        <w:t>labilec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17"/>
          <w:w w:val="92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6E6E6E"/>
          <w:spacing w:val="0"/>
          <w:w w:val="62"/>
        </w:rPr>
        <w:t>ıi</w:t>
      </w:r>
      <w:r>
        <w:rPr>
          <w:rFonts w:ascii="Times New Roman" w:hAnsi="Times New Roman" w:cs="Times New Roman" w:eastAsia="Times New Roman"/>
          <w:sz w:val="19"/>
          <w:szCs w:val="19"/>
          <w:color w:val="6E6E6E"/>
          <w:spacing w:val="3"/>
          <w:w w:val="62"/>
        </w:rPr>
        <w:t>;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43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1"/>
        </w:rPr>
        <w:t>kanaatine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7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</w:rPr>
        <w:t>varılmıştı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-8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80808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40" w:lineRule="auto"/>
        <w:ind w:left="331" w:right="-20"/>
        <w:jc w:val="left"/>
        <w:tabs>
          <w:tab w:pos="2040" w:val="left"/>
          <w:tab w:pos="65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65656"/>
          <w:w w:val="98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6"/>
          <w:w w:val="97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6E6E6E"/>
          <w:spacing w:val="-7"/>
          <w:w w:val="109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91"/>
        </w:rPr>
        <w:t>oı1a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77"/>
        </w:rPr>
        <w:t>lı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7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"/>
          <w:w w:val="7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</w:rPr>
        <w:t>Şirketi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Adı: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!Bedeli: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8" w:after="0" w:line="214" w:lineRule="exact"/>
        <w:ind w:left="331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8"/>
          <w:szCs w:val="18"/>
          <w:color w:val="565656"/>
          <w:spacing w:val="0"/>
          <w:w w:val="100"/>
          <w:position w:val="-1"/>
        </w:rPr>
        <w:t>Ara</w:t>
      </w:r>
      <w:r>
        <w:rPr>
          <w:rFonts w:ascii="Arial" w:hAnsi="Arial" w:cs="Arial" w:eastAsia="Arial"/>
          <w:sz w:val="18"/>
          <w:szCs w:val="18"/>
          <w:color w:val="565656"/>
          <w:spacing w:val="0"/>
          <w:w w:val="100"/>
          <w:position w:val="-1"/>
        </w:rPr>
        <w:t>ç</w:t>
      </w:r>
      <w:r>
        <w:rPr>
          <w:rFonts w:ascii="Arial" w:hAnsi="Arial" w:cs="Arial" w:eastAsia="Arial"/>
          <w:sz w:val="18"/>
          <w:szCs w:val="18"/>
          <w:color w:val="565656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1"/>
        </w:rPr>
        <w:t>Ger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3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6E6E6E"/>
          <w:spacing w:val="0"/>
          <w:w w:val="68"/>
          <w:position w:val="-1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6E6E6E"/>
          <w:spacing w:val="0"/>
          <w:w w:val="69"/>
          <w:position w:val="-1"/>
        </w:rPr>
        <w:t>_</w:t>
      </w:r>
      <w:r>
        <w:rPr>
          <w:rFonts w:ascii="Times New Roman" w:hAnsi="Times New Roman" w:cs="Times New Roman" w:eastAsia="Times New Roman"/>
          <w:sz w:val="19"/>
          <w:szCs w:val="19"/>
          <w:color w:val="6E6E6E"/>
          <w:spacing w:val="-2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1"/>
        </w:rPr>
        <w:t>Kaybı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300" w:bottom="280" w:left="340" w:right="340"/>
        </w:sectPr>
      </w:pPr>
      <w:rPr/>
    </w:p>
    <w:p>
      <w:pPr>
        <w:spacing w:before="22" w:after="0" w:line="249" w:lineRule="auto"/>
        <w:ind w:left="359" w:right="-53" w:firstLine="-1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Yer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Kime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l'esliı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Edildiği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2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metru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bina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güvenli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görevlisi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Ali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PUSA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'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teslim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2"/>
        </w:rPr>
        <w:t>edilmiştir.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300" w:bottom="280" w:left="340" w:right="340"/>
          <w:cols w:num="2" w:equalWidth="0">
            <w:col w:w="1758" w:space="296"/>
            <w:col w:w="9186"/>
          </w:cols>
        </w:sectPr>
      </w:pPr>
      <w:rPr/>
    </w:p>
    <w:p>
      <w:pPr>
        <w:spacing w:before="0" w:after="0" w:line="240" w:lineRule="auto"/>
        <w:ind w:left="335" w:right="-20"/>
        <w:jc w:val="left"/>
        <w:rPr>
          <w:rFonts w:ascii="Arial" w:hAnsi="Arial" w:cs="Arial" w:eastAsia="Arial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</w:rPr>
        <w:t>r•-'tıi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24"/>
          <w:w w:val="100"/>
        </w:rPr>
        <w:t> </w:t>
      </w:r>
      <w:r>
        <w:rPr>
          <w:rFonts w:ascii="Arial" w:hAnsi="Arial" w:cs="Arial" w:eastAsia="Arial"/>
          <w:sz w:val="17"/>
          <w:szCs w:val="17"/>
          <w:color w:val="3D3D3D"/>
          <w:spacing w:val="0"/>
          <w:w w:val="106"/>
        </w:rPr>
        <w:t>Döuüşil</w:t>
      </w:r>
      <w:r>
        <w:rPr>
          <w:rFonts w:ascii="Arial" w:hAnsi="Arial" w:cs="Arial" w:eastAsia="Arial"/>
          <w:sz w:val="17"/>
          <w:szCs w:val="17"/>
          <w:color w:val="000000"/>
          <w:spacing w:val="0"/>
          <w:w w:val="100"/>
        </w:rPr>
      </w:r>
    </w:p>
    <w:p>
      <w:pPr>
        <w:spacing w:before="27" w:after="0" w:line="240" w:lineRule="auto"/>
        <w:ind w:left="47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BCBCBC"/>
          <w:w w:val="151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BCBCBC"/>
          <w:spacing w:val="-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arsa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60" w:after="0" w:line="214" w:lineRule="exact"/>
        <w:ind w:left="1155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1"/>
        </w:rPr>
        <w:t>Öl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1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4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1"/>
        </w:rPr>
        <w:t>Yaralı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4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Tarih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E6E6E"/>
          <w:spacing w:val="0"/>
          <w:w w:val="118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E6E6E"/>
          <w:spacing w:val="-11"/>
          <w:w w:val="11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18"/>
        </w:rPr>
        <w:t>08.05.2017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8" w:after="0" w:line="240" w:lineRule="auto"/>
        <w:ind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GiDE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</w:rPr>
        <w:t>EKİP: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Çankaya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3"/>
        </w:rPr>
        <w:t>i.tfaiye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2"/>
          <w:w w:val="9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Grubu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4"/>
        </w:rPr>
        <w:t>!.Posta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4" w:after="0" w:line="240" w:lineRule="auto"/>
        <w:ind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</w:rPr>
        <w:t>!saati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E6E6E"/>
          <w:spacing w:val="0"/>
          <w:w w:val="113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E6E6E"/>
          <w:spacing w:val="-3"/>
          <w:w w:val="11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13"/>
        </w:rPr>
        <w:t>22:30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40" w:lineRule="exact"/>
        <w:jc w:val="left"/>
        <w:rPr>
          <w:sz w:val="24"/>
          <w:szCs w:val="24"/>
        </w:rPr>
      </w:pPr>
      <w:rPr/>
      <w:r>
        <w:rPr/>
        <w:br w:type="column"/>
      </w:r>
      <w:r>
        <w:rPr>
          <w:sz w:val="24"/>
          <w:szCs w:val="24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</w:rPr>
        <w:t>ONAYLA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w w:val="10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300" w:bottom="280" w:left="340" w:right="340"/>
          <w:cols w:num="4" w:equalWidth="0">
            <w:col w:w="2002" w:space="52"/>
            <w:col w:w="3598" w:space="188"/>
            <w:col w:w="1020" w:space="1565"/>
            <w:col w:w="2815"/>
          </w:cols>
        </w:sectPr>
      </w:pPr>
      <w:rPr/>
    </w:p>
    <w:p>
      <w:pPr>
        <w:spacing w:before="13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jc w:val="left"/>
        <w:spacing w:after="0"/>
        <w:sectPr>
          <w:type w:val="continuous"/>
          <w:pgSz w:w="11920" w:h="16840"/>
          <w:pgMar w:top="300" w:bottom="280" w:left="340" w:right="340"/>
        </w:sectPr>
      </w:pPr>
      <w:rPr/>
    </w:p>
    <w:p>
      <w:pPr>
        <w:spacing w:before="9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159" w:lineRule="exact"/>
        <w:ind w:left="354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2"/>
          <w:position w:val="-5"/>
        </w:rPr>
        <w:t>itfaiyeci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35" w:after="0" w:line="240" w:lineRule="auto"/>
        <w:ind w:right="-20"/>
        <w:jc w:val="left"/>
        <w:tabs>
          <w:tab w:pos="24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Amir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9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6E6E6E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E6E6E"/>
          <w:spacing w:val="-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E6E6E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6E6E6E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Koyan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8" w:after="0" w:line="240" w:lineRule="auto"/>
        <w:ind w:left="2711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300" w:bottom="280" w:left="340" w:right="340"/>
          <w:cols w:num="2" w:equalWidth="0">
            <w:col w:w="994" w:space="1204"/>
            <w:col w:w="9042"/>
          </w:cols>
        </w:sectPr>
      </w:pPr>
      <w:rPr/>
    </w:p>
    <w:p>
      <w:pPr>
        <w:spacing w:before="0" w:after="0" w:line="1132" w:lineRule="exact"/>
        <w:ind w:left="2296" w:right="-236"/>
        <w:jc w:val="left"/>
        <w:tabs>
          <w:tab w:pos="3240" w:val="left"/>
        </w:tabs>
        <w:rPr>
          <w:rFonts w:ascii="Times New Roman" w:hAnsi="Times New Roman" w:cs="Times New Roman" w:eastAsia="Times New Roman"/>
          <w:sz w:val="131"/>
          <w:szCs w:val="131"/>
        </w:rPr>
      </w:pPr>
      <w:rPr/>
      <w:r>
        <w:rPr>
          <w:rFonts w:ascii="Arial" w:hAnsi="Arial" w:cs="Arial" w:eastAsia="Arial"/>
          <w:sz w:val="80"/>
          <w:szCs w:val="80"/>
          <w:color w:val="3A3D67"/>
          <w:w w:val="59"/>
          <w:position w:val="-15"/>
        </w:rPr>
      </w:r>
      <w:r>
        <w:rPr>
          <w:rFonts w:ascii="Arial" w:hAnsi="Arial" w:cs="Arial" w:eastAsia="Arial"/>
          <w:sz w:val="80"/>
          <w:szCs w:val="80"/>
          <w:color w:val="3A3D67"/>
          <w:spacing w:val="0"/>
          <w:w w:val="59"/>
          <w:u w:val="thick" w:color="000000"/>
          <w:position w:val="-15"/>
        </w:rPr>
        <w:t>r</w:t>
      </w:r>
      <w:r>
        <w:rPr>
          <w:rFonts w:ascii="Arial" w:hAnsi="Arial" w:cs="Arial" w:eastAsia="Arial"/>
          <w:sz w:val="80"/>
          <w:szCs w:val="80"/>
          <w:color w:val="3A3D67"/>
          <w:spacing w:val="0"/>
          <w:w w:val="59"/>
          <w:position w:val="-15"/>
        </w:rPr>
      </w:r>
      <w:r>
        <w:rPr>
          <w:rFonts w:ascii="Arial" w:hAnsi="Arial" w:cs="Arial" w:eastAsia="Arial"/>
          <w:sz w:val="80"/>
          <w:szCs w:val="80"/>
          <w:color w:val="3A3D67"/>
          <w:spacing w:val="0"/>
          <w:w w:val="100"/>
          <w:position w:val="-15"/>
        </w:rPr>
        <w:tab/>
      </w:r>
      <w:r>
        <w:rPr>
          <w:rFonts w:ascii="Arial" w:hAnsi="Arial" w:cs="Arial" w:eastAsia="Arial"/>
          <w:sz w:val="80"/>
          <w:szCs w:val="80"/>
          <w:color w:val="3A3D67"/>
          <w:spacing w:val="0"/>
          <w:w w:val="100"/>
          <w:position w:val="-15"/>
        </w:rPr>
      </w:r>
      <w:r>
        <w:rPr>
          <w:rFonts w:ascii="Times New Roman" w:hAnsi="Times New Roman" w:cs="Times New Roman" w:eastAsia="Times New Roman"/>
          <w:sz w:val="131"/>
          <w:szCs w:val="131"/>
          <w:color w:val="2A2F74"/>
          <w:spacing w:val="0"/>
          <w:w w:val="70"/>
          <w:i/>
          <w:position w:val="-15"/>
        </w:rPr>
        <w:t>l{</w:t>
      </w:r>
      <w:r>
        <w:rPr>
          <w:rFonts w:ascii="Times New Roman" w:hAnsi="Times New Roman" w:cs="Times New Roman" w:eastAsia="Times New Roman"/>
          <w:sz w:val="131"/>
          <w:szCs w:val="131"/>
          <w:color w:val="2A2F74"/>
          <w:spacing w:val="-45"/>
          <w:w w:val="70"/>
          <w:i/>
          <w:position w:val="-15"/>
        </w:rPr>
        <w:t>l</w:t>
      </w:r>
      <w:r>
        <w:rPr>
          <w:rFonts w:ascii="Times New Roman" w:hAnsi="Times New Roman" w:cs="Times New Roman" w:eastAsia="Times New Roman"/>
          <w:sz w:val="131"/>
          <w:szCs w:val="131"/>
          <w:color w:val="3D3D3D"/>
          <w:spacing w:val="0"/>
          <w:w w:val="65"/>
          <w:i/>
          <w:position w:val="-15"/>
        </w:rPr>
        <w:t>.</w:t>
      </w:r>
      <w:r>
        <w:rPr>
          <w:rFonts w:ascii="Times New Roman" w:hAnsi="Times New Roman" w:cs="Times New Roman" w:eastAsia="Times New Roman"/>
          <w:sz w:val="131"/>
          <w:szCs w:val="131"/>
          <w:color w:val="000000"/>
          <w:spacing w:val="0"/>
          <w:w w:val="100"/>
          <w:position w:val="0"/>
        </w:rPr>
      </w:r>
    </w:p>
    <w:p>
      <w:pPr>
        <w:spacing w:before="17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0" w:after="0" w:line="557" w:lineRule="exact"/>
        <w:ind w:left="255" w:right="-20"/>
        <w:jc w:val="left"/>
        <w:rPr>
          <w:rFonts w:ascii="Arial" w:hAnsi="Arial" w:cs="Arial" w:eastAsia="Arial"/>
          <w:sz w:val="57"/>
          <w:szCs w:val="57"/>
        </w:rPr>
      </w:pPr>
      <w:rPr/>
      <w:r>
        <w:rPr/>
        <w:pict>
          <v:shape style="position:absolute;margin-left:422.399994pt;margin-top:-16.994255pt;width:144.960007pt;height:107.519997pt;mso-position-horizontal-relative:page;mso-position-vertical-relative:paragraph;z-index:-15126" type="#_x0000_t75">
            <v:imagedata r:id="rId8" o:title=""/>
          </v:shape>
        </w:pict>
      </w:r>
      <w:r>
        <w:rPr>
          <w:rFonts w:ascii="Arial" w:hAnsi="Arial" w:cs="Arial" w:eastAsia="Arial"/>
          <w:sz w:val="57"/>
          <w:szCs w:val="57"/>
          <w:color w:val="2A2F74"/>
          <w:spacing w:val="0"/>
          <w:w w:val="132"/>
          <w:i/>
          <w:position w:val="-9"/>
        </w:rPr>
        <w:t>r!'</w:t>
      </w:r>
      <w:r>
        <w:rPr>
          <w:rFonts w:ascii="Arial" w:hAnsi="Arial" w:cs="Arial" w:eastAsia="Arial"/>
          <w:sz w:val="57"/>
          <w:szCs w:val="57"/>
          <w:color w:val="000000"/>
          <w:spacing w:val="0"/>
          <w:w w:val="100"/>
          <w:position w:val="0"/>
        </w:rPr>
      </w:r>
    </w:p>
    <w:p>
      <w:pPr>
        <w:spacing w:before="0" w:after="0" w:line="358" w:lineRule="exact"/>
        <w:ind w:right="-20"/>
        <w:jc w:val="left"/>
        <w:rPr>
          <w:rFonts w:ascii="Times New Roman" w:hAnsi="Times New Roman" w:cs="Times New Roman" w:eastAsia="Times New Roman"/>
          <w:sz w:val="107"/>
          <w:szCs w:val="107"/>
        </w:rPr>
      </w:pPr>
      <w:rPr/>
      <w:r>
        <w:rPr>
          <w:rFonts w:ascii="Times New Roman" w:hAnsi="Times New Roman" w:cs="Times New Roman" w:eastAsia="Times New Roman"/>
          <w:sz w:val="31"/>
          <w:szCs w:val="31"/>
          <w:color w:val="565656"/>
          <w:spacing w:val="0"/>
          <w:w w:val="100"/>
          <w:i/>
          <w:position w:val="-48"/>
        </w:rPr>
        <w:t>·g</w:t>
      </w:r>
      <w:r>
        <w:rPr>
          <w:rFonts w:ascii="Times New Roman" w:hAnsi="Times New Roman" w:cs="Times New Roman" w:eastAsia="Times New Roman"/>
          <w:sz w:val="31"/>
          <w:szCs w:val="31"/>
          <w:color w:val="565656"/>
          <w:spacing w:val="20"/>
          <w:w w:val="100"/>
          <w:i/>
          <w:position w:val="-48"/>
        </w:rPr>
        <w:t> </w:t>
      </w:r>
      <w:r>
        <w:rPr>
          <w:rFonts w:ascii="Times New Roman" w:hAnsi="Times New Roman" w:cs="Times New Roman" w:eastAsia="Times New Roman"/>
          <w:sz w:val="107"/>
          <w:szCs w:val="107"/>
          <w:color w:val="2A2F74"/>
          <w:spacing w:val="0"/>
          <w:w w:val="56"/>
          <w:i/>
          <w:position w:val="-48"/>
        </w:rPr>
        <w:t>v</w:t>
      </w:r>
      <w:r>
        <w:rPr>
          <w:rFonts w:ascii="Times New Roman" w:hAnsi="Times New Roman" w:cs="Times New Roman" w:eastAsia="Times New Roman"/>
          <w:sz w:val="107"/>
          <w:szCs w:val="107"/>
          <w:color w:val="2A2F74"/>
          <w:spacing w:val="-115"/>
          <w:w w:val="100"/>
          <w:i/>
          <w:position w:val="-48"/>
        </w:rPr>
        <w:t> </w:t>
      </w:r>
      <w:r>
        <w:rPr>
          <w:rFonts w:ascii="Times New Roman" w:hAnsi="Times New Roman" w:cs="Times New Roman" w:eastAsia="Times New Roman"/>
          <w:sz w:val="107"/>
          <w:szCs w:val="107"/>
          <w:color w:val="2A2F74"/>
          <w:spacing w:val="0"/>
          <w:w w:val="56"/>
          <w:i/>
          <w:position w:val="-48"/>
        </w:rPr>
        <w:t>k?</w:t>
      </w:r>
      <w:r>
        <w:rPr>
          <w:rFonts w:ascii="Times New Roman" w:hAnsi="Times New Roman" w:cs="Times New Roman" w:eastAsia="Times New Roman"/>
          <w:sz w:val="107"/>
          <w:szCs w:val="107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300" w:bottom="280" w:left="340" w:right="340"/>
          <w:cols w:num="2" w:equalWidth="0">
            <w:col w:w="4320" w:space="664"/>
            <w:col w:w="6256"/>
          </w:cols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pict>
          <v:group style="position:absolute;margin-left:31.785915pt;margin-top:22.104862pt;width:541.87419pt;height:784.230505pt;mso-position-horizontal-relative:page;mso-position-vertical-relative:page;z-index:-15125" coordorigin="636,442" coordsize="10837,15685">
            <v:group style="position:absolute;left:652;top:470;width:10800;height:2" coordorigin="652,470" coordsize="10800,2">
              <v:shape style="position:absolute;left:652;top:470;width:10800;height:2" coordorigin="652,470" coordsize="10800,0" path="m652,470l11452,470e" filled="f" stroked="t" strokeweight=".698592pt" strokecolor="#7C7C7C">
                <v:path arrowok="t"/>
              </v:shape>
            </v:group>
            <v:group style="position:absolute;left:659;top:449;width:2;height:10305" coordorigin="659,449" coordsize="2,10305">
              <v:shape style="position:absolute;left:659;top:449;width:2;height:10305" coordorigin="659,449" coordsize="0,10305" path="m659,10754l659,449e" filled="f" stroked="t" strokeweight=".698592pt" strokecolor="#646464">
                <v:path arrowok="t"/>
              </v:shape>
            </v:group>
            <v:group style="position:absolute;left:2389;top:459;width:2;height:1503" coordorigin="2389,459" coordsize="2,1503">
              <v:shape style="position:absolute;left:2389;top:459;width:2;height:1503" coordorigin="2389,459" coordsize="0,1503" path="m2389,1962l2389,459e" filled="f" stroked="t" strokeweight=".698592pt" strokecolor="#707070">
                <v:path arrowok="t"/>
              </v:shape>
            </v:group>
            <v:group style="position:absolute;left:9003;top:468;width:2;height:1499" coordorigin="9003,468" coordsize="2,1499">
              <v:shape style="position:absolute;left:9003;top:468;width:2;height:1499" coordorigin="9003,468" coordsize="0,1499" path="m9003,1967l9003,468e" filled="f" stroked="t" strokeweight=".698592pt" strokecolor="#5B5B5B">
                <v:path arrowok="t"/>
              </v:shape>
            </v:group>
            <v:group style="position:absolute;left:652;top:2671;width:10800;height:2" coordorigin="652,2671" coordsize="10800,2">
              <v:shape style="position:absolute;left:652;top:2671;width:10800;height:2" coordorigin="652,2671" coordsize="10800,0" path="m652,2671l11452,2671e" filled="f" stroked="t" strokeweight=".698592pt" strokecolor="#777777">
                <v:path arrowok="t"/>
              </v:shape>
            </v:group>
            <v:group style="position:absolute;left:657;top:2907;width:10791;height:2" coordorigin="657,2907" coordsize="10791,2">
              <v:shape style="position:absolute;left:657;top:2907;width:10791;height:2" coordorigin="657,2907" coordsize="10791,0" path="m657,2907l11448,2907e" filled="f" stroked="t" strokeweight=".698592pt" strokecolor="#777777">
                <v:path arrowok="t"/>
              </v:shape>
            </v:group>
            <v:group style="position:absolute;left:652;top:3144;width:10805;height:2" coordorigin="652,3144" coordsize="10805,2">
              <v:shape style="position:absolute;left:652;top:3144;width:10805;height:2" coordorigin="652,3144" coordsize="10805,0" path="m652,3144l11457,3144e" filled="f" stroked="t" strokeweight=".698592pt" strokecolor="#808080">
                <v:path arrowok="t"/>
              </v:shape>
            </v:group>
            <v:group style="position:absolute;left:3814;top:3139;width:2;height:747" coordorigin="3814,3139" coordsize="2,747">
              <v:shape style="position:absolute;left:3814;top:3139;width:2;height:747" coordorigin="3814,3139" coordsize="0,747" path="m3814,3886l3814,3139e" filled="f" stroked="t" strokeweight=".698592pt" strokecolor="#646464">
                <v:path arrowok="t"/>
              </v:shape>
            </v:group>
            <v:group style="position:absolute;left:6860;top:3139;width:2;height:747" coordorigin="6860,3139" coordsize="2,747">
              <v:shape style="position:absolute;left:6860;top:3139;width:2;height:747" coordorigin="6860,3139" coordsize="0,747" path="m6860,3886l6860,3139e" filled="f" stroked="t" strokeweight=".698592pt" strokecolor="#575757">
                <v:path arrowok="t"/>
              </v:shape>
            </v:group>
            <v:group style="position:absolute;left:2385;top:3872;width:2;height:12239" coordorigin="2385,3872" coordsize="2,12239">
              <v:shape style="position:absolute;left:2385;top:3872;width:2;height:12239" coordorigin="2385,3872" coordsize="0,12239" path="m2385,16110l2385,3872e" filled="f" stroked="t" strokeweight=".698592pt" strokecolor="#5B5B5B">
                <v:path arrowok="t"/>
              </v:shape>
            </v:group>
            <v:group style="position:absolute;left:652;top:3879;width:9212;height:2" coordorigin="652,3879" coordsize="9212,2">
              <v:shape style="position:absolute;left:652;top:3879;width:9212;height:2" coordorigin="652,3879" coordsize="9212,0" path="m652,3879l9864,3879e" filled="f" stroked="t" strokeweight=".698592pt" strokecolor="#676767">
                <v:path arrowok="t"/>
              </v:shape>
            </v:group>
            <v:group style="position:absolute;left:657;top:4132;width:10791;height:2" coordorigin="657,4132" coordsize="10791,2">
              <v:shape style="position:absolute;left:657;top:4132;width:10791;height:2" coordorigin="657,4132" coordsize="10791,0" path="m657,4132l11448,4132e" filled="f" stroked="t" strokeweight=".698592pt" strokecolor="#747474">
                <v:path arrowok="t"/>
              </v:shape>
            </v:group>
            <v:group style="position:absolute;left:2375;top:4370;width:9068;height:2" coordorigin="2375,4370" coordsize="9068,2">
              <v:shape style="position:absolute;left:2375;top:4370;width:9068;height:2" coordorigin="2375,4370" coordsize="9068,0" path="m2375,4370l11443,4370e" filled="f" stroked="t" strokeweight=".698592pt" strokecolor="#707070">
                <v:path arrowok="t"/>
              </v:shape>
            </v:group>
            <v:group style="position:absolute;left:4846;top:4358;width:2;height:1924" coordorigin="4846,4358" coordsize="2,1924">
              <v:shape style="position:absolute;left:4846;top:4358;width:2;height:1924" coordorigin="4846,4358" coordsize="0,1924" path="m4846,6282l4846,4358e" filled="f" stroked="t" strokeweight=".698592pt" strokecolor="#646464">
                <v:path arrowok="t"/>
              </v:shape>
            </v:group>
            <v:group style="position:absolute;left:4862;top:4864;width:6590;height:2" coordorigin="4862,4864" coordsize="6590,2">
              <v:shape style="position:absolute;left:4862;top:4864;width:6590;height:2" coordorigin="4862,4864" coordsize="6590,0" path="m4862,4864l11452,4864e" filled="f" stroked="t" strokeweight=".698592pt" strokecolor="#6B6B6B">
                <v:path arrowok="t"/>
              </v:shape>
            </v:group>
            <v:group style="position:absolute;left:4839;top:5101;width:6618;height:2" coordorigin="4839,5101" coordsize="6618,2">
              <v:shape style="position:absolute;left:4839;top:5101;width:6618;height:2" coordorigin="4839,5101" coordsize="6618,0" path="m4839,5101l11457,5101e" filled="f" stroked="t" strokeweight=".698592pt" strokecolor="#707070">
                <v:path arrowok="t"/>
              </v:shape>
            </v:group>
            <v:group style="position:absolute;left:2375;top:5337;width:9082;height:2" coordorigin="2375,5337" coordsize="9082,2">
              <v:shape style="position:absolute;left:2375;top:5337;width:9082;height:2" coordorigin="2375,5337" coordsize="9082,0" path="m2375,5337l11457,5337e" filled="f" stroked="t" strokeweight=".698592pt" strokecolor="#747474">
                <v:path arrowok="t"/>
              </v:shape>
            </v:group>
            <v:group style="position:absolute;left:657;top:5573;width:10800;height:2" coordorigin="657,5573" coordsize="10800,2">
              <v:shape style="position:absolute;left:657;top:5573;width:10800;height:2" coordorigin="657,5573" coordsize="10800,0" path="m657,5573l11457,5573e" filled="f" stroked="t" strokeweight=".698592pt" strokecolor="#747474">
                <v:path arrowok="t"/>
              </v:shape>
            </v:group>
            <v:group style="position:absolute;left:7703;top:5569;width:2;height:719" coordorigin="7703,5569" coordsize="2,719">
              <v:shape style="position:absolute;left:7703;top:5569;width:2;height:719" coordorigin="7703,5569" coordsize="0,719" path="m7703,6287l7703,5569e" filled="f" stroked="t" strokeweight=".698592pt" strokecolor="#5B5B5B">
                <v:path arrowok="t"/>
              </v:shape>
            </v:group>
            <v:group style="position:absolute;left:2380;top:6041;width:9086;height:2" coordorigin="2380,6041" coordsize="9086,2">
              <v:shape style="position:absolute;left:2380;top:6041;width:9086;height:2" coordorigin="2380,6041" coordsize="9086,0" path="m2380,6041l11466,6041e" filled="f" stroked="t" strokeweight=".698592pt" strokecolor="#747474">
                <v:path arrowok="t"/>
              </v:shape>
            </v:group>
            <v:group style="position:absolute;left:2375;top:6278;width:9077;height:2" coordorigin="2375,6278" coordsize="9077,2">
              <v:shape style="position:absolute;left:2375;top:6278;width:9077;height:2" coordorigin="2375,6278" coordsize="9077,0" path="m2375,6278l11452,6278e" filled="f" stroked="t" strokeweight=".698592pt" strokecolor="#707070">
                <v:path arrowok="t"/>
              </v:shape>
            </v:group>
            <v:group style="position:absolute;left:652;top:6982;width:10800;height:2" coordorigin="652,6982" coordsize="10800,2">
              <v:shape style="position:absolute;left:652;top:6982;width:10800;height:2" coordorigin="652,6982" coordsize="10800,0" path="m652,6982l11452,6982e" filled="f" stroked="t" strokeweight=".698592pt" strokecolor="#7C7C7C">
                <v:path arrowok="t"/>
              </v:shape>
            </v:group>
            <v:group style="position:absolute;left:4846;top:6968;width:2;height:823" coordorigin="4846,6968" coordsize="2,823">
              <v:shape style="position:absolute;left:4846;top:6968;width:2;height:823" coordorigin="4846,6968" coordsize="0,823" path="m4846,7790l4846,6968e" filled="f" stroked="t" strokeweight=".698592pt" strokecolor="#707070">
                <v:path arrowok="t"/>
              </v:shape>
            </v:group>
            <v:group style="position:absolute;left:4844;top:7223;width:6613;height:2" coordorigin="4844,7223" coordsize="6613,2">
              <v:shape style="position:absolute;left:4844;top:7223;width:6613;height:2" coordorigin="4844,7223" coordsize="6613,0" path="m4844,7223l11457,7223e" filled="f" stroked="t" strokeweight=".698592pt" strokecolor="#747474">
                <v:path arrowok="t"/>
              </v:shape>
            </v:group>
            <v:group style="position:absolute;left:9859;top:7218;width:2;height:577" coordorigin="9859,7218" coordsize="2,577">
              <v:shape style="position:absolute;left:9859;top:7218;width:2;height:577" coordorigin="9859,7218" coordsize="0,577" path="m9859,7795l9859,7218e" filled="f" stroked="t" strokeweight=".698592pt" strokecolor="#575757">
                <v:path arrowok="t"/>
              </v:shape>
            </v:group>
            <v:group style="position:absolute;left:4816;top:7512;width:6637;height:2" coordorigin="4816,7512" coordsize="6637,2">
              <v:shape style="position:absolute;left:4816;top:7512;width:6637;height:2" coordorigin="4816,7512" coordsize="6637,0" path="m4816,7512l11452,7512e" filled="f" stroked="t" strokeweight=".698592pt" strokecolor="#747474">
                <v:path arrowok="t"/>
              </v:shape>
            </v:group>
            <v:group style="position:absolute;left:647;top:7781;width:10800;height:2" coordorigin="647,7781" coordsize="10800,2">
              <v:shape style="position:absolute;left:647;top:7781;width:10800;height:2" coordorigin="647,7781" coordsize="10800,0" path="m647,7781l11448,7781e" filled="f" stroked="t" strokeweight=".698592pt" strokecolor="#7C7C7C">
                <v:path arrowok="t"/>
              </v:shape>
            </v:group>
            <v:group style="position:absolute;left:652;top:8819;width:10814;height:2" coordorigin="652,8819" coordsize="10814,2">
              <v:shape style="position:absolute;left:652;top:8819;width:10814;height:2" coordorigin="652,8819" coordsize="10814,0" path="m652,8819l11466,8819e" filled="f" stroked="t" strokeweight=".698592pt" strokecolor="#747474">
                <v:path arrowok="t"/>
              </v:shape>
            </v:group>
            <v:group style="position:absolute;left:652;top:9646;width:10814;height:2" coordorigin="652,9646" coordsize="10814,2">
              <v:shape style="position:absolute;left:652;top:9646;width:10814;height:2" coordorigin="652,9646" coordsize="10814,0" path="m652,9646l11466,9646e" filled="f" stroked="t" strokeweight=".698592pt" strokecolor="#747474">
                <v:path arrowok="t"/>
              </v:shape>
            </v:group>
            <v:group style="position:absolute;left:647;top:9885;width:10814;height:2" coordorigin="647,9885" coordsize="10814,2">
              <v:shape style="position:absolute;left:647;top:9885;width:10814;height:2" coordorigin="647,9885" coordsize="10814,0" path="m647,9885l11462,9885e" filled="f" stroked="t" strokeweight=".698592pt" strokecolor="#707070">
                <v:path arrowok="t"/>
              </v:shape>
            </v:group>
            <v:group style="position:absolute;left:652;top:10121;width:10810;height:2" coordorigin="652,10121" coordsize="10810,2">
              <v:shape style="position:absolute;left:652;top:10121;width:10810;height:2" coordorigin="652,10121" coordsize="10810,0" path="m652,10121l11462,10121e" filled="f" stroked="t" strokeweight=".698592pt" strokecolor="#747474">
                <v:path arrowok="t"/>
              </v:shape>
            </v:group>
            <v:group style="position:absolute;left:652;top:10587;width:10810;height:2" coordorigin="652,10587" coordsize="10810,2">
              <v:shape style="position:absolute;left:652;top:10587;width:10810;height:2" coordorigin="652,10587" coordsize="10810,0" path="m652,10587l11462,10587e" filled="f" stroked="t" strokeweight=".698592pt" strokecolor="#777777">
                <v:path arrowok="t"/>
              </v:shape>
            </v:group>
            <v:group style="position:absolute;left:654;top:10934;width:2;height:5186" coordorigin="654,10934" coordsize="2,5186">
              <v:shape style="position:absolute;left:654;top:10934;width:2;height:5186" coordorigin="654,10934" coordsize="0,5186" path="m654,16120l654,10934e" filled="f" stroked="t" strokeweight=".698592pt" strokecolor="#606060">
                <v:path arrowok="t"/>
              </v:shape>
            </v:group>
            <v:group style="position:absolute;left:1472;top:10844;width:2;height:5266" coordorigin="1472,10844" coordsize="2,5266">
              <v:shape style="position:absolute;left:1472;top:10844;width:2;height:5266" coordorigin="1472,10844" coordsize="0,5266" path="m1472,16110l1472,10844e" filled="f" stroked="t" strokeweight=".698592pt" strokecolor="#606060">
                <v:path arrowok="t"/>
              </v:shape>
            </v:group>
            <v:group style="position:absolute;left:1849;top:10821;width:2;height:5290" coordorigin="1849,10821" coordsize="2,5290">
              <v:shape style="position:absolute;left:1849;top:10821;width:2;height:5290" coordorigin="1849,10821" coordsize="0,5290" path="m1849,16110l1849,10821e" filled="f" stroked="t" strokeweight=".698592pt" strokecolor="#606060">
                <v:path arrowok="t"/>
              </v:shape>
            </v:group>
            <v:group style="position:absolute;left:7256;top:10811;width:2;height:5290" coordorigin="7256,10811" coordsize="2,5290">
              <v:shape style="position:absolute;left:7256;top:10811;width:2;height:5290" coordorigin="7256,10811" coordsize="0,5290" path="m7256,16101l7256,10811e" filled="f" stroked="t" strokeweight=".698592pt" strokecolor="#606060">
                <v:path arrowok="t"/>
              </v:shape>
            </v:group>
            <v:group style="position:absolute;left:647;top:11336;width:10800;height:2" coordorigin="647,11336" coordsize="10800,2">
              <v:shape style="position:absolute;left:647;top:11336;width:10800;height:2" coordorigin="647,11336" coordsize="10800,0" path="m647,11336l11448,11336e" filled="f" stroked="t" strokeweight=".698592pt" strokecolor="#808080">
                <v:path arrowok="t"/>
              </v:shape>
            </v:group>
            <v:group style="position:absolute;left:647;top:16098;width:10819;height:2" coordorigin="647,16098" coordsize="10819,2">
              <v:shape style="position:absolute;left:647;top:16098;width:10819;height:2" coordorigin="647,16098" coordsize="10819,0" path="m647,16098l11466,16098e" filled="f" stroked="t" strokeweight=".698592pt" strokecolor="#838383">
                <v:path arrowok="t"/>
              </v:shape>
            </v:group>
            <v:group style="position:absolute;left:643;top:13118;width:1751;height:2" coordorigin="643,13118" coordsize="1751,2">
              <v:shape style="position:absolute;left:643;top:13118;width:1751;height:2" coordorigin="643,13118" coordsize="1751,0" path="m643,13118l2394,13118e" filled="f" stroked="t" strokeweight=".698592pt" strokecolor="#777777">
                <v:path arrowok="t"/>
              </v:shape>
            </v:group>
            <v:group style="position:absolute;left:3351;top:12343;width:2;height:619" coordorigin="3351,12343" coordsize="2,619">
              <v:shape style="position:absolute;left:3351;top:12343;width:2;height:619" coordorigin="3351,12343" coordsize="0,619" path="m3351,12962l3351,12343e" filled="f" stroked="t" strokeweight=".931455pt" strokecolor="#2B3890">
                <v:path arrowok="t"/>
              </v:shape>
            </v:group>
            <v:group style="position:absolute;left:5570;top:12953;width:2;height:1125" coordorigin="5570,12953" coordsize="2,1125">
              <v:shape style="position:absolute;left:5570;top:12953;width:2;height:1125" coordorigin="5570,12953" coordsize="0,1125" path="m5570,14078l5570,12953e" filled="f" stroked="t" strokeweight="1.397183pt" strokecolor="#3B3F7C">
                <v:path arrowok="t"/>
              </v:shape>
            </v:group>
            <w10:wrap type="none"/>
          </v:group>
        </w:pict>
      </w: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9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335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2"/>
          <w:w w:val="53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ACACAC"/>
          <w:spacing w:val="4"/>
          <w:w w:val="78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53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2"/>
        </w:rPr>
        <w:t>alk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194" w:lineRule="exact"/>
        <w:ind w:right="-69"/>
        <w:jc w:val="left"/>
        <w:rPr>
          <w:rFonts w:ascii="Arial" w:hAnsi="Arial" w:cs="Arial" w:eastAsia="Arial"/>
          <w:sz w:val="19"/>
          <w:szCs w:val="19"/>
        </w:rPr>
      </w:pPr>
      <w:rPr/>
      <w:r>
        <w:rPr/>
        <w:br w:type="column"/>
      </w:r>
      <w:r>
        <w:rPr>
          <w:rFonts w:ascii="Arial" w:hAnsi="Arial" w:cs="Arial" w:eastAsia="Arial"/>
          <w:sz w:val="19"/>
          <w:szCs w:val="19"/>
          <w:color w:val="2D2D2D"/>
          <w:spacing w:val="0"/>
          <w:w w:val="100"/>
        </w:rPr>
        <w:t>1</w:t>
      </w:r>
      <w:r>
        <w:rPr>
          <w:rFonts w:ascii="Arial" w:hAnsi="Arial" w:cs="Arial" w:eastAsia="Arial"/>
          <w:sz w:val="19"/>
          <w:szCs w:val="19"/>
          <w:color w:val="2D2D2D"/>
          <w:spacing w:val="-16"/>
          <w:w w:val="100"/>
        </w:rPr>
        <w:t>.</w:t>
      </w:r>
      <w:r>
        <w:rPr>
          <w:rFonts w:ascii="Arial" w:hAnsi="Arial" w:cs="Arial" w:eastAsia="Arial"/>
          <w:sz w:val="19"/>
          <w:szCs w:val="19"/>
          <w:color w:val="565656"/>
          <w:spacing w:val="0"/>
          <w:w w:val="100"/>
        </w:rPr>
        <w:t>P</w:t>
      </w:r>
      <w:r>
        <w:rPr>
          <w:rFonts w:ascii="Arial" w:hAnsi="Arial" w:cs="Arial" w:eastAsia="Arial"/>
          <w:sz w:val="19"/>
          <w:szCs w:val="19"/>
          <w:color w:val="565656"/>
          <w:spacing w:val="-34"/>
          <w:w w:val="100"/>
        </w:rPr>
        <w:t>o</w:t>
      </w:r>
      <w:r>
        <w:rPr>
          <w:rFonts w:ascii="Arial" w:hAnsi="Arial" w:cs="Arial" w:eastAsia="Arial"/>
          <w:sz w:val="19"/>
          <w:szCs w:val="19"/>
          <w:color w:val="3A3D67"/>
          <w:spacing w:val="0"/>
          <w:w w:val="100"/>
        </w:rPr>
        <w:t>'s</w:t>
      </w:r>
      <w:r>
        <w:rPr>
          <w:rFonts w:ascii="Arial" w:hAnsi="Arial" w:cs="Arial" w:eastAsia="Arial"/>
          <w:sz w:val="19"/>
          <w:szCs w:val="19"/>
          <w:color w:val="3A3D67"/>
          <w:spacing w:val="-9"/>
          <w:w w:val="100"/>
        </w:rPr>
        <w:t>1</w:t>
      </w:r>
      <w:r>
        <w:rPr>
          <w:rFonts w:ascii="Arial" w:hAnsi="Arial" w:cs="Arial" w:eastAsia="Arial"/>
          <w:sz w:val="19"/>
          <w:szCs w:val="19"/>
          <w:color w:val="3D3D3D"/>
          <w:spacing w:val="-97"/>
          <w:w w:val="100"/>
        </w:rPr>
        <w:t>a</w:t>
      </w:r>
      <w:r>
        <w:rPr>
          <w:rFonts w:ascii="Arial" w:hAnsi="Arial" w:cs="Arial" w:eastAsia="Arial"/>
          <w:sz w:val="19"/>
          <w:szCs w:val="19"/>
          <w:color w:val="3A3D67"/>
          <w:spacing w:val="0"/>
          <w:w w:val="100"/>
        </w:rPr>
        <w:t>'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</w:rPr>
      </w:r>
    </w:p>
    <w:p>
      <w:pPr>
        <w:spacing w:before="0" w:after="0" w:line="194" w:lineRule="exact"/>
        <w:ind w:right="-69"/>
        <w:jc w:val="left"/>
        <w:rPr>
          <w:rFonts w:ascii="Arial" w:hAnsi="Arial" w:cs="Arial" w:eastAsia="Arial"/>
          <w:sz w:val="19"/>
          <w:szCs w:val="19"/>
        </w:rPr>
      </w:pPr>
      <w:rPr/>
      <w:r>
        <w:rPr/>
        <w:br w:type="column"/>
      </w:r>
      <w:r>
        <w:rPr>
          <w:rFonts w:ascii="Arial" w:hAnsi="Arial" w:cs="Arial" w:eastAsia="Arial"/>
          <w:sz w:val="19"/>
          <w:szCs w:val="19"/>
          <w:color w:val="3D3D3D"/>
          <w:spacing w:val="0"/>
          <w:w w:val="100"/>
        </w:rPr>
        <w:t>Grupla</w:t>
      </w:r>
      <w:r>
        <w:rPr>
          <w:rFonts w:ascii="Arial" w:hAnsi="Arial" w:cs="Arial" w:eastAsia="Arial"/>
          <w:sz w:val="19"/>
          <w:szCs w:val="19"/>
          <w:color w:val="3D3D3D"/>
          <w:spacing w:val="0"/>
          <w:w w:val="100"/>
        </w:rPr>
        <w:t>r</w:t>
      </w:r>
      <w:r>
        <w:rPr>
          <w:rFonts w:ascii="Arial" w:hAnsi="Arial" w:cs="Arial" w:eastAsia="Arial"/>
          <w:sz w:val="19"/>
          <w:szCs w:val="19"/>
          <w:color w:val="3D3D3D"/>
          <w:spacing w:val="0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3D3D3D"/>
          <w:spacing w:val="2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3D3D3D"/>
          <w:spacing w:val="0"/>
          <w:w w:val="112"/>
        </w:rPr>
        <w:t>Amiri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5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1A1A1A"/>
          <w:w w:val="92"/>
        </w:rPr>
        <w:t>lt</w:t>
      </w:r>
      <w:r>
        <w:rPr>
          <w:rFonts w:ascii="Times New Roman" w:hAnsi="Times New Roman" w:cs="Times New Roman" w:eastAsia="Times New Roman"/>
          <w:sz w:val="19"/>
          <w:szCs w:val="19"/>
          <w:color w:val="1A1A1A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</w:rPr>
        <w:t>fa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7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18"/>
        </w:rPr>
        <w:t>uşu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right="-20"/>
        <w:jc w:val="left"/>
        <w:rPr>
          <w:rFonts w:ascii="Arial" w:hAnsi="Arial" w:cs="Arial" w:eastAsia="Arial"/>
          <w:sz w:val="117"/>
          <w:szCs w:val="117"/>
        </w:rPr>
      </w:pPr>
      <w:rPr/>
      <w:r>
        <w:rPr>
          <w:rFonts w:ascii="Arial" w:hAnsi="Arial" w:cs="Arial" w:eastAsia="Arial"/>
          <w:sz w:val="117"/>
          <w:szCs w:val="117"/>
          <w:color w:val="3A3D67"/>
          <w:spacing w:val="0"/>
          <w:w w:val="109"/>
          <w:i/>
        </w:rPr>
        <w:t>tl{.</w:t>
      </w:r>
      <w:r>
        <w:rPr>
          <w:rFonts w:ascii="Arial" w:hAnsi="Arial" w:cs="Arial" w:eastAsia="Arial"/>
          <w:sz w:val="117"/>
          <w:szCs w:val="117"/>
          <w:color w:val="000000"/>
          <w:spacing w:val="0"/>
          <w:w w:val="100"/>
        </w:rPr>
      </w:r>
    </w:p>
    <w:p>
      <w:pPr>
        <w:spacing w:before="38" w:after="0" w:line="240" w:lineRule="auto"/>
        <w:ind w:left="191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Eri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300" w:bottom="280" w:left="340" w:right="340"/>
          <w:cols w:num="4" w:equalWidth="0">
            <w:col w:w="704" w:space="1564"/>
            <w:col w:w="582" w:space="119"/>
            <w:col w:w="1235" w:space="709"/>
            <w:col w:w="6327"/>
          </w:cols>
        </w:sectPr>
      </w:pPr>
      <w:rPr/>
    </w:p>
    <w:p>
      <w:pPr>
        <w:spacing w:before="9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186" w:lineRule="exact"/>
        <w:ind w:left="361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5.688446pt;margin-top:-14.759504pt;width:40.576882pt;height:44.5pt;mso-position-horizontal-relative:page;mso-position-vertical-relative:paragraph;z-index:-15107" type="#_x0000_t202" filled="f" stroked="f">
            <v:textbox inset="0,0,0,0">
              <w:txbxContent>
                <w:p>
                  <w:pPr>
                    <w:spacing w:before="0" w:after="0" w:line="890" w:lineRule="exact"/>
                    <w:ind w:right="-173"/>
                    <w:jc w:val="left"/>
                    <w:rPr>
                      <w:rFonts w:ascii="Arial" w:hAnsi="Arial" w:cs="Arial" w:eastAsia="Arial"/>
                      <w:sz w:val="89"/>
                      <w:szCs w:val="89"/>
                    </w:rPr>
                  </w:pPr>
                  <w:rPr/>
                  <w:r>
                    <w:rPr>
                      <w:rFonts w:ascii="Arial" w:hAnsi="Arial" w:cs="Arial" w:eastAsia="Arial"/>
                      <w:sz w:val="89"/>
                      <w:szCs w:val="89"/>
                      <w:color w:val="383838"/>
                      <w:spacing w:val="0"/>
                      <w:w w:val="164"/>
                      <w:b/>
                      <w:bCs/>
                      <w:position w:val="-1"/>
                    </w:rPr>
                    <w:t>1</w:t>
                  </w:r>
                  <w:r>
                    <w:rPr>
                      <w:rFonts w:ascii="Arial" w:hAnsi="Arial" w:cs="Arial" w:eastAsia="Arial"/>
                      <w:sz w:val="89"/>
                      <w:szCs w:val="89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4"/>
          <w:position w:val="-3"/>
        </w:rPr>
        <w:t>İZMİR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"/>
          <w:w w:val="114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4"/>
          <w:position w:val="-3"/>
        </w:rPr>
        <w:t>BÜYÜKŞEHİR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6"/>
          <w:w w:val="114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4"/>
          <w:position w:val="-3"/>
        </w:rPr>
        <w:t>BELEDİYESİ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38" w:lineRule="exact"/>
        <w:ind w:left="3719" w:right="-20"/>
        <w:jc w:val="left"/>
        <w:tabs>
          <w:tab w:pos="9880" w:val="left"/>
        </w:tabs>
        <w:rPr>
          <w:rFonts w:ascii="Times New Roman" w:hAnsi="Times New Roman" w:cs="Times New Roman" w:eastAsia="Times New Roman"/>
          <w:sz w:val="31"/>
          <w:szCs w:val="31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4"/>
          <w:position w:val="-5"/>
        </w:rPr>
        <w:t>İT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1"/>
          <w:w w:val="114"/>
          <w:position w:val="-5"/>
        </w:rPr>
        <w:t>F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4"/>
          <w:position w:val="-5"/>
        </w:rPr>
        <w:t>AİY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4"/>
          <w:position w:val="-5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5"/>
          <w:w w:val="114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4"/>
          <w:position w:val="-5"/>
        </w:rPr>
        <w:t>DAİRESi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4"/>
          <w:w w:val="114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3"/>
          <w:position w:val="-5"/>
        </w:rPr>
        <w:t>BAŞKANLI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9"/>
          <w:w w:val="114"/>
          <w:position w:val="-5"/>
        </w:rPr>
        <w:t>G</w:t>
      </w:r>
      <w:r>
        <w:rPr>
          <w:rFonts w:ascii="Arial" w:hAnsi="Arial" w:cs="Arial" w:eastAsia="Arial"/>
          <w:sz w:val="20"/>
          <w:szCs w:val="20"/>
          <w:color w:val="383838"/>
          <w:spacing w:val="0"/>
          <w:w w:val="275"/>
          <w:position w:val="-5"/>
        </w:rPr>
        <w:t>I</w:t>
      </w:r>
      <w:r>
        <w:rPr>
          <w:rFonts w:ascii="Arial" w:hAnsi="Arial" w:cs="Arial" w:eastAsia="Arial"/>
          <w:sz w:val="20"/>
          <w:szCs w:val="20"/>
          <w:color w:val="383838"/>
          <w:spacing w:val="0"/>
          <w:w w:val="100"/>
          <w:position w:val="-5"/>
        </w:rPr>
        <w:tab/>
      </w:r>
      <w:r>
        <w:rPr>
          <w:rFonts w:ascii="Arial" w:hAnsi="Arial" w:cs="Arial" w:eastAsia="Arial"/>
          <w:sz w:val="20"/>
          <w:szCs w:val="20"/>
          <w:color w:val="383838"/>
          <w:spacing w:val="0"/>
          <w:w w:val="100"/>
          <w:position w:val="-5"/>
        </w:rPr>
      </w:r>
      <w:r>
        <w:rPr>
          <w:rFonts w:ascii="Arial" w:hAnsi="Arial" w:cs="Arial" w:eastAsia="Arial"/>
          <w:sz w:val="16"/>
          <w:szCs w:val="16"/>
          <w:color w:val="525252"/>
          <w:spacing w:val="0"/>
          <w:w w:val="135"/>
          <w:position w:val="-3"/>
        </w:rPr>
        <w:t>"</w:t>
      </w:r>
      <w:r>
        <w:rPr>
          <w:rFonts w:ascii="Arial" w:hAnsi="Arial" w:cs="Arial" w:eastAsia="Arial"/>
          <w:sz w:val="16"/>
          <w:szCs w:val="16"/>
          <w:color w:val="525252"/>
          <w:spacing w:val="39"/>
          <w:w w:val="135"/>
          <w:position w:val="-3"/>
        </w:rPr>
        <w:t> </w:t>
      </w:r>
      <w:r>
        <w:rPr>
          <w:rFonts w:ascii="Times New Roman" w:hAnsi="Times New Roman" w:cs="Times New Roman" w:eastAsia="Times New Roman"/>
          <w:sz w:val="31"/>
          <w:szCs w:val="31"/>
          <w:color w:val="696969"/>
          <w:spacing w:val="0"/>
          <w:w w:val="53"/>
          <w:position w:val="-3"/>
        </w:rPr>
        <w:t>...</w:t>
      </w:r>
      <w:r>
        <w:rPr>
          <w:rFonts w:ascii="Times New Roman" w:hAnsi="Times New Roman" w:cs="Times New Roman" w:eastAsia="Times New Roman"/>
          <w:sz w:val="31"/>
          <w:szCs w:val="31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pgSz w:w="11920" w:h="16840"/>
          <w:pgMar w:top="620" w:bottom="280" w:left="260" w:right="80"/>
        </w:sectPr>
      </w:pPr>
      <w:rPr/>
    </w:p>
    <w:p>
      <w:pPr>
        <w:spacing w:before="0" w:after="0" w:line="153" w:lineRule="exact"/>
        <w:ind w:left="827" w:right="235"/>
        <w:jc w:val="center"/>
        <w:rPr>
          <w:rFonts w:ascii="Arial" w:hAnsi="Arial" w:cs="Arial" w:eastAsia="Arial"/>
          <w:sz w:val="15"/>
          <w:szCs w:val="15"/>
        </w:rPr>
      </w:pPr>
      <w:rPr/>
      <w:r>
        <w:rPr>
          <w:rFonts w:ascii="Arial" w:hAnsi="Arial" w:cs="Arial" w:eastAsia="Arial"/>
          <w:sz w:val="15"/>
          <w:szCs w:val="15"/>
          <w:color w:val="383838"/>
          <w:spacing w:val="0"/>
          <w:w w:val="115"/>
        </w:rPr>
        <w:t>!ZMIR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</w:rPr>
      </w:r>
    </w:p>
    <w:p>
      <w:pPr>
        <w:spacing w:before="0" w:after="0" w:line="148" w:lineRule="exact"/>
        <w:ind w:left="556" w:right="-51"/>
        <w:jc w:val="center"/>
        <w:rPr>
          <w:rFonts w:ascii="Arial" w:hAnsi="Arial" w:cs="Arial" w:eastAsia="Arial"/>
          <w:sz w:val="15"/>
          <w:szCs w:val="15"/>
        </w:rPr>
      </w:pPr>
      <w:rPr/>
      <w:r>
        <w:rPr>
          <w:rFonts w:ascii="Arial" w:hAnsi="Arial" w:cs="Arial" w:eastAsia="Arial"/>
          <w:sz w:val="15"/>
          <w:szCs w:val="15"/>
          <w:color w:val="242424"/>
          <w:spacing w:val="0"/>
          <w:w w:val="103"/>
          <w:b/>
          <w:bCs/>
          <w:position w:val="-1"/>
        </w:rPr>
        <w:t>BÜYÜKSEHIR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  <w:position w:val="0"/>
        </w:rPr>
      </w:r>
    </w:p>
    <w:p>
      <w:pPr>
        <w:spacing w:before="78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5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3"/>
          <w:w w:val="11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5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5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6"/>
          <w:w w:val="11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4"/>
        </w:rPr>
        <w:t>Müdahale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2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Şub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4"/>
        </w:rPr>
        <w:t>Müdürlüğü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300" w:bottom="280" w:left="260" w:right="80"/>
          <w:cols w:num="2" w:equalWidth="0">
            <w:col w:w="1618" w:space="1606"/>
            <w:col w:w="8356"/>
          </w:cols>
        </w:sectPr>
      </w:pPr>
      <w:rPr/>
    </w:p>
    <w:p>
      <w:pPr>
        <w:spacing w:before="0" w:after="0" w:line="244" w:lineRule="exact"/>
        <w:ind w:left="640" w:right="-20"/>
        <w:jc w:val="left"/>
        <w:tabs>
          <w:tab w:pos="43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5"/>
          <w:szCs w:val="15"/>
          <w:color w:val="383838"/>
          <w:spacing w:val="0"/>
          <w:w w:val="113"/>
          <w:position w:val="7"/>
        </w:rPr>
        <w:t>BELEDIYESI</w:t>
      </w:r>
      <w:r>
        <w:rPr>
          <w:rFonts w:ascii="Arial" w:hAnsi="Arial" w:cs="Arial" w:eastAsia="Arial"/>
          <w:sz w:val="15"/>
          <w:szCs w:val="15"/>
          <w:color w:val="383838"/>
          <w:spacing w:val="0"/>
          <w:w w:val="100"/>
          <w:position w:val="7"/>
        </w:rPr>
        <w:tab/>
      </w:r>
      <w:r>
        <w:rPr>
          <w:rFonts w:ascii="Arial" w:hAnsi="Arial" w:cs="Arial" w:eastAsia="Arial"/>
          <w:sz w:val="15"/>
          <w:szCs w:val="15"/>
          <w:color w:val="383838"/>
          <w:spacing w:val="0"/>
          <w:w w:val="100"/>
          <w:position w:val="7"/>
        </w:rPr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6"/>
          <w:w w:val="113"/>
          <w:position w:val="-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3"/>
          <w:position w:val="-1"/>
        </w:rPr>
        <w:t>ANGl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3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7"/>
          <w:w w:val="113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3"/>
          <w:position w:val="-1"/>
        </w:rPr>
        <w:t>RAPORU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4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auto"/>
        <w:ind w:left="111" w:right="-20"/>
        <w:jc w:val="left"/>
        <w:tabs>
          <w:tab w:pos="1500" w:val="left"/>
          <w:tab w:pos="3100" w:val="left"/>
          <w:tab w:pos="5460" w:val="left"/>
          <w:tab w:pos="74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Pla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0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"/>
          <w:w w:val="100"/>
        </w:rPr>
        <w:t>8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1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05.2017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-11"/>
          <w:w w:val="100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Bildirim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Sıra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27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-11"/>
          <w:w w:val="100"/>
          <w:position w:val="1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1"/>
        </w:rPr>
        <w:t>Bildirim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21:00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treı: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70"/>
          <w:position w:val="1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0"/>
          <w:w w:val="7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507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522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94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Ol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0" w:after="0" w:line="255" w:lineRule="auto"/>
        <w:ind w:left="126" w:right="3208" w:firstLine="5"/>
        <w:jc w:val="left"/>
        <w:tabs>
          <w:tab w:pos="1500" w:val="left"/>
          <w:tab w:pos="3100" w:val="left"/>
          <w:tab w:pos="4440" w:val="left"/>
          <w:tab w:pos="54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Kay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0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0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5"/>
          <w:w w:val="100"/>
        </w:rPr>
        <w:t>8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-6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05.2017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!Kayıt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2893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Ala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Nevzat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3"/>
          <w:position w:val="1"/>
        </w:rPr>
        <w:t>BOZTEPE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3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Bildirile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Adres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Sakarya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Mahallesi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"/>
          <w:w w:val="100"/>
          <w:position w:val="0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-3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0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  <w:position w:val="0"/>
        </w:rPr>
        <w:t>z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"/>
          <w:w w:val="100"/>
          <w:position w:val="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le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4"/>
          <w:w w:val="100"/>
          <w:position w:val="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8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6"/>
          <w:w w:val="100"/>
          <w:position w:val="0"/>
        </w:rPr>
        <w:t> </w:t>
      </w:r>
      <w:r>
        <w:rPr>
          <w:rFonts w:ascii="Arial" w:hAnsi="Arial" w:cs="Arial" w:eastAsia="Arial"/>
          <w:sz w:val="19"/>
          <w:szCs w:val="19"/>
          <w:color w:val="525252"/>
          <w:spacing w:val="0"/>
          <w:w w:val="91"/>
          <w:i/>
          <w:position w:val="0"/>
        </w:rPr>
        <w:t>1</w:t>
      </w:r>
      <w:r>
        <w:rPr>
          <w:rFonts w:ascii="Arial" w:hAnsi="Arial" w:cs="Arial" w:eastAsia="Arial"/>
          <w:sz w:val="19"/>
          <w:szCs w:val="19"/>
          <w:color w:val="525252"/>
          <w:spacing w:val="-23"/>
          <w:w w:val="100"/>
          <w:i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4"/>
          <w:position w:val="0"/>
        </w:rPr>
        <w:t>Çe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9"/>
          <w:w w:val="105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"/>
          <w:w w:val="94"/>
          <w:position w:val="0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12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0" w:after="0" w:line="240" w:lineRule="auto"/>
        <w:ind w:left="135" w:right="-20"/>
        <w:jc w:val="left"/>
        <w:tabs>
          <w:tab w:pos="15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4"/>
          <w:w w:val="10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-2"/>
          <w:w w:val="100"/>
        </w:rPr>
        <w:t>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ru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Sakarya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Mahallesi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3145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soka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üzeri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14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525252"/>
          <w:spacing w:val="0"/>
          <w:w w:val="83"/>
          <w:i/>
        </w:rPr>
        <w:t>1</w:t>
      </w:r>
      <w:r>
        <w:rPr>
          <w:rFonts w:ascii="Arial" w:hAnsi="Arial" w:cs="Arial" w:eastAsia="Arial"/>
          <w:sz w:val="19"/>
          <w:szCs w:val="19"/>
          <w:color w:val="525252"/>
          <w:spacing w:val="-6"/>
          <w:w w:val="83"/>
          <w:i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-11"/>
          <w:w w:val="113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5"/>
        </w:rPr>
        <w:t>eşme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" w:after="0" w:line="244" w:lineRule="exact"/>
        <w:ind w:left="130" w:right="2116" w:firstLine="5"/>
        <w:jc w:val="left"/>
        <w:tabs>
          <w:tab w:pos="1500" w:val="left"/>
          <w:tab w:pos="3560" w:val="left"/>
          <w:tab w:pos="4280" w:val="left"/>
          <w:tab w:pos="6660" w:val="left"/>
          <w:tab w:pos="75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-2"/>
          <w:w w:val="100"/>
        </w:rPr>
        <w:t>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aç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97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8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9"/>
          <w:w w:val="10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ını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1"/>
        </w:rPr>
        <w:t>Ya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-1"/>
          <w:w w:val="10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Sınıfı: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"/>
          <w:w w:val="10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7"/>
          <w:w w:val="11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10"/>
          <w:w w:val="10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7"/>
        </w:rPr>
        <w:t>Sebebi: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2"/>
          <w:w w:val="10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7"/>
        </w:rPr>
        <w:t>E.K.D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5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96969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96969"/>
          <w:spacing w:val="-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96969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696969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2"/>
        </w:rPr>
        <w:t>Yapını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2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5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4"/>
          <w:position w:val="2"/>
        </w:rPr>
        <w:t>Şekl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6"/>
          <w:w w:val="104"/>
          <w:position w:val="2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696969"/>
          <w:spacing w:val="0"/>
          <w:w w:val="104"/>
          <w:position w:val="2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696969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696969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6"/>
        </w:rPr>
        <w:t>Kullanım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6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6"/>
        </w:rPr>
        <w:t>Şekli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7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14"/>
          <w:position w:val="-6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63" w:lineRule="exact"/>
        <w:ind w:left="3581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62.021271pt;margin-top:3.982052pt;width:3.74504pt;height:26pt;mso-position-horizontal-relative:page;mso-position-vertical-relative:paragraph;z-index:-15106" type="#_x0000_t202" filled="f" stroked="f">
            <v:textbox inset="0,0,0,0">
              <w:txbxContent>
                <w:p>
                  <w:pPr>
                    <w:spacing w:before="0" w:after="0" w:line="520" w:lineRule="exact"/>
                    <w:ind w:right="-118"/>
                    <w:jc w:val="left"/>
                    <w:rPr>
                      <w:rFonts w:ascii="Arial" w:hAnsi="Arial" w:cs="Arial" w:eastAsia="Arial"/>
                      <w:sz w:val="52"/>
                      <w:szCs w:val="52"/>
                    </w:rPr>
                  </w:pPr>
                  <w:rPr/>
                  <w:r>
                    <w:rPr>
                      <w:rFonts w:ascii="Arial" w:hAnsi="Arial" w:cs="Arial" w:eastAsia="Arial"/>
                      <w:sz w:val="52"/>
                      <w:szCs w:val="52"/>
                      <w:color w:val="383838"/>
                      <w:spacing w:val="0"/>
                      <w:w w:val="51"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"/>
          <w:w w:val="99"/>
          <w:position w:val="-3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6"/>
          <w:w w:val="99"/>
          <w:position w:val="-3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9"/>
          <w:position w:val="-3"/>
        </w:rPr>
        <w:t>tonam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14"/>
          <w:w w:val="99"/>
          <w:position w:val="-3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99"/>
          <w:position w:val="-3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-14"/>
          <w:w w:val="99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8"/>
          <w:position w:val="-3"/>
        </w:rPr>
        <w:t>.K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9"/>
          <w:w w:val="87"/>
          <w:position w:val="-3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-1"/>
          <w:w w:val="122"/>
          <w:position w:val="-3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24"/>
          <w:w w:val="91"/>
          <w:position w:val="-3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22"/>
          <w:position w:val="-3"/>
        </w:rPr>
        <w:t>·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-23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3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1"/>
          <w:w w:val="100"/>
          <w:position w:val="-3"/>
        </w:rPr>
        <w:t>h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3"/>
          <w:position w:val="-3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4"/>
          <w:w w:val="102"/>
          <w:position w:val="-3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69"/>
          <w:position w:val="-3"/>
        </w:rPr>
        <w:t>ı&gt;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3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19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3"/>
        </w:rPr>
        <w:t>eli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3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1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3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25"/>
          <w:w w:val="100"/>
          <w:position w:val="-3"/>
        </w:rPr>
        <w:t>j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  <w:position w:val="-3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6"/>
          <w:w w:val="100"/>
          <w:position w:val="-3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3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406" w:lineRule="exact"/>
        <w:ind w:left="4381" w:right="-20"/>
        <w:jc w:val="left"/>
        <w:tabs>
          <w:tab w:pos="5480" w:val="left"/>
          <w:tab w:pos="5940" w:val="left"/>
          <w:tab w:pos="66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40"/>
          <w:szCs w:val="40"/>
          <w:color w:val="525252"/>
          <w:spacing w:val="0"/>
          <w:w w:val="51"/>
          <w:b/>
          <w:bCs/>
          <w:position w:val="-1"/>
        </w:rPr>
        <w:t>ı</w:t>
      </w:r>
      <w:r>
        <w:rPr>
          <w:rFonts w:ascii="Arial" w:hAnsi="Arial" w:cs="Arial" w:eastAsia="Arial"/>
          <w:sz w:val="40"/>
          <w:szCs w:val="40"/>
          <w:color w:val="525252"/>
          <w:spacing w:val="0"/>
          <w:w w:val="100"/>
          <w:b/>
          <w:bCs/>
          <w:position w:val="-1"/>
        </w:rPr>
        <w:tab/>
      </w:r>
      <w:r>
        <w:rPr>
          <w:rFonts w:ascii="Arial" w:hAnsi="Arial" w:cs="Arial" w:eastAsia="Arial"/>
          <w:sz w:val="40"/>
          <w:szCs w:val="40"/>
          <w:color w:val="525252"/>
          <w:spacing w:val="0"/>
          <w:w w:val="100"/>
          <w:b/>
          <w:bCs/>
          <w:position w:val="-1"/>
        </w:rPr>
      </w:r>
      <w:r>
        <w:rPr>
          <w:rFonts w:ascii="Arial" w:hAnsi="Arial" w:cs="Arial" w:eastAsia="Arial"/>
          <w:sz w:val="33"/>
          <w:szCs w:val="33"/>
          <w:color w:val="B8B8B8"/>
          <w:spacing w:val="0"/>
          <w:w w:val="51"/>
          <w:b/>
          <w:bCs/>
          <w:position w:val="0"/>
        </w:rPr>
        <w:t>ı</w:t>
      </w:r>
      <w:r>
        <w:rPr>
          <w:rFonts w:ascii="Arial" w:hAnsi="Arial" w:cs="Arial" w:eastAsia="Arial"/>
          <w:sz w:val="33"/>
          <w:szCs w:val="33"/>
          <w:color w:val="B8B8B8"/>
          <w:spacing w:val="-46"/>
          <w:w w:val="51"/>
          <w:b/>
          <w:bCs/>
          <w:position w:val="0"/>
        </w:rPr>
        <w:t> </w:t>
      </w:r>
      <w:r>
        <w:rPr>
          <w:rFonts w:ascii="Arial" w:hAnsi="Arial" w:cs="Arial" w:eastAsia="Arial"/>
          <w:sz w:val="33"/>
          <w:szCs w:val="33"/>
          <w:color w:val="B8B8B8"/>
          <w:spacing w:val="0"/>
          <w:w w:val="100"/>
          <w:b/>
          <w:bCs/>
          <w:position w:val="0"/>
        </w:rPr>
        <w:tab/>
      </w:r>
      <w:r>
        <w:rPr>
          <w:rFonts w:ascii="Arial" w:hAnsi="Arial" w:cs="Arial" w:eastAsia="Arial"/>
          <w:sz w:val="33"/>
          <w:szCs w:val="33"/>
          <w:color w:val="B8B8B8"/>
          <w:spacing w:val="0"/>
          <w:w w:val="100"/>
          <w:b/>
          <w:bCs/>
          <w:position w:val="0"/>
        </w:rPr>
      </w:r>
      <w:r>
        <w:rPr>
          <w:rFonts w:ascii="Arial" w:hAnsi="Arial" w:cs="Arial" w:eastAsia="Arial"/>
          <w:sz w:val="40"/>
          <w:szCs w:val="40"/>
          <w:color w:val="383838"/>
          <w:spacing w:val="0"/>
          <w:w w:val="51"/>
          <w:b/>
          <w:bCs/>
          <w:position w:val="4"/>
        </w:rPr>
        <w:t>ı</w:t>
      </w:r>
      <w:r>
        <w:rPr>
          <w:rFonts w:ascii="Arial" w:hAnsi="Arial" w:cs="Arial" w:eastAsia="Arial"/>
          <w:sz w:val="40"/>
          <w:szCs w:val="40"/>
          <w:color w:val="383838"/>
          <w:spacing w:val="0"/>
          <w:w w:val="100"/>
          <w:b/>
          <w:bCs/>
          <w:position w:val="4"/>
        </w:rPr>
        <w:tab/>
      </w:r>
      <w:r>
        <w:rPr>
          <w:rFonts w:ascii="Arial" w:hAnsi="Arial" w:cs="Arial" w:eastAsia="Arial"/>
          <w:sz w:val="40"/>
          <w:szCs w:val="40"/>
          <w:color w:val="383838"/>
          <w:spacing w:val="0"/>
          <w:w w:val="100"/>
          <w:b/>
          <w:bCs/>
          <w:position w:val="4"/>
        </w:rPr>
      </w:r>
      <w:r>
        <w:rPr>
          <w:rFonts w:ascii="Times New Roman" w:hAnsi="Times New Roman" w:cs="Times New Roman" w:eastAsia="Times New Roman"/>
          <w:sz w:val="26"/>
          <w:szCs w:val="26"/>
          <w:color w:val="383838"/>
          <w:spacing w:val="0"/>
          <w:w w:val="51"/>
          <w:position w:val="10"/>
        </w:rPr>
        <w:t>l</w:t>
      </w:r>
      <w:r>
        <w:rPr>
          <w:rFonts w:ascii="Times New Roman" w:hAnsi="Times New Roman" w:cs="Times New Roman" w:eastAsia="Times New Roman"/>
          <w:sz w:val="26"/>
          <w:szCs w:val="26"/>
          <w:color w:val="383838"/>
          <w:spacing w:val="12"/>
          <w:w w:val="51"/>
          <w:position w:val="1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4"/>
          <w:position w:val="10"/>
        </w:rPr>
        <w:t>angmı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7"/>
          <w:w w:val="100"/>
          <w:position w:val="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0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3"/>
          <w:w w:val="100"/>
          <w:position w:val="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0"/>
        </w:rPr>
        <w:t>Altına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1"/>
          <w:w w:val="100"/>
          <w:position w:val="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0"/>
        </w:rPr>
        <w:t>Alma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1"/>
          <w:w w:val="100"/>
          <w:position w:val="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4"/>
          <w:w w:val="100"/>
          <w:position w:val="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7"/>
          <w:w w:val="100"/>
          <w:position w:val="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2"/>
          <w:position w:val="10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5"/>
          <w:w w:val="102"/>
          <w:position w:val="10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91"/>
          <w:position w:val="1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-35"/>
          <w:w w:val="100"/>
          <w:position w:val="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1"/>
          <w:position w:val="10"/>
        </w:rPr>
        <w:t>15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83" w:lineRule="exact"/>
        <w:ind w:left="135" w:right="-20"/>
        <w:jc w:val="left"/>
        <w:tabs>
          <w:tab w:pos="2080" w:val="left"/>
          <w:tab w:pos="59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Yana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Şeyin: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Sahibi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-4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8"/>
          <w:w w:val="35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4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6"/>
          <w:w w:val="93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-1"/>
          <w:w w:val="106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1"/>
          <w:position w:val="0"/>
        </w:rPr>
        <w:t>acı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"/>
          <w:w w:val="100"/>
          <w:position w:val="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-2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Kullana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4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54" w:after="0" w:line="240" w:lineRule="auto"/>
        <w:ind w:left="209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</w:rPr>
        <w:t>Aın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22"/>
          <w:w w:val="101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-18"/>
          <w:w w:val="122"/>
        </w:rPr>
        <w:t>·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77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1t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11"/>
          <w:w w:val="101"/>
        </w:rPr>
        <w:t>f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4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Eri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2"/>
        </w:rPr>
        <w:t>H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5"/>
          <w:w w:val="102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1"/>
        </w:rPr>
        <w:t>se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2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77"/>
        </w:rPr>
        <w:t>il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77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7"/>
          <w:w w:val="7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3"/>
        </w:rPr>
        <w:t>KARAASLAN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240" w:lineRule="exact"/>
        <w:ind w:left="111" w:right="2513" w:firstLine="1980"/>
        <w:jc w:val="left"/>
        <w:tabs>
          <w:tab w:pos="2180" w:val="left"/>
          <w:tab w:pos="4640" w:val="left"/>
          <w:tab w:pos="74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0"/>
        </w:rPr>
        <w:t>\raç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6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8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383838"/>
          <w:spacing w:val="0"/>
          <w:w w:val="222"/>
        </w:rPr>
        <w:t>I</w:t>
      </w:r>
      <w:r>
        <w:rPr>
          <w:rFonts w:ascii="Arial" w:hAnsi="Arial" w:cs="Arial" w:eastAsia="Arial"/>
          <w:sz w:val="18"/>
          <w:szCs w:val="18"/>
          <w:color w:val="383838"/>
          <w:spacing w:val="0"/>
          <w:w w:val="100"/>
        </w:rPr>
        <w:tab/>
      </w:r>
      <w:r>
        <w:rPr>
          <w:rFonts w:ascii="Arial" w:hAnsi="Arial" w:cs="Arial" w:eastAsia="Arial"/>
          <w:sz w:val="18"/>
          <w:szCs w:val="18"/>
          <w:color w:val="383838"/>
          <w:spacing w:val="0"/>
          <w:w w:val="79"/>
        </w:rPr>
        <w:t>  </w:t>
      </w:r>
      <w:r>
        <w:rPr>
          <w:rFonts w:ascii="Arial" w:hAnsi="Arial" w:cs="Arial" w:eastAsia="Arial"/>
          <w:sz w:val="18"/>
          <w:szCs w:val="18"/>
          <w:color w:val="383838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223"/>
        </w:rPr>
        <w:t>ık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6"/>
          <w:w w:val="223"/>
        </w:rPr>
        <w:t>ı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89"/>
        </w:rPr>
        <w:t>ş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7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6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2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3"/>
        </w:rPr>
        <w:t>0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696969"/>
          <w:spacing w:val="-3"/>
          <w:w w:val="39"/>
        </w:rPr>
        <w:t>_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7"/>
        </w:rPr>
        <w:t>!varı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8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8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9"/>
          <w:w w:val="10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8"/>
        </w:rPr>
        <w:t>21:06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4"/>
          <w:position w:val="2"/>
        </w:rPr>
        <w:t>piden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212"/>
          <w:position w:val="0"/>
        </w:rPr>
        <w:t>raç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53"/>
          <w:w w:val="212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Plakası: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35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PS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337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Arıza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1"/>
          <w:position w:val="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37" w:lineRule="exact"/>
        <w:ind w:left="135" w:right="-20"/>
        <w:jc w:val="left"/>
        <w:tabs>
          <w:tab w:pos="46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3"/>
        </w:rPr>
        <w:t>Ekibin</w:t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112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Seıv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8"/>
          <w:w w:val="100"/>
          <w:position w:val="-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  <w:position w:val="-1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2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3"/>
          <w:position w:val="-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0" w:after="0" w:line="262" w:lineRule="auto"/>
        <w:ind w:left="2110" w:right="4361" w:firstLine="2532"/>
        <w:jc w:val="left"/>
        <w:tabs>
          <w:tab w:pos="46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Emniyet-Jandarma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14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-4"/>
          <w:w w:val="10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-6"/>
          <w:w w:val="100"/>
        </w:rPr>
        <w:t>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"/>
          <w:w w:val="10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-2"/>
          <w:w w:val="10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az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4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240" w:lineRule="auto"/>
        <w:ind w:left="2091" w:right="-20"/>
        <w:jc w:val="left"/>
        <w:tabs>
          <w:tab w:pos="4620" w:val="left"/>
          <w:tab w:pos="75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2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2"/>
        </w:rPr>
        <w:t>\.raç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1"/>
          <w:w w:val="8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3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5" w:after="0" w:line="299" w:lineRule="exact"/>
        <w:ind w:left="578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6"/>
        </w:rPr>
        <w:t>:ncı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9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6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6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6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6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1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7"/>
        </w:rPr>
        <w:t>Dönü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  <w:position w:val="7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4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5"/>
          <w:position w:val="7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54" w:lineRule="exact"/>
        <w:ind w:left="210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Yardıma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9"/>
          <w:w w:val="100"/>
          <w:position w:val="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  <w:position w:val="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2"/>
          <w:position w:val="1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0" w:after="0" w:line="240" w:lineRule="auto"/>
        <w:ind w:left="210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Amirini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3"/>
        </w:rPr>
        <w:t>Adı-Soyad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0"/>
          <w:w w:val="103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14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5" w:after="0" w:line="240" w:lineRule="auto"/>
        <w:ind w:left="111" w:right="-20"/>
        <w:jc w:val="left"/>
        <w:tabs>
          <w:tab w:pos="23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3"/>
        </w:rPr>
        <w:t>pıayı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3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4"/>
          <w:w w:val="11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Görüldüğü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Ola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vanldığında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direği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altında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buluna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çam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ağacı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dalla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dumanlı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4"/>
        </w:rPr>
        <w:t>şekilde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14" w:lineRule="exact"/>
        <w:ind w:left="130" w:right="-20"/>
        <w:jc w:val="left"/>
        <w:tabs>
          <w:tab w:pos="20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Durum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4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yanmakta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2"/>
          <w:position w:val="-1"/>
        </w:rPr>
        <w:t>görüld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0"/>
          <w:w w:val="103"/>
          <w:position w:val="-1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93"/>
          <w:position w:val="-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5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104" w:lineRule="auto"/>
        <w:ind w:left="173" w:right="1269" w:firstLine="6473"/>
        <w:jc w:val="left"/>
        <w:tabs>
          <w:tab w:pos="2080" w:val="left"/>
          <w:tab w:pos="5340" w:val="left"/>
          <w:tab w:pos="6520" w:val="left"/>
          <w:tab w:pos="6880" w:val="left"/>
          <w:tab w:pos="8100" w:val="left"/>
          <w:tab w:pos="93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Söndürmede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2"/>
        </w:rPr>
        <w:t>söndürücü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29"/>
          <w:position w:val="1"/>
        </w:rPr>
        <w:t>öndürme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Tüıü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Sul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6"/>
          <w:position w:val="0"/>
        </w:rPr>
        <w:t>Sum3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</w:r>
      <w:r>
        <w:rPr>
          <w:rFonts w:ascii="Arial" w:hAnsi="Arial" w:cs="Arial" w:eastAsia="Arial"/>
          <w:sz w:val="38"/>
          <w:szCs w:val="38"/>
          <w:color w:val="383838"/>
          <w:spacing w:val="0"/>
          <w:w w:val="56"/>
          <w:position w:val="-3"/>
        </w:rPr>
        <w:t>ı</w:t>
      </w:r>
      <w:r>
        <w:rPr>
          <w:rFonts w:ascii="Arial" w:hAnsi="Arial" w:cs="Arial" w:eastAsia="Arial"/>
          <w:sz w:val="38"/>
          <w:szCs w:val="38"/>
          <w:color w:val="383838"/>
          <w:spacing w:val="0"/>
          <w:w w:val="100"/>
          <w:position w:val="-3"/>
        </w:rPr>
        <w:tab/>
      </w:r>
      <w:r>
        <w:rPr>
          <w:rFonts w:ascii="Arial" w:hAnsi="Arial" w:cs="Arial" w:eastAsia="Arial"/>
          <w:sz w:val="38"/>
          <w:szCs w:val="38"/>
          <w:color w:val="383838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2"/>
          <w:position w:val="0"/>
        </w:rPr>
        <w:t>KöpükK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10"/>
          <w:w w:val="112"/>
          <w:position w:val="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12"/>
          <w:position w:val="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-50"/>
          <w:w w:val="112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  <w:position w:val="0"/>
        </w:rPr>
      </w:r>
      <w:r>
        <w:rPr>
          <w:rFonts w:ascii="Arial" w:hAnsi="Arial" w:cs="Arial" w:eastAsia="Arial"/>
          <w:sz w:val="38"/>
          <w:szCs w:val="38"/>
          <w:color w:val="525252"/>
          <w:spacing w:val="0"/>
          <w:w w:val="70"/>
          <w:position w:val="-3"/>
        </w:rPr>
        <w:t>ı</w:t>
      </w:r>
      <w:r>
        <w:rPr>
          <w:rFonts w:ascii="Arial" w:hAnsi="Arial" w:cs="Arial" w:eastAsia="Arial"/>
          <w:sz w:val="38"/>
          <w:szCs w:val="38"/>
          <w:color w:val="525252"/>
          <w:spacing w:val="0"/>
          <w:w w:val="100"/>
          <w:position w:val="-3"/>
        </w:rPr>
        <w:tab/>
      </w:r>
      <w:r>
        <w:rPr>
          <w:rFonts w:ascii="Arial" w:hAnsi="Arial" w:cs="Arial" w:eastAsia="Arial"/>
          <w:sz w:val="38"/>
          <w:szCs w:val="38"/>
          <w:color w:val="525252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K.K.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  <w:position w:val="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2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1"/>
          <w:position w:val="0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94" w:lineRule="exact"/>
        <w:ind w:left="5471" w:right="-20"/>
        <w:jc w:val="left"/>
        <w:tabs>
          <w:tab w:pos="6520" w:val="left"/>
          <w:tab w:pos="7120" w:val="left"/>
          <w:tab w:pos="8080" w:val="left"/>
          <w:tab w:pos="9380" w:val="left"/>
        </w:tabs>
        <w:rPr>
          <w:rFonts w:ascii="Times New Roman" w:hAnsi="Times New Roman" w:cs="Times New Roman" w:eastAsia="Times New Roman"/>
          <w:sz w:val="37"/>
          <w:szCs w:val="37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5"/>
        </w:rPr>
        <w:t>0,2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40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5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5"/>
        </w:rPr>
      </w:r>
      <w:r>
        <w:rPr>
          <w:rFonts w:ascii="Arial" w:hAnsi="Arial" w:cs="Arial" w:eastAsia="Arial"/>
          <w:sz w:val="38"/>
          <w:szCs w:val="38"/>
          <w:color w:val="242424"/>
          <w:spacing w:val="0"/>
          <w:w w:val="70"/>
          <w:position w:val="0"/>
        </w:rPr>
        <w:t>ı</w:t>
      </w:r>
      <w:r>
        <w:rPr>
          <w:rFonts w:ascii="Arial" w:hAnsi="Arial" w:cs="Arial" w:eastAsia="Arial"/>
          <w:sz w:val="38"/>
          <w:szCs w:val="38"/>
          <w:color w:val="242424"/>
          <w:spacing w:val="0"/>
          <w:w w:val="100"/>
          <w:position w:val="0"/>
        </w:rPr>
        <w:tab/>
      </w:r>
      <w:r>
        <w:rPr>
          <w:rFonts w:ascii="Arial" w:hAnsi="Arial" w:cs="Arial" w:eastAsia="Arial"/>
          <w:sz w:val="38"/>
          <w:szCs w:val="38"/>
          <w:color w:val="242424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25"/>
          <w:szCs w:val="25"/>
          <w:color w:val="383838"/>
          <w:spacing w:val="0"/>
          <w:w w:val="81"/>
          <w:position w:val="3"/>
        </w:rPr>
        <w:t>-</w:t>
      </w:r>
      <w:r>
        <w:rPr>
          <w:rFonts w:ascii="Times New Roman" w:hAnsi="Times New Roman" w:cs="Times New Roman" w:eastAsia="Times New Roman"/>
          <w:sz w:val="25"/>
          <w:szCs w:val="25"/>
          <w:color w:val="383838"/>
          <w:spacing w:val="-36"/>
          <w:w w:val="81"/>
          <w:position w:val="3"/>
        </w:rPr>
        <w:t>-</w:t>
      </w:r>
      <w:r>
        <w:rPr>
          <w:rFonts w:ascii="Times New Roman" w:hAnsi="Times New Roman" w:cs="Times New Roman" w:eastAsia="Times New Roman"/>
          <w:sz w:val="25"/>
          <w:szCs w:val="25"/>
          <w:color w:val="A5A5A5"/>
          <w:spacing w:val="13"/>
          <w:w w:val="18"/>
          <w:position w:val="3"/>
        </w:rPr>
        <w:t>·</w:t>
      </w:r>
      <w:r>
        <w:rPr>
          <w:rFonts w:ascii="Times New Roman" w:hAnsi="Times New Roman" w:cs="Times New Roman" w:eastAsia="Times New Roman"/>
          <w:sz w:val="25"/>
          <w:szCs w:val="25"/>
          <w:color w:val="383838"/>
          <w:spacing w:val="0"/>
          <w:w w:val="81"/>
          <w:position w:val="3"/>
        </w:rPr>
        <w:t>--</w:t>
      </w:r>
      <w:r>
        <w:rPr>
          <w:rFonts w:ascii="Times New Roman" w:hAnsi="Times New Roman" w:cs="Times New Roman" w:eastAsia="Times New Roman"/>
          <w:sz w:val="25"/>
          <w:szCs w:val="25"/>
          <w:color w:val="383838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25"/>
          <w:szCs w:val="25"/>
          <w:color w:val="383838"/>
          <w:spacing w:val="0"/>
          <w:w w:val="100"/>
          <w:position w:val="3"/>
        </w:rPr>
      </w:r>
      <w:r>
        <w:rPr>
          <w:rFonts w:ascii="Arial" w:hAnsi="Arial" w:cs="Arial" w:eastAsia="Arial"/>
          <w:sz w:val="38"/>
          <w:szCs w:val="38"/>
          <w:color w:val="525252"/>
          <w:spacing w:val="0"/>
          <w:w w:val="100"/>
          <w:position w:val="0"/>
        </w:rPr>
        <w:t>ı</w:t>
      </w:r>
      <w:r>
        <w:rPr>
          <w:rFonts w:ascii="Arial" w:hAnsi="Arial" w:cs="Arial" w:eastAsia="Arial"/>
          <w:sz w:val="38"/>
          <w:szCs w:val="38"/>
          <w:color w:val="525252"/>
          <w:spacing w:val="0"/>
          <w:w w:val="100"/>
          <w:position w:val="0"/>
        </w:rPr>
        <w:tab/>
      </w:r>
      <w:r>
        <w:rPr>
          <w:rFonts w:ascii="Arial" w:hAnsi="Arial" w:cs="Arial" w:eastAsia="Arial"/>
          <w:sz w:val="38"/>
          <w:szCs w:val="38"/>
          <w:color w:val="525252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37"/>
          <w:szCs w:val="37"/>
          <w:color w:val="383838"/>
          <w:spacing w:val="0"/>
          <w:w w:val="53"/>
          <w:position w:val="1"/>
        </w:rPr>
        <w:t>----</w:t>
      </w:r>
      <w:r>
        <w:rPr>
          <w:rFonts w:ascii="Times New Roman" w:hAnsi="Times New Roman" w:cs="Times New Roman" w:eastAsia="Times New Roman"/>
          <w:sz w:val="37"/>
          <w:szCs w:val="37"/>
          <w:color w:val="000000"/>
          <w:spacing w:val="0"/>
          <w:w w:val="100"/>
          <w:position w:val="0"/>
        </w:rPr>
      </w:r>
    </w:p>
    <w:p>
      <w:pPr>
        <w:spacing w:before="0" w:after="0" w:line="155" w:lineRule="exact"/>
        <w:ind w:left="233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sonrası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araştırma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soruşturmada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çam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ağacını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üs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dalları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kısme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yanara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2"/>
          <w:position w:val="-1"/>
        </w:rPr>
        <w:t>görmüştür.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300" w:bottom="280" w:left="260" w:right="80"/>
        </w:sectPr>
      </w:pPr>
      <w:rPr/>
    </w:p>
    <w:p>
      <w:pPr>
        <w:spacing w:before="0" w:after="0" w:line="194" w:lineRule="exact"/>
        <w:ind w:left="173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29"/>
        </w:rPr>
        <w:t>öndürme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"/>
          <w:w w:val="12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2"/>
        </w:rPr>
        <w:t>Sonundaki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14" w:lineRule="exact"/>
        <w:ind w:left="13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Hasa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2"/>
          <w:position w:val="-1"/>
        </w:rPr>
        <w:t>Durumu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37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lfalımini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ziya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250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4"/>
        </w:rPr>
        <w:t>TL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300" w:bottom="280" w:left="260" w:right="80"/>
          <w:cols w:num="2" w:equalWidth="0">
            <w:col w:w="1946" w:space="145"/>
            <w:col w:w="9489"/>
          </w:cols>
        </w:sectPr>
      </w:pPr>
      <w:rPr/>
    </w:p>
    <w:p>
      <w:pPr>
        <w:spacing w:before="1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35" w:after="0" w:line="252" w:lineRule="auto"/>
        <w:ind w:left="93" w:right="145" w:firstLine="2223"/>
        <w:jc w:val="right"/>
        <w:tabs>
          <w:tab w:pos="20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başlangıcını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tellerini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altında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buluna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ağaçta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1"/>
        </w:rPr>
        <w:t>görülmüş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olup;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araştırma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soruşturmada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GEDİZ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elektriğe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ait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L20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direkte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buluna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tellerinde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meydana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9"/>
        </w:rPr>
        <w:t>gelen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lektri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kısa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devre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neticesinde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(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ark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kısa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devre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aşırı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yüklenm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kabl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deformasyonu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kaça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akım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gibi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1"/>
        </w:rPr>
        <w:t>)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çıkan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" w:after="0" w:line="262" w:lineRule="auto"/>
        <w:ind w:left="121" w:right="3146" w:firstLine="1985"/>
        <w:jc w:val="left"/>
        <w:tabs>
          <w:tab w:pos="2080" w:val="left"/>
          <w:tab w:pos="70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kıvılcımları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çam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ağacına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düşmesi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sonuc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çıktığı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3"/>
        </w:rPr>
        <w:t>varılmıştı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"/>
          <w:w w:val="104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16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1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Sigarta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Sirketi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Ad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5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696969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96969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96969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696969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1"/>
        </w:rPr>
        <w:t>Bedel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4"/>
          <w:w w:val="10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696969"/>
          <w:spacing w:val="0"/>
          <w:w w:val="9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62" w:lineRule="auto"/>
        <w:ind w:left="111" w:right="9919" w:firstLine="10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Gereç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2"/>
        </w:rPr>
        <w:t>Kaybı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Yer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3"/>
        </w:rPr>
        <w:t>Kime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lreslim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2"/>
        </w:rPr>
        <w:t>Edildiği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" w:after="0" w:line="206" w:lineRule="exact"/>
        <w:ind w:left="130" w:right="3311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20"/>
          <w:szCs w:val="20"/>
          <w:color w:val="525252"/>
          <w:spacing w:val="0"/>
          <w:w w:val="100"/>
          <w:position w:val="-2"/>
        </w:rPr>
        <w:t>El'</w:t>
      </w:r>
      <w:r>
        <w:rPr>
          <w:rFonts w:ascii="Arial" w:hAnsi="Arial" w:cs="Arial" w:eastAsia="Arial"/>
          <w:sz w:val="20"/>
          <w:szCs w:val="20"/>
          <w:color w:val="525252"/>
          <w:spacing w:val="0"/>
          <w:w w:val="100"/>
          <w:position w:val="-2"/>
        </w:rPr>
        <w:t>  </w:t>
      </w:r>
      <w:r>
        <w:rPr>
          <w:rFonts w:ascii="Arial" w:hAnsi="Arial" w:cs="Arial" w:eastAsia="Arial"/>
          <w:sz w:val="20"/>
          <w:szCs w:val="20"/>
          <w:color w:val="525252"/>
          <w:spacing w:val="25"/>
          <w:w w:val="100"/>
          <w:position w:val="-2"/>
        </w:rPr>
        <w:t> </w:t>
      </w:r>
      <w:r>
        <w:rPr>
          <w:rFonts w:ascii="Arial" w:hAnsi="Arial" w:cs="Arial" w:eastAsia="Arial"/>
          <w:sz w:val="17"/>
          <w:szCs w:val="17"/>
          <w:color w:val="383838"/>
          <w:spacing w:val="0"/>
          <w:w w:val="443"/>
          <w:position w:val="-2"/>
        </w:rPr>
        <w:t>ı</w:t>
      </w:r>
      <w:r>
        <w:rPr>
          <w:rFonts w:ascii="Arial" w:hAnsi="Arial" w:cs="Arial" w:eastAsia="Arial"/>
          <w:sz w:val="17"/>
          <w:szCs w:val="17"/>
          <w:color w:val="383838"/>
          <w:spacing w:val="-107"/>
          <w:w w:val="443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2"/>
        </w:rPr>
        <w:t>Dönüşü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2"/>
        </w:rPr>
        <w:t>              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6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2"/>
        </w:rPr>
        <w:t>!Tarih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7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0"/>
          <w:position w:val="-2"/>
        </w:rPr>
        <w:t>:0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"/>
          <w:w w:val="110"/>
          <w:position w:val="-2"/>
        </w:rPr>
        <w:t>8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1"/>
          <w:w w:val="110"/>
          <w:position w:val="-2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0"/>
          <w:position w:val="-2"/>
        </w:rPr>
        <w:t>05.2017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0"/>
          <w:position w:val="-2"/>
        </w:rPr>
        <w:t>                                                                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9"/>
          <w:w w:val="11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74"/>
          <w:position w:val="-2"/>
        </w:rPr>
        <w:t>aati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4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2"/>
          <w:position w:val="-2"/>
        </w:rPr>
        <w:t>:21:35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78" w:lineRule="exact"/>
        <w:ind w:left="111" w:right="11250"/>
        <w:jc w:val="both"/>
        <w:rPr>
          <w:rFonts w:ascii="Times New Roman" w:hAnsi="Times New Roman" w:cs="Times New Roman" w:eastAsia="Times New Roman"/>
          <w:sz w:val="12"/>
          <w:szCs w:val="12"/>
        </w:rPr>
      </w:pPr>
      <w:rPr/>
      <w:r>
        <w:rPr>
          <w:rFonts w:ascii="Times New Roman" w:hAnsi="Times New Roman" w:cs="Times New Roman" w:eastAsia="Times New Roman"/>
          <w:sz w:val="12"/>
          <w:szCs w:val="12"/>
          <w:color w:val="383838"/>
          <w:spacing w:val="0"/>
          <w:w w:val="118"/>
          <w:position w:val="-1"/>
        </w:rPr>
        <w:t>1--</w:t>
      </w:r>
      <w:r>
        <w:rPr>
          <w:rFonts w:ascii="Times New Roman" w:hAnsi="Times New Roman" w:cs="Times New Roman" w:eastAsia="Times New Roman"/>
          <w:sz w:val="12"/>
          <w:szCs w:val="12"/>
          <w:color w:val="000000"/>
          <w:spacing w:val="0"/>
          <w:w w:val="100"/>
          <w:position w:val="0"/>
        </w:rPr>
      </w:r>
    </w:p>
    <w:p>
      <w:pPr>
        <w:spacing w:before="0" w:after="0" w:line="175" w:lineRule="exact"/>
        <w:ind w:left="221" w:right="-20"/>
        <w:jc w:val="left"/>
        <w:tabs>
          <w:tab w:pos="1040" w:val="left"/>
          <w:tab w:pos="86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Varsa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Öltl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Yaralı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PİDE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EKiP: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Çeşme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İt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"/>
          <w:w w:val="100"/>
          <w:position w:val="0"/>
        </w:rPr>
        <w:t>f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  <w:position w:val="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Grb.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!.Posta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2"/>
          <w:position w:val="0"/>
        </w:rPr>
        <w:t>ONAYLA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0"/>
          <w:w w:val="103"/>
          <w:position w:val="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3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jc w:val="left"/>
        <w:spacing w:after="0"/>
        <w:sectPr>
          <w:type w:val="continuous"/>
          <w:pgSz w:w="11920" w:h="16840"/>
          <w:pgMar w:top="300" w:bottom="280" w:left="260" w:right="80"/>
        </w:sectPr>
      </w:pPr>
      <w:rPr/>
    </w:p>
    <w:p>
      <w:pPr>
        <w:spacing w:before="35" w:after="0" w:line="240" w:lineRule="auto"/>
        <w:ind w:left="2244" w:right="-73"/>
        <w:jc w:val="left"/>
        <w:tabs>
          <w:tab w:pos="51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Amiri: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3"/>
        </w:rPr>
        <w:t>Koyan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40" w:lineRule="auto"/>
        <w:ind w:right="282"/>
        <w:jc w:val="righ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2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0" w:after="0" w:line="240" w:lineRule="auto"/>
        <w:ind w:left="-40" w:right="1582"/>
        <w:jc w:val="center"/>
        <w:rPr>
          <w:rFonts w:ascii="Arial" w:hAnsi="Arial" w:cs="Arial" w:eastAsia="Arial"/>
          <w:sz w:val="27"/>
          <w:szCs w:val="27"/>
        </w:rPr>
      </w:pPr>
      <w:rPr/>
      <w:r>
        <w:rPr>
          <w:rFonts w:ascii="Arial" w:hAnsi="Arial" w:cs="Arial" w:eastAsia="Arial"/>
          <w:sz w:val="27"/>
          <w:szCs w:val="27"/>
          <w:color w:val="383838"/>
          <w:spacing w:val="0"/>
          <w:w w:val="63"/>
          <w:b/>
          <w:bCs/>
          <w:i/>
        </w:rPr>
        <w:t>1</w:t>
      </w:r>
      <w:r>
        <w:rPr>
          <w:rFonts w:ascii="Arial" w:hAnsi="Arial" w:cs="Arial" w:eastAsia="Arial"/>
          <w:sz w:val="27"/>
          <w:szCs w:val="27"/>
          <w:color w:val="383838"/>
          <w:spacing w:val="8"/>
          <w:w w:val="63"/>
          <w:b/>
          <w:bCs/>
          <w:i/>
        </w:rPr>
        <w:t> </w:t>
      </w:r>
      <w:r>
        <w:rPr>
          <w:rFonts w:ascii="Arial" w:hAnsi="Arial" w:cs="Arial" w:eastAsia="Arial"/>
          <w:sz w:val="26"/>
          <w:szCs w:val="26"/>
          <w:color w:val="383838"/>
          <w:spacing w:val="0"/>
          <w:w w:val="63"/>
          <w:b/>
          <w:bCs/>
        </w:rPr>
        <w:t>6</w:t>
      </w:r>
      <w:r>
        <w:rPr>
          <w:rFonts w:ascii="Arial" w:hAnsi="Arial" w:cs="Arial" w:eastAsia="Arial"/>
          <w:sz w:val="26"/>
          <w:szCs w:val="26"/>
          <w:color w:val="383838"/>
          <w:spacing w:val="0"/>
          <w:w w:val="63"/>
          <w:b/>
          <w:bCs/>
        </w:rPr>
        <w:t> </w:t>
      </w:r>
      <w:r>
        <w:rPr>
          <w:rFonts w:ascii="Arial" w:hAnsi="Arial" w:cs="Arial" w:eastAsia="Arial"/>
          <w:sz w:val="26"/>
          <w:szCs w:val="26"/>
          <w:color w:val="383838"/>
          <w:spacing w:val="1"/>
          <w:w w:val="63"/>
          <w:b/>
          <w:bCs/>
        </w:rPr>
        <w:t> </w:t>
      </w:r>
      <w:r>
        <w:rPr>
          <w:rFonts w:ascii="Arial" w:hAnsi="Arial" w:cs="Arial" w:eastAsia="Arial"/>
          <w:sz w:val="26"/>
          <w:szCs w:val="26"/>
          <w:color w:val="383838"/>
          <w:spacing w:val="0"/>
          <w:w w:val="53"/>
          <w:b/>
          <w:bCs/>
        </w:rPr>
        <w:t>Marı</w:t>
      </w:r>
      <w:r>
        <w:rPr>
          <w:rFonts w:ascii="Arial" w:hAnsi="Arial" w:cs="Arial" w:eastAsia="Arial"/>
          <w:sz w:val="26"/>
          <w:szCs w:val="26"/>
          <w:color w:val="383838"/>
          <w:spacing w:val="0"/>
          <w:w w:val="53"/>
          <w:b/>
          <w:bCs/>
        </w:rPr>
        <w:t>s</w:t>
      </w:r>
      <w:r>
        <w:rPr>
          <w:rFonts w:ascii="Arial" w:hAnsi="Arial" w:cs="Arial" w:eastAsia="Arial"/>
          <w:sz w:val="26"/>
          <w:szCs w:val="26"/>
          <w:color w:val="383838"/>
          <w:spacing w:val="29"/>
          <w:w w:val="53"/>
          <w:b/>
          <w:bCs/>
        </w:rPr>
        <w:t> </w:t>
      </w:r>
      <w:r>
        <w:rPr>
          <w:rFonts w:ascii="Arial" w:hAnsi="Arial" w:cs="Arial" w:eastAsia="Arial"/>
          <w:sz w:val="27"/>
          <w:szCs w:val="27"/>
          <w:color w:val="383838"/>
          <w:spacing w:val="0"/>
          <w:w w:val="59"/>
          <w:b/>
          <w:bCs/>
          <w:i/>
        </w:rPr>
        <w:t>2017</w:t>
      </w:r>
      <w:r>
        <w:rPr>
          <w:rFonts w:ascii="Arial" w:hAnsi="Arial" w:cs="Arial" w:eastAsia="Arial"/>
          <w:sz w:val="27"/>
          <w:szCs w:val="27"/>
          <w:color w:val="000000"/>
          <w:spacing w:val="0"/>
          <w:w w:val="100"/>
        </w:rPr>
      </w:r>
    </w:p>
    <w:p>
      <w:pPr>
        <w:spacing w:before="0" w:after="0" w:line="199" w:lineRule="exact"/>
        <w:ind w:left="84" w:right="1825"/>
        <w:jc w:val="center"/>
        <w:rPr>
          <w:rFonts w:ascii="Arial" w:hAnsi="Arial" w:cs="Arial" w:eastAsia="Arial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color w:val="525252"/>
          <w:spacing w:val="0"/>
          <w:w w:val="83"/>
          <w:i/>
        </w:rPr>
        <w:t>1</w:t>
      </w:r>
      <w:r>
        <w:rPr>
          <w:rFonts w:ascii="Arial" w:hAnsi="Arial" w:cs="Arial" w:eastAsia="Arial"/>
          <w:sz w:val="19"/>
          <w:szCs w:val="19"/>
          <w:color w:val="525252"/>
          <w:spacing w:val="0"/>
          <w:w w:val="83"/>
          <w:i/>
        </w:rPr>
        <w:t>  </w:t>
      </w:r>
      <w:r>
        <w:rPr>
          <w:rFonts w:ascii="Arial" w:hAnsi="Arial" w:cs="Arial" w:eastAsia="Arial"/>
          <w:sz w:val="19"/>
          <w:szCs w:val="19"/>
          <w:color w:val="525252"/>
          <w:spacing w:val="28"/>
          <w:w w:val="83"/>
          <w:i/>
        </w:rPr>
        <w:t> </w:t>
      </w:r>
      <w:r>
        <w:rPr>
          <w:rFonts w:ascii="Arial" w:hAnsi="Arial" w:cs="Arial" w:eastAsia="Arial"/>
          <w:sz w:val="19"/>
          <w:szCs w:val="19"/>
          <w:color w:val="525252"/>
          <w:spacing w:val="0"/>
          <w:w w:val="83"/>
          <w:i/>
        </w:rPr>
        <w:t>1</w:t>
      </w:r>
      <w:r>
        <w:rPr>
          <w:rFonts w:ascii="Arial" w:hAnsi="Arial" w:cs="Arial" w:eastAsia="Arial"/>
          <w:sz w:val="19"/>
          <w:szCs w:val="19"/>
          <w:color w:val="525252"/>
          <w:spacing w:val="-5"/>
          <w:w w:val="83"/>
          <w:i/>
        </w:rPr>
        <w:t> </w:t>
      </w:r>
      <w:r>
        <w:rPr>
          <w:rFonts w:ascii="Arial" w:hAnsi="Arial" w:cs="Arial" w:eastAsia="Arial"/>
          <w:sz w:val="19"/>
          <w:szCs w:val="19"/>
          <w:color w:val="383838"/>
          <w:spacing w:val="0"/>
          <w:w w:val="92"/>
          <w:i/>
        </w:rPr>
        <w:t>2017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</w:rPr>
      </w:r>
    </w:p>
    <w:p>
      <w:pPr>
        <w:jc w:val="center"/>
        <w:spacing w:after="0"/>
        <w:sectPr>
          <w:type w:val="continuous"/>
          <w:pgSz w:w="11920" w:h="16840"/>
          <w:pgMar w:top="300" w:bottom="280" w:left="260" w:right="80"/>
          <w:cols w:num="2" w:equalWidth="0">
            <w:col w:w="6582" w:space="2221"/>
            <w:col w:w="2777"/>
          </w:cols>
        </w:sectPr>
      </w:pPr>
      <w:rPr/>
    </w:p>
    <w:p>
      <w:pPr>
        <w:spacing w:before="0" w:after="0" w:line="170" w:lineRule="exact"/>
        <w:ind w:right="1215"/>
        <w:jc w:val="right"/>
        <w:rPr>
          <w:rFonts w:ascii="Arial" w:hAnsi="Arial" w:cs="Arial" w:eastAsia="Arial"/>
          <w:sz w:val="80"/>
          <w:szCs w:val="80"/>
        </w:rPr>
      </w:pPr>
      <w:rPr/>
      <w:r>
        <w:rPr/>
        <w:pict>
          <v:group style="position:absolute;margin-left:466.621124pt;margin-top:7.154099pt;width:5.756688pt;height:17.500489pt;mso-position-horizontal-relative:page;mso-position-vertical-relative:paragraph;z-index:-15121" coordorigin="9332,143" coordsize="115,350">
            <v:shape style="position:absolute;left:9332;top:143;width:115;height:350" coordorigin="9332,143" coordsize="115,350" path="m9332,143l9448,143,9448,493,9332,493,9332,143e" filled="t" fillcolor="#EDEDED" stroked="f">
              <v:path arrowok="t"/>
              <v:fill/>
            </v:shape>
          </v:group>
          <w10:wrap type="none"/>
        </w:pict>
      </w:r>
      <w:r>
        <w:rPr/>
        <w:pict>
          <v:group style="position:absolute;margin-left:495.720551pt;margin-top:7.154099pt;width:.1pt;height:17.500489pt;mso-position-horizontal-relative:page;mso-position-vertical-relative:paragraph;z-index:-15120" coordorigin="9914,143" coordsize="2,350">
            <v:shape style="position:absolute;left:9914;top:143;width:2;height:350" coordorigin="9914,143" coordsize="0,350" path="m9914,493l9914,143e" filled="f" stroked="t" strokeweight="1.65844pt" strokecolor="#EDEDED">
              <v:path arrowok="t"/>
            </v:shape>
          </v:group>
          <w10:wrap type="none"/>
        </w:pict>
      </w:r>
      <w:r>
        <w:rPr/>
        <w:pict>
          <v:group style="position:absolute;margin-left:505.959686pt;margin-top:7.363573pt;width:.1pt;height:17.291016pt;mso-position-horizontal-relative:page;mso-position-vertical-relative:paragraph;z-index:-15119" coordorigin="10119,147" coordsize="2,346">
            <v:shape style="position:absolute;left:10119;top:147;width:2;height:346" coordorigin="10119,147" coordsize="0,346" path="m10119,493l10119,147e" filled="f" stroked="t" strokeweight="2.31pt" strokecolor="#EDEDED">
              <v:path arrowok="t"/>
            </v:shape>
          </v:group>
          <w10:wrap type="none"/>
        </w:pict>
      </w:r>
      <w:r>
        <w:rPr>
          <w:rFonts w:ascii="Arial" w:hAnsi="Arial" w:cs="Arial" w:eastAsia="Arial"/>
          <w:sz w:val="37"/>
          <w:szCs w:val="37"/>
          <w:color w:val="525252"/>
          <w:spacing w:val="0"/>
          <w:w w:val="460"/>
          <w:position w:val="-55"/>
        </w:rPr>
        <w:t>'</w:t>
      </w:r>
      <w:r>
        <w:rPr>
          <w:rFonts w:ascii="Arial" w:hAnsi="Arial" w:cs="Arial" w:eastAsia="Arial"/>
          <w:sz w:val="37"/>
          <w:szCs w:val="37"/>
          <w:color w:val="525252"/>
          <w:spacing w:val="-292"/>
          <w:w w:val="460"/>
          <w:position w:val="-55"/>
        </w:rPr>
        <w:t> </w:t>
      </w:r>
      <w:r>
        <w:rPr>
          <w:rFonts w:ascii="Arial" w:hAnsi="Arial" w:cs="Arial" w:eastAsia="Arial"/>
          <w:sz w:val="24"/>
          <w:szCs w:val="24"/>
          <w:color w:val="7E7E80"/>
          <w:spacing w:val="-6"/>
          <w:w w:val="52"/>
          <w:position w:val="-55"/>
        </w:rPr>
        <w:t>.</w:t>
      </w:r>
      <w:r>
        <w:rPr>
          <w:rFonts w:ascii="Arial" w:hAnsi="Arial" w:cs="Arial" w:eastAsia="Arial"/>
          <w:sz w:val="26"/>
          <w:szCs w:val="26"/>
          <w:color w:val="A5A5A5"/>
          <w:spacing w:val="-67"/>
          <w:w w:val="103"/>
          <w:position w:val="-55"/>
        </w:rPr>
        <w:t>,</w:t>
      </w:r>
      <w:r>
        <w:rPr>
          <w:rFonts w:ascii="Arial" w:hAnsi="Arial" w:cs="Arial" w:eastAsia="Arial"/>
          <w:sz w:val="24"/>
          <w:szCs w:val="24"/>
          <w:color w:val="7E7E80"/>
          <w:spacing w:val="0"/>
          <w:w w:val="52"/>
          <w:position w:val="-55"/>
        </w:rPr>
        <w:t>.</w:t>
      </w:r>
      <w:r>
        <w:rPr>
          <w:rFonts w:ascii="Arial" w:hAnsi="Arial" w:cs="Arial" w:eastAsia="Arial"/>
          <w:sz w:val="24"/>
          <w:szCs w:val="24"/>
          <w:color w:val="7E7E80"/>
          <w:spacing w:val="21"/>
          <w:w w:val="100"/>
          <w:position w:val="-55"/>
        </w:rPr>
        <w:t> </w:t>
      </w:r>
      <w:r>
        <w:rPr>
          <w:rFonts w:ascii="Arial" w:hAnsi="Arial" w:cs="Arial" w:eastAsia="Arial"/>
          <w:sz w:val="37"/>
          <w:szCs w:val="37"/>
          <w:color w:val="8E9090"/>
          <w:spacing w:val="-90"/>
          <w:w w:val="96"/>
          <w:position w:val="-55"/>
        </w:rPr>
        <w:t>,</w:t>
      </w:r>
      <w:r>
        <w:rPr>
          <w:rFonts w:ascii="Arial" w:hAnsi="Arial" w:cs="Arial" w:eastAsia="Arial"/>
          <w:sz w:val="26"/>
          <w:szCs w:val="26"/>
          <w:color w:val="696969"/>
          <w:spacing w:val="11"/>
          <w:w w:val="109"/>
          <w:position w:val="-55"/>
        </w:rPr>
        <w:t>.</w:t>
      </w:r>
      <w:r>
        <w:rPr>
          <w:rFonts w:ascii="Times New Roman" w:hAnsi="Times New Roman" w:cs="Times New Roman" w:eastAsia="Times New Roman"/>
          <w:sz w:val="25"/>
          <w:szCs w:val="25"/>
          <w:color w:val="696969"/>
          <w:spacing w:val="0"/>
          <w:w w:val="64"/>
          <w:position w:val="-55"/>
        </w:rPr>
        <w:t>·,</w:t>
      </w:r>
      <w:r>
        <w:rPr>
          <w:rFonts w:ascii="Times New Roman" w:hAnsi="Times New Roman" w:cs="Times New Roman" w:eastAsia="Times New Roman"/>
          <w:sz w:val="25"/>
          <w:szCs w:val="25"/>
          <w:color w:val="696969"/>
          <w:spacing w:val="-10"/>
          <w:w w:val="100"/>
          <w:position w:val="-55"/>
        </w:rPr>
        <w:t> </w:t>
      </w:r>
      <w:r>
        <w:rPr>
          <w:rFonts w:ascii="Times New Roman" w:hAnsi="Times New Roman" w:cs="Times New Roman" w:eastAsia="Times New Roman"/>
          <w:sz w:val="25"/>
          <w:szCs w:val="25"/>
          <w:color w:val="8E9090"/>
          <w:spacing w:val="0"/>
          <w:w w:val="337"/>
          <w:position w:val="-55"/>
        </w:rPr>
        <w:t>;</w:t>
      </w:r>
      <w:r>
        <w:rPr>
          <w:rFonts w:ascii="Times New Roman" w:hAnsi="Times New Roman" w:cs="Times New Roman" w:eastAsia="Times New Roman"/>
          <w:sz w:val="25"/>
          <w:szCs w:val="25"/>
          <w:color w:val="8E9090"/>
          <w:spacing w:val="-100"/>
          <w:w w:val="337"/>
          <w:position w:val="-55"/>
        </w:rPr>
        <w:t> </w:t>
      </w:r>
      <w:r>
        <w:rPr>
          <w:rFonts w:ascii="Arial" w:hAnsi="Arial" w:cs="Arial" w:eastAsia="Arial"/>
          <w:sz w:val="80"/>
          <w:szCs w:val="80"/>
          <w:color w:val="8E9090"/>
          <w:spacing w:val="0"/>
          <w:w w:val="56"/>
          <w:position w:val="-55"/>
        </w:rPr>
        <w:t>'.</w:t>
      </w:r>
      <w:r>
        <w:rPr>
          <w:rFonts w:ascii="Arial" w:hAnsi="Arial" w:cs="Arial" w:eastAsia="Arial"/>
          <w:sz w:val="80"/>
          <w:szCs w:val="80"/>
          <w:color w:val="000000"/>
          <w:spacing w:val="0"/>
          <w:w w:val="100"/>
          <w:position w:val="0"/>
        </w:rPr>
      </w:r>
    </w:p>
    <w:p>
      <w:pPr>
        <w:spacing w:before="0" w:after="0" w:line="307" w:lineRule="exact"/>
        <w:ind w:left="135" w:right="-20"/>
        <w:jc w:val="left"/>
        <w:tabs>
          <w:tab w:pos="8580" w:val="left"/>
          <w:tab w:pos="10040" w:val="left"/>
        </w:tabs>
        <w:rPr>
          <w:rFonts w:ascii="Arial" w:hAnsi="Arial" w:cs="Arial" w:eastAsia="Arial"/>
          <w:sz w:val="30"/>
          <w:szCs w:val="30"/>
        </w:rPr>
      </w:pPr>
      <w:rPr/>
      <w:r>
        <w:rPr/>
        <w:pict>
          <v:group style="position:absolute;margin-left:484.854614pt;margin-top:12.266146pt;width:.1pt;height:17.735352pt;mso-position-horizontal-relative:page;mso-position-vertical-relative:paragraph;z-index:-15118" coordorigin="9697,245" coordsize="2,355">
            <v:shape style="position:absolute;left:9697;top:245;width:2;height:355" coordorigin="9697,245" coordsize="0,355" path="m9697,600l9697,245e" filled="f" stroked="t" strokeweight="3.84504pt" strokecolor="#EDEDED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7"/>
        </w:rPr>
        <w:t>İtfaiyeci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5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7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7"/>
        </w:rPr>
      </w:r>
      <w:r>
        <w:rPr>
          <w:rFonts w:ascii="Times New Roman" w:hAnsi="Times New Roman" w:cs="Times New Roman" w:eastAsia="Times New Roman"/>
          <w:sz w:val="26"/>
          <w:szCs w:val="26"/>
          <w:color w:val="383838"/>
          <w:spacing w:val="7"/>
          <w:w w:val="48"/>
          <w:position w:val="0"/>
        </w:rPr>
        <w:t>i</w:t>
      </w:r>
      <w:r>
        <w:rPr>
          <w:rFonts w:ascii="Times New Roman" w:hAnsi="Times New Roman" w:cs="Times New Roman" w:eastAsia="Times New Roman"/>
          <w:sz w:val="26"/>
          <w:szCs w:val="26"/>
          <w:color w:val="525252"/>
          <w:spacing w:val="0"/>
          <w:w w:val="103"/>
          <w:position w:val="0"/>
        </w:rPr>
        <w:t>t</w:t>
      </w:r>
      <w:r>
        <w:rPr>
          <w:rFonts w:ascii="Times New Roman" w:hAnsi="Times New Roman" w:cs="Times New Roman" w:eastAsia="Times New Roman"/>
          <w:sz w:val="26"/>
          <w:szCs w:val="26"/>
          <w:color w:val="525252"/>
          <w:spacing w:val="0"/>
          <w:w w:val="104"/>
          <w:position w:val="0"/>
        </w:rPr>
        <w:t>(</w:t>
      </w:r>
      <w:r>
        <w:rPr>
          <w:rFonts w:ascii="Times New Roman" w:hAnsi="Times New Roman" w:cs="Times New Roman" w:eastAsia="Times New Roman"/>
          <w:sz w:val="26"/>
          <w:szCs w:val="26"/>
          <w:color w:val="525252"/>
          <w:spacing w:val="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6"/>
          <w:szCs w:val="26"/>
          <w:color w:val="525252"/>
          <w:spacing w:val="0"/>
          <w:w w:val="104"/>
          <w:position w:val="0"/>
        </w:rPr>
        <w:t>f</w:t>
      </w:r>
      <w:r>
        <w:rPr>
          <w:rFonts w:ascii="Times New Roman" w:hAnsi="Times New Roman" w:cs="Times New Roman" w:eastAsia="Times New Roman"/>
          <w:sz w:val="26"/>
          <w:szCs w:val="26"/>
          <w:color w:val="525252"/>
          <w:spacing w:val="-81"/>
          <w:w w:val="103"/>
          <w:position w:val="0"/>
        </w:rPr>
        <w:t>e</w:t>
      </w:r>
      <w:r>
        <w:rPr>
          <w:rFonts w:ascii="Times New Roman" w:hAnsi="Times New Roman" w:cs="Times New Roman" w:eastAsia="Times New Roman"/>
          <w:sz w:val="26"/>
          <w:szCs w:val="26"/>
          <w:color w:val="383838"/>
          <w:spacing w:val="12"/>
          <w:w w:val="64"/>
          <w:position w:val="0"/>
        </w:rPr>
        <w:t>i</w:t>
      </w:r>
      <w:r>
        <w:rPr>
          <w:rFonts w:ascii="Times New Roman" w:hAnsi="Times New Roman" w:cs="Times New Roman" w:eastAsia="Times New Roman"/>
          <w:sz w:val="26"/>
          <w:szCs w:val="26"/>
          <w:color w:val="525252"/>
          <w:spacing w:val="-64"/>
          <w:w w:val="70"/>
          <w:position w:val="0"/>
        </w:rPr>
        <w:t>r</w:t>
      </w:r>
      <w:r>
        <w:rPr>
          <w:rFonts w:ascii="Times New Roman" w:hAnsi="Times New Roman" w:cs="Times New Roman" w:eastAsia="Times New Roman"/>
          <w:sz w:val="26"/>
          <w:szCs w:val="26"/>
          <w:color w:val="A5A5A5"/>
          <w:spacing w:val="0"/>
          <w:w w:val="55"/>
          <w:position w:val="0"/>
        </w:rPr>
        <w:t>·</w:t>
      </w:r>
      <w:r>
        <w:rPr>
          <w:rFonts w:ascii="Times New Roman" w:hAnsi="Times New Roman" w:cs="Times New Roman" w:eastAsia="Times New Roman"/>
          <w:sz w:val="26"/>
          <w:szCs w:val="26"/>
          <w:color w:val="A5A5A5"/>
          <w:spacing w:val="-76"/>
          <w:w w:val="55"/>
          <w:position w:val="0"/>
        </w:rPr>
        <w:t>·</w:t>
      </w:r>
      <w:r>
        <w:rPr>
          <w:rFonts w:ascii="Times New Roman" w:hAnsi="Times New Roman" w:cs="Times New Roman" w:eastAsia="Times New Roman"/>
          <w:sz w:val="26"/>
          <w:szCs w:val="26"/>
          <w:color w:val="525252"/>
          <w:spacing w:val="0"/>
          <w:w w:val="69"/>
          <w:position w:val="0"/>
        </w:rPr>
        <w:t>fi</w:t>
      </w:r>
      <w:r>
        <w:rPr>
          <w:rFonts w:ascii="Times New Roman" w:hAnsi="Times New Roman" w:cs="Times New Roman" w:eastAsia="Times New Roman"/>
          <w:sz w:val="26"/>
          <w:szCs w:val="26"/>
          <w:color w:val="525252"/>
          <w:spacing w:val="0"/>
          <w:w w:val="70"/>
          <w:position w:val="0"/>
        </w:rPr>
        <w:t>h</w:t>
      </w:r>
      <w:r>
        <w:rPr>
          <w:rFonts w:ascii="Times New Roman" w:hAnsi="Times New Roman" w:cs="Times New Roman" w:eastAsia="Times New Roman"/>
          <w:sz w:val="26"/>
          <w:szCs w:val="26"/>
          <w:color w:val="525252"/>
          <w:spacing w:val="-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6"/>
          <w:szCs w:val="26"/>
          <w:color w:val="B8B8B8"/>
          <w:spacing w:val="0"/>
          <w:w w:val="36"/>
          <w:position w:val="0"/>
        </w:rPr>
        <w:t>·</w:t>
      </w:r>
      <w:r>
        <w:rPr>
          <w:rFonts w:ascii="Times New Roman" w:hAnsi="Times New Roman" w:cs="Times New Roman" w:eastAsia="Times New Roman"/>
          <w:sz w:val="26"/>
          <w:szCs w:val="26"/>
          <w:color w:val="B8B8B8"/>
          <w:spacing w:val="0"/>
          <w:w w:val="36"/>
          <w:position w:val="0"/>
        </w:rPr>
        <w:t>  </w:t>
      </w:r>
      <w:r>
        <w:rPr>
          <w:rFonts w:ascii="Times New Roman" w:hAnsi="Times New Roman" w:cs="Times New Roman" w:eastAsia="Times New Roman"/>
          <w:sz w:val="26"/>
          <w:szCs w:val="26"/>
          <w:color w:val="B8B8B8"/>
          <w:spacing w:val="13"/>
          <w:w w:val="36"/>
          <w:position w:val="0"/>
        </w:rPr>
        <w:t> </w:t>
      </w:r>
      <w:r>
        <w:rPr>
          <w:rFonts w:ascii="Times New Roman" w:hAnsi="Times New Roman" w:cs="Times New Roman" w:eastAsia="Times New Roman"/>
          <w:sz w:val="26"/>
          <w:szCs w:val="26"/>
          <w:color w:val="525252"/>
          <w:spacing w:val="-23"/>
          <w:w w:val="153"/>
          <w:i/>
          <w:position w:val="0"/>
        </w:rPr>
        <w:t>:</w:t>
      </w:r>
      <w:r>
        <w:rPr>
          <w:rFonts w:ascii="Times New Roman" w:hAnsi="Times New Roman" w:cs="Times New Roman" w:eastAsia="Times New Roman"/>
          <w:sz w:val="26"/>
          <w:szCs w:val="26"/>
          <w:color w:val="A5A5A5"/>
          <w:spacing w:val="0"/>
          <w:w w:val="68"/>
          <w:i/>
          <w:position w:val="0"/>
        </w:rPr>
        <w:t>·</w:t>
      </w:r>
      <w:r>
        <w:rPr>
          <w:rFonts w:ascii="Times New Roman" w:hAnsi="Times New Roman" w:cs="Times New Roman" w:eastAsia="Times New Roman"/>
          <w:sz w:val="26"/>
          <w:szCs w:val="26"/>
          <w:color w:val="A5A5A5"/>
          <w:spacing w:val="-12"/>
          <w:w w:val="100"/>
          <w:i/>
          <w:position w:val="0"/>
        </w:rPr>
        <w:t> </w:t>
      </w:r>
      <w:r>
        <w:rPr>
          <w:rFonts w:ascii="Times New Roman" w:hAnsi="Times New Roman" w:cs="Times New Roman" w:eastAsia="Times New Roman"/>
          <w:sz w:val="26"/>
          <w:szCs w:val="26"/>
          <w:color w:val="696969"/>
          <w:spacing w:val="0"/>
          <w:w w:val="71"/>
          <w:position w:val="0"/>
        </w:rPr>
        <w:t>·</w:t>
      </w:r>
      <w:r>
        <w:rPr>
          <w:rFonts w:ascii="Times New Roman" w:hAnsi="Times New Roman" w:cs="Times New Roman" w:eastAsia="Times New Roman"/>
          <w:sz w:val="26"/>
          <w:szCs w:val="26"/>
          <w:color w:val="696969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6"/>
          <w:szCs w:val="26"/>
          <w:color w:val="696969"/>
          <w:spacing w:val="0"/>
          <w:w w:val="100"/>
          <w:position w:val="0"/>
        </w:rPr>
      </w:r>
      <w:r>
        <w:rPr>
          <w:rFonts w:ascii="Arial" w:hAnsi="Arial" w:cs="Arial" w:eastAsia="Arial"/>
          <w:sz w:val="30"/>
          <w:szCs w:val="30"/>
          <w:color w:val="696969"/>
          <w:spacing w:val="0"/>
          <w:w w:val="118"/>
          <w:position w:val="0"/>
        </w:rPr>
        <w:t>t</w:t>
      </w:r>
      <w:r>
        <w:rPr>
          <w:rFonts w:ascii="Arial" w:hAnsi="Arial" w:cs="Arial" w:eastAsia="Arial"/>
          <w:sz w:val="30"/>
          <w:szCs w:val="3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300" w:bottom="280" w:left="260" w:right="80"/>
        </w:sectPr>
      </w:pPr>
      <w:rPr/>
    </w:p>
    <w:p>
      <w:pPr>
        <w:spacing w:before="90" w:after="0" w:line="400" w:lineRule="exact"/>
        <w:ind w:right="-20"/>
        <w:jc w:val="right"/>
        <w:rPr>
          <w:rFonts w:ascii="Times New Roman" w:hAnsi="Times New Roman" w:cs="Times New Roman" w:eastAsia="Times New Roman"/>
          <w:sz w:val="39"/>
          <w:szCs w:val="39"/>
        </w:rPr>
      </w:pPr>
      <w:rPr/>
      <w:r>
        <w:rPr/>
        <w:pict>
          <v:group style="position:absolute;margin-left:474.021393pt;margin-top:6.94922pt;width:.1pt;height:25.936525pt;mso-position-horizontal-relative:page;mso-position-vertical-relative:paragraph;z-index:-15117" coordorigin="9480,139" coordsize="2,519">
            <v:shape style="position:absolute;left:9480;top:139;width:2;height:519" coordorigin="9480,139" coordsize="0,519" path="m9480,658l9480,139e" filled="f" stroked="t" strokeweight="2.82727pt" strokecolor="#EDEDED">
              <v:path arrowok="t"/>
            </v:shape>
          </v:group>
          <w10:wrap type="none"/>
        </w:pict>
      </w:r>
      <w:r>
        <w:rPr/>
        <w:pict>
          <v:group style="position:absolute;margin-left:518.334717pt;margin-top:4.55591pt;width:.1pt;height:28.943116pt;mso-position-horizontal-relative:page;mso-position-vertical-relative:paragraph;z-index:-15116" coordorigin="10367,91" coordsize="2,579">
            <v:shape style="position:absolute;left:10367;top:91;width:2;height:579" coordorigin="10367,91" coordsize="0,579" path="m10367,670l10367,91e" filled="f" stroked="t" strokeweight=".1pt" strokecolor="#EDEDED">
              <v:path arrowok="t"/>
            </v:shape>
          </v:group>
          <w10:wrap type="none"/>
        </w:pict>
      </w:r>
      <w:r>
        <w:rPr/>
        <w:pict>
          <v:group style="position:absolute;margin-left:532.868591pt;margin-top:4.55591pt;width:.1pt;height:28.943117pt;mso-position-horizontal-relative:page;mso-position-vertical-relative:paragraph;z-index:-15115" coordorigin="10657,91" coordsize="2,579">
            <v:shape style="position:absolute;left:10657;top:91;width:2;height:579" coordorigin="10657,91" coordsize="0,579" path="m10657,670l10657,91e" filled="f" stroked="t" strokeweight="1.76625pt" strokecolor="#EDEDED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39"/>
          <w:szCs w:val="39"/>
          <w:color w:val="525252"/>
          <w:w w:val="168"/>
          <w:position w:val="-13"/>
        </w:rPr>
        <w:t>'i</w:t>
      </w:r>
      <w:r>
        <w:rPr>
          <w:rFonts w:ascii="Times New Roman" w:hAnsi="Times New Roman" w:cs="Times New Roman" w:eastAsia="Times New Roman"/>
          <w:sz w:val="39"/>
          <w:szCs w:val="39"/>
          <w:color w:val="525252"/>
          <w:spacing w:val="23"/>
          <w:w w:val="168"/>
          <w:position w:val="-13"/>
        </w:rPr>
        <w:t>e</w:t>
      </w:r>
      <w:r>
        <w:rPr>
          <w:rFonts w:ascii="Times New Roman" w:hAnsi="Times New Roman" w:cs="Times New Roman" w:eastAsia="Times New Roman"/>
          <w:sz w:val="48"/>
          <w:szCs w:val="48"/>
          <w:color w:val="525252"/>
          <w:spacing w:val="-8"/>
          <w:w w:val="60"/>
          <w:position w:val="-13"/>
        </w:rPr>
        <w:t>T</w:t>
      </w:r>
      <w:r>
        <w:rPr>
          <w:rFonts w:ascii="Times New Roman" w:hAnsi="Times New Roman" w:cs="Times New Roman" w:eastAsia="Times New Roman"/>
          <w:sz w:val="39"/>
          <w:szCs w:val="39"/>
          <w:color w:val="A5A5A5"/>
          <w:spacing w:val="13"/>
          <w:w w:val="42"/>
          <w:i/>
          <w:position w:val="-13"/>
        </w:rPr>
        <w:t>:</w:t>
      </w:r>
      <w:r>
        <w:rPr>
          <w:rFonts w:ascii="Times New Roman" w:hAnsi="Times New Roman" w:cs="Times New Roman" w:eastAsia="Times New Roman"/>
          <w:sz w:val="39"/>
          <w:szCs w:val="39"/>
          <w:color w:val="A5A5A5"/>
          <w:spacing w:val="0"/>
          <w:w w:val="49"/>
          <w:i/>
          <w:position w:val="-13"/>
        </w:rPr>
        <w:t>.</w:t>
      </w:r>
      <w:r>
        <w:rPr>
          <w:rFonts w:ascii="Times New Roman" w:hAnsi="Times New Roman" w:cs="Times New Roman" w:eastAsia="Times New Roman"/>
          <w:sz w:val="39"/>
          <w:szCs w:val="39"/>
          <w:color w:val="000000"/>
          <w:spacing w:val="0"/>
          <w:w w:val="100"/>
          <w:position w:val="0"/>
        </w:rPr>
      </w:r>
    </w:p>
    <w:p>
      <w:pPr>
        <w:spacing w:before="7" w:after="0" w:line="130" w:lineRule="exact"/>
        <w:jc w:val="left"/>
        <w:rPr>
          <w:sz w:val="13"/>
          <w:szCs w:val="13"/>
        </w:rPr>
      </w:pPr>
      <w:rPr/>
      <w:r>
        <w:rPr/>
        <w:br w:type="column"/>
      </w:r>
      <w:r>
        <w:rPr>
          <w:sz w:val="13"/>
          <w:szCs w:val="13"/>
        </w:rPr>
      </w:r>
    </w:p>
    <w:p>
      <w:pPr>
        <w:spacing w:before="0" w:after="0" w:line="353" w:lineRule="exact"/>
        <w:ind w:right="-20"/>
        <w:jc w:val="left"/>
        <w:rPr>
          <w:rFonts w:ascii="Times New Roman" w:hAnsi="Times New Roman" w:cs="Times New Roman" w:eastAsia="Times New Roman"/>
          <w:sz w:val="43"/>
          <w:szCs w:val="43"/>
        </w:rPr>
      </w:pPr>
      <w:rPr/>
      <w:r>
        <w:rPr>
          <w:rFonts w:ascii="Times New Roman" w:hAnsi="Times New Roman" w:cs="Times New Roman" w:eastAsia="Times New Roman"/>
          <w:sz w:val="43"/>
          <w:szCs w:val="43"/>
          <w:color w:val="7E7E80"/>
          <w:spacing w:val="-76"/>
          <w:w w:val="92"/>
          <w:position w:val="-12"/>
        </w:rPr>
        <w:t>.</w:t>
      </w:r>
      <w:r>
        <w:rPr>
          <w:rFonts w:ascii="Times New Roman" w:hAnsi="Times New Roman" w:cs="Times New Roman" w:eastAsia="Times New Roman"/>
          <w:sz w:val="43"/>
          <w:szCs w:val="43"/>
          <w:color w:val="525252"/>
          <w:spacing w:val="-91"/>
          <w:w w:val="47"/>
          <w:position w:val="-12"/>
        </w:rPr>
        <w:t>J</w:t>
      </w:r>
      <w:r>
        <w:rPr>
          <w:rFonts w:ascii="Times New Roman" w:hAnsi="Times New Roman" w:cs="Times New Roman" w:eastAsia="Times New Roman"/>
          <w:sz w:val="43"/>
          <w:szCs w:val="43"/>
          <w:color w:val="A5A5A5"/>
          <w:spacing w:val="17"/>
          <w:w w:val="31"/>
          <w:position w:val="-12"/>
        </w:rPr>
        <w:t>.</w:t>
      </w:r>
      <w:r>
        <w:rPr>
          <w:rFonts w:ascii="Times New Roman" w:hAnsi="Times New Roman" w:cs="Times New Roman" w:eastAsia="Times New Roman"/>
          <w:sz w:val="43"/>
          <w:szCs w:val="43"/>
          <w:color w:val="525252"/>
          <w:spacing w:val="0"/>
          <w:w w:val="47"/>
          <w:position w:val="-12"/>
        </w:rPr>
        <w:t>S</w:t>
      </w:r>
      <w:r>
        <w:rPr>
          <w:rFonts w:ascii="Times New Roman" w:hAnsi="Times New Roman" w:cs="Times New Roman" w:eastAsia="Times New Roman"/>
          <w:sz w:val="43"/>
          <w:szCs w:val="43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300" w:bottom="280" w:left="260" w:right="80"/>
          <w:cols w:num="2" w:equalWidth="0">
            <w:col w:w="9655" w:space="461"/>
            <w:col w:w="1464"/>
          </w:cols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2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85" w:lineRule="atLeast"/>
        <w:ind w:right="-20"/>
        <w:jc w:val="right"/>
        <w:tabs>
          <w:tab w:pos="1160" w:val="left"/>
        </w:tabs>
        <w:rPr>
          <w:rFonts w:ascii="Arial" w:hAnsi="Arial" w:cs="Arial" w:eastAsia="Arial"/>
          <w:sz w:val="20"/>
          <w:szCs w:val="20"/>
        </w:rPr>
      </w:pPr>
      <w:rPr/>
      <w:r>
        <w:rPr>
          <w:rFonts w:ascii="Courier New" w:hAnsi="Courier New" w:cs="Courier New" w:eastAsia="Courier New"/>
          <w:sz w:val="24"/>
          <w:szCs w:val="24"/>
          <w:color w:val="383838"/>
          <w:w w:val="76"/>
          <w:b/>
          <w:bCs/>
        </w:rPr>
        <w:t>İT</w:t>
      </w:r>
      <w:r>
        <w:rPr>
          <w:rFonts w:ascii="Courier New" w:hAnsi="Courier New" w:cs="Courier New" w:eastAsia="Courier New"/>
          <w:sz w:val="24"/>
          <w:szCs w:val="24"/>
          <w:color w:val="383838"/>
          <w:spacing w:val="26"/>
          <w:w w:val="76"/>
          <w:b/>
          <w:bCs/>
        </w:rPr>
        <w:t>F</w:t>
      </w:r>
      <w:r>
        <w:rPr>
          <w:rFonts w:ascii="Courier New" w:hAnsi="Courier New" w:cs="Courier New" w:eastAsia="Courier New"/>
          <w:sz w:val="24"/>
          <w:szCs w:val="24"/>
          <w:color w:val="696969"/>
          <w:spacing w:val="0"/>
          <w:w w:val="75"/>
          <w:b/>
          <w:bCs/>
        </w:rPr>
        <w:t>Aİ</w:t>
      </w:r>
      <w:r>
        <w:rPr>
          <w:rFonts w:ascii="Courier New" w:hAnsi="Courier New" w:cs="Courier New" w:eastAsia="Courier New"/>
          <w:sz w:val="24"/>
          <w:szCs w:val="24"/>
          <w:color w:val="696969"/>
          <w:spacing w:val="0"/>
          <w:w w:val="100"/>
          <w:b/>
          <w:bCs/>
        </w:rPr>
        <w:tab/>
      </w:r>
      <w:r>
        <w:rPr>
          <w:rFonts w:ascii="Courier New" w:hAnsi="Courier New" w:cs="Courier New" w:eastAsia="Courier New"/>
          <w:sz w:val="24"/>
          <w:szCs w:val="24"/>
          <w:color w:val="696969"/>
          <w:spacing w:val="0"/>
          <w:w w:val="100"/>
          <w:b/>
          <w:bCs/>
        </w:rPr>
      </w:r>
      <w:r>
        <w:rPr>
          <w:rFonts w:ascii="Arial" w:hAnsi="Arial" w:cs="Arial" w:eastAsia="Arial"/>
          <w:sz w:val="20"/>
          <w:szCs w:val="20"/>
          <w:color w:val="383838"/>
          <w:spacing w:val="0"/>
          <w:w w:val="88"/>
        </w:rPr>
        <w:t>E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</w:r>
    </w:p>
    <w:p>
      <w:pPr>
        <w:spacing w:before="0" w:after="0" w:line="147" w:lineRule="exact"/>
        <w:ind w:right="-69"/>
        <w:jc w:val="left"/>
        <w:tabs>
          <w:tab w:pos="9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1"/>
          <w:position w:val="-4"/>
        </w:rPr>
        <w:t>HU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1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1"/>
          <w:w w:val="81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"/>
          <w:w w:val="105"/>
          <w:position w:val="-4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97"/>
          <w:position w:val="-4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-35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55"/>
          <w:position w:val="-4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52"/>
          <w:position w:val="-4"/>
        </w:rPr>
        <w:t>RA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52"/>
          <w:position w:val="-4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57"/>
          <w:w w:val="152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2"/>
          <w:position w:val="-4"/>
        </w:rPr>
        <w:t>LAN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47" w:lineRule="exact"/>
        <w:ind w:right="-20"/>
        <w:jc w:val="left"/>
        <w:tabs>
          <w:tab w:pos="1060" w:val="left"/>
          <w:tab w:pos="2160" w:val="left"/>
        </w:tabs>
        <w:rPr>
          <w:rFonts w:ascii="Times New Roman" w:hAnsi="Times New Roman" w:cs="Times New Roman" w:eastAsia="Times New Roman"/>
          <w:sz w:val="88"/>
          <w:szCs w:val="8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75"/>
          <w:position w:val="-43"/>
        </w:rPr>
        <w:t>M'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18"/>
          <w:w w:val="75"/>
          <w:position w:val="-43"/>
        </w:rPr>
        <w:t> </w:t>
      </w:r>
      <w:r>
        <w:rPr>
          <w:rFonts w:ascii="Arial" w:hAnsi="Arial" w:cs="Arial" w:eastAsia="Arial"/>
          <w:sz w:val="20"/>
          <w:szCs w:val="20"/>
          <w:color w:val="525252"/>
          <w:spacing w:val="0"/>
          <w:w w:val="75"/>
          <w:position w:val="-43"/>
        </w:rPr>
        <w:t>da</w:t>
      </w:r>
      <w:r>
        <w:rPr>
          <w:rFonts w:ascii="Arial" w:hAnsi="Arial" w:cs="Arial" w:eastAsia="Arial"/>
          <w:sz w:val="20"/>
          <w:szCs w:val="20"/>
          <w:color w:val="383838"/>
          <w:spacing w:val="5"/>
          <w:w w:val="75"/>
          <w:position w:val="-43"/>
        </w:rPr>
        <w:t>h</w:t>
      </w:r>
      <w:r>
        <w:rPr>
          <w:rFonts w:ascii="Arial" w:hAnsi="Arial" w:cs="Arial" w:eastAsia="Arial"/>
          <w:sz w:val="20"/>
          <w:szCs w:val="20"/>
          <w:color w:val="525252"/>
          <w:spacing w:val="0"/>
          <w:w w:val="75"/>
          <w:position w:val="-43"/>
        </w:rPr>
        <w:t>a</w:t>
      </w:r>
      <w:r>
        <w:rPr>
          <w:rFonts w:ascii="Arial" w:hAnsi="Arial" w:cs="Arial" w:eastAsia="Arial"/>
          <w:sz w:val="20"/>
          <w:szCs w:val="20"/>
          <w:color w:val="525252"/>
          <w:spacing w:val="-11"/>
          <w:w w:val="75"/>
          <w:position w:val="-43"/>
        </w:rPr>
        <w:t> </w:t>
      </w:r>
      <w:r>
        <w:rPr>
          <w:rFonts w:ascii="Arial" w:hAnsi="Arial" w:cs="Arial" w:eastAsia="Arial"/>
          <w:sz w:val="20"/>
          <w:szCs w:val="20"/>
          <w:color w:val="525252"/>
          <w:spacing w:val="0"/>
          <w:w w:val="100"/>
          <w:position w:val="-43"/>
        </w:rPr>
        <w:tab/>
      </w:r>
      <w:r>
        <w:rPr>
          <w:rFonts w:ascii="Arial" w:hAnsi="Arial" w:cs="Arial" w:eastAsia="Arial"/>
          <w:sz w:val="20"/>
          <w:szCs w:val="20"/>
          <w:color w:val="525252"/>
          <w:spacing w:val="0"/>
          <w:w w:val="90"/>
          <w:position w:val="-43"/>
        </w:rPr>
        <w:t>e</w:t>
      </w:r>
      <w:r>
        <w:rPr>
          <w:rFonts w:ascii="Arial" w:hAnsi="Arial" w:cs="Arial" w:eastAsia="Arial"/>
          <w:sz w:val="20"/>
          <w:szCs w:val="20"/>
          <w:color w:val="525252"/>
          <w:spacing w:val="-24"/>
          <w:w w:val="100"/>
          <w:position w:val="-43"/>
        </w:rPr>
        <w:t> </w:t>
      </w:r>
      <w:r>
        <w:rPr>
          <w:rFonts w:ascii="Arial" w:hAnsi="Arial" w:cs="Arial" w:eastAsia="Arial"/>
          <w:sz w:val="19"/>
          <w:szCs w:val="19"/>
          <w:color w:val="383838"/>
          <w:spacing w:val="0"/>
          <w:w w:val="80"/>
          <w:b/>
          <w:bCs/>
          <w:position w:val="-43"/>
        </w:rPr>
        <w:t>Müdür</w:t>
      </w:r>
      <w:r>
        <w:rPr>
          <w:rFonts w:ascii="Arial" w:hAnsi="Arial" w:cs="Arial" w:eastAsia="Arial"/>
          <w:sz w:val="19"/>
          <w:szCs w:val="19"/>
          <w:color w:val="383838"/>
          <w:spacing w:val="-18"/>
          <w:w w:val="80"/>
          <w:b/>
          <w:bCs/>
          <w:position w:val="-43"/>
        </w:rPr>
        <w:t>ü</w:t>
      </w:r>
      <w:r>
        <w:rPr>
          <w:rFonts w:ascii="Arial" w:hAnsi="Arial" w:cs="Arial" w:eastAsia="Arial"/>
          <w:sz w:val="19"/>
          <w:szCs w:val="19"/>
          <w:color w:val="A5A5A5"/>
          <w:spacing w:val="0"/>
          <w:w w:val="259"/>
          <w:position w:val="-43"/>
        </w:rPr>
        <w:t>;</w:t>
      </w:r>
      <w:r>
        <w:rPr>
          <w:rFonts w:ascii="Arial" w:hAnsi="Arial" w:cs="Arial" w:eastAsia="Arial"/>
          <w:sz w:val="19"/>
          <w:szCs w:val="19"/>
          <w:color w:val="A5A5A5"/>
          <w:spacing w:val="0"/>
          <w:w w:val="100"/>
          <w:position w:val="-43"/>
        </w:rPr>
        <w:tab/>
      </w:r>
      <w:r>
        <w:rPr>
          <w:rFonts w:ascii="Arial" w:hAnsi="Arial" w:cs="Arial" w:eastAsia="Arial"/>
          <w:sz w:val="19"/>
          <w:szCs w:val="19"/>
          <w:color w:val="A5A5A5"/>
          <w:spacing w:val="0"/>
          <w:w w:val="100"/>
          <w:position w:val="-43"/>
        </w:rPr>
      </w:r>
      <w:r>
        <w:rPr>
          <w:rFonts w:ascii="Times New Roman" w:hAnsi="Times New Roman" w:cs="Times New Roman" w:eastAsia="Times New Roman"/>
          <w:sz w:val="88"/>
          <w:szCs w:val="88"/>
          <w:color w:val="0011BA"/>
          <w:spacing w:val="0"/>
          <w:w w:val="100"/>
          <w:i/>
          <w:position w:val="-59"/>
        </w:rPr>
        <w:t>1</w:t>
      </w:r>
      <w:r>
        <w:rPr>
          <w:rFonts w:ascii="Times New Roman" w:hAnsi="Times New Roman" w:cs="Times New Roman" w:eastAsia="Times New Roman"/>
          <w:sz w:val="88"/>
          <w:szCs w:val="8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300" w:bottom="280" w:left="260" w:right="80"/>
          <w:cols w:num="3" w:equalWidth="0">
            <w:col w:w="3905" w:space="942"/>
            <w:col w:w="2073" w:space="1454"/>
            <w:col w:w="3206"/>
          </w:cols>
        </w:sectPr>
      </w:pPr>
      <w:rPr/>
    </w:p>
    <w:p>
      <w:pPr>
        <w:spacing w:before="0" w:after="0" w:line="277" w:lineRule="atLeast"/>
        <w:ind w:left="5623" w:right="-20"/>
        <w:jc w:val="left"/>
        <w:tabs>
          <w:tab w:pos="8500" w:val="left"/>
          <w:tab w:pos="9640" w:val="left"/>
          <w:tab w:pos="99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group style="position:absolute;margin-left:529.917603pt;margin-top:11.40118pt;width:6.8419pt;height:12.96045pt;mso-position-horizontal-relative:page;mso-position-vertical-relative:paragraph;z-index:-15114" coordorigin="10598,228" coordsize="137,259">
            <v:shape style="position:absolute;left:10598;top:228;width:137;height:259" coordorigin="10598,228" coordsize="137,259" path="m10598,228l10735,228,10735,487,10598,487,10598,228e" filled="t" fillcolor="#EDEDED" stroked="f">
              <v:path arrowok="t"/>
              <v:fill/>
            </v:shape>
          </v:group>
          <w10:wrap type="none"/>
        </w:pict>
      </w:r>
      <w:r>
        <w:rPr/>
        <w:pict>
          <v:group style="position:absolute;margin-left:445.966522pt;margin-top:19.320303pt;width:.1pt;height:16.371095pt;mso-position-horizontal-relative:page;mso-position-vertical-relative:paragraph;z-index:-15113" coordorigin="8919,386" coordsize="2,327">
            <v:shape style="position:absolute;left:8919;top:386;width:2;height:327" coordorigin="8919,386" coordsize="0,327" path="m8919,714l8919,386e" filled="f" stroked="t" strokeweight="4.153869pt" strokecolor="#EDEDED">
              <v:path arrowok="t"/>
            </v:shape>
          </v:group>
          <w10:wrap type="none"/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35.969421pt;margin-top:17.140772pt;width:49.805147pt;height:29.5pt;mso-position-horizontal-relative:page;mso-position-vertical-relative:paragraph;z-index:-15104" type="#_x0000_t202" filled="f" stroked="f">
            <v:textbox inset="0,0,0,0">
              <w:txbxContent>
                <w:p>
                  <w:pPr>
                    <w:spacing w:before="0" w:after="0" w:line="590" w:lineRule="exact"/>
                    <w:ind w:right="-128"/>
                    <w:jc w:val="left"/>
                    <w:rPr>
                      <w:rFonts w:ascii="Times New Roman" w:hAnsi="Times New Roman" w:cs="Times New Roman" w:eastAsia="Times New Roman"/>
                      <w:sz w:val="59"/>
                      <w:szCs w:val="59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59"/>
                      <w:szCs w:val="59"/>
                      <w:color w:val="525252"/>
                      <w:spacing w:val="0"/>
                      <w:w w:val="507"/>
                    </w:rPr>
                    <w:t>-</w:t>
                  </w:r>
                  <w:r>
                    <w:rPr>
                      <w:rFonts w:ascii="Times New Roman" w:hAnsi="Times New Roman" w:cs="Times New Roman" w:eastAsia="Times New Roman"/>
                      <w:sz w:val="59"/>
                      <w:szCs w:val="59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7"/>
        </w:rPr>
        <w:t>ai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"/>
          <w:w w:val="100"/>
          <w:position w:val="-7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  <w:position w:val="-7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17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7"/>
        </w:rPr>
        <w:t>Eri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41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7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7"/>
        </w:rPr>
      </w:r>
      <w:r>
        <w:rPr>
          <w:rFonts w:ascii="Arial" w:hAnsi="Arial" w:cs="Arial" w:eastAsia="Arial"/>
          <w:sz w:val="19"/>
          <w:szCs w:val="19"/>
          <w:color w:val="696969"/>
          <w:spacing w:val="0"/>
          <w:w w:val="100"/>
          <w:position w:val="0"/>
        </w:rPr>
        <w:t>.</w:t>
      </w:r>
      <w:r>
        <w:rPr>
          <w:rFonts w:ascii="Arial" w:hAnsi="Arial" w:cs="Arial" w:eastAsia="Arial"/>
          <w:sz w:val="19"/>
          <w:szCs w:val="19"/>
          <w:color w:val="696969"/>
          <w:spacing w:val="0"/>
          <w:w w:val="100"/>
          <w:position w:val="0"/>
        </w:rPr>
        <w:t> </w:t>
      </w:r>
      <w:r>
        <w:rPr>
          <w:rFonts w:ascii="Arial" w:hAnsi="Arial" w:cs="Arial" w:eastAsia="Arial"/>
          <w:sz w:val="19"/>
          <w:szCs w:val="19"/>
          <w:color w:val="696969"/>
          <w:spacing w:val="27"/>
          <w:w w:val="100"/>
          <w:position w:val="0"/>
        </w:rPr>
        <w:t> </w:t>
      </w:r>
      <w:r>
        <w:rPr>
          <w:rFonts w:ascii="Arial" w:hAnsi="Arial" w:cs="Arial" w:eastAsia="Arial"/>
          <w:sz w:val="19"/>
          <w:szCs w:val="19"/>
          <w:color w:val="383838"/>
          <w:spacing w:val="0"/>
          <w:w w:val="68"/>
          <w:i/>
          <w:position w:val="0"/>
        </w:rPr>
        <w:t>f</w:t>
      </w:r>
      <w:r>
        <w:rPr>
          <w:rFonts w:ascii="Arial" w:hAnsi="Arial" w:cs="Arial" w:eastAsia="Arial"/>
          <w:sz w:val="19"/>
          <w:szCs w:val="19"/>
          <w:color w:val="383838"/>
          <w:spacing w:val="-37"/>
          <w:w w:val="100"/>
          <w:i/>
          <w:position w:val="0"/>
        </w:rPr>
        <w:t> </w:t>
      </w:r>
      <w:r>
        <w:rPr>
          <w:rFonts w:ascii="Arial" w:hAnsi="Arial" w:cs="Arial" w:eastAsia="Arial"/>
          <w:sz w:val="19"/>
          <w:szCs w:val="19"/>
          <w:color w:val="525252"/>
          <w:spacing w:val="4"/>
          <w:w w:val="76"/>
          <w:i/>
          <w:position w:val="0"/>
        </w:rPr>
        <w:t>a</w:t>
      </w:r>
      <w:r>
        <w:rPr>
          <w:rFonts w:ascii="Arial" w:hAnsi="Arial" w:cs="Arial" w:eastAsia="Arial"/>
          <w:sz w:val="19"/>
          <w:szCs w:val="19"/>
          <w:color w:val="383838"/>
          <w:spacing w:val="0"/>
          <w:w w:val="76"/>
          <w:i/>
          <w:position w:val="0"/>
        </w:rPr>
        <w:t>i</w:t>
      </w:r>
      <w:r>
        <w:rPr>
          <w:rFonts w:ascii="Arial" w:hAnsi="Arial" w:cs="Arial" w:eastAsia="Arial"/>
          <w:sz w:val="19"/>
          <w:szCs w:val="19"/>
          <w:color w:val="383838"/>
          <w:spacing w:val="5"/>
          <w:w w:val="76"/>
          <w:i/>
          <w:position w:val="0"/>
        </w:rPr>
        <w:t>y</w:t>
      </w:r>
      <w:r>
        <w:rPr>
          <w:rFonts w:ascii="Arial" w:hAnsi="Arial" w:cs="Arial" w:eastAsia="Arial"/>
          <w:sz w:val="19"/>
          <w:szCs w:val="19"/>
          <w:color w:val="525252"/>
          <w:spacing w:val="0"/>
          <w:w w:val="76"/>
          <w:i/>
          <w:position w:val="0"/>
        </w:rPr>
        <w:t>e</w:t>
      </w:r>
      <w:r>
        <w:rPr>
          <w:rFonts w:ascii="Arial" w:hAnsi="Arial" w:cs="Arial" w:eastAsia="Arial"/>
          <w:sz w:val="19"/>
          <w:szCs w:val="19"/>
          <w:color w:val="525252"/>
          <w:spacing w:val="0"/>
          <w:w w:val="76"/>
          <w:i/>
          <w:position w:val="0"/>
        </w:rPr>
        <w:t> </w:t>
      </w:r>
      <w:r>
        <w:rPr>
          <w:rFonts w:ascii="Arial" w:hAnsi="Arial" w:cs="Arial" w:eastAsia="Arial"/>
          <w:sz w:val="19"/>
          <w:szCs w:val="19"/>
          <w:color w:val="525252"/>
          <w:spacing w:val="1"/>
          <w:w w:val="76"/>
          <w:i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76"/>
          <w:position w:val="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76"/>
          <w:position w:val="0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0"/>
          <w:w w:val="76"/>
          <w:position w:val="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76"/>
          <w:position w:val="0"/>
        </w:rPr>
        <w:t>g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-36"/>
          <w:w w:val="76"/>
          <w:position w:val="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  <w:position w:val="0"/>
        </w:rPr>
      </w:r>
      <w:r>
        <w:rPr>
          <w:rFonts w:ascii="Arial" w:hAnsi="Arial" w:cs="Arial" w:eastAsia="Arial"/>
          <w:sz w:val="19"/>
          <w:szCs w:val="19"/>
          <w:color w:val="383838"/>
          <w:spacing w:val="0"/>
          <w:w w:val="76"/>
          <w:i/>
          <w:position w:val="0"/>
        </w:rPr>
        <w:t>v</w:t>
      </w:r>
      <w:r>
        <w:rPr>
          <w:rFonts w:ascii="Arial" w:hAnsi="Arial" w:cs="Arial" w:eastAsia="Arial"/>
          <w:sz w:val="19"/>
          <w:szCs w:val="19"/>
          <w:color w:val="383838"/>
          <w:spacing w:val="0"/>
          <w:w w:val="100"/>
          <w:i/>
          <w:position w:val="0"/>
        </w:rPr>
        <w:tab/>
      </w:r>
      <w:r>
        <w:rPr>
          <w:rFonts w:ascii="Arial" w:hAnsi="Arial" w:cs="Arial" w:eastAsia="Arial"/>
          <w:sz w:val="19"/>
          <w:szCs w:val="19"/>
          <w:color w:val="383838"/>
          <w:spacing w:val="0"/>
          <w:w w:val="100"/>
          <w:i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265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9"/>
          <w:w w:val="265"/>
          <w:position w:val="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696969"/>
          <w:spacing w:val="0"/>
          <w:w w:val="96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696969"/>
          <w:spacing w:val="-7"/>
          <w:w w:val="97"/>
          <w:position w:val="0"/>
        </w:rPr>
        <w:t>"</w:t>
      </w:r>
      <w:r>
        <w:rPr>
          <w:rFonts w:ascii="Times New Roman" w:hAnsi="Times New Roman" w:cs="Times New Roman" w:eastAsia="Times New Roman"/>
          <w:sz w:val="19"/>
          <w:szCs w:val="19"/>
          <w:color w:val="A5A5A5"/>
          <w:spacing w:val="0"/>
          <w:w w:val="89"/>
          <w:position w:val="0"/>
        </w:rPr>
        <w:t>\</w:t>
      </w:r>
      <w:r>
        <w:rPr>
          <w:rFonts w:ascii="Times New Roman" w:hAnsi="Times New Roman" w:cs="Times New Roman" w:eastAsia="Times New Roman"/>
          <w:sz w:val="19"/>
          <w:szCs w:val="19"/>
          <w:color w:val="A5A5A5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A5A5A5"/>
          <w:spacing w:val="-2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7E7E80"/>
          <w:spacing w:val="0"/>
          <w:w w:val="116"/>
          <w:position w:val="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61" w:lineRule="exact"/>
        <w:ind w:right="1411"/>
        <w:jc w:val="right"/>
        <w:tabs>
          <w:tab w:pos="1340" w:val="left"/>
        </w:tabs>
        <w:rPr>
          <w:rFonts w:ascii="Times New Roman" w:hAnsi="Times New Roman" w:cs="Times New Roman" w:eastAsia="Times New Roman"/>
          <w:sz w:val="12"/>
          <w:szCs w:val="12"/>
        </w:rPr>
      </w:pPr>
      <w:rPr/>
      <w:r>
        <w:rPr>
          <w:rFonts w:ascii="Arial" w:hAnsi="Arial" w:cs="Arial" w:eastAsia="Arial"/>
          <w:sz w:val="24"/>
          <w:szCs w:val="24"/>
          <w:color w:val="A5A5A5"/>
          <w:spacing w:val="0"/>
          <w:w w:val="52"/>
        </w:rPr>
        <w:t>..</w:t>
      </w:r>
      <w:r>
        <w:rPr>
          <w:rFonts w:ascii="Arial" w:hAnsi="Arial" w:cs="Arial" w:eastAsia="Arial"/>
          <w:sz w:val="24"/>
          <w:szCs w:val="24"/>
          <w:color w:val="A5A5A5"/>
          <w:spacing w:val="9"/>
          <w:w w:val="52"/>
        </w:rPr>
        <w:t> </w:t>
      </w:r>
      <w:r>
        <w:rPr>
          <w:rFonts w:ascii="Times New Roman" w:hAnsi="Times New Roman" w:cs="Times New Roman" w:eastAsia="Times New Roman"/>
          <w:sz w:val="10"/>
          <w:szCs w:val="10"/>
          <w:color w:val="8E9090"/>
          <w:spacing w:val="0"/>
          <w:w w:val="52"/>
          <w:position w:val="11"/>
        </w:rPr>
        <w:t>•":.,</w:t>
      </w:r>
      <w:r>
        <w:rPr>
          <w:rFonts w:ascii="Times New Roman" w:hAnsi="Times New Roman" w:cs="Times New Roman" w:eastAsia="Times New Roman"/>
          <w:sz w:val="10"/>
          <w:szCs w:val="10"/>
          <w:color w:val="8E9090"/>
          <w:spacing w:val="0"/>
          <w:w w:val="100"/>
          <w:position w:val="11"/>
        </w:rPr>
        <w:tab/>
      </w:r>
      <w:r>
        <w:rPr>
          <w:rFonts w:ascii="Times New Roman" w:hAnsi="Times New Roman" w:cs="Times New Roman" w:eastAsia="Times New Roman"/>
          <w:sz w:val="10"/>
          <w:szCs w:val="10"/>
          <w:color w:val="8E9090"/>
          <w:spacing w:val="0"/>
          <w:w w:val="100"/>
          <w:position w:val="11"/>
        </w:rPr>
      </w:r>
      <w:r>
        <w:rPr>
          <w:rFonts w:ascii="Times New Roman" w:hAnsi="Times New Roman" w:cs="Times New Roman" w:eastAsia="Times New Roman"/>
          <w:sz w:val="12"/>
          <w:szCs w:val="12"/>
          <w:color w:val="383838"/>
          <w:spacing w:val="0"/>
          <w:w w:val="106"/>
          <w:position w:val="8"/>
        </w:rPr>
        <w:t>'-</w:t>
      </w:r>
      <w:r>
        <w:rPr>
          <w:rFonts w:ascii="Times New Roman" w:hAnsi="Times New Roman" w:cs="Times New Roman" w:eastAsia="Times New Roman"/>
          <w:sz w:val="12"/>
          <w:szCs w:val="12"/>
          <w:color w:val="383838"/>
          <w:spacing w:val="-19"/>
          <w:w w:val="106"/>
          <w:position w:val="8"/>
        </w:rPr>
        <w:t>4</w:t>
      </w:r>
      <w:r>
        <w:rPr>
          <w:rFonts w:ascii="Times New Roman" w:hAnsi="Times New Roman" w:cs="Times New Roman" w:eastAsia="Times New Roman"/>
          <w:sz w:val="12"/>
          <w:szCs w:val="12"/>
          <w:color w:val="525252"/>
          <w:spacing w:val="0"/>
          <w:w w:val="77"/>
          <w:position w:val="8"/>
        </w:rPr>
        <w:t>·</w:t>
      </w:r>
      <w:r>
        <w:rPr>
          <w:rFonts w:ascii="Times New Roman" w:hAnsi="Times New Roman" w:cs="Times New Roman" w:eastAsia="Times New Roman"/>
          <w:sz w:val="12"/>
          <w:szCs w:val="12"/>
          <w:color w:val="000000"/>
          <w:spacing w:val="0"/>
          <w:w w:val="100"/>
          <w:position w:val="0"/>
        </w:rPr>
      </w:r>
    </w:p>
    <w:p>
      <w:pPr>
        <w:spacing w:before="0" w:after="0" w:line="146" w:lineRule="atLeast"/>
        <w:ind w:right="1499"/>
        <w:jc w:val="right"/>
        <w:tabs>
          <w:tab w:pos="560" w:val="left"/>
          <w:tab w:pos="840" w:val="left"/>
        </w:tabs>
        <w:rPr>
          <w:rFonts w:ascii="Times New Roman" w:hAnsi="Times New Roman" w:cs="Times New Roman" w:eastAsia="Times New Roman"/>
          <w:sz w:val="32"/>
          <w:szCs w:val="32"/>
        </w:rPr>
      </w:pPr>
      <w:rPr/>
      <w:r>
        <w:rPr/>
        <w:pict>
          <v:group style="position:absolute;margin-left:516.348938pt;margin-top:-5.204157pt;width:10.857343pt;height:24.543006pt;mso-position-horizontal-relative:page;mso-position-vertical-relative:paragraph;z-index:-15112" coordorigin="10327,-104" coordsize="217,491">
            <v:group style="position:absolute;left:10424;top:126;width:92;height:2" coordorigin="10424,126" coordsize="92,2">
              <v:shape style="position:absolute;left:10424;top:126;width:92;height:2" coordorigin="10424,126" coordsize="92,0" path="m10424,126l10516,126e" filled="f" stroked="t" strokeweight="2.792383pt" strokecolor="#EDEDED">
                <v:path arrowok="t"/>
              </v:shape>
            </v:group>
            <v:group style="position:absolute;left:10354;top:-77;width:2;height:437" coordorigin="10354,-77" coordsize="2,437">
              <v:shape style="position:absolute;left:10354;top:-77;width:2;height:437" coordorigin="10354,-77" coordsize="0,437" path="m10354,360l10354,-77e" filled="f" stroked="t" strokeweight="2.71488pt" strokecolor="#EDEDED">
                <v:path arrowok="t"/>
              </v:shape>
            </v:group>
            <w10:wrap type="none"/>
          </v:group>
        </w:pict>
      </w:r>
      <w:r>
        <w:rPr/>
        <w:pict>
          <v:group style="position:absolute;margin-left:453.402954pt;margin-top:-.094297pt;width:9.075772pt;height:20.213018pt;mso-position-horizontal-relative:page;mso-position-vertical-relative:paragraph;z-index:-15111" coordorigin="9068,-2" coordsize="182,404">
            <v:group style="position:absolute;left:9068;top:-2;width:95;height:382" coordorigin="9068,-2" coordsize="95,382">
              <v:shape style="position:absolute;left:9068;top:-2;width:95;height:382" coordorigin="9068,-2" coordsize="95,382" path="m9068,-2l9163,-2,9163,380,9068,380,9068,-2e" filled="t" fillcolor="#EDEDED" stroked="f">
                <v:path arrowok="t"/>
                <v:fill/>
              </v:shape>
            </v:group>
            <v:group style="position:absolute;left:9205;top:142;width:2;height:215" coordorigin="9205,142" coordsize="2,215">
              <v:shape style="position:absolute;left:9205;top:142;width:2;height:215" coordorigin="9205,142" coordsize="0,215" path="m9205,357l9205,142e" filled="f" stroked="t" strokeweight="4.5pt" strokecolor="#EDEDED">
                <v:path arrowok="t"/>
              </v:shape>
            </v:group>
            <w10:wrap type="none"/>
          </v:group>
        </w:pict>
      </w:r>
      <w:r>
        <w:rPr/>
        <w:pict>
          <v:group style="position:absolute;margin-left:512.213379pt;margin-top:-1.695308pt;width:.1pt;height:21.539064pt;mso-position-horizontal-relative:page;mso-position-vertical-relative:paragraph;z-index:-15110" coordorigin="10244,-34" coordsize="2,431">
            <v:shape style="position:absolute;left:10244;top:-34;width:2;height:431" coordorigin="10244,-34" coordsize="0,431" path="m10244,397l10244,-34e" filled="f" stroked="t" strokeweight="3.94pt" strokecolor="#EDEDED">
              <v:path arrowok="t"/>
            </v:shape>
          </v:group>
          <w10:wrap type="none"/>
        </w:pict>
      </w:r>
      <w:r>
        <w:rPr/>
        <w:pict>
          <v:group style="position:absolute;margin-left:469.848236pt;margin-top:9.36459pt;width:.1pt;height:12.96045pt;mso-position-horizontal-relative:page;mso-position-vertical-relative:paragraph;z-index:-15109" coordorigin="9397,187" coordsize="2,259">
            <v:shape style="position:absolute;left:9397;top:187;width:2;height:259" coordorigin="9397,187" coordsize="0,259" path="m9397,447l9397,187e" filled="f" stroked="t" strokeweight="3.389375pt" strokecolor="#EDEDED">
              <v:path arrowok="t"/>
            </v:shape>
          </v:group>
          <w10:wrap type="none"/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17.854919pt;margin-top:-.178933pt;width:2.61488pt;height:16pt;mso-position-horizontal-relative:page;mso-position-vertical-relative:paragraph;z-index:-15105" type="#_x0000_t202" filled="f" stroked="f">
            <v:textbox inset="0,0,0,0">
              <w:txbxContent>
                <w:p>
                  <w:pPr>
                    <w:spacing w:before="0" w:after="0" w:line="320" w:lineRule="exact"/>
                    <w:ind w:right="-88"/>
                    <w:jc w:val="left"/>
                    <w:rPr>
                      <w:rFonts w:ascii="Arial" w:hAnsi="Arial" w:cs="Arial" w:eastAsia="Arial"/>
                      <w:sz w:val="32"/>
                      <w:szCs w:val="32"/>
                    </w:rPr>
                  </w:pPr>
                  <w:rPr/>
                  <w:r>
                    <w:rPr>
                      <w:rFonts w:ascii="Arial" w:hAnsi="Arial" w:cs="Arial" w:eastAsia="Arial"/>
                      <w:sz w:val="32"/>
                      <w:szCs w:val="32"/>
                      <w:color w:val="A5A5A5"/>
                      <w:spacing w:val="0"/>
                      <w:w w:val="58"/>
                    </w:rPr>
                    <w:t>.</w:t>
                  </w:r>
                  <w:r>
                    <w:rPr>
                      <w:rFonts w:ascii="Arial" w:hAnsi="Arial" w:cs="Arial" w:eastAsia="Arial"/>
                      <w:sz w:val="32"/>
                      <w:szCs w:val="32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83.585144pt;margin-top:4.403409pt;width:3.9611pt;height:13pt;mso-position-horizontal-relative:page;mso-position-vertical-relative:paragraph;z-index:-15103" type="#_x0000_t202" filled="f" stroked="f">
            <v:textbox inset="0,0,0,0">
              <w:txbxContent>
                <w:p>
                  <w:pPr>
                    <w:spacing w:before="0" w:after="0" w:line="260" w:lineRule="exact"/>
                    <w:ind w:right="-79"/>
                    <w:jc w:val="left"/>
                    <w:rPr>
                      <w:rFonts w:ascii="Arial" w:hAnsi="Arial" w:cs="Arial" w:eastAsia="Arial"/>
                      <w:sz w:val="26"/>
                      <w:szCs w:val="26"/>
                    </w:rPr>
                  </w:pPr>
                  <w:rPr/>
                  <w:r>
                    <w:rPr>
                      <w:rFonts w:ascii="Arial" w:hAnsi="Arial" w:cs="Arial" w:eastAsia="Arial"/>
                      <w:sz w:val="26"/>
                      <w:szCs w:val="26"/>
                      <w:color w:val="525252"/>
                      <w:spacing w:val="0"/>
                      <w:w w:val="109"/>
                    </w:rPr>
                    <w:t>.</w:t>
                  </w:r>
                  <w:r>
                    <w:rPr>
                      <w:rFonts w:ascii="Arial" w:hAnsi="Arial" w:cs="Arial" w:eastAsia="Arial"/>
                      <w:sz w:val="26"/>
                      <w:szCs w:val="26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78.349457pt;margin-top:5.439663pt;width:1.1pt;height:2pt;mso-position-horizontal-relative:page;mso-position-vertical-relative:paragraph;z-index:-15102" type="#_x0000_t202" filled="f" stroked="f">
            <v:textbox inset="0,0,0,0">
              <w:txbxContent>
                <w:p>
                  <w:pPr>
                    <w:spacing w:before="0" w:after="0" w:line="40" w:lineRule="exact"/>
                    <w:ind w:right="-46"/>
                    <w:jc w:val="left"/>
                    <w:rPr>
                      <w:rFonts w:ascii="Times New Roman" w:hAnsi="Times New Roman" w:cs="Times New Roman" w:eastAsia="Times New Roman"/>
                      <w:sz w:val="4"/>
                      <w:szCs w:val="4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4"/>
                      <w:szCs w:val="4"/>
                      <w:color w:val="A5A5A5"/>
                      <w:spacing w:val="0"/>
                      <w:w w:val="110"/>
                    </w:rPr>
                    <w:t>o</w:t>
                  </w:r>
                  <w:r>
                    <w:rPr>
                      <w:rFonts w:ascii="Times New Roman" w:hAnsi="Times New Roman" w:cs="Times New Roman" w:eastAsia="Times New Roman"/>
                      <w:sz w:val="4"/>
                      <w:szCs w:val="4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6"/>
          <w:szCs w:val="16"/>
          <w:color w:val="525252"/>
          <w:w w:val="270"/>
          <w:position w:val="1"/>
        </w:rPr>
        <w:t>'</w:t>
      </w:r>
      <w:r>
        <w:rPr>
          <w:rFonts w:ascii="Times New Roman" w:hAnsi="Times New Roman" w:cs="Times New Roman" w:eastAsia="Times New Roman"/>
          <w:sz w:val="16"/>
          <w:szCs w:val="16"/>
          <w:color w:val="525252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6"/>
          <w:szCs w:val="16"/>
          <w:color w:val="525252"/>
          <w:w w:val="100"/>
          <w:position w:val="1"/>
        </w:rPr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-13"/>
          <w:w w:val="21"/>
          <w:position w:val="4"/>
        </w:rPr>
        <w:t>-</w:t>
      </w:r>
      <w:r>
        <w:rPr>
          <w:rFonts w:ascii="Times New Roman" w:hAnsi="Times New Roman" w:cs="Times New Roman" w:eastAsia="Times New Roman"/>
          <w:sz w:val="12"/>
          <w:szCs w:val="12"/>
          <w:color w:val="525252"/>
          <w:spacing w:val="0"/>
          <w:w w:val="63"/>
          <w:position w:val="0"/>
        </w:rPr>
        <w:t>-</w:t>
      </w:r>
      <w:r>
        <w:rPr>
          <w:rFonts w:ascii="Times New Roman" w:hAnsi="Times New Roman" w:cs="Times New Roman" w:eastAsia="Times New Roman"/>
          <w:sz w:val="12"/>
          <w:szCs w:val="12"/>
          <w:color w:val="525252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2"/>
          <w:szCs w:val="12"/>
          <w:color w:val="525252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32"/>
          <w:szCs w:val="32"/>
          <w:color w:val="8E9090"/>
          <w:spacing w:val="-29"/>
          <w:w w:val="55"/>
          <w:position w:val="0"/>
        </w:rPr>
        <w:t>.</w:t>
      </w:r>
      <w:r>
        <w:rPr>
          <w:rFonts w:ascii="Times New Roman" w:hAnsi="Times New Roman" w:cs="Times New Roman" w:eastAsia="Times New Roman"/>
          <w:sz w:val="32"/>
          <w:szCs w:val="32"/>
          <w:color w:val="696969"/>
          <w:spacing w:val="-55"/>
          <w:w w:val="62"/>
          <w:position w:val="0"/>
        </w:rPr>
        <w:t>.</w:t>
      </w:r>
      <w:r>
        <w:rPr>
          <w:rFonts w:ascii="Arial" w:hAnsi="Arial" w:cs="Arial" w:eastAsia="Arial"/>
          <w:sz w:val="5"/>
          <w:szCs w:val="5"/>
          <w:color w:val="8E9090"/>
          <w:spacing w:val="0"/>
          <w:w w:val="284"/>
          <w:position w:val="4"/>
        </w:rPr>
        <w:t>'</w:t>
      </w:r>
      <w:r>
        <w:rPr>
          <w:rFonts w:ascii="Arial" w:hAnsi="Arial" w:cs="Arial" w:eastAsia="Arial"/>
          <w:sz w:val="5"/>
          <w:szCs w:val="5"/>
          <w:color w:val="8E9090"/>
          <w:spacing w:val="-1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32"/>
          <w:szCs w:val="32"/>
          <w:color w:val="696969"/>
          <w:spacing w:val="-14"/>
          <w:w w:val="62"/>
          <w:position w:val="0"/>
        </w:rPr>
        <w:t>.</w:t>
      </w:r>
      <w:r>
        <w:rPr>
          <w:rFonts w:ascii="Times New Roman" w:hAnsi="Times New Roman" w:cs="Times New Roman" w:eastAsia="Times New Roman"/>
          <w:sz w:val="32"/>
          <w:szCs w:val="32"/>
          <w:color w:val="B8B8B8"/>
          <w:spacing w:val="0"/>
          <w:w w:val="96"/>
          <w:position w:val="0"/>
        </w:rPr>
        <w:t>.</w:t>
      </w:r>
      <w:r>
        <w:rPr>
          <w:rFonts w:ascii="Times New Roman" w:hAnsi="Times New Roman" w:cs="Times New Roman" w:eastAsia="Times New Roman"/>
          <w:sz w:val="32"/>
          <w:szCs w:val="32"/>
          <w:color w:val="000000"/>
          <w:spacing w:val="0"/>
          <w:w w:val="100"/>
          <w:position w:val="0"/>
        </w:rPr>
      </w:r>
    </w:p>
    <w:p>
      <w:pPr>
        <w:jc w:val="right"/>
        <w:spacing w:after="0"/>
        <w:sectPr>
          <w:type w:val="continuous"/>
          <w:pgSz w:w="11920" w:h="16840"/>
          <w:pgMar w:top="300" w:bottom="280" w:left="260" w:right="80"/>
        </w:sectPr>
      </w:pPr>
      <w:rPr/>
    </w:p>
    <w:p>
      <w:pPr>
        <w:spacing w:before="0" w:after="0" w:line="81" w:lineRule="atLeast"/>
        <w:ind w:left="2363" w:right="-214"/>
        <w:jc w:val="left"/>
        <w:rPr>
          <w:rFonts w:ascii="Arial" w:hAnsi="Arial" w:cs="Arial" w:eastAsia="Arial"/>
          <w:sz w:val="116"/>
          <w:szCs w:val="116"/>
        </w:rPr>
      </w:pPr>
      <w:rPr/>
      <w:r>
        <w:rPr>
          <w:rFonts w:ascii="Arial" w:hAnsi="Arial" w:cs="Arial" w:eastAsia="Arial"/>
          <w:sz w:val="19"/>
          <w:szCs w:val="19"/>
          <w:color w:val="383838"/>
          <w:spacing w:val="0"/>
          <w:w w:val="100"/>
        </w:rPr>
        <w:t>1</w:t>
      </w:r>
      <w:r>
        <w:rPr>
          <w:rFonts w:ascii="Arial" w:hAnsi="Arial" w:cs="Arial" w:eastAsia="Arial"/>
          <w:sz w:val="19"/>
          <w:szCs w:val="19"/>
          <w:color w:val="383838"/>
          <w:spacing w:val="0"/>
          <w:w w:val="100"/>
        </w:rPr>
        <w:t>.</w:t>
      </w:r>
      <w:r>
        <w:rPr>
          <w:rFonts w:ascii="Arial" w:hAnsi="Arial" w:cs="Arial" w:eastAsia="Arial"/>
          <w:sz w:val="19"/>
          <w:szCs w:val="19"/>
          <w:color w:val="383838"/>
          <w:spacing w:val="28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383838"/>
          <w:spacing w:val="0"/>
          <w:w w:val="100"/>
        </w:rPr>
        <w:t>POST</w:t>
      </w:r>
      <w:r>
        <w:rPr>
          <w:rFonts w:ascii="Arial" w:hAnsi="Arial" w:cs="Arial" w:eastAsia="Arial"/>
          <w:sz w:val="18"/>
          <w:szCs w:val="18"/>
          <w:color w:val="383838"/>
          <w:spacing w:val="0"/>
          <w:w w:val="100"/>
        </w:rPr>
        <w:t>   </w:t>
      </w:r>
      <w:r>
        <w:rPr>
          <w:rFonts w:ascii="Arial" w:hAnsi="Arial" w:cs="Arial" w:eastAsia="Arial"/>
          <w:sz w:val="18"/>
          <w:szCs w:val="18"/>
          <w:color w:val="383838"/>
          <w:spacing w:val="3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7E7E80"/>
          <w:spacing w:val="0"/>
          <w:w w:val="100"/>
        </w:rPr>
        <w:t>G</w:t>
      </w:r>
      <w:r>
        <w:rPr>
          <w:rFonts w:ascii="Arial" w:hAnsi="Arial" w:cs="Arial" w:eastAsia="Arial"/>
          <w:sz w:val="18"/>
          <w:szCs w:val="18"/>
          <w:color w:val="7E7E80"/>
          <w:spacing w:val="0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7E7E80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87"/>
          <w:b/>
          <w:bCs/>
          <w:position w:val="1"/>
        </w:rPr>
        <w:t>UPLA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87"/>
          <w:b/>
          <w:bCs/>
          <w:position w:val="1"/>
        </w:rPr>
        <w:t>R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28"/>
          <w:w w:val="87"/>
          <w:b/>
          <w:bCs/>
          <w:position w:val="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  <w:b/>
          <w:bCs/>
          <w:position w:val="1"/>
        </w:rPr>
        <w:t>AMİRİ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33"/>
          <w:w w:val="100"/>
          <w:b/>
          <w:bCs/>
          <w:position w:val="1"/>
        </w:rPr>
        <w:t> </w:t>
      </w:r>
      <w:r>
        <w:rPr>
          <w:rFonts w:ascii="Arial" w:hAnsi="Arial" w:cs="Arial" w:eastAsia="Arial"/>
          <w:sz w:val="116"/>
          <w:szCs w:val="116"/>
          <w:color w:val="3A3F77"/>
          <w:spacing w:val="0"/>
          <w:w w:val="247"/>
          <w:i/>
          <w:position w:val="-68"/>
        </w:rPr>
        <w:t>d</w:t>
      </w:r>
      <w:r>
        <w:rPr>
          <w:rFonts w:ascii="Arial" w:hAnsi="Arial" w:cs="Arial" w:eastAsia="Arial"/>
          <w:sz w:val="116"/>
          <w:szCs w:val="116"/>
          <w:color w:val="000000"/>
          <w:spacing w:val="0"/>
          <w:w w:val="100"/>
          <w:position w:val="0"/>
        </w:rPr>
      </w:r>
    </w:p>
    <w:p>
      <w:pPr>
        <w:spacing w:before="0" w:after="0" w:line="81" w:lineRule="atLeast"/>
        <w:ind w:right="-20"/>
        <w:jc w:val="left"/>
        <w:rPr>
          <w:rFonts w:ascii="Arial" w:hAnsi="Arial" w:cs="Arial" w:eastAsia="Arial"/>
          <w:sz w:val="19"/>
          <w:szCs w:val="19"/>
        </w:rPr>
      </w:pPr>
      <w:rPr/>
      <w:r>
        <w:rPr/>
        <w:br w:type="column"/>
      </w:r>
      <w:r>
        <w:rPr>
          <w:rFonts w:ascii="Arial" w:hAnsi="Arial" w:cs="Arial" w:eastAsia="Arial"/>
          <w:sz w:val="28"/>
          <w:szCs w:val="28"/>
          <w:color w:val="8E9090"/>
          <w:spacing w:val="-21"/>
          <w:w w:val="152"/>
          <w:position w:val="2"/>
        </w:rPr>
        <w:t>'</w:t>
      </w:r>
      <w:r>
        <w:rPr>
          <w:rFonts w:ascii="Arial" w:hAnsi="Arial" w:cs="Arial" w:eastAsia="Arial"/>
          <w:sz w:val="28"/>
          <w:szCs w:val="28"/>
          <w:color w:val="B8B8B8"/>
          <w:spacing w:val="-4"/>
          <w:w w:val="102"/>
          <w:position w:val="2"/>
        </w:rPr>
        <w:t>·</w:t>
      </w:r>
      <w:r>
        <w:rPr>
          <w:rFonts w:ascii="Times New Roman" w:hAnsi="Times New Roman" w:cs="Times New Roman" w:eastAsia="Times New Roman"/>
          <w:sz w:val="16"/>
          <w:szCs w:val="16"/>
          <w:color w:val="A5A5A5"/>
          <w:spacing w:val="0"/>
          <w:w w:val="55"/>
          <w:position w:val="0"/>
        </w:rPr>
        <w:t>....</w:t>
      </w:r>
      <w:r>
        <w:rPr>
          <w:rFonts w:ascii="Times New Roman" w:hAnsi="Times New Roman" w:cs="Times New Roman" w:eastAsia="Times New Roman"/>
          <w:sz w:val="16"/>
          <w:szCs w:val="16"/>
          <w:color w:val="A5A5A5"/>
          <w:spacing w:val="0"/>
          <w:w w:val="100"/>
          <w:position w:val="0"/>
        </w:rPr>
        <w:t>  </w:t>
      </w:r>
      <w:r>
        <w:rPr>
          <w:rFonts w:ascii="Times New Roman" w:hAnsi="Times New Roman" w:cs="Times New Roman" w:eastAsia="Times New Roman"/>
          <w:sz w:val="16"/>
          <w:szCs w:val="16"/>
          <w:color w:val="A5A5A5"/>
          <w:spacing w:val="1"/>
          <w:w w:val="100"/>
          <w:position w:val="0"/>
        </w:rPr>
        <w:t> </w:t>
      </w:r>
      <w:r>
        <w:rPr>
          <w:rFonts w:ascii="Arial" w:hAnsi="Arial" w:cs="Arial" w:eastAsia="Arial"/>
          <w:sz w:val="19"/>
          <w:szCs w:val="19"/>
          <w:color w:val="B8B8B8"/>
          <w:spacing w:val="-23"/>
          <w:w w:val="124"/>
          <w:position w:val="-8"/>
        </w:rPr>
        <w:t>.</w:t>
      </w:r>
      <w:r>
        <w:rPr>
          <w:rFonts w:ascii="Arial" w:hAnsi="Arial" w:cs="Arial" w:eastAsia="Arial"/>
          <w:sz w:val="19"/>
          <w:szCs w:val="19"/>
          <w:color w:val="696969"/>
          <w:spacing w:val="0"/>
          <w:w w:val="117"/>
          <w:position w:val="-8"/>
        </w:rPr>
        <w:t>,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18" w:lineRule="atLeast"/>
        <w:ind w:right="-20"/>
        <w:jc w:val="left"/>
        <w:rPr>
          <w:rFonts w:ascii="Times New Roman" w:hAnsi="Times New Roman" w:cs="Times New Roman" w:eastAsia="Times New Roman"/>
          <w:sz w:val="4"/>
          <w:szCs w:val="4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4"/>
          <w:szCs w:val="4"/>
          <w:color w:val="383838"/>
          <w:spacing w:val="0"/>
          <w:w w:val="408"/>
        </w:rPr>
        <w:t>,</w:t>
      </w:r>
      <w:r>
        <w:rPr>
          <w:rFonts w:ascii="Times New Roman" w:hAnsi="Times New Roman" w:cs="Times New Roman" w:eastAsia="Times New Roman"/>
          <w:sz w:val="4"/>
          <w:szCs w:val="4"/>
          <w:color w:val="383838"/>
          <w:spacing w:val="-1"/>
          <w:w w:val="408"/>
        </w:rPr>
        <w:t> </w:t>
      </w:r>
      <w:r>
        <w:rPr>
          <w:rFonts w:ascii="Times New Roman" w:hAnsi="Times New Roman" w:cs="Times New Roman" w:eastAsia="Times New Roman"/>
          <w:sz w:val="4"/>
          <w:szCs w:val="4"/>
          <w:color w:val="525252"/>
          <w:spacing w:val="0"/>
          <w:w w:val="600"/>
        </w:rPr>
        <w:t>'</w:t>
      </w:r>
      <w:r>
        <w:rPr>
          <w:rFonts w:ascii="Times New Roman" w:hAnsi="Times New Roman" w:cs="Times New Roman" w:eastAsia="Times New Roman"/>
          <w:sz w:val="4"/>
          <w:szCs w:val="4"/>
          <w:color w:val="525252"/>
          <w:spacing w:val="55"/>
          <w:w w:val="600"/>
        </w:rPr>
        <w:t> </w:t>
      </w:r>
      <w:r>
        <w:rPr>
          <w:rFonts w:ascii="Times New Roman" w:hAnsi="Times New Roman" w:cs="Times New Roman" w:eastAsia="Times New Roman"/>
          <w:sz w:val="4"/>
          <w:szCs w:val="4"/>
          <w:color w:val="525252"/>
          <w:spacing w:val="0"/>
          <w:w w:val="600"/>
        </w:rPr>
        <w:t>;</w:t>
      </w:r>
      <w:r>
        <w:rPr>
          <w:rFonts w:ascii="Times New Roman" w:hAnsi="Times New Roman" w:cs="Times New Roman" w:eastAsia="Times New Roman"/>
          <w:sz w:val="4"/>
          <w:szCs w:val="4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300" w:bottom="280" w:left="260" w:right="80"/>
          <w:cols w:num="3" w:equalWidth="0">
            <w:col w:w="6645" w:space="2138"/>
            <w:col w:w="708" w:space="372"/>
            <w:col w:w="1717"/>
          </w:cols>
        </w:sectPr>
      </w:pPr>
      <w:rPr/>
    </w:p>
    <w:p>
      <w:pPr>
        <w:spacing w:before="0" w:after="0" w:line="134" w:lineRule="exact"/>
        <w:ind w:left="135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Halk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673" w:lineRule="atLeast"/>
        <w:ind w:left="790" w:right="-20"/>
        <w:jc w:val="left"/>
        <w:rPr>
          <w:rFonts w:ascii="Arial" w:hAnsi="Arial" w:cs="Arial" w:eastAsia="Arial"/>
          <w:sz w:val="18"/>
          <w:szCs w:val="18"/>
        </w:rPr>
      </w:pPr>
      <w:rPr/>
      <w:r>
        <w:rPr/>
        <w:br w:type="column"/>
      </w:r>
      <w:r>
        <w:rPr>
          <w:rFonts w:ascii="Arial" w:hAnsi="Arial" w:cs="Arial" w:eastAsia="Arial"/>
          <w:sz w:val="18"/>
          <w:szCs w:val="18"/>
          <w:color w:val="383838"/>
          <w:spacing w:val="0"/>
          <w:w w:val="112"/>
        </w:rPr>
        <w:t>Ayha</w:t>
      </w:r>
      <w:r>
        <w:rPr>
          <w:rFonts w:ascii="Arial" w:hAnsi="Arial" w:cs="Arial" w:eastAsia="Arial"/>
          <w:sz w:val="18"/>
          <w:szCs w:val="18"/>
          <w:color w:val="383838"/>
          <w:spacing w:val="0"/>
          <w:w w:val="112"/>
        </w:rPr>
        <w:t>n</w:t>
      </w:r>
      <w:r>
        <w:rPr>
          <w:rFonts w:ascii="Arial" w:hAnsi="Arial" w:cs="Arial" w:eastAsia="Arial"/>
          <w:sz w:val="18"/>
          <w:szCs w:val="18"/>
          <w:color w:val="383838"/>
          <w:spacing w:val="20"/>
          <w:w w:val="112"/>
        </w:rPr>
        <w:t> </w:t>
      </w:r>
      <w:r>
        <w:rPr>
          <w:rFonts w:ascii="Arial" w:hAnsi="Arial" w:cs="Arial" w:eastAsia="Arial"/>
          <w:sz w:val="18"/>
          <w:szCs w:val="18"/>
          <w:color w:val="383838"/>
          <w:spacing w:val="0"/>
          <w:w w:val="112"/>
        </w:rPr>
        <w:t>BAYAM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</w:r>
    </w:p>
    <w:p>
      <w:pPr>
        <w:spacing w:before="0" w:after="0" w:line="1033" w:lineRule="exact"/>
        <w:ind w:right="-206"/>
        <w:jc w:val="left"/>
        <w:rPr>
          <w:rFonts w:ascii="Arial" w:hAnsi="Arial" w:cs="Arial" w:eastAsia="Arial"/>
          <w:sz w:val="26"/>
          <w:szCs w:val="26"/>
        </w:rPr>
      </w:pPr>
      <w:rPr/>
      <w:r>
        <w:rPr/>
        <w:pict>
          <v:group style="position:absolute;margin-left:156.037949pt;margin-top:34.539116pt;width:7.92207pt;height:17.735352pt;mso-position-horizontal-relative:page;mso-position-vertical-relative:paragraph;z-index:-15108" coordorigin="3121,691" coordsize="158,355">
            <v:shape style="position:absolute;left:3121;top:691;width:158;height:355" coordorigin="3121,691" coordsize="158,355" path="m3121,691l3279,691,3279,1045,3121,1045,3121,691e" filled="t" fillcolor="#EDEDED" stroked="f">
              <v:path arrowok="t"/>
              <v:fill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48"/>
          <w:szCs w:val="48"/>
          <w:color w:val="7079A5"/>
          <w:w w:val="86"/>
          <w:b/>
          <w:bCs/>
          <w:i/>
          <w:position w:val="-13"/>
        </w:rPr>
        <w:t>-</w:t>
      </w:r>
      <w:r>
        <w:rPr>
          <w:rFonts w:ascii="Times New Roman" w:hAnsi="Times New Roman" w:cs="Times New Roman" w:eastAsia="Times New Roman"/>
          <w:sz w:val="48"/>
          <w:szCs w:val="48"/>
          <w:color w:val="7079A5"/>
          <w:spacing w:val="18"/>
          <w:w w:val="86"/>
          <w:b/>
          <w:bCs/>
          <w:i/>
          <w:position w:val="-13"/>
        </w:rPr>
        <w:t>r</w:t>
      </w:r>
      <w:r>
        <w:rPr>
          <w:rFonts w:ascii="Times New Roman" w:hAnsi="Times New Roman" w:cs="Times New Roman" w:eastAsia="Times New Roman"/>
          <w:sz w:val="48"/>
          <w:szCs w:val="48"/>
          <w:color w:val="B8B8B8"/>
          <w:spacing w:val="-180"/>
          <w:w w:val="48"/>
          <w:b/>
          <w:bCs/>
          <w:i/>
          <w:position w:val="-13"/>
        </w:rPr>
        <w:t>3</w:t>
      </w:r>
      <w:r>
        <w:rPr>
          <w:rFonts w:ascii="Arial" w:hAnsi="Arial" w:cs="Arial" w:eastAsia="Arial"/>
          <w:sz w:val="104"/>
          <w:szCs w:val="104"/>
          <w:color w:val="3A3F77"/>
          <w:spacing w:val="-159"/>
          <w:w w:val="91"/>
          <w:position w:val="3"/>
        </w:rPr>
        <w:t>L</w:t>
      </w:r>
      <w:r>
        <w:rPr>
          <w:rFonts w:ascii="Arial" w:hAnsi="Arial" w:cs="Arial" w:eastAsia="Arial"/>
          <w:sz w:val="26"/>
          <w:szCs w:val="26"/>
          <w:color w:val="A5A5A5"/>
          <w:spacing w:val="-2"/>
          <w:w w:val="183"/>
          <w:position w:val="-13"/>
        </w:rPr>
        <w:t>·</w:t>
      </w:r>
      <w:r>
        <w:rPr>
          <w:rFonts w:ascii="Arial" w:hAnsi="Arial" w:cs="Arial" w:eastAsia="Arial"/>
          <w:sz w:val="104"/>
          <w:szCs w:val="104"/>
          <w:color w:val="3A3F77"/>
          <w:spacing w:val="-276"/>
          <w:w w:val="90"/>
          <w:position w:val="3"/>
        </w:rPr>
        <w:t>.</w:t>
      </w:r>
      <w:r>
        <w:rPr>
          <w:rFonts w:ascii="Arial" w:hAnsi="Arial" w:cs="Arial" w:eastAsia="Arial"/>
          <w:sz w:val="26"/>
          <w:szCs w:val="26"/>
          <w:color w:val="A5A5A5"/>
          <w:spacing w:val="-6"/>
          <w:w w:val="119"/>
          <w:position w:val="-13"/>
        </w:rPr>
        <w:t>H</w:t>
      </w:r>
      <w:r>
        <w:rPr>
          <w:rFonts w:ascii="Arial" w:hAnsi="Arial" w:cs="Arial" w:eastAsia="Arial"/>
          <w:sz w:val="26"/>
          <w:szCs w:val="26"/>
          <w:color w:val="A5A5A5"/>
          <w:spacing w:val="-151"/>
          <w:w w:val="118"/>
          <w:position w:val="-13"/>
        </w:rPr>
        <w:t>Y</w:t>
      </w:r>
      <w:r>
        <w:rPr>
          <w:rFonts w:ascii="Arial" w:hAnsi="Arial" w:cs="Arial" w:eastAsia="Arial"/>
          <w:sz w:val="104"/>
          <w:szCs w:val="104"/>
          <w:color w:val="3A3F77"/>
          <w:spacing w:val="-171"/>
          <w:w w:val="90"/>
          <w:position w:val="3"/>
        </w:rPr>
        <w:t>"</w:t>
      </w:r>
      <w:r>
        <w:rPr>
          <w:rFonts w:ascii="Arial" w:hAnsi="Arial" w:cs="Arial" w:eastAsia="Arial"/>
          <w:sz w:val="26"/>
          <w:szCs w:val="26"/>
          <w:color w:val="A5A5A5"/>
          <w:spacing w:val="0"/>
          <w:w w:val="118"/>
          <w:position w:val="-13"/>
        </w:rPr>
        <w:t>/</w:t>
      </w:r>
      <w:r>
        <w:rPr>
          <w:rFonts w:ascii="Arial" w:hAnsi="Arial" w:cs="Arial" w:eastAsia="Arial"/>
          <w:sz w:val="26"/>
          <w:szCs w:val="26"/>
          <w:color w:val="A5A5A5"/>
          <w:spacing w:val="-12"/>
          <w:w w:val="118"/>
          <w:position w:val="-13"/>
        </w:rPr>
        <w:t>!</w:t>
      </w:r>
      <w:r>
        <w:rPr>
          <w:rFonts w:ascii="Arial" w:hAnsi="Arial" w:cs="Arial" w:eastAsia="Arial"/>
          <w:sz w:val="104"/>
          <w:szCs w:val="104"/>
          <w:color w:val="3A3F77"/>
          <w:spacing w:val="0"/>
          <w:w w:val="90"/>
          <w:position w:val="3"/>
        </w:rPr>
        <w:t>"</w:t>
      </w:r>
      <w:r>
        <w:rPr>
          <w:rFonts w:ascii="Arial" w:hAnsi="Arial" w:cs="Arial" w:eastAsia="Arial"/>
          <w:sz w:val="104"/>
          <w:szCs w:val="104"/>
          <w:color w:val="3A3F77"/>
          <w:spacing w:val="17"/>
          <w:w w:val="90"/>
          <w:position w:val="3"/>
        </w:rPr>
        <w:t>[</w:t>
      </w:r>
      <w:r>
        <w:rPr>
          <w:rFonts w:ascii="Arial" w:hAnsi="Arial" w:cs="Arial" w:eastAsia="Arial"/>
          <w:sz w:val="26"/>
          <w:szCs w:val="26"/>
          <w:color w:val="3A3F77"/>
          <w:spacing w:val="0"/>
          <w:w w:val="519"/>
          <w:position w:val="-13"/>
        </w:rPr>
        <w:t>\</w:t>
      </w:r>
      <w:r>
        <w:rPr>
          <w:rFonts w:ascii="Arial" w:hAnsi="Arial" w:cs="Arial" w:eastAsia="Arial"/>
          <w:sz w:val="26"/>
          <w:szCs w:val="26"/>
          <w:color w:val="000000"/>
          <w:spacing w:val="0"/>
          <w:w w:val="100"/>
          <w:position w:val="0"/>
        </w:rPr>
      </w:r>
    </w:p>
    <w:p>
      <w:pPr>
        <w:spacing w:before="0" w:after="0" w:line="178" w:lineRule="exact"/>
        <w:ind w:left="433" w:right="-20"/>
        <w:jc w:val="left"/>
        <w:tabs>
          <w:tab w:pos="980" w:val="left"/>
        </w:tabs>
        <w:rPr>
          <w:rFonts w:ascii="Arial" w:hAnsi="Arial" w:cs="Arial" w:eastAsia="Arial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0"/>
          <w:szCs w:val="10"/>
          <w:color w:val="A5A5A5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0"/>
          <w:szCs w:val="10"/>
          <w:color w:val="C6C6C6"/>
          <w:spacing w:val="0"/>
          <w:w w:val="100"/>
        </w:rPr>
        <w:t>{</w:t>
      </w:r>
      <w:r>
        <w:rPr>
          <w:rFonts w:ascii="Times New Roman" w:hAnsi="Times New Roman" w:cs="Times New Roman" w:eastAsia="Times New Roman"/>
          <w:sz w:val="10"/>
          <w:szCs w:val="10"/>
          <w:color w:val="C6C6C6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sz w:val="10"/>
          <w:szCs w:val="10"/>
          <w:color w:val="C6C6C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0"/>
          <w:szCs w:val="10"/>
          <w:color w:val="C6C6C6"/>
          <w:spacing w:val="0"/>
          <w:w w:val="100"/>
        </w:rPr>
      </w:r>
      <w:r>
        <w:rPr>
          <w:rFonts w:ascii="Arial" w:hAnsi="Arial" w:cs="Arial" w:eastAsia="Arial"/>
          <w:sz w:val="21"/>
          <w:szCs w:val="21"/>
          <w:color w:val="A5A5A5"/>
          <w:spacing w:val="0"/>
          <w:w w:val="82"/>
        </w:rPr>
        <w:t>l</w:t>
      </w:r>
      <w:r>
        <w:rPr>
          <w:rFonts w:ascii="Arial" w:hAnsi="Arial" w:cs="Arial" w:eastAsia="Arial"/>
          <w:sz w:val="21"/>
          <w:szCs w:val="21"/>
          <w:color w:val="A5A5A5"/>
          <w:spacing w:val="0"/>
          <w:w w:val="82"/>
          <w:b/>
          <w:bCs/>
        </w:rPr>
        <w:t>f</w:t>
      </w:r>
      <w:r>
        <w:rPr>
          <w:rFonts w:ascii="Arial" w:hAnsi="Arial" w:cs="Arial" w:eastAsia="Arial"/>
          <w:sz w:val="21"/>
          <w:szCs w:val="21"/>
          <w:color w:val="A5A5A5"/>
          <w:spacing w:val="0"/>
          <w:w w:val="82"/>
          <w:b/>
          <w:bCs/>
        </w:rPr>
        <w:t> </w:t>
      </w:r>
      <w:r>
        <w:rPr>
          <w:rFonts w:ascii="Arial" w:hAnsi="Arial" w:cs="Arial" w:eastAsia="Arial"/>
          <w:sz w:val="21"/>
          <w:szCs w:val="21"/>
          <w:color w:val="A5A5A5"/>
          <w:spacing w:val="1"/>
          <w:w w:val="82"/>
          <w:b/>
          <w:bCs/>
        </w:rPr>
        <w:t> </w:t>
      </w:r>
      <w:r>
        <w:rPr>
          <w:rFonts w:ascii="Arial" w:hAnsi="Arial" w:cs="Arial" w:eastAsia="Arial"/>
          <w:sz w:val="21"/>
          <w:szCs w:val="21"/>
          <w:color w:val="A5A5A5"/>
          <w:spacing w:val="0"/>
          <w:w w:val="83"/>
          <w:b/>
          <w:bCs/>
        </w:rPr>
        <w:t>·:·</w:t>
      </w:r>
      <w:r>
        <w:rPr>
          <w:rFonts w:ascii="Arial" w:hAnsi="Arial" w:cs="Arial" w:eastAsia="Arial"/>
          <w:sz w:val="21"/>
          <w:szCs w:val="21"/>
          <w:color w:val="A5A5A5"/>
          <w:spacing w:val="-32"/>
          <w:w w:val="82"/>
          <w:b/>
          <w:bCs/>
        </w:rPr>
        <w:t>.</w:t>
      </w:r>
      <w:r>
        <w:rPr>
          <w:rFonts w:ascii="Arial" w:hAnsi="Arial" w:cs="Arial" w:eastAsia="Arial"/>
          <w:sz w:val="19"/>
          <w:szCs w:val="19"/>
          <w:color w:val="A5A5A5"/>
          <w:spacing w:val="0"/>
          <w:w w:val="113"/>
        </w:rPr>
        <w:t>/\</w:t>
      </w:r>
      <w:r>
        <w:rPr>
          <w:rFonts w:ascii="Arial" w:hAnsi="Arial" w:cs="Arial" w:eastAsia="Arial"/>
          <w:sz w:val="19"/>
          <w:szCs w:val="19"/>
          <w:color w:val="A5A5A5"/>
          <w:spacing w:val="0"/>
          <w:w w:val="114"/>
        </w:rPr>
        <w:t>l</w:t>
      </w:r>
      <w:r>
        <w:rPr>
          <w:rFonts w:ascii="Arial" w:hAnsi="Arial" w:cs="Arial" w:eastAsia="Arial"/>
          <w:sz w:val="19"/>
          <w:szCs w:val="19"/>
          <w:color w:val="A5A5A5"/>
          <w:spacing w:val="0"/>
          <w:w w:val="113"/>
        </w:rPr>
        <w:t>'</w:t>
      </w:r>
      <w:r>
        <w:rPr>
          <w:rFonts w:ascii="Arial" w:hAnsi="Arial" w:cs="Arial" w:eastAsia="Arial"/>
          <w:sz w:val="19"/>
          <w:szCs w:val="19"/>
          <w:color w:val="A5A5A5"/>
          <w:spacing w:val="-27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C6C6C6"/>
          <w:spacing w:val="0"/>
          <w:w w:val="113"/>
        </w:rPr>
        <w:t>ı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</w:rPr>
      </w:r>
    </w:p>
    <w:p>
      <w:pPr>
        <w:spacing w:before="0" w:after="0" w:line="5" w:lineRule="exact"/>
        <w:ind w:left="-34" w:right="-54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4"/>
        </w:rPr>
        <w:t>Tame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4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9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2"/>
          <w:position w:val="4"/>
        </w:rPr>
        <w:t>ASLANDAG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6" w:after="0" w:line="240" w:lineRule="auto"/>
        <w:ind w:left="318" w:right="175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Daimi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İşçi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4"/>
        </w:rPr>
        <w:t>Er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638" w:lineRule="atLeast"/>
        <w:ind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696969"/>
          <w:spacing w:val="0"/>
          <w:w w:val="119"/>
        </w:rPr>
        <w:t>.,.,d""'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300" w:bottom="280" w:left="260" w:right="80"/>
          <w:cols w:num="4" w:equalWidth="0">
            <w:col w:w="508" w:space="1664"/>
            <w:col w:w="2451" w:space="319"/>
            <w:col w:w="1653" w:space="2778"/>
            <w:col w:w="2207"/>
          </w:cols>
        </w:sectPr>
      </w:pPr>
      <w:rPr/>
    </w:p>
    <w:p>
      <w:pPr>
        <w:spacing w:before="1" w:after="0" w:line="130" w:lineRule="exact"/>
        <w:jc w:val="left"/>
        <w:rPr>
          <w:sz w:val="13"/>
          <w:szCs w:val="13"/>
        </w:rPr>
      </w:pPr>
      <w:rPr/>
      <w:r>
        <w:rPr/>
        <w:pict>
          <v:group style="position:absolute;margin-left:17.253899pt;margin-top:35.977932pt;width:566.879819pt;height:780.121131pt;mso-position-horizontal-relative:page;mso-position-vertical-relative:page;z-index:-15122" coordorigin="345,720" coordsize="11338,15602">
            <v:group style="position:absolute;left:352;top:751;width:2618;height:2" coordorigin="352,751" coordsize="2618,2">
              <v:shape style="position:absolute;left:352;top:751;width:2618;height:2" coordorigin="352,751" coordsize="2618,0" path="m352,751l2970,751e" filled="f" stroked="t" strokeweight=".713954pt" strokecolor="#707070">
                <v:path arrowok="t"/>
              </v:shape>
            </v:group>
            <v:group style="position:absolute;left:2332;top:751;width:19;height:2" coordorigin="2332,751" coordsize="19,2">
              <v:shape style="position:absolute;left:2332;top:751;width:19;height:2" coordorigin="2332,751" coordsize="19,0" path="m2332,751l2351,751e" filled="f" stroked="t" strokeweight=".956181pt" strokecolor="#646464">
                <v:path arrowok="t"/>
              </v:shape>
            </v:group>
            <v:group style="position:absolute;left:2913;top:751;width:562;height:2" coordorigin="2913,751" coordsize="562,2">
              <v:shape style="position:absolute;left:2913;top:751;width:562;height:2" coordorigin="2913,751" coordsize="562,0" path="m2913,751l3475,751e" filled="f" stroked="t" strokeweight=".47597pt" strokecolor="#2B2B2B">
                <v:path arrowok="t"/>
              </v:shape>
            </v:group>
            <v:group style="position:absolute;left:3417;top:751;width:419;height:2" coordorigin="3417,751" coordsize="419,2">
              <v:shape style="position:absolute;left:3417;top:751;width:419;height:2" coordorigin="3417,751" coordsize="419,0" path="m3417,751l3836,751e" filled="f" stroked="t" strokeweight=".713954pt" strokecolor="#606060">
                <v:path arrowok="t"/>
              </v:shape>
            </v:group>
            <v:group style="position:absolute;left:7644;top:743;width:676;height:2" coordorigin="7644,743" coordsize="676,2">
              <v:shape style="position:absolute;left:7644;top:743;width:676;height:2" coordorigin="7644,743" coordsize="676,0" path="m7644,743l8320,743e" filled="f" stroked="t" strokeweight=".47597pt" strokecolor="#545454">
                <v:path arrowok="t"/>
              </v:shape>
            </v:group>
            <v:group style="position:absolute;left:352;top:741;width:11290;height:2" coordorigin="352,741" coordsize="11290,2">
              <v:shape style="position:absolute;left:352;top:741;width:11290;height:2" coordorigin="352,741" coordsize="11290,0" path="m352,741l11642,741e" filled="f" stroked="t" strokeweight=".713954pt" strokecolor="#5B5B5B">
                <v:path arrowok="t"/>
              </v:shape>
            </v:group>
            <v:group style="position:absolute;left:9084;top:731;width:2;height:1511" coordorigin="9084,731" coordsize="2,1511">
              <v:shape style="position:absolute;left:9084;top:731;width:2;height:1511" coordorigin="9084,731" coordsize="0,1511" path="m9084,2242l9084,731e" filled="f" stroked="t" strokeweight=".951939pt" strokecolor="#575757">
                <v:path arrowok="t"/>
              </v:shape>
            </v:group>
            <v:group style="position:absolute;left:9315;top:741;width:347;height:2" coordorigin="9315,741" coordsize="347,2">
              <v:shape style="position:absolute;left:9315;top:741;width:347;height:2" coordorigin="9315,741" coordsize="347,0" path="m9315,741l9662,741e" filled="f" stroked="t" strokeweight=".47597pt" strokecolor="#484848">
                <v:path arrowok="t"/>
              </v:shape>
            </v:group>
            <v:group style="position:absolute;left:11642;top:727;width:2;height:1778" coordorigin="11642,727" coordsize="2,1778">
              <v:shape style="position:absolute;left:11642;top:727;width:2;height:1778" coordorigin="11642,727" coordsize="0,1778" path="m11642,2505l11642,727e" filled="f" stroked="t" strokeweight=".713954pt" strokecolor="#676767">
                <v:path arrowok="t"/>
              </v:shape>
            </v:group>
            <v:group style="position:absolute;left:11642;top:1539;width:2;height:258" coordorigin="11642,1539" coordsize="2,258">
              <v:shape style="position:absolute;left:11642;top:1539;width:2;height:258" coordorigin="11642,1539" coordsize="0,258" path="m11642,1798l11642,1539e" filled="f" stroked="t" strokeweight=".47597pt" strokecolor="#3B3B3B">
                <v:path arrowok="t"/>
              </v:shape>
            </v:group>
            <v:group style="position:absolute;left:369;top:1214;width:2;height:1052" coordorigin="369,1214" coordsize="2,1052">
              <v:shape style="position:absolute;left:369;top:1214;width:2;height:1052" coordorigin="369,1214" coordsize="0,1052" path="m369,2266l369,1214e" filled="f" stroked="t" strokeweight=".951939pt" strokecolor="#7C7C7C">
                <v:path arrowok="t"/>
              </v:shape>
            </v:group>
            <v:group style="position:absolute;left:362;top:2247;width:462;height:2" coordorigin="362,2247" coordsize="462,2">
              <v:shape style="position:absolute;left:362;top:2247;width:462;height:2" coordorigin="362,2247" coordsize="462,0" path="m362,2247l823,2247e" filled="f" stroked="t" strokeweight=".47597pt" strokecolor="#444444">
                <v:path arrowok="t"/>
              </v:shape>
            </v:group>
            <v:group style="position:absolute;left:2342;top:1214;width:2;height:583" coordorigin="2342,1214" coordsize="2,583">
              <v:shape style="position:absolute;left:2342;top:1214;width:2;height:583" coordorigin="2342,1214" coordsize="0,583" path="m2342,1798l2342,1214e" filled="f" stroked="t" strokeweight=".47597pt" strokecolor="#4F4F4F">
                <v:path arrowok="t"/>
              </v:shape>
            </v:group>
            <v:group style="position:absolute;left:2342;top:1740;width:2;height:512" coordorigin="2342,1740" coordsize="2,512">
              <v:shape style="position:absolute;left:2342;top:1740;width:2;height:512" coordorigin="2342,1740" coordsize="0,512" path="m2342,2252l2342,1740e" filled="f" stroked="t" strokeweight=".713954pt" strokecolor="#4B4B4B">
                <v:path arrowok="t"/>
              </v:shape>
            </v:group>
            <v:group style="position:absolute;left:766;top:2242;width:6583;height:2" coordorigin="766,2242" coordsize="6583,2">
              <v:shape style="position:absolute;left:766;top:2242;width:6583;height:2" coordorigin="766,2242" coordsize="6583,0" path="m766,2242l7349,2242e" filled="f" stroked="t" strokeweight=".713954pt" strokecolor="#5B5B5B">
                <v:path arrowok="t"/>
              </v:shape>
            </v:group>
            <v:group style="position:absolute;left:7292;top:2237;width:409;height:2" coordorigin="7292,2237" coordsize="409,2">
              <v:shape style="position:absolute;left:7292;top:2237;width:409;height:2" coordorigin="7292,2237" coordsize="409,0" path="m7292,2237l7701,2237e" filled="f" stroked="t" strokeweight=".47597pt" strokecolor="#2F2F2F">
                <v:path arrowok="t"/>
              </v:shape>
            </v:group>
            <v:group style="position:absolute;left:7644;top:2237;width:1004;height:2" coordorigin="7644,2237" coordsize="1004,2">
              <v:shape style="position:absolute;left:7644;top:2237;width:1004;height:2" coordorigin="7644,2237" coordsize="1004,0" path="m7644,2237l8648,2237e" filled="f" stroked="t" strokeweight=".713954pt" strokecolor="#575757">
                <v:path arrowok="t"/>
              </v:shape>
            </v:group>
            <v:group style="position:absolute;left:8591;top:2237;width:519;height:2" coordorigin="8591,2237" coordsize="519,2">
              <v:shape style="position:absolute;left:8591;top:2237;width:519;height:2" coordorigin="8591,2237" coordsize="519,0" path="m8591,2237l9110,2237e" filled="f" stroked="t" strokeweight=".47597pt" strokecolor="#343434">
                <v:path arrowok="t"/>
              </v:shape>
            </v:group>
            <v:group style="position:absolute;left:9039;top:2235;width:2618;height:2" coordorigin="9039,2235" coordsize="2618,2">
              <v:shape style="position:absolute;left:9039;top:2235;width:2618;height:2" coordorigin="9039,2235" coordsize="2618,0" path="m9039,2235l11656,2235e" filled="f" stroked="t" strokeweight=".713954pt" strokecolor="#575757">
                <v:path arrowok="t"/>
              </v:shape>
            </v:group>
            <v:group style="position:absolute;left:362;top:2479;width:10628;height:2" coordorigin="362,2479" coordsize="10628,2">
              <v:shape style="position:absolute;left:362;top:2479;width:10628;height:2" coordorigin="362,2479" coordsize="10628,0" path="m362,2479l10990,2479e" filled="f" stroked="t" strokeweight=".713954pt" strokecolor="#575757">
                <v:path arrowok="t"/>
              </v:shape>
            </v:group>
            <v:group style="position:absolute;left:10719;top:2472;width:933;height:2" coordorigin="10719,2472" coordsize="933,2">
              <v:shape style="position:absolute;left:10719;top:2472;width:933;height:2" coordorigin="10719,2472" coordsize="933,0" path="m10719,2472l11652,2472e" filled="f" stroked="t" strokeweight=".47597pt" strokecolor="#4B4B4B">
                <v:path arrowok="t"/>
              </v:shape>
            </v:group>
            <v:group style="position:absolute;left:362;top:2723;width:8739;height:2" coordorigin="362,2723" coordsize="8739,2">
              <v:shape style="position:absolute;left:362;top:2723;width:8739;height:2" coordorigin="362,2723" coordsize="8739,0" path="m362,2723l9101,2723e" filled="f" stroked="t" strokeweight=".713954pt" strokecolor="#545454">
                <v:path arrowok="t"/>
              </v:shape>
            </v:group>
            <v:group style="position:absolute;left:9043;top:2716;width:328;height:2" coordorigin="9043,2716" coordsize="328,2">
              <v:shape style="position:absolute;left:9043;top:2716;width:328;height:2" coordorigin="9043,2716" coordsize="328,0" path="m9043,2716l9372,2716e" filled="f" stroked="t" strokeweight=".47597pt" strokecolor="#484848">
                <v:path arrowok="t"/>
              </v:shape>
            </v:group>
            <v:group style="position:absolute;left:9315;top:2716;width:2337;height:2" coordorigin="9315,2716" coordsize="2337,2">
              <v:shape style="position:absolute;left:9315;top:2716;width:2337;height:2" coordorigin="9315,2716" coordsize="2337,0" path="m9315,2716l11652,2716e" filled="f" stroked="t" strokeweight=".713954pt" strokecolor="#5B5B5B">
                <v:path arrowok="t"/>
              </v:shape>
            </v:group>
            <v:group style="position:absolute;left:11647;top:2433;width:2;height:555" coordorigin="11647,2433" coordsize="2,555">
              <v:shape style="position:absolute;left:11647;top:2433;width:2;height:555" coordorigin="11647,2433" coordsize="0,555" path="m11647,2988l11647,2433e" filled="f" stroked="t" strokeweight=".47597pt" strokecolor="#484848">
                <v:path arrowok="t"/>
              </v:shape>
            </v:group>
            <v:group style="position:absolute;left:366;top:2962;width:6402;height:2" coordorigin="366,2962" coordsize="6402,2">
              <v:shape style="position:absolute;left:366;top:2962;width:6402;height:2" coordorigin="366,2962" coordsize="6402,0" path="m366,2962l6768,2962e" filled="f" stroked="t" strokeweight=".713954pt" strokecolor="#4F4F4F">
                <v:path arrowok="t"/>
              </v:shape>
            </v:group>
            <v:group style="position:absolute;left:6711;top:2959;width:233;height:2" coordorigin="6711,2959" coordsize="233,2">
              <v:shape style="position:absolute;left:6711;top:2959;width:233;height:2" coordorigin="6711,2959" coordsize="233,0" path="m6711,2959l6944,2959e" filled="f" stroked="t" strokeweight=".47597pt" strokecolor="#4B4B4B">
                <v:path arrowok="t"/>
              </v:shape>
            </v:group>
            <v:group style="position:absolute;left:6859;top:2959;width:857;height:2" coordorigin="6859,2959" coordsize="857,2">
              <v:shape style="position:absolute;left:6859;top:2959;width:857;height:2" coordorigin="6859,2959" coordsize="857,0" path="m6859,2959l7715,2959e" filled="f" stroked="t" strokeweight=".951939pt" strokecolor="#5B5B5B">
                <v:path arrowok="t"/>
              </v:shape>
            </v:group>
            <v:group style="position:absolute;left:7644;top:2959;width:676;height:2" coordorigin="7644,2959" coordsize="676,2">
              <v:shape style="position:absolute;left:7644;top:2959;width:676;height:2" coordorigin="7644,2959" coordsize="676,0" path="m7644,2959l8320,2959e" filled="f" stroked="t" strokeweight=".47597pt" strokecolor="#3B3B3B">
                <v:path arrowok="t"/>
              </v:shape>
            </v:group>
            <v:group style="position:absolute;left:8239;top:2957;width:1133;height:2" coordorigin="8239,2957" coordsize="1133,2">
              <v:shape style="position:absolute;left:8239;top:2957;width:1133;height:2" coordorigin="8239,2957" coordsize="1133,0" path="m8239,2957l9372,2957e" filled="f" stroked="t" strokeweight=".951939pt" strokecolor="#646464">
                <v:path arrowok="t"/>
              </v:shape>
            </v:group>
            <v:group style="position:absolute;left:9315;top:2959;width:347;height:2" coordorigin="9315,2959" coordsize="347,2">
              <v:shape style="position:absolute;left:9315;top:2959;width:347;height:2" coordorigin="9315,2959" coordsize="347,0" path="m9315,2959l9662,2959e" filled="f" stroked="t" strokeweight=".47597pt" strokecolor="#444444">
                <v:path arrowok="t"/>
              </v:shape>
            </v:group>
            <v:group style="position:absolute;left:9605;top:2957;width:2047;height:2" coordorigin="9605,2957" coordsize="2047,2">
              <v:shape style="position:absolute;left:9605;top:2957;width:2047;height:2" coordorigin="9605,2957" coordsize="2047,0" path="m9605,2957l11652,2957e" filled="f" stroked="t" strokeweight=".713954pt" strokecolor="#575757">
                <v:path arrowok="t"/>
              </v:shape>
            </v:group>
            <v:group style="position:absolute;left:371;top:2916;width:2;height:550" coordorigin="371,2916" coordsize="2,550">
              <v:shape style="position:absolute;left:371;top:2916;width:2;height:550" coordorigin="371,2916" coordsize="0,550" path="m371,3466l371,2916e" filled="f" stroked="t" strokeweight=".47597pt" strokecolor="#282828">
                <v:path arrowok="t"/>
              </v:shape>
            </v:group>
            <v:group style="position:absolute;left:366;top:3201;width:6402;height:2" coordorigin="366,3201" coordsize="6402,2">
              <v:shape style="position:absolute;left:366;top:3201;width:6402;height:2" coordorigin="366,3201" coordsize="6402,0" path="m366,3201l6768,3201e" filled="f" stroked="t" strokeweight=".713954pt" strokecolor="#545454">
                <v:path arrowok="t"/>
              </v:shape>
            </v:group>
            <v:group style="position:absolute;left:6711;top:3198;width:233;height:2" coordorigin="6711,3198" coordsize="233,2">
              <v:shape style="position:absolute;left:6711;top:3198;width:233;height:2" coordorigin="6711,3198" coordsize="233,0" path="m6711,3198l6944,3198e" filled="f" stroked="t" strokeweight=".47597pt" strokecolor="#444444">
                <v:path arrowok="t"/>
              </v:shape>
            </v:group>
            <v:group style="position:absolute;left:6887;top:3201;width:1433;height:2" coordorigin="6887,3201" coordsize="1433,2">
              <v:shape style="position:absolute;left:6887;top:3201;width:1433;height:2" coordorigin="6887,3201" coordsize="1433,0" path="m6887,3201l8320,3201e" filled="f" stroked="t" strokeweight=".951939pt" strokecolor="#5B5B5B">
                <v:path arrowok="t"/>
              </v:shape>
            </v:group>
            <v:group style="position:absolute;left:8263;top:3198;width:386;height:2" coordorigin="8263,3198" coordsize="386,2">
              <v:shape style="position:absolute;left:8263;top:3198;width:386;height:2" coordorigin="8263,3198" coordsize="386,0" path="m8263,3198l8648,3198e" filled="f" stroked="t" strokeweight=".47597pt" strokecolor="#484848">
                <v:path arrowok="t"/>
              </v:shape>
            </v:group>
            <v:group style="position:absolute;left:8534;top:3198;width:838;height:2" coordorigin="8534,3198" coordsize="838,2">
              <v:shape style="position:absolute;left:8534;top:3198;width:838;height:2" coordorigin="8534,3198" coordsize="838,0" path="m8534,3198l9372,3198e" filled="f" stroked="t" strokeweight=".951939pt" strokecolor="#606060">
                <v:path arrowok="t"/>
              </v:shape>
            </v:group>
            <v:group style="position:absolute;left:9315;top:3198;width:347;height:2" coordorigin="9315,3198" coordsize="347,2">
              <v:shape style="position:absolute;left:9315;top:3198;width:347;height:2" coordorigin="9315,3198" coordsize="347,0" path="m9315,3198l9662,3198e" filled="f" stroked="t" strokeweight=".47597pt" strokecolor="#3F3F3F">
                <v:path arrowok="t"/>
              </v:shape>
            </v:group>
            <v:group style="position:absolute;left:9605;top:3198;width:2051;height:2" coordorigin="9605,3198" coordsize="2051,2">
              <v:shape style="position:absolute;left:9605;top:3198;width:2051;height:2" coordorigin="9605,3198" coordsize="2051,0" path="m9605,3198l11656,3198e" filled="f" stroked="t" strokeweight=".713954pt" strokecolor="#575757">
                <v:path arrowok="t"/>
              </v:shape>
            </v:group>
            <v:group style="position:absolute;left:11649;top:2916;width:2;height:2080" coordorigin="11649,2916" coordsize="2,2080">
              <v:shape style="position:absolute;left:11649;top:2916;width:2;height:2080" coordorigin="11649,2916" coordsize="0,2080" path="m11649,4996l11649,2916e" filled="f" stroked="t" strokeweight=".713954pt" strokecolor="#676767">
                <v:path arrowok="t"/>
              </v:shape>
            </v:group>
            <v:group style="position:absolute;left:366;top:3445;width:6578;height:2" coordorigin="366,3445" coordsize="6578,2">
              <v:shape style="position:absolute;left:366;top:3445;width:6578;height:2" coordorigin="366,3445" coordsize="6578,0" path="m366,3445l6944,3445e" filled="f" stroked="t" strokeweight=".713954pt" strokecolor="#575757">
                <v:path arrowok="t"/>
              </v:shape>
            </v:group>
            <v:group style="position:absolute;left:6887;top:3442;width:814;height:2" coordorigin="6887,3442" coordsize="814,2">
              <v:shape style="position:absolute;left:6887;top:3442;width:814;height:2" coordorigin="6887,3442" coordsize="814,0" path="m6887,3442l7701,3442e" filled="f" stroked="t" strokeweight=".47597pt" strokecolor="#343434">
                <v:path arrowok="t"/>
              </v:shape>
            </v:group>
            <v:group style="position:absolute;left:7644;top:3442;width:4012;height:2" coordorigin="7644,3442" coordsize="4012,2">
              <v:shape style="position:absolute;left:7644;top:3442;width:4012;height:2" coordorigin="7644,3442" coordsize="4012,0" path="m7644,3442l11656,3442e" filled="f" stroked="t" strokeweight=".713954pt" strokecolor="#575757">
                <v:path arrowok="t"/>
              </v:shape>
            </v:group>
            <v:group style="position:absolute;left:6921;top:3433;width:2;height:287" coordorigin="6921,3433" coordsize="2,287">
              <v:shape style="position:absolute;left:6921;top:3433;width:2;height:287" coordorigin="6921,3433" coordsize="0,287" path="m6921,3720l6921,3433e" filled="f" stroked="t" strokeweight=".47597pt" strokecolor="#343434">
                <v:path arrowok="t"/>
              </v:shape>
            </v:group>
            <v:group style="position:absolute;left:6916;top:3674;width:1199;height:2" coordorigin="6916,3674" coordsize="1199,2">
              <v:shape style="position:absolute;left:6916;top:3674;width:1199;height:2" coordorigin="6916,3674" coordsize="1199,0" path="m6916,3674l8115,3674e" filled="f" stroked="t" strokeweight=".951939pt" strokecolor="#4B4B4B">
                <v:path arrowok="t"/>
              </v:shape>
            </v:group>
            <v:group style="position:absolute;left:8291;top:3691;width:2456;height:2" coordorigin="8291,3691" coordsize="2456,2">
              <v:shape style="position:absolute;left:8291;top:3691;width:2456;height:2" coordorigin="8291,3691" coordsize="2456,0" path="m8291,3691l10747,3691e" filled="f" stroked="t" strokeweight=".237985pt" strokecolor="#000000">
                <v:path arrowok="t"/>
              </v:shape>
            </v:group>
            <v:group style="position:absolute;left:10747;top:3691;width:904;height:2" coordorigin="10747,3691" coordsize="904,2">
              <v:shape style="position:absolute;left:10747;top:3691;width:904;height:2" coordorigin="10747,3691" coordsize="904,0" path="m10747,3691l11652,3691e" filled="f" stroked="t" strokeweight=".237985pt" strokecolor="#5B5B5B">
                <v:path arrowok="t"/>
              </v:shape>
            </v:group>
            <v:group style="position:absolute;left:3820;top:3437;width:2;height:775" coordorigin="3820,3437" coordsize="2,775">
              <v:shape style="position:absolute;left:3820;top:3437;width:2;height:775" coordorigin="3820,3437" coordsize="0,775" path="m3820,4212l3820,3437e" filled="f" stroked="t" strokeweight=".951939pt" strokecolor="#575757">
                <v:path arrowok="t"/>
              </v:shape>
            </v:group>
            <v:group style="position:absolute;left:3808;top:3892;width:2361;height:2" coordorigin="3808,3892" coordsize="2361,2">
              <v:shape style="position:absolute;left:3808;top:3892;width:2361;height:2" coordorigin="3808,3892" coordsize="2361,0" path="m3808,3892l6169,3892e" filled="f" stroked="t" strokeweight=".713954pt" strokecolor="#5B5B5B">
                <v:path arrowok="t"/>
              </v:shape>
            </v:group>
            <v:group style="position:absolute;left:6921;top:3662;width:2;height:550" coordorigin="6921,3662" coordsize="2,550">
              <v:shape style="position:absolute;left:6921;top:3662;width:2;height:550" coordorigin="6921,3662" coordsize="0,550" path="m6921,4212l6921,3662e" filled="f" stroked="t" strokeweight=".951939pt" strokecolor="#545454">
                <v:path arrowok="t"/>
              </v:shape>
            </v:group>
            <v:group style="position:absolute;left:362;top:4205;width:3113;height:2" coordorigin="362,4205" coordsize="3113,2">
              <v:shape style="position:absolute;left:362;top:4205;width:3113;height:2" coordorigin="362,4205" coordsize="3113,0" path="m362,4205l3475,4205e" filled="f" stroked="t" strokeweight=".713954pt" strokecolor="#575757">
                <v:path arrowok="t"/>
              </v:shape>
            </v:group>
            <v:group style="position:absolute;left:3417;top:4205;width:428;height:2" coordorigin="3417,4205" coordsize="428,2">
              <v:shape style="position:absolute;left:3417;top:4205;width:428;height:2" coordorigin="3417,4205" coordsize="428,0" path="m3417,4205l3846,4205e" filled="f" stroked="t" strokeweight=".47597pt" strokecolor="#444444">
                <v:path arrowok="t"/>
              </v:shape>
            </v:group>
            <v:group style="position:absolute;left:3732;top:4198;width:2361;height:2" coordorigin="3732,4198" coordsize="2361,2">
              <v:shape style="position:absolute;left:3732;top:4198;width:2361;height:2" coordorigin="3732,4198" coordsize="2361,0" path="m3732,4198l6092,4198e" filled="f" stroked="t" strokeweight="1.189924pt" strokecolor="#444444">
                <v:path arrowok="t"/>
              </v:shape>
            </v:group>
            <v:group style="position:absolute;left:5845;top:4200;width:5816;height:2" coordorigin="5845,4200" coordsize="5816,2">
              <v:shape style="position:absolute;left:5845;top:4200;width:5816;height:2" coordorigin="5845,4200" coordsize="5816,0" path="m5845,4200l11661,4200e" filled="f" stroked="t" strokeweight=".713954pt" strokecolor="#5B5B5B">
                <v:path arrowok="t"/>
              </v:shape>
            </v:group>
            <v:group style="position:absolute;left:366;top:4480;width:2604;height:2" coordorigin="366,4480" coordsize="2604,2">
              <v:shape style="position:absolute;left:366;top:4480;width:2604;height:2" coordorigin="366,4480" coordsize="2604,0" path="m366,4480l2970,4480e" filled="f" stroked="t" strokeweight=".713954pt" strokecolor="#575757">
                <v:path arrowok="t"/>
              </v:shape>
            </v:group>
            <v:group style="position:absolute;left:2913;top:4480;width:562;height:2" coordorigin="2913,4480" coordsize="562,2">
              <v:shape style="position:absolute;left:2913;top:4480;width:562;height:2" coordorigin="2913,4480" coordsize="562,0" path="m2913,4480l3475,4480e" filled="f" stroked="t" strokeweight=".47597pt" strokecolor="#3B3B3B">
                <v:path arrowok="t"/>
              </v:shape>
            </v:group>
            <v:group style="position:absolute;left:3318;top:4477;width:1285;height:2" coordorigin="3318,4477" coordsize="1285,2">
              <v:shape style="position:absolute;left:3318;top:4477;width:1285;height:2" coordorigin="3318,4477" coordsize="1285,0" path="m3318,4477l4603,4477e" filled="f" stroked="t" strokeweight=".951939pt" strokecolor="#606060">
                <v:path arrowok="t"/>
              </v:shape>
            </v:group>
            <v:group style="position:absolute;left:4546;top:4480;width:352;height:2" coordorigin="4546,4480" coordsize="352,2">
              <v:shape style="position:absolute;left:4546;top:4480;width:352;height:2" coordorigin="4546,4480" coordsize="352,0" path="m4546,4480l4898,4480e" filled="f" stroked="t" strokeweight=".47597pt" strokecolor="#2F2F2F">
                <v:path arrowok="t"/>
              </v:shape>
            </v:group>
            <v:group style="position:absolute;left:4841;top:4477;width:4260;height:2" coordorigin="4841,4477" coordsize="4260,2">
              <v:shape style="position:absolute;left:4841;top:4477;width:4260;height:2" coordorigin="4841,4477" coordsize="4260,0" path="m4841,4477l9101,4477e" filled="f" stroked="t" strokeweight=".713954pt" strokecolor="#575757">
                <v:path arrowok="t"/>
              </v:shape>
            </v:group>
            <v:group style="position:absolute;left:9043;top:4475;width:328;height:2" coordorigin="9043,4475" coordsize="328,2">
              <v:shape style="position:absolute;left:9043;top:4475;width:328;height:2" coordorigin="9043,4475" coordsize="328,0" path="m9043,4475l9372,4475e" filled="f" stroked="t" strokeweight=".47597pt" strokecolor="#444444">
                <v:path arrowok="t"/>
              </v:shape>
            </v:group>
            <v:group style="position:absolute;left:9315;top:4477;width:2347;height:2" coordorigin="9315,4477" coordsize="2347,2">
              <v:shape style="position:absolute;left:9315;top:4477;width:2347;height:2" coordorigin="9315,4477" coordsize="2347,0" path="m9315,4477l11661,4477e" filled="f" stroked="t" strokeweight=".713954pt" strokecolor="#5B5B5B">
                <v:path arrowok="t"/>
              </v:shape>
            </v:group>
            <v:group style="position:absolute;left:371;top:4427;width:2;height:794" coordorigin="371,4427" coordsize="2,794">
              <v:shape style="position:absolute;left:371;top:4427;width:2;height:794" coordorigin="371,4427" coordsize="0,794" path="m371,5221l371,4427e" filled="f" stroked="t" strokeweight=".47597pt" strokecolor="#2B2B2B">
                <v:path arrowok="t"/>
              </v:shape>
            </v:group>
            <v:group style="position:absolute;left:2337;top:4716;width:9319;height:2" coordorigin="2337,4716" coordsize="9319,2">
              <v:shape style="position:absolute;left:2337;top:4716;width:9319;height:2" coordorigin="2337,4716" coordsize="9319,0" path="m2337,4716l11656,4716e" filled="f" stroked="t" strokeweight=".713954pt" strokecolor="#6B6B6B">
                <v:path arrowok="t"/>
              </v:shape>
            </v:group>
            <v:group style="position:absolute;left:7644;top:4719;width:676;height:2" coordorigin="7644,4719" coordsize="676,2">
              <v:shape style="position:absolute;left:7644;top:4719;width:676;height:2" coordorigin="7644,4719" coordsize="676,0" path="m7644,4719l8320,4719e" filled="f" stroked="t" strokeweight=".47597pt" strokecolor="#4F4F4F">
                <v:path arrowok="t"/>
              </v:shape>
            </v:group>
            <v:group style="position:absolute;left:9315;top:4719;width:347;height:2" coordorigin="9315,4719" coordsize="347,2">
              <v:shape style="position:absolute;left:9315;top:4719;width:347;height:2" coordorigin="9315,4719" coordsize="347,0" path="m9315,4719l9662,4719e" filled="f" stroked="t" strokeweight=".47597pt" strokecolor="#606060">
                <v:path arrowok="t"/>
              </v:shape>
            </v:group>
            <v:group style="position:absolute;left:4879;top:4714;width:2;height:751" coordorigin="4879,4714" coordsize="2,751">
              <v:shape style="position:absolute;left:4879;top:4714;width:2;height:751" coordorigin="4879,4714" coordsize="0,751" path="m4879,5465l4879,4714e" filled="f" stroked="t" strokeweight=".951939pt" strokecolor="#4F4F4F">
                <v:path arrowok="t"/>
              </v:shape>
            </v:group>
            <v:group style="position:absolute;left:6711;top:4958;width:233;height:2" coordorigin="6711,4958" coordsize="233,2">
              <v:shape style="position:absolute;left:6711;top:4958;width:233;height:2" coordorigin="6711,4958" coordsize="233,0" path="m6711,4958l6944,4958e" filled="f" stroked="t" strokeweight=".47597pt" strokecolor="#575757">
                <v:path arrowok="t"/>
              </v:shape>
            </v:group>
            <v:group style="position:absolute;left:4869;top:4958;width:6787;height:2" coordorigin="4869,4958" coordsize="6787,2">
              <v:shape style="position:absolute;left:4869;top:4958;width:6787;height:2" coordorigin="4869,4958" coordsize="6787,0" path="m4869,4958l11656,4958e" filled="f" stroked="t" strokeweight=".713954pt" strokecolor="#6B6B6B">
                <v:path arrowok="t"/>
              </v:shape>
            </v:group>
            <v:group style="position:absolute;left:4869;top:5204;width:2499;height:2" coordorigin="4869,5204" coordsize="2499,2">
              <v:shape style="position:absolute;left:4869;top:5204;width:2499;height:2" coordorigin="4869,5204" coordsize="2499,0" path="m4869,5204l7368,5204e" filled="f" stroked="t" strokeweight=".713954pt" strokecolor="#575757">
                <v:path arrowok="t"/>
              </v:shape>
            </v:group>
            <v:group style="position:absolute;left:7292;top:5202;width:409;height:2" coordorigin="7292,5202" coordsize="409,2">
              <v:shape style="position:absolute;left:7292;top:5202;width:409;height:2" coordorigin="7292,5202" coordsize="409,0" path="m7292,5202l7701,5202e" filled="f" stroked="t" strokeweight=".47597pt" strokecolor="#3F3F3F">
                <v:path arrowok="t"/>
              </v:shape>
            </v:group>
            <v:group style="position:absolute;left:7625;top:5204;width:1747;height:2" coordorigin="7625,5204" coordsize="1747,2">
              <v:shape style="position:absolute;left:7625;top:5204;width:1747;height:2" coordorigin="7625,5204" coordsize="1747,0" path="m7625,5204l9372,5204e" filled="f" stroked="t" strokeweight=".713954pt" strokecolor="#575757">
                <v:path arrowok="t"/>
              </v:shape>
            </v:group>
            <v:group style="position:absolute;left:9315;top:5206;width:347;height:2" coordorigin="9315,5206" coordsize="347,2">
              <v:shape style="position:absolute;left:9315;top:5206;width:347;height:2" coordorigin="9315,5206" coordsize="347,0" path="m9315,5206l9662,5206e" filled="f" stroked="t" strokeweight=".47597pt" strokecolor="#484848">
                <v:path arrowok="t"/>
              </v:shape>
            </v:group>
            <v:group style="position:absolute;left:9605;top:5204;width:2051;height:2" coordorigin="9605,5204" coordsize="2051,2">
              <v:shape style="position:absolute;left:9605;top:5204;width:2051;height:2" coordorigin="9605,5204" coordsize="2051,0" path="m9605,5204l11656,5204e" filled="f" stroked="t" strokeweight=".951939pt" strokecolor="#606060">
                <v:path arrowok="t"/>
              </v:shape>
            </v:group>
            <v:group style="position:absolute;left:11652;top:4924;width:2;height:306" coordorigin="11652,4924" coordsize="2,306">
              <v:shape style="position:absolute;left:11652;top:4924;width:2;height:306" coordorigin="11652,4924" coordsize="0,306" path="m11652,5230l11652,4924e" filled="f" stroked="t" strokeweight=".47597pt" strokecolor="#484848">
                <v:path arrowok="t"/>
              </v:shape>
            </v:group>
            <v:group style="position:absolute;left:371;top:5163;width:2;height:301" coordorigin="371,5163" coordsize="2,301">
              <v:shape style="position:absolute;left:371;top:5163;width:2;height:301" coordorigin="371,5163" coordsize="0,301" path="m371,5465l371,5163e" filled="f" stroked="t" strokeweight=".713954pt" strokecolor="#484848">
                <v:path arrowok="t"/>
              </v:shape>
            </v:group>
            <v:group style="position:absolute;left:2344;top:4202;width:2;height:1520" coordorigin="2344,4202" coordsize="2,1520">
              <v:shape style="position:absolute;left:2344;top:4202;width:2;height:1520" coordorigin="2344,4202" coordsize="0,1520" path="m2344,5723l2344,4202e" filled="f" stroked="t" strokeweight=".951939pt" strokecolor="#4F4F4F">
                <v:path arrowok="t"/>
              </v:shape>
            </v:group>
            <v:group style="position:absolute;left:4874;top:5445;width:2842;height:2" coordorigin="4874,5445" coordsize="2842,2">
              <v:shape style="position:absolute;left:4874;top:5445;width:2842;height:2" coordorigin="4874,5445" coordsize="2842,0" path="m4874,5445l7715,5445e" filled="f" stroked="t" strokeweight=".713954pt" strokecolor="#5B5B5B">
                <v:path arrowok="t"/>
              </v:shape>
            </v:group>
            <v:group style="position:absolute;left:7644;top:5445;width:676;height:2" coordorigin="7644,5445" coordsize="676,2">
              <v:shape style="position:absolute;left:7644;top:5445;width:676;height:2" coordorigin="7644,5445" coordsize="676,0" path="m7644,5445l8320,5445e" filled="f" stroked="t" strokeweight=".47597pt" strokecolor="#383838">
                <v:path arrowok="t"/>
              </v:shape>
            </v:group>
            <v:group style="position:absolute;left:8263;top:5443;width:1109;height:2" coordorigin="8263,5443" coordsize="1109,2">
              <v:shape style="position:absolute;left:8263;top:5443;width:1109;height:2" coordorigin="8263,5443" coordsize="1109,0" path="m8263,5443l9372,5443e" filled="f" stroked="t" strokeweight=".951939pt" strokecolor="#646464">
                <v:path arrowok="t"/>
              </v:shape>
            </v:group>
            <v:group style="position:absolute;left:9315;top:5445;width:347;height:2" coordorigin="9315,5445" coordsize="347,2">
              <v:shape style="position:absolute;left:9315;top:5445;width:347;height:2" coordorigin="9315,5445" coordsize="347,0" path="m9315,5445l9662,5445e" filled="f" stroked="t" strokeweight=".47597pt" strokecolor="#3F3F3F">
                <v:path arrowok="t"/>
              </v:shape>
            </v:group>
            <v:group style="position:absolute;left:9605;top:5445;width:2056;height:2" coordorigin="9605,5445" coordsize="2056,2">
              <v:shape style="position:absolute;left:9605;top:5445;width:2056;height:2" coordorigin="9605,5445" coordsize="2056,0" path="m9605,5445l11661,5445e" filled="f" stroked="t" strokeweight=".713954pt" strokecolor="#575757">
                <v:path arrowok="t"/>
              </v:shape>
            </v:group>
            <v:group style="position:absolute;left:2342;top:5689;width:457;height:2" coordorigin="2342,5689" coordsize="457,2">
              <v:shape style="position:absolute;left:2342;top:5689;width:457;height:2" coordorigin="2342,5689" coordsize="457,0" path="m2342,5689l2799,5689e" filled="f" stroked="t" strokeweight=".47597pt" strokecolor="#3B3B3B">
                <v:path arrowok="t"/>
              </v:shape>
            </v:group>
            <v:group style="position:absolute;left:2656;top:5687;width:5664;height:2" coordorigin="2656,5687" coordsize="5664,2">
              <v:shape style="position:absolute;left:2656;top:5687;width:5664;height:2" coordorigin="2656,5687" coordsize="5664,0" path="m2656,5687l8320,5687e" filled="f" stroked="t" strokeweight=".713954pt" strokecolor="#5B5B5B">
                <v:path arrowok="t"/>
              </v:shape>
            </v:group>
            <v:group style="position:absolute;left:4879;top:5407;width:2;height:545" coordorigin="4879,5407" coordsize="2,545">
              <v:shape style="position:absolute;left:4879;top:5407;width:2;height:545" coordorigin="4879,5407" coordsize="0,545" path="m4879,5952l4879,5407e" filled="f" stroked="t" strokeweight=".47597pt" strokecolor="#2B2B2B">
                <v:path arrowok="t"/>
              </v:shape>
            </v:group>
            <v:group style="position:absolute;left:8263;top:5685;width:386;height:2" coordorigin="8263,5685" coordsize="386,2">
              <v:shape style="position:absolute;left:8263;top:5685;width:386;height:2" coordorigin="8263,5685" coordsize="386,0" path="m8263,5685l8648,5685e" filled="f" stroked="t" strokeweight=".47597pt" strokecolor="#484848">
                <v:path arrowok="t"/>
              </v:shape>
            </v:group>
            <v:group style="position:absolute;left:8529;top:5687;width:3132;height:2" coordorigin="8529,5687" coordsize="3132,2">
              <v:shape style="position:absolute;left:8529;top:5687;width:3132;height:2" coordorigin="8529,5687" coordsize="3132,0" path="m8529,5687l11661,5687e" filled="f" stroked="t" strokeweight=".713954pt" strokecolor="#575757">
                <v:path arrowok="t"/>
              </v:shape>
            </v:group>
            <v:group style="position:absolute;left:11659;top:5159;width:2;height:11149" coordorigin="11659,5159" coordsize="2,11149">
              <v:shape style="position:absolute;left:11659;top:5159;width:2;height:11149" coordorigin="11659,5159" coordsize="0,11149" path="m11659,16308l11659,5159e" filled="f" stroked="t" strokeweight=".713954pt" strokecolor="#676767">
                <v:path arrowok="t"/>
              </v:shape>
            </v:group>
            <v:group style="position:absolute;left:362;top:5928;width:743;height:2" coordorigin="362,5928" coordsize="743,2">
              <v:shape style="position:absolute;left:362;top:5928;width:743;height:2" coordorigin="362,5928" coordsize="743,0" path="m362,5928l1104,5928e" filled="f" stroked="t" strokeweight=".47597pt" strokecolor="#383838">
                <v:path arrowok="t"/>
              </v:shape>
            </v:group>
            <v:group style="position:absolute;left:386;top:5928;width:3451;height:2" coordorigin="386,5928" coordsize="3451,2">
              <v:shape style="position:absolute;left:386;top:5928;width:3451;height:2" coordorigin="386,5928" coordsize="3451,0" path="m386,5928l3836,5928e" filled="f" stroked="t" strokeweight=".713954pt" strokecolor="#4F4F4F">
                <v:path arrowok="t"/>
              </v:shape>
            </v:group>
            <v:group style="position:absolute;left:2347;top:5665;width:2;height:287" coordorigin="2347,5665" coordsize="2,287">
              <v:shape style="position:absolute;left:2347;top:5665;width:2;height:287" coordorigin="2347,5665" coordsize="0,287" path="m2347,5952l2347,5665e" filled="f" stroked="t" strokeweight=".47597pt" strokecolor="#1F1F1F">
                <v:path arrowok="t"/>
              </v:shape>
            </v:group>
            <v:group style="position:absolute;left:3779;top:5928;width:300;height:2" coordorigin="3779,5928" coordsize="300,2">
              <v:shape style="position:absolute;left:3779;top:5928;width:300;height:2" coordorigin="3779,5928" coordsize="300,0" path="m3779,5928l4079,5928e" filled="f" stroked="t" strokeweight=".47597pt" strokecolor="#2F2F2F">
                <v:path arrowok="t"/>
              </v:shape>
            </v:group>
            <v:group style="position:absolute;left:4022;top:5926;width:4626;height:2" coordorigin="4022,5926" coordsize="4626,2">
              <v:shape style="position:absolute;left:4022;top:5926;width:4626;height:2" coordorigin="4022,5926" coordsize="4626,0" path="m4022,5926l8648,5926e" filled="f" stroked="t" strokeweight=".713954pt" strokecolor="#575757">
                <v:path arrowok="t"/>
              </v:shape>
            </v:group>
            <v:group style="position:absolute;left:8591;top:5928;width:509;height:2" coordorigin="8591,5928" coordsize="509,2">
              <v:shape style="position:absolute;left:8591;top:5928;width:509;height:2" coordorigin="8591,5928" coordsize="509,0" path="m8591,5928l9101,5928e" filled="f" stroked="t" strokeweight=".47597pt" strokecolor="#3F3F3F">
                <v:path arrowok="t"/>
              </v:shape>
            </v:group>
            <v:group style="position:absolute;left:9043;top:5926;width:2618;height:2" coordorigin="9043,5926" coordsize="2618,2">
              <v:shape style="position:absolute;left:9043;top:5926;width:2618;height:2" coordorigin="9043,5926" coordsize="2618,0" path="m9043,5926l11661,5926e" filled="f" stroked="t" strokeweight=".713954pt" strokecolor="#5B5B5B">
                <v:path arrowok="t"/>
              </v:shape>
            </v:group>
            <v:group style="position:absolute;left:2347;top:5881;width:2;height:359" coordorigin="2347,5881" coordsize="2,359">
              <v:shape style="position:absolute;left:2347;top:5881;width:2;height:359" coordorigin="2347,5881" coordsize="0,359" path="m2347,6239l2347,5881e" filled="f" stroked="t" strokeweight=".47597pt" strokecolor="#444444">
                <v:path arrowok="t"/>
              </v:shape>
            </v:group>
            <v:group style="position:absolute;left:4881;top:5881;width:2;height:765" coordorigin="4881,5881" coordsize="2,765">
              <v:shape style="position:absolute;left:4881;top:5881;width:2;height:765" coordorigin="4881,5881" coordsize="0,765" path="m4881,6645l4881,5881e" filled="f" stroked="t" strokeweight=".951939pt" strokecolor="#575757">
                <v:path arrowok="t"/>
              </v:shape>
            </v:group>
            <v:group style="position:absolute;left:7673;top:5909;width:2;height:727" coordorigin="7673,5909" coordsize="2,727">
              <v:shape style="position:absolute;left:7673;top:5909;width:2;height:727" coordorigin="7673,5909" coordsize="0,727" path="m7673,6636l7673,5909e" filled="f" stroked="t" strokeweight=".237985pt" strokecolor="#707070">
                <v:path arrowok="t"/>
              </v:shape>
            </v:group>
            <v:group style="position:absolute;left:2337;top:6404;width:2594;height:2" coordorigin="2337,6404" coordsize="2594,2">
              <v:shape style="position:absolute;left:2337;top:6404;width:2594;height:2" coordorigin="2337,6404" coordsize="2594,0" path="m2337,6404l4931,6404e" filled="f" stroked="t" strokeweight=".713954pt" strokecolor="#575757">
                <v:path arrowok="t"/>
              </v:shape>
            </v:group>
            <v:group style="position:absolute;left:4836;top:6402;width:381;height:2" coordorigin="4836,6402" coordsize="381,2">
              <v:shape style="position:absolute;left:4836;top:6402;width:381;height:2" coordorigin="4836,6402" coordsize="381,0" path="m4836,6402l5217,6402e" filled="f" stroked="t" strokeweight=".47597pt" strokecolor="#3F3F3F">
                <v:path arrowok="t"/>
              </v:shape>
            </v:group>
            <v:group style="position:absolute;left:5160;top:6404;width:1609;height:2" coordorigin="5160,6404" coordsize="1609,2">
              <v:shape style="position:absolute;left:5160;top:6404;width:1609;height:2" coordorigin="5160,6404" coordsize="1609,0" path="m5160,6404l6768,6404e" filled="f" stroked="t" strokeweight=".713954pt" strokecolor="#5B5B5B">
                <v:path arrowok="t"/>
              </v:shape>
            </v:group>
            <v:group style="position:absolute;left:6711;top:6402;width:233;height:2" coordorigin="6711,6402" coordsize="233,2">
              <v:shape style="position:absolute;left:6711;top:6402;width:233;height:2" coordorigin="6711,6402" coordsize="233,0" path="m6711,6402l6944,6402e" filled="f" stroked="t" strokeweight=".47597pt" strokecolor="#444444">
                <v:path arrowok="t"/>
              </v:shape>
            </v:group>
            <v:group style="position:absolute;left:6887;top:6402;width:881;height:2" coordorigin="6887,6402" coordsize="881,2">
              <v:shape style="position:absolute;left:6887;top:6402;width:881;height:2" coordorigin="6887,6402" coordsize="881,0" path="m6887,6402l7768,6402e" filled="f" stroked="t" strokeweight=".951939pt" strokecolor="#606060">
                <v:path arrowok="t"/>
              </v:shape>
            </v:group>
            <v:group style="position:absolute;left:7644;top:6402;width:1004;height:2" coordorigin="7644,6402" coordsize="1004,2">
              <v:shape style="position:absolute;left:7644;top:6402;width:1004;height:2" coordorigin="7644,6402" coordsize="1004,0" path="m7644,6402l8648,6402e" filled="f" stroked="t" strokeweight=".47597pt" strokecolor="#484848">
                <v:path arrowok="t"/>
              </v:shape>
            </v:group>
            <v:group style="position:absolute;left:8534;top:6404;width:1128;height:2" coordorigin="8534,6404" coordsize="1128,2">
              <v:shape style="position:absolute;left:8534;top:6404;width:1128;height:2" coordorigin="8534,6404" coordsize="1128,0" path="m8534,6404l9662,6404e" filled="f" stroked="t" strokeweight=".951939pt" strokecolor="#676767">
                <v:path arrowok="t"/>
              </v:shape>
            </v:group>
            <v:group style="position:absolute;left:9605;top:6402;width:2056;height:2" coordorigin="9605,6402" coordsize="2056,2">
              <v:shape style="position:absolute;left:9605;top:6402;width:2056;height:2" coordorigin="9605,6402" coordsize="2056,0" path="m9605,6402l11661,6402e" filled="f" stroked="t" strokeweight=".713954pt" strokecolor="#545454">
                <v:path arrowok="t"/>
              </v:shape>
            </v:group>
            <v:group style="position:absolute;left:2337;top:6643;width:2570;height:2" coordorigin="2337,6643" coordsize="2570,2">
              <v:shape style="position:absolute;left:2337;top:6643;width:2570;height:2" coordorigin="2337,6643" coordsize="2570,0" path="m2337,6643l4907,6643e" filled="f" stroked="t" strokeweight=".713954pt" strokecolor="#575757">
                <v:path arrowok="t"/>
              </v:shape>
            </v:group>
            <v:group style="position:absolute;left:4836;top:6641;width:381;height:2" coordorigin="4836,6641" coordsize="381,2">
              <v:shape style="position:absolute;left:4836;top:6641;width:381;height:2" coordorigin="4836,6641" coordsize="381,0" path="m4836,6641l5217,6641e" filled="f" stroked="t" strokeweight=".47597pt" strokecolor="#2F2F2F">
                <v:path arrowok="t"/>
              </v:shape>
            </v:group>
            <v:group style="position:absolute;left:5160;top:6641;width:1609;height:2" coordorigin="5160,6641" coordsize="1609,2">
              <v:shape style="position:absolute;left:5160;top:6641;width:1609;height:2" coordorigin="5160,6641" coordsize="1609,0" path="m5160,6641l6768,6641e" filled="f" stroked="t" strokeweight=".713954pt" strokecolor="#575757">
                <v:path arrowok="t"/>
              </v:shape>
            </v:group>
            <v:group style="position:absolute;left:6711;top:6641;width:233;height:2" coordorigin="6711,6641" coordsize="233,2">
              <v:shape style="position:absolute;left:6711;top:6641;width:233;height:2" coordorigin="6711,6641" coordsize="233,0" path="m6711,6641l6944,6641e" filled="f" stroked="t" strokeweight=".47597pt" strokecolor="#4B4B4B">
                <v:path arrowok="t"/>
              </v:shape>
            </v:group>
            <v:group style="position:absolute;left:6887;top:6641;width:1433;height:2" coordorigin="6887,6641" coordsize="1433,2">
              <v:shape style="position:absolute;left:6887;top:6641;width:1433;height:2" coordorigin="6887,6641" coordsize="1433,0" path="m6887,6641l8320,6641e" filled="f" stroked="t" strokeweight=".713954pt" strokecolor="#5B5B5B">
                <v:path arrowok="t"/>
              </v:shape>
            </v:group>
            <v:group style="position:absolute;left:8263;top:6641;width:386;height:2" coordorigin="8263,6641" coordsize="386,2">
              <v:shape style="position:absolute;left:8263;top:6641;width:386;height:2" coordorigin="8263,6641" coordsize="386,0" path="m8263,6641l8648,6641e" filled="f" stroked="t" strokeweight=".47597pt" strokecolor="#484848">
                <v:path arrowok="t"/>
              </v:shape>
            </v:group>
            <v:group style="position:absolute;left:8534;top:6643;width:3132;height:2" coordorigin="8534,6643" coordsize="3132,2">
              <v:shape style="position:absolute;left:8534;top:6643;width:3132;height:2" coordorigin="8534,6643" coordsize="3132,0" path="m8534,6643l11666,6643e" filled="f" stroked="t" strokeweight=".713954pt" strokecolor="#606060">
                <v:path arrowok="t"/>
              </v:shape>
            </v:group>
            <v:group style="position:absolute;left:362;top:6885;width:462;height:2" coordorigin="362,6885" coordsize="462,2">
              <v:shape style="position:absolute;left:362;top:6885;width:462;height:2" coordorigin="362,6885" coordsize="462,0" path="m362,6885l823,6885e" filled="f" stroked="t" strokeweight=".47597pt" strokecolor="#484848">
                <v:path arrowok="t"/>
              </v:shape>
            </v:group>
            <v:group style="position:absolute;left:371;top:6598;width:2;height:311" coordorigin="371,6598" coordsize="2,311">
              <v:shape style="position:absolute;left:371;top:6598;width:2;height:311" coordorigin="371,6598" coordsize="0,311" path="m371,6908l371,6598e" filled="f" stroked="t" strokeweight=".47597pt" strokecolor="#343434">
                <v:path arrowok="t"/>
              </v:shape>
            </v:group>
            <v:group style="position:absolute;left:766;top:6882;width:4160;height:2" coordorigin="766,6882" coordsize="4160,2">
              <v:shape style="position:absolute;left:766;top:6882;width:4160;height:2" coordorigin="766,6882" coordsize="4160,0" path="m766,6882l4926,6882e" filled="f" stroked="t" strokeweight=".713954pt" strokecolor="#5B5B5B">
                <v:path arrowok="t"/>
              </v:shape>
            </v:group>
            <v:group style="position:absolute;left:4841;top:6880;width:376;height:2" coordorigin="4841,6880" coordsize="376,2">
              <v:shape style="position:absolute;left:4841;top:6880;width:376;height:2" coordorigin="4841,6880" coordsize="376,0" path="m4841,6880l5217,6880e" filled="f" stroked="t" strokeweight=".47597pt" strokecolor="#383838">
                <v:path arrowok="t"/>
              </v:shape>
            </v:group>
            <v:group style="position:absolute;left:5160;top:6882;width:3160;height:2" coordorigin="5160,6882" coordsize="3160,2">
              <v:shape style="position:absolute;left:5160;top:6882;width:3160;height:2" coordorigin="5160,6882" coordsize="3160,0" path="m5160,6882l8320,6882e" filled="f" stroked="t" strokeweight=".713954pt" strokecolor="#545454">
                <v:path arrowok="t"/>
              </v:shape>
            </v:group>
            <v:group style="position:absolute;left:8263;top:6880;width:386;height:2" coordorigin="8263,6880" coordsize="386,2">
              <v:shape style="position:absolute;left:8263;top:6880;width:386;height:2" coordorigin="8263,6880" coordsize="386,0" path="m8263,6880l8648,6880e" filled="f" stroked="t" strokeweight=".47597pt" strokecolor="#484848">
                <v:path arrowok="t"/>
              </v:shape>
            </v:group>
            <v:group style="position:absolute;left:8534;top:6882;width:3132;height:2" coordorigin="8534,6882" coordsize="3132,2">
              <v:shape style="position:absolute;left:8534;top:6882;width:3132;height:2" coordorigin="8534,6882" coordsize="3132,0" path="m8534,6882l11666,6882e" filled="f" stroked="t" strokeweight=".713954pt" strokecolor="#606060">
                <v:path arrowok="t"/>
              </v:shape>
            </v:group>
            <v:group style="position:absolute;left:2344;top:6029;width:2;height:1353" coordorigin="2344,6029" coordsize="2,1353">
              <v:shape style="position:absolute;left:2344;top:6029;width:2;height:1353" coordorigin="2344,6029" coordsize="0,1353" path="m2344,7382l2344,6029e" filled="f" stroked="t" strokeweight=".951939pt" strokecolor="#4F4F4F">
                <v:path arrowok="t"/>
              </v:shape>
            </v:group>
            <v:group style="position:absolute;left:362;top:7138;width:2;height:215" coordorigin="362,7138" coordsize="2,215">
              <v:shape style="position:absolute;left:362;top:7138;width:2;height:215" coordorigin="362,7138" coordsize="0,215" path="m362,7353l362,7138e" filled="f" stroked="t" strokeweight=".713954pt" strokecolor="#3F3F3F">
                <v:path arrowok="t"/>
              </v:shape>
            </v:group>
            <v:group style="position:absolute;left:362;top:7355;width:7006;height:2" coordorigin="362,7355" coordsize="7006,2">
              <v:shape style="position:absolute;left:362;top:7355;width:7006;height:2" coordorigin="362,7355" coordsize="7006,0" path="m362,7355l7368,7355e" filled="f" stroked="t" strokeweight=".713954pt" strokecolor="#575757">
                <v:path arrowok="t"/>
              </v:shape>
            </v:group>
            <v:group style="position:absolute;left:7292;top:7355;width:409;height:2" coordorigin="7292,7355" coordsize="409,2">
              <v:shape style="position:absolute;left:7292;top:7355;width:409;height:2" coordorigin="7292,7355" coordsize="409,0" path="m7292,7355l7701,7355e" filled="f" stroked="t" strokeweight=".47597pt" strokecolor="#444444">
                <v:path arrowok="t"/>
              </v:shape>
            </v:group>
            <v:group style="position:absolute;left:7620;top:7355;width:1752;height:2" coordorigin="7620,7355" coordsize="1752,2">
              <v:shape style="position:absolute;left:7620;top:7355;width:1752;height:2" coordorigin="7620,7355" coordsize="1752,0" path="m7620,7355l9372,7355e" filled="f" stroked="t" strokeweight=".713954pt" strokecolor="#575757">
                <v:path arrowok="t"/>
              </v:shape>
            </v:group>
            <v:group style="position:absolute;left:9315;top:7358;width:347;height:2" coordorigin="9315,7358" coordsize="347,2">
              <v:shape style="position:absolute;left:9315;top:7358;width:347;height:2" coordorigin="9315,7358" coordsize="347,0" path="m9315,7358l9662,7358e" filled="f" stroked="t" strokeweight=".47597pt" strokecolor="#484848">
                <v:path arrowok="t"/>
              </v:shape>
            </v:group>
            <v:group style="position:absolute;left:9605;top:7355;width:2056;height:2" coordorigin="9605,7355" coordsize="2056,2">
              <v:shape style="position:absolute;left:9605;top:7355;width:2056;height:2" coordorigin="9605,7355" coordsize="2056,0" path="m9605,7355l11661,7355e" filled="f" stroked="t" strokeweight=".713954pt" strokecolor="#575757">
                <v:path arrowok="t"/>
              </v:shape>
            </v:group>
            <v:group style="position:absolute;left:2347;top:7310;width:2;height:301" coordorigin="2347,7310" coordsize="2,301">
              <v:shape style="position:absolute;left:2347;top:7310;width:2;height:301" coordorigin="2347,7310" coordsize="0,301" path="m2347,7611l2347,7310e" filled="f" stroked="t" strokeweight=".47597pt" strokecolor="#282828">
                <v:path arrowok="t"/>
              </v:shape>
            </v:group>
            <v:group style="position:absolute;left:4874;top:7597;width:343;height:2" coordorigin="4874,7597" coordsize="343,2">
              <v:shape style="position:absolute;left:4874;top:7597;width:343;height:2" coordorigin="4874,7597" coordsize="343,0" path="m4874,7597l5217,7597e" filled="f" stroked="t" strokeweight=".47597pt" strokecolor="#3F3F3F">
                <v:path arrowok="t"/>
              </v:shape>
            </v:group>
            <v:group style="position:absolute;left:5160;top:7597;width:5807;height:2" coordorigin="5160,7597" coordsize="5807,2">
              <v:shape style="position:absolute;left:5160;top:7597;width:5807;height:2" coordorigin="5160,7597" coordsize="5807,0" path="m5160,7597l10966,7597e" filled="f" stroked="t" strokeweight=".713954pt" strokecolor="#5B5B5B">
                <v:path arrowok="t"/>
              </v:shape>
            </v:group>
            <v:group style="position:absolute;left:10719;top:7597;width:942;height:2" coordorigin="10719,7597" coordsize="942,2">
              <v:shape style="position:absolute;left:10719;top:7597;width:942;height:2" coordorigin="10719,7597" coordsize="942,0" path="m10719,7597l11661,7597e" filled="f" stroked="t" strokeweight=".47597pt" strokecolor="#484848">
                <v:path arrowok="t"/>
              </v:shape>
            </v:group>
            <v:group style="position:absolute;left:11654;top:7310;width:2;height:555" coordorigin="11654,7310" coordsize="2,555">
              <v:shape style="position:absolute;left:11654;top:7310;width:2;height:555" coordorigin="11654,7310" coordsize="0,555" path="m11654,7865l11654,7310e" filled="f" stroked="t" strokeweight=".47597pt" strokecolor="#4F4F4F">
                <v:path arrowok="t"/>
              </v:shape>
            </v:group>
            <v:group style="position:absolute;left:2347;top:7554;width:2;height:301" coordorigin="2347,7554" coordsize="2,301">
              <v:shape style="position:absolute;left:2347;top:7554;width:2;height:301" coordorigin="2347,7554" coordsize="0,301" path="m2347,7855l2347,7554e" filled="f" stroked="t" strokeweight=".47597pt" strokecolor="#444444">
                <v:path arrowok="t"/>
              </v:shape>
            </v:group>
            <v:group style="position:absolute;left:4869;top:7834;width:6078;height:2" coordorigin="4869,7834" coordsize="6078,2">
              <v:shape style="position:absolute;left:4869;top:7834;width:6078;height:2" coordorigin="4869,7834" coordsize="6078,0" path="m4869,7834l10947,7834e" filled="f" stroked="t" strokeweight=".713954pt" strokecolor="#606060">
                <v:path arrowok="t"/>
              </v:shape>
            </v:group>
            <v:group style="position:absolute;left:10719;top:7836;width:942;height:2" coordorigin="10719,7836" coordsize="942,2">
              <v:shape style="position:absolute;left:10719;top:7836;width:942;height:2" coordorigin="10719,7836" coordsize="942,0" path="m10719,7836l11661,7836e" filled="f" stroked="t" strokeweight=".47597pt" strokecolor="#4B4B4B">
                <v:path arrowok="t"/>
              </v:shape>
            </v:group>
            <v:group style="position:absolute;left:366;top:8075;width:1347;height:2" coordorigin="366,8075" coordsize="1347,2">
              <v:shape style="position:absolute;left:366;top:8075;width:1347;height:2" coordorigin="366,8075" coordsize="1347,0" path="m366,8075l1713,8075e" filled="f" stroked="t" strokeweight=".713954pt" strokecolor="#606060">
                <v:path arrowok="t"/>
              </v:shape>
            </v:group>
            <v:group style="position:absolute;left:371;top:736;width:2;height:15571" coordorigin="371,736" coordsize="2,15571">
              <v:shape style="position:absolute;left:371;top:736;width:2;height:15571" coordorigin="371,736" coordsize="0,15571" path="m371,16308l371,736e" filled="f" stroked="t" strokeweight=".713954pt" strokecolor="#4F4F4F">
                <v:path arrowok="t"/>
              </v:shape>
            </v:group>
            <v:group style="position:absolute;left:1656;top:8077;width:714;height:2" coordorigin="1656,8077" coordsize="714,2">
              <v:shape style="position:absolute;left:1656;top:8077;width:714;height:2" coordorigin="1656,8077" coordsize="714,0" path="m1656,8077l2370,8077e" filled="f" stroked="t" strokeweight=".47597pt" strokecolor="#444444">
                <v:path arrowok="t"/>
              </v:shape>
            </v:group>
            <v:group style="position:absolute;left:2347;top:7745;width:2;height:1167" coordorigin="2347,7745" coordsize="2,1167">
              <v:shape style="position:absolute;left:2347;top:7745;width:2;height:1167" coordorigin="2347,7745" coordsize="0,1167" path="m2347,8912l2347,7745e" filled="f" stroked="t" strokeweight=".713954pt" strokecolor="#4F4F4F">
                <v:path arrowok="t"/>
              </v:shape>
            </v:group>
            <v:group style="position:absolute;left:2299;top:8077;width:9367;height:2" coordorigin="2299,8077" coordsize="9367,2">
              <v:shape style="position:absolute;left:2299;top:8077;width:9367;height:2" coordorigin="2299,8077" coordsize="9367,0" path="m2299,8077l11666,8077e" filled="f" stroked="t" strokeweight=".713954pt" strokecolor="#5B5B5B">
                <v:path arrowok="t"/>
              </v:shape>
            </v:group>
            <v:group style="position:absolute;left:4881;top:7343;width:2;height:736" coordorigin="4881,7343" coordsize="2,736">
              <v:shape style="position:absolute;left:4881;top:7343;width:2;height:736" coordorigin="4881,7343" coordsize="0,736" path="m4881,8080l4881,7343e" filled="f" stroked="t" strokeweight=".951939pt" strokecolor="#575757">
                <v:path arrowok="t"/>
              </v:shape>
            </v:group>
            <v:group style="position:absolute;left:4836;top:8075;width:381;height:2" coordorigin="4836,8075" coordsize="381,2">
              <v:shape style="position:absolute;left:4836;top:8075;width:381;height:2" coordorigin="4836,8075" coordsize="381,0" path="m4836,8075l5217,8075e" filled="f" stroked="t" strokeweight=".47597pt" strokecolor="#3B3B3B">
                <v:path arrowok="t"/>
              </v:shape>
            </v:group>
            <v:group style="position:absolute;left:371;top:8061;width:2;height:478" coordorigin="371,8061" coordsize="2,478">
              <v:shape style="position:absolute;left:371;top:8061;width:2;height:478" coordorigin="371,8061" coordsize="0,478" path="m371,8539l371,8061e" filled="f" stroked="t" strokeweight=".47597pt" strokecolor="#2B2B2B">
                <v:path arrowok="t"/>
              </v:shape>
            </v:group>
            <v:group style="position:absolute;left:362;top:8885;width:5160;height:2" coordorigin="362,8885" coordsize="5160,2">
              <v:shape style="position:absolute;left:362;top:8885;width:5160;height:2" coordorigin="362,8885" coordsize="5160,0" path="m362,8885l5521,8885e" filled="f" stroked="t" strokeweight=".713954pt" strokecolor="#575757">
                <v:path arrowok="t"/>
              </v:shape>
            </v:group>
            <v:group style="position:absolute;left:5464;top:8883;width:438;height:2" coordorigin="5464,8883" coordsize="438,2">
              <v:shape style="position:absolute;left:5464;top:8883;width:438;height:2" coordorigin="5464,8883" coordsize="438,0" path="m5464,8883l5902,8883e" filled="f" stroked="t" strokeweight=".47597pt" strokecolor="#2B2B2B">
                <v:path arrowok="t"/>
              </v:shape>
            </v:group>
            <v:group style="position:absolute;left:5845;top:8883;width:1099;height:2" coordorigin="5845,8883" coordsize="1099,2">
              <v:shape style="position:absolute;left:5845;top:8883;width:1099;height:2" coordorigin="5845,8883" coordsize="1099,0" path="m5845,8883l6944,8883e" filled="f" stroked="t" strokeweight=".951939pt" strokecolor="#575757">
                <v:path arrowok="t"/>
              </v:shape>
            </v:group>
            <v:group style="position:absolute;left:6887;top:8883;width:814;height:2" coordorigin="6887,8883" coordsize="814,2">
              <v:shape style="position:absolute;left:6887;top:8883;width:814;height:2" coordorigin="6887,8883" coordsize="814,0" path="m6887,8883l7701,8883e" filled="f" stroked="t" strokeweight=".47597pt" strokecolor="#343434">
                <v:path arrowok="t"/>
              </v:shape>
            </v:group>
            <v:group style="position:absolute;left:7644;top:8883;width:1023;height:2" coordorigin="7644,8883" coordsize="1023,2">
              <v:shape style="position:absolute;left:7644;top:8883;width:1023;height:2" coordorigin="7644,8883" coordsize="1023,0" path="m7644,8883l8667,8883e" filled="f" stroked="t" strokeweight=".951939pt" strokecolor="#5B5B5B">
                <v:path arrowok="t"/>
              </v:shape>
            </v:group>
            <v:group style="position:absolute;left:8591;top:8883;width:781;height:2" coordorigin="8591,8883" coordsize="781,2">
              <v:shape style="position:absolute;left:8591;top:8883;width:781;height:2" coordorigin="8591,8883" coordsize="781,0" path="m8591,8883l9372,8883e" filled="f" stroked="t" strokeweight=".47597pt" strokecolor="#383838">
                <v:path arrowok="t"/>
              </v:shape>
            </v:group>
            <v:group style="position:absolute;left:9315;top:8885;width:2347;height:2" coordorigin="9315,8885" coordsize="2347,2">
              <v:shape style="position:absolute;left:9315;top:8885;width:2347;height:2" coordorigin="9315,8885" coordsize="2347,0" path="m9315,8885l11661,8885e" filled="f" stroked="t" strokeweight=".713954pt" strokecolor="#575757">
                <v:path arrowok="t"/>
              </v:shape>
            </v:group>
            <v:group style="position:absolute;left:2347;top:8840;width:2;height:316" coordorigin="2347,8840" coordsize="2,316">
              <v:shape style="position:absolute;left:2347;top:8840;width:2;height:316" coordorigin="2347,8840" coordsize="0,316" path="m2347,9155l2347,8840e" filled="f" stroked="t" strokeweight=".47597pt" strokecolor="#1C1C1C">
                <v:path arrowok="t"/>
              </v:shape>
            </v:group>
            <v:group style="position:absolute;left:11656;top:8840;width:2;height:564" coordorigin="11656,8840" coordsize="2,564">
              <v:shape style="position:absolute;left:11656;top:8840;width:2;height:564" coordorigin="11656,8840" coordsize="0,564" path="m11656,9404l11656,8840e" filled="f" stroked="t" strokeweight=".47597pt" strokecolor="#4B4B4B">
                <v:path arrowok="t"/>
              </v:shape>
            </v:group>
            <v:group style="position:absolute;left:2349;top:9098;width:2;height:306" coordorigin="2349,9098" coordsize="2,306">
              <v:shape style="position:absolute;left:2349;top:9098;width:2;height:306" coordorigin="2349,9098" coordsize="0,306" path="m2349,9404l2349,9098e" filled="f" stroked="t" strokeweight=".713954pt" strokecolor="#444444">
                <v:path arrowok="t"/>
              </v:shape>
            </v:group>
            <v:group style="position:absolute;left:2349;top:9347;width:2;height:985" coordorigin="2349,9347" coordsize="2,985">
              <v:shape style="position:absolute;left:2349;top:9347;width:2;height:985" coordorigin="2349,9347" coordsize="0,985" path="m2349,10332l2349,9347e" filled="f" stroked="t" strokeweight=".951939pt" strokecolor="#575757">
                <v:path arrowok="t"/>
              </v:shape>
            </v:group>
            <v:group style="position:absolute;left:366;top:9820;width:457;height:2" coordorigin="366,9820" coordsize="457,2">
              <v:shape style="position:absolute;left:366;top:9820;width:457;height:2" coordorigin="366,9820" coordsize="457,0" path="m366,9820l823,9820e" filled="f" stroked="t" strokeweight=".47597pt" strokecolor="#444444">
                <v:path arrowok="t"/>
              </v:shape>
            </v:group>
            <v:group style="position:absolute;left:766;top:9818;width:7882;height:2" coordorigin="766,9818" coordsize="7882,2">
              <v:shape style="position:absolute;left:766;top:9818;width:7882;height:2" coordorigin="766,9818" coordsize="7882,0" path="m766,9818l8648,9818e" filled="f" stroked="t" strokeweight=".713954pt" strokecolor="#5B5B5B">
                <v:path arrowok="t"/>
              </v:shape>
            </v:group>
            <v:group style="position:absolute;left:8591;top:9820;width:781;height:2" coordorigin="8591,9820" coordsize="781,2">
              <v:shape style="position:absolute;left:8591;top:9820;width:781;height:2" coordorigin="8591,9820" coordsize="781,0" path="m8591,9820l9372,9820e" filled="f" stroked="t" strokeweight=".47597pt" strokecolor="#3F3F3F">
                <v:path arrowok="t"/>
              </v:shape>
            </v:group>
            <v:group style="position:absolute;left:9315;top:9820;width:2351;height:2" coordorigin="9315,9820" coordsize="2351,2">
              <v:shape style="position:absolute;left:9315;top:9820;width:2351;height:2" coordorigin="9315,9820" coordsize="2351,0" path="m9315,9820l11666,9820e" filled="f" stroked="t" strokeweight=".713954pt" strokecolor="#575757">
                <v:path arrowok="t"/>
              </v:shape>
            </v:group>
            <v:group style="position:absolute;left:366;top:10059;width:1347;height:2" coordorigin="366,10059" coordsize="1347,2">
              <v:shape style="position:absolute;left:366;top:10059;width:1347;height:2" coordorigin="366,10059" coordsize="1347,0" path="m366,10059l1713,10059e" filled="f" stroked="t" strokeweight=".47597pt" strokecolor="#444444">
                <v:path arrowok="t"/>
              </v:shape>
            </v:group>
            <v:group style="position:absolute;left:371;top:9791;width:2;height:292" coordorigin="371,9791" coordsize="2,292">
              <v:shape style="position:absolute;left:371;top:9791;width:2;height:292" coordorigin="371,9791" coordsize="0,292" path="m371,10083l371,9791e" filled="f" stroked="t" strokeweight=".47597pt" strokecolor="#2B2B2B">
                <v:path arrowok="t"/>
              </v:shape>
            </v:group>
            <v:group style="position:absolute;left:1656;top:10064;width:714;height:2" coordorigin="1656,10064" coordsize="714,2">
              <v:shape style="position:absolute;left:1656;top:10064;width:714;height:2" coordorigin="1656,10064" coordsize="714,0" path="m1656,10064l2370,10064e" filled="f" stroked="t" strokeweight=".713954pt" strokecolor="#5B5B5B">
                <v:path arrowok="t"/>
              </v:shape>
            </v:group>
            <v:group style="position:absolute;left:2299;top:10064;width:1176;height:2" coordorigin="2299,10064" coordsize="1176,2">
              <v:shape style="position:absolute;left:2299;top:10064;width:1176;height:2" coordorigin="2299,10064" coordsize="1176,0" path="m2299,10064l3475,10064e" filled="f" stroked="t" strokeweight=".47597pt" strokecolor="#4F4F4F">
                <v:path arrowok="t"/>
              </v:shape>
            </v:group>
            <v:group style="position:absolute;left:3251;top:10061;width:1352;height:2" coordorigin="3251,10061" coordsize="1352,2">
              <v:shape style="position:absolute;left:3251;top:10061;width:1352;height:2" coordorigin="3251,10061" coordsize="1352,0" path="m3251,10061l4603,10061e" filled="f" stroked="t" strokeweight=".951939pt" strokecolor="#606060">
                <v:path arrowok="t"/>
              </v:shape>
            </v:group>
            <v:group style="position:absolute;left:4546;top:10064;width:352;height:2" coordorigin="4546,10064" coordsize="352,2">
              <v:shape style="position:absolute;left:4546;top:10064;width:352;height:2" coordorigin="4546,10064" coordsize="352,0" path="m4546,10064l4898,10064e" filled="f" stroked="t" strokeweight=".47597pt" strokecolor="#383838">
                <v:path arrowok="t"/>
              </v:shape>
            </v:group>
            <v:group style="position:absolute;left:4841;top:10061;width:4531;height:2" coordorigin="4841,10061" coordsize="4531,2">
              <v:shape style="position:absolute;left:4841;top:10061;width:4531;height:2" coordorigin="4841,10061" coordsize="4531,0" path="m4841,10061l9372,10061e" filled="f" stroked="t" strokeweight=".713954pt" strokecolor="#5B5B5B">
                <v:path arrowok="t"/>
              </v:shape>
            </v:group>
            <v:group style="position:absolute;left:7335;top:9815;width:2;height:258" coordorigin="7335,9815" coordsize="2,258">
              <v:shape style="position:absolute;left:7335;top:9815;width:2;height:258" coordorigin="7335,9815" coordsize="0,258" path="m7335,10073l7335,9815e" filled="f" stroked="t" strokeweight=".951939pt" strokecolor="#606060">
                <v:path arrowok="t"/>
              </v:shape>
            </v:group>
            <v:group style="position:absolute;left:9315;top:10064;width:347;height:2" coordorigin="9315,10064" coordsize="347,2">
              <v:shape style="position:absolute;left:9315;top:10064;width:347;height:2" coordorigin="9315,10064" coordsize="347,0" path="m9315,10064l9662,10064e" filled="f" stroked="t" strokeweight=".47597pt" strokecolor="#3F3F3F">
                <v:path arrowok="t"/>
              </v:shape>
            </v:group>
            <v:group style="position:absolute;left:9605;top:10064;width:2061;height:2" coordorigin="9605,10064" coordsize="2061,2">
              <v:shape style="position:absolute;left:9605;top:10064;width:2061;height:2" coordorigin="9605,10064" coordsize="2061,0" path="m9605,10064l11666,10064e" filled="f" stroked="t" strokeweight=".713954pt" strokecolor="#5B5B5B">
                <v:path arrowok="t"/>
              </v:shape>
            </v:group>
            <v:group style="position:absolute;left:362;top:10303;width:2608;height:2" coordorigin="362,10303" coordsize="2608,2">
              <v:shape style="position:absolute;left:362;top:10303;width:2608;height:2" coordorigin="362,10303" coordsize="2608,0" path="m362,10303l2970,10303e" filled="f" stroked="t" strokeweight=".713954pt" strokecolor="#575757">
                <v:path arrowok="t"/>
              </v:shape>
            </v:group>
            <v:group style="position:absolute;left:2913;top:10303;width:562;height:2" coordorigin="2913,10303" coordsize="562,2">
              <v:shape style="position:absolute;left:2913;top:10303;width:562;height:2" coordorigin="2913,10303" coordsize="562,0" path="m2913,10303l3475,10303e" filled="f" stroked="t" strokeweight=".47597pt" strokecolor="#2F2F2F">
                <v:path arrowok="t"/>
              </v:shape>
            </v:group>
            <v:group style="position:absolute;left:3417;top:10305;width:419;height:2" coordorigin="3417,10305" coordsize="419,2">
              <v:shape style="position:absolute;left:3417;top:10305;width:419;height:2" coordorigin="3417,10305" coordsize="419,0" path="m3417,10305l3836,10305e" filled="f" stroked="t" strokeweight=".47597pt" strokecolor="#4B4B4B">
                <v:path arrowok="t"/>
              </v:shape>
            </v:group>
            <v:group style="position:absolute;left:3660;top:10303;width:966;height:2" coordorigin="3660,10303" coordsize="966,2">
              <v:shape style="position:absolute;left:3660;top:10303;width:966;height:2" coordorigin="3660,10303" coordsize="966,0" path="m3660,10303l4626,10303e" filled="f" stroked="t" strokeweight=".951939pt" strokecolor="#606060">
                <v:path arrowok="t"/>
              </v:shape>
            </v:group>
            <v:group style="position:absolute;left:4546;top:10303;width:671;height:2" coordorigin="4546,10303" coordsize="671,2">
              <v:shape style="position:absolute;left:4546;top:10303;width:671;height:2" coordorigin="4546,10303" coordsize="671,0" path="m4546,10303l5217,10303e" filled="f" stroked="t" strokeweight=".47597pt" strokecolor="#383838">
                <v:path arrowok="t"/>
              </v:shape>
            </v:group>
            <v:group style="position:absolute;left:5160;top:10303;width:1609;height:2" coordorigin="5160,10303" coordsize="1609,2">
              <v:shape style="position:absolute;left:5160;top:10303;width:1609;height:2" coordorigin="5160,10303" coordsize="1609,0" path="m5160,10303l6768,10303e" filled="f" stroked="t" strokeweight=".713954pt" strokecolor="#5B5B5B">
                <v:path arrowok="t"/>
              </v:shape>
            </v:group>
            <v:group style="position:absolute;left:6711;top:10303;width:233;height:2" coordorigin="6711,10303" coordsize="233,2">
              <v:shape style="position:absolute;left:6711;top:10303;width:233;height:2" coordorigin="6711,10303" coordsize="233,0" path="m6711,10303l6944,10303e" filled="f" stroked="t" strokeweight=".47597pt" strokecolor="#3F3F3F">
                <v:path arrowok="t"/>
              </v:shape>
            </v:group>
            <v:group style="position:absolute;left:6887;top:10303;width:923;height:2" coordorigin="6887,10303" coordsize="923,2">
              <v:shape style="position:absolute;left:6887;top:10303;width:923;height:2" coordorigin="6887,10303" coordsize="923,0" path="m6887,10303l7811,10303e" filled="f" stroked="t" strokeweight=".951939pt" strokecolor="#606060">
                <v:path arrowok="t"/>
              </v:shape>
            </v:group>
            <v:group style="position:absolute;left:7644;top:10303;width:1004;height:2" coordorigin="7644,10303" coordsize="1004,2">
              <v:shape style="position:absolute;left:7644;top:10303;width:1004;height:2" coordorigin="7644,10303" coordsize="1004,0" path="m7644,10303l8648,10303e" filled="f" stroked="t" strokeweight=".47597pt" strokecolor="#4B4B4B">
                <v:path arrowok="t"/>
              </v:shape>
            </v:group>
            <v:group style="position:absolute;left:8496;top:10305;width:3170;height:2" coordorigin="8496,10305" coordsize="3170,2">
              <v:shape style="position:absolute;left:8496;top:10305;width:3170;height:2" coordorigin="8496,10305" coordsize="3170,0" path="m8496,10305l11666,10305e" filled="f" stroked="t" strokeweight=".713954pt" strokecolor="#606060">
                <v:path arrowok="t"/>
              </v:shape>
            </v:group>
            <v:group style="position:absolute;left:2347;top:10260;width:2;height:550" coordorigin="2347,10260" coordsize="2,550">
              <v:shape style="position:absolute;left:2347;top:10260;width:2;height:550" coordorigin="2347,10260" coordsize="0,550" path="m2347,10810l2347,10260e" filled="f" stroked="t" strokeweight=".47597pt" strokecolor="#2B2B2B">
                <v:path arrowok="t"/>
              </v:shape>
            </v:group>
            <v:group style="position:absolute;left:362;top:10783;width:4555;height:2" coordorigin="362,10783" coordsize="4555,2">
              <v:shape style="position:absolute;left:362;top:10783;width:4555;height:2" coordorigin="362,10783" coordsize="4555,0" path="m362,10783l4917,10783e" filled="f" stroked="t" strokeweight=".713954pt" strokecolor="#646464">
                <v:path arrowok="t"/>
              </v:shape>
            </v:group>
            <v:group style="position:absolute;left:4841;top:10783;width:1061;height:2" coordorigin="4841,10783" coordsize="1061,2">
              <v:shape style="position:absolute;left:4841;top:10783;width:1061;height:2" coordorigin="4841,10783" coordsize="1061,0" path="m4841,10783l5902,10783e" filled="f" stroked="t" strokeweight=".47597pt" strokecolor="#4B4B4B">
                <v:path arrowok="t"/>
              </v:shape>
            </v:group>
            <v:group style="position:absolute;left:5788;top:10786;width:1157;height:2" coordorigin="5788,10786" coordsize="1157,2">
              <v:shape style="position:absolute;left:5788;top:10786;width:1157;height:2" coordorigin="5788,10786" coordsize="1157,0" path="m5788,10786l6944,10786e" filled="f" stroked="t" strokeweight=".713954pt" strokecolor="#646464">
                <v:path arrowok="t"/>
              </v:shape>
            </v:group>
            <v:group style="position:absolute;left:6887;top:10786;width:814;height:2" coordorigin="6887,10786" coordsize="814,2">
              <v:shape style="position:absolute;left:6887;top:10786;width:814;height:2" coordorigin="6887,10786" coordsize="814,0" path="m6887,10786l7701,10786e" filled="f" stroked="t" strokeweight=".47597pt" strokecolor="#3B3B3B">
                <v:path arrowok="t"/>
              </v:shape>
            </v:group>
            <v:group style="position:absolute;left:7644;top:10786;width:1004;height:2" coordorigin="7644,10786" coordsize="1004,2">
              <v:shape style="position:absolute;left:7644;top:10786;width:1004;height:2" coordorigin="7644,10786" coordsize="1004,0" path="m7644,10786l8648,10786e" filled="f" stroked="t" strokeweight=".713954pt" strokecolor="#606060">
                <v:path arrowok="t"/>
              </v:shape>
            </v:group>
            <v:group style="position:absolute;left:8591;top:10786;width:509;height:2" coordorigin="8591,10786" coordsize="509,2">
              <v:shape style="position:absolute;left:8591;top:10786;width:509;height:2" coordorigin="8591,10786" coordsize="509,0" path="m8591,10786l9101,10786e" filled="f" stroked="t" strokeweight=".47597pt" strokecolor="#3F3F3F">
                <v:path arrowok="t"/>
              </v:shape>
            </v:group>
            <v:group style="position:absolute;left:9024;top:10783;width:2637;height:2" coordorigin="9024,10783" coordsize="2637,2">
              <v:shape style="position:absolute;left:9024;top:10783;width:2637;height:2" coordorigin="9024,10783" coordsize="2637,0" path="m9024,10783l11661,10783e" filled="f" stroked="t" strokeweight=".713954pt" strokecolor="#646464">
                <v:path arrowok="t"/>
              </v:shape>
            </v:group>
            <v:group style="position:absolute;left:11656;top:10513;width:2;height:296" coordorigin="11656,10513" coordsize="2,296">
              <v:shape style="position:absolute;left:11656;top:10513;width:2;height:296" coordorigin="11656,10513" coordsize="0,296" path="m11656,10810l11656,10513e" filled="f" stroked="t" strokeweight=".47597pt" strokecolor="#484848">
                <v:path arrowok="t"/>
              </v:shape>
            </v:group>
            <v:group style="position:absolute;left:7342;top:10781;width:2;height:5096" coordorigin="7342,10781" coordsize="2,5096">
              <v:shape style="position:absolute;left:7342;top:10781;width:2;height:5096" coordorigin="7342,10781" coordsize="0,5096" path="m7342,15877l7342,10781e" filled="f" stroked="t" strokeweight=".713954pt" strokecolor="#646464">
                <v:path arrowok="t"/>
              </v:shape>
            </v:group>
            <v:group style="position:absolute;left:7287;top:11025;width:1361;height:2" coordorigin="7287,11025" coordsize="1361,2">
              <v:shape style="position:absolute;left:7287;top:11025;width:1361;height:2" coordorigin="7287,11025" coordsize="1361,0" path="m7287,11025l8648,11025e" filled="f" stroked="t" strokeweight=".713954pt" strokecolor="#545454">
                <v:path arrowok="t"/>
              </v:shape>
            </v:group>
            <v:group style="position:absolute;left:847;top:11022;width:1523;height:2" coordorigin="847,11022" coordsize="1523,2">
              <v:shape style="position:absolute;left:847;top:11022;width:1523;height:2" coordorigin="847,11022" coordsize="1523,0" path="m847,11022l2370,11022e" filled="f" stroked="t" strokeweight=".951939pt" strokecolor="#646464">
                <v:path arrowok="t"/>
              </v:shape>
            </v:group>
            <v:group style="position:absolute;left:2299;top:11025;width:671;height:2" coordorigin="2299,11025" coordsize="671,2">
              <v:shape style="position:absolute;left:2299;top:11025;width:671;height:2" coordorigin="2299,11025" coordsize="671,0" path="m2299,11025l2970,11025e" filled="f" stroked="t" strokeweight=".47597pt" strokecolor="#4B4B4B">
                <v:path arrowok="t"/>
              </v:shape>
            </v:group>
            <v:group style="position:absolute;left:2349;top:10738;width:2;height:1272" coordorigin="2349,10738" coordsize="2,1272">
              <v:shape style="position:absolute;left:2349;top:10738;width:2;height:1272" coordorigin="2349,10738" coordsize="0,1272" path="m2349,12010l2349,10738e" filled="f" stroked="t" strokeweight=".951939pt" strokecolor="#4F4F4F">
                <v:path arrowok="t"/>
              </v:shape>
            </v:group>
            <v:group style="position:absolute;left:2837;top:11025;width:1000;height:2" coordorigin="2837,11025" coordsize="1000,2">
              <v:shape style="position:absolute;left:2837;top:11025;width:1000;height:2" coordorigin="2837,11025" coordsize="1000,0" path="m2837,11025l3836,11025e" filled="f" stroked="t" strokeweight=".951939pt" strokecolor="#606060">
                <v:path arrowok="t"/>
              </v:shape>
            </v:group>
            <v:group style="position:absolute;left:3779;top:11025;width:300;height:2" coordorigin="3779,11025" coordsize="300,2">
              <v:shape style="position:absolute;left:3779;top:11025;width:300;height:2" coordorigin="3779,11025" coordsize="300,0" path="m3779,11025l4079,11025e" filled="f" stroked="t" strokeweight=".47597pt" strokecolor="#3B3B3B">
                <v:path arrowok="t"/>
              </v:shape>
            </v:group>
            <v:group style="position:absolute;left:4022;top:11025;width:1499;height:2" coordorigin="4022,11025" coordsize="1499,2">
              <v:shape style="position:absolute;left:4022;top:11025;width:1499;height:2" coordorigin="4022,11025" coordsize="1499,0" path="m4022,11025l5521,11025e" filled="f" stroked="t" strokeweight=".713954pt" strokecolor="#606060">
                <v:path arrowok="t"/>
              </v:shape>
            </v:group>
            <v:group style="position:absolute;left:5464;top:11025;width:438;height:2" coordorigin="5464,11025" coordsize="438,2">
              <v:shape style="position:absolute;left:5464;top:11025;width:438;height:2" coordorigin="5464,11025" coordsize="438,0" path="m5464,11025l5902,11025e" filled="f" stroked="t" strokeweight=".47597pt" strokecolor="#2B2B2B">
                <v:path arrowok="t"/>
              </v:shape>
            </v:group>
            <v:group style="position:absolute;left:5845;top:11025;width:1099;height:2" coordorigin="5845,11025" coordsize="1099,2">
              <v:shape style="position:absolute;left:5845;top:11025;width:1099;height:2" coordorigin="5845,11025" coordsize="1099,0" path="m5845,11025l6944,11025e" filled="f" stroked="t" strokeweight=".951939pt" strokecolor="#606060">
                <v:path arrowok="t"/>
              </v:shape>
            </v:group>
            <v:group style="position:absolute;left:6887;top:11025;width:471;height:2" coordorigin="6887,11025" coordsize="471,2">
              <v:shape style="position:absolute;left:6887;top:11025;width:471;height:2" coordorigin="6887,11025" coordsize="471,0" path="m6887,11025l7358,11025e" filled="f" stroked="t" strokeweight=".47597pt" strokecolor="#343434">
                <v:path arrowok="t"/>
              </v:shape>
            </v:group>
            <v:group style="position:absolute;left:8591;top:11025;width:781;height:2" coordorigin="8591,11025" coordsize="781,2">
              <v:shape style="position:absolute;left:8591;top:11025;width:781;height:2" coordorigin="8591,11025" coordsize="781,0" path="m8591,11025l9372,11025e" filled="f" stroked="t" strokeweight=".47597pt" strokecolor="#383838">
                <v:path arrowok="t"/>
              </v:shape>
            </v:group>
            <v:group style="position:absolute;left:9315;top:11025;width:2356;height:2" coordorigin="9315,11025" coordsize="2356,2">
              <v:shape style="position:absolute;left:9315;top:11025;width:2356;height:2" coordorigin="9315,11025" coordsize="2356,0" path="m9315,11025l11671,11025e" filled="f" stroked="t" strokeweight=".713954pt" strokecolor="#606060">
                <v:path arrowok="t"/>
              </v:shape>
            </v:group>
            <v:group style="position:absolute;left:366;top:11264;width:743;height:2" coordorigin="366,11264" coordsize="743,2">
              <v:shape style="position:absolute;left:366;top:11264;width:743;height:2" coordorigin="366,11264" coordsize="743,0" path="m366,11264l1109,11264e" filled="f" stroked="t" strokeweight=".47597pt" strokecolor="#444444">
                <v:path arrowok="t"/>
              </v:shape>
            </v:group>
            <v:group style="position:absolute;left:1076;top:11030;width:2;height:229" coordorigin="1076,11030" coordsize="2,229">
              <v:shape style="position:absolute;left:1076;top:11030;width:2;height:229" coordorigin="1076,11030" coordsize="0,229" path="m1076,11259l1076,11030e" filled="f" stroked="t" strokeweight=".237985pt" strokecolor="#484848">
                <v:path arrowok="t"/>
              </v:shape>
            </v:group>
            <v:group style="position:absolute;left:386;top:11264;width:5136;height:2" coordorigin="386,11264" coordsize="5136,2">
              <v:shape style="position:absolute;left:386;top:11264;width:5136;height:2" coordorigin="386,11264" coordsize="5136,0" path="m386,11264l5521,11264e" filled="f" stroked="t" strokeweight=".951939pt" strokecolor="#575757">
                <v:path arrowok="t"/>
              </v:shape>
            </v:group>
            <v:group style="position:absolute;left:1699;top:11015;width:2;height:827" coordorigin="1699,11015" coordsize="2,827">
              <v:shape style="position:absolute;left:1699;top:11015;width:2;height:827" coordorigin="1699,11015" coordsize="0,827" path="m1699,11842l1699,11015e" filled="f" stroked="t" strokeweight=".951939pt" strokecolor="#545454">
                <v:path arrowok="t"/>
              </v:shape>
            </v:group>
            <v:group style="position:absolute;left:5464;top:11264;width:438;height:2" coordorigin="5464,11264" coordsize="438,2">
              <v:shape style="position:absolute;left:5464;top:11264;width:438;height:2" coordorigin="5464,11264" coordsize="438,0" path="m5464,11264l5902,11264e" filled="f" stroked="t" strokeweight=".47597pt" strokecolor="#343434">
                <v:path arrowok="t"/>
              </v:shape>
            </v:group>
            <v:group style="position:absolute;left:5845;top:11266;width:1514;height:2" coordorigin="5845,11266" coordsize="1514,2">
              <v:shape style="position:absolute;left:5845;top:11266;width:1514;height:2" coordorigin="5845,11266" coordsize="1514,0" path="m5845,11266l7358,11266e" filled="f" stroked="t" strokeweight=".713954pt" strokecolor="#606060">
                <v:path arrowok="t"/>
              </v:shape>
            </v:group>
            <v:group style="position:absolute;left:7287;top:11264;width:414;height:2" coordorigin="7287,11264" coordsize="414,2">
              <v:shape style="position:absolute;left:7287;top:11264;width:414;height:2" coordorigin="7287,11264" coordsize="414,0" path="m7287,11264l7701,11264e" filled="f" stroked="t" strokeweight=".47597pt" strokecolor="#3B3B3B">
                <v:path arrowok="t"/>
              </v:shape>
            </v:group>
            <v:group style="position:absolute;left:7644;top:11264;width:4022;height:2" coordorigin="7644,11264" coordsize="4022,2">
              <v:shape style="position:absolute;left:7644;top:11264;width:4022;height:2" coordorigin="7644,11264" coordsize="4022,0" path="m7644,11264l11666,11264e" filled="f" stroked="t" strokeweight=".713954pt" strokecolor="#575757">
                <v:path arrowok="t"/>
              </v:shape>
            </v:group>
            <v:group style="position:absolute;left:371;top:11216;width:2;height:564" coordorigin="371,11216" coordsize="2,564">
              <v:shape style="position:absolute;left:371;top:11216;width:2;height:564" coordorigin="371,11216" coordsize="0,564" path="m371,11780l371,11216e" filled="f" stroked="t" strokeweight=".47597pt" strokecolor="#1F1F1F">
                <v:path arrowok="t"/>
              </v:shape>
            </v:group>
            <v:group style="position:absolute;left:1076;top:11245;width:2;height:507" coordorigin="1076,11245" coordsize="2,507">
              <v:shape style="position:absolute;left:1076;top:11245;width:2;height:507" coordorigin="1076,11245" coordsize="0,507" path="m1076,11751l1076,11245e" filled="f" stroked="t" strokeweight=".237985pt" strokecolor="#343434">
                <v:path arrowok="t"/>
              </v:shape>
            </v:group>
            <v:group style="position:absolute;left:1076;top:11751;width:2;height:913" coordorigin="1076,11751" coordsize="2,913">
              <v:shape style="position:absolute;left:1076;top:11751;width:2;height:913" coordorigin="1076,11751" coordsize="0,913" path="m1076,12665l1076,11751e" filled="f" stroked="t" strokeweight=".237985pt" strokecolor="#000000">
                <v:path arrowok="t"/>
              </v:shape>
            </v:group>
            <v:group style="position:absolute;left:1702;top:11723;width:2;height:287" coordorigin="1702,11723" coordsize="2,287">
              <v:shape style="position:absolute;left:1702;top:11723;width:2;height:287" coordorigin="1702,11723" coordsize="0,287" path="m1702,12010l1702,11723e" filled="f" stroked="t" strokeweight=".47597pt" strokecolor="#3F3F3F">
                <v:path arrowok="t"/>
              </v:shape>
            </v:group>
            <v:group style="position:absolute;left:11661;top:11723;width:2;height:287" coordorigin="11661,11723" coordsize="2,287">
              <v:shape style="position:absolute;left:11661;top:11723;width:2;height:287" coordorigin="11661,11723" coordsize="0,287" path="m11661,12010l11661,11723e" filled="f" stroked="t" strokeweight=".47597pt" strokecolor="#545454">
                <v:path arrowok="t"/>
              </v:shape>
            </v:group>
            <v:group style="position:absolute;left:1699;top:11952;width:2;height:335" coordorigin="1699,11952" coordsize="2,335">
              <v:shape style="position:absolute;left:1699;top:11952;width:2;height:335" coordorigin="1699,11952" coordsize="0,335" path="m1699,12287l1699,11952e" filled="f" stroked="t" strokeweight=".47597pt" strokecolor="#282828">
                <v:path arrowok="t"/>
              </v:shape>
            </v:group>
            <v:group style="position:absolute;left:2347;top:11952;width:2;height:335" coordorigin="2347,11952" coordsize="2,335">
              <v:shape style="position:absolute;left:2347;top:11952;width:2;height:335" coordorigin="2347,11952" coordsize="0,335" path="m2347,12287l2347,11952e" filled="f" stroked="t" strokeweight=".47597pt" strokecolor="#2B2B2B">
                <v:path arrowok="t"/>
              </v:shape>
            </v:group>
            <v:group style="position:absolute;left:7344;top:12230;width:2;height:464" coordorigin="7344,12230" coordsize="2,464">
              <v:shape style="position:absolute;left:7344;top:12230;width:2;height:464" coordorigin="7344,12230" coordsize="0,464" path="m7344,12693l7344,12230e" filled="f" stroked="t" strokeweight=".47597pt" strokecolor="#4B4B4B">
                <v:path arrowok="t"/>
              </v:shape>
            </v:group>
            <v:group style="position:absolute;left:371;top:12636;width:2;height:775" coordorigin="371,12636" coordsize="2,775">
              <v:shape style="position:absolute;left:371;top:12636;width:2;height:775" coordorigin="371,12636" coordsize="0,775" path="m371,13410l371,12636e" filled="f" stroked="t" strokeweight=".47597pt" strokecolor="#282828">
                <v:path arrowok="t"/>
              </v:shape>
            </v:group>
            <v:group style="position:absolute;left:1076;top:12665;width:2;height:239" coordorigin="1076,12665" coordsize="2,239">
              <v:shape style="position:absolute;left:1076;top:12665;width:2;height:239" coordorigin="1076,12665" coordsize="0,239" path="m1076,12904l1076,12665e" filled="f" stroked="t" strokeweight=".237985pt" strokecolor="#AFAFAF">
                <v:path arrowok="t"/>
              </v:shape>
            </v:group>
            <v:group style="position:absolute;left:366;top:13384;width:1990;height:2" coordorigin="366,13384" coordsize="1990,2">
              <v:shape style="position:absolute;left:366;top:13384;width:1990;height:2" coordorigin="366,13384" coordsize="1990,0" path="m366,13384l2356,13384e" filled="f" stroked="t" strokeweight=".951939pt" strokecolor="#646464">
                <v:path arrowok="t"/>
              </v:shape>
            </v:group>
            <v:group style="position:absolute;left:1076;top:12904;width:2;height:679" coordorigin="1076,12904" coordsize="2,679">
              <v:shape style="position:absolute;left:1076;top:12904;width:2;height:679" coordorigin="1076,12904" coordsize="0,679" path="m1076,13583l1076,12904e" filled="f" stroked="t" strokeweight=".237985pt" strokecolor="#676767">
                <v:path arrowok="t"/>
              </v:shape>
            </v:group>
            <v:group style="position:absolute;left:1702;top:12230;width:2;height:2534" coordorigin="1702,12230" coordsize="2,2534">
              <v:shape style="position:absolute;left:1702;top:12230;width:2;height:2534" coordorigin="1702,12230" coordsize="0,2534" path="m1702,14763l1702,12230e" filled="f" stroked="t" strokeweight=".713954pt" strokecolor="#4F4F4F">
                <v:path arrowok="t"/>
              </v:shape>
            </v:group>
            <v:group style="position:absolute;left:1076;top:13583;width:2;height:2032" coordorigin="1076,13583" coordsize="2,2032">
              <v:shape style="position:absolute;left:1076;top:13583;width:2;height:2032" coordorigin="1076,13583" coordsize="0,2032" path="m1076,15614l1076,13583e" filled="f" stroked="t" strokeweight=".237985pt" strokecolor="#000000">
                <v:path arrowok="t"/>
              </v:shape>
            </v:group>
            <v:group style="position:absolute;left:7344;top:13554;width:2;height:301" coordorigin="7344,13554" coordsize="2,301">
              <v:shape style="position:absolute;left:7344;top:13554;width:2;height:301" coordorigin="7344,13554" coordsize="0,301" path="m7344,13855l7344,13554e" filled="f" stroked="t" strokeweight=".47597pt" strokecolor="#3B3B3B">
                <v:path arrowok="t"/>
              </v:shape>
            </v:group>
            <v:group style="position:absolute;left:2347;top:12478;width:2;height:469" coordorigin="2347,12478" coordsize="2,469">
              <v:shape style="position:absolute;left:2347;top:12478;width:2;height:469" coordorigin="2347,12478" coordsize="0,469" path="m2347,12947l2347,12478e" filled="f" stroked="t" strokeweight=".951939pt" strokecolor="#606060">
                <v:path arrowok="t"/>
              </v:shape>
            </v:group>
            <v:group style="position:absolute;left:2349;top:12230;width:2;height:2534" coordorigin="2349,12230" coordsize="2,2534">
              <v:shape style="position:absolute;left:2349;top:12230;width:2;height:2534" coordorigin="2349,12230" coordsize="0,2534" path="m2349,14763l2349,12230e" filled="f" stroked="t" strokeweight=".713954pt" strokecolor="#4B4B4B">
                <v:path arrowok="t"/>
              </v:shape>
            </v:group>
            <v:group style="position:absolute;left:1704;top:14706;width:2;height:258" coordorigin="1704,14706" coordsize="2,258">
              <v:shape style="position:absolute;left:1704;top:14706;width:2;height:258" coordorigin="1704,14706" coordsize="0,258" path="m1704,14964l1704,14706e" filled="f" stroked="t" strokeweight=".47597pt" strokecolor="#1C1C1C">
                <v:path arrowok="t"/>
              </v:shape>
            </v:group>
            <v:group style="position:absolute;left:2351;top:14706;width:2;height:258" coordorigin="2351,14706" coordsize="2,258">
              <v:shape style="position:absolute;left:2351;top:14706;width:2;height:258" coordorigin="2351,14706" coordsize="0,258" path="m2351,14964l2351,14706e" filled="f" stroked="t" strokeweight=".47597pt" strokecolor="#232323">
                <v:path arrowok="t"/>
              </v:shape>
            </v:group>
            <v:group style="position:absolute;left:7349;top:14706;width:2;height:330" coordorigin="7349,14706" coordsize="2,330">
              <v:shape style="position:absolute;left:7349;top:14706;width:2;height:330" coordorigin="7349,14706" coordsize="0,330" path="m7349,15036l7349,14706e" filled="f" stroked="t" strokeweight=".47597pt" strokecolor="#383838">
                <v:path arrowok="t"/>
              </v:shape>
            </v:group>
            <v:group style="position:absolute;left:1704;top:14907;width:2;height:129" coordorigin="1704,14907" coordsize="2,129">
              <v:shape style="position:absolute;left:1704;top:14907;width:2;height:129" coordorigin="1704,14907" coordsize="0,129" path="m1704,15036l1704,14907e" filled="f" stroked="t" strokeweight=".47597pt" strokecolor="#343434">
                <v:path arrowok="t"/>
              </v:shape>
            </v:group>
            <v:group style="position:absolute;left:2351;top:14907;width:2;height:129" coordorigin="2351,14907" coordsize="2,129">
              <v:shape style="position:absolute;left:2351;top:14907;width:2;height:129" coordorigin="2351,14907" coordsize="0,129" path="m2351,15036l2351,14907e" filled="f" stroked="t" strokeweight=".47597pt" strokecolor="#383838">
                <v:path arrowok="t"/>
              </v:shape>
            </v:group>
            <v:group style="position:absolute;left:2327;top:15007;width:443;height:2" coordorigin="2327,15007" coordsize="443,2">
              <v:shape style="position:absolute;left:2327;top:15007;width:443;height:2" coordorigin="2327,15007" coordsize="443,0" path="m2327,15007l2770,15007e" filled="f" stroked="t" strokeweight=".237985pt" strokecolor="#3B3B3B">
                <v:path arrowok="t"/>
              </v:shape>
            </v:group>
            <v:group style="position:absolute;left:766;top:16298;width:390;height:2" coordorigin="766,16298" coordsize="390,2">
              <v:shape style="position:absolute;left:766;top:16298;width:390;height:2" coordorigin="766,16298" coordsize="390,0" path="m766,16298l1157,16298e" filled="f" stroked="t" strokeweight=".47597pt" strokecolor="#575757">
                <v:path arrowok="t"/>
              </v:shape>
            </v:group>
            <v:group style="position:absolute;left:1076;top:15614;width:2;height:679" coordorigin="1076,15614" coordsize="2,679">
              <v:shape style="position:absolute;left:1076;top:15614;width:2;height:679" coordorigin="1076,15614" coordsize="0,679" path="m1076,16293l1076,15614e" filled="f" stroked="t" strokeweight=".237985pt" strokecolor="#747474">
                <v:path arrowok="t"/>
              </v:shape>
            </v:group>
            <v:group style="position:absolute;left:1702;top:14979;width:2;height:1329" coordorigin="1702,14979" coordsize="2,1329">
              <v:shape style="position:absolute;left:1702;top:14979;width:2;height:1329" coordorigin="1702,14979" coordsize="0,1329" path="m1702,16308l1702,14979e" filled="f" stroked="t" strokeweight=".951939pt" strokecolor="#575757">
                <v:path arrowok="t"/>
              </v:shape>
            </v:group>
            <v:group style="position:absolute;left:366;top:16301;width:5155;height:2" coordorigin="366,16301" coordsize="5155,2">
              <v:shape style="position:absolute;left:366;top:16301;width:5155;height:2" coordorigin="366,16301" coordsize="5155,0" path="m366,16301l5521,16301e" filled="f" stroked="t" strokeweight=".713954pt" strokecolor="#777777">
                <v:path arrowok="t"/>
              </v:shape>
            </v:group>
            <v:group style="position:absolute;left:2349;top:14979;width:2;height:1334" coordorigin="2349,14979" coordsize="2,1334">
              <v:shape style="position:absolute;left:2349;top:14979;width:2;height:1334" coordorigin="2349,14979" coordsize="0,1334" path="m2349,16312l2349,14979e" filled="f" stroked="t" strokeweight=".951939pt" strokecolor="#606060">
                <v:path arrowok="t"/>
              </v:shape>
            </v:group>
            <v:group style="position:absolute;left:5464;top:16301;width:1304;height:2" coordorigin="5464,16301" coordsize="1304,2">
              <v:shape style="position:absolute;left:5464;top:16301;width:1304;height:2" coordorigin="5464,16301" coordsize="1304,0" path="m5464,16301l6768,16301e" filled="f" stroked="t" strokeweight=".47597pt" strokecolor="#646464">
                <v:path arrowok="t"/>
              </v:shape>
            </v:group>
            <v:group style="position:absolute;left:6478;top:16301;width:876;height:2" coordorigin="6478,16301" coordsize="876,2">
              <v:shape style="position:absolute;left:6478;top:16301;width:876;height:2" coordorigin="6478,16301" coordsize="876,0" path="m6478,16301l7354,16301e" filled="f" stroked="t" strokeweight=".951939pt" strokecolor="#808080">
                <v:path arrowok="t"/>
              </v:shape>
            </v:group>
            <v:group style="position:absolute;left:7349;top:15586;width:2;height:727" coordorigin="7349,15586" coordsize="2,727">
              <v:shape style="position:absolute;left:7349;top:15586;width:2;height:727" coordorigin="7349,15586" coordsize="0,727" path="m7349,16312l7349,15586e" filled="f" stroked="t" strokeweight=".47597pt" strokecolor="#606060">
                <v:path arrowok="t"/>
              </v:shape>
            </v:group>
            <v:group style="position:absolute;left:7292;top:16298;width:409;height:2" coordorigin="7292,16298" coordsize="409,2">
              <v:shape style="position:absolute;left:7292;top:16298;width:409;height:2" coordorigin="7292,16298" coordsize="409,0" path="m7292,16298l7701,16298e" filled="f" stroked="t" strokeweight=".47597pt" strokecolor="#606060">
                <v:path arrowok="t"/>
              </v:shape>
            </v:group>
            <v:group style="position:absolute;left:7644;top:16301;width:4031;height:2" coordorigin="7644,16301" coordsize="4031,2">
              <v:shape style="position:absolute;left:7644;top:16301;width:4031;height:2" coordorigin="7644,16301" coordsize="4031,0" path="m7644,16301l11676,16301e" filled="f" stroked="t" strokeweight=".713954pt" strokecolor="#777777">
                <v:path arrowok="t"/>
              </v:shape>
            </v:group>
            <v:group style="position:absolute;left:9043;top:16301;width:619;height:2" coordorigin="9043,16301" coordsize="619,2">
              <v:shape style="position:absolute;left:9043;top:16301;width:619;height:2" coordorigin="9043,16301" coordsize="619,0" path="m9043,16301l9662,16301e" filled="f" stroked="t" strokeweight=".47597pt" strokecolor="#606060">
                <v:path arrowok="t"/>
              </v:shape>
            </v:group>
            <v:group style="position:absolute;left:7494;top:7777;width:2;height:337" coordorigin="7494,7777" coordsize="2,337">
              <v:shape style="position:absolute;left:7494;top:7777;width:2;height:337" coordorigin="7494,7777" coordsize="0,337" path="m7494,8113l7494,7777e" filled="f" stroked="t" strokeweight=".84925pt" strokecolor="#BAC3C4">
                <v:path arrowok="t"/>
              </v:shape>
            </v:group>
            <v:group style="position:absolute;left:2745;top:14775;width:115;height:643" coordorigin="2745,14775" coordsize="115,643">
              <v:shape style="position:absolute;left:2745;top:14775;width:115;height:643" coordorigin="2745,14775" coordsize="115,643" path="m2745,14775l2861,14775,2861,15417,2745,15417,2745,14775e" filled="t" fillcolor="#EDEDED" stroked="f">
                <v:path arrowok="t"/>
                <v:fill/>
              </v:shape>
            </v:group>
            <w10:wrap type="none"/>
          </v:group>
        </w:pict>
      </w:r>
      <w:r>
        <w:rPr>
          <w:sz w:val="13"/>
          <w:szCs w:val="13"/>
        </w:rPr>
      </w:r>
    </w:p>
    <w:p>
      <w:pPr>
        <w:spacing w:before="0" w:after="0" w:line="240" w:lineRule="auto"/>
        <w:ind w:left="2453" w:right="-20"/>
        <w:jc w:val="left"/>
        <w:rPr>
          <w:rFonts w:ascii="Times New Roman" w:hAnsi="Times New Roman" w:cs="Times New Roman" w:eastAsia="Times New Roman"/>
          <w:sz w:val="35"/>
          <w:szCs w:val="35"/>
        </w:rPr>
      </w:pPr>
      <w:rPr/>
      <w:r>
        <w:rPr>
          <w:rFonts w:ascii="Times New Roman" w:hAnsi="Times New Roman" w:cs="Times New Roman" w:eastAsia="Times New Roman"/>
          <w:sz w:val="35"/>
          <w:szCs w:val="35"/>
          <w:color w:val="233680"/>
          <w:spacing w:val="0"/>
          <w:w w:val="100"/>
          <w:b/>
          <w:bCs/>
        </w:rPr>
        <w:t>\</w:t>
      </w:r>
      <w:r>
        <w:rPr>
          <w:rFonts w:ascii="Times New Roman" w:hAnsi="Times New Roman" w:cs="Times New Roman" w:eastAsia="Times New Roman"/>
          <w:sz w:val="35"/>
          <w:szCs w:val="35"/>
          <w:color w:val="233680"/>
          <w:spacing w:val="0"/>
          <w:w w:val="100"/>
          <w:b/>
          <w:bCs/>
        </w:rPr>
        <w:t>Ç</w:t>
      </w:r>
      <w:r>
        <w:rPr>
          <w:rFonts w:ascii="Times New Roman" w:hAnsi="Times New Roman" w:cs="Times New Roman" w:eastAsia="Times New Roman"/>
          <w:sz w:val="35"/>
          <w:szCs w:val="35"/>
          <w:color w:val="233680"/>
          <w:spacing w:val="0"/>
          <w:w w:val="100"/>
          <w:b/>
          <w:bCs/>
        </w:rPr>
        <w:t>\\</w:t>
      </w:r>
      <w:r>
        <w:rPr>
          <w:rFonts w:ascii="Times New Roman" w:hAnsi="Times New Roman" w:cs="Times New Roman" w:eastAsia="Times New Roman"/>
          <w:sz w:val="35"/>
          <w:szCs w:val="35"/>
          <w:color w:val="233680"/>
          <w:spacing w:val="0"/>
          <w:w w:val="100"/>
          <w:b/>
          <w:bCs/>
        </w:rPr>
        <w:t>)</w:t>
      </w:r>
      <w:r>
        <w:rPr>
          <w:rFonts w:ascii="Times New Roman" w:hAnsi="Times New Roman" w:cs="Times New Roman" w:eastAsia="Times New Roman"/>
          <w:sz w:val="35"/>
          <w:szCs w:val="35"/>
          <w:color w:val="233680"/>
          <w:spacing w:val="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35"/>
          <w:szCs w:val="35"/>
          <w:color w:val="233680"/>
          <w:spacing w:val="22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35"/>
          <w:szCs w:val="35"/>
          <w:color w:val="233680"/>
          <w:spacing w:val="0"/>
          <w:w w:val="115"/>
          <w:b/>
          <w:bCs/>
        </w:rPr>
        <w:t>-</w:t>
      </w:r>
      <w:r>
        <w:rPr>
          <w:rFonts w:ascii="Times New Roman" w:hAnsi="Times New Roman" w:cs="Times New Roman" w:eastAsia="Times New Roman"/>
          <w:sz w:val="35"/>
          <w:szCs w:val="35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300" w:bottom="280" w:left="260" w:right="80"/>
        </w:sectPr>
      </w:pPr>
      <w:rPr/>
    </w:p>
    <w:p>
      <w:pPr>
        <w:spacing w:before="1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spacing w:before="0" w:after="0" w:line="240" w:lineRule="auto"/>
        <w:ind w:left="3443" w:right="-20"/>
        <w:jc w:val="left"/>
        <w:tabs>
          <w:tab w:pos="9280" w:val="left"/>
        </w:tabs>
        <w:rPr>
          <w:rFonts w:ascii="Times New Roman" w:hAnsi="Times New Roman" w:cs="Times New Roman" w:eastAsia="Times New Roman"/>
          <w:sz w:val="37"/>
          <w:szCs w:val="37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99.808762pt;margin-top:10.133688pt;width:306.823952pt;height:34pt;mso-position-horizontal-relative:page;mso-position-vertical-relative:paragraph;z-index:-15099" type="#_x0000_t202" filled="f" stroked="f">
            <v:textbox inset="0,0,0,0">
              <w:txbxContent>
                <w:p>
                  <w:pPr>
                    <w:spacing w:before="0" w:after="0" w:line="680" w:lineRule="exact"/>
                    <w:ind w:right="-142"/>
                    <w:jc w:val="left"/>
                    <w:tabs>
                      <w:tab w:pos="5700" w:val="left"/>
                    </w:tabs>
                    <w:rPr>
                      <w:rFonts w:ascii="Arial" w:hAnsi="Arial" w:cs="Arial" w:eastAsia="Arial"/>
                      <w:sz w:val="68"/>
                      <w:szCs w:val="68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21"/>
                      <w:szCs w:val="21"/>
                      <w:color w:val="3D3D3D"/>
                      <w:spacing w:val="0"/>
                      <w:w w:val="100"/>
                      <w:position w:val="15"/>
                    </w:rPr>
                    <w:t>iTFAiYE</w:t>
                  </w:r>
                  <w:r>
                    <w:rPr>
                      <w:rFonts w:ascii="Times New Roman" w:hAnsi="Times New Roman" w:cs="Times New Roman" w:eastAsia="Times New Roman"/>
                      <w:sz w:val="21"/>
                      <w:szCs w:val="21"/>
                      <w:color w:val="3D3D3D"/>
                      <w:spacing w:val="47"/>
                      <w:w w:val="100"/>
                      <w:position w:val="15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21"/>
                      <w:szCs w:val="21"/>
                      <w:color w:val="3D3D3D"/>
                      <w:spacing w:val="0"/>
                      <w:w w:val="100"/>
                      <w:position w:val="15"/>
                    </w:rPr>
                    <w:t>DAİRESi</w:t>
                  </w:r>
                  <w:r>
                    <w:rPr>
                      <w:rFonts w:ascii="Times New Roman" w:hAnsi="Times New Roman" w:cs="Times New Roman" w:eastAsia="Times New Roman"/>
                      <w:sz w:val="21"/>
                      <w:szCs w:val="21"/>
                      <w:color w:val="3D3D3D"/>
                      <w:spacing w:val="31"/>
                      <w:w w:val="100"/>
                      <w:position w:val="15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21"/>
                      <w:szCs w:val="21"/>
                      <w:color w:val="3D3D3D"/>
                      <w:spacing w:val="0"/>
                      <w:w w:val="100"/>
                      <w:position w:val="15"/>
                    </w:rPr>
                    <w:t>BAŞKANLIGI</w:t>
                  </w:r>
                  <w:r>
                    <w:rPr>
                      <w:rFonts w:ascii="Times New Roman" w:hAnsi="Times New Roman" w:cs="Times New Roman" w:eastAsia="Times New Roman"/>
                      <w:sz w:val="21"/>
                      <w:szCs w:val="21"/>
                      <w:color w:val="3D3D3D"/>
                      <w:spacing w:val="0"/>
                      <w:w w:val="100"/>
                      <w:position w:val="15"/>
                    </w:rPr>
                    <w:tab/>
                  </w:r>
                  <w:r>
                    <w:rPr>
                      <w:rFonts w:ascii="Times New Roman" w:hAnsi="Times New Roman" w:cs="Times New Roman" w:eastAsia="Times New Roman"/>
                      <w:sz w:val="21"/>
                      <w:szCs w:val="21"/>
                      <w:color w:val="3D3D3D"/>
                      <w:spacing w:val="0"/>
                      <w:w w:val="100"/>
                      <w:position w:val="15"/>
                    </w:rPr>
                  </w:r>
                  <w:r>
                    <w:rPr>
                      <w:rFonts w:ascii="Arial" w:hAnsi="Arial" w:cs="Arial" w:eastAsia="Arial"/>
                      <w:sz w:val="68"/>
                      <w:szCs w:val="68"/>
                      <w:color w:val="B5B5B5"/>
                      <w:spacing w:val="0"/>
                      <w:w w:val="114"/>
                      <w:position w:val="-1"/>
                    </w:rPr>
                    <w:t>q</w:t>
                  </w:r>
                  <w:r>
                    <w:rPr>
                      <w:rFonts w:ascii="Arial" w:hAnsi="Arial" w:cs="Arial" w:eastAsia="Arial"/>
                      <w:sz w:val="68"/>
                      <w:szCs w:val="68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9.167812pt;margin-top:-4.059045pt;width:36.562562pt;height:48pt;mso-position-horizontal-relative:page;mso-position-vertical-relative:paragraph;z-index:-15098" type="#_x0000_t202" filled="f" stroked="f">
            <v:textbox inset="0,0,0,0">
              <w:txbxContent>
                <w:p>
                  <w:pPr>
                    <w:spacing w:before="0" w:after="0" w:line="960" w:lineRule="exact"/>
                    <w:ind w:right="-184"/>
                    <w:jc w:val="left"/>
                    <w:rPr>
                      <w:rFonts w:ascii="Arial" w:hAnsi="Arial" w:cs="Arial" w:eastAsia="Arial"/>
                      <w:sz w:val="96"/>
                      <w:szCs w:val="96"/>
                    </w:rPr>
                  </w:pPr>
                  <w:rPr/>
                  <w:r>
                    <w:rPr>
                      <w:rFonts w:ascii="Arial" w:hAnsi="Arial" w:cs="Arial" w:eastAsia="Arial"/>
                      <w:sz w:val="96"/>
                      <w:szCs w:val="96"/>
                      <w:color w:val="3D3D3D"/>
                      <w:spacing w:val="0"/>
                      <w:w w:val="137"/>
                      <w:position w:val="-1"/>
                    </w:rPr>
                    <w:t>1</w:t>
                  </w:r>
                  <w:r>
                    <w:rPr>
                      <w:rFonts w:ascii="Arial" w:hAnsi="Arial" w:cs="Arial" w:eastAsia="Arial"/>
                      <w:sz w:val="96"/>
                      <w:szCs w:val="96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1"/>
          <w:szCs w:val="21"/>
          <w:color w:val="3D3D3D"/>
          <w:spacing w:val="0"/>
          <w:w w:val="100"/>
        </w:rPr>
        <w:t>İZMİR</w:t>
      </w:r>
      <w:r>
        <w:rPr>
          <w:rFonts w:ascii="Times New Roman" w:hAnsi="Times New Roman" w:cs="Times New Roman" w:eastAsia="Times New Roman"/>
          <w:sz w:val="21"/>
          <w:szCs w:val="21"/>
          <w:color w:val="3D3D3D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D3D3D"/>
          <w:spacing w:val="0"/>
          <w:w w:val="100"/>
        </w:rPr>
        <w:t>BÜYÜKŞEHİR</w:t>
      </w:r>
      <w:r>
        <w:rPr>
          <w:rFonts w:ascii="Times New Roman" w:hAnsi="Times New Roman" w:cs="Times New Roman" w:eastAsia="Times New Roman"/>
          <w:sz w:val="21"/>
          <w:szCs w:val="21"/>
          <w:color w:val="3D3D3D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D3D3D"/>
          <w:spacing w:val="0"/>
          <w:w w:val="100"/>
        </w:rPr>
        <w:t>BELEDİYESİ</w:t>
      </w:r>
      <w:r>
        <w:rPr>
          <w:rFonts w:ascii="Times New Roman" w:hAnsi="Times New Roman" w:cs="Times New Roman" w:eastAsia="Times New Roman"/>
          <w:sz w:val="21"/>
          <w:szCs w:val="21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1"/>
          <w:szCs w:val="21"/>
          <w:color w:val="3D3D3D"/>
          <w:spacing w:val="0"/>
          <w:w w:val="100"/>
        </w:rPr>
      </w:r>
      <w:r>
        <w:rPr>
          <w:rFonts w:ascii="Times New Roman" w:hAnsi="Times New Roman" w:cs="Times New Roman" w:eastAsia="Times New Roman"/>
          <w:sz w:val="37"/>
          <w:szCs w:val="37"/>
          <w:color w:val="B5B5B5"/>
          <w:spacing w:val="0"/>
          <w:w w:val="105"/>
        </w:rPr>
        <w:t>kf'Js</w:t>
      </w:r>
      <w:r>
        <w:rPr>
          <w:rFonts w:ascii="Times New Roman" w:hAnsi="Times New Roman" w:cs="Times New Roman" w:eastAsia="Times New Roman"/>
          <w:sz w:val="37"/>
          <w:szCs w:val="37"/>
          <w:color w:val="000000"/>
          <w:spacing w:val="0"/>
          <w:w w:val="100"/>
        </w:rPr>
      </w:r>
    </w:p>
    <w:p>
      <w:pPr>
        <w:spacing w:before="2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31" w:lineRule="exact"/>
        <w:ind w:left="739" w:right="-20"/>
        <w:jc w:val="left"/>
        <w:tabs>
          <w:tab w:pos="3020" w:val="left"/>
        </w:tabs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Arial" w:hAnsi="Arial" w:cs="Arial" w:eastAsia="Arial"/>
          <w:sz w:val="16"/>
          <w:szCs w:val="16"/>
          <w:color w:val="3D3D3D"/>
          <w:spacing w:val="0"/>
          <w:w w:val="82"/>
        </w:rPr>
        <w:t>I</w:t>
      </w:r>
      <w:r>
        <w:rPr>
          <w:rFonts w:ascii="Arial" w:hAnsi="Arial" w:cs="Arial" w:eastAsia="Arial"/>
          <w:sz w:val="16"/>
          <w:szCs w:val="16"/>
          <w:color w:val="3D3D3D"/>
          <w:spacing w:val="8"/>
          <w:w w:val="82"/>
        </w:rPr>
        <w:t>Z</w:t>
      </w:r>
      <w:r>
        <w:rPr>
          <w:rFonts w:ascii="Arial" w:hAnsi="Arial" w:cs="Arial" w:eastAsia="Arial"/>
          <w:sz w:val="16"/>
          <w:szCs w:val="16"/>
          <w:color w:val="696969"/>
          <w:spacing w:val="3"/>
          <w:w w:val="82"/>
        </w:rPr>
        <w:t>M</w:t>
      </w:r>
      <w:r>
        <w:rPr>
          <w:rFonts w:ascii="Arial" w:hAnsi="Arial" w:cs="Arial" w:eastAsia="Arial"/>
          <w:sz w:val="16"/>
          <w:szCs w:val="16"/>
          <w:color w:val="3D3D3D"/>
          <w:spacing w:val="0"/>
          <w:w w:val="82"/>
        </w:rPr>
        <w:t>IR</w:t>
      </w:r>
      <w:r>
        <w:rPr>
          <w:rFonts w:ascii="Arial" w:hAnsi="Arial" w:cs="Arial" w:eastAsia="Arial"/>
          <w:sz w:val="16"/>
          <w:szCs w:val="16"/>
          <w:color w:val="3D3D3D"/>
          <w:spacing w:val="-33"/>
          <w:w w:val="82"/>
        </w:rPr>
        <w:t> </w:t>
      </w:r>
      <w:r>
        <w:rPr>
          <w:rFonts w:ascii="Arial" w:hAnsi="Arial" w:cs="Arial" w:eastAsia="Arial"/>
          <w:sz w:val="16"/>
          <w:szCs w:val="16"/>
          <w:color w:val="3D3D3D"/>
          <w:spacing w:val="0"/>
          <w:w w:val="100"/>
        </w:rPr>
        <w:tab/>
      </w:r>
      <w:r>
        <w:rPr>
          <w:rFonts w:ascii="Arial" w:hAnsi="Arial" w:cs="Arial" w:eastAsia="Arial"/>
          <w:sz w:val="16"/>
          <w:szCs w:val="16"/>
          <w:color w:val="3D3D3D"/>
          <w:spacing w:val="0"/>
          <w:w w:val="100"/>
        </w:rPr>
      </w:r>
      <w:r>
        <w:rPr>
          <w:rFonts w:ascii="Times New Roman" w:hAnsi="Times New Roman" w:cs="Times New Roman" w:eastAsia="Times New Roman"/>
          <w:sz w:val="21"/>
          <w:szCs w:val="21"/>
          <w:color w:val="3D3D3D"/>
          <w:spacing w:val="0"/>
          <w:w w:val="100"/>
          <w:position w:val="-1"/>
        </w:rPr>
        <w:t>itfaiye</w:t>
      </w:r>
      <w:r>
        <w:rPr>
          <w:rFonts w:ascii="Times New Roman" w:hAnsi="Times New Roman" w:cs="Times New Roman" w:eastAsia="Times New Roman"/>
          <w:sz w:val="21"/>
          <w:szCs w:val="21"/>
          <w:color w:val="3D3D3D"/>
          <w:spacing w:val="3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D3D3D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21"/>
          <w:szCs w:val="21"/>
          <w:color w:val="3D3D3D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3D3D3D"/>
          <w:spacing w:val="1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D3D3D"/>
          <w:spacing w:val="0"/>
          <w:w w:val="100"/>
          <w:position w:val="-1"/>
        </w:rPr>
        <w:t>v</w:t>
      </w:r>
      <w:r>
        <w:rPr>
          <w:rFonts w:ascii="Times New Roman" w:hAnsi="Times New Roman" w:cs="Times New Roman" w:eastAsia="Times New Roman"/>
          <w:sz w:val="21"/>
          <w:szCs w:val="21"/>
          <w:color w:val="3D3D3D"/>
          <w:spacing w:val="0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3D3D3D"/>
          <w:spacing w:val="1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D3D3D"/>
          <w:spacing w:val="0"/>
          <w:w w:val="100"/>
          <w:position w:val="-1"/>
        </w:rPr>
        <w:t>Acil</w:t>
      </w:r>
      <w:r>
        <w:rPr>
          <w:rFonts w:ascii="Times New Roman" w:hAnsi="Times New Roman" w:cs="Times New Roman" w:eastAsia="Times New Roman"/>
          <w:sz w:val="21"/>
          <w:szCs w:val="21"/>
          <w:color w:val="3D3D3D"/>
          <w:spacing w:val="1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D3D3D"/>
          <w:spacing w:val="0"/>
          <w:w w:val="100"/>
          <w:position w:val="-1"/>
        </w:rPr>
        <w:t>Müdahale</w:t>
      </w:r>
      <w:r>
        <w:rPr>
          <w:rFonts w:ascii="Times New Roman" w:hAnsi="Times New Roman" w:cs="Times New Roman" w:eastAsia="Times New Roman"/>
          <w:sz w:val="21"/>
          <w:szCs w:val="21"/>
          <w:color w:val="3D3D3D"/>
          <w:spacing w:val="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505052"/>
          <w:spacing w:val="0"/>
          <w:w w:val="100"/>
          <w:position w:val="-1"/>
        </w:rPr>
        <w:t>Şub</w:t>
      </w:r>
      <w:r>
        <w:rPr>
          <w:rFonts w:ascii="Times New Roman" w:hAnsi="Times New Roman" w:cs="Times New Roman" w:eastAsia="Times New Roman"/>
          <w:sz w:val="21"/>
          <w:szCs w:val="21"/>
          <w:color w:val="505052"/>
          <w:spacing w:val="0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505052"/>
          <w:spacing w:val="2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D3D3D"/>
          <w:spacing w:val="0"/>
          <w:w w:val="98"/>
          <w:position w:val="-1"/>
        </w:rPr>
        <w:t>Müdürl</w:t>
      </w:r>
      <w:r>
        <w:rPr>
          <w:rFonts w:ascii="Times New Roman" w:hAnsi="Times New Roman" w:cs="Times New Roman" w:eastAsia="Times New Roman"/>
          <w:sz w:val="21"/>
          <w:szCs w:val="21"/>
          <w:color w:val="3D3D3D"/>
          <w:spacing w:val="0"/>
          <w:w w:val="99"/>
          <w:position w:val="-1"/>
        </w:rPr>
        <w:t>ü</w:t>
      </w:r>
      <w:r>
        <w:rPr>
          <w:rFonts w:ascii="Times New Roman" w:hAnsi="Times New Roman" w:cs="Times New Roman" w:eastAsia="Times New Roman"/>
          <w:sz w:val="21"/>
          <w:szCs w:val="21"/>
          <w:color w:val="3D3D3D"/>
          <w:spacing w:val="-3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696969"/>
          <w:spacing w:val="6"/>
          <w:w w:val="100"/>
          <w:position w:val="-1"/>
        </w:rPr>
        <w:t>ğ</w:t>
      </w:r>
      <w:r>
        <w:rPr>
          <w:rFonts w:ascii="Times New Roman" w:hAnsi="Times New Roman" w:cs="Times New Roman" w:eastAsia="Times New Roman"/>
          <w:sz w:val="21"/>
          <w:szCs w:val="21"/>
          <w:color w:val="3D3D3D"/>
          <w:spacing w:val="0"/>
          <w:w w:val="100"/>
          <w:position w:val="-1"/>
        </w:rPr>
        <w:t>ü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0" w:after="0" w:line="267" w:lineRule="exact"/>
        <w:ind w:left="518" w:right="-20"/>
        <w:jc w:val="left"/>
        <w:tabs>
          <w:tab w:pos="4200" w:val="left"/>
        </w:tabs>
        <w:rPr>
          <w:rFonts w:ascii="Times New Roman" w:hAnsi="Times New Roman" w:cs="Times New Roman" w:eastAsia="Times New Roman"/>
          <w:sz w:val="21"/>
          <w:szCs w:val="21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9.541302pt;margin-top:8.251117pt;width:37.348418pt;height:8.5pt;mso-position-horizontal-relative:page;mso-position-vertical-relative:paragraph;z-index:-15097" type="#_x0000_t202" filled="f" stroked="f">
            <v:textbox inset="0,0,0,0">
              <w:txbxContent>
                <w:p>
                  <w:pPr>
                    <w:spacing w:before="0" w:after="0" w:line="170" w:lineRule="exact"/>
                    <w:ind w:right="-66"/>
                    <w:jc w:val="left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7"/>
                      <w:szCs w:val="17"/>
                      <w:color w:val="696969"/>
                      <w:w w:val="69"/>
                    </w:rPr>
                    <w:t>B</w:t>
                  </w:r>
                  <w:r>
                    <w:rPr>
                      <w:rFonts w:ascii="Times New Roman" w:hAnsi="Times New Roman" w:cs="Times New Roman" w:eastAsia="Times New Roman"/>
                      <w:sz w:val="17"/>
                      <w:szCs w:val="17"/>
                      <w:color w:val="696969"/>
                      <w:spacing w:val="-28"/>
                      <w:w w:val="100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7"/>
                      <w:szCs w:val="17"/>
                      <w:color w:val="505052"/>
                      <w:spacing w:val="0"/>
                      <w:w w:val="82"/>
                    </w:rPr>
                    <w:t>Fl</w:t>
                  </w:r>
                  <w:r>
                    <w:rPr>
                      <w:rFonts w:ascii="Times New Roman" w:hAnsi="Times New Roman" w:cs="Times New Roman" w:eastAsia="Times New Roman"/>
                      <w:sz w:val="17"/>
                      <w:szCs w:val="17"/>
                      <w:color w:val="505052"/>
                      <w:spacing w:val="0"/>
                      <w:w w:val="83"/>
                    </w:rPr>
                    <w:t>.</w:t>
                  </w:r>
                  <w:r>
                    <w:rPr>
                      <w:rFonts w:ascii="Times New Roman" w:hAnsi="Times New Roman" w:cs="Times New Roman" w:eastAsia="Times New Roman"/>
                      <w:sz w:val="17"/>
                      <w:szCs w:val="17"/>
                      <w:color w:val="505052"/>
                      <w:spacing w:val="-31"/>
                      <w:w w:val="100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7"/>
                      <w:szCs w:val="17"/>
                      <w:color w:val="696969"/>
                      <w:spacing w:val="0"/>
                      <w:w w:val="48"/>
                    </w:rPr>
                    <w:t>E</w:t>
                  </w:r>
                  <w:r>
                    <w:rPr>
                      <w:rFonts w:ascii="Times New Roman" w:hAnsi="Times New Roman" w:cs="Times New Roman" w:eastAsia="Times New Roman"/>
                      <w:sz w:val="17"/>
                      <w:szCs w:val="17"/>
                      <w:color w:val="696969"/>
                      <w:spacing w:val="6"/>
                      <w:w w:val="48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7"/>
                      <w:szCs w:val="17"/>
                      <w:color w:val="3D3D3D"/>
                      <w:spacing w:val="7"/>
                      <w:w w:val="64"/>
                    </w:rPr>
                    <w:t>O</w:t>
                  </w:r>
                  <w:r>
                    <w:rPr>
                      <w:rFonts w:ascii="Times New Roman" w:hAnsi="Times New Roman" w:cs="Times New Roman" w:eastAsia="Times New Roman"/>
                      <w:sz w:val="17"/>
                      <w:szCs w:val="17"/>
                      <w:color w:val="696969"/>
                      <w:spacing w:val="0"/>
                      <w:w w:val="65"/>
                    </w:rPr>
                    <w:t>!Y</w:t>
                  </w:r>
                  <w:r>
                    <w:rPr>
                      <w:rFonts w:ascii="Times New Roman" w:hAnsi="Times New Roman" w:cs="Times New Roman" w:eastAsia="Times New Roman"/>
                      <w:sz w:val="17"/>
                      <w:szCs w:val="17"/>
                      <w:color w:val="696969"/>
                      <w:spacing w:val="-22"/>
                      <w:w w:val="100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7"/>
                      <w:szCs w:val="17"/>
                      <w:color w:val="505052"/>
                      <w:spacing w:val="10"/>
                      <w:w w:val="66"/>
                    </w:rPr>
                    <w:t>F</w:t>
                  </w:r>
                  <w:r>
                    <w:rPr>
                      <w:rFonts w:ascii="Times New Roman" w:hAnsi="Times New Roman" w:cs="Times New Roman" w:eastAsia="Times New Roman"/>
                      <w:sz w:val="17"/>
                      <w:szCs w:val="17"/>
                      <w:color w:val="696969"/>
                      <w:spacing w:val="0"/>
                      <w:w w:val="88"/>
                    </w:rPr>
                    <w:t>S</w:t>
                  </w:r>
                  <w:r>
                    <w:rPr>
                      <w:rFonts w:ascii="Times New Roman" w:hAnsi="Times New Roman" w:cs="Times New Roman" w:eastAsia="Times New Roman"/>
                      <w:sz w:val="17"/>
                      <w:szCs w:val="17"/>
                      <w:color w:val="696969"/>
                      <w:spacing w:val="-26"/>
                      <w:w w:val="100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7"/>
                      <w:szCs w:val="17"/>
                      <w:color w:val="898989"/>
                      <w:spacing w:val="0"/>
                      <w:w w:val="36"/>
                    </w:rPr>
                    <w:t>i</w:t>
                  </w:r>
                  <w:r>
                    <w:rPr>
                      <w:rFonts w:ascii="Times New Roman" w:hAnsi="Times New Roman" w:cs="Times New Roman" w:eastAsia="Times New Roman"/>
                      <w:sz w:val="17"/>
                      <w:szCs w:val="17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8"/>
          <w:szCs w:val="18"/>
          <w:color w:val="3D3D3D"/>
          <w:spacing w:val="0"/>
          <w:w w:val="70"/>
          <w:position w:val="8"/>
        </w:rPr>
        <w:t>BÜYUKŞEHIR</w:t>
      </w:r>
      <w:r>
        <w:rPr>
          <w:rFonts w:ascii="Arial" w:hAnsi="Arial" w:cs="Arial" w:eastAsia="Arial"/>
          <w:sz w:val="18"/>
          <w:szCs w:val="18"/>
          <w:color w:val="3D3D3D"/>
          <w:spacing w:val="0"/>
          <w:w w:val="100"/>
          <w:position w:val="8"/>
        </w:rPr>
        <w:tab/>
      </w:r>
      <w:r>
        <w:rPr>
          <w:rFonts w:ascii="Arial" w:hAnsi="Arial" w:cs="Arial" w:eastAsia="Arial"/>
          <w:sz w:val="18"/>
          <w:szCs w:val="18"/>
          <w:color w:val="3D3D3D"/>
          <w:spacing w:val="0"/>
          <w:w w:val="100"/>
          <w:position w:val="8"/>
        </w:rPr>
      </w:r>
      <w:r>
        <w:rPr>
          <w:rFonts w:ascii="Times New Roman" w:hAnsi="Times New Roman" w:cs="Times New Roman" w:eastAsia="Times New Roman"/>
          <w:sz w:val="21"/>
          <w:szCs w:val="21"/>
          <w:color w:val="3D3D3D"/>
          <w:spacing w:val="0"/>
          <w:w w:val="100"/>
          <w:position w:val="-1"/>
        </w:rPr>
        <w:t>YANGIN</w:t>
      </w:r>
      <w:r>
        <w:rPr>
          <w:rFonts w:ascii="Times New Roman" w:hAnsi="Times New Roman" w:cs="Times New Roman" w:eastAsia="Times New Roman"/>
          <w:sz w:val="21"/>
          <w:szCs w:val="21"/>
          <w:color w:val="3D3D3D"/>
          <w:spacing w:val="2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D3D3D"/>
          <w:spacing w:val="0"/>
          <w:w w:val="100"/>
          <w:position w:val="-1"/>
        </w:rPr>
        <w:t>RAPORU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6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spacing w:before="0" w:after="0" w:line="240" w:lineRule="auto"/>
        <w:ind w:left="138" w:right="-20"/>
        <w:jc w:val="left"/>
        <w:tabs>
          <w:tab w:pos="1480" w:val="left"/>
          <w:tab w:pos="2700" w:val="left"/>
          <w:tab w:pos="5120" w:val="left"/>
          <w:tab w:pos="7160" w:val="left"/>
        </w:tabs>
        <w:rPr>
          <w:rFonts w:ascii="Times New Roman" w:hAnsi="Times New Roman" w:cs="Times New Roman" w:eastAsia="Times New Roman"/>
          <w:sz w:val="27"/>
          <w:szCs w:val="27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w w:val="94"/>
          <w:position w:val="1"/>
        </w:rPr>
        <w:t>Ola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2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96969"/>
          <w:spacing w:val="0"/>
          <w:w w:val="100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696969"/>
          <w:spacing w:val="-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3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505052"/>
          <w:spacing w:val="0"/>
          <w:w w:val="100"/>
          <w:position w:val="1"/>
        </w:rPr>
        <w:t>:08.05.2017</w:t>
      </w:r>
      <w:r>
        <w:rPr>
          <w:rFonts w:ascii="Times New Roman" w:hAnsi="Times New Roman" w:cs="Times New Roman" w:eastAsia="Times New Roman"/>
          <w:sz w:val="19"/>
          <w:szCs w:val="19"/>
          <w:color w:val="505052"/>
          <w:spacing w:val="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052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05052"/>
          <w:spacing w:val="0"/>
          <w:w w:val="87"/>
          <w:position w:val="0"/>
        </w:rPr>
        <w:t>l13ildirinı</w:t>
      </w:r>
      <w:r>
        <w:rPr>
          <w:rFonts w:ascii="Times New Roman" w:hAnsi="Times New Roman" w:cs="Times New Roman" w:eastAsia="Times New Roman"/>
          <w:sz w:val="19"/>
          <w:szCs w:val="19"/>
          <w:color w:val="505052"/>
          <w:spacing w:val="22"/>
          <w:w w:val="87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Sıra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052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05052"/>
          <w:spacing w:val="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052"/>
          <w:spacing w:val="0"/>
          <w:w w:val="100"/>
          <w:position w:val="0"/>
        </w:rPr>
        <w:t>26</w:t>
        <w:tab/>
      </w:r>
      <w:r>
        <w:rPr>
          <w:rFonts w:ascii="Times New Roman" w:hAnsi="Times New Roman" w:cs="Times New Roman" w:eastAsia="Times New Roman"/>
          <w:sz w:val="19"/>
          <w:szCs w:val="19"/>
          <w:color w:val="505052"/>
          <w:spacing w:val="0"/>
          <w:w w:val="93"/>
          <w:position w:val="1"/>
        </w:rPr>
        <w:t>IBildiriı</w:t>
      </w:r>
      <w:r>
        <w:rPr>
          <w:rFonts w:ascii="Times New Roman" w:hAnsi="Times New Roman" w:cs="Times New Roman" w:eastAsia="Times New Roman"/>
          <w:sz w:val="19"/>
          <w:szCs w:val="19"/>
          <w:color w:val="505052"/>
          <w:spacing w:val="0"/>
          <w:w w:val="93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505052"/>
          <w:spacing w:val="19"/>
          <w:w w:val="93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96969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96969"/>
          <w:spacing w:val="1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052"/>
          <w:spacing w:val="0"/>
          <w:w w:val="97"/>
          <w:position w:val="1"/>
        </w:rPr>
        <w:t>20</w:t>
      </w:r>
      <w:r>
        <w:rPr>
          <w:rFonts w:ascii="Times New Roman" w:hAnsi="Times New Roman" w:cs="Times New Roman" w:eastAsia="Times New Roman"/>
          <w:sz w:val="19"/>
          <w:szCs w:val="19"/>
          <w:color w:val="505052"/>
          <w:spacing w:val="0"/>
          <w:w w:val="96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05052"/>
          <w:spacing w:val="-3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>14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</w:r>
      <w:r>
        <w:rPr>
          <w:rFonts w:ascii="Arial" w:hAnsi="Arial" w:cs="Arial" w:eastAsia="Arial"/>
          <w:sz w:val="28"/>
          <w:szCs w:val="28"/>
          <w:color w:val="797979"/>
          <w:spacing w:val="-15"/>
          <w:w w:val="85"/>
          <w:position w:val="0"/>
        </w:rPr>
        <w:t>t</w:t>
      </w:r>
      <w:r>
        <w:rPr>
          <w:rFonts w:ascii="Arial" w:hAnsi="Arial" w:cs="Arial" w:eastAsia="Arial"/>
          <w:sz w:val="28"/>
          <w:szCs w:val="28"/>
          <w:color w:val="505052"/>
          <w:spacing w:val="1"/>
          <w:w w:val="89"/>
          <w:position w:val="0"/>
        </w:rPr>
        <w:t>r</w:t>
      </w:r>
      <w:r>
        <w:rPr>
          <w:rFonts w:ascii="Times New Roman" w:hAnsi="Times New Roman" w:cs="Times New Roman" w:eastAsia="Times New Roman"/>
          <w:sz w:val="27"/>
          <w:szCs w:val="27"/>
          <w:color w:val="505052"/>
          <w:spacing w:val="0"/>
          <w:w w:val="67"/>
          <w:position w:val="0"/>
        </w:rPr>
        <w:t>c</w:t>
      </w:r>
      <w:r>
        <w:rPr>
          <w:rFonts w:ascii="Times New Roman" w:hAnsi="Times New Roman" w:cs="Times New Roman" w:eastAsia="Times New Roman"/>
          <w:sz w:val="27"/>
          <w:szCs w:val="27"/>
          <w:color w:val="505052"/>
          <w:spacing w:val="4"/>
          <w:w w:val="67"/>
          <w:position w:val="0"/>
        </w:rPr>
        <w:t>ı</w:t>
      </w:r>
      <w:r>
        <w:rPr>
          <w:rFonts w:ascii="Times New Roman" w:hAnsi="Times New Roman" w:cs="Times New Roman" w:eastAsia="Times New Roman"/>
          <w:sz w:val="27"/>
          <w:szCs w:val="27"/>
          <w:color w:val="A0A0A0"/>
          <w:spacing w:val="0"/>
          <w:w w:val="79"/>
          <w:position w:val="0"/>
        </w:rPr>
        <w:t>:</w:t>
      </w:r>
      <w:r>
        <w:rPr>
          <w:rFonts w:ascii="Times New Roman" w:hAnsi="Times New Roman" w:cs="Times New Roman" w:eastAsia="Times New Roman"/>
          <w:sz w:val="27"/>
          <w:szCs w:val="27"/>
          <w:color w:val="000000"/>
          <w:spacing w:val="0"/>
          <w:w w:val="100"/>
          <w:position w:val="0"/>
        </w:rPr>
      </w:r>
    </w:p>
    <w:p>
      <w:pPr>
        <w:spacing w:before="0" w:after="0" w:line="214" w:lineRule="exact"/>
        <w:ind w:left="138" w:right="-20"/>
        <w:jc w:val="left"/>
        <w:tabs>
          <w:tab w:pos="1480" w:val="left"/>
          <w:tab w:pos="2700" w:val="left"/>
          <w:tab w:pos="4040" w:val="left"/>
          <w:tab w:pos="51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696969"/>
          <w:spacing w:val="0"/>
          <w:w w:val="100"/>
        </w:rPr>
        <w:t>Ka</w:t>
      </w:r>
      <w:r>
        <w:rPr>
          <w:rFonts w:ascii="Times New Roman" w:hAnsi="Times New Roman" w:cs="Times New Roman" w:eastAsia="Times New Roman"/>
          <w:sz w:val="19"/>
          <w:szCs w:val="19"/>
          <w:color w:val="696969"/>
          <w:spacing w:val="7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ıt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505052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05052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2"/>
        </w:rPr>
        <w:t>08.0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3"/>
          <w:w w:val="102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898989"/>
          <w:spacing w:val="-9"/>
          <w:w w:val="137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1"/>
        </w:rPr>
        <w:t>2017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505052"/>
          <w:spacing w:val="0"/>
          <w:w w:val="100"/>
        </w:rPr>
        <w:t>!Kayıt</w:t>
      </w:r>
      <w:r>
        <w:rPr>
          <w:rFonts w:ascii="Times New Roman" w:hAnsi="Times New Roman" w:cs="Times New Roman" w:eastAsia="Times New Roman"/>
          <w:sz w:val="19"/>
          <w:szCs w:val="19"/>
          <w:color w:val="505052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898989"/>
          <w:spacing w:val="0"/>
          <w:w w:val="135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898989"/>
          <w:spacing w:val="22"/>
          <w:w w:val="13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2892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2"/>
        </w:rPr>
        <w:t>IBildiriı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30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Ala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96969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96969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96969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052"/>
          <w:spacing w:val="0"/>
          <w:w w:val="100"/>
        </w:rPr>
        <w:t>lbrahinı</w:t>
      </w:r>
      <w:r>
        <w:rPr>
          <w:rFonts w:ascii="Times New Roman" w:hAnsi="Times New Roman" w:cs="Times New Roman" w:eastAsia="Times New Roman"/>
          <w:sz w:val="19"/>
          <w:szCs w:val="19"/>
          <w:color w:val="505052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KARAl3IYIK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9" w:after="0" w:line="214" w:lineRule="exact"/>
        <w:ind w:left="138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1"/>
        </w:rPr>
        <w:t>Bildirile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052"/>
          <w:spacing w:val="0"/>
          <w:w w:val="100"/>
          <w:position w:val="-1"/>
        </w:rPr>
        <w:t>Adre</w:t>
      </w:r>
      <w:r>
        <w:rPr>
          <w:rFonts w:ascii="Times New Roman" w:hAnsi="Times New Roman" w:cs="Times New Roman" w:eastAsia="Times New Roman"/>
          <w:sz w:val="19"/>
          <w:szCs w:val="19"/>
          <w:color w:val="505052"/>
          <w:spacing w:val="0"/>
          <w:w w:val="100"/>
          <w:position w:val="-1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505052"/>
          <w:spacing w:val="4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797979"/>
          <w:spacing w:val="0"/>
          <w:w w:val="135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797979"/>
          <w:spacing w:val="-28"/>
          <w:w w:val="135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96969"/>
          <w:spacing w:val="-8"/>
          <w:w w:val="100"/>
          <w:position w:val="-1"/>
        </w:rPr>
        <w:t>Z</w:t>
      </w:r>
      <w:r>
        <w:rPr>
          <w:rFonts w:ascii="Times New Roman" w:hAnsi="Times New Roman" w:cs="Times New Roman" w:eastAsia="Times New Roman"/>
          <w:sz w:val="19"/>
          <w:szCs w:val="19"/>
          <w:color w:val="505052"/>
          <w:spacing w:val="0"/>
          <w:w w:val="100"/>
          <w:position w:val="-1"/>
        </w:rPr>
        <w:t>c</w:t>
      </w:r>
      <w:r>
        <w:rPr>
          <w:rFonts w:ascii="Times New Roman" w:hAnsi="Times New Roman" w:cs="Times New Roman" w:eastAsia="Times New Roman"/>
          <w:sz w:val="19"/>
          <w:szCs w:val="19"/>
          <w:color w:val="505052"/>
          <w:spacing w:val="1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052"/>
          <w:spacing w:val="0"/>
          <w:w w:val="100"/>
          <w:position w:val="-1"/>
        </w:rPr>
        <w:t>tin</w:t>
      </w:r>
      <w:r>
        <w:rPr>
          <w:rFonts w:ascii="Times New Roman" w:hAnsi="Times New Roman" w:cs="Times New Roman" w:eastAsia="Times New Roman"/>
          <w:sz w:val="19"/>
          <w:szCs w:val="19"/>
          <w:color w:val="505052"/>
          <w:spacing w:val="0"/>
          <w:w w:val="100"/>
          <w:position w:val="-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505052"/>
          <w:spacing w:val="-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96969"/>
          <w:spacing w:val="0"/>
          <w:w w:val="100"/>
          <w:position w:val="-1"/>
        </w:rPr>
        <w:t>öy</w:t>
      </w:r>
      <w:r>
        <w:rPr>
          <w:rFonts w:ascii="Times New Roman" w:hAnsi="Times New Roman" w:cs="Times New Roman" w:eastAsia="Times New Roman"/>
          <w:sz w:val="19"/>
          <w:szCs w:val="19"/>
          <w:color w:val="696969"/>
          <w:spacing w:val="2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1"/>
        </w:rPr>
        <w:t>Mahallesi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1"/>
        </w:rPr>
        <w:t>Panano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1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1"/>
        </w:rPr>
        <w:t>Mevkii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1"/>
          <w:position w:val="-1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3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96969"/>
          <w:spacing w:val="0"/>
          <w:w w:val="86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696969"/>
          <w:spacing w:val="-2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4"/>
          <w:w w:val="100"/>
          <w:position w:val="-1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696969"/>
          <w:spacing w:val="10"/>
          <w:w w:val="100"/>
          <w:position w:val="-1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505052"/>
          <w:spacing w:val="0"/>
          <w:w w:val="100"/>
          <w:position w:val="-1"/>
        </w:rPr>
        <w:t>UK/İZMIR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4" w:after="0" w:line="10" w:lineRule="exact"/>
        <w:jc w:val="left"/>
        <w:rPr>
          <w:sz w:val="1"/>
          <w:szCs w:val="1"/>
        </w:rPr>
      </w:pPr>
      <w:rPr/>
      <w:r>
        <w:rPr>
          <w:sz w:val="1"/>
          <w:szCs w:val="1"/>
        </w:rPr>
      </w:r>
    </w:p>
    <w:tbl>
      <w:tblPr>
        <w:tblW w:w="0" w:type="auto"/>
        <w:tblLook w:val="01E0"/>
        <w:tblLayout w:type="fixed"/>
        <w:tblCellMar>
          <w:left w:w="0" w:type="dxa"/>
          <w:right w:w="0" w:type="dxa"/>
          <w:bottom w:w="0" w:type="dxa"/>
          <w:top w:w="0" w:type="dxa"/>
        </w:tblCellMar>
        <w:jc w:val="left"/>
        <w:tblInd w:w="102.286425" w:type="dxa"/>
      </w:tblPr>
      <w:tblGrid/>
      <w:tr>
        <w:trPr>
          <w:trHeight w:val="240" w:hRule="exact"/>
        </w:trPr>
        <w:tc>
          <w:tcPr>
            <w:tcW w:w="1222" w:type="dxa"/>
            <w:tcBorders>
              <w:top w:val="single" w:sz="5.635032" w:space="0" w:color="979797"/>
              <w:bottom w:val="single" w:sz="3.756688" w:space="0" w:color="979797"/>
              <w:left w:val="nil" w:sz="6" w:space="0" w:color="auto"/>
              <w:right w:val="nil" w:sz="6" w:space="0" w:color="auto"/>
            </w:tcBorders>
          </w:tcPr>
          <w:p>
            <w:pPr>
              <w:spacing w:before="8" w:after="0" w:line="240" w:lineRule="auto"/>
              <w:ind w:left="40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D3D3D"/>
                <w:spacing w:val="0"/>
                <w:w w:val="100"/>
              </w:rPr>
              <w:t>D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D3D3D"/>
                <w:spacing w:val="7"/>
                <w:w w:val="100"/>
              </w:rPr>
              <w:t>o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696969"/>
                <w:spacing w:val="9"/>
                <w:w w:val="100"/>
              </w:rPr>
              <w:t>ğ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05052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05052"/>
                <w:spacing w:val="0"/>
                <w:w w:val="100"/>
              </w:rPr>
              <w:t>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05052"/>
                <w:spacing w:val="1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D3D3D"/>
                <w:spacing w:val="0"/>
                <w:w w:val="100"/>
              </w:rPr>
              <w:t>Adres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4845" w:type="dxa"/>
            <w:tcBorders>
              <w:top w:val="single" w:sz="5.635032" w:space="0" w:color="979797"/>
              <w:bottom w:val="single" w:sz="3.756688" w:space="0" w:color="979797"/>
              <w:left w:val="nil" w:sz="6" w:space="0" w:color="auto"/>
              <w:right w:val="nil" w:sz="6" w:space="0" w:color="auto"/>
            </w:tcBorders>
          </w:tcPr>
          <w:p>
            <w:pPr>
              <w:spacing w:before="4" w:after="0" w:line="229" w:lineRule="exact"/>
              <w:ind w:left="175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20"/>
                <w:szCs w:val="20"/>
                <w:color w:val="797979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797979"/>
                <w:spacing w:val="-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505052"/>
                <w:spacing w:val="-15"/>
                <w:w w:val="91"/>
              </w:rPr>
              <w:t>Z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D3D3D"/>
                <w:spacing w:val="-34"/>
                <w:w w:val="91"/>
              </w:rPr>
              <w:t>t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505052"/>
                <w:spacing w:val="-48"/>
                <w:w w:val="91"/>
              </w:rPr>
              <w:t>e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D3D3D"/>
                <w:spacing w:val="0"/>
                <w:w w:val="91"/>
              </w:rPr>
              <w:t>iıık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D3D3D"/>
                <w:spacing w:val="6"/>
                <w:w w:val="91"/>
              </w:rPr>
              <w:t>ö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696969"/>
                <w:spacing w:val="0"/>
                <w:w w:val="91"/>
              </w:rPr>
              <w:t>y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696969"/>
                <w:spacing w:val="19"/>
                <w:w w:val="9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D3D3D"/>
                <w:spacing w:val="0"/>
                <w:w w:val="100"/>
              </w:rPr>
              <w:t>Mahallesi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D3D3D"/>
                <w:spacing w:val="36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05052"/>
                <w:spacing w:val="0"/>
                <w:w w:val="100"/>
              </w:rPr>
              <w:t>Panano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05052"/>
                <w:spacing w:val="0"/>
                <w:w w:val="100"/>
              </w:rPr>
              <w:t>s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05052"/>
                <w:spacing w:val="26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D3D3D"/>
                <w:spacing w:val="0"/>
                <w:w w:val="99"/>
              </w:rPr>
              <w:t>Mevki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D3D3D"/>
                <w:spacing w:val="-2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D3D3D"/>
                <w:spacing w:val="0"/>
                <w:w w:val="65"/>
              </w:rPr>
              <w:t>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D3D3D"/>
                <w:spacing w:val="0"/>
                <w:w w:val="65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D3D3D"/>
                <w:spacing w:val="6"/>
                <w:w w:val="65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D3D3D"/>
                <w:spacing w:val="0"/>
                <w:w w:val="95"/>
              </w:rPr>
              <w:t>S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D3D3D"/>
                <w:spacing w:val="-27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05052"/>
                <w:spacing w:val="0"/>
                <w:w w:val="95"/>
              </w:rPr>
              <w:t>E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05052"/>
                <w:spacing w:val="4"/>
                <w:w w:val="95"/>
              </w:rPr>
              <w:t>L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797979"/>
                <w:spacing w:val="0"/>
                <w:w w:val="52"/>
              </w:rPr>
              <w:t>ç_;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797979"/>
                <w:spacing w:val="-2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05052"/>
                <w:spacing w:val="0"/>
                <w:w w:val="92"/>
              </w:rPr>
              <w:t>U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05052"/>
                <w:spacing w:val="7"/>
                <w:w w:val="92"/>
              </w:rPr>
              <w:t>K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898989"/>
                <w:spacing w:val="0"/>
                <w:w w:val="114"/>
              </w:rPr>
              <w:t>/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898989"/>
                <w:spacing w:val="-2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D3D3D"/>
                <w:spacing w:val="0"/>
                <w:w w:val="95"/>
              </w:rPr>
              <w:t>iZ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D3D3D"/>
                <w:spacing w:val="0"/>
                <w:w w:val="95"/>
              </w:rPr>
              <w:t>M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D3D3D"/>
                <w:spacing w:val="-15"/>
                <w:w w:val="95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D3D3D"/>
                <w:spacing w:val="0"/>
                <w:w w:val="100"/>
              </w:rPr>
              <w:t>iR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4911" w:type="dxa"/>
            <w:tcBorders>
              <w:top w:val="single" w:sz="5.635032" w:space="0" w:color="B8B8B8"/>
              <w:bottom w:val="nil" w:sz="6" w:space="0" w:color="auto"/>
              <w:left w:val="nil" w:sz="6" w:space="0" w:color="auto"/>
              <w:right w:val="single" w:sz="5.635032" w:space="0" w:color="676767"/>
            </w:tcBorders>
          </w:tcPr>
          <w:p>
            <w:pPr/>
            <w:rPr/>
          </w:p>
        </w:tc>
      </w:tr>
      <w:tr>
        <w:trPr>
          <w:trHeight w:val="235" w:hRule="exact"/>
        </w:trPr>
        <w:tc>
          <w:tcPr>
            <w:tcW w:w="1222" w:type="dxa"/>
            <w:tcBorders>
              <w:top w:val="single" w:sz="3.756688" w:space="0" w:color="979797"/>
              <w:bottom w:val="single" w:sz="5.635032" w:space="0" w:color="A0A0A0"/>
              <w:left w:val="nil" w:sz="6" w:space="0" w:color="auto"/>
              <w:right w:val="nil" w:sz="6" w:space="0" w:color="auto"/>
            </w:tcBorders>
          </w:tcPr>
          <w:p>
            <w:pPr>
              <w:spacing w:before="4" w:after="0" w:line="240" w:lineRule="auto"/>
              <w:ind w:left="40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D3D3D"/>
                <w:w w:val="92"/>
              </w:rPr>
              <w:t>Ya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D3D3D"/>
                <w:w w:val="93"/>
              </w:rPr>
              <w:t>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D3D3D"/>
                <w:spacing w:val="-26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797979"/>
                <w:spacing w:val="0"/>
                <w:w w:val="36"/>
              </w:rPr>
              <w:t>lo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797979"/>
                <w:spacing w:val="0"/>
                <w:w w:val="37"/>
              </w:rPr>
              <w:t>(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797979"/>
                <w:spacing w:val="-27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D3D3D"/>
                <w:spacing w:val="0"/>
                <w:w w:val="100"/>
              </w:rPr>
              <w:t>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D3D3D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D3D3D"/>
                <w:spacing w:val="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D3D3D"/>
                <w:spacing w:val="0"/>
                <w:w w:val="100"/>
              </w:rPr>
              <w:t>Türü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4845" w:type="dxa"/>
            <w:tcBorders>
              <w:top w:val="single" w:sz="3.756688" w:space="0" w:color="979797"/>
              <w:bottom w:val="single" w:sz="5.635032" w:space="0" w:color="A0A0A0"/>
              <w:left w:val="nil" w:sz="6" w:space="0" w:color="auto"/>
              <w:right w:val="nil" w:sz="6" w:space="0" w:color="auto"/>
            </w:tcBorders>
          </w:tcPr>
          <w:p>
            <w:pPr>
              <w:spacing w:before="8" w:after="0" w:line="240" w:lineRule="auto"/>
              <w:ind w:left="354" w:right="-20"/>
              <w:jc w:val="left"/>
              <w:tabs>
                <w:tab w:pos="2100" w:val="left"/>
              </w:tabs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D3D3D"/>
                <w:spacing w:val="0"/>
                <w:w w:val="100"/>
              </w:rPr>
              <w:t>O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D3D3D"/>
                <w:spacing w:val="0"/>
                <w:w w:val="100"/>
              </w:rPr>
              <w:t>t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D3D3D"/>
                <w:spacing w:val="1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D3D3D"/>
                <w:spacing w:val="10"/>
                <w:w w:val="92"/>
              </w:rPr>
              <w:t>Y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696969"/>
                <w:spacing w:val="7"/>
                <w:w w:val="114"/>
              </w:rPr>
              <w:t>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05052"/>
                <w:spacing w:val="8"/>
                <w:w w:val="76"/>
              </w:rPr>
              <w:t>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696969"/>
                <w:spacing w:val="9"/>
                <w:w w:val="99"/>
              </w:rPr>
              <w:t>g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05052"/>
                <w:spacing w:val="0"/>
                <w:w w:val="95"/>
              </w:rPr>
              <w:t>ını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05052"/>
                <w:spacing w:val="0"/>
                <w:w w:val="100"/>
              </w:rPr>
              <w:tab/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05052"/>
                <w:spacing w:val="0"/>
                <w:w w:val="98"/>
              </w:rPr>
              <w:t>Ya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05052"/>
                <w:spacing w:val="0"/>
                <w:w w:val="99"/>
              </w:rPr>
              <w:t>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05052"/>
                <w:spacing w:val="-3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696969"/>
                <w:spacing w:val="0"/>
                <w:w w:val="50"/>
              </w:rPr>
              <w:t>ı.ı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696969"/>
                <w:spacing w:val="11"/>
                <w:w w:val="51"/>
              </w:rPr>
              <w:t>,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D3D3D"/>
                <w:spacing w:val="0"/>
                <w:w w:val="82"/>
              </w:rPr>
              <w:t>ııı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D3D3D"/>
                <w:spacing w:val="18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D3D3D"/>
                <w:spacing w:val="0"/>
                <w:w w:val="100"/>
              </w:rPr>
              <w:t>Sınıfı: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D3D3D"/>
                <w:spacing w:val="27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D3D3D"/>
                <w:spacing w:val="0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D3D3D"/>
                <w:spacing w:val="-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05052"/>
                <w:spacing w:val="0"/>
                <w:w w:val="100"/>
              </w:rPr>
              <w:t>Sınıfı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4911" w:type="dxa"/>
            <w:tcBorders>
              <w:top w:val="nil" w:sz="6" w:space="0" w:color="auto"/>
              <w:bottom w:val="single" w:sz="5.635032" w:space="0" w:color="A0A0A0"/>
              <w:left w:val="nil" w:sz="6" w:space="0" w:color="auto"/>
              <w:right w:val="single" w:sz="5.635032" w:space="0" w:color="676767"/>
            </w:tcBorders>
          </w:tcPr>
          <w:p>
            <w:pPr>
              <w:spacing w:before="13" w:after="0" w:line="240" w:lineRule="auto"/>
              <w:ind w:left="393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505052"/>
                <w:spacing w:val="5"/>
                <w:w w:val="92"/>
              </w:rPr>
              <w:t>Y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696969"/>
                <w:spacing w:val="0"/>
                <w:w w:val="90"/>
              </w:rPr>
              <w:t>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696969"/>
                <w:spacing w:val="-2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05052"/>
                <w:spacing w:val="0"/>
                <w:w w:val="81"/>
              </w:rPr>
              <w:t>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05052"/>
                <w:spacing w:val="-26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797979"/>
                <w:spacing w:val="0"/>
                <w:w w:val="100"/>
              </w:rPr>
              <w:t>g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05052"/>
                <w:spacing w:val="0"/>
                <w:w w:val="100"/>
              </w:rPr>
              <w:t>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05052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05052"/>
                <w:spacing w:val="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05052"/>
                <w:spacing w:val="0"/>
                <w:w w:val="100"/>
              </w:rPr>
              <w:t>Sebebi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05052"/>
                <w:spacing w:val="16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898989"/>
                <w:spacing w:val="0"/>
                <w:w w:val="135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898989"/>
                <w:spacing w:val="-23"/>
                <w:w w:val="135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696969"/>
                <w:spacing w:val="0"/>
                <w:w w:val="88"/>
              </w:rPr>
              <w:t>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696969"/>
                <w:spacing w:val="-3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05052"/>
                <w:spacing w:val="0"/>
                <w:w w:val="100"/>
              </w:rPr>
              <w:t>çı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05052"/>
                <w:spacing w:val="0"/>
                <w:w w:val="100"/>
              </w:rPr>
              <w:t>k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05052"/>
                <w:spacing w:val="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05052"/>
                <w:spacing w:val="0"/>
                <w:w w:val="100"/>
              </w:rPr>
              <w:t>1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05052"/>
                <w:spacing w:val="0"/>
                <w:w w:val="100"/>
              </w:rPr>
              <w:t>\.t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05052"/>
                <w:spacing w:val="-9"/>
                <w:w w:val="100"/>
              </w:rPr>
              <w:t>e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797979"/>
                <w:spacing w:val="0"/>
                <w:w w:val="100"/>
              </w:rPr>
              <w:t>j_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</w:tr>
    </w:tbl>
    <w:p>
      <w:pPr>
        <w:spacing w:before="20" w:after="0" w:line="184" w:lineRule="auto"/>
        <w:ind w:left="3199" w:right="3510" w:firstLine="-3057"/>
        <w:jc w:val="left"/>
        <w:tabs>
          <w:tab w:pos="3180" w:val="left"/>
          <w:tab w:pos="63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99.830536pt;margin-top:13.541433pt;width:3.67302pt;height:25.5pt;mso-position-horizontal-relative:page;mso-position-vertical-relative:paragraph;z-index:-15096" type="#_x0000_t202" filled="f" stroked="f">
            <v:textbox inset="0,0,0,0">
              <w:txbxContent>
                <w:p>
                  <w:pPr>
                    <w:spacing w:before="0" w:after="0" w:line="510" w:lineRule="exact"/>
                    <w:ind w:right="-116"/>
                    <w:jc w:val="left"/>
                    <w:rPr>
                      <w:rFonts w:ascii="Arial" w:hAnsi="Arial" w:cs="Arial" w:eastAsia="Arial"/>
                      <w:sz w:val="51"/>
                      <w:szCs w:val="51"/>
                    </w:rPr>
                  </w:pPr>
                  <w:rPr/>
                  <w:r>
                    <w:rPr>
                      <w:rFonts w:ascii="Arial" w:hAnsi="Arial" w:cs="Arial" w:eastAsia="Arial"/>
                      <w:sz w:val="51"/>
                      <w:szCs w:val="51"/>
                      <w:color w:val="3D3D3D"/>
                      <w:spacing w:val="0"/>
                      <w:w w:val="51"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51"/>
                      <w:szCs w:val="51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505052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505052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505052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052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19"/>
          <w:szCs w:val="19"/>
          <w:color w:val="50505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505052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898989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898989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898989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505052"/>
          <w:spacing w:val="0"/>
          <w:w w:val="88"/>
          <w:position w:val="2"/>
        </w:rPr>
        <w:t>Yapını</w:t>
      </w:r>
      <w:r>
        <w:rPr>
          <w:rFonts w:ascii="Times New Roman" w:hAnsi="Times New Roman" w:cs="Times New Roman" w:eastAsia="Times New Roman"/>
          <w:sz w:val="19"/>
          <w:szCs w:val="19"/>
          <w:color w:val="505052"/>
          <w:spacing w:val="0"/>
          <w:w w:val="88"/>
          <w:position w:val="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505052"/>
          <w:spacing w:val="13"/>
          <w:w w:val="88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052"/>
          <w:spacing w:val="0"/>
          <w:w w:val="91"/>
          <w:position w:val="2"/>
        </w:rPr>
        <w:t>Şekli</w:t>
      </w:r>
      <w:r>
        <w:rPr>
          <w:rFonts w:ascii="Times New Roman" w:hAnsi="Times New Roman" w:cs="Times New Roman" w:eastAsia="Times New Roman"/>
          <w:sz w:val="19"/>
          <w:szCs w:val="19"/>
          <w:color w:val="505052"/>
          <w:spacing w:val="-34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898989"/>
          <w:spacing w:val="0"/>
          <w:w w:val="100"/>
          <w:position w:val="2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898989"/>
          <w:spacing w:val="-41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898989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898989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9"/>
          <w:szCs w:val="19"/>
          <w:color w:val="505052"/>
          <w:spacing w:val="0"/>
          <w:w w:val="100"/>
          <w:position w:val="-6"/>
        </w:rPr>
        <w:t>Kullanını</w:t>
      </w:r>
      <w:r>
        <w:rPr>
          <w:rFonts w:ascii="Times New Roman" w:hAnsi="Times New Roman" w:cs="Times New Roman" w:eastAsia="Times New Roman"/>
          <w:sz w:val="19"/>
          <w:szCs w:val="19"/>
          <w:color w:val="505052"/>
          <w:spacing w:val="8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052"/>
          <w:spacing w:val="0"/>
          <w:w w:val="100"/>
          <w:position w:val="-6"/>
        </w:rPr>
        <w:t>Şekli</w:t>
      </w:r>
      <w:r>
        <w:rPr>
          <w:rFonts w:ascii="Times New Roman" w:hAnsi="Times New Roman" w:cs="Times New Roman" w:eastAsia="Times New Roman"/>
          <w:sz w:val="19"/>
          <w:szCs w:val="19"/>
          <w:color w:val="505052"/>
          <w:spacing w:val="17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A0A0A0"/>
          <w:spacing w:val="0"/>
          <w:w w:val="112"/>
          <w:position w:val="-6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A0A0A0"/>
          <w:spacing w:val="0"/>
          <w:w w:val="112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052"/>
          <w:spacing w:val="-6"/>
          <w:w w:val="90"/>
          <w:position w:val="0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696969"/>
          <w:spacing w:val="10"/>
          <w:w w:val="11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505052"/>
          <w:spacing w:val="0"/>
          <w:w w:val="63"/>
          <w:position w:val="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505052"/>
          <w:spacing w:val="-3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96969"/>
          <w:spacing w:val="11"/>
          <w:w w:val="100"/>
          <w:position w:val="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505052"/>
          <w:spacing w:val="0"/>
          <w:w w:val="100"/>
          <w:position w:val="0"/>
        </w:rPr>
        <w:t>nan</w:t>
      </w:r>
      <w:r>
        <w:rPr>
          <w:rFonts w:ascii="Times New Roman" w:hAnsi="Times New Roman" w:cs="Times New Roman" w:eastAsia="Times New Roman"/>
          <w:sz w:val="19"/>
          <w:szCs w:val="19"/>
          <w:color w:val="505052"/>
          <w:spacing w:val="-3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797979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797979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797979"/>
          <w:spacing w:val="4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Kagi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Ahşap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052"/>
          <w:spacing w:val="0"/>
          <w:w w:val="100"/>
          <w:position w:val="0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696969"/>
          <w:spacing w:val="2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505052"/>
          <w:spacing w:val="0"/>
          <w:w w:val="100"/>
          <w:position w:val="0"/>
        </w:rPr>
        <w:t>lik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6" w:after="0" w:line="240" w:lineRule="auto"/>
        <w:ind w:left="3199" w:right="-20"/>
        <w:jc w:val="left"/>
        <w:tabs>
          <w:tab w:pos="63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8"/>
          <w:szCs w:val="18"/>
          <w:color w:val="505052"/>
          <w:spacing w:val="0"/>
          <w:w w:val="100"/>
          <w:position w:val="12"/>
        </w:rPr>
        <w:t>D</w:t>
      </w:r>
      <w:r>
        <w:rPr>
          <w:rFonts w:ascii="Arial" w:hAnsi="Arial" w:cs="Arial" w:eastAsia="Arial"/>
          <w:sz w:val="18"/>
          <w:szCs w:val="18"/>
          <w:color w:val="505052"/>
          <w:spacing w:val="-18"/>
          <w:w w:val="100"/>
          <w:position w:val="12"/>
        </w:rPr>
        <w:t>i</w:t>
      </w:r>
      <w:r>
        <w:rPr>
          <w:rFonts w:ascii="Arial" w:hAnsi="Arial" w:cs="Arial" w:eastAsia="Arial"/>
          <w:sz w:val="18"/>
          <w:szCs w:val="18"/>
          <w:color w:val="696969"/>
          <w:spacing w:val="0"/>
          <w:w w:val="100"/>
          <w:position w:val="12"/>
        </w:rPr>
        <w:t>ğ</w:t>
      </w:r>
      <w:r>
        <w:rPr>
          <w:rFonts w:ascii="Arial" w:hAnsi="Arial" w:cs="Arial" w:eastAsia="Arial"/>
          <w:sz w:val="18"/>
          <w:szCs w:val="18"/>
          <w:color w:val="696969"/>
          <w:spacing w:val="-4"/>
          <w:w w:val="100"/>
          <w:position w:val="12"/>
        </w:rPr>
        <w:t>e</w:t>
      </w:r>
      <w:r>
        <w:rPr>
          <w:rFonts w:ascii="Arial" w:hAnsi="Arial" w:cs="Arial" w:eastAsia="Arial"/>
          <w:sz w:val="18"/>
          <w:szCs w:val="18"/>
          <w:color w:val="505052"/>
          <w:spacing w:val="0"/>
          <w:w w:val="100"/>
          <w:position w:val="12"/>
        </w:rPr>
        <w:t>r</w:t>
      </w:r>
      <w:r>
        <w:rPr>
          <w:rFonts w:ascii="Arial" w:hAnsi="Arial" w:cs="Arial" w:eastAsia="Arial"/>
          <w:sz w:val="18"/>
          <w:szCs w:val="18"/>
          <w:color w:val="505052"/>
          <w:spacing w:val="-30"/>
          <w:w w:val="100"/>
          <w:position w:val="12"/>
        </w:rPr>
        <w:t> </w:t>
      </w:r>
      <w:r>
        <w:rPr>
          <w:rFonts w:ascii="Arial" w:hAnsi="Arial" w:cs="Arial" w:eastAsia="Arial"/>
          <w:sz w:val="18"/>
          <w:szCs w:val="18"/>
          <w:color w:val="505052"/>
          <w:spacing w:val="0"/>
          <w:w w:val="100"/>
          <w:position w:val="12"/>
        </w:rPr>
        <w:tab/>
      </w:r>
      <w:r>
        <w:rPr>
          <w:rFonts w:ascii="Arial" w:hAnsi="Arial" w:cs="Arial" w:eastAsia="Arial"/>
          <w:sz w:val="18"/>
          <w:szCs w:val="18"/>
          <w:color w:val="505052"/>
          <w:spacing w:val="0"/>
          <w:w w:val="100"/>
          <w:position w:val="12"/>
        </w:rPr>
      </w:r>
      <w:r>
        <w:rPr>
          <w:rFonts w:ascii="Times New Roman" w:hAnsi="Times New Roman" w:cs="Times New Roman" w:eastAsia="Times New Roman"/>
          <w:sz w:val="19"/>
          <w:szCs w:val="19"/>
          <w:color w:val="505052"/>
          <w:spacing w:val="0"/>
          <w:w w:val="100"/>
          <w:position w:val="0"/>
        </w:rPr>
        <w:t>Yaııgıııı</w:t>
      </w:r>
      <w:r>
        <w:rPr>
          <w:rFonts w:ascii="Times New Roman" w:hAnsi="Times New Roman" w:cs="Times New Roman" w:eastAsia="Times New Roman"/>
          <w:sz w:val="19"/>
          <w:szCs w:val="19"/>
          <w:color w:val="505052"/>
          <w:spacing w:val="-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3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Altına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Alına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052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505052"/>
          <w:spacing w:val="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052"/>
          <w:spacing w:val="0"/>
          <w:w w:val="100"/>
          <w:position w:val="0"/>
        </w:rPr>
        <w:t>22:00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41" w:after="0" w:line="240" w:lineRule="auto"/>
        <w:ind w:left="3976" w:right="6510"/>
        <w:jc w:val="center"/>
        <w:rPr>
          <w:rFonts w:ascii="Arial" w:hAnsi="Arial" w:cs="Arial" w:eastAsia="Arial"/>
          <w:sz w:val="15"/>
          <w:szCs w:val="15"/>
        </w:rPr>
      </w:pPr>
      <w:rPr/>
      <w:r>
        <w:rPr>
          <w:rFonts w:ascii="Arial" w:hAnsi="Arial" w:cs="Arial" w:eastAsia="Arial"/>
          <w:sz w:val="15"/>
          <w:szCs w:val="15"/>
          <w:color w:val="3D3D3D"/>
          <w:spacing w:val="0"/>
          <w:w w:val="47"/>
        </w:rPr>
        <w:t>1</w:t>
      </w:r>
      <w:r>
        <w:rPr>
          <w:rFonts w:ascii="Arial" w:hAnsi="Arial" w:cs="Arial" w:eastAsia="Arial"/>
          <w:sz w:val="15"/>
          <w:szCs w:val="15"/>
          <w:color w:val="3D3D3D"/>
          <w:spacing w:val="0"/>
          <w:w w:val="47"/>
        </w:rPr>
        <w:t>       </w:t>
      </w:r>
      <w:r>
        <w:rPr>
          <w:rFonts w:ascii="Arial" w:hAnsi="Arial" w:cs="Arial" w:eastAsia="Arial"/>
          <w:sz w:val="15"/>
          <w:szCs w:val="15"/>
          <w:color w:val="3D3D3D"/>
          <w:spacing w:val="10"/>
          <w:w w:val="47"/>
        </w:rPr>
        <w:t> </w:t>
      </w:r>
      <w:r>
        <w:rPr>
          <w:rFonts w:ascii="Arial" w:hAnsi="Arial" w:cs="Arial" w:eastAsia="Arial"/>
          <w:sz w:val="15"/>
          <w:szCs w:val="15"/>
          <w:color w:val="3D3D3D"/>
          <w:spacing w:val="0"/>
          <w:w w:val="47"/>
          <w:u w:val="single" w:color="3B3B3B"/>
        </w:rPr>
        <w:t>         </w:t>
      </w:r>
      <w:r>
        <w:rPr>
          <w:rFonts w:ascii="Arial" w:hAnsi="Arial" w:cs="Arial" w:eastAsia="Arial"/>
          <w:sz w:val="15"/>
          <w:szCs w:val="15"/>
          <w:color w:val="3D3D3D"/>
          <w:spacing w:val="12"/>
          <w:w w:val="47"/>
          <w:u w:val="single" w:color="3B3B3B"/>
        </w:rPr>
        <w:t> </w:t>
      </w:r>
      <w:r>
        <w:rPr>
          <w:rFonts w:ascii="Arial" w:hAnsi="Arial" w:cs="Arial" w:eastAsia="Arial"/>
          <w:sz w:val="15"/>
          <w:szCs w:val="15"/>
          <w:color w:val="3D3D3D"/>
          <w:spacing w:val="0"/>
          <w:w w:val="47"/>
        </w:rPr>
        <w:t>       </w:t>
      </w:r>
      <w:r>
        <w:rPr>
          <w:rFonts w:ascii="Arial" w:hAnsi="Arial" w:cs="Arial" w:eastAsia="Arial"/>
          <w:sz w:val="15"/>
          <w:szCs w:val="15"/>
          <w:color w:val="3D3D3D"/>
          <w:spacing w:val="16"/>
          <w:w w:val="47"/>
        </w:rPr>
        <w:t> </w:t>
      </w:r>
      <w:r>
        <w:rPr>
          <w:rFonts w:ascii="Arial" w:hAnsi="Arial" w:cs="Arial" w:eastAsia="Arial"/>
          <w:sz w:val="15"/>
          <w:szCs w:val="15"/>
          <w:color w:val="505052"/>
          <w:spacing w:val="0"/>
          <w:w w:val="59"/>
        </w:rPr>
        <w:t>1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</w:rPr>
      </w:r>
    </w:p>
    <w:p>
      <w:pPr>
        <w:spacing w:before="0" w:after="0" w:line="218" w:lineRule="exact"/>
        <w:ind w:left="138" w:right="-20"/>
        <w:jc w:val="left"/>
        <w:tabs>
          <w:tab w:pos="1900" w:val="left"/>
          <w:tab w:pos="52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Yana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Şeyi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6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797979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797979"/>
          <w:spacing w:val="-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797979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797979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505052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05052"/>
          <w:spacing w:val="0"/>
          <w:w w:val="100"/>
        </w:rPr>
        <w:t>)</w:t>
      </w:r>
      <w:r>
        <w:rPr>
          <w:rFonts w:ascii="Times New Roman" w:hAnsi="Times New Roman" w:cs="Times New Roman" w:eastAsia="Times New Roman"/>
          <w:sz w:val="19"/>
          <w:szCs w:val="19"/>
          <w:color w:val="505052"/>
          <w:spacing w:val="0"/>
          <w:w w:val="100"/>
        </w:rPr>
        <w:t>ahibi</w:t>
        <w:tab/>
      </w:r>
      <w:r>
        <w:rPr>
          <w:rFonts w:ascii="Times New Roman" w:hAnsi="Times New Roman" w:cs="Times New Roman" w:eastAsia="Times New Roman"/>
          <w:sz w:val="19"/>
          <w:szCs w:val="19"/>
          <w:color w:val="505052"/>
          <w:spacing w:val="-4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052"/>
          <w:spacing w:val="0"/>
          <w:w w:val="92"/>
        </w:rPr>
        <w:t>JKirı</w:t>
      </w:r>
      <w:r>
        <w:rPr>
          <w:rFonts w:ascii="Times New Roman" w:hAnsi="Times New Roman" w:cs="Times New Roman" w:eastAsia="Times New Roman"/>
          <w:sz w:val="19"/>
          <w:szCs w:val="19"/>
          <w:color w:val="505052"/>
          <w:spacing w:val="11"/>
          <w:w w:val="92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696969"/>
          <w:spacing w:val="6"/>
          <w:w w:val="110"/>
        </w:rPr>
        <w:t>c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54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052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505052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052"/>
          <w:spacing w:val="0"/>
          <w:w w:val="100"/>
        </w:rPr>
        <w:t>Kullanan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2" w:after="0" w:line="214" w:lineRule="exact"/>
        <w:ind w:left="1917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05052"/>
          <w:spacing w:val="0"/>
          <w:w w:val="100"/>
          <w:position w:val="-1"/>
        </w:rPr>
        <w:t>r,miri</w:t>
      </w:r>
      <w:r>
        <w:rPr>
          <w:rFonts w:ascii="Times New Roman" w:hAnsi="Times New Roman" w:cs="Times New Roman" w:eastAsia="Times New Roman"/>
          <w:sz w:val="19"/>
          <w:szCs w:val="19"/>
          <w:color w:val="505052"/>
          <w:spacing w:val="0"/>
          <w:w w:val="100"/>
          <w:position w:val="-1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505052"/>
          <w:spacing w:val="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052"/>
          <w:spacing w:val="0"/>
          <w:w w:val="100"/>
          <w:position w:val="-1"/>
        </w:rPr>
        <w:t>Elma</w:t>
      </w:r>
      <w:r>
        <w:rPr>
          <w:rFonts w:ascii="Times New Roman" w:hAnsi="Times New Roman" w:cs="Times New Roman" w:eastAsia="Times New Roman"/>
          <w:sz w:val="19"/>
          <w:szCs w:val="19"/>
          <w:color w:val="505052"/>
          <w:spacing w:val="0"/>
          <w:w w:val="100"/>
          <w:position w:val="-1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505052"/>
          <w:spacing w:val="1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1"/>
          <w:position w:val="-1"/>
        </w:rPr>
        <w:t>VERGi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pgSz w:w="11920" w:h="16840"/>
          <w:pgMar w:top="680" w:bottom="0" w:left="440" w:right="260"/>
        </w:sectPr>
      </w:pPr>
      <w:rPr/>
    </w:p>
    <w:p>
      <w:pPr>
        <w:spacing w:before="0" w:after="0" w:line="258" w:lineRule="exact"/>
        <w:ind w:left="1917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505052"/>
          <w:spacing w:val="-16"/>
          <w:w w:val="600"/>
        </w:rPr>
        <w:t>J</w:t>
      </w:r>
      <w:r>
        <w:rPr>
          <w:rFonts w:ascii="Times New Roman" w:hAnsi="Times New Roman" w:cs="Times New Roman" w:eastAsia="Times New Roman"/>
          <w:sz w:val="18"/>
          <w:szCs w:val="18"/>
          <w:color w:val="797979"/>
          <w:spacing w:val="-18"/>
          <w:w w:val="101"/>
        </w:rPr>
        <w:t>·</w:t>
      </w:r>
      <w:r>
        <w:rPr>
          <w:rFonts w:ascii="Times New Roman" w:hAnsi="Times New Roman" w:cs="Times New Roman" w:eastAsia="Times New Roman"/>
          <w:sz w:val="18"/>
          <w:szCs w:val="18"/>
          <w:color w:val="505052"/>
          <w:spacing w:val="0"/>
          <w:w w:val="89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505052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96969"/>
          <w:spacing w:val="0"/>
          <w:w w:val="100"/>
        </w:rPr>
        <w:t>ç</w:t>
      </w:r>
      <w:r>
        <w:rPr>
          <w:rFonts w:ascii="Times New Roman" w:hAnsi="Times New Roman" w:cs="Times New Roman" w:eastAsia="Times New Roman"/>
          <w:sz w:val="18"/>
          <w:szCs w:val="18"/>
          <w:color w:val="696969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052"/>
          <w:spacing w:val="0"/>
          <w:w w:val="100"/>
        </w:rPr>
        <w:t>Sa</w:t>
      </w:r>
      <w:r>
        <w:rPr>
          <w:rFonts w:ascii="Times New Roman" w:hAnsi="Times New Roman" w:cs="Times New Roman" w:eastAsia="Times New Roman"/>
          <w:sz w:val="19"/>
          <w:szCs w:val="19"/>
          <w:color w:val="505052"/>
          <w:spacing w:val="-55"/>
          <w:w w:val="101"/>
        </w:rPr>
        <w:t>y</w:t>
      </w:r>
      <w:r>
        <w:rPr>
          <w:rFonts w:ascii="Arial" w:hAnsi="Arial" w:cs="Arial" w:eastAsia="Arial"/>
          <w:sz w:val="25"/>
          <w:szCs w:val="25"/>
          <w:color w:val="505052"/>
          <w:spacing w:val="-22"/>
          <w:w w:val="16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05052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05052"/>
          <w:spacing w:val="-70"/>
          <w:w w:val="101"/>
        </w:rPr>
        <w:t>s</w:t>
      </w:r>
      <w:r>
        <w:rPr>
          <w:rFonts w:ascii="Arial" w:hAnsi="Arial" w:cs="Arial" w:eastAsia="Arial"/>
          <w:sz w:val="25"/>
          <w:szCs w:val="25"/>
          <w:color w:val="505052"/>
          <w:spacing w:val="-16"/>
          <w:w w:val="16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05052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16" w:lineRule="exact"/>
        <w:ind w:left="133" w:right="-70"/>
        <w:jc w:val="left"/>
        <w:tabs>
          <w:tab w:pos="1940" w:val="left"/>
          <w:tab w:pos="30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05052"/>
          <w:spacing w:val="0"/>
          <w:w w:val="100"/>
          <w:position w:val="1"/>
        </w:rPr>
        <w:t>Giden</w:t>
      </w:r>
      <w:r>
        <w:rPr>
          <w:rFonts w:ascii="Times New Roman" w:hAnsi="Times New Roman" w:cs="Times New Roman" w:eastAsia="Times New Roman"/>
          <w:sz w:val="19"/>
          <w:szCs w:val="19"/>
          <w:color w:val="505052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05052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696969"/>
          <w:spacing w:val="-16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505052"/>
          <w:spacing w:val="0"/>
          <w:w w:val="100"/>
          <w:position w:val="0"/>
        </w:rPr>
        <w:t>ıç</w:t>
      </w:r>
      <w:r>
        <w:rPr>
          <w:rFonts w:ascii="Times New Roman" w:hAnsi="Times New Roman" w:cs="Times New Roman" w:eastAsia="Times New Roman"/>
          <w:sz w:val="19"/>
          <w:szCs w:val="19"/>
          <w:color w:val="505052"/>
          <w:spacing w:val="2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052"/>
          <w:spacing w:val="0"/>
          <w:w w:val="100"/>
          <w:position w:val="0"/>
        </w:rPr>
        <w:t>Plakası:</w:t>
      </w:r>
      <w:r>
        <w:rPr>
          <w:rFonts w:ascii="Times New Roman" w:hAnsi="Times New Roman" w:cs="Times New Roman" w:eastAsia="Times New Roman"/>
          <w:sz w:val="19"/>
          <w:szCs w:val="19"/>
          <w:color w:val="505052"/>
          <w:spacing w:val="-4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052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05052"/>
          <w:spacing w:val="0"/>
          <w:w w:val="100"/>
          <w:position w:val="0"/>
        </w:rPr>
        <w:t>35</w:t>
      </w:r>
      <w:r>
        <w:rPr>
          <w:rFonts w:ascii="Times New Roman" w:hAnsi="Times New Roman" w:cs="Times New Roman" w:eastAsia="Times New Roman"/>
          <w:sz w:val="19"/>
          <w:szCs w:val="19"/>
          <w:color w:val="505052"/>
          <w:spacing w:val="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052"/>
          <w:spacing w:val="0"/>
          <w:w w:val="100"/>
          <w:position w:val="0"/>
        </w:rPr>
        <w:t>EC</w:t>
      </w:r>
      <w:r>
        <w:rPr>
          <w:rFonts w:ascii="Times New Roman" w:hAnsi="Times New Roman" w:cs="Times New Roman" w:eastAsia="Times New Roman"/>
          <w:sz w:val="19"/>
          <w:szCs w:val="19"/>
          <w:color w:val="505052"/>
          <w:spacing w:val="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052"/>
          <w:spacing w:val="0"/>
          <w:w w:val="103"/>
          <w:position w:val="0"/>
        </w:rPr>
        <w:t>669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40" w:lineRule="auto"/>
        <w:ind w:left="138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Ekibin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63" w:lineRule="exact"/>
        <w:ind w:right="-20"/>
        <w:jc w:val="left"/>
        <w:rPr>
          <w:rFonts w:ascii="Arial" w:hAnsi="Arial" w:cs="Arial" w:eastAsia="Arial"/>
          <w:sz w:val="25"/>
          <w:szCs w:val="25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696969"/>
          <w:w w:val="78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696969"/>
          <w:w w:val="77"/>
        </w:rPr>
        <w:t>C</w:t>
      </w:r>
      <w:r>
        <w:rPr>
          <w:rFonts w:ascii="Times New Roman" w:hAnsi="Times New Roman" w:cs="Times New Roman" w:eastAsia="Times New Roman"/>
          <w:sz w:val="19"/>
          <w:szCs w:val="19"/>
          <w:color w:val="696969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ıkı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052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505052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052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05052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052"/>
          <w:spacing w:val="0"/>
          <w:w w:val="100"/>
        </w:rPr>
        <w:t>20</w:t>
      </w:r>
      <w:r>
        <w:rPr>
          <w:rFonts w:ascii="Times New Roman" w:hAnsi="Times New Roman" w:cs="Times New Roman" w:eastAsia="Times New Roman"/>
          <w:sz w:val="19"/>
          <w:szCs w:val="19"/>
          <w:color w:val="505052"/>
          <w:spacing w:val="11"/>
          <w:w w:val="100"/>
        </w:rPr>
        <w:t>:</w:t>
      </w:r>
      <w:r>
        <w:rPr>
          <w:rFonts w:ascii="Arial" w:hAnsi="Arial" w:cs="Arial" w:eastAsia="Arial"/>
          <w:sz w:val="25"/>
          <w:szCs w:val="25"/>
          <w:color w:val="3D3D3D"/>
          <w:spacing w:val="0"/>
          <w:w w:val="100"/>
        </w:rPr>
        <w:t>ıs</w:t>
      </w:r>
      <w:r>
        <w:rPr>
          <w:rFonts w:ascii="Arial" w:hAnsi="Arial" w:cs="Arial" w:eastAsia="Arial"/>
          <w:sz w:val="25"/>
          <w:szCs w:val="25"/>
          <w:color w:val="000000"/>
          <w:spacing w:val="0"/>
          <w:w w:val="100"/>
        </w:rPr>
      </w:r>
    </w:p>
    <w:p>
      <w:pPr>
        <w:spacing w:before="20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23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797979"/>
          <w:w w:val="111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797979"/>
          <w:spacing w:val="4"/>
          <w:w w:val="11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05052"/>
          <w:spacing w:val="0"/>
          <w:w w:val="43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505052"/>
          <w:spacing w:val="-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96969"/>
          <w:spacing w:val="-4"/>
          <w:w w:val="100"/>
        </w:rPr>
        <w:t>c</w:t>
      </w:r>
      <w:r>
        <w:rPr>
          <w:rFonts w:ascii="Times New Roman" w:hAnsi="Times New Roman" w:cs="Times New Roman" w:eastAsia="Times New Roman"/>
          <w:sz w:val="19"/>
          <w:szCs w:val="19"/>
          <w:color w:val="505052"/>
          <w:spacing w:val="0"/>
          <w:w w:val="100"/>
        </w:rPr>
        <w:t>kıri</w:t>
      </w:r>
      <w:r>
        <w:rPr>
          <w:rFonts w:ascii="Times New Roman" w:hAnsi="Times New Roman" w:cs="Times New Roman" w:eastAsia="Times New Roman"/>
          <w:sz w:val="19"/>
          <w:szCs w:val="19"/>
          <w:color w:val="505052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505052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Arıza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052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505052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505052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3" w:after="0" w:line="240" w:lineRule="auto"/>
        <w:ind w:left="4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41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41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9"/>
          <w:w w:val="4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4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4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6"/>
          <w:w w:val="4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052"/>
          <w:spacing w:val="0"/>
          <w:w w:val="100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505052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9"/>
        </w:rPr>
        <w:t>Gel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9"/>
          <w:w w:val="99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696969"/>
          <w:spacing w:val="0"/>
          <w:w w:val="58"/>
        </w:rPr>
        <w:t>ş_</w:t>
      </w:r>
      <w:r>
        <w:rPr>
          <w:rFonts w:ascii="Times New Roman" w:hAnsi="Times New Roman" w:cs="Times New Roman" w:eastAsia="Times New Roman"/>
          <w:sz w:val="19"/>
          <w:szCs w:val="19"/>
          <w:color w:val="696969"/>
          <w:spacing w:val="-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052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9" w:after="0" w:line="214" w:lineRule="exact"/>
        <w:ind w:left="23"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696969"/>
          <w:w w:val="86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696969"/>
          <w:spacing w:val="-3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052"/>
          <w:spacing w:val="0"/>
          <w:w w:val="91"/>
          <w:position w:val="-1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505052"/>
          <w:spacing w:val="0"/>
          <w:w w:val="92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505052"/>
          <w:spacing w:val="-2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96969"/>
          <w:spacing w:val="0"/>
          <w:w w:val="54"/>
          <w:position w:val="-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696969"/>
          <w:spacing w:val="-2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052"/>
          <w:spacing w:val="0"/>
          <w:w w:val="100"/>
          <w:position w:val="-1"/>
        </w:rPr>
        <w:t>yet-Jandarma</w:t>
      </w:r>
      <w:r>
        <w:rPr>
          <w:rFonts w:ascii="Times New Roman" w:hAnsi="Times New Roman" w:cs="Times New Roman" w:eastAsia="Times New Roman"/>
          <w:sz w:val="19"/>
          <w:szCs w:val="19"/>
          <w:color w:val="505052"/>
          <w:spacing w:val="2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052"/>
          <w:spacing w:val="9"/>
          <w:w w:val="96"/>
          <w:position w:val="-1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696969"/>
          <w:spacing w:val="11"/>
          <w:w w:val="104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505052"/>
          <w:spacing w:val="0"/>
          <w:w w:val="78"/>
          <w:position w:val="-1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505052"/>
          <w:spacing w:val="10"/>
          <w:w w:val="78"/>
          <w:position w:val="-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696969"/>
          <w:spacing w:val="0"/>
          <w:w w:val="105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696969"/>
          <w:spacing w:val="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052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505052"/>
          <w:spacing w:val="1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898989"/>
          <w:spacing w:val="0"/>
          <w:w w:val="112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" w:after="0" w:line="160" w:lineRule="exact"/>
        <w:jc w:val="left"/>
        <w:rPr>
          <w:sz w:val="16"/>
          <w:szCs w:val="16"/>
        </w:rPr>
      </w:pPr>
      <w:rPr/>
      <w:r>
        <w:rPr/>
        <w:br w:type="column"/>
      </w:r>
      <w:r>
        <w:rPr>
          <w:sz w:val="16"/>
          <w:szCs w:val="16"/>
        </w:rPr>
      </w:r>
    </w:p>
    <w:p>
      <w:pPr>
        <w:spacing w:before="0" w:after="0" w:line="189" w:lineRule="exact"/>
        <w:ind w:right="-20"/>
        <w:jc w:val="left"/>
        <w:tabs>
          <w:tab w:pos="11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B5B5B5"/>
          <w:w w:val="29"/>
          <w:position w:val="-3"/>
        </w:rPr>
        <w:t>_</w:t>
      </w:r>
      <w:r>
        <w:rPr>
          <w:rFonts w:ascii="Times New Roman" w:hAnsi="Times New Roman" w:cs="Times New Roman" w:eastAsia="Times New Roman"/>
          <w:sz w:val="19"/>
          <w:szCs w:val="19"/>
          <w:color w:val="B5B5B5"/>
          <w:spacing w:val="-22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797979"/>
          <w:spacing w:val="0"/>
          <w:w w:val="264"/>
          <w:position w:val="-3"/>
        </w:rPr>
        <w:t>t:</w:t>
      </w:r>
      <w:r>
        <w:rPr>
          <w:rFonts w:ascii="Times New Roman" w:hAnsi="Times New Roman" w:cs="Times New Roman" w:eastAsia="Times New Roman"/>
          <w:sz w:val="19"/>
          <w:szCs w:val="19"/>
          <w:color w:val="797979"/>
          <w:spacing w:val="0"/>
          <w:w w:val="265"/>
          <w:position w:val="-3"/>
        </w:rPr>
        <w:t>_</w:t>
      </w:r>
      <w:r>
        <w:rPr>
          <w:rFonts w:ascii="Times New Roman" w:hAnsi="Times New Roman" w:cs="Times New Roman" w:eastAsia="Times New Roman"/>
          <w:sz w:val="19"/>
          <w:szCs w:val="19"/>
          <w:color w:val="797979"/>
          <w:spacing w:val="-24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052"/>
          <w:spacing w:val="0"/>
          <w:w w:val="112"/>
          <w:position w:val="-3"/>
        </w:rPr>
        <w:t>sa</w:t>
      </w:r>
      <w:r>
        <w:rPr>
          <w:rFonts w:ascii="Times New Roman" w:hAnsi="Times New Roman" w:cs="Times New Roman" w:eastAsia="Times New Roman"/>
          <w:sz w:val="19"/>
          <w:szCs w:val="19"/>
          <w:color w:val="505052"/>
          <w:spacing w:val="-40"/>
          <w:w w:val="112"/>
          <w:u w:val="single" w:color="B4B4B4"/>
          <w:position w:val="-3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05052"/>
          <w:spacing w:val="-40"/>
          <w:w w:val="112"/>
          <w:u w:val="single" w:color="B4B4B4"/>
          <w:position w:val="-3"/>
        </w:rPr>
      </w:r>
      <w:r>
        <w:rPr>
          <w:rFonts w:ascii="Times New Roman" w:hAnsi="Times New Roman" w:cs="Times New Roman" w:eastAsia="Times New Roman"/>
          <w:sz w:val="19"/>
          <w:szCs w:val="19"/>
          <w:color w:val="505052"/>
          <w:spacing w:val="-40"/>
          <w:w w:val="112"/>
          <w:u w:val="single" w:color="B4B4B4"/>
          <w:position w:val="-3"/>
        </w:rPr>
      </w:r>
      <w:r>
        <w:rPr>
          <w:rFonts w:ascii="Times New Roman" w:hAnsi="Times New Roman" w:cs="Times New Roman" w:eastAsia="Times New Roman"/>
          <w:sz w:val="19"/>
          <w:szCs w:val="19"/>
          <w:color w:val="696969"/>
          <w:spacing w:val="-32"/>
          <w:w w:val="90"/>
          <w:u w:val="single" w:color="B4B4B4"/>
          <w:position w:val="-3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96969"/>
          <w:spacing w:val="-32"/>
          <w:w w:val="90"/>
          <w:u w:val="single" w:color="B4B4B4"/>
          <w:position w:val="-3"/>
        </w:rPr>
      </w:r>
      <w:r>
        <w:rPr>
          <w:rFonts w:ascii="Times New Roman" w:hAnsi="Times New Roman" w:cs="Times New Roman" w:eastAsia="Times New Roman"/>
          <w:sz w:val="19"/>
          <w:szCs w:val="19"/>
          <w:color w:val="696969"/>
          <w:spacing w:val="-32"/>
          <w:w w:val="90"/>
          <w:u w:val="single" w:color="B4B4B4"/>
          <w:position w:val="-3"/>
        </w:rPr>
      </w:r>
      <w:r>
        <w:rPr>
          <w:rFonts w:ascii="Times New Roman" w:hAnsi="Times New Roman" w:cs="Times New Roman" w:eastAsia="Times New Roman"/>
          <w:sz w:val="19"/>
          <w:szCs w:val="19"/>
          <w:color w:val="505052"/>
          <w:spacing w:val="-8"/>
          <w:w w:val="67"/>
          <w:u w:val="single" w:color="B4B4B4"/>
          <w:position w:val="-3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05052"/>
          <w:spacing w:val="-8"/>
          <w:w w:val="67"/>
          <w:u w:val="single" w:color="B4B4B4"/>
          <w:position w:val="-3"/>
        </w:rPr>
      </w:r>
      <w:r>
        <w:rPr>
          <w:rFonts w:ascii="Times New Roman" w:hAnsi="Times New Roman" w:cs="Times New Roman" w:eastAsia="Times New Roman"/>
          <w:sz w:val="19"/>
          <w:szCs w:val="19"/>
          <w:color w:val="505052"/>
          <w:spacing w:val="0"/>
          <w:w w:val="112"/>
          <w:u w:val="single" w:color="B4B4B4"/>
          <w:position w:val="-3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505052"/>
          <w:spacing w:val="0"/>
          <w:w w:val="112"/>
          <w:u w:val="single" w:color="B4B4B4"/>
          <w:position w:val="-3"/>
        </w:rPr>
      </w:r>
      <w:r>
        <w:rPr>
          <w:rFonts w:ascii="Times New Roman" w:hAnsi="Times New Roman" w:cs="Times New Roman" w:eastAsia="Times New Roman"/>
          <w:sz w:val="19"/>
          <w:szCs w:val="19"/>
          <w:color w:val="505052"/>
          <w:spacing w:val="0"/>
          <w:w w:val="100"/>
          <w:u w:val="single" w:color="B4B4B4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052"/>
          <w:spacing w:val="0"/>
          <w:w w:val="100"/>
          <w:u w:val="single" w:color="B4B4B4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05052"/>
          <w:spacing w:val="0"/>
          <w:w w:val="100"/>
          <w:u w:val="single" w:color="B4B4B4"/>
          <w:position w:val="-3"/>
        </w:rPr>
      </w:r>
      <w:r>
        <w:rPr>
          <w:rFonts w:ascii="Times New Roman" w:hAnsi="Times New Roman" w:cs="Times New Roman" w:eastAsia="Times New Roman"/>
          <w:sz w:val="19"/>
          <w:szCs w:val="19"/>
          <w:color w:val="505052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87" w:lineRule="exact"/>
        <w:ind w:left="2333" w:right="1461"/>
        <w:jc w:val="center"/>
        <w:rPr>
          <w:rFonts w:ascii="Arial" w:hAnsi="Arial" w:cs="Arial" w:eastAsia="Arial"/>
          <w:sz w:val="31"/>
          <w:szCs w:val="31"/>
        </w:rPr>
      </w:pPr>
      <w:rPr/>
      <w:r>
        <w:rPr/>
        <w:pict>
          <v:group style="position:absolute;margin-left:419.105347pt;margin-top:19.137991pt;width:87.577753pt;height:.1pt;mso-position-horizontal-relative:page;mso-position-vertical-relative:paragraph;z-index:-15100" coordorigin="8382,383" coordsize="1752,2">
            <v:shape style="position:absolute;left:8382;top:383;width:1752;height:2" coordorigin="8382,383" coordsize="1752,0" path="m8382,383l10134,383e" filled="f" stroked="t" strokeweight=".704379pt" strokecolor="#BCBCBC">
              <v:path arrowok="t"/>
            </v:shape>
          </v:group>
          <w10:wrap type="none"/>
        </w:pict>
      </w:r>
      <w:r>
        <w:rPr>
          <w:rFonts w:ascii="Arial" w:hAnsi="Arial" w:cs="Arial" w:eastAsia="Arial"/>
          <w:sz w:val="31"/>
          <w:szCs w:val="31"/>
          <w:color w:val="B5B5B5"/>
          <w:spacing w:val="0"/>
          <w:w w:val="178"/>
          <w:position w:val="1"/>
        </w:rPr>
        <w:t>-</w:t>
      </w:r>
      <w:r>
        <w:rPr>
          <w:rFonts w:ascii="Arial" w:hAnsi="Arial" w:cs="Arial" w:eastAsia="Arial"/>
          <w:sz w:val="31"/>
          <w:szCs w:val="31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type w:val="continuous"/>
          <w:pgSz w:w="11920" w:h="16840"/>
          <w:pgMar w:top="300" w:bottom="280" w:left="440" w:right="260"/>
          <w:cols w:num="3" w:equalWidth="0">
            <w:col w:w="3921" w:space="325"/>
            <w:col w:w="2507" w:space="367"/>
            <w:col w:w="4100"/>
          </w:cols>
        </w:sectPr>
      </w:pPr>
      <w:rPr/>
    </w:p>
    <w:p>
      <w:pPr>
        <w:spacing w:before="18" w:after="0" w:line="240" w:lineRule="auto"/>
        <w:ind w:left="1931" w:right="-20"/>
        <w:jc w:val="left"/>
        <w:tabs>
          <w:tab w:pos="42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80.834076pt;margin-top:11.050045pt;width:62.138349pt;height:31.5pt;mso-position-horizontal-relative:page;mso-position-vertical-relative:paragraph;z-index:-15095" type="#_x0000_t202" filled="f" stroked="f">
            <v:textbox inset="0,0,0,0">
              <w:txbxContent>
                <w:p>
                  <w:pPr>
                    <w:spacing w:before="0" w:after="0" w:line="630" w:lineRule="exact"/>
                    <w:ind w:right="-135"/>
                    <w:jc w:val="left"/>
                    <w:rPr>
                      <w:rFonts w:ascii="Times New Roman" w:hAnsi="Times New Roman" w:cs="Times New Roman" w:eastAsia="Times New Roman"/>
                      <w:sz w:val="31"/>
                      <w:szCs w:val="31"/>
                    </w:rPr>
                  </w:pPr>
                  <w:rPr/>
                  <w:r>
                    <w:rPr>
                      <w:rFonts w:ascii="Arial" w:hAnsi="Arial" w:cs="Arial" w:eastAsia="Arial"/>
                      <w:sz w:val="63"/>
                      <w:szCs w:val="63"/>
                      <w:color w:val="696969"/>
                      <w:w w:val="38"/>
                      <w:position w:val="-1"/>
                    </w:rPr>
                    <w:t>!</w:t>
                  </w:r>
                  <w:r>
                    <w:rPr>
                      <w:rFonts w:ascii="Arial" w:hAnsi="Arial" w:cs="Arial" w:eastAsia="Arial"/>
                      <w:sz w:val="63"/>
                      <w:szCs w:val="63"/>
                      <w:color w:val="696969"/>
                      <w:spacing w:val="2"/>
                      <w:w w:val="38"/>
                      <w:position w:val="-1"/>
                    </w:rPr>
                    <w:t>"</w:t>
                  </w:r>
                  <w:r>
                    <w:rPr>
                      <w:rFonts w:ascii="Arial" w:hAnsi="Arial" w:cs="Arial" w:eastAsia="Arial"/>
                      <w:sz w:val="63"/>
                      <w:szCs w:val="63"/>
                      <w:color w:val="505052"/>
                      <w:spacing w:val="8"/>
                      <w:w w:val="67"/>
                      <w:position w:val="-1"/>
                    </w:rPr>
                    <w:t>"</w:t>
                  </w:r>
                  <w:r>
                    <w:rPr>
                      <w:rFonts w:ascii="Arial" w:hAnsi="Arial" w:cs="Arial" w:eastAsia="Arial"/>
                      <w:sz w:val="63"/>
                      <w:szCs w:val="63"/>
                      <w:color w:val="696969"/>
                      <w:spacing w:val="0"/>
                      <w:w w:val="52"/>
                      <w:position w:val="-1"/>
                    </w:rPr>
                    <w:t>"</w:t>
                  </w:r>
                  <w:r>
                    <w:rPr>
                      <w:rFonts w:ascii="Arial" w:hAnsi="Arial" w:cs="Arial" w:eastAsia="Arial"/>
                      <w:sz w:val="63"/>
                      <w:szCs w:val="63"/>
                      <w:color w:val="696969"/>
                      <w:spacing w:val="-20"/>
                      <w:w w:val="52"/>
                      <w:position w:val="-1"/>
                    </w:rPr>
                    <w:t>"</w:t>
                  </w:r>
                  <w:r>
                    <w:rPr>
                      <w:rFonts w:ascii="Arial" w:hAnsi="Arial" w:cs="Arial" w:eastAsia="Arial"/>
                      <w:sz w:val="63"/>
                      <w:szCs w:val="63"/>
                      <w:color w:val="505052"/>
                      <w:spacing w:val="0"/>
                      <w:w w:val="62"/>
                      <w:position w:val="-1"/>
                    </w:rPr>
                    <w:t>"</w:t>
                  </w:r>
                  <w:r>
                    <w:rPr>
                      <w:rFonts w:ascii="Arial" w:hAnsi="Arial" w:cs="Arial" w:eastAsia="Arial"/>
                      <w:sz w:val="63"/>
                      <w:szCs w:val="63"/>
                      <w:color w:val="505052"/>
                      <w:spacing w:val="12"/>
                      <w:w w:val="62"/>
                      <w:position w:val="-1"/>
                    </w:rPr>
                    <w:t>'</w:t>
                  </w:r>
                  <w:r>
                    <w:rPr>
                      <w:rFonts w:ascii="Times New Roman" w:hAnsi="Times New Roman" w:cs="Times New Roman" w:eastAsia="Times New Roman"/>
                      <w:sz w:val="31"/>
                      <w:szCs w:val="31"/>
                      <w:color w:val="3D3D3D"/>
                      <w:spacing w:val="0"/>
                      <w:w w:val="76"/>
                      <w:position w:val="-1"/>
                    </w:rPr>
                    <w:t>S'Y'"</w:t>
                  </w:r>
                  <w:r>
                    <w:rPr>
                      <w:rFonts w:ascii="Times New Roman" w:hAnsi="Times New Roman" w:cs="Times New Roman" w:eastAsia="Times New Roman"/>
                      <w:sz w:val="31"/>
                      <w:szCs w:val="31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505052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505052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052"/>
          <w:spacing w:val="2"/>
          <w:w w:val="101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696969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696969"/>
          <w:spacing w:val="0"/>
          <w:w w:val="10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696969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43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797979"/>
          <w:spacing w:val="9"/>
          <w:w w:val="113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43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898989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898989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696969"/>
          <w:spacing w:val="0"/>
          <w:w w:val="100"/>
        </w:rPr>
        <w:t>J</w:t>
      </w:r>
      <w:r>
        <w:rPr>
          <w:rFonts w:ascii="Times New Roman" w:hAnsi="Times New Roman" w:cs="Times New Roman" w:eastAsia="Times New Roman"/>
          <w:sz w:val="21"/>
          <w:szCs w:val="21"/>
          <w:color w:val="696969"/>
          <w:spacing w:val="-48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696969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1"/>
          <w:szCs w:val="21"/>
          <w:color w:val="696969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505052"/>
          <w:spacing w:val="0"/>
          <w:w w:val="97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505052"/>
          <w:spacing w:val="-92"/>
          <w:w w:val="97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696969"/>
          <w:spacing w:val="0"/>
          <w:w w:val="47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696969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53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96969"/>
          <w:spacing w:val="0"/>
          <w:w w:val="100"/>
        </w:rPr>
        <w:t>gaı</w:t>
      </w:r>
      <w:r>
        <w:rPr>
          <w:rFonts w:ascii="Times New Roman" w:hAnsi="Times New Roman" w:cs="Times New Roman" w:eastAsia="Times New Roman"/>
          <w:sz w:val="19"/>
          <w:szCs w:val="19"/>
          <w:color w:val="696969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696969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052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505052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9"/>
        </w:rPr>
        <w:t>Ge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26"/>
          <w:w w:val="99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505052"/>
          <w:spacing w:val="-79"/>
          <w:w w:val="99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9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18"/>
          <w:w w:val="9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052"/>
          <w:spacing w:val="0"/>
          <w:w w:val="100"/>
        </w:rPr>
        <w:t>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250" w:lineRule="auto"/>
        <w:ind w:left="133" w:right="5873" w:firstLine="5"/>
        <w:jc w:val="left"/>
        <w:tabs>
          <w:tab w:pos="1900" w:val="left"/>
          <w:tab w:pos="42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0"/>
        </w:rPr>
        <w:t>Y&lt;tıdımcı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39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052"/>
          <w:spacing w:val="0"/>
          <w:w w:val="100"/>
        </w:rPr>
        <w:t>Ekip</w:t>
      </w:r>
      <w:r>
        <w:rPr>
          <w:rFonts w:ascii="Times New Roman" w:hAnsi="Times New Roman" w:cs="Times New Roman" w:eastAsia="Times New Roman"/>
          <w:sz w:val="19"/>
          <w:szCs w:val="19"/>
          <w:color w:val="505052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05052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505052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505052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052"/>
          <w:spacing w:val="0"/>
          <w:w w:val="10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505052"/>
          <w:spacing w:val="-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052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05052"/>
          <w:spacing w:val="0"/>
          <w:w w:val="92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05052"/>
          <w:spacing w:val="4"/>
          <w:w w:val="92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696969"/>
          <w:spacing w:val="0"/>
          <w:w w:val="92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696969"/>
          <w:spacing w:val="-2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898989"/>
          <w:spacing w:val="0"/>
          <w:w w:val="144"/>
        </w:rPr>
        <w:t>·</w:t>
      </w:r>
      <w:r>
        <w:rPr>
          <w:rFonts w:ascii="Times New Roman" w:hAnsi="Times New Roman" w:cs="Times New Roman" w:eastAsia="Times New Roman"/>
          <w:sz w:val="19"/>
          <w:szCs w:val="19"/>
          <w:color w:val="898989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052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505052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96969"/>
          <w:spacing w:val="0"/>
          <w:w w:val="112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96969"/>
          <w:spacing w:val="0"/>
          <w:w w:val="11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052"/>
          <w:spacing w:val="0"/>
          <w:w w:val="81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505052"/>
          <w:spacing w:val="-3"/>
          <w:w w:val="8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itmişse</w:t>
        <w:tab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4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505052"/>
          <w:spacing w:val="0"/>
          <w:w w:val="94"/>
        </w:rPr>
        <w:t>Dönü</w:t>
      </w:r>
      <w:r>
        <w:rPr>
          <w:rFonts w:ascii="Times New Roman" w:hAnsi="Times New Roman" w:cs="Times New Roman" w:eastAsia="Times New Roman"/>
          <w:sz w:val="19"/>
          <w:szCs w:val="19"/>
          <w:color w:val="505052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96969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696969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2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240" w:lineRule="auto"/>
        <w:ind w:left="1927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05052"/>
          <w:spacing w:val="0"/>
          <w:w w:val="100"/>
        </w:rPr>
        <w:t>Yardıma</w:t>
      </w:r>
      <w:r>
        <w:rPr>
          <w:rFonts w:ascii="Times New Roman" w:hAnsi="Times New Roman" w:cs="Times New Roman" w:eastAsia="Times New Roman"/>
          <w:sz w:val="19"/>
          <w:szCs w:val="19"/>
          <w:color w:val="505052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052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505052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505052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052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19"/>
          <w:szCs w:val="19"/>
          <w:color w:val="505052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3" w:after="0" w:line="240" w:lineRule="auto"/>
        <w:ind w:left="1931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05052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505052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505052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052"/>
          <w:spacing w:val="0"/>
          <w:w w:val="100"/>
        </w:rPr>
        <w:t>Amirini</w:t>
      </w:r>
      <w:r>
        <w:rPr>
          <w:rFonts w:ascii="Times New Roman" w:hAnsi="Times New Roman" w:cs="Times New Roman" w:eastAsia="Times New Roman"/>
          <w:sz w:val="19"/>
          <w:szCs w:val="19"/>
          <w:color w:val="505052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505052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8"/>
        </w:rPr>
        <w:t>Ad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0"/>
          <w:w w:val="97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898989"/>
          <w:spacing w:val="-3"/>
          <w:w w:val="117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696969"/>
          <w:spacing w:val="2"/>
          <w:w w:val="101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505052"/>
          <w:spacing w:val="0"/>
          <w:w w:val="101"/>
        </w:rPr>
        <w:t>oyadı</w:t>
      </w:r>
      <w:r>
        <w:rPr>
          <w:rFonts w:ascii="Times New Roman" w:hAnsi="Times New Roman" w:cs="Times New Roman" w:eastAsia="Times New Roman"/>
          <w:sz w:val="19"/>
          <w:szCs w:val="19"/>
          <w:color w:val="505052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A0A0A0"/>
          <w:spacing w:val="0"/>
          <w:w w:val="135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9" w:after="0" w:line="240" w:lineRule="auto"/>
        <w:ind w:left="133" w:right="-20"/>
        <w:jc w:val="left"/>
        <w:tabs>
          <w:tab w:pos="19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05052"/>
          <w:spacing w:val="0"/>
          <w:w w:val="100"/>
        </w:rPr>
        <w:t>Olayı</w:t>
      </w:r>
      <w:r>
        <w:rPr>
          <w:rFonts w:ascii="Times New Roman" w:hAnsi="Times New Roman" w:cs="Times New Roman" w:eastAsia="Times New Roman"/>
          <w:sz w:val="19"/>
          <w:szCs w:val="19"/>
          <w:color w:val="505052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505052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052"/>
          <w:spacing w:val="0"/>
          <w:w w:val="100"/>
        </w:rPr>
        <w:t>Görüldüğü</w:t>
        <w:tab/>
      </w:r>
      <w:r>
        <w:rPr>
          <w:rFonts w:ascii="Times New Roman" w:hAnsi="Times New Roman" w:cs="Times New Roman" w:eastAsia="Times New Roman"/>
          <w:sz w:val="19"/>
          <w:szCs w:val="19"/>
          <w:color w:val="505052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052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9"/>
          <w:szCs w:val="19"/>
          <w:color w:val="505052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052"/>
          <w:spacing w:val="0"/>
          <w:w w:val="100"/>
        </w:rPr>
        <w:t>vanldığında</w:t>
      </w:r>
      <w:r>
        <w:rPr>
          <w:rFonts w:ascii="Times New Roman" w:hAnsi="Times New Roman" w:cs="Times New Roman" w:eastAsia="Times New Roman"/>
          <w:sz w:val="19"/>
          <w:szCs w:val="19"/>
          <w:color w:val="50505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052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052"/>
          <w:spacing w:val="0"/>
          <w:w w:val="100"/>
        </w:rPr>
        <w:t>otlu</w:t>
      </w:r>
      <w:r>
        <w:rPr>
          <w:rFonts w:ascii="Times New Roman" w:hAnsi="Times New Roman" w:cs="Times New Roman" w:eastAsia="Times New Roman"/>
          <w:sz w:val="19"/>
          <w:szCs w:val="19"/>
          <w:color w:val="505052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505052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052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50505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505052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052"/>
          <w:spacing w:val="0"/>
          <w:w w:val="100"/>
        </w:rPr>
        <w:t>sazlı</w:t>
      </w:r>
      <w:r>
        <w:rPr>
          <w:rFonts w:ascii="Times New Roman" w:hAnsi="Times New Roman" w:cs="Times New Roman" w:eastAsia="Times New Roman"/>
          <w:sz w:val="19"/>
          <w:szCs w:val="19"/>
          <w:color w:val="505052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ala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052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50505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505052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dunıanlı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052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19"/>
          <w:szCs w:val="19"/>
          <w:color w:val="505052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052"/>
          <w:spacing w:val="0"/>
          <w:w w:val="100"/>
        </w:rPr>
        <w:t>yanımıkta</w:t>
      </w:r>
      <w:r>
        <w:rPr>
          <w:rFonts w:ascii="Times New Roman" w:hAnsi="Times New Roman" w:cs="Times New Roman" w:eastAsia="Times New Roman"/>
          <w:sz w:val="19"/>
          <w:szCs w:val="19"/>
          <w:color w:val="505052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052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505052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505052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052"/>
          <w:spacing w:val="0"/>
          <w:w w:val="90"/>
        </w:rPr>
        <w:t>göıiildi.i</w:t>
      </w:r>
      <w:r>
        <w:rPr>
          <w:rFonts w:ascii="Times New Roman" w:hAnsi="Times New Roman" w:cs="Times New Roman" w:eastAsia="Times New Roman"/>
          <w:sz w:val="19"/>
          <w:szCs w:val="19"/>
          <w:color w:val="505052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96969"/>
          <w:spacing w:val="0"/>
          <w:w w:val="69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8" w:after="0" w:line="203" w:lineRule="exact"/>
        <w:ind w:left="138" w:right="-20"/>
        <w:jc w:val="left"/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8"/>
          <w:szCs w:val="18"/>
          <w:color w:val="3D3D3D"/>
          <w:spacing w:val="0"/>
          <w:w w:val="103"/>
          <w:position w:val="-1"/>
        </w:rPr>
        <w:t>Durum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30" w:after="0" w:line="240" w:lineRule="auto"/>
        <w:ind w:left="1974" w:right="-20"/>
        <w:jc w:val="left"/>
        <w:tabs>
          <w:tab w:pos="42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Su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ile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052"/>
          <w:spacing w:val="0"/>
          <w:w w:val="100"/>
        </w:rPr>
        <w:t>söndi.iri.ilerek</w:t>
      </w:r>
      <w:r>
        <w:rPr>
          <w:rFonts w:ascii="Times New Roman" w:hAnsi="Times New Roman" w:cs="Times New Roman" w:eastAsia="Times New Roman"/>
          <w:sz w:val="19"/>
          <w:szCs w:val="19"/>
          <w:color w:val="505052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05052"/>
          <w:spacing w:val="0"/>
          <w:w w:val="87"/>
        </w:rPr>
        <w:t>::&gt;öndi.irınede</w:t>
      </w:r>
      <w:r>
        <w:rPr>
          <w:rFonts w:ascii="Times New Roman" w:hAnsi="Times New Roman" w:cs="Times New Roman" w:eastAsia="Times New Roman"/>
          <w:sz w:val="19"/>
          <w:szCs w:val="19"/>
          <w:color w:val="505052"/>
          <w:spacing w:val="15"/>
          <w:w w:val="8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052"/>
          <w:spacing w:val="0"/>
          <w:w w:val="100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505052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505052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1"/>
        </w:rPr>
        <w:t>söndürücü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8" w:after="0" w:line="185" w:lineRule="exact"/>
        <w:ind w:left="138" w:right="-20"/>
        <w:jc w:val="left"/>
        <w:tabs>
          <w:tab w:pos="4260" w:val="left"/>
          <w:tab w:pos="6200" w:val="left"/>
          <w:tab w:pos="77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3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6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3"/>
        </w:rPr>
        <w:t>Türü</w:t>
        <w:tab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8"/>
          <w:szCs w:val="18"/>
          <w:color w:val="505052"/>
          <w:spacing w:val="0"/>
          <w:w w:val="64"/>
          <w:position w:val="-4"/>
        </w:rPr>
        <w:t>::&gt;ıı</w:t>
      </w:r>
      <w:r>
        <w:rPr>
          <w:rFonts w:ascii="Times New Roman" w:hAnsi="Times New Roman" w:cs="Times New Roman" w:eastAsia="Times New Roman"/>
          <w:sz w:val="18"/>
          <w:szCs w:val="18"/>
          <w:color w:val="505052"/>
          <w:spacing w:val="0"/>
          <w:w w:val="64"/>
          <w:position w:val="-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05052"/>
          <w:spacing w:val="13"/>
          <w:w w:val="64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4"/>
        </w:rPr>
        <w:t>m3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19"/>
          <w:szCs w:val="19"/>
          <w:color w:val="696969"/>
          <w:spacing w:val="8"/>
          <w:w w:val="35"/>
          <w:position w:val="-4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05052"/>
          <w:spacing w:val="0"/>
          <w:w w:val="90"/>
          <w:position w:val="-4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696969"/>
          <w:spacing w:val="2"/>
          <w:w w:val="103"/>
          <w:position w:val="-4"/>
        </w:rPr>
        <w:t>ö</w:t>
      </w:r>
      <w:r>
        <w:rPr>
          <w:rFonts w:ascii="Times New Roman" w:hAnsi="Times New Roman" w:cs="Times New Roman" w:eastAsia="Times New Roman"/>
          <w:sz w:val="19"/>
          <w:szCs w:val="19"/>
          <w:color w:val="505052"/>
          <w:spacing w:val="0"/>
          <w:w w:val="55"/>
          <w:position w:val="-4"/>
        </w:rPr>
        <w:t>ı:ı_l'ı</w:t>
      </w:r>
      <w:r>
        <w:rPr>
          <w:rFonts w:ascii="Times New Roman" w:hAnsi="Times New Roman" w:cs="Times New Roman" w:eastAsia="Times New Roman"/>
          <w:sz w:val="19"/>
          <w:szCs w:val="19"/>
          <w:color w:val="505052"/>
          <w:spacing w:val="0"/>
          <w:w w:val="56"/>
          <w:position w:val="-4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505052"/>
          <w:spacing w:val="0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052"/>
          <w:spacing w:val="-13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052"/>
          <w:spacing w:val="5"/>
          <w:w w:val="100"/>
          <w:position w:val="-4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696969"/>
          <w:spacing w:val="0"/>
          <w:w w:val="100"/>
          <w:position w:val="-4"/>
        </w:rPr>
        <w:t>g.</w:t>
      </w:r>
      <w:r>
        <w:rPr>
          <w:rFonts w:ascii="Times New Roman" w:hAnsi="Times New Roman" w:cs="Times New Roman" w:eastAsia="Times New Roman"/>
          <w:sz w:val="19"/>
          <w:szCs w:val="19"/>
          <w:color w:val="696969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696969"/>
          <w:spacing w:val="0"/>
          <w:w w:val="71"/>
          <w:position w:val="-3"/>
        </w:rPr>
        <w:t>[K..</w:t>
      </w:r>
      <w:r>
        <w:rPr>
          <w:rFonts w:ascii="Times New Roman" w:hAnsi="Times New Roman" w:cs="Times New Roman" w:eastAsia="Times New Roman"/>
          <w:sz w:val="19"/>
          <w:szCs w:val="19"/>
          <w:color w:val="696969"/>
          <w:spacing w:val="-29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052"/>
          <w:spacing w:val="0"/>
          <w:w w:val="76"/>
          <w:position w:val="-3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505052"/>
          <w:spacing w:val="-21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898989"/>
          <w:spacing w:val="-3"/>
          <w:w w:val="92"/>
          <w:position w:val="-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505052"/>
          <w:spacing w:val="0"/>
          <w:w w:val="146"/>
          <w:position w:val="-3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505052"/>
          <w:spacing w:val="20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96969"/>
          <w:spacing w:val="0"/>
          <w:w w:val="100"/>
          <w:position w:val="-3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696969"/>
          <w:spacing w:val="1"/>
          <w:w w:val="100"/>
          <w:position w:val="-3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898989"/>
          <w:spacing w:val="0"/>
          <w:w w:val="100"/>
          <w:position w:val="-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32" w:lineRule="exact"/>
        <w:ind w:left="4270" w:right="-20"/>
        <w:jc w:val="left"/>
        <w:tabs>
          <w:tab w:pos="6200" w:val="left"/>
          <w:tab w:pos="7780" w:val="left"/>
        </w:tabs>
        <w:rPr>
          <w:rFonts w:ascii="Arial" w:hAnsi="Arial" w:cs="Arial" w:eastAsia="Arial"/>
          <w:sz w:val="38"/>
          <w:szCs w:val="38"/>
        </w:rPr>
      </w:pPr>
      <w:rPr/>
      <w:r>
        <w:rPr>
          <w:rFonts w:ascii="Times New Roman" w:hAnsi="Times New Roman" w:cs="Times New Roman" w:eastAsia="Times New Roman"/>
          <w:sz w:val="27"/>
          <w:szCs w:val="27"/>
          <w:color w:val="696969"/>
          <w:spacing w:val="0"/>
          <w:w w:val="100"/>
          <w:position w:val="3"/>
        </w:rPr>
        <w:t>s</w:t>
      </w:r>
      <w:r>
        <w:rPr>
          <w:rFonts w:ascii="Times New Roman" w:hAnsi="Times New Roman" w:cs="Times New Roman" w:eastAsia="Times New Roman"/>
          <w:sz w:val="27"/>
          <w:szCs w:val="27"/>
          <w:color w:val="696969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27"/>
          <w:szCs w:val="27"/>
          <w:color w:val="696969"/>
          <w:spacing w:val="0"/>
          <w:w w:val="100"/>
          <w:position w:val="3"/>
        </w:rPr>
      </w:r>
      <w:r>
        <w:rPr>
          <w:rFonts w:ascii="Arial" w:hAnsi="Arial" w:cs="Arial" w:eastAsia="Arial"/>
          <w:sz w:val="38"/>
          <w:szCs w:val="38"/>
          <w:color w:val="505052"/>
          <w:spacing w:val="0"/>
          <w:w w:val="55"/>
          <w:position w:val="0"/>
        </w:rPr>
        <w:t>ı</w:t>
      </w:r>
      <w:r>
        <w:rPr>
          <w:rFonts w:ascii="Arial" w:hAnsi="Arial" w:cs="Arial" w:eastAsia="Arial"/>
          <w:sz w:val="38"/>
          <w:szCs w:val="38"/>
          <w:color w:val="505052"/>
          <w:spacing w:val="0"/>
          <w:w w:val="100"/>
          <w:position w:val="0"/>
        </w:rPr>
        <w:tab/>
      </w:r>
      <w:r>
        <w:rPr>
          <w:rFonts w:ascii="Arial" w:hAnsi="Arial" w:cs="Arial" w:eastAsia="Arial"/>
          <w:sz w:val="38"/>
          <w:szCs w:val="38"/>
          <w:color w:val="505052"/>
          <w:spacing w:val="0"/>
          <w:w w:val="100"/>
          <w:position w:val="0"/>
        </w:rPr>
      </w:r>
      <w:r>
        <w:rPr>
          <w:rFonts w:ascii="Arial" w:hAnsi="Arial" w:cs="Arial" w:eastAsia="Arial"/>
          <w:sz w:val="38"/>
          <w:szCs w:val="38"/>
          <w:color w:val="696969"/>
          <w:spacing w:val="0"/>
          <w:w w:val="55"/>
          <w:position w:val="0"/>
        </w:rPr>
        <w:t>ı</w:t>
      </w:r>
      <w:r>
        <w:rPr>
          <w:rFonts w:ascii="Arial" w:hAnsi="Arial" w:cs="Arial" w:eastAsia="Arial"/>
          <w:sz w:val="38"/>
          <w:szCs w:val="38"/>
          <w:color w:val="000000"/>
          <w:spacing w:val="0"/>
          <w:w w:val="100"/>
          <w:position w:val="0"/>
        </w:rPr>
      </w:r>
    </w:p>
    <w:p>
      <w:pPr>
        <w:spacing w:before="0" w:after="0" w:line="182" w:lineRule="exact"/>
        <w:ind w:left="1931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05052"/>
          <w:spacing w:val="0"/>
          <w:w w:val="100"/>
        </w:rPr>
        <w:t>Yangında</w:t>
      </w:r>
      <w:r>
        <w:rPr>
          <w:rFonts w:ascii="Times New Roman" w:hAnsi="Times New Roman" w:cs="Times New Roman" w:eastAsia="Times New Roman"/>
          <w:sz w:val="19"/>
          <w:szCs w:val="19"/>
          <w:color w:val="505052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052"/>
          <w:spacing w:val="0"/>
          <w:w w:val="100"/>
        </w:rPr>
        <w:t>kuru</w:t>
      </w:r>
      <w:r>
        <w:rPr>
          <w:rFonts w:ascii="Times New Roman" w:hAnsi="Times New Roman" w:cs="Times New Roman" w:eastAsia="Times New Roman"/>
          <w:sz w:val="19"/>
          <w:szCs w:val="19"/>
          <w:color w:val="505052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052"/>
          <w:spacing w:val="0"/>
          <w:w w:val="100"/>
        </w:rPr>
        <w:t>otla</w:t>
      </w:r>
      <w:r>
        <w:rPr>
          <w:rFonts w:ascii="Times New Roman" w:hAnsi="Times New Roman" w:cs="Times New Roman" w:eastAsia="Times New Roman"/>
          <w:sz w:val="19"/>
          <w:szCs w:val="19"/>
          <w:color w:val="505052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505052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052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50505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505052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052"/>
          <w:spacing w:val="0"/>
          <w:w w:val="100"/>
        </w:rPr>
        <w:t>sazla</w:t>
      </w:r>
      <w:r>
        <w:rPr>
          <w:rFonts w:ascii="Times New Roman" w:hAnsi="Times New Roman" w:cs="Times New Roman" w:eastAsia="Times New Roman"/>
          <w:sz w:val="19"/>
          <w:szCs w:val="19"/>
          <w:color w:val="505052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505052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052"/>
          <w:spacing w:val="0"/>
          <w:w w:val="100"/>
        </w:rPr>
        <w:t>yanma</w:t>
      </w:r>
      <w:r>
        <w:rPr>
          <w:rFonts w:ascii="Times New Roman" w:hAnsi="Times New Roman" w:cs="Times New Roman" w:eastAsia="Times New Roman"/>
          <w:sz w:val="19"/>
          <w:szCs w:val="19"/>
          <w:color w:val="505052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505052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052"/>
          <w:spacing w:val="0"/>
          <w:w w:val="100"/>
        </w:rPr>
        <w:t>suretiyle</w:t>
      </w:r>
      <w:r>
        <w:rPr>
          <w:rFonts w:ascii="Times New Roman" w:hAnsi="Times New Roman" w:cs="Times New Roman" w:eastAsia="Times New Roman"/>
          <w:sz w:val="19"/>
          <w:szCs w:val="19"/>
          <w:color w:val="505052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052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505052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505052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2"/>
        </w:rPr>
        <w:t>görmüştür.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9" w:after="0" w:line="240" w:lineRule="auto"/>
        <w:ind w:left="138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Sonundaki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052"/>
          <w:spacing w:val="0"/>
          <w:w w:val="100"/>
        </w:rPr>
        <w:t>rabmini</w:t>
      </w:r>
      <w:r>
        <w:rPr>
          <w:rFonts w:ascii="Times New Roman" w:hAnsi="Times New Roman" w:cs="Times New Roman" w:eastAsia="Times New Roman"/>
          <w:sz w:val="19"/>
          <w:szCs w:val="19"/>
          <w:color w:val="505052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toplam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96969"/>
          <w:spacing w:val="9"/>
          <w:w w:val="100"/>
        </w:rPr>
        <w:t>z</w:t>
      </w:r>
      <w:r>
        <w:rPr>
          <w:rFonts w:ascii="Times New Roman" w:hAnsi="Times New Roman" w:cs="Times New Roman" w:eastAsia="Times New Roman"/>
          <w:sz w:val="19"/>
          <w:szCs w:val="19"/>
          <w:color w:val="505052"/>
          <w:spacing w:val="0"/>
          <w:w w:val="100"/>
        </w:rPr>
        <w:t>arar:</w:t>
      </w:r>
      <w:r>
        <w:rPr>
          <w:rFonts w:ascii="Times New Roman" w:hAnsi="Times New Roman" w:cs="Times New Roman" w:eastAsia="Times New Roman"/>
          <w:sz w:val="19"/>
          <w:szCs w:val="19"/>
          <w:color w:val="505052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4"/>
        </w:rPr>
        <w:t>Yok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9" w:after="0" w:line="199" w:lineRule="exact"/>
        <w:ind w:left="138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47"/>
          <w:position w:val="-2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47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7"/>
          <w:w w:val="47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2"/>
        </w:rPr>
        <w:t>lasa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2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6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2"/>
        </w:rPr>
        <w:t>Dun.ımu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99" w:lineRule="exact"/>
        <w:ind w:left="213" w:right="-20"/>
        <w:jc w:val="left"/>
        <w:tabs>
          <w:tab w:pos="7080" w:val="left"/>
          <w:tab w:pos="7660" w:val="left"/>
          <w:tab w:pos="7920" w:val="left"/>
        </w:tabs>
        <w:rPr>
          <w:rFonts w:ascii="Times New Roman" w:hAnsi="Times New Roman" w:cs="Times New Roman" w:eastAsia="Times New Roman"/>
          <w:sz w:val="25"/>
          <w:szCs w:val="25"/>
        </w:rPr>
      </w:pPr>
      <w:rPr/>
      <w:r>
        <w:rPr>
          <w:rFonts w:ascii="Times New Roman" w:hAnsi="Times New Roman" w:cs="Times New Roman" w:eastAsia="Times New Roman"/>
          <w:sz w:val="25"/>
          <w:szCs w:val="25"/>
          <w:color w:val="B5B5B5"/>
          <w:spacing w:val="0"/>
          <w:w w:val="82"/>
          <w:position w:val="-2"/>
        </w:rPr>
        <w:t>-</w:t>
      </w:r>
      <w:r>
        <w:rPr>
          <w:rFonts w:ascii="Times New Roman" w:hAnsi="Times New Roman" w:cs="Times New Roman" w:eastAsia="Times New Roman"/>
          <w:sz w:val="25"/>
          <w:szCs w:val="25"/>
          <w:color w:val="B5B5B5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25"/>
          <w:szCs w:val="25"/>
          <w:color w:val="B5B5B5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25"/>
          <w:szCs w:val="25"/>
          <w:color w:val="B5B5B5"/>
          <w:spacing w:val="0"/>
          <w:w w:val="100"/>
          <w:u w:val="single" w:color="000000"/>
          <w:position w:val="-2"/>
        </w:rPr>
        <w:t> </w:t>
      </w:r>
      <w:r>
        <w:rPr>
          <w:rFonts w:ascii="Times New Roman" w:hAnsi="Times New Roman" w:cs="Times New Roman" w:eastAsia="Times New Roman"/>
          <w:sz w:val="25"/>
          <w:szCs w:val="25"/>
          <w:color w:val="B5B5B5"/>
          <w:spacing w:val="0"/>
          <w:w w:val="100"/>
          <w:u w:val="single" w:color="000000"/>
          <w:position w:val="-2"/>
        </w:rPr>
        <w:tab/>
      </w:r>
      <w:r>
        <w:rPr>
          <w:rFonts w:ascii="Times New Roman" w:hAnsi="Times New Roman" w:cs="Times New Roman" w:eastAsia="Times New Roman"/>
          <w:sz w:val="25"/>
          <w:szCs w:val="25"/>
          <w:color w:val="B5B5B5"/>
          <w:spacing w:val="0"/>
          <w:w w:val="100"/>
          <w:u w:val="single" w:color="000000"/>
          <w:position w:val="-2"/>
        </w:rPr>
      </w:r>
      <w:r>
        <w:rPr>
          <w:rFonts w:ascii="Times New Roman" w:hAnsi="Times New Roman" w:cs="Times New Roman" w:eastAsia="Times New Roman"/>
          <w:sz w:val="25"/>
          <w:szCs w:val="25"/>
          <w:color w:val="B5B5B5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25"/>
          <w:szCs w:val="25"/>
          <w:color w:val="B5B5B5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25"/>
          <w:szCs w:val="25"/>
          <w:color w:val="B5B5B5"/>
          <w:spacing w:val="0"/>
          <w:w w:val="230"/>
          <w:position w:val="-2"/>
        </w:rPr>
        <w:t>-</w:t>
      </w:r>
      <w:r>
        <w:rPr>
          <w:rFonts w:ascii="Times New Roman" w:hAnsi="Times New Roman" w:cs="Times New Roman" w:eastAsia="Times New Roman"/>
          <w:sz w:val="25"/>
          <w:szCs w:val="25"/>
          <w:color w:val="000000"/>
          <w:spacing w:val="0"/>
          <w:w w:val="100"/>
          <w:position w:val="0"/>
        </w:rPr>
      </w:r>
    </w:p>
    <w:p>
      <w:pPr>
        <w:spacing w:before="0" w:after="0" w:line="157" w:lineRule="exact"/>
        <w:ind w:left="1927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05052"/>
          <w:spacing w:val="0"/>
          <w:w w:val="100"/>
          <w:position w:val="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505052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505052"/>
          <w:spacing w:val="2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3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052"/>
          <w:spacing w:val="0"/>
          <w:w w:val="100"/>
          <w:position w:val="1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505052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505052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052"/>
          <w:spacing w:val="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>tetkikte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3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3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>başlangıcını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3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052"/>
          <w:spacing w:val="0"/>
          <w:w w:val="100"/>
          <w:position w:val="1"/>
        </w:rPr>
        <w:t>belirtile</w:t>
      </w:r>
      <w:r>
        <w:rPr>
          <w:rFonts w:ascii="Times New Roman" w:hAnsi="Times New Roman" w:cs="Times New Roman" w:eastAsia="Times New Roman"/>
          <w:sz w:val="19"/>
          <w:szCs w:val="19"/>
          <w:color w:val="505052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505052"/>
          <w:spacing w:val="2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052"/>
          <w:spacing w:val="0"/>
          <w:w w:val="100"/>
          <w:position w:val="1"/>
        </w:rPr>
        <w:t>adresteki</w:t>
      </w:r>
      <w:r>
        <w:rPr>
          <w:rFonts w:ascii="Times New Roman" w:hAnsi="Times New Roman" w:cs="Times New Roman" w:eastAsia="Times New Roman"/>
          <w:sz w:val="19"/>
          <w:szCs w:val="19"/>
          <w:color w:val="505052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052"/>
          <w:spacing w:val="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052"/>
          <w:spacing w:val="0"/>
          <w:w w:val="100"/>
          <w:position w:val="1"/>
        </w:rPr>
        <w:t>buluna</w:t>
      </w:r>
      <w:r>
        <w:rPr>
          <w:rFonts w:ascii="Times New Roman" w:hAnsi="Times New Roman" w:cs="Times New Roman" w:eastAsia="Times New Roman"/>
          <w:sz w:val="19"/>
          <w:szCs w:val="19"/>
          <w:color w:val="505052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505052"/>
          <w:spacing w:val="1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052"/>
          <w:spacing w:val="0"/>
          <w:w w:val="100"/>
          <w:position w:val="1"/>
        </w:rPr>
        <w:t>ollu</w:t>
      </w:r>
      <w:r>
        <w:rPr>
          <w:rFonts w:ascii="Times New Roman" w:hAnsi="Times New Roman" w:cs="Times New Roman" w:eastAsia="Times New Roman"/>
          <w:sz w:val="19"/>
          <w:szCs w:val="19"/>
          <w:color w:val="505052"/>
          <w:spacing w:val="0"/>
          <w:w w:val="100"/>
          <w:position w:val="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505052"/>
          <w:spacing w:val="2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052"/>
          <w:spacing w:val="0"/>
          <w:w w:val="100"/>
          <w:position w:val="1"/>
        </w:rPr>
        <w:t>alanda</w:t>
      </w:r>
      <w:r>
        <w:rPr>
          <w:rFonts w:ascii="Times New Roman" w:hAnsi="Times New Roman" w:cs="Times New Roman" w:eastAsia="Times New Roman"/>
          <w:sz w:val="19"/>
          <w:szCs w:val="19"/>
          <w:color w:val="505052"/>
          <w:spacing w:val="2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052"/>
          <w:spacing w:val="0"/>
          <w:w w:val="100"/>
          <w:position w:val="1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505052"/>
          <w:spacing w:val="0"/>
          <w:w w:val="100"/>
          <w:position w:val="1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505052"/>
          <w:spacing w:val="2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96969"/>
          <w:spacing w:val="-6"/>
          <w:w w:val="104"/>
          <w:position w:val="1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505052"/>
          <w:spacing w:val="0"/>
          <w:w w:val="99"/>
          <w:position w:val="1"/>
        </w:rPr>
        <w:t>örülm</w:t>
      </w:r>
      <w:r>
        <w:rPr>
          <w:rFonts w:ascii="Times New Roman" w:hAnsi="Times New Roman" w:cs="Times New Roman" w:eastAsia="Times New Roman"/>
          <w:sz w:val="19"/>
          <w:szCs w:val="19"/>
          <w:color w:val="505052"/>
          <w:spacing w:val="10"/>
          <w:w w:val="100"/>
          <w:position w:val="1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696969"/>
          <w:spacing w:val="0"/>
          <w:w w:val="105"/>
          <w:position w:val="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9" w:after="0" w:line="250" w:lineRule="auto"/>
        <w:ind w:left="1917" w:right="65" w:firstLine="-1780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052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505052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505052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052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19"/>
          <w:szCs w:val="19"/>
          <w:color w:val="50505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052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052"/>
          <w:spacing w:val="0"/>
          <w:w w:val="100"/>
        </w:rPr>
        <w:t>plup;</w:t>
      </w:r>
      <w:r>
        <w:rPr>
          <w:rFonts w:ascii="Times New Roman" w:hAnsi="Times New Roman" w:cs="Times New Roman" w:eastAsia="Times New Roman"/>
          <w:sz w:val="19"/>
          <w:szCs w:val="19"/>
          <w:color w:val="505052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052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505052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505052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052"/>
          <w:spacing w:val="0"/>
          <w:w w:val="100"/>
        </w:rPr>
        <w:t>araştırma</w:t>
      </w:r>
      <w:r>
        <w:rPr>
          <w:rFonts w:ascii="Times New Roman" w:hAnsi="Times New Roman" w:cs="Times New Roman" w:eastAsia="Times New Roman"/>
          <w:sz w:val="19"/>
          <w:szCs w:val="19"/>
          <w:color w:val="505052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052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50505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505052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soruşturma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neticesinde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052"/>
          <w:spacing w:val="0"/>
          <w:w w:val="100"/>
        </w:rPr>
        <w:t>yolda</w:t>
      </w:r>
      <w:r>
        <w:rPr>
          <w:rFonts w:ascii="Times New Roman" w:hAnsi="Times New Roman" w:cs="Times New Roman" w:eastAsia="Times New Roman"/>
          <w:sz w:val="19"/>
          <w:szCs w:val="19"/>
          <w:color w:val="505052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505052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052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505052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505052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052"/>
          <w:spacing w:val="0"/>
          <w:w w:val="100"/>
        </w:rPr>
        <w:t>geçe</w:t>
      </w:r>
      <w:r>
        <w:rPr>
          <w:rFonts w:ascii="Times New Roman" w:hAnsi="Times New Roman" w:cs="Times New Roman" w:eastAsia="Times New Roman"/>
          <w:sz w:val="19"/>
          <w:szCs w:val="19"/>
          <w:color w:val="505052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505052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052"/>
          <w:spacing w:val="0"/>
          <w:w w:val="100"/>
        </w:rPr>
        <w:t>kimliği</w:t>
      </w:r>
      <w:r>
        <w:rPr>
          <w:rFonts w:ascii="Times New Roman" w:hAnsi="Times New Roman" w:cs="Times New Roman" w:eastAsia="Times New Roman"/>
          <w:sz w:val="19"/>
          <w:szCs w:val="19"/>
          <w:color w:val="505052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tespit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052"/>
          <w:spacing w:val="0"/>
          <w:w w:val="100"/>
        </w:rPr>
        <w:t>edilemeyen</w:t>
      </w:r>
      <w:r>
        <w:rPr>
          <w:rFonts w:ascii="Times New Roman" w:hAnsi="Times New Roman" w:cs="Times New Roman" w:eastAsia="Times New Roman"/>
          <w:sz w:val="19"/>
          <w:szCs w:val="19"/>
          <w:color w:val="50505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052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052"/>
          <w:spacing w:val="0"/>
          <w:w w:val="100"/>
        </w:rPr>
        <w:t>kişi</w:t>
      </w:r>
      <w:r>
        <w:rPr>
          <w:rFonts w:ascii="Times New Roman" w:hAnsi="Times New Roman" w:cs="Times New Roman" w:eastAsia="Times New Roman"/>
          <w:sz w:val="19"/>
          <w:szCs w:val="19"/>
          <w:color w:val="505052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052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505052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6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5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96969"/>
          <w:spacing w:val="11"/>
          <w:w w:val="105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505052"/>
          <w:spacing w:val="0"/>
          <w:w w:val="77"/>
        </w:rPr>
        <w:t>il</w:t>
      </w:r>
      <w:r>
        <w:rPr>
          <w:rFonts w:ascii="Times New Roman" w:hAnsi="Times New Roman" w:cs="Times New Roman" w:eastAsia="Times New Roman"/>
          <w:sz w:val="19"/>
          <w:szCs w:val="19"/>
          <w:color w:val="505052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96969"/>
          <w:spacing w:val="0"/>
          <w:w w:val="105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696969"/>
          <w:spacing w:val="-1"/>
          <w:w w:val="106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505052"/>
          <w:spacing w:val="0"/>
          <w:w w:val="104"/>
        </w:rPr>
        <w:t>c</w:t>
      </w:r>
      <w:r>
        <w:rPr>
          <w:rFonts w:ascii="Times New Roman" w:hAnsi="Times New Roman" w:cs="Times New Roman" w:eastAsia="Times New Roman"/>
          <w:sz w:val="19"/>
          <w:szCs w:val="19"/>
          <w:color w:val="696969"/>
          <w:spacing w:val="0"/>
          <w:w w:val="97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696969"/>
          <w:spacing w:val="0"/>
          <w:w w:val="9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ısınma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052"/>
          <w:spacing w:val="0"/>
          <w:w w:val="100"/>
        </w:rPr>
        <w:t>amaçlı</w:t>
      </w:r>
      <w:r>
        <w:rPr>
          <w:rFonts w:ascii="Times New Roman" w:hAnsi="Times New Roman" w:cs="Times New Roman" w:eastAsia="Times New Roman"/>
          <w:sz w:val="19"/>
          <w:szCs w:val="19"/>
          <w:color w:val="50505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052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052"/>
          <w:spacing w:val="0"/>
          <w:w w:val="100"/>
        </w:rPr>
        <w:t>yakıla</w:t>
      </w:r>
      <w:r>
        <w:rPr>
          <w:rFonts w:ascii="Times New Roman" w:hAnsi="Times New Roman" w:cs="Times New Roman" w:eastAsia="Times New Roman"/>
          <w:sz w:val="19"/>
          <w:szCs w:val="19"/>
          <w:color w:val="505052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505052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açı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052"/>
          <w:spacing w:val="0"/>
          <w:w w:val="100"/>
        </w:rPr>
        <w:t>ateşi</w:t>
      </w:r>
      <w:r>
        <w:rPr>
          <w:rFonts w:ascii="Times New Roman" w:hAnsi="Times New Roman" w:cs="Times New Roman" w:eastAsia="Times New Roman"/>
          <w:sz w:val="19"/>
          <w:szCs w:val="19"/>
          <w:color w:val="505052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50505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052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kontrolde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çıkara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052"/>
          <w:spacing w:val="0"/>
          <w:w w:val="100"/>
        </w:rPr>
        <w:t>kuru</w:t>
      </w:r>
      <w:r>
        <w:rPr>
          <w:rFonts w:ascii="Times New Roman" w:hAnsi="Times New Roman" w:cs="Times New Roman" w:eastAsia="Times New Roman"/>
          <w:sz w:val="19"/>
          <w:szCs w:val="19"/>
          <w:color w:val="505052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052"/>
          <w:spacing w:val="0"/>
          <w:w w:val="100"/>
        </w:rPr>
        <w:t>otları</w:t>
      </w:r>
      <w:r>
        <w:rPr>
          <w:rFonts w:ascii="Times New Roman" w:hAnsi="Times New Roman" w:cs="Times New Roman" w:eastAsia="Times New Roman"/>
          <w:sz w:val="19"/>
          <w:szCs w:val="19"/>
          <w:color w:val="505052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052"/>
          <w:spacing w:val="0"/>
          <w:w w:val="100"/>
        </w:rPr>
        <w:t>tutuşturtı</w:t>
      </w:r>
      <w:r>
        <w:rPr>
          <w:rFonts w:ascii="Times New Roman" w:hAnsi="Times New Roman" w:cs="Times New Roman" w:eastAsia="Times New Roman"/>
          <w:sz w:val="19"/>
          <w:szCs w:val="19"/>
          <w:color w:val="505052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505052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052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50505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505052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052"/>
          <w:spacing w:val="0"/>
          <w:w w:val="100"/>
        </w:rPr>
        <w:t>orada</w:t>
      </w:r>
      <w:r>
        <w:rPr>
          <w:rFonts w:ascii="Times New Roman" w:hAnsi="Times New Roman" w:cs="Times New Roman" w:eastAsia="Times New Roman"/>
          <w:sz w:val="19"/>
          <w:szCs w:val="19"/>
          <w:color w:val="505052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505052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052"/>
          <w:spacing w:val="0"/>
          <w:w w:val="100"/>
        </w:rPr>
        <w:t>sazlı</w:t>
      </w:r>
      <w:r>
        <w:rPr>
          <w:rFonts w:ascii="Times New Roman" w:hAnsi="Times New Roman" w:cs="Times New Roman" w:eastAsia="Times New Roman"/>
          <w:sz w:val="19"/>
          <w:szCs w:val="19"/>
          <w:color w:val="505052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505052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alana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052"/>
          <w:spacing w:val="0"/>
          <w:w w:val="100"/>
        </w:rPr>
        <w:t>sirayeti</w:t>
      </w:r>
      <w:r>
        <w:rPr>
          <w:rFonts w:ascii="Times New Roman" w:hAnsi="Times New Roman" w:cs="Times New Roman" w:eastAsia="Times New Roman"/>
          <w:sz w:val="19"/>
          <w:szCs w:val="19"/>
          <w:color w:val="505052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052"/>
          <w:spacing w:val="0"/>
          <w:w w:val="100"/>
        </w:rPr>
        <w:t>son</w:t>
      </w:r>
      <w:r>
        <w:rPr>
          <w:rFonts w:ascii="Times New Roman" w:hAnsi="Times New Roman" w:cs="Times New Roman" w:eastAsia="Times New Roman"/>
          <w:sz w:val="19"/>
          <w:szCs w:val="19"/>
          <w:color w:val="505052"/>
          <w:spacing w:val="8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696969"/>
          <w:spacing w:val="2"/>
          <w:w w:val="100"/>
        </w:rPr>
        <w:t>c</w:t>
      </w:r>
      <w:r>
        <w:rPr>
          <w:rFonts w:ascii="Times New Roman" w:hAnsi="Times New Roman" w:cs="Times New Roman" w:eastAsia="Times New Roman"/>
          <w:sz w:val="19"/>
          <w:szCs w:val="19"/>
          <w:color w:val="505052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50505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052"/>
          <w:spacing w:val="0"/>
          <w:w w:val="69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505052"/>
          <w:spacing w:val="2"/>
          <w:w w:val="69"/>
        </w:rPr>
        <w:t>'</w:t>
      </w:r>
      <w:r>
        <w:rPr>
          <w:rFonts w:ascii="Times New Roman" w:hAnsi="Times New Roman" w:cs="Times New Roman" w:eastAsia="Times New Roman"/>
          <w:sz w:val="19"/>
          <w:szCs w:val="19"/>
          <w:color w:val="696969"/>
          <w:spacing w:val="0"/>
          <w:w w:val="9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696969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052"/>
          <w:spacing w:val="0"/>
          <w:w w:val="73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05052"/>
          <w:spacing w:val="11"/>
          <w:w w:val="73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696969"/>
          <w:spacing w:val="9"/>
          <w:w w:val="104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505052"/>
          <w:spacing w:val="0"/>
          <w:w w:val="97"/>
        </w:rPr>
        <w:t>ını</w:t>
      </w:r>
      <w:r>
        <w:rPr>
          <w:rFonts w:ascii="Times New Roman" w:hAnsi="Times New Roman" w:cs="Times New Roman" w:eastAsia="Times New Roman"/>
          <w:sz w:val="19"/>
          <w:szCs w:val="19"/>
          <w:color w:val="505052"/>
          <w:spacing w:val="0"/>
          <w:w w:val="98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505052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96969"/>
          <w:spacing w:val="6"/>
          <w:w w:val="110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505052"/>
          <w:spacing w:val="0"/>
          <w:w w:val="96"/>
        </w:rPr>
        <w:t>ıkl</w:t>
      </w:r>
      <w:r>
        <w:rPr>
          <w:rFonts w:ascii="Times New Roman" w:hAnsi="Times New Roman" w:cs="Times New Roman" w:eastAsia="Times New Roman"/>
          <w:sz w:val="19"/>
          <w:szCs w:val="19"/>
          <w:color w:val="505052"/>
          <w:spacing w:val="2"/>
          <w:w w:val="96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696969"/>
          <w:spacing w:val="0"/>
          <w:w w:val="66"/>
        </w:rPr>
        <w:t>!i</w:t>
      </w:r>
      <w:r>
        <w:rPr>
          <w:rFonts w:ascii="Times New Roman" w:hAnsi="Times New Roman" w:cs="Times New Roman" w:eastAsia="Times New Roman"/>
          <w:sz w:val="19"/>
          <w:szCs w:val="19"/>
          <w:color w:val="696969"/>
          <w:spacing w:val="9"/>
          <w:w w:val="67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505052"/>
          <w:spacing w:val="0"/>
          <w:w w:val="43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0505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052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052"/>
          <w:spacing w:val="0"/>
          <w:w w:val="100"/>
        </w:rPr>
        <w:t>varılm</w:t>
      </w:r>
      <w:r>
        <w:rPr>
          <w:rFonts w:ascii="Times New Roman" w:hAnsi="Times New Roman" w:cs="Times New Roman" w:eastAsia="Times New Roman"/>
          <w:sz w:val="19"/>
          <w:szCs w:val="19"/>
          <w:color w:val="505052"/>
          <w:spacing w:val="9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696969"/>
          <w:spacing w:val="8"/>
          <w:w w:val="113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505052"/>
          <w:spacing w:val="0"/>
          <w:w w:val="84"/>
        </w:rPr>
        <w:t>tı</w:t>
      </w:r>
      <w:r>
        <w:rPr>
          <w:rFonts w:ascii="Times New Roman" w:hAnsi="Times New Roman" w:cs="Times New Roman" w:eastAsia="Times New Roman"/>
          <w:sz w:val="19"/>
          <w:szCs w:val="19"/>
          <w:color w:val="505052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96969"/>
          <w:spacing w:val="0"/>
          <w:w w:val="100"/>
        </w:rPr>
        <w:t>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4" w:after="0" w:line="240" w:lineRule="auto"/>
        <w:ind w:left="138" w:right="-20"/>
        <w:jc w:val="left"/>
        <w:tabs>
          <w:tab w:pos="1900" w:val="left"/>
          <w:tab w:pos="6380" w:val="left"/>
        </w:tabs>
        <w:rPr>
          <w:rFonts w:ascii="Arial" w:hAnsi="Arial" w:cs="Arial" w:eastAsia="Arial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05052"/>
          <w:w w:val="67"/>
        </w:rPr>
        <w:t>':ii</w:t>
      </w:r>
      <w:r>
        <w:rPr>
          <w:rFonts w:ascii="Times New Roman" w:hAnsi="Times New Roman" w:cs="Times New Roman" w:eastAsia="Times New Roman"/>
          <w:sz w:val="19"/>
          <w:szCs w:val="19"/>
          <w:color w:val="505052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797979"/>
          <w:spacing w:val="0"/>
          <w:w w:val="78"/>
        </w:rPr>
        <w:t>!.!.orta</w:t>
      </w:r>
      <w:r>
        <w:rPr>
          <w:rFonts w:ascii="Times New Roman" w:hAnsi="Times New Roman" w:cs="Times New Roman" w:eastAsia="Times New Roman"/>
          <w:sz w:val="19"/>
          <w:szCs w:val="19"/>
          <w:color w:val="797979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052"/>
          <w:spacing w:val="0"/>
          <w:w w:val="83"/>
        </w:rPr>
        <w:t>lı</w:t>
      </w:r>
      <w:r>
        <w:rPr>
          <w:rFonts w:ascii="Times New Roman" w:hAnsi="Times New Roman" w:cs="Times New Roman" w:eastAsia="Times New Roman"/>
          <w:sz w:val="19"/>
          <w:szCs w:val="19"/>
          <w:color w:val="505052"/>
          <w:spacing w:val="29"/>
          <w:w w:val="8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052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505052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05052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696969"/>
          <w:spacing w:val="9"/>
          <w:w w:val="97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7"/>
        </w:rPr>
        <w:t>keti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7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1"/>
          <w:w w:val="9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Ad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0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696969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96969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696969"/>
          <w:spacing w:val="0"/>
          <w:w w:val="100"/>
        </w:rPr>
      </w:r>
      <w:r>
        <w:rPr>
          <w:rFonts w:ascii="Arial" w:hAnsi="Arial" w:cs="Arial" w:eastAsia="Arial"/>
          <w:sz w:val="19"/>
          <w:szCs w:val="19"/>
          <w:color w:val="505052"/>
          <w:spacing w:val="0"/>
          <w:w w:val="80"/>
        </w:rPr>
        <w:t>I</w:t>
      </w:r>
      <w:r>
        <w:rPr>
          <w:rFonts w:ascii="Arial" w:hAnsi="Arial" w:cs="Arial" w:eastAsia="Arial"/>
          <w:sz w:val="19"/>
          <w:szCs w:val="19"/>
          <w:color w:val="505052"/>
          <w:spacing w:val="4"/>
          <w:w w:val="80"/>
        </w:rPr>
        <w:t>B</w:t>
      </w:r>
      <w:r>
        <w:rPr>
          <w:rFonts w:ascii="Arial" w:hAnsi="Arial" w:cs="Arial" w:eastAsia="Arial"/>
          <w:sz w:val="19"/>
          <w:szCs w:val="19"/>
          <w:color w:val="696969"/>
          <w:spacing w:val="-2"/>
          <w:w w:val="83"/>
        </w:rPr>
        <w:t>e</w:t>
      </w:r>
      <w:r>
        <w:rPr>
          <w:rFonts w:ascii="Arial" w:hAnsi="Arial" w:cs="Arial" w:eastAsia="Arial"/>
          <w:sz w:val="19"/>
          <w:szCs w:val="19"/>
          <w:color w:val="505052"/>
          <w:spacing w:val="4"/>
          <w:w w:val="93"/>
        </w:rPr>
        <w:t>d</w:t>
      </w:r>
      <w:r>
        <w:rPr>
          <w:rFonts w:ascii="Arial" w:hAnsi="Arial" w:cs="Arial" w:eastAsia="Arial"/>
          <w:sz w:val="19"/>
          <w:szCs w:val="19"/>
          <w:color w:val="696969"/>
          <w:spacing w:val="6"/>
          <w:w w:val="83"/>
        </w:rPr>
        <w:t>e</w:t>
      </w:r>
      <w:r>
        <w:rPr>
          <w:rFonts w:ascii="Arial" w:hAnsi="Arial" w:cs="Arial" w:eastAsia="Arial"/>
          <w:sz w:val="19"/>
          <w:szCs w:val="19"/>
          <w:color w:val="505052"/>
          <w:spacing w:val="3"/>
          <w:w w:val="112"/>
        </w:rPr>
        <w:t>l</w:t>
      </w:r>
      <w:r>
        <w:rPr>
          <w:rFonts w:ascii="Arial" w:hAnsi="Arial" w:cs="Arial" w:eastAsia="Arial"/>
          <w:sz w:val="20"/>
          <w:szCs w:val="20"/>
          <w:color w:val="696969"/>
          <w:spacing w:val="0"/>
          <w:w w:val="108"/>
        </w:rPr>
        <w:t>i: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</w:r>
    </w:p>
    <w:p>
      <w:pPr>
        <w:spacing w:before="17" w:after="0" w:line="286" w:lineRule="exact"/>
        <w:ind w:left="269" w:right="-20"/>
        <w:jc w:val="left"/>
        <w:tabs>
          <w:tab w:pos="7900" w:val="left"/>
        </w:tabs>
        <w:rPr>
          <w:rFonts w:ascii="Arial" w:hAnsi="Arial" w:cs="Arial" w:eastAsia="Arial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696969"/>
          <w:spacing w:val="0"/>
          <w:w w:val="77"/>
          <w:position w:val="5"/>
        </w:rPr>
        <w:t>rı1ç</w:t>
      </w:r>
      <w:r>
        <w:rPr>
          <w:rFonts w:ascii="Times New Roman" w:hAnsi="Times New Roman" w:cs="Times New Roman" w:eastAsia="Times New Roman"/>
          <w:sz w:val="19"/>
          <w:szCs w:val="19"/>
          <w:color w:val="696969"/>
          <w:spacing w:val="21"/>
          <w:w w:val="77"/>
          <w:position w:val="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052"/>
          <w:spacing w:val="9"/>
          <w:w w:val="100"/>
          <w:position w:val="5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696969"/>
          <w:spacing w:val="0"/>
          <w:w w:val="100"/>
          <w:position w:val="5"/>
        </w:rPr>
        <w:t>ereç</w:t>
      </w:r>
      <w:r>
        <w:rPr>
          <w:rFonts w:ascii="Times New Roman" w:hAnsi="Times New Roman" w:cs="Times New Roman" w:eastAsia="Times New Roman"/>
          <w:sz w:val="19"/>
          <w:szCs w:val="19"/>
          <w:color w:val="696969"/>
          <w:spacing w:val="16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052"/>
          <w:spacing w:val="0"/>
          <w:w w:val="83"/>
          <w:position w:val="5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505052"/>
          <w:spacing w:val="-33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96969"/>
          <w:spacing w:val="0"/>
          <w:w w:val="95"/>
          <w:position w:val="5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696969"/>
          <w:spacing w:val="0"/>
          <w:w w:val="96"/>
          <w:position w:val="5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696969"/>
          <w:spacing w:val="-34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052"/>
          <w:spacing w:val="0"/>
          <w:w w:val="100"/>
          <w:position w:val="5"/>
        </w:rPr>
        <w:t>bı</w:t>
      </w:r>
      <w:r>
        <w:rPr>
          <w:rFonts w:ascii="Times New Roman" w:hAnsi="Times New Roman" w:cs="Times New Roman" w:eastAsia="Times New Roman"/>
          <w:sz w:val="19"/>
          <w:szCs w:val="19"/>
          <w:color w:val="505052"/>
          <w:spacing w:val="0"/>
          <w:w w:val="100"/>
          <w:position w:val="5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05052"/>
          <w:spacing w:val="0"/>
          <w:w w:val="100"/>
          <w:position w:val="5"/>
        </w:rPr>
      </w:r>
      <w:r>
        <w:rPr>
          <w:rFonts w:ascii="Arial" w:hAnsi="Arial" w:cs="Arial" w:eastAsia="Arial"/>
          <w:sz w:val="21"/>
          <w:szCs w:val="21"/>
          <w:color w:val="B5B5B5"/>
          <w:spacing w:val="0"/>
          <w:w w:val="373"/>
          <w:position w:val="-5"/>
        </w:rPr>
        <w:t>--</w:t>
      </w:r>
      <w:r>
        <w:rPr>
          <w:rFonts w:ascii="Arial" w:hAnsi="Arial" w:cs="Arial" w:eastAsia="Arial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0" w:after="0" w:line="179" w:lineRule="exact"/>
        <w:ind w:left="138" w:right="-20"/>
        <w:jc w:val="left"/>
        <w:tabs>
          <w:tab w:pos="4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9"/>
          <w:szCs w:val="9"/>
          <w:color w:val="3D3D3D"/>
          <w:spacing w:val="0"/>
          <w:w w:val="168"/>
          <w:position w:val="7"/>
        </w:rPr>
        <w:t>\</w:t>
      </w:r>
      <w:r>
        <w:rPr>
          <w:rFonts w:ascii="Arial" w:hAnsi="Arial" w:cs="Arial" w:eastAsia="Arial"/>
          <w:sz w:val="9"/>
          <w:szCs w:val="9"/>
          <w:color w:val="3D3D3D"/>
          <w:spacing w:val="0"/>
          <w:w w:val="100"/>
          <w:position w:val="7"/>
        </w:rPr>
        <w:tab/>
      </w:r>
      <w:r>
        <w:rPr>
          <w:rFonts w:ascii="Arial" w:hAnsi="Arial" w:cs="Arial" w:eastAsia="Arial"/>
          <w:sz w:val="9"/>
          <w:szCs w:val="9"/>
          <w:color w:val="3D3D3D"/>
          <w:spacing w:val="0"/>
          <w:w w:val="100"/>
          <w:position w:val="7"/>
        </w:rPr>
      </w:r>
      <w:r>
        <w:rPr>
          <w:rFonts w:ascii="Times New Roman" w:hAnsi="Times New Roman" w:cs="Times New Roman" w:eastAsia="Times New Roman"/>
          <w:sz w:val="21"/>
          <w:szCs w:val="21"/>
          <w:color w:val="3D3D3D"/>
          <w:spacing w:val="0"/>
          <w:w w:val="83"/>
          <w:position w:val="1"/>
        </w:rPr>
        <w:t>,;ı</w:t>
      </w:r>
      <w:r>
        <w:rPr>
          <w:rFonts w:ascii="Times New Roman" w:hAnsi="Times New Roman" w:cs="Times New Roman" w:eastAsia="Times New Roman"/>
          <w:sz w:val="21"/>
          <w:szCs w:val="21"/>
          <w:color w:val="3D3D3D"/>
          <w:spacing w:val="0"/>
          <w:w w:val="83"/>
          <w:position w:val="1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3D3D3D"/>
          <w:spacing w:val="27"/>
          <w:w w:val="83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052"/>
          <w:spacing w:val="0"/>
          <w:w w:val="100"/>
          <w:position w:val="1"/>
        </w:rPr>
        <w:t>Yer</w:t>
      </w:r>
      <w:r>
        <w:rPr>
          <w:rFonts w:ascii="Times New Roman" w:hAnsi="Times New Roman" w:cs="Times New Roman" w:eastAsia="Times New Roman"/>
          <w:sz w:val="19"/>
          <w:szCs w:val="19"/>
          <w:color w:val="505052"/>
          <w:spacing w:val="0"/>
          <w:w w:val="100"/>
          <w:position w:val="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505052"/>
          <w:spacing w:val="1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>Kime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40" w:lineRule="auto"/>
        <w:ind w:left="16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05052"/>
          <w:spacing w:val="0"/>
          <w:w w:val="100"/>
        </w:rPr>
        <w:t>reslim</w:t>
      </w:r>
      <w:r>
        <w:rPr>
          <w:rFonts w:ascii="Times New Roman" w:hAnsi="Times New Roman" w:cs="Times New Roman" w:eastAsia="Times New Roman"/>
          <w:sz w:val="19"/>
          <w:szCs w:val="19"/>
          <w:color w:val="505052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8"/>
        </w:rPr>
        <w:t>Edild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8"/>
          <w:w w:val="98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696969"/>
          <w:spacing w:val="9"/>
          <w:w w:val="104"/>
        </w:rPr>
        <w:t>ğ</w:t>
      </w:r>
      <w:r>
        <w:rPr>
          <w:rFonts w:ascii="Times New Roman" w:hAnsi="Times New Roman" w:cs="Times New Roman" w:eastAsia="Times New Roman"/>
          <w:sz w:val="19"/>
          <w:szCs w:val="19"/>
          <w:color w:val="505052"/>
          <w:spacing w:val="0"/>
          <w:w w:val="65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2" w:after="0" w:line="226" w:lineRule="exact"/>
        <w:ind w:left="142" w:right="-20"/>
        <w:jc w:val="left"/>
        <w:tabs>
          <w:tab w:pos="1900" w:val="left"/>
          <w:tab w:pos="56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kibi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052"/>
          <w:spacing w:val="6"/>
          <w:w w:val="89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696969"/>
          <w:spacing w:val="6"/>
          <w:w w:val="103"/>
        </w:rPr>
        <w:t>ö</w:t>
      </w:r>
      <w:r>
        <w:rPr>
          <w:rFonts w:ascii="Times New Roman" w:hAnsi="Times New Roman" w:cs="Times New Roman" w:eastAsia="Times New Roman"/>
          <w:sz w:val="19"/>
          <w:szCs w:val="19"/>
          <w:color w:val="505052"/>
          <w:spacing w:val="0"/>
          <w:w w:val="86"/>
        </w:rPr>
        <w:t>ıı</w:t>
      </w:r>
      <w:r>
        <w:rPr>
          <w:rFonts w:ascii="Times New Roman" w:hAnsi="Times New Roman" w:cs="Times New Roman" w:eastAsia="Times New Roman"/>
          <w:sz w:val="19"/>
          <w:szCs w:val="19"/>
          <w:color w:val="505052"/>
          <w:spacing w:val="-4"/>
          <w:w w:val="87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696969"/>
          <w:spacing w:val="6"/>
          <w:w w:val="13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505052"/>
          <w:spacing w:val="0"/>
          <w:w w:val="69"/>
        </w:rPr>
        <w:t>i\</w:t>
      </w:r>
      <w:r>
        <w:rPr>
          <w:rFonts w:ascii="Times New Roman" w:hAnsi="Times New Roman" w:cs="Times New Roman" w:eastAsia="Times New Roman"/>
          <w:sz w:val="19"/>
          <w:szCs w:val="19"/>
          <w:color w:val="505052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05052"/>
          <w:spacing w:val="0"/>
          <w:w w:val="95"/>
          <w:position w:val="-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05052"/>
          <w:spacing w:val="5"/>
          <w:w w:val="95"/>
          <w:position w:val="-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696969"/>
          <w:spacing w:val="6"/>
          <w:w w:val="90"/>
          <w:position w:val="-1"/>
        </w:rPr>
        <w:t>a</w:t>
      </w:r>
      <w:r>
        <w:rPr>
          <w:rFonts w:ascii="Arial" w:hAnsi="Arial" w:cs="Arial" w:eastAsia="Arial"/>
          <w:sz w:val="20"/>
          <w:szCs w:val="20"/>
          <w:color w:val="505052"/>
          <w:spacing w:val="0"/>
          <w:w w:val="106"/>
          <w:position w:val="-1"/>
        </w:rPr>
        <w:t>ri</w:t>
      </w:r>
      <w:r>
        <w:rPr>
          <w:rFonts w:ascii="Arial" w:hAnsi="Arial" w:cs="Arial" w:eastAsia="Arial"/>
          <w:sz w:val="20"/>
          <w:szCs w:val="20"/>
          <w:color w:val="505052"/>
          <w:spacing w:val="-3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052"/>
          <w:spacing w:val="0"/>
          <w:w w:val="76"/>
          <w:position w:val="-1"/>
        </w:rPr>
        <w:t>h</w:t>
      </w:r>
      <w:r>
        <w:rPr>
          <w:rFonts w:ascii="Times New Roman" w:hAnsi="Times New Roman" w:cs="Times New Roman" w:eastAsia="Times New Roman"/>
          <w:sz w:val="19"/>
          <w:szCs w:val="19"/>
          <w:color w:val="505052"/>
          <w:spacing w:val="0"/>
          <w:w w:val="76"/>
          <w:position w:val="-1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505052"/>
          <w:spacing w:val="34"/>
          <w:w w:val="76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052"/>
          <w:spacing w:val="0"/>
          <w:w w:val="100"/>
          <w:position w:val="1"/>
        </w:rPr>
        <w:t>:08.05.2017</w:t>
      </w:r>
      <w:r>
        <w:rPr>
          <w:rFonts w:ascii="Times New Roman" w:hAnsi="Times New Roman" w:cs="Times New Roman" w:eastAsia="Times New Roman"/>
          <w:sz w:val="19"/>
          <w:szCs w:val="19"/>
          <w:color w:val="505052"/>
          <w:spacing w:val="-2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052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05052"/>
          <w:spacing w:val="0"/>
          <w:w w:val="83"/>
          <w:position w:val="0"/>
        </w:rPr>
        <w:t>!S</w:t>
      </w:r>
      <w:r>
        <w:rPr>
          <w:rFonts w:ascii="Times New Roman" w:hAnsi="Times New Roman" w:cs="Times New Roman" w:eastAsia="Times New Roman"/>
          <w:sz w:val="19"/>
          <w:szCs w:val="19"/>
          <w:color w:val="505052"/>
          <w:spacing w:val="0"/>
          <w:w w:val="82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05052"/>
          <w:spacing w:val="-3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96969"/>
          <w:spacing w:val="3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05052"/>
          <w:spacing w:val="0"/>
          <w:w w:val="100"/>
          <w:position w:val="0"/>
        </w:rPr>
        <w:t>ti</w:t>
      </w:r>
      <w:r>
        <w:rPr>
          <w:rFonts w:ascii="Times New Roman" w:hAnsi="Times New Roman" w:cs="Times New Roman" w:eastAsia="Times New Roman"/>
          <w:sz w:val="19"/>
          <w:szCs w:val="19"/>
          <w:color w:val="505052"/>
          <w:spacing w:val="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797979"/>
          <w:spacing w:val="0"/>
          <w:w w:val="101"/>
          <w:position w:val="0"/>
        </w:rPr>
        <w:t>:22:</w:t>
      </w:r>
      <w:r>
        <w:rPr>
          <w:rFonts w:ascii="Times New Roman" w:hAnsi="Times New Roman" w:cs="Times New Roman" w:eastAsia="Times New Roman"/>
          <w:sz w:val="19"/>
          <w:szCs w:val="19"/>
          <w:color w:val="797979"/>
          <w:spacing w:val="-3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28"/>
          <w:position w:val="0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28"/>
          <w:position w:val="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8"/>
          <w:w w:val="28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96969"/>
          <w:spacing w:val="0"/>
          <w:w w:val="115"/>
          <w:position w:val="0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300" w:bottom="280" w:left="440" w:right="260"/>
        </w:sectPr>
      </w:pPr>
      <w:rPr/>
    </w:p>
    <w:p>
      <w:pPr>
        <w:spacing w:before="12" w:after="0" w:line="240" w:lineRule="auto"/>
        <w:ind w:left="241" w:right="-69"/>
        <w:jc w:val="left"/>
        <w:tabs>
          <w:tab w:pos="940" w:val="left"/>
          <w:tab w:pos="3820" w:val="left"/>
          <w:tab w:pos="64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05052"/>
          <w:w w:val="98"/>
        </w:rPr>
        <w:t>Varsa</w:t>
      </w:r>
      <w:r>
        <w:rPr>
          <w:rFonts w:ascii="Times New Roman" w:hAnsi="Times New Roman" w:cs="Times New Roman" w:eastAsia="Times New Roman"/>
          <w:sz w:val="19"/>
          <w:szCs w:val="19"/>
          <w:color w:val="505052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05052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D3D3D"/>
          <w:w w:val="80"/>
        </w:rPr>
        <w:t>Öli.i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9"/>
        </w:rPr>
        <w:t>Yaralı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052"/>
          <w:spacing w:val="0"/>
          <w:w w:val="101"/>
        </w:rPr>
        <w:t>iDE</w:t>
      </w:r>
      <w:r>
        <w:rPr>
          <w:rFonts w:ascii="Times New Roman" w:hAnsi="Times New Roman" w:cs="Times New Roman" w:eastAsia="Times New Roman"/>
          <w:sz w:val="19"/>
          <w:szCs w:val="19"/>
          <w:color w:val="505052"/>
          <w:spacing w:val="0"/>
          <w:w w:val="10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50505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052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797979"/>
          <w:spacing w:val="0"/>
          <w:w w:val="9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797979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052"/>
          <w:spacing w:val="0"/>
          <w:w w:val="103"/>
        </w:rPr>
        <w:t>Ki</w:t>
      </w:r>
      <w:r>
        <w:rPr>
          <w:rFonts w:ascii="Times New Roman" w:hAnsi="Times New Roman" w:cs="Times New Roman" w:eastAsia="Times New Roman"/>
          <w:sz w:val="19"/>
          <w:szCs w:val="19"/>
          <w:color w:val="505052"/>
          <w:spacing w:val="-4"/>
          <w:w w:val="104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797979"/>
          <w:spacing w:val="0"/>
          <w:w w:val="112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797979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8"/>
        </w:rPr>
        <w:t>1.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052"/>
          <w:spacing w:val="0"/>
          <w:w w:val="97"/>
        </w:rPr>
        <w:t>Posta</w:t>
      </w:r>
      <w:r>
        <w:rPr>
          <w:rFonts w:ascii="Times New Roman" w:hAnsi="Times New Roman" w:cs="Times New Roman" w:eastAsia="Times New Roman"/>
          <w:sz w:val="19"/>
          <w:szCs w:val="19"/>
          <w:color w:val="505052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05052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505052"/>
          <w:spacing w:val="0"/>
          <w:w w:val="100"/>
          <w:u w:val="single" w:color="0000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052"/>
          <w:spacing w:val="0"/>
          <w:w w:val="100"/>
          <w:u w:val="single" w:color="0000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05052"/>
          <w:spacing w:val="0"/>
          <w:w w:val="100"/>
          <w:u w:val="single" w:color="000000"/>
        </w:rPr>
      </w:r>
      <w:r>
        <w:rPr>
          <w:rFonts w:ascii="Times New Roman" w:hAnsi="Times New Roman" w:cs="Times New Roman" w:eastAsia="Times New Roman"/>
          <w:sz w:val="19"/>
          <w:szCs w:val="19"/>
          <w:color w:val="505052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7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14" w:lineRule="exact"/>
        <w:ind w:left="2072" w:right="-20"/>
        <w:jc w:val="left"/>
        <w:tabs>
          <w:tab w:pos="45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05052"/>
          <w:spacing w:val="0"/>
          <w:w w:val="100"/>
          <w:position w:val="-1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505052"/>
          <w:spacing w:val="3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1"/>
        </w:rPr>
        <w:t>Üs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1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052"/>
          <w:spacing w:val="0"/>
          <w:w w:val="99"/>
          <w:position w:val="-1"/>
        </w:rPr>
        <w:t>Amir</w:t>
      </w:r>
      <w:r>
        <w:rPr>
          <w:rFonts w:ascii="Times New Roman" w:hAnsi="Times New Roman" w:cs="Times New Roman" w:eastAsia="Times New Roman"/>
          <w:sz w:val="19"/>
          <w:szCs w:val="19"/>
          <w:color w:val="505052"/>
          <w:spacing w:val="11"/>
          <w:w w:val="99"/>
          <w:position w:val="-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A0A0A0"/>
          <w:spacing w:val="0"/>
          <w:w w:val="135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A0A0A0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A0A0A0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505052"/>
          <w:spacing w:val="0"/>
          <w:w w:val="100"/>
          <w:position w:val="-1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505052"/>
          <w:spacing w:val="1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052"/>
          <w:spacing w:val="0"/>
          <w:w w:val="100"/>
          <w:position w:val="-1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505052"/>
          <w:spacing w:val="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1"/>
        </w:rPr>
        <w:t>Koyan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2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4"/>
          <w:szCs w:val="24"/>
          <w:color w:val="B5B5B5"/>
          <w:spacing w:val="0"/>
          <w:w w:val="374"/>
          <w:position w:val="-10"/>
        </w:rPr>
        <w:t>-</w:t>
      </w:r>
      <w:r>
        <w:rPr>
          <w:rFonts w:ascii="Times New Roman" w:hAnsi="Times New Roman" w:cs="Times New Roman" w:eastAsia="Times New Roman"/>
          <w:sz w:val="24"/>
          <w:szCs w:val="24"/>
          <w:color w:val="B5B5B5"/>
          <w:spacing w:val="-119"/>
          <w:w w:val="374"/>
          <w:position w:val="-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052"/>
          <w:spacing w:val="0"/>
          <w:w w:val="374"/>
          <w:position w:val="0"/>
        </w:rPr>
        <w:t>ONAYLA</w:t>
      </w:r>
      <w:r>
        <w:rPr>
          <w:rFonts w:ascii="Times New Roman" w:hAnsi="Times New Roman" w:cs="Times New Roman" w:eastAsia="Times New Roman"/>
          <w:sz w:val="19"/>
          <w:szCs w:val="19"/>
          <w:color w:val="505052"/>
          <w:spacing w:val="0"/>
          <w:w w:val="101"/>
          <w:position w:val="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505052"/>
          <w:spacing w:val="-3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052"/>
          <w:spacing w:val="0"/>
          <w:w w:val="100"/>
          <w:position w:val="0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300" w:bottom="280" w:left="440" w:right="260"/>
          <w:cols w:num="2" w:equalWidth="0">
            <w:col w:w="6407" w:space="1512"/>
            <w:col w:w="3301"/>
          </w:cols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6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20" w:lineRule="exact"/>
        <w:ind w:left="2246" w:right="-73"/>
        <w:jc w:val="left"/>
        <w:tabs>
          <w:tab w:pos="2980" w:val="left"/>
        </w:tabs>
        <w:rPr>
          <w:rFonts w:ascii="Arial" w:hAnsi="Arial" w:cs="Arial" w:eastAsia="Arial"/>
          <w:sz w:val="11"/>
          <w:szCs w:val="11"/>
        </w:rPr>
      </w:pPr>
      <w:rPr/>
      <w:r>
        <w:rPr>
          <w:rFonts w:ascii="Arial" w:hAnsi="Arial" w:cs="Arial" w:eastAsia="Arial"/>
          <w:sz w:val="19"/>
          <w:szCs w:val="19"/>
          <w:color w:val="505052"/>
          <w:spacing w:val="6"/>
          <w:w w:val="115"/>
          <w:position w:val="-3"/>
        </w:rPr>
        <w:t>E</w:t>
      </w:r>
      <w:r>
        <w:rPr>
          <w:rFonts w:ascii="Arial" w:hAnsi="Arial" w:cs="Arial" w:eastAsia="Arial"/>
          <w:sz w:val="19"/>
          <w:szCs w:val="19"/>
          <w:color w:val="696969"/>
          <w:spacing w:val="-15"/>
          <w:w w:val="53"/>
          <w:position w:val="-3"/>
        </w:rPr>
        <w:t>r</w:t>
      </w:r>
      <w:r>
        <w:rPr>
          <w:rFonts w:ascii="Arial" w:hAnsi="Arial" w:cs="Arial" w:eastAsia="Arial"/>
          <w:sz w:val="19"/>
          <w:szCs w:val="19"/>
          <w:color w:val="505052"/>
          <w:spacing w:val="0"/>
          <w:w w:val="111"/>
          <w:position w:val="-3"/>
        </w:rPr>
        <w:t>·da</w:t>
      </w:r>
      <w:r>
        <w:rPr>
          <w:rFonts w:ascii="Arial" w:hAnsi="Arial" w:cs="Arial" w:eastAsia="Arial"/>
          <w:sz w:val="19"/>
          <w:szCs w:val="19"/>
          <w:color w:val="505052"/>
          <w:spacing w:val="0"/>
          <w:w w:val="100"/>
          <w:position w:val="-3"/>
        </w:rPr>
        <w:tab/>
      </w:r>
      <w:r>
        <w:rPr>
          <w:rFonts w:ascii="Arial" w:hAnsi="Arial" w:cs="Arial" w:eastAsia="Arial"/>
          <w:sz w:val="19"/>
          <w:szCs w:val="19"/>
          <w:color w:val="505052"/>
          <w:spacing w:val="0"/>
          <w:w w:val="100"/>
          <w:position w:val="-3"/>
        </w:rPr>
      </w:r>
      <w:r>
        <w:rPr>
          <w:rFonts w:ascii="Arial" w:hAnsi="Arial" w:cs="Arial" w:eastAsia="Arial"/>
          <w:sz w:val="22"/>
          <w:szCs w:val="22"/>
          <w:color w:val="505052"/>
          <w:spacing w:val="0"/>
          <w:w w:val="100"/>
          <w:position w:val="-3"/>
        </w:rPr>
        <w:t>ILDIRIM</w:t>
      </w:r>
      <w:r>
        <w:rPr>
          <w:rFonts w:ascii="Arial" w:hAnsi="Arial" w:cs="Arial" w:eastAsia="Arial"/>
          <w:sz w:val="22"/>
          <w:szCs w:val="22"/>
          <w:color w:val="505052"/>
          <w:spacing w:val="36"/>
          <w:w w:val="100"/>
          <w:position w:val="-3"/>
        </w:rPr>
        <w:t> </w:t>
      </w:r>
      <w:r>
        <w:rPr>
          <w:rFonts w:ascii="Arial" w:hAnsi="Arial" w:cs="Arial" w:eastAsia="Arial"/>
          <w:sz w:val="11"/>
          <w:szCs w:val="11"/>
          <w:color w:val="696969"/>
          <w:spacing w:val="0"/>
          <w:w w:val="65"/>
          <w:position w:val="3"/>
        </w:rPr>
        <w:t>1</w:t>
      </w:r>
      <w:r>
        <w:rPr>
          <w:rFonts w:ascii="Arial" w:hAnsi="Arial" w:cs="Arial" w:eastAsia="Arial"/>
          <w:sz w:val="11"/>
          <w:szCs w:val="11"/>
          <w:color w:val="000000"/>
          <w:spacing w:val="0"/>
          <w:w w:val="100"/>
          <w:position w:val="0"/>
        </w:rPr>
      </w:r>
    </w:p>
    <w:p>
      <w:pPr>
        <w:spacing w:before="0" w:after="0" w:line="289" w:lineRule="exact"/>
        <w:ind w:right="-20"/>
        <w:jc w:val="left"/>
        <w:tabs>
          <w:tab w:pos="3560" w:val="left"/>
        </w:tabs>
        <w:rPr>
          <w:rFonts w:ascii="Times New Roman" w:hAnsi="Times New Roman" w:cs="Times New Roman" w:eastAsia="Times New Roman"/>
          <w:sz w:val="27"/>
          <w:szCs w:val="2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505052"/>
          <w:spacing w:val="0"/>
          <w:w w:val="100"/>
          <w:position w:val="4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505052"/>
          <w:spacing w:val="0"/>
          <w:w w:val="100"/>
          <w:position w:val="4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505052"/>
          <w:spacing w:val="2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4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4"/>
        </w:rPr>
      </w:r>
      <w:r>
        <w:rPr>
          <w:rFonts w:ascii="Times New Roman" w:hAnsi="Times New Roman" w:cs="Times New Roman" w:eastAsia="Times New Roman"/>
          <w:sz w:val="30"/>
          <w:szCs w:val="30"/>
          <w:color w:val="3D3D3D"/>
          <w:spacing w:val="0"/>
          <w:w w:val="60"/>
          <w:position w:val="-1"/>
        </w:rPr>
        <w:t>2</w:t>
      </w:r>
      <w:r>
        <w:rPr>
          <w:rFonts w:ascii="Times New Roman" w:hAnsi="Times New Roman" w:cs="Times New Roman" w:eastAsia="Times New Roman"/>
          <w:sz w:val="30"/>
          <w:szCs w:val="30"/>
          <w:color w:val="3D3D3D"/>
          <w:spacing w:val="34"/>
          <w:w w:val="60"/>
          <w:position w:val="-1"/>
        </w:rPr>
        <w:t> </w:t>
      </w:r>
      <w:r>
        <w:rPr>
          <w:rFonts w:ascii="Times New Roman" w:hAnsi="Times New Roman" w:cs="Times New Roman" w:eastAsia="Times New Roman"/>
          <w:sz w:val="27"/>
          <w:szCs w:val="27"/>
          <w:color w:val="3D3D3D"/>
          <w:spacing w:val="0"/>
          <w:w w:val="60"/>
          <w:position w:val="-1"/>
        </w:rPr>
        <w:t>2</w:t>
      </w:r>
      <w:r>
        <w:rPr>
          <w:rFonts w:ascii="Times New Roman" w:hAnsi="Times New Roman" w:cs="Times New Roman" w:eastAsia="Times New Roman"/>
          <w:sz w:val="27"/>
          <w:szCs w:val="27"/>
          <w:color w:val="3D3D3D"/>
          <w:spacing w:val="0"/>
          <w:w w:val="60"/>
          <w:position w:val="-1"/>
        </w:rPr>
        <w:t> </w:t>
      </w:r>
      <w:r>
        <w:rPr>
          <w:rFonts w:ascii="Times New Roman" w:hAnsi="Times New Roman" w:cs="Times New Roman" w:eastAsia="Times New Roman"/>
          <w:sz w:val="27"/>
          <w:szCs w:val="27"/>
          <w:color w:val="3D3D3D"/>
          <w:spacing w:val="11"/>
          <w:w w:val="60"/>
          <w:position w:val="-1"/>
        </w:rPr>
        <w:t> </w:t>
      </w:r>
      <w:r>
        <w:rPr>
          <w:rFonts w:ascii="Arial" w:hAnsi="Arial" w:cs="Arial" w:eastAsia="Arial"/>
          <w:sz w:val="25"/>
          <w:szCs w:val="25"/>
          <w:color w:val="3D3D3D"/>
          <w:spacing w:val="0"/>
          <w:w w:val="49"/>
          <w:position w:val="-1"/>
        </w:rPr>
        <w:t>MaYı</w:t>
      </w:r>
      <w:r>
        <w:rPr>
          <w:rFonts w:ascii="Arial" w:hAnsi="Arial" w:cs="Arial" w:eastAsia="Arial"/>
          <w:sz w:val="25"/>
          <w:szCs w:val="25"/>
          <w:color w:val="3D3D3D"/>
          <w:spacing w:val="0"/>
          <w:w w:val="50"/>
          <w:position w:val="-1"/>
        </w:rPr>
        <w:t>s</w:t>
      </w:r>
      <w:r>
        <w:rPr>
          <w:rFonts w:ascii="Arial" w:hAnsi="Arial" w:cs="Arial" w:eastAsia="Arial"/>
          <w:sz w:val="25"/>
          <w:szCs w:val="25"/>
          <w:color w:val="3D3D3D"/>
          <w:spacing w:val="-3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7"/>
          <w:szCs w:val="27"/>
          <w:color w:val="3D3D3D"/>
          <w:spacing w:val="0"/>
          <w:w w:val="73"/>
          <w:position w:val="-1"/>
        </w:rPr>
        <w:t>2</w:t>
      </w:r>
      <w:r>
        <w:rPr>
          <w:rFonts w:ascii="Times New Roman" w:hAnsi="Times New Roman" w:cs="Times New Roman" w:eastAsia="Times New Roman"/>
          <w:sz w:val="27"/>
          <w:szCs w:val="27"/>
          <w:color w:val="3D3D3D"/>
          <w:spacing w:val="0"/>
          <w:w w:val="73"/>
          <w:position w:val="-1"/>
        </w:rPr>
        <w:t> </w:t>
      </w:r>
      <w:r>
        <w:rPr>
          <w:rFonts w:ascii="Times New Roman" w:hAnsi="Times New Roman" w:cs="Times New Roman" w:eastAsia="Times New Roman"/>
          <w:sz w:val="27"/>
          <w:szCs w:val="27"/>
          <w:color w:val="3D3D3D"/>
          <w:spacing w:val="0"/>
          <w:w w:val="73"/>
          <w:position w:val="-1"/>
        </w:rPr>
        <w:t>17</w:t>
      </w:r>
      <w:r>
        <w:rPr>
          <w:rFonts w:ascii="Times New Roman" w:hAnsi="Times New Roman" w:cs="Times New Roman" w:eastAsia="Times New Roman"/>
          <w:sz w:val="27"/>
          <w:szCs w:val="27"/>
          <w:color w:val="000000"/>
          <w:spacing w:val="0"/>
          <w:w w:val="100"/>
          <w:position w:val="0"/>
        </w:rPr>
      </w:r>
    </w:p>
    <w:p>
      <w:pPr>
        <w:spacing w:before="0" w:after="0" w:line="175" w:lineRule="exact"/>
        <w:ind w:left="3813" w:right="-20"/>
        <w:jc w:val="left"/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9"/>
          <w:szCs w:val="19"/>
          <w:color w:val="797979"/>
          <w:spacing w:val="0"/>
          <w:w w:val="84"/>
          <w:i/>
          <w:position w:val="1"/>
        </w:rPr>
        <w:t>1</w:t>
      </w:r>
      <w:r>
        <w:rPr>
          <w:rFonts w:ascii="Arial" w:hAnsi="Arial" w:cs="Arial" w:eastAsia="Arial"/>
          <w:sz w:val="19"/>
          <w:szCs w:val="19"/>
          <w:color w:val="797979"/>
          <w:spacing w:val="0"/>
          <w:w w:val="84"/>
          <w:i/>
          <w:position w:val="1"/>
        </w:rPr>
        <w:t>  </w:t>
      </w:r>
      <w:r>
        <w:rPr>
          <w:rFonts w:ascii="Arial" w:hAnsi="Arial" w:cs="Arial" w:eastAsia="Arial"/>
          <w:sz w:val="19"/>
          <w:szCs w:val="19"/>
          <w:color w:val="797979"/>
          <w:spacing w:val="22"/>
          <w:w w:val="84"/>
          <w:i/>
          <w:position w:val="1"/>
        </w:rPr>
        <w:t> </w:t>
      </w:r>
      <w:r>
        <w:rPr>
          <w:rFonts w:ascii="Arial" w:hAnsi="Arial" w:cs="Arial" w:eastAsia="Arial"/>
          <w:sz w:val="18"/>
          <w:szCs w:val="18"/>
          <w:color w:val="797979"/>
          <w:spacing w:val="0"/>
          <w:w w:val="84"/>
          <w:i/>
          <w:position w:val="1"/>
        </w:rPr>
        <w:t>1</w:t>
      </w:r>
      <w:r>
        <w:rPr>
          <w:rFonts w:ascii="Arial" w:hAnsi="Arial" w:cs="Arial" w:eastAsia="Arial"/>
          <w:sz w:val="18"/>
          <w:szCs w:val="18"/>
          <w:color w:val="797979"/>
          <w:spacing w:val="-2"/>
          <w:w w:val="84"/>
          <w:i/>
          <w:position w:val="1"/>
        </w:rPr>
        <w:t> </w:t>
      </w:r>
      <w:r>
        <w:rPr>
          <w:rFonts w:ascii="Arial" w:hAnsi="Arial" w:cs="Arial" w:eastAsia="Arial"/>
          <w:sz w:val="18"/>
          <w:szCs w:val="18"/>
          <w:color w:val="505052"/>
          <w:spacing w:val="0"/>
          <w:w w:val="100"/>
          <w:i/>
          <w:position w:val="1"/>
        </w:rPr>
        <w:t>2017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300" w:bottom="280" w:left="440" w:right="260"/>
          <w:cols w:num="2" w:equalWidth="0">
            <w:col w:w="3939" w:space="871"/>
            <w:col w:w="6410"/>
          </w:cols>
        </w:sectPr>
      </w:pPr>
      <w:rPr/>
    </w:p>
    <w:p>
      <w:pPr>
        <w:spacing w:before="0" w:after="0" w:line="407" w:lineRule="exact"/>
        <w:ind w:left="142" w:right="-20"/>
        <w:jc w:val="left"/>
        <w:tabs>
          <w:tab w:pos="1960" w:val="left"/>
          <w:tab w:pos="82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D3D3D"/>
          <w:w w:val="99"/>
          <w:position w:val="5"/>
        </w:rPr>
        <w:t>itfai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w w:val="100"/>
          <w:position w:val="5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31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696969"/>
          <w:spacing w:val="0"/>
          <w:w w:val="100"/>
          <w:position w:val="5"/>
        </w:rPr>
        <w:t>ec</w:t>
      </w:r>
      <w:r>
        <w:rPr>
          <w:rFonts w:ascii="Times New Roman" w:hAnsi="Times New Roman" w:cs="Times New Roman" w:eastAsia="Times New Roman"/>
          <w:sz w:val="17"/>
          <w:szCs w:val="17"/>
          <w:color w:val="696969"/>
          <w:spacing w:val="-30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48"/>
          <w:position w:val="5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5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5"/>
        </w:rPr>
      </w:r>
      <w:r>
        <w:rPr>
          <w:rFonts w:ascii="Times New Roman" w:hAnsi="Times New Roman" w:cs="Times New Roman" w:eastAsia="Times New Roman"/>
          <w:sz w:val="42"/>
          <w:szCs w:val="42"/>
          <w:color w:val="696969"/>
          <w:spacing w:val="0"/>
          <w:w w:val="47"/>
          <w:position w:val="-1"/>
        </w:rPr>
        <w:t>G</w:t>
      </w:r>
      <w:r>
        <w:rPr>
          <w:rFonts w:ascii="Times New Roman" w:hAnsi="Times New Roman" w:cs="Times New Roman" w:eastAsia="Times New Roman"/>
          <w:sz w:val="42"/>
          <w:szCs w:val="42"/>
          <w:color w:val="696969"/>
          <w:spacing w:val="-7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42"/>
          <w:szCs w:val="42"/>
          <w:color w:val="505052"/>
          <w:spacing w:val="0"/>
          <w:w w:val="93"/>
          <w:position w:val="-1"/>
        </w:rPr>
        <w:t>ün•:.</w:t>
      </w:r>
      <w:r>
        <w:rPr>
          <w:rFonts w:ascii="Times New Roman" w:hAnsi="Times New Roman" w:cs="Times New Roman" w:eastAsia="Times New Roman"/>
          <w:sz w:val="42"/>
          <w:szCs w:val="42"/>
          <w:color w:val="505052"/>
          <w:spacing w:val="-80"/>
          <w:w w:val="94"/>
          <w:position w:val="-1"/>
        </w:rPr>
        <w:t>p</w:t>
      </w:r>
      <w:r>
        <w:rPr>
          <w:rFonts w:ascii="Times New Roman" w:hAnsi="Times New Roman" w:cs="Times New Roman" w:eastAsia="Times New Roman"/>
          <w:sz w:val="42"/>
          <w:szCs w:val="42"/>
          <w:color w:val="696969"/>
          <w:spacing w:val="23"/>
          <w:w w:val="217"/>
          <w:position w:val="-1"/>
        </w:rPr>
        <w:t>·</w:t>
      </w:r>
      <w:r>
        <w:rPr>
          <w:rFonts w:ascii="Times New Roman" w:hAnsi="Times New Roman" w:cs="Times New Roman" w:eastAsia="Times New Roman"/>
          <w:sz w:val="42"/>
          <w:szCs w:val="42"/>
          <w:color w:val="505052"/>
          <w:spacing w:val="0"/>
          <w:w w:val="60"/>
          <w:position w:val="-1"/>
        </w:rPr>
        <w:t>1.</w:t>
      </w:r>
      <w:r>
        <w:rPr>
          <w:rFonts w:ascii="Times New Roman" w:hAnsi="Times New Roman" w:cs="Times New Roman" w:eastAsia="Times New Roman"/>
          <w:sz w:val="42"/>
          <w:szCs w:val="42"/>
          <w:color w:val="505052"/>
          <w:spacing w:val="-4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42"/>
          <w:szCs w:val="42"/>
          <w:color w:val="505052"/>
          <w:spacing w:val="0"/>
          <w:w w:val="56"/>
          <w:position w:val="-1"/>
        </w:rPr>
        <w:t>Posta</w:t>
      </w:r>
      <w:r>
        <w:rPr>
          <w:rFonts w:ascii="Times New Roman" w:hAnsi="Times New Roman" w:cs="Times New Roman" w:eastAsia="Times New Roman"/>
          <w:sz w:val="42"/>
          <w:szCs w:val="42"/>
          <w:color w:val="505052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42"/>
          <w:szCs w:val="42"/>
          <w:color w:val="505052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8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5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8"/>
        </w:rPr>
        <w:t>Birim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8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052"/>
          <w:spacing w:val="0"/>
          <w:w w:val="100"/>
          <w:position w:val="8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11" w:lineRule="exact"/>
        <w:ind w:left="2345" w:right="-20"/>
        <w:jc w:val="left"/>
        <w:rPr>
          <w:rFonts w:ascii="Arial" w:hAnsi="Arial" w:cs="Arial" w:eastAsia="Arial"/>
          <w:sz w:val="20"/>
          <w:szCs w:val="20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04.313385pt;margin-top:5.54533pt;width:73.51491pt;height:47.5pt;mso-position-horizontal-relative:page;mso-position-vertical-relative:paragraph;z-index:-15094" type="#_x0000_t202" filled="f" stroked="f">
            <v:textbox inset="0,0,0,0">
              <w:txbxContent>
                <w:p>
                  <w:pPr>
                    <w:spacing w:before="0" w:after="0" w:line="950" w:lineRule="exact"/>
                    <w:ind w:right="-183"/>
                    <w:jc w:val="left"/>
                    <w:rPr>
                      <w:rFonts w:ascii="Arial" w:hAnsi="Arial" w:cs="Arial" w:eastAsia="Arial"/>
                      <w:sz w:val="95"/>
                      <w:szCs w:val="95"/>
                    </w:rPr>
                  </w:pPr>
                  <w:rPr/>
                  <w:r>
                    <w:rPr>
                      <w:rFonts w:ascii="Arial" w:hAnsi="Arial" w:cs="Arial" w:eastAsia="Arial"/>
                      <w:sz w:val="95"/>
                      <w:szCs w:val="95"/>
                      <w:color w:val="343D6E"/>
                      <w:spacing w:val="6"/>
                      <w:w w:val="177"/>
                      <w:position w:val="-1"/>
                    </w:rPr>
                    <w:t>Q</w:t>
                  </w:r>
                  <w:r>
                    <w:rPr>
                      <w:rFonts w:ascii="Arial" w:hAnsi="Arial" w:cs="Arial" w:eastAsia="Arial"/>
                      <w:sz w:val="95"/>
                      <w:szCs w:val="95"/>
                      <w:color w:val="B5B5B5"/>
                      <w:spacing w:val="0"/>
                      <w:w w:val="74"/>
                      <w:position w:val="-1"/>
                    </w:rPr>
                    <w:t>"</w:t>
                  </w:r>
                  <w:r>
                    <w:rPr>
                      <w:rFonts w:ascii="Arial" w:hAnsi="Arial" w:cs="Arial" w:eastAsia="Arial"/>
                      <w:sz w:val="95"/>
                      <w:szCs w:val="95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8"/>
          <w:szCs w:val="18"/>
          <w:color w:val="696969"/>
          <w:w w:val="104"/>
          <w:i/>
          <w:position w:val="-6"/>
        </w:rPr>
        <w:t>G</w:t>
      </w:r>
      <w:r>
        <w:rPr>
          <w:rFonts w:ascii="Arial" w:hAnsi="Arial" w:cs="Arial" w:eastAsia="Arial"/>
          <w:sz w:val="18"/>
          <w:szCs w:val="18"/>
          <w:color w:val="696969"/>
          <w:spacing w:val="-30"/>
          <w:w w:val="100"/>
          <w:i/>
          <w:position w:val="-6"/>
        </w:rPr>
        <w:t> </w:t>
      </w:r>
      <w:r>
        <w:rPr>
          <w:rFonts w:ascii="Arial" w:hAnsi="Arial" w:cs="Arial" w:eastAsia="Arial"/>
          <w:sz w:val="18"/>
          <w:szCs w:val="18"/>
          <w:color w:val="505052"/>
          <w:spacing w:val="0"/>
          <w:w w:val="100"/>
          <w:i/>
          <w:position w:val="-6"/>
        </w:rPr>
        <w:t>n.ı</w:t>
      </w:r>
      <w:r>
        <w:rPr>
          <w:rFonts w:ascii="Arial" w:hAnsi="Arial" w:cs="Arial" w:eastAsia="Arial"/>
          <w:sz w:val="18"/>
          <w:szCs w:val="18"/>
          <w:color w:val="505052"/>
          <w:spacing w:val="0"/>
          <w:w w:val="100"/>
          <w:i/>
          <w:position w:val="-6"/>
        </w:rPr>
        <w:t>  </w:t>
      </w:r>
      <w:r>
        <w:rPr>
          <w:rFonts w:ascii="Arial" w:hAnsi="Arial" w:cs="Arial" w:eastAsia="Arial"/>
          <w:sz w:val="18"/>
          <w:szCs w:val="18"/>
          <w:color w:val="505052"/>
          <w:spacing w:val="7"/>
          <w:w w:val="100"/>
          <w:i/>
          <w:position w:val="-6"/>
        </w:rPr>
        <w:t> </w:t>
      </w:r>
      <w:r>
        <w:rPr>
          <w:rFonts w:ascii="Arial" w:hAnsi="Arial" w:cs="Arial" w:eastAsia="Arial"/>
          <w:sz w:val="20"/>
          <w:szCs w:val="20"/>
          <w:color w:val="797979"/>
          <w:spacing w:val="0"/>
          <w:w w:val="100"/>
          <w:position w:val="-6"/>
        </w:rPr>
        <w:t>ar</w:t>
      </w:r>
      <w:r>
        <w:rPr>
          <w:rFonts w:ascii="Arial" w:hAnsi="Arial" w:cs="Arial" w:eastAsia="Arial"/>
          <w:sz w:val="20"/>
          <w:szCs w:val="20"/>
          <w:color w:val="797979"/>
          <w:spacing w:val="-8"/>
          <w:w w:val="100"/>
          <w:position w:val="-6"/>
        </w:rPr>
        <w:t> </w:t>
      </w:r>
      <w:r>
        <w:rPr>
          <w:rFonts w:ascii="Arial" w:hAnsi="Arial" w:cs="Arial" w:eastAsia="Arial"/>
          <w:sz w:val="20"/>
          <w:szCs w:val="20"/>
          <w:color w:val="505052"/>
          <w:spacing w:val="0"/>
          <w:w w:val="110"/>
          <w:position w:val="-6"/>
        </w:rPr>
        <w:t>Amiri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300" w:bottom="280" w:left="440" w:right="260"/>
        </w:sectPr>
      </w:pPr>
      <w:rPr/>
    </w:p>
    <w:p>
      <w:pPr>
        <w:spacing w:before="0" w:after="0" w:line="540" w:lineRule="exact"/>
        <w:ind w:right="-17"/>
        <w:jc w:val="right"/>
        <w:rPr>
          <w:rFonts w:ascii="Arial" w:hAnsi="Arial" w:cs="Arial" w:eastAsia="Arial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29"/>
          <w:szCs w:val="129"/>
          <w:color w:val="343D6E"/>
          <w:w w:val="140"/>
          <w:i/>
          <w:position w:val="-70"/>
        </w:rPr>
        <w:t>}</w:t>
      </w:r>
      <w:r>
        <w:rPr>
          <w:rFonts w:ascii="Times New Roman" w:hAnsi="Times New Roman" w:cs="Times New Roman" w:eastAsia="Times New Roman"/>
          <w:sz w:val="129"/>
          <w:szCs w:val="129"/>
          <w:color w:val="343D6E"/>
          <w:spacing w:val="-68"/>
          <w:w w:val="140"/>
          <w:i/>
          <w:position w:val="-70"/>
        </w:rPr>
        <w:t>i</w:t>
      </w:r>
      <w:r>
        <w:rPr>
          <w:rFonts w:ascii="Arial" w:hAnsi="Arial" w:cs="Arial" w:eastAsia="Arial"/>
          <w:sz w:val="18"/>
          <w:szCs w:val="18"/>
          <w:color w:val="696969"/>
          <w:spacing w:val="0"/>
          <w:w w:val="92"/>
          <w:position w:val="-25"/>
        </w:rPr>
        <w:t>E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8" w:after="0" w:line="260" w:lineRule="exact"/>
        <w:jc w:val="left"/>
        <w:rPr>
          <w:sz w:val="26"/>
          <w:szCs w:val="26"/>
        </w:rPr>
      </w:pPr>
      <w:rPr/>
      <w:r>
        <w:rPr/>
        <w:br w:type="column"/>
      </w:r>
      <w:r>
        <w:rPr>
          <w:sz w:val="26"/>
          <w:szCs w:val="26"/>
        </w:rPr>
      </w:r>
    </w:p>
    <w:p>
      <w:pPr>
        <w:spacing w:before="0" w:after="0" w:line="240" w:lineRule="auto"/>
        <w:ind w:left="1155" w:right="-20"/>
        <w:jc w:val="left"/>
        <w:tabs>
          <w:tab w:pos="1540" w:val="left"/>
        </w:tabs>
        <w:rPr>
          <w:rFonts w:ascii="Arial" w:hAnsi="Arial" w:cs="Arial" w:eastAsia="Arial"/>
          <w:sz w:val="14"/>
          <w:szCs w:val="14"/>
        </w:rPr>
      </w:pPr>
      <w:rPr/>
      <w:r>
        <w:rPr>
          <w:rFonts w:ascii="Arial" w:hAnsi="Arial" w:cs="Arial" w:eastAsia="Arial"/>
          <w:sz w:val="14"/>
          <w:szCs w:val="14"/>
          <w:color w:val="898989"/>
          <w:spacing w:val="0"/>
          <w:w w:val="221"/>
        </w:rPr>
        <w:t>,</w:t>
      </w:r>
      <w:r>
        <w:rPr>
          <w:rFonts w:ascii="Arial" w:hAnsi="Arial" w:cs="Arial" w:eastAsia="Arial"/>
          <w:sz w:val="14"/>
          <w:szCs w:val="14"/>
          <w:color w:val="898989"/>
          <w:spacing w:val="0"/>
          <w:w w:val="100"/>
        </w:rPr>
        <w:tab/>
      </w:r>
      <w:r>
        <w:rPr>
          <w:rFonts w:ascii="Arial" w:hAnsi="Arial" w:cs="Arial" w:eastAsia="Arial"/>
          <w:sz w:val="14"/>
          <w:szCs w:val="14"/>
          <w:color w:val="898989"/>
          <w:spacing w:val="0"/>
          <w:w w:val="100"/>
        </w:rPr>
      </w:r>
      <w:r>
        <w:rPr>
          <w:rFonts w:ascii="Arial" w:hAnsi="Arial" w:cs="Arial" w:eastAsia="Arial"/>
          <w:sz w:val="14"/>
          <w:szCs w:val="14"/>
          <w:color w:val="A0A0A0"/>
          <w:spacing w:val="0"/>
          <w:w w:val="68"/>
          <w:i/>
        </w:rPr>
        <w:t>Ş1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</w:rPr>
      </w:r>
    </w:p>
    <w:p>
      <w:pPr>
        <w:spacing w:before="13" w:after="0" w:line="240" w:lineRule="auto"/>
        <w:ind w:left="1333" w:right="1552"/>
        <w:jc w:val="center"/>
        <w:rPr>
          <w:rFonts w:ascii="Arial" w:hAnsi="Arial" w:cs="Arial" w:eastAsia="Arial"/>
          <w:sz w:val="5"/>
          <w:szCs w:val="5"/>
        </w:rPr>
      </w:pPr>
      <w:rPr/>
      <w:r>
        <w:rPr>
          <w:rFonts w:ascii="Arial" w:hAnsi="Arial" w:cs="Arial" w:eastAsia="Arial"/>
          <w:sz w:val="5"/>
          <w:szCs w:val="5"/>
          <w:color w:val="B5B5B5"/>
          <w:spacing w:val="0"/>
          <w:w w:val="100"/>
          <w:i/>
        </w:rPr>
        <w:t>•fl&lt;</w:t>
      </w:r>
      <w:r>
        <w:rPr>
          <w:rFonts w:ascii="Arial" w:hAnsi="Arial" w:cs="Arial" w:eastAsia="Arial"/>
          <w:sz w:val="5"/>
          <w:szCs w:val="5"/>
          <w:color w:val="B5B5B5"/>
          <w:spacing w:val="0"/>
          <w:w w:val="100"/>
          <w:i/>
        </w:rPr>
        <w:t>             </w:t>
      </w:r>
      <w:r>
        <w:rPr>
          <w:rFonts w:ascii="Arial" w:hAnsi="Arial" w:cs="Arial" w:eastAsia="Arial"/>
          <w:sz w:val="5"/>
          <w:szCs w:val="5"/>
          <w:color w:val="B5B5B5"/>
          <w:spacing w:val="1"/>
          <w:w w:val="100"/>
          <w:i/>
        </w:rPr>
        <w:t> </w:t>
      </w:r>
      <w:r>
        <w:rPr>
          <w:rFonts w:ascii="Arial" w:hAnsi="Arial" w:cs="Arial" w:eastAsia="Arial"/>
          <w:sz w:val="5"/>
          <w:szCs w:val="5"/>
          <w:color w:val="A0A0A0"/>
          <w:spacing w:val="0"/>
          <w:w w:val="411"/>
          <w:i/>
        </w:rPr>
        <w:t>.</w:t>
      </w:r>
      <w:r>
        <w:rPr>
          <w:rFonts w:ascii="Arial" w:hAnsi="Arial" w:cs="Arial" w:eastAsia="Arial"/>
          <w:sz w:val="5"/>
          <w:szCs w:val="5"/>
          <w:color w:val="A0A0A0"/>
          <w:spacing w:val="25"/>
          <w:w w:val="411"/>
          <w:i/>
        </w:rPr>
        <w:t> </w:t>
      </w:r>
      <w:r>
        <w:rPr>
          <w:rFonts w:ascii="Arial" w:hAnsi="Arial" w:cs="Arial" w:eastAsia="Arial"/>
          <w:sz w:val="5"/>
          <w:szCs w:val="5"/>
          <w:color w:val="898989"/>
          <w:spacing w:val="0"/>
          <w:w w:val="100"/>
        </w:rPr>
        <w:t>...</w:t>
      </w:r>
      <w:r>
        <w:rPr>
          <w:rFonts w:ascii="Arial" w:hAnsi="Arial" w:cs="Arial" w:eastAsia="Arial"/>
          <w:sz w:val="5"/>
          <w:szCs w:val="5"/>
          <w:color w:val="898989"/>
          <w:spacing w:val="0"/>
          <w:w w:val="100"/>
        </w:rPr>
        <w:t>    </w:t>
      </w:r>
      <w:r>
        <w:rPr>
          <w:rFonts w:ascii="Arial" w:hAnsi="Arial" w:cs="Arial" w:eastAsia="Arial"/>
          <w:sz w:val="5"/>
          <w:szCs w:val="5"/>
          <w:color w:val="898989"/>
          <w:spacing w:val="1"/>
          <w:w w:val="100"/>
        </w:rPr>
        <w:t> </w:t>
      </w:r>
      <w:r>
        <w:rPr>
          <w:rFonts w:ascii="Arial" w:hAnsi="Arial" w:cs="Arial" w:eastAsia="Arial"/>
          <w:sz w:val="5"/>
          <w:szCs w:val="5"/>
          <w:color w:val="A0A0A0"/>
          <w:spacing w:val="0"/>
          <w:w w:val="200"/>
        </w:rPr>
        <w:t>:,.</w:t>
      </w:r>
      <w:r>
        <w:rPr>
          <w:rFonts w:ascii="Arial" w:hAnsi="Arial" w:cs="Arial" w:eastAsia="Arial"/>
          <w:sz w:val="5"/>
          <w:szCs w:val="5"/>
          <w:color w:val="000000"/>
          <w:spacing w:val="0"/>
          <w:w w:val="100"/>
        </w:rPr>
      </w:r>
    </w:p>
    <w:p>
      <w:pPr>
        <w:jc w:val="center"/>
        <w:spacing w:after="0"/>
        <w:sectPr>
          <w:type w:val="continuous"/>
          <w:pgSz w:w="11920" w:h="16840"/>
          <w:pgMar w:top="300" w:bottom="280" w:left="440" w:right="260"/>
          <w:cols w:num="2" w:equalWidth="0">
            <w:col w:w="5627" w:space="2019"/>
            <w:col w:w="3574"/>
          </w:cols>
        </w:sectPr>
      </w:pPr>
      <w:rPr/>
    </w:p>
    <w:p>
      <w:pPr>
        <w:spacing w:before="0" w:after="0" w:line="184" w:lineRule="exact"/>
        <w:ind w:left="5331" w:right="3093"/>
        <w:jc w:val="center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505052"/>
          <w:spacing w:val="0"/>
          <w:w w:val="103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48" w:after="0" w:line="240" w:lineRule="auto"/>
        <w:ind w:right="-20"/>
        <w:jc w:val="right"/>
        <w:tabs>
          <w:tab w:pos="380" w:val="left"/>
        </w:tabs>
        <w:rPr>
          <w:rFonts w:ascii="Arial" w:hAnsi="Arial" w:cs="Arial" w:eastAsia="Arial"/>
          <w:sz w:val="16"/>
          <w:szCs w:val="16"/>
        </w:rPr>
      </w:pPr>
      <w:rPr/>
      <w:r>
        <w:rPr>
          <w:rFonts w:ascii="Arial" w:hAnsi="Arial" w:cs="Arial" w:eastAsia="Arial"/>
          <w:sz w:val="16"/>
          <w:szCs w:val="16"/>
          <w:color w:val="1621AC"/>
          <w:w w:val="161"/>
        </w:rPr>
        <w:t>_</w:t>
      </w:r>
      <w:r>
        <w:rPr>
          <w:rFonts w:ascii="Arial" w:hAnsi="Arial" w:cs="Arial" w:eastAsia="Arial"/>
          <w:sz w:val="16"/>
          <w:szCs w:val="16"/>
          <w:color w:val="1621AC"/>
          <w:w w:val="100"/>
        </w:rPr>
        <w:tab/>
      </w:r>
      <w:r>
        <w:rPr>
          <w:rFonts w:ascii="Arial" w:hAnsi="Arial" w:cs="Arial" w:eastAsia="Arial"/>
          <w:sz w:val="16"/>
          <w:szCs w:val="16"/>
          <w:color w:val="1621AC"/>
          <w:w w:val="100"/>
        </w:rPr>
      </w:r>
      <w:r>
        <w:rPr>
          <w:rFonts w:ascii="Arial" w:hAnsi="Arial" w:cs="Arial" w:eastAsia="Arial"/>
          <w:sz w:val="16"/>
          <w:szCs w:val="16"/>
          <w:color w:val="A0A0A0"/>
          <w:spacing w:val="0"/>
          <w:w w:val="91"/>
          <w:i/>
        </w:rPr>
        <w:t>-r</w:t>
      </w:r>
      <w:r>
        <w:rPr>
          <w:rFonts w:ascii="Arial" w:hAnsi="Arial" w:cs="Arial" w:eastAsia="Arial"/>
          <w:sz w:val="16"/>
          <w:szCs w:val="16"/>
          <w:color w:val="000000"/>
          <w:spacing w:val="0"/>
          <w:w w:val="100"/>
        </w:rPr>
      </w:r>
    </w:p>
    <w:p>
      <w:pPr>
        <w:spacing w:before="83" w:after="0" w:line="240" w:lineRule="auto"/>
        <w:ind w:left="-44" w:right="992"/>
        <w:jc w:val="center"/>
        <w:rPr>
          <w:rFonts w:ascii="Arial" w:hAnsi="Arial" w:cs="Arial" w:eastAsia="Arial"/>
          <w:sz w:val="25"/>
          <w:szCs w:val="25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32"/>
          <w:szCs w:val="32"/>
          <w:color w:val="343D6E"/>
          <w:w w:val="61"/>
        </w:rPr>
        <w:t>:;rı</w:t>
      </w:r>
      <w:r>
        <w:rPr>
          <w:rFonts w:ascii="Times New Roman" w:hAnsi="Times New Roman" w:cs="Times New Roman" w:eastAsia="Times New Roman"/>
          <w:sz w:val="32"/>
          <w:szCs w:val="32"/>
          <w:color w:val="343D6E"/>
          <w:spacing w:val="-8"/>
          <w:w w:val="62"/>
        </w:rPr>
        <w:t>(</w:t>
      </w:r>
      <w:r>
        <w:rPr>
          <w:rFonts w:ascii="Times New Roman" w:hAnsi="Times New Roman" w:cs="Times New Roman" w:eastAsia="Times New Roman"/>
          <w:sz w:val="32"/>
          <w:szCs w:val="32"/>
          <w:color w:val="798295"/>
          <w:spacing w:val="-70"/>
          <w:w w:val="41"/>
        </w:rPr>
        <w:t>-</w:t>
      </w:r>
      <w:r>
        <w:rPr>
          <w:rFonts w:ascii="Times New Roman" w:hAnsi="Times New Roman" w:cs="Times New Roman" w:eastAsia="Times New Roman"/>
          <w:sz w:val="32"/>
          <w:szCs w:val="32"/>
          <w:color w:val="343D6E"/>
          <w:spacing w:val="0"/>
          <w:w w:val="61"/>
        </w:rPr>
        <w:t>;</w:t>
      </w:r>
      <w:r>
        <w:rPr>
          <w:rFonts w:ascii="Times New Roman" w:hAnsi="Times New Roman" w:cs="Times New Roman" w:eastAsia="Times New Roman"/>
          <w:sz w:val="32"/>
          <w:szCs w:val="32"/>
          <w:color w:val="343D6E"/>
          <w:spacing w:val="-5"/>
          <w:w w:val="100"/>
        </w:rPr>
        <w:t> </w:t>
      </w:r>
      <w:r>
        <w:rPr>
          <w:rFonts w:ascii="Arial" w:hAnsi="Arial" w:cs="Arial" w:eastAsia="Arial"/>
          <w:sz w:val="25"/>
          <w:szCs w:val="25"/>
          <w:color w:val="696969"/>
          <w:spacing w:val="0"/>
          <w:w w:val="70"/>
        </w:rPr>
        <w:t>.</w:t>
      </w:r>
      <w:r>
        <w:rPr>
          <w:rFonts w:ascii="Arial" w:hAnsi="Arial" w:cs="Arial" w:eastAsia="Arial"/>
          <w:sz w:val="25"/>
          <w:szCs w:val="25"/>
          <w:color w:val="B5B5B5"/>
          <w:spacing w:val="0"/>
          <w:w w:val="70"/>
        </w:rPr>
        <w:t>·</w:t>
      </w:r>
      <w:r>
        <w:rPr>
          <w:rFonts w:ascii="Arial" w:hAnsi="Arial" w:cs="Arial" w:eastAsia="Arial"/>
          <w:sz w:val="25"/>
          <w:szCs w:val="25"/>
          <w:color w:val="B5B5B5"/>
          <w:spacing w:val="5"/>
          <w:w w:val="70"/>
        </w:rPr>
        <w:t> </w:t>
      </w:r>
      <w:r>
        <w:rPr>
          <w:rFonts w:ascii="Arial" w:hAnsi="Arial" w:cs="Arial" w:eastAsia="Arial"/>
          <w:sz w:val="25"/>
          <w:szCs w:val="25"/>
          <w:color w:val="505052"/>
          <w:spacing w:val="0"/>
          <w:w w:val="216"/>
        </w:rPr>
        <w:t>S</w:t>
      </w:r>
      <w:r>
        <w:rPr>
          <w:rFonts w:ascii="Arial" w:hAnsi="Arial" w:cs="Arial" w:eastAsia="Arial"/>
          <w:sz w:val="25"/>
          <w:szCs w:val="25"/>
          <w:color w:val="505052"/>
          <w:spacing w:val="-2"/>
          <w:w w:val="216"/>
        </w:rPr>
        <w:t> </w:t>
      </w:r>
      <w:r>
        <w:rPr>
          <w:rFonts w:ascii="Arial" w:hAnsi="Arial" w:cs="Arial" w:eastAsia="Arial"/>
          <w:sz w:val="25"/>
          <w:szCs w:val="25"/>
          <w:color w:val="505052"/>
          <w:spacing w:val="0"/>
          <w:w w:val="216"/>
        </w:rPr>
        <w:t>N</w:t>
      </w:r>
      <w:r>
        <w:rPr>
          <w:rFonts w:ascii="Arial" w:hAnsi="Arial" w:cs="Arial" w:eastAsia="Arial"/>
          <w:sz w:val="25"/>
          <w:szCs w:val="25"/>
          <w:color w:val="000000"/>
          <w:spacing w:val="0"/>
          <w:w w:val="100"/>
        </w:rPr>
      </w:r>
    </w:p>
    <w:p>
      <w:pPr>
        <w:spacing w:before="0" w:after="0" w:line="9" w:lineRule="exact"/>
        <w:ind w:left="616" w:right="1763"/>
        <w:jc w:val="center"/>
        <w:rPr>
          <w:rFonts w:ascii="Times New Roman" w:hAnsi="Times New Roman" w:cs="Times New Roman" w:eastAsia="Times New Roman"/>
          <w:sz w:val="10"/>
          <w:szCs w:val="10"/>
        </w:rPr>
      </w:pPr>
      <w:rPr/>
      <w:r>
        <w:rPr>
          <w:rFonts w:ascii="Times New Roman" w:hAnsi="Times New Roman" w:cs="Times New Roman" w:eastAsia="Times New Roman"/>
          <w:sz w:val="10"/>
          <w:szCs w:val="10"/>
          <w:color w:val="A0A0A0"/>
          <w:spacing w:val="0"/>
          <w:w w:val="179"/>
          <w:position w:val="-8"/>
        </w:rPr>
        <w:t>1</w:t>
      </w:r>
      <w:r>
        <w:rPr>
          <w:rFonts w:ascii="Times New Roman" w:hAnsi="Times New Roman" w:cs="Times New Roman" w:eastAsia="Times New Roman"/>
          <w:sz w:val="10"/>
          <w:szCs w:val="10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type w:val="continuous"/>
          <w:pgSz w:w="11920" w:h="16840"/>
          <w:pgMar w:top="300" w:bottom="280" w:left="440" w:right="260"/>
          <w:cols w:num="2" w:equalWidth="0">
            <w:col w:w="8594" w:space="67"/>
            <w:col w:w="2559"/>
          </w:cols>
        </w:sectPr>
      </w:pPr>
      <w:rPr/>
    </w:p>
    <w:p>
      <w:pPr>
        <w:spacing w:before="0" w:after="0" w:line="194" w:lineRule="exact"/>
        <w:ind w:right="1315"/>
        <w:jc w:val="right"/>
        <w:tabs>
          <w:tab w:pos="800" w:val="left"/>
        </w:tabs>
        <w:rPr>
          <w:rFonts w:ascii="Arial" w:hAnsi="Arial" w:cs="Arial" w:eastAsia="Arial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color w:val="505052"/>
          <w:w w:val="84"/>
        </w:rPr>
        <w:t>a</w:t>
      </w:r>
      <w:r>
        <w:rPr>
          <w:rFonts w:ascii="Arial" w:hAnsi="Arial" w:cs="Arial" w:eastAsia="Arial"/>
          <w:sz w:val="19"/>
          <w:szCs w:val="19"/>
          <w:color w:val="505052"/>
          <w:spacing w:val="-46"/>
          <w:w w:val="83"/>
        </w:rPr>
        <w:t>ı</w:t>
      </w:r>
      <w:r>
        <w:rPr>
          <w:rFonts w:ascii="Arial" w:hAnsi="Arial" w:cs="Arial" w:eastAsia="Arial"/>
          <w:sz w:val="19"/>
          <w:szCs w:val="19"/>
          <w:color w:val="696969"/>
          <w:spacing w:val="-15"/>
          <w:w w:val="73"/>
        </w:rPr>
        <w:t>.</w:t>
      </w:r>
      <w:r>
        <w:rPr>
          <w:rFonts w:ascii="Arial" w:hAnsi="Arial" w:cs="Arial" w:eastAsia="Arial"/>
          <w:sz w:val="19"/>
          <w:szCs w:val="19"/>
          <w:color w:val="505052"/>
          <w:spacing w:val="0"/>
          <w:w w:val="73"/>
        </w:rPr>
        <w:t>y</w:t>
      </w:r>
      <w:r>
        <w:rPr>
          <w:rFonts w:ascii="Arial" w:hAnsi="Arial" w:cs="Arial" w:eastAsia="Arial"/>
          <w:sz w:val="19"/>
          <w:szCs w:val="19"/>
          <w:color w:val="505052"/>
          <w:spacing w:val="0"/>
          <w:w w:val="100"/>
        </w:rPr>
        <w:tab/>
      </w:r>
      <w:r>
        <w:rPr>
          <w:rFonts w:ascii="Arial" w:hAnsi="Arial" w:cs="Arial" w:eastAsia="Arial"/>
          <w:sz w:val="19"/>
          <w:szCs w:val="19"/>
          <w:color w:val="505052"/>
          <w:spacing w:val="0"/>
          <w:w w:val="100"/>
        </w:rPr>
      </w:r>
      <w:r>
        <w:rPr>
          <w:rFonts w:ascii="Arial" w:hAnsi="Arial" w:cs="Arial" w:eastAsia="Arial"/>
          <w:sz w:val="19"/>
          <w:szCs w:val="19"/>
          <w:color w:val="3D3D3D"/>
          <w:spacing w:val="-6"/>
          <w:w w:val="84"/>
        </w:rPr>
        <w:t>Y</w:t>
      </w:r>
      <w:r>
        <w:rPr>
          <w:rFonts w:ascii="Arial" w:hAnsi="Arial" w:cs="Arial" w:eastAsia="Arial"/>
          <w:sz w:val="19"/>
          <w:szCs w:val="19"/>
          <w:color w:val="696969"/>
          <w:spacing w:val="-4"/>
          <w:w w:val="84"/>
        </w:rPr>
        <w:t>a</w:t>
      </w:r>
      <w:r>
        <w:rPr>
          <w:rFonts w:ascii="Arial" w:hAnsi="Arial" w:cs="Arial" w:eastAsia="Arial"/>
          <w:sz w:val="19"/>
          <w:szCs w:val="19"/>
          <w:color w:val="3D3D3D"/>
          <w:spacing w:val="0"/>
          <w:w w:val="84"/>
        </w:rPr>
        <w:t>ngıfı</w:t>
      </w:r>
      <w:r>
        <w:rPr>
          <w:rFonts w:ascii="Arial" w:hAnsi="Arial" w:cs="Arial" w:eastAsia="Arial"/>
          <w:sz w:val="19"/>
          <w:szCs w:val="19"/>
          <w:color w:val="3D3D3D"/>
          <w:spacing w:val="5"/>
          <w:w w:val="84"/>
        </w:rPr>
        <w:t> </w:t>
      </w:r>
      <w:r>
        <w:rPr>
          <w:rFonts w:ascii="Arial" w:hAnsi="Arial" w:cs="Arial" w:eastAsia="Arial"/>
          <w:sz w:val="19"/>
          <w:szCs w:val="19"/>
          <w:color w:val="505052"/>
          <w:spacing w:val="-14"/>
          <w:w w:val="73"/>
        </w:rPr>
        <w:t>v</w:t>
      </w:r>
      <w:r>
        <w:rPr>
          <w:rFonts w:ascii="Arial" w:hAnsi="Arial" w:cs="Arial" w:eastAsia="Arial"/>
          <w:sz w:val="19"/>
          <w:szCs w:val="19"/>
          <w:color w:val="A0A0A0"/>
          <w:spacing w:val="-31"/>
          <w:w w:val="123"/>
        </w:rPr>
        <w:t>.</w:t>
      </w:r>
      <w:r>
        <w:rPr>
          <w:rFonts w:ascii="Arial" w:hAnsi="Arial" w:cs="Arial" w:eastAsia="Arial"/>
          <w:sz w:val="19"/>
          <w:szCs w:val="19"/>
          <w:color w:val="505052"/>
          <w:spacing w:val="0"/>
          <w:w w:val="83"/>
        </w:rPr>
        <w:t>e</w:t>
      </w:r>
      <w:r>
        <w:rPr>
          <w:rFonts w:ascii="Arial" w:hAnsi="Arial" w:cs="Arial" w:eastAsia="Arial"/>
          <w:sz w:val="19"/>
          <w:szCs w:val="19"/>
          <w:color w:val="505052"/>
          <w:spacing w:val="-25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696969"/>
          <w:spacing w:val="0"/>
          <w:w w:val="78"/>
        </w:rPr>
        <w:t>A</w:t>
      </w:r>
      <w:r>
        <w:rPr>
          <w:rFonts w:ascii="Arial" w:hAnsi="Arial" w:cs="Arial" w:eastAsia="Arial"/>
          <w:sz w:val="19"/>
          <w:szCs w:val="19"/>
          <w:color w:val="696969"/>
          <w:spacing w:val="-14"/>
          <w:w w:val="78"/>
        </w:rPr>
        <w:t>'</w:t>
      </w:r>
      <w:r>
        <w:rPr>
          <w:rFonts w:ascii="Arial" w:hAnsi="Arial" w:cs="Arial" w:eastAsia="Arial"/>
          <w:sz w:val="19"/>
          <w:szCs w:val="19"/>
          <w:color w:val="505052"/>
          <w:spacing w:val="-5"/>
          <w:w w:val="119"/>
        </w:rPr>
        <w:t>c</w:t>
      </w:r>
      <w:r>
        <w:rPr>
          <w:rFonts w:ascii="Arial" w:hAnsi="Arial" w:cs="Arial" w:eastAsia="Arial"/>
          <w:sz w:val="19"/>
          <w:szCs w:val="19"/>
          <w:color w:val="505052"/>
          <w:spacing w:val="-43"/>
          <w:w w:val="119"/>
        </w:rPr>
        <w:t>i</w:t>
      </w:r>
      <w:r>
        <w:rPr>
          <w:rFonts w:ascii="Arial" w:hAnsi="Arial" w:cs="Arial" w:eastAsia="Arial"/>
          <w:sz w:val="19"/>
          <w:szCs w:val="19"/>
          <w:color w:val="A0A0A0"/>
          <w:spacing w:val="2"/>
          <w:w w:val="123"/>
        </w:rPr>
        <w:t>'</w:t>
      </w:r>
      <w:r>
        <w:rPr>
          <w:rFonts w:ascii="Arial" w:hAnsi="Arial" w:cs="Arial" w:eastAsia="Arial"/>
          <w:sz w:val="19"/>
          <w:szCs w:val="19"/>
          <w:color w:val="505052"/>
          <w:spacing w:val="0"/>
          <w:w w:val="119"/>
        </w:rPr>
        <w:t>l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14" w:lineRule="exact"/>
        <w:ind w:right="1219"/>
        <w:jc w:val="right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696969"/>
          <w:spacing w:val="0"/>
          <w:w w:val="89"/>
        </w:rPr>
        <w:t>al</w:t>
      </w:r>
      <w:r>
        <w:rPr>
          <w:rFonts w:ascii="Times New Roman" w:hAnsi="Times New Roman" w:cs="Times New Roman" w:eastAsia="Times New Roman"/>
          <w:sz w:val="19"/>
          <w:szCs w:val="19"/>
          <w:color w:val="696969"/>
          <w:spacing w:val="4"/>
          <w:w w:val="89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05052"/>
          <w:spacing w:val="0"/>
          <w:w w:val="89"/>
        </w:rPr>
        <w:t>Al</w:t>
      </w:r>
      <w:r>
        <w:rPr>
          <w:rFonts w:ascii="Times New Roman" w:hAnsi="Times New Roman" w:cs="Times New Roman" w:eastAsia="Times New Roman"/>
          <w:sz w:val="19"/>
          <w:szCs w:val="19"/>
          <w:color w:val="505052"/>
          <w:spacing w:val="4"/>
          <w:w w:val="89"/>
        </w:rPr>
        <w:t>e</w:t>
      </w:r>
      <w:r>
        <w:rPr>
          <w:rFonts w:ascii="Arial" w:hAnsi="Arial" w:cs="Arial" w:eastAsia="Arial"/>
          <w:sz w:val="18"/>
          <w:szCs w:val="18"/>
          <w:color w:val="A0A0A0"/>
          <w:spacing w:val="-14"/>
          <w:w w:val="89"/>
        </w:rPr>
        <w:t>.</w:t>
      </w:r>
      <w:r>
        <w:rPr>
          <w:rFonts w:ascii="Arial" w:hAnsi="Arial" w:cs="Arial" w:eastAsia="Arial"/>
          <w:sz w:val="18"/>
          <w:szCs w:val="18"/>
          <w:color w:val="696969"/>
          <w:spacing w:val="-5"/>
          <w:w w:val="89"/>
        </w:rPr>
        <w:t>Ş</w:t>
      </w:r>
      <w:r>
        <w:rPr>
          <w:rFonts w:ascii="Arial" w:hAnsi="Arial" w:cs="Arial" w:eastAsia="Arial"/>
          <w:sz w:val="18"/>
          <w:szCs w:val="18"/>
          <w:color w:val="505052"/>
          <w:spacing w:val="4"/>
          <w:w w:val="89"/>
        </w:rPr>
        <w:t>u</w:t>
      </w:r>
      <w:r>
        <w:rPr>
          <w:rFonts w:ascii="Arial" w:hAnsi="Arial" w:cs="Arial" w:eastAsia="Arial"/>
          <w:sz w:val="18"/>
          <w:szCs w:val="18"/>
          <w:color w:val="696969"/>
          <w:spacing w:val="0"/>
          <w:w w:val="89"/>
        </w:rPr>
        <w:t>tı</w:t>
      </w:r>
      <w:r>
        <w:rPr>
          <w:rFonts w:ascii="Arial" w:hAnsi="Arial" w:cs="Arial" w:eastAsia="Arial"/>
          <w:sz w:val="18"/>
          <w:szCs w:val="18"/>
          <w:color w:val="696969"/>
          <w:spacing w:val="0"/>
          <w:w w:val="89"/>
        </w:rPr>
        <w:t>e</w:t>
      </w:r>
      <w:r>
        <w:rPr>
          <w:rFonts w:ascii="Arial" w:hAnsi="Arial" w:cs="Arial" w:eastAsia="Arial"/>
          <w:sz w:val="18"/>
          <w:szCs w:val="18"/>
          <w:color w:val="696969"/>
          <w:spacing w:val="8"/>
          <w:w w:val="89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696969"/>
          <w:spacing w:val="0"/>
          <w:w w:val="60"/>
        </w:rPr>
        <w:t>M</w:t>
      </w:r>
      <w:r>
        <w:rPr>
          <w:rFonts w:ascii="Times New Roman" w:hAnsi="Times New Roman" w:cs="Times New Roman" w:eastAsia="Times New Roman"/>
          <w:sz w:val="21"/>
          <w:szCs w:val="21"/>
          <w:color w:val="696969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505052"/>
          <w:spacing w:val="0"/>
          <w:w w:val="66"/>
        </w:rPr>
        <w:t>ütlü</w:t>
      </w:r>
      <w:r>
        <w:rPr>
          <w:rFonts w:ascii="Times New Roman" w:hAnsi="Times New Roman" w:cs="Times New Roman" w:eastAsia="Times New Roman"/>
          <w:sz w:val="21"/>
          <w:szCs w:val="21"/>
          <w:color w:val="505052"/>
          <w:spacing w:val="0"/>
          <w:w w:val="67"/>
        </w:rPr>
        <w:t>(_</w:t>
      </w:r>
      <w:r>
        <w:rPr>
          <w:rFonts w:ascii="Times New Roman" w:hAnsi="Times New Roman" w:cs="Times New Roman" w:eastAsia="Times New Roman"/>
          <w:sz w:val="21"/>
          <w:szCs w:val="21"/>
          <w:color w:val="505052"/>
          <w:spacing w:val="-6"/>
          <w:w w:val="67"/>
        </w:rPr>
        <w:t>ü</w:t>
      </w:r>
      <w:r>
        <w:rPr>
          <w:rFonts w:ascii="Times New Roman" w:hAnsi="Times New Roman" w:cs="Times New Roman" w:eastAsia="Times New Roman"/>
          <w:sz w:val="21"/>
          <w:szCs w:val="21"/>
          <w:color w:val="B5B5B5"/>
          <w:spacing w:val="3"/>
          <w:w w:val="204"/>
        </w:rPr>
        <w:t>:</w:t>
      </w:r>
      <w:r>
        <w:rPr>
          <w:rFonts w:ascii="Times New Roman" w:hAnsi="Times New Roman" w:cs="Times New Roman" w:eastAsia="Times New Roman"/>
          <w:sz w:val="21"/>
          <w:szCs w:val="21"/>
          <w:color w:val="696969"/>
          <w:spacing w:val="0"/>
          <w:w w:val="54"/>
        </w:rPr>
        <w:t>V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jc w:val="right"/>
        <w:spacing w:after="0"/>
        <w:sectPr>
          <w:type w:val="continuous"/>
          <w:pgSz w:w="11920" w:h="16840"/>
          <w:pgMar w:top="300" w:bottom="280" w:left="440" w:right="260"/>
        </w:sectPr>
      </w:pPr>
      <w:rPr/>
    </w:p>
    <w:p>
      <w:pPr>
        <w:spacing w:before="9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81" w:right="-61"/>
        <w:jc w:val="center"/>
        <w:tabs>
          <w:tab w:pos="2320" w:val="left"/>
          <w:tab w:pos="46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1"/>
          <w:w w:val="64"/>
          <w:position w:val="7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A0A0A0"/>
          <w:spacing w:val="0"/>
          <w:w w:val="39"/>
          <w:position w:val="7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A0A0A0"/>
          <w:spacing w:val="-33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43"/>
          <w:position w:val="7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20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052"/>
          <w:spacing w:val="0"/>
          <w:w w:val="100"/>
          <w:position w:val="7"/>
        </w:rPr>
        <w:t>alk</w:t>
      </w:r>
      <w:r>
        <w:rPr>
          <w:rFonts w:ascii="Times New Roman" w:hAnsi="Times New Roman" w:cs="Times New Roman" w:eastAsia="Times New Roman"/>
          <w:sz w:val="19"/>
          <w:szCs w:val="19"/>
          <w:color w:val="505052"/>
          <w:spacing w:val="0"/>
          <w:w w:val="100"/>
          <w:position w:val="7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05052"/>
          <w:spacing w:val="0"/>
          <w:w w:val="100"/>
          <w:position w:val="7"/>
        </w:rPr>
      </w:r>
      <w:r>
        <w:rPr>
          <w:rFonts w:ascii="Arial" w:hAnsi="Arial" w:cs="Arial" w:eastAsia="Arial"/>
          <w:sz w:val="24"/>
          <w:szCs w:val="24"/>
          <w:color w:val="505052"/>
          <w:spacing w:val="0"/>
          <w:w w:val="101"/>
          <w:position w:val="1"/>
        </w:rPr>
        <w:t>En-g</w:t>
      </w:r>
      <w:r>
        <w:rPr>
          <w:rFonts w:ascii="Arial" w:hAnsi="Arial" w:cs="Arial" w:eastAsia="Arial"/>
          <w:sz w:val="24"/>
          <w:szCs w:val="24"/>
          <w:color w:val="505052"/>
          <w:spacing w:val="-44"/>
          <w:w w:val="102"/>
          <w:position w:val="1"/>
        </w:rPr>
        <w:t>ü</w:t>
      </w:r>
      <w:r>
        <w:rPr>
          <w:rFonts w:ascii="Arial" w:hAnsi="Arial" w:cs="Arial" w:eastAsia="Arial"/>
          <w:sz w:val="24"/>
          <w:szCs w:val="24"/>
          <w:color w:val="696969"/>
          <w:spacing w:val="-49"/>
          <w:w w:val="67"/>
          <w:position w:val="1"/>
        </w:rPr>
        <w:t>1</w:t>
      </w:r>
      <w:r>
        <w:rPr>
          <w:rFonts w:ascii="Arial" w:hAnsi="Arial" w:cs="Arial" w:eastAsia="Arial"/>
          <w:sz w:val="24"/>
          <w:szCs w:val="24"/>
          <w:color w:val="505052"/>
          <w:spacing w:val="0"/>
          <w:w w:val="67"/>
          <w:position w:val="1"/>
        </w:rPr>
        <w:t>m</w:t>
      </w:r>
      <w:r>
        <w:rPr>
          <w:rFonts w:ascii="Arial" w:hAnsi="Arial" w:cs="Arial" w:eastAsia="Arial"/>
          <w:sz w:val="24"/>
          <w:szCs w:val="24"/>
          <w:color w:val="505052"/>
          <w:spacing w:val="-3"/>
          <w:w w:val="100"/>
          <w:position w:val="1"/>
        </w:rPr>
        <w:t> </w:t>
      </w:r>
      <w:r>
        <w:rPr>
          <w:rFonts w:ascii="Arial" w:hAnsi="Arial" w:cs="Arial" w:eastAsia="Arial"/>
          <w:sz w:val="27"/>
          <w:szCs w:val="27"/>
          <w:color w:val="696969"/>
          <w:spacing w:val="0"/>
          <w:w w:val="100"/>
          <w:position w:val="1"/>
        </w:rPr>
        <w:t>KAYA</w:t>
      </w:r>
      <w:r>
        <w:rPr>
          <w:rFonts w:ascii="Arial" w:hAnsi="Arial" w:cs="Arial" w:eastAsia="Arial"/>
          <w:sz w:val="27"/>
          <w:szCs w:val="27"/>
          <w:color w:val="696969"/>
          <w:spacing w:val="-10"/>
          <w:w w:val="100"/>
          <w:position w:val="1"/>
        </w:rPr>
        <w:t> </w:t>
      </w:r>
      <w:r>
        <w:rPr>
          <w:rFonts w:ascii="Arial" w:hAnsi="Arial" w:cs="Arial" w:eastAsia="Arial"/>
          <w:sz w:val="27"/>
          <w:szCs w:val="27"/>
          <w:color w:val="696969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27"/>
          <w:szCs w:val="27"/>
          <w:color w:val="696969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3"/>
          <w:position w:val="0"/>
        </w:rPr>
        <w:t>Raımı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3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96969"/>
          <w:spacing w:val="0"/>
          <w:w w:val="67"/>
          <w:position w:val="0"/>
        </w:rPr>
        <w:t>z&lt;l</w:t>
      </w:r>
      <w:r>
        <w:rPr>
          <w:rFonts w:ascii="Times New Roman" w:hAnsi="Times New Roman" w:cs="Times New Roman" w:eastAsia="Times New Roman"/>
          <w:sz w:val="19"/>
          <w:szCs w:val="19"/>
          <w:color w:val="696969"/>
          <w:spacing w:val="-2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052"/>
          <w:spacing w:val="0"/>
          <w:w w:val="76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505052"/>
          <w:spacing w:val="0"/>
          <w:w w:val="76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052"/>
          <w:spacing w:val="4"/>
          <w:w w:val="76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KASAP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65" w:lineRule="exact"/>
        <w:ind w:left="2152" w:right="1791"/>
        <w:jc w:val="center"/>
        <w:rPr>
          <w:rFonts w:ascii="Arial" w:hAnsi="Arial" w:cs="Arial" w:eastAsia="Arial"/>
          <w:sz w:val="24"/>
          <w:szCs w:val="24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68.111725pt;margin-top:3.472187pt;width:69.552003pt;height:46pt;mso-position-horizontal-relative:page;mso-position-vertical-relative:paragraph;z-index:-15093" type="#_x0000_t202" filled="f" stroked="f">
            <v:textbox inset="0,0,0,0">
              <w:txbxContent>
                <w:p>
                  <w:pPr>
                    <w:spacing w:before="0" w:after="0" w:line="920" w:lineRule="exact"/>
                    <w:ind w:right="-178"/>
                    <w:jc w:val="left"/>
                    <w:rPr>
                      <w:rFonts w:ascii="Courier New" w:hAnsi="Courier New" w:cs="Courier New" w:eastAsia="Courier New"/>
                      <w:sz w:val="92"/>
                      <w:szCs w:val="92"/>
                    </w:rPr>
                  </w:pPr>
                  <w:rPr/>
                  <w:r>
                    <w:rPr>
                      <w:rFonts w:ascii="Courier New" w:hAnsi="Courier New" w:cs="Courier New" w:eastAsia="Courier New"/>
                      <w:sz w:val="92"/>
                      <w:szCs w:val="92"/>
                      <w:color w:val="2836AF"/>
                      <w:spacing w:val="0"/>
                      <w:w w:val="126"/>
                      <w:position w:val="6"/>
                    </w:rPr>
                    <w:t>%$</w:t>
                  </w:r>
                  <w:r>
                    <w:rPr>
                      <w:rFonts w:ascii="Courier New" w:hAnsi="Courier New" w:cs="Courier New" w:eastAsia="Courier New"/>
                      <w:sz w:val="92"/>
                      <w:szCs w:val="92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24"/>
          <w:szCs w:val="24"/>
          <w:color w:val="505052"/>
          <w:spacing w:val="0"/>
          <w:w w:val="76"/>
        </w:rPr>
        <w:t>Itfaiy</w:t>
      </w:r>
      <w:r>
        <w:rPr>
          <w:rFonts w:ascii="Arial" w:hAnsi="Arial" w:cs="Arial" w:eastAsia="Arial"/>
          <w:sz w:val="24"/>
          <w:szCs w:val="24"/>
          <w:color w:val="505052"/>
          <w:spacing w:val="0"/>
          <w:w w:val="76"/>
        </w:rPr>
        <w:t>e</w:t>
      </w:r>
      <w:r>
        <w:rPr>
          <w:rFonts w:ascii="Arial" w:hAnsi="Arial" w:cs="Arial" w:eastAsia="Arial"/>
          <w:sz w:val="24"/>
          <w:szCs w:val="24"/>
          <w:color w:val="505052"/>
          <w:spacing w:val="-6"/>
          <w:w w:val="76"/>
        </w:rPr>
        <w:t> </w:t>
      </w:r>
      <w:r>
        <w:rPr>
          <w:rFonts w:ascii="Arial" w:hAnsi="Arial" w:cs="Arial" w:eastAsia="Arial"/>
          <w:sz w:val="22"/>
          <w:szCs w:val="22"/>
          <w:color w:val="505052"/>
          <w:spacing w:val="0"/>
          <w:w w:val="76"/>
        </w:rPr>
        <w:t>Gürıe</w:t>
      </w:r>
      <w:r>
        <w:rPr>
          <w:rFonts w:ascii="Arial" w:hAnsi="Arial" w:cs="Arial" w:eastAsia="Arial"/>
          <w:sz w:val="22"/>
          <w:szCs w:val="22"/>
          <w:color w:val="505052"/>
          <w:spacing w:val="0"/>
          <w:w w:val="76"/>
        </w:rPr>
        <w:t>y</w:t>
      </w:r>
      <w:r>
        <w:rPr>
          <w:rFonts w:ascii="Arial" w:hAnsi="Arial" w:cs="Arial" w:eastAsia="Arial"/>
          <w:sz w:val="22"/>
          <w:szCs w:val="22"/>
          <w:color w:val="505052"/>
          <w:spacing w:val="13"/>
          <w:w w:val="76"/>
        </w:rPr>
        <w:t> </w:t>
      </w:r>
      <w:r>
        <w:rPr>
          <w:rFonts w:ascii="Arial" w:hAnsi="Arial" w:cs="Arial" w:eastAsia="Arial"/>
          <w:sz w:val="24"/>
          <w:szCs w:val="24"/>
          <w:color w:val="505052"/>
          <w:spacing w:val="0"/>
          <w:w w:val="67"/>
        </w:rPr>
        <w:t>Elölg</w:t>
      </w:r>
      <w:r>
        <w:rPr>
          <w:rFonts w:ascii="Arial" w:hAnsi="Arial" w:cs="Arial" w:eastAsia="Arial"/>
          <w:sz w:val="24"/>
          <w:szCs w:val="24"/>
          <w:color w:val="505052"/>
          <w:spacing w:val="0"/>
          <w:w w:val="68"/>
        </w:rPr>
        <w:t>e</w:t>
      </w:r>
      <w:r>
        <w:rPr>
          <w:rFonts w:ascii="Arial" w:hAnsi="Arial" w:cs="Arial" w:eastAsia="Arial"/>
          <w:sz w:val="24"/>
          <w:szCs w:val="24"/>
          <w:color w:val="505052"/>
          <w:spacing w:val="-30"/>
          <w:w w:val="100"/>
        </w:rPr>
        <w:t> </w:t>
      </w:r>
      <w:r>
        <w:rPr>
          <w:rFonts w:ascii="Arial" w:hAnsi="Arial" w:cs="Arial" w:eastAsia="Arial"/>
          <w:sz w:val="24"/>
          <w:szCs w:val="24"/>
          <w:color w:val="505052"/>
          <w:spacing w:val="0"/>
          <w:w w:val="79"/>
        </w:rPr>
        <w:t>Amiri</w:t>
      </w:r>
      <w:r>
        <w:rPr>
          <w:rFonts w:ascii="Arial" w:hAnsi="Arial" w:cs="Arial" w:eastAsia="Arial"/>
          <w:sz w:val="24"/>
          <w:szCs w:val="24"/>
          <w:color w:val="000000"/>
          <w:spacing w:val="0"/>
          <w:w w:val="100"/>
        </w:rPr>
      </w:r>
    </w:p>
    <w:p>
      <w:pPr>
        <w:spacing w:before="76" w:after="0" w:line="240" w:lineRule="auto"/>
        <w:ind w:right="-98"/>
        <w:jc w:val="left"/>
        <w:rPr>
          <w:rFonts w:ascii="Arial" w:hAnsi="Arial" w:cs="Arial" w:eastAsia="Arial"/>
          <w:sz w:val="27"/>
          <w:szCs w:val="2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3"/>
          <w:szCs w:val="13"/>
          <w:color w:val="898989"/>
          <w:spacing w:val="2"/>
          <w:w w:val="292"/>
          <w:position w:val="7"/>
        </w:rPr>
        <w:t>'</w:t>
      </w:r>
      <w:r>
        <w:rPr>
          <w:rFonts w:ascii="Arial" w:hAnsi="Arial" w:cs="Arial" w:eastAsia="Arial"/>
          <w:sz w:val="32"/>
          <w:szCs w:val="32"/>
          <w:color w:val="B5B5B5"/>
          <w:spacing w:val="0"/>
          <w:w w:val="116"/>
          <w:position w:val="-11"/>
        </w:rPr>
        <w:t>.</w:t>
      </w:r>
      <w:r>
        <w:rPr>
          <w:rFonts w:ascii="Arial" w:hAnsi="Arial" w:cs="Arial" w:eastAsia="Arial"/>
          <w:sz w:val="32"/>
          <w:szCs w:val="32"/>
          <w:color w:val="B5B5B5"/>
          <w:spacing w:val="-42"/>
          <w:w w:val="100"/>
          <w:position w:val="-11"/>
        </w:rPr>
        <w:t> </w:t>
      </w:r>
      <w:r>
        <w:rPr>
          <w:rFonts w:ascii="Arial" w:hAnsi="Arial" w:cs="Arial" w:eastAsia="Arial"/>
          <w:sz w:val="27"/>
          <w:szCs w:val="27"/>
          <w:color w:val="B5B5B5"/>
          <w:spacing w:val="0"/>
          <w:w w:val="50"/>
          <w:position w:val="0"/>
        </w:rPr>
        <w:t>..</w:t>
      </w:r>
      <w:r>
        <w:rPr>
          <w:rFonts w:ascii="Arial" w:hAnsi="Arial" w:cs="Arial" w:eastAsia="Arial"/>
          <w:sz w:val="27"/>
          <w:szCs w:val="27"/>
          <w:color w:val="000000"/>
          <w:spacing w:val="0"/>
          <w:w w:val="100"/>
          <w:position w:val="0"/>
        </w:rPr>
      </w:r>
    </w:p>
    <w:p>
      <w:pPr>
        <w:spacing w:before="5" w:after="0" w:line="180" w:lineRule="exact"/>
        <w:jc w:val="left"/>
        <w:rPr>
          <w:sz w:val="18"/>
          <w:szCs w:val="18"/>
        </w:rPr>
      </w:pPr>
      <w:rPr/>
      <w:r>
        <w:rPr/>
        <w:br w:type="column"/>
      </w:r>
      <w:r>
        <w:rPr>
          <w:sz w:val="18"/>
          <w:szCs w:val="18"/>
        </w:rPr>
      </w:r>
    </w:p>
    <w:p>
      <w:pPr>
        <w:spacing w:before="0" w:after="0" w:line="240" w:lineRule="auto"/>
        <w:ind w:right="-20"/>
        <w:jc w:val="left"/>
        <w:rPr>
          <w:rFonts w:ascii="Arial" w:hAnsi="Arial" w:cs="Arial" w:eastAsia="Arial"/>
          <w:sz w:val="28"/>
          <w:szCs w:val="28"/>
        </w:rPr>
      </w:pPr>
      <w:rPr/>
      <w:r>
        <w:rPr>
          <w:rFonts w:ascii="Times New Roman" w:hAnsi="Times New Roman" w:cs="Times New Roman" w:eastAsia="Times New Roman"/>
          <w:sz w:val="8"/>
          <w:szCs w:val="8"/>
          <w:color w:val="B5B5B5"/>
          <w:w w:val="168"/>
          <w:position w:val="2"/>
        </w:rPr>
        <w:t>•</w:t>
      </w:r>
      <w:r>
        <w:rPr>
          <w:rFonts w:ascii="Times New Roman" w:hAnsi="Times New Roman" w:cs="Times New Roman" w:eastAsia="Times New Roman"/>
          <w:sz w:val="8"/>
          <w:szCs w:val="8"/>
          <w:color w:val="B5B5B5"/>
          <w:w w:val="96"/>
          <w:position w:val="2"/>
        </w:rPr>
        <w:t>•</w:t>
      </w:r>
      <w:r>
        <w:rPr>
          <w:rFonts w:ascii="Times New Roman" w:hAnsi="Times New Roman" w:cs="Times New Roman" w:eastAsia="Times New Roman"/>
          <w:sz w:val="8"/>
          <w:szCs w:val="8"/>
          <w:color w:val="B5B5B5"/>
          <w:w w:val="100"/>
          <w:position w:val="2"/>
        </w:rPr>
        <w:t>   </w:t>
      </w:r>
      <w:r>
        <w:rPr>
          <w:rFonts w:ascii="Times New Roman" w:hAnsi="Times New Roman" w:cs="Times New Roman" w:eastAsia="Times New Roman"/>
          <w:sz w:val="8"/>
          <w:szCs w:val="8"/>
          <w:color w:val="B5B5B5"/>
          <w:spacing w:val="6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8"/>
          <w:szCs w:val="8"/>
          <w:color w:val="CCCCCC"/>
          <w:spacing w:val="0"/>
          <w:w w:val="474"/>
          <w:position w:val="2"/>
        </w:rPr>
        <w:t>'</w:t>
      </w:r>
      <w:r>
        <w:rPr>
          <w:rFonts w:ascii="Times New Roman" w:hAnsi="Times New Roman" w:cs="Times New Roman" w:eastAsia="Times New Roman"/>
          <w:sz w:val="8"/>
          <w:szCs w:val="8"/>
          <w:color w:val="CCCCCC"/>
          <w:spacing w:val="-22"/>
          <w:w w:val="474"/>
          <w:position w:val="2"/>
        </w:rPr>
        <w:t> </w:t>
      </w:r>
      <w:r>
        <w:rPr>
          <w:rFonts w:ascii="Times New Roman" w:hAnsi="Times New Roman" w:cs="Times New Roman" w:eastAsia="Times New Roman"/>
          <w:sz w:val="8"/>
          <w:szCs w:val="8"/>
          <w:color w:val="A0A0A0"/>
          <w:spacing w:val="0"/>
          <w:w w:val="217"/>
          <w:position w:val="2"/>
        </w:rPr>
        <w:t>)</w:t>
      </w:r>
      <w:r>
        <w:rPr>
          <w:rFonts w:ascii="Times New Roman" w:hAnsi="Times New Roman" w:cs="Times New Roman" w:eastAsia="Times New Roman"/>
          <w:sz w:val="8"/>
          <w:szCs w:val="8"/>
          <w:color w:val="A0A0A0"/>
          <w:spacing w:val="0"/>
          <w:w w:val="217"/>
          <w:position w:val="2"/>
        </w:rPr>
        <w:t> </w:t>
      </w:r>
      <w:r>
        <w:rPr>
          <w:rFonts w:ascii="Times New Roman" w:hAnsi="Times New Roman" w:cs="Times New Roman" w:eastAsia="Times New Roman"/>
          <w:sz w:val="8"/>
          <w:szCs w:val="8"/>
          <w:color w:val="A0A0A0"/>
          <w:spacing w:val="15"/>
          <w:w w:val="217"/>
          <w:position w:val="2"/>
        </w:rPr>
        <w:t> </w:t>
      </w:r>
      <w:r>
        <w:rPr>
          <w:rFonts w:ascii="Times New Roman" w:hAnsi="Times New Roman" w:cs="Times New Roman" w:eastAsia="Times New Roman"/>
          <w:sz w:val="8"/>
          <w:szCs w:val="8"/>
          <w:color w:val="CCCCCC"/>
          <w:spacing w:val="0"/>
          <w:w w:val="100"/>
          <w:position w:val="2"/>
        </w:rPr>
        <w:t>1</w:t>
      </w:r>
      <w:r>
        <w:rPr>
          <w:rFonts w:ascii="Times New Roman" w:hAnsi="Times New Roman" w:cs="Times New Roman" w:eastAsia="Times New Roman"/>
          <w:sz w:val="8"/>
          <w:szCs w:val="8"/>
          <w:color w:val="CCCCCC"/>
          <w:spacing w:val="0"/>
          <w:w w:val="100"/>
          <w:position w:val="2"/>
        </w:rPr>
        <w:t>       </w:t>
      </w:r>
      <w:r>
        <w:rPr>
          <w:rFonts w:ascii="Times New Roman" w:hAnsi="Times New Roman" w:cs="Times New Roman" w:eastAsia="Times New Roman"/>
          <w:sz w:val="8"/>
          <w:szCs w:val="8"/>
          <w:color w:val="CCCCCC"/>
          <w:spacing w:val="16"/>
          <w:w w:val="100"/>
          <w:position w:val="2"/>
        </w:rPr>
        <w:t> </w:t>
      </w:r>
      <w:r>
        <w:rPr>
          <w:rFonts w:ascii="Arial" w:hAnsi="Arial" w:cs="Arial" w:eastAsia="Arial"/>
          <w:sz w:val="28"/>
          <w:szCs w:val="28"/>
          <w:color w:val="B5B5B5"/>
          <w:spacing w:val="0"/>
          <w:w w:val="133"/>
          <w:position w:val="0"/>
        </w:rPr>
        <w:t>.</w:t>
      </w:r>
      <w:r>
        <w:rPr>
          <w:rFonts w:ascii="Arial" w:hAnsi="Arial" w:cs="Arial" w:eastAsia="Arial"/>
          <w:sz w:val="28"/>
          <w:szCs w:val="2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300" w:bottom="280" w:left="440" w:right="260"/>
          <w:cols w:num="3" w:equalWidth="0">
            <w:col w:w="6069" w:space="2427"/>
            <w:col w:w="297" w:space="45"/>
            <w:col w:w="2382"/>
          </w:cols>
        </w:sectPr>
      </w:pPr>
      <w:rPr/>
    </w:p>
    <w:p>
      <w:pPr>
        <w:spacing w:before="10" w:after="0" w:line="130" w:lineRule="exact"/>
        <w:jc w:val="left"/>
        <w:rPr>
          <w:sz w:val="13"/>
          <w:szCs w:val="13"/>
        </w:rPr>
      </w:pPr>
      <w:rPr/>
      <w:r>
        <w:rPr/>
        <w:pict>
          <v:group style="position:absolute;margin-left:27.940355pt;margin-top:36.446259pt;width:549.298001pt;height:787.546525pt;mso-position-horizontal-relative:page;mso-position-vertical-relative:page;z-index:-15101" coordorigin="559,729" coordsize="10986,15751">
            <v:group style="position:absolute;left:920;top:769;width:1033;height:2" coordorigin="920,769" coordsize="1033,2">
              <v:shape style="position:absolute;left:920;top:769;width:1033;height:2" coordorigin="920,769" coordsize="1033,0" path="m920,769l1953,769e" filled="f" stroked="t" strokeweight=".704379pt" strokecolor="#C8C8C8">
                <v:path arrowok="t"/>
              </v:shape>
            </v:group>
            <v:group style="position:absolute;left:2348;top:760;width:2;height:812" coordorigin="2348,760" coordsize="2,812">
              <v:shape style="position:absolute;left:2348;top:760;width:2;height:812" coordorigin="2348,760" coordsize="0,812" path="m2348,1571l2348,760e" filled="f" stroked="t" strokeweight=".704379pt" strokecolor="#676767">
                <v:path arrowok="t"/>
              </v:shape>
            </v:group>
            <v:group style="position:absolute;left:1676;top:767;width:9843;height:2" coordorigin="1676,767" coordsize="9843,2">
              <v:shape style="position:absolute;left:1676;top:767;width:9843;height:2" coordorigin="1676,767" coordsize="9843,0" path="m1676,767l11519,767e" filled="f" stroked="t" strokeweight=".704379pt" strokecolor="#ACACAC">
                <v:path arrowok="t"/>
              </v:shape>
            </v:group>
            <v:group style="position:absolute;left:8983;top:760;width:2;height:812" coordorigin="8983,760" coordsize="2,812">
              <v:shape style="position:absolute;left:8983;top:760;width:2;height:812" coordorigin="8983,760" coordsize="0,812" path="m8983,1571l8983,760e" filled="f" stroked="t" strokeweight=".704379pt" strokecolor="#777777">
                <v:path arrowok="t"/>
              </v:shape>
            </v:group>
            <v:group style="position:absolute;left:9237;top:1272;width:1244;height:2" coordorigin="9237,1272" coordsize="1244,2">
              <v:shape style="position:absolute;left:9237;top:1272;width:1244;height:2" coordorigin="9237,1272" coordsize="1244,0" path="m9237,1272l10481,1272e" filled="f" stroked="t" strokeweight=".704379pt" strokecolor="#A8ACAF">
                <v:path arrowok="t"/>
              </v:shape>
            </v:group>
            <v:group style="position:absolute;left:10458;top:750;width:2;height:532" coordorigin="10458,750" coordsize="2,532">
              <v:shape style="position:absolute;left:10458;top:750;width:2;height:532" coordorigin="10458,750" coordsize="0,532" path="m10458,1282l10458,750e" filled="f" stroked="t" strokeweight="2.113136pt" strokecolor="#A3ACAF">
                <v:path arrowok="t"/>
              </v:shape>
            </v:group>
            <v:group style="position:absolute;left:11514;top:760;width:2;height:4002" coordorigin="11514,760" coordsize="2,4002">
              <v:shape style="position:absolute;left:11514;top:760;width:2;height:4002" coordorigin="11514,760" coordsize="0,4002" path="m11514,4761l11514,760e" filled="f" stroked="t" strokeweight=".704379pt" strokecolor="#676767">
                <v:path arrowok="t"/>
              </v:shape>
            </v:group>
            <v:group style="position:absolute;left:2350;top:1514;width:2;height:304" coordorigin="2350,1514" coordsize="2,304">
              <v:shape style="position:absolute;left:2350;top:1514;width:2;height:304" coordorigin="2350,1514" coordsize="0,304" path="m2350,1818l2350,1514e" filled="f" stroked="t" strokeweight=".469586pt" strokecolor="#545454">
                <v:path arrowok="t"/>
              </v:shape>
            </v:group>
            <v:group style="position:absolute;left:8983;top:1514;width:2;height:304" coordorigin="8983,1514" coordsize="2,304">
              <v:shape style="position:absolute;left:8983;top:1514;width:2;height:304" coordorigin="8983,1514" coordsize="0,304" path="m8983,1818l8983,1514e" filled="f" stroked="t" strokeweight=".469586pt" strokecolor="#5B5B5B">
                <v:path arrowok="t"/>
              </v:shape>
            </v:group>
            <v:group style="position:absolute;left:9838;top:1543;width:2;height:247" coordorigin="9838,1543" coordsize="2,247">
              <v:shape style="position:absolute;left:9838;top:1543;width:2;height:247" coordorigin="9838,1543" coordsize="0,247" path="m9838,1790l9838,1543e" filled="f" stroked="t" strokeweight=".704379pt" strokecolor="#AFBCBF">
                <v:path arrowok="t"/>
              </v:shape>
            </v:group>
            <v:group style="position:absolute;left:10458;top:1230;width:2;height:484" coordorigin="10458,1230" coordsize="2,484">
              <v:shape style="position:absolute;left:10458;top:1230;width:2;height:484" coordorigin="10458,1230" coordsize="0,484" path="m10458,1714l10458,1230e" filled="f" stroked="t" strokeweight="3.756686pt" strokecolor="#A8ACB3">
                <v:path arrowok="t"/>
              </v:shape>
            </v:group>
            <v:group style="position:absolute;left:8983;top:1761;width:2;height:508" coordorigin="8983,1761" coordsize="2,508">
              <v:shape style="position:absolute;left:8983;top:1761;width:2;height:508" coordorigin="8983,1761" coordsize="0,508" path="m8983,2269l8983,1761e" filled="f" stroked="t" strokeweight=".704379pt" strokecolor="#707070">
                <v:path arrowok="t"/>
              </v:shape>
            </v:group>
            <v:group style="position:absolute;left:582;top:2262;width:7030;height:2" coordorigin="582,2262" coordsize="7030,2">
              <v:shape style="position:absolute;left:582;top:2262;width:7030;height:2" coordorigin="582,2262" coordsize="7030,0" path="m582,2262l7612,2262e" filled="f" stroked="t" strokeweight=".704379pt" strokecolor="#979797">
                <v:path arrowok="t"/>
              </v:shape>
            </v:group>
            <v:group style="position:absolute;left:2350;top:1761;width:2;height:517" coordorigin="2350,1761" coordsize="2,517">
              <v:shape style="position:absolute;left:2350;top:1761;width:2;height:517" coordorigin="2350,1761" coordsize="0,517" path="m2350,2279l2350,1761e" filled="f" stroked="t" strokeweight=".704379pt" strokecolor="#6B6B6B">
                <v:path arrowok="t"/>
              </v:shape>
            </v:group>
            <v:group style="position:absolute;left:6818;top:2264;width:4682;height:2" coordorigin="6818,2264" coordsize="4682,2">
              <v:shape style="position:absolute;left:6818;top:2264;width:4682;height:2" coordorigin="6818,2264" coordsize="4682,0" path="m6818,2264l11500,2264e" filled="f" stroked="t" strokeweight=".704379pt" strokecolor="#AFAFAF">
                <v:path arrowok="t"/>
              </v:shape>
            </v:group>
            <v:group style="position:absolute;left:8936;top:2264;width:329;height:2" coordorigin="8936,2264" coordsize="329,2">
              <v:shape style="position:absolute;left:8936;top:2264;width:329;height:2" coordorigin="8936,2264" coordsize="329,0" path="m8936,2264l9265,2264e" filled="f" stroked="t" strokeweight=".469586pt" strokecolor="#9C9C9C">
                <v:path arrowok="t"/>
              </v:shape>
            </v:group>
            <v:group style="position:absolute;left:9767;top:2264;width:366;height:2" coordorigin="9767,2264" coordsize="366,2">
              <v:shape style="position:absolute;left:9767;top:2264;width:366;height:2" coordorigin="9767,2264" coordsize="366,0" path="m9767,2264l10134,2264e" filled="f" stroked="t" strokeweight=".939172pt" strokecolor="#C8C8C8">
                <v:path arrowok="t"/>
              </v:shape>
            </v:group>
            <v:group style="position:absolute;left:10368;top:2264;width:1146;height:2" coordorigin="10368,2264" coordsize="1146,2">
              <v:shape style="position:absolute;left:10368;top:2264;width:1146;height:2" coordorigin="10368,2264" coordsize="1146,0" path="m10368,2264l11514,2264e" filled="f" stroked="t" strokeweight=".704379pt" strokecolor="#909090">
                <v:path arrowok="t"/>
              </v:shape>
            </v:group>
            <v:group style="position:absolute;left:578;top:2504;width:7016;height:2" coordorigin="578,2504" coordsize="7016,2">
              <v:shape style="position:absolute;left:578;top:2504;width:7016;height:2" coordorigin="578,2504" coordsize="7016,0" path="m578,2504l7593,2504e" filled="f" stroked="t" strokeweight=".704379pt" strokecolor="#9C9C9C">
                <v:path arrowok="t"/>
              </v:shape>
            </v:group>
            <v:group style="position:absolute;left:7438;top:2507;width:2695;height:2" coordorigin="7438,2507" coordsize="2695,2">
              <v:shape style="position:absolute;left:7438;top:2507;width:2695;height:2" coordorigin="7438,2507" coordsize="2695,0" path="m7438,2507l10134,2507e" filled="f" stroked="t" strokeweight=".704379pt" strokecolor="#BCBCBC">
                <v:path arrowok="t"/>
              </v:shape>
            </v:group>
            <v:group style="position:absolute;left:9209;top:2507;width:2310;height:2" coordorigin="9209,2507" coordsize="2310,2">
              <v:shape style="position:absolute;left:9209;top:2507;width:2310;height:2" coordorigin="9209,2507" coordsize="2310,0" path="m9209,2507l11519,2507e" filled="f" stroked="t" strokeweight=".704379pt" strokecolor="#A8A8A8">
                <v:path arrowok="t"/>
              </v:shape>
            </v:group>
            <v:group style="position:absolute;left:582;top:2744;width:6292;height:2" coordorigin="582,2744" coordsize="6292,2">
              <v:shape style="position:absolute;left:582;top:2744;width:6292;height:2" coordorigin="582,2744" coordsize="6292,0" path="m582,2744l6875,2744e" filled="f" stroked="t" strokeweight=".704379pt" strokecolor="#909090">
                <v:path arrowok="t"/>
              </v:shape>
            </v:group>
            <v:group style="position:absolute;left:6790;top:2744;width:4729;height:2" coordorigin="6790,2744" coordsize="4729,2">
              <v:shape style="position:absolute;left:6790;top:2744;width:4729;height:2" coordorigin="6790,2744" coordsize="4729,0" path="m6790,2744l11519,2744e" filled="f" stroked="t" strokeweight=".704379pt" strokecolor="#ACACAC">
                <v:path arrowok="t"/>
              </v:shape>
            </v:group>
            <v:group style="position:absolute;left:9810;top:2744;width:324;height:2" coordorigin="9810,2744" coordsize="324,2">
              <v:shape style="position:absolute;left:9810;top:2744;width:324;height:2" coordorigin="9810,2744" coordsize="324,0" path="m9810,2744l10134,2744e" filled="f" stroked="t" strokeweight=".469586pt" strokecolor="#AFAFAF">
                <v:path arrowok="t"/>
              </v:shape>
            </v:group>
            <v:group style="position:absolute;left:8321;top:3226;width:2329;height:2" coordorigin="8321,3226" coordsize="2329,2">
              <v:shape style="position:absolute;left:8321;top:3226;width:2329;height:2" coordorigin="8321,3226" coordsize="2329,0" path="m8321,3226l10650,3226e" filled="f" stroked="t" strokeweight=".469586pt" strokecolor="#B8B8B8">
                <v:path arrowok="t"/>
              </v:shape>
            </v:group>
            <v:group style="position:absolute;left:10430;top:3223;width:1089;height:2" coordorigin="10430,3223" coordsize="1089,2">
              <v:shape style="position:absolute;left:10430;top:3223;width:1089;height:2" coordorigin="10430,3223" coordsize="1089,0" path="m10430,3223l11519,3223e" filled="f" stroked="t" strokeweight=".469586pt" strokecolor="#8C8C8C">
                <v:path arrowok="t"/>
              </v:shape>
            </v:group>
            <v:group style="position:absolute;left:6847;top:3465;width:2;height:233" coordorigin="6847,3465" coordsize="2,233">
              <v:shape style="position:absolute;left:6847;top:3465;width:2;height:233" coordorigin="6847,3465" coordsize="0,233" path="m6847,3698l6847,3465e" filled="f" stroked="t" strokeweight=".704379pt" strokecolor="#838383">
                <v:path arrowok="t"/>
              </v:shape>
            </v:group>
            <v:group style="position:absolute;left:6847;top:3916;width:3611;height:2" coordorigin="6847,3916" coordsize="3611,2">
              <v:shape style="position:absolute;left:6847;top:3916;width:3611;height:2" coordorigin="6847,3916" coordsize="3611,0" path="m6847,3916l10458,3916e" filled="f" stroked="t" strokeweight=".234793pt" strokecolor="#000000">
                <v:path arrowok="t"/>
              </v:shape>
            </v:group>
            <v:group style="position:absolute;left:11517;top:3437;width:2;height:290" coordorigin="11517,3437" coordsize="2,290">
              <v:shape style="position:absolute;left:11517;top:3437;width:2;height:290" coordorigin="11517,3437" coordsize="0,290" path="m11517,3727l11517,3437e" filled="f" stroked="t" strokeweight=".469586pt" strokecolor="#606060">
                <v:path arrowok="t"/>
              </v:shape>
            </v:group>
            <v:group style="position:absolute;left:6847;top:3698;width:2;height:741" coordorigin="6847,3698" coordsize="2,741">
              <v:shape style="position:absolute;left:6847;top:3698;width:2;height:741" coordorigin="6847,3698" coordsize="0,741" path="m6847,4439l6847,3698e" filled="f" stroked="t" strokeweight=".234793pt" strokecolor="#939393">
                <v:path arrowok="t"/>
              </v:shape>
            </v:group>
            <v:group style="position:absolute;left:10458;top:3916;width:1057;height:2" coordorigin="10458,3916" coordsize="1057,2">
              <v:shape style="position:absolute;left:10458;top:3916;width:1057;height:2" coordorigin="10458,3916" coordsize="1057,0" path="m10458,3916l11514,3916e" filled="f" stroked="t" strokeweight=".234793pt" strokecolor="#777777">
                <v:path arrowok="t"/>
              </v:shape>
            </v:group>
            <v:group style="position:absolute;left:3618;top:3456;width:2;height:987" coordorigin="3618,3456" coordsize="2,987">
              <v:shape style="position:absolute;left:3618;top:3456;width:2;height:987" coordorigin="3618,3456" coordsize="0,987" path="m3618,4443l3618,3456e" filled="f" stroked="t" strokeweight=".704379pt" strokecolor="#606060">
                <v:path arrowok="t"/>
              </v:shape>
            </v:group>
            <v:group style="position:absolute;left:3611;top:4132;width:1939;height:2" coordorigin="3611,4132" coordsize="1939,2">
              <v:shape style="position:absolute;left:3611;top:4132;width:1939;height:2" coordorigin="3611,4132" coordsize="1939,0" path="m3611,4132l5551,4132e" filled="f" stroked="t" strokeweight=".704379pt" strokecolor="#909090">
                <v:path arrowok="t"/>
              </v:shape>
            </v:group>
            <v:group style="position:absolute;left:5569;top:4439;width:1310;height:2" coordorigin="5569,4439" coordsize="1310,2">
              <v:shape style="position:absolute;left:5569;top:4439;width:1310;height:2" coordorigin="5569,4439" coordsize="1310,0" path="m5569,4439l6879,4439e" filled="f" stroked="t" strokeweight=".704379pt" strokecolor="#808080">
                <v:path arrowok="t"/>
              </v:shape>
            </v:group>
            <v:group style="position:absolute;left:6818;top:4441;width:3667;height:2" coordorigin="6818,4441" coordsize="3667,2">
              <v:shape style="position:absolute;left:6818;top:4441;width:3667;height:2" coordorigin="6818,4441" coordsize="3667,0" path="m6818,4441l10486,4441e" filled="f" stroked="t" strokeweight=".704379pt" strokecolor="#AFAFAF">
                <v:path arrowok="t"/>
              </v:shape>
            </v:group>
            <v:group style="position:absolute;left:582;top:4443;width:657;height:2" coordorigin="582,4443" coordsize="657,2">
              <v:shape style="position:absolute;left:582;top:4443;width:657;height:2" coordorigin="582,4443" coordsize="657,0" path="m582,4443l1240,4443e" filled="f" stroked="t" strokeweight=".704379pt" strokecolor="#A3A3A3">
                <v:path arrowok="t"/>
              </v:shape>
            </v:group>
            <v:group style="position:absolute;left:573;top:4443;width:2583;height:2" coordorigin="573,4443" coordsize="2583,2">
              <v:shape style="position:absolute;left:573;top:4443;width:2583;height:2" coordorigin="573,4443" coordsize="2583,0" path="m573,4443l3156,4443e" filled="f" stroked="t" strokeweight=".704379pt" strokecolor="#909090">
                <v:path arrowok="t"/>
              </v:shape>
            </v:group>
            <v:group style="position:absolute;left:2883;top:4439;width:2841;height:2" coordorigin="2883,4439" coordsize="2841,2">
              <v:shape style="position:absolute;left:2883;top:4439;width:2841;height:2" coordorigin="2883,4439" coordsize="2841,0" path="m2883,4439l5724,4439e" filled="f" stroked="t" strokeweight=".704379pt" strokecolor="#676767">
                <v:path arrowok="t"/>
              </v:shape>
            </v:group>
            <v:group style="position:absolute;left:9176;top:4439;width:2353;height:2" coordorigin="9176,4439" coordsize="2353,2">
              <v:shape style="position:absolute;left:9176;top:4439;width:2353;height:2" coordorigin="9176,4439" coordsize="2353,0" path="m9176,4439l11528,4439e" filled="f" stroked="t" strokeweight=".704379pt" strokecolor="#9C9C9C">
                <v:path arrowok="t"/>
              </v:shape>
            </v:group>
            <v:group style="position:absolute;left:582;top:4716;width:1202;height:2" coordorigin="582,4716" coordsize="1202,2">
              <v:shape style="position:absolute;left:582;top:4716;width:1202;height:2" coordorigin="582,4716" coordsize="1202,0" path="m582,4716l1784,4716e" filled="f" stroked="t" strokeweight=".704379pt" strokecolor="#979797">
                <v:path arrowok="t"/>
              </v:shape>
            </v:group>
            <v:group style="position:absolute;left:1728;top:4716;width:1658;height:2" coordorigin="1728,4716" coordsize="1658,2">
              <v:shape style="position:absolute;left:1728;top:4716;width:1658;height:2" coordorigin="1728,4716" coordsize="1658,0" path="m1728,4716l3386,4716e" filled="f" stroked="t" strokeweight=".469586pt" strokecolor="#808080">
                <v:path arrowok="t"/>
              </v:shape>
            </v:group>
            <v:group style="position:absolute;left:2353;top:4434;width:2;height:328" coordorigin="2353,4434" coordsize="2,328">
              <v:shape style="position:absolute;left:2353;top:4434;width:2;height:328" coordorigin="2353,4434" coordsize="0,328" path="m2353,4761l2353,4434e" filled="f" stroked="t" strokeweight=".469586pt" strokecolor="#5B5B5B">
                <v:path arrowok="t"/>
              </v:shape>
            </v:group>
            <v:group style="position:absolute;left:2564;top:4716;width:5100;height:2" coordorigin="2564,4716" coordsize="5100,2">
              <v:shape style="position:absolute;left:2564;top:4716;width:5100;height:2" coordorigin="2564,4716" coordsize="5100,0" path="m2564,4716l7664,4716e" filled="f" stroked="t" strokeweight=".704379pt" strokecolor="#979797">
                <v:path arrowok="t"/>
              </v:shape>
            </v:group>
            <v:group style="position:absolute;left:5386;top:4716;width:338;height:2" coordorigin="5386,4716" coordsize="338,2">
              <v:shape style="position:absolute;left:5386;top:4716;width:338;height:2" coordorigin="5386,4716" coordsize="338,0" path="m5386,4716l5724,4716e" filled="f" stroked="t" strokeweight=".469586pt" strokecolor="#808080">
                <v:path arrowok="t"/>
              </v:shape>
            </v:group>
            <v:group style="position:absolute;left:7297;top:4714;width:2663;height:2" coordorigin="7297,4714" coordsize="2663,2">
              <v:shape style="position:absolute;left:7297;top:4714;width:2663;height:2" coordorigin="7297,4714" coordsize="2663,0" path="m7297,4714l9960,4714e" filled="f" stroked="t" strokeweight=".704379pt" strokecolor="#BCBCBC">
                <v:path arrowok="t"/>
              </v:shape>
            </v:group>
            <v:group style="position:absolute;left:8377;top:4714;width:3123;height:2" coordorigin="8377,4714" coordsize="3123,2">
              <v:shape style="position:absolute;left:8377;top:4714;width:3123;height:2" coordorigin="8377,4714" coordsize="3123,0" path="m8377,4714l11500,4714e" filled="f" stroked="t" strokeweight=".704379pt" strokecolor="#A8A8A8">
                <v:path arrowok="t"/>
              </v:shape>
            </v:group>
            <v:group style="position:absolute;left:10077;top:4714;width:409;height:2" coordorigin="10077,4714" coordsize="409,2">
              <v:shape style="position:absolute;left:10077;top:4714;width:409;height:2" coordorigin="10077,4714" coordsize="409,0" path="m10077,4714l10486,4714e" filled="f" stroked="t" strokeweight=".469586pt" strokecolor="#AFAFAF">
                <v:path arrowok="t"/>
              </v:shape>
            </v:group>
            <v:group style="position:absolute;left:10387;top:4714;width:1136;height:2" coordorigin="10387,4714" coordsize="1136,2">
              <v:shape style="position:absolute;left:10387;top:4714;width:1136;height:2" coordorigin="10387,4714" coordsize="1136,0" path="m10387,4714l11524,4714e" filled="f" stroked="t" strokeweight=".704379pt" strokecolor="#909090">
                <v:path arrowok="t"/>
              </v:shape>
            </v:group>
            <v:group style="position:absolute;left:2343;top:4956;width:5025;height:2" coordorigin="2343,4956" coordsize="5025,2">
              <v:shape style="position:absolute;left:2343;top:4956;width:5025;height:2" coordorigin="2343,4956" coordsize="5025,0" path="m2343,4956l7368,4956e" filled="f" stroked="t" strokeweight=".704379pt" strokecolor="#939393">
                <v:path arrowok="t"/>
              </v:shape>
            </v:group>
            <v:group style="position:absolute;left:6940;top:4954;width:3545;height:2" coordorigin="6940,4954" coordsize="3545,2">
              <v:shape style="position:absolute;left:6940;top:4954;width:3545;height:2" coordorigin="6940,4954" coordsize="3545,0" path="m6940,4954l10486,4954e" filled="f" stroked="t" strokeweight=".704379pt" strokecolor="#B3B3B3">
                <v:path arrowok="t"/>
              </v:shape>
            </v:group>
            <v:group style="position:absolute;left:10326;top:4954;width:1202;height:2" coordorigin="10326,4954" coordsize="1202,2">
              <v:shape style="position:absolute;left:10326;top:4954;width:1202;height:2" coordorigin="10326,4954" coordsize="1202,0" path="m10326,4954l11528,4954e" filled="f" stroked="t" strokeweight=".704379pt" strokecolor="#909090">
                <v:path arrowok="t"/>
              </v:shape>
            </v:group>
            <v:group style="position:absolute;left:11519;top:4690;width:2;height:294" coordorigin="11519,4690" coordsize="2,294">
              <v:shape style="position:absolute;left:11519;top:4690;width:2;height:294" coordorigin="11519,4690" coordsize="0,294" path="m11519,4985l11519,4690e" filled="f" stroked="t" strokeweight=".469586pt" strokecolor="#545454">
                <v:path arrowok="t"/>
              </v:shape>
            </v:group>
            <v:group style="position:absolute;left:11519;top:4913;width:2;height:337" coordorigin="11519,4913" coordsize="2,337">
              <v:shape style="position:absolute;left:11519;top:4913;width:2;height:337" coordorigin="11519,4913" coordsize="0,337" path="m11519,5250l11519,4913e" filled="f" stroked="t" strokeweight=".939172pt" strokecolor="#707070">
                <v:path arrowok="t"/>
              </v:shape>
            </v:group>
            <v:group style="position:absolute;left:10105;top:5383;width:352;height:2" coordorigin="10105,5383" coordsize="352,2">
              <v:shape style="position:absolute;left:10105;top:5383;width:352;height:2" coordorigin="10105,5383" coordsize="352,0" path="m10105,5383l10458,5383e" filled="f" stroked="t" strokeweight=".234793pt" strokecolor="#000000">
                <v:path arrowok="t"/>
              </v:shape>
            </v:group>
            <v:group style="position:absolute;left:10458;top:5383;width:1057;height:2" coordorigin="10458,5383" coordsize="1057,2">
              <v:shape style="position:absolute;left:10458;top:5383;width:1057;height:2" coordorigin="10458,5383" coordsize="1057,0" path="m10458,5383l11514,5383e" filled="f" stroked="t" strokeweight=".234793pt" strokecolor="#545454">
                <v:path arrowok="t"/>
              </v:shape>
            </v:group>
            <v:group style="position:absolute;left:11519;top:5193;width:2;height:304" coordorigin="11519,5193" coordsize="2,304">
              <v:shape style="position:absolute;left:11519;top:5193;width:2;height:304" coordorigin="11519,5193" coordsize="0,304" path="m11519,5497l11519,5193e" filled="f" stroked="t" strokeweight=".469586pt" strokecolor="#575757">
                <v:path arrowok="t"/>
              </v:shape>
            </v:group>
            <v:group style="position:absolute;left:10354;top:5673;width:1174;height:2" coordorigin="10354,5673" coordsize="1174,2">
              <v:shape style="position:absolute;left:10354;top:5673;width:1174;height:2" coordorigin="10354,5673" coordsize="1174,0" path="m10354,5673l11528,5673e" filled="f" stroked="t" strokeweight=".704379pt" strokecolor="#939393">
                <v:path arrowok="t"/>
              </v:shape>
            </v:group>
            <v:group style="position:absolute;left:11519;top:5421;width:2;height:551" coordorigin="11519,5421" coordsize="2,551">
              <v:shape style="position:absolute;left:11519;top:5421;width:2;height:551" coordorigin="11519,5421" coordsize="0,551" path="m11519,5972l11519,5421e" filled="f" stroked="t" strokeweight=".704379pt" strokecolor="#707070">
                <v:path arrowok="t"/>
              </v:shape>
            </v:group>
            <v:group style="position:absolute;left:2350;top:4690;width:2;height:1752" coordorigin="2350,4690" coordsize="2,1752">
              <v:shape style="position:absolute;left:2350;top:4690;width:2;height:1752" coordorigin="2350,4690" coordsize="0,1752" path="m2350,6442l2350,4690e" filled="f" stroked="t" strokeweight=".704379pt" strokecolor="#676767">
                <v:path arrowok="t"/>
              </v:shape>
            </v:group>
            <v:group style="position:absolute;left:4677;top:5383;width:155;height:2" coordorigin="4677,5383" coordsize="155,2">
              <v:shape style="position:absolute;left:4677;top:5383;width:155;height:2" coordorigin="4677,5383" coordsize="155,0" path="m4677,5383l4832,5383e" filled="f" stroked="t" strokeweight=".234793pt" strokecolor="#707070">
                <v:path arrowok="t"/>
              </v:shape>
            </v:group>
            <v:group style="position:absolute;left:4832;top:5383;width:2362;height:2" coordorigin="4832,5383" coordsize="2362,2">
              <v:shape style="position:absolute;left:4832;top:5383;width:2362;height:2" coordorigin="4832,5383" coordsize="2362,0" path="m4832,5383l7194,5383e" filled="f" stroked="t" strokeweight=".234793pt" strokecolor="#000000">
                <v:path arrowok="t"/>
              </v:shape>
            </v:group>
            <v:group style="position:absolute;left:4682;top:5673;width:2404;height:2" coordorigin="4682,5673" coordsize="2404,2">
              <v:shape style="position:absolute;left:4682;top:5673;width:2404;height:2" coordorigin="4682,5673" coordsize="2404,0" path="m4682,5673l7086,5673e" filled="f" stroked="t" strokeweight=".704379pt" strokecolor="#9C9C9C">
                <v:path arrowok="t"/>
              </v:shape>
            </v:group>
            <v:group style="position:absolute;left:6771;top:5673;width:1216;height:2" coordorigin="6771,5673" coordsize="1216,2">
              <v:shape style="position:absolute;left:6771;top:5673;width:1216;height:2" coordorigin="6771,5673" coordsize="1216,0" path="m6771,5673l7988,5673e" filled="f" stroked="t" strokeweight=".704379pt" strokecolor="#B3B3B3">
                <v:path arrowok="t"/>
              </v:shape>
            </v:group>
            <v:group style="position:absolute;left:4689;top:4947;width:2;height:2165" coordorigin="4689,4947" coordsize="2,2165">
              <v:shape style="position:absolute;left:4689;top:4947;width:2;height:2165" coordorigin="4689,4947" coordsize="0,2165" path="m4689,7111l4689,4947e" filled="f" stroked="t" strokeweight=".704379pt" strokecolor="#707070">
                <v:path arrowok="t"/>
              </v:shape>
            </v:group>
            <v:group style="position:absolute;left:4686;top:5913;width:2545;height:2" coordorigin="4686,5913" coordsize="2545,2">
              <v:shape style="position:absolute;left:4686;top:5913;width:2545;height:2" coordorigin="4686,5913" coordsize="2545,0" path="m4686,5913l7232,5913e" filled="f" stroked="t" strokeweight=".704379pt" strokecolor="#A0A0A0">
                <v:path arrowok="t"/>
              </v:shape>
            </v:group>
            <v:group style="position:absolute;left:6762;top:5913;width:4006;height:2" coordorigin="6762,5913" coordsize="4006,2">
              <v:shape style="position:absolute;left:6762;top:5913;width:4006;height:2" coordorigin="6762,5913" coordsize="4006,0" path="m6762,5913l10768,5913e" filled="f" stroked="t" strokeweight=".704379pt" strokecolor="#BFBFBF">
                <v:path arrowok="t"/>
              </v:shape>
            </v:group>
            <v:group style="position:absolute;left:10373;top:5910;width:1150;height:2" coordorigin="10373,5910" coordsize="1150,2">
              <v:shape style="position:absolute;left:10373;top:5910;width:1150;height:2" coordorigin="10373,5910" coordsize="1150,0" path="m10373,5910l11524,5910e" filled="f" stroked="t" strokeweight=".704379pt" strokecolor="#939393">
                <v:path arrowok="t"/>
              </v:shape>
            </v:group>
            <v:group style="position:absolute;left:2343;top:6155;width:4879;height:2" coordorigin="2343,6155" coordsize="4879,2">
              <v:shape style="position:absolute;left:2343;top:6155;width:4879;height:2" coordorigin="2343,6155" coordsize="4879,0" path="m2343,6155l7222,6155e" filled="f" stroked="t" strokeweight=".704379pt" strokecolor="#9C9C9C">
                <v:path arrowok="t"/>
              </v:shape>
            </v:group>
            <v:group style="position:absolute;left:7081;top:6155;width:3451;height:2" coordorigin="7081,6155" coordsize="3451,2">
              <v:shape style="position:absolute;left:7081;top:6155;width:3451;height:2" coordorigin="7081,6155" coordsize="3451,0" path="m7081,6155l10533,6155e" filled="f" stroked="t" strokeweight=".704379pt" strokecolor="#B8B8B8">
                <v:path arrowok="t"/>
              </v:shape>
            </v:group>
            <v:group style="position:absolute;left:9810;top:6152;width:324;height:2" coordorigin="9810,6152" coordsize="324,2">
              <v:shape style="position:absolute;left:9810;top:6152;width:324;height:2" coordorigin="9810,6152" coordsize="324,0" path="m9810,6152l10134,6152e" filled="f" stroked="t" strokeweight=".469586pt" strokecolor="#BCBCBC">
                <v:path arrowok="t"/>
              </v:shape>
            </v:group>
            <v:group style="position:absolute;left:10162;top:6152;width:1362;height:2" coordorigin="10162,6152" coordsize="1362,2">
              <v:shape style="position:absolute;left:10162;top:6152;width:1362;height:2" coordorigin="10162,6152" coordsize="1362,0" path="m10162,6152l11524,6152e" filled="f" stroked="t" strokeweight=".704379pt" strokecolor="#9C9C9C">
                <v:path arrowok="t"/>
              </v:shape>
            </v:group>
            <v:group style="position:absolute;left:11519;top:5901;width:2;height:275" coordorigin="11519,5901" coordsize="2,275">
              <v:shape style="position:absolute;left:11519;top:5901;width:2;height:275" coordorigin="11519,5901" coordsize="0,275" path="m11519,6176l11519,5901e" filled="f" stroked="t" strokeweight=".469586pt" strokecolor="#545454">
                <v:path arrowok="t"/>
              </v:shape>
            </v:group>
            <v:group style="position:absolute;left:1061;top:6394;width:5964;height:2" coordorigin="1061,6394" coordsize="5964,2">
              <v:shape style="position:absolute;left:1061;top:6394;width:5964;height:2" coordorigin="1061,6394" coordsize="5964,0" path="m1061,6394l7025,6394e" filled="f" stroked="t" strokeweight=".704379pt" strokecolor="#939393">
                <v:path arrowok="t"/>
              </v:shape>
            </v:group>
            <v:group style="position:absolute;left:6818;top:6392;width:794;height:2" coordorigin="6818,6392" coordsize="794,2">
              <v:shape style="position:absolute;left:6818;top:6392;width:794;height:2" coordorigin="6818,6392" coordsize="794,0" path="m6818,6392l7612,6392e" filled="f" stroked="t" strokeweight=".704379pt" strokecolor="#BCBCBC">
                <v:path arrowok="t"/>
              </v:shape>
            </v:group>
            <v:group style="position:absolute;left:7974;top:6392;width:2094;height:2" coordorigin="7974,6392" coordsize="2094,2">
              <v:shape style="position:absolute;left:7974;top:6392;width:2094;height:2" coordorigin="7974,6392" coordsize="2094,0" path="m7974,6392l10068,6392e" filled="f" stroked="t" strokeweight=".704379pt" strokecolor="#BCBCBC">
                <v:path arrowok="t"/>
              </v:shape>
            </v:group>
            <v:group style="position:absolute;left:9810;top:6392;width:1460;height:2" coordorigin="9810,6392" coordsize="1460,2">
              <v:shape style="position:absolute;left:9810;top:6392;width:1460;height:2" coordorigin="9810,6392" coordsize="1460,0" path="m9810,6392l11270,6392e" filled="f" stroked="t" strokeweight=".704379pt" strokecolor="#A8A8A8">
                <v:path arrowok="t"/>
              </v:shape>
            </v:group>
            <v:group style="position:absolute;left:10378;top:6394;width:1150;height:2" coordorigin="10378,6394" coordsize="1150,2">
              <v:shape style="position:absolute;left:10378;top:6394;width:1150;height:2" coordorigin="10378,6394" coordsize="1150,0" path="m10378,6394l11528,6394e" filled="f" stroked="t" strokeweight=".704379pt" strokecolor="#939393">
                <v:path arrowok="t"/>
              </v:shape>
            </v:group>
            <v:group style="position:absolute;left:11521;top:6105;width:2;height:3152" coordorigin="11521,6105" coordsize="2,3152">
              <v:shape style="position:absolute;left:11521;top:6105;width:2;height:3152" coordorigin="11521,6105" coordsize="0,3152" path="m11521,9257l11521,6105e" filled="f" stroked="t" strokeweight=".704379pt" strokecolor="#676767">
                <v:path arrowok="t"/>
              </v:shape>
            </v:group>
            <v:group style="position:absolute;left:2353;top:6371;width:2;height:328" coordorigin="2353,6371" coordsize="2,328">
              <v:shape style="position:absolute;left:2353;top:6371;width:2;height:328" coordorigin="2353,6371" coordsize="0,328" path="m2353,6698l2353,6371e" filled="f" stroked="t" strokeweight=".469586pt" strokecolor="#4F4F4F">
                <v:path arrowok="t"/>
              </v:shape>
            </v:group>
            <v:group style="position:absolute;left:2339;top:6862;width:5273;height:2" coordorigin="2339,6862" coordsize="5273,2">
              <v:shape style="position:absolute;left:2339;top:6862;width:5273;height:2" coordorigin="2339,6862" coordsize="5273,0" path="m2339,6862l7612,6862e" filled="f" stroked="t" strokeweight=".704379pt" strokecolor="#A0A0A0">
                <v:path arrowok="t"/>
              </v:shape>
            </v:group>
            <v:group style="position:absolute;left:6771;top:6864;width:841;height:2" coordorigin="6771,6864" coordsize="841,2">
              <v:shape style="position:absolute;left:6771;top:6864;width:841;height:2" coordorigin="6771,6864" coordsize="841,0" path="m6771,6864l7612,6864e" filled="f" stroked="t" strokeweight=".704379pt" strokecolor="#B8B8B8">
                <v:path arrowok="t"/>
              </v:shape>
            </v:group>
            <v:group style="position:absolute;left:8767;top:6864;width:1719;height:2" coordorigin="8767,6864" coordsize="1719,2">
              <v:shape style="position:absolute;left:8767;top:6864;width:1719;height:2" coordorigin="8767,6864" coordsize="1719,0" path="m8767,6864l10486,6864e" filled="f" stroked="t" strokeweight=".704379pt" strokecolor="#BFBFBF">
                <v:path arrowok="t"/>
              </v:shape>
            </v:group>
            <v:group style="position:absolute;left:10087;top:6864;width:1442;height:2" coordorigin="10087,6864" coordsize="1442,2">
              <v:shape style="position:absolute;left:10087;top:6864;width:1442;height:2" coordorigin="10087,6864" coordsize="1442,0" path="m10087,6864l11528,6864e" filled="f" stroked="t" strokeweight=".704379pt" strokecolor="#A0A0A0">
                <v:path arrowok="t"/>
              </v:shape>
            </v:group>
            <v:group style="position:absolute;left:2350;top:6641;width:2;height:987" coordorigin="2350,6641" coordsize="2,987">
              <v:shape style="position:absolute;left:2350;top:6641;width:2;height:987" coordorigin="2350,6641" coordsize="0,987" path="m2350,7629l2350,6641e" filled="f" stroked="t" strokeweight=".704379pt" strokecolor="#646464">
                <v:path arrowok="t"/>
              </v:shape>
            </v:group>
            <v:group style="position:absolute;left:2348;top:7102;width:5250;height:2" coordorigin="2348,7102" coordsize="5250,2">
              <v:shape style="position:absolute;left:2348;top:7102;width:5250;height:2" coordorigin="2348,7102" coordsize="5250,0" path="m2348,7102l7598,7102e" filled="f" stroked="t" strokeweight=".704379pt" strokecolor="#979797">
                <v:path arrowok="t"/>
              </v:shape>
            </v:group>
            <v:group style="position:absolute;left:6818;top:7104;width:3700;height:2" coordorigin="6818,7104" coordsize="3700,2">
              <v:shape style="position:absolute;left:6818;top:7104;width:3700;height:2" coordorigin="6818,7104" coordsize="3700,0" path="m6818,7104l10519,7104e" filled="f" stroked="t" strokeweight=".704379pt" strokecolor="#B8B8B8">
                <v:path arrowok="t"/>
              </v:shape>
            </v:group>
            <v:group style="position:absolute;left:10430;top:7104;width:1099;height:2" coordorigin="10430,7104" coordsize="1099,2">
              <v:shape style="position:absolute;left:10430;top:7104;width:1099;height:2" coordorigin="10430,7104" coordsize="1099,0" path="m10430,7104l11528,7104e" filled="f" stroked="t" strokeweight=".704379pt" strokecolor="#838383">
                <v:path arrowok="t"/>
              </v:shape>
            </v:group>
            <v:group style="position:absolute;left:568;top:7339;width:178;height:2" coordorigin="568,7339" coordsize="178,2">
              <v:shape style="position:absolute;left:568;top:7339;width:178;height:2" coordorigin="568,7339" coordsize="178,0" path="m568,7339l747,7339e" filled="f" stroked="t" strokeweight=".939172pt" strokecolor="#C3C3C3">
                <v:path arrowok="t"/>
              </v:shape>
            </v:group>
            <v:group style="position:absolute;left:568;top:7342;width:7063;height:2" coordorigin="568,7342" coordsize="7063,2">
              <v:shape style="position:absolute;left:568;top:7342;width:7063;height:2" coordorigin="568,7342" coordsize="7063,0" path="m568,7342l7631,7342e" filled="f" stroked="t" strokeweight=".704379pt" strokecolor="#9C9C9C">
                <v:path arrowok="t"/>
              </v:shape>
            </v:group>
            <v:group style="position:absolute;left:7072;top:7346;width:4461;height:2" coordorigin="7072,7346" coordsize="4461,2">
              <v:shape style="position:absolute;left:7072;top:7346;width:4461;height:2" coordorigin="7072,7346" coordsize="4461,0" path="m7072,7346l11533,7346e" filled="f" stroked="t" strokeweight=".704379pt" strokecolor="#AFAFAF">
                <v:path arrowok="t"/>
              </v:shape>
            </v:group>
            <v:group style="position:absolute;left:8941;top:7344;width:324;height:2" coordorigin="8941,7344" coordsize="324,2">
              <v:shape style="position:absolute;left:8941;top:7344;width:324;height:2" coordorigin="8941,7344" coordsize="324,0" path="m8941,7344l9265,7344e" filled="f" stroked="t" strokeweight=".469586pt" strokecolor="#ACACAC">
                <v:path arrowok="t"/>
              </v:shape>
            </v:group>
            <v:group style="position:absolute;left:2353;top:7572;width:2;height:261" coordorigin="2353,7572" coordsize="2,261">
              <v:shape style="position:absolute;left:2353;top:7572;width:2;height:261" coordorigin="2353,7572" coordsize="0,261" path="m2353,7833l2353,7572e" filled="f" stroked="t" strokeweight=".469586pt" strokecolor="#4F4F4F">
                <v:path arrowok="t"/>
              </v:shape>
            </v:group>
            <v:group style="position:absolute;left:4654;top:7809;width:207;height:2" coordorigin="4654,7809" coordsize="207,2">
              <v:shape style="position:absolute;left:4654;top:7809;width:207;height:2" coordorigin="4654,7809" coordsize="207,0" path="m4654,7809l4860,7809e" filled="f" stroked="t" strokeweight=".469586pt" strokecolor="#939393">
                <v:path arrowok="t"/>
              </v:shape>
            </v:group>
            <v:group style="position:absolute;left:573;top:7807;width:7673;height:2" coordorigin="573,7807" coordsize="7673,2">
              <v:shape style="position:absolute;left:573;top:7807;width:7673;height:2" coordorigin="573,7807" coordsize="7673,0" path="m573,7807l8246,7807e" filled="f" stroked="t" strokeweight=".704379pt" strokecolor="#A0A0A0">
                <v:path arrowok="t"/>
              </v:shape>
            </v:group>
            <v:group style="position:absolute;left:7368;top:7809;width:2756;height:2" coordorigin="7368,7809" coordsize="2756,2">
              <v:shape style="position:absolute;left:7368;top:7809;width:2756;height:2" coordorigin="7368,7809" coordsize="2756,0" path="m7368,7809l10124,7809e" filled="f" stroked="t" strokeweight=".704379pt" strokecolor="#B8B8B8">
                <v:path arrowok="t"/>
              </v:shape>
            </v:group>
            <v:group style="position:absolute;left:8941;top:7809;width:324;height:2" coordorigin="8941,7809" coordsize="324,2">
              <v:shape style="position:absolute;left:8941;top:7809;width:324;height:2" coordorigin="8941,7809" coordsize="324,0" path="m8941,7809l9265,7809e" filled="f" stroked="t" strokeweight=".469586pt" strokecolor="#A8A8A8">
                <v:path arrowok="t"/>
              </v:shape>
            </v:group>
            <v:group style="position:absolute;left:10256;top:7809;width:230;height:2" coordorigin="10256,7809" coordsize="230,2">
              <v:shape style="position:absolute;left:10256;top:7809;width:230;height:2" coordorigin="10256,7809" coordsize="230,0" path="m10256,7809l10486,7809e" filled="f" stroked="t" strokeweight=".704379pt" strokecolor="#B8B8B8">
                <v:path arrowok="t"/>
              </v:shape>
            </v:group>
            <v:group style="position:absolute;left:10284;top:7809;width:1249;height:2" coordorigin="10284,7809" coordsize="1249,2">
              <v:shape style="position:absolute;left:10284;top:7809;width:1249;height:2" coordorigin="10284,7809" coordsize="1249,0" path="m10284,7809l11533,7809e" filled="f" stroked="t" strokeweight=".704379pt" strokecolor="#909090">
                <v:path arrowok="t"/>
              </v:shape>
            </v:group>
            <v:group style="position:absolute;left:2353;top:7762;width:2;height:304" coordorigin="2353,7762" coordsize="2,304">
              <v:shape style="position:absolute;left:2353;top:7762;width:2;height:304" coordorigin="2353,7762" coordsize="0,304" path="m2353,8065l2353,7762e" filled="f" stroked="t" strokeweight=".939172pt" strokecolor="#6B6B6B">
                <v:path arrowok="t"/>
              </v:shape>
            </v:group>
            <v:group style="position:absolute;left:4691;top:7804;width:2;height:261" coordorigin="4691,7804" coordsize="2,261">
              <v:shape style="position:absolute;left:4691;top:7804;width:2;height:261" coordorigin="4691,7804" coordsize="0,261" path="m4691,8065l4691,7804e" filled="f" stroked="t" strokeweight=".939172pt" strokecolor="#747474">
                <v:path arrowok="t"/>
              </v:shape>
            </v:group>
            <v:group style="position:absolute;left:4691;top:8046;width:3184;height:2" coordorigin="4691,8046" coordsize="3184,2">
              <v:shape style="position:absolute;left:4691;top:8046;width:3184;height:2" coordorigin="4691,8046" coordsize="3184,0" path="m4691,8046l7875,8046e" filled="f" stroked="t" strokeweight=".704379pt" strokecolor="#A3A3A3">
                <v:path arrowok="t"/>
              </v:shape>
            </v:group>
            <v:group style="position:absolute;left:7354;top:8046;width:3132;height:2" coordorigin="7354,8046" coordsize="3132,2">
              <v:shape style="position:absolute;left:7354;top:8046;width:3132;height:2" coordorigin="7354,8046" coordsize="3132,0" path="m7354,8046l10486,8046e" filled="f" stroked="t" strokeweight=".704379pt" strokecolor="#B8B8B8">
                <v:path arrowok="t"/>
              </v:shape>
            </v:group>
            <v:group style="position:absolute;left:10430;top:8046;width:1104;height:2" coordorigin="10430,8046" coordsize="1104,2">
              <v:shape style="position:absolute;left:10430;top:8046;width:1104;height:2" coordorigin="10430,8046" coordsize="1104,0" path="m10430,8046l11533,8046e" filled="f" stroked="t" strokeweight=".704379pt" strokecolor="#939393">
                <v:path arrowok="t"/>
              </v:shape>
            </v:group>
            <v:group style="position:absolute;left:2353;top:8009;width:2;height:313" coordorigin="2353,8009" coordsize="2,313">
              <v:shape style="position:absolute;left:2353;top:8009;width:2;height:313" coordorigin="2353,8009" coordsize="0,313" path="m2353,8322l2353,8009e" filled="f" stroked="t" strokeweight=".469586pt" strokecolor="#4F4F4F">
                <v:path arrowok="t"/>
              </v:shape>
            </v:group>
            <v:group style="position:absolute;left:4694;top:8009;width:2;height:313" coordorigin="4694,8009" coordsize="2,313">
              <v:shape style="position:absolute;left:4694;top:8009;width:2;height:313" coordorigin="4694,8009" coordsize="0,313" path="m4694,8322l4694,8009e" filled="f" stroked="t" strokeweight=".469586pt" strokecolor="#606060">
                <v:path arrowok="t"/>
              </v:shape>
            </v:group>
            <v:group style="position:absolute;left:4686;top:8289;width:3240;height:2" coordorigin="4686,8289" coordsize="3240,2">
              <v:shape style="position:absolute;left:4686;top:8289;width:3240;height:2" coordorigin="4686,8289" coordsize="3240,0" path="m4686,8289l7927,8289e" filled="f" stroked="t" strokeweight=".704379pt" strokecolor="#979797">
                <v:path arrowok="t"/>
              </v:shape>
            </v:group>
            <v:group style="position:absolute;left:7504;top:8286;width:3015;height:2" coordorigin="7504,8286" coordsize="3015,2">
              <v:shape style="position:absolute;left:7504;top:8286;width:3015;height:2" coordorigin="7504,8286" coordsize="3015,0" path="m7504,8286l10519,8286e" filled="f" stroked="t" strokeweight=".704379pt" strokecolor="#AFAFAF">
                <v:path arrowok="t"/>
              </v:shape>
            </v:group>
            <v:group style="position:absolute;left:10373;top:8286;width:1160;height:2" coordorigin="10373,8286" coordsize="1160,2">
              <v:shape style="position:absolute;left:10373;top:8286;width:1160;height:2" coordorigin="10373,8286" coordsize="1160,0" path="m10373,8286l11533,8286e" filled="f" stroked="t" strokeweight=".704379pt" strokecolor="#8C8C8C">
                <v:path arrowok="t"/>
              </v:shape>
            </v:group>
            <v:group style="position:absolute;left:578;top:8526;width:174;height:2" coordorigin="578,8526" coordsize="174,2">
              <v:shape style="position:absolute;left:578;top:8526;width:174;height:2" coordorigin="578,8526" coordsize="174,0" path="m578,8526l751,8526e" filled="f" stroked="t" strokeweight=".939172pt" strokecolor="#B8B8B8">
                <v:path arrowok="t"/>
              </v:shape>
            </v:group>
            <v:group style="position:absolute;left:662;top:8528;width:521;height:2" coordorigin="662,8528" coordsize="521,2">
              <v:shape style="position:absolute;left:662;top:8528;width:521;height:2" coordorigin="662,8528" coordsize="521,0" path="m662,8528l1183,8528e" filled="f" stroked="t" strokeweight=".469586pt" strokecolor="#A0A0A0">
                <v:path arrowok="t"/>
              </v:shape>
            </v:group>
            <v:group style="position:absolute;left:1104;top:8526;width:1273;height:2" coordorigin="1104,8526" coordsize="1273,2">
              <v:shape style="position:absolute;left:1104;top:8526;width:1273;height:2" coordorigin="1104,8526" coordsize="1273,0" path="m1104,8526l2376,8526e" filled="f" stroked="t" strokeweight=".704379pt" strokecolor="#808080">
                <v:path arrowok="t"/>
              </v:shape>
            </v:group>
            <v:group style="position:absolute;left:2355;top:8265;width:2;height:3209" coordorigin="2355,8265" coordsize="2,3209">
              <v:shape style="position:absolute;left:2355;top:8265;width:2;height:3209" coordorigin="2355,8265" coordsize="0,3209" path="m2355,11474l2355,8265e" filled="f" stroked="t" strokeweight=".704379pt" strokecolor="#646464">
                <v:path arrowok="t"/>
              </v:shape>
            </v:group>
            <v:group style="position:absolute;left:2231;top:8524;width:5133;height:2" coordorigin="2231,8524" coordsize="5133,2">
              <v:shape style="position:absolute;left:2231;top:8524;width:5133;height:2" coordorigin="2231,8524" coordsize="5133,0" path="m2231,8524l7363,8524e" filled="f" stroked="t" strokeweight=".704379pt" strokecolor="#939393">
                <v:path arrowok="t"/>
              </v:shape>
            </v:group>
            <v:group style="position:absolute;left:4694;top:8265;width:2;height:271" coordorigin="4694,8265" coordsize="2,271">
              <v:shape style="position:absolute;left:4694;top:8265;width:2;height:271" coordorigin="4694,8265" coordsize="0,271" path="m4694,8535l4694,8265e" filled="f" stroked="t" strokeweight=".939172pt" strokecolor="#747474">
                <v:path arrowok="t"/>
              </v:shape>
            </v:group>
            <v:group style="position:absolute;left:4649;top:8521;width:211;height:2" coordorigin="4649,8521" coordsize="211,2">
              <v:shape style="position:absolute;left:4649;top:8521;width:211;height:2" coordorigin="4649,8521" coordsize="211,0" path="m4649,8521l4860,8521e" filled="f" stroked="t" strokeweight=".469586pt" strokecolor="#939393">
                <v:path arrowok="t"/>
              </v:shape>
            </v:group>
            <v:group style="position:absolute;left:5386;top:8524;width:338;height:2" coordorigin="5386,8524" coordsize="338,2">
              <v:shape style="position:absolute;left:5386;top:8524;width:338;height:2" coordorigin="5386,8524" coordsize="338,0" path="m5386,8524l5724,8524e" filled="f" stroked="t" strokeweight=".469586pt" strokecolor="#7C7C7C">
                <v:path arrowok="t"/>
              </v:shape>
            </v:group>
            <v:group style="position:absolute;left:6889;top:8524;width:3611;height:2" coordorigin="6889,8524" coordsize="3611,2">
              <v:shape style="position:absolute;left:6889;top:8524;width:3611;height:2" coordorigin="6889,8524" coordsize="3611,0" path="m6889,8524l10500,8524e" filled="f" stroked="t" strokeweight=".704379pt" strokecolor="#AFAFAF">
                <v:path arrowok="t"/>
              </v:shape>
            </v:group>
            <v:group style="position:absolute;left:10430;top:8524;width:1104;height:2" coordorigin="10430,8524" coordsize="1104,2">
              <v:shape style="position:absolute;left:10430;top:8524;width:1104;height:2" coordorigin="10430,8524" coordsize="1104,0" path="m10430,8524l11533,8524e" filled="f" stroked="t" strokeweight=".704379pt" strokecolor="#8C8C8C">
                <v:path arrowok="t"/>
              </v:shape>
            </v:group>
            <v:group style="position:absolute;left:620;top:9333;width:564;height:2" coordorigin="620,9333" coordsize="564,2">
              <v:shape style="position:absolute;left:620;top:9333;width:564;height:2" coordorigin="620,9333" coordsize="564,0" path="m620,9333l1183,9333e" filled="f" stroked="t" strokeweight=".234793pt" strokecolor="#BCBCBC">
                <v:path arrowok="t"/>
              </v:shape>
            </v:group>
            <v:group style="position:absolute;left:1127;top:9333;width:418;height:2" coordorigin="1127,9333" coordsize="418,2">
              <v:shape style="position:absolute;left:1127;top:9333;width:418;height:2" coordorigin="1127,9333" coordsize="418,0" path="m1127,9333l1545,9333e" filled="f" stroked="t" strokeweight=".234793pt" strokecolor="#9C9C9C">
                <v:path arrowok="t"/>
              </v:shape>
            </v:group>
            <v:group style="position:absolute;left:1662;top:9331;width:714;height:2" coordorigin="1662,9331" coordsize="714,2">
              <v:shape style="position:absolute;left:1662;top:9331;width:714;height:2" coordorigin="1662,9331" coordsize="714,0" path="m1662,9331l2376,9331e" filled="f" stroked="t" strokeweight=".469586pt" strokecolor="#8C8C8C">
                <v:path arrowok="t"/>
              </v:shape>
            </v:group>
            <v:group style="position:absolute;left:2306;top:9331;width:366;height:2" coordorigin="2306,9331" coordsize="366,2">
              <v:shape style="position:absolute;left:2306;top:9331;width:366;height:2" coordorigin="2306,9331" coordsize="366,0" path="m2306,9331l2672,9331e" filled="f" stroked="t" strokeweight=".234793pt" strokecolor="#979797">
                <v:path arrowok="t"/>
              </v:shape>
            </v:group>
            <v:group style="position:absolute;left:2883;top:9331;width:310;height:2" coordorigin="2883,9331" coordsize="310,2">
              <v:shape style="position:absolute;left:2883;top:9331;width:310;height:2" coordorigin="2883,9331" coordsize="310,0" path="m2883,9331l3193,9331e" filled="f" stroked="t" strokeweight=".234793pt" strokecolor="#A3A3A3">
                <v:path arrowok="t"/>
              </v:shape>
            </v:group>
            <v:group style="position:absolute;left:3461;top:9331;width:174;height:2" coordorigin="3461,9331" coordsize="174,2">
              <v:shape style="position:absolute;left:3461;top:9331;width:174;height:2" coordorigin="3461,9331" coordsize="174,0" path="m3461,9331l3635,9331e" filled="f" stroked="t" strokeweight=".234793pt" strokecolor="#979797">
                <v:path arrowok="t"/>
              </v:shape>
            </v:group>
            <v:group style="position:absolute;left:3578;top:9331;width:216;height:2" coordorigin="3578,9331" coordsize="216,2">
              <v:shape style="position:absolute;left:3578;top:9331;width:216;height:2" coordorigin="3578,9331" coordsize="216,0" path="m3578,9331l3794,9331e" filled="f" stroked="t" strokeweight=".234793pt" strokecolor="#ACACAC">
                <v:path arrowok="t"/>
              </v:shape>
            </v:group>
            <v:group style="position:absolute;left:4062;top:9331;width:343;height:2" coordorigin="4062,9331" coordsize="343,2">
              <v:shape style="position:absolute;left:4062;top:9331;width:343;height:2" coordorigin="4062,9331" coordsize="343,0" path="m4062,9331l4405,9331e" filled="f" stroked="t" strokeweight=".234793pt" strokecolor="#A8A8A8">
                <v:path arrowok="t"/>
              </v:shape>
            </v:group>
            <v:group style="position:absolute;left:4668;top:9331;width:193;height:2" coordorigin="4668,9331" coordsize="193,2">
              <v:shape style="position:absolute;left:4668;top:9331;width:193;height:2" coordorigin="4668,9331" coordsize="193,0" path="m4668,9331l4860,9331e" filled="f" stroked="t" strokeweight=".234793pt" strokecolor="#AFAFAF">
                <v:path arrowok="t"/>
              </v:shape>
            </v:group>
            <v:group style="position:absolute;left:5226;top:9331;width:301;height:2" coordorigin="5226,9331" coordsize="301,2">
              <v:shape style="position:absolute;left:5226;top:9331;width:301;height:2" coordorigin="5226,9331" coordsize="301,0" path="m5226,9331l5527,9331e" filled="f" stroked="t" strokeweight=".234793pt" strokecolor="#A8A8A8">
                <v:path arrowok="t"/>
              </v:shape>
            </v:group>
            <v:group style="position:absolute;left:5696;top:9361;width:841;height:2" coordorigin="5696,9361" coordsize="841,2">
              <v:shape style="position:absolute;left:5696;top:9361;width:841;height:2" coordorigin="5696,9361" coordsize="841,0" path="m5696,9361l6537,9361e" filled="f" stroked="t" strokeweight=".234793pt" strokecolor="#000000">
                <v:path arrowok="t"/>
              </v:shape>
            </v:group>
            <v:group style="position:absolute;left:6508;top:9331;width:254;height:2" coordorigin="6508,9331" coordsize="254,2">
              <v:shape style="position:absolute;left:6508;top:9331;width:254;height:2" coordorigin="6508,9331" coordsize="254,0" path="m6508,9331l6762,9331e" filled="f" stroked="t" strokeweight=".234793pt" strokecolor="#AFAFAF">
                <v:path arrowok="t"/>
              </v:shape>
            </v:group>
            <v:group style="position:absolute;left:6847;top:9361;width:347;height:2" coordorigin="6847,9361" coordsize="347,2">
              <v:shape style="position:absolute;left:6847;top:9361;width:347;height:2" coordorigin="6847,9361" coordsize="347,0" path="m6847,9361l7194,9361e" filled="f" stroked="t" strokeweight=".234793pt" strokecolor="#000000">
                <v:path arrowok="t"/>
              </v:shape>
            </v:group>
            <v:group style="position:absolute;left:7166;top:9331;width:164;height:2" coordorigin="7166,9331" coordsize="164,2">
              <v:shape style="position:absolute;left:7166;top:9331;width:164;height:2" coordorigin="7166,9331" coordsize="164,0" path="m7166,9331l7330,9331e" filled="f" stroked="t" strokeweight=".234793pt" strokecolor="#C8C8C8">
                <v:path arrowok="t"/>
              </v:shape>
            </v:group>
            <v:group style="position:absolute;left:8678;top:9361;width:1780;height:2" coordorigin="8678,9361" coordsize="1780,2">
              <v:shape style="position:absolute;left:8678;top:9361;width:1780;height:2" coordorigin="8678,9361" coordsize="1780,0" path="m8678,9361l10458,9361e" filled="f" stroked="t" strokeweight=".234793pt" strokecolor="#000000">
                <v:path arrowok="t"/>
              </v:shape>
            </v:group>
            <v:group style="position:absolute;left:10458;top:9361;width:1057;height:2" coordorigin="10458,9361" coordsize="1057,2">
              <v:shape style="position:absolute;left:10458;top:9361;width:1057;height:2" coordorigin="10458,9361" coordsize="1057,0" path="m10458,9361l11514,9361e" filled="f" stroked="t" strokeweight=".234793pt" strokecolor="#A8A8A8">
                <v:path arrowok="t"/>
              </v:shape>
            </v:group>
            <v:group style="position:absolute;left:11524;top:9200;width:2;height:195" coordorigin="11524,9200" coordsize="2,195">
              <v:shape style="position:absolute;left:11524;top:9200;width:2;height:195" coordorigin="11524,9200" coordsize="0,195" path="m11524,9395l11524,9200e" filled="f" stroked="t" strokeweight=".469586pt" strokecolor="#545454">
                <v:path arrowok="t"/>
              </v:shape>
            </v:group>
            <v:group style="position:absolute;left:11524;top:9333;width:2;height:508" coordorigin="11524,9333" coordsize="2,508">
              <v:shape style="position:absolute;left:11524;top:9333;width:2;height:508" coordorigin="11524,9333" coordsize="0,508" path="m11524,9841l11524,9333e" filled="f" stroked="t" strokeweight=".704379pt" strokecolor="#707070">
                <v:path arrowok="t"/>
              </v:shape>
            </v:group>
            <v:group style="position:absolute;left:11524;top:9784;width:2;height:280" coordorigin="11524,9784" coordsize="2,280">
              <v:shape style="position:absolute;left:11524;top:9784;width:2;height:280" coordorigin="11524,9784" coordsize="0,280" path="m11524,10064l11524,9784e" filled="f" stroked="t" strokeweight=".469586pt" strokecolor="#575757">
                <v:path arrowok="t"/>
              </v:shape>
            </v:group>
            <v:group style="position:absolute;left:568;top:10252;width:615;height:2" coordorigin="568,10252" coordsize="615,2">
              <v:shape style="position:absolute;left:568;top:10252;width:615;height:2" coordorigin="568,10252" coordsize="615,0" path="m568,10252l1183,10252e" filled="f" stroked="t" strokeweight=".704379pt" strokecolor="#B3B3B3">
                <v:path arrowok="t"/>
              </v:shape>
            </v:group>
            <v:group style="position:absolute;left:568;top:10252;width:6307;height:2" coordorigin="568,10252" coordsize="6307,2">
              <v:shape style="position:absolute;left:568;top:10252;width:6307;height:2" coordorigin="568,10252" coordsize="6307,0" path="m568,10252l6875,10252e" filled="f" stroked="t" strokeweight=".704379pt" strokecolor="#9C9C9C">
                <v:path arrowok="t"/>
              </v:shape>
            </v:group>
            <v:group style="position:absolute;left:6818;top:10249;width:3343;height:2" coordorigin="6818,10249" coordsize="3343,2">
              <v:shape style="position:absolute;left:6818;top:10249;width:3343;height:2" coordorigin="6818,10249" coordsize="3343,0" path="m6818,10249l10162,10249e" filled="f" stroked="t" strokeweight=".704379pt" strokecolor="#BCBCBC">
                <v:path arrowok="t"/>
              </v:shape>
            </v:group>
            <v:group style="position:absolute;left:10218;top:10252;width:268;height:2" coordorigin="10218,10252" coordsize="268,2">
              <v:shape style="position:absolute;left:10218;top:10252;width:268;height:2" coordorigin="10218,10252" coordsize="268,0" path="m10218,10252l10486,10252e" filled="f" stroked="t" strokeweight=".469586pt" strokecolor="#B3B3B3">
                <v:path arrowok="t"/>
              </v:shape>
            </v:group>
            <v:group style="position:absolute;left:10232;top:10249;width:1301;height:2" coordorigin="10232,10249" coordsize="1301,2">
              <v:shape style="position:absolute;left:10232;top:10249;width:1301;height:2" coordorigin="10232,10249" coordsize="1301,0" path="m10232,10249l11533,10249e" filled="f" stroked="t" strokeweight=".704379pt" strokecolor="#9C9C9C">
                <v:path arrowok="t"/>
              </v:shape>
            </v:group>
            <v:group style="position:absolute;left:11526;top:10007;width:2;height:6432" coordorigin="11526,10007" coordsize="2,6432">
              <v:shape style="position:absolute;left:11526;top:10007;width:2;height:6432" coordorigin="11526,10007" coordsize="0,6432" path="m11526,16440l11526,10007e" filled="f" stroked="t" strokeweight=".704379pt" strokecolor="#6B6B6B">
                <v:path arrowok="t"/>
              </v:shape>
            </v:group>
            <v:group style="position:absolute;left:582;top:10491;width:6227;height:2" coordorigin="582,10491" coordsize="6227,2">
              <v:shape style="position:absolute;left:582;top:10491;width:6227;height:2" coordorigin="582,10491" coordsize="6227,0" path="m582,10491l6809,10491e" filled="f" stroked="t" strokeweight=".704379pt" strokecolor="#A0A0A0">
                <v:path arrowok="t"/>
              </v:shape>
            </v:group>
            <v:group style="position:absolute;left:6508;top:10491;width:4161;height:2" coordorigin="6508,10491" coordsize="4161,2">
              <v:shape style="position:absolute;left:6508;top:10491;width:4161;height:2" coordorigin="6508,10491" coordsize="4161,0" path="m6508,10491l10669,10491e" filled="f" stroked="t" strokeweight=".704379pt" strokecolor="#B8B8B8">
                <v:path arrowok="t"/>
              </v:shape>
            </v:group>
            <v:group style="position:absolute;left:9810;top:10491;width:324;height:2" coordorigin="9810,10491" coordsize="324,2">
              <v:shape style="position:absolute;left:9810;top:10491;width:324;height:2" coordorigin="9810,10491" coordsize="324,0" path="m9810,10491l10134,10491e" filled="f" stroked="t" strokeweight=".469586pt" strokecolor="#B3B3B3">
                <v:path arrowok="t"/>
              </v:shape>
            </v:group>
            <v:group style="position:absolute;left:10213;top:10494;width:1315;height:2" coordorigin="10213,10494" coordsize="1315,2">
              <v:shape style="position:absolute;left:10213;top:10494;width:1315;height:2" coordorigin="10213,10494" coordsize="1315,0" path="m10213,10494l11528,10494e" filled="f" stroked="t" strokeweight=".704379pt" strokecolor="#979797">
                <v:path arrowok="t"/>
              </v:shape>
            </v:group>
            <v:group style="position:absolute;left:704;top:10776;width:2207;height:2" coordorigin="704,10776" coordsize="2207,2">
              <v:shape style="position:absolute;left:704;top:10776;width:2207;height:2" coordorigin="704,10776" coordsize="2207,0" path="m704,10776l2911,10776e" filled="f" stroked="t" strokeweight=".234793pt" strokecolor="#747474">
                <v:path arrowok="t"/>
              </v:shape>
            </v:group>
            <v:group style="position:absolute;left:2911;top:10776;width:5203;height:2" coordorigin="2911,10776" coordsize="5203,2">
              <v:shape style="position:absolute;left:2911;top:10776;width:5203;height:2" coordorigin="2911,10776" coordsize="5203,0" path="m2911,10776l8114,10776e" filled="f" stroked="t" strokeweight=".234793pt" strokecolor="#000000">
                <v:path arrowok="t"/>
              </v:shape>
            </v:group>
            <v:group style="position:absolute;left:8969;top:10776;width:1489;height:2" coordorigin="8969,10776" coordsize="1489,2">
              <v:shape style="position:absolute;left:8969;top:10776;width:1489;height:2" coordorigin="8969,10776" coordsize="1489,0" path="m8969,10776l10458,10776e" filled="f" stroked="t" strokeweight=".234793pt" strokecolor="#000000">
                <v:path arrowok="t"/>
              </v:shape>
            </v:group>
            <v:group style="position:absolute;left:10458;top:10776;width:1057;height:2" coordorigin="10458,10776" coordsize="1057,2">
              <v:shape style="position:absolute;left:10458;top:10776;width:1057;height:2" coordorigin="10458,10776" coordsize="1057,0" path="m10458,10776l11514,10776e" filled="f" stroked="t" strokeweight=".234793pt" strokecolor="#939393">
                <v:path arrowok="t"/>
              </v:shape>
            </v:group>
            <v:group style="position:absolute;left:610;top:11210;width:10927;height:2" coordorigin="610,11210" coordsize="10927,2">
              <v:shape style="position:absolute;left:610;top:11210;width:10927;height:2" coordorigin="610,11210" coordsize="10927,0" path="m610,11210l11538,11210e" filled="f" stroked="t" strokeweight=".704379pt" strokecolor="#A3A3A3">
                <v:path arrowok="t"/>
              </v:shape>
            </v:group>
            <v:group style="position:absolute;left:1662;top:11208;width:709;height:2" coordorigin="1662,11208" coordsize="709,2">
              <v:shape style="position:absolute;left:1662;top:11208;width:709;height:2" coordorigin="1662,11208" coordsize="709,0" path="m1662,11208l2371,11208e" filled="f" stroked="t" strokeweight=".704379pt" strokecolor="#878787">
                <v:path arrowok="t"/>
              </v:shape>
            </v:group>
            <v:group style="position:absolute;left:6508;top:11208;width:366;height:2" coordorigin="6508,11208" coordsize="366,2">
              <v:shape style="position:absolute;left:6508;top:11208;width:366;height:2" coordorigin="6508,11208" coordsize="366,0" path="m6508,11208l6875,11208e" filled="f" stroked="t" strokeweight=".469586pt" strokecolor="#9C9C9C">
                <v:path arrowok="t"/>
              </v:shape>
            </v:group>
            <v:group style="position:absolute;left:7166;top:11210;width:2545;height:2" coordorigin="7166,11210" coordsize="2545,2">
              <v:shape style="position:absolute;left:7166;top:11210;width:2545;height:2" coordorigin="7166,11210" coordsize="2545,0" path="m7166,11210l9711,11210e" filled="f" stroked="t" strokeweight=".704379pt" strokecolor="#B8B8B8">
                <v:path arrowok="t"/>
              </v:shape>
            </v:group>
            <v:group style="position:absolute;left:9786;top:11210;width:700;height:2" coordorigin="9786,11210" coordsize="700,2">
              <v:shape style="position:absolute;left:9786;top:11210;width:700;height:2" coordorigin="9786,11210" coordsize="700,0" path="m9786,11210l10486,11210e" filled="f" stroked="t" strokeweight=".704379pt" strokecolor="#BCBCBC">
                <v:path arrowok="t"/>
              </v:shape>
            </v:group>
            <v:group style="position:absolute;left:657;top:11448;width:7307;height:2" coordorigin="657,11448" coordsize="7307,2">
              <v:shape style="position:absolute;left:657;top:11448;width:7307;height:2" coordorigin="657,11448" coordsize="7307,0" path="m657,11448l7964,11448e" filled="f" stroked="t" strokeweight=".704379pt" strokecolor="#A0A0A0">
                <v:path arrowok="t"/>
              </v:shape>
            </v:group>
            <v:group style="position:absolute;left:7419;top:11448;width:2714;height:2" coordorigin="7419,11448" coordsize="2714,2">
              <v:shape style="position:absolute;left:7419;top:11448;width:2714;height:2" coordorigin="7419,11448" coordsize="2714,0" path="m7419,11448l10134,11448e" filled="f" stroked="t" strokeweight=".704379pt" strokecolor="#B3B3B3">
                <v:path arrowok="t"/>
              </v:shape>
            </v:group>
            <v:group style="position:absolute;left:9781;top:11450;width:1752;height:2" coordorigin="9781,11450" coordsize="1752,2">
              <v:shape style="position:absolute;left:9781;top:11450;width:1752;height:2" coordorigin="9781,11450" coordsize="1752,0" path="m9781,11450l11533,11450e" filled="f" stroked="t" strokeweight=".704379pt" strokecolor="#9C9C9C">
                <v:path arrowok="t"/>
              </v:shape>
            </v:group>
            <v:group style="position:absolute;left:568;top:11645;width:592;height:2" coordorigin="568,11645" coordsize="592,2">
              <v:shape style="position:absolute;left:568;top:11645;width:592;height:2" coordorigin="568,11645" coordsize="592,0" path="m568,11645l1160,11645e" filled="f" stroked="t" strokeweight=".234793pt" strokecolor="#000000">
                <v:path arrowok="t"/>
              </v:shape>
            </v:group>
            <v:group style="position:absolute;left:1155;top:11431;width:2;height:218" coordorigin="1155,11431" coordsize="2,218">
              <v:shape style="position:absolute;left:1155;top:11431;width:2;height:218" coordorigin="1155,11431" coordsize="0,218" path="m1155,11650l1155,11431e" filled="f" stroked="t" strokeweight=".234793pt" strokecolor="#777777">
                <v:path arrowok="t"/>
              </v:shape>
            </v:group>
            <v:group style="position:absolute;left:1155;top:11645;width:1193;height:2" coordorigin="1155,11645" coordsize="1193,2">
              <v:shape style="position:absolute;left:1155;top:11645;width:1193;height:2" coordorigin="1155,11645" coordsize="1193,0" path="m1155,11645l2348,11645e" filled="f" stroked="t" strokeweight=".234793pt" strokecolor="#777777">
                <v:path arrowok="t"/>
              </v:shape>
            </v:group>
            <v:group style="position:absolute;left:1773;top:11441;width:2;height:4980" coordorigin="1773,11441" coordsize="2,4980">
              <v:shape style="position:absolute;left:1773;top:11441;width:2;height:4980" coordorigin="1773,11441" coordsize="0,4980" path="m1773,16421l1773,11441e" filled="f" stroked="t" strokeweight=".704379pt" strokecolor="#6B6B6B">
                <v:path arrowok="t"/>
              </v:shape>
            </v:group>
            <v:group style="position:absolute;left:2357;top:11403;width:2;height:275" coordorigin="2357,11403" coordsize="2,275">
              <v:shape style="position:absolute;left:2357;top:11403;width:2;height:275" coordorigin="2357,11403" coordsize="0,275" path="m2357,11678l2357,11403e" filled="f" stroked="t" strokeweight=".469586pt" strokecolor="#545454">
                <v:path arrowok="t"/>
              </v:shape>
            </v:group>
            <v:group style="position:absolute;left:6917;top:11676;width:146;height:2" coordorigin="6917,11676" coordsize="146,2">
              <v:shape style="position:absolute;left:6917;top:11676;width:146;height:2" coordorigin="6917,11676" coordsize="146,0" path="m6917,11676l7063,11676e" filled="f" stroked="t" strokeweight=".234793pt" strokecolor="#D8D8D8">
                <v:path arrowok="t"/>
              </v:shape>
            </v:group>
            <v:group style="position:absolute;left:7201;top:11441;width:2;height:769" coordorigin="7201,11441" coordsize="2,769">
              <v:shape style="position:absolute;left:7201;top:11441;width:2;height:769" coordorigin="7201,11441" coordsize="0,769" path="m7201,12210l7201,11441e" filled="f" stroked="t" strokeweight=".939172pt" strokecolor="#7C7C7C">
                <v:path arrowok="t"/>
              </v:shape>
            </v:group>
            <v:group style="position:absolute;left:7189;top:11645;width:343;height:2" coordorigin="7189,11645" coordsize="343,2">
              <v:shape style="position:absolute;left:7189;top:11645;width:343;height:2" coordorigin="7189,11645" coordsize="343,0" path="m7189,11645l7532,11645e" filled="f" stroked="t" strokeweight=".234793pt" strokecolor="#777777">
                <v:path arrowok="t"/>
              </v:shape>
            </v:group>
            <v:group style="position:absolute;left:7532;top:11645;width:582;height:2" coordorigin="7532,11645" coordsize="582,2">
              <v:shape style="position:absolute;left:7532;top:11645;width:582;height:2" coordorigin="7532,11645" coordsize="582,0" path="m7532,11645l8114,11645e" filled="f" stroked="t" strokeweight=".234793pt" strokecolor="#000000">
                <v:path arrowok="t"/>
              </v:shape>
            </v:group>
            <v:group style="position:absolute;left:8678;top:11645;width:1780;height:2" coordorigin="8678,11645" coordsize="1780,2">
              <v:shape style="position:absolute;left:8678;top:11645;width:1780;height:2" coordorigin="8678,11645" coordsize="1780,0" path="m8678,11645l10458,11645e" filled="f" stroked="t" strokeweight=".234793pt" strokecolor="#6B6B6B">
                <v:path arrowok="t"/>
              </v:shape>
            </v:group>
            <v:group style="position:absolute;left:10458;top:11645;width:1057;height:2" coordorigin="10458,11645" coordsize="1057,2">
              <v:shape style="position:absolute;left:10458;top:11645;width:1057;height:2" coordorigin="10458,11645" coordsize="1057,0" path="m10458,11645l11514,11645e" filled="f" stroked="t" strokeweight=".234793pt" strokecolor="#000000">
                <v:path arrowok="t"/>
              </v:shape>
            </v:group>
            <v:group style="position:absolute;left:1155;top:11645;width:2;height:185" coordorigin="1155,11645" coordsize="2,185">
              <v:shape style="position:absolute;left:1155;top:11645;width:2;height:185" coordorigin="1155,11645" coordsize="0,185" path="m1155,11830l1155,11645e" filled="f" stroked="t" strokeweight=".234793pt" strokecolor="#BCBCBC">
                <v:path arrowok="t"/>
              </v:shape>
            </v:group>
            <v:group style="position:absolute;left:2357;top:11616;width:2;height:1030" coordorigin="2357,11616" coordsize="2,1030">
              <v:shape style="position:absolute;left:2357;top:11616;width:2;height:1030" coordorigin="2357,11616" coordsize="0,1030" path="m2357,12647l2357,11616e" filled="f" stroked="t" strokeweight=".704379pt" strokecolor="#676767">
                <v:path arrowok="t"/>
              </v:shape>
            </v:group>
            <v:group style="position:absolute;left:1155;top:11830;width:2;height:1899" coordorigin="1155,11830" coordsize="2,1899">
              <v:shape style="position:absolute;left:1155;top:11830;width:2;height:1899" coordorigin="1155,11830" coordsize="0,1899" path="m1155,13729l1155,11830e" filled="f" stroked="t" strokeweight=".234793pt" strokecolor="#000000">
                <v:path arrowok="t"/>
              </v:shape>
            </v:group>
            <v:group style="position:absolute;left:7203;top:12134;width:2;height:309" coordorigin="7203,12134" coordsize="2,309">
              <v:shape style="position:absolute;left:7203;top:12134;width:2;height:309" coordorigin="7203,12134" coordsize="0,309" path="m7203,12442l7203,12134e" filled="f" stroked="t" strokeweight=".469586pt" strokecolor="#646464">
                <v:path arrowok="t"/>
              </v:shape>
            </v:group>
            <v:group style="position:absolute;left:1770;top:12385;width:2;height:223" coordorigin="1770,12385" coordsize="2,223">
              <v:shape style="position:absolute;left:1770;top:12385;width:2;height:223" coordorigin="1770,12385" coordsize="0,223" path="m1770,12609l1770,12385e" filled="f" stroked="t" strokeweight=".469586pt" strokecolor="#4B4B4B">
                <v:path arrowok="t"/>
              </v:shape>
            </v:group>
            <v:group style="position:absolute;left:7206;top:12385;width:2;height:4045" coordorigin="7206,12385" coordsize="2,4045">
              <v:shape style="position:absolute;left:7206;top:12385;width:2;height:4045" coordorigin="7206,12385" coordsize="0,4045" path="m7206,16430l7206,12385e" filled="f" stroked="t" strokeweight=".704379pt" strokecolor="#777777">
                <v:path arrowok="t"/>
              </v:shape>
            </v:group>
            <v:group style="position:absolute;left:2357;top:12552;width:2;height:285" coordorigin="2357,12552" coordsize="2,285">
              <v:shape style="position:absolute;left:2357;top:12552;width:2;height:285" coordorigin="2357,12552" coordsize="0,285" path="m2357,12836l2357,12552e" filled="f" stroked="t" strokeweight=".469586pt" strokecolor="#4B4B4B">
                <v:path arrowok="t"/>
              </v:shape>
            </v:group>
            <v:group style="position:absolute;left:2357;top:12779;width:2;height:380" coordorigin="2357,12779" coordsize="2,380">
              <v:shape style="position:absolute;left:2357;top:12779;width:2;height:380" coordorigin="2357,12779" coordsize="0,380" path="m2357,13159l2357,12779e" filled="f" stroked="t" strokeweight=".704379pt" strokecolor="#6B6B6B">
                <v:path arrowok="t"/>
              </v:shape>
            </v:group>
            <v:group style="position:absolute;left:2360;top:13102;width:2;height:299" coordorigin="2360,13102" coordsize="2,299">
              <v:shape style="position:absolute;left:2360;top:13102;width:2;height:299" coordorigin="2360,13102" coordsize="0,299" path="m2360,13401l2360,13102e" filled="f" stroked="t" strokeweight=".469586pt" strokecolor="#575757">
                <v:path arrowok="t"/>
              </v:shape>
            </v:group>
            <v:group style="position:absolute;left:11528;top:13102;width:2;height:299" coordorigin="11528,13102" coordsize="2,299">
              <v:shape style="position:absolute;left:11528;top:13102;width:2;height:299" coordorigin="11528,13102" coordsize="0,299" path="m11528,13401l11528,13102e" filled="f" stroked="t" strokeweight=".469586pt" strokecolor="#575757">
                <v:path arrowok="t"/>
              </v:shape>
            </v:group>
            <v:group style="position:absolute;left:582;top:13748;width:1343;height:2" coordorigin="582,13748" coordsize="1343,2">
              <v:shape style="position:absolute;left:582;top:13748;width:1343;height:2" coordorigin="582,13748" coordsize="1343,0" path="m582,13748l1925,13748e" filled="f" stroked="t" strokeweight=".704379pt" strokecolor="#ACACAC">
                <v:path arrowok="t"/>
              </v:shape>
            </v:group>
            <v:group style="position:absolute;left:1770;top:13582;width:2;height:176" coordorigin="1770,13582" coordsize="2,176">
              <v:shape style="position:absolute;left:1770;top:13582;width:2;height:176" coordorigin="1770,13582" coordsize="0,176" path="m1770,13757l1770,13582e" filled="f" stroked="t" strokeweight=".469586pt" strokecolor="#4B4B4B">
                <v:path arrowok="t"/>
              </v:shape>
            </v:group>
            <v:group style="position:absolute;left:1723;top:13745;width:643;height:2" coordorigin="1723,13745" coordsize="643,2">
              <v:shape style="position:absolute;left:1723;top:13745;width:643;height:2" coordorigin="1723,13745" coordsize="643,0" path="m1723,13745l2367,13745e" filled="f" stroked="t" strokeweight=".704379pt" strokecolor="#939393">
                <v:path arrowok="t"/>
              </v:shape>
            </v:group>
            <v:group style="position:absolute;left:2360;top:13344;width:2;height:983" coordorigin="2360,13344" coordsize="2,983">
              <v:shape style="position:absolute;left:2360;top:13344;width:2;height:983" coordorigin="2360,13344" coordsize="0,983" path="m2360,14327l2360,13344e" filled="f" stroked="t" strokeweight=".704379pt" strokecolor="#6B6B6B">
                <v:path arrowok="t"/>
              </v:shape>
            </v:group>
            <v:group style="position:absolute;left:9230;top:13582;width:2;height:133" coordorigin="9230,13582" coordsize="2,133">
              <v:shape style="position:absolute;left:9230;top:13582;width:2;height:133" coordorigin="9230,13582" coordsize="0,133" path="m9230,13715l9230,13582e" filled="f" stroked="t" strokeweight="1.173965pt" strokecolor="#3444B8">
                <v:path arrowok="t"/>
              </v:shape>
            </v:group>
            <v:group style="position:absolute;left:1155;top:13715;width:2;height:119" coordorigin="1155,13715" coordsize="2,119">
              <v:shape style="position:absolute;left:1155;top:13715;width:2;height:119" coordorigin="1155,13715" coordsize="0,119" path="m1155,13833l1155,13715e" filled="f" stroked="t" strokeweight=".234793pt" strokecolor="#B3B3B3">
                <v:path arrowok="t"/>
              </v:shape>
            </v:group>
            <v:group style="position:absolute;left:9211;top:13639;width:2;height:147" coordorigin="9211,13639" coordsize="2,147">
              <v:shape style="position:absolute;left:9211;top:13639;width:2;height:147" coordorigin="9211,13639" coordsize="0,147" path="m9211,13786l9211,13639e" filled="f" stroked="t" strokeweight=".704379pt" strokecolor="#343FB8">
                <v:path arrowok="t"/>
              </v:shape>
            </v:group>
            <v:group style="position:absolute;left:1155;top:13833;width:2;height:2497" coordorigin="1155,13833" coordsize="2,2497">
              <v:shape style="position:absolute;left:1155;top:13833;width:2;height:2497" coordorigin="1155,13833" coordsize="0,2497" path="m1155,16330l1155,13833e" filled="f" stroked="t" strokeweight=".234793pt" strokecolor="#000000">
                <v:path arrowok="t"/>
              </v:shape>
            </v:group>
            <v:group style="position:absolute;left:2362;top:14270;width:2;height:237" coordorigin="2362,14270" coordsize="2,237">
              <v:shape style="position:absolute;left:2362;top:14270;width:2;height:237" coordorigin="2362,14270" coordsize="0,237" path="m2362,14507l2362,14270e" filled="f" stroked="t" strokeweight=".469586pt" strokecolor="#545454">
                <v:path arrowok="t"/>
              </v:shape>
            </v:group>
            <v:group style="position:absolute;left:2360;top:14450;width:2;height:522" coordorigin="2360,14450" coordsize="2,522">
              <v:shape style="position:absolute;left:2360;top:14450;width:2;height:522" coordorigin="2360,14450" coordsize="0,522" path="m2360,14973l2360,14450e" filled="f" stroked="t" strokeweight=".704379pt" strokecolor="#707070">
                <v:path arrowok="t"/>
              </v:shape>
            </v:group>
            <v:group style="position:absolute;left:2362;top:14916;width:2;height:171" coordorigin="2362,14916" coordsize="2,171">
              <v:shape style="position:absolute;left:2362;top:14916;width:2;height:171" coordorigin="2362,14916" coordsize="0,171" path="m2362,15087l2362,14916e" filled="f" stroked="t" strokeweight=".469586pt" strokecolor="#4F4F4F">
                <v:path arrowok="t"/>
              </v:shape>
            </v:group>
            <v:group style="position:absolute;left:2362;top:15030;width:2;height:1400" coordorigin="2362,15030" coordsize="2,1400">
              <v:shape style="position:absolute;left:2362;top:15030;width:2;height:1400" coordorigin="2362,15030" coordsize="0,1400" path="m2362,16430l2362,15030e" filled="f" stroked="t" strokeweight=".704379pt" strokecolor="#6B6B6B">
                <v:path arrowok="t"/>
              </v:shape>
            </v:group>
            <v:group style="position:absolute;left:11528;top:15030;width:2;height:190" coordorigin="11528,15030" coordsize="2,190">
              <v:shape style="position:absolute;left:11528;top:15030;width:2;height:190" coordorigin="11528,15030" coordsize="0,190" path="m11528,15220l11528,15030e" filled="f" stroked="t" strokeweight=".469586pt" strokecolor="#606060">
                <v:path arrowok="t"/>
              </v:shape>
            </v:group>
            <v:group style="position:absolute;left:568;top:16473;width:7546;height:2" coordorigin="568,16473" coordsize="7546,2">
              <v:shape style="position:absolute;left:568;top:16473;width:7546;height:2" coordorigin="568,16473" coordsize="7546,0" path="m568,16473l8114,16473e" filled="f" stroked="t" strokeweight=".234793pt" strokecolor="#000000">
                <v:path arrowok="t"/>
              </v:shape>
            </v:group>
            <v:group style="position:absolute;left:1155;top:16330;width:2;height:147" coordorigin="1155,16330" coordsize="2,147">
              <v:shape style="position:absolute;left:1155;top:16330;width:2;height:147" coordorigin="1155,16330" coordsize="0,147" path="m1155,16478l1155,16330e" filled="f" stroked="t" strokeweight=".234793pt" strokecolor="#909090">
                <v:path arrowok="t"/>
              </v:shape>
            </v:group>
            <v:group style="position:absolute;left:11528;top:16302;width:2;height:138" coordorigin="11528,16302" coordsize="2,138">
              <v:shape style="position:absolute;left:11528;top:16302;width:2;height:138" coordorigin="11528,16302" coordsize="0,138" path="m11528,16440l11528,16302e" filled="f" stroked="t" strokeweight=".469586pt" strokecolor="#5B5B5B">
                <v:path arrowok="t"/>
              </v:shape>
            </v:group>
            <w10:wrap type="none"/>
          </v:group>
        </w:pict>
      </w:r>
      <w:r>
        <w:rPr>
          <w:sz w:val="13"/>
          <w:szCs w:val="13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22" w:after="0" w:line="240" w:lineRule="auto"/>
        <w:ind w:right="114"/>
        <w:jc w:val="right"/>
        <w:tabs>
          <w:tab w:pos="3160" w:val="left"/>
        </w:tabs>
        <w:rPr>
          <w:rFonts w:ascii="Times New Roman" w:hAnsi="Times New Roman" w:cs="Times New Roman" w:eastAsia="Times New Roman"/>
          <w:sz w:val="25"/>
          <w:szCs w:val="25"/>
        </w:rPr>
      </w:pPr>
      <w:rPr/>
      <w:r>
        <w:rPr>
          <w:rFonts w:ascii="Arial" w:hAnsi="Arial" w:cs="Arial" w:eastAsia="Arial"/>
          <w:sz w:val="31"/>
          <w:szCs w:val="31"/>
          <w:color w:val="B5B5B5"/>
          <w:w w:val="267"/>
          <w:position w:val="-3"/>
        </w:rPr>
        <w:t>-</w:t>
      </w:r>
      <w:r>
        <w:rPr>
          <w:rFonts w:ascii="Arial" w:hAnsi="Arial" w:cs="Arial" w:eastAsia="Arial"/>
          <w:sz w:val="31"/>
          <w:szCs w:val="31"/>
          <w:color w:val="B5B5B5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25"/>
          <w:szCs w:val="25"/>
          <w:color w:val="B5B5B5"/>
          <w:w w:val="245"/>
          <w:position w:val="0"/>
        </w:rPr>
        <w:t>-</w:t>
      </w:r>
      <w:r>
        <w:rPr>
          <w:rFonts w:ascii="Times New Roman" w:hAnsi="Times New Roman" w:cs="Times New Roman" w:eastAsia="Times New Roman"/>
          <w:sz w:val="25"/>
          <w:szCs w:val="25"/>
          <w:color w:val="B5B5B5"/>
          <w:spacing w:val="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5"/>
          <w:szCs w:val="25"/>
          <w:color w:val="B5B5B5"/>
          <w:spacing w:val="0"/>
          <w:w w:val="100"/>
          <w:u w:val="single" w:color="000000"/>
          <w:position w:val="0"/>
        </w:rPr>
        <w:t> </w:t>
      </w:r>
      <w:r>
        <w:rPr>
          <w:rFonts w:ascii="Times New Roman" w:hAnsi="Times New Roman" w:cs="Times New Roman" w:eastAsia="Times New Roman"/>
          <w:sz w:val="25"/>
          <w:szCs w:val="25"/>
          <w:color w:val="B5B5B5"/>
          <w:spacing w:val="0"/>
          <w:w w:val="100"/>
          <w:u w:val="single" w:color="000000"/>
          <w:position w:val="0"/>
        </w:rPr>
        <w:tab/>
      </w:r>
      <w:r>
        <w:rPr>
          <w:rFonts w:ascii="Times New Roman" w:hAnsi="Times New Roman" w:cs="Times New Roman" w:eastAsia="Times New Roman"/>
          <w:sz w:val="25"/>
          <w:szCs w:val="25"/>
          <w:color w:val="B5B5B5"/>
          <w:spacing w:val="0"/>
          <w:w w:val="100"/>
          <w:u w:val="single" w:color="000000"/>
          <w:position w:val="0"/>
        </w:rPr>
      </w:r>
      <w:r>
        <w:rPr>
          <w:rFonts w:ascii="Times New Roman" w:hAnsi="Times New Roman" w:cs="Times New Roman" w:eastAsia="Times New Roman"/>
          <w:sz w:val="25"/>
          <w:szCs w:val="25"/>
          <w:color w:val="B5B5B5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25"/>
          <w:szCs w:val="25"/>
          <w:color w:val="000000"/>
          <w:spacing w:val="0"/>
          <w:w w:val="100"/>
          <w:position w:val="0"/>
        </w:rPr>
      </w:r>
    </w:p>
    <w:p>
      <w:pPr>
        <w:jc w:val="right"/>
        <w:spacing w:after="0"/>
        <w:sectPr>
          <w:type w:val="continuous"/>
          <w:pgSz w:w="11920" w:h="16840"/>
          <w:pgMar w:top="300" w:bottom="280" w:left="440" w:right="260"/>
        </w:sectPr>
      </w:pPr>
      <w:rPr/>
    </w:p>
    <w:p>
      <w:pPr>
        <w:spacing w:before="3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70" w:lineRule="auto"/>
        <w:ind w:left="3273" w:right="4779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1"/>
        </w:rPr>
        <w:t>İZMİR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1"/>
          <w:w w:val="11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1"/>
        </w:rPr>
        <w:t>BÜYÜKŞ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0"/>
          <w:w w:val="11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3"/>
        </w:rPr>
        <w:t>H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16"/>
          <w:w w:val="9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iR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1"/>
        </w:rPr>
        <w:t>BELEDİYESİ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1"/>
        </w:rPr>
        <w:t>İTFAİYE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7"/>
          <w:w w:val="11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1"/>
        </w:rPr>
        <w:t>DAİRESi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3"/>
          <w:w w:val="11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1"/>
        </w:rPr>
        <w:t>BAŞKANLIGI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" w:after="0" w:line="298" w:lineRule="exact"/>
        <w:ind w:left="571" w:right="-20"/>
        <w:jc w:val="left"/>
        <w:tabs>
          <w:tab w:pos="26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5.573795pt;margin-top:-35.6292pt;width:433.970427pt;height:45.04536pt;mso-position-horizontal-relative:page;mso-position-vertical-relative:paragraph;z-index:-15082" type="#_x0000_t202" filled="f" stroked="f">
            <v:textbox inset="0,0,0,0">
              <w:txbxContent>
                <w:p>
                  <w:pPr>
                    <w:spacing w:before="0" w:after="0" w:line="901" w:lineRule="exact"/>
                    <w:ind w:right="-175"/>
                    <w:jc w:val="left"/>
                    <w:tabs>
                      <w:tab w:pos="7720" w:val="left"/>
                    </w:tabs>
                    <w:rPr>
                      <w:rFonts w:ascii="Arial" w:hAnsi="Arial" w:cs="Arial" w:eastAsia="Arial"/>
                      <w:sz w:val="78"/>
                      <w:szCs w:val="78"/>
                    </w:rPr>
                  </w:pPr>
                  <w:rPr/>
                  <w:r>
                    <w:rPr>
                      <w:rFonts w:ascii="Arial" w:hAnsi="Arial" w:cs="Arial" w:eastAsia="Arial"/>
                      <w:sz w:val="90"/>
                      <w:szCs w:val="90"/>
                      <w:color w:val="383838"/>
                      <w:spacing w:val="0"/>
                      <w:w w:val="426"/>
                      <w:position w:val="-1"/>
                    </w:rPr>
                    <w:t>!</w:t>
                  </w:r>
                  <w:r>
                    <w:rPr>
                      <w:rFonts w:ascii="Arial" w:hAnsi="Arial" w:cs="Arial" w:eastAsia="Arial"/>
                      <w:sz w:val="90"/>
                      <w:szCs w:val="90"/>
                      <w:color w:val="383838"/>
                      <w:spacing w:val="0"/>
                      <w:w w:val="100"/>
                      <w:position w:val="-1"/>
                    </w:rPr>
                    <w:tab/>
                  </w:r>
                  <w:r>
                    <w:rPr>
                      <w:rFonts w:ascii="Arial" w:hAnsi="Arial" w:cs="Arial" w:eastAsia="Arial"/>
                      <w:sz w:val="90"/>
                      <w:szCs w:val="90"/>
                      <w:color w:val="383838"/>
                      <w:spacing w:val="0"/>
                      <w:w w:val="100"/>
                      <w:position w:val="-1"/>
                    </w:rPr>
                  </w:r>
                  <w:r>
                    <w:rPr>
                      <w:rFonts w:ascii="Arial" w:hAnsi="Arial" w:cs="Arial" w:eastAsia="Arial"/>
                      <w:sz w:val="78"/>
                      <w:szCs w:val="78"/>
                      <w:color w:val="505050"/>
                      <w:spacing w:val="0"/>
                      <w:w w:val="147"/>
                      <w:position w:val="-3"/>
                    </w:rPr>
                    <w:t>M</w:t>
                  </w:r>
                  <w:r>
                    <w:rPr>
                      <w:rFonts w:ascii="Arial" w:hAnsi="Arial" w:cs="Arial" w:eastAsia="Arial"/>
                      <w:sz w:val="78"/>
                      <w:szCs w:val="78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5"/>
        </w:rPr>
        <w:t>Bü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14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5"/>
        </w:rPr>
        <w:t>Iı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5"/>
        </w:rPr>
        <w:t>  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12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16"/>
          <w:position w:val="-5"/>
        </w:rPr>
        <w:t>HIR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30"/>
          <w:w w:val="116"/>
          <w:position w:val="-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5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5"/>
        </w:rPr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6"/>
          <w:position w:val="6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13"/>
          <w:w w:val="116"/>
          <w:position w:val="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6"/>
          <w:position w:val="6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6"/>
          <w:position w:val="6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24"/>
          <w:w w:val="116"/>
          <w:position w:val="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6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6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4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6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2"/>
          <w:position w:val="6"/>
        </w:rPr>
        <w:t>Müdahale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2"/>
          <w:w w:val="112"/>
          <w:position w:val="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6"/>
        </w:rPr>
        <w:t>Şub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6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9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1"/>
          <w:position w:val="6"/>
        </w:rPr>
        <w:t>Müdürlüğü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66" w:lineRule="exact"/>
        <w:ind w:left="613" w:right="-20"/>
        <w:jc w:val="left"/>
        <w:tabs>
          <w:tab w:pos="40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5"/>
          <w:szCs w:val="15"/>
          <w:color w:val="505050"/>
          <w:spacing w:val="0"/>
          <w:w w:val="111"/>
        </w:rPr>
        <w:t>BELEDIYESI</w:t>
      </w:r>
      <w:r>
        <w:rPr>
          <w:rFonts w:ascii="Arial" w:hAnsi="Arial" w:cs="Arial" w:eastAsia="Arial"/>
          <w:sz w:val="15"/>
          <w:szCs w:val="15"/>
          <w:color w:val="505050"/>
          <w:spacing w:val="0"/>
          <w:w w:val="100"/>
        </w:rPr>
        <w:tab/>
      </w:r>
      <w:r>
        <w:rPr>
          <w:rFonts w:ascii="Arial" w:hAnsi="Arial" w:cs="Arial" w:eastAsia="Arial"/>
          <w:sz w:val="15"/>
          <w:szCs w:val="15"/>
          <w:color w:val="505050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6"/>
          <w:w w:val="111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1"/>
          <w:position w:val="1"/>
        </w:rPr>
        <w:t>ANGl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1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1"/>
          <w:w w:val="111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1"/>
          <w:position w:val="1"/>
        </w:rPr>
        <w:t>RAPORU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9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0" w:after="0" w:line="251" w:lineRule="auto"/>
        <w:ind w:left="114" w:right="4486" w:firstLine="-9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0"/>
          <w:position w:val="1"/>
        </w:rPr>
        <w:t>Ola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0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1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     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08.05.20J7jBildirim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Sıra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No: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25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          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19:31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6"/>
          <w:position w:val="0"/>
        </w:rPr>
        <w:t>treı: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6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Kayıt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08.05.2017lKayıt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              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2891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      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Alan: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0"/>
          <w:position w:val="1"/>
        </w:rPr>
        <w:t>Tolga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2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0"/>
          <w:position w:val="1"/>
        </w:rPr>
        <w:t>ESiM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Bildirile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Adre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Harmandalı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Futbol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Sahası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Yanı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858787"/>
          <w:spacing w:val="0"/>
          <w:w w:val="233"/>
          <w:position w:val="0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858787"/>
          <w:spacing w:val="-52"/>
          <w:w w:val="233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6"/>
          <w:position w:val="0"/>
        </w:rPr>
        <w:t>ÇiGLi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37" w:lineRule="exact"/>
        <w:ind w:left="118" w:right="6327"/>
        <w:jc w:val="both"/>
        <w:rPr>
          <w:rFonts w:ascii="Arial" w:hAnsi="Arial" w:cs="Arial" w:eastAsia="Arial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1"/>
        </w:rPr>
        <w:t>Do_ğru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5"/>
          <w:w w:val="8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          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Harmandalı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Futbol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Sahası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Yanı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6"/>
          <w:w w:val="100"/>
        </w:rPr>
        <w:t> </w:t>
      </w:r>
      <w:r>
        <w:rPr>
          <w:rFonts w:ascii="Arial" w:hAnsi="Arial" w:cs="Arial" w:eastAsia="Arial"/>
          <w:sz w:val="24"/>
          <w:szCs w:val="24"/>
          <w:color w:val="505050"/>
          <w:spacing w:val="0"/>
          <w:w w:val="86"/>
        </w:rPr>
        <w:t>-</w:t>
      </w:r>
      <w:r>
        <w:rPr>
          <w:rFonts w:ascii="Arial" w:hAnsi="Arial" w:cs="Arial" w:eastAsia="Arial"/>
          <w:sz w:val="24"/>
          <w:szCs w:val="24"/>
          <w:color w:val="505050"/>
          <w:spacing w:val="-17"/>
          <w:w w:val="86"/>
        </w:rPr>
        <w:t> </w:t>
      </w:r>
      <w:r>
        <w:rPr>
          <w:rFonts w:ascii="Arial" w:hAnsi="Arial" w:cs="Arial" w:eastAsia="Arial"/>
          <w:sz w:val="24"/>
          <w:szCs w:val="24"/>
          <w:color w:val="505050"/>
          <w:spacing w:val="0"/>
          <w:w w:val="103"/>
        </w:rPr>
        <w:t>çtaLi</w:t>
      </w:r>
      <w:r>
        <w:rPr>
          <w:rFonts w:ascii="Arial" w:hAnsi="Arial" w:cs="Arial" w:eastAsia="Arial"/>
          <w:sz w:val="24"/>
          <w:szCs w:val="24"/>
          <w:color w:val="000000"/>
          <w:spacing w:val="0"/>
          <w:w w:val="100"/>
        </w:rPr>
      </w:r>
    </w:p>
    <w:p>
      <w:pPr>
        <w:spacing w:before="3" w:after="0" w:line="240" w:lineRule="auto"/>
        <w:ind w:left="114" w:right="2116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          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0"/>
          <w:position w:val="0"/>
        </w:rPr>
        <w:t>Çö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0"/>
          <w:position w:val="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                         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Ya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0"/>
          <w:position w:val="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0"/>
          <w:position w:val="0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Sınıfı: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                                 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Sebebi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D6D6D"/>
          <w:spacing w:val="0"/>
          <w:w w:val="134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D6D6D"/>
          <w:spacing w:val="24"/>
          <w:w w:val="134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Açı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0"/>
          <w:position w:val="1"/>
        </w:rPr>
        <w:t>Ateş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35" w:after="0" w:line="172" w:lineRule="auto"/>
        <w:ind w:left="2738" w:right="4299" w:firstLine="-2620"/>
        <w:jc w:val="left"/>
        <w:tabs>
          <w:tab w:pos="2700" w:val="left"/>
          <w:tab w:pos="578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9"/>
          <w:w w:val="100"/>
        </w:rPr>
        <w:t> </w:t>
      </w:r>
      <w:r>
        <w:rPr>
          <w:rFonts w:ascii="Arial" w:hAnsi="Arial" w:cs="Arial" w:eastAsia="Arial"/>
          <w:sz w:val="23"/>
          <w:szCs w:val="23"/>
          <w:color w:val="383838"/>
          <w:spacing w:val="0"/>
          <w:w w:val="154"/>
        </w:rPr>
        <w:t>i</w:t>
      </w:r>
      <w:r>
        <w:rPr>
          <w:rFonts w:ascii="Arial" w:hAnsi="Arial" w:cs="Arial" w:eastAsia="Arial"/>
          <w:sz w:val="23"/>
          <w:szCs w:val="23"/>
          <w:color w:val="383838"/>
          <w:spacing w:val="-46"/>
          <w:w w:val="15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54"/>
        </w:rPr>
        <w:t>e: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89"/>
          <w:position w:val="2"/>
        </w:rPr>
        <w:t>[Yapını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89"/>
          <w:position w:val="2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16"/>
          <w:w w:val="89"/>
          <w:position w:val="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2"/>
        </w:rPr>
        <w:t>Şekli: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6"/>
        </w:rPr>
        <w:t>Kullanım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6"/>
        </w:rPr>
        <w:t>Şekli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8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34"/>
          <w:position w:val="-6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34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2"/>
          <w:position w:val="0"/>
        </w:rPr>
        <w:t>Betonarmc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2"/>
          <w:w w:val="92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2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9"/>
          <w:w w:val="92"/>
          <w:position w:val="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505050"/>
          <w:spacing w:val="0"/>
          <w:w w:val="92"/>
          <w:position w:val="0"/>
        </w:rPr>
        <w:t>gi</w:t>
      </w:r>
      <w:r>
        <w:rPr>
          <w:rFonts w:ascii="Times New Roman" w:hAnsi="Times New Roman" w:cs="Times New Roman" w:eastAsia="Times New Roman"/>
          <w:sz w:val="17"/>
          <w:szCs w:val="17"/>
          <w:color w:val="505050"/>
          <w:spacing w:val="0"/>
          <w:w w:val="92"/>
          <w:position w:val="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505050"/>
          <w:spacing w:val="0"/>
          <w:w w:val="92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05050"/>
          <w:spacing w:val="13"/>
          <w:w w:val="92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0"/>
        </w:rPr>
        <w:t>Alışap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0"/>
        </w:rPr>
        <w:t> 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-109"/>
          <w:w w:val="98"/>
          <w:position w:val="0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5"/>
          <w:position w:val="0"/>
        </w:rPr>
        <w:t>li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"/>
          <w:w w:val="86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BCBFC4"/>
          <w:spacing w:val="0"/>
          <w:w w:val="133"/>
          <w:position w:val="0"/>
        </w:rPr>
        <w:t>_</w:t>
      </w:r>
      <w:r>
        <w:rPr>
          <w:rFonts w:ascii="Times New Roman" w:hAnsi="Times New Roman" w:cs="Times New Roman" w:eastAsia="Times New Roman"/>
          <w:sz w:val="19"/>
          <w:szCs w:val="19"/>
          <w:color w:val="BCBFC4"/>
          <w:spacing w:val="1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05050"/>
          <w:spacing w:val="0"/>
          <w:w w:val="100"/>
          <w:position w:val="0"/>
        </w:rPr>
        <w:t>Qi</w:t>
      </w:r>
      <w:r>
        <w:rPr>
          <w:rFonts w:ascii="Times New Roman" w:hAnsi="Times New Roman" w:cs="Times New Roman" w:eastAsia="Times New Roman"/>
          <w:sz w:val="17"/>
          <w:szCs w:val="17"/>
          <w:color w:val="505050"/>
          <w:spacing w:val="0"/>
          <w:w w:val="101"/>
          <w:position w:val="0"/>
        </w:rPr>
        <w:t>ğ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374" w:lineRule="exact"/>
        <w:ind w:left="3537" w:right="-20"/>
        <w:jc w:val="left"/>
        <w:tabs>
          <w:tab w:pos="4100" w:val="left"/>
          <w:tab w:pos="4600" w:val="left"/>
          <w:tab w:pos="57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44"/>
          <w:szCs w:val="44"/>
          <w:color w:val="383838"/>
          <w:spacing w:val="0"/>
          <w:w w:val="52"/>
        </w:rPr>
        <w:t>ı</w:t>
      </w:r>
      <w:r>
        <w:rPr>
          <w:rFonts w:ascii="Arial" w:hAnsi="Arial" w:cs="Arial" w:eastAsia="Arial"/>
          <w:sz w:val="44"/>
          <w:szCs w:val="44"/>
          <w:color w:val="383838"/>
          <w:spacing w:val="0"/>
          <w:w w:val="100"/>
        </w:rPr>
        <w:tab/>
      </w:r>
      <w:r>
        <w:rPr>
          <w:rFonts w:ascii="Arial" w:hAnsi="Arial" w:cs="Arial" w:eastAsia="Arial"/>
          <w:sz w:val="44"/>
          <w:szCs w:val="44"/>
          <w:color w:val="383838"/>
          <w:spacing w:val="0"/>
          <w:w w:val="100"/>
        </w:rPr>
      </w:r>
      <w:r>
        <w:rPr>
          <w:rFonts w:ascii="Arial" w:hAnsi="Arial" w:cs="Arial" w:eastAsia="Arial"/>
          <w:sz w:val="44"/>
          <w:szCs w:val="44"/>
          <w:color w:val="505050"/>
          <w:spacing w:val="0"/>
          <w:w w:val="52"/>
        </w:rPr>
        <w:t>ı</w:t>
      </w:r>
      <w:r>
        <w:rPr>
          <w:rFonts w:ascii="Arial" w:hAnsi="Arial" w:cs="Arial" w:eastAsia="Arial"/>
          <w:sz w:val="44"/>
          <w:szCs w:val="44"/>
          <w:color w:val="505050"/>
          <w:spacing w:val="-55"/>
          <w:w w:val="52"/>
        </w:rPr>
        <w:t> </w:t>
      </w:r>
      <w:r>
        <w:rPr>
          <w:rFonts w:ascii="Arial" w:hAnsi="Arial" w:cs="Arial" w:eastAsia="Arial"/>
          <w:sz w:val="44"/>
          <w:szCs w:val="44"/>
          <w:color w:val="505050"/>
          <w:spacing w:val="0"/>
          <w:w w:val="100"/>
        </w:rPr>
        <w:tab/>
      </w:r>
      <w:r>
        <w:rPr>
          <w:rFonts w:ascii="Arial" w:hAnsi="Arial" w:cs="Arial" w:eastAsia="Arial"/>
          <w:sz w:val="44"/>
          <w:szCs w:val="44"/>
          <w:color w:val="505050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BCBFC4"/>
          <w:spacing w:val="0"/>
          <w:w w:val="52"/>
        </w:rPr>
        <w:t>1</w:t>
      </w:r>
      <w:r>
        <w:rPr>
          <w:rFonts w:ascii="Times New Roman" w:hAnsi="Times New Roman" w:cs="Times New Roman" w:eastAsia="Times New Roman"/>
          <w:sz w:val="17"/>
          <w:szCs w:val="17"/>
          <w:color w:val="BCBFC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BCBFC4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9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9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0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9"/>
        </w:rPr>
        <w:t>Altına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9"/>
        </w:rPr>
        <w:t>Alma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2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4"/>
          <w:position w:val="9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8"/>
          <w:w w:val="114"/>
          <w:position w:val="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9"/>
        </w:rPr>
        <w:t>20:05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87" w:lineRule="exact"/>
        <w:ind w:left="118" w:right="4932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Yana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Şeyin: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            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59"/>
          <w:position w:val="0"/>
        </w:rPr>
        <w:t>ahibi: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59"/>
          <w:position w:val="0"/>
        </w:rPr>
        <w:t>                           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2"/>
          <w:w w:val="159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79"/>
          <w:position w:val="1"/>
        </w:rPr>
        <w:t>!Kiı11cı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32"/>
          <w:w w:val="79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Kullanan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51" w:after="0" w:line="240" w:lineRule="auto"/>
        <w:ind w:left="178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2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2"/>
        </w:rPr>
        <w:t>\.miri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6"/>
          <w:w w:val="8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34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15"/>
          <w:w w:val="13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Öme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OKTAY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3" w:after="0" w:line="211" w:lineRule="exact"/>
        <w:ind w:left="1785" w:right="-20"/>
        <w:jc w:val="left"/>
        <w:tabs>
          <w:tab w:pos="3820" w:val="left"/>
          <w:tab w:pos="66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1"/>
          <w:position w:val="-1"/>
        </w:rPr>
        <w:t>fA.raç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"/>
          <w:w w:val="81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66"/>
          <w:position w:val="-1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83"/>
          <w:position w:val="-2"/>
        </w:rPr>
        <w:t>ıkı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83"/>
          <w:position w:val="-2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0"/>
          <w:w w:val="183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2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58"/>
          <w:w w:val="100"/>
          <w:position w:val="-2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19:32</w:t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4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Varı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2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19:40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48" w:lineRule="exact"/>
        <w:ind w:left="104" w:right="7681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26"/>
          <w:szCs w:val="26"/>
          <w:color w:val="505050"/>
          <w:spacing w:val="-16"/>
          <w:w w:val="100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iden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                      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0"/>
        </w:rPr>
        <w:t>fA.raç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8"/>
          <w:w w:val="8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P1akası:3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ECB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4"/>
        </w:rPr>
        <w:t>90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42" w:lineRule="exact"/>
        <w:ind w:left="118" w:right="5624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0"/>
          <w:position w:val="2"/>
        </w:rPr>
        <w:t>Ekibin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0"/>
          <w:position w:val="2"/>
        </w:rPr>
        <w:t>                                                                 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10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0"/>
          <w:position w:val="-1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0"/>
          <w:position w:val="-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-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Arıza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2"/>
          <w:position w:val="-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3" w:after="0" w:line="240" w:lineRule="auto"/>
        <w:ind w:left="378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112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2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8" w:after="0" w:line="240" w:lineRule="auto"/>
        <w:ind w:left="377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0"/>
        </w:rPr>
        <w:t>Eınniyet-Jandanna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0"/>
        </w:rPr>
        <w:t>Emniyet: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0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1"/>
        </w:rPr>
        <w:t>19:42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3" w:after="0" w:line="240" w:lineRule="auto"/>
        <w:ind w:left="1809" w:right="-20"/>
        <w:jc w:val="left"/>
        <w:tabs>
          <w:tab w:pos="37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8"/>
        </w:rPr>
        <w:t>Personei_Sııy_ısı: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2"/>
          <w:w w:val="8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Doğalgaz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3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8" w:after="0" w:line="240" w:lineRule="auto"/>
        <w:ind w:left="118" w:right="3533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YardımcıEkip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         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pıkı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                   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34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34"/>
        </w:rPr>
        <w:t>                           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47"/>
          <w:w w:val="13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Pe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0"/>
        </w:rPr>
        <w:t>onel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2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8" w:after="0" w:line="259" w:lineRule="auto"/>
        <w:ind w:left="1804" w:right="7669" w:firstLine="-1700"/>
        <w:jc w:val="left"/>
        <w:tabs>
          <w:tab w:pos="680" w:val="left"/>
          <w:tab w:pos="18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0"/>
        </w:rPr>
        <w:t>piıı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AAACAE"/>
          <w:spacing w:val="-2"/>
          <w:w w:val="68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3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Dönüş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2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7"/>
        </w:rPr>
        <w:t>YardımaGe1enA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7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8"/>
          <w:w w:val="9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48" w:after="0" w:line="240" w:lineRule="auto"/>
        <w:ind w:left="180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Amirini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Adı-Soyadı: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8" w:after="0" w:line="254" w:lineRule="auto"/>
        <w:ind w:left="118" w:right="4398" w:firstLine="-14"/>
        <w:jc w:val="left"/>
        <w:tabs>
          <w:tab w:pos="18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pıayınGörüldüğü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dumanlı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yanmakta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1"/>
        </w:rPr>
        <w:t>görüldü.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Durum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240" w:lineRule="auto"/>
        <w:ind w:left="376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Söndürmede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1"/>
        </w:rPr>
        <w:t>söndürücü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3" w:after="0" w:line="240" w:lineRule="auto"/>
        <w:ind w:left="165" w:right="-20"/>
        <w:jc w:val="left"/>
        <w:tabs>
          <w:tab w:pos="1980" w:val="left"/>
          <w:tab w:pos="3760" w:val="left"/>
          <w:tab w:pos="5640" w:val="left"/>
          <w:tab w:pos="71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26"/>
          <w:position w:val="1"/>
        </w:rPr>
        <w:t>öndürme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-6"/>
          <w:w w:val="126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4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Su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0"/>
          <w:position w:val="0"/>
        </w:rPr>
        <w:t>Su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-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m3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4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IKöpükKg.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91"/>
          <w:position w:val="0"/>
        </w:rPr>
        <w:t>jK.K.T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91"/>
          <w:position w:val="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21"/>
          <w:w w:val="91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"/>
          <w:w w:val="100"/>
          <w:position w:val="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6D6D6D"/>
          <w:spacing w:val="0"/>
          <w:w w:val="100"/>
          <w:position w:val="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25" w:lineRule="exact"/>
        <w:ind w:left="5596" w:right="4168"/>
        <w:jc w:val="center"/>
        <w:tabs>
          <w:tab w:pos="7060" w:val="left"/>
        </w:tabs>
        <w:rPr>
          <w:rFonts w:ascii="Arial" w:hAnsi="Arial" w:cs="Arial" w:eastAsia="Arial"/>
          <w:sz w:val="30"/>
          <w:szCs w:val="30"/>
        </w:rPr>
      </w:pPr>
      <w:rPr/>
      <w:r>
        <w:rPr>
          <w:rFonts w:ascii="Arial" w:hAnsi="Arial" w:cs="Arial" w:eastAsia="Arial"/>
          <w:sz w:val="30"/>
          <w:szCs w:val="30"/>
          <w:color w:val="505050"/>
          <w:spacing w:val="0"/>
          <w:w w:val="157"/>
        </w:rPr>
        <w:t>l</w:t>
      </w:r>
      <w:r>
        <w:rPr>
          <w:rFonts w:ascii="Arial" w:hAnsi="Arial" w:cs="Arial" w:eastAsia="Arial"/>
          <w:sz w:val="30"/>
          <w:szCs w:val="30"/>
          <w:color w:val="505050"/>
          <w:spacing w:val="-106"/>
          <w:w w:val="157"/>
        </w:rPr>
        <w:t> </w:t>
      </w:r>
      <w:r>
        <w:rPr>
          <w:rFonts w:ascii="Arial" w:hAnsi="Arial" w:cs="Arial" w:eastAsia="Arial"/>
          <w:sz w:val="30"/>
          <w:szCs w:val="30"/>
          <w:color w:val="505050"/>
          <w:spacing w:val="0"/>
          <w:w w:val="100"/>
        </w:rPr>
        <w:tab/>
      </w:r>
      <w:r>
        <w:rPr>
          <w:rFonts w:ascii="Arial" w:hAnsi="Arial" w:cs="Arial" w:eastAsia="Arial"/>
          <w:sz w:val="30"/>
          <w:szCs w:val="30"/>
          <w:color w:val="505050"/>
          <w:spacing w:val="0"/>
          <w:w w:val="100"/>
        </w:rPr>
      </w:r>
      <w:r>
        <w:rPr>
          <w:rFonts w:ascii="Arial" w:hAnsi="Arial" w:cs="Arial" w:eastAsia="Arial"/>
          <w:sz w:val="30"/>
          <w:szCs w:val="30"/>
          <w:color w:val="383838"/>
          <w:spacing w:val="0"/>
          <w:w w:val="157"/>
          <w:i/>
        </w:rPr>
        <w:t>l</w:t>
      </w:r>
      <w:r>
        <w:rPr>
          <w:rFonts w:ascii="Arial" w:hAnsi="Arial" w:cs="Arial" w:eastAsia="Arial"/>
          <w:sz w:val="30"/>
          <w:szCs w:val="30"/>
          <w:color w:val="000000"/>
          <w:spacing w:val="0"/>
          <w:w w:val="100"/>
        </w:rPr>
      </w:r>
    </w:p>
    <w:p>
      <w:pPr>
        <w:spacing w:before="10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0" w:after="0" w:line="249" w:lineRule="auto"/>
        <w:ind w:left="104" w:right="5457" w:firstLine="61"/>
        <w:jc w:val="left"/>
        <w:tabs>
          <w:tab w:pos="18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27"/>
        </w:rPr>
        <w:t>öndürme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Yangında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herhangi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meydana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2"/>
          <w:position w:val="1"/>
        </w:rPr>
        <w:t>gelmemiştir.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2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0"/>
          <w:position w:val="0"/>
        </w:rPr>
        <w:t>ISonundaki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11" w:lineRule="exact"/>
        <w:ind w:left="123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Hasa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Durumu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2" w:after="0" w:line="240" w:lineRule="auto"/>
        <w:ind w:left="1851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başlangıcının;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açı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alandaki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çöplerde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göıülmü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olup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araştırma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0"/>
        </w:rPr>
        <w:t>ve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3" w:after="0" w:line="249" w:lineRule="auto"/>
        <w:ind w:left="1809" w:right="61" w:firstLine="-1705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7"/>
        </w:rPr>
        <w:t>[YangınÇıkı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7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"/>
          <w:w w:val="9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0"/>
        </w:rPr>
        <w:t>soruşturmada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kimliği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belirsiz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kişi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kişilerce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bilinmeye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herhangi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sebeple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yakıla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ateşi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çöpleri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tutııştunııası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neticesinde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çıktığı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3"/>
        </w:rPr>
        <w:t>varıldı.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7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40" w:lineRule="auto"/>
        <w:ind w:left="168" w:right="-20"/>
        <w:jc w:val="left"/>
        <w:tabs>
          <w:tab w:pos="1800" w:val="left"/>
          <w:tab w:pos="58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33"/>
        </w:rPr>
        <w:t>igortalı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-2"/>
          <w:w w:val="13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ise</w:t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Şirketi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Adı:</w:t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!Bedeli: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3" w:after="0" w:line="240" w:lineRule="auto"/>
        <w:ind w:left="10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91"/>
        </w:rPr>
        <w:t>!Araç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-1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0"/>
        </w:rPr>
        <w:t>Gereç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68"/>
        </w:rPr>
        <w:t>Ka_y_bı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3" w:after="0" w:line="195" w:lineRule="exact"/>
        <w:ind w:left="123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2"/>
        </w:rPr>
        <w:t>Yangın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2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1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2"/>
        </w:rPr>
        <w:t>Yer.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2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5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2"/>
        </w:rPr>
        <w:t>Kime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83" w:lineRule="exact"/>
        <w:ind w:left="104" w:right="-20"/>
        <w:jc w:val="left"/>
        <w:tabs>
          <w:tab w:pos="7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30"/>
          <w:szCs w:val="30"/>
          <w:color w:val="505050"/>
          <w:spacing w:val="0"/>
          <w:w w:val="68"/>
          <w:position w:val="1"/>
        </w:rPr>
        <w:t>t</w:t>
      </w:r>
      <w:r>
        <w:rPr>
          <w:rFonts w:ascii="Arial" w:hAnsi="Arial" w:cs="Arial" w:eastAsia="Arial"/>
          <w:sz w:val="30"/>
          <w:szCs w:val="30"/>
          <w:color w:val="505050"/>
          <w:spacing w:val="0"/>
          <w:w w:val="68"/>
          <w:position w:val="1"/>
        </w:rPr>
        <w:t>r</w:t>
      </w:r>
      <w:r>
        <w:rPr>
          <w:rFonts w:ascii="Arial" w:hAnsi="Arial" w:cs="Arial" w:eastAsia="Arial"/>
          <w:sz w:val="30"/>
          <w:szCs w:val="30"/>
          <w:color w:val="505050"/>
          <w:spacing w:val="-56"/>
          <w:w w:val="68"/>
          <w:position w:val="1"/>
        </w:rPr>
        <w:t> </w:t>
      </w:r>
      <w:r>
        <w:rPr>
          <w:rFonts w:ascii="Arial" w:hAnsi="Arial" w:cs="Arial" w:eastAsia="Arial"/>
          <w:sz w:val="30"/>
          <w:szCs w:val="30"/>
          <w:color w:val="505050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30"/>
          <w:szCs w:val="30"/>
          <w:color w:val="505050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0"/>
          <w:position w:val="1"/>
        </w:rPr>
        <w:t>Edildiği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25" w:lineRule="exact"/>
        <w:ind w:left="104" w:right="-20"/>
        <w:jc w:val="left"/>
        <w:tabs>
          <w:tab w:pos="1800" w:val="left"/>
          <w:tab w:pos="2560" w:val="left"/>
          <w:tab w:pos="51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-9"/>
          <w:w w:val="100"/>
          <w:position w:val="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-3"/>
          <w:w w:val="100"/>
          <w:position w:val="1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0"/>
          <w:position w:val="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3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0"/>
          <w:position w:val="1"/>
        </w:rPr>
        <w:t>Dönüşü</w:t>
        <w:tab/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Tarih</w:t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08.05.2017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2"/>
          <w:szCs w:val="22"/>
          <w:color w:val="383838"/>
          <w:spacing w:val="0"/>
          <w:w w:val="100"/>
          <w:position w:val="0"/>
        </w:rPr>
        <w:t>Saati:</w:t>
      </w:r>
      <w:r>
        <w:rPr>
          <w:rFonts w:ascii="Times New Roman" w:hAnsi="Times New Roman" w:cs="Times New Roman" w:eastAsia="Times New Roman"/>
          <w:sz w:val="22"/>
          <w:szCs w:val="22"/>
          <w:color w:val="383838"/>
          <w:spacing w:val="5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20:25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1" w:after="0" w:line="214" w:lineRule="exact"/>
        <w:ind w:left="212" w:right="-20"/>
        <w:jc w:val="left"/>
        <w:tabs>
          <w:tab w:pos="880" w:val="left"/>
          <w:tab w:pos="3180" w:val="left"/>
          <w:tab w:pos="81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Varsa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Ölü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3"/>
        </w:rPr>
        <w:t>[Yaralı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8"/>
          <w:w w:val="9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0"/>
          <w:position w:val="-1"/>
        </w:rPr>
        <w:t>GlDE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3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0"/>
          <w:position w:val="-1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1"/>
          <w:w w:val="100"/>
          <w:position w:val="-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6D6D6D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D6D6D"/>
          <w:spacing w:val="-2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D6D6D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6D6D6D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Meneme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Grubu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l.Posta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ONAYLA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0"/>
          <w:w w:val="100"/>
          <w:position w:val="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8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jc w:val="left"/>
        <w:spacing w:after="0"/>
        <w:sectPr>
          <w:pgSz w:w="11920" w:h="16840"/>
          <w:pgMar w:top="680" w:bottom="280" w:left="260" w:right="200"/>
        </w:sectPr>
      </w:pPr>
      <w:rPr/>
    </w:p>
    <w:p>
      <w:pPr>
        <w:spacing w:before="40" w:after="0" w:line="240" w:lineRule="auto"/>
        <w:ind w:left="1954" w:right="-73"/>
        <w:jc w:val="left"/>
        <w:tabs>
          <w:tab w:pos="44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Amiri:</w:t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Koyan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8" w:after="0" w:line="240" w:lineRule="auto"/>
        <w:ind w:right="319"/>
        <w:jc w:val="righ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49" w:after="0" w:line="436" w:lineRule="exact"/>
        <w:ind w:right="-20"/>
        <w:jc w:val="left"/>
        <w:rPr>
          <w:rFonts w:ascii="Arial" w:hAnsi="Arial" w:cs="Arial" w:eastAsia="Arial"/>
          <w:sz w:val="40"/>
          <w:szCs w:val="40"/>
        </w:rPr>
      </w:pPr>
      <w:rPr/>
      <w:r>
        <w:rPr/>
        <w:br w:type="column"/>
      </w:r>
      <w:r>
        <w:rPr>
          <w:rFonts w:ascii="Arial" w:hAnsi="Arial" w:cs="Arial" w:eastAsia="Arial"/>
          <w:sz w:val="27"/>
          <w:szCs w:val="27"/>
          <w:color w:val="383838"/>
          <w:spacing w:val="13"/>
          <w:w w:val="105"/>
          <w:position w:val="-3"/>
        </w:rPr>
        <w:t>1</w:t>
      </w:r>
      <w:r>
        <w:rPr>
          <w:rFonts w:ascii="Arial" w:hAnsi="Arial" w:cs="Arial" w:eastAsia="Arial"/>
          <w:sz w:val="27"/>
          <w:szCs w:val="27"/>
          <w:color w:val="383838"/>
          <w:spacing w:val="0"/>
          <w:w w:val="257"/>
          <w:position w:val="-3"/>
        </w:rPr>
        <w:t>'</w:t>
      </w:r>
      <w:r>
        <w:rPr>
          <w:rFonts w:ascii="Arial" w:hAnsi="Arial" w:cs="Arial" w:eastAsia="Arial"/>
          <w:sz w:val="27"/>
          <w:szCs w:val="27"/>
          <w:color w:val="383838"/>
          <w:spacing w:val="-56"/>
          <w:w w:val="100"/>
          <w:position w:val="-3"/>
        </w:rPr>
        <w:t> </w:t>
      </w:r>
      <w:r>
        <w:rPr>
          <w:rFonts w:ascii="Arial" w:hAnsi="Arial" w:cs="Arial" w:eastAsia="Arial"/>
          <w:sz w:val="19"/>
          <w:szCs w:val="19"/>
          <w:color w:val="505050"/>
          <w:spacing w:val="-55"/>
          <w:w w:val="112"/>
          <w:position w:val="-5"/>
        </w:rPr>
        <w:t>1</w:t>
      </w:r>
      <w:r>
        <w:rPr>
          <w:rFonts w:ascii="Arial" w:hAnsi="Arial" w:cs="Arial" w:eastAsia="Arial"/>
          <w:sz w:val="40"/>
          <w:szCs w:val="40"/>
          <w:color w:val="505050"/>
          <w:spacing w:val="0"/>
          <w:w w:val="46"/>
          <w:position w:val="-3"/>
        </w:rPr>
        <w:t>MaJı</w:t>
      </w:r>
      <w:r>
        <w:rPr>
          <w:rFonts w:ascii="Arial" w:hAnsi="Arial" w:cs="Arial" w:eastAsia="Arial"/>
          <w:sz w:val="40"/>
          <w:szCs w:val="40"/>
          <w:color w:val="505050"/>
          <w:spacing w:val="-59"/>
          <w:w w:val="100"/>
          <w:position w:val="-3"/>
        </w:rPr>
        <w:t> </w:t>
      </w:r>
      <w:r>
        <w:rPr>
          <w:rFonts w:ascii="Arial" w:hAnsi="Arial" w:cs="Arial" w:eastAsia="Arial"/>
          <w:sz w:val="40"/>
          <w:szCs w:val="40"/>
          <w:color w:val="505050"/>
          <w:spacing w:val="0"/>
          <w:w w:val="46"/>
          <w:position w:val="-3"/>
        </w:rPr>
        <w:t>JP?</w:t>
      </w:r>
      <w:r>
        <w:rPr>
          <w:rFonts w:ascii="Arial" w:hAnsi="Arial" w:cs="Arial" w:eastAsia="Arial"/>
          <w:sz w:val="40"/>
          <w:szCs w:val="4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300" w:bottom="280" w:left="260" w:right="200"/>
          <w:cols w:num="2" w:equalWidth="0">
            <w:col w:w="5868" w:space="2334"/>
            <w:col w:w="3258"/>
          </w:cols>
        </w:sectPr>
      </w:pPr>
      <w:rPr/>
    </w:p>
    <w:p>
      <w:pPr>
        <w:spacing w:before="7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40" w:lineRule="auto"/>
        <w:ind w:left="132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itfaiyeci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525" w:lineRule="exact"/>
        <w:ind w:right="-174"/>
        <w:jc w:val="left"/>
        <w:tabs>
          <w:tab w:pos="820" w:val="left"/>
        </w:tabs>
        <w:rPr>
          <w:rFonts w:ascii="Arial" w:hAnsi="Arial" w:cs="Arial" w:eastAsia="Arial"/>
          <w:sz w:val="89"/>
          <w:szCs w:val="89"/>
        </w:rPr>
      </w:pPr>
      <w:rPr/>
      <w:r>
        <w:rPr/>
        <w:br w:type="column"/>
      </w:r>
      <w:r>
        <w:rPr>
          <w:rFonts w:ascii="Arial" w:hAnsi="Arial" w:cs="Arial" w:eastAsia="Arial"/>
          <w:sz w:val="10"/>
          <w:szCs w:val="10"/>
          <w:color w:val="BCBFC4"/>
          <w:spacing w:val="0"/>
          <w:w w:val="70"/>
          <w:position w:val="-18"/>
        </w:rPr>
        <w:t>"</w:t>
      </w:r>
      <w:r>
        <w:rPr>
          <w:rFonts w:ascii="Arial" w:hAnsi="Arial" w:cs="Arial" w:eastAsia="Arial"/>
          <w:sz w:val="10"/>
          <w:szCs w:val="10"/>
          <w:color w:val="BCBFC4"/>
          <w:spacing w:val="3"/>
          <w:w w:val="70"/>
          <w:position w:val="-18"/>
        </w:rPr>
        <w:t> </w:t>
      </w:r>
      <w:r>
        <w:rPr>
          <w:rFonts w:ascii="Arial" w:hAnsi="Arial" w:cs="Arial" w:eastAsia="Arial"/>
          <w:sz w:val="10"/>
          <w:szCs w:val="10"/>
          <w:color w:val="D6DBE6"/>
          <w:spacing w:val="0"/>
          <w:w w:val="206"/>
          <w:position w:val="-18"/>
        </w:rPr>
        <w:t>-</w:t>
      </w:r>
      <w:r>
        <w:rPr>
          <w:rFonts w:ascii="Arial" w:hAnsi="Arial" w:cs="Arial" w:eastAsia="Arial"/>
          <w:sz w:val="10"/>
          <w:szCs w:val="10"/>
          <w:color w:val="D6DBE6"/>
          <w:spacing w:val="0"/>
          <w:w w:val="100"/>
          <w:position w:val="-18"/>
        </w:rPr>
        <w:tab/>
      </w:r>
      <w:r>
        <w:rPr>
          <w:rFonts w:ascii="Arial" w:hAnsi="Arial" w:cs="Arial" w:eastAsia="Arial"/>
          <w:sz w:val="10"/>
          <w:szCs w:val="10"/>
          <w:color w:val="D6DBE6"/>
          <w:spacing w:val="0"/>
          <w:w w:val="100"/>
          <w:position w:val="-18"/>
        </w:rPr>
      </w:r>
      <w:r>
        <w:rPr>
          <w:rFonts w:ascii="Arial" w:hAnsi="Arial" w:cs="Arial" w:eastAsia="Arial"/>
          <w:sz w:val="89"/>
          <w:szCs w:val="89"/>
          <w:color w:val="6B75A3"/>
          <w:spacing w:val="0"/>
          <w:w w:val="75"/>
          <w:position w:val="-30"/>
        </w:rPr>
        <w:t>-</w:t>
      </w:r>
      <w:r>
        <w:rPr>
          <w:rFonts w:ascii="Arial" w:hAnsi="Arial" w:cs="Arial" w:eastAsia="Arial"/>
          <w:sz w:val="89"/>
          <w:szCs w:val="89"/>
          <w:color w:val="6B75A3"/>
          <w:spacing w:val="-151"/>
          <w:w w:val="75"/>
          <w:position w:val="-30"/>
        </w:rPr>
        <w:t>-</w:t>
      </w:r>
      <w:r>
        <w:rPr>
          <w:rFonts w:ascii="Arial" w:hAnsi="Arial" w:cs="Arial" w:eastAsia="Arial"/>
          <w:sz w:val="89"/>
          <w:szCs w:val="89"/>
          <w:color w:val="AAACAE"/>
          <w:spacing w:val="0"/>
          <w:w w:val="33"/>
          <w:position w:val="-30"/>
        </w:rPr>
        <w:t>.,</w:t>
      </w:r>
      <w:r>
        <w:rPr>
          <w:rFonts w:ascii="Arial" w:hAnsi="Arial" w:cs="Arial" w:eastAsia="Arial"/>
          <w:sz w:val="89"/>
          <w:szCs w:val="89"/>
          <w:color w:val="000000"/>
          <w:spacing w:val="0"/>
          <w:w w:val="100"/>
          <w:position w:val="0"/>
        </w:rPr>
      </w:r>
    </w:p>
    <w:p>
      <w:pPr>
        <w:spacing w:before="1" w:after="0" w:line="190" w:lineRule="exact"/>
        <w:jc w:val="left"/>
        <w:rPr>
          <w:sz w:val="19"/>
          <w:szCs w:val="19"/>
        </w:rPr>
      </w:pPr>
      <w:rPr/>
      <w:r>
        <w:rPr/>
        <w:br w:type="column"/>
      </w:r>
      <w:r>
        <w:rPr>
          <w:sz w:val="19"/>
          <w:szCs w:val="19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133" w:lineRule="exact"/>
        <w:ind w:right="-70"/>
        <w:jc w:val="left"/>
        <w:rPr>
          <w:rFonts w:ascii="Arial" w:hAnsi="Arial" w:cs="Arial" w:eastAsia="Arial"/>
          <w:sz w:val="20"/>
          <w:szCs w:val="20"/>
        </w:rPr>
      </w:pPr>
      <w:rPr/>
      <w:r>
        <w:rPr>
          <w:rFonts w:ascii="Arial" w:hAnsi="Arial" w:cs="Arial" w:eastAsia="Arial"/>
          <w:sz w:val="20"/>
          <w:szCs w:val="20"/>
          <w:color w:val="383838"/>
          <w:position w:val="-8"/>
        </w:rPr>
        <w:t>itfıü</w:t>
      </w:r>
      <w:r>
        <w:rPr>
          <w:rFonts w:ascii="Arial" w:hAnsi="Arial" w:cs="Arial" w:eastAsia="Arial"/>
          <w:sz w:val="20"/>
          <w:szCs w:val="20"/>
          <w:color w:val="383838"/>
          <w:spacing w:val="-23"/>
          <w:w w:val="101"/>
          <w:position w:val="-8"/>
        </w:rPr>
        <w:t>y</w:t>
      </w:r>
      <w:r>
        <w:rPr>
          <w:rFonts w:ascii="Arial" w:hAnsi="Arial" w:cs="Arial" w:eastAsia="Arial"/>
          <w:sz w:val="20"/>
          <w:szCs w:val="20"/>
          <w:color w:val="3F465D"/>
          <w:spacing w:val="0"/>
          <w:w w:val="106"/>
          <w:position w:val="-8"/>
        </w:rPr>
        <w:t>l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525" w:lineRule="exact"/>
        <w:ind w:right="-20"/>
        <w:jc w:val="left"/>
        <w:rPr>
          <w:rFonts w:ascii="Arial" w:hAnsi="Arial" w:cs="Arial" w:eastAsia="Arial"/>
          <w:sz w:val="142"/>
          <w:szCs w:val="142"/>
        </w:rPr>
      </w:pPr>
      <w:rPr/>
      <w:r>
        <w:rPr/>
        <w:br w:type="column"/>
      </w:r>
      <w:r>
        <w:rPr>
          <w:rFonts w:ascii="Arial" w:hAnsi="Arial" w:cs="Arial" w:eastAsia="Arial"/>
          <w:sz w:val="142"/>
          <w:szCs w:val="142"/>
          <w:color w:val="0F1882"/>
          <w:spacing w:val="11"/>
          <w:w w:val="33"/>
          <w:position w:val="-87"/>
        </w:rPr>
        <w:t>·</w:t>
      </w:r>
      <w:r>
        <w:rPr>
          <w:rFonts w:ascii="Arial" w:hAnsi="Arial" w:cs="Arial" w:eastAsia="Arial"/>
          <w:sz w:val="142"/>
          <w:szCs w:val="142"/>
          <w:color w:val="505050"/>
          <w:spacing w:val="-37"/>
          <w:w w:val="150"/>
          <w:position w:val="-87"/>
        </w:rPr>
        <w:t>-</w:t>
      </w:r>
      <w:r>
        <w:rPr>
          <w:rFonts w:ascii="Arial" w:hAnsi="Arial" w:cs="Arial" w:eastAsia="Arial"/>
          <w:sz w:val="142"/>
          <w:szCs w:val="142"/>
          <w:color w:val="858787"/>
          <w:spacing w:val="-11"/>
          <w:w w:val="20"/>
          <w:position w:val="-87"/>
        </w:rPr>
        <w:t>·</w:t>
      </w:r>
      <w:r>
        <w:rPr>
          <w:rFonts w:ascii="Arial" w:hAnsi="Arial" w:cs="Arial" w:eastAsia="Arial"/>
          <w:sz w:val="142"/>
          <w:szCs w:val="142"/>
          <w:color w:val="AAACAE"/>
          <w:spacing w:val="0"/>
          <w:w w:val="13"/>
          <w:position w:val="-87"/>
        </w:rPr>
        <w:t>·</w:t>
      </w:r>
      <w:r>
        <w:rPr>
          <w:rFonts w:ascii="Arial" w:hAnsi="Arial" w:cs="Arial" w:eastAsia="Arial"/>
          <w:sz w:val="142"/>
          <w:szCs w:val="142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300" w:bottom="280" w:left="260" w:right="200"/>
          <w:cols w:num="4" w:equalWidth="0">
            <w:col w:w="760" w:space="4873"/>
            <w:col w:w="1324" w:space="1151"/>
            <w:col w:w="450" w:space="437"/>
            <w:col w:w="2465"/>
          </w:cols>
        </w:sectPr>
      </w:pPr>
      <w:rPr/>
    </w:p>
    <w:p>
      <w:pPr>
        <w:spacing w:before="70" w:after="0" w:line="240" w:lineRule="auto"/>
        <w:ind w:right="-20"/>
        <w:jc w:val="right"/>
        <w:rPr>
          <w:rFonts w:ascii="Arial" w:hAnsi="Arial" w:cs="Arial" w:eastAsia="Arial"/>
          <w:sz w:val="22"/>
          <w:szCs w:val="22"/>
        </w:rPr>
      </w:pPr>
      <w:rPr/>
      <w:r>
        <w:rPr>
          <w:rFonts w:ascii="Arial" w:hAnsi="Arial" w:cs="Arial" w:eastAsia="Arial"/>
          <w:sz w:val="22"/>
          <w:szCs w:val="22"/>
          <w:color w:val="6B75A3"/>
          <w:w w:val="94"/>
        </w:rPr>
        <w:t>"</w:t>
      </w:r>
      <w:r>
        <w:rPr>
          <w:rFonts w:ascii="Arial" w:hAnsi="Arial" w:cs="Arial" w:eastAsia="Arial"/>
          <w:sz w:val="22"/>
          <w:szCs w:val="22"/>
          <w:color w:val="6B75A3"/>
          <w:spacing w:val="-1"/>
          <w:w w:val="94"/>
        </w:rPr>
        <w:t>'</w:t>
      </w:r>
      <w:r>
        <w:rPr>
          <w:rFonts w:ascii="Arial" w:hAnsi="Arial" w:cs="Arial" w:eastAsia="Arial"/>
          <w:sz w:val="22"/>
          <w:szCs w:val="22"/>
          <w:color w:val="6B75A3"/>
          <w:spacing w:val="0"/>
          <w:w w:val="94"/>
        </w:rPr>
        <w:t>"</w:t>
      </w:r>
      <w:r>
        <w:rPr>
          <w:rFonts w:ascii="Arial" w:hAnsi="Arial" w:cs="Arial" w:eastAsia="Arial"/>
          <w:sz w:val="22"/>
          <w:szCs w:val="22"/>
          <w:color w:val="000000"/>
          <w:spacing w:val="0"/>
          <w:w w:val="100"/>
        </w:rPr>
      </w:r>
    </w:p>
    <w:p>
      <w:pPr>
        <w:spacing w:before="0" w:after="0" w:line="323" w:lineRule="exact"/>
        <w:ind w:right="-20"/>
        <w:jc w:val="left"/>
        <w:rPr>
          <w:rFonts w:ascii="Arial" w:hAnsi="Arial" w:cs="Arial" w:eastAsia="Arial"/>
          <w:sz w:val="9"/>
          <w:szCs w:val="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5"/>
          <w:szCs w:val="25"/>
          <w:color w:val="8793BC"/>
          <w:spacing w:val="-8"/>
          <w:w w:val="77"/>
          <w:position w:val="6"/>
        </w:rPr>
        <w:t>-</w:t>
      </w:r>
      <w:r>
        <w:rPr>
          <w:rFonts w:ascii="Arial" w:hAnsi="Arial" w:cs="Arial" w:eastAsia="Arial"/>
          <w:sz w:val="22"/>
          <w:szCs w:val="22"/>
          <w:color w:val="4D5790"/>
          <w:spacing w:val="0"/>
          <w:w w:val="77"/>
          <w:position w:val="-2"/>
        </w:rPr>
        <w:t>·</w:t>
      </w:r>
      <w:r>
        <w:rPr>
          <w:rFonts w:ascii="Arial" w:hAnsi="Arial" w:cs="Arial" w:eastAsia="Arial"/>
          <w:sz w:val="22"/>
          <w:szCs w:val="22"/>
          <w:color w:val="4D5790"/>
          <w:spacing w:val="0"/>
          <w:w w:val="77"/>
          <w:position w:val="-2"/>
        </w:rPr>
        <w:t>  </w:t>
      </w:r>
      <w:r>
        <w:rPr>
          <w:rFonts w:ascii="Arial" w:hAnsi="Arial" w:cs="Arial" w:eastAsia="Arial"/>
          <w:sz w:val="22"/>
          <w:szCs w:val="22"/>
          <w:color w:val="4D5790"/>
          <w:spacing w:val="40"/>
          <w:w w:val="77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A8B3CA"/>
          <w:spacing w:val="1"/>
          <w:w w:val="123"/>
          <w:position w:val="5"/>
        </w:rPr>
        <w:t>-</w:t>
      </w:r>
      <w:r>
        <w:rPr>
          <w:rFonts w:ascii="Times New Roman" w:hAnsi="Times New Roman" w:cs="Times New Roman" w:eastAsia="Times New Roman"/>
          <w:sz w:val="18"/>
          <w:szCs w:val="18"/>
          <w:color w:val="AAACAE"/>
          <w:spacing w:val="-5"/>
          <w:w w:val="44"/>
          <w:position w:val="5"/>
        </w:rPr>
        <w:t>-</w:t>
      </w:r>
      <w:r>
        <w:rPr>
          <w:rFonts w:ascii="Times New Roman" w:hAnsi="Times New Roman" w:cs="Times New Roman" w:eastAsia="Times New Roman"/>
          <w:sz w:val="18"/>
          <w:szCs w:val="18"/>
          <w:color w:val="A8B3CA"/>
          <w:spacing w:val="-5"/>
          <w:w w:val="87"/>
          <w:position w:val="5"/>
        </w:rPr>
      </w:r>
      <w:r>
        <w:rPr>
          <w:rFonts w:ascii="Times New Roman" w:hAnsi="Times New Roman" w:cs="Times New Roman" w:eastAsia="Times New Roman"/>
          <w:sz w:val="18"/>
          <w:szCs w:val="18"/>
          <w:color w:val="A8B3CA"/>
          <w:spacing w:val="0"/>
          <w:w w:val="87"/>
          <w:emboss/>
          <w:position w:val="5"/>
        </w:rPr>
        <w:t>-</w:t>
      </w:r>
      <w:r>
        <w:rPr>
          <w:rFonts w:ascii="Times New Roman" w:hAnsi="Times New Roman" w:cs="Times New Roman" w:eastAsia="Times New Roman"/>
          <w:sz w:val="18"/>
          <w:szCs w:val="18"/>
          <w:color w:val="A8B3CA"/>
          <w:spacing w:val="0"/>
          <w:w w:val="87"/>
          <w:emboss/>
          <w:position w:val="5"/>
        </w:rPr>
      </w:r>
      <w:r>
        <w:rPr>
          <w:rFonts w:ascii="Times New Roman" w:hAnsi="Times New Roman" w:cs="Times New Roman" w:eastAsia="Times New Roman"/>
          <w:sz w:val="18"/>
          <w:szCs w:val="18"/>
          <w:color w:val="A8B3CA"/>
          <w:spacing w:val="0"/>
          <w:w w:val="87"/>
          <w:position w:val="5"/>
        </w:rPr>
      </w:r>
      <w:r>
        <w:rPr>
          <w:rFonts w:ascii="Times New Roman" w:hAnsi="Times New Roman" w:cs="Times New Roman" w:eastAsia="Times New Roman"/>
          <w:sz w:val="18"/>
          <w:szCs w:val="18"/>
          <w:color w:val="A8B3CA"/>
          <w:spacing w:val="0"/>
          <w:w w:val="100"/>
          <w:position w:val="5"/>
        </w:rPr>
        <w:t>   </w:t>
      </w:r>
      <w:r>
        <w:rPr>
          <w:rFonts w:ascii="Times New Roman" w:hAnsi="Times New Roman" w:cs="Times New Roman" w:eastAsia="Times New Roman"/>
          <w:sz w:val="18"/>
          <w:szCs w:val="18"/>
          <w:color w:val="A8B3CA"/>
          <w:spacing w:val="8"/>
          <w:w w:val="100"/>
          <w:position w:val="5"/>
        </w:rPr>
        <w:t> </w:t>
      </w:r>
      <w:r>
        <w:rPr>
          <w:rFonts w:ascii="Arial" w:hAnsi="Arial" w:cs="Arial" w:eastAsia="Arial"/>
          <w:sz w:val="9"/>
          <w:szCs w:val="9"/>
          <w:color w:val="BCBFC4"/>
          <w:spacing w:val="0"/>
          <w:w w:val="103"/>
          <w:position w:val="5"/>
        </w:rPr>
        <w:t>'</w:t>
      </w:r>
      <w:r>
        <w:rPr>
          <w:rFonts w:ascii="Arial" w:hAnsi="Arial" w:cs="Arial" w:eastAsia="Arial"/>
          <w:sz w:val="9"/>
          <w:szCs w:val="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300" w:bottom="280" w:left="260" w:right="200"/>
          <w:cols w:num="2" w:equalWidth="0">
            <w:col w:w="4197" w:space="1400"/>
            <w:col w:w="5863"/>
          </w:cols>
        </w:sectPr>
      </w:pPr>
      <w:rPr/>
    </w:p>
    <w:p>
      <w:pPr>
        <w:spacing w:before="12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162" w:lineRule="auto"/>
        <w:ind w:left="4844" w:right="1251" w:firstLine="-346"/>
        <w:jc w:val="left"/>
        <w:tabs>
          <w:tab w:pos="8540" w:val="left"/>
          <w:tab w:pos="100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group style="position:absolute;margin-left:101.223694pt;margin-top:7.33118pt;width:1.751275pt;height:22.245858pt;mso-position-horizontal-relative:page;mso-position-vertical-relative:paragraph;z-index:-15091" coordorigin="2024,147" coordsize="35,445">
            <v:group style="position:absolute;left:2057;top:149;width:2;height:109" coordorigin="2057,149" coordsize="2,109">
              <v:shape style="position:absolute;left:2057;top:149;width:2;height:109" coordorigin="2057,149" coordsize="0,109" path="m2057,258l2057,149e" filled="f" stroked="t" strokeweight=".233503pt" strokecolor="#2F2F2F">
                <v:path arrowok="t"/>
              </v:shape>
            </v:group>
            <v:group style="position:absolute;left:2057;top:201;width:2;height:265" coordorigin="2057,201" coordsize="2,265">
              <v:shape style="position:absolute;left:2057;top:201;width:2;height:265" coordorigin="2057,201" coordsize="0,265" path="m2057,466l2057,201e" filled="f" stroked="t" strokeweight=".233503pt" strokecolor="#4B4B4B">
                <v:path arrowok="t"/>
              </v:shape>
            </v:group>
            <v:group style="position:absolute;left:2027;top:438;width:2;height:151" coordorigin="2027,438" coordsize="2,151">
              <v:shape style="position:absolute;left:2027;top:438;width:2;height:151" coordorigin="2027,438" coordsize="0,151" path="m2027,589l2027,438e" filled="f" stroked="t" strokeweight=".233503pt" strokecolor="#000000">
                <v:path arrowok="t"/>
              </v:shape>
            </v:group>
            <w10:wrap type="none"/>
          </v:group>
        </w:pict>
      </w:r>
      <w:r>
        <w:rPr/>
        <w:pict>
          <v:group style="position:absolute;margin-left:396.838928pt;margin-top:11.354944pt;width:37.827541pt;height:.233503pt;mso-position-horizontal-relative:page;mso-position-vertical-relative:paragraph;z-index:-15090" coordorigin="7937,227" coordsize="757,5">
            <v:group style="position:absolute;left:7939;top:229;width:196;height:2" coordorigin="7939,229" coordsize="196,2">
              <v:shape style="position:absolute;left:7939;top:229;width:196;height:2" coordorigin="7939,229" coordsize="196,0" path="m7939,229l8135,229e" filled="f" stroked="t" strokeweight=".233503pt" strokecolor="#000000">
                <v:path arrowok="t"/>
              </v:shape>
            </v:group>
            <v:group style="position:absolute;left:8135;top:229;width:556;height:2" coordorigin="8135,229" coordsize="556,2">
              <v:shape style="position:absolute;left:8135;top:229;width:556;height:2" coordorigin="8135,229" coordsize="556,0" path="m8135,229l8691,229e" filled="f" stroked="t" strokeweight=".233503pt" strokecolor="#343BA8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6"/>
          <w:position w:val="12"/>
        </w:rPr>
        <w:t>ÖmerOKTAY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4"/>
          <w:w w:val="43"/>
          <w:position w:val="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54"/>
          <w:position w:val="0"/>
        </w:rPr>
        <w:t>*f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-21"/>
          <w:w w:val="153"/>
          <w:position w:val="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6D6D6D"/>
          <w:spacing w:val="0"/>
          <w:w w:val="164"/>
          <w:position w:val="0"/>
        </w:rPr>
        <w:t>]</w:t>
      </w:r>
      <w:r>
        <w:rPr>
          <w:rFonts w:ascii="Times New Roman" w:hAnsi="Times New Roman" w:cs="Times New Roman" w:eastAsia="Times New Roman"/>
          <w:sz w:val="19"/>
          <w:szCs w:val="19"/>
          <w:color w:val="6D6D6D"/>
          <w:spacing w:val="-14"/>
          <w:w w:val="164"/>
          <w:position w:val="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-117"/>
          <w:w w:val="87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71"/>
          <w:position w:val="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-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81"/>
          <w:position w:val="0"/>
        </w:rPr>
        <w:t>c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6"/>
          <w:w w:val="81"/>
          <w:position w:val="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858787"/>
          <w:spacing w:val="0"/>
          <w:w w:val="81"/>
          <w:position w:val="0"/>
        </w:rPr>
        <w:t>li'</w:t>
      </w:r>
      <w:r>
        <w:rPr>
          <w:rFonts w:ascii="Times New Roman" w:hAnsi="Times New Roman" w:cs="Times New Roman" w:eastAsia="Times New Roman"/>
          <w:sz w:val="19"/>
          <w:szCs w:val="19"/>
          <w:color w:val="858787"/>
          <w:spacing w:val="-36"/>
          <w:w w:val="81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858787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858787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9A9A9A"/>
          <w:spacing w:val="0"/>
          <w:w w:val="119"/>
          <w:position w:val="0"/>
        </w:rPr>
        <w:t>·</w:t>
      </w:r>
      <w:r>
        <w:rPr>
          <w:rFonts w:ascii="Times New Roman" w:hAnsi="Times New Roman" w:cs="Times New Roman" w:eastAsia="Times New Roman"/>
          <w:sz w:val="19"/>
          <w:szCs w:val="19"/>
          <w:color w:val="9A9A9A"/>
          <w:spacing w:val="0"/>
          <w:w w:val="119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2"/>
          <w:position w:val="0"/>
        </w:rPr>
        <w:t>İtf.Eri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45" w:lineRule="atLeast"/>
        <w:ind w:right="1140"/>
        <w:jc w:val="right"/>
        <w:tabs>
          <w:tab w:pos="2300" w:val="left"/>
        </w:tabs>
        <w:rPr>
          <w:rFonts w:ascii="Arial" w:hAnsi="Arial" w:cs="Arial" w:eastAsia="Arial"/>
          <w:sz w:val="19"/>
          <w:szCs w:val="19"/>
        </w:rPr>
      </w:pPr>
      <w:rPr/>
      <w:r>
        <w:rPr/>
        <w:pict>
          <v:group style="position:absolute;margin-left:146.289841pt;margin-top:8.450265pt;width:3.385798pt;height:19.503174pt;mso-position-horizontal-relative:page;mso-position-vertical-relative:paragraph;z-index:-15089" coordorigin="2926,169" coordsize="68,390">
            <v:group style="position:absolute;left:2975;top:188;width:2;height:166" coordorigin="2975,188" coordsize="2,166">
              <v:shape style="position:absolute;left:2975;top:188;width:2;height:166" coordorigin="2975,188" coordsize="0,166" path="m2975,353l2975,188e" filled="f" stroked="t" strokeweight="1.868027pt" strokecolor="#2F3F90">
                <v:path arrowok="t"/>
              </v:shape>
            </v:group>
            <v:group style="position:absolute;left:2942;top:368;width:2;height:175" coordorigin="2942,368" coordsize="2,175">
              <v:shape style="position:absolute;left:2942;top:368;width:2;height:175" coordorigin="2942,368" coordsize="0,175" path="m2942,543l2942,368e" filled="f" stroked="t" strokeweight="1.634523pt" strokecolor="#2F3B87">
                <v:path arrowok="t"/>
              </v:shape>
            </v:group>
            <w10:wrap type="none"/>
          </v:group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97.829132pt;margin-top:12.546312pt;width:7.25209pt;height:14.5pt;mso-position-horizontal-relative:page;mso-position-vertical-relative:paragraph;z-index:-15081" type="#_x0000_t202" filled="f" stroked="f">
            <v:textbox inset="0,0,0,0">
              <w:txbxContent>
                <w:p>
                  <w:pPr>
                    <w:spacing w:before="0" w:after="0" w:line="290" w:lineRule="exact"/>
                    <w:ind w:right="-84"/>
                    <w:jc w:val="left"/>
                    <w:rPr>
                      <w:rFonts w:ascii="Arial" w:hAnsi="Arial" w:cs="Arial" w:eastAsia="Arial"/>
                      <w:sz w:val="29"/>
                      <w:szCs w:val="29"/>
                    </w:rPr>
                  </w:pPr>
                  <w:rPr/>
                  <w:r>
                    <w:rPr>
                      <w:rFonts w:ascii="Arial" w:hAnsi="Arial" w:cs="Arial" w:eastAsia="Arial"/>
                      <w:sz w:val="29"/>
                      <w:szCs w:val="29"/>
                      <w:color w:val="858787"/>
                      <w:spacing w:val="-31"/>
                      <w:w w:val="79"/>
                    </w:rPr>
                    <w:t>"</w:t>
                  </w:r>
                  <w:r>
                    <w:rPr>
                      <w:rFonts w:ascii="Arial" w:hAnsi="Arial" w:cs="Arial" w:eastAsia="Arial"/>
                      <w:sz w:val="29"/>
                      <w:szCs w:val="29"/>
                      <w:color w:val="6D6D6D"/>
                      <w:spacing w:val="0"/>
                      <w:w w:val="160"/>
                    </w:rPr>
                    <w:t>'</w:t>
                  </w:r>
                  <w:r>
                    <w:rPr>
                      <w:rFonts w:ascii="Arial" w:hAnsi="Arial" w:cs="Arial" w:eastAsia="Arial"/>
                      <w:sz w:val="29"/>
                      <w:szCs w:val="29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9"/>
          <w:szCs w:val="19"/>
          <w:color w:val="505050"/>
          <w:w w:val="88"/>
        </w:rPr>
        <w:t>ü</w:t>
      </w:r>
      <w:r>
        <w:rPr>
          <w:rFonts w:ascii="Arial" w:hAnsi="Arial" w:cs="Arial" w:eastAsia="Arial"/>
          <w:sz w:val="19"/>
          <w:szCs w:val="19"/>
          <w:color w:val="505050"/>
          <w:spacing w:val="-8"/>
          <w:w w:val="88"/>
        </w:rPr>
        <w:t>d</w:t>
      </w:r>
      <w:r>
        <w:rPr>
          <w:rFonts w:ascii="Arial" w:hAnsi="Arial" w:cs="Arial" w:eastAsia="Arial"/>
          <w:sz w:val="19"/>
          <w:szCs w:val="19"/>
          <w:color w:val="6D6D6D"/>
          <w:spacing w:val="0"/>
          <w:w w:val="56"/>
        </w:rPr>
        <w:t>ı:</w:t>
      </w:r>
      <w:r>
        <w:rPr>
          <w:rFonts w:ascii="Arial" w:hAnsi="Arial" w:cs="Arial" w:eastAsia="Arial"/>
          <w:sz w:val="19"/>
          <w:szCs w:val="19"/>
          <w:color w:val="6D6D6D"/>
          <w:spacing w:val="5"/>
          <w:w w:val="56"/>
        </w:rPr>
        <w:t>ı</w:t>
      </w:r>
      <w:r>
        <w:rPr>
          <w:rFonts w:ascii="Arial" w:hAnsi="Arial" w:cs="Arial" w:eastAsia="Arial"/>
          <w:sz w:val="19"/>
          <w:szCs w:val="19"/>
          <w:color w:val="3F465D"/>
          <w:spacing w:val="-90"/>
          <w:w w:val="82"/>
        </w:rPr>
        <w:t>h</w:t>
      </w:r>
      <w:r>
        <w:rPr>
          <w:rFonts w:ascii="Arial" w:hAnsi="Arial" w:cs="Arial" w:eastAsia="Arial"/>
          <w:sz w:val="19"/>
          <w:szCs w:val="19"/>
          <w:color w:val="6D6D6D"/>
          <w:spacing w:val="0"/>
          <w:w w:val="85"/>
        </w:rPr>
        <w:t>S</w:t>
      </w:r>
      <w:r>
        <w:rPr>
          <w:rFonts w:ascii="Arial" w:hAnsi="Arial" w:cs="Arial" w:eastAsia="Arial"/>
          <w:sz w:val="19"/>
          <w:szCs w:val="19"/>
          <w:color w:val="505050"/>
          <w:spacing w:val="0"/>
          <w:w w:val="82"/>
        </w:rPr>
        <w:t>u</w:t>
      </w:r>
      <w:r>
        <w:rPr>
          <w:rFonts w:ascii="Arial" w:hAnsi="Arial" w:cs="Arial" w:eastAsia="Arial"/>
          <w:sz w:val="19"/>
          <w:szCs w:val="19"/>
          <w:color w:val="505050"/>
          <w:spacing w:val="-37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505050"/>
          <w:spacing w:val="5"/>
          <w:w w:val="71"/>
        </w:rPr>
        <w:t>b</w:t>
      </w:r>
      <w:r>
        <w:rPr>
          <w:rFonts w:ascii="Arial" w:hAnsi="Arial" w:cs="Arial" w:eastAsia="Arial"/>
          <w:sz w:val="19"/>
          <w:szCs w:val="19"/>
          <w:color w:val="858787"/>
          <w:spacing w:val="0"/>
          <w:w w:val="87"/>
        </w:rPr>
        <w:t>a</w:t>
      </w:r>
      <w:r>
        <w:rPr>
          <w:rFonts w:ascii="Arial" w:hAnsi="Arial" w:cs="Arial" w:eastAsia="Arial"/>
          <w:sz w:val="19"/>
          <w:szCs w:val="19"/>
          <w:color w:val="858787"/>
          <w:spacing w:val="-33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505050"/>
          <w:spacing w:val="0"/>
          <w:w w:val="63"/>
        </w:rPr>
        <w:t>!Y</w:t>
      </w:r>
      <w:r>
        <w:rPr>
          <w:rFonts w:ascii="Arial" w:hAnsi="Arial" w:cs="Arial" w:eastAsia="Arial"/>
          <w:sz w:val="19"/>
          <w:szCs w:val="19"/>
          <w:color w:val="505050"/>
          <w:spacing w:val="-16"/>
          <w:w w:val="63"/>
        </w:rPr>
        <w:t>'</w:t>
      </w:r>
      <w:r>
        <w:rPr>
          <w:rFonts w:ascii="Arial" w:hAnsi="Arial" w:cs="Arial" w:eastAsia="Arial"/>
          <w:sz w:val="19"/>
          <w:szCs w:val="19"/>
          <w:color w:val="9A9A9A"/>
          <w:spacing w:val="-33"/>
          <w:w w:val="115"/>
        </w:rPr>
        <w:t>,</w:t>
      </w:r>
      <w:r>
        <w:rPr>
          <w:rFonts w:ascii="Arial" w:hAnsi="Arial" w:cs="Arial" w:eastAsia="Arial"/>
          <w:sz w:val="19"/>
          <w:szCs w:val="19"/>
          <w:color w:val="383838"/>
          <w:spacing w:val="0"/>
          <w:w w:val="83"/>
        </w:rPr>
        <w:t>iidOr</w:t>
      </w:r>
      <w:r>
        <w:rPr>
          <w:rFonts w:ascii="Arial" w:hAnsi="Arial" w:cs="Arial" w:eastAsia="Arial"/>
          <w:sz w:val="19"/>
          <w:szCs w:val="19"/>
          <w:color w:val="383838"/>
          <w:spacing w:val="0"/>
          <w:w w:val="84"/>
        </w:rPr>
        <w:t>ü</w:t>
      </w:r>
      <w:r>
        <w:rPr>
          <w:rFonts w:ascii="Arial" w:hAnsi="Arial" w:cs="Arial" w:eastAsia="Arial"/>
          <w:sz w:val="19"/>
          <w:szCs w:val="19"/>
          <w:color w:val="383838"/>
          <w:spacing w:val="1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383838"/>
          <w:spacing w:val="0"/>
          <w:w w:val="59"/>
        </w:rPr>
        <w:t>V</w:t>
      </w:r>
      <w:r>
        <w:rPr>
          <w:rFonts w:ascii="Arial" w:hAnsi="Arial" w:cs="Arial" w:eastAsia="Arial"/>
          <w:sz w:val="19"/>
          <w:szCs w:val="19"/>
          <w:color w:val="383838"/>
          <w:spacing w:val="0"/>
          <w:w w:val="100"/>
        </w:rPr>
        <w:tab/>
      </w:r>
      <w:r>
        <w:rPr>
          <w:rFonts w:ascii="Arial" w:hAnsi="Arial" w:cs="Arial" w:eastAsia="Arial"/>
          <w:sz w:val="19"/>
          <w:szCs w:val="19"/>
          <w:color w:val="383838"/>
          <w:spacing w:val="0"/>
          <w:w w:val="100"/>
        </w:rPr>
      </w:r>
      <w:r>
        <w:rPr>
          <w:rFonts w:ascii="Arial" w:hAnsi="Arial" w:cs="Arial" w:eastAsia="Arial"/>
          <w:sz w:val="19"/>
          <w:szCs w:val="19"/>
          <w:color w:val="AAACAE"/>
          <w:spacing w:val="0"/>
          <w:w w:val="99"/>
        </w:rPr>
        <w:t>;.;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</w:rPr>
      </w:r>
    </w:p>
    <w:p>
      <w:pPr>
        <w:jc w:val="right"/>
        <w:spacing w:after="0"/>
        <w:sectPr>
          <w:type w:val="continuous"/>
          <w:pgSz w:w="11920" w:h="16840"/>
          <w:pgMar w:top="300" w:bottom="280" w:left="260" w:right="200"/>
        </w:sectPr>
      </w:pPr>
      <w:rPr/>
    </w:p>
    <w:p>
      <w:pPr>
        <w:spacing w:before="0" w:after="0" w:line="122" w:lineRule="exact"/>
        <w:ind w:left="2663" w:right="-115"/>
        <w:jc w:val="left"/>
        <w:tabs>
          <w:tab w:pos="8560" w:val="left"/>
        </w:tabs>
        <w:rPr>
          <w:rFonts w:ascii="Times New Roman" w:hAnsi="Times New Roman" w:cs="Times New Roman" w:eastAsia="Times New Roman"/>
          <w:sz w:val="14"/>
          <w:szCs w:val="14"/>
        </w:rPr>
      </w:pPr>
      <w:rPr/>
      <w:r>
        <w:rPr>
          <w:rFonts w:ascii="Arial" w:hAnsi="Arial" w:cs="Arial" w:eastAsia="Arial"/>
          <w:sz w:val="43"/>
          <w:szCs w:val="43"/>
          <w:color w:val="343F82"/>
          <w:spacing w:val="0"/>
          <w:w w:val="79"/>
          <w:i/>
          <w:position w:val="-9"/>
        </w:rPr>
        <w:t>1</w:t>
      </w:r>
      <w:r>
        <w:rPr>
          <w:rFonts w:ascii="Arial" w:hAnsi="Arial" w:cs="Arial" w:eastAsia="Arial"/>
          <w:sz w:val="43"/>
          <w:szCs w:val="43"/>
          <w:color w:val="343F82"/>
          <w:spacing w:val="0"/>
          <w:w w:val="100"/>
          <w:i/>
          <w:position w:val="-9"/>
        </w:rPr>
        <w:tab/>
      </w:r>
      <w:r>
        <w:rPr>
          <w:rFonts w:ascii="Arial" w:hAnsi="Arial" w:cs="Arial" w:eastAsia="Arial"/>
          <w:sz w:val="43"/>
          <w:szCs w:val="43"/>
          <w:color w:val="343F82"/>
          <w:spacing w:val="0"/>
          <w:w w:val="100"/>
          <w:i/>
          <w:position w:val="-9"/>
        </w:rPr>
      </w:r>
      <w:r>
        <w:rPr>
          <w:rFonts w:ascii="Arial" w:hAnsi="Arial" w:cs="Arial" w:eastAsia="Arial"/>
          <w:sz w:val="37"/>
          <w:szCs w:val="37"/>
          <w:color w:val="505050"/>
          <w:spacing w:val="-96"/>
          <w:w w:val="100"/>
          <w:position w:val="-17"/>
        </w:rPr>
        <w:t>.</w:t>
      </w:r>
      <w:r>
        <w:rPr>
          <w:rFonts w:ascii="Arial" w:hAnsi="Arial" w:cs="Arial" w:eastAsia="Arial"/>
          <w:sz w:val="11"/>
          <w:szCs w:val="11"/>
          <w:color w:val="858787"/>
          <w:spacing w:val="0"/>
          <w:w w:val="100"/>
          <w:i/>
          <w:position w:val="-4"/>
        </w:rPr>
        <w:t>1</w:t>
      </w:r>
      <w:r>
        <w:rPr>
          <w:rFonts w:ascii="Arial" w:hAnsi="Arial" w:cs="Arial" w:eastAsia="Arial"/>
          <w:sz w:val="11"/>
          <w:szCs w:val="11"/>
          <w:color w:val="858787"/>
          <w:spacing w:val="0"/>
          <w:w w:val="100"/>
          <w:i/>
          <w:position w:val="-4"/>
        </w:rPr>
        <w:t> </w:t>
      </w:r>
      <w:r>
        <w:rPr>
          <w:rFonts w:ascii="Arial" w:hAnsi="Arial" w:cs="Arial" w:eastAsia="Arial"/>
          <w:sz w:val="11"/>
          <w:szCs w:val="11"/>
          <w:color w:val="858787"/>
          <w:spacing w:val="20"/>
          <w:w w:val="100"/>
          <w:i/>
          <w:position w:val="-4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color w:val="505050"/>
          <w:spacing w:val="0"/>
          <w:w w:val="51"/>
          <w:position w:val="-4"/>
        </w:rPr>
        <w:t>l''.</w:t>
      </w:r>
      <w:r>
        <w:rPr>
          <w:rFonts w:ascii="Times New Roman" w:hAnsi="Times New Roman" w:cs="Times New Roman" w:eastAsia="Times New Roman"/>
          <w:sz w:val="14"/>
          <w:szCs w:val="14"/>
          <w:color w:val="505050"/>
          <w:spacing w:val="-53"/>
          <w:w w:val="51"/>
          <w:position w:val="-4"/>
        </w:rPr>
        <w:t>&lt;</w:t>
      </w:r>
      <w:r>
        <w:rPr>
          <w:rFonts w:ascii="Arial" w:hAnsi="Arial" w:cs="Arial" w:eastAsia="Arial"/>
          <w:sz w:val="23"/>
          <w:szCs w:val="23"/>
          <w:color w:val="505050"/>
          <w:spacing w:val="-32"/>
          <w:w w:val="141"/>
          <w:position w:val="-17"/>
        </w:rPr>
        <w:t>.</w:t>
      </w:r>
      <w:r>
        <w:rPr>
          <w:rFonts w:ascii="Times New Roman" w:hAnsi="Times New Roman" w:cs="Times New Roman" w:eastAsia="Times New Roman"/>
          <w:sz w:val="14"/>
          <w:szCs w:val="14"/>
          <w:color w:val="505050"/>
          <w:spacing w:val="0"/>
          <w:w w:val="51"/>
          <w:position w:val="-4"/>
        </w:rPr>
        <w:t>ı</w:t>
      </w:r>
      <w:r>
        <w:rPr>
          <w:rFonts w:ascii="Times New Roman" w:hAnsi="Times New Roman" w:cs="Times New Roman" w:eastAsia="Times New Roman"/>
          <w:sz w:val="14"/>
          <w:szCs w:val="14"/>
          <w:color w:val="000000"/>
          <w:spacing w:val="0"/>
          <w:w w:val="100"/>
          <w:position w:val="0"/>
        </w:rPr>
      </w:r>
    </w:p>
    <w:p>
      <w:pPr>
        <w:spacing w:before="0" w:after="0" w:line="152" w:lineRule="exact"/>
        <w:ind w:left="140" w:right="-20"/>
        <w:jc w:val="left"/>
        <w:tabs>
          <w:tab w:pos="840" w:val="left"/>
        </w:tabs>
        <w:rPr>
          <w:rFonts w:ascii="Arial" w:hAnsi="Arial" w:cs="Arial" w:eastAsia="Arial"/>
          <w:sz w:val="22"/>
          <w:szCs w:val="22"/>
        </w:rPr>
      </w:pPr>
      <w:rPr/>
      <w:r>
        <w:rPr/>
        <w:br w:type="column"/>
      </w:r>
      <w:r>
        <w:rPr>
          <w:rFonts w:ascii="Arial" w:hAnsi="Arial" w:cs="Arial" w:eastAsia="Arial"/>
          <w:sz w:val="22"/>
          <w:szCs w:val="22"/>
          <w:color w:val="AAACAE"/>
          <w:spacing w:val="-55"/>
          <w:w w:val="69"/>
          <w:i/>
          <w:position w:val="-1"/>
        </w:rPr>
        <w:t>,</w:t>
      </w:r>
      <w:r>
        <w:rPr>
          <w:rFonts w:ascii="Arial" w:hAnsi="Arial" w:cs="Arial" w:eastAsia="Arial"/>
          <w:sz w:val="22"/>
          <w:szCs w:val="22"/>
          <w:color w:val="858787"/>
          <w:spacing w:val="-25"/>
          <w:w w:val="127"/>
          <w:i/>
          <w:position w:val="-1"/>
        </w:rPr>
        <w:t>?</w:t>
      </w:r>
      <w:r>
        <w:rPr>
          <w:rFonts w:ascii="Arial" w:hAnsi="Arial" w:cs="Arial" w:eastAsia="Arial"/>
          <w:sz w:val="22"/>
          <w:szCs w:val="22"/>
          <w:color w:val="AAACAE"/>
          <w:spacing w:val="0"/>
          <w:w w:val="139"/>
          <w:i/>
          <w:position w:val="-1"/>
        </w:rPr>
        <w:t>'</w:t>
      </w:r>
      <w:r>
        <w:rPr>
          <w:rFonts w:ascii="Arial" w:hAnsi="Arial" w:cs="Arial" w:eastAsia="Arial"/>
          <w:sz w:val="22"/>
          <w:szCs w:val="22"/>
          <w:color w:val="AAACAE"/>
          <w:spacing w:val="4"/>
          <w:w w:val="140"/>
          <w:i/>
          <w:position w:val="-1"/>
        </w:rPr>
        <w:t>•</w:t>
      </w:r>
      <w:r>
        <w:rPr>
          <w:rFonts w:ascii="Arial" w:hAnsi="Arial" w:cs="Arial" w:eastAsia="Arial"/>
          <w:sz w:val="22"/>
          <w:szCs w:val="22"/>
          <w:color w:val="858787"/>
          <w:spacing w:val="0"/>
          <w:w w:val="52"/>
          <w:i/>
          <w:position w:val="-1"/>
        </w:rPr>
        <w:t>"'</w:t>
      </w:r>
      <w:r>
        <w:rPr>
          <w:rFonts w:ascii="Arial" w:hAnsi="Arial" w:cs="Arial" w:eastAsia="Arial"/>
          <w:sz w:val="22"/>
          <w:szCs w:val="22"/>
          <w:color w:val="858787"/>
          <w:spacing w:val="16"/>
          <w:w w:val="100"/>
          <w:i/>
          <w:position w:val="-1"/>
        </w:rPr>
        <w:t> </w:t>
      </w:r>
      <w:r>
        <w:rPr>
          <w:rFonts w:ascii="Arial" w:hAnsi="Arial" w:cs="Arial" w:eastAsia="Arial"/>
          <w:sz w:val="22"/>
          <w:szCs w:val="22"/>
          <w:color w:val="BCBFC4"/>
          <w:spacing w:val="0"/>
          <w:w w:val="23"/>
          <w:position w:val="-1"/>
        </w:rPr>
        <w:t>"</w:t>
      </w:r>
      <w:r>
        <w:rPr>
          <w:rFonts w:ascii="Arial" w:hAnsi="Arial" w:cs="Arial" w:eastAsia="Arial"/>
          <w:sz w:val="22"/>
          <w:szCs w:val="22"/>
          <w:color w:val="BCBFC4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22"/>
          <w:szCs w:val="22"/>
          <w:color w:val="BCBFC4"/>
          <w:spacing w:val="0"/>
          <w:w w:val="100"/>
          <w:position w:val="-1"/>
        </w:rPr>
      </w:r>
      <w:r>
        <w:rPr>
          <w:rFonts w:ascii="Arial" w:hAnsi="Arial" w:cs="Arial" w:eastAsia="Arial"/>
          <w:sz w:val="22"/>
          <w:szCs w:val="22"/>
          <w:color w:val="AAACAE"/>
          <w:spacing w:val="0"/>
          <w:w w:val="72"/>
          <w:position w:val="-1"/>
        </w:rPr>
        <w:t>"·'</w:t>
      </w:r>
      <w:r>
        <w:rPr>
          <w:rFonts w:ascii="Arial" w:hAnsi="Arial" w:cs="Arial" w:eastAsia="Arial"/>
          <w:sz w:val="22"/>
          <w:szCs w:val="22"/>
          <w:color w:val="AAACAE"/>
          <w:spacing w:val="29"/>
          <w:w w:val="72"/>
          <w:position w:val="-1"/>
        </w:rPr>
        <w:t> </w:t>
      </w:r>
      <w:r>
        <w:rPr>
          <w:rFonts w:ascii="Arial" w:hAnsi="Arial" w:cs="Arial" w:eastAsia="Arial"/>
          <w:sz w:val="22"/>
          <w:szCs w:val="22"/>
          <w:color w:val="858787"/>
          <w:spacing w:val="0"/>
          <w:w w:val="137"/>
          <w:position w:val="-1"/>
        </w:rPr>
        <w:t>\</w:t>
      </w:r>
      <w:r>
        <w:rPr>
          <w:rFonts w:ascii="Arial" w:hAnsi="Arial" w:cs="Arial" w:eastAsia="Arial"/>
          <w:sz w:val="22"/>
          <w:szCs w:val="22"/>
          <w:color w:val="000000"/>
          <w:spacing w:val="0"/>
          <w:w w:val="100"/>
          <w:position w:val="0"/>
        </w:rPr>
      </w:r>
    </w:p>
    <w:p>
      <w:pPr>
        <w:spacing w:before="0" w:after="0" w:line="30" w:lineRule="atLeast"/>
        <w:ind w:right="-20"/>
        <w:jc w:val="left"/>
        <w:rPr>
          <w:rFonts w:ascii="Arial" w:hAnsi="Arial" w:cs="Arial" w:eastAsia="Arial"/>
          <w:sz w:val="18"/>
          <w:szCs w:val="18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28.651550pt;margin-top:9.601805pt;width:1.5375pt;height:1.5pt;mso-position-horizontal-relative:page;mso-position-vertical-relative:paragraph;z-index:-15080" type="#_x0000_t202" filled="f" stroked="f">
            <v:textbox inset="0,0,0,0">
              <w:txbxContent>
                <w:p>
                  <w:pPr>
                    <w:spacing w:before="0" w:after="0" w:line="30" w:lineRule="exact"/>
                    <w:ind w:right="-45"/>
                    <w:jc w:val="left"/>
                    <w:rPr>
                      <w:rFonts w:ascii="Times New Roman" w:hAnsi="Times New Roman" w:cs="Times New Roman" w:eastAsia="Times New Roman"/>
                      <w:sz w:val="3"/>
                      <w:szCs w:val="3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3"/>
                      <w:szCs w:val="3"/>
                      <w:color w:val="505050"/>
                      <w:spacing w:val="0"/>
                      <w:w w:val="205"/>
                      <w:i/>
                    </w:rPr>
                    <w:t>4</w:t>
                  </w:r>
                  <w:r>
                    <w:rPr>
                      <w:rFonts w:ascii="Times New Roman" w:hAnsi="Times New Roman" w:cs="Times New Roman" w:eastAsia="Times New Roman"/>
                      <w:sz w:val="3"/>
                      <w:szCs w:val="3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8"/>
          <w:szCs w:val="18"/>
          <w:color w:val="858787"/>
          <w:spacing w:val="0"/>
          <w:w w:val="103"/>
        </w:rPr>
        <w:t>.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300" w:bottom="280" w:left="260" w:right="200"/>
          <w:cols w:num="2" w:equalWidth="0">
            <w:col w:w="8856" w:space="201"/>
            <w:col w:w="2403"/>
          </w:cols>
        </w:sectPr>
      </w:pPr>
      <w:rPr/>
    </w:p>
    <w:p>
      <w:pPr>
        <w:spacing w:before="0" w:after="0" w:line="58" w:lineRule="atLeast"/>
        <w:ind w:right="-20"/>
        <w:jc w:val="right"/>
        <w:tabs>
          <w:tab w:pos="1160" w:val="left"/>
        </w:tabs>
        <w:rPr>
          <w:rFonts w:ascii="Arial" w:hAnsi="Arial" w:cs="Arial" w:eastAsia="Arial"/>
          <w:sz w:val="9"/>
          <w:szCs w:val="9"/>
        </w:rPr>
      </w:pPr>
      <w:rPr/>
      <w:r>
        <w:rPr/>
        <w:pict>
          <v:group style="position:absolute;margin-left:102.74147pt;margin-top:2.390281pt;width:.233503pt;height:16.801942pt;mso-position-horizontal-relative:page;mso-position-vertical-relative:paragraph;z-index:-15088" coordorigin="2055,48" coordsize="5,336">
            <v:group style="position:absolute;left:2057;top:50;width:2;height:204" coordorigin="2057,50" coordsize="2,204">
              <v:shape style="position:absolute;left:2057;top:50;width:2;height:204" coordorigin="2057,50" coordsize="0,204" path="m2057,254l2057,50e" filled="f" stroked="t" strokeweight=".233503pt" strokecolor="#444444">
                <v:path arrowok="t"/>
              </v:shape>
            </v:group>
            <v:group style="position:absolute;left:2057;top:197;width:2;height:185" coordorigin="2057,197" coordsize="2,185">
              <v:shape style="position:absolute;left:2057;top:197;width:2;height:185" coordorigin="2057,197" coordsize="0,185" path="m2057,382l2057,197e" filled="f" stroked="t" strokeweight=".233503pt" strokecolor="#646464">
                <v:path arrowok="t"/>
              </v:shape>
            </v:group>
            <w10:wrap type="none"/>
          </v:group>
        </w:pict>
      </w:r>
      <w:r>
        <w:rPr>
          <w:rFonts w:ascii="Arial" w:hAnsi="Arial" w:cs="Arial" w:eastAsia="Arial"/>
          <w:sz w:val="13"/>
          <w:szCs w:val="13"/>
          <w:color w:val="6D6D6D"/>
          <w:spacing w:val="0"/>
          <w:w w:val="70"/>
        </w:rPr>
        <w:t>C</w:t>
      </w:r>
      <w:r>
        <w:rPr>
          <w:rFonts w:ascii="Arial" w:hAnsi="Arial" w:cs="Arial" w:eastAsia="Arial"/>
          <w:sz w:val="13"/>
          <w:szCs w:val="13"/>
          <w:color w:val="6D6D6D"/>
          <w:spacing w:val="-4"/>
          <w:w w:val="70"/>
        </w:rPr>
        <w:t>'</w:t>
      </w:r>
      <w:r>
        <w:rPr>
          <w:rFonts w:ascii="Arial" w:hAnsi="Arial" w:cs="Arial" w:eastAsia="Arial"/>
          <w:sz w:val="13"/>
          <w:szCs w:val="13"/>
          <w:color w:val="9A9A9A"/>
          <w:spacing w:val="0"/>
          <w:w w:val="70"/>
        </w:rPr>
        <w:t>ı.</w:t>
      </w:r>
      <w:r>
        <w:rPr>
          <w:rFonts w:ascii="Arial" w:hAnsi="Arial" w:cs="Arial" w:eastAsia="Arial"/>
          <w:sz w:val="13"/>
          <w:szCs w:val="13"/>
          <w:color w:val="9A9A9A"/>
          <w:spacing w:val="0"/>
          <w:w w:val="70"/>
        </w:rPr>
        <w:t>   </w:t>
      </w:r>
      <w:r>
        <w:rPr>
          <w:rFonts w:ascii="Arial" w:hAnsi="Arial" w:cs="Arial" w:eastAsia="Arial"/>
          <w:sz w:val="13"/>
          <w:szCs w:val="13"/>
          <w:color w:val="9A9A9A"/>
          <w:spacing w:val="7"/>
          <w:w w:val="70"/>
        </w:rPr>
        <w:t> </w:t>
      </w:r>
      <w:r>
        <w:rPr>
          <w:rFonts w:ascii="Arial" w:hAnsi="Arial" w:cs="Arial" w:eastAsia="Arial"/>
          <w:sz w:val="22"/>
          <w:szCs w:val="22"/>
          <w:color w:val="9A9A9A"/>
          <w:spacing w:val="-16"/>
          <w:w w:val="185"/>
        </w:rPr>
        <w:t>1</w:t>
      </w:r>
      <w:r>
        <w:rPr>
          <w:rFonts w:ascii="Arial" w:hAnsi="Arial" w:cs="Arial" w:eastAsia="Arial"/>
          <w:sz w:val="22"/>
          <w:szCs w:val="22"/>
          <w:color w:val="AAACAE"/>
          <w:spacing w:val="0"/>
          <w:w w:val="148"/>
        </w:rPr>
        <w:t>'</w:t>
      </w:r>
      <w:r>
        <w:rPr>
          <w:rFonts w:ascii="Arial" w:hAnsi="Arial" w:cs="Arial" w:eastAsia="Arial"/>
          <w:sz w:val="22"/>
          <w:szCs w:val="22"/>
          <w:color w:val="AAACAE"/>
          <w:spacing w:val="0"/>
          <w:w w:val="100"/>
        </w:rPr>
        <w:tab/>
      </w:r>
      <w:r>
        <w:rPr>
          <w:rFonts w:ascii="Arial" w:hAnsi="Arial" w:cs="Arial" w:eastAsia="Arial"/>
          <w:sz w:val="22"/>
          <w:szCs w:val="22"/>
          <w:color w:val="AAACAE"/>
          <w:spacing w:val="0"/>
          <w:w w:val="100"/>
        </w:rPr>
      </w:r>
      <w:r>
        <w:rPr>
          <w:rFonts w:ascii="Arial" w:hAnsi="Arial" w:cs="Arial" w:eastAsia="Arial"/>
          <w:sz w:val="22"/>
          <w:szCs w:val="22"/>
          <w:color w:val="BCBFC4"/>
          <w:spacing w:val="0"/>
          <w:w w:val="23"/>
          <w:i/>
        </w:rPr>
        <w:t>_,</w:t>
      </w:r>
      <w:r>
        <w:rPr>
          <w:rFonts w:ascii="Arial" w:hAnsi="Arial" w:cs="Arial" w:eastAsia="Arial"/>
          <w:sz w:val="22"/>
          <w:szCs w:val="22"/>
          <w:color w:val="BCBFC4"/>
          <w:spacing w:val="0"/>
          <w:w w:val="23"/>
          <w:i/>
        </w:rPr>
        <w:t>    </w:t>
      </w:r>
      <w:r>
        <w:rPr>
          <w:rFonts w:ascii="Arial" w:hAnsi="Arial" w:cs="Arial" w:eastAsia="Arial"/>
          <w:sz w:val="22"/>
          <w:szCs w:val="22"/>
          <w:color w:val="BCBFC4"/>
          <w:spacing w:val="2"/>
          <w:w w:val="23"/>
          <w:i/>
        </w:rPr>
        <w:t> </w:t>
      </w:r>
      <w:r>
        <w:rPr>
          <w:rFonts w:ascii="Arial" w:hAnsi="Arial" w:cs="Arial" w:eastAsia="Arial"/>
          <w:sz w:val="9"/>
          <w:szCs w:val="9"/>
          <w:color w:val="9A9A9A"/>
          <w:spacing w:val="-29"/>
          <w:w w:val="149"/>
          <w:position w:val="5"/>
        </w:rPr>
        <w:t>"</w:t>
      </w:r>
      <w:r>
        <w:rPr>
          <w:rFonts w:ascii="Times New Roman" w:hAnsi="Times New Roman" w:cs="Times New Roman" w:eastAsia="Times New Roman"/>
          <w:sz w:val="10"/>
          <w:szCs w:val="10"/>
          <w:color w:val="AAACAE"/>
          <w:spacing w:val="0"/>
          <w:w w:val="51"/>
          <w:i/>
          <w:position w:val="0"/>
        </w:rPr>
        <w:t>_</w:t>
      </w:r>
      <w:r>
        <w:rPr>
          <w:rFonts w:ascii="Times New Roman" w:hAnsi="Times New Roman" w:cs="Times New Roman" w:eastAsia="Times New Roman"/>
          <w:sz w:val="10"/>
          <w:szCs w:val="10"/>
          <w:color w:val="AAACAE"/>
          <w:spacing w:val="-13"/>
          <w:w w:val="51"/>
          <w:i/>
          <w:position w:val="0"/>
        </w:rPr>
        <w:t>r</w:t>
      </w:r>
      <w:r>
        <w:rPr>
          <w:rFonts w:ascii="Arial" w:hAnsi="Arial" w:cs="Arial" w:eastAsia="Arial"/>
          <w:sz w:val="9"/>
          <w:szCs w:val="9"/>
          <w:color w:val="9A9A9A"/>
          <w:spacing w:val="-12"/>
          <w:w w:val="149"/>
          <w:position w:val="5"/>
        </w:rPr>
        <w:t>'</w:t>
      </w:r>
      <w:r>
        <w:rPr>
          <w:rFonts w:ascii="Times New Roman" w:hAnsi="Times New Roman" w:cs="Times New Roman" w:eastAsia="Times New Roman"/>
          <w:sz w:val="10"/>
          <w:szCs w:val="10"/>
          <w:color w:val="AAACAE"/>
          <w:spacing w:val="0"/>
          <w:w w:val="51"/>
          <w:i/>
          <w:position w:val="0"/>
        </w:rPr>
        <w:t>,</w:t>
      </w:r>
      <w:r>
        <w:rPr>
          <w:rFonts w:ascii="Times New Roman" w:hAnsi="Times New Roman" w:cs="Times New Roman" w:eastAsia="Times New Roman"/>
          <w:sz w:val="10"/>
          <w:szCs w:val="10"/>
          <w:color w:val="AAACAE"/>
          <w:spacing w:val="-16"/>
          <w:w w:val="51"/>
          <w:i/>
          <w:position w:val="0"/>
        </w:rPr>
        <w:t>;</w:t>
      </w:r>
      <w:r>
        <w:rPr>
          <w:rFonts w:ascii="Arial" w:hAnsi="Arial" w:cs="Arial" w:eastAsia="Arial"/>
          <w:sz w:val="9"/>
          <w:szCs w:val="9"/>
          <w:color w:val="9A9A9A"/>
          <w:spacing w:val="-7"/>
          <w:w w:val="149"/>
          <w:position w:val="5"/>
        </w:rPr>
        <w:t>'</w:t>
      </w:r>
      <w:r>
        <w:rPr>
          <w:rFonts w:ascii="Times New Roman" w:hAnsi="Times New Roman" w:cs="Times New Roman" w:eastAsia="Times New Roman"/>
          <w:sz w:val="10"/>
          <w:szCs w:val="10"/>
          <w:color w:val="AAACAE"/>
          <w:spacing w:val="0"/>
          <w:w w:val="50"/>
          <w:i/>
          <w:position w:val="0"/>
        </w:rPr>
        <w:t>ı</w:t>
      </w:r>
      <w:r>
        <w:rPr>
          <w:rFonts w:ascii="Times New Roman" w:hAnsi="Times New Roman" w:cs="Times New Roman" w:eastAsia="Times New Roman"/>
          <w:sz w:val="10"/>
          <w:szCs w:val="10"/>
          <w:color w:val="AAACAE"/>
          <w:spacing w:val="-24"/>
          <w:w w:val="51"/>
          <w:i/>
          <w:position w:val="0"/>
        </w:rPr>
        <w:t>:</w:t>
      </w:r>
      <w:r>
        <w:rPr>
          <w:rFonts w:ascii="Arial" w:hAnsi="Arial" w:cs="Arial" w:eastAsia="Arial"/>
          <w:sz w:val="9"/>
          <w:szCs w:val="9"/>
          <w:color w:val="9A9A9A"/>
          <w:spacing w:val="0"/>
          <w:w w:val="149"/>
          <w:position w:val="5"/>
        </w:rPr>
        <w:t>'</w:t>
      </w:r>
      <w:r>
        <w:rPr>
          <w:rFonts w:ascii="Arial" w:hAnsi="Arial" w:cs="Arial" w:eastAsia="Arial"/>
          <w:sz w:val="9"/>
          <w:szCs w:val="9"/>
          <w:color w:val="000000"/>
          <w:spacing w:val="0"/>
          <w:w w:val="100"/>
          <w:position w:val="0"/>
        </w:rPr>
      </w:r>
    </w:p>
    <w:p>
      <w:pPr>
        <w:spacing w:before="0" w:after="0" w:line="58" w:lineRule="atLeast"/>
        <w:ind w:right="-20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0"/>
          <w:szCs w:val="10"/>
          <w:color w:val="383838"/>
          <w:spacing w:val="-3"/>
          <w:w w:val="66"/>
          <w:i/>
        </w:rPr>
        <w:t>-</w:t>
      </w:r>
      <w:r>
        <w:rPr>
          <w:rFonts w:ascii="Times New Roman" w:hAnsi="Times New Roman" w:cs="Times New Roman" w:eastAsia="Times New Roman"/>
          <w:sz w:val="10"/>
          <w:szCs w:val="10"/>
          <w:color w:val="383838"/>
          <w:spacing w:val="0"/>
          <w:w w:val="66"/>
          <w:i/>
        </w:rPr>
        <w:t>.....</w:t>
      </w:r>
      <w:r>
        <w:rPr>
          <w:rFonts w:ascii="Times New Roman" w:hAnsi="Times New Roman" w:cs="Times New Roman" w:eastAsia="Times New Roman"/>
          <w:sz w:val="10"/>
          <w:szCs w:val="10"/>
          <w:color w:val="383838"/>
          <w:spacing w:val="0"/>
          <w:w w:val="66"/>
          <w:i/>
        </w:rPr>
        <w:t>    </w:t>
      </w:r>
      <w:r>
        <w:rPr>
          <w:rFonts w:ascii="Times New Roman" w:hAnsi="Times New Roman" w:cs="Times New Roman" w:eastAsia="Times New Roman"/>
          <w:sz w:val="10"/>
          <w:szCs w:val="10"/>
          <w:color w:val="383838"/>
          <w:spacing w:val="12"/>
          <w:w w:val="66"/>
          <w:i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6D6D6D"/>
          <w:spacing w:val="-33"/>
          <w:w w:val="52"/>
          <w:i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color w:val="9A9A9A"/>
          <w:spacing w:val="0"/>
          <w:w w:val="90"/>
          <w:i/>
        </w:rPr>
        <w:t>·</w:t>
      </w:r>
      <w:r>
        <w:rPr>
          <w:rFonts w:ascii="Times New Roman" w:hAnsi="Times New Roman" w:cs="Times New Roman" w:eastAsia="Times New Roman"/>
          <w:sz w:val="24"/>
          <w:szCs w:val="24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300" w:bottom="280" w:left="260" w:right="200"/>
          <w:cols w:num="2" w:equalWidth="0">
            <w:col w:w="10125" w:space="104"/>
            <w:col w:w="1231"/>
          </w:cols>
        </w:sectPr>
      </w:pPr>
      <w:rPr/>
    </w:p>
    <w:p>
      <w:pPr>
        <w:spacing w:before="0" w:after="0" w:line="248" w:lineRule="exact"/>
        <w:ind w:right="960"/>
        <w:jc w:val="right"/>
        <w:rPr>
          <w:rFonts w:ascii="Arial" w:hAnsi="Arial" w:cs="Arial" w:eastAsia="Arial"/>
          <w:sz w:val="37"/>
          <w:szCs w:val="37"/>
        </w:rPr>
      </w:pPr>
      <w:rPr/>
      <w:r>
        <w:rPr/>
        <w:pict>
          <v:group style="position:absolute;margin-left:223.812958pt;margin-top:16.465971pt;width:76.122088pt;height:1.644089pt;mso-position-horizontal-relative:page;mso-position-vertical-relative:paragraph;z-index:-15087" coordorigin="4476,329" coordsize="1522,33">
            <v:group style="position:absolute;left:4483;top:355;width:1401;height:2" coordorigin="4483,355" coordsize="1401,2">
              <v:shape style="position:absolute;left:4483;top:355;width:1401;height:2" coordorigin="4483,355" coordsize="1401,0" path="m4483,355l5884,355e" filled="f" stroked="t" strokeweight=".70051pt" strokecolor="#646BA0">
                <v:path arrowok="t"/>
              </v:shape>
            </v:group>
            <v:group style="position:absolute;left:5852;top:341;width:135;height:2" coordorigin="5852,341" coordsize="135,2">
              <v:shape style="position:absolute;left:5852;top:341;width:135;height:2" coordorigin="5852,341" coordsize="135,0" path="m5852,341l5987,341e" filled="f" stroked="t" strokeweight="1.167517pt" strokecolor="#5B67A3">
                <v:path arrowok="t"/>
              </v:shape>
            </v:group>
            <w10:wrap type="none"/>
          </v:group>
        </w:pict>
      </w:r>
      <w:r>
        <w:rPr/>
        <w:pict>
          <v:group style="position:absolute;margin-left:299.818298pt;margin-top:17.404766pt;width:11.441663pt;height:.1pt;mso-position-horizontal-relative:page;mso-position-vertical-relative:paragraph;z-index:-15086" coordorigin="5996,348" coordsize="229,2">
            <v:shape style="position:absolute;left:5996;top:348;width:229;height:2" coordorigin="5996,348" coordsize="229,0" path="m5996,348l6225,348e" filled="f" stroked="t" strokeweight=".934013pt" strokecolor="#5B64A3">
              <v:path arrowok="t"/>
            </v:shape>
          </v:group>
          <w10:wrap type="none"/>
        </w:pict>
      </w:r>
      <w:r>
        <w:rPr/>
        <w:pict>
          <v:group style="position:absolute;margin-left:102.858223pt;margin-top:15.156193pt;width:.1pt;height:11.834599pt;mso-position-horizontal-relative:page;mso-position-vertical-relative:paragraph;z-index:-15085" coordorigin="2057,303" coordsize="2,237">
            <v:shape style="position:absolute;left:2057;top:303;width:2;height:237" coordorigin="2057,303" coordsize="0,237" path="m2057,540l2057,303e" filled="f" stroked="t" strokeweight=".233503pt" strokecolor="#575757">
              <v:path arrowok="t"/>
            </v:shape>
          </v:group>
          <w10:wrap type="none"/>
        </w:pict>
      </w:r>
      <w:r>
        <w:rPr/>
        <w:pict>
          <v:group style="position:absolute;margin-left:500.470062pt;margin-top:-103.386703pt;width:.1pt;height:96.862309pt;mso-position-horizontal-relative:page;mso-position-vertical-relative:paragraph;z-index:-15083" coordorigin="10009,-2068" coordsize="2,1937">
            <v:shape style="position:absolute;left:10009;top:-2068;width:2;height:1937" coordorigin="10009,-2068" coordsize="0,1937" path="m10009,-130l10009,-2068e" filled="f" stroked="t" strokeweight="3.17359pt" strokecolor="#C8D4E8">
              <v:path arrowok="t"/>
            </v:shape>
          </v:group>
          <w10:wrap type="none"/>
        </w:pict>
      </w:r>
      <w:r>
        <w:rPr>
          <w:rFonts w:ascii="Arial" w:hAnsi="Arial" w:cs="Arial" w:eastAsia="Arial"/>
          <w:sz w:val="48"/>
          <w:szCs w:val="48"/>
          <w:color w:val="9A9A9A"/>
          <w:spacing w:val="-63"/>
          <w:w w:val="53"/>
          <w:position w:val="-7"/>
        </w:rPr>
        <w:t>'</w:t>
      </w:r>
      <w:r>
        <w:rPr>
          <w:rFonts w:ascii="Arial" w:hAnsi="Arial" w:cs="Arial" w:eastAsia="Arial"/>
          <w:sz w:val="48"/>
          <w:szCs w:val="48"/>
          <w:color w:val="AAACAE"/>
          <w:spacing w:val="-8"/>
          <w:w w:val="35"/>
          <w:position w:val="-7"/>
        </w:rPr>
        <w:t>:</w:t>
      </w:r>
      <w:r>
        <w:rPr>
          <w:rFonts w:ascii="Arial" w:hAnsi="Arial" w:cs="Arial" w:eastAsia="Arial"/>
          <w:sz w:val="48"/>
          <w:szCs w:val="48"/>
          <w:color w:val="9A9A9A"/>
          <w:spacing w:val="-74"/>
          <w:w w:val="53"/>
          <w:position w:val="-7"/>
        </w:rPr>
        <w:t>'</w:t>
      </w:r>
      <w:r>
        <w:rPr>
          <w:rFonts w:ascii="Arial" w:hAnsi="Arial" w:cs="Arial" w:eastAsia="Arial"/>
          <w:sz w:val="48"/>
          <w:szCs w:val="48"/>
          <w:color w:val="AAACAE"/>
          <w:spacing w:val="-6"/>
          <w:w w:val="35"/>
          <w:position w:val="-7"/>
        </w:rPr>
        <w:t>.</w:t>
      </w:r>
      <w:r>
        <w:rPr>
          <w:rFonts w:ascii="Times New Roman" w:hAnsi="Times New Roman" w:cs="Times New Roman" w:eastAsia="Times New Roman"/>
          <w:sz w:val="9"/>
          <w:szCs w:val="9"/>
          <w:color w:val="505050"/>
          <w:spacing w:val="-48"/>
          <w:w w:val="228"/>
          <w:position w:val="16"/>
        </w:rPr>
        <w:t>l</w:t>
      </w:r>
      <w:r>
        <w:rPr>
          <w:rFonts w:ascii="Arial" w:hAnsi="Arial" w:cs="Arial" w:eastAsia="Arial"/>
          <w:sz w:val="48"/>
          <w:szCs w:val="48"/>
          <w:color w:val="6D6D6D"/>
          <w:spacing w:val="-77"/>
          <w:w w:val="57"/>
          <w:position w:val="-7"/>
        </w:rPr>
        <w:t>.</w:t>
      </w:r>
      <w:r>
        <w:rPr>
          <w:rFonts w:ascii="Arial" w:hAnsi="Arial" w:cs="Arial" w:eastAsia="Arial"/>
          <w:sz w:val="48"/>
          <w:szCs w:val="48"/>
          <w:color w:val="9A9A9A"/>
          <w:spacing w:val="-92"/>
          <w:w w:val="49"/>
          <w:position w:val="-7"/>
        </w:rPr>
        <w:t>:</w:t>
      </w:r>
      <w:r>
        <w:rPr>
          <w:rFonts w:ascii="Times New Roman" w:hAnsi="Times New Roman" w:cs="Times New Roman" w:eastAsia="Times New Roman"/>
          <w:sz w:val="9"/>
          <w:szCs w:val="9"/>
          <w:color w:val="9A9A9A"/>
          <w:spacing w:val="-9"/>
          <w:w w:val="136"/>
          <w:position w:val="16"/>
        </w:rPr>
        <w:t>l</w:t>
      </w:r>
      <w:r>
        <w:rPr>
          <w:rFonts w:ascii="Times New Roman" w:hAnsi="Times New Roman" w:cs="Times New Roman" w:eastAsia="Times New Roman"/>
          <w:sz w:val="9"/>
          <w:szCs w:val="9"/>
          <w:color w:val="6D6D6D"/>
          <w:spacing w:val="-12"/>
          <w:w w:val="93"/>
          <w:position w:val="16"/>
        </w:rPr>
        <w:t>"</w:t>
      </w:r>
      <w:r>
        <w:rPr>
          <w:rFonts w:ascii="Times New Roman" w:hAnsi="Times New Roman" w:cs="Times New Roman" w:eastAsia="Times New Roman"/>
          <w:sz w:val="9"/>
          <w:szCs w:val="9"/>
          <w:color w:val="858787"/>
          <w:spacing w:val="-34"/>
          <w:w w:val="115"/>
          <w:position w:val="16"/>
        </w:rPr>
        <w:t>)</w:t>
      </w:r>
      <w:r>
        <w:rPr>
          <w:rFonts w:ascii="Arial" w:hAnsi="Arial" w:cs="Arial" w:eastAsia="Arial"/>
          <w:sz w:val="48"/>
          <w:szCs w:val="48"/>
          <w:color w:val="9A9A9A"/>
          <w:spacing w:val="0"/>
          <w:w w:val="50"/>
          <w:position w:val="-7"/>
        </w:rPr>
        <w:t>·</w:t>
      </w:r>
      <w:r>
        <w:rPr>
          <w:rFonts w:ascii="Arial" w:hAnsi="Arial" w:cs="Arial" w:eastAsia="Arial"/>
          <w:sz w:val="48"/>
          <w:szCs w:val="48"/>
          <w:color w:val="9A9A9A"/>
          <w:spacing w:val="-186"/>
          <w:w w:val="49"/>
          <w:position w:val="-7"/>
        </w:rPr>
        <w:t>&lt;</w:t>
      </w:r>
      <w:r>
        <w:rPr>
          <w:rFonts w:ascii="Arial" w:hAnsi="Arial" w:cs="Arial" w:eastAsia="Arial"/>
          <w:sz w:val="11"/>
          <w:szCs w:val="11"/>
          <w:color w:val="9A9A9A"/>
          <w:spacing w:val="0"/>
          <w:w w:val="160"/>
          <w:position w:val="16"/>
        </w:rPr>
        <w:t>ı</w:t>
      </w:r>
      <w:r>
        <w:rPr>
          <w:rFonts w:ascii="Arial" w:hAnsi="Arial" w:cs="Arial" w:eastAsia="Arial"/>
          <w:sz w:val="11"/>
          <w:szCs w:val="11"/>
          <w:color w:val="9A9A9A"/>
          <w:spacing w:val="1"/>
          <w:w w:val="160"/>
          <w:position w:val="16"/>
        </w:rPr>
        <w:t>,</w:t>
      </w:r>
      <w:r>
        <w:rPr>
          <w:rFonts w:ascii="Arial" w:hAnsi="Arial" w:cs="Arial" w:eastAsia="Arial"/>
          <w:sz w:val="48"/>
          <w:szCs w:val="48"/>
          <w:color w:val="9A9A9A"/>
          <w:spacing w:val="-99"/>
          <w:w w:val="36"/>
          <w:position w:val="-7"/>
        </w:rPr>
        <w:t>.</w:t>
      </w:r>
      <w:r>
        <w:rPr>
          <w:rFonts w:ascii="Arial" w:hAnsi="Arial" w:cs="Arial" w:eastAsia="Arial"/>
          <w:sz w:val="48"/>
          <w:szCs w:val="48"/>
          <w:color w:val="9A9A9A"/>
          <w:spacing w:val="-12"/>
          <w:w w:val="49"/>
          <w:position w:val="-7"/>
        </w:rPr>
        <w:t>:</w:t>
      </w:r>
      <w:r>
        <w:rPr>
          <w:rFonts w:ascii="Arial" w:hAnsi="Arial" w:cs="Arial" w:eastAsia="Arial"/>
          <w:sz w:val="48"/>
          <w:szCs w:val="48"/>
          <w:color w:val="BCBFC4"/>
          <w:spacing w:val="-79"/>
          <w:w w:val="38"/>
          <w:position w:val="-7"/>
        </w:rPr>
        <w:t>.</w:t>
      </w:r>
      <w:r>
        <w:rPr>
          <w:rFonts w:ascii="Arial" w:hAnsi="Arial" w:cs="Arial" w:eastAsia="Arial"/>
          <w:sz w:val="48"/>
          <w:szCs w:val="48"/>
          <w:color w:val="9A9A9A"/>
          <w:spacing w:val="-33"/>
          <w:w w:val="49"/>
          <w:position w:val="-7"/>
        </w:rPr>
        <w:t>!</w:t>
      </w:r>
      <w:r>
        <w:rPr>
          <w:rFonts w:ascii="Arial" w:hAnsi="Arial" w:cs="Arial" w:eastAsia="Arial"/>
          <w:sz w:val="10"/>
          <w:szCs w:val="10"/>
          <w:color w:val="9A9A9A"/>
          <w:spacing w:val="0"/>
          <w:w w:val="48"/>
          <w:i/>
          <w:position w:val="16"/>
        </w:rPr>
        <w:t>-=·</w:t>
      </w:r>
      <w:r>
        <w:rPr>
          <w:rFonts w:ascii="Arial" w:hAnsi="Arial" w:cs="Arial" w:eastAsia="Arial"/>
          <w:sz w:val="10"/>
          <w:szCs w:val="10"/>
          <w:color w:val="9A9A9A"/>
          <w:spacing w:val="0"/>
          <w:w w:val="100"/>
          <w:i/>
          <w:position w:val="16"/>
        </w:rPr>
        <w:t>  </w:t>
      </w:r>
      <w:r>
        <w:rPr>
          <w:rFonts w:ascii="Arial" w:hAnsi="Arial" w:cs="Arial" w:eastAsia="Arial"/>
          <w:sz w:val="10"/>
          <w:szCs w:val="10"/>
          <w:color w:val="9A9A9A"/>
          <w:spacing w:val="-10"/>
          <w:w w:val="100"/>
          <w:i/>
          <w:position w:val="16"/>
        </w:rPr>
        <w:t> </w:t>
      </w:r>
      <w:r>
        <w:rPr>
          <w:rFonts w:ascii="Arial" w:hAnsi="Arial" w:cs="Arial" w:eastAsia="Arial"/>
          <w:sz w:val="48"/>
          <w:szCs w:val="48"/>
          <w:color w:val="9A9A9A"/>
          <w:spacing w:val="0"/>
          <w:w w:val="36"/>
          <w:position w:val="-7"/>
        </w:rPr>
        <w:t>:.:</w:t>
      </w:r>
      <w:r>
        <w:rPr>
          <w:rFonts w:ascii="Arial" w:hAnsi="Arial" w:cs="Arial" w:eastAsia="Arial"/>
          <w:sz w:val="48"/>
          <w:szCs w:val="48"/>
          <w:color w:val="9A9A9A"/>
          <w:spacing w:val="-31"/>
          <w:w w:val="36"/>
          <w:position w:val="-7"/>
        </w:rPr>
        <w:t>.</w:t>
      </w:r>
      <w:r>
        <w:rPr>
          <w:rFonts w:ascii="Arial" w:hAnsi="Arial" w:cs="Arial" w:eastAsia="Arial"/>
          <w:sz w:val="48"/>
          <w:szCs w:val="48"/>
          <w:color w:val="505050"/>
          <w:spacing w:val="-66"/>
          <w:w w:val="31"/>
          <w:position w:val="-7"/>
        </w:rPr>
        <w:t>,</w:t>
      </w:r>
      <w:r>
        <w:rPr>
          <w:rFonts w:ascii="Arial" w:hAnsi="Arial" w:cs="Arial" w:eastAsia="Arial"/>
          <w:sz w:val="10"/>
          <w:szCs w:val="10"/>
          <w:color w:val="9A9A9A"/>
          <w:spacing w:val="-9"/>
          <w:w w:val="56"/>
          <w:position w:val="16"/>
        </w:rPr>
        <w:t>.</w:t>
      </w:r>
      <w:r>
        <w:rPr>
          <w:rFonts w:ascii="Arial" w:hAnsi="Arial" w:cs="Arial" w:eastAsia="Arial"/>
          <w:sz w:val="48"/>
          <w:szCs w:val="48"/>
          <w:color w:val="9A9A9A"/>
          <w:spacing w:val="-44"/>
          <w:w w:val="36"/>
          <w:position w:val="-7"/>
        </w:rPr>
        <w:t>'</w:t>
      </w:r>
      <w:r>
        <w:rPr>
          <w:rFonts w:ascii="Arial" w:hAnsi="Arial" w:cs="Arial" w:eastAsia="Arial"/>
          <w:sz w:val="10"/>
          <w:szCs w:val="10"/>
          <w:color w:val="9A9A9A"/>
          <w:spacing w:val="0"/>
          <w:w w:val="56"/>
          <w:position w:val="16"/>
        </w:rPr>
        <w:t>.</w:t>
      </w:r>
      <w:r>
        <w:rPr>
          <w:rFonts w:ascii="Arial" w:hAnsi="Arial" w:cs="Arial" w:eastAsia="Arial"/>
          <w:sz w:val="10"/>
          <w:szCs w:val="10"/>
          <w:color w:val="9A9A9A"/>
          <w:spacing w:val="-5"/>
          <w:w w:val="56"/>
          <w:position w:val="16"/>
        </w:rPr>
        <w:t>.</w:t>
      </w:r>
      <w:r>
        <w:rPr>
          <w:rFonts w:ascii="Arial" w:hAnsi="Arial" w:cs="Arial" w:eastAsia="Arial"/>
          <w:sz w:val="48"/>
          <w:szCs w:val="48"/>
          <w:color w:val="505050"/>
          <w:spacing w:val="-85"/>
          <w:w w:val="28"/>
          <w:position w:val="-7"/>
        </w:rPr>
        <w:t>.</w:t>
      </w:r>
      <w:r>
        <w:rPr>
          <w:rFonts w:ascii="Arial" w:hAnsi="Arial" w:cs="Arial" w:eastAsia="Arial"/>
          <w:sz w:val="48"/>
          <w:szCs w:val="48"/>
          <w:color w:val="9A9A9A"/>
          <w:spacing w:val="-8"/>
          <w:w w:val="37"/>
          <w:position w:val="-7"/>
        </w:rPr>
        <w:t>·</w:t>
      </w:r>
      <w:r>
        <w:rPr>
          <w:rFonts w:ascii="Arial" w:hAnsi="Arial" w:cs="Arial" w:eastAsia="Arial"/>
          <w:sz w:val="48"/>
          <w:szCs w:val="48"/>
          <w:color w:val="6D6D6D"/>
          <w:spacing w:val="-8"/>
          <w:w w:val="67"/>
          <w:position w:val="-7"/>
        </w:rPr>
      </w:r>
      <w:r>
        <w:rPr>
          <w:rFonts w:ascii="Arial" w:hAnsi="Arial" w:cs="Arial" w:eastAsia="Arial"/>
          <w:sz w:val="48"/>
          <w:szCs w:val="48"/>
          <w:color w:val="6D6D6D"/>
          <w:spacing w:val="-28"/>
          <w:w w:val="67"/>
          <w:emboss/>
          <w:position w:val="-7"/>
        </w:rPr>
        <w:t>.</w:t>
      </w:r>
      <w:r>
        <w:rPr>
          <w:rFonts w:ascii="Arial" w:hAnsi="Arial" w:cs="Arial" w:eastAsia="Arial"/>
          <w:sz w:val="48"/>
          <w:szCs w:val="48"/>
          <w:color w:val="6D6D6D"/>
          <w:spacing w:val="-28"/>
          <w:w w:val="67"/>
          <w:emboss/>
          <w:position w:val="-7"/>
        </w:rPr>
      </w:r>
      <w:r>
        <w:rPr>
          <w:rFonts w:ascii="Arial" w:hAnsi="Arial" w:cs="Arial" w:eastAsia="Arial"/>
          <w:sz w:val="48"/>
          <w:szCs w:val="48"/>
          <w:color w:val="6D6D6D"/>
          <w:spacing w:val="-28"/>
          <w:w w:val="67"/>
          <w:position w:val="-7"/>
        </w:rPr>
      </w:r>
      <w:r>
        <w:rPr>
          <w:rFonts w:ascii="Arial" w:hAnsi="Arial" w:cs="Arial" w:eastAsia="Arial"/>
          <w:sz w:val="48"/>
          <w:szCs w:val="48"/>
          <w:color w:val="6D6D6D"/>
          <w:spacing w:val="-28"/>
          <w:w w:val="67"/>
          <w:position w:val="-7"/>
        </w:rPr>
      </w:r>
      <w:r>
        <w:rPr>
          <w:rFonts w:ascii="Arial" w:hAnsi="Arial" w:cs="Arial" w:eastAsia="Arial"/>
          <w:sz w:val="10"/>
          <w:szCs w:val="10"/>
          <w:color w:val="AAACAE"/>
          <w:spacing w:val="0"/>
          <w:w w:val="236"/>
          <w:position w:val="16"/>
        </w:rPr>
        <w:t>,</w:t>
      </w:r>
      <w:r>
        <w:rPr>
          <w:rFonts w:ascii="Arial" w:hAnsi="Arial" w:cs="Arial" w:eastAsia="Arial"/>
          <w:sz w:val="10"/>
          <w:szCs w:val="10"/>
          <w:color w:val="AAACAE"/>
          <w:spacing w:val="0"/>
          <w:w w:val="100"/>
          <w:position w:val="16"/>
        </w:rPr>
        <w:t>    </w:t>
      </w:r>
      <w:r>
        <w:rPr>
          <w:rFonts w:ascii="Arial" w:hAnsi="Arial" w:cs="Arial" w:eastAsia="Arial"/>
          <w:sz w:val="10"/>
          <w:szCs w:val="10"/>
          <w:color w:val="AAACAE"/>
          <w:spacing w:val="10"/>
          <w:w w:val="100"/>
          <w:position w:val="16"/>
        </w:rPr>
        <w:t> </w:t>
      </w:r>
      <w:r>
        <w:rPr>
          <w:rFonts w:ascii="Arial" w:hAnsi="Arial" w:cs="Arial" w:eastAsia="Arial"/>
          <w:sz w:val="10"/>
          <w:szCs w:val="10"/>
          <w:color w:val="AAACAE"/>
          <w:spacing w:val="0"/>
          <w:w w:val="350"/>
          <w:position w:val="16"/>
        </w:rPr>
        <w:t>,</w:t>
      </w:r>
      <w:r>
        <w:rPr>
          <w:rFonts w:ascii="Arial" w:hAnsi="Arial" w:cs="Arial" w:eastAsia="Arial"/>
          <w:sz w:val="10"/>
          <w:szCs w:val="10"/>
          <w:color w:val="AAACAE"/>
          <w:spacing w:val="-27"/>
          <w:w w:val="350"/>
          <w:position w:val="16"/>
        </w:rPr>
        <w:t> </w:t>
      </w:r>
      <w:r>
        <w:rPr>
          <w:rFonts w:ascii="Times New Roman" w:hAnsi="Times New Roman" w:cs="Times New Roman" w:eastAsia="Times New Roman"/>
          <w:sz w:val="3"/>
          <w:szCs w:val="3"/>
          <w:color w:val="BCBFC4"/>
          <w:spacing w:val="0"/>
          <w:w w:val="100"/>
          <w:position w:val="16"/>
        </w:rPr>
        <w:t>o</w:t>
      </w:r>
      <w:r>
        <w:rPr>
          <w:rFonts w:ascii="Times New Roman" w:hAnsi="Times New Roman" w:cs="Times New Roman" w:eastAsia="Times New Roman"/>
          <w:sz w:val="3"/>
          <w:szCs w:val="3"/>
          <w:color w:val="BCBFC4"/>
          <w:spacing w:val="0"/>
          <w:w w:val="100"/>
          <w:position w:val="16"/>
        </w:rPr>
        <w:t>                     </w:t>
      </w:r>
      <w:r>
        <w:rPr>
          <w:rFonts w:ascii="Times New Roman" w:hAnsi="Times New Roman" w:cs="Times New Roman" w:eastAsia="Times New Roman"/>
          <w:sz w:val="3"/>
          <w:szCs w:val="3"/>
          <w:color w:val="BCBFC4"/>
          <w:spacing w:val="2"/>
          <w:w w:val="100"/>
          <w:position w:val="16"/>
        </w:rPr>
        <w:t> </w:t>
      </w:r>
      <w:r>
        <w:rPr>
          <w:rFonts w:ascii="Times New Roman" w:hAnsi="Times New Roman" w:cs="Times New Roman" w:eastAsia="Times New Roman"/>
          <w:sz w:val="8"/>
          <w:szCs w:val="8"/>
          <w:color w:val="383838"/>
          <w:spacing w:val="0"/>
          <w:w w:val="144"/>
          <w:position w:val="16"/>
        </w:rPr>
        <w:t>F')</w:t>
      </w:r>
      <w:r>
        <w:rPr>
          <w:rFonts w:ascii="Times New Roman" w:hAnsi="Times New Roman" w:cs="Times New Roman" w:eastAsia="Times New Roman"/>
          <w:sz w:val="8"/>
          <w:szCs w:val="8"/>
          <w:color w:val="383838"/>
          <w:spacing w:val="-2"/>
          <w:w w:val="144"/>
          <w:position w:val="16"/>
        </w:rPr>
        <w:t> </w:t>
      </w:r>
      <w:r>
        <w:rPr>
          <w:rFonts w:ascii="Arial" w:hAnsi="Arial" w:cs="Arial" w:eastAsia="Arial"/>
          <w:sz w:val="37"/>
          <w:szCs w:val="37"/>
          <w:color w:val="AAACAE"/>
          <w:spacing w:val="0"/>
          <w:w w:val="144"/>
          <w:i/>
          <w:position w:val="-7"/>
        </w:rPr>
        <w:t>l</w:t>
      </w:r>
      <w:r>
        <w:rPr>
          <w:rFonts w:ascii="Arial" w:hAnsi="Arial" w:cs="Arial" w:eastAsia="Arial"/>
          <w:sz w:val="37"/>
          <w:szCs w:val="37"/>
          <w:color w:val="000000"/>
          <w:spacing w:val="0"/>
          <w:w w:val="100"/>
          <w:position w:val="0"/>
        </w:rPr>
      </w:r>
    </w:p>
    <w:p>
      <w:pPr>
        <w:jc w:val="right"/>
        <w:spacing w:after="0"/>
        <w:sectPr>
          <w:type w:val="continuous"/>
          <w:pgSz w:w="11920" w:h="16840"/>
          <w:pgMar w:top="300" w:bottom="280" w:left="260" w:right="200"/>
        </w:sectPr>
      </w:pPr>
      <w:rPr/>
    </w:p>
    <w:p>
      <w:pPr>
        <w:spacing w:before="1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81" w:lineRule="exact"/>
        <w:ind w:left="137"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12"/>
        </w:rPr>
        <w:t>Halk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1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0" w:after="0" w:line="241" w:lineRule="exact"/>
        <w:ind w:right="-86"/>
        <w:jc w:val="left"/>
        <w:rPr>
          <w:rFonts w:ascii="Times New Roman" w:hAnsi="Times New Roman" w:cs="Times New Roman" w:eastAsia="Times New Roman"/>
          <w:sz w:val="31"/>
          <w:szCs w:val="31"/>
        </w:rPr>
      </w:pPr>
      <w:rPr/>
      <w:r>
        <w:rPr>
          <w:rFonts w:ascii="Times New Roman" w:hAnsi="Times New Roman" w:cs="Times New Roman" w:eastAsia="Times New Roman"/>
          <w:sz w:val="31"/>
          <w:szCs w:val="31"/>
          <w:color w:val="383838"/>
          <w:spacing w:val="0"/>
          <w:w w:val="100"/>
          <w:position w:val="-10"/>
        </w:rPr>
        <w:t>ÖSE</w:t>
      </w:r>
      <w:r>
        <w:rPr>
          <w:rFonts w:ascii="Times New Roman" w:hAnsi="Times New Roman" w:cs="Times New Roman" w:eastAsia="Times New Roman"/>
          <w:sz w:val="31"/>
          <w:szCs w:val="31"/>
          <w:color w:val="000000"/>
          <w:spacing w:val="0"/>
          <w:w w:val="100"/>
          <w:position w:val="0"/>
        </w:rPr>
      </w:r>
    </w:p>
    <w:p>
      <w:pPr>
        <w:spacing w:before="18" w:after="0" w:line="220" w:lineRule="exact"/>
        <w:jc w:val="left"/>
        <w:rPr>
          <w:sz w:val="22"/>
          <w:szCs w:val="22"/>
        </w:rPr>
      </w:pPr>
      <w:rPr/>
      <w:r>
        <w:rPr/>
        <w:br w:type="column"/>
      </w:r>
      <w:r>
        <w:rPr>
          <w:sz w:val="22"/>
          <w:szCs w:val="22"/>
        </w:rPr>
      </w:r>
    </w:p>
    <w:p>
      <w:pPr>
        <w:spacing w:before="0" w:after="0" w:line="204" w:lineRule="exact"/>
        <w:ind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4"/>
          <w:position w:val="-1"/>
        </w:rPr>
        <w:t>Süley?lan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92" w:lineRule="exact"/>
        <w:ind w:left="3148" w:right="-20"/>
        <w:jc w:val="left"/>
        <w:tabs>
          <w:tab w:pos="3800" w:val="left"/>
          <w:tab w:pos="4480" w:val="left"/>
        </w:tabs>
        <w:rPr>
          <w:rFonts w:ascii="Arial" w:hAnsi="Arial" w:cs="Arial" w:eastAsia="Arial"/>
          <w:sz w:val="22"/>
          <w:szCs w:val="22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1"/>
          <w:szCs w:val="11"/>
          <w:color w:val="383838"/>
          <w:spacing w:val="0"/>
          <w:w w:val="75"/>
          <w:position w:val="-2"/>
        </w:rPr>
        <w:t>1.</w:t>
      </w:r>
      <w:r>
        <w:rPr>
          <w:rFonts w:ascii="Times New Roman" w:hAnsi="Times New Roman" w:cs="Times New Roman" w:eastAsia="Times New Roman"/>
          <w:sz w:val="11"/>
          <w:szCs w:val="11"/>
          <w:color w:val="383838"/>
          <w:spacing w:val="0"/>
          <w:w w:val="75"/>
          <w:position w:val="-2"/>
        </w:rPr>
        <w:t>      </w:t>
      </w:r>
      <w:r>
        <w:rPr>
          <w:rFonts w:ascii="Times New Roman" w:hAnsi="Times New Roman" w:cs="Times New Roman" w:eastAsia="Times New Roman"/>
          <w:sz w:val="11"/>
          <w:szCs w:val="11"/>
          <w:color w:val="383838"/>
          <w:spacing w:val="4"/>
          <w:w w:val="75"/>
          <w:position w:val="-2"/>
        </w:rPr>
        <w:t> </w:t>
      </w:r>
      <w:r>
        <w:rPr>
          <w:rFonts w:ascii="Arial" w:hAnsi="Arial" w:cs="Arial" w:eastAsia="Arial"/>
          <w:sz w:val="16"/>
          <w:szCs w:val="16"/>
          <w:color w:val="505050"/>
          <w:spacing w:val="0"/>
          <w:w w:val="100"/>
          <w:i/>
          <w:position w:val="-2"/>
        </w:rPr>
        <w:t>tf</w:t>
      </w:r>
      <w:r>
        <w:rPr>
          <w:rFonts w:ascii="Arial" w:hAnsi="Arial" w:cs="Arial" w:eastAsia="Arial"/>
          <w:sz w:val="16"/>
          <w:szCs w:val="16"/>
          <w:color w:val="505050"/>
          <w:spacing w:val="-44"/>
          <w:w w:val="100"/>
          <w:i/>
          <w:position w:val="-2"/>
        </w:rPr>
        <w:t> </w:t>
      </w:r>
      <w:r>
        <w:rPr>
          <w:rFonts w:ascii="Arial" w:hAnsi="Arial" w:cs="Arial" w:eastAsia="Arial"/>
          <w:sz w:val="16"/>
          <w:szCs w:val="16"/>
          <w:color w:val="505050"/>
          <w:spacing w:val="0"/>
          <w:w w:val="100"/>
          <w:i/>
          <w:position w:val="-2"/>
        </w:rPr>
        <w:tab/>
      </w:r>
      <w:r>
        <w:rPr>
          <w:rFonts w:ascii="Arial" w:hAnsi="Arial" w:cs="Arial" w:eastAsia="Arial"/>
          <w:sz w:val="16"/>
          <w:szCs w:val="16"/>
          <w:color w:val="505050"/>
          <w:spacing w:val="0"/>
          <w:w w:val="100"/>
          <w:i/>
          <w:position w:val="-2"/>
        </w:rPr>
      </w:r>
      <w:r>
        <w:rPr>
          <w:rFonts w:ascii="Arial" w:hAnsi="Arial" w:cs="Arial" w:eastAsia="Arial"/>
          <w:sz w:val="20"/>
          <w:szCs w:val="20"/>
          <w:color w:val="6D6D6D"/>
          <w:spacing w:val="-18"/>
          <w:w w:val="87"/>
          <w:position w:val="-2"/>
        </w:rPr>
        <w:t>;</w:t>
      </w:r>
      <w:r>
        <w:rPr>
          <w:rFonts w:ascii="Arial" w:hAnsi="Arial" w:cs="Arial" w:eastAsia="Arial"/>
          <w:sz w:val="20"/>
          <w:szCs w:val="20"/>
          <w:color w:val="505050"/>
          <w:spacing w:val="0"/>
          <w:w w:val="89"/>
          <w:position w:val="-2"/>
        </w:rPr>
        <w:t>·ı;.</w:t>
      </w:r>
      <w:r>
        <w:rPr>
          <w:rFonts w:ascii="Arial" w:hAnsi="Arial" w:cs="Arial" w:eastAsia="Arial"/>
          <w:sz w:val="20"/>
          <w:szCs w:val="20"/>
          <w:color w:val="505050"/>
          <w:spacing w:val="-27"/>
          <w:w w:val="100"/>
          <w:position w:val="-2"/>
        </w:rPr>
        <w:t> </w:t>
      </w:r>
      <w:r>
        <w:rPr>
          <w:rFonts w:ascii="Arial" w:hAnsi="Arial" w:cs="Arial" w:eastAsia="Arial"/>
          <w:sz w:val="20"/>
          <w:szCs w:val="20"/>
          <w:color w:val="6D6D6D"/>
          <w:spacing w:val="0"/>
          <w:w w:val="78"/>
          <w:position w:val="-2"/>
        </w:rPr>
        <w:t>,,</w:t>
      </w:r>
      <w:r>
        <w:rPr>
          <w:rFonts w:ascii="Arial" w:hAnsi="Arial" w:cs="Arial" w:eastAsia="Arial"/>
          <w:sz w:val="20"/>
          <w:szCs w:val="20"/>
          <w:color w:val="6D6D6D"/>
          <w:spacing w:val="-37"/>
          <w:w w:val="100"/>
          <w:position w:val="-2"/>
        </w:rPr>
        <w:t> </w:t>
      </w:r>
      <w:r>
        <w:rPr>
          <w:rFonts w:ascii="Arial" w:hAnsi="Arial" w:cs="Arial" w:eastAsia="Arial"/>
          <w:sz w:val="20"/>
          <w:szCs w:val="20"/>
          <w:color w:val="9A9A9A"/>
          <w:spacing w:val="0"/>
          <w:w w:val="79"/>
          <w:position w:val="-2"/>
        </w:rPr>
        <w:t>•.</w:t>
      </w:r>
      <w:r>
        <w:rPr>
          <w:rFonts w:ascii="Arial" w:hAnsi="Arial" w:cs="Arial" w:eastAsia="Arial"/>
          <w:sz w:val="20"/>
          <w:szCs w:val="20"/>
          <w:color w:val="9A9A9A"/>
          <w:spacing w:val="0"/>
          <w:w w:val="100"/>
          <w:position w:val="-2"/>
        </w:rPr>
        <w:tab/>
      </w:r>
      <w:r>
        <w:rPr>
          <w:rFonts w:ascii="Arial" w:hAnsi="Arial" w:cs="Arial" w:eastAsia="Arial"/>
          <w:sz w:val="20"/>
          <w:szCs w:val="20"/>
          <w:color w:val="9A9A9A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0"/>
          <w:w w:val="79"/>
          <w:i/>
          <w:position w:val="-2"/>
        </w:rPr>
        <w:t>ct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0"/>
          <w:w w:val="79"/>
          <w:i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35"/>
          <w:w w:val="79"/>
          <w:i/>
          <w:position w:val="-2"/>
        </w:rPr>
        <w:t> </w:t>
      </w:r>
      <w:r>
        <w:rPr>
          <w:rFonts w:ascii="Arial" w:hAnsi="Arial" w:cs="Arial" w:eastAsia="Arial"/>
          <w:sz w:val="22"/>
          <w:szCs w:val="22"/>
          <w:color w:val="858787"/>
          <w:spacing w:val="0"/>
          <w:w w:val="109"/>
          <w:i/>
          <w:position w:val="-2"/>
        </w:rPr>
        <w:t>1</w:t>
      </w:r>
      <w:r>
        <w:rPr>
          <w:rFonts w:ascii="Arial" w:hAnsi="Arial" w:cs="Arial" w:eastAsia="Arial"/>
          <w:sz w:val="22"/>
          <w:szCs w:val="22"/>
          <w:color w:val="000000"/>
          <w:spacing w:val="0"/>
          <w:w w:val="100"/>
          <w:position w:val="0"/>
        </w:rPr>
      </w:r>
    </w:p>
    <w:p>
      <w:pPr>
        <w:spacing w:before="0" w:after="0" w:line="250" w:lineRule="exact"/>
        <w:ind w:right="-20"/>
        <w:jc w:val="left"/>
        <w:tabs>
          <w:tab w:pos="3240" w:val="left"/>
          <w:tab w:pos="4540" w:val="left"/>
        </w:tabs>
        <w:rPr>
          <w:rFonts w:ascii="Arial" w:hAnsi="Arial" w:cs="Arial" w:eastAsia="Arial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F465D"/>
          <w:spacing w:val="0"/>
          <w:w w:val="600"/>
          <w:position w:val="-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F465D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F465D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30"/>
          <w:szCs w:val="30"/>
          <w:color w:val="6D6D6D"/>
          <w:spacing w:val="-25"/>
          <w:w w:val="100"/>
          <w:position w:val="-1"/>
        </w:rPr>
        <w:t>\</w:t>
      </w:r>
      <w:r>
        <w:rPr>
          <w:rFonts w:ascii="Times New Roman" w:hAnsi="Times New Roman" w:cs="Times New Roman" w:eastAsia="Times New Roman"/>
          <w:sz w:val="30"/>
          <w:szCs w:val="30"/>
          <w:color w:val="9A9A9A"/>
          <w:spacing w:val="0"/>
          <w:w w:val="58"/>
          <w:position w:val="-1"/>
        </w:rPr>
        <w:t>.</w:t>
      </w:r>
      <w:r>
        <w:rPr>
          <w:rFonts w:ascii="Times New Roman" w:hAnsi="Times New Roman" w:cs="Times New Roman" w:eastAsia="Times New Roman"/>
          <w:sz w:val="30"/>
          <w:szCs w:val="30"/>
          <w:color w:val="9A9A9A"/>
          <w:spacing w:val="-1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505050"/>
          <w:spacing w:val="0"/>
          <w:w w:val="65"/>
          <w:i/>
          <w:position w:val="-1"/>
        </w:rPr>
        <w:t>:</w:t>
      </w:r>
      <w:r>
        <w:rPr>
          <w:rFonts w:ascii="Times New Roman" w:hAnsi="Times New Roman" w:cs="Times New Roman" w:eastAsia="Times New Roman"/>
          <w:sz w:val="30"/>
          <w:szCs w:val="30"/>
          <w:color w:val="505050"/>
          <w:spacing w:val="-2"/>
          <w:w w:val="65"/>
          <w:i/>
          <w:position w:val="-1"/>
        </w:rPr>
        <w:t>:</w:t>
      </w:r>
      <w:r>
        <w:rPr>
          <w:rFonts w:ascii="Times New Roman" w:hAnsi="Times New Roman" w:cs="Times New Roman" w:eastAsia="Times New Roman"/>
          <w:sz w:val="30"/>
          <w:szCs w:val="30"/>
          <w:color w:val="505050"/>
          <w:spacing w:val="0"/>
          <w:w w:val="65"/>
          <w:i/>
          <w:position w:val="-1"/>
        </w:rPr>
        <w:t>.;</w:t>
      </w:r>
      <w:r>
        <w:rPr>
          <w:rFonts w:ascii="Times New Roman" w:hAnsi="Times New Roman" w:cs="Times New Roman" w:eastAsia="Times New Roman"/>
          <w:sz w:val="30"/>
          <w:szCs w:val="30"/>
          <w:color w:val="505050"/>
          <w:spacing w:val="0"/>
          <w:w w:val="65"/>
          <w:i/>
          <w:position w:val="-1"/>
        </w:rPr>
        <w:t>  </w:t>
      </w:r>
      <w:r>
        <w:rPr>
          <w:rFonts w:ascii="Times New Roman" w:hAnsi="Times New Roman" w:cs="Times New Roman" w:eastAsia="Times New Roman"/>
          <w:sz w:val="30"/>
          <w:szCs w:val="30"/>
          <w:color w:val="505050"/>
          <w:spacing w:val="2"/>
          <w:w w:val="65"/>
          <w:i/>
          <w:position w:val="-1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6D6D6D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30"/>
          <w:szCs w:val="30"/>
          <w:color w:val="6D6D6D"/>
          <w:spacing w:val="-1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6D6D6D"/>
          <w:spacing w:val="0"/>
          <w:w w:val="52"/>
          <w:position w:val="-1"/>
        </w:rPr>
        <w:t>;</w:t>
      </w:r>
      <w:r>
        <w:rPr>
          <w:rFonts w:ascii="Times New Roman" w:hAnsi="Times New Roman" w:cs="Times New Roman" w:eastAsia="Times New Roman"/>
          <w:sz w:val="30"/>
          <w:szCs w:val="30"/>
          <w:color w:val="6D6D6D"/>
          <w:spacing w:val="6"/>
          <w:w w:val="52"/>
          <w:position w:val="-1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6D6D6D"/>
          <w:spacing w:val="0"/>
          <w:w w:val="52"/>
          <w:position w:val="-1"/>
        </w:rPr>
        <w:t>.</w:t>
      </w:r>
      <w:r>
        <w:rPr>
          <w:rFonts w:ascii="Times New Roman" w:hAnsi="Times New Roman" w:cs="Times New Roman" w:eastAsia="Times New Roman"/>
          <w:sz w:val="30"/>
          <w:szCs w:val="30"/>
          <w:color w:val="6D6D6D"/>
          <w:spacing w:val="20"/>
          <w:w w:val="52"/>
          <w:position w:val="-1"/>
        </w:rPr>
        <w:t> </w:t>
      </w:r>
      <w:r>
        <w:rPr>
          <w:rFonts w:ascii="Times New Roman" w:hAnsi="Times New Roman" w:cs="Times New Roman" w:eastAsia="Times New Roman"/>
          <w:sz w:val="15"/>
          <w:szCs w:val="15"/>
          <w:color w:val="505050"/>
          <w:spacing w:val="-10"/>
          <w:w w:val="157"/>
          <w:position w:val="-1"/>
        </w:rPr>
        <w:t>'</w:t>
      </w:r>
      <w:r>
        <w:rPr>
          <w:rFonts w:ascii="Times New Roman" w:hAnsi="Times New Roman" w:cs="Times New Roman" w:eastAsia="Times New Roman"/>
          <w:sz w:val="15"/>
          <w:szCs w:val="15"/>
          <w:color w:val="6D6D6D"/>
          <w:spacing w:val="-5"/>
          <w:w w:val="65"/>
          <w:position w:val="-1"/>
        </w:rPr>
        <w:t>c</w:t>
      </w:r>
      <w:r>
        <w:rPr>
          <w:rFonts w:ascii="Times New Roman" w:hAnsi="Times New Roman" w:cs="Times New Roman" w:eastAsia="Times New Roman"/>
          <w:sz w:val="15"/>
          <w:szCs w:val="15"/>
          <w:color w:val="505050"/>
          <w:spacing w:val="3"/>
          <w:w w:val="51"/>
          <w:position w:val="-1"/>
        </w:rPr>
        <w:t>•</w:t>
      </w:r>
      <w:r>
        <w:rPr>
          <w:rFonts w:ascii="Times New Roman" w:hAnsi="Times New Roman" w:cs="Times New Roman" w:eastAsia="Times New Roman"/>
          <w:sz w:val="15"/>
          <w:szCs w:val="15"/>
          <w:color w:val="383838"/>
          <w:spacing w:val="0"/>
          <w:w w:val="60"/>
          <w:position w:val="-1"/>
        </w:rPr>
        <w:t>·</w:t>
      </w:r>
      <w:r>
        <w:rPr>
          <w:rFonts w:ascii="Times New Roman" w:hAnsi="Times New Roman" w:cs="Times New Roman" w:eastAsia="Times New Roman"/>
          <w:sz w:val="15"/>
          <w:szCs w:val="15"/>
          <w:color w:val="383838"/>
          <w:spacing w:val="0"/>
          <w:w w:val="86"/>
          <w:position w:val="-1"/>
        </w:rPr>
        <w:t>-</w:t>
      </w:r>
      <w:r>
        <w:rPr>
          <w:rFonts w:ascii="Times New Roman" w:hAnsi="Times New Roman" w:cs="Times New Roman" w:eastAsia="Times New Roman"/>
          <w:sz w:val="15"/>
          <w:szCs w:val="15"/>
          <w:color w:val="383838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5"/>
          <w:szCs w:val="15"/>
          <w:color w:val="383838"/>
          <w:spacing w:val="0"/>
          <w:w w:val="100"/>
          <w:position w:val="-1"/>
        </w:rPr>
      </w:r>
      <w:r>
        <w:rPr>
          <w:rFonts w:ascii="Arial" w:hAnsi="Arial" w:cs="Arial" w:eastAsia="Arial"/>
          <w:sz w:val="22"/>
          <w:szCs w:val="22"/>
          <w:color w:val="9A9A9A"/>
          <w:spacing w:val="0"/>
          <w:w w:val="120"/>
          <w:i/>
          <w:position w:val="-1"/>
        </w:rPr>
        <w:t>/i</w:t>
      </w:r>
      <w:r>
        <w:rPr>
          <w:rFonts w:ascii="Arial" w:hAnsi="Arial" w:cs="Arial" w:eastAsia="Arial"/>
          <w:sz w:val="22"/>
          <w:szCs w:val="22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300" w:bottom="280" w:left="260" w:right="200"/>
          <w:cols w:num="4" w:equalWidth="0">
            <w:col w:w="479" w:space="1558"/>
            <w:col w:w="586" w:space="1731"/>
            <w:col w:w="786" w:space="418"/>
            <w:col w:w="5902"/>
          </w:cols>
        </w:sectPr>
      </w:pPr>
      <w:rPr/>
    </w:p>
    <w:p>
      <w:pPr>
        <w:spacing w:before="1" w:after="0" w:line="120" w:lineRule="exact"/>
        <w:jc w:val="left"/>
        <w:rPr>
          <w:sz w:val="12"/>
          <w:szCs w:val="12"/>
        </w:rPr>
      </w:pPr>
      <w:rPr/>
      <w:r>
        <w:rPr/>
        <w:pict>
          <v:group style="position:absolute;margin-left:16.461985pt;margin-top:40.124073pt;width:564.611075pt;height:776.813525pt;mso-position-horizontal-relative:page;mso-position-vertical-relative:page;z-index:-15092" coordorigin="329,802" coordsize="11292,15536">
            <v:group style="position:absolute;left:346;top:826;width:11241;height:2" coordorigin="346,826" coordsize="11241,2">
              <v:shape style="position:absolute;left:346;top:826;width:11241;height:2" coordorigin="346,826" coordsize="11241,0" path="m346,826l11586,826e" filled="f" stroked="t" strokeweight=".70051pt" strokecolor="#646464">
                <v:path arrowok="t"/>
              </v:shape>
            </v:group>
            <v:group style="position:absolute;left:364;top:809;width:2;height:15518" coordorigin="364,809" coordsize="2,15518">
              <v:shape style="position:absolute;left:364;top:809;width:2;height:15518" coordorigin="364,809" coordsize="0,15518" path="m364,16327l364,809e" filled="f" stroked="t" strokeweight=".70051pt" strokecolor="#5B5B5B">
                <v:path arrowok="t"/>
              </v:shape>
            </v:group>
            <v:group style="position:absolute;left:2041;top:814;width:2;height:1321" coordorigin="2041,814" coordsize="2,1321">
              <v:shape style="position:absolute;left:2041;top:814;width:2;height:1321" coordorigin="2041,814" coordsize="0,1321" path="m2041,2135l2041,814e" filled="f" stroked="t" strokeweight=".70051pt" strokecolor="#707070">
                <v:path arrowok="t"/>
              </v:shape>
            </v:group>
            <v:group style="position:absolute;left:8145;top:814;width:2;height:1316" coordorigin="8145,814" coordsize="2,1316">
              <v:shape style="position:absolute;left:8145;top:814;width:2;height:1316" coordorigin="8145,814" coordsize="0,1316" path="m8145,2130l8145,814e" filled="f" stroked="t" strokeweight=".70051pt" strokecolor="#575757">
                <v:path arrowok="t"/>
              </v:shape>
            </v:group>
            <v:group style="position:absolute;left:11586;top:814;width:2;height:6447" coordorigin="11586,814" coordsize="2,6447">
              <v:shape style="position:absolute;left:11586;top:814;width:2;height:6447" coordorigin="11586,814" coordsize="0,6447" path="m11586,7262l11586,814e" filled="f" stroked="t" strokeweight=".70051pt" strokecolor="#707070">
                <v:path arrowok="t"/>
              </v:shape>
            </v:group>
            <v:group style="position:absolute;left:355;top:1202;width:2;height:592" coordorigin="355,1202" coordsize="2,592">
              <v:shape style="position:absolute;left:355;top:1202;width:2;height:592" coordorigin="355,1202" coordsize="0,592" path="m355,1794l355,1202e" filled="f" stroked="t" strokeweight=".70051pt" strokecolor="#A0A0A0">
                <v:path arrowok="t"/>
              </v:shape>
            </v:group>
            <v:group style="position:absolute;left:346;top:2121;width:6099;height:2" coordorigin="346,2121" coordsize="6099,2">
              <v:shape style="position:absolute;left:346;top:2121;width:6099;height:2" coordorigin="346,2121" coordsize="6099,0" path="m346,2121l6445,2121e" filled="f" stroked="t" strokeweight=".70051pt" strokecolor="#5B5B5B">
                <v:path arrowok="t"/>
              </v:shape>
            </v:group>
            <v:group style="position:absolute;left:355;top:1600;width:2;height:596" coordorigin="355,1600" coordsize="2,596">
              <v:shape style="position:absolute;left:355;top:1600;width:2;height:596" coordorigin="355,1600" coordsize="0,596" path="m355,2197l355,1600e" filled="f" stroked="t" strokeweight=".70051pt" strokecolor="#878787">
                <v:path arrowok="t"/>
              </v:shape>
            </v:group>
            <v:group style="position:absolute;left:6389;top:2121;width:234;height:2" coordorigin="6389,2121" coordsize="234,2">
              <v:shape style="position:absolute;left:6389;top:2121;width:234;height:2" coordorigin="6389,2121" coordsize="234,0" path="m6389,2121l6622,2121e" filled="f" stroked="t" strokeweight=".467007pt" strokecolor="#4B4B4B">
                <v:path arrowok="t"/>
              </v:shape>
            </v:group>
            <v:group style="position:absolute;left:6566;top:2118;width:5020;height:2" coordorigin="6566,2118" coordsize="5020,2">
              <v:shape style="position:absolute;left:6566;top:2118;width:5020;height:2" coordorigin="6566,2118" coordsize="5020,0" path="m6566,2118l11586,2118e" filled="f" stroked="t" strokeweight=".70051pt" strokecolor="#606060">
                <v:path arrowok="t"/>
              </v:shape>
            </v:group>
            <v:group style="position:absolute;left:350;top:2360;width:11241;height:2" coordorigin="350,2360" coordsize="11241,2">
              <v:shape style="position:absolute;left:350;top:2360;width:11241;height:2" coordorigin="350,2360" coordsize="11241,0" path="m350,2360l11591,2360e" filled="f" stroked="t" strokeweight=".70051pt" strokecolor="#606060">
                <v:path arrowok="t"/>
              </v:shape>
            </v:group>
            <v:group style="position:absolute;left:360;top:2078;width:2;height:786" coordorigin="360,2078" coordsize="2,786">
              <v:shape style="position:absolute;left:360;top:2078;width:2;height:786" coordorigin="360,2078" coordsize="0,786" path="m360,2864l360,2078e" filled="f" stroked="t" strokeweight=".467007pt" strokecolor="#4F4F4F">
                <v:path arrowok="t"/>
              </v:shape>
            </v:group>
            <v:group style="position:absolute;left:11584;top:1832;width:2;height:667" coordorigin="11584,1832" coordsize="2,667">
              <v:shape style="position:absolute;left:11584;top:1832;width:2;height:667" coordorigin="11584,1832" coordsize="0,667" path="m11584,2499l11584,1832e" filled="f" stroked="t" strokeweight=".70051pt" strokecolor="#747474">
                <v:path arrowok="t"/>
              </v:shape>
            </v:group>
            <v:group style="position:absolute;left:346;top:2597;width:11246;height:2" coordorigin="346,2597" coordsize="11246,2">
              <v:shape style="position:absolute;left:346;top:2597;width:11246;height:2" coordorigin="346,2597" coordsize="11246,0" path="m346,2597l11591,2597e" filled="f" stroked="t" strokeweight=".70051pt" strokecolor="#5B5B5B">
                <v:path arrowok="t"/>
              </v:shape>
            </v:group>
            <v:group style="position:absolute;left:350;top:2836;width:11241;height:2" coordorigin="350,2836" coordsize="11241,2">
              <v:shape style="position:absolute;left:350;top:2836;width:11241;height:2" coordorigin="350,2836" coordsize="11241,0" path="m350,2836l11591,2836e" filled="f" stroked="t" strokeweight=".70051pt" strokecolor="#606060">
                <v:path arrowok="t"/>
              </v:shape>
            </v:group>
            <v:group style="position:absolute;left:346;top:3070;width:11246;height:2" coordorigin="346,3070" coordsize="11246,2">
              <v:shape style="position:absolute;left:346;top:3070;width:11246;height:2" coordorigin="346,3070" coordsize="11246,0" path="m346,3070l11591,3070e" filled="f" stroked="t" strokeweight=".70051pt" strokecolor="#5B5B5B">
                <v:path arrowok="t"/>
              </v:shape>
            </v:group>
            <v:group style="position:absolute;left:350;top:3309;width:2639;height:2" coordorigin="350,3309" coordsize="2639,2">
              <v:shape style="position:absolute;left:350;top:3309;width:2639;height:2" coordorigin="350,3309" coordsize="2639,0" path="m350,3309l2989,3309e" filled="f" stroked="t" strokeweight=".467007pt" strokecolor="#575757">
                <v:path arrowok="t"/>
              </v:shape>
            </v:group>
            <v:group style="position:absolute;left:2933;top:3309;width:1102;height:2" coordorigin="2933,3309" coordsize="1102,2">
              <v:shape style="position:absolute;left:2933;top:3309;width:1102;height:2" coordorigin="2933,3309" coordsize="1102,0" path="m2933,3309l4035,3309e" filled="f" stroked="t" strokeweight=".70051pt" strokecolor="#5B5B5B">
                <v:path arrowok="t"/>
              </v:shape>
            </v:group>
            <v:group style="position:absolute;left:3979;top:3309;width:1574;height:2" coordorigin="3979,3309" coordsize="1574,2">
              <v:shape style="position:absolute;left:3979;top:3309;width:1574;height:2" coordorigin="3979,3309" coordsize="1574,0" path="m3979,3309l5553,3309e" filled="f" stroked="t" strokeweight=".467007pt" strokecolor="#575757">
                <v:path arrowok="t"/>
              </v:shape>
            </v:group>
            <v:group style="position:absolute;left:5343;top:3307;width:6253;height:2" coordorigin="5343,3307" coordsize="6253,2">
              <v:shape style="position:absolute;left:5343;top:3307;width:6253;height:2" coordorigin="5343,3307" coordsize="6253,0" path="m5343,3307l11596,3307e" filled="f" stroked="t" strokeweight=".70051pt" strokecolor="#606060">
                <v:path arrowok="t"/>
              </v:shape>
            </v:group>
            <v:group style="position:absolute;left:2984;top:3304;width:2;height:743" coordorigin="2984,3304" coordsize="2,743">
              <v:shape style="position:absolute;left:2984;top:3304;width:2;height:743" coordorigin="2984,3304" coordsize="0,743" path="m2984,4047l2984,3304e" filled="f" stroked="t" strokeweight=".70051pt" strokecolor="#545454">
                <v:path arrowok="t"/>
              </v:shape>
            </v:group>
            <v:group style="position:absolute;left:6034;top:3299;width:2;height:748" coordorigin="6034,3299" coordsize="2,748">
              <v:shape style="position:absolute;left:6034;top:3299;width:2;height:748" coordorigin="6034,3299" coordsize="0,748" path="m6034,4047l6034,3299e" filled="f" stroked="t" strokeweight=".70051pt" strokecolor="#545454">
                <v:path arrowok="t"/>
              </v:shape>
            </v:group>
            <v:group style="position:absolute;left:6020;top:3744;width:1336;height:2" coordorigin="6020,3744" coordsize="1336,2">
              <v:shape style="position:absolute;left:6020;top:3744;width:1336;height:2" coordorigin="6020,3744" coordsize="1336,0" path="m6020,3744l7355,3744e" filled="f" stroked="t" strokeweight=".233503pt" strokecolor="#5B5B5B">
                <v:path arrowok="t"/>
              </v:shape>
            </v:group>
            <v:group style="position:absolute;left:2980;top:3730;width:2176;height:2" coordorigin="2980,3730" coordsize="2176,2">
              <v:shape style="position:absolute;left:2980;top:3730;width:2176;height:2" coordorigin="2980,3730" coordsize="2176,0" path="m2980,3730l5156,3730e" filled="f" stroked="t" strokeweight=".70051pt" strokecolor="#606060">
                <v:path arrowok="t"/>
              </v:shape>
            </v:group>
            <v:group style="position:absolute;left:7355;top:3744;width:3274;height:2" coordorigin="7355,3744" coordsize="3274,2">
              <v:shape style="position:absolute;left:7355;top:3744;width:3274;height:2" coordorigin="7355,3744" coordsize="3274,0" path="m7355,3744l10629,3744e" filled="f" stroked="t" strokeweight=".233503pt" strokecolor="#000000">
                <v:path arrowok="t"/>
              </v:shape>
            </v:group>
            <v:group style="position:absolute;left:10629;top:3744;width:962;height:2" coordorigin="10629,3744" coordsize="962,2">
              <v:shape style="position:absolute;left:10629;top:3744;width:962;height:2" coordorigin="10629,3744" coordsize="962,0" path="m10629,3744l11591,3744e" filled="f" stroked="t" strokeweight=".233503pt" strokecolor="#676767">
                <v:path arrowok="t"/>
              </v:shape>
            </v:group>
            <v:group style="position:absolute;left:350;top:4040;width:2648;height:2" coordorigin="350,4040" coordsize="2648,2">
              <v:shape style="position:absolute;left:350;top:4040;width:2648;height:2" coordorigin="350,4040" coordsize="2648,0" path="m350,4040l2998,4040e" filled="f" stroked="t" strokeweight=".70051pt" strokecolor="#606060">
                <v:path arrowok="t"/>
              </v:shape>
            </v:group>
            <v:group style="position:absolute;left:2928;top:4033;width:2330;height:2" coordorigin="2928,4033" coordsize="2330,2">
              <v:shape style="position:absolute;left:2928;top:4033;width:2330;height:2" coordorigin="2928,4033" coordsize="2330,0" path="m2928,4033l5258,4033e" filled="f" stroked="t" strokeweight=".934013pt" strokecolor="#3F3F3F">
                <v:path arrowok="t"/>
              </v:shape>
            </v:group>
            <v:group style="position:absolute;left:4955;top:4038;width:6641;height:2" coordorigin="4955,4038" coordsize="6641,2">
              <v:shape style="position:absolute;left:4955;top:4038;width:6641;height:2" coordorigin="4955,4038" coordsize="6641,0" path="m4955,4038l11596,4038e" filled="f" stroked="t" strokeweight=".70051pt" strokecolor="#5B5B5B">
                <v:path arrowok="t"/>
              </v:shape>
            </v:group>
            <v:group style="position:absolute;left:336;top:4313;width:11260;height:2" coordorigin="336,4313" coordsize="11260,2">
              <v:shape style="position:absolute;left:336;top:4313;width:11260;height:2" coordorigin="336,4313" coordsize="11260,0" path="m336,4313l11596,4313e" filled="f" stroked="t" strokeweight=".70051pt" strokecolor="#5B5B5B">
                <v:path arrowok="t"/>
              </v:shape>
            </v:group>
            <v:group style="position:absolute;left:2036;top:4554;width:3848;height:2" coordorigin="2036,4554" coordsize="3848,2">
              <v:shape style="position:absolute;left:2036;top:4554;width:3848;height:2" coordorigin="2036,4554" coordsize="3848,0" path="m2036,4554l5884,4554e" filled="f" stroked="t" strokeweight=".70051pt" strokecolor="#5B5B5B">
                <v:path arrowok="t"/>
              </v:shape>
            </v:group>
            <v:group style="position:absolute;left:5828;top:4554;width:224;height:2" coordorigin="5828,4554" coordsize="224,2">
              <v:shape style="position:absolute;left:5828;top:4554;width:224;height:2" coordorigin="5828,4554" coordsize="224,0" path="m5828,4554l6052,4554e" filled="f" stroked="t" strokeweight=".467007pt" strokecolor="#3F3F3F">
                <v:path arrowok="t"/>
              </v:shape>
            </v:group>
            <v:group style="position:absolute;left:5996;top:4554;width:448;height:2" coordorigin="5996,4554" coordsize="448,2">
              <v:shape style="position:absolute;left:5996;top:4554;width:448;height:2" coordorigin="5996,4554" coordsize="448,0" path="m5996,4554l6445,4554e" filled="f" stroked="t" strokeweight=".70051pt" strokecolor="#575757">
                <v:path arrowok="t"/>
              </v:shape>
            </v:group>
            <v:group style="position:absolute;left:6389;top:4554;width:234;height:2" coordorigin="6389,4554" coordsize="234,2">
              <v:shape style="position:absolute;left:6389;top:4554;width:234;height:2" coordorigin="6389,4554" coordsize="234,0" path="m6389,4554l6622,4554e" filled="f" stroked="t" strokeweight=".467007pt" strokecolor="#484848">
                <v:path arrowok="t"/>
              </v:shape>
            </v:group>
            <v:group style="position:absolute;left:6566;top:4552;width:5030;height:2" coordorigin="6566,4552" coordsize="5030,2">
              <v:shape style="position:absolute;left:6566;top:4552;width:5030;height:2" coordorigin="6566,4552" coordsize="5030,0" path="m6566,4552l11596,4552e" filled="f" stroked="t" strokeweight=".70051pt" strokecolor="#5B5B5B">
                <v:path arrowok="t"/>
              </v:shape>
            </v:group>
            <v:group style="position:absolute;left:4012;top:4549;width:2;height:2197" coordorigin="4012,4549" coordsize="2,2197">
              <v:shape style="position:absolute;left:4012;top:4549;width:2;height:2197" coordorigin="4012,4549" coordsize="0,2197" path="m4012,6746l4012,4549e" filled="f" stroked="t" strokeweight=".70051pt" strokecolor="#4B4B4B">
                <v:path arrowok="t"/>
              </v:shape>
            </v:group>
            <v:group style="position:absolute;left:2043;top:4033;width:2;height:1254" coordorigin="2043,4033" coordsize="2,1254">
              <v:shape style="position:absolute;left:2043;top:4033;width:2;height:1254" coordorigin="2043,4033" coordsize="0,1254" path="m2043,5288l2043,4033e" filled="f" stroked="t" strokeweight=".70051pt" strokecolor="#545454">
                <v:path arrowok="t"/>
              </v:shape>
            </v:group>
            <v:group style="position:absolute;left:4012;top:4549;width:2;height:2197" coordorigin="4012,4549" coordsize="2,2197">
              <v:shape style="position:absolute;left:4012;top:4549;width:2;height:2197" coordorigin="4012,4549" coordsize="0,2197" path="m4012,6746l4012,4549e" filled="f" stroked="t" strokeweight=".934013pt" strokecolor="#4F4F4F">
                <v:path arrowok="t"/>
              </v:shape>
            </v:group>
            <v:group style="position:absolute;left:6851;top:4544;width:2;height:497" coordorigin="6851,4544" coordsize="2,497">
              <v:shape style="position:absolute;left:6851;top:4544;width:2;height:497" coordorigin="6851,4544" coordsize="0,497" path="m6851,5042l6851,4544e" filled="f" stroked="t" strokeweight=".70051pt" strokecolor="#545454">
                <v:path arrowok="t"/>
              </v:shape>
            </v:group>
            <v:group style="position:absolute;left:4002;top:5030;width:7594;height:2" coordorigin="4002,5030" coordsize="7594,2">
              <v:shape style="position:absolute;left:4002;top:5030;width:7594;height:2" coordorigin="4002,5030" coordsize="7594,0" path="m4002,5030l11596,5030e" filled="f" stroked="t" strokeweight=".70051pt" strokecolor="#606060">
                <v:path arrowok="t"/>
              </v:shape>
            </v:group>
            <v:group style="position:absolute;left:4002;top:5271;width:7598;height:2" coordorigin="4002,5271" coordsize="7598,2">
              <v:shape style="position:absolute;left:4002;top:5271;width:7598;height:2" coordorigin="4002,5271" coordsize="7598,0" path="m4002,5271l11600,5271e" filled="f" stroked="t" strokeweight=".70051pt" strokecolor="#606060">
                <v:path arrowok="t"/>
              </v:shape>
            </v:group>
            <v:group style="position:absolute;left:2045;top:5231;width:2;height:293" coordorigin="2045,5231" coordsize="2,293">
              <v:shape style="position:absolute;left:2045;top:5231;width:2;height:293" coordorigin="2045,5231" coordsize="0,293" path="m2045,5524l2045,5231e" filled="f" stroked="t" strokeweight=".467007pt" strokecolor="#3F3F3F">
                <v:path arrowok="t"/>
              </v:shape>
            </v:group>
            <v:group style="position:absolute;left:4002;top:5510;width:2050;height:2" coordorigin="4002,5510" coordsize="2050,2">
              <v:shape style="position:absolute;left:4002;top:5510;width:2050;height:2" coordorigin="4002,5510" coordsize="2050,0" path="m4002,5510l6052,5510e" filled="f" stroked="t" strokeweight=".467007pt" strokecolor="#545454">
                <v:path arrowok="t"/>
              </v:shape>
            </v:group>
            <v:group style="position:absolute;left:5996;top:5508;width:5599;height:2" coordorigin="5996,5508" coordsize="5599,2">
              <v:shape style="position:absolute;left:5996;top:5508;width:5599;height:2" coordorigin="5996,5508" coordsize="5599,0" path="m5996,5508l11596,5508e" filled="f" stroked="t" strokeweight=".70051pt" strokecolor="#606060">
                <v:path arrowok="t"/>
              </v:shape>
            </v:group>
            <v:group style="position:absolute;left:2048;top:5468;width:2;height:3460" coordorigin="2048,5468" coordsize="2,3460">
              <v:shape style="position:absolute;left:2048;top:5468;width:2;height:3460" coordorigin="2048,5468" coordsize="0,3460" path="m2048,8928l2048,5468e" filled="f" stroked="t" strokeweight=".70051pt" strokecolor="#4F4F4F">
                <v:path arrowok="t"/>
              </v:shape>
            </v:group>
            <v:group style="position:absolute;left:2041;top:5747;width:9560;height:2" coordorigin="2041,5747" coordsize="9560,2">
              <v:shape style="position:absolute;left:2041;top:5747;width:9560;height:2" coordorigin="2041,5747" coordsize="9560,0" path="m2041,5747l11600,5747e" filled="f" stroked="t" strokeweight=".70051pt" strokecolor="#5B5B5B">
                <v:path arrowok="t"/>
              </v:shape>
            </v:group>
            <v:group style="position:absolute;left:355;top:5986;width:11246;height:2" coordorigin="355,5986" coordsize="11246,2">
              <v:shape style="position:absolute;left:355;top:5986;width:11246;height:2" coordorigin="355,5986" coordsize="11246,0" path="m355,5986l11600,5986e" filled="f" stroked="t" strokeweight=".70051pt" strokecolor="#5B5B5B">
                <v:path arrowok="t"/>
              </v:shape>
            </v:group>
            <v:group style="position:absolute;left:6856;top:5979;width:2;height:767" coordorigin="6856,5979" coordsize="2,767">
              <v:shape style="position:absolute;left:6856;top:5979;width:2;height:767" coordorigin="6856,5979" coordsize="0,767" path="m6856,6746l6856,5979e" filled="f" stroked="t" strokeweight=".70051pt" strokecolor="#575757">
                <v:path arrowok="t"/>
              </v:shape>
            </v:group>
            <v:group style="position:absolute;left:2036;top:6455;width:5160;height:2" coordorigin="2036,6455" coordsize="5160,2">
              <v:shape style="position:absolute;left:2036;top:6455;width:5160;height:2" coordorigin="2036,6455" coordsize="5160,0" path="m2036,6455l7197,6455e" filled="f" stroked="t" strokeweight=".70051pt" strokecolor="#606060">
                <v:path arrowok="t"/>
              </v:shape>
            </v:group>
            <v:group style="position:absolute;left:7141;top:6455;width:243;height:2" coordorigin="7141,6455" coordsize="243,2">
              <v:shape style="position:absolute;left:7141;top:6455;width:243;height:2" coordorigin="7141,6455" coordsize="243,0" path="m7141,6455l7383,6455e" filled="f" stroked="t" strokeweight=".467007pt" strokecolor="#4B4B4B">
                <v:path arrowok="t"/>
              </v:shape>
            </v:group>
            <v:group style="position:absolute;left:7295;top:6452;width:4306;height:2" coordorigin="7295,6452" coordsize="4306,2">
              <v:shape style="position:absolute;left:7295;top:6452;width:4306;height:2" coordorigin="7295,6452" coordsize="4306,0" path="m7295,6452l11600,6452e" filled="f" stroked="t" strokeweight=".70051pt" strokecolor="#646464">
                <v:path arrowok="t"/>
              </v:shape>
            </v:group>
            <v:group style="position:absolute;left:2041;top:6734;width:5926;height:2" coordorigin="2041,6734" coordsize="5926,2">
              <v:shape style="position:absolute;left:2041;top:6734;width:5926;height:2" coordorigin="2041,6734" coordsize="5926,0" path="m2041,6734l7967,6734e" filled="f" stroked="t" strokeweight=".70051pt" strokecolor="#606060">
                <v:path arrowok="t"/>
              </v:shape>
            </v:group>
            <v:group style="position:absolute;left:7911;top:6734;width:252;height:2" coordorigin="7911,6734" coordsize="252,2">
              <v:shape style="position:absolute;left:7911;top:6734;width:252;height:2" coordorigin="7911,6734" coordsize="252,0" path="m7911,6734l8163,6734e" filled="f" stroked="t" strokeweight=".467007pt" strokecolor="#4B4B4B">
                <v:path arrowok="t"/>
              </v:shape>
            </v:group>
            <v:group style="position:absolute;left:8107;top:6736;width:3493;height:2" coordorigin="8107,6736" coordsize="3493,2">
              <v:shape style="position:absolute;left:8107;top:6736;width:3493;height:2" coordorigin="8107,6736" coordsize="3493,0" path="m8107,6736l11600,6736e" filled="f" stroked="t" strokeweight=".70051pt" strokecolor="#646464">
                <v:path arrowok="t"/>
              </v:shape>
            </v:group>
            <v:group style="position:absolute;left:355;top:6971;width:11250;height:2" coordorigin="355,6971" coordsize="11250,2">
              <v:shape style="position:absolute;left:355;top:6971;width:11250;height:2" coordorigin="355,6971" coordsize="11250,0" path="m355,6971l11605,6971e" filled="f" stroked="t" strokeweight=".70051pt" strokecolor="#606060">
                <v:path arrowok="t"/>
              </v:shape>
            </v:group>
            <v:group style="position:absolute;left:11593;top:5965;width:2;height:1056" coordorigin="11593,5965" coordsize="2,1056">
              <v:shape style="position:absolute;left:11593;top:5965;width:2;height:1056" coordorigin="11593,5965" coordsize="0,1056" path="m11593,7020l11593,5965e" filled="f" stroked="t" strokeweight=".70051pt" strokecolor="#6B6B6B">
                <v:path arrowok="t"/>
              </v:shape>
            </v:group>
            <v:group style="position:absolute;left:355;top:7442;width:6090;height:2" coordorigin="355,7442" coordsize="6090,2">
              <v:shape style="position:absolute;left:355;top:7442;width:6090;height:2" coordorigin="355,7442" coordsize="6090,0" path="m355,7442l6445,7442e" filled="f" stroked="t" strokeweight=".70051pt" strokecolor="#5B5B5B">
                <v:path arrowok="t"/>
              </v:shape>
            </v:group>
            <v:group style="position:absolute;left:6389;top:7442;width:234;height:2" coordorigin="6389,7442" coordsize="234,2">
              <v:shape style="position:absolute;left:6389;top:7442;width:234;height:2" coordorigin="6389,7442" coordsize="234,0" path="m6389,7442l6622,7442e" filled="f" stroked="t" strokeweight=".467007pt" strokecolor="#484848">
                <v:path arrowok="t"/>
              </v:shape>
            </v:group>
            <v:group style="position:absolute;left:6566;top:7442;width:5039;height:2" coordorigin="6566,7442" coordsize="5039,2">
              <v:shape style="position:absolute;left:6566;top:7442;width:5039;height:2" coordorigin="6566,7442" coordsize="5039,0" path="m6566,7442l11605,7442e" filled="f" stroked="t" strokeweight=".70051pt" strokecolor="#606060">
                <v:path arrowok="t"/>
              </v:shape>
            </v:group>
            <v:group style="position:absolute;left:4016;top:7437;width:2;height:757" coordorigin="4016,7437" coordsize="2,757">
              <v:shape style="position:absolute;left:4016;top:7437;width:2;height:757" coordorigin="4016,7437" coordsize="0,757" path="m4016,8194l4016,7437e" filled="f" stroked="t" strokeweight=".934013pt" strokecolor="#545454">
                <v:path arrowok="t"/>
              </v:shape>
            </v:group>
            <v:group style="position:absolute;left:4007;top:7678;width:7598;height:2" coordorigin="4007,7678" coordsize="7598,2">
              <v:shape style="position:absolute;left:4007;top:7678;width:7598;height:2" coordorigin="4007,7678" coordsize="7598,0" path="m4007,7678l11605,7678e" filled="f" stroked="t" strokeweight=".70051pt" strokecolor="#606060">
                <v:path arrowok="t"/>
              </v:shape>
            </v:group>
            <v:group style="position:absolute;left:11603;top:6466;width:2;height:8549" coordorigin="11603,6466" coordsize="2,8549">
              <v:shape style="position:absolute;left:11603;top:6466;width:2;height:8549" coordorigin="11603,6466" coordsize="0,8549" path="m11603,15016l11603,6466e" filled="f" stroked="t" strokeweight=".70051pt" strokecolor="#747474">
                <v:path arrowok="t"/>
              </v:shape>
            </v:group>
            <v:group style="position:absolute;left:4007;top:7946;width:7598;height:2" coordorigin="4007,7946" coordsize="7598,2">
              <v:shape style="position:absolute;left:4007;top:7946;width:7598;height:2" coordorigin="4007,7946" coordsize="7598,0" path="m4007,7946l11605,7946e" filled="f" stroked="t" strokeweight=".70051pt" strokecolor="#606060">
                <v:path arrowok="t"/>
              </v:shape>
            </v:group>
            <v:group style="position:absolute;left:355;top:8308;width:472;height:2" coordorigin="355,8308" coordsize="472,2">
              <v:shape style="position:absolute;left:355;top:8308;width:472;height:2" coordorigin="355,8308" coordsize="472,0" path="m355,8308l827,8308e" filled="f" stroked="t" strokeweight=".233503pt" strokecolor="#6B6B6B">
                <v:path arrowok="t"/>
              </v:shape>
            </v:group>
            <v:group style="position:absolute;left:827;top:8308;width:1210;height:2" coordorigin="827,8308" coordsize="1210,2">
              <v:shape style="position:absolute;left:827;top:8308;width:1210;height:2" coordorigin="827,8308" coordsize="1210,0" path="m827,8308l2036,8308e" filled="f" stroked="t" strokeweight=".233503pt" strokecolor="#000000">
                <v:path arrowok="t"/>
              </v:shape>
            </v:group>
            <v:group style="position:absolute;left:2022;top:8308;width:710;height:2" coordorigin="2022,8308" coordsize="710,2">
              <v:shape style="position:absolute;left:2022;top:8308;width:710;height:2" coordorigin="2022,8308" coordsize="710,0" path="m2022,8308l2732,8308e" filled="f" stroked="t" strokeweight=".233503pt" strokecolor="#575757">
                <v:path arrowok="t"/>
              </v:shape>
            </v:group>
            <v:group style="position:absolute;left:2732;top:8308;width:7897;height:2" coordorigin="2732,8308" coordsize="7897,2">
              <v:shape style="position:absolute;left:2732;top:8308;width:7897;height:2" coordorigin="2732,8308" coordsize="7897,0" path="m2732,8308l10629,8308e" filled="f" stroked="t" strokeweight=".233503pt" strokecolor="#000000">
                <v:path arrowok="t"/>
              </v:shape>
            </v:group>
            <v:group style="position:absolute;left:10629;top:8308;width:962;height:2" coordorigin="10629,8308" coordsize="962,2">
              <v:shape style="position:absolute;left:10629;top:8308;width:962;height:2" coordorigin="10629,8308" coordsize="962,0" path="m10629,8308l11591,8308e" filled="f" stroked="t" strokeweight=".233503pt" strokecolor="#808080">
                <v:path arrowok="t"/>
              </v:shape>
            </v:group>
            <v:group style="position:absolute;left:350;top:9108;width:5534;height:2" coordorigin="350,9108" coordsize="5534,2">
              <v:shape style="position:absolute;left:350;top:9108;width:5534;height:2" coordorigin="350,9108" coordsize="5534,0" path="m350,9108l5884,9108e" filled="f" stroked="t" strokeweight=".70051pt" strokecolor="#676767">
                <v:path arrowok="t"/>
              </v:shape>
            </v:group>
            <v:group style="position:absolute;left:2050;top:8871;width:2;height:260" coordorigin="2050,8871" coordsize="2,260">
              <v:shape style="position:absolute;left:2050;top:8871;width:2;height:260" coordorigin="2050,8871" coordsize="0,260" path="m2050,9132l2050,8871e" filled="f" stroked="t" strokeweight=".467007pt" strokecolor="#343434">
                <v:path arrowok="t"/>
              </v:shape>
            </v:group>
            <v:group style="position:absolute;left:5828;top:9108;width:224;height:2" coordorigin="5828,9108" coordsize="224,2">
              <v:shape style="position:absolute;left:5828;top:9108;width:224;height:2" coordorigin="5828,9108" coordsize="224,0" path="m5828,9108l6052,9108e" filled="f" stroked="t" strokeweight=".467007pt" strokecolor="#545454">
                <v:path arrowok="t"/>
              </v:shape>
            </v:group>
            <v:group style="position:absolute;left:5996;top:9108;width:448;height:2" coordorigin="5996,9108" coordsize="448,2">
              <v:shape style="position:absolute;left:5996;top:9108;width:448;height:2" coordorigin="5996,9108" coordsize="448,0" path="m5996,9108l6445,9108e" filled="f" stroked="t" strokeweight=".70051pt" strokecolor="#606060">
                <v:path arrowok="t"/>
              </v:shape>
            </v:group>
            <v:group style="position:absolute;left:6389;top:9108;width:234;height:2" coordorigin="6389,9108" coordsize="234,2">
              <v:shape style="position:absolute;left:6389;top:9108;width:234;height:2" coordorigin="6389,9108" coordsize="234,0" path="m6389,9108l6622,9108e" filled="f" stroked="t" strokeweight=".467007pt" strokecolor="#4B4B4B">
                <v:path arrowok="t"/>
              </v:shape>
            </v:group>
            <v:group style="position:absolute;left:6566;top:9108;width:5039;height:2" coordorigin="6566,9108" coordsize="5039,2">
              <v:shape style="position:absolute;left:6566;top:9108;width:5039;height:2" coordorigin="6566,9108" coordsize="5039,0" path="m6566,9108l11605,9108e" filled="f" stroked="t" strokeweight=".70051pt" strokecolor="#646464">
                <v:path arrowok="t"/>
              </v:shape>
            </v:group>
            <v:group style="position:absolute;left:2050;top:9061;width:2;height:2097" coordorigin="2050,9061" coordsize="2,2097">
              <v:shape style="position:absolute;left:2050;top:9061;width:2;height:2097" coordorigin="2050,9061" coordsize="0,2097" path="m2050,11158l2050,9061e" filled="f" stroked="t" strokeweight=".70051pt" strokecolor="#4F4F4F">
                <v:path arrowok="t"/>
              </v:shape>
            </v:group>
            <v:group style="position:absolute;left:355;top:9943;width:11250;height:2" coordorigin="355,9943" coordsize="11250,2">
              <v:shape style="position:absolute;left:355;top:9943;width:11250;height:2" coordorigin="355,9943" coordsize="11250,0" path="m355,9943l11605,9943e" filled="f" stroked="t" strokeweight=".70051pt" strokecolor="#606060">
                <v:path arrowok="t"/>
              </v:shape>
            </v:group>
            <v:group style="position:absolute;left:6566;top:9946;width:304;height:2" coordorigin="6566,9946" coordsize="304,2">
              <v:shape style="position:absolute;left:6566;top:9946;width:304;height:2" coordorigin="6566,9946" coordsize="304,0" path="m6566,9946l6870,9946e" filled="f" stroked="t" strokeweight=".467007pt" strokecolor="#4F4F4F">
                <v:path arrowok="t"/>
              </v:shape>
            </v:group>
            <v:group style="position:absolute;left:360;top:10180;width:11250;height:2" coordorigin="360,10180" coordsize="11250,2">
              <v:shape style="position:absolute;left:360;top:10180;width:11250;height:2" coordorigin="360,10180" coordsize="11250,0" path="m360,10180l11610,10180e" filled="f" stroked="t" strokeweight=".70051pt" strokecolor="#606060">
                <v:path arrowok="t"/>
              </v:shape>
            </v:group>
            <v:group style="position:absolute;left:355;top:10419;width:11255;height:2" coordorigin="355,10419" coordsize="11255,2">
              <v:shape style="position:absolute;left:355;top:10419;width:11255;height:2" coordorigin="355,10419" coordsize="11255,0" path="m355,10419l11610,10419e" filled="f" stroked="t" strokeweight=".70051pt" strokecolor="#606060">
                <v:path arrowok="t"/>
              </v:shape>
            </v:group>
            <v:group style="position:absolute;left:2704;top:10419;width:285;height:2" coordorigin="2704,10419" coordsize="285,2">
              <v:shape style="position:absolute;left:2704;top:10419;width:285;height:2" coordorigin="2704,10419" coordsize="285,0" path="m2704,10419l2989,10419e" filled="f" stroked="t" strokeweight=".467007pt" strokecolor="#4B4B4B">
                <v:path arrowok="t"/>
              </v:shape>
            </v:group>
            <v:group style="position:absolute;left:4273;top:10422;width:262;height:2" coordorigin="4273,10422" coordsize="262,2">
              <v:shape style="position:absolute;left:4273;top:10422;width:262;height:2" coordorigin="4273,10422" coordsize="262,0" path="m4273,10422l4535,10422e" filled="f" stroked="t" strokeweight=".467007pt" strokecolor="#4B4B4B">
                <v:path arrowok="t"/>
              </v:shape>
            </v:group>
            <v:group style="position:absolute;left:934;top:10895;width:10680;height:2" coordorigin="934,10895" coordsize="10680,2">
              <v:shape style="position:absolute;left:934;top:10895;width:10680;height:2" coordorigin="934,10895" coordsize="10680,0" path="m934,10895l11614,10895e" filled="f" stroked="t" strokeweight=".70051pt" strokecolor="#646464">
                <v:path arrowok="t"/>
              </v:shape>
            </v:group>
            <v:group style="position:absolute;left:5828;top:10897;width:224;height:2" coordorigin="5828,10897" coordsize="224,2">
              <v:shape style="position:absolute;left:5828;top:10897;width:224;height:2" coordorigin="5828,10897" coordsize="224,0" path="m5828,10897l6052,10897e" filled="f" stroked="t" strokeweight=".467007pt" strokecolor="#4B4B4B">
                <v:path arrowok="t"/>
              </v:shape>
            </v:group>
            <v:group style="position:absolute;left:360;top:11134;width:5525;height:2" coordorigin="360,11134" coordsize="5525,2">
              <v:shape style="position:absolute;left:360;top:11134;width:5525;height:2" coordorigin="360,11134" coordsize="5525,0" path="m360,11134l5884,11134e" filled="f" stroked="t" strokeweight=".70051pt" strokecolor="#606060">
                <v:path arrowok="t"/>
              </v:shape>
            </v:group>
            <v:group style="position:absolute;left:5828;top:11134;width:794;height:2" coordorigin="5828,11134" coordsize="794,2">
              <v:shape style="position:absolute;left:5828;top:11134;width:794;height:2" coordorigin="5828,11134" coordsize="794,0" path="m5828,11134l6622,11134e" filled="f" stroked="t" strokeweight=".467007pt" strokecolor="#575757">
                <v:path arrowok="t"/>
              </v:shape>
            </v:group>
            <v:group style="position:absolute;left:6566;top:11134;width:5044;height:2" coordorigin="6566,11134" coordsize="5044,2">
              <v:shape style="position:absolute;left:6566;top:11134;width:5044;height:2" coordorigin="6566,11134" coordsize="5044,0" path="m6566,11134l11610,11134e" filled="f" stroked="t" strokeweight=".70051pt" strokecolor="#646464">
                <v:path arrowok="t"/>
              </v:shape>
            </v:group>
            <v:group style="position:absolute;left:360;top:11600;width:11250;height:2" coordorigin="360,11600" coordsize="11250,2">
              <v:shape style="position:absolute;left:360;top:11600;width:11250;height:2" coordorigin="360,11600" coordsize="11250,0" path="m360,11600l11610,11600e" filled="f" stroked="t" strokeweight=".70051pt" strokecolor="#646464">
                <v:path arrowok="t"/>
              </v:shape>
            </v:group>
            <v:group style="position:absolute;left:1079;top:11115;width:2;height:1198" coordorigin="1079,11115" coordsize="2,1198">
              <v:shape style="position:absolute;left:1079;top:11115;width:2;height:1198" coordorigin="1079,11115" coordsize="0,1198" path="m1079,12313l1079,11115e" filled="f" stroked="t" strokeweight=".233503pt" strokecolor="#646464">
                <v:path arrowok="t"/>
              </v:shape>
            </v:group>
            <v:group style="position:absolute;left:1527;top:11125;width:2;height:5202" coordorigin="1527,11125" coordsize="2,5202">
              <v:shape style="position:absolute;left:1527;top:11125;width:2;height:5202" coordorigin="1527,11125" coordsize="0,5202" path="m1527,16327l1527,11125e" filled="f" stroked="t" strokeweight=".70051pt" strokecolor="#545454">
                <v:path arrowok="t"/>
              </v:shape>
            </v:group>
            <v:group style="position:absolute;left:2055;top:11087;width:2;height:1946" coordorigin="2055,11087" coordsize="2,1946">
              <v:shape style="position:absolute;left:2055;top:11087;width:2;height:1946" coordorigin="2055,11087" coordsize="0,1946" path="m2055,13032l2055,11087e" filled="f" stroked="t" strokeweight=".467007pt" strokecolor="#484848">
                <v:path arrowok="t"/>
              </v:shape>
            </v:group>
            <v:group style="position:absolute;left:6421;top:11129;width:2;height:1903" coordorigin="6421,11129" coordsize="2,1903">
              <v:shape style="position:absolute;left:6421;top:11129;width:2;height:1903" coordorigin="6421,11129" coordsize="0,1903" path="m6421,13032l6421,11129e" filled="f" stroked="t" strokeweight=".70051pt" strokecolor="#646464">
                <v:path arrowok="t"/>
              </v:shape>
            </v:group>
            <v:group style="position:absolute;left:1079;top:12313;width:2;height:1183" coordorigin="1079,12313" coordsize="2,1183">
              <v:shape style="position:absolute;left:1079;top:12313;width:2;height:1183" coordorigin="1079,12313" coordsize="0,1183" path="m1079,13496l1079,12313e" filled="f" stroked="t" strokeweight=".233503pt" strokecolor="#000000">
                <v:path arrowok="t"/>
              </v:shape>
            </v:group>
            <v:group style="position:absolute;left:2055;top:12975;width:2;height:180" coordorigin="2055,12975" coordsize="2,180">
              <v:shape style="position:absolute;left:2055;top:12975;width:2;height:180" coordorigin="2055,12975" coordsize="0,180" path="m2055,13155l2055,12975e" filled="f" stroked="t" strokeweight=".467007pt" strokecolor="#606060">
                <v:path arrowok="t"/>
              </v:shape>
            </v:group>
            <v:group style="position:absolute;left:4376;top:13134;width:1480;height:2" coordorigin="4376,13134" coordsize="1480,2">
              <v:shape style="position:absolute;left:4376;top:13134;width:1480;height:2" coordorigin="4376,13134" coordsize="1480,0" path="m4376,13134l5856,13134e" filled="f" stroked="t" strokeweight="1.868027pt" strokecolor="#707CAF">
                <v:path arrowok="t"/>
              </v:shape>
            </v:group>
            <v:group style="position:absolute;left:5856;top:13127;width:168;height:2" coordorigin="5856,13127" coordsize="168,2">
              <v:shape style="position:absolute;left:5856;top:13127;width:168;height:2" coordorigin="5856,13127" coordsize="168,0" path="m5856,13127l6024,13127e" filled="f" stroked="t" strokeweight="1.868027pt" strokecolor="#8793BF">
                <v:path arrowok="t"/>
              </v:shape>
            </v:group>
            <v:group style="position:absolute;left:5996;top:13153;width:434;height:2" coordorigin="5996,13153" coordsize="434,2">
              <v:shape style="position:absolute;left:5996;top:13153;width:434;height:2" coordorigin="5996,13153" coordsize="434,0" path="m5996,13153l6431,13153e" filled="f" stroked="t" strokeweight=".934013pt" strokecolor="#939CC3">
                <v:path arrowok="t"/>
              </v:shape>
            </v:group>
            <v:group style="position:absolute;left:6424;top:12957;width:2;height:213" coordorigin="6424,12957" coordsize="2,213">
              <v:shape style="position:absolute;left:6424;top:12957;width:2;height:213" coordorigin="6424,12957" coordsize="0,213" path="m6424,13170l6424,12957e" filled="f" stroked="t" strokeweight=".934013pt" strokecolor="#7C7C80">
                <v:path arrowok="t"/>
              </v:shape>
            </v:group>
            <v:group style="position:absolute;left:6384;top:13167;width:191;height:2" coordorigin="6384,13167" coordsize="191,2">
              <v:shape style="position:absolute;left:6384;top:13167;width:191;height:2" coordorigin="6384,13167" coordsize="191,0" path="m6384,13167l6575,13167e" filled="f" stroked="t" strokeweight=".233503pt" strokecolor="#93A0B8">
                <v:path arrowok="t"/>
              </v:shape>
            </v:group>
            <v:group style="position:absolute;left:2057;top:13099;width:2;height:426" coordorigin="2057,13099" coordsize="2,426">
              <v:shape style="position:absolute;left:2057;top:13099;width:2;height:426" coordorigin="2057,13099" coordsize="0,426" path="m2057,13525l2057,13099e" filled="f" stroked="t" strokeweight=".233503pt" strokecolor="#484848">
                <v:path arrowok="t"/>
              </v:shape>
            </v:group>
            <v:group style="position:absolute;left:11610;top:13241;width:2;height:284" coordorigin="11610,13241" coordsize="2,284">
              <v:shape style="position:absolute;left:11610;top:13241;width:2;height:284" coordorigin="11610,13241" coordsize="0,284" path="m11610,13525l11610,13241e" filled="f" stroked="t" strokeweight=".467007pt" strokecolor="#707070">
                <v:path arrowok="t"/>
              </v:shape>
            </v:group>
            <v:group style="position:absolute;left:364;top:13657;width:1695;height:2" coordorigin="364,13657" coordsize="1695,2">
              <v:shape style="position:absolute;left:364;top:13657;width:1695;height:2" coordorigin="364,13657" coordsize="1695,0" path="m364,13657l2059,13657e" filled="f" stroked="t" strokeweight=".70051pt" strokecolor="#646464">
                <v:path arrowok="t"/>
              </v:shape>
            </v:group>
            <v:group style="position:absolute;left:1079;top:13496;width:2;height:312" coordorigin="1079,13496" coordsize="2,312">
              <v:shape style="position:absolute;left:1079;top:13496;width:2;height:312" coordorigin="1079,13496" coordsize="0,312" path="m1079,13809l1079,13496e" filled="f" stroked="t" strokeweight=".233503pt" strokecolor="#606060">
                <v:path arrowok="t"/>
              </v:shape>
            </v:group>
            <v:group style="position:absolute;left:2055;top:13468;width:2;height:204" coordorigin="2055,13468" coordsize="2,204">
              <v:shape style="position:absolute;left:2055;top:13468;width:2;height:204" coordorigin="2055,13468" coordsize="0,204" path="m2055,13671l2055,13468e" filled="f" stroked="t" strokeweight=".467007pt" strokecolor="#646464">
                <v:path arrowok="t"/>
              </v:shape>
            </v:group>
            <v:group style="position:absolute;left:11610;top:13619;width:2;height:218" coordorigin="11610,13619" coordsize="2,218">
              <v:shape style="position:absolute;left:11610;top:13619;width:2;height:218" coordorigin="11610,13619" coordsize="0,218" path="m11610,13837l11610,13619e" filled="f" stroked="t" strokeweight=".70051pt" strokecolor="#676767">
                <v:path arrowok="t"/>
              </v:shape>
            </v:group>
            <v:group style="position:absolute;left:1079;top:13809;width:2;height:1349" coordorigin="1079,13809" coordsize="2,1349">
              <v:shape style="position:absolute;left:1079;top:13809;width:2;height:1349" coordorigin="1079,13809" coordsize="0,1349" path="m1079,15158l1079,13809e" filled="f" stroked="t" strokeweight=".233503pt" strokecolor="#000000">
                <v:path arrowok="t"/>
              </v:shape>
            </v:group>
            <v:group style="position:absolute;left:371;top:13988;width:2;height:265" coordorigin="371,13988" coordsize="2,265">
              <v:shape style="position:absolute;left:371;top:13988;width:2;height:265" coordorigin="371,13988" coordsize="0,265" path="m371,14254l371,13988e" filled="f" stroked="t" strokeweight=".467007pt" strokecolor="#484848">
                <v:path arrowok="t"/>
              </v:shape>
            </v:group>
            <v:group style="position:absolute;left:11610;top:14140;width:2;height:256" coordorigin="11610,14140" coordsize="2,256">
              <v:shape style="position:absolute;left:11610;top:14140;width:2;height:256" coordorigin="11610,14140" coordsize="0,256" path="m11610,14396l11610,14140e" filled="f" stroked="t" strokeweight=".467007pt" strokecolor="#676767">
                <v:path arrowok="t"/>
              </v:shape>
            </v:group>
            <v:group style="position:absolute;left:11610;top:14315;width:2;height:265" coordorigin="11610,14315" coordsize="2,265">
              <v:shape style="position:absolute;left:11610;top:14315;width:2;height:265" coordorigin="11610,14315" coordsize="0,265" path="m11610,14580l11610,14315e" filled="f" stroked="t" strokeweight=".70051pt" strokecolor="#808080">
                <v:path arrowok="t"/>
              </v:shape>
            </v:group>
            <v:group style="position:absolute;left:374;top:14424;width:2;height:336" coordorigin="374,14424" coordsize="2,336">
              <v:shape style="position:absolute;left:374;top:14424;width:2;height:336" coordorigin="374,14424" coordsize="0,336" path="m374,14760l374,14424e" filled="f" stroked="t" strokeweight=".467007pt" strokecolor="#444444">
                <v:path arrowok="t"/>
              </v:shape>
            </v:group>
            <v:group style="position:absolute;left:11610;top:14675;width:2;height:582" coordorigin="11610,14675" coordsize="2,582">
              <v:shape style="position:absolute;left:11610;top:14675;width:2;height:582" coordorigin="11610,14675" coordsize="0,582" path="m11610,15257l11610,14675e" filled="f" stroked="t" strokeweight=".467007pt" strokecolor="#747474">
                <v:path arrowok="t"/>
              </v:shape>
            </v:group>
            <v:group style="position:absolute;left:376;top:14670;width:2;height:1657" coordorigin="376,14670" coordsize="2,1657">
              <v:shape style="position:absolute;left:376;top:14670;width:2;height:1657" coordorigin="376,14670" coordsize="0,1657" path="m376,16327l376,14670e" filled="f" stroked="t" strokeweight=".70051pt" strokecolor="#575757">
                <v:path arrowok="t"/>
              </v:shape>
            </v:group>
            <v:group style="position:absolute;left:6428;top:13241;width:2;height:3091" coordorigin="6428,13241" coordsize="2,3091">
              <v:shape style="position:absolute;left:6428;top:13241;width:2;height:3091" coordorigin="6428,13241" coordsize="0,3091" path="m6428,16332l6428,13241e" filled="f" stroked="t" strokeweight=".70051pt" strokecolor="#676767">
                <v:path arrowok="t"/>
              </v:shape>
            </v:group>
            <v:group style="position:absolute;left:6426;top:13619;width:2;height:218" coordorigin="6426,13619" coordsize="2,218">
              <v:shape style="position:absolute;left:6426;top:13619;width:2;height:218" coordorigin="6426,13619" coordsize="0,218" path="m6426,13837l6426,13619e" filled="f" stroked="t" strokeweight=".467007pt" strokecolor="#4B4B4B">
                <v:path arrowok="t"/>
              </v:shape>
            </v:group>
            <v:group style="position:absolute;left:6426;top:14140;width:2;height:114" coordorigin="6426,14140" coordsize="2,114">
              <v:shape style="position:absolute;left:6426;top:14140;width:2;height:114" coordorigin="6426,14140" coordsize="0,114" path="m6426,14254l6426,14140e" filled="f" stroked="t" strokeweight=".467007pt" strokecolor="#4B4B4B">
                <v:path arrowok="t"/>
              </v:shape>
            </v:group>
            <v:group style="position:absolute;left:374;top:16322;width:11218;height:2" coordorigin="374,16322" coordsize="11218,2">
              <v:shape style="position:absolute;left:374;top:16322;width:11218;height:2" coordorigin="374,16322" coordsize="11218,0" path="m374,16322l11591,16322e" filled="f" stroked="t" strokeweight=".70051pt" strokecolor="#808080">
                <v:path arrowok="t"/>
              </v:shape>
            </v:group>
            <v:group style="position:absolute;left:1079;top:15158;width:2;height:1165" coordorigin="1079,15158" coordsize="2,1165">
              <v:shape style="position:absolute;left:1079;top:15158;width:2;height:1165" coordorigin="1079,15158" coordsize="0,1165" path="m1079,16322l1079,15158e" filled="f" stroked="t" strokeweight=".233503pt" strokecolor="#878787">
                <v:path arrowok="t"/>
              </v:shape>
            </v:group>
            <v:group style="position:absolute;left:10601;top:16329;width:995;height:2" coordorigin="10601,16329" coordsize="995,2">
              <v:shape style="position:absolute;left:10601;top:16329;width:995;height:2" coordorigin="10601,16329" coordsize="995,0" path="m10601,16329l11596,16329e" filled="f" stroked="t" strokeweight=".467007pt" strokecolor="#777777">
                <v:path arrowok="t"/>
              </v:shape>
            </v:group>
            <w10:wrap type="none"/>
          </v:group>
        </w:pict>
      </w:r>
      <w:r>
        <w:rPr>
          <w:sz w:val="12"/>
          <w:szCs w:val="12"/>
        </w:rPr>
      </w:r>
    </w:p>
    <w:p>
      <w:pPr>
        <w:spacing w:before="0" w:after="0" w:line="240" w:lineRule="auto"/>
        <w:ind w:left="2047"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group style="position:absolute;margin-left:102.858223pt;margin-top:-3.160404pt;width:.1pt;height:13.254751pt;mso-position-horizontal-relative:page;mso-position-vertical-relative:paragraph;z-index:-15084" coordorigin="2057,-63" coordsize="2,265">
            <v:shape style="position:absolute;left:2057;top:-63;width:2;height:265" coordorigin="2057,-63" coordsize="0,265" path="m2057,202l2057,-63e" filled="f" stroked="t" strokeweight=".233503pt" strokecolor="#676767">
              <v:path arrowok="t"/>
            </v:shape>
          </v:group>
          <w10:wrap type="none"/>
        </w:pict>
      </w:r>
      <w:r>
        <w:rPr>
          <w:rFonts w:ascii="Arial" w:hAnsi="Arial" w:cs="Arial" w:eastAsia="Arial"/>
          <w:sz w:val="19"/>
          <w:szCs w:val="19"/>
          <w:color w:val="383838"/>
          <w:spacing w:val="0"/>
          <w:w w:val="100"/>
        </w:rPr>
        <w:t>Itfaiy</w:t>
      </w:r>
      <w:r>
        <w:rPr>
          <w:rFonts w:ascii="Arial" w:hAnsi="Arial" w:cs="Arial" w:eastAsia="Arial"/>
          <w:sz w:val="19"/>
          <w:szCs w:val="19"/>
          <w:color w:val="383838"/>
          <w:spacing w:val="0"/>
          <w:w w:val="100"/>
        </w:rPr>
        <w:t>e</w:t>
      </w:r>
      <w:r>
        <w:rPr>
          <w:rFonts w:ascii="Arial" w:hAnsi="Arial" w:cs="Arial" w:eastAsia="Arial"/>
          <w:sz w:val="19"/>
          <w:szCs w:val="19"/>
          <w:color w:val="383838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5"/>
        </w:rPr>
        <w:t>Kuze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5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"/>
          <w:w w:val="9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Bölge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198" w:lineRule="exact"/>
        <w:ind w:right="-20"/>
        <w:jc w:val="left"/>
        <w:tabs>
          <w:tab w:pos="4360" w:val="left"/>
          <w:tab w:pos="4960" w:val="left"/>
        </w:tabs>
        <w:rPr>
          <w:rFonts w:ascii="Times New Roman" w:hAnsi="Times New Roman" w:cs="Times New Roman" w:eastAsia="Times New Roman"/>
          <w:sz w:val="15"/>
          <w:szCs w:val="15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83838"/>
          <w:w w:val="103"/>
          <w:position w:val="1"/>
        </w:rPr>
        <w:t>ltt:E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48"/>
          <w:w w:val="104"/>
          <w:position w:val="1"/>
        </w:rPr>
        <w:t>r</w:t>
      </w:r>
      <w:r>
        <w:rPr>
          <w:rFonts w:ascii="Times New Roman" w:hAnsi="Times New Roman" w:cs="Times New Roman" w:eastAsia="Times New Roman"/>
          <w:sz w:val="10"/>
          <w:szCs w:val="10"/>
          <w:color w:val="383838"/>
          <w:spacing w:val="0"/>
          <w:w w:val="53"/>
          <w:position w:val="-1"/>
        </w:rPr>
        <w:t>1</w:t>
      </w:r>
      <w:r>
        <w:rPr>
          <w:rFonts w:ascii="Times New Roman" w:hAnsi="Times New Roman" w:cs="Times New Roman" w:eastAsia="Times New Roman"/>
          <w:sz w:val="10"/>
          <w:szCs w:val="10"/>
          <w:color w:val="383838"/>
          <w:spacing w:val="-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D6D6D"/>
          <w:spacing w:val="0"/>
          <w:w w:val="100"/>
          <w:position w:val="1"/>
        </w:rPr>
        <w:t>·</w:t>
      </w:r>
      <w:r>
        <w:rPr>
          <w:rFonts w:ascii="Times New Roman" w:hAnsi="Times New Roman" w:cs="Times New Roman" w:eastAsia="Times New Roman"/>
          <w:sz w:val="19"/>
          <w:szCs w:val="19"/>
          <w:color w:val="6D6D6D"/>
          <w:spacing w:val="-3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D6D6D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6D6D6D"/>
          <w:spacing w:val="0"/>
          <w:w w:val="100"/>
          <w:position w:val="1"/>
        </w:rPr>
      </w:r>
      <w:r>
        <w:rPr>
          <w:rFonts w:ascii="Arial" w:hAnsi="Arial" w:cs="Arial" w:eastAsia="Arial"/>
          <w:sz w:val="8"/>
          <w:szCs w:val="8"/>
          <w:color w:val="9A9A9A"/>
          <w:spacing w:val="0"/>
          <w:w w:val="192"/>
          <w:position w:val="2"/>
        </w:rPr>
        <w:t>FQ</w:t>
      </w:r>
      <w:r>
        <w:rPr>
          <w:rFonts w:ascii="Arial" w:hAnsi="Arial" w:cs="Arial" w:eastAsia="Arial"/>
          <w:sz w:val="8"/>
          <w:szCs w:val="8"/>
          <w:color w:val="9A9A9A"/>
          <w:spacing w:val="0"/>
          <w:w w:val="100"/>
          <w:position w:val="2"/>
        </w:rPr>
        <w:tab/>
      </w:r>
      <w:r>
        <w:rPr>
          <w:rFonts w:ascii="Arial" w:hAnsi="Arial" w:cs="Arial" w:eastAsia="Arial"/>
          <w:sz w:val="8"/>
          <w:szCs w:val="8"/>
          <w:color w:val="9A9A9A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5"/>
          <w:szCs w:val="15"/>
          <w:color w:val="6D6D6D"/>
          <w:spacing w:val="2"/>
          <w:w w:val="80"/>
          <w:position w:val="2"/>
        </w:rPr>
        <w:t>t</w:t>
      </w:r>
      <w:r>
        <w:rPr>
          <w:rFonts w:ascii="Times New Roman" w:hAnsi="Times New Roman" w:cs="Times New Roman" w:eastAsia="Times New Roman"/>
          <w:sz w:val="15"/>
          <w:szCs w:val="15"/>
          <w:color w:val="505050"/>
          <w:spacing w:val="0"/>
          <w:w w:val="76"/>
          <w:position w:val="2"/>
        </w:rPr>
        <w:t>•</w:t>
      </w:r>
      <w:r>
        <w:rPr>
          <w:rFonts w:ascii="Times New Roman" w:hAnsi="Times New Roman" w:cs="Times New Roman" w:eastAsia="Times New Roman"/>
          <w:sz w:val="15"/>
          <w:szCs w:val="15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300" w:bottom="280" w:left="260" w:right="200"/>
          <w:cols w:num="2" w:equalWidth="0">
            <w:col w:w="4061" w:space="751"/>
            <w:col w:w="6648"/>
          </w:cols>
        </w:sectPr>
      </w:pPr>
      <w:rPr/>
    </w:p>
    <w:p>
      <w:pPr>
        <w:spacing w:before="0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jc w:val="left"/>
        <w:spacing w:after="0"/>
        <w:sectPr>
          <w:pgSz w:w="11920" w:h="16840"/>
          <w:pgMar w:top="640" w:bottom="280" w:left="540" w:right="220"/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5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146" w:lineRule="exact"/>
        <w:ind w:left="651" w:right="-46" w:firstLine="-42"/>
        <w:jc w:val="left"/>
        <w:rPr>
          <w:rFonts w:ascii="Arial" w:hAnsi="Arial" w:cs="Arial" w:eastAsia="Arial"/>
          <w:sz w:val="15"/>
          <w:szCs w:val="15"/>
        </w:rPr>
      </w:pPr>
      <w:rPr/>
      <w:r>
        <w:rPr>
          <w:rFonts w:ascii="Arial" w:hAnsi="Arial" w:cs="Arial" w:eastAsia="Arial"/>
          <w:sz w:val="15"/>
          <w:szCs w:val="15"/>
          <w:color w:val="313131"/>
          <w:spacing w:val="0"/>
          <w:w w:val="102"/>
        </w:rPr>
        <w:t>BÜ</w:t>
      </w:r>
      <w:r>
        <w:rPr>
          <w:rFonts w:ascii="Arial" w:hAnsi="Arial" w:cs="Arial" w:eastAsia="Arial"/>
          <w:sz w:val="15"/>
          <w:szCs w:val="15"/>
          <w:color w:val="313131"/>
          <w:spacing w:val="2"/>
          <w:w w:val="102"/>
        </w:rPr>
        <w:t>Y</w:t>
      </w:r>
      <w:r>
        <w:rPr>
          <w:rFonts w:ascii="Arial" w:hAnsi="Arial" w:cs="Arial" w:eastAsia="Arial"/>
          <w:sz w:val="15"/>
          <w:szCs w:val="15"/>
          <w:color w:val="313131"/>
          <w:spacing w:val="0"/>
          <w:w w:val="102"/>
        </w:rPr>
        <w:t>UKSEHIR</w:t>
      </w:r>
      <w:r>
        <w:rPr>
          <w:rFonts w:ascii="Arial" w:hAnsi="Arial" w:cs="Arial" w:eastAsia="Arial"/>
          <w:sz w:val="15"/>
          <w:szCs w:val="15"/>
          <w:color w:val="313131"/>
          <w:spacing w:val="0"/>
          <w:w w:val="102"/>
        </w:rPr>
        <w:t> </w:t>
      </w:r>
      <w:r>
        <w:rPr>
          <w:rFonts w:ascii="Arial" w:hAnsi="Arial" w:cs="Arial" w:eastAsia="Arial"/>
          <w:sz w:val="15"/>
          <w:szCs w:val="15"/>
          <w:color w:val="464646"/>
          <w:spacing w:val="0"/>
          <w:w w:val="107"/>
        </w:rPr>
        <w:t>BELI:DIYESI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</w:rPr>
      </w:r>
    </w:p>
    <w:p>
      <w:pPr>
        <w:spacing w:before="31" w:after="0" w:line="240" w:lineRule="auto"/>
        <w:ind w:left="321" w:right="4437"/>
        <w:jc w:val="center"/>
        <w:rPr>
          <w:rFonts w:ascii="Times New Roman" w:hAnsi="Times New Roman" w:cs="Times New Roman" w:eastAsia="Times New Roman"/>
          <w:sz w:val="22"/>
          <w:szCs w:val="22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2"/>
          <w:szCs w:val="22"/>
          <w:color w:val="313131"/>
          <w:spacing w:val="0"/>
          <w:w w:val="100"/>
        </w:rPr>
        <w:t>İZMİR</w:t>
      </w:r>
      <w:r>
        <w:rPr>
          <w:rFonts w:ascii="Times New Roman" w:hAnsi="Times New Roman" w:cs="Times New Roman" w:eastAsia="Times New Roman"/>
          <w:sz w:val="22"/>
          <w:szCs w:val="22"/>
          <w:color w:val="313131"/>
          <w:spacing w:val="-2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313131"/>
          <w:spacing w:val="0"/>
          <w:w w:val="91"/>
        </w:rPr>
        <w:t>BÜYÜKŞEHİR</w:t>
      </w:r>
      <w:r>
        <w:rPr>
          <w:rFonts w:ascii="Times New Roman" w:hAnsi="Times New Roman" w:cs="Times New Roman" w:eastAsia="Times New Roman"/>
          <w:sz w:val="22"/>
          <w:szCs w:val="22"/>
          <w:color w:val="313131"/>
          <w:spacing w:val="0"/>
          <w:w w:val="91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313131"/>
          <w:spacing w:val="45"/>
          <w:w w:val="91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464646"/>
          <w:spacing w:val="0"/>
          <w:w w:val="91"/>
        </w:rPr>
        <w:t>B</w:t>
      </w:r>
      <w:r>
        <w:rPr>
          <w:rFonts w:ascii="Times New Roman" w:hAnsi="Times New Roman" w:cs="Times New Roman" w:eastAsia="Times New Roman"/>
          <w:sz w:val="22"/>
          <w:szCs w:val="22"/>
          <w:color w:val="464646"/>
          <w:spacing w:val="0"/>
          <w:w w:val="91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464646"/>
          <w:spacing w:val="35"/>
          <w:w w:val="91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464646"/>
          <w:spacing w:val="7"/>
          <w:w w:val="88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color w:val="595D62"/>
          <w:spacing w:val="11"/>
          <w:w w:val="89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color w:val="464646"/>
          <w:spacing w:val="0"/>
          <w:w w:val="93"/>
        </w:rPr>
        <w:t>DİYESİ</w:t>
      </w:r>
      <w:r>
        <w:rPr>
          <w:rFonts w:ascii="Times New Roman" w:hAnsi="Times New Roman" w:cs="Times New Roman" w:eastAsia="Times New Roman"/>
          <w:sz w:val="22"/>
          <w:szCs w:val="22"/>
          <w:color w:val="000000"/>
          <w:spacing w:val="0"/>
          <w:w w:val="100"/>
        </w:rPr>
      </w:r>
    </w:p>
    <w:p>
      <w:pPr>
        <w:spacing w:before="0" w:after="0" w:line="246" w:lineRule="exact"/>
        <w:ind w:left="435" w:right="4592"/>
        <w:jc w:val="center"/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22"/>
          <w:szCs w:val="22"/>
          <w:color w:val="313131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22"/>
          <w:szCs w:val="22"/>
          <w:color w:val="313131"/>
          <w:spacing w:val="-2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313131"/>
          <w:spacing w:val="0"/>
          <w:w w:val="100"/>
        </w:rPr>
        <w:t>DAİRESi</w:t>
      </w:r>
      <w:r>
        <w:rPr>
          <w:rFonts w:ascii="Times New Roman" w:hAnsi="Times New Roman" w:cs="Times New Roman" w:eastAsia="Times New Roman"/>
          <w:sz w:val="22"/>
          <w:szCs w:val="22"/>
          <w:color w:val="313131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313131"/>
          <w:spacing w:val="0"/>
          <w:w w:val="100"/>
        </w:rPr>
        <w:t>BAŞKAN</w:t>
      </w:r>
      <w:r>
        <w:rPr>
          <w:rFonts w:ascii="Times New Roman" w:hAnsi="Times New Roman" w:cs="Times New Roman" w:eastAsia="Times New Roman"/>
          <w:sz w:val="22"/>
          <w:szCs w:val="22"/>
          <w:color w:val="313131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1F1F1F"/>
          <w:spacing w:val="0"/>
          <w:w w:val="89"/>
        </w:rPr>
        <w:t>lGI</w:t>
      </w:r>
      <w:r>
        <w:rPr>
          <w:rFonts w:ascii="Times New Roman" w:hAnsi="Times New Roman" w:cs="Times New Roman" w:eastAsia="Times New Roman"/>
          <w:sz w:val="22"/>
          <w:szCs w:val="22"/>
          <w:color w:val="000000"/>
          <w:spacing w:val="0"/>
          <w:w w:val="100"/>
        </w:rPr>
      </w:r>
    </w:p>
    <w:p>
      <w:pPr>
        <w:spacing w:before="16" w:after="0" w:line="240" w:lineRule="auto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Müdahale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Şub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4"/>
        </w:rPr>
        <w:t>Müdürlüğü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53" w:lineRule="exact"/>
        <w:ind w:left="1056" w:right="5275"/>
        <w:jc w:val="center"/>
        <w:rPr>
          <w:rFonts w:ascii="Times New Roman" w:hAnsi="Times New Roman" w:cs="Times New Roman" w:eastAsia="Times New Roman"/>
          <w:sz w:val="23"/>
          <w:szCs w:val="23"/>
        </w:rPr>
      </w:pPr>
      <w:rPr/>
      <w:r>
        <w:rPr>
          <w:rFonts w:ascii="Times New Roman" w:hAnsi="Times New Roman" w:cs="Times New Roman" w:eastAsia="Times New Roman"/>
          <w:sz w:val="23"/>
          <w:szCs w:val="23"/>
          <w:color w:val="313131"/>
          <w:spacing w:val="0"/>
          <w:w w:val="90"/>
          <w:position w:val="-1"/>
        </w:rPr>
        <w:t>YANGIN</w:t>
      </w:r>
      <w:r>
        <w:rPr>
          <w:rFonts w:ascii="Times New Roman" w:hAnsi="Times New Roman" w:cs="Times New Roman" w:eastAsia="Times New Roman"/>
          <w:sz w:val="23"/>
          <w:szCs w:val="23"/>
          <w:color w:val="313131"/>
          <w:spacing w:val="3"/>
          <w:w w:val="90"/>
          <w:position w:val="-1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313131"/>
          <w:spacing w:val="0"/>
          <w:w w:val="93"/>
          <w:position w:val="-1"/>
        </w:rPr>
        <w:t>RAPORU</w:t>
      </w:r>
      <w:r>
        <w:rPr>
          <w:rFonts w:ascii="Times New Roman" w:hAnsi="Times New Roman" w:cs="Times New Roman" w:eastAsia="Times New Roman"/>
          <w:sz w:val="23"/>
          <w:szCs w:val="23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type w:val="continuous"/>
          <w:pgSz w:w="11920" w:h="16840"/>
          <w:pgMar w:top="300" w:bottom="280" w:left="540" w:right="220"/>
          <w:cols w:num="2" w:equalWidth="0">
            <w:col w:w="1613" w:space="1359"/>
            <w:col w:w="8188"/>
          </w:cols>
        </w:sectPr>
      </w:pPr>
      <w:rPr/>
    </w:p>
    <w:p>
      <w:pPr>
        <w:spacing w:before="3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tbl>
      <w:tblPr>
        <w:tblW w:w="0" w:type="auto"/>
        <w:tblLook w:val="01E0"/>
        <w:tblLayout w:type="fixed"/>
        <w:tblCellMar>
          <w:left w:w="0" w:type="dxa"/>
          <w:right w:w="0" w:type="dxa"/>
          <w:bottom w:w="0" w:type="dxa"/>
          <w:top w:w="0" w:type="dxa"/>
        </w:tblCellMar>
        <w:jc w:val="left"/>
        <w:tblInd w:w="101.829758" w:type="dxa"/>
      </w:tblPr>
      <w:tblGrid/>
      <w:tr>
        <w:trPr>
          <w:trHeight w:val="234" w:hRule="exact"/>
        </w:trPr>
        <w:tc>
          <w:tcPr>
            <w:tcW w:w="1202" w:type="dxa"/>
            <w:tcBorders>
              <w:top w:val="single" w:sz="5.60408" w:space="0" w:color="4B4B4B"/>
              <w:bottom w:val="single" w:sz="5.60408" w:space="0" w:color="4B4B4B"/>
              <w:left w:val="nil" w:sz="6" w:space="0" w:color="auto"/>
              <w:right w:val="nil" w:sz="6" w:space="0" w:color="auto"/>
            </w:tcBorders>
          </w:tcPr>
          <w:p>
            <w:pPr>
              <w:spacing w:before="18" w:after="0" w:line="215" w:lineRule="exact"/>
              <w:ind w:left="40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  <w:position w:val="-1"/>
              </w:rPr>
              <w:t>Ola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  <w:position w:val="-1"/>
              </w:rPr>
              <w:t>y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4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  <w:position w:val="-1"/>
              </w:rPr>
              <w:t>Tarihi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  <w:position w:val="0"/>
              </w:rPr>
            </w:r>
          </w:p>
        </w:tc>
        <w:tc>
          <w:tcPr>
            <w:tcW w:w="1341" w:type="dxa"/>
            <w:tcBorders>
              <w:top w:val="single" w:sz="5.60408" w:space="0" w:color="4B4B4B"/>
              <w:bottom w:val="single" w:sz="5.60408" w:space="0" w:color="4B4B4B"/>
              <w:left w:val="nil" w:sz="6" w:space="0" w:color="auto"/>
              <w:right w:val="nil" w:sz="6" w:space="0" w:color="auto"/>
            </w:tcBorders>
          </w:tcPr>
          <w:p>
            <w:pPr>
              <w:spacing w:before="18" w:after="0" w:line="215" w:lineRule="exact"/>
              <w:ind w:left="169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464646"/>
                <w:spacing w:val="0"/>
                <w:w w:val="100"/>
                <w:position w:val="-1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64646"/>
                <w:spacing w:val="-3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3"/>
                <w:position w:val="-1"/>
              </w:rPr>
              <w:t>08/05/2017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  <w:position w:val="0"/>
              </w:rPr>
            </w:r>
          </w:p>
        </w:tc>
        <w:tc>
          <w:tcPr>
            <w:tcW w:w="2248" w:type="dxa"/>
            <w:tcBorders>
              <w:top w:val="single" w:sz="5.60408" w:space="0" w:color="4B4B4B"/>
              <w:bottom w:val="single" w:sz="5.60408" w:space="0" w:color="4B4B4B"/>
              <w:left w:val="nil" w:sz="6" w:space="0" w:color="auto"/>
              <w:right w:val="nil" w:sz="6" w:space="0" w:color="auto"/>
            </w:tcBorders>
          </w:tcPr>
          <w:p>
            <w:pPr>
              <w:spacing w:before="18" w:after="0" w:line="215" w:lineRule="exact"/>
              <w:ind w:left="173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464646"/>
                <w:spacing w:val="0"/>
                <w:w w:val="95"/>
                <w:position w:val="-1"/>
              </w:rPr>
              <w:t>!Bildirim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64646"/>
                <w:spacing w:val="12"/>
                <w:w w:val="95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  <w:position w:val="-1"/>
              </w:rPr>
              <w:t>Sıra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12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64646"/>
                <w:spacing w:val="0"/>
                <w:w w:val="100"/>
                <w:position w:val="-1"/>
              </w:rPr>
              <w:t>No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64646"/>
                <w:spacing w:val="0"/>
                <w:w w:val="100"/>
                <w:position w:val="-1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64646"/>
                <w:spacing w:val="1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2"/>
                <w:position w:val="-1"/>
              </w:rPr>
              <w:t>24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  <w:position w:val="0"/>
              </w:rPr>
            </w:r>
          </w:p>
        </w:tc>
        <w:tc>
          <w:tcPr>
            <w:tcW w:w="5946" w:type="dxa"/>
            <w:gridSpan w:val="2"/>
            <w:tcBorders>
              <w:top w:val="single" w:sz="5.60408" w:space="0" w:color="4B4B4B"/>
              <w:bottom w:val="single" w:sz="5.60408" w:space="0" w:color="4B4B4B"/>
              <w:left w:val="nil" w:sz="6" w:space="0" w:color="auto"/>
              <w:right w:val="nil" w:sz="6" w:space="0" w:color="auto"/>
            </w:tcBorders>
          </w:tcPr>
          <w:p>
            <w:pPr>
              <w:spacing w:before="18" w:after="0" w:line="215" w:lineRule="exact"/>
              <w:ind w:left="251" w:right="-20"/>
              <w:jc w:val="left"/>
              <w:tabs>
                <w:tab w:pos="2240" w:val="left"/>
              </w:tabs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464646"/>
                <w:spacing w:val="0"/>
                <w:w w:val="100"/>
                <w:position w:val="-1"/>
              </w:rPr>
              <w:t>!Bildirim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64646"/>
                <w:spacing w:val="-18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64646"/>
                <w:spacing w:val="0"/>
                <w:w w:val="100"/>
                <w:position w:val="-1"/>
              </w:rPr>
              <w:t>Saati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64646"/>
                <w:spacing w:val="16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64646"/>
                <w:spacing w:val="0"/>
                <w:w w:val="100"/>
                <w:position w:val="-1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64646"/>
                <w:spacing w:val="1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  <w:position w:val="-1"/>
              </w:rPr>
              <w:t>18:57</w:t>
              <w:tab/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  <w:position w:val="-1"/>
              </w:rPr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64646"/>
                <w:spacing w:val="0"/>
                <w:w w:val="103"/>
                <w:position w:val="-1"/>
              </w:rPr>
              <w:t>tr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64646"/>
                <w:spacing w:val="5"/>
                <w:w w:val="103"/>
                <w:position w:val="-1"/>
              </w:rPr>
              <w:t>c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1F1F1F"/>
                <w:spacing w:val="0"/>
                <w:w w:val="42"/>
                <w:position w:val="-1"/>
              </w:rPr>
              <w:t>l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1F1F1F"/>
                <w:spacing w:val="-29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95D62"/>
                <w:spacing w:val="0"/>
                <w:w w:val="134"/>
                <w:position w:val="-1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95D62"/>
                <w:spacing w:val="-27"/>
                <w:w w:val="134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  <w:position w:val="-1"/>
              </w:rPr>
              <w:t>0232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10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  <w:position w:val="-1"/>
              </w:rPr>
              <w:t>581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15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  <w:position w:val="-1"/>
              </w:rPr>
              <w:t>31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13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1"/>
                <w:position w:val="-1"/>
              </w:rPr>
              <w:t>89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  <w:position w:val="0"/>
              </w:rPr>
            </w:r>
          </w:p>
        </w:tc>
      </w:tr>
      <w:tr>
        <w:trPr>
          <w:trHeight w:val="244" w:hRule="exact"/>
        </w:trPr>
        <w:tc>
          <w:tcPr>
            <w:tcW w:w="1202" w:type="dxa"/>
            <w:tcBorders>
              <w:top w:val="single" w:sz="5.60408" w:space="0" w:color="4B4B4B"/>
              <w:bottom w:val="single" w:sz="5.60408" w:space="0" w:color="4B4B4B"/>
              <w:left w:val="nil" w:sz="6" w:space="0" w:color="auto"/>
              <w:right w:val="nil" w:sz="6" w:space="0" w:color="auto"/>
            </w:tcBorders>
          </w:tcPr>
          <w:p>
            <w:pPr>
              <w:spacing w:before="25" w:after="0" w:line="218" w:lineRule="exact"/>
              <w:ind w:left="40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Kayıt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-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Tarihi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1341" w:type="dxa"/>
            <w:tcBorders>
              <w:top w:val="single" w:sz="5.60408" w:space="0" w:color="4B4B4B"/>
              <w:bottom w:val="single" w:sz="5.60408" w:space="0" w:color="4B4B4B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43" w:lineRule="exact"/>
              <w:ind w:left="174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595D62"/>
                <w:spacing w:val="0"/>
                <w:w w:val="100"/>
                <w:position w:val="-1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95D62"/>
                <w:spacing w:val="2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3"/>
                <w:position w:val="-1"/>
              </w:rPr>
              <w:t>08/05/2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-17"/>
                <w:w w:val="103"/>
                <w:position w:val="-1"/>
              </w:rPr>
              <w:t>0</w:t>
            </w:r>
            <w:r>
              <w:rPr>
                <w:rFonts w:ascii="Arial" w:hAnsi="Arial" w:cs="Arial" w:eastAsia="Arial"/>
                <w:sz w:val="26"/>
                <w:szCs w:val="26"/>
                <w:color w:val="313131"/>
                <w:spacing w:val="-3"/>
                <w:w w:val="224"/>
                <w:position w:val="-1"/>
              </w:rPr>
              <w:t>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  <w:position w:val="-1"/>
              </w:rPr>
              <w:t>7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  <w:position w:val="0"/>
              </w:rPr>
            </w:r>
          </w:p>
        </w:tc>
        <w:tc>
          <w:tcPr>
            <w:tcW w:w="2248" w:type="dxa"/>
            <w:tcBorders>
              <w:top w:val="single" w:sz="5.60408" w:space="0" w:color="4B4B4B"/>
              <w:bottom w:val="single" w:sz="5.60408" w:space="0" w:color="4B4B4B"/>
              <w:left w:val="nil" w:sz="6" w:space="0" w:color="auto"/>
              <w:right w:val="nil" w:sz="6" w:space="0" w:color="auto"/>
            </w:tcBorders>
          </w:tcPr>
          <w:p>
            <w:pPr>
              <w:spacing w:before="25" w:after="0" w:line="218" w:lineRule="exact"/>
              <w:ind w:left="178" w:right="-20"/>
              <w:jc w:val="left"/>
              <w:tabs>
                <w:tab w:pos="1500" w:val="left"/>
              </w:tabs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95"/>
              </w:rPr>
              <w:t>!Kayıt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4"/>
                <w:w w:val="95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No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-4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ab/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95D62"/>
                <w:spacing w:val="0"/>
                <w:w w:val="118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95D62"/>
                <w:spacing w:val="-13"/>
                <w:w w:val="118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18"/>
              </w:rPr>
              <w:t>2890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5946" w:type="dxa"/>
            <w:gridSpan w:val="2"/>
            <w:tcBorders>
              <w:top w:val="single" w:sz="5.60408" w:space="0" w:color="4B4B4B"/>
              <w:bottom w:val="single" w:sz="5.60408" w:space="0" w:color="4B4B4B"/>
              <w:left w:val="nil" w:sz="6" w:space="0" w:color="auto"/>
              <w:right w:val="nil" w:sz="6" w:space="0" w:color="auto"/>
            </w:tcBorders>
          </w:tcPr>
          <w:p>
            <w:pPr>
              <w:spacing w:before="25" w:after="0" w:line="218" w:lineRule="exact"/>
              <w:ind w:left="251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96"/>
              </w:rPr>
              <w:t>!Bildirim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-1"/>
                <w:w w:val="96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Ala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1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64646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64646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E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r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6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Haru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1"/>
              </w:rPr>
              <w:t>EROL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</w:tr>
      <w:tr>
        <w:trPr>
          <w:trHeight w:val="219" w:hRule="exact"/>
        </w:trPr>
        <w:tc>
          <w:tcPr>
            <w:tcW w:w="10737" w:type="dxa"/>
            <w:gridSpan w:val="5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17" w:after="0" w:line="215" w:lineRule="exact"/>
              <w:ind w:left="49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  <w:position w:val="-1"/>
              </w:rPr>
              <w:t>Bildirile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  <w:position w:val="-1"/>
              </w:rPr>
              <w:t>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-12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  <w:position w:val="-1"/>
              </w:rPr>
              <w:t>Adre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  <w:position w:val="-1"/>
              </w:rPr>
              <w:t>s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3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64646"/>
                <w:spacing w:val="0"/>
                <w:w w:val="134"/>
                <w:position w:val="-1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64646"/>
                <w:spacing w:val="-27"/>
                <w:w w:val="134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  <w:position w:val="-1"/>
              </w:rPr>
              <w:t>Yeşilova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-10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  <w:position w:val="-1"/>
              </w:rPr>
              <w:t>Cami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23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  <w:position w:val="-1"/>
              </w:rPr>
              <w:t>Mahalle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2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64646"/>
                <w:spacing w:val="0"/>
                <w:w w:val="100"/>
                <w:position w:val="-1"/>
              </w:rPr>
              <w:t>yol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64646"/>
                <w:spacing w:val="0"/>
                <w:w w:val="100"/>
                <w:position w:val="-1"/>
              </w:rPr>
              <w:t>u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64646"/>
                <w:spacing w:val="21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  <w:position w:val="-1"/>
              </w:rPr>
              <w:t>üzeri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4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64646"/>
                <w:spacing w:val="0"/>
                <w:w w:val="101"/>
                <w:position w:val="-1"/>
              </w:rPr>
              <w:t>Bayındı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64646"/>
                <w:spacing w:val="0"/>
                <w:w w:val="102"/>
                <w:position w:val="-1"/>
              </w:rPr>
              <w:t>r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64646"/>
                <w:spacing w:val="-28"/>
                <w:w w:val="100"/>
                <w:position w:val="-1"/>
              </w:rPr>
              <w:t> </w:t>
            </w:r>
            <w:r>
              <w:rPr>
                <w:rFonts w:ascii="Arial" w:hAnsi="Arial" w:cs="Arial" w:eastAsia="Arial"/>
                <w:sz w:val="19"/>
                <w:szCs w:val="19"/>
                <w:color w:val="595D62"/>
                <w:spacing w:val="0"/>
                <w:w w:val="82"/>
                <w:i/>
                <w:position w:val="-1"/>
              </w:rPr>
              <w:t>1</w:t>
            </w:r>
            <w:r>
              <w:rPr>
                <w:rFonts w:ascii="Arial" w:hAnsi="Arial" w:cs="Arial" w:eastAsia="Arial"/>
                <w:sz w:val="19"/>
                <w:szCs w:val="19"/>
                <w:color w:val="595D62"/>
                <w:spacing w:val="14"/>
                <w:w w:val="82"/>
                <w:i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1F1F1F"/>
                <w:spacing w:val="0"/>
                <w:w w:val="100"/>
                <w:position w:val="-1"/>
              </w:rPr>
              <w:t>İZMİR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  <w:position w:val="0"/>
              </w:rPr>
            </w:r>
          </w:p>
        </w:tc>
      </w:tr>
      <w:tr>
        <w:trPr>
          <w:trHeight w:val="254" w:hRule="exact"/>
        </w:trPr>
        <w:tc>
          <w:tcPr>
            <w:tcW w:w="1202" w:type="dxa"/>
            <w:tcBorders>
              <w:top w:val="single" w:sz="5.60408" w:space="0" w:color="484848"/>
              <w:bottom w:val="single" w:sz="5.60408" w:space="0" w:color="838383"/>
              <w:left w:val="nil" w:sz="6" w:space="0" w:color="auto"/>
              <w:right w:val="nil" w:sz="6" w:space="0" w:color="auto"/>
            </w:tcBorders>
          </w:tcPr>
          <w:p>
            <w:pPr>
              <w:spacing w:before="18" w:after="0" w:line="218" w:lineRule="exact"/>
              <w:ind w:left="49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Doğru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Adres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5012" w:type="dxa"/>
            <w:gridSpan w:val="3"/>
            <w:tcBorders>
              <w:top w:val="single" w:sz="5.60408" w:space="0" w:color="484848"/>
              <w:bottom w:val="single" w:sz="5.60408" w:space="0" w:color="838383"/>
              <w:left w:val="nil" w:sz="6" w:space="0" w:color="auto"/>
              <w:right w:val="nil" w:sz="6" w:space="0" w:color="auto"/>
            </w:tcBorders>
          </w:tcPr>
          <w:p>
            <w:pPr>
              <w:spacing w:before="17" w:after="0" w:line="219" w:lineRule="exact"/>
              <w:ind w:left="183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595D62"/>
                <w:spacing w:val="-5"/>
                <w:w w:val="134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99"/>
              </w:rPr>
              <w:t>Ycşilova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 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Cami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3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87"/>
              </w:rPr>
              <w:t>Mahallc_y_ol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87"/>
              </w:rPr>
              <w:t>u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29"/>
                <w:w w:val="87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üzeri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1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Bayındı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1"/>
              </w:rPr>
              <w:t>r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-28"/>
                <w:w w:val="100"/>
              </w:rPr>
              <w:t> </w:t>
            </w:r>
            <w:r>
              <w:rPr>
                <w:rFonts w:ascii="Arial" w:hAnsi="Arial" w:cs="Arial" w:eastAsia="Arial"/>
                <w:sz w:val="19"/>
                <w:szCs w:val="19"/>
                <w:color w:val="464646"/>
                <w:spacing w:val="0"/>
                <w:w w:val="100"/>
                <w:i/>
              </w:rPr>
              <w:t>1</w:t>
            </w:r>
            <w:r>
              <w:rPr>
                <w:rFonts w:ascii="Arial" w:hAnsi="Arial" w:cs="Arial" w:eastAsia="Arial"/>
                <w:sz w:val="19"/>
                <w:szCs w:val="19"/>
                <w:color w:val="464646"/>
                <w:spacing w:val="-9"/>
                <w:w w:val="100"/>
                <w:i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43"/>
              </w:rPr>
              <w:t>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-2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95D62"/>
                <w:spacing w:val="2"/>
                <w:w w:val="100"/>
              </w:rPr>
              <w:t>Z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MİR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4523" w:type="dxa"/>
            <w:tcBorders>
              <w:top w:val="single" w:sz="5.60408" w:space="0" w:color="484848"/>
              <w:bottom w:val="single" w:sz="5.60408" w:space="0" w:color="838383"/>
              <w:left w:val="nil" w:sz="6" w:space="0" w:color="auto"/>
              <w:right w:val="nil" w:sz="6" w:space="0" w:color="auto"/>
            </w:tcBorders>
          </w:tcPr>
          <w:p>
            <w:pPr/>
            <w:rPr/>
          </w:p>
        </w:tc>
      </w:tr>
      <w:tr>
        <w:trPr>
          <w:trHeight w:val="239" w:hRule="exact"/>
        </w:trPr>
        <w:tc>
          <w:tcPr>
            <w:tcW w:w="1202" w:type="dxa"/>
            <w:tcBorders>
              <w:top w:val="single" w:sz="5.60408" w:space="0" w:color="838383"/>
              <w:bottom w:val="single" w:sz="5.60408" w:space="0" w:color="4B4B4B"/>
              <w:left w:val="nil" w:sz="6" w:space="0" w:color="auto"/>
              <w:right w:val="nil" w:sz="6" w:space="0" w:color="auto"/>
            </w:tcBorders>
          </w:tcPr>
          <w:p>
            <w:pPr>
              <w:spacing w:before="18" w:after="0" w:line="240" w:lineRule="auto"/>
              <w:ind w:left="40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97"/>
              </w:rPr>
              <w:t>Yangı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97"/>
              </w:rPr>
              <w:t>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-6"/>
                <w:w w:val="97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2"/>
              </w:rPr>
              <w:t>Türü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5012" w:type="dxa"/>
            <w:gridSpan w:val="3"/>
            <w:tcBorders>
              <w:top w:val="single" w:sz="5.60408" w:space="0" w:color="838383"/>
              <w:bottom w:val="single" w:sz="5.60408" w:space="0" w:color="4B4B4B"/>
              <w:left w:val="nil" w:sz="6" w:space="0" w:color="auto"/>
              <w:right w:val="nil" w:sz="6" w:space="0" w:color="auto"/>
            </w:tcBorders>
          </w:tcPr>
          <w:p>
            <w:pPr>
              <w:spacing w:before="18" w:after="0" w:line="240" w:lineRule="auto"/>
              <w:ind w:left="164" w:right="-20"/>
              <w:jc w:val="left"/>
              <w:tabs>
                <w:tab w:pos="2960" w:val="left"/>
              </w:tabs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464646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64646"/>
                <w:spacing w:val="-7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Anız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1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64646"/>
                <w:spacing w:val="0"/>
                <w:w w:val="100"/>
              </w:rPr>
              <w:t>Yan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64646"/>
                <w:spacing w:val="10"/>
                <w:w w:val="100"/>
              </w:rPr>
              <w:t>g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1F1F1F"/>
                <w:spacing w:val="0"/>
                <w:w w:val="100"/>
              </w:rPr>
              <w:t>ım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1F1F1F"/>
                <w:spacing w:val="0"/>
                <w:w w:val="100"/>
              </w:rPr>
              <w:tab/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1F1F1F"/>
                <w:spacing w:val="0"/>
                <w:w w:val="100"/>
              </w:rPr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64646"/>
                <w:spacing w:val="0"/>
                <w:w w:val="100"/>
              </w:rPr>
              <w:t>Yangı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64646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64646"/>
                <w:spacing w:val="-1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Sınıf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-2"/>
                <w:w w:val="100"/>
              </w:rPr>
              <w:t>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95D62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95D62"/>
                <w:spacing w:val="1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-1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3"/>
              </w:rPr>
              <w:t>sınıfı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4523" w:type="dxa"/>
            <w:tcBorders>
              <w:top w:val="single" w:sz="5.60408" w:space="0" w:color="838383"/>
              <w:bottom w:val="single" w:sz="5.60408" w:space="0" w:color="4B4B4B"/>
              <w:left w:val="nil" w:sz="6" w:space="0" w:color="auto"/>
              <w:right w:val="single" w:sz="5.60408" w:space="0" w:color="575757"/>
            </w:tcBorders>
          </w:tcPr>
          <w:p>
            <w:pPr>
              <w:spacing w:before="18" w:after="0" w:line="240" w:lineRule="auto"/>
              <w:ind w:left="1177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464646"/>
                <w:spacing w:val="0"/>
                <w:w w:val="100"/>
              </w:rPr>
              <w:t>Yangı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64646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64646"/>
                <w:spacing w:val="-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Sebebi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1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64646"/>
                <w:spacing w:val="0"/>
                <w:w w:val="100"/>
              </w:rPr>
              <w:t>:Açı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64646"/>
                <w:spacing w:val="0"/>
                <w:w w:val="100"/>
              </w:rPr>
              <w:t>k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64646"/>
                <w:spacing w:val="38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64646"/>
                <w:spacing w:val="0"/>
                <w:w w:val="101"/>
              </w:rPr>
              <w:t>Ateş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</w:tr>
      <w:tr>
        <w:trPr>
          <w:trHeight w:val="750" w:hRule="exact"/>
        </w:trPr>
        <w:tc>
          <w:tcPr>
            <w:tcW w:w="1202" w:type="dxa"/>
            <w:tcBorders>
              <w:top w:val="single" w:sz="5.60408" w:space="0" w:color="4B4B4B"/>
              <w:bottom w:val="single" w:sz="5.60408" w:space="0" w:color="707070"/>
              <w:left w:val="nil" w:sz="6" w:space="0" w:color="auto"/>
              <w:right w:val="nil" w:sz="6" w:space="0" w:color="auto"/>
            </w:tcBorders>
          </w:tcPr>
          <w:p>
            <w:pPr>
              <w:spacing w:before="35" w:after="0" w:line="240" w:lineRule="auto"/>
              <w:ind w:left="40" w:right="-62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464646"/>
                <w:spacing w:val="0"/>
                <w:w w:val="100"/>
              </w:rPr>
              <w:t>Yangı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64646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64646"/>
                <w:spacing w:val="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Binada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5012" w:type="dxa"/>
            <w:gridSpan w:val="3"/>
            <w:tcBorders>
              <w:top w:val="single" w:sz="5.60408" w:space="0" w:color="4B4B4B"/>
              <w:bottom w:val="single" w:sz="5.60408" w:space="0" w:color="707070"/>
              <w:left w:val="nil" w:sz="6" w:space="0" w:color="auto"/>
              <w:right w:val="single" w:sz="5.60408" w:space="0" w:color="4F4F4F"/>
            </w:tcBorders>
          </w:tcPr>
          <w:p>
            <w:pPr>
              <w:spacing w:before="0" w:after="0" w:line="255" w:lineRule="exact"/>
              <w:ind w:left="52" w:right="-20"/>
              <w:jc w:val="left"/>
              <w:tabs>
                <w:tab w:pos="1960" w:val="left"/>
              </w:tabs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Pr/>
            <w:r>
              <w:rPr>
                <w:rFonts w:ascii="Arial" w:hAnsi="Arial" w:cs="Arial" w:eastAsia="Arial"/>
                <w:sz w:val="23"/>
                <w:szCs w:val="23"/>
                <w:color w:val="1F1F1F"/>
                <w:spacing w:val="0"/>
                <w:w w:val="100"/>
                <w:position w:val="-1"/>
              </w:rPr>
              <w:t>i</w:t>
            </w:r>
            <w:r>
              <w:rPr>
                <w:rFonts w:ascii="Arial" w:hAnsi="Arial" w:cs="Arial" w:eastAsia="Arial"/>
                <w:sz w:val="23"/>
                <w:szCs w:val="23"/>
                <w:color w:val="1F1F1F"/>
                <w:spacing w:val="14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23"/>
                <w:szCs w:val="23"/>
                <w:color w:val="464646"/>
                <w:spacing w:val="0"/>
                <w:w w:val="91"/>
                <w:position w:val="-1"/>
              </w:rPr>
              <w:t>c</w:t>
            </w:r>
            <w:r>
              <w:rPr>
                <w:rFonts w:ascii="Times New Roman" w:hAnsi="Times New Roman" w:cs="Times New Roman" w:eastAsia="Times New Roman"/>
                <w:sz w:val="23"/>
                <w:szCs w:val="23"/>
                <w:color w:val="464646"/>
                <w:spacing w:val="-9"/>
                <w:w w:val="91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23"/>
                <w:szCs w:val="23"/>
                <w:color w:val="464646"/>
                <w:spacing w:val="0"/>
                <w:w w:val="100"/>
                <w:position w:val="-1"/>
              </w:rPr>
              <w:t>:</w:t>
            </w:r>
            <w:r>
              <w:rPr>
                <w:rFonts w:ascii="Times New Roman" w:hAnsi="Times New Roman" w:cs="Times New Roman" w:eastAsia="Times New Roman"/>
                <w:sz w:val="23"/>
                <w:szCs w:val="23"/>
                <w:color w:val="464646"/>
                <w:spacing w:val="-50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23"/>
                <w:szCs w:val="23"/>
                <w:color w:val="464646"/>
                <w:spacing w:val="0"/>
                <w:w w:val="100"/>
                <w:position w:val="-1"/>
              </w:rPr>
              <w:tab/>
            </w:r>
            <w:r>
              <w:rPr>
                <w:rFonts w:ascii="Times New Roman" w:hAnsi="Times New Roman" w:cs="Times New Roman" w:eastAsia="Times New Roman"/>
                <w:sz w:val="23"/>
                <w:szCs w:val="23"/>
                <w:color w:val="464646"/>
                <w:spacing w:val="0"/>
                <w:w w:val="100"/>
                <w:position w:val="-1"/>
              </w:rPr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64646"/>
                <w:spacing w:val="0"/>
                <w:w w:val="87"/>
                <w:position w:val="-1"/>
              </w:rPr>
              <w:t>Yapını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64646"/>
                <w:spacing w:val="0"/>
                <w:w w:val="87"/>
                <w:position w:val="-1"/>
              </w:rPr>
              <w:t>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64646"/>
                <w:spacing w:val="4"/>
                <w:w w:val="87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13131"/>
                <w:spacing w:val="0"/>
                <w:w w:val="100"/>
                <w:position w:val="-1"/>
              </w:rPr>
              <w:t>Şekli: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000000"/>
                <w:spacing w:val="0"/>
                <w:w w:val="100"/>
                <w:position w:val="0"/>
              </w:rPr>
            </w:r>
          </w:p>
          <w:p>
            <w:pPr>
              <w:spacing w:before="0" w:after="0" w:line="133" w:lineRule="exact"/>
              <w:ind w:left="1990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  <w:position w:val="-4"/>
              </w:rPr>
              <w:t>Betonanne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34"/>
                <w:w w:val="100"/>
                <w:position w:val="-4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  <w:position w:val="-4"/>
              </w:rPr>
              <w:t>Kagi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  <w:position w:val="-4"/>
              </w:rPr>
              <w:t>r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-10"/>
                <w:w w:val="100"/>
                <w:position w:val="-4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64646"/>
                <w:spacing w:val="0"/>
                <w:w w:val="100"/>
                <w:position w:val="-4"/>
              </w:rPr>
              <w:t>Ahşa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64646"/>
                <w:spacing w:val="0"/>
                <w:w w:val="100"/>
                <w:position w:val="-4"/>
              </w:rPr>
              <w:t>p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64646"/>
                <w:spacing w:val="6"/>
                <w:w w:val="100"/>
                <w:position w:val="-4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64646"/>
                <w:spacing w:val="0"/>
                <w:w w:val="103"/>
                <w:position w:val="-4"/>
              </w:rPr>
              <w:t>Ç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64646"/>
                <w:spacing w:val="7"/>
                <w:w w:val="103"/>
                <w:position w:val="-4"/>
              </w:rPr>
              <w:t>e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1F1F1F"/>
                <w:spacing w:val="0"/>
                <w:w w:val="64"/>
                <w:position w:val="-4"/>
              </w:rPr>
              <w:t>l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1F1F1F"/>
                <w:spacing w:val="-30"/>
                <w:w w:val="100"/>
                <w:position w:val="-4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64646"/>
                <w:spacing w:val="0"/>
                <w:w w:val="100"/>
                <w:position w:val="-4"/>
              </w:rPr>
              <w:t>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64646"/>
                <w:spacing w:val="0"/>
                <w:w w:val="100"/>
                <w:position w:val="-4"/>
              </w:rPr>
              <w:t>k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64646"/>
                <w:spacing w:val="0"/>
                <w:w w:val="100"/>
                <w:position w:val="-4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64646"/>
                <w:spacing w:val="17"/>
                <w:w w:val="100"/>
                <w:position w:val="-4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-3"/>
                <w:w w:val="100"/>
                <w:position w:val="-4"/>
              </w:rPr>
              <w:t>D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  <w:position w:val="-4"/>
              </w:rPr>
              <w:t>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  <w:position w:val="0"/>
              </w:rPr>
            </w:r>
          </w:p>
          <w:p>
            <w:pPr>
              <w:spacing w:before="0" w:after="0" w:line="361" w:lineRule="exact"/>
              <w:ind w:left="2775" w:right="-20"/>
              <w:jc w:val="left"/>
              <w:tabs>
                <w:tab w:pos="3340" w:val="left"/>
                <w:tab w:pos="3840" w:val="left"/>
                <w:tab w:pos="4320" w:val="left"/>
              </w:tabs>
              <w:rPr>
                <w:rFonts w:ascii="Arial" w:hAnsi="Arial" w:cs="Arial" w:eastAsia="Arial"/>
                <w:sz w:val="45"/>
                <w:szCs w:val="45"/>
              </w:rPr>
            </w:pPr>
            <w:rPr/>
            <w:r>
              <w:rPr>
                <w:rFonts w:ascii="Arial" w:hAnsi="Arial" w:cs="Arial" w:eastAsia="Arial"/>
                <w:sz w:val="48"/>
                <w:szCs w:val="48"/>
                <w:color w:val="1F1F1F"/>
                <w:spacing w:val="0"/>
                <w:w w:val="58"/>
                <w:position w:val="-5"/>
              </w:rPr>
              <w:t>ı</w:t>
            </w:r>
            <w:r>
              <w:rPr>
                <w:rFonts w:ascii="Arial" w:hAnsi="Arial" w:cs="Arial" w:eastAsia="Arial"/>
                <w:sz w:val="48"/>
                <w:szCs w:val="48"/>
                <w:color w:val="1F1F1F"/>
                <w:spacing w:val="0"/>
                <w:w w:val="100"/>
                <w:position w:val="-5"/>
              </w:rPr>
              <w:tab/>
            </w:r>
            <w:r>
              <w:rPr>
                <w:rFonts w:ascii="Arial" w:hAnsi="Arial" w:cs="Arial" w:eastAsia="Arial"/>
                <w:sz w:val="48"/>
                <w:szCs w:val="48"/>
                <w:color w:val="1F1F1F"/>
                <w:spacing w:val="0"/>
                <w:w w:val="100"/>
                <w:position w:val="-5"/>
              </w:rPr>
            </w:r>
            <w:r>
              <w:rPr>
                <w:rFonts w:ascii="Arial" w:hAnsi="Arial" w:cs="Arial" w:eastAsia="Arial"/>
                <w:sz w:val="48"/>
                <w:szCs w:val="48"/>
                <w:color w:val="464646"/>
                <w:spacing w:val="0"/>
                <w:w w:val="58"/>
                <w:position w:val="-5"/>
              </w:rPr>
              <w:t>ı</w:t>
            </w:r>
            <w:r>
              <w:rPr>
                <w:rFonts w:ascii="Arial" w:hAnsi="Arial" w:cs="Arial" w:eastAsia="Arial"/>
                <w:sz w:val="48"/>
                <w:szCs w:val="48"/>
                <w:color w:val="464646"/>
                <w:spacing w:val="0"/>
                <w:w w:val="100"/>
                <w:position w:val="-5"/>
              </w:rPr>
              <w:tab/>
            </w:r>
            <w:r>
              <w:rPr>
                <w:rFonts w:ascii="Arial" w:hAnsi="Arial" w:cs="Arial" w:eastAsia="Arial"/>
                <w:sz w:val="48"/>
                <w:szCs w:val="48"/>
                <w:color w:val="464646"/>
                <w:spacing w:val="0"/>
                <w:w w:val="100"/>
                <w:position w:val="-5"/>
              </w:rPr>
            </w:r>
            <w:r>
              <w:rPr>
                <w:rFonts w:ascii="Arial" w:hAnsi="Arial" w:cs="Arial" w:eastAsia="Arial"/>
                <w:sz w:val="42"/>
                <w:szCs w:val="42"/>
                <w:color w:val="B5B3B5"/>
                <w:spacing w:val="0"/>
                <w:w w:val="58"/>
                <w:position w:val="-5"/>
              </w:rPr>
              <w:t>ı</w:t>
            </w:r>
            <w:r>
              <w:rPr>
                <w:rFonts w:ascii="Arial" w:hAnsi="Arial" w:cs="Arial" w:eastAsia="Arial"/>
                <w:sz w:val="42"/>
                <w:szCs w:val="42"/>
                <w:color w:val="B5B3B5"/>
                <w:spacing w:val="0"/>
                <w:w w:val="100"/>
                <w:position w:val="-5"/>
              </w:rPr>
              <w:tab/>
            </w:r>
            <w:r>
              <w:rPr>
                <w:rFonts w:ascii="Arial" w:hAnsi="Arial" w:cs="Arial" w:eastAsia="Arial"/>
                <w:sz w:val="42"/>
                <w:szCs w:val="42"/>
                <w:color w:val="B5B3B5"/>
                <w:spacing w:val="0"/>
                <w:w w:val="100"/>
                <w:position w:val="-5"/>
              </w:rPr>
            </w:r>
            <w:r>
              <w:rPr>
                <w:rFonts w:ascii="Arial" w:hAnsi="Arial" w:cs="Arial" w:eastAsia="Arial"/>
                <w:sz w:val="45"/>
                <w:szCs w:val="45"/>
                <w:color w:val="313131"/>
                <w:spacing w:val="0"/>
                <w:w w:val="58"/>
                <w:position w:val="-5"/>
              </w:rPr>
              <w:t>ı</w:t>
            </w:r>
            <w:r>
              <w:rPr>
                <w:rFonts w:ascii="Arial" w:hAnsi="Arial" w:cs="Arial" w:eastAsia="Arial"/>
                <w:sz w:val="45"/>
                <w:szCs w:val="45"/>
                <w:color w:val="000000"/>
                <w:spacing w:val="0"/>
                <w:w w:val="100"/>
                <w:position w:val="0"/>
              </w:rPr>
            </w:r>
          </w:p>
        </w:tc>
        <w:tc>
          <w:tcPr>
            <w:tcW w:w="4523" w:type="dxa"/>
            <w:tcBorders>
              <w:top w:val="single" w:sz="5.60408" w:space="0" w:color="4B4B4B"/>
              <w:bottom w:val="single" w:sz="5.60408" w:space="0" w:color="707070"/>
              <w:left w:val="single" w:sz="5.60408" w:space="0" w:color="4F4F4F"/>
              <w:right w:val="single" w:sz="5.60408" w:space="0" w:color="575757"/>
            </w:tcBorders>
          </w:tcPr>
          <w:p>
            <w:pPr>
              <w:spacing w:before="35" w:after="0" w:line="216" w:lineRule="exact"/>
              <w:ind w:left="16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Kullanım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-7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Şekli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1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64646"/>
                <w:spacing w:val="0"/>
                <w:w w:val="112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  <w:p>
            <w:pPr>
              <w:spacing w:before="0" w:after="0" w:line="192" w:lineRule="exact"/>
              <w:ind w:left="38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464646"/>
                <w:spacing w:val="0"/>
                <w:w w:val="100"/>
              </w:rPr>
              <w:t>r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  <w:p>
            <w:pPr>
              <w:spacing w:before="13" w:after="0" w:line="240" w:lineRule="auto"/>
              <w:ind w:left="2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464646"/>
                <w:spacing w:val="0"/>
                <w:w w:val="100"/>
              </w:rPr>
              <w:t>)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64646"/>
                <w:spacing w:val="0"/>
                <w:w w:val="100"/>
              </w:rPr>
              <w:t>"angıoı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64646"/>
                <w:spacing w:val="-16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Kontrol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Altına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-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Alma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Saati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1"/>
              </w:rPr>
              <w:t>:19:06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</w:tr>
    </w:tbl>
    <w:p>
      <w:pPr>
        <w:spacing w:before="0" w:after="0" w:line="240" w:lineRule="exact"/>
        <w:ind w:left="151" w:right="-20"/>
        <w:jc w:val="left"/>
        <w:tabs>
          <w:tab w:pos="1820" w:val="left"/>
          <w:tab w:pos="53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group style="position:absolute;margin-left:190.655472pt;margin-top:-38.019756pt;width:.1pt;height:39.764254pt;mso-position-horizontal-relative:page;mso-position-vertical-relative:paragraph;z-index:-15077" coordorigin="3813,-760" coordsize="2,795">
            <v:shape style="position:absolute;left:3813;top:-760;width:2;height:795" coordorigin="3813,-760" coordsize="0,795" path="m3813,35l3813,-760e" filled="f" stroked="t" strokeweight=".70051pt" strokecolor="#4F4F4F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3"/>
        </w:rPr>
        <w:t>Yana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3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4"/>
          <w:w w:val="9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Şeyin: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1"/>
        </w:rPr>
        <w:t>ahibi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1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25"/>
          <w:w w:val="100"/>
          <w:position w:val="1"/>
        </w:rPr>
        <w:t> </w:t>
      </w:r>
      <w:r>
        <w:rPr>
          <w:rFonts w:ascii="Arial" w:hAnsi="Arial" w:cs="Arial" w:eastAsia="Arial"/>
          <w:sz w:val="23"/>
          <w:szCs w:val="23"/>
          <w:color w:val="313131"/>
          <w:spacing w:val="-4"/>
          <w:w w:val="138"/>
          <w:position w:val="1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color w:val="464646"/>
          <w:spacing w:val="0"/>
          <w:w w:val="89"/>
          <w:position w:val="1"/>
        </w:rPr>
        <w:t>zzet</w:t>
      </w:r>
      <w:r>
        <w:rPr>
          <w:rFonts w:ascii="Times New Roman" w:hAnsi="Times New Roman" w:cs="Times New Roman" w:eastAsia="Times New Roman"/>
          <w:sz w:val="22"/>
          <w:szCs w:val="22"/>
          <w:color w:val="464646"/>
          <w:spacing w:val="-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YAGCIOÖLU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0"/>
          <w:position w:val="1"/>
        </w:rPr>
        <w:t>jKiracı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6"/>
          <w:w w:val="9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Kullana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2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Kendisi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43" w:after="0" w:line="195" w:lineRule="exact"/>
        <w:ind w:left="183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-2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6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2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4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2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2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98"/>
          <w:position w:val="-2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-33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-2"/>
        </w:rPr>
        <w:t>brahim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3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1"/>
          <w:position w:val="-2"/>
        </w:rPr>
        <w:t>KARAKILIÇ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300" w:bottom="280" w:left="540" w:right="220"/>
        </w:sectPr>
      </w:pPr>
      <w:rPr/>
    </w:p>
    <w:p>
      <w:pPr>
        <w:spacing w:before="4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auto"/>
        <w:ind w:left="14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Giden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3" w:after="0" w:line="240" w:lineRule="auto"/>
        <w:ind w:left="156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Ekibin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7" w:after="0" w:line="251" w:lineRule="auto"/>
        <w:ind w:right="441" w:firstLine="159"/>
        <w:jc w:val="left"/>
        <w:tabs>
          <w:tab w:pos="25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316"/>
        </w:rPr>
        <w:t>aç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-116"/>
          <w:w w:val="31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85"/>
        </w:rPr>
        <w:t>ıkı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85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43"/>
          <w:w w:val="18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2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8"/>
          <w:w w:val="11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2"/>
        </w:rPr>
        <w:t>ı8:58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86"/>
        </w:rPr>
        <w:t>ftu-aç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1"/>
          <w:w w:val="8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Plakası: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35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FN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</w:rPr>
        <w:t>090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7" w:after="0" w:line="240" w:lineRule="auto"/>
        <w:ind w:left="248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94"/>
        </w:rPr>
        <w:t>IEleklri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94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7"/>
          <w:w w:val="9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Arıza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2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7" w:after="0" w:line="240" w:lineRule="auto"/>
        <w:ind w:left="2527" w:right="-61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color w:val="313131"/>
          <w:spacing w:val="0"/>
          <w:w w:val="47"/>
        </w:rPr>
        <w:t>1</w:t>
      </w:r>
      <w:r>
        <w:rPr>
          <w:rFonts w:ascii="Arial" w:hAnsi="Arial" w:cs="Arial" w:eastAsia="Arial"/>
          <w:sz w:val="19"/>
          <w:szCs w:val="19"/>
          <w:color w:val="313131"/>
          <w:spacing w:val="14"/>
          <w:w w:val="47"/>
        </w:rPr>
        <w:t> </w:t>
      </w:r>
      <w:r>
        <w:rPr>
          <w:rFonts w:ascii="Arial" w:hAnsi="Arial" w:cs="Arial" w:eastAsia="Arial"/>
          <w:sz w:val="19"/>
          <w:szCs w:val="19"/>
          <w:color w:val="313131"/>
          <w:spacing w:val="0"/>
          <w:w w:val="56"/>
        </w:rPr>
        <w:t>1</w:t>
      </w:r>
      <w:r>
        <w:rPr>
          <w:rFonts w:ascii="Arial" w:hAnsi="Arial" w:cs="Arial" w:eastAsia="Arial"/>
          <w:sz w:val="19"/>
          <w:szCs w:val="19"/>
          <w:color w:val="313131"/>
          <w:spacing w:val="-31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313131"/>
          <w:spacing w:val="0"/>
          <w:w w:val="100"/>
        </w:rPr>
        <w:t>2</w:t>
      </w:r>
      <w:r>
        <w:rPr>
          <w:rFonts w:ascii="Arial" w:hAnsi="Arial" w:cs="Arial" w:eastAsia="Arial"/>
          <w:sz w:val="19"/>
          <w:szCs w:val="19"/>
          <w:color w:val="313131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96"/>
        </w:rPr>
        <w:t>Gel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3" w:after="0" w:line="240" w:lineRule="auto"/>
        <w:ind w:left="2508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Em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8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595D62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yet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Gel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9" w:after="0" w:line="226" w:lineRule="exact"/>
        <w:ind w:left="19" w:right="-70"/>
        <w:jc w:val="left"/>
        <w:tabs>
          <w:tab w:pos="25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85"/>
          <w:position w:val="-1"/>
        </w:rPr>
        <w:t>Pers_onel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9"/>
          <w:w w:val="85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-1"/>
        </w:rPr>
        <w:t>Say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8"/>
          <w:w w:val="100"/>
          <w:position w:val="-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95D62"/>
          <w:spacing w:val="4"/>
          <w:w w:val="100"/>
          <w:position w:val="-1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ı: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1"/>
        </w:rPr>
        <w:t>3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3"/>
          <w:position w:val="0"/>
        </w:rPr>
        <w:t>Dojalg_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6"/>
          <w:w w:val="93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95D62"/>
          <w:spacing w:val="0"/>
          <w:w w:val="93"/>
          <w:position w:val="0"/>
        </w:rPr>
        <w:t>z</w:t>
      </w:r>
      <w:r>
        <w:rPr>
          <w:rFonts w:ascii="Times New Roman" w:hAnsi="Times New Roman" w:cs="Times New Roman" w:eastAsia="Times New Roman"/>
          <w:sz w:val="19"/>
          <w:szCs w:val="19"/>
          <w:color w:val="595D62"/>
          <w:spacing w:val="13"/>
          <w:w w:val="93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2"/>
          <w:position w:val="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76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arı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2"/>
          <w:w w:val="100"/>
        </w:rPr>
        <w:t> </w:t>
      </w:r>
      <w:r>
        <w:rPr>
          <w:rFonts w:ascii="Arial" w:hAnsi="Arial" w:cs="Arial" w:eastAsia="Arial"/>
          <w:sz w:val="27"/>
          <w:szCs w:val="27"/>
          <w:color w:val="313131"/>
          <w:spacing w:val="-2"/>
          <w:w w:val="196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2"/>
        </w:rPr>
        <w:t>9:04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300" w:bottom="280" w:left="540" w:right="220"/>
          <w:cols w:num="3" w:equalWidth="0">
            <w:col w:w="652" w:space="1171"/>
            <w:col w:w="4616" w:space="834"/>
            <w:col w:w="3887"/>
          </w:cols>
        </w:sectPr>
      </w:pPr>
      <w:rPr/>
    </w:p>
    <w:p>
      <w:pPr>
        <w:spacing w:before="25" w:after="0" w:line="240" w:lineRule="auto"/>
        <w:ind w:left="422" w:right="-73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1ımcı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1"/>
        </w:rPr>
        <w:t>Ekip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3" w:after="0" w:line="240" w:lineRule="auto"/>
        <w:ind w:left="14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7"/>
          <w:szCs w:val="17"/>
          <w:color w:val="313131"/>
          <w:spacing w:val="2"/>
          <w:w w:val="66"/>
        </w:rPr>
        <w:t>ı</w:t>
      </w:r>
      <w:r>
        <w:rPr>
          <w:rFonts w:ascii="Arial" w:hAnsi="Arial" w:cs="Arial" w:eastAsia="Arial"/>
          <w:sz w:val="17"/>
          <w:szCs w:val="17"/>
          <w:color w:val="595D62"/>
          <w:spacing w:val="2"/>
          <w:w w:val="41"/>
        </w:rPr>
      </w:r>
      <w:r>
        <w:rPr>
          <w:rFonts w:ascii="Arial" w:hAnsi="Arial" w:cs="Arial" w:eastAsia="Arial"/>
          <w:sz w:val="17"/>
          <w:szCs w:val="17"/>
          <w:color w:val="595D62"/>
          <w:spacing w:val="0"/>
          <w:w w:val="41"/>
          <w:emboss/>
        </w:rPr>
        <w:t>.</w:t>
      </w:r>
      <w:r>
        <w:rPr>
          <w:rFonts w:ascii="Arial" w:hAnsi="Arial" w:cs="Arial" w:eastAsia="Arial"/>
          <w:sz w:val="17"/>
          <w:szCs w:val="17"/>
          <w:color w:val="595D62"/>
          <w:spacing w:val="0"/>
          <w:w w:val="41"/>
          <w:emboss/>
        </w:rPr>
      </w:r>
      <w:r>
        <w:rPr>
          <w:rFonts w:ascii="Arial" w:hAnsi="Arial" w:cs="Arial" w:eastAsia="Arial"/>
          <w:sz w:val="17"/>
          <w:szCs w:val="17"/>
          <w:color w:val="595D62"/>
          <w:spacing w:val="0"/>
          <w:w w:val="41"/>
        </w:rPr>
      </w:r>
      <w:r>
        <w:rPr>
          <w:rFonts w:ascii="Arial" w:hAnsi="Arial" w:cs="Arial" w:eastAsia="Arial"/>
          <w:sz w:val="17"/>
          <w:szCs w:val="17"/>
          <w:color w:val="595D62"/>
          <w:spacing w:val="0"/>
          <w:w w:val="41"/>
        </w:rPr>
        <w:t>.</w:t>
      </w:r>
      <w:r>
        <w:rPr>
          <w:rFonts w:ascii="Arial" w:hAnsi="Arial" w:cs="Arial" w:eastAsia="Arial"/>
          <w:sz w:val="17"/>
          <w:szCs w:val="17"/>
          <w:color w:val="595D62"/>
          <w:spacing w:val="2"/>
          <w:w w:val="4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6"/>
        </w:rPr>
        <w:t>wınişse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7" w:after="0" w:line="218" w:lineRule="exact"/>
        <w:ind w:right="985" w:firstLine="7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85"/>
        </w:rPr>
        <w:t>ıkı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85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43"/>
          <w:w w:val="18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Dönüş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4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5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7"/>
        </w:rPr>
        <w:t>Yardıma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"/>
          <w:w w:val="9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7" w:after="0" w:line="214" w:lineRule="exact"/>
        <w:ind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64646"/>
          <w:w w:val="80"/>
          <w:position w:val="-1"/>
        </w:rPr>
        <w:t>Ekill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w w:val="81"/>
          <w:position w:val="-1"/>
        </w:rPr>
        <w:t>_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2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Amirini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Adı-S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6"/>
          <w:position w:val="-1"/>
        </w:rPr>
        <w:t>yad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1"/>
          <w:w w:val="106"/>
          <w:position w:val="-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95D62"/>
          <w:spacing w:val="0"/>
          <w:w w:val="112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9" w:after="0" w:line="240" w:lineRule="auto"/>
        <w:ind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92"/>
        </w:rPr>
        <w:t>!Araç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4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D62"/>
          <w:spacing w:val="0"/>
          <w:w w:val="134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5"/>
        </w:rPr>
        <w:t>!Personel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6"/>
          <w:w w:val="9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1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300" w:bottom="280" w:left="540" w:right="220"/>
          <w:cols w:num="4" w:equalWidth="0">
            <w:col w:w="1294" w:space="547"/>
            <w:col w:w="2112" w:space="354"/>
            <w:col w:w="1048" w:space="1791"/>
            <w:col w:w="4014"/>
          </w:cols>
        </w:sectPr>
      </w:pPr>
      <w:rPr/>
    </w:p>
    <w:p>
      <w:pPr>
        <w:spacing w:before="17" w:after="0" w:line="240" w:lineRule="auto"/>
        <w:ind w:left="142" w:right="-73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playı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Göröldüğü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8" w:after="0" w:line="214" w:lineRule="exact"/>
        <w:ind w:left="15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Durum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2" w:after="0" w:line="240" w:lineRule="auto"/>
        <w:ind w:left="1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varıldığında;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yo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kenarındaki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kuru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atları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kargıtarı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duınanlı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yanmakta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oldugu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3" w:after="0" w:line="214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64646"/>
          <w:w w:val="89"/>
          <w:position w:val="-1"/>
        </w:rPr>
        <w:t>!göıilld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3"/>
          <w:w w:val="90"/>
          <w:position w:val="-1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595D62"/>
          <w:spacing w:val="0"/>
          <w:w w:val="137"/>
          <w:position w:val="-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300" w:bottom="280" w:left="540" w:right="220"/>
          <w:cols w:num="2" w:equalWidth="0">
            <w:col w:w="1544" w:space="279"/>
            <w:col w:w="9337"/>
          </w:cols>
        </w:sectPr>
      </w:pPr>
      <w:rPr/>
    </w:p>
    <w:p>
      <w:pPr>
        <w:spacing w:before="14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151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9" w:lineRule="auto"/>
        <w:ind w:left="142" w:right="-53" w:firstLine="61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27"/>
        </w:rPr>
        <w:t>öndürme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2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Sonundaki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2"/>
        </w:rPr>
        <w:t>Hasar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Durumu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7" w:after="0" w:line="240" w:lineRule="auto"/>
        <w:ind w:left="2503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Söndürmede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2"/>
        </w:rPr>
        <w:t>söndüıitcü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182" w:lineRule="exact"/>
        <w:ind w:left="626" w:right="-20"/>
        <w:jc w:val="left"/>
        <w:tabs>
          <w:tab w:pos="3240" w:val="left"/>
          <w:tab w:pos="4360" w:val="left"/>
          <w:tab w:pos="59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5"/>
        </w:rPr>
        <w:t>Su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5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5"/>
        </w:rPr>
        <w:t>ilc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0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5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3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5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5"/>
        </w:rPr>
        <w:t>Su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5"/>
        </w:rPr>
        <w:t>m3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45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5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5"/>
        </w:rPr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94"/>
          <w:position w:val="-5"/>
        </w:rPr>
        <w:t>IKöpük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1"/>
          <w:w w:val="94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77"/>
          <w:position w:val="-5"/>
        </w:rPr>
        <w:t>J.&lt;,g.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-5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-5"/>
        </w:rPr>
      </w:r>
      <w:r>
        <w:rPr>
          <w:rFonts w:ascii="Arial" w:hAnsi="Arial" w:cs="Arial" w:eastAsia="Arial"/>
          <w:sz w:val="21"/>
          <w:szCs w:val="21"/>
          <w:color w:val="464646"/>
          <w:spacing w:val="0"/>
          <w:w w:val="77"/>
          <w:position w:val="-5"/>
        </w:rPr>
        <w:t>IK.K.T.</w:t>
      </w:r>
      <w:r>
        <w:rPr>
          <w:rFonts w:ascii="Arial" w:hAnsi="Arial" w:cs="Arial" w:eastAsia="Arial"/>
          <w:sz w:val="21"/>
          <w:szCs w:val="21"/>
          <w:color w:val="464646"/>
          <w:spacing w:val="0"/>
          <w:w w:val="77"/>
          <w:position w:val="-5"/>
        </w:rPr>
        <w:t> </w:t>
      </w:r>
      <w:r>
        <w:rPr>
          <w:rFonts w:ascii="Arial" w:hAnsi="Arial" w:cs="Arial" w:eastAsia="Arial"/>
          <w:sz w:val="21"/>
          <w:szCs w:val="21"/>
          <w:color w:val="464646"/>
          <w:spacing w:val="17"/>
          <w:w w:val="77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  <w:position w:val="-5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08" w:lineRule="exact"/>
        <w:ind w:left="3052" w:right="3296"/>
        <w:jc w:val="center"/>
        <w:tabs>
          <w:tab w:pos="4320" w:val="left"/>
          <w:tab w:pos="5860" w:val="left"/>
        </w:tabs>
        <w:rPr>
          <w:rFonts w:ascii="Arial" w:hAnsi="Arial" w:cs="Arial" w:eastAsia="Arial"/>
          <w:sz w:val="38"/>
          <w:szCs w:val="38"/>
        </w:rPr>
      </w:pPr>
      <w:rPr/>
      <w:r>
        <w:rPr>
          <w:rFonts w:ascii="Times New Roman" w:hAnsi="Times New Roman" w:cs="Times New Roman" w:eastAsia="Times New Roman"/>
          <w:sz w:val="28"/>
          <w:szCs w:val="28"/>
          <w:color w:val="313131"/>
          <w:w w:val="69"/>
          <w:position w:val="-1"/>
        </w:rPr>
        <w:t>o</w:t>
      </w:r>
      <w:r>
        <w:rPr>
          <w:rFonts w:ascii="Times New Roman" w:hAnsi="Times New Roman" w:cs="Times New Roman" w:eastAsia="Times New Roman"/>
          <w:sz w:val="28"/>
          <w:szCs w:val="28"/>
          <w:color w:val="313131"/>
          <w:spacing w:val="-4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l/05/17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</w:r>
      <w:r>
        <w:rPr>
          <w:rFonts w:ascii="Arial" w:hAnsi="Arial" w:cs="Arial" w:eastAsia="Arial"/>
          <w:sz w:val="38"/>
          <w:szCs w:val="38"/>
          <w:color w:val="313131"/>
          <w:spacing w:val="0"/>
          <w:w w:val="55"/>
          <w:position w:val="-1"/>
        </w:rPr>
        <w:t>ı</w:t>
      </w:r>
      <w:r>
        <w:rPr>
          <w:rFonts w:ascii="Arial" w:hAnsi="Arial" w:cs="Arial" w:eastAsia="Arial"/>
          <w:sz w:val="38"/>
          <w:szCs w:val="38"/>
          <w:color w:val="313131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38"/>
          <w:szCs w:val="38"/>
          <w:color w:val="313131"/>
          <w:spacing w:val="0"/>
          <w:w w:val="41"/>
          <w:position w:val="-1"/>
        </w:rPr>
        <w:t>ı</w:t>
      </w:r>
      <w:r>
        <w:rPr>
          <w:rFonts w:ascii="Arial" w:hAnsi="Arial" w:cs="Arial" w:eastAsia="Arial"/>
          <w:sz w:val="38"/>
          <w:szCs w:val="38"/>
          <w:color w:val="000000"/>
          <w:spacing w:val="0"/>
          <w:w w:val="100"/>
          <w:position w:val="0"/>
        </w:rPr>
      </w:r>
    </w:p>
    <w:p>
      <w:pPr>
        <w:spacing w:before="0" w:after="0" w:line="239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91"/>
          <w:position w:val="1"/>
        </w:rPr>
        <w:t>!Yangı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91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7"/>
          <w:w w:val="91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izzet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YAGClOÖLU'na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ait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1"/>
          <w:w w:val="100"/>
          <w:position w:val="1"/>
        </w:rPr>
        <w:t> </w:t>
      </w:r>
      <w:r>
        <w:rPr>
          <w:rFonts w:ascii="Arial" w:hAnsi="Arial" w:cs="Arial" w:eastAsia="Arial"/>
          <w:sz w:val="26"/>
          <w:szCs w:val="26"/>
          <w:color w:val="313131"/>
          <w:spacing w:val="8"/>
          <w:w w:val="224"/>
          <w:position w:val="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1"/>
          <w:position w:val="1"/>
        </w:rPr>
        <w:t>adet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zeyti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ağacı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ve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0"/>
          <w:w w:val="100"/>
          <w:position w:val="1"/>
        </w:rPr>
        <w:t> </w:t>
      </w:r>
      <w:r>
        <w:rPr>
          <w:rFonts w:ascii="Arial" w:hAnsi="Arial" w:cs="Arial" w:eastAsia="Arial"/>
          <w:sz w:val="26"/>
          <w:szCs w:val="26"/>
          <w:color w:val="313131"/>
          <w:spacing w:val="-16"/>
          <w:w w:val="203"/>
          <w:position w:val="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1"/>
          <w:position w:val="1"/>
        </w:rPr>
        <w:t>adet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du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ağacını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kısme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yanma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1"/>
        </w:rPr>
        <w:t>kavnılmak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18" w:lineRule="exact"/>
        <w:ind w:left="61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28"/>
        </w:rPr>
        <w:t>uretiyle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20"/>
          <w:w w:val="12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1"/>
        </w:rPr>
        <w:t>görmüştür.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8" w:after="0" w:line="240" w:lineRule="auto"/>
        <w:ind w:left="7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64646"/>
          <w:w w:val="158"/>
        </w:rPr>
        <w:t>ah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2"/>
          <w:w w:val="158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95"/>
        </w:rPr>
        <w:t>ini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toplam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zarar: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200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2"/>
        </w:rPr>
        <w:t>TL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14" w:lineRule="exact"/>
        <w:ind w:left="23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tetkikte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başlangıcının;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yo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kenarında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buluna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kuru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otlarda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görülmü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1"/>
          <w:position w:val="-1"/>
        </w:rPr>
        <w:t>olup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300" w:bottom="280" w:left="540" w:right="220"/>
          <w:cols w:num="2" w:equalWidth="0">
            <w:col w:w="1492" w:space="331"/>
            <w:col w:w="9337"/>
          </w:cols>
        </w:sectPr>
      </w:pPr>
      <w:rPr/>
    </w:p>
    <w:p>
      <w:pPr>
        <w:spacing w:before="12" w:after="0" w:line="249" w:lineRule="auto"/>
        <w:ind w:left="1823" w:right="51" w:firstLine="-1663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2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5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36"/>
        </w:rPr>
        <w:t>apıla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36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9"/>
          <w:w w:val="13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araştırma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5"/>
        </w:rPr>
        <w:t>soruşturmadakimliği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2"/>
          <w:w w:val="10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tespit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edilemeye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kişi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yada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kişile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tarafında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temizli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yapma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9"/>
        </w:rPr>
        <w:t>amacıyl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D62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95D6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42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ru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otları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tutuşturu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izzet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YAGClOGLUNA'na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ait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tarla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kenarındaki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zeyti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du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ağacına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siraycti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sonuc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yangın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87"/>
        </w:rPr>
        <w:t>[çıktığı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18"/>
          <w:w w:val="8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2"/>
        </w:rPr>
        <w:t>varılmıştı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2"/>
          <w:w w:val="103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595D62"/>
          <w:spacing w:val="0"/>
          <w:w w:val="114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300" w:bottom="280" w:left="540" w:right="220"/>
        </w:sectPr>
      </w:pPr>
      <w:rPr/>
    </w:p>
    <w:p>
      <w:pPr>
        <w:spacing w:before="7" w:after="0" w:line="240" w:lineRule="auto"/>
        <w:ind w:left="14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Sigarta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2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8" w:after="0" w:line="240" w:lineRule="auto"/>
        <w:ind w:left="15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Gereç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Kaybı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9" w:after="0" w:line="240" w:lineRule="auto"/>
        <w:ind w:left="15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9"/>
          <w:w w:val="218"/>
        </w:rPr>
        <w:t>"</w:t>
      </w:r>
      <w:r>
        <w:rPr>
          <w:rFonts w:ascii="Times New Roman" w:hAnsi="Times New Roman" w:cs="Times New Roman" w:eastAsia="Times New Roman"/>
          <w:sz w:val="20"/>
          <w:szCs w:val="20"/>
          <w:color w:val="595D62"/>
          <w:spacing w:val="-7"/>
          <w:w w:val="181"/>
        </w:rPr>
        <w:t>·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80"/>
        </w:rPr>
        <w:t>oıgı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8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2"/>
        </w:rPr>
        <w:t>Yer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2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4"/>
        </w:rPr>
        <w:t>Kime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" w:after="0" w:line="263" w:lineRule="auto"/>
        <w:ind w:left="142" w:right="-53" w:firstLine="33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..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98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99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32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313131"/>
          <w:spacing w:val="0"/>
          <w:w w:val="106"/>
        </w:rPr>
        <w:t>i</w:t>
      </w:r>
      <w:r>
        <w:rPr>
          <w:rFonts w:ascii="Arial" w:hAnsi="Arial" w:cs="Arial" w:eastAsia="Arial"/>
          <w:sz w:val="19"/>
          <w:szCs w:val="19"/>
          <w:color w:val="313131"/>
          <w:spacing w:val="0"/>
          <w:w w:val="98"/>
        </w:rPr>
        <w:t>I</w:t>
      </w:r>
      <w:r>
        <w:rPr>
          <w:rFonts w:ascii="Arial" w:hAnsi="Arial" w:cs="Arial" w:eastAsia="Arial"/>
          <w:sz w:val="19"/>
          <w:szCs w:val="19"/>
          <w:color w:val="313131"/>
          <w:spacing w:val="-3"/>
          <w:w w:val="99"/>
        </w:rPr>
        <w:t>d</w:t>
      </w:r>
      <w:r>
        <w:rPr>
          <w:rFonts w:ascii="Arial" w:hAnsi="Arial" w:cs="Arial" w:eastAsia="Arial"/>
          <w:sz w:val="20"/>
          <w:szCs w:val="20"/>
          <w:color w:val="313131"/>
          <w:spacing w:val="-4"/>
          <w:w w:val="186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1"/>
        </w:rPr>
        <w:t>ği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D62"/>
          <w:spacing w:val="4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kibi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313131"/>
          <w:spacing w:val="0"/>
          <w:w w:val="100"/>
        </w:rPr>
        <w:t>Döııt</w:t>
      </w:r>
      <w:r>
        <w:rPr>
          <w:rFonts w:ascii="Arial" w:hAnsi="Arial" w:cs="Arial" w:eastAsia="Arial"/>
          <w:sz w:val="18"/>
          <w:szCs w:val="18"/>
          <w:color w:val="313131"/>
          <w:spacing w:val="0"/>
          <w:w w:val="100"/>
        </w:rPr>
        <w:t>i</w:t>
      </w:r>
      <w:r>
        <w:rPr>
          <w:rFonts w:ascii="Arial" w:hAnsi="Arial" w:cs="Arial" w:eastAsia="Arial"/>
          <w:sz w:val="18"/>
          <w:szCs w:val="18"/>
          <w:color w:val="313131"/>
          <w:spacing w:val="29"/>
          <w:w w:val="100"/>
        </w:rPr>
        <w:t> </w:t>
      </w:r>
      <w:r>
        <w:rPr>
          <w:rFonts w:ascii="Arial" w:hAnsi="Arial" w:cs="Arial" w:eastAsia="Arial"/>
          <w:sz w:val="17"/>
          <w:szCs w:val="17"/>
          <w:color w:val="313131"/>
          <w:spacing w:val="0"/>
          <w:w w:val="105"/>
        </w:rPr>
        <w:t>ü</w:t>
      </w:r>
      <w:r>
        <w:rPr>
          <w:rFonts w:ascii="Arial" w:hAnsi="Arial" w:cs="Arial" w:eastAsia="Arial"/>
          <w:sz w:val="17"/>
          <w:szCs w:val="17"/>
          <w:color w:val="313131"/>
          <w:spacing w:val="0"/>
          <w:w w:val="10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[Varsa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Ölü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Yaralı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2" w:after="0" w:line="240" w:lineRule="auto"/>
        <w:ind w:right="-78"/>
        <w:jc w:val="left"/>
        <w:tabs>
          <w:tab w:pos="45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93"/>
        </w:rPr>
        <w:t>ISirketi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93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"/>
          <w:w w:val="9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Adı: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!Bedeli: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2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11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20"/>
          <w:szCs w:val="20"/>
          <w:color w:val="313131"/>
          <w:spacing w:val="10"/>
          <w:w w:val="277"/>
        </w:rPr>
        <w:t>İ</w:t>
      </w:r>
      <w:r>
        <w:rPr>
          <w:rFonts w:ascii="Times New Roman" w:hAnsi="Times New Roman" w:cs="Times New Roman" w:eastAsia="Times New Roman"/>
          <w:sz w:val="22"/>
          <w:szCs w:val="22"/>
          <w:color w:val="464646"/>
          <w:spacing w:val="0"/>
          <w:w w:val="89"/>
        </w:rPr>
        <w:t>zzet</w:t>
      </w:r>
      <w:r>
        <w:rPr>
          <w:rFonts w:ascii="Times New Roman" w:hAnsi="Times New Roman" w:cs="Times New Roman" w:eastAsia="Times New Roman"/>
          <w:sz w:val="22"/>
          <w:szCs w:val="22"/>
          <w:color w:val="464646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1"/>
        </w:rPr>
        <w:t>YAÖCIOGLU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9" w:right="-20"/>
        <w:jc w:val="left"/>
        <w:tabs>
          <w:tab w:pos="38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Tarih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D62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95D62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0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4"/>
          <w:w w:val="100"/>
        </w:rPr>
        <w:t>8</w:t>
      </w:r>
      <w:r>
        <w:rPr>
          <w:rFonts w:ascii="Times New Roman" w:hAnsi="Times New Roman" w:cs="Times New Roman" w:eastAsia="Times New Roman"/>
          <w:sz w:val="19"/>
          <w:szCs w:val="19"/>
          <w:color w:val="757777"/>
          <w:spacing w:val="-6"/>
          <w:w w:val="100"/>
        </w:rPr>
        <w:t>/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0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4"/>
          <w:w w:val="100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595D62"/>
          <w:spacing w:val="0"/>
          <w:w w:val="100"/>
        </w:rPr>
        <w:t>/</w:t>
      </w:r>
      <w:r>
        <w:rPr>
          <w:rFonts w:ascii="Times New Roman" w:hAnsi="Times New Roman" w:cs="Times New Roman" w:eastAsia="Times New Roman"/>
          <w:sz w:val="19"/>
          <w:szCs w:val="19"/>
          <w:color w:val="595D62"/>
          <w:spacing w:val="-6"/>
          <w:w w:val="100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0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1"/>
          <w:w w:val="100"/>
        </w:rPr>
        <w:t> </w:t>
      </w:r>
      <w:r>
        <w:rPr>
          <w:rFonts w:ascii="Arial" w:hAnsi="Arial" w:cs="Arial" w:eastAsia="Arial"/>
          <w:sz w:val="23"/>
          <w:szCs w:val="23"/>
          <w:color w:val="1F1F1F"/>
          <w:spacing w:val="-21"/>
          <w:w w:val="116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16"/>
        </w:rPr>
        <w:t>7</w:t>
        <w:tab/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54"/>
          <w:w w:val="11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D62"/>
          <w:spacing w:val="0"/>
          <w:w w:val="134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95D62"/>
          <w:spacing w:val="-29"/>
          <w:w w:val="13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</w:rPr>
        <w:t>20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5"/>
          <w:w w:val="102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56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" w:after="0" w:line="240" w:lineRule="auto"/>
        <w:ind w:left="1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GİDE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12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464646"/>
          <w:spacing w:val="0"/>
          <w:w w:val="99"/>
        </w:rPr>
        <w:t>EKİ</w:t>
      </w:r>
      <w:r>
        <w:rPr>
          <w:rFonts w:ascii="Arial" w:hAnsi="Arial" w:cs="Arial" w:eastAsia="Arial"/>
          <w:sz w:val="20"/>
          <w:szCs w:val="20"/>
          <w:color w:val="464646"/>
          <w:spacing w:val="-3"/>
          <w:w w:val="99"/>
        </w:rPr>
        <w:t>P</w:t>
      </w:r>
      <w:r>
        <w:rPr>
          <w:rFonts w:ascii="Arial" w:hAnsi="Arial" w:cs="Arial" w:eastAsia="Arial"/>
          <w:sz w:val="20"/>
          <w:szCs w:val="20"/>
          <w:color w:val="595D62"/>
          <w:spacing w:val="0"/>
          <w:w w:val="139"/>
        </w:rPr>
        <w:t>:</w:t>
      </w:r>
      <w:r>
        <w:rPr>
          <w:rFonts w:ascii="Arial" w:hAnsi="Arial" w:cs="Arial" w:eastAsia="Arial"/>
          <w:sz w:val="20"/>
          <w:szCs w:val="20"/>
          <w:color w:val="595D62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1.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Posta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61" w:lineRule="exact"/>
        <w:ind w:left="415" w:right="689"/>
        <w:jc w:val="center"/>
        <w:tabs>
          <w:tab w:pos="29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2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9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2"/>
        </w:rPr>
        <w:t>Üs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2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2"/>
        </w:rPr>
        <w:t>Amiri: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7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3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3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5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7"/>
          <w:position w:val="3"/>
        </w:rPr>
        <w:t>Koyan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87" w:lineRule="exact"/>
        <w:ind w:left="323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7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D62"/>
          <w:spacing w:val="0"/>
          <w:w w:val="112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" w:after="0" w:line="190" w:lineRule="exact"/>
        <w:jc w:val="left"/>
        <w:rPr>
          <w:sz w:val="19"/>
          <w:szCs w:val="19"/>
        </w:rPr>
      </w:pPr>
      <w:rPr/>
      <w:r>
        <w:rPr/>
        <w:br w:type="column"/>
      </w:r>
      <w:r>
        <w:rPr>
          <w:sz w:val="19"/>
          <w:szCs w:val="19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90" w:right="1706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6"/>
        </w:rPr>
        <w:t>ONAYLAYAN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3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Arial" w:hAnsi="Arial" w:cs="Arial" w:eastAsia="Arial"/>
          <w:sz w:val="25"/>
          <w:szCs w:val="25"/>
          <w:color w:val="313131"/>
          <w:spacing w:val="-77"/>
          <w:w w:val="106"/>
        </w:rPr>
        <w:t>1</w:t>
      </w:r>
      <w:r>
        <w:rPr>
          <w:rFonts w:ascii="Arial" w:hAnsi="Arial" w:cs="Arial" w:eastAsia="Arial"/>
          <w:sz w:val="25"/>
          <w:szCs w:val="25"/>
          <w:color w:val="313131"/>
          <w:spacing w:val="0"/>
          <w:w w:val="63"/>
        </w:rPr>
        <w:t>M</w:t>
      </w:r>
      <w:r>
        <w:rPr>
          <w:rFonts w:ascii="Arial" w:hAnsi="Arial" w:cs="Arial" w:eastAsia="Arial"/>
          <w:sz w:val="25"/>
          <w:szCs w:val="25"/>
          <w:color w:val="313131"/>
          <w:spacing w:val="32"/>
          <w:w w:val="100"/>
        </w:rPr>
        <w:t> </w:t>
      </w:r>
      <w:r>
        <w:rPr>
          <w:rFonts w:ascii="Arial" w:hAnsi="Arial" w:cs="Arial" w:eastAsia="Arial"/>
          <w:sz w:val="25"/>
          <w:szCs w:val="25"/>
          <w:color w:val="595D62"/>
          <w:spacing w:val="0"/>
          <w:w w:val="157"/>
        </w:rPr>
        <w:t>s</w:t>
      </w:r>
      <w:r>
        <w:rPr>
          <w:rFonts w:ascii="Arial" w:hAnsi="Arial" w:cs="Arial" w:eastAsia="Arial"/>
          <w:sz w:val="25"/>
          <w:szCs w:val="25"/>
          <w:color w:val="595D62"/>
          <w:spacing w:val="-53"/>
          <w:w w:val="157"/>
        </w:rPr>
        <w:t>J</w:t>
      </w:r>
      <w:r>
        <w:rPr>
          <w:rFonts w:ascii="Times New Roman" w:hAnsi="Times New Roman" w:cs="Times New Roman" w:eastAsia="Times New Roman"/>
          <w:sz w:val="22"/>
          <w:szCs w:val="22"/>
          <w:color w:val="595D62"/>
          <w:spacing w:val="0"/>
          <w:w w:val="60"/>
        </w:rPr>
        <w:t>7.</w:t>
      </w:r>
      <w:r>
        <w:rPr>
          <w:rFonts w:ascii="Times New Roman" w:hAnsi="Times New Roman" w:cs="Times New Roman" w:eastAsia="Times New Roman"/>
          <w:sz w:val="22"/>
          <w:szCs w:val="22"/>
          <w:color w:val="000000"/>
          <w:spacing w:val="0"/>
          <w:w w:val="100"/>
        </w:rPr>
      </w:r>
    </w:p>
    <w:p>
      <w:pPr>
        <w:spacing w:before="6" w:after="0" w:line="185" w:lineRule="exact"/>
        <w:ind w:left="360" w:right="1881"/>
        <w:jc w:val="center"/>
        <w:tabs>
          <w:tab w:pos="112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pict>
          <v:group style="position:absolute;margin-left:438.353271pt;margin-top:7.151011pt;width:7.566852pt;height:18.829952pt;mso-position-horizontal-relative:page;mso-position-vertical-relative:paragraph;z-index:-15076" coordorigin="8767,143" coordsize="151,377">
            <v:group style="position:absolute;left:8801;top:177;width:2;height:310" coordorigin="8801,177" coordsize="2,310">
              <v:shape style="position:absolute;left:8801;top:177;width:2;height:310" coordorigin="8801,177" coordsize="0,310" path="m8801,486l8801,177e" filled="f" stroked="t" strokeweight="3.34875pt" strokecolor="#D6D6D6">
                <v:path arrowok="t"/>
              </v:shape>
            </v:group>
            <v:group style="position:absolute;left:8828;top:218;width:90;height:256" coordorigin="8828,218" coordsize="90,256">
              <v:shape style="position:absolute;left:8828;top:218;width:90;height:256" coordorigin="8828,218" coordsize="90,256" path="m8828,218l8918,218,8918,474,8828,474,8828,218e" filled="t" fillcolor="#D6D6D6" stroked="f">
                <v:path arrowok="t"/>
                <v:fill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17"/>
          <w:szCs w:val="17"/>
          <w:color w:val="464646"/>
          <w:w w:val="49"/>
          <w:position w:val="-1"/>
        </w:rPr>
        <w:t>.r;ı</w:t>
      </w:r>
      <w:r>
        <w:rPr>
          <w:rFonts w:ascii="Times New Roman" w:hAnsi="Times New Roman" w:cs="Times New Roman" w:eastAsia="Times New Roman"/>
          <w:sz w:val="17"/>
          <w:szCs w:val="17"/>
          <w:color w:val="757777"/>
          <w:w w:val="75"/>
          <w:position w:val="-1"/>
        </w:rPr>
        <w:t>,</w:t>
      </w:r>
      <w:r>
        <w:rPr>
          <w:rFonts w:ascii="Times New Roman" w:hAnsi="Times New Roman" w:cs="Times New Roman" w:eastAsia="Times New Roman"/>
          <w:sz w:val="17"/>
          <w:szCs w:val="17"/>
          <w:color w:val="757777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757777"/>
          <w:w w:val="100"/>
          <w:position w:val="-1"/>
        </w:rPr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-18"/>
          <w:w w:val="78"/>
          <w:position w:val="-1"/>
        </w:rPr>
        <w:t>•</w:t>
      </w:r>
      <w:r>
        <w:rPr>
          <w:rFonts w:ascii="Times New Roman" w:hAnsi="Times New Roman" w:cs="Times New Roman" w:eastAsia="Times New Roman"/>
          <w:sz w:val="17"/>
          <w:szCs w:val="17"/>
          <w:color w:val="B5B3B5"/>
          <w:spacing w:val="0"/>
          <w:w w:val="45"/>
          <w:position w:val="-1"/>
        </w:rPr>
        <w:t>•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type w:val="continuous"/>
          <w:pgSz w:w="11920" w:h="16840"/>
          <w:pgMar w:top="300" w:bottom="280" w:left="540" w:right="220"/>
          <w:cols w:num="3" w:equalWidth="0">
            <w:col w:w="1686" w:space="137"/>
            <w:col w:w="5139" w:space="1021"/>
            <w:col w:w="3177"/>
          </w:cols>
        </w:sectPr>
      </w:pPr>
      <w:rPr/>
    </w:p>
    <w:p>
      <w:pPr>
        <w:spacing w:before="0" w:after="0" w:line="225" w:lineRule="exact"/>
        <w:ind w:left="1972" w:right="-73"/>
        <w:jc w:val="left"/>
        <w:rPr>
          <w:rFonts w:ascii="Times New Roman" w:hAnsi="Times New Roman" w:cs="Times New Roman" w:eastAsia="Times New Roman"/>
          <w:sz w:val="22"/>
          <w:szCs w:val="22"/>
        </w:rPr>
      </w:pPr>
      <w:rPr/>
      <w:r>
        <w:rPr/>
        <w:pict>
          <v:shape style="position:absolute;margin-left:38.400002pt;margin-top:-20.103859pt;width:12.48pt;height:33.599998pt;mso-position-horizontal-relative:page;mso-position-vertical-relative:paragraph;z-index:-15079" type="#_x0000_t75">
            <v:imagedata r:id="rId9" o:title=""/>
          </v:shape>
        </w:pict>
      </w:r>
      <w:r>
        <w:rPr>
          <w:rFonts w:ascii="Arial" w:hAnsi="Arial" w:cs="Arial" w:eastAsia="Arial"/>
          <w:sz w:val="21"/>
          <w:szCs w:val="21"/>
          <w:color w:val="595D62"/>
          <w:w w:val="107"/>
        </w:rPr>
        <w:t>Erd</w:t>
      </w:r>
      <w:r>
        <w:rPr>
          <w:rFonts w:ascii="Arial" w:hAnsi="Arial" w:cs="Arial" w:eastAsia="Arial"/>
          <w:sz w:val="21"/>
          <w:szCs w:val="21"/>
          <w:color w:val="595D62"/>
          <w:spacing w:val="1"/>
          <w:w w:val="108"/>
        </w:rPr>
        <w:t>a</w:t>
      </w:r>
      <w:r>
        <w:rPr>
          <w:rFonts w:ascii="Arial" w:hAnsi="Arial" w:cs="Arial" w:eastAsia="Arial"/>
          <w:sz w:val="21"/>
          <w:szCs w:val="21"/>
          <w:color w:val="757777"/>
          <w:spacing w:val="0"/>
          <w:w w:val="202"/>
        </w:rPr>
        <w:t>l</w:t>
      </w:r>
      <w:r>
        <w:rPr>
          <w:rFonts w:ascii="Arial" w:hAnsi="Arial" w:cs="Arial" w:eastAsia="Arial"/>
          <w:sz w:val="21"/>
          <w:szCs w:val="21"/>
          <w:color w:val="757777"/>
          <w:spacing w:val="0"/>
          <w:w w:val="100"/>
        </w:rPr>
        <w:t>  </w:t>
      </w:r>
      <w:r>
        <w:rPr>
          <w:rFonts w:ascii="Arial" w:hAnsi="Arial" w:cs="Arial" w:eastAsia="Arial"/>
          <w:sz w:val="21"/>
          <w:szCs w:val="21"/>
          <w:color w:val="757777"/>
          <w:spacing w:val="-11"/>
          <w:w w:val="100"/>
        </w:rPr>
        <w:t> </w:t>
      </w:r>
      <w:r>
        <w:rPr>
          <w:rFonts w:ascii="Arial" w:hAnsi="Arial" w:cs="Arial" w:eastAsia="Arial"/>
          <w:sz w:val="21"/>
          <w:szCs w:val="21"/>
          <w:color w:val="595D62"/>
          <w:spacing w:val="0"/>
          <w:w w:val="100"/>
        </w:rPr>
        <w:t>ILOIRI</w:t>
      </w:r>
      <w:r>
        <w:rPr>
          <w:rFonts w:ascii="Arial" w:hAnsi="Arial" w:cs="Arial" w:eastAsia="Arial"/>
          <w:sz w:val="21"/>
          <w:szCs w:val="21"/>
          <w:color w:val="595D62"/>
          <w:spacing w:val="0"/>
          <w:w w:val="100"/>
        </w:rPr>
        <w:t>M</w:t>
      </w:r>
      <w:r>
        <w:rPr>
          <w:rFonts w:ascii="Arial" w:hAnsi="Arial" w:cs="Arial" w:eastAsia="Arial"/>
          <w:sz w:val="21"/>
          <w:szCs w:val="21"/>
          <w:color w:val="595D62"/>
          <w:spacing w:val="5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595D62"/>
          <w:spacing w:val="0"/>
          <w:w w:val="105"/>
          <w:i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color w:val="000000"/>
          <w:spacing w:val="0"/>
          <w:w w:val="100"/>
        </w:rPr>
      </w:r>
    </w:p>
    <w:p>
      <w:pPr>
        <w:spacing w:before="4" w:after="0" w:line="262" w:lineRule="exact"/>
        <w:ind w:right="-77"/>
        <w:jc w:val="left"/>
        <w:rPr>
          <w:rFonts w:ascii="Times New Roman" w:hAnsi="Times New Roman" w:cs="Times New Roman" w:eastAsia="Times New Roman"/>
          <w:sz w:val="15"/>
          <w:szCs w:val="15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3"/>
          <w:szCs w:val="23"/>
          <w:color w:val="8A8C8C"/>
          <w:spacing w:val="0"/>
          <w:w w:val="79"/>
          <w:position w:val="-1"/>
        </w:rPr>
        <w:t>·</w:t>
      </w:r>
      <w:r>
        <w:rPr>
          <w:rFonts w:ascii="Times New Roman" w:hAnsi="Times New Roman" w:cs="Times New Roman" w:eastAsia="Times New Roman"/>
          <w:sz w:val="23"/>
          <w:szCs w:val="23"/>
          <w:color w:val="8A8C8C"/>
          <w:spacing w:val="16"/>
          <w:w w:val="79"/>
          <w:position w:val="-1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313131"/>
          <w:spacing w:val="0"/>
          <w:w w:val="76"/>
          <w:position w:val="-1"/>
        </w:rPr>
        <w:t>i</w:t>
      </w:r>
      <w:r>
        <w:rPr>
          <w:rFonts w:ascii="Times New Roman" w:hAnsi="Times New Roman" w:cs="Times New Roman" w:eastAsia="Times New Roman"/>
          <w:sz w:val="23"/>
          <w:szCs w:val="23"/>
          <w:color w:val="313131"/>
          <w:spacing w:val="-30"/>
          <w:w w:val="76"/>
          <w:position w:val="-1"/>
        </w:rPr>
        <w:t>t</w:t>
      </w:r>
      <w:r>
        <w:rPr>
          <w:rFonts w:ascii="Times New Roman" w:hAnsi="Times New Roman" w:cs="Times New Roman" w:eastAsia="Times New Roman"/>
          <w:sz w:val="23"/>
          <w:szCs w:val="23"/>
          <w:color w:val="A0A0A1"/>
          <w:spacing w:val="-9"/>
          <w:w w:val="113"/>
          <w:position w:val="-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B5B3B5"/>
          <w:spacing w:val="-35"/>
          <w:w w:val="143"/>
          <w:position w:val="-1"/>
        </w:rPr>
        <w:t>·</w:t>
      </w:r>
      <w:r>
        <w:rPr>
          <w:rFonts w:ascii="Times New Roman" w:hAnsi="Times New Roman" w:cs="Times New Roman" w:eastAsia="Times New Roman"/>
          <w:sz w:val="19"/>
          <w:szCs w:val="19"/>
          <w:color w:val="595D62"/>
          <w:spacing w:val="0"/>
          <w:w w:val="102"/>
          <w:position w:val="-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95D62"/>
          <w:spacing w:val="-3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4"/>
          <w:w w:val="54"/>
          <w:position w:val="-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757777"/>
          <w:spacing w:val="-10"/>
          <w:w w:val="68"/>
          <w:position w:val="-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99"/>
          <w:position w:val="-1"/>
        </w:rPr>
        <w:t>yc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-1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17"/>
          <w:w w:val="100"/>
          <w:position w:val="-1"/>
        </w:rPr>
        <w:t> </w:t>
      </w:r>
      <w:r>
        <w:rPr>
          <w:rFonts w:ascii="Arial" w:hAnsi="Arial" w:cs="Arial" w:eastAsia="Arial"/>
          <w:sz w:val="18"/>
          <w:szCs w:val="18"/>
          <w:color w:val="313131"/>
          <w:spacing w:val="-7"/>
          <w:w w:val="117"/>
          <w:position w:val="-1"/>
        </w:rPr>
        <w:t>ı</w:t>
      </w:r>
      <w:r>
        <w:rPr>
          <w:rFonts w:ascii="Times New Roman" w:hAnsi="Times New Roman" w:cs="Times New Roman" w:eastAsia="Times New Roman"/>
          <w:sz w:val="15"/>
          <w:szCs w:val="15"/>
          <w:color w:val="B5B3B5"/>
          <w:spacing w:val="-27"/>
          <w:w w:val="124"/>
          <w:position w:val="7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2"/>
          <w:w w:val="85"/>
          <w:position w:val="-1"/>
        </w:rPr>
        <w:t>r</w:t>
      </w:r>
      <w:r>
        <w:rPr>
          <w:rFonts w:ascii="Times New Roman" w:hAnsi="Times New Roman" w:cs="Times New Roman" w:eastAsia="Times New Roman"/>
          <w:sz w:val="15"/>
          <w:szCs w:val="15"/>
          <w:color w:val="B5B3B5"/>
          <w:spacing w:val="-25"/>
          <w:w w:val="123"/>
          <w:position w:val="7"/>
        </w:rPr>
        <w:t>;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4"/>
          <w:w w:val="84"/>
          <w:position w:val="-1"/>
        </w:rPr>
        <w:t>i</w:t>
      </w:r>
      <w:r>
        <w:rPr>
          <w:rFonts w:ascii="Times New Roman" w:hAnsi="Times New Roman" w:cs="Times New Roman" w:eastAsia="Times New Roman"/>
          <w:sz w:val="15"/>
          <w:szCs w:val="15"/>
          <w:color w:val="B5B3B5"/>
          <w:spacing w:val="-10"/>
          <w:w w:val="123"/>
          <w:position w:val="7"/>
        </w:rPr>
        <w:t>;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30"/>
          <w:w w:val="86"/>
          <w:position w:val="-1"/>
        </w:rPr>
        <w:t>m</w:t>
      </w:r>
      <w:r>
        <w:rPr>
          <w:rFonts w:ascii="Times New Roman" w:hAnsi="Times New Roman" w:cs="Times New Roman" w:eastAsia="Times New Roman"/>
          <w:sz w:val="15"/>
          <w:szCs w:val="15"/>
          <w:color w:val="B5B3B5"/>
          <w:spacing w:val="0"/>
          <w:w w:val="124"/>
          <w:position w:val="7"/>
        </w:rPr>
        <w:t>.</w:t>
      </w:r>
      <w:r>
        <w:rPr>
          <w:rFonts w:ascii="Times New Roman" w:hAnsi="Times New Roman" w:cs="Times New Roman" w:eastAsia="Times New Roman"/>
          <w:sz w:val="15"/>
          <w:szCs w:val="15"/>
          <w:color w:val="000000"/>
          <w:spacing w:val="0"/>
          <w:w w:val="100"/>
          <w:position w:val="0"/>
        </w:rPr>
      </w:r>
    </w:p>
    <w:p>
      <w:pPr>
        <w:spacing w:before="28" w:after="0" w:line="238" w:lineRule="exact"/>
        <w:ind w:right="-20"/>
        <w:jc w:val="left"/>
        <w:rPr>
          <w:rFonts w:ascii="Times New Roman" w:hAnsi="Times New Roman" w:cs="Times New Roman" w:eastAsia="Times New Roman"/>
          <w:sz w:val="21"/>
          <w:szCs w:val="21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B5B3B5"/>
          <w:spacing w:val="0"/>
          <w:w w:val="100"/>
          <w:position w:val="-1"/>
        </w:rPr>
        <w:t>·</w:t>
      </w:r>
      <w:r>
        <w:rPr>
          <w:rFonts w:ascii="Times New Roman" w:hAnsi="Times New Roman" w:cs="Times New Roman" w:eastAsia="Times New Roman"/>
          <w:sz w:val="19"/>
          <w:szCs w:val="19"/>
          <w:color w:val="B5B3B5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B5B3B5"/>
          <w:spacing w:val="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86"/>
          <w:position w:val="-1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595D62"/>
          <w:spacing w:val="9"/>
          <w:w w:val="88"/>
          <w:position w:val="-1"/>
        </w:rPr>
        <w:t>i</w:t>
      </w:r>
      <w:r>
        <w:rPr>
          <w:rFonts w:ascii="Times New Roman" w:hAnsi="Times New Roman" w:cs="Times New Roman" w:eastAsia="Times New Roman"/>
          <w:sz w:val="21"/>
          <w:szCs w:val="21"/>
          <w:color w:val="464646"/>
          <w:spacing w:val="0"/>
          <w:w w:val="76"/>
          <w:position w:val="-1"/>
        </w:rPr>
        <w:t>ri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300" w:bottom="280" w:left="540" w:right="220"/>
          <w:cols w:num="3" w:equalWidth="0">
            <w:col w:w="3676" w:space="4382"/>
            <w:col w:w="1032" w:space="102"/>
            <w:col w:w="1968"/>
          </w:cols>
        </w:sectPr>
      </w:pPr>
      <w:rPr/>
    </w:p>
    <w:p>
      <w:pPr>
        <w:spacing w:before="12" w:after="0" w:line="240" w:lineRule="auto"/>
        <w:ind w:right="488"/>
        <w:jc w:val="right"/>
        <w:rPr>
          <w:rFonts w:ascii="Arial" w:hAnsi="Arial" w:cs="Arial" w:eastAsia="Arial"/>
          <w:sz w:val="20"/>
          <w:szCs w:val="20"/>
        </w:rPr>
      </w:pPr>
      <w:rPr/>
      <w:r>
        <w:rPr/>
        <w:pict>
          <v:group style="position:absolute;margin-left:32.80722pt;margin-top:38.703922pt;width:537.524688pt;height:776.340141pt;mso-position-horizontal-relative:page;mso-position-vertical-relative:page;z-index:-15078" coordorigin="656,774" coordsize="10750,15527">
            <v:group style="position:absolute;left:663;top:793;width:10708;height:2" coordorigin="663,793" coordsize="10708,2">
              <v:shape style="position:absolute;left:663;top:793;width:10708;height:2" coordorigin="663,793" coordsize="10708,0" path="m663,793l11372,793e" filled="f" stroked="t" strokeweight=".70051pt" strokecolor="#838383">
                <v:path arrowok="t"/>
              </v:shape>
            </v:group>
            <v:group style="position:absolute;left:672;top:800;width:2;height:5425" coordorigin="672,800" coordsize="2,5425">
              <v:shape style="position:absolute;left:672;top:800;width:2;height:5425" coordorigin="672,800" coordsize="0,5425" path="m672,6225l672,800e" filled="f" stroked="t" strokeweight=".70051pt" strokecolor="#545454">
                <v:path arrowok="t"/>
              </v:shape>
            </v:group>
            <v:group style="position:absolute;left:2354;top:795;width:2;height:1467" coordorigin="2354,795" coordsize="2,1467">
              <v:shape style="position:absolute;left:2354;top:795;width:2;height:1467" coordorigin="2354,795" coordsize="0,1467" path="m2354,2263l2354,795e" filled="f" stroked="t" strokeweight=".70051pt" strokecolor="#777777">
                <v:path arrowok="t"/>
              </v:shape>
            </v:group>
            <v:group style="position:absolute;left:8981;top:781;width:2;height:1472" coordorigin="8981,781" coordsize="2,1472">
              <v:shape style="position:absolute;left:8981;top:781;width:2;height:1472" coordorigin="8981,781" coordsize="0,1472" path="m8981,2253l8981,781e" filled="f" stroked="t" strokeweight=".70051pt" strokecolor="#545454">
                <v:path arrowok="t"/>
              </v:shape>
            </v:group>
            <v:group style="position:absolute;left:11379;top:3176;width:2;height:13113" coordorigin="11379,3176" coordsize="2,13113">
              <v:shape style="position:absolute;left:11379;top:3176;width:2;height:13113" coordorigin="11379,3176" coordsize="0,13113" path="m11379,16289l11379,3176e" filled="f" stroked="t" strokeweight=".70051pt" strokecolor="#575757">
                <v:path arrowok="t"/>
              </v:shape>
            </v:group>
            <v:group style="position:absolute;left:6846;top:3797;width:4535;height:2" coordorigin="6846,3797" coordsize="4535,2">
              <v:shape style="position:absolute;left:6846;top:3797;width:4535;height:2" coordorigin="6846,3797" coordsize="4535,0" path="m6846,3797l11381,3797e" filled="f" stroked="t" strokeweight=".70051pt" strokecolor="#808080">
                <v:path arrowok="t"/>
              </v:shape>
            </v:group>
            <v:group style="position:absolute;left:2368;top:4194;width:2;height:12095" coordorigin="2368,4194" coordsize="2,12095">
              <v:shape style="position:absolute;left:2368;top:4194;width:2;height:12095" coordorigin="2368,4194" coordsize="0,12095" path="m2368,16289l2368,4194e" filled="f" stroked="t" strokeweight=".70051pt" strokecolor="#5B5B5B">
                <v:path arrowok="t"/>
              </v:shape>
            </v:group>
            <v:group style="position:absolute;left:663;top:4469;width:10718;height:2" coordorigin="663,4469" coordsize="10718,2">
              <v:shape style="position:absolute;left:663;top:4469;width:10718;height:2" coordorigin="663,4469" coordsize="10718,0" path="m663,4469l11381,4469e" filled="f" stroked="t" strokeweight=".70051pt" strokecolor="#4B4B4B">
                <v:path arrowok="t"/>
              </v:shape>
            </v:group>
            <v:group style="position:absolute;left:2354;top:4703;width:9027;height:2" coordorigin="2354,4703" coordsize="9027,2">
              <v:shape style="position:absolute;left:2354;top:4703;width:9027;height:2" coordorigin="2354,4703" coordsize="9027,0" path="m2354,4703l11381,4703e" filled="f" stroked="t" strokeweight=".934013pt" strokecolor="#4B4B4B">
                <v:path arrowok="t"/>
              </v:shape>
            </v:group>
            <v:group style="position:absolute;left:4852;top:4696;width:2;height:2159" coordorigin="4852,4696" coordsize="2,2159">
              <v:shape style="position:absolute;left:4852;top:4696;width:2;height:2159" coordorigin="4852,4696" coordsize="0,2159" path="m4852,6855l4852,4696e" filled="f" stroked="t" strokeweight=".70051pt" strokecolor="#4B4B4B">
                <v:path arrowok="t"/>
              </v:shape>
            </v:group>
            <v:group style="position:absolute;left:4848;top:5184;width:6533;height:2" coordorigin="4848,5184" coordsize="6533,2">
              <v:shape style="position:absolute;left:4848;top:5184;width:6533;height:2" coordorigin="4848,5184" coordsize="6533,0" path="m4848,5184l11381,5184e" filled="f" stroked="t" strokeweight=".70051pt" strokecolor="#878787">
                <v:path arrowok="t"/>
              </v:shape>
            </v:group>
            <v:group style="position:absolute;left:4843;top:5423;width:6543;height:2" coordorigin="4843,5423" coordsize="6543,2">
              <v:shape style="position:absolute;left:4843;top:5423;width:6543;height:2" coordorigin="4843,5423" coordsize="6543,0" path="m4843,5423l11386,5423e" filled="f" stroked="t" strokeweight=".70051pt" strokecolor="#838383">
                <v:path arrowok="t"/>
              </v:shape>
            </v:group>
            <v:group style="position:absolute;left:4848;top:5662;width:6533;height:2" coordorigin="4848,5662" coordsize="6533,2">
              <v:shape style="position:absolute;left:4848;top:5662;width:6533;height:2" coordorigin="4848,5662" coordsize="6533,0" path="m4848,5662l11381,5662e" filled="f" stroked="t" strokeweight=".70051pt" strokecolor="#4B4B4B">
                <v:path arrowok="t"/>
              </v:shape>
            </v:group>
            <v:group style="position:absolute;left:2358;top:5898;width:9027;height:2" coordorigin="2358,5898" coordsize="9027,2">
              <v:shape style="position:absolute;left:2358;top:5898;width:9027;height:2" coordorigin="2358,5898" coordsize="9027,0" path="m2358,5898l11386,5898e" filled="f" stroked="t" strokeweight=".70051pt" strokecolor="#838383">
                <v:path arrowok="t"/>
              </v:shape>
            </v:group>
            <v:group style="position:absolute;left:7692;top:6126;width:2;height:729" coordorigin="7692,6126" coordsize="2,729">
              <v:shape style="position:absolute;left:7692;top:6126;width:2;height:729" coordorigin="7692,6126" coordsize="0,729" path="m7692,6855l7692,6126e" filled="f" stroked="t" strokeweight=".70051pt" strokecolor="#4B4B4B">
                <v:path arrowok="t"/>
              </v:shape>
            </v:group>
            <v:group style="position:absolute;left:2354;top:6606;width:9027;height:2" coordorigin="2354,6606" coordsize="9027,2">
              <v:shape style="position:absolute;left:2354;top:6606;width:9027;height:2" coordorigin="2354,6606" coordsize="9027,0" path="m2354,6606l11381,6606e" filled="f" stroked="t" strokeweight=".70051pt" strokecolor="#838383">
                <v:path arrowok="t"/>
              </v:shape>
            </v:group>
            <v:group style="position:absolute;left:2358;top:6845;width:9027;height:2" coordorigin="2358,6845" coordsize="9027,2">
              <v:shape style="position:absolute;left:2358;top:6845;width:9027;height:2" coordorigin="2358,6845" coordsize="9027,0" path="m2358,6845l11386,6845e" filled="f" stroked="t" strokeweight=".70051pt" strokecolor="#4B4B4B">
                <v:path arrowok="t"/>
              </v:shape>
            </v:group>
            <v:group style="position:absolute;left:677;top:6405;width:2;height:4355" coordorigin="677,6405" coordsize="2,4355">
              <v:shape style="position:absolute;left:677;top:6405;width:2;height:4355" coordorigin="677,6405" coordsize="0,4355" path="m677,10760l677,6405e" filled="f" stroked="t" strokeweight=".70051pt" strokecolor="#4F4F4F">
                <v:path arrowok="t"/>
              </v:shape>
            </v:group>
            <v:group style="position:absolute;left:672;top:7084;width:10713;height:2" coordorigin="672,7084" coordsize="10713,2">
              <v:shape style="position:absolute;left:672;top:7084;width:10713;height:2" coordorigin="672,7084" coordsize="10713,0" path="m672,7084l11386,7084e" filled="f" stroked="t" strokeweight=".467007pt" strokecolor="#808080">
                <v:path arrowok="t"/>
              </v:shape>
            </v:group>
            <v:group style="position:absolute;left:668;top:6140;width:10713;height:2" coordorigin="668,6140" coordsize="10713,2">
              <v:shape style="position:absolute;left:668;top:6140;width:10713;height:2" coordorigin="668,6140" coordsize="10713,0" path="m668,6140l11381,6140e" filled="f" stroked="t" strokeweight=".70051pt" strokecolor="#4B4B4B">
                <v:path arrowok="t"/>
              </v:shape>
            </v:group>
            <v:group style="position:absolute;left:4857;top:7546;width:2;height:743" coordorigin="4857,7546" coordsize="2,743">
              <v:shape style="position:absolute;left:4857;top:7546;width:2;height:743" coordorigin="4857,7546" coordsize="0,743" path="m4857,8289l4857,7546e" filled="f" stroked="t" strokeweight=".70051pt" strokecolor="#4F4F4F">
                <v:path arrowok="t"/>
              </v:shape>
            </v:group>
            <v:group style="position:absolute;left:672;top:7550;width:10708;height:2" coordorigin="672,7550" coordsize="10708,2">
              <v:shape style="position:absolute;left:672;top:7550;width:10708;height:2" coordorigin="672,7550" coordsize="10708,0" path="m672,7550l11381,7550e" filled="f" stroked="t" strokeweight=".70051pt" strokecolor="#4F4F4F">
                <v:path arrowok="t"/>
              </v:shape>
            </v:group>
            <v:group style="position:absolute;left:4843;top:7787;width:6543;height:2" coordorigin="4843,7787" coordsize="6543,2">
              <v:shape style="position:absolute;left:4843;top:7787;width:6543;height:2" coordorigin="4843,7787" coordsize="6543,0" path="m4843,7787l11386,7787e" filled="f" stroked="t" strokeweight=".70051pt" strokecolor="#4F4F4F">
                <v:path arrowok="t"/>
              </v:shape>
            </v:group>
            <v:group style="position:absolute;left:668;top:8265;width:10718;height:2" coordorigin="668,8265" coordsize="10718,2">
              <v:shape style="position:absolute;left:668;top:8265;width:10718;height:2" coordorigin="668,8265" coordsize="10718,0" path="m668,8265l11386,8265e" filled="f" stroked="t" strokeweight=".70051pt" strokecolor="#4B4B4B">
                <v:path arrowok="t"/>
              </v:shape>
            </v:group>
            <v:group style="position:absolute;left:668;top:9193;width:10718;height:2" coordorigin="668,9193" coordsize="10718,2">
              <v:shape style="position:absolute;left:668;top:9193;width:10718;height:2" coordorigin="668,9193" coordsize="10718,0" path="m668,9193l11386,9193e" filled="f" stroked="t" strokeweight=".70051pt" strokecolor="#4F4F4F">
                <v:path arrowok="t"/>
              </v:shape>
            </v:group>
            <v:group style="position:absolute;left:668;top:10116;width:10718;height:2" coordorigin="668,10116" coordsize="10718,2">
              <v:shape style="position:absolute;left:668;top:10116;width:10718;height:2" coordorigin="668,10116" coordsize="10718,0" path="m668,10116l11386,10116e" filled="f" stroked="t" strokeweight=".70051pt" strokecolor="#838383">
                <v:path arrowok="t"/>
              </v:shape>
            </v:group>
            <v:group style="position:absolute;left:672;top:10358;width:10718;height:2" coordorigin="672,10358" coordsize="10718,2">
              <v:shape style="position:absolute;left:672;top:10358;width:10718;height:2" coordorigin="672,10358" coordsize="10718,0" path="m672,10358l11390,10358e" filled="f" stroked="t" strokeweight=".70051pt" strokecolor="#4B4B4B">
                <v:path arrowok="t"/>
              </v:shape>
            </v:group>
            <v:group style="position:absolute;left:668;top:10594;width:10722;height:2" coordorigin="668,10594" coordsize="10722,2">
              <v:shape style="position:absolute;left:668;top:10594;width:10722;height:2" coordorigin="668,10594" coordsize="10722,0" path="m668,10594l11390,10594e" filled="f" stroked="t" strokeweight=".70051pt" strokecolor="#4F4F4F">
                <v:path arrowok="t"/>
              </v:shape>
            </v:group>
            <v:group style="position:absolute;left:682;top:10949;width:2;height:5345" coordorigin="682,10949" coordsize="2,5345">
              <v:shape style="position:absolute;left:682;top:10949;width:2;height:5345" coordorigin="682,10949" coordsize="0,5345" path="m682,16294l682,10949e" filled="f" stroked="t" strokeweight=".70051pt" strokecolor="#4F4F4F">
                <v:path arrowok="t"/>
              </v:shape>
            </v:group>
            <v:group style="position:absolute;left:668;top:11072;width:10722;height:2" coordorigin="668,11072" coordsize="10722,2">
              <v:shape style="position:absolute;left:668;top:11072;width:10722;height:2" coordorigin="668,11072" coordsize="10722,0" path="m668,11072l11390,11072e" filled="f" stroked="t" strokeweight=".70051pt" strokecolor="#4F4F4F">
                <v:path arrowok="t"/>
              </v:shape>
            </v:group>
            <v:group style="position:absolute;left:1139;top:11167;width:2;height:5127" coordorigin="1139,11167" coordsize="2,5127">
              <v:shape style="position:absolute;left:1139;top:11167;width:2;height:5127" coordorigin="1139,11167" coordsize="0,5127" path="m1139,16294l1139,11167e" filled="f" stroked="t" strokeweight=".70051pt" strokecolor="#5B5B5B">
                <v:path arrowok="t"/>
              </v:shape>
            </v:group>
            <v:group style="position:absolute;left:672;top:11304;width:10718;height:2" coordorigin="672,11304" coordsize="10718,2">
              <v:shape style="position:absolute;left:672;top:11304;width:10718;height:2" coordorigin="672,11304" coordsize="10718,0" path="m672,11304l11390,11304e" filled="f" stroked="t" strokeweight=".70051pt" strokecolor="#4F4F4F">
                <v:path arrowok="t"/>
              </v:shape>
            </v:group>
            <v:group style="position:absolute;left:668;top:11546;width:10727;height:2" coordorigin="668,11546" coordsize="10727,2">
              <v:shape style="position:absolute;left:668;top:11546;width:10727;height:2" coordorigin="668,11546" coordsize="10727,0" path="m668,11546l11395,11546e" filled="f" stroked="t" strokeweight=".70051pt" strokecolor="#838383">
                <v:path arrowok="t"/>
              </v:shape>
            </v:group>
            <v:group style="position:absolute;left:1709;top:11238;width:2;height:5056" coordorigin="1709,11238" coordsize="2,5056">
              <v:shape style="position:absolute;left:1709;top:11238;width:2;height:5056" coordorigin="1709,11238" coordsize="0,5056" path="m1709,16294l1709,11238e" filled="f" stroked="t" strokeweight=".70051pt" strokecolor="#4B4B4B">
                <v:path arrowok="t"/>
              </v:shape>
            </v:group>
            <v:group style="position:absolute;left:677;top:13615;width:1700;height:2" coordorigin="677,13615" coordsize="1700,2">
              <v:shape style="position:absolute;left:677;top:13615;width:1700;height:2" coordorigin="677,13615" coordsize="1700,0" path="m677,13615l2377,13615e" filled="f" stroked="t" strokeweight=".70051pt" strokecolor="#4F4F4F">
                <v:path arrowok="t"/>
              </v:shape>
            </v:group>
            <v:group style="position:absolute;left:682;top:16284;width:10718;height:2" coordorigin="682,16284" coordsize="10718,2">
              <v:shape style="position:absolute;left:682;top:16284;width:10718;height:2" coordorigin="682,16284" coordsize="10718,0" path="m682,16284l11400,16284e" filled="f" stroked="t" strokeweight=".70051pt" strokecolor="#909090">
                <v:path arrowok="t"/>
              </v:shape>
            </v:group>
            <v:group style="position:absolute;left:7271;top:11295;width:2;height:4994" coordorigin="7271,11295" coordsize="2,4994">
              <v:shape style="position:absolute;left:7271;top:11295;width:2;height:4994" coordorigin="7271,11295" coordsize="0,4994" path="m7271,16289l7271,11295e" filled="f" stroked="t" strokeweight=".70051pt" strokecolor="#545454">
                <v:path arrowok="t"/>
              </v:shape>
            </v:group>
            <w10:wrap type="none"/>
          </v:group>
        </w:pict>
      </w:r>
      <w:r>
        <w:rPr>
          <w:rFonts w:ascii="Arial" w:hAnsi="Arial" w:cs="Arial" w:eastAsia="Arial"/>
          <w:sz w:val="20"/>
          <w:szCs w:val="20"/>
          <w:color w:val="313131"/>
          <w:spacing w:val="9"/>
          <w:w w:val="100"/>
        </w:rPr>
        <w:t>G</w:t>
      </w:r>
      <w:r>
        <w:rPr>
          <w:rFonts w:ascii="Arial" w:hAnsi="Arial" w:cs="Arial" w:eastAsia="Arial"/>
          <w:sz w:val="20"/>
          <w:szCs w:val="20"/>
          <w:color w:val="757777"/>
          <w:spacing w:val="-2"/>
          <w:w w:val="100"/>
        </w:rPr>
        <w:t>ü</w:t>
      </w:r>
      <w:r>
        <w:rPr>
          <w:rFonts w:ascii="Arial" w:hAnsi="Arial" w:cs="Arial" w:eastAsia="Arial"/>
          <w:sz w:val="20"/>
          <w:szCs w:val="20"/>
          <w:color w:val="595D62"/>
          <w:spacing w:val="-6"/>
          <w:w w:val="100"/>
        </w:rPr>
        <w:t>n</w:t>
      </w:r>
      <w:r>
        <w:rPr>
          <w:rFonts w:ascii="Arial" w:hAnsi="Arial" w:cs="Arial" w:eastAsia="Arial"/>
          <w:sz w:val="20"/>
          <w:szCs w:val="20"/>
          <w:color w:val="313131"/>
          <w:spacing w:val="0"/>
          <w:w w:val="100"/>
        </w:rPr>
        <w:t>ey</w:t>
      </w:r>
      <w:r>
        <w:rPr>
          <w:rFonts w:ascii="Arial" w:hAnsi="Arial" w:cs="Arial" w:eastAsia="Arial"/>
          <w:sz w:val="20"/>
          <w:szCs w:val="20"/>
          <w:color w:val="313131"/>
          <w:spacing w:val="0"/>
          <w:w w:val="100"/>
        </w:rPr>
        <w:t>  </w:t>
      </w:r>
      <w:r>
        <w:rPr>
          <w:rFonts w:ascii="Arial" w:hAnsi="Arial" w:cs="Arial" w:eastAsia="Arial"/>
          <w:sz w:val="20"/>
          <w:szCs w:val="20"/>
          <w:color w:val="313131"/>
          <w:spacing w:val="44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595D62"/>
          <w:spacing w:val="0"/>
          <w:w w:val="100"/>
        </w:rPr>
        <w:t>öl</w:t>
      </w:r>
      <w:r>
        <w:rPr>
          <w:rFonts w:ascii="Arial" w:hAnsi="Arial" w:cs="Arial" w:eastAsia="Arial"/>
          <w:sz w:val="20"/>
          <w:szCs w:val="20"/>
          <w:color w:val="595D62"/>
          <w:spacing w:val="-8"/>
          <w:w w:val="100"/>
        </w:rPr>
        <w:t>g</w:t>
      </w:r>
      <w:r>
        <w:rPr>
          <w:rFonts w:ascii="Arial" w:hAnsi="Arial" w:cs="Arial" w:eastAsia="Arial"/>
          <w:sz w:val="20"/>
          <w:szCs w:val="20"/>
          <w:color w:val="757777"/>
          <w:spacing w:val="0"/>
          <w:w w:val="100"/>
        </w:rPr>
        <w:t>e</w:t>
      </w:r>
      <w:r>
        <w:rPr>
          <w:rFonts w:ascii="Arial" w:hAnsi="Arial" w:cs="Arial" w:eastAsia="Arial"/>
          <w:sz w:val="20"/>
          <w:szCs w:val="20"/>
          <w:color w:val="757777"/>
          <w:spacing w:val="28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595D62"/>
          <w:spacing w:val="0"/>
          <w:w w:val="100"/>
        </w:rPr>
        <w:t>1</w:t>
      </w:r>
      <w:r>
        <w:rPr>
          <w:rFonts w:ascii="Arial" w:hAnsi="Arial" w:cs="Arial" w:eastAsia="Arial"/>
          <w:sz w:val="20"/>
          <w:szCs w:val="20"/>
          <w:color w:val="595D62"/>
          <w:spacing w:val="0"/>
          <w:w w:val="100"/>
        </w:rPr>
        <w:t>.</w:t>
      </w:r>
      <w:r>
        <w:rPr>
          <w:rFonts w:ascii="Arial" w:hAnsi="Arial" w:cs="Arial" w:eastAsia="Arial"/>
          <w:sz w:val="20"/>
          <w:szCs w:val="20"/>
          <w:color w:val="595D62"/>
          <w:spacing w:val="-12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595D62"/>
          <w:spacing w:val="0"/>
          <w:w w:val="103"/>
        </w:rPr>
        <w:t>Posta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</w:r>
    </w:p>
    <w:p>
      <w:pPr>
        <w:spacing w:before="49" w:after="0" w:line="240" w:lineRule="auto"/>
        <w:ind w:left="2017" w:right="833"/>
        <w:jc w:val="center"/>
        <w:rPr>
          <w:rFonts w:ascii="Arial" w:hAnsi="Arial" w:cs="Arial" w:eastAsia="Arial"/>
          <w:sz w:val="20"/>
          <w:szCs w:val="20"/>
        </w:rPr>
      </w:pPr>
      <w:rPr/>
      <w:r>
        <w:rPr>
          <w:rFonts w:ascii="Arial" w:hAnsi="Arial" w:cs="Arial" w:eastAsia="Arial"/>
          <w:sz w:val="20"/>
          <w:szCs w:val="20"/>
          <w:color w:val="313131"/>
          <w:spacing w:val="4"/>
          <w:w w:val="100"/>
        </w:rPr>
        <w:t>G</w:t>
      </w:r>
      <w:r>
        <w:rPr>
          <w:rFonts w:ascii="Arial" w:hAnsi="Arial" w:cs="Arial" w:eastAsia="Arial"/>
          <w:sz w:val="20"/>
          <w:szCs w:val="20"/>
          <w:color w:val="757777"/>
          <w:spacing w:val="0"/>
          <w:w w:val="100"/>
        </w:rPr>
        <w:t>ru</w:t>
      </w:r>
      <w:r>
        <w:rPr>
          <w:rFonts w:ascii="Arial" w:hAnsi="Arial" w:cs="Arial" w:eastAsia="Arial"/>
          <w:sz w:val="20"/>
          <w:szCs w:val="20"/>
          <w:color w:val="757777"/>
          <w:spacing w:val="0"/>
          <w:w w:val="100"/>
        </w:rPr>
        <w:t>  </w:t>
      </w:r>
      <w:r>
        <w:rPr>
          <w:rFonts w:ascii="Arial" w:hAnsi="Arial" w:cs="Arial" w:eastAsia="Arial"/>
          <w:sz w:val="20"/>
          <w:szCs w:val="20"/>
          <w:color w:val="757777"/>
          <w:spacing w:val="13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595D62"/>
          <w:spacing w:val="0"/>
          <w:w w:val="100"/>
        </w:rPr>
        <w:t>ar</w:t>
      </w:r>
      <w:r>
        <w:rPr>
          <w:rFonts w:ascii="Arial" w:hAnsi="Arial" w:cs="Arial" w:eastAsia="Arial"/>
          <w:sz w:val="20"/>
          <w:szCs w:val="20"/>
          <w:color w:val="595D62"/>
          <w:spacing w:val="-2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595D62"/>
          <w:spacing w:val="0"/>
          <w:w w:val="109"/>
        </w:rPr>
        <w:t>Amiri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</w:r>
    </w:p>
    <w:p>
      <w:pPr>
        <w:spacing w:before="4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2320" w:right="128"/>
        <w:jc w:val="center"/>
        <w:rPr>
          <w:rFonts w:ascii="Times New Roman" w:hAnsi="Times New Roman" w:cs="Times New Roman" w:eastAsia="Times New Roman"/>
          <w:sz w:val="27"/>
          <w:szCs w:val="27"/>
        </w:rPr>
      </w:pPr>
      <w:rPr/>
      <w:r>
        <w:rPr>
          <w:rFonts w:ascii="Times New Roman" w:hAnsi="Times New Roman" w:cs="Times New Roman" w:eastAsia="Times New Roman"/>
          <w:sz w:val="27"/>
          <w:szCs w:val="27"/>
          <w:color w:val="313131"/>
          <w:spacing w:val="0"/>
          <w:w w:val="119"/>
        </w:rPr>
        <w:t>Ergü</w:t>
      </w:r>
      <w:r>
        <w:rPr>
          <w:rFonts w:ascii="Times New Roman" w:hAnsi="Times New Roman" w:cs="Times New Roman" w:eastAsia="Times New Roman"/>
          <w:sz w:val="27"/>
          <w:szCs w:val="27"/>
          <w:color w:val="313131"/>
          <w:spacing w:val="0"/>
          <w:w w:val="119"/>
        </w:rPr>
        <w:t>n</w:t>
      </w:r>
      <w:r>
        <w:rPr>
          <w:rFonts w:ascii="Times New Roman" w:hAnsi="Times New Roman" w:cs="Times New Roman" w:eastAsia="Times New Roman"/>
          <w:sz w:val="27"/>
          <w:szCs w:val="27"/>
          <w:color w:val="313131"/>
          <w:spacing w:val="0"/>
          <w:w w:val="119"/>
        </w:rPr>
        <w:t> </w:t>
      </w:r>
      <w:r>
        <w:rPr>
          <w:rFonts w:ascii="Times New Roman" w:hAnsi="Times New Roman" w:cs="Times New Roman" w:eastAsia="Times New Roman"/>
          <w:sz w:val="27"/>
          <w:szCs w:val="27"/>
          <w:color w:val="8A8C8C"/>
          <w:spacing w:val="0"/>
          <w:w w:val="99"/>
        </w:rPr>
        <w:t>KAYA</w:t>
      </w:r>
      <w:r>
        <w:rPr>
          <w:rFonts w:ascii="Times New Roman" w:hAnsi="Times New Roman" w:cs="Times New Roman" w:eastAsia="Times New Roman"/>
          <w:sz w:val="27"/>
          <w:szCs w:val="27"/>
          <w:color w:val="000000"/>
          <w:spacing w:val="0"/>
          <w:w w:val="100"/>
        </w:rPr>
      </w:r>
    </w:p>
    <w:p>
      <w:pPr>
        <w:spacing w:before="0" w:after="0" w:line="214" w:lineRule="exact"/>
        <w:ind w:right="-20"/>
        <w:jc w:val="right"/>
        <w:rPr>
          <w:rFonts w:ascii="Arial" w:hAnsi="Arial" w:cs="Arial" w:eastAsia="Arial"/>
          <w:sz w:val="22"/>
          <w:szCs w:val="22"/>
        </w:rPr>
      </w:pPr>
      <w:rPr/>
      <w:r>
        <w:rPr>
          <w:rFonts w:ascii="Arial" w:hAnsi="Arial" w:cs="Arial" w:eastAsia="Arial"/>
          <w:sz w:val="22"/>
          <w:szCs w:val="22"/>
          <w:color w:val="464646"/>
          <w:spacing w:val="0"/>
          <w:w w:val="79"/>
          <w:position w:val="-4"/>
        </w:rPr>
        <w:t>Itfaiy</w:t>
      </w:r>
      <w:r>
        <w:rPr>
          <w:rFonts w:ascii="Arial" w:hAnsi="Arial" w:cs="Arial" w:eastAsia="Arial"/>
          <w:sz w:val="22"/>
          <w:szCs w:val="22"/>
          <w:color w:val="464646"/>
          <w:spacing w:val="0"/>
          <w:w w:val="79"/>
          <w:position w:val="-4"/>
        </w:rPr>
        <w:t>e</w:t>
      </w:r>
      <w:r>
        <w:rPr>
          <w:rFonts w:ascii="Arial" w:hAnsi="Arial" w:cs="Arial" w:eastAsia="Arial"/>
          <w:sz w:val="22"/>
          <w:szCs w:val="22"/>
          <w:color w:val="464646"/>
          <w:spacing w:val="20"/>
          <w:w w:val="79"/>
          <w:position w:val="-4"/>
        </w:rPr>
        <w:t> </w:t>
      </w:r>
      <w:r>
        <w:rPr>
          <w:rFonts w:ascii="Arial" w:hAnsi="Arial" w:cs="Arial" w:eastAsia="Arial"/>
          <w:sz w:val="22"/>
          <w:szCs w:val="22"/>
          <w:color w:val="313131"/>
          <w:spacing w:val="0"/>
          <w:w w:val="79"/>
          <w:position w:val="-4"/>
        </w:rPr>
        <w:t>Güne</w:t>
      </w:r>
      <w:r>
        <w:rPr>
          <w:rFonts w:ascii="Arial" w:hAnsi="Arial" w:cs="Arial" w:eastAsia="Arial"/>
          <w:sz w:val="22"/>
          <w:szCs w:val="22"/>
          <w:color w:val="313131"/>
          <w:spacing w:val="0"/>
          <w:w w:val="79"/>
          <w:position w:val="-4"/>
        </w:rPr>
        <w:t>y</w:t>
      </w:r>
      <w:r>
        <w:rPr>
          <w:rFonts w:ascii="Arial" w:hAnsi="Arial" w:cs="Arial" w:eastAsia="Arial"/>
          <w:sz w:val="22"/>
          <w:szCs w:val="22"/>
          <w:color w:val="313131"/>
          <w:spacing w:val="-6"/>
          <w:w w:val="79"/>
          <w:position w:val="-4"/>
        </w:rPr>
        <w:t> </w:t>
      </w:r>
      <w:r>
        <w:rPr>
          <w:rFonts w:ascii="Arial" w:hAnsi="Arial" w:cs="Arial" w:eastAsia="Arial"/>
          <w:sz w:val="22"/>
          <w:szCs w:val="22"/>
          <w:color w:val="313131"/>
          <w:spacing w:val="0"/>
          <w:w w:val="79"/>
          <w:position w:val="-4"/>
        </w:rPr>
        <w:t>Bölg</w:t>
      </w:r>
      <w:r>
        <w:rPr>
          <w:rFonts w:ascii="Arial" w:hAnsi="Arial" w:cs="Arial" w:eastAsia="Arial"/>
          <w:sz w:val="22"/>
          <w:szCs w:val="22"/>
          <w:color w:val="313131"/>
          <w:spacing w:val="0"/>
          <w:w w:val="79"/>
          <w:position w:val="-4"/>
        </w:rPr>
        <w:t>e</w:t>
      </w:r>
      <w:r>
        <w:rPr>
          <w:rFonts w:ascii="Arial" w:hAnsi="Arial" w:cs="Arial" w:eastAsia="Arial"/>
          <w:sz w:val="22"/>
          <w:szCs w:val="22"/>
          <w:color w:val="313131"/>
          <w:spacing w:val="-10"/>
          <w:w w:val="79"/>
          <w:position w:val="-4"/>
        </w:rPr>
        <w:t> </w:t>
      </w:r>
      <w:r>
        <w:rPr>
          <w:rFonts w:ascii="Arial" w:hAnsi="Arial" w:cs="Arial" w:eastAsia="Arial"/>
          <w:sz w:val="22"/>
          <w:szCs w:val="22"/>
          <w:color w:val="313131"/>
          <w:spacing w:val="0"/>
          <w:w w:val="84"/>
          <w:position w:val="-4"/>
        </w:rPr>
        <w:t>Amiri</w:t>
      </w:r>
      <w:r>
        <w:rPr>
          <w:rFonts w:ascii="Arial" w:hAnsi="Arial" w:cs="Arial" w:eastAsia="Arial"/>
          <w:sz w:val="22"/>
          <w:szCs w:val="22"/>
          <w:color w:val="000000"/>
          <w:spacing w:val="0"/>
          <w:w w:val="100"/>
          <w:position w:val="0"/>
        </w:rPr>
      </w:r>
    </w:p>
    <w:p>
      <w:pPr>
        <w:spacing w:before="0" w:after="0" w:line="369" w:lineRule="exact"/>
        <w:ind w:right="25"/>
        <w:jc w:val="right"/>
        <w:tabs>
          <w:tab w:pos="720" w:val="left"/>
        </w:tabs>
        <w:rPr>
          <w:rFonts w:ascii="Arial" w:hAnsi="Arial" w:cs="Arial" w:eastAsia="Arial"/>
          <w:sz w:val="46"/>
          <w:szCs w:val="46"/>
        </w:rPr>
      </w:pPr>
      <w:rPr/>
      <w:r>
        <w:rPr>
          <w:rFonts w:ascii="Times New Roman" w:hAnsi="Times New Roman" w:cs="Times New Roman" w:eastAsia="Times New Roman"/>
          <w:sz w:val="34"/>
          <w:szCs w:val="34"/>
          <w:color w:val="313FBA"/>
          <w:spacing w:val="0"/>
          <w:w w:val="100"/>
          <w:i/>
          <w:position w:val="-4"/>
        </w:rPr>
        <w:t>12/</w:t>
      </w:r>
      <w:r>
        <w:rPr>
          <w:rFonts w:ascii="Times New Roman" w:hAnsi="Times New Roman" w:cs="Times New Roman" w:eastAsia="Times New Roman"/>
          <w:sz w:val="34"/>
          <w:szCs w:val="34"/>
          <w:color w:val="313FBA"/>
          <w:spacing w:val="-33"/>
          <w:w w:val="100"/>
          <w:i/>
          <w:position w:val="-4"/>
        </w:rPr>
        <w:t> </w:t>
      </w:r>
      <w:r>
        <w:rPr>
          <w:rFonts w:ascii="Times New Roman" w:hAnsi="Times New Roman" w:cs="Times New Roman" w:eastAsia="Times New Roman"/>
          <w:sz w:val="34"/>
          <w:szCs w:val="34"/>
          <w:color w:val="313FBA"/>
          <w:spacing w:val="0"/>
          <w:w w:val="100"/>
          <w:i/>
          <w:position w:val="-4"/>
        </w:rPr>
        <w:tab/>
      </w:r>
      <w:r>
        <w:rPr>
          <w:rFonts w:ascii="Times New Roman" w:hAnsi="Times New Roman" w:cs="Times New Roman" w:eastAsia="Times New Roman"/>
          <w:sz w:val="34"/>
          <w:szCs w:val="34"/>
          <w:color w:val="313FBA"/>
          <w:spacing w:val="0"/>
          <w:w w:val="100"/>
          <w:i/>
          <w:position w:val="-4"/>
        </w:rPr>
      </w:r>
      <w:r>
        <w:rPr>
          <w:rFonts w:ascii="Arial" w:hAnsi="Arial" w:cs="Arial" w:eastAsia="Arial"/>
          <w:sz w:val="46"/>
          <w:szCs w:val="46"/>
          <w:color w:val="313FBA"/>
          <w:spacing w:val="0"/>
          <w:w w:val="211"/>
          <w:i/>
          <w:position w:val="-4"/>
        </w:rPr>
        <w:t>fi</w:t>
      </w:r>
      <w:r>
        <w:rPr>
          <w:rFonts w:ascii="Arial" w:hAnsi="Arial" w:cs="Arial" w:eastAsia="Arial"/>
          <w:sz w:val="46"/>
          <w:szCs w:val="46"/>
          <w:color w:val="000000"/>
          <w:spacing w:val="0"/>
          <w:w w:val="100"/>
          <w:position w:val="0"/>
        </w:rPr>
      </w:r>
    </w:p>
    <w:p>
      <w:pPr>
        <w:spacing w:before="0" w:after="0" w:line="290" w:lineRule="exact"/>
        <w:ind w:right="582"/>
        <w:jc w:val="right"/>
        <w:rPr>
          <w:rFonts w:ascii="Courier New" w:hAnsi="Courier New" w:cs="Courier New" w:eastAsia="Courier New"/>
          <w:sz w:val="34"/>
          <w:szCs w:val="34"/>
        </w:rPr>
      </w:pPr>
      <w:rPr/>
      <w:r>
        <w:rPr>
          <w:rFonts w:ascii="Courier New" w:hAnsi="Courier New" w:cs="Courier New" w:eastAsia="Courier New"/>
          <w:sz w:val="34"/>
          <w:szCs w:val="34"/>
          <w:color w:val="313FBA"/>
          <w:spacing w:val="0"/>
          <w:w w:val="103"/>
          <w:i/>
          <w:position w:val="4"/>
        </w:rPr>
        <w:t>/05</w:t>
      </w:r>
      <w:r>
        <w:rPr>
          <w:rFonts w:ascii="Courier New" w:hAnsi="Courier New" w:cs="Courier New" w:eastAsia="Courier New"/>
          <w:sz w:val="34"/>
          <w:szCs w:val="34"/>
          <w:color w:val="000000"/>
          <w:spacing w:val="0"/>
          <w:w w:val="100"/>
          <w:position w:val="0"/>
        </w:rPr>
      </w:r>
    </w:p>
    <w:p>
      <w:pPr>
        <w:spacing w:before="17" w:after="0" w:line="280" w:lineRule="exact"/>
        <w:jc w:val="left"/>
        <w:rPr>
          <w:sz w:val="28"/>
          <w:szCs w:val="28"/>
        </w:rPr>
      </w:pPr>
      <w:rPr/>
      <w:r>
        <w:rPr/>
        <w:br w:type="column"/>
      </w:r>
      <w:r>
        <w:rPr>
          <w:sz w:val="28"/>
          <w:szCs w:val="28"/>
        </w:rPr>
      </w:r>
    </w:p>
    <w:p>
      <w:pPr>
        <w:spacing w:before="0" w:after="0" w:line="211" w:lineRule="auto"/>
        <w:ind w:left="327" w:right="-251" w:firstLine="-327"/>
        <w:jc w:val="left"/>
        <w:rPr>
          <w:rFonts w:ascii="Arial" w:hAnsi="Arial" w:cs="Arial" w:eastAsia="Arial"/>
          <w:sz w:val="134"/>
          <w:szCs w:val="134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İbrahim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59"/>
          <w:w w:val="102"/>
        </w:rPr>
        <w:t>K</w:t>
      </w:r>
      <w:r>
        <w:rPr>
          <w:rFonts w:ascii="Arial" w:hAnsi="Arial" w:cs="Arial" w:eastAsia="Arial"/>
          <w:sz w:val="130"/>
          <w:szCs w:val="130"/>
          <w:color w:val="464646"/>
          <w:spacing w:val="-335"/>
          <w:w w:val="65"/>
          <w:position w:val="-82"/>
        </w:rPr>
        <w:t>·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"/>
          <w:w w:val="102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1"/>
          <w:position w:val="0"/>
        </w:rPr>
        <w:t>RAKILIÇ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1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17"/>
          <w:w w:val="100"/>
          <w:position w:val="0"/>
        </w:rPr>
        <w:t>R</w:t>
      </w:r>
      <w:r>
        <w:rPr>
          <w:rFonts w:ascii="Arial" w:hAnsi="Arial" w:cs="Arial" w:eastAsia="Arial"/>
          <w:sz w:val="134"/>
          <w:szCs w:val="134"/>
          <w:color w:val="606685"/>
          <w:spacing w:val="-460"/>
          <w:w w:val="58"/>
          <w:i/>
          <w:position w:val="-8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afe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7"/>
          <w:w w:val="100"/>
          <w:position w:val="0"/>
        </w:rPr>
        <w:t>t</w:t>
      </w:r>
      <w:r>
        <w:rPr>
          <w:rFonts w:ascii="Arial" w:hAnsi="Arial" w:cs="Arial" w:eastAsia="Arial"/>
          <w:sz w:val="134"/>
          <w:szCs w:val="134"/>
          <w:color w:val="606685"/>
          <w:spacing w:val="-223"/>
          <w:w w:val="57"/>
          <w:i/>
          <w:position w:val="-8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3"/>
          <w:position w:val="0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99"/>
          <w:w w:val="93"/>
          <w:position w:val="0"/>
        </w:rPr>
        <w:t>S</w:t>
      </w:r>
      <w:r>
        <w:rPr>
          <w:rFonts w:ascii="Arial" w:hAnsi="Arial" w:cs="Arial" w:eastAsia="Arial"/>
          <w:sz w:val="134"/>
          <w:szCs w:val="134"/>
          <w:color w:val="606685"/>
          <w:spacing w:val="-233"/>
          <w:w w:val="57"/>
          <w:i/>
          <w:position w:val="-81"/>
        </w:rPr>
        <w:t>;</w:t>
      </w:r>
      <w:r>
        <w:rPr>
          <w:rFonts w:ascii="Arial" w:hAnsi="Arial" w:cs="Arial" w:eastAsia="Arial"/>
          <w:sz w:val="134"/>
          <w:szCs w:val="134"/>
          <w:color w:val="313131"/>
          <w:spacing w:val="-131"/>
          <w:w w:val="25"/>
          <w:i/>
          <w:position w:val="-81"/>
        </w:rPr>
        <w:t>'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2"/>
          <w:position w:val="0"/>
        </w:rPr>
        <w:t>TAY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8"/>
          <w:w w:val="100"/>
          <w:position w:val="0"/>
        </w:rPr>
        <w:t> </w:t>
      </w:r>
      <w:r>
        <w:rPr>
          <w:rFonts w:ascii="Arial" w:hAnsi="Arial" w:cs="Arial" w:eastAsia="Arial"/>
          <w:sz w:val="134"/>
          <w:szCs w:val="134"/>
          <w:color w:val="484F79"/>
          <w:spacing w:val="0"/>
          <w:w w:val="66"/>
          <w:i/>
          <w:position w:val="-81"/>
        </w:rPr>
        <w:t>)</w:t>
      </w:r>
      <w:r>
        <w:rPr>
          <w:rFonts w:ascii="Arial" w:hAnsi="Arial" w:cs="Arial" w:eastAsia="Arial"/>
          <w:sz w:val="134"/>
          <w:szCs w:val="134"/>
          <w:color w:val="000000"/>
          <w:spacing w:val="0"/>
          <w:w w:val="100"/>
          <w:position w:val="0"/>
        </w:rPr>
      </w:r>
    </w:p>
    <w:p>
      <w:pPr>
        <w:spacing w:before="0" w:after="0" w:line="273" w:lineRule="exact"/>
        <w:ind w:left="140" w:right="-20"/>
        <w:jc w:val="left"/>
        <w:tabs>
          <w:tab w:pos="1660" w:val="left"/>
        </w:tabs>
        <w:rPr>
          <w:rFonts w:ascii="Times New Roman" w:hAnsi="Times New Roman" w:cs="Times New Roman" w:eastAsia="Times New Roman"/>
          <w:sz w:val="25"/>
          <w:szCs w:val="25"/>
        </w:rPr>
      </w:pPr>
      <w:rPr/>
      <w:r>
        <w:rPr/>
        <w:br w:type="column"/>
      </w:r>
      <w:r>
        <w:rPr>
          <w:rFonts w:ascii="Arial" w:hAnsi="Arial" w:cs="Arial" w:eastAsia="Arial"/>
          <w:sz w:val="27"/>
          <w:szCs w:val="27"/>
          <w:color w:val="595D62"/>
          <w:w w:val="60"/>
        </w:rPr>
        <w:t>,</w:t>
      </w:r>
      <w:r>
        <w:rPr>
          <w:rFonts w:ascii="Arial" w:hAnsi="Arial" w:cs="Arial" w:eastAsia="Arial"/>
          <w:sz w:val="27"/>
          <w:szCs w:val="27"/>
          <w:color w:val="B5B3B5"/>
          <w:w w:val="85"/>
        </w:rPr>
        <w:t>"</w:t>
      </w:r>
      <w:r>
        <w:rPr>
          <w:rFonts w:ascii="Arial" w:hAnsi="Arial" w:cs="Arial" w:eastAsia="Arial"/>
          <w:sz w:val="27"/>
          <w:szCs w:val="27"/>
          <w:color w:val="B5B3B5"/>
          <w:w w:val="100"/>
        </w:rPr>
        <w:t> </w:t>
      </w:r>
      <w:r>
        <w:rPr>
          <w:rFonts w:ascii="Arial" w:hAnsi="Arial" w:cs="Arial" w:eastAsia="Arial"/>
          <w:sz w:val="27"/>
          <w:szCs w:val="27"/>
          <w:color w:val="B5B3B5"/>
          <w:spacing w:val="20"/>
          <w:w w:val="100"/>
        </w:rPr>
        <w:t> </w:t>
      </w:r>
      <w:r>
        <w:rPr>
          <w:rFonts w:ascii="Arial" w:hAnsi="Arial" w:cs="Arial" w:eastAsia="Arial"/>
          <w:sz w:val="27"/>
          <w:szCs w:val="27"/>
          <w:color w:val="464646"/>
          <w:spacing w:val="-29"/>
          <w:w w:val="103"/>
        </w:rPr>
        <w:t>'</w:t>
      </w:r>
      <w:r>
        <w:rPr>
          <w:rFonts w:ascii="Arial" w:hAnsi="Arial" w:cs="Arial" w:eastAsia="Arial"/>
          <w:sz w:val="27"/>
          <w:szCs w:val="27"/>
          <w:color w:val="595D62"/>
          <w:spacing w:val="0"/>
          <w:w w:val="140"/>
        </w:rPr>
        <w:t>ü</w:t>
      </w:r>
      <w:r>
        <w:rPr>
          <w:rFonts w:ascii="Arial" w:hAnsi="Arial" w:cs="Arial" w:eastAsia="Arial"/>
          <w:sz w:val="27"/>
          <w:szCs w:val="27"/>
          <w:color w:val="595D62"/>
          <w:spacing w:val="24"/>
          <w:w w:val="100"/>
        </w:rPr>
        <w:t> </w:t>
      </w:r>
      <w:r>
        <w:rPr>
          <w:rFonts w:ascii="Arial" w:hAnsi="Arial" w:cs="Arial" w:eastAsia="Arial"/>
          <w:sz w:val="23"/>
          <w:szCs w:val="23"/>
          <w:color w:val="595D62"/>
          <w:spacing w:val="0"/>
          <w:w w:val="100"/>
        </w:rPr>
        <w:t>eıtn</w:t>
      </w:r>
      <w:r>
        <w:rPr>
          <w:rFonts w:ascii="Arial" w:hAnsi="Arial" w:cs="Arial" w:eastAsia="Arial"/>
          <w:sz w:val="23"/>
          <w:szCs w:val="23"/>
          <w:color w:val="595D62"/>
          <w:spacing w:val="0"/>
          <w:w w:val="100"/>
        </w:rPr>
        <w:tab/>
      </w:r>
      <w:r>
        <w:rPr>
          <w:rFonts w:ascii="Arial" w:hAnsi="Arial" w:cs="Arial" w:eastAsia="Arial"/>
          <w:sz w:val="23"/>
          <w:szCs w:val="23"/>
          <w:color w:val="595D62"/>
          <w:spacing w:val="0"/>
          <w:w w:val="100"/>
        </w:rPr>
      </w:r>
      <w:r>
        <w:rPr>
          <w:rFonts w:ascii="Times New Roman" w:hAnsi="Times New Roman" w:cs="Times New Roman" w:eastAsia="Times New Roman"/>
          <w:sz w:val="25"/>
          <w:szCs w:val="25"/>
          <w:color w:val="757777"/>
          <w:spacing w:val="15"/>
          <w:w w:val="127"/>
        </w:rPr>
        <w:t>S</w:t>
      </w:r>
      <w:r>
        <w:rPr>
          <w:rFonts w:ascii="Times New Roman" w:hAnsi="Times New Roman" w:cs="Times New Roman" w:eastAsia="Times New Roman"/>
          <w:sz w:val="25"/>
          <w:szCs w:val="25"/>
          <w:color w:val="313131"/>
          <w:spacing w:val="0"/>
          <w:w w:val="109"/>
        </w:rPr>
        <w:t>Ul</w:t>
      </w:r>
      <w:r>
        <w:rPr>
          <w:rFonts w:ascii="Times New Roman" w:hAnsi="Times New Roman" w:cs="Times New Roman" w:eastAsia="Times New Roman"/>
          <w:sz w:val="25"/>
          <w:szCs w:val="25"/>
          <w:color w:val="313131"/>
          <w:spacing w:val="-30"/>
          <w:w w:val="109"/>
        </w:rPr>
        <w:t>\</w:t>
      </w:r>
      <w:r>
        <w:rPr>
          <w:rFonts w:ascii="Times New Roman" w:hAnsi="Times New Roman" w:cs="Times New Roman" w:eastAsia="Times New Roman"/>
          <w:sz w:val="25"/>
          <w:szCs w:val="25"/>
          <w:color w:val="8A8C8C"/>
          <w:spacing w:val="0"/>
          <w:w w:val="36"/>
        </w:rPr>
        <w:t>·</w:t>
      </w:r>
      <w:r>
        <w:rPr>
          <w:rFonts w:ascii="Times New Roman" w:hAnsi="Times New Roman" w:cs="Times New Roman" w:eastAsia="Times New Roman"/>
          <w:sz w:val="25"/>
          <w:szCs w:val="25"/>
          <w:color w:val="000000"/>
          <w:spacing w:val="0"/>
          <w:w w:val="100"/>
        </w:rPr>
      </w:r>
    </w:p>
    <w:p>
      <w:pPr>
        <w:spacing w:before="0" w:after="0" w:line="243" w:lineRule="exact"/>
        <w:ind w:right="-20"/>
        <w:jc w:val="left"/>
        <w:tabs>
          <w:tab w:pos="880" w:val="left"/>
          <w:tab w:pos="1200" w:val="left"/>
        </w:tabs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24"/>
          <w:szCs w:val="24"/>
          <w:color w:val="757777"/>
          <w:spacing w:val="-58"/>
          <w:w w:val="96"/>
        </w:rPr>
        <w:t>.</w:t>
      </w:r>
      <w:r>
        <w:rPr>
          <w:rFonts w:ascii="Arial" w:hAnsi="Arial" w:cs="Arial" w:eastAsia="Arial"/>
          <w:sz w:val="24"/>
          <w:szCs w:val="24"/>
          <w:color w:val="313131"/>
          <w:spacing w:val="-13"/>
          <w:w w:val="83"/>
        </w:rPr>
        <w:t>l</w:t>
      </w:r>
      <w:r>
        <w:rPr>
          <w:rFonts w:ascii="Arial" w:hAnsi="Arial" w:cs="Arial" w:eastAsia="Arial"/>
          <w:sz w:val="24"/>
          <w:szCs w:val="24"/>
          <w:color w:val="8A8C8C"/>
          <w:spacing w:val="-21"/>
          <w:w w:val="35"/>
        </w:rPr>
        <w:t>.</w:t>
      </w:r>
      <w:r>
        <w:rPr>
          <w:rFonts w:ascii="Arial" w:hAnsi="Arial" w:cs="Arial" w:eastAsia="Arial"/>
          <w:sz w:val="24"/>
          <w:szCs w:val="24"/>
          <w:color w:val="313131"/>
          <w:spacing w:val="-49"/>
          <w:w w:val="82"/>
        </w:rPr>
        <w:t>t</w:t>
      </w:r>
      <w:r>
        <w:rPr>
          <w:rFonts w:ascii="Arial" w:hAnsi="Arial" w:cs="Arial" w:eastAsia="Arial"/>
          <w:sz w:val="24"/>
          <w:szCs w:val="24"/>
          <w:color w:val="8A8C8C"/>
          <w:spacing w:val="3"/>
          <w:w w:val="36"/>
        </w:rPr>
        <w:t>-</w:t>
      </w:r>
      <w:r>
        <w:rPr>
          <w:rFonts w:ascii="Arial" w:hAnsi="Arial" w:cs="Arial" w:eastAsia="Arial"/>
          <w:sz w:val="24"/>
          <w:szCs w:val="24"/>
          <w:color w:val="595D62"/>
          <w:spacing w:val="-63"/>
          <w:w w:val="78"/>
        </w:rPr>
        <w:t>·</w:t>
      </w:r>
      <w:r>
        <w:rPr>
          <w:rFonts w:ascii="Arial" w:hAnsi="Arial" w:cs="Arial" w:eastAsia="Arial"/>
          <w:sz w:val="24"/>
          <w:szCs w:val="24"/>
          <w:color w:val="313131"/>
          <w:spacing w:val="0"/>
          <w:w w:val="82"/>
        </w:rPr>
        <w:t>f</w:t>
      </w:r>
      <w:r>
        <w:rPr>
          <w:rFonts w:ascii="Arial" w:hAnsi="Arial" w:cs="Arial" w:eastAsia="Arial"/>
          <w:sz w:val="24"/>
          <w:szCs w:val="24"/>
          <w:color w:val="313131"/>
          <w:spacing w:val="0"/>
          <w:w w:val="100"/>
        </w:rPr>
        <w:tab/>
      </w:r>
      <w:r>
        <w:rPr>
          <w:rFonts w:ascii="Arial" w:hAnsi="Arial" w:cs="Arial" w:eastAsia="Arial"/>
          <w:sz w:val="24"/>
          <w:szCs w:val="24"/>
          <w:color w:val="313131"/>
          <w:spacing w:val="0"/>
          <w:w w:val="100"/>
        </w:rPr>
      </w:r>
      <w:r>
        <w:rPr>
          <w:rFonts w:ascii="Times New Roman" w:hAnsi="Times New Roman" w:cs="Times New Roman" w:eastAsia="Times New Roman"/>
          <w:sz w:val="13"/>
          <w:szCs w:val="13"/>
          <w:color w:val="595D62"/>
          <w:spacing w:val="0"/>
          <w:w w:val="100"/>
        </w:rPr>
        <w:t>Q</w:t>
        <w:tab/>
      </w:r>
      <w:r>
        <w:rPr>
          <w:rFonts w:ascii="Times New Roman" w:hAnsi="Times New Roman" w:cs="Times New Roman" w:eastAsia="Times New Roman"/>
          <w:sz w:val="13"/>
          <w:szCs w:val="13"/>
          <w:color w:val="595D62"/>
          <w:spacing w:val="0"/>
          <w:w w:val="100"/>
        </w:rPr>
      </w:r>
      <w:r>
        <w:rPr>
          <w:rFonts w:ascii="Arial" w:hAnsi="Arial" w:cs="Arial" w:eastAsia="Arial"/>
          <w:sz w:val="18"/>
          <w:szCs w:val="18"/>
          <w:color w:val="464646"/>
          <w:spacing w:val="0"/>
          <w:w w:val="100"/>
        </w:rPr>
        <w:t>n</w:t>
      </w:r>
      <w:r>
        <w:rPr>
          <w:rFonts w:ascii="Arial" w:hAnsi="Arial" w:cs="Arial" w:eastAsia="Arial"/>
          <w:sz w:val="18"/>
          <w:szCs w:val="18"/>
          <w:color w:val="464646"/>
          <w:spacing w:val="26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464646"/>
          <w:spacing w:val="-11"/>
          <w:w w:val="146"/>
        </w:rPr>
        <w:t>ı</w:t>
      </w:r>
      <w:r>
        <w:rPr>
          <w:rFonts w:ascii="Arial" w:hAnsi="Arial" w:cs="Arial" w:eastAsia="Arial"/>
          <w:sz w:val="18"/>
          <w:szCs w:val="18"/>
          <w:color w:val="595D62"/>
          <w:spacing w:val="0"/>
          <w:w w:val="92"/>
        </w:rPr>
        <w:t>n</w:t>
      </w:r>
      <w:r>
        <w:rPr>
          <w:rFonts w:ascii="Arial" w:hAnsi="Arial" w:cs="Arial" w:eastAsia="Arial"/>
          <w:sz w:val="18"/>
          <w:szCs w:val="18"/>
          <w:color w:val="595D62"/>
          <w:spacing w:val="3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313131"/>
          <w:spacing w:val="0"/>
          <w:w w:val="94"/>
        </w:rPr>
        <w:t>veAci/</w:t>
      </w:r>
      <w:r>
        <w:rPr>
          <w:rFonts w:ascii="Arial" w:hAnsi="Arial" w:cs="Arial" w:eastAsia="Arial"/>
          <w:sz w:val="18"/>
          <w:szCs w:val="18"/>
          <w:color w:val="313131"/>
          <w:spacing w:val="0"/>
          <w:w w:val="94"/>
        </w:rPr>
        <w:t>-</w:t>
      </w:r>
      <w:r>
        <w:rPr>
          <w:rFonts w:ascii="Arial" w:hAnsi="Arial" w:cs="Arial" w:eastAsia="Arial"/>
          <w:sz w:val="18"/>
          <w:szCs w:val="18"/>
          <w:color w:val="313131"/>
          <w:spacing w:val="7"/>
          <w:w w:val="94"/>
        </w:rPr>
        <w:t> </w:t>
      </w:r>
      <w:r>
        <w:rPr>
          <w:rFonts w:ascii="Arial" w:hAnsi="Arial" w:cs="Arial" w:eastAsia="Arial"/>
          <w:sz w:val="18"/>
          <w:szCs w:val="18"/>
          <w:color w:val="1A2397"/>
          <w:spacing w:val="0"/>
          <w:w w:val="531"/>
        </w:rPr>
        <w:t>1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02" w:lineRule="exact"/>
        <w:ind w:left="131" w:right="-20"/>
        <w:jc w:val="left"/>
        <w:tabs>
          <w:tab w:pos="1060" w:val="left"/>
        </w:tabs>
        <w:rPr>
          <w:rFonts w:ascii="Times New Roman" w:hAnsi="Times New Roman" w:cs="Times New Roman" w:eastAsia="Times New Roman"/>
          <w:sz w:val="13"/>
          <w:szCs w:val="13"/>
        </w:rPr>
      </w:pPr>
      <w:rPr/>
      <w:r>
        <w:rPr>
          <w:rFonts w:ascii="Arial" w:hAnsi="Arial" w:cs="Arial" w:eastAsia="Arial"/>
          <w:sz w:val="5"/>
          <w:szCs w:val="5"/>
          <w:color w:val="313131"/>
          <w:spacing w:val="0"/>
          <w:w w:val="236"/>
          <w:i/>
        </w:rPr>
        <w:t>V</w:t>
      </w:r>
      <w:r>
        <w:rPr>
          <w:rFonts w:ascii="Arial" w:hAnsi="Arial" w:cs="Arial" w:eastAsia="Arial"/>
          <w:sz w:val="5"/>
          <w:szCs w:val="5"/>
          <w:color w:val="313131"/>
          <w:spacing w:val="0"/>
          <w:w w:val="236"/>
          <w:i/>
        </w:rPr>
        <w:t> </w:t>
      </w:r>
      <w:r>
        <w:rPr>
          <w:rFonts w:ascii="Arial" w:hAnsi="Arial" w:cs="Arial" w:eastAsia="Arial"/>
          <w:sz w:val="5"/>
          <w:szCs w:val="5"/>
          <w:color w:val="313131"/>
          <w:spacing w:val="29"/>
          <w:w w:val="236"/>
          <w:i/>
        </w:rPr>
        <w:t> </w:t>
      </w:r>
      <w:r>
        <w:rPr>
          <w:rFonts w:ascii="Arial" w:hAnsi="Arial" w:cs="Arial" w:eastAsia="Arial"/>
          <w:sz w:val="19"/>
          <w:szCs w:val="19"/>
          <w:color w:val="595D62"/>
          <w:spacing w:val="4"/>
          <w:w w:val="86"/>
        </w:rPr>
        <w:t>M</w:t>
      </w:r>
      <w:r>
        <w:rPr>
          <w:rFonts w:ascii="Arial" w:hAnsi="Arial" w:cs="Arial" w:eastAsia="Arial"/>
          <w:sz w:val="19"/>
          <w:szCs w:val="19"/>
          <w:color w:val="313131"/>
          <w:spacing w:val="0"/>
          <w:w w:val="49"/>
        </w:rPr>
        <w:t>O</w:t>
      </w:r>
      <w:r>
        <w:rPr>
          <w:rFonts w:ascii="Arial" w:hAnsi="Arial" w:cs="Arial" w:eastAsia="Arial"/>
          <w:sz w:val="19"/>
          <w:szCs w:val="19"/>
          <w:color w:val="313131"/>
          <w:spacing w:val="-12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313131"/>
          <w:spacing w:val="0"/>
          <w:w w:val="79"/>
        </w:rPr>
        <w:t>h</w:t>
      </w:r>
      <w:r>
        <w:rPr>
          <w:rFonts w:ascii="Arial" w:hAnsi="Arial" w:cs="Arial" w:eastAsia="Arial"/>
          <w:sz w:val="19"/>
          <w:szCs w:val="19"/>
          <w:color w:val="313131"/>
          <w:spacing w:val="-39"/>
          <w:w w:val="79"/>
        </w:rPr>
        <w:t> </w:t>
      </w:r>
      <w:r>
        <w:rPr>
          <w:rFonts w:ascii="Arial" w:hAnsi="Arial" w:cs="Arial" w:eastAsia="Arial"/>
          <w:sz w:val="19"/>
          <w:szCs w:val="19"/>
          <w:color w:val="313131"/>
          <w:spacing w:val="0"/>
          <w:w w:val="100"/>
        </w:rPr>
        <w:tab/>
      </w:r>
      <w:r>
        <w:rPr>
          <w:rFonts w:ascii="Arial" w:hAnsi="Arial" w:cs="Arial" w:eastAsia="Arial"/>
          <w:sz w:val="19"/>
          <w:szCs w:val="19"/>
          <w:color w:val="313131"/>
          <w:spacing w:val="0"/>
          <w:w w:val="79"/>
        </w:rPr>
        <w:t>SubA</w:t>
      </w:r>
      <w:r>
        <w:rPr>
          <w:rFonts w:ascii="Arial" w:hAnsi="Arial" w:cs="Arial" w:eastAsia="Arial"/>
          <w:sz w:val="19"/>
          <w:szCs w:val="19"/>
          <w:color w:val="313131"/>
          <w:spacing w:val="13"/>
          <w:w w:val="79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79"/>
        </w:rPr>
        <w:t>A4iirliirii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33"/>
          <w:w w:val="79"/>
        </w:rPr>
        <w:t> </w:t>
      </w:r>
      <w:r>
        <w:rPr>
          <w:rFonts w:ascii="Times New Roman" w:hAnsi="Times New Roman" w:cs="Times New Roman" w:eastAsia="Times New Roman"/>
          <w:sz w:val="13"/>
          <w:szCs w:val="13"/>
          <w:color w:val="A0A0A1"/>
          <w:spacing w:val="0"/>
          <w:w w:val="100"/>
        </w:rPr>
        <w:t>1,</w:t>
      </w:r>
      <w:r>
        <w:rPr>
          <w:rFonts w:ascii="Times New Roman" w:hAnsi="Times New Roman" w:cs="Times New Roman" w:eastAsia="Times New Roman"/>
          <w:sz w:val="13"/>
          <w:szCs w:val="13"/>
          <w:color w:val="000000"/>
          <w:spacing w:val="0"/>
          <w:w w:val="100"/>
        </w:rPr>
      </w:r>
    </w:p>
    <w:p>
      <w:pPr>
        <w:spacing w:before="27" w:after="0" w:line="240" w:lineRule="auto"/>
        <w:ind w:left="705" w:right="-20"/>
        <w:jc w:val="left"/>
        <w:rPr>
          <w:rFonts w:ascii="Times New Roman" w:hAnsi="Times New Roman" w:cs="Times New Roman" w:eastAsia="Times New Roman"/>
          <w:sz w:val="13"/>
          <w:szCs w:val="13"/>
        </w:rPr>
      </w:pPr>
      <w:rPr/>
      <w:r>
        <w:rPr>
          <w:rFonts w:ascii="Arial" w:hAnsi="Arial" w:cs="Arial" w:eastAsia="Arial"/>
          <w:sz w:val="18"/>
          <w:szCs w:val="18"/>
          <w:color w:val="B5B3B5"/>
          <w:spacing w:val="0"/>
          <w:w w:val="100"/>
        </w:rPr>
        <w:t>.</w:t>
      </w:r>
      <w:r>
        <w:rPr>
          <w:rFonts w:ascii="Arial" w:hAnsi="Arial" w:cs="Arial" w:eastAsia="Arial"/>
          <w:sz w:val="18"/>
          <w:szCs w:val="18"/>
          <w:color w:val="B5B3B5"/>
          <w:spacing w:val="45"/>
          <w:w w:val="100"/>
        </w:rPr>
        <w:t> </w:t>
      </w:r>
      <w:r>
        <w:rPr>
          <w:rFonts w:ascii="Arial" w:hAnsi="Arial" w:cs="Arial" w:eastAsia="Arial"/>
          <w:sz w:val="10"/>
          <w:szCs w:val="10"/>
          <w:color w:val="B5B3B5"/>
          <w:spacing w:val="0"/>
          <w:w w:val="100"/>
        </w:rPr>
        <w:t>":</w:t>
      </w:r>
      <w:r>
        <w:rPr>
          <w:rFonts w:ascii="Arial" w:hAnsi="Arial" w:cs="Arial" w:eastAsia="Arial"/>
          <w:sz w:val="10"/>
          <w:szCs w:val="10"/>
          <w:color w:val="B5B3B5"/>
          <w:spacing w:val="0"/>
          <w:w w:val="100"/>
        </w:rPr>
        <w:t> </w:t>
      </w:r>
      <w:r>
        <w:rPr>
          <w:rFonts w:ascii="Arial" w:hAnsi="Arial" w:cs="Arial" w:eastAsia="Arial"/>
          <w:sz w:val="10"/>
          <w:szCs w:val="10"/>
          <w:color w:val="B5B3B5"/>
          <w:spacing w:val="0"/>
          <w:w w:val="100"/>
        </w:rPr>
        <w:t> </w:t>
      </w:r>
      <w:r>
        <w:rPr>
          <w:rFonts w:ascii="Arial" w:hAnsi="Arial" w:cs="Arial" w:eastAsia="Arial"/>
          <w:sz w:val="12"/>
          <w:szCs w:val="12"/>
          <w:color w:val="8A8C8C"/>
          <w:spacing w:val="0"/>
          <w:w w:val="103"/>
        </w:rPr>
        <w:t>.;</w:t>
      </w:r>
      <w:r>
        <w:rPr>
          <w:rFonts w:ascii="Arial" w:hAnsi="Arial" w:cs="Arial" w:eastAsia="Arial"/>
          <w:sz w:val="12"/>
          <w:szCs w:val="12"/>
          <w:color w:val="8A8C8C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13"/>
          <w:szCs w:val="13"/>
          <w:color w:val="B5B3B5"/>
          <w:spacing w:val="0"/>
          <w:w w:val="100"/>
        </w:rPr>
        <w:t>-:..</w:t>
      </w:r>
      <w:r>
        <w:rPr>
          <w:rFonts w:ascii="Times New Roman" w:hAnsi="Times New Roman" w:cs="Times New Roman" w:eastAsia="Times New Roman"/>
          <w:sz w:val="13"/>
          <w:szCs w:val="13"/>
          <w:color w:val="000000"/>
          <w:spacing w:val="0"/>
          <w:w w:val="100"/>
        </w:rPr>
      </w:r>
    </w:p>
    <w:p>
      <w:pPr>
        <w:spacing w:before="95" w:after="0" w:line="240" w:lineRule="auto"/>
        <w:ind w:left="747" w:right="-20"/>
        <w:jc w:val="left"/>
        <w:rPr>
          <w:rFonts w:ascii="Times New Roman" w:hAnsi="Times New Roman" w:cs="Times New Roman" w:eastAsia="Times New Roman"/>
          <w:sz w:val="9"/>
          <w:szCs w:val="9"/>
        </w:rPr>
      </w:pPr>
      <w:rPr/>
      <w:r>
        <w:rPr>
          <w:rFonts w:ascii="Times New Roman" w:hAnsi="Times New Roman" w:cs="Times New Roman" w:eastAsia="Times New Roman"/>
          <w:sz w:val="9"/>
          <w:szCs w:val="9"/>
          <w:color w:val="B5B3B5"/>
          <w:w w:val="152"/>
        </w:rPr>
        <w:t>j</w:t>
      </w:r>
      <w:r>
        <w:rPr>
          <w:rFonts w:ascii="Times New Roman" w:hAnsi="Times New Roman" w:cs="Times New Roman" w:eastAsia="Times New Roman"/>
          <w:sz w:val="9"/>
          <w:szCs w:val="9"/>
          <w:color w:val="B5B3B5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9"/>
          <w:szCs w:val="9"/>
          <w:color w:val="8A8C8C"/>
          <w:spacing w:val="0"/>
          <w:w w:val="235"/>
        </w:rPr>
        <w:t>'</w:t>
      </w:r>
      <w:r>
        <w:rPr>
          <w:rFonts w:ascii="Times New Roman" w:hAnsi="Times New Roman" w:cs="Times New Roman" w:eastAsia="Times New Roman"/>
          <w:sz w:val="9"/>
          <w:szCs w:val="9"/>
          <w:color w:val="8A8C8C"/>
          <w:spacing w:val="0"/>
          <w:w w:val="235"/>
        </w:rPr>
        <w:t> </w:t>
      </w:r>
      <w:r>
        <w:rPr>
          <w:rFonts w:ascii="Times New Roman" w:hAnsi="Times New Roman" w:cs="Times New Roman" w:eastAsia="Times New Roman"/>
          <w:sz w:val="9"/>
          <w:szCs w:val="9"/>
          <w:color w:val="8A8C8C"/>
          <w:spacing w:val="21"/>
          <w:w w:val="235"/>
        </w:rPr>
        <w:t> </w:t>
      </w:r>
      <w:r>
        <w:rPr>
          <w:rFonts w:ascii="Times New Roman" w:hAnsi="Times New Roman" w:cs="Times New Roman" w:eastAsia="Times New Roman"/>
          <w:sz w:val="9"/>
          <w:szCs w:val="9"/>
          <w:color w:val="B5B3B5"/>
          <w:spacing w:val="0"/>
          <w:w w:val="235"/>
        </w:rPr>
        <w:t>••</w:t>
      </w:r>
      <w:r>
        <w:rPr>
          <w:rFonts w:ascii="Times New Roman" w:hAnsi="Times New Roman" w:cs="Times New Roman" w:eastAsia="Times New Roman"/>
          <w:sz w:val="9"/>
          <w:szCs w:val="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300" w:bottom="280" w:left="540" w:right="220"/>
          <w:cols w:num="3" w:equalWidth="0">
            <w:col w:w="4190" w:space="463"/>
            <w:col w:w="1767" w:space="1483"/>
            <w:col w:w="3257"/>
          </w:cols>
        </w:sectPr>
      </w:pPr>
      <w:rPr/>
    </w:p>
    <w:p>
      <w:pPr>
        <w:spacing w:before="6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1192" w:lineRule="exact"/>
        <w:ind w:left="405" w:right="-20"/>
        <w:jc w:val="left"/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08"/>
          <w:szCs w:val="108"/>
          <w:color w:val="363636"/>
          <w:spacing w:val="-895"/>
          <w:w w:val="149"/>
          <w:position w:val="-6"/>
        </w:rPr>
        <w:t>1</w:t>
      </w:r>
      <w:r>
        <w:rPr>
          <w:rFonts w:ascii="Arial" w:hAnsi="Arial" w:cs="Arial" w:eastAsia="Arial"/>
          <w:sz w:val="18"/>
          <w:szCs w:val="18"/>
          <w:color w:val="363636"/>
          <w:spacing w:val="0"/>
          <w:w w:val="89"/>
          <w:position w:val="-22"/>
        </w:rPr>
        <w:t>IZ</w:t>
      </w:r>
      <w:r>
        <w:rPr>
          <w:rFonts w:ascii="Arial" w:hAnsi="Arial" w:cs="Arial" w:eastAsia="Arial"/>
          <w:sz w:val="18"/>
          <w:szCs w:val="18"/>
          <w:color w:val="363636"/>
          <w:spacing w:val="-34"/>
          <w:w w:val="100"/>
          <w:position w:val="-22"/>
        </w:rPr>
        <w:t> </w:t>
      </w:r>
      <w:r>
        <w:rPr>
          <w:rFonts w:ascii="Arial" w:hAnsi="Arial" w:cs="Arial" w:eastAsia="Arial"/>
          <w:sz w:val="18"/>
          <w:szCs w:val="18"/>
          <w:color w:val="363636"/>
          <w:spacing w:val="0"/>
          <w:w w:val="100"/>
          <w:position w:val="-22"/>
        </w:rPr>
        <w:t>MIR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8" w:after="0" w:line="160" w:lineRule="exact"/>
        <w:jc w:val="left"/>
        <w:rPr>
          <w:sz w:val="16"/>
          <w:szCs w:val="16"/>
        </w:rPr>
      </w:pPr>
      <w:rPr/>
      <w:r>
        <w:rPr/>
        <w:br w:type="column"/>
      </w:r>
      <w:r>
        <w:rPr>
          <w:sz w:val="16"/>
          <w:szCs w:val="16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221" w:right="4541"/>
        <w:jc w:val="center"/>
        <w:rPr>
          <w:rFonts w:ascii="Times New Roman" w:hAnsi="Times New Roman" w:cs="Times New Roman" w:eastAsia="Times New Roman"/>
          <w:sz w:val="21"/>
          <w:szCs w:val="21"/>
        </w:rPr>
      </w:pPr>
      <w:rPr/>
      <w:r>
        <w:rPr/>
        <w:pict>
          <v:group style="position:absolute;margin-left:496.539154pt;margin-top:.390624pt;width:29.113044pt;height:.1pt;mso-position-horizontal-relative:page;mso-position-vertical-relative:paragraph;z-index:-15074" coordorigin="9931,8" coordsize="582,2">
            <v:shape style="position:absolute;left:9931;top:8;width:582;height:2" coordorigin="9931,8" coordsize="582,0" path="m9931,8l10513,8e" filled="f" stroked="t" strokeweight="2.541615pt" strokecolor="#838C90">
              <v:path arrowok="t"/>
            </v:shape>
          </v:group>
          <w10:wrap type="none"/>
        </w:pict>
      </w:r>
      <w:r>
        <w:rPr/>
        <w:pict>
          <v:group style="position:absolute;margin-left:467.541626pt;margin-top:9.840919pt;width:90.573915pt;height:27.111568pt;mso-position-horizontal-relative:page;mso-position-vertical-relative:paragraph;z-index:-15073" coordorigin="9351,197" coordsize="1811,542">
            <v:group style="position:absolute;left:9977;top:295;width:1169;height:2" coordorigin="9977,295" coordsize="1169,2">
              <v:shape style="position:absolute;left:9977;top:295;width:1169;height:2" coordorigin="9977,295" coordsize="1169,0" path="m9977,295l11146,295e" filled="f" stroked="t" strokeweight="1.617391pt" strokecolor="#808387">
                <v:path arrowok="t"/>
              </v:shape>
            </v:group>
            <v:group style="position:absolute;left:9367;top:295;width:527;height:2" coordorigin="9367,295" coordsize="527,2">
              <v:shape style="position:absolute;left:9367;top:295;width:527;height:2" coordorigin="9367,295" coordsize="527,0" path="m9367,295l9894,295e" filled="f" stroked="t" strokeweight="1.617391pt" strokecolor="#808387">
                <v:path arrowok="t"/>
              </v:shape>
            </v:group>
            <v:group style="position:absolute;left:9935;top:238;width:2;height:442" coordorigin="9935,238" coordsize="2,442">
              <v:shape style="position:absolute;left:9935;top:238;width:2;height:442" coordorigin="9935,238" coordsize="0,442" path="m9935,681l9935,238e" filled="f" stroked="t" strokeweight="4.159006pt" strokecolor="#808C90">
                <v:path arrowok="t"/>
              </v:shape>
            </v:group>
            <v:group style="position:absolute;left:9903;top:671;width:642;height:2" coordorigin="9903,671" coordsize="642,2">
              <v:shape style="position:absolute;left:9903;top:671;width:642;height:2" coordorigin="9903,671" coordsize="642,0" path="m9903,671l10545,671e" filled="f" stroked="t" strokeweight="3.003727pt" strokecolor="#878C90">
                <v:path arrowok="t"/>
              </v:shape>
            </v:group>
            <v:group style="position:absolute;left:10504;top:257;width:2;height:452" coordorigin="10504,257" coordsize="2,452">
              <v:shape style="position:absolute;left:10504;top:257;width:2;height:452" coordorigin="10504,257" coordsize="0,452" path="m10504,709l10504,257e" filled="f" stroked="t" strokeweight="3.003727pt" strokecolor="#909797">
                <v:path arrowok="t"/>
              </v:shape>
            </v:group>
            <v:group style="position:absolute;left:9903;top:669;width:92;height:2" coordorigin="9903,669" coordsize="92,2">
              <v:shape style="position:absolute;left:9903;top:669;width:92;height:2" coordorigin="9903,669" coordsize="92,0" path="m9903,669l9995,669e" filled="f" stroked="t" strokeweight="3.234783pt" strokecolor="#7C8787">
                <v:path arrowok="t"/>
              </v:shape>
            </v:group>
            <w10:wrap type="none"/>
          </v:group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98.618652pt;margin-top:-33.277866pt;width:27.472501pt;height:55pt;mso-position-horizontal-relative:page;mso-position-vertical-relative:paragraph;z-index:-15062" type="#_x0000_t202" filled="f" stroked="f">
            <v:textbox inset="0,0,0,0">
              <w:txbxContent>
                <w:p>
                  <w:pPr>
                    <w:spacing w:before="0" w:after="0" w:line="1100" w:lineRule="exact"/>
                    <w:ind w:right="-205"/>
                    <w:jc w:val="left"/>
                    <w:rPr>
                      <w:rFonts w:ascii="Times New Roman" w:hAnsi="Times New Roman" w:cs="Times New Roman" w:eastAsia="Times New Roman"/>
                      <w:sz w:val="110"/>
                      <w:szCs w:val="110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10"/>
                      <w:szCs w:val="110"/>
                      <w:color w:val="808587"/>
                      <w:spacing w:val="0"/>
                      <w:w w:val="75"/>
                      <w:position w:val="-1"/>
                    </w:rPr>
                    <w:t>--</w:t>
                  </w:r>
                  <w:r>
                    <w:rPr>
                      <w:rFonts w:ascii="Times New Roman" w:hAnsi="Times New Roman" w:cs="Times New Roman" w:eastAsia="Times New Roman"/>
                      <w:sz w:val="110"/>
                      <w:szCs w:val="110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0"/>
        </w:rPr>
        <w:t>İZMİR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0"/>
        </w:rPr>
        <w:t>BÜYÜKŞEHİR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0"/>
        </w:rPr>
        <w:t>BELEDİYESİ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8" w:after="0" w:line="240" w:lineRule="auto"/>
        <w:ind w:left="329" w:right="4700"/>
        <w:jc w:val="center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5"/>
        </w:rPr>
        <w:t>iTFAiYEDAiRESi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21"/>
          <w:w w:val="105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0"/>
        </w:rPr>
        <w:t>BAŞKANLlGl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3" w:after="0" w:line="240" w:lineRule="auto"/>
        <w:ind w:right="-20"/>
        <w:jc w:val="left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494949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1"/>
          <w:szCs w:val="21"/>
          <w:color w:val="494949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494949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494949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1"/>
          <w:szCs w:val="21"/>
          <w:color w:val="494949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494949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0"/>
        </w:rPr>
        <w:t>Müdalıale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494949"/>
          <w:spacing w:val="0"/>
          <w:w w:val="100"/>
        </w:rPr>
        <w:t>Şub</w:t>
      </w:r>
      <w:r>
        <w:rPr>
          <w:rFonts w:ascii="Times New Roman" w:hAnsi="Times New Roman" w:cs="Times New Roman" w:eastAsia="Times New Roman"/>
          <w:sz w:val="21"/>
          <w:szCs w:val="21"/>
          <w:color w:val="494949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494949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0"/>
        </w:rPr>
        <w:t>Müdürlüğü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jc w:val="left"/>
        <w:spacing w:after="0"/>
        <w:sectPr>
          <w:pgSz w:w="11920" w:h="16840"/>
          <w:pgMar w:top="340" w:bottom="280" w:left="460" w:right="240"/>
          <w:cols w:num="2" w:equalWidth="0">
            <w:col w:w="1738" w:space="1304"/>
            <w:col w:w="8178"/>
          </w:cols>
        </w:sectPr>
      </w:pPr>
      <w:rPr/>
    </w:p>
    <w:p>
      <w:pPr>
        <w:spacing w:before="0" w:after="0" w:line="213" w:lineRule="exact"/>
        <w:ind w:left="584" w:right="-20"/>
        <w:jc w:val="left"/>
        <w:tabs>
          <w:tab w:pos="4040" w:val="left"/>
        </w:tabs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Arial" w:hAnsi="Arial" w:cs="Arial" w:eastAsia="Arial"/>
          <w:sz w:val="20"/>
          <w:szCs w:val="20"/>
          <w:color w:val="363636"/>
          <w:spacing w:val="0"/>
          <w:w w:val="75"/>
        </w:rPr>
        <w:t>BÜYÜKŞEHIR</w:t>
      </w:r>
      <w:r>
        <w:rPr>
          <w:rFonts w:ascii="Arial" w:hAnsi="Arial" w:cs="Arial" w:eastAsia="Arial"/>
          <w:sz w:val="20"/>
          <w:szCs w:val="20"/>
          <w:color w:val="363636"/>
          <w:spacing w:val="0"/>
          <w:w w:val="100"/>
        </w:rPr>
        <w:tab/>
      </w:r>
      <w:r>
        <w:rPr>
          <w:rFonts w:ascii="Arial" w:hAnsi="Arial" w:cs="Arial" w:eastAsia="Arial"/>
          <w:sz w:val="20"/>
          <w:szCs w:val="20"/>
          <w:color w:val="363636"/>
          <w:spacing w:val="0"/>
          <w:w w:val="100"/>
        </w:rPr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0"/>
        </w:rPr>
        <w:t>YANGl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0"/>
        </w:rPr>
        <w:t>RAPORU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0" w:after="0" w:line="178" w:lineRule="exact"/>
        <w:ind w:left="626" w:right="-20"/>
        <w:jc w:val="left"/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8"/>
          <w:szCs w:val="18"/>
          <w:color w:val="363636"/>
          <w:spacing w:val="0"/>
          <w:w w:val="100"/>
        </w:rPr>
        <w:t>BELEDIYESI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</w:r>
    </w:p>
    <w:p>
      <w:pPr>
        <w:spacing w:before="0" w:after="0" w:line="321" w:lineRule="exact"/>
        <w:ind w:left="104" w:right="-20"/>
        <w:jc w:val="left"/>
        <w:tabs>
          <w:tab w:pos="1420" w:val="left"/>
          <w:tab w:pos="3000" w:val="left"/>
          <w:tab w:pos="5320" w:val="left"/>
          <w:tab w:pos="7280" w:val="left"/>
        </w:tabs>
        <w:rPr>
          <w:rFonts w:ascii="Times New Roman" w:hAnsi="Times New Roman" w:cs="Times New Roman" w:eastAsia="Times New Roman"/>
          <w:sz w:val="29"/>
          <w:szCs w:val="29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  <w:position w:val="2"/>
        </w:rPr>
        <w:t>Qla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  <w:position w:val="2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-9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2"/>
        </w:rPr>
        <w:t>Tarihi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32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1"/>
        </w:rPr>
        <w:t>08.05.2017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  <w:position w:val="1"/>
        </w:rPr>
        <w:t>!Bildirim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2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1"/>
        </w:rPr>
        <w:t>Sıra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2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1"/>
        </w:rPr>
        <w:t>No:23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1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  <w:position w:val="0"/>
        </w:rPr>
        <w:t>!Bildirim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25"/>
          <w:w w:val="100"/>
          <w:position w:val="0"/>
        </w:rPr>
        <w:t> </w:t>
      </w:r>
      <w:r>
        <w:rPr>
          <w:rFonts w:ascii="Arial" w:hAnsi="Arial" w:cs="Arial" w:eastAsia="Arial"/>
          <w:sz w:val="25"/>
          <w:szCs w:val="25"/>
          <w:color w:val="363636"/>
          <w:spacing w:val="0"/>
          <w:w w:val="100"/>
          <w:position w:val="0"/>
        </w:rPr>
        <w:t>:</w:t>
      </w:r>
      <w:r>
        <w:rPr>
          <w:rFonts w:ascii="Arial" w:hAnsi="Arial" w:cs="Arial" w:eastAsia="Arial"/>
          <w:sz w:val="25"/>
          <w:szCs w:val="25"/>
          <w:color w:val="363636"/>
          <w:spacing w:val="-5"/>
          <w:w w:val="100"/>
          <w:position w:val="0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0"/>
        </w:rPr>
        <w:t>8:1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5"/>
          <w:w w:val="100"/>
          <w:position w:val="0"/>
        </w:rPr>
        <w:t> </w:t>
      </w:r>
      <w:r>
        <w:rPr>
          <w:rFonts w:ascii="Arial" w:hAnsi="Arial" w:cs="Arial" w:eastAsia="Arial"/>
          <w:sz w:val="25"/>
          <w:szCs w:val="25"/>
          <w:color w:val="363636"/>
          <w:spacing w:val="0"/>
          <w:w w:val="188"/>
          <w:position w:val="0"/>
        </w:rPr>
        <w:t>ı</w:t>
      </w:r>
      <w:r>
        <w:rPr>
          <w:rFonts w:ascii="Arial" w:hAnsi="Arial" w:cs="Arial" w:eastAsia="Arial"/>
          <w:sz w:val="25"/>
          <w:szCs w:val="25"/>
          <w:color w:val="363636"/>
          <w:spacing w:val="0"/>
          <w:w w:val="100"/>
          <w:position w:val="0"/>
        </w:rPr>
        <w:tab/>
      </w:r>
      <w:r>
        <w:rPr>
          <w:rFonts w:ascii="Arial" w:hAnsi="Arial" w:cs="Arial" w:eastAsia="Arial"/>
          <w:sz w:val="25"/>
          <w:szCs w:val="25"/>
          <w:color w:val="363636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29"/>
          <w:szCs w:val="29"/>
          <w:color w:val="363636"/>
          <w:spacing w:val="0"/>
          <w:w w:val="60"/>
          <w:position w:val="0"/>
        </w:rPr>
        <w:t>Ire</w:t>
      </w:r>
      <w:r>
        <w:rPr>
          <w:rFonts w:ascii="Times New Roman" w:hAnsi="Times New Roman" w:cs="Times New Roman" w:eastAsia="Times New Roman"/>
          <w:sz w:val="29"/>
          <w:szCs w:val="29"/>
          <w:color w:val="363636"/>
          <w:spacing w:val="10"/>
          <w:w w:val="60"/>
          <w:position w:val="0"/>
        </w:rPr>
        <w:t>t</w:t>
      </w:r>
      <w:r>
        <w:rPr>
          <w:rFonts w:ascii="Times New Roman" w:hAnsi="Times New Roman" w:cs="Times New Roman" w:eastAsia="Times New Roman"/>
          <w:sz w:val="29"/>
          <w:szCs w:val="29"/>
          <w:color w:val="5D5D5E"/>
          <w:spacing w:val="0"/>
          <w:w w:val="57"/>
          <w:position w:val="0"/>
        </w:rPr>
        <w:t>:</w:t>
      </w:r>
      <w:r>
        <w:rPr>
          <w:rFonts w:ascii="Times New Roman" w:hAnsi="Times New Roman" w:cs="Times New Roman" w:eastAsia="Times New Roman"/>
          <w:sz w:val="29"/>
          <w:szCs w:val="29"/>
          <w:color w:val="000000"/>
          <w:spacing w:val="0"/>
          <w:w w:val="100"/>
          <w:position w:val="0"/>
        </w:rPr>
      </w:r>
    </w:p>
    <w:p>
      <w:pPr>
        <w:spacing w:before="0" w:after="0" w:line="207" w:lineRule="exact"/>
        <w:ind w:left="127" w:right="-20"/>
        <w:jc w:val="left"/>
        <w:tabs>
          <w:tab w:pos="1420" w:val="left"/>
          <w:tab w:pos="3000" w:val="left"/>
          <w:tab w:pos="4320" w:val="left"/>
          <w:tab w:pos="532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1"/>
        </w:rPr>
        <w:t>Kayıt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1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1"/>
        </w:rPr>
        <w:t>Tarihi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3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8"/>
          <w:szCs w:val="18"/>
          <w:color w:val="5D5D5E"/>
          <w:spacing w:val="0"/>
          <w:w w:val="140"/>
          <w:position w:val="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5D5D5E"/>
          <w:spacing w:val="-27"/>
          <w:w w:val="14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0"/>
        </w:rPr>
        <w:t>08.05.2017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0"/>
        </w:rPr>
        <w:t>!Kayıt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0"/>
        </w:rPr>
        <w:t>No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2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0"/>
        </w:rPr>
        <w:t>:2889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  <w:position w:val="0"/>
        </w:rPr>
        <w:t>!Bildirim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0"/>
        </w:rPr>
        <w:t>Ala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2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40"/>
          <w:position w:val="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9"/>
          <w:w w:val="14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0"/>
        </w:rPr>
        <w:t>Merkez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3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6"/>
          <w:position w:val="0"/>
        </w:rPr>
        <w:t>santral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13" w:after="0" w:line="240" w:lineRule="auto"/>
        <w:ind w:left="127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</w:rPr>
        <w:t>Bildirile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6014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Soka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14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ka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8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5D5D5E"/>
          <w:spacing w:val="9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ısı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Işıkla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Mah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4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494949"/>
          <w:spacing w:val="0"/>
          <w:w w:val="88"/>
          <w:i/>
        </w:rPr>
        <w:t>1</w:t>
      </w:r>
      <w:r>
        <w:rPr>
          <w:rFonts w:ascii="Arial" w:hAnsi="Arial" w:cs="Arial" w:eastAsia="Arial"/>
          <w:sz w:val="19"/>
          <w:szCs w:val="19"/>
          <w:color w:val="494949"/>
          <w:spacing w:val="-4"/>
          <w:w w:val="88"/>
          <w:i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5"/>
        </w:rPr>
        <w:t>Bornova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21" w:after="0" w:line="240" w:lineRule="auto"/>
        <w:ind w:left="122" w:right="-20"/>
        <w:jc w:val="left"/>
        <w:tabs>
          <w:tab w:pos="144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1"/>
        </w:rPr>
        <w:t>D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4"/>
          <w:w w:val="100"/>
          <w:position w:val="1"/>
        </w:rPr>
        <w:t>o</w:t>
      </w:r>
      <w:r>
        <w:rPr>
          <w:rFonts w:ascii="Times New Roman" w:hAnsi="Times New Roman" w:cs="Times New Roman" w:eastAsia="Times New Roman"/>
          <w:sz w:val="18"/>
          <w:szCs w:val="18"/>
          <w:color w:val="5D5D5E"/>
          <w:spacing w:val="0"/>
          <w:w w:val="100"/>
          <w:position w:val="1"/>
        </w:rPr>
        <w:t>ğı</w:t>
      </w:r>
      <w:r>
        <w:rPr>
          <w:rFonts w:ascii="Times New Roman" w:hAnsi="Times New Roman" w:cs="Times New Roman" w:eastAsia="Times New Roman"/>
          <w:sz w:val="18"/>
          <w:szCs w:val="18"/>
          <w:color w:val="5D5D5E"/>
          <w:spacing w:val="0"/>
          <w:w w:val="100"/>
          <w:position w:val="1"/>
        </w:rPr>
        <w:t>u</w:t>
      </w:r>
      <w:r>
        <w:rPr>
          <w:rFonts w:ascii="Times New Roman" w:hAnsi="Times New Roman" w:cs="Times New Roman" w:eastAsia="Times New Roman"/>
          <w:sz w:val="18"/>
          <w:szCs w:val="18"/>
          <w:color w:val="5D5D5E"/>
          <w:spacing w:val="3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1"/>
        </w:rPr>
        <w:t>Adres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2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0"/>
        </w:rPr>
        <w:t>6014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2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0"/>
        </w:rPr>
        <w:t>Soka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3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0"/>
        </w:rPr>
        <w:t>No: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0"/>
        </w:rPr>
        <w:t>5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3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  <w:position w:val="0"/>
        </w:rPr>
        <w:t>karşısı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  <w:position w:val="0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12121"/>
          <w:spacing w:val="0"/>
          <w:w w:val="54"/>
          <w:position w:val="0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212121"/>
          <w:spacing w:val="-3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  <w:position w:val="0"/>
        </w:rPr>
        <w:t>şıkla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4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0"/>
        </w:rPr>
        <w:t>Mah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0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5"/>
          <w:w w:val="100"/>
          <w:position w:val="0"/>
        </w:rPr>
        <w:t> </w:t>
      </w:r>
      <w:r>
        <w:rPr>
          <w:rFonts w:ascii="Arial" w:hAnsi="Arial" w:cs="Arial" w:eastAsia="Arial"/>
          <w:sz w:val="19"/>
          <w:szCs w:val="19"/>
          <w:color w:val="494949"/>
          <w:spacing w:val="0"/>
          <w:w w:val="88"/>
          <w:i/>
          <w:position w:val="0"/>
        </w:rPr>
        <w:t>1</w:t>
      </w:r>
      <w:r>
        <w:rPr>
          <w:rFonts w:ascii="Arial" w:hAnsi="Arial" w:cs="Arial" w:eastAsia="Arial"/>
          <w:sz w:val="19"/>
          <w:szCs w:val="19"/>
          <w:color w:val="494949"/>
          <w:spacing w:val="-4"/>
          <w:w w:val="88"/>
          <w:i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5"/>
          <w:position w:val="0"/>
        </w:rPr>
        <w:t>Bornova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11" w:after="0" w:line="230" w:lineRule="exact"/>
        <w:ind w:left="127" w:right="531" w:firstLine="-23"/>
        <w:jc w:val="left"/>
        <w:tabs>
          <w:tab w:pos="1420" w:val="left"/>
          <w:tab w:pos="3460" w:val="left"/>
          <w:tab w:pos="4520" w:val="left"/>
          <w:tab w:pos="6480" w:val="left"/>
          <w:tab w:pos="772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94"/>
        </w:rPr>
        <w:t>!Yangı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94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13"/>
          <w:w w:val="9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Türü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Kereste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</w:rPr>
        <w:t>yangnu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</w:rPr>
        <w:tab/>
        <w:tab/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Sınıfı: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sınıfı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ab/>
        <w:tab/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Sebebi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D5D5E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5D5D5E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Dikkatsizli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D5D5E"/>
          <w:spacing w:val="0"/>
          <w:w w:val="106"/>
        </w:rPr>
        <w:t>(</w:t>
      </w:r>
      <w:r>
        <w:rPr>
          <w:rFonts w:ascii="Times New Roman" w:hAnsi="Times New Roman" w:cs="Times New Roman" w:eastAsia="Times New Roman"/>
          <w:sz w:val="18"/>
          <w:szCs w:val="18"/>
          <w:color w:val="5D5D5E"/>
          <w:spacing w:val="0"/>
          <w:w w:val="105"/>
        </w:rPr>
        <w:t>Sigara</w:t>
      </w:r>
      <w:r>
        <w:rPr>
          <w:rFonts w:ascii="Times New Roman" w:hAnsi="Times New Roman" w:cs="Times New Roman" w:eastAsia="Times New Roman"/>
          <w:sz w:val="18"/>
          <w:szCs w:val="18"/>
          <w:color w:val="5D5D5E"/>
          <w:spacing w:val="0"/>
          <w:w w:val="106"/>
        </w:rPr>
        <w:t>)</w:t>
      </w:r>
      <w:r>
        <w:rPr>
          <w:rFonts w:ascii="Times New Roman" w:hAnsi="Times New Roman" w:cs="Times New Roman" w:eastAsia="Times New Roman"/>
          <w:sz w:val="18"/>
          <w:szCs w:val="18"/>
          <w:color w:val="5D5D5E"/>
          <w:spacing w:val="0"/>
          <w:w w:val="10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Binada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90"/>
          <w:position w:val="1"/>
        </w:rPr>
        <w:t>Yapını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90"/>
          <w:position w:val="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10"/>
          <w:w w:val="9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  <w:position w:val="1"/>
        </w:rPr>
        <w:t>Şekli: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  <w:position w:val="1"/>
        </w:rPr>
        <w:tab/>
        <w:tab/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97"/>
          <w:position w:val="-7"/>
        </w:rPr>
        <w:t>Ku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97"/>
          <w:position w:val="-7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-14"/>
          <w:w w:val="97"/>
          <w:position w:val="-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12121"/>
          <w:spacing w:val="0"/>
          <w:w w:val="56"/>
          <w:position w:val="-7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212121"/>
          <w:spacing w:val="-33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  <w:position w:val="-7"/>
        </w:rPr>
        <w:t>anım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25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-7"/>
        </w:rPr>
        <w:t>Şekli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36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D5D5E"/>
          <w:spacing w:val="0"/>
          <w:w w:val="117"/>
          <w:position w:val="-7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173" w:lineRule="exact"/>
        <w:ind w:left="3477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12.618652pt;margin-top:4.266596pt;width:3.67025pt;height:25pt;mso-position-horizontal-relative:page;mso-position-vertical-relative:paragraph;z-index:-15064" type="#_x0000_t202" filled="f" stroked="f">
            <v:textbox inset="0,0,0,0">
              <w:txbxContent>
                <w:p>
                  <w:pPr>
                    <w:spacing w:before="0" w:after="0" w:line="500" w:lineRule="exact"/>
                    <w:ind w:right="-115"/>
                    <w:jc w:val="left"/>
                    <w:rPr>
                      <w:rFonts w:ascii="Arial" w:hAnsi="Arial" w:cs="Arial" w:eastAsia="Arial"/>
                      <w:sz w:val="50"/>
                      <w:szCs w:val="50"/>
                    </w:rPr>
                  </w:pPr>
                  <w:rPr/>
                  <w:r>
                    <w:rPr>
                      <w:rFonts w:ascii="Arial" w:hAnsi="Arial" w:cs="Arial" w:eastAsia="Arial"/>
                      <w:sz w:val="50"/>
                      <w:szCs w:val="50"/>
                      <w:color w:val="363636"/>
                      <w:spacing w:val="0"/>
                      <w:w w:val="52"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50"/>
                      <w:szCs w:val="50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-3"/>
        </w:rPr>
        <w:t>Betonarı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7"/>
          <w:w w:val="100"/>
          <w:position w:val="-3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  <w:position w:val="-3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  <w:position w:val="-3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9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  <w:position w:val="-3"/>
        </w:rPr>
        <w:t>Kagi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  <w:position w:val="-3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14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  <w:position w:val="-3"/>
        </w:rPr>
        <w:t>Ahşa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  <w:position w:val="-3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-2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494949"/>
          <w:spacing w:val="0"/>
          <w:w w:val="80"/>
          <w:position w:val="-3"/>
        </w:rPr>
        <w:t>_çeJjk</w:t>
      </w:r>
      <w:r>
        <w:rPr>
          <w:rFonts w:ascii="Times New Roman" w:hAnsi="Times New Roman" w:cs="Times New Roman" w:eastAsia="Times New Roman"/>
          <w:sz w:val="21"/>
          <w:szCs w:val="21"/>
          <w:color w:val="494949"/>
          <w:spacing w:val="0"/>
          <w:w w:val="80"/>
          <w:position w:val="-3"/>
        </w:rPr>
        <w:t>   </w:t>
      </w:r>
      <w:r>
        <w:rPr>
          <w:rFonts w:ascii="Times New Roman" w:hAnsi="Times New Roman" w:cs="Times New Roman" w:eastAsia="Times New Roman"/>
          <w:sz w:val="21"/>
          <w:szCs w:val="21"/>
          <w:color w:val="494949"/>
          <w:spacing w:val="5"/>
          <w:w w:val="80"/>
          <w:position w:val="-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2"/>
          <w:position w:val="-3"/>
        </w:rPr>
        <w:t>Diger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418" w:lineRule="exact"/>
        <w:ind w:left="4263" w:right="-20"/>
        <w:jc w:val="left"/>
        <w:tabs>
          <w:tab w:pos="4780" w:val="left"/>
          <w:tab w:pos="5320" w:val="left"/>
          <w:tab w:pos="648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pict>
          <v:group style="position:absolute;margin-left:202.98262pt;margin-top:20.603930pt;width:30.499379pt;height:.231056pt;mso-position-horizontal-relative:page;mso-position-vertical-relative:paragraph;z-index:-15072" coordorigin="4060,412" coordsize="610,5">
            <v:group style="position:absolute;left:4062;top:414;width:222;height:2" coordorigin="4062,414" coordsize="222,2">
              <v:shape style="position:absolute;left:4062;top:414;width:222;height:2" coordorigin="4062,414" coordsize="222,0" path="m4062,414l4284,414e" filled="f" stroked="t" strokeweight=".231056pt" strokecolor="#676767">
                <v:path arrowok="t"/>
              </v:shape>
            </v:group>
            <v:group style="position:absolute;left:4344;top:414;width:323;height:2" coordorigin="4344,414" coordsize="323,2">
              <v:shape style="position:absolute;left:4344;top:414;width:323;height:2" coordorigin="4344,414" coordsize="323,0" path="m4344,414l4667,414e" filled="f" stroked="t" strokeweight=".231056pt" strokecolor="#676767">
                <v:path arrowok="t"/>
              </v:shape>
            </v:group>
            <w10:wrap type="none"/>
          </v:group>
        </w:pict>
      </w:r>
      <w:r>
        <w:rPr/>
        <w:pict>
          <v:group style="position:absolute;margin-left:250.4646pt;margin-top:20.719458pt;width:15.711802pt;height:.1pt;mso-position-horizontal-relative:page;mso-position-vertical-relative:paragraph;z-index:-15071" coordorigin="5009,414" coordsize="314,2">
            <v:shape style="position:absolute;left:5009;top:414;width:314;height:2" coordorigin="5009,414" coordsize="314,0" path="m5009,414l5324,414e" filled="f" stroked="t" strokeweight=".231056pt" strokecolor="#6B6B6B">
              <v:path arrowok="t"/>
            </v:shape>
          </v:group>
          <w10:wrap type="none"/>
        </w:pict>
      </w:r>
      <w:r>
        <w:rPr/>
        <w:pict>
          <v:group style="position:absolute;margin-left:289.281982pt;margin-top:20.719458pt;width:11.321739pt;height:.1pt;mso-position-horizontal-relative:page;mso-position-vertical-relative:paragraph;z-index:-15070" coordorigin="5786,414" coordsize="226,2">
            <v:shape style="position:absolute;left:5786;top:414;width:226;height:2" coordorigin="5786,414" coordsize="226,0" path="m5786,414l6012,414e" filled="f" stroked="t" strokeweight=".231056pt" strokecolor="#646464">
              <v:path arrowok="t"/>
            </v:shape>
          </v:group>
          <w10:wrap type="none"/>
        </w:pict>
      </w:r>
      <w:r>
        <w:rPr/>
        <w:pict>
          <v:group style="position:absolute;margin-left:321.629822pt;margin-top:20.719458pt;width:12.245963pt;height:.1pt;mso-position-horizontal-relative:page;mso-position-vertical-relative:paragraph;z-index:-15069" coordorigin="6433,414" coordsize="245,2">
            <v:shape style="position:absolute;left:6433;top:414;width:245;height:2" coordorigin="6433,414" coordsize="245,0" path="m6433,414l6678,414e" filled="f" stroked="t" strokeweight=".231056pt" strokecolor="#6B6B6B">
              <v:path arrowok="t"/>
            </v:shape>
          </v:group>
          <w10:wrap type="none"/>
        </w:pict>
      </w:r>
      <w:r>
        <w:rPr/>
        <w:pict>
          <v:group style="position:absolute;margin-left:404.809937pt;margin-top:20.719458pt;width:13.632299pt;height:.1pt;mso-position-horizontal-relative:page;mso-position-vertical-relative:paragraph;z-index:-15068" coordorigin="8096,414" coordsize="273,2">
            <v:shape style="position:absolute;left:8096;top:414;width:273;height:2" coordorigin="8096,414" coordsize="273,0" path="m8096,414l8369,414e" filled="f" stroked="t" strokeweight=".231056pt" strokecolor="#707070">
              <v:path arrowok="t"/>
            </v:shape>
          </v:group>
          <w10:wrap type="none"/>
        </w:pict>
      </w:r>
      <w:r>
        <w:rPr/>
        <w:pict>
          <v:group style="position:absolute;margin-left:523.803711pt;margin-top:20.601807pt;width:48.059629pt;height:.1pt;mso-position-horizontal-relative:page;mso-position-vertical-relative:paragraph;z-index:-15067" coordorigin="10476,412" coordsize="961,2">
            <v:shape style="position:absolute;left:10476;top:412;width:961;height:2" coordorigin="10476,412" coordsize="961,0" path="m10476,412l11437,412e" filled="f" stroked="t" strokeweight=".231056pt" strokecolor="#777777">
              <v:path arrowok="t"/>
            </v:shape>
          </v:group>
          <w10:wrap type="none"/>
        </w:pict>
      </w:r>
      <w:r>
        <w:rPr>
          <w:rFonts w:ascii="Arial" w:hAnsi="Arial" w:cs="Arial" w:eastAsia="Arial"/>
          <w:sz w:val="44"/>
          <w:szCs w:val="44"/>
          <w:color w:val="363636"/>
          <w:spacing w:val="0"/>
          <w:w w:val="56"/>
          <w:position w:val="2"/>
        </w:rPr>
        <w:t>ı</w:t>
      </w:r>
      <w:r>
        <w:rPr>
          <w:rFonts w:ascii="Arial" w:hAnsi="Arial" w:cs="Arial" w:eastAsia="Arial"/>
          <w:sz w:val="44"/>
          <w:szCs w:val="44"/>
          <w:color w:val="363636"/>
          <w:spacing w:val="0"/>
          <w:w w:val="100"/>
          <w:position w:val="2"/>
        </w:rPr>
        <w:tab/>
      </w:r>
      <w:r>
        <w:rPr>
          <w:rFonts w:ascii="Arial" w:hAnsi="Arial" w:cs="Arial" w:eastAsia="Arial"/>
          <w:sz w:val="44"/>
          <w:szCs w:val="44"/>
          <w:color w:val="363636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40"/>
          <w:szCs w:val="40"/>
          <w:color w:val="363636"/>
          <w:spacing w:val="0"/>
          <w:w w:val="56"/>
          <w:position w:val="1"/>
        </w:rPr>
        <w:t>J</w:t>
      </w:r>
      <w:r>
        <w:rPr>
          <w:rFonts w:ascii="Times New Roman" w:hAnsi="Times New Roman" w:cs="Times New Roman" w:eastAsia="Times New Roman"/>
          <w:sz w:val="40"/>
          <w:szCs w:val="40"/>
          <w:color w:val="363636"/>
          <w:spacing w:val="-34"/>
          <w:w w:val="56"/>
          <w:position w:val="1"/>
        </w:rPr>
        <w:t> </w:t>
      </w:r>
      <w:r>
        <w:rPr>
          <w:rFonts w:ascii="Times New Roman" w:hAnsi="Times New Roman" w:cs="Times New Roman" w:eastAsia="Times New Roman"/>
          <w:sz w:val="40"/>
          <w:szCs w:val="40"/>
          <w:color w:val="36363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40"/>
          <w:szCs w:val="40"/>
          <w:color w:val="363636"/>
          <w:spacing w:val="0"/>
          <w:w w:val="100"/>
          <w:position w:val="1"/>
        </w:rPr>
      </w:r>
      <w:r>
        <w:rPr>
          <w:rFonts w:ascii="Arial" w:hAnsi="Arial" w:cs="Arial" w:eastAsia="Arial"/>
          <w:sz w:val="44"/>
          <w:szCs w:val="44"/>
          <w:color w:val="A7A8A8"/>
          <w:spacing w:val="0"/>
          <w:w w:val="56"/>
          <w:position w:val="2"/>
        </w:rPr>
        <w:t>ı</w:t>
      </w:r>
      <w:r>
        <w:rPr>
          <w:rFonts w:ascii="Arial" w:hAnsi="Arial" w:cs="Arial" w:eastAsia="Arial"/>
          <w:sz w:val="44"/>
          <w:szCs w:val="44"/>
          <w:color w:val="A7A8A8"/>
          <w:spacing w:val="-65"/>
          <w:w w:val="56"/>
          <w:position w:val="2"/>
        </w:rPr>
        <w:t> </w:t>
      </w:r>
      <w:r>
        <w:rPr>
          <w:rFonts w:ascii="Arial" w:hAnsi="Arial" w:cs="Arial" w:eastAsia="Arial"/>
          <w:sz w:val="44"/>
          <w:szCs w:val="44"/>
          <w:color w:val="A7A8A8"/>
          <w:spacing w:val="0"/>
          <w:w w:val="100"/>
          <w:position w:val="2"/>
        </w:rPr>
        <w:tab/>
      </w:r>
      <w:r>
        <w:rPr>
          <w:rFonts w:ascii="Arial" w:hAnsi="Arial" w:cs="Arial" w:eastAsia="Arial"/>
          <w:sz w:val="44"/>
          <w:szCs w:val="44"/>
          <w:color w:val="A7A8A8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95"/>
          <w:position w:val="7"/>
        </w:rPr>
        <w:t>!Yangını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14"/>
          <w:w w:val="95"/>
          <w:position w:val="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7"/>
        </w:rPr>
        <w:t>Kontrol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35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7"/>
        </w:rPr>
        <w:t>Altına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21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7"/>
        </w:rPr>
        <w:t>Alma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28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7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29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  <w:position w:val="7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10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5"/>
          <w:position w:val="7"/>
        </w:rPr>
        <w:t>18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5"/>
          <w:w w:val="104"/>
          <w:position w:val="7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2"/>
          <w:position w:val="7"/>
        </w:rPr>
        <w:t>18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18" w:after="0" w:line="240" w:lineRule="auto"/>
        <w:ind w:left="122" w:right="-20"/>
        <w:jc w:val="left"/>
        <w:tabs>
          <w:tab w:pos="1800" w:val="left"/>
          <w:tab w:pos="548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1"/>
        </w:rPr>
        <w:t>Yana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1"/>
        </w:rPr>
        <w:t>Şeyin: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1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  <w:position w:val="0"/>
        </w:rPr>
        <w:t>Sahibi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3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D5D5E"/>
          <w:spacing w:val="-11"/>
          <w:w w:val="140"/>
          <w:position w:val="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2"/>
          <w:position w:val="0"/>
        </w:rPr>
        <w:t>Yaşa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3"/>
          <w:position w:val="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0"/>
        </w:rPr>
        <w:t>YILDIZ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  <w:position w:val="0"/>
        </w:rPr>
        <w:t>IKiracı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-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  <w:position w:val="0"/>
        </w:rPr>
        <w:t>veya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3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0"/>
        </w:rPr>
        <w:t>Kullanan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0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6"/>
          <w:position w:val="0"/>
        </w:rPr>
        <w:t>:Kendisi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56" w:after="0" w:line="240" w:lineRule="auto"/>
        <w:ind w:left="1804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</w:rPr>
        <w:t>Amiri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</w:rPr>
        <w:t>Çavu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Saınet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5"/>
        </w:rPr>
        <w:t>MUTLU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32" w:after="0" w:line="204" w:lineRule="exact"/>
        <w:ind w:left="1804" w:right="-20"/>
        <w:jc w:val="left"/>
        <w:tabs>
          <w:tab w:pos="4500" w:val="left"/>
          <w:tab w:pos="732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Arial" w:hAnsi="Arial" w:cs="Arial" w:eastAsia="Arial"/>
          <w:sz w:val="18"/>
          <w:szCs w:val="18"/>
          <w:color w:val="494949"/>
          <w:spacing w:val="0"/>
          <w:w w:val="100"/>
          <w:position w:val="-1"/>
        </w:rPr>
        <w:t>Ara</w:t>
      </w:r>
      <w:r>
        <w:rPr>
          <w:rFonts w:ascii="Arial" w:hAnsi="Arial" w:cs="Arial" w:eastAsia="Arial"/>
          <w:sz w:val="18"/>
          <w:szCs w:val="18"/>
          <w:color w:val="494949"/>
          <w:spacing w:val="0"/>
          <w:w w:val="100"/>
          <w:position w:val="-1"/>
        </w:rPr>
        <w:t>ç</w:t>
      </w:r>
      <w:r>
        <w:rPr>
          <w:rFonts w:ascii="Arial" w:hAnsi="Arial" w:cs="Arial" w:eastAsia="Arial"/>
          <w:sz w:val="18"/>
          <w:szCs w:val="18"/>
          <w:color w:val="494949"/>
          <w:spacing w:val="-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-1"/>
        </w:rPr>
        <w:t>Sayısı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3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1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-1"/>
        </w:rPr>
        <w:t>1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  <w:position w:val="-1"/>
        </w:rPr>
        <w:t>Çı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  <w:position w:val="-1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-1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12121"/>
          <w:spacing w:val="8"/>
          <w:w w:val="68"/>
          <w:position w:val="-1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9"/>
          <w:position w:val="-1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2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  <w:position w:val="-1"/>
        </w:rPr>
        <w:t>:18:12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-1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-1"/>
        </w:rPr>
        <w:t>Varı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1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3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7"/>
          <w:position w:val="-1"/>
        </w:rPr>
        <w:t>:18:17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300" w:bottom="280" w:left="460" w:right="240"/>
        </w:sectPr>
      </w:pPr>
      <w:rPr/>
    </w:p>
    <w:p>
      <w:pPr>
        <w:spacing w:before="13" w:after="0" w:line="240" w:lineRule="auto"/>
        <w:ind w:left="104" w:right="-67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16"/>
        </w:rPr>
        <w:t>piden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22" w:after="0" w:line="203" w:lineRule="exact"/>
        <w:ind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  <w:position w:val="-1"/>
        </w:rPr>
        <w:t>Araç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2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-1"/>
        </w:rPr>
        <w:t>Plakası: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4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-1"/>
        </w:rPr>
        <w:t>35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2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-1"/>
        </w:rPr>
        <w:t>FN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2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7"/>
          <w:position w:val="-1"/>
        </w:rPr>
        <w:t>106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300" w:bottom="280" w:left="460" w:right="240"/>
          <w:cols w:num="2" w:equalWidth="0">
            <w:col w:w="572" w:space="1233"/>
            <w:col w:w="9415"/>
          </w:cols>
        </w:sectPr>
      </w:pPr>
      <w:rPr/>
    </w:p>
    <w:p>
      <w:pPr>
        <w:spacing w:before="11" w:after="0" w:line="240" w:lineRule="auto"/>
        <w:ind w:left="127" w:right="-20"/>
        <w:jc w:val="left"/>
        <w:tabs>
          <w:tab w:pos="4500" w:val="left"/>
          <w:tab w:pos="686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5D5D5E"/>
          <w:spacing w:val="9"/>
          <w:w w:val="100"/>
          <w:position w:val="4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4"/>
        </w:rPr>
        <w:t>kibin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4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4"/>
        </w:rPr>
      </w:r>
      <w:r>
        <w:rPr>
          <w:rFonts w:ascii="Times New Roman" w:hAnsi="Times New Roman" w:cs="Times New Roman" w:eastAsia="Times New Roman"/>
          <w:sz w:val="18"/>
          <w:szCs w:val="18"/>
          <w:color w:val="5D5D5E"/>
          <w:spacing w:val="9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0"/>
        </w:rPr>
        <w:t>lektri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0"/>
        </w:rPr>
        <w:t>Arıza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2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0"/>
        </w:rPr>
        <w:t>Geli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3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2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8"/>
          <w:position w:val="0"/>
        </w:rPr>
        <w:t>:Gelmedi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28" w:after="0" w:line="240" w:lineRule="auto"/>
        <w:ind w:left="4526" w:right="-20"/>
        <w:jc w:val="left"/>
        <w:tabs>
          <w:tab w:pos="686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112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87"/>
        </w:rPr>
        <w:t>GcHş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88"/>
        </w:rPr>
        <w:t>_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2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7"/>
        </w:rPr>
        <w:t>:Gelmedi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33" w:after="0" w:line="240" w:lineRule="auto"/>
        <w:ind w:left="4512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5"/>
        </w:rPr>
        <w:t>Emniyet-Jandarma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6"/>
          <w:w w:val="10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8"/>
        </w:rPr>
        <w:t>Saati:G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7"/>
          <w:w w:val="108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212121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212121"/>
          <w:spacing w:val="1"/>
          <w:w w:val="100"/>
        </w:rPr>
        <w:t>m</w:t>
      </w:r>
      <w:r>
        <w:rPr>
          <w:rFonts w:ascii="Times New Roman" w:hAnsi="Times New Roman" w:cs="Times New Roman" w:eastAsia="Times New Roman"/>
          <w:sz w:val="18"/>
          <w:szCs w:val="18"/>
          <w:color w:val="5D5D5E"/>
          <w:spacing w:val="1"/>
          <w:w w:val="114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99"/>
        </w:rPr>
        <w:t>di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27" w:after="0" w:line="152" w:lineRule="exact"/>
        <w:ind w:left="1814" w:right="-20"/>
        <w:jc w:val="left"/>
        <w:tabs>
          <w:tab w:pos="4500" w:val="left"/>
          <w:tab w:pos="688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  <w:position w:val="-5"/>
        </w:rPr>
        <w:t>Personel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-8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  <w:position w:val="-5"/>
        </w:rPr>
        <w:t>Sa}'ısı: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  <w:position w:val="-5"/>
        </w:rPr>
        <w:t>    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12"/>
          <w:w w:val="100"/>
          <w:position w:val="-5"/>
        </w:rPr>
        <w:t> </w:t>
      </w:r>
      <w:r>
        <w:rPr>
          <w:rFonts w:ascii="Arial" w:hAnsi="Arial" w:cs="Arial" w:eastAsia="Arial"/>
          <w:sz w:val="18"/>
          <w:szCs w:val="18"/>
          <w:color w:val="494949"/>
          <w:spacing w:val="0"/>
          <w:w w:val="100"/>
          <w:position w:val="-5"/>
        </w:rPr>
        <w:t>4</w:t>
      </w:r>
      <w:r>
        <w:rPr>
          <w:rFonts w:ascii="Arial" w:hAnsi="Arial" w:cs="Arial" w:eastAsia="Arial"/>
          <w:sz w:val="18"/>
          <w:szCs w:val="18"/>
          <w:color w:val="494949"/>
          <w:spacing w:val="0"/>
          <w:w w:val="100"/>
          <w:position w:val="-5"/>
        </w:rPr>
        <w:tab/>
      </w:r>
      <w:r>
        <w:rPr>
          <w:rFonts w:ascii="Arial" w:hAnsi="Arial" w:cs="Arial" w:eastAsia="Arial"/>
          <w:sz w:val="18"/>
          <w:szCs w:val="18"/>
          <w:color w:val="494949"/>
          <w:spacing w:val="0"/>
          <w:w w:val="100"/>
          <w:position w:val="-5"/>
        </w:rPr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-5"/>
        </w:rPr>
        <w:t>Doğa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7"/>
          <w:w w:val="100"/>
          <w:position w:val="-5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5D5D5E"/>
          <w:spacing w:val="0"/>
          <w:w w:val="100"/>
          <w:position w:val="-5"/>
        </w:rPr>
        <w:t>gaz</w:t>
      </w:r>
      <w:r>
        <w:rPr>
          <w:rFonts w:ascii="Times New Roman" w:hAnsi="Times New Roman" w:cs="Times New Roman" w:eastAsia="Times New Roman"/>
          <w:sz w:val="18"/>
          <w:szCs w:val="18"/>
          <w:color w:val="5D5D5E"/>
          <w:spacing w:val="37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-5"/>
        </w:rPr>
        <w:t>Ekibi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27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  <w:position w:val="-5"/>
        </w:rPr>
        <w:t>Gel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-14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12121"/>
          <w:spacing w:val="8"/>
          <w:w w:val="68"/>
          <w:position w:val="-5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18"/>
          <w:position w:val="-5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-1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-5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23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-5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-5"/>
        </w:rPr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7"/>
          <w:position w:val="-5"/>
        </w:rPr>
        <w:t>:Gelmedi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128" w:lineRule="exact"/>
        <w:ind w:left="104" w:right="-20"/>
        <w:jc w:val="left"/>
        <w:tabs>
          <w:tab w:pos="1080" w:val="left"/>
        </w:tabs>
        <w:rPr>
          <w:rFonts w:ascii="Times New Roman" w:hAnsi="Times New Roman" w:cs="Times New Roman" w:eastAsia="Times New Roman"/>
          <w:sz w:val="15"/>
          <w:szCs w:val="15"/>
        </w:rPr>
      </w:pPr>
      <w:rPr/>
      <w:r>
        <w:rPr>
          <w:rFonts w:ascii="Times New Roman" w:hAnsi="Times New Roman" w:cs="Times New Roman" w:eastAsia="Times New Roman"/>
          <w:sz w:val="15"/>
          <w:szCs w:val="15"/>
          <w:color w:val="363636"/>
          <w:spacing w:val="0"/>
          <w:w w:val="100"/>
          <w:position w:val="-2"/>
        </w:rPr>
        <w:t>f--</w:t>
      </w:r>
      <w:r>
        <w:rPr>
          <w:rFonts w:ascii="Times New Roman" w:hAnsi="Times New Roman" w:cs="Times New Roman" w:eastAsia="Times New Roman"/>
          <w:sz w:val="15"/>
          <w:szCs w:val="15"/>
          <w:color w:val="363636"/>
          <w:spacing w:val="-27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5"/>
          <w:szCs w:val="15"/>
          <w:color w:val="363636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5"/>
          <w:szCs w:val="15"/>
          <w:color w:val="363636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5"/>
          <w:szCs w:val="15"/>
          <w:color w:val="808587"/>
          <w:spacing w:val="0"/>
          <w:w w:val="171"/>
          <w:position w:val="-2"/>
        </w:rPr>
        <w:t>.</w:t>
      </w:r>
      <w:r>
        <w:rPr>
          <w:rFonts w:ascii="Times New Roman" w:hAnsi="Times New Roman" w:cs="Times New Roman" w:eastAsia="Times New Roman"/>
          <w:sz w:val="15"/>
          <w:szCs w:val="15"/>
          <w:color w:val="000000"/>
          <w:spacing w:val="0"/>
          <w:w w:val="100"/>
          <w:position w:val="0"/>
        </w:rPr>
      </w:r>
    </w:p>
    <w:p>
      <w:pPr>
        <w:spacing w:before="0" w:after="0" w:line="163" w:lineRule="exact"/>
        <w:ind w:left="122" w:right="-20"/>
        <w:jc w:val="left"/>
        <w:tabs>
          <w:tab w:pos="1800" w:val="left"/>
          <w:tab w:pos="4500" w:val="left"/>
          <w:tab w:pos="732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1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10"/>
          <w:w w:val="100"/>
          <w:position w:val="1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5D5D5E"/>
          <w:spacing w:val="0"/>
          <w:w w:val="100"/>
          <w:position w:val="1"/>
        </w:rPr>
        <w:t>.•.</w:t>
      </w:r>
      <w:r>
        <w:rPr>
          <w:rFonts w:ascii="Times New Roman" w:hAnsi="Times New Roman" w:cs="Times New Roman" w:eastAsia="Times New Roman"/>
          <w:sz w:val="18"/>
          <w:szCs w:val="18"/>
          <w:color w:val="5D5D5E"/>
          <w:spacing w:val="8"/>
          <w:w w:val="100"/>
          <w:position w:val="1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  <w:position w:val="1"/>
        </w:rPr>
        <w:t>mcı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1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D5D5E"/>
          <w:spacing w:val="0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5D5D5E"/>
          <w:spacing w:val="1"/>
          <w:w w:val="100"/>
          <w:position w:val="1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1"/>
        </w:rPr>
        <w:t>ıp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6"/>
          <w:w w:val="107"/>
          <w:position w:val="1"/>
        </w:rPr>
        <w:t>Ç</w:t>
      </w:r>
      <w:r>
        <w:rPr>
          <w:rFonts w:ascii="Times New Roman" w:hAnsi="Times New Roman" w:cs="Times New Roman" w:eastAsia="Times New Roman"/>
          <w:sz w:val="18"/>
          <w:szCs w:val="18"/>
          <w:color w:val="212121"/>
          <w:spacing w:val="6"/>
          <w:w w:val="68"/>
          <w:position w:val="1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7"/>
          <w:position w:val="1"/>
        </w:rPr>
        <w:t>kı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8"/>
          <w:position w:val="1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1"/>
        </w:rPr>
        <w:t>Saati: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2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  <w:position w:val="1"/>
        </w:rPr>
        <w:t>Araç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1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1"/>
        </w:rPr>
        <w:t>Sayısı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3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-3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1"/>
        </w:rPr>
        <w:t>Perso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1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A7A8A8"/>
          <w:spacing w:val="0"/>
          <w:w w:val="100"/>
          <w:position w:val="1"/>
        </w:rPr>
        <w:t>·</w:t>
      </w:r>
      <w:r>
        <w:rPr>
          <w:rFonts w:ascii="Times New Roman" w:hAnsi="Times New Roman" w:cs="Times New Roman" w:eastAsia="Times New Roman"/>
          <w:sz w:val="18"/>
          <w:szCs w:val="18"/>
          <w:color w:val="A7A8A8"/>
          <w:spacing w:val="-2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56"/>
          <w:position w:val="1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56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13"/>
          <w:w w:val="56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7"/>
          <w:position w:val="1"/>
        </w:rPr>
        <w:t>Sayısı: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19" w:after="0" w:line="240" w:lineRule="auto"/>
        <w:ind w:left="104" w:right="-20"/>
        <w:jc w:val="left"/>
        <w:tabs>
          <w:tab w:pos="180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16"/>
        </w:rPr>
        <w:t>piımişse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92"/>
        </w:rPr>
        <w:t>Dö.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9"/>
          <w:w w:val="92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5D5D5E"/>
          <w:spacing w:val="0"/>
          <w:w w:val="92"/>
        </w:rPr>
        <w:t>tl</w:t>
      </w:r>
      <w:r>
        <w:rPr>
          <w:rFonts w:ascii="Times New Roman" w:hAnsi="Times New Roman" w:cs="Times New Roman" w:eastAsia="Times New Roman"/>
          <w:sz w:val="18"/>
          <w:szCs w:val="18"/>
          <w:color w:val="5D5D5E"/>
          <w:spacing w:val="0"/>
          <w:w w:val="92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5D5D5E"/>
          <w:spacing w:val="-1"/>
          <w:w w:val="9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6"/>
        </w:rPr>
        <w:t>Saat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8"/>
          <w:w w:val="106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5D5D5E"/>
          <w:spacing w:val="0"/>
          <w:w w:val="93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28" w:after="0" w:line="240" w:lineRule="auto"/>
        <w:ind w:left="1804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</w:rPr>
        <w:t>Yardıma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7"/>
        </w:rPr>
        <w:t>Plakası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33" w:after="0" w:line="240" w:lineRule="auto"/>
        <w:ind w:left="1818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5D5D5E"/>
          <w:w w:val="93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5D5D5E"/>
          <w:w w:val="94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w w:val="101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w w:val="102"/>
        </w:rPr>
        <w:t>Q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</w:rPr>
        <w:t>Amjriııi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</w:rPr>
        <w:t>Aclı-So_yadı: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28" w:after="0" w:line="261" w:lineRule="auto"/>
        <w:ind w:left="127" w:right="2889" w:firstLine="-23"/>
        <w:jc w:val="left"/>
        <w:tabs>
          <w:tab w:pos="180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</w:rPr>
        <w:t>iOiayııı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Görüldüğü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8"/>
        </w:rPr>
        <w:t>varıldığında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8"/>
        </w:rPr>
        <w:t>,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3"/>
          <w:w w:val="10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dumanlı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yanmakta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5"/>
        </w:rPr>
        <w:t>görüld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10"/>
          <w:w w:val="106"/>
        </w:rPr>
        <w:t>ü</w:t>
      </w:r>
      <w:r>
        <w:rPr>
          <w:rFonts w:ascii="Times New Roman" w:hAnsi="Times New Roman" w:cs="Times New Roman" w:eastAsia="Times New Roman"/>
          <w:sz w:val="18"/>
          <w:szCs w:val="18"/>
          <w:color w:val="5D5D5E"/>
          <w:spacing w:val="0"/>
          <w:w w:val="95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5D5D5E"/>
          <w:spacing w:val="0"/>
          <w:w w:val="9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1"/>
        </w:rPr>
        <w:t>Durum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15" w:after="0" w:line="240" w:lineRule="auto"/>
        <w:ind w:left="4474" w:right="3950"/>
        <w:jc w:val="center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SöndOrmede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Kullanıla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1"/>
        </w:rPr>
        <w:t>söndürücU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5" w:after="0" w:line="199" w:lineRule="exact"/>
        <w:ind w:left="163" w:right="-20"/>
        <w:jc w:val="left"/>
        <w:tabs>
          <w:tab w:pos="3000" w:val="left"/>
          <w:tab w:pos="4500" w:val="left"/>
          <w:tab w:pos="6340" w:val="left"/>
          <w:tab w:pos="7880" w:val="left"/>
        </w:tabs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31"/>
          <w:position w:val="-2"/>
        </w:rPr>
        <w:t>öııdürıne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-15"/>
          <w:w w:val="131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  <w:position w:val="-2"/>
        </w:rPr>
        <w:t>Türü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-31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-2"/>
        </w:rPr>
        <w:t>Su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43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  <w:position w:val="-4"/>
        </w:rPr>
        <w:t>Su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24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-4"/>
        </w:rPr>
        <w:t>m3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38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  <w:position w:val="-3"/>
        </w:rPr>
        <w:t>IKöpük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12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-3"/>
        </w:rPr>
        <w:t>Kg.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40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  <w:position w:val="-3"/>
        </w:rPr>
        <w:t>IK.K.T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  <w:position w:val="-3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-5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5"/>
          <w:w w:val="77"/>
          <w:position w:val="-3"/>
        </w:rPr>
        <w:t>K</w:t>
      </w:r>
      <w:r>
        <w:rPr>
          <w:rFonts w:ascii="Times New Roman" w:hAnsi="Times New Roman" w:cs="Times New Roman" w:eastAsia="Times New Roman"/>
          <w:sz w:val="21"/>
          <w:szCs w:val="21"/>
          <w:color w:val="5D5D5E"/>
          <w:spacing w:val="0"/>
          <w:w w:val="92"/>
          <w:position w:val="-3"/>
        </w:rPr>
        <w:t>g.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0" w:after="0" w:line="330" w:lineRule="exact"/>
        <w:ind w:left="5395" w:right="-20"/>
        <w:jc w:val="left"/>
        <w:tabs>
          <w:tab w:pos="6340" w:val="left"/>
          <w:tab w:pos="7880" w:val="left"/>
        </w:tabs>
        <w:rPr>
          <w:rFonts w:ascii="Arial" w:hAnsi="Arial" w:cs="Arial" w:eastAsia="Arial"/>
          <w:sz w:val="38"/>
          <w:szCs w:val="3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3"/>
        </w:rPr>
        <w:t>3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43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3"/>
        </w:rPr>
      </w:r>
      <w:r>
        <w:rPr>
          <w:rFonts w:ascii="Arial" w:hAnsi="Arial" w:cs="Arial" w:eastAsia="Arial"/>
          <w:sz w:val="38"/>
          <w:szCs w:val="38"/>
          <w:color w:val="494949"/>
          <w:spacing w:val="0"/>
          <w:w w:val="68"/>
          <w:position w:val="0"/>
        </w:rPr>
        <w:t>ı</w:t>
      </w:r>
      <w:r>
        <w:rPr>
          <w:rFonts w:ascii="Arial" w:hAnsi="Arial" w:cs="Arial" w:eastAsia="Arial"/>
          <w:sz w:val="38"/>
          <w:szCs w:val="38"/>
          <w:color w:val="494949"/>
          <w:spacing w:val="0"/>
          <w:w w:val="100"/>
          <w:position w:val="0"/>
        </w:rPr>
        <w:tab/>
      </w:r>
      <w:r>
        <w:rPr>
          <w:rFonts w:ascii="Arial" w:hAnsi="Arial" w:cs="Arial" w:eastAsia="Arial"/>
          <w:sz w:val="38"/>
          <w:szCs w:val="38"/>
          <w:color w:val="494949"/>
          <w:spacing w:val="0"/>
          <w:w w:val="68"/>
          <w:position w:val="0"/>
        </w:rPr>
        <w:t>ı</w:t>
      </w:r>
      <w:r>
        <w:rPr>
          <w:rFonts w:ascii="Arial" w:hAnsi="Arial" w:cs="Arial" w:eastAsia="Arial"/>
          <w:sz w:val="38"/>
          <w:szCs w:val="38"/>
          <w:color w:val="000000"/>
          <w:spacing w:val="0"/>
          <w:w w:val="100"/>
          <w:position w:val="0"/>
        </w:rPr>
      </w:r>
    </w:p>
    <w:p>
      <w:pPr>
        <w:spacing w:before="0" w:after="0" w:line="172" w:lineRule="exact"/>
        <w:ind w:left="1780" w:right="1350"/>
        <w:jc w:val="center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Yangında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muhteli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f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miktarda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kereste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</w:rPr>
        <w:t>yanma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suretiyle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5"/>
        </w:rPr>
        <w:t>görmüştü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13"/>
          <w:w w:val="105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5D5D5E"/>
          <w:spacing w:val="2"/>
          <w:w w:val="105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5"/>
        </w:rPr>
        <w:t>Tahmini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13"/>
          <w:w w:val="10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zarar-ziyan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4"/>
          <w:position w:val="1"/>
        </w:rPr>
        <w:t>500TL'dir.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23" w:after="0" w:line="240" w:lineRule="auto"/>
        <w:ind w:left="164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24"/>
        </w:rPr>
        <w:t>öndllrıne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38"/>
          <w:w w:val="12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24"/>
        </w:rPr>
        <w:t>Sonundaki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14" w:after="0" w:line="203" w:lineRule="exact"/>
        <w:ind w:left="132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63636"/>
          <w:w w:val="94"/>
          <w:position w:val="-1"/>
        </w:rPr>
        <w:t>H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10"/>
          <w:w w:val="93"/>
          <w:position w:val="-1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5D5D5E"/>
          <w:spacing w:val="0"/>
          <w:w w:val="98"/>
          <w:position w:val="-1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5D5D5E"/>
          <w:spacing w:val="0"/>
          <w:w w:val="97"/>
          <w:position w:val="-1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5D5D5E"/>
          <w:spacing w:val="-2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3"/>
          <w:position w:val="-1"/>
        </w:rPr>
        <w:t>Durumu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32" w:after="0" w:line="240" w:lineRule="auto"/>
        <w:ind w:left="1883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6"/>
        </w:rPr>
        <w:t>başlangıcını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6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1"/>
          <w:w w:val="10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yo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kenarındaki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7"/>
        </w:rPr>
        <w:t>kerestelerde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41"/>
          <w:w w:val="10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görülmü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</w:rPr>
        <w:t>olup;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3"/>
        </w:rPr>
        <w:t>yapılaı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23" w:after="0" w:line="240" w:lineRule="auto"/>
        <w:ind w:left="132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Ya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8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5D5D5E"/>
          <w:spacing w:val="9"/>
          <w:w w:val="100"/>
        </w:rPr>
        <w:t>g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29"/>
        </w:rPr>
        <w:t>raştırma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23"/>
          <w:w w:val="12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8"/>
        </w:rPr>
        <w:t>soruşturmada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8"/>
        </w:rPr>
        <w:t>,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25"/>
          <w:w w:val="10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kimliği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belirsiz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kişi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kişilerce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7"/>
        </w:rPr>
        <w:t>söndürülmede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7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34"/>
          <w:w w:val="10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atıla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sehve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düştiriilen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3"/>
        </w:rPr>
        <w:t>igarl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19" w:after="0" w:line="267" w:lineRule="auto"/>
        <w:ind w:left="1867" w:right="52" w:firstLine="-49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63636"/>
          <w:w w:val="56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D5D5E"/>
          <w:spacing w:val="5"/>
          <w:w w:val="100"/>
        </w:rPr>
        <w:t>z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nıaritiııiıı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7"/>
        </w:rPr>
        <w:t>keresteleri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7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25"/>
          <w:w w:val="10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</w:rPr>
        <w:t>yanında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buluna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kola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yanıcı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kuru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dal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branda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parçalarını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tutşturara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orada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</w:rPr>
        <w:t>kerest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4"/>
        </w:rPr>
        <w:t>!ere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38"/>
        </w:rPr>
        <w:t>irayet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-8"/>
          <w:w w:val="13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etmesi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sonuc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çıktığı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5"/>
        </w:rPr>
        <w:t>varılmıştır.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7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auto"/>
        <w:ind w:left="122" w:right="-20"/>
        <w:jc w:val="left"/>
        <w:tabs>
          <w:tab w:pos="1800" w:val="left"/>
          <w:tab w:pos="652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9.113045pt;margin-top:5.450907pt;width:52.326678pt;height:17pt;mso-position-horizontal-relative:page;mso-position-vertical-relative:paragraph;z-index:-15063" type="#_x0000_t202" filled="f" stroked="f">
            <v:textbox inset="0,0,0,0">
              <w:txbxContent>
                <w:p>
                  <w:pPr>
                    <w:spacing w:before="0" w:after="0" w:line="340" w:lineRule="exact"/>
                    <w:ind w:right="-91"/>
                    <w:jc w:val="left"/>
                    <w:tabs>
                      <w:tab w:pos="1020" w:val="left"/>
                    </w:tabs>
                    <w:rPr>
                      <w:rFonts w:ascii="Arial" w:hAnsi="Arial" w:cs="Arial" w:eastAsia="Arial"/>
                      <w:sz w:val="34"/>
                      <w:szCs w:val="34"/>
                    </w:rPr>
                  </w:pPr>
                  <w:rPr/>
                  <w:r>
                    <w:rPr>
                      <w:rFonts w:ascii="Arial" w:hAnsi="Arial" w:cs="Arial" w:eastAsia="Arial"/>
                      <w:sz w:val="34"/>
                      <w:szCs w:val="34"/>
                      <w:color w:val="494949"/>
                      <w:spacing w:val="0"/>
                      <w:w w:val="50"/>
                    </w:rPr>
                    <w:t>A.</w:t>
                  </w:r>
                  <w:r>
                    <w:rPr>
                      <w:rFonts w:ascii="Arial" w:hAnsi="Arial" w:cs="Arial" w:eastAsia="Arial"/>
                      <w:sz w:val="34"/>
                      <w:szCs w:val="34"/>
                      <w:color w:val="494949"/>
                      <w:spacing w:val="0"/>
                      <w:w w:val="100"/>
                    </w:rPr>
                    <w:tab/>
                  </w:r>
                  <w:r>
                    <w:rPr>
                      <w:rFonts w:ascii="Arial" w:hAnsi="Arial" w:cs="Arial" w:eastAsia="Arial"/>
                      <w:sz w:val="34"/>
                      <w:szCs w:val="34"/>
                      <w:color w:val="494949"/>
                      <w:spacing w:val="0"/>
                      <w:w w:val="100"/>
                    </w:rPr>
                  </w:r>
                  <w:r>
                    <w:rPr>
                      <w:rFonts w:ascii="Arial" w:hAnsi="Arial" w:cs="Arial" w:eastAsia="Arial"/>
                      <w:sz w:val="34"/>
                      <w:szCs w:val="34"/>
                      <w:color w:val="BAB8BA"/>
                      <w:spacing w:val="-6"/>
                      <w:w w:val="15"/>
                    </w:rPr>
                    <w:t>-</w:t>
                  </w:r>
                  <w:r>
                    <w:rPr>
                      <w:rFonts w:ascii="Arial" w:hAnsi="Arial" w:cs="Arial" w:eastAsia="Arial"/>
                      <w:sz w:val="34"/>
                      <w:szCs w:val="34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8"/>
          <w:szCs w:val="18"/>
          <w:color w:val="5D5D5E"/>
          <w:spacing w:val="0"/>
          <w:w w:val="100"/>
        </w:rPr>
        <w:t>ŞjP"t'ta</w:t>
      </w:r>
      <w:r>
        <w:rPr>
          <w:rFonts w:ascii="Times New Roman" w:hAnsi="Times New Roman" w:cs="Times New Roman" w:eastAsia="Times New Roman"/>
          <w:sz w:val="18"/>
          <w:szCs w:val="18"/>
          <w:color w:val="5D5D5E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12121"/>
          <w:spacing w:val="0"/>
          <w:w w:val="100"/>
        </w:rPr>
        <w:t>lı</w:t>
      </w:r>
      <w:r>
        <w:rPr>
          <w:rFonts w:ascii="Times New Roman" w:hAnsi="Times New Roman" w:cs="Times New Roman" w:eastAsia="Times New Roman"/>
          <w:sz w:val="18"/>
          <w:szCs w:val="18"/>
          <w:color w:val="212121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4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</w:rPr>
        <w:t>Şirketi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3"/>
        </w:rPr>
        <w:t>Ad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5"/>
          <w:w w:val="102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5D5D5E"/>
          <w:spacing w:val="0"/>
          <w:w w:val="14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5D5D5E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5D5D5E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2"/>
        </w:rPr>
        <w:t>!Bedeli: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23" w:after="0" w:line="240" w:lineRule="auto"/>
        <w:ind w:left="256" w:right="-20"/>
        <w:jc w:val="left"/>
        <w:tabs>
          <w:tab w:pos="54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5D5D5E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5D5D5E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5D5D5E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10"/>
        </w:rPr>
        <w:t>Gereç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1"/>
          <w:w w:val="111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10"/>
        </w:rPr>
        <w:t>aybı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33" w:after="0" w:line="256" w:lineRule="auto"/>
        <w:ind w:left="122" w:right="7041" w:firstLine="9"/>
        <w:jc w:val="left"/>
        <w:tabs>
          <w:tab w:pos="180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Yer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Kime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Yaşa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YILDIZ'a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teslim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7"/>
        </w:rPr>
        <w:t>edildi.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</w:rPr>
        <w:t>Teslim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98"/>
        </w:rPr>
        <w:t>Edi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-2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12121"/>
          <w:spacing w:val="0"/>
          <w:w w:val="91"/>
        </w:rPr>
        <w:t>ldi</w:t>
      </w:r>
      <w:r>
        <w:rPr>
          <w:rFonts w:ascii="Times New Roman" w:hAnsi="Times New Roman" w:cs="Times New Roman" w:eastAsia="Times New Roman"/>
          <w:sz w:val="18"/>
          <w:szCs w:val="18"/>
          <w:color w:val="212121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D5D5E"/>
          <w:spacing w:val="0"/>
          <w:w w:val="105"/>
        </w:rPr>
        <w:t>ği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14" w:after="0" w:line="240" w:lineRule="auto"/>
        <w:ind w:left="132" w:right="-20"/>
        <w:jc w:val="left"/>
        <w:tabs>
          <w:tab w:pos="1800" w:val="left"/>
          <w:tab w:pos="580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2"/>
          <w:w w:val="92"/>
        </w:rPr>
        <w:t>D</w:t>
      </w:r>
      <w:r>
        <w:rPr>
          <w:rFonts w:ascii="Times New Roman" w:hAnsi="Times New Roman" w:cs="Times New Roman" w:eastAsia="Times New Roman"/>
          <w:sz w:val="18"/>
          <w:szCs w:val="18"/>
          <w:color w:val="5D5D5E"/>
          <w:spacing w:val="5"/>
          <w:w w:val="113"/>
        </w:rPr>
        <w:t>ö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71"/>
        </w:rPr>
        <w:t>ni.l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70"/>
        </w:rPr>
        <w:t>ll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</w:rPr>
        <w:t>[rarih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18"/>
        </w:rPr>
        <w:t>:08.05.2017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18"/>
          <w:position w:val="1"/>
        </w:rPr>
        <w:t>!Saatj:t9:11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237" w:lineRule="exact"/>
        <w:ind w:left="168" w:right="-20"/>
        <w:jc w:val="left"/>
        <w:tabs>
          <w:tab w:pos="1800" w:val="left"/>
          <w:tab w:pos="842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</w:rPr>
        <w:t>Varsa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</w:rPr>
        <w:t>Ölü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</w:rPr>
        <w:t>Yaralı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14"/>
        </w:rPr>
        <w:t>(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14"/>
        </w:rPr>
        <w:t>ilDE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14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14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5D5D5E"/>
          <w:spacing w:val="0"/>
          <w:w w:val="88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5D5D5E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0"/>
        </w:rPr>
        <w:t>Ki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-7"/>
          <w:w w:val="100"/>
        </w:rPr>
        <w:t>P</w:t>
      </w:r>
      <w:r>
        <w:rPr>
          <w:rFonts w:ascii="Times New Roman" w:hAnsi="Times New Roman" w:cs="Times New Roman" w:eastAsia="Times New Roman"/>
          <w:sz w:val="21"/>
          <w:szCs w:val="21"/>
          <w:color w:val="5D5D5E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1"/>
          <w:szCs w:val="21"/>
          <w:color w:val="5D5D5E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1.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Posta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Işıkkent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</w:rPr>
        <w:t>grubu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-2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1"/>
        </w:rPr>
        <w:t>ONAYLA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1"/>
          <w:w w:val="102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99"/>
        </w:rPr>
        <w:t>AN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76" w:lineRule="exact"/>
        <w:ind w:right="1454"/>
        <w:jc w:val="right"/>
        <w:rPr>
          <w:rFonts w:ascii="Times New Roman" w:hAnsi="Times New Roman" w:cs="Times New Roman" w:eastAsia="Times New Roman"/>
          <w:sz w:val="30"/>
          <w:szCs w:val="30"/>
        </w:rPr>
      </w:pPr>
      <w:rPr/>
      <w:r>
        <w:rPr>
          <w:rFonts w:ascii="Times New Roman" w:hAnsi="Times New Roman" w:cs="Times New Roman" w:eastAsia="Times New Roman"/>
          <w:sz w:val="29"/>
          <w:szCs w:val="29"/>
          <w:color w:val="494949"/>
          <w:spacing w:val="0"/>
          <w:w w:val="100"/>
          <w:position w:val="-2"/>
        </w:rPr>
        <w:t>1</w:t>
      </w:r>
      <w:r>
        <w:rPr>
          <w:rFonts w:ascii="Times New Roman" w:hAnsi="Times New Roman" w:cs="Times New Roman" w:eastAsia="Times New Roman"/>
          <w:sz w:val="29"/>
          <w:szCs w:val="29"/>
          <w:color w:val="494949"/>
          <w:spacing w:val="-28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9"/>
          <w:szCs w:val="29"/>
          <w:color w:val="494949"/>
          <w:spacing w:val="0"/>
          <w:w w:val="69"/>
          <w:position w:val="-2"/>
        </w:rPr>
        <w:t>2</w:t>
      </w:r>
      <w:r>
        <w:rPr>
          <w:rFonts w:ascii="Times New Roman" w:hAnsi="Times New Roman" w:cs="Times New Roman" w:eastAsia="Times New Roman"/>
          <w:sz w:val="29"/>
          <w:szCs w:val="29"/>
          <w:color w:val="494949"/>
          <w:spacing w:val="13"/>
          <w:w w:val="69"/>
          <w:position w:val="-2"/>
        </w:rPr>
        <w:t> </w:t>
      </w:r>
      <w:r>
        <w:rPr>
          <w:rFonts w:ascii="Times New Roman" w:hAnsi="Times New Roman" w:cs="Times New Roman" w:eastAsia="Times New Roman"/>
          <w:sz w:val="29"/>
          <w:szCs w:val="29"/>
          <w:color w:val="494949"/>
          <w:spacing w:val="0"/>
          <w:w w:val="53"/>
          <w:position w:val="-2"/>
        </w:rPr>
        <w:t>Maıı</w:t>
      </w:r>
      <w:r>
        <w:rPr>
          <w:rFonts w:ascii="Times New Roman" w:hAnsi="Times New Roman" w:cs="Times New Roman" w:eastAsia="Times New Roman"/>
          <w:sz w:val="29"/>
          <w:szCs w:val="29"/>
          <w:color w:val="494949"/>
          <w:spacing w:val="0"/>
          <w:w w:val="54"/>
          <w:position w:val="-2"/>
        </w:rPr>
        <w:t>s</w:t>
      </w:r>
      <w:r>
        <w:rPr>
          <w:rFonts w:ascii="Times New Roman" w:hAnsi="Times New Roman" w:cs="Times New Roman" w:eastAsia="Times New Roman"/>
          <w:sz w:val="29"/>
          <w:szCs w:val="29"/>
          <w:color w:val="494949"/>
          <w:spacing w:val="-47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494949"/>
          <w:spacing w:val="0"/>
          <w:w w:val="61"/>
          <w:position w:val="-2"/>
        </w:rPr>
        <w:t>1017</w:t>
      </w:r>
      <w:r>
        <w:rPr>
          <w:rFonts w:ascii="Times New Roman" w:hAnsi="Times New Roman" w:cs="Times New Roman" w:eastAsia="Times New Roman"/>
          <w:sz w:val="30"/>
          <w:szCs w:val="30"/>
          <w:color w:val="000000"/>
          <w:spacing w:val="0"/>
          <w:w w:val="100"/>
          <w:position w:val="0"/>
        </w:rPr>
      </w:r>
    </w:p>
    <w:p>
      <w:pPr>
        <w:jc w:val="right"/>
        <w:spacing w:after="0"/>
        <w:sectPr>
          <w:type w:val="continuous"/>
          <w:pgSz w:w="11920" w:h="16840"/>
          <w:pgMar w:top="300" w:bottom="280" w:left="460" w:right="240"/>
        </w:sectPr>
      </w:pPr>
      <w:rPr/>
    </w:p>
    <w:p>
      <w:pPr>
        <w:spacing w:before="0" w:after="0" w:line="140" w:lineRule="exact"/>
        <w:ind w:left="1952" w:right="-67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-3"/>
        </w:rPr>
        <w:t>Gitınişse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41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-3"/>
        </w:rPr>
        <w:t>Üs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-3"/>
        </w:rPr>
        <w:t>t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19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8"/>
          <w:position w:val="-3"/>
        </w:rPr>
        <w:t>Amiri: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140" w:lineRule="exact"/>
        <w:ind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-3"/>
        </w:rPr>
        <w:t>Yangına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35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-3"/>
        </w:rPr>
        <w:t>El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7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6"/>
          <w:position w:val="-3"/>
        </w:rPr>
        <w:t>Koyan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300" w:bottom="280" w:left="460" w:right="240"/>
          <w:cols w:num="2" w:equalWidth="0">
            <w:col w:w="3522" w:space="860"/>
            <w:col w:w="6838"/>
          </w:cols>
        </w:sectPr>
      </w:pPr>
      <w:rPr/>
    </w:p>
    <w:p>
      <w:pPr>
        <w:spacing w:before="0" w:after="0" w:line="245" w:lineRule="exact"/>
        <w:ind w:left="238" w:right="-20"/>
        <w:jc w:val="left"/>
        <w:tabs>
          <w:tab w:pos="462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Arial" w:hAnsi="Arial" w:cs="Arial" w:eastAsia="Arial"/>
          <w:sz w:val="25"/>
          <w:szCs w:val="25"/>
          <w:color w:val="363636"/>
          <w:spacing w:val="0"/>
          <w:w w:val="79"/>
          <w:position w:val="-1"/>
        </w:rPr>
        <w:t>·u</w:t>
      </w:r>
      <w:r>
        <w:rPr>
          <w:rFonts w:ascii="Arial" w:hAnsi="Arial" w:cs="Arial" w:eastAsia="Arial"/>
          <w:sz w:val="25"/>
          <w:szCs w:val="25"/>
          <w:color w:val="363636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25"/>
          <w:szCs w:val="25"/>
          <w:color w:val="363636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11"/>
          <w:position w:val="-3"/>
        </w:rPr>
        <w:t>EkipAmiri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65" w:lineRule="exact"/>
        <w:ind w:left="279" w:right="-20"/>
        <w:jc w:val="left"/>
        <w:rPr>
          <w:rFonts w:ascii="Arial" w:hAnsi="Arial" w:cs="Arial" w:eastAsia="Arial"/>
          <w:sz w:val="10"/>
          <w:szCs w:val="10"/>
        </w:rPr>
      </w:pPr>
      <w:rPr/>
      <w:r>
        <w:rPr>
          <w:rFonts w:ascii="Arial" w:hAnsi="Arial" w:cs="Arial" w:eastAsia="Arial"/>
          <w:sz w:val="10"/>
          <w:szCs w:val="10"/>
          <w:color w:val="363636"/>
          <w:spacing w:val="0"/>
          <w:w w:val="145"/>
          <w:i/>
        </w:rPr>
        <w:t>V</w:t>
      </w:r>
      <w:r>
        <w:rPr>
          <w:rFonts w:ascii="Arial" w:hAnsi="Arial" w:cs="Arial" w:eastAsia="Arial"/>
          <w:sz w:val="10"/>
          <w:szCs w:val="10"/>
          <w:color w:val="000000"/>
          <w:spacing w:val="0"/>
          <w:w w:val="100"/>
        </w:rPr>
      </w:r>
    </w:p>
    <w:p>
      <w:pPr>
        <w:spacing w:before="0" w:after="0" w:line="182" w:lineRule="exact"/>
        <w:ind w:left="242" w:right="-20"/>
        <w:jc w:val="left"/>
        <w:tabs>
          <w:tab w:pos="868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Arial" w:hAnsi="Arial" w:cs="Arial" w:eastAsia="Arial"/>
          <w:sz w:val="17"/>
          <w:szCs w:val="17"/>
          <w:color w:val="494949"/>
          <w:spacing w:val="0"/>
          <w:w w:val="100"/>
          <w:i/>
          <w:position w:val="2"/>
        </w:rPr>
        <w:t>.Q</w:t>
        <w:tab/>
      </w:r>
      <w:r>
        <w:rPr>
          <w:rFonts w:ascii="Arial" w:hAnsi="Arial" w:cs="Arial" w:eastAsia="Arial"/>
          <w:sz w:val="17"/>
          <w:szCs w:val="17"/>
          <w:color w:val="494949"/>
          <w:spacing w:val="0"/>
          <w:w w:val="100"/>
          <w:i/>
          <w:position w:val="2"/>
        </w:rPr>
      </w:r>
      <w:r>
        <w:rPr>
          <w:rFonts w:ascii="Arial" w:hAnsi="Arial" w:cs="Arial" w:eastAsia="Arial"/>
          <w:sz w:val="19"/>
          <w:szCs w:val="19"/>
          <w:color w:val="494949"/>
          <w:spacing w:val="0"/>
          <w:w w:val="81"/>
          <w:i/>
          <w:position w:val="0"/>
        </w:rPr>
        <w:t>1</w:t>
      </w:r>
      <w:r>
        <w:rPr>
          <w:rFonts w:ascii="Arial" w:hAnsi="Arial" w:cs="Arial" w:eastAsia="Arial"/>
          <w:sz w:val="19"/>
          <w:szCs w:val="19"/>
          <w:color w:val="494949"/>
          <w:spacing w:val="0"/>
          <w:w w:val="81"/>
          <w:i/>
          <w:position w:val="0"/>
        </w:rPr>
        <w:t>  </w:t>
      </w:r>
      <w:r>
        <w:rPr>
          <w:rFonts w:ascii="Arial" w:hAnsi="Arial" w:cs="Arial" w:eastAsia="Arial"/>
          <w:sz w:val="19"/>
          <w:szCs w:val="19"/>
          <w:color w:val="494949"/>
          <w:spacing w:val="31"/>
          <w:w w:val="81"/>
          <w:i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13"/>
          <w:position w:val="0"/>
        </w:rPr>
        <w:t>12017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271" w:lineRule="exact"/>
        <w:ind w:left="219" w:right="-20"/>
        <w:jc w:val="left"/>
        <w:tabs>
          <w:tab w:pos="2120" w:val="left"/>
        </w:tabs>
        <w:rPr>
          <w:rFonts w:ascii="Times New Roman" w:hAnsi="Times New Roman" w:cs="Times New Roman" w:eastAsia="Times New Roman"/>
          <w:sz w:val="144"/>
          <w:szCs w:val="144"/>
        </w:rPr>
      </w:pPr>
      <w:rPr/>
      <w:r>
        <w:rPr/>
        <w:pict>
          <v:group style="position:absolute;margin-left:186.346588pt;margin-top:7.045938pt;width:1.617391pt;height:.1pt;mso-position-horizontal-relative:page;mso-position-vertical-relative:paragraph;z-index:-15066" coordorigin="3727,141" coordsize="32,2">
            <v:shape style="position:absolute;left:3727;top:141;width:32;height:2" coordorigin="3727,141" coordsize="32,0" path="m3727,141l3759,141e" filled="f" stroked="t" strokeweight="3.058926pt" strokecolor="#7780BC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45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4"/>
          <w:w w:val="45"/>
        </w:rPr>
        <w:t>.</w:t>
      </w:r>
      <w:r>
        <w:rPr>
          <w:rFonts w:ascii="Arial" w:hAnsi="Arial" w:cs="Arial" w:eastAsia="Arial"/>
          <w:sz w:val="19"/>
          <w:szCs w:val="19"/>
          <w:color w:val="363636"/>
          <w:spacing w:val="-13"/>
          <w:w w:val="45"/>
          <w:position w:val="5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1"/>
          <w:w w:val="45"/>
          <w:position w:val="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45"/>
          <w:position w:val="0"/>
        </w:rPr>
        <w:t>....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19"/>
          <w:w w:val="45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44"/>
          <w:szCs w:val="144"/>
          <w:color w:val="363636"/>
          <w:spacing w:val="-173"/>
          <w:w w:val="106"/>
          <w:position w:val="-96"/>
        </w:rPr>
        <w:t>i</w:t>
      </w:r>
      <w:r>
        <w:rPr>
          <w:rFonts w:ascii="Times New Roman" w:hAnsi="Times New Roman" w:cs="Times New Roman" w:eastAsia="Times New Roman"/>
          <w:sz w:val="144"/>
          <w:szCs w:val="144"/>
          <w:color w:val="50567B"/>
          <w:spacing w:val="0"/>
          <w:w w:val="272"/>
          <w:position w:val="-96"/>
        </w:rPr>
        <w:t>;</w:t>
      </w:r>
      <w:r>
        <w:rPr>
          <w:rFonts w:ascii="Times New Roman" w:hAnsi="Times New Roman" w:cs="Times New Roman" w:eastAsia="Times New Roman"/>
          <w:sz w:val="144"/>
          <w:szCs w:val="144"/>
          <w:color w:val="50567B"/>
          <w:spacing w:val="-205"/>
          <w:w w:val="100"/>
          <w:position w:val="-96"/>
        </w:rPr>
        <w:t> </w:t>
      </w:r>
      <w:r>
        <w:rPr>
          <w:rFonts w:ascii="Times New Roman" w:hAnsi="Times New Roman" w:cs="Times New Roman" w:eastAsia="Times New Roman"/>
          <w:sz w:val="144"/>
          <w:szCs w:val="144"/>
          <w:color w:val="494949"/>
          <w:spacing w:val="0"/>
          <w:w w:val="14"/>
          <w:position w:val="-96"/>
        </w:rPr>
        <w:t>c</w:t>
      </w:r>
      <w:r>
        <w:rPr>
          <w:rFonts w:ascii="Times New Roman" w:hAnsi="Times New Roman" w:cs="Times New Roman" w:eastAsia="Times New Roman"/>
          <w:sz w:val="144"/>
          <w:szCs w:val="144"/>
          <w:color w:val="000000"/>
          <w:spacing w:val="0"/>
          <w:w w:val="100"/>
          <w:position w:val="0"/>
        </w:rPr>
      </w:r>
    </w:p>
    <w:p>
      <w:pPr>
        <w:spacing w:before="0" w:after="0" w:line="184" w:lineRule="exact"/>
        <w:ind w:right="1326"/>
        <w:jc w:val="righ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Birim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4"/>
        </w:rPr>
        <w:t>Amiri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9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jc w:val="left"/>
        <w:spacing w:after="0"/>
        <w:sectPr>
          <w:type w:val="continuous"/>
          <w:pgSz w:w="11920" w:h="16840"/>
          <w:pgMar w:top="300" w:bottom="280" w:left="460" w:right="240"/>
        </w:sectPr>
      </w:pPr>
      <w:rPr/>
    </w:p>
    <w:p>
      <w:pPr>
        <w:spacing w:before="36" w:after="0" w:line="240" w:lineRule="auto"/>
        <w:ind w:right="-20"/>
        <w:jc w:val="righ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5"/>
        </w:rPr>
        <w:t>Çvş.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55" w:after="0" w:line="267" w:lineRule="exact"/>
        <w:ind w:right="-20"/>
        <w:jc w:val="left"/>
        <w:tabs>
          <w:tab w:pos="520" w:val="left"/>
        </w:tabs>
        <w:rPr>
          <w:rFonts w:ascii="Arial" w:hAnsi="Arial" w:cs="Arial" w:eastAsia="Arial"/>
          <w:sz w:val="12"/>
          <w:szCs w:val="12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4"/>
          <w:szCs w:val="14"/>
          <w:color w:val="A7A8A8"/>
          <w:spacing w:val="0"/>
          <w:w w:val="100"/>
          <w:i/>
          <w:position w:val="-9"/>
        </w:rPr>
        <w:t>·:</w:t>
      </w:r>
      <w:r>
        <w:rPr>
          <w:rFonts w:ascii="Times New Roman" w:hAnsi="Times New Roman" w:cs="Times New Roman" w:eastAsia="Times New Roman"/>
          <w:sz w:val="14"/>
          <w:szCs w:val="14"/>
          <w:color w:val="A7A8A8"/>
          <w:spacing w:val="22"/>
          <w:w w:val="100"/>
          <w:i/>
          <w:position w:val="-9"/>
        </w:rPr>
        <w:t> </w:t>
      </w:r>
      <w:r>
        <w:rPr>
          <w:rFonts w:ascii="Arial" w:hAnsi="Arial" w:cs="Arial" w:eastAsia="Arial"/>
          <w:sz w:val="18"/>
          <w:szCs w:val="18"/>
          <w:color w:val="A7A8A8"/>
          <w:spacing w:val="9"/>
          <w:w w:val="102"/>
          <w:position w:val="-9"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color w:val="A7A8A8"/>
          <w:spacing w:val="0"/>
          <w:w w:val="52"/>
          <w:position w:val="-9"/>
        </w:rPr>
        <w:t>...</w:t>
      </w:r>
      <w:r>
        <w:rPr>
          <w:rFonts w:ascii="Times New Roman" w:hAnsi="Times New Roman" w:cs="Times New Roman" w:eastAsia="Times New Roman"/>
          <w:sz w:val="22"/>
          <w:szCs w:val="22"/>
          <w:color w:val="A7A8A8"/>
          <w:spacing w:val="0"/>
          <w:w w:val="100"/>
          <w:position w:val="-9"/>
        </w:rPr>
        <w:tab/>
      </w:r>
      <w:r>
        <w:rPr>
          <w:rFonts w:ascii="Times New Roman" w:hAnsi="Times New Roman" w:cs="Times New Roman" w:eastAsia="Times New Roman"/>
          <w:sz w:val="22"/>
          <w:szCs w:val="22"/>
          <w:color w:val="A7A8A8"/>
          <w:spacing w:val="0"/>
          <w:w w:val="100"/>
          <w:position w:val="-9"/>
        </w:rPr>
      </w:r>
      <w:r>
        <w:rPr>
          <w:rFonts w:ascii="Times New Roman" w:hAnsi="Times New Roman" w:cs="Times New Roman" w:eastAsia="Times New Roman"/>
          <w:sz w:val="12"/>
          <w:szCs w:val="12"/>
          <w:color w:val="BAB8BA"/>
          <w:spacing w:val="0"/>
          <w:w w:val="61"/>
          <w:position w:val="-9"/>
        </w:rPr>
        <w:t>-</w:t>
      </w:r>
      <w:r>
        <w:rPr>
          <w:rFonts w:ascii="Times New Roman" w:hAnsi="Times New Roman" w:cs="Times New Roman" w:eastAsia="Times New Roman"/>
          <w:sz w:val="12"/>
          <w:szCs w:val="12"/>
          <w:color w:val="BAB8BA"/>
          <w:spacing w:val="0"/>
          <w:w w:val="61"/>
          <w:position w:val="-9"/>
        </w:rPr>
        <w:t> </w:t>
      </w:r>
      <w:r>
        <w:rPr>
          <w:rFonts w:ascii="Times New Roman" w:hAnsi="Times New Roman" w:cs="Times New Roman" w:eastAsia="Times New Roman"/>
          <w:sz w:val="12"/>
          <w:szCs w:val="12"/>
          <w:color w:val="BAB8BA"/>
          <w:spacing w:val="13"/>
          <w:w w:val="61"/>
          <w:position w:val="-9"/>
        </w:rPr>
        <w:t> </w:t>
      </w:r>
      <w:r>
        <w:rPr>
          <w:rFonts w:ascii="Arial" w:hAnsi="Arial" w:cs="Arial" w:eastAsia="Arial"/>
          <w:sz w:val="32"/>
          <w:szCs w:val="32"/>
          <w:color w:val="A7A8A8"/>
          <w:spacing w:val="0"/>
          <w:w w:val="114"/>
          <w:position w:val="-9"/>
        </w:rPr>
        <w:t>.</w:t>
      </w:r>
      <w:r>
        <w:rPr>
          <w:rFonts w:ascii="Arial" w:hAnsi="Arial" w:cs="Arial" w:eastAsia="Arial"/>
          <w:sz w:val="32"/>
          <w:szCs w:val="32"/>
          <w:color w:val="A7A8A8"/>
          <w:spacing w:val="-44"/>
          <w:w w:val="114"/>
          <w:position w:val="-9"/>
        </w:rPr>
        <w:t>.</w:t>
      </w:r>
      <w:r>
        <w:rPr>
          <w:rFonts w:ascii="Arial" w:hAnsi="Arial" w:cs="Arial" w:eastAsia="Arial"/>
          <w:sz w:val="12"/>
          <w:szCs w:val="12"/>
          <w:color w:val="BAB8BA"/>
          <w:spacing w:val="0"/>
          <w:w w:val="72"/>
          <w:position w:val="-9"/>
        </w:rPr>
        <w:t>,</w:t>
      </w:r>
      <w:r>
        <w:rPr>
          <w:rFonts w:ascii="Arial" w:hAnsi="Arial" w:cs="Arial" w:eastAsia="Arial"/>
          <w:sz w:val="12"/>
          <w:szCs w:val="12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300" w:bottom="280" w:left="460" w:right="240"/>
          <w:cols w:num="2" w:equalWidth="0">
            <w:col w:w="5222" w:space="3911"/>
            <w:col w:w="2087"/>
          </w:cols>
        </w:sectPr>
      </w:pPr>
      <w:rPr/>
    </w:p>
    <w:p>
      <w:pPr>
        <w:spacing w:before="0" w:after="0" w:line="261" w:lineRule="exact"/>
        <w:ind w:left="2109" w:right="-20"/>
        <w:jc w:val="left"/>
        <w:tabs>
          <w:tab w:pos="8300" w:val="left"/>
          <w:tab w:pos="9300" w:val="left"/>
          <w:tab w:pos="10040" w:val="left"/>
        </w:tabs>
        <w:rPr>
          <w:rFonts w:ascii="Arial" w:hAnsi="Arial" w:cs="Arial" w:eastAsia="Arial"/>
          <w:sz w:val="36"/>
          <w:szCs w:val="36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39.053406pt;margin-top:12.559877pt;width:1.5651pt;height:2.5pt;mso-position-horizontal-relative:page;mso-position-vertical-relative:paragraph;z-index:-15061" type="#_x0000_t202" filled="f" stroked="f">
            <v:textbox inset="0,0,0,0">
              <w:txbxContent>
                <w:p>
                  <w:pPr>
                    <w:spacing w:before="0" w:after="0" w:line="50" w:lineRule="exact"/>
                    <w:ind w:right="-48"/>
                    <w:jc w:val="left"/>
                    <w:rPr>
                      <w:rFonts w:ascii="Arial" w:hAnsi="Arial" w:cs="Arial" w:eastAsia="Arial"/>
                      <w:sz w:val="5"/>
                      <w:szCs w:val="5"/>
                    </w:rPr>
                  </w:pPr>
                  <w:rPr/>
                  <w:r>
                    <w:rPr>
                      <w:rFonts w:ascii="Arial" w:hAnsi="Arial" w:cs="Arial" w:eastAsia="Arial"/>
                      <w:sz w:val="5"/>
                      <w:szCs w:val="5"/>
                      <w:color w:val="BAB8BA"/>
                      <w:spacing w:val="0"/>
                      <w:w w:val="188"/>
                    </w:rPr>
                    <w:t>-</w:t>
                  </w:r>
                  <w:r>
                    <w:rPr>
                      <w:rFonts w:ascii="Arial" w:hAnsi="Arial" w:cs="Arial" w:eastAsia="Arial"/>
                      <w:sz w:val="5"/>
                      <w:szCs w:val="5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9"/>
          <w:szCs w:val="19"/>
          <w:color w:val="363636"/>
          <w:spacing w:val="0"/>
          <w:w w:val="100"/>
        </w:rPr>
        <w:t>1.Post</w:t>
      </w:r>
      <w:r>
        <w:rPr>
          <w:rFonts w:ascii="Arial" w:hAnsi="Arial" w:cs="Arial" w:eastAsia="Arial"/>
          <w:sz w:val="19"/>
          <w:szCs w:val="19"/>
          <w:color w:val="363636"/>
          <w:spacing w:val="0"/>
          <w:w w:val="100"/>
        </w:rPr>
        <w:t>a</w:t>
      </w:r>
      <w:r>
        <w:rPr>
          <w:rFonts w:ascii="Arial" w:hAnsi="Arial" w:cs="Arial" w:eastAsia="Arial"/>
          <w:sz w:val="19"/>
          <w:szCs w:val="19"/>
          <w:color w:val="363636"/>
          <w:spacing w:val="10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363636"/>
          <w:spacing w:val="0"/>
          <w:w w:val="100"/>
        </w:rPr>
        <w:t>Grupla</w:t>
      </w:r>
      <w:r>
        <w:rPr>
          <w:rFonts w:ascii="Arial" w:hAnsi="Arial" w:cs="Arial" w:eastAsia="Arial"/>
          <w:sz w:val="19"/>
          <w:szCs w:val="19"/>
          <w:color w:val="363636"/>
          <w:spacing w:val="0"/>
          <w:w w:val="100"/>
        </w:rPr>
        <w:t>r</w:t>
      </w:r>
      <w:r>
        <w:rPr>
          <w:rFonts w:ascii="Arial" w:hAnsi="Arial" w:cs="Arial" w:eastAsia="Arial"/>
          <w:sz w:val="19"/>
          <w:szCs w:val="19"/>
          <w:color w:val="363636"/>
          <w:spacing w:val="49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363636"/>
          <w:spacing w:val="0"/>
          <w:w w:val="100"/>
        </w:rPr>
        <w:t>Ami!</w:t>
      </w:r>
      <w:r>
        <w:rPr>
          <w:rFonts w:ascii="Arial" w:hAnsi="Arial" w:cs="Arial" w:eastAsia="Arial"/>
          <w:sz w:val="19"/>
          <w:szCs w:val="19"/>
          <w:color w:val="363636"/>
          <w:spacing w:val="-13"/>
          <w:w w:val="100"/>
        </w:rPr>
        <w:t>.</w:t>
      </w:r>
      <w:r>
        <w:rPr>
          <w:rFonts w:ascii="Arial" w:hAnsi="Arial" w:cs="Arial" w:eastAsia="Arial"/>
          <w:sz w:val="19"/>
          <w:szCs w:val="19"/>
          <w:color w:val="959799"/>
          <w:spacing w:val="0"/>
          <w:w w:val="100"/>
        </w:rPr>
        <w:t>;</w:t>
      </w:r>
      <w:r>
        <w:rPr>
          <w:rFonts w:ascii="Arial" w:hAnsi="Arial" w:cs="Arial" w:eastAsia="Arial"/>
          <w:sz w:val="19"/>
          <w:szCs w:val="19"/>
          <w:color w:val="959799"/>
          <w:spacing w:val="-37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959799"/>
          <w:spacing w:val="0"/>
          <w:w w:val="100"/>
        </w:rPr>
        <w:tab/>
      </w:r>
      <w:r>
        <w:rPr>
          <w:rFonts w:ascii="Arial" w:hAnsi="Arial" w:cs="Arial" w:eastAsia="Arial"/>
          <w:sz w:val="19"/>
          <w:szCs w:val="19"/>
          <w:color w:val="959799"/>
          <w:spacing w:val="0"/>
          <w:w w:val="100"/>
        </w:rPr>
      </w:r>
      <w:r>
        <w:rPr>
          <w:rFonts w:ascii="Times New Roman" w:hAnsi="Times New Roman" w:cs="Times New Roman" w:eastAsia="Times New Roman"/>
          <w:sz w:val="64"/>
          <w:szCs w:val="64"/>
          <w:color w:val="808587"/>
          <w:spacing w:val="-41"/>
          <w:w w:val="15"/>
          <w:i/>
          <w:position w:val="-45"/>
        </w:rPr>
        <w:t>.</w:t>
      </w:r>
      <w:r>
        <w:rPr>
          <w:rFonts w:ascii="Times New Roman" w:hAnsi="Times New Roman" w:cs="Times New Roman" w:eastAsia="Times New Roman"/>
          <w:sz w:val="64"/>
          <w:szCs w:val="64"/>
          <w:color w:val="384287"/>
          <w:spacing w:val="0"/>
          <w:w w:val="62"/>
          <w:i/>
          <w:position w:val="-45"/>
        </w:rPr>
        <w:t>:x</w:t>
      </w:r>
      <w:r>
        <w:rPr>
          <w:rFonts w:ascii="Times New Roman" w:hAnsi="Times New Roman" w:cs="Times New Roman" w:eastAsia="Times New Roman"/>
          <w:sz w:val="64"/>
          <w:szCs w:val="64"/>
          <w:color w:val="384287"/>
          <w:spacing w:val="-33"/>
          <w:w w:val="63"/>
          <w:i/>
          <w:position w:val="-45"/>
        </w:rPr>
        <w:t>;</w:t>
      </w:r>
      <w:r>
        <w:rPr>
          <w:rFonts w:ascii="Times New Roman" w:hAnsi="Times New Roman" w:cs="Times New Roman" w:eastAsia="Times New Roman"/>
          <w:sz w:val="64"/>
          <w:szCs w:val="64"/>
          <w:color w:val="959799"/>
          <w:spacing w:val="0"/>
          <w:w w:val="45"/>
          <w:i/>
          <w:position w:val="-45"/>
        </w:rPr>
        <w:t>r</w:t>
      </w:r>
      <w:r>
        <w:rPr>
          <w:rFonts w:ascii="Times New Roman" w:hAnsi="Times New Roman" w:cs="Times New Roman" w:eastAsia="Times New Roman"/>
          <w:sz w:val="64"/>
          <w:szCs w:val="64"/>
          <w:color w:val="959799"/>
          <w:spacing w:val="0"/>
          <w:w w:val="100"/>
          <w:i/>
          <w:position w:val="-45"/>
        </w:rPr>
        <w:tab/>
      </w:r>
      <w:r>
        <w:rPr>
          <w:rFonts w:ascii="Times New Roman" w:hAnsi="Times New Roman" w:cs="Times New Roman" w:eastAsia="Times New Roman"/>
          <w:sz w:val="64"/>
          <w:szCs w:val="64"/>
          <w:color w:val="959799"/>
          <w:spacing w:val="0"/>
          <w:w w:val="100"/>
          <w:i/>
          <w:position w:val="-45"/>
        </w:rPr>
      </w:r>
      <w:r>
        <w:rPr>
          <w:rFonts w:ascii="Times New Roman" w:hAnsi="Times New Roman" w:cs="Times New Roman" w:eastAsia="Times New Roman"/>
          <w:sz w:val="24"/>
          <w:szCs w:val="24"/>
          <w:color w:val="959799"/>
          <w:spacing w:val="0"/>
          <w:w w:val="54"/>
          <w:position w:val="-8"/>
        </w:rPr>
        <w:t>._....</w:t>
      </w:r>
      <w:r>
        <w:rPr>
          <w:rFonts w:ascii="Times New Roman" w:hAnsi="Times New Roman" w:cs="Times New Roman" w:eastAsia="Times New Roman"/>
          <w:sz w:val="24"/>
          <w:szCs w:val="24"/>
          <w:color w:val="959799"/>
          <w:spacing w:val="5"/>
          <w:w w:val="54"/>
          <w:position w:val="-8"/>
        </w:rPr>
        <w:t> </w:t>
      </w:r>
      <w:r>
        <w:rPr>
          <w:rFonts w:ascii="Arial" w:hAnsi="Arial" w:cs="Arial" w:eastAsia="Arial"/>
          <w:sz w:val="28"/>
          <w:szCs w:val="28"/>
          <w:color w:val="A7A8A8"/>
          <w:spacing w:val="-23"/>
          <w:w w:val="87"/>
          <w:position w:val="-8"/>
        </w:rPr>
        <w:t>.</w:t>
      </w:r>
      <w:r>
        <w:rPr>
          <w:rFonts w:ascii="Arial" w:hAnsi="Arial" w:cs="Arial" w:eastAsia="Arial"/>
          <w:sz w:val="28"/>
          <w:szCs w:val="28"/>
          <w:color w:val="808587"/>
          <w:spacing w:val="0"/>
          <w:w w:val="87"/>
          <w:position w:val="-8"/>
        </w:rPr>
        <w:t>.</w:t>
      </w:r>
      <w:r>
        <w:rPr>
          <w:rFonts w:ascii="Arial" w:hAnsi="Arial" w:cs="Arial" w:eastAsia="Arial"/>
          <w:sz w:val="28"/>
          <w:szCs w:val="28"/>
          <w:color w:val="808587"/>
          <w:spacing w:val="-67"/>
          <w:w w:val="87"/>
          <w:position w:val="-8"/>
        </w:rPr>
        <w:t> </w:t>
      </w:r>
      <w:r>
        <w:rPr>
          <w:rFonts w:ascii="Arial" w:hAnsi="Arial" w:cs="Arial" w:eastAsia="Arial"/>
          <w:sz w:val="28"/>
          <w:szCs w:val="28"/>
          <w:color w:val="808587"/>
          <w:spacing w:val="0"/>
          <w:w w:val="100"/>
          <w:position w:val="-8"/>
        </w:rPr>
        <w:tab/>
      </w:r>
      <w:r>
        <w:rPr>
          <w:rFonts w:ascii="Arial" w:hAnsi="Arial" w:cs="Arial" w:eastAsia="Arial"/>
          <w:sz w:val="28"/>
          <w:szCs w:val="28"/>
          <w:color w:val="808587"/>
          <w:spacing w:val="0"/>
          <w:w w:val="100"/>
          <w:position w:val="-8"/>
        </w:rPr>
      </w:r>
      <w:r>
        <w:rPr>
          <w:rFonts w:ascii="Arial" w:hAnsi="Arial" w:cs="Arial" w:eastAsia="Arial"/>
          <w:sz w:val="36"/>
          <w:szCs w:val="36"/>
          <w:color w:val="A7A8A8"/>
          <w:spacing w:val="0"/>
          <w:w w:val="50"/>
          <w:position w:val="-8"/>
        </w:rPr>
        <w:t>.</w:t>
      </w:r>
      <w:r>
        <w:rPr>
          <w:rFonts w:ascii="Arial" w:hAnsi="Arial" w:cs="Arial" w:eastAsia="Arial"/>
          <w:sz w:val="36"/>
          <w:szCs w:val="36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300" w:bottom="280" w:left="460" w:right="240"/>
        </w:sectPr>
      </w:pPr>
      <w:rPr/>
    </w:p>
    <w:p>
      <w:pPr>
        <w:spacing w:before="0" w:after="0" w:line="82" w:lineRule="exact"/>
        <w:ind w:right="-20"/>
        <w:jc w:val="right"/>
        <w:rPr>
          <w:rFonts w:ascii="Arial" w:hAnsi="Arial" w:cs="Arial" w:eastAsia="Arial"/>
          <w:sz w:val="41"/>
          <w:szCs w:val="41"/>
        </w:rPr>
      </w:pPr>
      <w:rPr/>
      <w:r>
        <w:rPr/>
        <w:pict>
          <v:group style="position:absolute;margin-left:421.561493pt;margin-top:6.415545pt;width:124.539133pt;height:3.465839pt;mso-position-horizontal-relative:page;mso-position-vertical-relative:paragraph;z-index:-15065" coordorigin="8431,128" coordsize="2491,69">
            <v:group style="position:absolute;left:8443;top:163;width:605;height:2" coordorigin="8443,163" coordsize="605,2">
              <v:shape style="position:absolute;left:8443;top:163;width:605;height:2" coordorigin="8443,163" coordsize="605,0" path="m8443,163l9048,163e" filled="f" stroked="t" strokeweight="1.155280pt" strokecolor="#383FAC">
                <v:path arrowok="t"/>
              </v:shape>
            </v:group>
            <v:group style="position:absolute;left:9048;top:163;width:157;height:2" coordorigin="9048,163" coordsize="157,2">
              <v:shape style="position:absolute;left:9048;top:163;width:157;height:2" coordorigin="9048,163" coordsize="157,0" path="m9048,163l9205,163e" filled="f" stroked="t" strokeweight="1.617391pt" strokecolor="#8C90A8">
                <v:path arrowok="t"/>
              </v:shape>
            </v:group>
            <v:group style="position:absolute;left:9196;top:163;width:1691;height:2" coordorigin="9196,163" coordsize="1691,2">
              <v:shape style="position:absolute;left:9196;top:163;width:1691;height:2" coordorigin="9196,163" coordsize="1691,0" path="m9196,163l10887,163e" filled="f" stroked="t" strokeweight="3.465839pt" strokecolor="#445483">
                <v:path arrowok="t"/>
              </v:shape>
            </v:group>
            <w10:wrap type="none"/>
          </v:group>
        </w:pict>
      </w:r>
      <w:r>
        <w:rPr>
          <w:rFonts w:ascii="Arial" w:hAnsi="Arial" w:cs="Arial" w:eastAsia="Arial"/>
          <w:sz w:val="102"/>
          <w:szCs w:val="102"/>
          <w:color w:val="959799"/>
          <w:spacing w:val="0"/>
          <w:w w:val="30"/>
          <w:position w:val="-76"/>
        </w:rPr>
        <w:t>.,</w:t>
      </w:r>
      <w:r>
        <w:rPr>
          <w:rFonts w:ascii="Arial" w:hAnsi="Arial" w:cs="Arial" w:eastAsia="Arial"/>
          <w:sz w:val="102"/>
          <w:szCs w:val="102"/>
          <w:color w:val="959799"/>
          <w:spacing w:val="0"/>
          <w:w w:val="30"/>
          <w:position w:val="-76"/>
        </w:rPr>
        <w:t> </w:t>
      </w:r>
      <w:r>
        <w:rPr>
          <w:rFonts w:ascii="Arial" w:hAnsi="Arial" w:cs="Arial" w:eastAsia="Arial"/>
          <w:sz w:val="102"/>
          <w:szCs w:val="102"/>
          <w:color w:val="959799"/>
          <w:spacing w:val="61"/>
          <w:w w:val="30"/>
          <w:position w:val="-76"/>
        </w:rPr>
        <w:t> </w:t>
      </w:r>
      <w:r>
        <w:rPr>
          <w:rFonts w:ascii="Arial" w:hAnsi="Arial" w:cs="Arial" w:eastAsia="Arial"/>
          <w:sz w:val="41"/>
          <w:szCs w:val="41"/>
          <w:color w:val="BAB8BA"/>
          <w:spacing w:val="0"/>
          <w:w w:val="55"/>
          <w:position w:val="-76"/>
        </w:rPr>
        <w:t>.</w:t>
      </w:r>
      <w:r>
        <w:rPr>
          <w:rFonts w:ascii="Arial" w:hAnsi="Arial" w:cs="Arial" w:eastAsia="Arial"/>
          <w:sz w:val="41"/>
          <w:szCs w:val="41"/>
          <w:color w:val="000000"/>
          <w:spacing w:val="0"/>
          <w:w w:val="100"/>
          <w:position w:val="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2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360" w:lineRule="atLeast"/>
        <w:ind w:right="-20"/>
        <w:jc w:val="left"/>
        <w:tabs>
          <w:tab w:pos="680" w:val="left"/>
        </w:tabs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Arial" w:hAnsi="Arial" w:cs="Arial" w:eastAsia="Arial"/>
          <w:sz w:val="23"/>
          <w:szCs w:val="23"/>
          <w:color w:val="A7A8A8"/>
          <w:w w:val="144"/>
        </w:rPr>
        <w:t>....</w:t>
      </w:r>
      <w:r>
        <w:rPr>
          <w:rFonts w:ascii="Arial" w:hAnsi="Arial" w:cs="Arial" w:eastAsia="Arial"/>
          <w:sz w:val="23"/>
          <w:szCs w:val="23"/>
          <w:color w:val="A7A8A8"/>
          <w:spacing w:val="-46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A7A8A8"/>
          <w:spacing w:val="0"/>
          <w:w w:val="50"/>
        </w:rPr>
        <w:t>-.-</w:t>
      </w:r>
      <w:r>
        <w:rPr>
          <w:rFonts w:ascii="Times New Roman" w:hAnsi="Times New Roman" w:cs="Times New Roman" w:eastAsia="Times New Roman"/>
          <w:sz w:val="21"/>
          <w:szCs w:val="21"/>
          <w:color w:val="A7A8A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1"/>
          <w:szCs w:val="21"/>
          <w:color w:val="A7A8A8"/>
          <w:spacing w:val="0"/>
          <w:w w:val="100"/>
        </w:rPr>
      </w:r>
      <w:r>
        <w:rPr>
          <w:rFonts w:ascii="Arial" w:hAnsi="Arial" w:cs="Arial" w:eastAsia="Arial"/>
          <w:sz w:val="41"/>
          <w:szCs w:val="41"/>
          <w:color w:val="BAB8BA"/>
          <w:spacing w:val="-2"/>
          <w:w w:val="123"/>
        </w:rPr>
        <w:t>.</w:t>
      </w:r>
      <w:r>
        <w:rPr>
          <w:rFonts w:ascii="Times New Roman" w:hAnsi="Times New Roman" w:cs="Times New Roman" w:eastAsia="Times New Roman"/>
          <w:sz w:val="16"/>
          <w:szCs w:val="16"/>
          <w:color w:val="808587"/>
          <w:spacing w:val="0"/>
          <w:w w:val="175"/>
        </w:rPr>
        <w:t>'</w:t>
      </w:r>
      <w:r>
        <w:rPr>
          <w:rFonts w:ascii="Times New Roman" w:hAnsi="Times New Roman" w:cs="Times New Roman" w:eastAsia="Times New Roman"/>
          <w:sz w:val="16"/>
          <w:szCs w:val="16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300" w:bottom="280" w:left="460" w:right="240"/>
          <w:cols w:num="2" w:equalWidth="0">
            <w:col w:w="9179" w:space="296"/>
            <w:col w:w="1745"/>
          </w:cols>
        </w:sectPr>
      </w:pPr>
      <w:rPr/>
    </w:p>
    <w:p>
      <w:pPr>
        <w:spacing w:before="51" w:after="0" w:line="240" w:lineRule="auto"/>
        <w:ind w:left="136" w:right="-67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</w:rPr>
        <w:t>Halk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96" w:lineRule="exact"/>
        <w:ind w:right="-154"/>
        <w:jc w:val="left"/>
        <w:rPr>
          <w:rFonts w:ascii="Times New Roman" w:hAnsi="Times New Roman" w:cs="Times New Roman" w:eastAsia="Times New Roman"/>
          <w:sz w:val="76"/>
          <w:szCs w:val="76"/>
        </w:rPr>
      </w:pPr>
      <w:rPr/>
      <w:r>
        <w:rPr/>
        <w:br w:type="column"/>
      </w:r>
      <w:r>
        <w:rPr>
          <w:rFonts w:ascii="Arial" w:hAnsi="Arial" w:cs="Arial" w:eastAsia="Arial"/>
          <w:sz w:val="25"/>
          <w:szCs w:val="25"/>
          <w:color w:val="5D5D5E"/>
          <w:spacing w:val="0"/>
          <w:w w:val="82"/>
          <w:position w:val="-5"/>
        </w:rPr>
        <w:t>A</w:t>
      </w:r>
      <w:r>
        <w:rPr>
          <w:rFonts w:ascii="Arial" w:hAnsi="Arial" w:cs="Arial" w:eastAsia="Arial"/>
          <w:sz w:val="25"/>
          <w:szCs w:val="25"/>
          <w:color w:val="5D5D5E"/>
          <w:spacing w:val="0"/>
          <w:w w:val="82"/>
          <w:position w:val="-5"/>
        </w:rPr>
        <w:t> </w:t>
      </w:r>
      <w:r>
        <w:rPr>
          <w:rFonts w:ascii="Arial" w:hAnsi="Arial" w:cs="Arial" w:eastAsia="Arial"/>
          <w:sz w:val="25"/>
          <w:szCs w:val="25"/>
          <w:color w:val="5D5D5E"/>
          <w:spacing w:val="7"/>
          <w:w w:val="82"/>
          <w:position w:val="-5"/>
        </w:rPr>
        <w:t> </w:t>
      </w:r>
      <w:r>
        <w:rPr>
          <w:rFonts w:ascii="Times New Roman" w:hAnsi="Times New Roman" w:cs="Times New Roman" w:eastAsia="Times New Roman"/>
          <w:sz w:val="76"/>
          <w:szCs w:val="76"/>
          <w:color w:val="50567B"/>
          <w:spacing w:val="0"/>
          <w:w w:val="100"/>
          <w:i/>
          <w:position w:val="-5"/>
        </w:rPr>
        <w:t>f</w:t>
      </w:r>
      <w:r>
        <w:rPr>
          <w:rFonts w:ascii="Times New Roman" w:hAnsi="Times New Roman" w:cs="Times New Roman" w:eastAsia="Times New Roman"/>
          <w:sz w:val="76"/>
          <w:szCs w:val="76"/>
          <w:color w:val="50567B"/>
          <w:spacing w:val="-42"/>
          <w:w w:val="100"/>
          <w:i/>
          <w:position w:val="-5"/>
        </w:rPr>
        <w:t> </w:t>
      </w:r>
      <w:r>
        <w:rPr>
          <w:rFonts w:ascii="Times New Roman" w:hAnsi="Times New Roman" w:cs="Times New Roman" w:eastAsia="Times New Roman"/>
          <w:sz w:val="76"/>
          <w:szCs w:val="76"/>
          <w:color w:val="50567B"/>
          <w:spacing w:val="0"/>
          <w:w w:val="89"/>
          <w:i/>
          <w:position w:val="-5"/>
        </w:rPr>
        <w:t>Jt</w:t>
      </w:r>
      <w:r>
        <w:rPr>
          <w:rFonts w:ascii="Times New Roman" w:hAnsi="Times New Roman" w:cs="Times New Roman" w:eastAsia="Times New Roman"/>
          <w:sz w:val="76"/>
          <w:szCs w:val="76"/>
          <w:color w:val="50567B"/>
          <w:spacing w:val="-66"/>
          <w:w w:val="90"/>
          <w:i/>
          <w:position w:val="-5"/>
        </w:rPr>
        <w:t>«</w:t>
      </w:r>
      <w:r>
        <w:rPr>
          <w:rFonts w:ascii="Times New Roman" w:hAnsi="Times New Roman" w:cs="Times New Roman" w:eastAsia="Times New Roman"/>
          <w:sz w:val="76"/>
          <w:szCs w:val="76"/>
          <w:color w:val="808587"/>
          <w:spacing w:val="0"/>
          <w:w w:val="28"/>
          <w:i/>
          <w:position w:val="-5"/>
        </w:rPr>
        <w:t>PÇ</w:t>
      </w:r>
      <w:r>
        <w:rPr>
          <w:rFonts w:ascii="Times New Roman" w:hAnsi="Times New Roman" w:cs="Times New Roman" w:eastAsia="Times New Roman"/>
          <w:sz w:val="76"/>
          <w:szCs w:val="76"/>
          <w:color w:val="808587"/>
          <w:spacing w:val="-67"/>
          <w:w w:val="29"/>
          <w:i/>
          <w:position w:val="-5"/>
        </w:rPr>
        <w:t>.</w:t>
      </w:r>
      <w:r>
        <w:rPr>
          <w:rFonts w:ascii="Times New Roman" w:hAnsi="Times New Roman" w:cs="Times New Roman" w:eastAsia="Times New Roman"/>
          <w:sz w:val="76"/>
          <w:szCs w:val="76"/>
          <w:color w:val="233693"/>
          <w:spacing w:val="-104"/>
          <w:w w:val="41"/>
          <w:i/>
          <w:position w:val="-5"/>
        </w:rPr>
        <w:t>1</w:t>
      </w:r>
      <w:r>
        <w:rPr>
          <w:rFonts w:ascii="Times New Roman" w:hAnsi="Times New Roman" w:cs="Times New Roman" w:eastAsia="Times New Roman"/>
          <w:sz w:val="76"/>
          <w:szCs w:val="76"/>
          <w:color w:val="363636"/>
          <w:spacing w:val="0"/>
          <w:w w:val="29"/>
          <w:i/>
          <w:position w:val="-5"/>
        </w:rPr>
        <w:t>:</w:t>
      </w:r>
      <w:r>
        <w:rPr>
          <w:rFonts w:ascii="Times New Roman" w:hAnsi="Times New Roman" w:cs="Times New Roman" w:eastAsia="Times New Roman"/>
          <w:sz w:val="76"/>
          <w:szCs w:val="76"/>
          <w:color w:val="363636"/>
          <w:spacing w:val="-14"/>
          <w:w w:val="29"/>
          <w:i/>
          <w:position w:val="-5"/>
        </w:rPr>
        <w:t>r</w:t>
      </w:r>
      <w:r>
        <w:rPr>
          <w:rFonts w:ascii="Times New Roman" w:hAnsi="Times New Roman" w:cs="Times New Roman" w:eastAsia="Times New Roman"/>
          <w:sz w:val="76"/>
          <w:szCs w:val="76"/>
          <w:color w:val="384287"/>
          <w:spacing w:val="0"/>
          <w:w w:val="77"/>
          <w:i/>
          <w:position w:val="-5"/>
        </w:rPr>
        <w:t>i!!:</w:t>
      </w:r>
      <w:r>
        <w:rPr>
          <w:rFonts w:ascii="Times New Roman" w:hAnsi="Times New Roman" w:cs="Times New Roman" w:eastAsia="Times New Roman"/>
          <w:sz w:val="76"/>
          <w:szCs w:val="76"/>
          <w:color w:val="384287"/>
          <w:spacing w:val="-182"/>
          <w:w w:val="78"/>
          <w:i/>
          <w:position w:val="-5"/>
        </w:rPr>
        <w:t>:</w:t>
      </w:r>
      <w:r>
        <w:rPr>
          <w:rFonts w:ascii="Times New Roman" w:hAnsi="Times New Roman" w:cs="Times New Roman" w:eastAsia="Times New Roman"/>
          <w:sz w:val="76"/>
          <w:szCs w:val="76"/>
          <w:color w:val="363636"/>
          <w:spacing w:val="0"/>
          <w:w w:val="46"/>
          <w:i/>
          <w:position w:val="-5"/>
        </w:rPr>
        <w:t>u</w:t>
      </w:r>
      <w:r>
        <w:rPr>
          <w:rFonts w:ascii="Times New Roman" w:hAnsi="Times New Roman" w:cs="Times New Roman" w:eastAsia="Times New Roman"/>
          <w:sz w:val="76"/>
          <w:szCs w:val="76"/>
          <w:color w:val="000000"/>
          <w:spacing w:val="0"/>
          <w:w w:val="100"/>
          <w:position w:val="0"/>
        </w:rPr>
      </w:r>
    </w:p>
    <w:p>
      <w:pPr>
        <w:spacing w:before="0" w:after="0" w:line="404" w:lineRule="atLeast"/>
        <w:ind w:left="-53" w:right="851"/>
        <w:jc w:val="center"/>
        <w:rPr>
          <w:rFonts w:ascii="Arial" w:hAnsi="Arial" w:cs="Arial" w:eastAsia="Arial"/>
          <w:sz w:val="24"/>
          <w:szCs w:val="24"/>
        </w:rPr>
      </w:pPr>
      <w:rPr/>
      <w:r>
        <w:rPr/>
        <w:br w:type="column"/>
      </w:r>
      <w:r>
        <w:rPr>
          <w:rFonts w:ascii="Arial" w:hAnsi="Arial" w:cs="Arial" w:eastAsia="Arial"/>
          <w:sz w:val="19"/>
          <w:szCs w:val="19"/>
          <w:color w:val="A7A8A8"/>
          <w:spacing w:val="0"/>
          <w:w w:val="64"/>
        </w:rPr>
        <w:t>1</w:t>
      </w:r>
      <w:r>
        <w:rPr>
          <w:rFonts w:ascii="Arial" w:hAnsi="Arial" w:cs="Arial" w:eastAsia="Arial"/>
          <w:sz w:val="19"/>
          <w:szCs w:val="19"/>
          <w:color w:val="A7A8A8"/>
          <w:spacing w:val="21"/>
          <w:w w:val="64"/>
        </w:rPr>
        <w:t> </w:t>
      </w:r>
      <w:r>
        <w:rPr>
          <w:rFonts w:ascii="Arial" w:hAnsi="Arial" w:cs="Arial" w:eastAsia="Arial"/>
          <w:sz w:val="19"/>
          <w:szCs w:val="19"/>
          <w:color w:val="494949"/>
          <w:spacing w:val="-38"/>
          <w:w w:val="164"/>
        </w:rPr>
        <w:t>Y</w:t>
      </w:r>
      <w:r>
        <w:rPr>
          <w:rFonts w:ascii="Arial" w:hAnsi="Arial" w:cs="Arial" w:eastAsia="Arial"/>
          <w:sz w:val="18"/>
          <w:szCs w:val="18"/>
          <w:color w:val="494949"/>
          <w:spacing w:val="0"/>
          <w:w w:val="100"/>
          <w:position w:val="7"/>
        </w:rPr>
        <w:t>'</w:t>
      </w:r>
      <w:r>
        <w:rPr>
          <w:rFonts w:ascii="Arial" w:hAnsi="Arial" w:cs="Arial" w:eastAsia="Arial"/>
          <w:sz w:val="18"/>
          <w:szCs w:val="18"/>
          <w:color w:val="494949"/>
          <w:spacing w:val="-98"/>
          <w:w w:val="101"/>
          <w:position w:val="7"/>
        </w:rPr>
        <w:t>w</w:t>
      </w:r>
      <w:r>
        <w:rPr>
          <w:rFonts w:ascii="Arial" w:hAnsi="Arial" w:cs="Arial" w:eastAsia="Arial"/>
          <w:sz w:val="19"/>
          <w:szCs w:val="19"/>
          <w:color w:val="494949"/>
          <w:spacing w:val="-97"/>
          <w:w w:val="164"/>
          <w:position w:val="0"/>
        </w:rPr>
        <w:t>A</w:t>
      </w:r>
      <w:r>
        <w:rPr>
          <w:rFonts w:ascii="Arial" w:hAnsi="Arial" w:cs="Arial" w:eastAsia="Arial"/>
          <w:sz w:val="18"/>
          <w:szCs w:val="18"/>
          <w:color w:val="494949"/>
          <w:spacing w:val="0"/>
          <w:w w:val="100"/>
          <w:position w:val="7"/>
        </w:rPr>
        <w:t>J.</w:t>
      </w:r>
      <w:r>
        <w:rPr>
          <w:rFonts w:ascii="Arial" w:hAnsi="Arial" w:cs="Arial" w:eastAsia="Arial"/>
          <w:sz w:val="18"/>
          <w:szCs w:val="18"/>
          <w:color w:val="494949"/>
          <w:spacing w:val="0"/>
          <w:w w:val="100"/>
          <w:position w:val="7"/>
        </w:rPr>
        <w:t> </w:t>
      </w:r>
      <w:r>
        <w:rPr>
          <w:rFonts w:ascii="Arial" w:hAnsi="Arial" w:cs="Arial" w:eastAsia="Arial"/>
          <w:sz w:val="18"/>
          <w:szCs w:val="18"/>
          <w:color w:val="494949"/>
          <w:spacing w:val="-37"/>
          <w:w w:val="101"/>
          <w:position w:val="7"/>
        </w:rPr>
        <w:t>J</w:t>
      </w:r>
      <w:r>
        <w:rPr>
          <w:rFonts w:ascii="Times New Roman" w:hAnsi="Times New Roman" w:cs="Times New Roman" w:eastAsia="Times New Roman"/>
          <w:sz w:val="25"/>
          <w:szCs w:val="25"/>
          <w:color w:val="A7A8A8"/>
          <w:spacing w:val="5"/>
          <w:w w:val="51"/>
          <w:position w:val="0"/>
        </w:rPr>
        <w:t>.</w:t>
      </w:r>
      <w:r>
        <w:rPr>
          <w:rFonts w:ascii="Arial" w:hAnsi="Arial" w:cs="Arial" w:eastAsia="Arial"/>
          <w:sz w:val="18"/>
          <w:szCs w:val="18"/>
          <w:color w:val="494949"/>
          <w:spacing w:val="-32"/>
          <w:w w:val="101"/>
          <w:position w:val="7"/>
        </w:rPr>
        <w:t>i</w:t>
      </w:r>
      <w:r>
        <w:rPr>
          <w:rFonts w:ascii="Times New Roman" w:hAnsi="Times New Roman" w:cs="Times New Roman" w:eastAsia="Times New Roman"/>
          <w:sz w:val="25"/>
          <w:szCs w:val="25"/>
          <w:color w:val="5D5D5E"/>
          <w:spacing w:val="0"/>
          <w:w w:val="68"/>
          <w:position w:val="0"/>
        </w:rPr>
        <w:t>9!</w:t>
      </w:r>
      <w:r>
        <w:rPr>
          <w:rFonts w:ascii="Times New Roman" w:hAnsi="Times New Roman" w:cs="Times New Roman" w:eastAsia="Times New Roman"/>
          <w:sz w:val="25"/>
          <w:szCs w:val="25"/>
          <w:color w:val="5D5D5E"/>
          <w:spacing w:val="-71"/>
          <w:w w:val="68"/>
          <w:position w:val="0"/>
        </w:rPr>
        <w:t>!</w:t>
      </w:r>
      <w:r>
        <w:rPr>
          <w:rFonts w:ascii="Arial" w:hAnsi="Arial" w:cs="Arial" w:eastAsia="Arial"/>
          <w:sz w:val="39"/>
          <w:szCs w:val="39"/>
          <w:color w:val="494949"/>
          <w:spacing w:val="-218"/>
          <w:w w:val="85"/>
          <w:position w:val="7"/>
        </w:rPr>
        <w:t>w</w:t>
      </w:r>
      <w:r>
        <w:rPr>
          <w:rFonts w:ascii="Times New Roman" w:hAnsi="Times New Roman" w:cs="Times New Roman" w:eastAsia="Times New Roman"/>
          <w:sz w:val="25"/>
          <w:szCs w:val="25"/>
          <w:color w:val="5D5D5E"/>
          <w:spacing w:val="-2"/>
          <w:w w:val="67"/>
          <w:position w:val="0"/>
        </w:rPr>
        <w:t>l</w:t>
      </w:r>
      <w:r>
        <w:rPr>
          <w:rFonts w:ascii="Times New Roman" w:hAnsi="Times New Roman" w:cs="Times New Roman" w:eastAsia="Times New Roman"/>
          <w:sz w:val="25"/>
          <w:szCs w:val="25"/>
          <w:color w:val="A7A8A8"/>
          <w:spacing w:val="0"/>
          <w:w w:val="22"/>
          <w:position w:val="0"/>
        </w:rPr>
        <w:t>-</w:t>
      </w:r>
      <w:r>
        <w:rPr>
          <w:rFonts w:ascii="Times New Roman" w:hAnsi="Times New Roman" w:cs="Times New Roman" w:eastAsia="Times New Roman"/>
          <w:sz w:val="25"/>
          <w:szCs w:val="25"/>
          <w:color w:val="A7A8A8"/>
          <w:spacing w:val="-4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5"/>
          <w:szCs w:val="25"/>
          <w:color w:val="494949"/>
          <w:spacing w:val="-30"/>
          <w:w w:val="68"/>
          <w:position w:val="0"/>
        </w:rPr>
        <w:t>V</w:t>
      </w:r>
      <w:r>
        <w:rPr>
          <w:rFonts w:ascii="Arial" w:hAnsi="Arial" w:cs="Arial" w:eastAsia="Arial"/>
          <w:sz w:val="39"/>
          <w:szCs w:val="39"/>
          <w:color w:val="494949"/>
          <w:spacing w:val="-80"/>
          <w:w w:val="84"/>
          <w:position w:val="7"/>
        </w:rPr>
        <w:t>:</w:t>
      </w:r>
      <w:r>
        <w:rPr>
          <w:rFonts w:ascii="Times New Roman" w:hAnsi="Times New Roman" w:cs="Times New Roman" w:eastAsia="Times New Roman"/>
          <w:sz w:val="25"/>
          <w:szCs w:val="25"/>
          <w:color w:val="494949"/>
          <w:spacing w:val="0"/>
          <w:w w:val="67"/>
          <w:position w:val="0"/>
        </w:rPr>
        <w:t>iAc</w:t>
      </w:r>
      <w:r>
        <w:rPr>
          <w:rFonts w:ascii="Times New Roman" w:hAnsi="Times New Roman" w:cs="Times New Roman" w:eastAsia="Times New Roman"/>
          <w:sz w:val="25"/>
          <w:szCs w:val="25"/>
          <w:color w:val="494949"/>
          <w:spacing w:val="-9"/>
          <w:w w:val="67"/>
          <w:position w:val="0"/>
        </w:rPr>
        <w:t>J</w:t>
      </w:r>
      <w:r>
        <w:rPr>
          <w:rFonts w:ascii="Times New Roman" w:hAnsi="Times New Roman" w:cs="Times New Roman" w:eastAsia="Times New Roman"/>
          <w:sz w:val="25"/>
          <w:szCs w:val="25"/>
          <w:color w:val="5D5D5E"/>
          <w:spacing w:val="-69"/>
          <w:w w:val="80"/>
          <w:position w:val="0"/>
        </w:rPr>
        <w:t>-</w:t>
      </w:r>
      <w:r>
        <w:rPr>
          <w:rFonts w:ascii="Times New Roman" w:hAnsi="Times New Roman" w:cs="Times New Roman" w:eastAsia="Times New Roman"/>
          <w:sz w:val="25"/>
          <w:szCs w:val="25"/>
          <w:color w:val="494949"/>
          <w:spacing w:val="0"/>
          <w:w w:val="67"/>
          <w:position w:val="0"/>
        </w:rPr>
        <w:t>t</w:t>
      </w:r>
      <w:r>
        <w:rPr>
          <w:rFonts w:ascii="Times New Roman" w:hAnsi="Times New Roman" w:cs="Times New Roman" w:eastAsia="Times New Roman"/>
          <w:sz w:val="25"/>
          <w:szCs w:val="25"/>
          <w:color w:val="494949"/>
          <w:spacing w:val="5"/>
          <w:w w:val="100"/>
          <w:position w:val="0"/>
        </w:rPr>
        <w:t> </w:t>
      </w:r>
      <w:r>
        <w:rPr>
          <w:rFonts w:ascii="Arial" w:hAnsi="Arial" w:cs="Arial" w:eastAsia="Arial"/>
          <w:sz w:val="24"/>
          <w:szCs w:val="24"/>
          <w:color w:val="5D5D5E"/>
          <w:spacing w:val="0"/>
          <w:w w:val="73"/>
          <w:i/>
          <w:position w:val="0"/>
        </w:rPr>
        <w:t>l</w:t>
      </w:r>
      <w:r>
        <w:rPr>
          <w:rFonts w:ascii="Arial" w:hAnsi="Arial" w:cs="Arial" w:eastAsia="Arial"/>
          <w:sz w:val="24"/>
          <w:szCs w:val="24"/>
          <w:color w:val="000000"/>
          <w:spacing w:val="0"/>
          <w:w w:val="100"/>
          <w:position w:val="0"/>
        </w:rPr>
      </w:r>
    </w:p>
    <w:p>
      <w:pPr>
        <w:spacing w:before="0" w:after="0" w:line="198" w:lineRule="exact"/>
        <w:ind w:left="18" w:right="-20"/>
        <w:jc w:val="left"/>
        <w:rPr>
          <w:rFonts w:ascii="Times New Roman" w:hAnsi="Times New Roman" w:cs="Times New Roman" w:eastAsia="Times New Roman"/>
          <w:sz w:val="4"/>
          <w:szCs w:val="4"/>
        </w:rPr>
      </w:pPr>
      <w:rPr/>
      <w:r>
        <w:rPr>
          <w:rFonts w:ascii="Times New Roman" w:hAnsi="Times New Roman" w:cs="Times New Roman" w:eastAsia="Times New Roman"/>
          <w:sz w:val="22"/>
          <w:szCs w:val="22"/>
          <w:color w:val="5D5D5E"/>
          <w:w w:val="61"/>
        </w:rPr>
        <w:t>"</w:t>
      </w:r>
      <w:r>
        <w:rPr>
          <w:rFonts w:ascii="Times New Roman" w:hAnsi="Times New Roman" w:cs="Times New Roman" w:eastAsia="Times New Roman"/>
          <w:sz w:val="22"/>
          <w:szCs w:val="22"/>
          <w:color w:val="5D5D5E"/>
          <w:spacing w:val="-83"/>
          <w:w w:val="61"/>
        </w:rPr>
        <w:t>"</w:t>
      </w:r>
      <w:r>
        <w:rPr>
          <w:rFonts w:ascii="Times New Roman" w:hAnsi="Times New Roman" w:cs="Times New Roman" w:eastAsia="Times New Roman"/>
          <w:sz w:val="21"/>
          <w:szCs w:val="21"/>
          <w:color w:val="494949"/>
          <w:spacing w:val="0"/>
          <w:w w:val="27"/>
          <w:position w:val="-4"/>
        </w:rPr>
        <w:t>\</w:t>
      </w:r>
      <w:r>
        <w:rPr>
          <w:rFonts w:ascii="Times New Roman" w:hAnsi="Times New Roman" w:cs="Times New Roman" w:eastAsia="Times New Roman"/>
          <w:sz w:val="21"/>
          <w:szCs w:val="21"/>
          <w:color w:val="494949"/>
          <w:spacing w:val="0"/>
          <w:w w:val="28"/>
          <w:position w:val="-4"/>
        </w:rPr>
        <w:t>.,</w:t>
      </w:r>
      <w:r>
        <w:rPr>
          <w:rFonts w:ascii="Times New Roman" w:hAnsi="Times New Roman" w:cs="Times New Roman" w:eastAsia="Times New Roman"/>
          <w:sz w:val="21"/>
          <w:szCs w:val="21"/>
          <w:color w:val="494949"/>
          <w:spacing w:val="-36"/>
          <w:w w:val="28"/>
          <w:position w:val="-4"/>
        </w:rPr>
        <w:t>_</w:t>
      </w:r>
      <w:r>
        <w:rPr>
          <w:rFonts w:ascii="Times New Roman" w:hAnsi="Times New Roman" w:cs="Times New Roman" w:eastAsia="Times New Roman"/>
          <w:sz w:val="22"/>
          <w:szCs w:val="22"/>
          <w:color w:val="5D5D5E"/>
          <w:spacing w:val="-32"/>
          <w:w w:val="61"/>
          <w:position w:val="0"/>
        </w:rPr>
        <w:t>'</w:t>
      </w:r>
      <w:r>
        <w:rPr>
          <w:rFonts w:ascii="Times New Roman" w:hAnsi="Times New Roman" w:cs="Times New Roman" w:eastAsia="Times New Roman"/>
          <w:sz w:val="22"/>
          <w:szCs w:val="22"/>
          <w:color w:val="363636"/>
          <w:spacing w:val="-49"/>
          <w:w w:val="49"/>
          <w:position w:val="0"/>
        </w:rPr>
        <w:t>-</w:t>
      </w:r>
      <w:r>
        <w:rPr>
          <w:rFonts w:ascii="Times New Roman" w:hAnsi="Times New Roman" w:cs="Times New Roman" w:eastAsia="Times New Roman"/>
          <w:sz w:val="22"/>
          <w:szCs w:val="22"/>
          <w:color w:val="959799"/>
          <w:spacing w:val="-14"/>
          <w:w w:val="152"/>
          <w:position w:val="0"/>
        </w:rPr>
        <w:t>'</w:t>
      </w:r>
      <w:r>
        <w:rPr>
          <w:rFonts w:ascii="Times New Roman" w:hAnsi="Times New Roman" w:cs="Times New Roman" w:eastAsia="Times New Roman"/>
          <w:sz w:val="21"/>
          <w:szCs w:val="21"/>
          <w:color w:val="494949"/>
          <w:spacing w:val="-47"/>
          <w:w w:val="27"/>
          <w:position w:val="-4"/>
        </w:rPr>
        <w:t>}</w:t>
      </w:r>
      <w:r>
        <w:rPr>
          <w:rFonts w:ascii="Times New Roman" w:hAnsi="Times New Roman" w:cs="Times New Roman" w:eastAsia="Times New Roman"/>
          <w:sz w:val="22"/>
          <w:szCs w:val="22"/>
          <w:color w:val="363636"/>
          <w:spacing w:val="8"/>
          <w:w w:val="49"/>
          <w:position w:val="0"/>
        </w:rPr>
        <w:t>'</w:t>
      </w:r>
      <w:r>
        <w:rPr>
          <w:rFonts w:ascii="Times New Roman" w:hAnsi="Times New Roman" w:cs="Times New Roman" w:eastAsia="Times New Roman"/>
          <w:sz w:val="22"/>
          <w:szCs w:val="22"/>
          <w:color w:val="5D5D5E"/>
          <w:spacing w:val="0"/>
          <w:w w:val="76"/>
          <w:position w:val="0"/>
        </w:rPr>
        <w:t>'u</w:t>
      </w:r>
      <w:r>
        <w:rPr>
          <w:rFonts w:ascii="Times New Roman" w:hAnsi="Times New Roman" w:cs="Times New Roman" w:eastAsia="Times New Roman"/>
          <w:sz w:val="22"/>
          <w:szCs w:val="22"/>
          <w:color w:val="5D5D5E"/>
          <w:spacing w:val="-42"/>
          <w:w w:val="76"/>
          <w:position w:val="0"/>
        </w:rPr>
        <w:t>b</w:t>
      </w:r>
      <w:r>
        <w:rPr>
          <w:rFonts w:ascii="Times New Roman" w:hAnsi="Times New Roman" w:cs="Times New Roman" w:eastAsia="Times New Roman"/>
          <w:sz w:val="21"/>
          <w:szCs w:val="21"/>
          <w:color w:val="BAB8BA"/>
          <w:spacing w:val="-3"/>
          <w:w w:val="45"/>
          <w:position w:val="-4"/>
        </w:rPr>
        <w:t>•</w:t>
      </w:r>
      <w:r>
        <w:rPr>
          <w:rFonts w:ascii="Times New Roman" w:hAnsi="Times New Roman" w:cs="Times New Roman" w:eastAsia="Times New Roman"/>
          <w:sz w:val="21"/>
          <w:szCs w:val="21"/>
          <w:color w:val="808587"/>
          <w:spacing w:val="-66"/>
          <w:w w:val="59"/>
          <w:position w:val="-4"/>
        </w:rPr>
        <w:t>"</w:t>
      </w:r>
      <w:r>
        <w:rPr>
          <w:rFonts w:ascii="Times New Roman" w:hAnsi="Times New Roman" w:cs="Times New Roman" w:eastAsia="Times New Roman"/>
          <w:sz w:val="22"/>
          <w:szCs w:val="22"/>
          <w:color w:val="5D5D5E"/>
          <w:spacing w:val="-45"/>
          <w:w w:val="76"/>
          <w:position w:val="0"/>
        </w:rPr>
        <w:t>9</w:t>
      </w:r>
      <w:r>
        <w:rPr>
          <w:rFonts w:ascii="Times New Roman" w:hAnsi="Times New Roman" w:cs="Times New Roman" w:eastAsia="Times New Roman"/>
          <w:sz w:val="21"/>
          <w:szCs w:val="21"/>
          <w:color w:val="808587"/>
          <w:spacing w:val="2"/>
          <w:w w:val="58"/>
          <w:position w:val="-4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color w:val="5D5D5E"/>
          <w:spacing w:val="0"/>
          <w:w w:val="76"/>
          <w:position w:val="0"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color w:val="5D5D5E"/>
          <w:spacing w:val="-21"/>
          <w:w w:val="76"/>
          <w:position w:val="0"/>
        </w:rPr>
        <w:t>M</w:t>
      </w:r>
      <w:r>
        <w:rPr>
          <w:rFonts w:ascii="Times New Roman" w:hAnsi="Times New Roman" w:cs="Times New Roman" w:eastAsia="Times New Roman"/>
          <w:sz w:val="21"/>
          <w:szCs w:val="21"/>
          <w:color w:val="BAB8BA"/>
          <w:spacing w:val="-4"/>
          <w:w w:val="36"/>
          <w:position w:val="-4"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color w:val="5D5D5E"/>
          <w:spacing w:val="-101"/>
          <w:w w:val="76"/>
          <w:position w:val="0"/>
        </w:rPr>
        <w:t>ü</w:t>
      </w:r>
      <w:r>
        <w:rPr>
          <w:rFonts w:ascii="Times New Roman" w:hAnsi="Times New Roman" w:cs="Times New Roman" w:eastAsia="Times New Roman"/>
          <w:sz w:val="21"/>
          <w:szCs w:val="21"/>
          <w:color w:val="BAB8BA"/>
          <w:spacing w:val="0"/>
          <w:w w:val="36"/>
          <w:position w:val="-4"/>
        </w:rPr>
        <w:t>,.</w:t>
      </w:r>
      <w:r>
        <w:rPr>
          <w:rFonts w:ascii="Times New Roman" w:hAnsi="Times New Roman" w:cs="Times New Roman" w:eastAsia="Times New Roman"/>
          <w:sz w:val="21"/>
          <w:szCs w:val="21"/>
          <w:color w:val="BAB8BA"/>
          <w:spacing w:val="-9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5D5D5E"/>
          <w:spacing w:val="0"/>
          <w:w w:val="75"/>
          <w:position w:val="0"/>
        </w:rPr>
        <w:t>t!</w:t>
      </w:r>
      <w:r>
        <w:rPr>
          <w:rFonts w:ascii="Times New Roman" w:hAnsi="Times New Roman" w:cs="Times New Roman" w:eastAsia="Times New Roman"/>
          <w:sz w:val="22"/>
          <w:szCs w:val="22"/>
          <w:color w:val="5D5D5E"/>
          <w:spacing w:val="-155"/>
          <w:w w:val="76"/>
          <w:position w:val="0"/>
        </w:rPr>
        <w:t>O</w:t>
      </w:r>
      <w:r>
        <w:rPr>
          <w:rFonts w:ascii="Times New Roman" w:hAnsi="Times New Roman" w:cs="Times New Roman" w:eastAsia="Times New Roman"/>
          <w:sz w:val="6"/>
          <w:szCs w:val="6"/>
          <w:color w:val="BAB8BA"/>
          <w:spacing w:val="0"/>
          <w:w w:val="114"/>
          <w:position w:val="-4"/>
        </w:rPr>
        <w:t>o#</w:t>
      </w:r>
      <w:r>
        <w:rPr>
          <w:rFonts w:ascii="Times New Roman" w:hAnsi="Times New Roman" w:cs="Times New Roman" w:eastAsia="Times New Roman"/>
          <w:sz w:val="6"/>
          <w:szCs w:val="6"/>
          <w:color w:val="BAB8BA"/>
          <w:spacing w:val="0"/>
          <w:w w:val="100"/>
          <w:position w:val="-4"/>
        </w:rPr>
        <w:t>  </w:t>
      </w:r>
      <w:r>
        <w:rPr>
          <w:rFonts w:ascii="Times New Roman" w:hAnsi="Times New Roman" w:cs="Times New Roman" w:eastAsia="Times New Roman"/>
          <w:sz w:val="6"/>
          <w:szCs w:val="6"/>
          <w:color w:val="BAB8BA"/>
          <w:spacing w:val="6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5D5D5E"/>
          <w:spacing w:val="0"/>
          <w:w w:val="75"/>
          <w:position w:val="0"/>
        </w:rPr>
        <w:t>ri</w:t>
      </w:r>
      <w:r>
        <w:rPr>
          <w:rFonts w:ascii="Times New Roman" w:hAnsi="Times New Roman" w:cs="Times New Roman" w:eastAsia="Times New Roman"/>
          <w:sz w:val="22"/>
          <w:szCs w:val="22"/>
          <w:color w:val="5D5D5E"/>
          <w:spacing w:val="-23"/>
          <w:w w:val="76"/>
          <w:position w:val="0"/>
        </w:rPr>
        <w:t>!</w:t>
      </w:r>
      <w:r>
        <w:rPr>
          <w:rFonts w:ascii="Times New Roman" w:hAnsi="Times New Roman" w:cs="Times New Roman" w:eastAsia="Times New Roman"/>
          <w:sz w:val="3"/>
          <w:szCs w:val="3"/>
          <w:color w:val="A7A8A8"/>
          <w:spacing w:val="-2"/>
          <w:w w:val="144"/>
          <w:position w:val="-5"/>
        </w:rPr>
        <w:t>0</w:t>
      </w:r>
      <w:r>
        <w:rPr>
          <w:rFonts w:ascii="Times New Roman" w:hAnsi="Times New Roman" w:cs="Times New Roman" w:eastAsia="Times New Roman"/>
          <w:sz w:val="22"/>
          <w:szCs w:val="22"/>
          <w:color w:val="5D5D5E"/>
          <w:spacing w:val="0"/>
          <w:w w:val="76"/>
          <w:position w:val="0"/>
        </w:rPr>
        <w:t>V</w:t>
      </w:r>
      <w:r>
        <w:rPr>
          <w:rFonts w:ascii="Times New Roman" w:hAnsi="Times New Roman" w:cs="Times New Roman" w:eastAsia="Times New Roman"/>
          <w:sz w:val="22"/>
          <w:szCs w:val="22"/>
          <w:color w:val="5D5D5E"/>
          <w:spacing w:val="0"/>
          <w:w w:val="75"/>
          <w:position w:val="0"/>
        </w:rPr>
        <w:t>:</w:t>
      </w:r>
      <w:r>
        <w:rPr>
          <w:rFonts w:ascii="Times New Roman" w:hAnsi="Times New Roman" w:cs="Times New Roman" w:eastAsia="Times New Roman"/>
          <w:sz w:val="22"/>
          <w:szCs w:val="22"/>
          <w:color w:val="5D5D5E"/>
          <w:spacing w:val="-3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808587"/>
          <w:spacing w:val="0"/>
          <w:w w:val="63"/>
          <w:i/>
          <w:position w:val="0"/>
        </w:rPr>
        <w:t>r</w:t>
      </w:r>
      <w:r>
        <w:rPr>
          <w:rFonts w:ascii="Times New Roman" w:hAnsi="Times New Roman" w:cs="Times New Roman" w:eastAsia="Times New Roman"/>
          <w:sz w:val="23"/>
          <w:szCs w:val="23"/>
          <w:color w:val="808587"/>
          <w:spacing w:val="30"/>
          <w:w w:val="63"/>
          <w:i/>
          <w:position w:val="0"/>
        </w:rPr>
        <w:t> </w:t>
      </w:r>
      <w:r>
        <w:rPr>
          <w:rFonts w:ascii="Times New Roman" w:hAnsi="Times New Roman" w:cs="Times New Roman" w:eastAsia="Times New Roman"/>
          <w:sz w:val="3"/>
          <w:szCs w:val="3"/>
          <w:color w:val="5D5D5E"/>
          <w:spacing w:val="0"/>
          <w:w w:val="314"/>
          <w:position w:val="-4"/>
        </w:rPr>
        <w:t>•</w:t>
      </w:r>
      <w:r>
        <w:rPr>
          <w:rFonts w:ascii="Times New Roman" w:hAnsi="Times New Roman" w:cs="Times New Roman" w:eastAsia="Times New Roman"/>
          <w:sz w:val="3"/>
          <w:szCs w:val="3"/>
          <w:color w:val="5D5D5E"/>
          <w:spacing w:val="0"/>
          <w:w w:val="314"/>
          <w:position w:val="-4"/>
        </w:rPr>
        <w:t>  </w:t>
      </w:r>
      <w:r>
        <w:rPr>
          <w:rFonts w:ascii="Times New Roman" w:hAnsi="Times New Roman" w:cs="Times New Roman" w:eastAsia="Times New Roman"/>
          <w:sz w:val="3"/>
          <w:szCs w:val="3"/>
          <w:color w:val="5D5D5E"/>
          <w:spacing w:val="12"/>
          <w:w w:val="314"/>
          <w:position w:val="-4"/>
        </w:rPr>
        <w:t> </w:t>
      </w:r>
      <w:r>
        <w:rPr>
          <w:rFonts w:ascii="Times New Roman" w:hAnsi="Times New Roman" w:cs="Times New Roman" w:eastAsia="Times New Roman"/>
          <w:sz w:val="4"/>
          <w:szCs w:val="4"/>
          <w:color w:val="5D5D5E"/>
          <w:spacing w:val="0"/>
          <w:w w:val="100"/>
          <w:position w:val="-4"/>
        </w:rPr>
        <w:t>Q</w:t>
      </w:r>
      <w:r>
        <w:rPr>
          <w:rFonts w:ascii="Times New Roman" w:hAnsi="Times New Roman" w:cs="Times New Roman" w:eastAsia="Times New Roman"/>
          <w:sz w:val="4"/>
          <w:szCs w:val="4"/>
          <w:color w:val="5D5D5E"/>
          <w:spacing w:val="0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4"/>
          <w:szCs w:val="4"/>
          <w:color w:val="5D5D5E"/>
          <w:spacing w:val="3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4"/>
          <w:szCs w:val="4"/>
          <w:color w:val="5D5D5E"/>
          <w:spacing w:val="0"/>
          <w:w w:val="193"/>
          <w:position w:val="-4"/>
        </w:rPr>
        <w:t>/,</w:t>
      </w:r>
      <w:r>
        <w:rPr>
          <w:rFonts w:ascii="Times New Roman" w:hAnsi="Times New Roman" w:cs="Times New Roman" w:eastAsia="Times New Roman"/>
          <w:sz w:val="4"/>
          <w:szCs w:val="4"/>
          <w:color w:val="000000"/>
          <w:spacing w:val="0"/>
          <w:w w:val="100"/>
          <w:position w:val="0"/>
        </w:rPr>
      </w:r>
    </w:p>
    <w:p>
      <w:pPr>
        <w:spacing w:before="0" w:after="0" w:line="457" w:lineRule="exact"/>
        <w:ind w:left="605" w:right="-20"/>
        <w:jc w:val="left"/>
        <w:rPr>
          <w:rFonts w:ascii="Arial" w:hAnsi="Arial" w:cs="Arial" w:eastAsia="Arial"/>
          <w:sz w:val="48"/>
          <w:szCs w:val="48"/>
        </w:rPr>
      </w:pPr>
      <w:rPr/>
      <w:r>
        <w:rPr>
          <w:rFonts w:ascii="Arial" w:hAnsi="Arial" w:cs="Arial" w:eastAsia="Arial"/>
          <w:sz w:val="13"/>
          <w:szCs w:val="13"/>
          <w:color w:val="A7A8A8"/>
          <w:spacing w:val="0"/>
          <w:w w:val="189"/>
          <w:position w:val="26"/>
        </w:rPr>
        <w:t>"</w:t>
      </w:r>
      <w:r>
        <w:rPr>
          <w:rFonts w:ascii="Arial" w:hAnsi="Arial" w:cs="Arial" w:eastAsia="Arial"/>
          <w:sz w:val="13"/>
          <w:szCs w:val="13"/>
          <w:color w:val="A7A8A8"/>
          <w:spacing w:val="-16"/>
          <w:w w:val="189"/>
          <w:position w:val="26"/>
        </w:rPr>
        <w:t> </w:t>
      </w:r>
      <w:r>
        <w:rPr>
          <w:rFonts w:ascii="Arial" w:hAnsi="Arial" w:cs="Arial" w:eastAsia="Arial"/>
          <w:sz w:val="54"/>
          <w:szCs w:val="54"/>
          <w:color w:val="363636"/>
          <w:spacing w:val="0"/>
          <w:w w:val="26"/>
          <w:position w:val="-3"/>
        </w:rPr>
        <w:t>·</w:t>
      </w:r>
      <w:r>
        <w:rPr>
          <w:rFonts w:ascii="Arial" w:hAnsi="Arial" w:cs="Arial" w:eastAsia="Arial"/>
          <w:sz w:val="54"/>
          <w:szCs w:val="54"/>
          <w:color w:val="363636"/>
          <w:spacing w:val="-87"/>
          <w:w w:val="100"/>
          <w:position w:val="-3"/>
        </w:rPr>
        <w:t> </w:t>
      </w:r>
      <w:r>
        <w:rPr>
          <w:rFonts w:ascii="Arial" w:hAnsi="Arial" w:cs="Arial" w:eastAsia="Arial"/>
          <w:sz w:val="54"/>
          <w:szCs w:val="54"/>
          <w:color w:val="A7A8A8"/>
          <w:spacing w:val="-22"/>
          <w:w w:val="94"/>
          <w:position w:val="-3"/>
        </w:rPr>
        <w:t>·</w:t>
      </w:r>
      <w:r>
        <w:rPr>
          <w:rFonts w:ascii="Times New Roman" w:hAnsi="Times New Roman" w:cs="Times New Roman" w:eastAsia="Times New Roman"/>
          <w:sz w:val="37"/>
          <w:szCs w:val="37"/>
          <w:color w:val="BAB8BA"/>
          <w:spacing w:val="0"/>
          <w:w w:val="25"/>
          <w:position w:val="-3"/>
        </w:rPr>
        <w:t>-</w:t>
      </w:r>
      <w:r>
        <w:rPr>
          <w:rFonts w:ascii="Times New Roman" w:hAnsi="Times New Roman" w:cs="Times New Roman" w:eastAsia="Times New Roman"/>
          <w:sz w:val="37"/>
          <w:szCs w:val="37"/>
          <w:color w:val="BAB8BA"/>
          <w:spacing w:val="0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37"/>
          <w:szCs w:val="37"/>
          <w:color w:val="BAB8BA"/>
          <w:spacing w:val="-40"/>
          <w:w w:val="100"/>
          <w:position w:val="-3"/>
        </w:rPr>
        <w:t> </w:t>
      </w:r>
      <w:r>
        <w:rPr>
          <w:rFonts w:ascii="Arial" w:hAnsi="Arial" w:cs="Arial" w:eastAsia="Arial"/>
          <w:sz w:val="48"/>
          <w:szCs w:val="48"/>
          <w:color w:val="A7A8A8"/>
          <w:spacing w:val="0"/>
          <w:w w:val="49"/>
          <w:position w:val="-3"/>
        </w:rPr>
        <w:t>··</w:t>
      </w:r>
      <w:r>
        <w:rPr>
          <w:rFonts w:ascii="Arial" w:hAnsi="Arial" w:cs="Arial" w:eastAsia="Arial"/>
          <w:sz w:val="48"/>
          <w:szCs w:val="48"/>
          <w:color w:val="A7A8A8"/>
          <w:spacing w:val="-68"/>
          <w:w w:val="100"/>
          <w:position w:val="-3"/>
        </w:rPr>
        <w:t> </w:t>
      </w:r>
      <w:r>
        <w:rPr>
          <w:rFonts w:ascii="Arial" w:hAnsi="Arial" w:cs="Arial" w:eastAsia="Arial"/>
          <w:sz w:val="48"/>
          <w:szCs w:val="48"/>
          <w:color w:val="A7A8A8"/>
          <w:spacing w:val="0"/>
          <w:w w:val="48"/>
          <w:position w:val="-3"/>
        </w:rPr>
        <w:t>·:/</w:t>
      </w:r>
      <w:r>
        <w:rPr>
          <w:rFonts w:ascii="Arial" w:hAnsi="Arial" w:cs="Arial" w:eastAsia="Arial"/>
          <w:sz w:val="48"/>
          <w:szCs w:val="48"/>
          <w:color w:val="000000"/>
          <w:spacing w:val="0"/>
          <w:w w:val="100"/>
          <w:position w:val="0"/>
        </w:rPr>
      </w:r>
    </w:p>
    <w:p>
      <w:pPr>
        <w:spacing w:before="0" w:after="0" w:line="31" w:lineRule="exact"/>
        <w:ind w:left="564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959799"/>
          <w:spacing w:val="-2"/>
          <w:w w:val="214"/>
          <w:position w:val="-7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65"/>
          <w:position w:val="-7"/>
        </w:rPr>
        <w:t>-..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-8"/>
          <w:w w:val="65"/>
          <w:position w:val="-7"/>
        </w:rPr>
        <w:t>,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65"/>
          <w:position w:val="-7"/>
        </w:rPr>
        <w:t>..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300" w:bottom="280" w:left="460" w:right="240"/>
          <w:cols w:num="3" w:equalWidth="0">
            <w:col w:w="479" w:space="1954"/>
            <w:col w:w="2932" w:space="3367"/>
            <w:col w:w="2488"/>
          </w:cols>
        </w:sectPr>
      </w:pPr>
      <w:rPr/>
    </w:p>
    <w:p>
      <w:pPr>
        <w:spacing w:before="0" w:after="0" w:line="235" w:lineRule="exact"/>
        <w:ind w:left="2424" w:right="-20"/>
        <w:jc w:val="left"/>
        <w:tabs>
          <w:tab w:pos="3080" w:val="left"/>
          <w:tab w:pos="4300" w:val="left"/>
          <w:tab w:pos="488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pict>
          <v:group style="position:absolute;margin-left:27.380125pt;margin-top:42.007778pt;width:552.223614pt;height:781.895854pt;mso-position-horizontal-relative:page;mso-position-vertical-relative:page;z-index:-15075" coordorigin="548,840" coordsize="11044,15638">
            <v:group style="position:absolute;left:559;top:861;width:8475;height:2" coordorigin="559,861" coordsize="8475,2">
              <v:shape style="position:absolute;left:559;top:861;width:8475;height:2" coordorigin="559,861" coordsize="8475,0" path="m559,861l9034,861e" filled="f" stroked="t" strokeweight=".693168pt" strokecolor="#575757">
                <v:path arrowok="t"/>
              </v:shape>
            </v:group>
            <v:group style="position:absolute;left:2260;top:852;width:2;height:965" coordorigin="2260,852" coordsize="2,965">
              <v:shape style="position:absolute;left:2260;top:852;width:2;height:965" coordorigin="2260,852" coordsize="0,965" path="m2260,1817l2260,852e" filled="f" stroked="t" strokeweight=".693168pt" strokecolor="#676767">
                <v:path arrowok="t"/>
              </v:shape>
            </v:group>
            <v:group style="position:absolute;left:2699;top:875;width:8868;height:2" coordorigin="2699,875" coordsize="8868,2">
              <v:shape style="position:absolute;left:2699;top:875;width:8868;height:2" coordorigin="2699,875" coordsize="8868,0" path="m2699,875l11567,875e" filled="f" stroked="t" strokeweight=".693168pt" strokecolor="#5B5B5B">
                <v:path arrowok="t"/>
              </v:shape>
            </v:group>
            <v:group style="position:absolute;left:9060;top:871;width:2;height:1482" coordorigin="9060,871" coordsize="2,1482">
              <v:shape style="position:absolute;left:9060;top:871;width:2;height:1482" coordorigin="9060,871" coordsize="0,1482" path="m9060,2353l9060,871e" filled="f" stroked="t" strokeweight=".693168pt" strokecolor="#5B5B5B">
                <v:path arrowok="t"/>
              </v:shape>
            </v:group>
            <v:group style="position:absolute;left:11569;top:866;width:2;height:11445" coordorigin="11569,866" coordsize="2,11445">
              <v:shape style="position:absolute;left:11569;top:866;width:2;height:11445" coordorigin="11569,866" coordsize="0,11445" path="m11569,12311l11569,866e" filled="f" stroked="t" strokeweight=".693168pt" strokecolor="#646464">
                <v:path arrowok="t"/>
              </v:shape>
            </v:group>
            <v:group style="position:absolute;left:2260;top:1760;width:2;height:146" coordorigin="2260,1760" coordsize="2,146">
              <v:shape style="position:absolute;left:2260;top:1760;width:2;height:146" coordorigin="2260,1760" coordsize="0,146" path="m2260,1906l2260,1760e" filled="f" stroked="t" strokeweight=".462112pt" strokecolor="#5B5B5B">
                <v:path arrowok="t"/>
              </v:shape>
            </v:group>
            <v:group style="position:absolute;left:568;top:847;width:2;height:15624" coordorigin="568,847" coordsize="2,15624">
              <v:shape style="position:absolute;left:568;top:847;width:2;height:15624" coordorigin="568,847" coordsize="0,15624" path="m568,16471l568,847e" filled="f" stroked="t" strokeweight=".693168pt" strokecolor="#575757">
                <v:path arrowok="t"/>
              </v:shape>
            </v:group>
            <v:group style="position:absolute;left:2260;top:1849;width:2;height:494" coordorigin="2260,1849" coordsize="2,494">
              <v:shape style="position:absolute;left:2260;top:1849;width:2;height:494" coordorigin="2260,1849" coordsize="0,494" path="m2260,2344l2260,1849e" filled="f" stroked="t" strokeweight=".693168pt" strokecolor="#646464">
                <v:path arrowok="t"/>
              </v:shape>
            </v:group>
            <v:group style="position:absolute;left:559;top:2337;width:9972;height:2" coordorigin="559,2337" coordsize="9972,2">
              <v:shape style="position:absolute;left:559;top:2337;width:9972;height:2" coordorigin="559,2337" coordsize="9972,0" path="m559,2337l10532,2337e" filled="f" stroked="t" strokeweight=".693168pt" strokecolor="#575757">
                <v:path arrowok="t"/>
              </v:shape>
            </v:group>
            <v:group style="position:absolute;left:10374;top:2344;width:1197;height:2" coordorigin="10374,2344" coordsize="1197,2">
              <v:shape style="position:absolute;left:10374;top:2344;width:1197;height:2" coordorigin="10374,2344" coordsize="1197,0" path="m10374,2344l11571,2344e" filled="f" stroked="t" strokeweight=".693168pt" strokecolor="#676767">
                <v:path arrowok="t"/>
              </v:shape>
            </v:group>
            <v:group style="position:absolute;left:559;top:2572;width:11008;height:2" coordorigin="559,2572" coordsize="11008,2">
              <v:shape style="position:absolute;left:559;top:2572;width:11008;height:2" coordorigin="559,2572" coordsize="11008,0" path="m559,2572l11567,2572e" filled="f" stroked="t" strokeweight=".693168pt" strokecolor="#5B5B5B">
                <v:path arrowok="t"/>
              </v:shape>
            </v:group>
            <v:group style="position:absolute;left:564;top:2810;width:5153;height:2" coordorigin="564,2810" coordsize="5153,2">
              <v:shape style="position:absolute;left:564;top:2810;width:5153;height:2" coordorigin="564,2810" coordsize="5153,0" path="m564,2810l5716,2810e" filled="f" stroked="t" strokeweight=".693168pt" strokecolor="#575757">
                <v:path arrowok="t"/>
              </v:shape>
            </v:group>
            <v:group style="position:absolute;left:5661;top:2814;width:2597;height:2" coordorigin="5661,2814" coordsize="2597,2">
              <v:shape style="position:absolute;left:5661;top:2814;width:2597;height:2" coordorigin="5661,2814" coordsize="2597,0" path="m5661,2814l8258,2814e" filled="f" stroked="t" strokeweight=".462112pt" strokecolor="#4F4F4F">
                <v:path arrowok="t"/>
              </v:shape>
            </v:group>
            <v:group style="position:absolute;left:8041;top:2814;width:3531;height:2" coordorigin="8041,2814" coordsize="3531,2">
              <v:shape style="position:absolute;left:8041;top:2814;width:3531;height:2" coordorigin="8041,2814" coordsize="3531,0" path="m8041,2814l11571,2814e" filled="f" stroked="t" strokeweight=".693168pt" strokecolor="#646464">
                <v:path arrowok="t"/>
              </v:shape>
            </v:group>
            <v:group style="position:absolute;left:555;top:3047;width:11017;height:2" coordorigin="555,3047" coordsize="11017,2">
              <v:shape style="position:absolute;left:555;top:3047;width:11017;height:2" coordorigin="555,3047" coordsize="11017,0" path="m555,3047l11571,3047e" filled="f" stroked="t" strokeweight=".693168pt" strokecolor="#5B5B5B">
                <v:path arrowok="t"/>
              </v:shape>
            </v:group>
            <v:group style="position:absolute;left:559;top:3285;width:11017;height:2" coordorigin="559,3285" coordsize="11017,2">
              <v:shape style="position:absolute;left:559;top:3285;width:11017;height:2" coordorigin="559,3285" coordsize="11017,0" path="m559,3285l11576,3285e" filled="f" stroked="t" strokeweight=".693168pt" strokecolor="#606060">
                <v:path arrowok="t"/>
              </v:shape>
            </v:group>
            <v:group style="position:absolute;left:559;top:3520;width:11012;height:2" coordorigin="559,3520" coordsize="11012,2">
              <v:shape style="position:absolute;left:559;top:3520;width:11012;height:2" coordorigin="559,3520" coordsize="11012,0" path="m559,3520l11571,3520e" filled="f" stroked="t" strokeweight=".693168pt" strokecolor="#5B5B5B">
                <v:path arrowok="t"/>
              </v:shape>
            </v:group>
            <v:group style="position:absolute;left:3914;top:3515;width:2;height:282" coordorigin="3914,3515" coordsize="2,282">
              <v:shape style="position:absolute;left:3914;top:3515;width:2;height:282" coordorigin="3914,3515" coordsize="0,282" path="m3914,3798l3914,3515e" filled="f" stroked="t" strokeweight=".693168pt" strokecolor="#575757">
                <v:path arrowok="t"/>
              </v:shape>
            </v:group>
            <v:group style="position:absolute;left:8230;top:3755;width:2916;height:2" coordorigin="8230,3755" coordsize="2916,2">
              <v:shape style="position:absolute;left:8230;top:3755;width:2916;height:2" coordorigin="8230,3755" coordsize="2916,0" path="m8230,3755l11146,3755e" filled="f" stroked="t" strokeweight=".231056pt" strokecolor="#000000">
                <v:path arrowok="t"/>
              </v:shape>
            </v:group>
            <v:group style="position:absolute;left:11146;top:3755;width:421;height:2" coordorigin="11146,3755" coordsize="421,2">
              <v:shape style="position:absolute;left:11146;top:3755;width:421;height:2" coordorigin="11146,3755" coordsize="421,0" path="m11146,3755l11567,3755e" filled="f" stroked="t" strokeweight=".231056pt" strokecolor="#747474">
                <v:path arrowok="t"/>
              </v:shape>
            </v:group>
            <v:group style="position:absolute;left:3914;top:3727;width:2;height:268" coordorigin="3914,3727" coordsize="2,268">
              <v:shape style="position:absolute;left:3914;top:3727;width:2;height:268" coordorigin="3914,3727" coordsize="0,268" path="m3914,3995l3914,3727e" filled="f" stroked="t" strokeweight=".462112pt" strokecolor="#484848">
                <v:path arrowok="t"/>
              </v:shape>
            </v:group>
            <v:group style="position:absolute;left:3905;top:3962;width:2740;height:2" coordorigin="3905,3962" coordsize="2740,2">
              <v:shape style="position:absolute;left:3905;top:3962;width:2740;height:2" coordorigin="3905,3962" coordsize="2740,0" path="m3905,3962l6645,3962e" filled="f" stroked="t" strokeweight=".693168pt" strokecolor="#777777">
                <v:path arrowok="t"/>
              </v:shape>
            </v:group>
            <v:group style="position:absolute;left:6742;top:3755;width:194;height:2" coordorigin="6742,3755" coordsize="194,2">
              <v:shape style="position:absolute;left:6742;top:3755;width:194;height:2" coordorigin="6742,3755" coordsize="194,0" path="m6742,3755l6936,3755e" filled="f" stroked="t" strokeweight=".231056pt" strokecolor="#777777">
                <v:path arrowok="t"/>
              </v:shape>
            </v:group>
            <v:group style="position:absolute;left:6927;top:3746;width:1174;height:2" coordorigin="6927,3746" coordsize="1174,2">
              <v:shape style="position:absolute;left:6927;top:3746;width:1174;height:2" coordorigin="6927,3746" coordsize="1174,0" path="m6927,3746l8101,3746e" filled="f" stroked="t" strokeweight=".924224pt" strokecolor="#545454">
                <v:path arrowok="t"/>
              </v:shape>
            </v:group>
            <v:group style="position:absolute;left:6936;top:3515;width:2;height:824" coordorigin="6936,3515" coordsize="2,824">
              <v:shape style="position:absolute;left:6936;top:3515;width:2;height:824" coordorigin="6936,3515" coordsize="0,824" path="m6936,4339l6936,3515e" filled="f" stroked="t" strokeweight=".693168pt" strokecolor="#545454">
                <v:path arrowok="t"/>
              </v:shape>
            </v:group>
            <v:group style="position:absolute;left:559;top:4334;width:3383;height:2" coordorigin="559,4334" coordsize="3383,2">
              <v:shape style="position:absolute;left:559;top:4334;width:3383;height:2" coordorigin="559,4334" coordsize="3383,0" path="m559,4334l3942,4334e" filled="f" stroked="t" strokeweight=".693168pt" strokecolor="#676767">
                <v:path arrowok="t"/>
              </v:shape>
            </v:group>
            <v:group style="position:absolute;left:3914;top:3939;width:2;height:405" coordorigin="3914,3939" coordsize="2,405">
              <v:shape style="position:absolute;left:3914;top:3939;width:2;height:405" coordorigin="3914,3939" coordsize="0,405" path="m3914,4344l3914,3939e" filled="f" stroked="t" strokeweight=".693168pt" strokecolor="#4B4B4B">
                <v:path arrowok="t"/>
              </v:shape>
            </v:group>
            <v:group style="position:absolute;left:6793;top:4334;width:171;height:2" coordorigin="6793,4334" coordsize="171,2">
              <v:shape style="position:absolute;left:6793;top:4334;width:171;height:2" coordorigin="6793,4334" coordsize="171,0" path="m6793,4334l6964,4334e" filled="f" stroked="t" strokeweight=".231056pt" strokecolor="#676767">
                <v:path arrowok="t"/>
              </v:shape>
            </v:group>
            <v:group style="position:absolute;left:559;top:4610;width:10051;height:2" coordorigin="559,4610" coordsize="10051,2">
              <v:shape style="position:absolute;left:559;top:4610;width:10051;height:2" coordorigin="559,4610" coordsize="10051,0" path="m559,4610l10610,4610e" filled="f" stroked="t" strokeweight=".693168pt" strokecolor="#676767">
                <v:path arrowok="t"/>
              </v:shape>
            </v:group>
            <v:group style="position:absolute;left:10453;top:4612;width:1123;height:2" coordorigin="10453,4612" coordsize="1123,2">
              <v:shape style="position:absolute;left:10453;top:4612;width:1123;height:2" coordorigin="10453,4612" coordsize="1123,0" path="m10453,4612l11576,4612e" filled="f" stroked="t" strokeweight=".693168pt" strokecolor="#808080">
                <v:path arrowok="t"/>
              </v:shape>
            </v:group>
            <v:group style="position:absolute;left:2257;top:4334;width:2;height:8631" coordorigin="2257,4334" coordsize="2,8631">
              <v:shape style="position:absolute;left:2257;top:4334;width:2;height:8631" coordorigin="2257,4334" coordsize="0,8631" path="m2257,12965l2257,4334e" filled="f" stroked="t" strokeweight=".924224pt" strokecolor="#606060">
                <v:path arrowok="t"/>
              </v:shape>
            </v:group>
            <v:group style="position:absolute;left:2246;top:4852;width:6830;height:2" coordorigin="2246,4852" coordsize="6830,2">
              <v:shape style="position:absolute;left:2246;top:4852;width:6830;height:2" coordorigin="2246,4852" coordsize="6830,0" path="m2246,4852l9076,4852e" filled="f" stroked="t" strokeweight=".693168pt" strokecolor="#545454">
                <v:path arrowok="t"/>
              </v:shape>
            </v:group>
            <v:group style="position:absolute;left:9020;top:4852;width:213;height:2" coordorigin="9020,4852" coordsize="213,2">
              <v:shape style="position:absolute;left:9020;top:4852;width:213;height:2" coordorigin="9020,4852" coordsize="213,0" path="m9020,4852l9233,4852e" filled="f" stroked="t" strokeweight=".462112pt" strokecolor="#4F4F4F">
                <v:path arrowok="t"/>
              </v:shape>
            </v:group>
            <v:group style="position:absolute;left:9178;top:4852;width:2394;height:2" coordorigin="9178,4852" coordsize="2394,2">
              <v:shape style="position:absolute;left:9178;top:4852;width:2394;height:2" coordorigin="9178,4852" coordsize="2394,0" path="m9178,4852l11571,4852e" filled="f" stroked="t" strokeweight=".693168pt" strokecolor="#606060">
                <v:path arrowok="t"/>
              </v:shape>
            </v:group>
            <v:group style="position:absolute;left:4954;top:4843;width:2;height:1007" coordorigin="4954,4843" coordsize="2,1007">
              <v:shape style="position:absolute;left:4954;top:4843;width:2;height:1007" coordorigin="4954,4843" coordsize="0,1007" path="m4954,5850l4954,4843e" filled="f" stroked="t" strokeweight=".693168pt" strokecolor="#545454">
                <v:path arrowok="t"/>
              </v:shape>
            </v:group>
            <v:group style="position:absolute;left:4945;top:5330;width:6604;height:2" coordorigin="4945,5330" coordsize="6604,2">
              <v:shape style="position:absolute;left:4945;top:5330;width:6604;height:2" coordorigin="4945,5330" coordsize="6604,0" path="m4945,5330l11548,5330e" filled="f" stroked="t" strokeweight=".693168pt" strokecolor="#575757">
                <v:path arrowok="t"/>
              </v:shape>
            </v:group>
            <v:group style="position:absolute;left:7685;top:4838;width:2;height:485" coordorigin="7685,4838" coordsize="2,485">
              <v:shape style="position:absolute;left:7685;top:4838;width:2;height:485" coordorigin="7685,4838" coordsize="0,485" path="m7685,5323l7685,4838e" filled="f" stroked="t" strokeweight=".231056pt" strokecolor="#575757">
                <v:path arrowok="t"/>
              </v:shape>
            </v:group>
            <v:group style="position:absolute;left:11026;top:5327;width:550;height:2" coordorigin="11026,5327" coordsize="550,2">
              <v:shape style="position:absolute;left:11026;top:5327;width:550;height:2" coordorigin="11026,5327" coordsize="550,0" path="m11026,5327l11576,5327e" filled="f" stroked="t" strokeweight=".693168pt" strokecolor="#6B6B6B">
                <v:path arrowok="t"/>
              </v:shape>
            </v:group>
            <v:group style="position:absolute;left:4945;top:5565;width:6627;height:2" coordorigin="4945,5565" coordsize="6627,2">
              <v:shape style="position:absolute;left:4945;top:5565;width:6627;height:2" coordorigin="4945,5565" coordsize="6627,0" path="m4945,5565l11571,5565e" filled="f" stroked="t" strokeweight=".693168pt" strokecolor="#575757">
                <v:path arrowok="t"/>
              </v:shape>
            </v:group>
            <v:group style="position:absolute;left:4949;top:5803;width:6622;height:2" coordorigin="4949,5803" coordsize="6622,2">
              <v:shape style="position:absolute;left:4949;top:5803;width:6622;height:2" coordorigin="4949,5803" coordsize="6622,0" path="m4949,5803l11571,5803e" filled="f" stroked="t" strokeweight=".693168pt" strokecolor="#5B5B5B">
                <v:path arrowok="t"/>
              </v:shape>
            </v:group>
            <v:group style="position:absolute;left:4954;top:5793;width:2;height:527" coordorigin="4954,5793" coordsize="2,527">
              <v:shape style="position:absolute;left:4954;top:5793;width:2;height:527" coordorigin="4954,5793" coordsize="0,527" path="m4954,6320l4954,5793e" filled="f" stroked="t" strokeweight=".462112pt" strokecolor="#4B4B4B">
                <v:path arrowok="t"/>
              </v:shape>
            </v:group>
            <v:group style="position:absolute;left:2250;top:6040;width:9325;height:2" coordorigin="2250,6040" coordsize="9325,2">
              <v:shape style="position:absolute;left:2250;top:6040;width:9325;height:2" coordorigin="2250,6040" coordsize="9325,0" path="m2250,6040l11576,6040e" filled="f" stroked="t" strokeweight=".693168pt" strokecolor="#5B5B5B">
                <v:path arrowok="t"/>
              </v:shape>
            </v:group>
            <v:group style="position:absolute;left:1049;top:6276;width:10522;height:2" coordorigin="1049,6276" coordsize="10522,2">
              <v:shape style="position:absolute;left:1049;top:6276;width:10522;height:2" coordorigin="1049,6276" coordsize="10522,0" path="m1049,6276l11571,6276e" filled="f" stroked="t" strokeweight=".693168pt" strokecolor="#5B5B5B">
                <v:path arrowok="t"/>
              </v:shape>
            </v:group>
            <v:group style="position:absolute;left:4952;top:6250;width:2;height:739" coordorigin="4952,6250" coordsize="2,739">
              <v:shape style="position:absolute;left:4952;top:6250;width:2;height:739" coordorigin="4952,6250" coordsize="0,739" path="m4952,6988l4952,6250e" filled="f" stroked="t" strokeweight=".693168pt" strokecolor="#545454">
                <v:path arrowok="t"/>
              </v:shape>
            </v:group>
            <v:group style="position:absolute;left:7685;top:6278;width:2;height:273" coordorigin="7685,6278" coordsize="2,273">
              <v:shape style="position:absolute;left:7685;top:6278;width:2;height:273" coordorigin="7685,6278" coordsize="0,273" path="m7685,6551l7685,6278e" filled="f" stroked="t" strokeweight=".231056pt" strokecolor="#5B5B5B">
                <v:path arrowok="t"/>
              </v:shape>
            </v:group>
            <v:group style="position:absolute;left:2250;top:6741;width:6007;height:2" coordorigin="2250,6741" coordsize="6007,2">
              <v:shape style="position:absolute;left:2250;top:6741;width:6007;height:2" coordorigin="2250,6741" coordsize="6007,0" path="m2250,6741l8258,6741e" filled="f" stroked="t" strokeweight=".693168pt" strokecolor="#575757">
                <v:path arrowok="t"/>
              </v:shape>
            </v:group>
            <v:group style="position:absolute;left:7685;top:6551;width:2;height:424" coordorigin="7685,6551" coordsize="2,424">
              <v:shape style="position:absolute;left:7685;top:6551;width:2;height:424" coordorigin="7685,6551" coordsize="0,424" path="m7685,6974l7685,6551e" filled="f" stroked="t" strokeweight=".231056pt" strokecolor="#484848">
                <v:path arrowok="t"/>
              </v:shape>
            </v:group>
            <v:group style="position:absolute;left:8202;top:6741;width:268;height:2" coordorigin="8202,6741" coordsize="268,2">
              <v:shape style="position:absolute;left:8202;top:6741;width:268;height:2" coordorigin="8202,6741" coordsize="268,0" path="m8202,6741l8471,6741e" filled="f" stroked="t" strokeweight=".462112pt" strokecolor="#444444">
                <v:path arrowok="t"/>
              </v:shape>
            </v:group>
            <v:group style="position:absolute;left:8397;top:6739;width:836;height:2" coordorigin="8397,6739" coordsize="836,2">
              <v:shape style="position:absolute;left:8397;top:6739;width:836;height:2" coordorigin="8397,6739" coordsize="836,0" path="m8397,6739l9233,6739e" filled="f" stroked="t" strokeweight=".693168pt" strokecolor="#646464">
                <v:path arrowok="t"/>
              </v:shape>
            </v:group>
            <v:group style="position:absolute;left:9178;top:6739;width:217;height:2" coordorigin="9178,6739" coordsize="217,2">
              <v:shape style="position:absolute;left:9178;top:6739;width:217;height:2" coordorigin="9178,6739" coordsize="217,0" path="m9178,6739l9395,6739e" filled="f" stroked="t" strokeweight=".462112pt" strokecolor="#545454">
                <v:path arrowok="t"/>
              </v:shape>
            </v:group>
            <v:group style="position:absolute;left:9339;top:6739;width:2237;height:2" coordorigin="9339,6739" coordsize="2237,2">
              <v:shape style="position:absolute;left:9339;top:6739;width:2237;height:2" coordorigin="9339,6739" coordsize="2237,0" path="m9339,6739l11576,6739e" filled="f" stroked="t" strokeweight=".693168pt" strokecolor="#606060">
                <v:path arrowok="t"/>
              </v:shape>
            </v:group>
            <v:group style="position:absolute;left:2250;top:6977;width:9325;height:2" coordorigin="2250,6977" coordsize="9325,2">
              <v:shape style="position:absolute;left:2250;top:6977;width:9325;height:2" coordorigin="2250,6977" coordsize="9325,0" path="m2250,6977l11576,6977e" filled="f" stroked="t" strokeweight=".693168pt" strokecolor="#5B5B5B">
                <v:path arrowok="t"/>
              </v:shape>
            </v:group>
            <v:group style="position:absolute;left:2255;top:6937;width:2;height:325" coordorigin="2255,6937" coordsize="2,325">
              <v:shape style="position:absolute;left:2255;top:6937;width:2;height:325" coordorigin="2255,6937" coordsize="0,325" path="m2255,7261l2255,6937e" filled="f" stroked="t" strokeweight=".462112pt" strokecolor="#575757">
                <v:path arrowok="t"/>
              </v:shape>
            </v:group>
            <v:group style="position:absolute;left:9020;top:7214;width:213;height:2" coordorigin="9020,7214" coordsize="213,2">
              <v:shape style="position:absolute;left:9020;top:7214;width:213;height:2" coordorigin="9020,7214" coordsize="213,0" path="m9020,7214l9233,7214e" filled="f" stroked="t" strokeweight=".462112pt" strokecolor="#484848">
                <v:path arrowok="t"/>
              </v:shape>
            </v:group>
            <v:group style="position:absolute;left:559;top:7212;width:11017;height:2" coordorigin="559,7212" coordsize="11017,2">
              <v:shape style="position:absolute;left:559;top:7212;width:11017;height:2" coordorigin="559,7212" coordsize="11017,0" path="m559,7212l11576,7212e" filled="f" stroked="t" strokeweight=".693168pt" strokecolor="#606060">
                <v:path arrowok="t"/>
              </v:shape>
            </v:group>
            <v:group style="position:absolute;left:559;top:7678;width:8517;height:2" coordorigin="559,7678" coordsize="8517,2">
              <v:shape style="position:absolute;left:559;top:7678;width:8517;height:2" coordorigin="559,7678" coordsize="8517,0" path="m559,7678l9076,7678e" filled="f" stroked="t" strokeweight=".693168pt" strokecolor="#5B5B5B">
                <v:path arrowok="t"/>
              </v:shape>
            </v:group>
            <v:group style="position:absolute;left:3715;top:7678;width:217;height:2" coordorigin="3715,7678" coordsize="217,2">
              <v:shape style="position:absolute;left:3715;top:7678;width:217;height:2" coordorigin="3715,7678" coordsize="217,0" path="m3715,7678l3933,7678e" filled="f" stroked="t" strokeweight=".462112pt" strokecolor="#484848">
                <v:path arrowok="t"/>
              </v:shape>
            </v:group>
            <v:group style="position:absolute;left:9020;top:7676;width:213;height:2" coordorigin="9020,7676" coordsize="213,2">
              <v:shape style="position:absolute;left:9020;top:7676;width:213;height:2" coordorigin="9020,7676" coordsize="213,0" path="m9020,7676l9233,7676e" filled="f" stroked="t" strokeweight=".462112pt" strokecolor="#4B4B4B">
                <v:path arrowok="t"/>
              </v:shape>
            </v:group>
            <v:group style="position:absolute;left:9178;top:7676;width:2398;height:2" coordorigin="9178,7676" coordsize="2398,2">
              <v:shape style="position:absolute;left:9178;top:7676;width:2398;height:2" coordorigin="9178,7676" coordsize="2398,0" path="m9178,7676l11576,7676e" filled="f" stroked="t" strokeweight=".693168pt" strokecolor="#676767">
                <v:path arrowok="t"/>
              </v:shape>
            </v:group>
            <v:group style="position:absolute;left:4954;top:7666;width:2;height:264" coordorigin="4954,7666" coordsize="2,264">
              <v:shape style="position:absolute;left:4954;top:7666;width:2;height:264" coordorigin="4954,7666" coordsize="0,264" path="m4954,7930l4954,7666e" filled="f" stroked="t" strokeweight=".693168pt" strokecolor="#606060">
                <v:path arrowok="t"/>
              </v:shape>
            </v:group>
            <v:group style="position:absolute;left:4949;top:7913;width:6622;height:2" coordorigin="4949,7913" coordsize="6622,2">
              <v:shape style="position:absolute;left:4949;top:7913;width:6622;height:2" coordorigin="4949,7913" coordsize="6622,0" path="m4949,7913l11571,7913e" filled="f" stroked="t" strokeweight=".693168pt" strokecolor="#646464">
                <v:path arrowok="t"/>
              </v:shape>
            </v:group>
            <v:group style="position:absolute;left:4954;top:7873;width:2;height:320" coordorigin="4954,7873" coordsize="2,320">
              <v:shape style="position:absolute;left:4954;top:7873;width:2;height:320" coordorigin="4954,7873" coordsize="0,320" path="m4954,8193l4954,7873e" filled="f" stroked="t" strokeweight=".462112pt" strokecolor="#545454">
                <v:path arrowok="t"/>
              </v:shape>
            </v:group>
            <v:group style="position:absolute;left:4949;top:8151;width:5582;height:2" coordorigin="4949,8151" coordsize="5582,2">
              <v:shape style="position:absolute;left:4949;top:8151;width:5582;height:2" coordorigin="4949,8151" coordsize="5582,0" path="m4949,8151l10532,8151e" filled="f" stroked="t" strokeweight=".693168pt" strokecolor="#5B5B5B">
                <v:path arrowok="t"/>
              </v:shape>
            </v:group>
            <v:group style="position:absolute;left:10476;top:8149;width:1100;height:2" coordorigin="10476,8149" coordsize="1100,2">
              <v:shape style="position:absolute;left:10476;top:8149;width:1100;height:2" coordorigin="10476,8149" coordsize="1100,0" path="m10476,8149l11576,8149e" filled="f" stroked="t" strokeweight=".693168pt" strokecolor="#707070">
                <v:path arrowok="t"/>
              </v:shape>
            </v:group>
            <v:group style="position:absolute;left:4954;top:8137;width:2;height:259" coordorigin="4954,8137" coordsize="2,259">
              <v:shape style="position:absolute;left:4954;top:8137;width:2;height:259" coordorigin="4954,8137" coordsize="0,259" path="m4954,8396l4954,8137e" filled="f" stroked="t" strokeweight=".462112pt" strokecolor="#3F3F3F">
                <v:path arrowok="t"/>
              </v:shape>
            </v:group>
            <v:group style="position:absolute;left:559;top:8386;width:11017;height:2" coordorigin="559,8386" coordsize="11017,2">
              <v:shape style="position:absolute;left:559;top:8386;width:11017;height:2" coordorigin="559,8386" coordsize="11017,0" path="m559,8386l11576,8386e" filled="f" stroked="t" strokeweight=".693168pt" strokecolor="#5B5B5B">
                <v:path arrowok="t"/>
              </v:shape>
            </v:group>
            <v:group style="position:absolute;left:559;top:9076;width:11017;height:2" coordorigin="559,9076" coordsize="11017,2">
              <v:shape style="position:absolute;left:559;top:9076;width:11017;height:2" coordorigin="559,9076" coordsize="11017,0" path="m559,9076l11576,9076e" filled="f" stroked="t" strokeweight=".693168pt" strokecolor="#5B5B5B">
                <v:path arrowok="t"/>
              </v:shape>
            </v:group>
            <v:group style="position:absolute;left:568;top:8706;width:2;height:499" coordorigin="568,8706" coordsize="2,499">
              <v:shape style="position:absolute;left:568;top:8706;width:2;height:499" coordorigin="568,8706" coordsize="0,499" path="m568,9205l568,8706e" filled="f" stroked="t" strokeweight=".693168pt" strokecolor="#545454">
                <v:path arrowok="t"/>
              </v:shape>
            </v:group>
            <v:group style="position:absolute;left:559;top:10450;width:11017;height:2" coordorigin="559,10450" coordsize="11017,2">
              <v:shape style="position:absolute;left:559;top:10450;width:11017;height:2" coordorigin="559,10450" coordsize="11017,0" path="m559,10450l11576,10450e" filled="f" stroked="t" strokeweight=".693168pt" strokecolor="#5B5B5B">
                <v:path arrowok="t"/>
              </v:shape>
            </v:group>
            <v:group style="position:absolute;left:980;top:10687;width:5342;height:2" coordorigin="980,10687" coordsize="5342,2">
              <v:shape style="position:absolute;left:980;top:10687;width:5342;height:2" coordorigin="980,10687" coordsize="5342,0" path="m980,10687l6322,10687e" filled="f" stroked="t" strokeweight=".693168pt" strokecolor="#606060">
                <v:path arrowok="t"/>
              </v:shape>
            </v:group>
            <v:group style="position:absolute;left:6183;top:10687;width:587;height:2" coordorigin="6183,10687" coordsize="587,2">
              <v:shape style="position:absolute;left:6183;top:10687;width:587;height:2" coordorigin="6183,10687" coordsize="587,0" path="m6183,10687l6770,10687e" filled="f" stroked="t" strokeweight=".693168pt" strokecolor="#4B4B4B">
                <v:path arrowok="t"/>
              </v:shape>
            </v:group>
            <v:group style="position:absolute;left:6714;top:10685;width:4866;height:2" coordorigin="6714,10685" coordsize="4866,2">
              <v:shape style="position:absolute;left:6714;top:10685;width:4866;height:2" coordorigin="6714,10685" coordsize="4866,0" path="m6714,10685l11581,10685e" filled="f" stroked="t" strokeweight=".693168pt" strokecolor="#606060">
                <v:path arrowok="t"/>
              </v:shape>
            </v:group>
            <v:group style="position:absolute;left:2260;top:10645;width:2;height:127" coordorigin="2260,10645" coordsize="2,127">
              <v:shape style="position:absolute;left:2260;top:10645;width:2;height:127" coordorigin="2260,10645" coordsize="0,127" path="m2260,10772l2260,10645e" filled="f" stroked="t" strokeweight=".462112pt" strokecolor="#484848">
                <v:path arrowok="t"/>
              </v:shape>
            </v:group>
            <v:group style="position:absolute;left:564;top:10923;width:11017;height:2" coordorigin="564,10923" coordsize="11017,2">
              <v:shape style="position:absolute;left:564;top:10923;width:11017;height:2" coordorigin="564,10923" coordsize="11017,0" path="m564,10923l11581,10923e" filled="f" stroked="t" strokeweight=".693168pt" strokecolor="#606060">
                <v:path arrowok="t"/>
              </v:shape>
            </v:group>
            <v:group style="position:absolute;left:2283;top:11389;width:9131;height:2" coordorigin="2283,11389" coordsize="9131,2">
              <v:shape style="position:absolute;left:2283;top:11389;width:9131;height:2" coordorigin="2283,11389" coordsize="9131,0" path="m2283,11389l11414,11389e" filled="f" stroked="t" strokeweight=".693168pt" strokecolor="#606060">
                <v:path arrowok="t"/>
              </v:shape>
            </v:group>
            <v:group style="position:absolute;left:564;top:11386;width:11017;height:2" coordorigin="564,11386" coordsize="11017,2">
              <v:shape style="position:absolute;left:564;top:11386;width:11017;height:2" coordorigin="564,11386" coordsize="11017,0" path="m564,11386l11581,11386e" filled="f" stroked="t" strokeweight=".693168pt" strokecolor="#606060">
                <v:path arrowok="t"/>
              </v:shape>
            </v:group>
            <v:group style="position:absolute;left:578;top:11342;width:2;height:5130" coordorigin="578,11342" coordsize="2,5130">
              <v:shape style="position:absolute;left:578;top:11342;width:2;height:5130" coordorigin="578,11342" coordsize="0,5130" path="m578,16471l578,11342e" filled="f" stroked="t" strokeweight=".693168pt" strokecolor="#575757">
                <v:path arrowok="t"/>
              </v:shape>
            </v:group>
            <v:group style="position:absolute;left:9020;top:11622;width:213;height:2" coordorigin="9020,11622" coordsize="213,2">
              <v:shape style="position:absolute;left:9020;top:11622;width:213;height:2" coordorigin="9020,11622" coordsize="213,0" path="m9020,11622l9233,11622e" filled="f" stroked="t" strokeweight=".462112pt" strokecolor="#606060">
                <v:path arrowok="t"/>
              </v:shape>
            </v:group>
            <v:group style="position:absolute;left:568;top:11619;width:11017;height:2" coordorigin="568,11619" coordsize="11017,2">
              <v:shape style="position:absolute;left:568;top:11619;width:11017;height:2" coordorigin="568,11619" coordsize="11017,0" path="m568,11619l11585,11619e" filled="f" stroked="t" strokeweight=".693168pt" strokecolor="#606060">
                <v:path arrowok="t"/>
              </v:shape>
            </v:group>
            <v:group style="position:absolute;left:568;top:11859;width:1206;height:2" coordorigin="568,11859" coordsize="1206,2">
              <v:shape style="position:absolute;left:568;top:11859;width:1206;height:2" coordorigin="568,11859" coordsize="1206,0" path="m568,11859l1775,11859e" filled="f" stroked="t" strokeweight=".693168pt" strokecolor="#646464">
                <v:path arrowok="t"/>
              </v:shape>
            </v:group>
            <v:group style="position:absolute;left:1067;top:11615;width:2;height:268" coordorigin="1067,11615" coordsize="2,268">
              <v:shape style="position:absolute;left:1067;top:11615;width:2;height:268" coordorigin="1067,11615" coordsize="0,268" path="m1067,11883l1067,11615e" filled="f" stroked="t" strokeweight=".462112pt" strokecolor="#484848">
                <v:path arrowok="t"/>
              </v:shape>
            </v:group>
            <v:group style="position:absolute;left:1557;top:11859;width:3706;height:2" coordorigin="1557,11859" coordsize="3706,2">
              <v:shape style="position:absolute;left:1557;top:11859;width:3706;height:2" coordorigin="1557,11859" coordsize="3706,0" path="m1557,11859l5263,11859e" filled="f" stroked="t" strokeweight=".462112pt" strokecolor="#5B5B5B">
                <v:path arrowok="t"/>
              </v:shape>
            </v:group>
            <v:group style="position:absolute;left:4806;top:11857;width:6779;height:2" coordorigin="4806,11857" coordsize="6779,2">
              <v:shape style="position:absolute;left:4806;top:11857;width:6779;height:2" coordorigin="4806,11857" coordsize="6779,0" path="m4806,11857l11585,11857e" filled="f" stroked="t" strokeweight=".693168pt" strokecolor="#606060">
                <v:path arrowok="t"/>
              </v:shape>
            </v:group>
            <v:group style="position:absolute;left:7345;top:11610;width:2;height:1148" coordorigin="7345,11610" coordsize="2,1148">
              <v:shape style="position:absolute;left:7345;top:11610;width:2;height:1148" coordorigin="7345,11610" coordsize="0,1148" path="m7345,12758l7345,11610e" filled="f" stroked="t" strokeweight=".693168pt" strokecolor="#575757">
                <v:path arrowok="t"/>
              </v:shape>
            </v:group>
            <v:group style="position:absolute;left:1063;top:11812;width:2;height:711" coordorigin="1063,11812" coordsize="2,711">
              <v:shape style="position:absolute;left:1063;top:11812;width:2;height:711" coordorigin="1063,11812" coordsize="0,711" path="m1063,12523l1063,11812e" filled="f" stroked="t" strokeweight=".693168pt" strokecolor="#575757">
                <v:path arrowok="t"/>
              </v:shape>
            </v:group>
            <v:group style="position:absolute;left:1599;top:11596;width:2;height:4871" coordorigin="1599,11596" coordsize="2,4871">
              <v:shape style="position:absolute;left:1599;top:11596;width:2;height:4871" coordorigin="1599,11596" coordsize="0,4871" path="m1599,16466l1599,11596e" filled="f" stroked="t" strokeweight=".693168pt" strokecolor="#646464">
                <v:path arrowok="t"/>
              </v:shape>
            </v:group>
            <v:group style="position:absolute;left:11574;top:12104;width:2;height:442" coordorigin="11574,12104" coordsize="2,442">
              <v:shape style="position:absolute;left:11574;top:12104;width:2;height:442" coordorigin="11574,12104" coordsize="0,442" path="m11574,12546l11574,12104e" filled="f" stroked="t" strokeweight=".462112pt" strokecolor="#676767">
                <v:path arrowok="t"/>
              </v:shape>
            </v:group>
            <v:group style="position:absolute;left:1065;top:12466;width:2;height:136" coordorigin="1065,12466" coordsize="2,136">
              <v:shape style="position:absolute;left:1065;top:12466;width:2;height:136" coordorigin="1065,12466" coordsize="0,136" path="m1065,12603l1065,12466e" filled="f" stroked="t" strokeweight=".462112pt" strokecolor="#444444">
                <v:path arrowok="t"/>
              </v:shape>
            </v:group>
            <v:group style="position:absolute;left:11571;top:12466;width:2;height:235" coordorigin="11571,12466" coordsize="2,235">
              <v:shape style="position:absolute;left:11571;top:12466;width:2;height:235" coordorigin="11571,12466" coordsize="0,235" path="m11571,12702l11571,12466e" filled="f" stroked="t" strokeweight=".462112pt" strokecolor="#A3A3A3">
                <v:path arrowok="t"/>
              </v:shape>
            </v:group>
            <v:group style="position:absolute;left:1065;top:12546;width:2;height:1887" coordorigin="1065,12546" coordsize="2,1887">
              <v:shape style="position:absolute;left:1065;top:12546;width:2;height:1887" coordorigin="1065,12546" coordsize="0,1887" path="m1065,14433l1065,12546e" filled="f" stroked="t" strokeweight=".693168pt" strokecolor="#575757">
                <v:path arrowok="t"/>
              </v:shape>
            </v:group>
            <v:group style="position:absolute;left:11569;top:12546;width:2;height:155" coordorigin="11569,12546" coordsize="2,155">
              <v:shape style="position:absolute;left:11569;top:12546;width:2;height:155" coordorigin="11569,12546" coordsize="0,155" path="m11569,12702l11569,12546e" filled="f" stroked="t" strokeweight=".231056pt" strokecolor="#BCBCBC">
                <v:path arrowok="t"/>
              </v:shape>
            </v:group>
            <v:group style="position:absolute;left:7348;top:12702;width:2;height:202" coordorigin="7348,12702" coordsize="2,202">
              <v:shape style="position:absolute;left:7348;top:12702;width:2;height:202" coordorigin="7348,12702" coordsize="0,202" path="m7348,12904l7348,12702e" filled="f" stroked="t" strokeweight=".462112pt" strokecolor="#444444">
                <v:path arrowok="t"/>
              </v:shape>
            </v:group>
            <v:group style="position:absolute;left:573;top:12847;width:2;height:118" coordorigin="573,12847" coordsize="2,118">
              <v:shape style="position:absolute;left:573;top:12847;width:2;height:118" coordorigin="573,12847" coordsize="0,118" path="m573,12965l573,12847e" filled="f" stroked="t" strokeweight=".462112pt" strokecolor="#2F2F2F">
                <v:path arrowok="t"/>
              </v:shape>
            </v:group>
            <v:group style="position:absolute;left:7350;top:12847;width:2;height:3619" coordorigin="7350,12847" coordsize="2,3619">
              <v:shape style="position:absolute;left:7350;top:12847;width:2;height:3619" coordorigin="7350,12847" coordsize="0,3619" path="m7350,16466l7350,12847e" filled="f" stroked="t" strokeweight=".693168pt" strokecolor="#575757">
                <v:path arrowok="t"/>
              </v:shape>
            </v:group>
            <v:group style="position:absolute;left:1599;top:12909;width:2;height:132" coordorigin="1599,12909" coordsize="2,132">
              <v:shape style="position:absolute;left:1599;top:12909;width:2;height:132" coordorigin="1599,12909" coordsize="0,132" path="m1599,13040l1599,12909e" filled="f" stroked="t" strokeweight=".462112pt" strokecolor="#3F3F3F">
                <v:path arrowok="t"/>
              </v:shape>
            </v:group>
            <v:group style="position:absolute;left:2264;top:12909;width:2;height:132" coordorigin="2264,12909" coordsize="2,132">
              <v:shape style="position:absolute;left:2264;top:12909;width:2;height:132" coordorigin="2264,12909" coordsize="0,132" path="m2264,13040l2264,12909e" filled="f" stroked="t" strokeweight=".462112pt" strokecolor="#484848">
                <v:path arrowok="t"/>
              </v:shape>
            </v:group>
            <v:group style="position:absolute;left:559;top:13972;width:1696;height:2" coordorigin="559,13972" coordsize="1696,2">
              <v:shape style="position:absolute;left:559;top:13972;width:1696;height:2" coordorigin="559,13972" coordsize="1696,0" path="m559,13972l2255,13972e" filled="f" stroked="t" strokeweight=".231056pt" strokecolor="#606060">
                <v:path arrowok="t"/>
              </v:shape>
            </v:group>
            <v:group style="position:absolute;left:2267;top:12984;width:2;height:3487" coordorigin="2267,12984" coordsize="2,3487">
              <v:shape style="position:absolute;left:2267;top:12984;width:2;height:3487" coordorigin="2267,12984" coordsize="0,3487" path="m2267,16471l2267,12984e" filled="f" stroked="t" strokeweight=".693168pt" strokecolor="#606060">
                <v:path arrowok="t"/>
              </v:shape>
            </v:group>
            <v:group style="position:absolute;left:1067;top:14377;width:2;height:202" coordorigin="1067,14377" coordsize="2,202">
              <v:shape style="position:absolute;left:1067;top:14377;width:2;height:202" coordorigin="1067,14377" coordsize="0,202" path="m1067,14579l1067,14377e" filled="f" stroked="t" strokeweight=".462112pt" strokecolor="#484848">
                <v:path arrowok="t"/>
              </v:shape>
            </v:group>
            <v:group style="position:absolute;left:1067;top:14523;width:2;height:245" coordorigin="1067,14523" coordsize="2,245">
              <v:shape style="position:absolute;left:1067;top:14523;width:2;height:245" coordorigin="1067,14523" coordsize="0,245" path="m1067,14768l1067,14523e" filled="f" stroked="t" strokeweight=".924224pt" strokecolor="#606060">
                <v:path arrowok="t"/>
              </v:shape>
            </v:group>
            <v:group style="position:absolute;left:1067;top:14711;width:2;height:221" coordorigin="1067,14711" coordsize="2,221">
              <v:shape style="position:absolute;left:1067;top:14711;width:2;height:221" coordorigin="1067,14711" coordsize="0,221" path="m1067,14932l1067,14711e" filled="f" stroked="t" strokeweight=".462112pt" strokecolor="#484848">
                <v:path arrowok="t"/>
              </v:shape>
            </v:group>
            <v:group style="position:absolute;left:573;top:14876;width:2;height:127" coordorigin="573,14876" coordsize="2,127">
              <v:shape style="position:absolute;left:573;top:14876;width:2;height:127" coordorigin="573,14876" coordsize="0,127" path="m573,15003l573,14876e" filled="f" stroked="t" strokeweight=".462112pt" strokecolor="#484848">
                <v:path arrowok="t"/>
              </v:shape>
            </v:group>
            <v:group style="position:absolute;left:1067;top:14876;width:2;height:1591" coordorigin="1067,14876" coordsize="2,1591">
              <v:shape style="position:absolute;left:1067;top:14876;width:2;height:1591" coordorigin="1067,14876" coordsize="0,1591" path="m1067,16466l1067,14876e" filled="f" stroked="t" strokeweight=".693168pt" strokecolor="#575757">
                <v:path arrowok="t"/>
              </v:shape>
            </v:group>
            <v:group style="position:absolute;left:1601;top:14876;width:2;height:127" coordorigin="1601,14876" coordsize="2,127">
              <v:shape style="position:absolute;left:1601;top:14876;width:2;height:127" coordorigin="1601,14876" coordsize="0,127" path="m1601,15003l1601,14876e" filled="f" stroked="t" strokeweight=".462112pt" strokecolor="#575757">
                <v:path arrowok="t"/>
              </v:shape>
            </v:group>
            <v:group style="position:absolute;left:564;top:16459;width:10753;height:2" coordorigin="564,16459" coordsize="10753,2">
              <v:shape style="position:absolute;left:564;top:16459;width:10753;height:2" coordorigin="564,16459" coordsize="10753,0" path="m564,16459l11317,16459e" filled="f" stroked="t" strokeweight=".693168pt" strokecolor="#676767">
                <v:path arrowok="t"/>
              </v:shape>
            </v:group>
            <v:group style="position:absolute;left:10739;top:16457;width:730;height:2" coordorigin="10739,16457" coordsize="730,2">
              <v:shape style="position:absolute;left:10739;top:16457;width:730;height:2" coordorigin="10739,16457" coordsize="730,0" path="m10739,16457l11470,16457e" filled="f" stroked="t" strokeweight=".693168pt" strokecolor="#808080">
                <v:path arrowok="t"/>
              </v:shape>
            </v:group>
            <v:group style="position:absolute;left:8346;top:6279;width:2;height:242" coordorigin="8346,6279" coordsize="2,242">
              <v:shape style="position:absolute;left:8346;top:6279;width:2;height:242" coordorigin="8346,6279" coordsize="0,242" path="m8346,6521l8346,6279e" filled="f" stroked="t" strokeweight="3.097pt" strokecolor="#D1D6D8">
                <v:path arrowok="t"/>
              </v:shape>
            </v:group>
            <w10:wrap type="none"/>
          </v:group>
        </w:pict>
      </w:r>
      <w:r>
        <w:rPr>
          <w:rFonts w:ascii="Arial" w:hAnsi="Arial" w:cs="Arial" w:eastAsia="Arial"/>
          <w:sz w:val="23"/>
          <w:szCs w:val="23"/>
          <w:color w:val="5D5D5E"/>
          <w:spacing w:val="0"/>
          <w:w w:val="78"/>
        </w:rPr>
        <w:t>ltfaly</w:t>
      </w:r>
      <w:r>
        <w:rPr>
          <w:rFonts w:ascii="Arial" w:hAnsi="Arial" w:cs="Arial" w:eastAsia="Arial"/>
          <w:sz w:val="23"/>
          <w:szCs w:val="23"/>
          <w:color w:val="5D5D5E"/>
          <w:spacing w:val="0"/>
          <w:w w:val="100"/>
        </w:rPr>
        <w:tab/>
      </w:r>
      <w:r>
        <w:rPr>
          <w:rFonts w:ascii="Arial" w:hAnsi="Arial" w:cs="Arial" w:eastAsia="Arial"/>
          <w:sz w:val="23"/>
          <w:szCs w:val="23"/>
          <w:color w:val="5D5D5E"/>
          <w:spacing w:val="0"/>
          <w:w w:val="78"/>
        </w:rPr>
        <w:t>erk</w:t>
      </w:r>
      <w:r>
        <w:rPr>
          <w:rFonts w:ascii="Arial" w:hAnsi="Arial" w:cs="Arial" w:eastAsia="Arial"/>
          <w:sz w:val="23"/>
          <w:szCs w:val="23"/>
          <w:color w:val="5D5D5E"/>
          <w:spacing w:val="-34"/>
          <w:w w:val="78"/>
        </w:rPr>
        <w:t>e</w:t>
      </w:r>
      <w:r>
        <w:rPr>
          <w:rFonts w:ascii="Arial" w:hAnsi="Arial" w:cs="Arial" w:eastAsia="Arial"/>
          <w:sz w:val="23"/>
          <w:szCs w:val="23"/>
          <w:color w:val="808587"/>
          <w:spacing w:val="0"/>
          <w:w w:val="102"/>
        </w:rPr>
        <w:t>ı:</w:t>
      </w:r>
      <w:r>
        <w:rPr>
          <w:rFonts w:ascii="Arial" w:hAnsi="Arial" w:cs="Arial" w:eastAsia="Arial"/>
          <w:sz w:val="23"/>
          <w:szCs w:val="23"/>
          <w:color w:val="808587"/>
          <w:spacing w:val="-46"/>
          <w:w w:val="100"/>
        </w:rPr>
        <w:t> </w:t>
      </w:r>
      <w:r>
        <w:rPr>
          <w:rFonts w:ascii="Arial" w:hAnsi="Arial" w:cs="Arial" w:eastAsia="Arial"/>
          <w:sz w:val="23"/>
          <w:szCs w:val="23"/>
          <w:color w:val="808587"/>
          <w:spacing w:val="2"/>
          <w:w w:val="77"/>
        </w:rPr>
        <w:t>B</w:t>
      </w:r>
      <w:r>
        <w:rPr>
          <w:rFonts w:ascii="Arial" w:hAnsi="Arial" w:cs="Arial" w:eastAsia="Arial"/>
          <w:sz w:val="23"/>
          <w:szCs w:val="23"/>
          <w:color w:val="5D5D5E"/>
          <w:spacing w:val="0"/>
          <w:w w:val="112"/>
        </w:rPr>
        <w:t>f</w:t>
      </w:r>
      <w:r>
        <w:rPr>
          <w:rFonts w:ascii="Arial" w:hAnsi="Arial" w:cs="Arial" w:eastAsia="Arial"/>
          <w:sz w:val="23"/>
          <w:szCs w:val="23"/>
          <w:color w:val="5D5D5E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808587"/>
          <w:spacing w:val="0"/>
          <w:w w:val="76"/>
        </w:rPr>
        <w:t>n;ıı</w:t>
      </w:r>
      <w:r>
        <w:rPr>
          <w:rFonts w:ascii="Times New Roman" w:hAnsi="Times New Roman" w:cs="Times New Roman" w:eastAsia="Times New Roman"/>
          <w:sz w:val="18"/>
          <w:szCs w:val="18"/>
          <w:color w:val="808587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808587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BAB8BA"/>
          <w:spacing w:val="0"/>
          <w:w w:val="150"/>
        </w:rPr>
        <w:t>·</w:t>
      </w:r>
      <w:r>
        <w:rPr>
          <w:rFonts w:ascii="Times New Roman" w:hAnsi="Times New Roman" w:cs="Times New Roman" w:eastAsia="Times New Roman"/>
          <w:sz w:val="18"/>
          <w:szCs w:val="18"/>
          <w:color w:val="BAB8B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BAB8BA"/>
          <w:spacing w:val="0"/>
          <w:w w:val="100"/>
        </w:rPr>
      </w:r>
      <w:r>
        <w:rPr>
          <w:rFonts w:ascii="Arial" w:hAnsi="Arial" w:cs="Arial" w:eastAsia="Arial"/>
          <w:sz w:val="23"/>
          <w:szCs w:val="23"/>
          <w:color w:val="363636"/>
          <w:spacing w:val="2"/>
          <w:w w:val="205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4"/>
        </w:rPr>
        <w:t>tf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5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4"/>
        </w:rPr>
        <w:t>Eri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300" w:bottom="280" w:left="460" w:right="240"/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2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50" w:lineRule="atLeast"/>
        <w:ind w:left="3631" w:right="4196"/>
        <w:jc w:val="center"/>
        <w:rPr>
          <w:rFonts w:ascii="Times New Roman" w:hAnsi="Times New Roman" w:cs="Times New Roman" w:eastAsia="Times New Roman"/>
          <w:sz w:val="21"/>
          <w:szCs w:val="21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64.446922pt;margin-top:-16.466393pt;width:30.080001pt;height:47pt;mso-position-horizontal-relative:page;mso-position-vertical-relative:paragraph;z-index:-15053" type="#_x0000_t202" filled="f" stroked="f">
            <v:textbox inset="0,0,0,0">
              <w:txbxContent>
                <w:p>
                  <w:pPr>
                    <w:spacing w:before="0" w:after="0" w:line="940" w:lineRule="exact"/>
                    <w:ind w:right="-181"/>
                    <w:jc w:val="left"/>
                    <w:rPr>
                      <w:rFonts w:ascii="Times New Roman" w:hAnsi="Times New Roman" w:cs="Times New Roman" w:eastAsia="Times New Roman"/>
                      <w:sz w:val="94"/>
                      <w:szCs w:val="94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94"/>
                      <w:szCs w:val="94"/>
                      <w:color w:val="2D2D2D"/>
                      <w:spacing w:val="0"/>
                      <w:w w:val="128"/>
                      <w:b/>
                      <w:bCs/>
                    </w:rPr>
                    <w:t>1</w:t>
                  </w:r>
                  <w:r>
                    <w:rPr>
                      <w:rFonts w:ascii="Times New Roman" w:hAnsi="Times New Roman" w:cs="Times New Roman" w:eastAsia="Times New Roman"/>
                      <w:sz w:val="94"/>
                      <w:szCs w:val="94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0"/>
          <w:w w:val="100"/>
        </w:rPr>
        <w:t>İZMİR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0"/>
          <w:w w:val="100"/>
        </w:rPr>
        <w:t>BÜYÜKŞEHİR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0"/>
          <w:w w:val="101"/>
        </w:rPr>
        <w:t>BELEDİYESİ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0"/>
          <w:w w:val="10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0"/>
          <w:w w:val="100"/>
        </w:rPr>
        <w:t>İTFAİYE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0"/>
          <w:w w:val="100"/>
        </w:rPr>
        <w:t>DAİRESi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0"/>
          <w:w w:val="100"/>
        </w:rPr>
        <w:t>BAŞKANLIGI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0" w:after="0" w:line="56" w:lineRule="exact"/>
        <w:ind w:left="880" w:right="-20"/>
        <w:jc w:val="left"/>
        <w:rPr>
          <w:rFonts w:ascii="Arial" w:hAnsi="Arial" w:cs="Arial" w:eastAsia="Arial"/>
          <w:sz w:val="15"/>
          <w:szCs w:val="15"/>
        </w:rPr>
      </w:pPr>
      <w:rPr/>
      <w:r>
        <w:rPr>
          <w:rFonts w:ascii="Arial" w:hAnsi="Arial" w:cs="Arial" w:eastAsia="Arial"/>
          <w:sz w:val="15"/>
          <w:szCs w:val="15"/>
          <w:color w:val="2D2D2D"/>
          <w:spacing w:val="0"/>
          <w:w w:val="112"/>
        </w:rPr>
        <w:t>IZMIR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</w:rPr>
      </w:r>
    </w:p>
    <w:p>
      <w:pPr>
        <w:spacing w:before="0" w:after="0" w:line="182" w:lineRule="exact"/>
        <w:ind w:left="618" w:right="-20"/>
        <w:jc w:val="left"/>
        <w:tabs>
          <w:tab w:pos="3260" w:val="left"/>
        </w:tabs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Arial" w:hAnsi="Arial" w:cs="Arial" w:eastAsia="Arial"/>
          <w:sz w:val="15"/>
          <w:szCs w:val="15"/>
          <w:color w:val="2D2D2D"/>
          <w:spacing w:val="0"/>
          <w:w w:val="100"/>
          <w:b/>
          <w:bCs/>
        </w:rPr>
        <w:t>BÜYÜKŞEHIR</w:t>
        <w:tab/>
      </w:r>
      <w:r>
        <w:rPr>
          <w:rFonts w:ascii="Arial" w:hAnsi="Arial" w:cs="Arial" w:eastAsia="Arial"/>
          <w:sz w:val="15"/>
          <w:szCs w:val="15"/>
          <w:color w:val="2D2D2D"/>
          <w:spacing w:val="0"/>
          <w:w w:val="100"/>
          <w:b/>
          <w:bCs/>
        </w:rPr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0"/>
          <w:w w:val="100"/>
        </w:rPr>
        <w:t>Müdahale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0"/>
          <w:w w:val="100"/>
        </w:rPr>
        <w:t>Şub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0"/>
          <w:w w:val="102"/>
        </w:rPr>
        <w:t>Müdürlüğü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0" w:after="0" w:line="259" w:lineRule="exact"/>
        <w:ind w:left="665" w:right="-20"/>
        <w:jc w:val="left"/>
        <w:tabs>
          <w:tab w:pos="4400" w:val="left"/>
        </w:tabs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Arial" w:hAnsi="Arial" w:cs="Arial" w:eastAsia="Arial"/>
          <w:sz w:val="15"/>
          <w:szCs w:val="15"/>
          <w:color w:val="2D2D2D"/>
          <w:spacing w:val="0"/>
          <w:w w:val="100"/>
          <w:position w:val="10"/>
        </w:rPr>
        <w:t>BELEDIYESI</w:t>
      </w:r>
      <w:r>
        <w:rPr>
          <w:rFonts w:ascii="Arial" w:hAnsi="Arial" w:cs="Arial" w:eastAsia="Arial"/>
          <w:sz w:val="15"/>
          <w:szCs w:val="15"/>
          <w:color w:val="2D2D2D"/>
          <w:spacing w:val="2"/>
          <w:w w:val="100"/>
          <w:position w:val="10"/>
        </w:rPr>
        <w:t> </w:t>
      </w:r>
      <w:r>
        <w:rPr>
          <w:rFonts w:ascii="Arial" w:hAnsi="Arial" w:cs="Arial" w:eastAsia="Arial"/>
          <w:sz w:val="15"/>
          <w:szCs w:val="15"/>
          <w:color w:val="2D2D2D"/>
          <w:spacing w:val="0"/>
          <w:w w:val="100"/>
          <w:position w:val="10"/>
        </w:rPr>
        <w:tab/>
      </w:r>
      <w:r>
        <w:rPr>
          <w:rFonts w:ascii="Arial" w:hAnsi="Arial" w:cs="Arial" w:eastAsia="Arial"/>
          <w:sz w:val="15"/>
          <w:szCs w:val="15"/>
          <w:color w:val="2D2D2D"/>
          <w:spacing w:val="0"/>
          <w:w w:val="100"/>
          <w:position w:val="10"/>
        </w:rPr>
      </w:r>
      <w:r>
        <w:rPr>
          <w:rFonts w:ascii="Times New Roman" w:hAnsi="Times New Roman" w:cs="Times New Roman" w:eastAsia="Times New Roman"/>
          <w:sz w:val="21"/>
          <w:szCs w:val="21"/>
          <w:color w:val="3D3D3D"/>
          <w:spacing w:val="5"/>
          <w:w w:val="100"/>
          <w:position w:val="-1"/>
        </w:rPr>
        <w:t>Y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0"/>
          <w:w w:val="100"/>
          <w:position w:val="-1"/>
        </w:rPr>
        <w:t>ANGl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2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0"/>
          <w:w w:val="100"/>
          <w:position w:val="-1"/>
        </w:rPr>
        <w:t>RAPORU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4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57" w:lineRule="auto"/>
        <w:ind w:left="160" w:right="3373" w:firstLine="-9"/>
        <w:jc w:val="left"/>
        <w:tabs>
          <w:tab w:pos="1500" w:val="left"/>
          <w:tab w:pos="3140" w:val="left"/>
          <w:tab w:pos="4480" w:val="left"/>
          <w:tab w:pos="5460" w:val="left"/>
          <w:tab w:pos="75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bla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4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08.05.2017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Sıra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22</w:t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6"/>
          <w:position w:val="0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8"/>
          <w:w w:val="96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1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17:02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Tel: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81"/>
          <w:position w:val="0"/>
        </w:rPr>
        <w:t>Ka_yıt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8"/>
          <w:w w:val="81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08.05.2017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  <w:position w:val="0"/>
        </w:rPr>
        <w:t>!Kayıt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-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2888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4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5"/>
          <w:position w:val="0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8"/>
          <w:w w:val="95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Ala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2"/>
          <w:position w:val="0"/>
        </w:rPr>
        <w:t>Merkez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2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Bildirile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Adre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:Bornova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Is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"/>
          <w:w w:val="100"/>
          <w:position w:val="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-2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nbu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yol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MT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yanı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Bornova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istikameti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8" w:after="0" w:line="240" w:lineRule="auto"/>
        <w:ind w:left="156" w:right="-20"/>
        <w:jc w:val="left"/>
        <w:tabs>
          <w:tab w:pos="15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Do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Adres</w:t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:Bornova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Istanbul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yol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MT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yar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Bornova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istikameti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8" w:after="0" w:line="200" w:lineRule="exact"/>
        <w:ind w:left="165" w:right="-20"/>
        <w:jc w:val="left"/>
        <w:tabs>
          <w:tab w:pos="1500" w:val="left"/>
          <w:tab w:pos="4540" w:val="left"/>
          <w:tab w:pos="77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2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3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2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44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14"/>
          <w:position w:val="-2"/>
        </w:rPr>
        <w:t>:Araç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7"/>
          <w:w w:val="114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2"/>
        </w:rPr>
        <w:t>Ya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8"/>
          <w:w w:val="100"/>
          <w:position w:val="-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9"/>
          <w:w w:val="100"/>
          <w:position w:val="-2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2"/>
        </w:rPr>
        <w:t>ını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0"/>
          <w:w w:val="100"/>
          <w:position w:val="-2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  <w:position w:val="-2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4"/>
          <w:w w:val="100"/>
          <w:position w:val="-2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2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6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2"/>
        </w:rPr>
        <w:t>Sınıfı: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8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2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2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2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1"/>
          <w:position w:val="-2"/>
        </w:rPr>
        <w:t>Sebebi: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11"/>
          <w:w w:val="111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2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2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2"/>
        </w:rPr>
        <w:t>Kısa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2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2"/>
        </w:rPr>
        <w:t>Devre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9" w:after="0" w:line="178" w:lineRule="auto"/>
        <w:ind w:left="3621" w:right="3220" w:firstLine="-3461"/>
        <w:jc w:val="left"/>
        <w:tabs>
          <w:tab w:pos="3600" w:val="left"/>
          <w:tab w:pos="66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18.031555pt;margin-top:13.827456pt;width:28.697201pt;height:28pt;mso-position-horizontal-relative:page;mso-position-vertical-relative:paragraph;z-index:-15052" type="#_x0000_t202" filled="f" stroked="f">
            <v:textbox inset="0,0,0,0">
              <w:txbxContent>
                <w:p>
                  <w:pPr>
                    <w:spacing w:before="0" w:after="0" w:line="560" w:lineRule="exact"/>
                    <w:ind w:right="-124"/>
                    <w:jc w:val="left"/>
                    <w:rPr>
                      <w:rFonts w:ascii="Arial" w:hAnsi="Arial" w:cs="Arial" w:eastAsia="Arial"/>
                      <w:sz w:val="56"/>
                      <w:szCs w:val="56"/>
                    </w:rPr>
                  </w:pPr>
                  <w:rPr/>
                  <w:r>
                    <w:rPr>
                      <w:rFonts w:ascii="Arial" w:hAnsi="Arial" w:cs="Arial" w:eastAsia="Arial"/>
                      <w:sz w:val="56"/>
                      <w:szCs w:val="56"/>
                      <w:color w:val="525252"/>
                      <w:spacing w:val="0"/>
                      <w:w w:val="368"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56"/>
                      <w:szCs w:val="56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İs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34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</w:r>
      <w:r>
        <w:rPr>
          <w:rFonts w:ascii="Arial" w:hAnsi="Arial" w:cs="Arial" w:eastAsia="Arial"/>
          <w:sz w:val="27"/>
          <w:szCs w:val="27"/>
          <w:color w:val="3D3D3D"/>
          <w:spacing w:val="0"/>
          <w:w w:val="71"/>
          <w:position w:val="1"/>
        </w:rPr>
        <w:t>it</w:t>
      </w:r>
      <w:r>
        <w:rPr>
          <w:rFonts w:ascii="Arial" w:hAnsi="Arial" w:cs="Arial" w:eastAsia="Arial"/>
          <w:sz w:val="27"/>
          <w:szCs w:val="27"/>
          <w:color w:val="3D3D3D"/>
          <w:spacing w:val="-3"/>
          <w:w w:val="71"/>
          <w:position w:val="1"/>
        </w:rPr>
        <w:t>'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2"/>
          <w:position w:val="1"/>
        </w:rPr>
        <w:t>apını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3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>Şekli: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6"/>
        </w:rPr>
        <w:t>Kullanım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6"/>
        </w:rPr>
        <w:t>Şekli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1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6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Betonanne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73"/>
          <w:position w:val="0"/>
        </w:rPr>
        <w:t>Ka_gi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73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73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6"/>
          <w:w w:val="73"/>
          <w:position w:val="0"/>
        </w:rPr>
        <w:t> </w:t>
      </w:r>
      <w:r>
        <w:rPr>
          <w:rFonts w:ascii="Arial" w:hAnsi="Arial" w:cs="Arial" w:eastAsia="Arial"/>
          <w:sz w:val="17"/>
          <w:szCs w:val="17"/>
          <w:color w:val="3D3D3D"/>
          <w:spacing w:val="0"/>
          <w:w w:val="100"/>
          <w:position w:val="0"/>
        </w:rPr>
        <w:t>Ahşap</w:t>
      </w:r>
      <w:r>
        <w:rPr>
          <w:rFonts w:ascii="Arial" w:hAnsi="Arial" w:cs="Arial" w:eastAsia="Arial"/>
          <w:sz w:val="17"/>
          <w:szCs w:val="17"/>
          <w:color w:val="3D3D3D"/>
          <w:spacing w:val="38"/>
          <w:w w:val="100"/>
          <w:position w:val="0"/>
        </w:rPr>
        <w:t> </w:t>
      </w:r>
      <w:r>
        <w:rPr>
          <w:rFonts w:ascii="Arial" w:hAnsi="Arial" w:cs="Arial" w:eastAsia="Arial"/>
          <w:sz w:val="17"/>
          <w:szCs w:val="17"/>
          <w:color w:val="525252"/>
          <w:spacing w:val="0"/>
          <w:w w:val="100"/>
          <w:position w:val="0"/>
        </w:rPr>
        <w:t>Çelik</w:t>
      </w:r>
      <w:r>
        <w:rPr>
          <w:rFonts w:ascii="Arial" w:hAnsi="Arial" w:cs="Arial" w:eastAsia="Arial"/>
          <w:sz w:val="17"/>
          <w:szCs w:val="17"/>
          <w:color w:val="525252"/>
          <w:spacing w:val="0"/>
          <w:w w:val="100"/>
          <w:position w:val="0"/>
        </w:rPr>
        <w:t>  </w:t>
      </w:r>
      <w:r>
        <w:rPr>
          <w:rFonts w:ascii="Arial" w:hAnsi="Arial" w:cs="Arial" w:eastAsia="Arial"/>
          <w:sz w:val="17"/>
          <w:szCs w:val="17"/>
          <w:color w:val="525252"/>
          <w:spacing w:val="4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74"/>
          <w:position w:val="0"/>
        </w:rPr>
        <w:t>Qj_ğer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46" w:lineRule="exact"/>
        <w:ind w:left="4382" w:right="-20"/>
        <w:jc w:val="left"/>
        <w:tabs>
          <w:tab w:pos="4980" w:val="left"/>
          <w:tab w:pos="5440" w:val="left"/>
          <w:tab w:pos="66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39"/>
          <w:szCs w:val="39"/>
          <w:color w:val="3D3D3D"/>
          <w:spacing w:val="0"/>
          <w:w w:val="62"/>
          <w:position w:val="-2"/>
        </w:rPr>
        <w:t>1</w:t>
      </w:r>
      <w:r>
        <w:rPr>
          <w:rFonts w:ascii="Times New Roman" w:hAnsi="Times New Roman" w:cs="Times New Roman" w:eastAsia="Times New Roman"/>
          <w:sz w:val="39"/>
          <w:szCs w:val="39"/>
          <w:color w:val="3D3D3D"/>
          <w:spacing w:val="-57"/>
          <w:w w:val="62"/>
          <w:position w:val="-2"/>
        </w:rPr>
        <w:t> </w:t>
      </w:r>
      <w:r>
        <w:rPr>
          <w:rFonts w:ascii="Times New Roman" w:hAnsi="Times New Roman" w:cs="Times New Roman" w:eastAsia="Times New Roman"/>
          <w:sz w:val="39"/>
          <w:szCs w:val="39"/>
          <w:color w:val="3D3D3D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39"/>
          <w:szCs w:val="39"/>
          <w:color w:val="3D3D3D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39"/>
          <w:szCs w:val="39"/>
          <w:color w:val="2D2D2D"/>
          <w:spacing w:val="0"/>
          <w:w w:val="62"/>
          <w:position w:val="-2"/>
        </w:rPr>
        <w:t>l</w:t>
      </w:r>
      <w:r>
        <w:rPr>
          <w:rFonts w:ascii="Times New Roman" w:hAnsi="Times New Roman" w:cs="Times New Roman" w:eastAsia="Times New Roman"/>
          <w:sz w:val="39"/>
          <w:szCs w:val="39"/>
          <w:color w:val="2D2D2D"/>
          <w:spacing w:val="-49"/>
          <w:w w:val="62"/>
          <w:position w:val="-2"/>
        </w:rPr>
        <w:t> </w:t>
      </w:r>
      <w:r>
        <w:rPr>
          <w:rFonts w:ascii="Times New Roman" w:hAnsi="Times New Roman" w:cs="Times New Roman" w:eastAsia="Times New Roman"/>
          <w:sz w:val="39"/>
          <w:szCs w:val="39"/>
          <w:color w:val="2D2D2D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39"/>
          <w:szCs w:val="39"/>
          <w:color w:val="2D2D2D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40"/>
          <w:szCs w:val="40"/>
          <w:color w:val="939395"/>
          <w:spacing w:val="0"/>
          <w:w w:val="62"/>
          <w:position w:val="-2"/>
        </w:rPr>
        <w:t>J</w:t>
      </w:r>
      <w:r>
        <w:rPr>
          <w:rFonts w:ascii="Times New Roman" w:hAnsi="Times New Roman" w:cs="Times New Roman" w:eastAsia="Times New Roman"/>
          <w:sz w:val="40"/>
          <w:szCs w:val="40"/>
          <w:color w:val="939395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40"/>
          <w:szCs w:val="40"/>
          <w:color w:val="939395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7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7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5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7"/>
        </w:rPr>
        <w:t>Altına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2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7"/>
        </w:rPr>
        <w:t>Alma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6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7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5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7"/>
        </w:rPr>
        <w:t>17:20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24" w:lineRule="exact"/>
        <w:ind w:left="151" w:right="-20"/>
        <w:jc w:val="left"/>
        <w:tabs>
          <w:tab w:pos="2200" w:val="left"/>
          <w:tab w:pos="56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6"/>
          <w:szCs w:val="26"/>
          <w:color w:val="2D2D2D"/>
          <w:w w:val="50"/>
          <w:position w:val="1"/>
        </w:rPr>
        <w:t>i</w:t>
      </w:r>
      <w:r>
        <w:rPr>
          <w:rFonts w:ascii="Times New Roman" w:hAnsi="Times New Roman" w:cs="Times New Roman" w:eastAsia="Times New Roman"/>
          <w:sz w:val="26"/>
          <w:szCs w:val="26"/>
          <w:color w:val="2D2D2D"/>
          <w:spacing w:val="12"/>
          <w:w w:val="50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2"/>
          <w:position w:val="1"/>
        </w:rPr>
        <w:t>ana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3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Şeyin: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4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51"/>
          <w:position w:val="1"/>
        </w:rPr>
        <w:t>ahibi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33"/>
          <w:w w:val="151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-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izgi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Nakliyat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6"/>
          <w:position w:val="1"/>
        </w:rPr>
        <w:t>!Klı·acı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8"/>
          <w:w w:val="86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Kullanan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>:Özca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4"/>
          <w:position w:val="1"/>
        </w:rPr>
        <w:t>TÜRK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41" w:after="0" w:line="240" w:lineRule="auto"/>
        <w:ind w:left="214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Anıiri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ldri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2"/>
        </w:rPr>
        <w:t>GÖKDERE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53" w:lineRule="exact"/>
        <w:ind w:left="2131" w:right="-20"/>
        <w:jc w:val="left"/>
        <w:tabs>
          <w:tab w:pos="4720" w:val="left"/>
          <w:tab w:pos="75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group style="position:absolute;margin-left:133.269531pt;margin-top:11.73855pt;width:.1pt;height:12.788819pt;mso-position-horizontal-relative:page;mso-position-vertical-relative:paragraph;z-index:-15058" coordorigin="2665,235" coordsize="2,256">
            <v:shape style="position:absolute;left:2665;top:235;width:2;height:256" coordorigin="2665,235" coordsize="0,256" path="m2665,491l2665,235e" filled="f" stroked="t" strokeweight="2.26125pt" strokecolor="#EDEDED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22"/>
          <w:szCs w:val="22"/>
          <w:color w:val="3D3D3D"/>
          <w:spacing w:val="0"/>
          <w:w w:val="80"/>
        </w:rPr>
        <w:t>!Araç</w:t>
      </w:r>
      <w:r>
        <w:rPr>
          <w:rFonts w:ascii="Times New Roman" w:hAnsi="Times New Roman" w:cs="Times New Roman" w:eastAsia="Times New Roman"/>
          <w:sz w:val="22"/>
          <w:szCs w:val="22"/>
          <w:color w:val="3D3D3D"/>
          <w:spacing w:val="4"/>
          <w:w w:val="8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85"/>
        </w:rPr>
        <w:t>ıkı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85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43"/>
          <w:w w:val="18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17:03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Varı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17:08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21" w:lineRule="exact"/>
        <w:ind w:left="151" w:right="-20"/>
        <w:jc w:val="left"/>
        <w:tabs>
          <w:tab w:pos="21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>Giden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4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71"/>
          <w:position w:val="0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8"/>
          <w:w w:val="71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BDBDBD"/>
          <w:spacing w:val="-12"/>
          <w:w w:val="91"/>
          <w:position w:val="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1"/>
          <w:position w:val="0"/>
        </w:rPr>
        <w:t>raç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Plakası: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35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EC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5"/>
          <w:position w:val="0"/>
        </w:rPr>
        <w:t>668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6" w:after="0" w:line="236" w:lineRule="exact"/>
        <w:ind w:left="4653" w:right="3333" w:firstLine="-4493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  <w:position w:val="3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  <w:position w:val="3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3"/>
        </w:rPr>
        <w:t>ibin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3"/>
        </w:rPr>
        <w:t>                                                                                 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5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Arıza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      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2"/>
          <w:position w:val="0"/>
        </w:rPr>
        <w:t>Gelmedi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2"/>
          <w:position w:val="0"/>
        </w:rPr>
        <w:t> </w:t>
      </w:r>
      <w:r>
        <w:rPr>
          <w:rFonts w:ascii="Arial" w:hAnsi="Arial" w:cs="Arial" w:eastAsia="Arial"/>
          <w:sz w:val="19"/>
          <w:szCs w:val="19"/>
          <w:color w:val="2D2D2D"/>
          <w:spacing w:val="3"/>
          <w:w w:val="180"/>
          <w:position w:val="0"/>
        </w:rPr>
        <w:t>I</w:t>
      </w:r>
      <w:r>
        <w:rPr>
          <w:rFonts w:ascii="Arial" w:hAnsi="Arial" w:cs="Arial" w:eastAsia="Arial"/>
          <w:sz w:val="19"/>
          <w:szCs w:val="19"/>
          <w:color w:val="2D2D2D"/>
          <w:spacing w:val="-12"/>
          <w:w w:val="180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1"/>
          <w:position w:val="0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5"/>
          <w:w w:val="100"/>
          <w:position w:val="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-5"/>
          <w:w w:val="100"/>
          <w:position w:val="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    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9"/>
          <w:position w:val="0"/>
        </w:rPr>
        <w:t>:Gelmedi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9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Emniyet-Jandarma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2"/>
          <w:position w:val="0"/>
        </w:rPr>
        <w:t>Gelmedi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7" w:after="0" w:line="240" w:lineRule="auto"/>
        <w:ind w:left="2155" w:right="-20"/>
        <w:jc w:val="left"/>
        <w:tabs>
          <w:tab w:pos="4640" w:val="left"/>
          <w:tab w:pos="70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98"/>
        </w:rPr>
        <w:t>Dogalga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</w:rPr>
        <w:t>z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2"/>
        </w:rPr>
        <w:t>Gelmedi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8" w:after="0" w:line="249" w:lineRule="auto"/>
        <w:ind w:left="2150" w:right="2413" w:firstLine="-1541"/>
        <w:jc w:val="left"/>
        <w:tabs>
          <w:tab w:pos="4640" w:val="left"/>
          <w:tab w:pos="75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mcı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pıkı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</w:rPr>
        <w:t>ers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6"/>
          <w:w w:val="10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nel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Sayıs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34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3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Dönüş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3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4" w:after="0" w:line="240" w:lineRule="auto"/>
        <w:ind w:left="215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Yardıma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1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8" w:after="0" w:line="240" w:lineRule="auto"/>
        <w:ind w:left="215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Amirini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2"/>
        </w:rPr>
        <w:t>Adı-Soyadı: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3" w:after="0" w:line="240" w:lineRule="auto"/>
        <w:ind w:left="151" w:right="-20"/>
        <w:jc w:val="left"/>
        <w:tabs>
          <w:tab w:pos="21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pıayuı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Görüldügü</w:t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vanldığında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kendileri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tarafında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söndüıülmü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oldug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göıüldü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Tarafımızda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soğutma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işlemi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" w:after="0" w:line="224" w:lineRule="exact"/>
        <w:ind w:left="160" w:right="-20"/>
        <w:jc w:val="left"/>
        <w:tabs>
          <w:tab w:pos="21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Durum</w:t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[yapıldı.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7" w:after="0" w:line="240" w:lineRule="auto"/>
        <w:ind w:left="4619" w:right="3799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Söndürınede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söndürilcü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3" w:after="0" w:line="189" w:lineRule="exact"/>
        <w:ind w:left="212" w:right="-20"/>
        <w:jc w:val="left"/>
        <w:tabs>
          <w:tab w:pos="3280" w:val="left"/>
          <w:tab w:pos="4640" w:val="left"/>
          <w:tab w:pos="6520" w:val="left"/>
          <w:tab w:pos="80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27"/>
          <w:position w:val="-3"/>
        </w:rPr>
        <w:t>öndürme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16"/>
          <w:w w:val="127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3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44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3"/>
        </w:rPr>
        <w:t>Su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9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3"/>
        </w:rPr>
        <w:t>ile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40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14"/>
          <w:position w:val="-4"/>
        </w:rPr>
        <w:t>Sum3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93"/>
          <w:position w:val="-3"/>
        </w:rPr>
        <w:t>IKöpük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4"/>
          <w:w w:val="93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3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4"/>
          <w:w w:val="100"/>
          <w:position w:val="-3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  <w:position w:val="-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4"/>
          <w:position w:val="-3"/>
        </w:rPr>
        <w:t>IK.K.T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4"/>
          <w:position w:val="-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6"/>
          <w:w w:val="94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3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30" w:lineRule="exact"/>
        <w:ind w:left="5475" w:right="-20"/>
        <w:jc w:val="left"/>
        <w:tabs>
          <w:tab w:pos="6520" w:val="left"/>
          <w:tab w:pos="8060" w:val="left"/>
        </w:tabs>
        <w:rPr>
          <w:rFonts w:ascii="Arial" w:hAnsi="Arial" w:cs="Arial" w:eastAsia="Arial"/>
          <w:sz w:val="38"/>
          <w:szCs w:val="38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3"/>
        </w:rPr>
        <w:t>0.5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40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3"/>
        </w:rPr>
      </w:r>
      <w:r>
        <w:rPr>
          <w:rFonts w:ascii="Arial" w:hAnsi="Arial" w:cs="Arial" w:eastAsia="Arial"/>
          <w:sz w:val="38"/>
          <w:szCs w:val="38"/>
          <w:color w:val="3D3D3D"/>
          <w:spacing w:val="0"/>
          <w:w w:val="55"/>
          <w:position w:val="0"/>
        </w:rPr>
        <w:t>ı</w:t>
      </w:r>
      <w:r>
        <w:rPr>
          <w:rFonts w:ascii="Arial" w:hAnsi="Arial" w:cs="Arial" w:eastAsia="Arial"/>
          <w:sz w:val="38"/>
          <w:szCs w:val="38"/>
          <w:color w:val="3D3D3D"/>
          <w:spacing w:val="0"/>
          <w:w w:val="100"/>
          <w:position w:val="0"/>
        </w:rPr>
        <w:tab/>
      </w:r>
      <w:r>
        <w:rPr>
          <w:rFonts w:ascii="Arial" w:hAnsi="Arial" w:cs="Arial" w:eastAsia="Arial"/>
          <w:sz w:val="38"/>
          <w:szCs w:val="38"/>
          <w:color w:val="3D3D3D"/>
          <w:spacing w:val="0"/>
          <w:w w:val="83"/>
          <w:position w:val="0"/>
        </w:rPr>
        <w:t>ı</w:t>
      </w:r>
      <w:r>
        <w:rPr>
          <w:rFonts w:ascii="Arial" w:hAnsi="Arial" w:cs="Arial" w:eastAsia="Arial"/>
          <w:sz w:val="38"/>
          <w:szCs w:val="38"/>
          <w:color w:val="000000"/>
          <w:spacing w:val="0"/>
          <w:w w:val="100"/>
          <w:position w:val="0"/>
        </w:rPr>
      </w:r>
    </w:p>
    <w:p>
      <w:pPr>
        <w:spacing w:before="0" w:after="0" w:line="174" w:lineRule="exact"/>
        <w:ind w:left="219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kup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altı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tesisatı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yanara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görmüştür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Tahmini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maddi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66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000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TL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di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757779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pgSz w:w="11920" w:h="16840"/>
          <w:pgMar w:top="680" w:bottom="280" w:left="400" w:right="280"/>
        </w:sectPr>
      </w:pPr>
      <w:rPr/>
    </w:p>
    <w:p>
      <w:pPr>
        <w:spacing w:before="27" w:after="0" w:line="240" w:lineRule="auto"/>
        <w:ind w:left="209" w:right="-73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20"/>
        </w:rPr>
        <w:t>öndUrme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15"/>
          <w:w w:val="12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Sonundaki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8" w:after="0" w:line="240" w:lineRule="auto"/>
        <w:ind w:left="17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Hasa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1"/>
        </w:rPr>
        <w:t>Durumu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6" w:after="0" w:line="180" w:lineRule="exact"/>
        <w:jc w:val="left"/>
        <w:rPr>
          <w:sz w:val="18"/>
          <w:szCs w:val="18"/>
        </w:rPr>
      </w:pPr>
      <w:rPr/>
      <w:r>
        <w:rPr/>
        <w:br w:type="column"/>
      </w:r>
      <w:r>
        <w:rPr>
          <w:sz w:val="18"/>
          <w:szCs w:val="18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14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tetkikte;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başlangıcının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seyi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halinde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1"/>
        </w:rPr>
        <w:t>Özca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3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1"/>
        </w:rPr>
        <w:t>TÜRK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1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3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idaresindeki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09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1"/>
        </w:rPr>
        <w:t>KN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2"/>
          <w:position w:val="-1"/>
        </w:rPr>
        <w:t>995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300" w:bottom="280" w:left="400" w:right="280"/>
          <w:cols w:num="2" w:equalWidth="0">
            <w:col w:w="1939" w:space="360"/>
            <w:col w:w="8941"/>
          </w:cols>
        </w:sectPr>
      </w:pPr>
      <w:rPr/>
    </w:p>
    <w:p>
      <w:pPr>
        <w:spacing w:before="17" w:after="0" w:line="249" w:lineRule="auto"/>
        <w:ind w:left="2150" w:right="64" w:firstLine="-1980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    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plakalı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1995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model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Fati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marka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aracı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şoför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mahalli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altındaki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kısmında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oldug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görülmü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o:up;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</w:rPr>
        <w:t>araşt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ır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"/>
          <w:w w:val="100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soruşturmada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seyi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halindeyke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aracı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enstalasyo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kablolarında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meydana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yıpranma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eskime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ezilme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</w:rPr>
        <w:t>ve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bmılara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benze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durumlarda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meydana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kısa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devre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sonucu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  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kola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yanıcı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kabl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İzol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</w:rPr>
        <w:t>syonunu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94"/>
        </w:rPr>
        <w:t>utuştı.ırması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6"/>
          <w:w w:val="9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neticesinde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yangınçıkın!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8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olduğ_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3"/>
        </w:rPr>
        <w:t>varılmış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1"/>
          <w:w w:val="103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95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-3"/>
          <w:w w:val="96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14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4" w:after="0" w:line="240" w:lineRule="auto"/>
        <w:ind w:left="151" w:right="-20"/>
        <w:jc w:val="left"/>
        <w:tabs>
          <w:tab w:pos="2140" w:val="left"/>
          <w:tab w:pos="66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3"/>
        </w:rPr>
        <w:t>lsi.rı;ortalı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2"/>
          <w:w w:val="8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ise</w:t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Şirketi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Adı: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!Bedeli: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3" w:after="0" w:line="214" w:lineRule="exact"/>
        <w:ind w:left="117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-57"/>
          <w:w w:val="146"/>
          <w:position w:val="-1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76"/>
          <w:position w:val="-1"/>
        </w:rPr>
        <w:t>..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91"/>
          <w:position w:val="-1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1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reç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Kaybı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300" w:bottom="280" w:left="400" w:right="280"/>
        </w:sectPr>
      </w:pPr>
      <w:rPr/>
    </w:p>
    <w:p>
      <w:pPr>
        <w:spacing w:before="15" w:after="0" w:line="230" w:lineRule="atLeast"/>
        <w:ind w:left="223" w:right="-53" w:firstLine="7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3"/>
        </w:rPr>
        <w:t>_,;ı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3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5"/>
          <w:w w:val="8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Yer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1"/>
        </w:rPr>
        <w:t>Kı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46"/>
          <w:w w:val="101"/>
        </w:rPr>
        <w:t>m</w:t>
      </w:r>
      <w:r>
        <w:rPr>
          <w:rFonts w:ascii="Arial" w:hAnsi="Arial" w:cs="Arial" w:eastAsia="Arial"/>
          <w:sz w:val="14"/>
          <w:szCs w:val="14"/>
          <w:color w:val="525252"/>
          <w:spacing w:val="-3"/>
          <w:w w:val="132"/>
          <w:position w:val="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1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1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50"/>
          <w:position w:val="0"/>
        </w:rPr>
        <w:t>eslim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20"/>
          <w:w w:val="15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Edildiği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31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Özca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TÜR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300" w:bottom="280" w:left="400" w:right="280"/>
          <w:cols w:num="2" w:equalWidth="0">
            <w:col w:w="1513" w:space="684"/>
            <w:col w:w="9043"/>
          </w:cols>
        </w:sectPr>
      </w:pPr>
      <w:rPr/>
    </w:p>
    <w:p>
      <w:pPr>
        <w:spacing w:before="0" w:after="0" w:line="234" w:lineRule="exact"/>
        <w:ind w:left="165" w:right="-20"/>
        <w:jc w:val="left"/>
        <w:tabs>
          <w:tab w:pos="2140" w:val="left"/>
          <w:tab w:pos="59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2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2"/>
        </w:rPr>
        <w:t>DönOşU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1"/>
        </w:rPr>
        <w:t>Tarih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1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08.05.20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7"/>
          <w:w w:val="100"/>
          <w:position w:val="-1"/>
        </w:rPr>
        <w:t> </w:t>
      </w:r>
      <w:r>
        <w:rPr>
          <w:rFonts w:ascii="Arial" w:hAnsi="Arial" w:cs="Arial" w:eastAsia="Arial"/>
          <w:sz w:val="26"/>
          <w:szCs w:val="26"/>
          <w:color w:val="2D2D2D"/>
          <w:spacing w:val="3"/>
          <w:w w:val="203"/>
          <w:position w:val="-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2"/>
          <w:position w:val="-1"/>
        </w:rPr>
        <w:t>7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</w:r>
      <w:r>
        <w:rPr>
          <w:rFonts w:ascii="Arial" w:hAnsi="Arial" w:cs="Arial" w:eastAsia="Arial"/>
          <w:sz w:val="20"/>
          <w:szCs w:val="20"/>
          <w:color w:val="3D3D3D"/>
          <w:spacing w:val="0"/>
          <w:w w:val="88"/>
          <w:position w:val="-1"/>
        </w:rPr>
        <w:t>Saat</w:t>
      </w:r>
      <w:r>
        <w:rPr>
          <w:rFonts w:ascii="Arial" w:hAnsi="Arial" w:cs="Arial" w:eastAsia="Arial"/>
          <w:sz w:val="20"/>
          <w:szCs w:val="20"/>
          <w:color w:val="3D3D3D"/>
          <w:spacing w:val="0"/>
          <w:w w:val="88"/>
          <w:position w:val="-1"/>
        </w:rPr>
        <w:t>i</w:t>
      </w:r>
      <w:r>
        <w:rPr>
          <w:rFonts w:ascii="Arial" w:hAnsi="Arial" w:cs="Arial" w:eastAsia="Arial"/>
          <w:sz w:val="20"/>
          <w:szCs w:val="20"/>
          <w:color w:val="3D3D3D"/>
          <w:spacing w:val="-1"/>
          <w:w w:val="88"/>
          <w:position w:val="-1"/>
        </w:rPr>
        <w:t> </w:t>
      </w:r>
      <w:r>
        <w:rPr>
          <w:rFonts w:ascii="Arial" w:hAnsi="Arial" w:cs="Arial" w:eastAsia="Arial"/>
          <w:sz w:val="20"/>
          <w:szCs w:val="20"/>
          <w:color w:val="3D3D3D"/>
          <w:spacing w:val="0"/>
          <w:w w:val="100"/>
          <w:position w:val="-1"/>
        </w:rPr>
        <w:t>:</w:t>
      </w:r>
      <w:r>
        <w:rPr>
          <w:rFonts w:ascii="Arial" w:hAnsi="Arial" w:cs="Arial" w:eastAsia="Arial"/>
          <w:sz w:val="20"/>
          <w:szCs w:val="20"/>
          <w:color w:val="3D3D3D"/>
          <w:spacing w:val="1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9"/>
          <w:szCs w:val="29"/>
          <w:color w:val="2D2D2D"/>
          <w:spacing w:val="0"/>
          <w:w w:val="64"/>
          <w:position w:val="-1"/>
        </w:rPr>
        <w:t>ı</w:t>
      </w:r>
      <w:r>
        <w:rPr>
          <w:rFonts w:ascii="Times New Roman" w:hAnsi="Times New Roman" w:cs="Times New Roman" w:eastAsia="Times New Roman"/>
          <w:sz w:val="29"/>
          <w:szCs w:val="29"/>
          <w:color w:val="2D2D2D"/>
          <w:spacing w:val="-4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2"/>
          <w:position w:val="-1"/>
        </w:rPr>
        <w:t>7:25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70" w:lineRule="exact"/>
        <w:ind w:left="258" w:right="-20"/>
        <w:jc w:val="left"/>
        <w:tabs>
          <w:tab w:pos="1040" w:val="left"/>
          <w:tab w:pos="1540" w:val="left"/>
          <w:tab w:pos="84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Varsa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</w:r>
      <w:r>
        <w:rPr>
          <w:rFonts w:ascii="Arial" w:hAnsi="Arial" w:cs="Arial" w:eastAsia="Arial"/>
          <w:sz w:val="24"/>
          <w:szCs w:val="24"/>
          <w:color w:val="2D2D2D"/>
          <w:spacing w:val="0"/>
          <w:w w:val="100"/>
          <w:position w:val="1"/>
        </w:rPr>
        <w:t>öıo</w:t>
      </w:r>
      <w:r>
        <w:rPr>
          <w:rFonts w:ascii="Arial" w:hAnsi="Arial" w:cs="Arial" w:eastAsia="Arial"/>
          <w:sz w:val="24"/>
          <w:szCs w:val="24"/>
          <w:color w:val="2D2D2D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24"/>
          <w:szCs w:val="24"/>
          <w:color w:val="2D2D2D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Yaralı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>GiDE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3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>EKIP: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9"/>
          <w:szCs w:val="29"/>
          <w:color w:val="2D2D2D"/>
          <w:spacing w:val="0"/>
          <w:w w:val="86"/>
          <w:position w:val="1"/>
        </w:rPr>
        <w:t>ı.</w:t>
      </w:r>
      <w:r>
        <w:rPr>
          <w:rFonts w:ascii="Times New Roman" w:hAnsi="Times New Roman" w:cs="Times New Roman" w:eastAsia="Times New Roman"/>
          <w:sz w:val="29"/>
          <w:szCs w:val="29"/>
          <w:color w:val="2D2D2D"/>
          <w:spacing w:val="-13"/>
          <w:w w:val="86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Posta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Bornova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99"/>
          <w:position w:val="2"/>
        </w:rPr>
        <w:t>ONAYLA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2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3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2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447" w:lineRule="exact"/>
        <w:ind w:left="2295" w:right="-20"/>
        <w:jc w:val="left"/>
        <w:tabs>
          <w:tab w:pos="4760" w:val="left"/>
          <w:tab w:pos="8660" w:val="left"/>
        </w:tabs>
        <w:rPr>
          <w:rFonts w:ascii="Times New Roman" w:hAnsi="Times New Roman" w:cs="Times New Roman" w:eastAsia="Times New Roman"/>
          <w:sz w:val="29"/>
          <w:szCs w:val="2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4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1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4"/>
        </w:rPr>
        <w:t>Üs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4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9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4"/>
        </w:rPr>
        <w:t>Amiri: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7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4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D3D3D"/>
          <w:spacing w:val="0"/>
          <w:w w:val="86"/>
          <w:position w:val="-4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3D3D3D"/>
          <w:spacing w:val="0"/>
          <w:w w:val="86"/>
          <w:position w:val="-4"/>
        </w:rPr>
        <w:t>I</w:t>
      </w:r>
      <w:r>
        <w:rPr>
          <w:rFonts w:ascii="Times New Roman" w:hAnsi="Times New Roman" w:cs="Times New Roman" w:eastAsia="Times New Roman"/>
          <w:sz w:val="21"/>
          <w:szCs w:val="21"/>
          <w:color w:val="3D3D3D"/>
          <w:spacing w:val="12"/>
          <w:w w:val="86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4"/>
        </w:rPr>
        <w:t>Koyan</w:t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4"/>
        </w:rPr>
      </w:r>
      <w:r>
        <w:rPr>
          <w:rFonts w:ascii="Arial" w:hAnsi="Arial" w:cs="Arial" w:eastAsia="Arial"/>
          <w:sz w:val="25"/>
          <w:szCs w:val="25"/>
          <w:color w:val="2D2D2D"/>
          <w:spacing w:val="0"/>
          <w:w w:val="89"/>
          <w:b/>
          <w:bCs/>
          <w:position w:val="4"/>
        </w:rPr>
        <w:t>1</w:t>
      </w:r>
      <w:r>
        <w:rPr>
          <w:rFonts w:ascii="Arial" w:hAnsi="Arial" w:cs="Arial" w:eastAsia="Arial"/>
          <w:sz w:val="25"/>
          <w:szCs w:val="25"/>
          <w:color w:val="2D2D2D"/>
          <w:spacing w:val="-34"/>
          <w:w w:val="100"/>
          <w:b/>
          <w:bCs/>
          <w:position w:val="4"/>
        </w:rPr>
        <w:t> </w:t>
      </w:r>
      <w:r>
        <w:rPr>
          <w:rFonts w:ascii="Arial" w:hAnsi="Arial" w:cs="Arial" w:eastAsia="Arial"/>
          <w:sz w:val="37"/>
          <w:szCs w:val="37"/>
          <w:color w:val="2D2D2D"/>
          <w:spacing w:val="0"/>
          <w:w w:val="100"/>
          <w:i/>
          <w:position w:val="4"/>
        </w:rPr>
        <w:t>ı</w:t>
      </w:r>
      <w:r>
        <w:rPr>
          <w:rFonts w:ascii="Arial" w:hAnsi="Arial" w:cs="Arial" w:eastAsia="Arial"/>
          <w:sz w:val="37"/>
          <w:szCs w:val="37"/>
          <w:color w:val="2D2D2D"/>
          <w:spacing w:val="-38"/>
          <w:w w:val="100"/>
          <w:i/>
          <w:position w:val="4"/>
        </w:rPr>
        <w:t> </w:t>
      </w:r>
      <w:r>
        <w:rPr>
          <w:rFonts w:ascii="Times New Roman" w:hAnsi="Times New Roman" w:cs="Times New Roman" w:eastAsia="Times New Roman"/>
          <w:sz w:val="29"/>
          <w:szCs w:val="29"/>
          <w:color w:val="2D2D2D"/>
          <w:spacing w:val="0"/>
          <w:w w:val="50"/>
          <w:position w:val="4"/>
        </w:rPr>
        <w:t>tJıım</w:t>
      </w:r>
      <w:r>
        <w:rPr>
          <w:rFonts w:ascii="Times New Roman" w:hAnsi="Times New Roman" w:cs="Times New Roman" w:eastAsia="Times New Roman"/>
          <w:sz w:val="29"/>
          <w:szCs w:val="29"/>
          <w:color w:val="2D2D2D"/>
          <w:spacing w:val="0"/>
          <w:w w:val="50"/>
          <w:position w:val="4"/>
        </w:rPr>
        <w:t>s</w:t>
      </w:r>
      <w:r>
        <w:rPr>
          <w:rFonts w:ascii="Times New Roman" w:hAnsi="Times New Roman" w:cs="Times New Roman" w:eastAsia="Times New Roman"/>
          <w:sz w:val="29"/>
          <w:szCs w:val="29"/>
          <w:color w:val="2D2D2D"/>
          <w:spacing w:val="28"/>
          <w:w w:val="50"/>
          <w:position w:val="4"/>
        </w:rPr>
        <w:t> </w:t>
      </w:r>
      <w:r>
        <w:rPr>
          <w:rFonts w:ascii="Times New Roman" w:hAnsi="Times New Roman" w:cs="Times New Roman" w:eastAsia="Times New Roman"/>
          <w:sz w:val="29"/>
          <w:szCs w:val="29"/>
          <w:color w:val="2D2D2D"/>
          <w:spacing w:val="0"/>
          <w:w w:val="65"/>
          <w:b/>
          <w:bCs/>
          <w:position w:val="4"/>
        </w:rPr>
        <w:t>20i7</w:t>
      </w:r>
      <w:r>
        <w:rPr>
          <w:rFonts w:ascii="Times New Roman" w:hAnsi="Times New Roman" w:cs="Times New Roman" w:eastAsia="Times New Roman"/>
          <w:sz w:val="29"/>
          <w:szCs w:val="29"/>
          <w:color w:val="000000"/>
          <w:spacing w:val="0"/>
          <w:w w:val="100"/>
          <w:position w:val="0"/>
        </w:rPr>
      </w:r>
    </w:p>
    <w:p>
      <w:pPr>
        <w:spacing w:before="0" w:after="0" w:line="286" w:lineRule="exact"/>
        <w:ind w:left="515" w:right="-20"/>
        <w:jc w:val="left"/>
        <w:tabs>
          <w:tab w:pos="50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8"/>
          <w:szCs w:val="18"/>
          <w:color w:val="2D2D2D"/>
          <w:spacing w:val="0"/>
          <w:w w:val="100"/>
          <w:position w:val="-6"/>
        </w:rPr>
        <w:t>'G</w:t>
      </w:r>
      <w:r>
        <w:rPr>
          <w:rFonts w:ascii="Arial" w:hAnsi="Arial" w:cs="Arial" w:eastAsia="Arial"/>
          <w:sz w:val="18"/>
          <w:szCs w:val="18"/>
          <w:color w:val="2D2D2D"/>
          <w:spacing w:val="0"/>
          <w:w w:val="100"/>
          <w:position w:val="-6"/>
        </w:rPr>
        <w:tab/>
      </w:r>
      <w:r>
        <w:rPr>
          <w:rFonts w:ascii="Arial" w:hAnsi="Arial" w:cs="Arial" w:eastAsia="Arial"/>
          <w:sz w:val="18"/>
          <w:szCs w:val="18"/>
          <w:color w:val="2D2D2D"/>
          <w:spacing w:val="0"/>
          <w:w w:val="100"/>
          <w:position w:val="-6"/>
        </w:rPr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6"/>
          <w:position w:val="5"/>
        </w:rPr>
        <w:t>EkipAmiri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47" w:lineRule="exact"/>
        <w:ind w:left="515" w:right="-20"/>
        <w:jc w:val="left"/>
        <w:tabs>
          <w:tab w:pos="87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32"/>
          <w:szCs w:val="32"/>
          <w:color w:val="2D2D2D"/>
          <w:spacing w:val="-28"/>
          <w:w w:val="82"/>
          <w:i/>
          <w:position w:val="-5"/>
        </w:rPr>
        <w:t>.</w:t>
      </w:r>
      <w:r>
        <w:rPr>
          <w:rFonts w:ascii="Arial" w:hAnsi="Arial" w:cs="Arial" w:eastAsia="Arial"/>
          <w:sz w:val="8"/>
          <w:szCs w:val="8"/>
          <w:color w:val="2D2D2D"/>
          <w:spacing w:val="-25"/>
          <w:w w:val="111"/>
          <w:i/>
          <w:position w:val="11"/>
        </w:rPr>
        <w:t>&lt;</w:t>
      </w:r>
      <w:r>
        <w:rPr>
          <w:rFonts w:ascii="Times New Roman" w:hAnsi="Times New Roman" w:cs="Times New Roman" w:eastAsia="Times New Roman"/>
          <w:sz w:val="32"/>
          <w:szCs w:val="32"/>
          <w:color w:val="2D2D2D"/>
          <w:spacing w:val="-121"/>
          <w:w w:val="82"/>
          <w:i/>
          <w:position w:val="-5"/>
        </w:rPr>
        <w:t>o</w:t>
      </w:r>
      <w:r>
        <w:rPr>
          <w:rFonts w:ascii="Arial" w:hAnsi="Arial" w:cs="Arial" w:eastAsia="Arial"/>
          <w:sz w:val="8"/>
          <w:szCs w:val="8"/>
          <w:color w:val="2D2D2D"/>
          <w:spacing w:val="0"/>
          <w:w w:val="111"/>
          <w:i/>
          <w:position w:val="11"/>
        </w:rPr>
        <w:t>!</w:t>
      </w:r>
      <w:r>
        <w:rPr>
          <w:rFonts w:ascii="Arial" w:hAnsi="Arial" w:cs="Arial" w:eastAsia="Arial"/>
          <w:sz w:val="8"/>
          <w:szCs w:val="8"/>
          <w:color w:val="2D2D2D"/>
          <w:spacing w:val="0"/>
          <w:w w:val="112"/>
          <w:i/>
          <w:position w:val="11"/>
        </w:rPr>
        <w:t>)</w:t>
      </w:r>
      <w:r>
        <w:rPr>
          <w:rFonts w:ascii="Arial" w:hAnsi="Arial" w:cs="Arial" w:eastAsia="Arial"/>
          <w:sz w:val="8"/>
          <w:szCs w:val="8"/>
          <w:color w:val="2D2D2D"/>
          <w:spacing w:val="0"/>
          <w:w w:val="100"/>
          <w:i/>
          <w:position w:val="11"/>
        </w:rPr>
        <w:tab/>
      </w:r>
      <w:r>
        <w:rPr>
          <w:rFonts w:ascii="Arial" w:hAnsi="Arial" w:cs="Arial" w:eastAsia="Arial"/>
          <w:sz w:val="8"/>
          <w:szCs w:val="8"/>
          <w:color w:val="2D2D2D"/>
          <w:spacing w:val="0"/>
          <w:w w:val="100"/>
          <w:i/>
          <w:position w:val="11"/>
        </w:rPr>
      </w:r>
      <w:r>
        <w:rPr>
          <w:rFonts w:ascii="Arial" w:hAnsi="Arial" w:cs="Arial" w:eastAsia="Arial"/>
          <w:sz w:val="19"/>
          <w:szCs w:val="19"/>
          <w:color w:val="3D3D3D"/>
          <w:spacing w:val="0"/>
          <w:w w:val="82"/>
          <w:i/>
          <w:position w:val="8"/>
        </w:rPr>
        <w:t>1</w:t>
      </w:r>
      <w:r>
        <w:rPr>
          <w:rFonts w:ascii="Arial" w:hAnsi="Arial" w:cs="Arial" w:eastAsia="Arial"/>
          <w:sz w:val="19"/>
          <w:szCs w:val="19"/>
          <w:color w:val="3D3D3D"/>
          <w:spacing w:val="0"/>
          <w:w w:val="82"/>
          <w:i/>
          <w:position w:val="8"/>
        </w:rPr>
        <w:t>  </w:t>
      </w:r>
      <w:r>
        <w:rPr>
          <w:rFonts w:ascii="Arial" w:hAnsi="Arial" w:cs="Arial" w:eastAsia="Arial"/>
          <w:sz w:val="19"/>
          <w:szCs w:val="19"/>
          <w:color w:val="3D3D3D"/>
          <w:spacing w:val="31"/>
          <w:w w:val="82"/>
          <w:i/>
          <w:position w:val="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7"/>
          <w:position w:val="8"/>
        </w:rPr>
        <w:t>12017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300" w:bottom="280" w:left="400" w:right="280"/>
        </w:sectPr>
      </w:pPr>
      <w:rPr/>
    </w:p>
    <w:p>
      <w:pPr>
        <w:spacing w:before="0" w:after="0" w:line="317" w:lineRule="exact"/>
        <w:ind w:right="-20"/>
        <w:jc w:val="righ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D3D3D"/>
          <w:w w:val="52"/>
          <w:position w:val="-2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35"/>
          <w:w w:val="52"/>
          <w:position w:val="-2"/>
        </w:rPr>
        <w:t>.</w:t>
      </w:r>
      <w:r>
        <w:rPr>
          <w:rFonts w:ascii="Arial" w:hAnsi="Arial" w:cs="Arial" w:eastAsia="Arial"/>
          <w:sz w:val="28"/>
          <w:szCs w:val="28"/>
          <w:color w:val="2D2D2D"/>
          <w:spacing w:val="-99"/>
          <w:w w:val="53"/>
          <w:position w:val="3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52"/>
          <w:position w:val="-2"/>
        </w:rPr>
        <w:t>..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29"/>
          <w:w w:val="52"/>
          <w:position w:val="-2"/>
        </w:rPr>
        <w:t>.</w:t>
      </w:r>
      <w:r>
        <w:rPr>
          <w:rFonts w:ascii="Arial" w:hAnsi="Arial" w:cs="Arial" w:eastAsia="Arial"/>
          <w:sz w:val="28"/>
          <w:szCs w:val="28"/>
          <w:color w:val="2D2D2D"/>
          <w:spacing w:val="-32"/>
          <w:w w:val="52"/>
          <w:position w:val="3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6"/>
          <w:w w:val="52"/>
          <w:position w:val="-2"/>
        </w:rPr>
        <w:t>.</w:t>
      </w:r>
      <w:r>
        <w:rPr>
          <w:rFonts w:ascii="Arial" w:hAnsi="Arial" w:cs="Arial" w:eastAsia="Arial"/>
          <w:sz w:val="28"/>
          <w:szCs w:val="28"/>
          <w:color w:val="2D2D2D"/>
          <w:spacing w:val="-42"/>
          <w:w w:val="53"/>
          <w:position w:val="3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52"/>
          <w:position w:val="-2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1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27"/>
          <w:szCs w:val="27"/>
        </w:rPr>
      </w:pPr>
      <w:rPr/>
      <w:r>
        <w:rPr>
          <w:rFonts w:ascii="Times New Roman" w:hAnsi="Times New Roman" w:cs="Times New Roman" w:eastAsia="Times New Roman"/>
          <w:sz w:val="27"/>
          <w:szCs w:val="27"/>
          <w:color w:val="939395"/>
          <w:spacing w:val="-150"/>
          <w:w w:val="118"/>
        </w:rPr>
        <w:t>ü</w:t>
      </w:r>
      <w:r>
        <w:rPr>
          <w:rFonts w:ascii="Times New Roman" w:hAnsi="Times New Roman" w:cs="Times New Roman" w:eastAsia="Times New Roman"/>
          <w:sz w:val="27"/>
          <w:szCs w:val="27"/>
          <w:color w:val="757779"/>
          <w:spacing w:val="0"/>
          <w:w w:val="98"/>
        </w:rPr>
        <w:t>A</w:t>
      </w:r>
      <w:r>
        <w:rPr>
          <w:rFonts w:ascii="Times New Roman" w:hAnsi="Times New Roman" w:cs="Times New Roman" w:eastAsia="Times New Roman"/>
          <w:sz w:val="27"/>
          <w:szCs w:val="27"/>
          <w:color w:val="000000"/>
          <w:spacing w:val="0"/>
          <w:w w:val="100"/>
        </w:rPr>
      </w:r>
    </w:p>
    <w:p>
      <w:pPr>
        <w:spacing w:before="5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0" w:after="0" w:line="197" w:lineRule="atLeast"/>
        <w:ind w:left="492" w:right="-69"/>
        <w:jc w:val="left"/>
        <w:rPr>
          <w:rFonts w:ascii="Arial" w:hAnsi="Arial" w:cs="Arial" w:eastAsia="Arial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color w:val="2D2D2D"/>
          <w:spacing w:val="0"/>
          <w:w w:val="100"/>
        </w:rPr>
        <w:t>a</w:t>
      </w:r>
      <w:r>
        <w:rPr>
          <w:rFonts w:ascii="Arial" w:hAnsi="Arial" w:cs="Arial" w:eastAsia="Arial"/>
          <w:sz w:val="19"/>
          <w:szCs w:val="19"/>
          <w:color w:val="2D2D2D"/>
          <w:spacing w:val="12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2D2D2D"/>
          <w:spacing w:val="0"/>
          <w:w w:val="100"/>
        </w:rPr>
        <w:t>Grupla</w:t>
      </w:r>
      <w:r>
        <w:rPr>
          <w:rFonts w:ascii="Arial" w:hAnsi="Arial" w:cs="Arial" w:eastAsia="Arial"/>
          <w:sz w:val="19"/>
          <w:szCs w:val="19"/>
          <w:color w:val="2D2D2D"/>
          <w:spacing w:val="0"/>
          <w:w w:val="100"/>
        </w:rPr>
        <w:t>r</w:t>
      </w:r>
      <w:r>
        <w:rPr>
          <w:rFonts w:ascii="Arial" w:hAnsi="Arial" w:cs="Arial" w:eastAsia="Arial"/>
          <w:sz w:val="19"/>
          <w:szCs w:val="19"/>
          <w:color w:val="2D2D2D"/>
          <w:spacing w:val="0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2D2D2D"/>
          <w:spacing w:val="2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3D3D3D"/>
          <w:spacing w:val="-22"/>
          <w:w w:val="94"/>
        </w:rPr>
        <w:t>A</w:t>
      </w:r>
      <w:r>
        <w:rPr>
          <w:rFonts w:ascii="Arial" w:hAnsi="Arial" w:cs="Arial" w:eastAsia="Arial"/>
          <w:sz w:val="19"/>
          <w:szCs w:val="19"/>
          <w:color w:val="757779"/>
          <w:spacing w:val="2"/>
          <w:w w:val="73"/>
        </w:rPr>
        <w:t>.</w:t>
      </w:r>
      <w:r>
        <w:rPr>
          <w:rFonts w:ascii="Arial" w:hAnsi="Arial" w:cs="Arial" w:eastAsia="Arial"/>
          <w:sz w:val="19"/>
          <w:szCs w:val="19"/>
          <w:color w:val="525252"/>
          <w:spacing w:val="-5"/>
          <w:w w:val="83"/>
        </w:rPr>
        <w:t>"</w:t>
      </w:r>
      <w:r>
        <w:rPr>
          <w:rFonts w:ascii="Arial" w:hAnsi="Arial" w:cs="Arial" w:eastAsia="Arial"/>
          <w:sz w:val="19"/>
          <w:szCs w:val="19"/>
          <w:color w:val="757779"/>
          <w:spacing w:val="0"/>
          <w:w w:val="167"/>
        </w:rPr>
        <w:t>ı</w:t>
      </w:r>
      <w:r>
        <w:rPr>
          <w:rFonts w:ascii="Arial" w:hAnsi="Arial" w:cs="Arial" w:eastAsia="Arial"/>
          <w:sz w:val="19"/>
          <w:szCs w:val="19"/>
          <w:color w:val="757779"/>
          <w:spacing w:val="-14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525252"/>
          <w:spacing w:val="0"/>
          <w:w w:val="100"/>
        </w:rPr>
        <w:t>::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</w:rPr>
      </w:r>
    </w:p>
    <w:p>
      <w:pPr>
        <w:spacing w:before="7" w:after="0" w:line="180" w:lineRule="exact"/>
        <w:jc w:val="left"/>
        <w:rPr>
          <w:sz w:val="18"/>
          <w:szCs w:val="18"/>
        </w:rPr>
      </w:pPr>
      <w:rPr/>
      <w:r>
        <w:rPr/>
        <w:br w:type="column"/>
      </w:r>
      <w:r>
        <w:rPr>
          <w:sz w:val="18"/>
          <w:szCs w:val="18"/>
        </w:rPr>
      </w:r>
    </w:p>
    <w:p>
      <w:pPr>
        <w:spacing w:before="0" w:after="0" w:line="956" w:lineRule="exact"/>
        <w:ind w:left="-86" w:right="-106"/>
        <w:jc w:val="center"/>
        <w:rPr>
          <w:rFonts w:ascii="Arial" w:hAnsi="Arial" w:cs="Arial" w:eastAsia="Arial"/>
          <w:sz w:val="88"/>
          <w:szCs w:val="88"/>
        </w:rPr>
      </w:pPr>
      <w:rPr/>
      <w:r>
        <w:rPr>
          <w:rFonts w:ascii="Arial" w:hAnsi="Arial" w:cs="Arial" w:eastAsia="Arial"/>
          <w:sz w:val="88"/>
          <w:szCs w:val="88"/>
          <w:color w:val="3F4982"/>
          <w:w w:val="75"/>
          <w:position w:val="-6"/>
        </w:rPr>
        <w:t>!Jd:</w:t>
      </w:r>
      <w:r>
        <w:rPr>
          <w:rFonts w:ascii="Arial" w:hAnsi="Arial" w:cs="Arial" w:eastAsia="Arial"/>
          <w:sz w:val="88"/>
          <w:szCs w:val="88"/>
          <w:color w:val="3F4982"/>
          <w:spacing w:val="-175"/>
          <w:w w:val="76"/>
          <w:position w:val="-6"/>
        </w:rPr>
        <w:t>J</w:t>
      </w:r>
      <w:r>
        <w:rPr>
          <w:rFonts w:ascii="Arial" w:hAnsi="Arial" w:cs="Arial" w:eastAsia="Arial"/>
          <w:sz w:val="88"/>
          <w:szCs w:val="88"/>
          <w:color w:val="3D3D3D"/>
          <w:spacing w:val="0"/>
          <w:w w:val="19"/>
          <w:position w:val="-6"/>
        </w:rPr>
        <w:t>RE</w:t>
      </w:r>
      <w:r>
        <w:rPr>
          <w:rFonts w:ascii="Arial" w:hAnsi="Arial" w:cs="Arial" w:eastAsia="Arial"/>
          <w:sz w:val="88"/>
          <w:szCs w:val="88"/>
          <w:color w:val="000000"/>
          <w:spacing w:val="0"/>
          <w:w w:val="100"/>
          <w:position w:val="0"/>
        </w:rPr>
      </w:r>
    </w:p>
    <w:p>
      <w:pPr>
        <w:spacing w:before="0" w:after="0" w:line="184" w:lineRule="atLeast"/>
        <w:ind w:left="479" w:right="366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w w:val="98"/>
        </w:rPr>
        <w:t>İt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6"/>
          <w:w w:val="99"/>
        </w:rPr>
        <w:t>f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72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"/>
          <w:w w:val="172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1"/>
        </w:rPr>
        <w:t>Eri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4" w:after="0" w:line="140" w:lineRule="exact"/>
        <w:jc w:val="left"/>
        <w:rPr>
          <w:sz w:val="14"/>
          <w:szCs w:val="14"/>
        </w:rPr>
      </w:pPr>
      <w:rPr/>
      <w:r>
        <w:rPr/>
        <w:br w:type="column"/>
      </w:r>
      <w:r>
        <w:rPr>
          <w:sz w:val="14"/>
          <w:szCs w:val="14"/>
        </w:rPr>
      </w:r>
    </w:p>
    <w:p>
      <w:pPr>
        <w:spacing w:before="0" w:after="0" w:line="240" w:lineRule="auto"/>
        <w:ind w:left="42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Birim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71" w:after="0" w:line="245" w:lineRule="exact"/>
        <w:ind w:left="486" w:right="-20"/>
        <w:jc w:val="left"/>
        <w:rPr>
          <w:rFonts w:ascii="Times New Roman" w:hAnsi="Times New Roman" w:cs="Times New Roman" w:eastAsia="Times New Roman"/>
          <w:sz w:val="26"/>
          <w:szCs w:val="26"/>
        </w:rPr>
      </w:pPr>
      <w:rPr/>
      <w:r>
        <w:rPr/>
        <w:pict>
          <v:group style="position:absolute;margin-left:469.586243pt;margin-top:2.172560pt;width:6.433553pt;height:17.500489pt;mso-position-horizontal-relative:page;mso-position-vertical-relative:paragraph;z-index:-15057" coordorigin="9392,43" coordsize="129,350">
            <v:shape style="position:absolute;left:9392;top:43;width:129;height:350" coordorigin="9392,43" coordsize="129,350" path="m9392,43l9520,43,9520,393,9392,393,9392,43e" filled="t" fillcolor="#EDEDED" stroked="f">
              <v:path arrowok="t"/>
              <v:fill/>
            </v:shape>
          </v:group>
          <w10:wrap type="none"/>
        </w:pict>
      </w:r>
      <w:r>
        <w:rPr/>
        <w:pict>
          <v:group style="position:absolute;margin-left:488.698608pt;margin-top:10.544565pt;width:.1pt;height:15.295899pt;mso-position-horizontal-relative:page;mso-position-vertical-relative:paragraph;z-index:-15056" coordorigin="9774,211" coordsize="2,306">
            <v:shape style="position:absolute;left:9774;top:211;width:2;height:306" coordorigin="9774,211" coordsize="0,306" path="m9774,517l9774,211e" filled="f" stroked="t" strokeweight="3.63625pt" strokecolor="#EDEDED">
              <v:path arrowok="t"/>
            </v:shape>
          </v:group>
          <w10:wrap type="none"/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36.651245pt;margin-top:13.060351pt;width:5.98pt;height:11.5pt;mso-position-horizontal-relative:page;mso-position-vertical-relative:paragraph;z-index:-15051" type="#_x0000_t202" filled="f" stroked="f">
            <v:textbox inset="0,0,0,0">
              <w:txbxContent>
                <w:p>
                  <w:pPr>
                    <w:spacing w:before="0" w:after="0" w:line="230" w:lineRule="exact"/>
                    <w:ind w:right="-75"/>
                    <w:jc w:val="left"/>
                    <w:rPr>
                      <w:rFonts w:ascii="Times New Roman" w:hAnsi="Times New Roman" w:cs="Times New Roman" w:eastAsia="Times New Roman"/>
                      <w:sz w:val="23"/>
                      <w:szCs w:val="23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23"/>
                      <w:szCs w:val="23"/>
                      <w:color w:val="939395"/>
                      <w:spacing w:val="0"/>
                      <w:w w:val="104"/>
                    </w:rPr>
                    <w:t>,.</w:t>
                  </w:r>
                  <w:r>
                    <w:rPr>
                      <w:rFonts w:ascii="Times New Roman" w:hAnsi="Times New Roman" w:cs="Times New Roman" w:eastAsia="Times New Roman"/>
                      <w:sz w:val="23"/>
                      <w:szCs w:val="23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939395"/>
          <w:w w:val="68"/>
          <w:position w:val="-5"/>
        </w:rPr>
        <w:t>.....-</w:t>
      </w:r>
      <w:r>
        <w:rPr>
          <w:rFonts w:ascii="Times New Roman" w:hAnsi="Times New Roman" w:cs="Times New Roman" w:eastAsia="Times New Roman"/>
          <w:sz w:val="19"/>
          <w:szCs w:val="19"/>
          <w:color w:val="939395"/>
          <w:spacing w:val="-6"/>
          <w:w w:val="67"/>
          <w:position w:val="-5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ACACAC"/>
          <w:spacing w:val="0"/>
          <w:w w:val="215"/>
          <w:position w:val="-5"/>
        </w:rPr>
        <w:t>·</w:t>
      </w:r>
      <w:r>
        <w:rPr>
          <w:rFonts w:ascii="Times New Roman" w:hAnsi="Times New Roman" w:cs="Times New Roman" w:eastAsia="Times New Roman"/>
          <w:sz w:val="19"/>
          <w:szCs w:val="19"/>
          <w:color w:val="ACACAC"/>
          <w:spacing w:val="0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ACACAC"/>
          <w:spacing w:val="-22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26"/>
          <w:szCs w:val="26"/>
          <w:color w:val="939395"/>
          <w:spacing w:val="0"/>
          <w:w w:val="200"/>
          <w:position w:val="-5"/>
        </w:rPr>
        <w:t>.</w:t>
      </w:r>
      <w:r>
        <w:rPr>
          <w:rFonts w:ascii="Times New Roman" w:hAnsi="Times New Roman" w:cs="Times New Roman" w:eastAsia="Times New Roman"/>
          <w:sz w:val="26"/>
          <w:szCs w:val="26"/>
          <w:color w:val="ACACAC"/>
          <w:spacing w:val="0"/>
          <w:w w:val="62"/>
          <w:position w:val="-5"/>
        </w:rPr>
        <w:t>...</w:t>
      </w:r>
      <w:r>
        <w:rPr>
          <w:rFonts w:ascii="Times New Roman" w:hAnsi="Times New Roman" w:cs="Times New Roman" w:eastAsia="Times New Roman"/>
          <w:sz w:val="26"/>
          <w:szCs w:val="26"/>
          <w:color w:val="000000"/>
          <w:spacing w:val="0"/>
          <w:w w:val="100"/>
          <w:position w:val="0"/>
        </w:rPr>
      </w:r>
    </w:p>
    <w:p>
      <w:pPr>
        <w:spacing w:before="0" w:after="0" w:line="176" w:lineRule="exact"/>
        <w:ind w:left="437" w:right="-20"/>
        <w:jc w:val="left"/>
        <w:rPr>
          <w:rFonts w:ascii="Times New Roman" w:hAnsi="Times New Roman" w:cs="Times New Roman" w:eastAsia="Times New Roman"/>
          <w:sz w:val="23"/>
          <w:szCs w:val="23"/>
        </w:rPr>
      </w:pPr>
      <w:rPr/>
      <w:r>
        <w:rPr>
          <w:rFonts w:ascii="Times New Roman" w:hAnsi="Times New Roman" w:cs="Times New Roman" w:eastAsia="Times New Roman"/>
          <w:sz w:val="23"/>
          <w:szCs w:val="23"/>
          <w:color w:val="939395"/>
          <w:spacing w:val="5"/>
          <w:w w:val="100"/>
          <w:position w:val="1"/>
        </w:rPr>
        <w:t>,</w:t>
      </w:r>
      <w:r>
        <w:rPr>
          <w:rFonts w:ascii="Times New Roman" w:hAnsi="Times New Roman" w:cs="Times New Roman" w:eastAsia="Times New Roman"/>
          <w:sz w:val="23"/>
          <w:szCs w:val="23"/>
          <w:color w:val="939395"/>
          <w:spacing w:val="0"/>
          <w:w w:val="100"/>
          <w:i/>
          <w:position w:val="1"/>
        </w:rPr>
        <w:t>q;</w:t>
      </w:r>
      <w:r>
        <w:rPr>
          <w:rFonts w:ascii="Times New Roman" w:hAnsi="Times New Roman" w:cs="Times New Roman" w:eastAsia="Times New Roman"/>
          <w:sz w:val="23"/>
          <w:szCs w:val="23"/>
          <w:color w:val="939395"/>
          <w:spacing w:val="45"/>
          <w:w w:val="100"/>
          <w:i/>
          <w:position w:val="1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ACACAC"/>
          <w:spacing w:val="0"/>
          <w:w w:val="123"/>
          <w:i/>
          <w:position w:val="1"/>
        </w:rPr>
        <w:t>.</w:t>
      </w:r>
      <w:r>
        <w:rPr>
          <w:rFonts w:ascii="Times New Roman" w:hAnsi="Times New Roman" w:cs="Times New Roman" w:eastAsia="Times New Roman"/>
          <w:sz w:val="23"/>
          <w:szCs w:val="23"/>
          <w:color w:val="000000"/>
          <w:spacing w:val="0"/>
          <w:w w:val="100"/>
          <w:position w:val="0"/>
        </w:rPr>
      </w:r>
    </w:p>
    <w:p>
      <w:pPr>
        <w:spacing w:before="0" w:after="0" w:line="105" w:lineRule="exact"/>
        <w:ind w:right="-20"/>
        <w:jc w:val="left"/>
        <w:rPr>
          <w:rFonts w:ascii="Times New Roman" w:hAnsi="Times New Roman" w:cs="Times New Roman" w:eastAsia="Times New Roman"/>
          <w:sz w:val="75"/>
          <w:szCs w:val="75"/>
        </w:rPr>
      </w:pPr>
      <w:rPr/>
      <w:r>
        <w:rPr/>
        <w:pict>
          <v:group style="position:absolute;margin-left:509.737793pt;margin-top:18.464132pt;width:2.101529pt;height:13.4755pt;mso-position-horizontal-relative:page;mso-position-vertical-relative:paragraph;z-index:-15059" coordorigin="10195,369" coordsize="42,270">
            <v:group style="position:absolute;left:10202;top:376;width:2;height:90" coordorigin="10202,376" coordsize="2,90">
              <v:shape style="position:absolute;left:10202;top:376;width:2;height:90" coordorigin="10202,376" coordsize="0,90" path="m10202,466l10202,376e" filled="f" stroked="t" strokeweight=".70051pt" strokecolor="#7074A8">
                <v:path arrowok="t"/>
              </v:shape>
            </v:group>
            <v:group style="position:absolute;left:10220;top:424;width:2;height:199" coordorigin="10220,424" coordsize="2,199">
              <v:shape style="position:absolute;left:10220;top:424;width:2;height:199" coordorigin="10220,424" coordsize="0,199" path="m10220,622l10220,424e" filled="f" stroked="t" strokeweight="1.634523pt" strokecolor="#606793">
                <v:path arrowok="t"/>
              </v:shape>
            </v:group>
            <w10:wrap type="none"/>
          </v:group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89.466736pt;margin-top:33.759602pt;width:30.410759pt;height:28.0pt;mso-position-horizontal-relative:page;mso-position-vertical-relative:paragraph;z-index:-15049" type="#_x0000_t202" filled="f" stroked="f">
            <v:textbox inset="0,0,0,0">
              <w:txbxContent>
                <w:p>
                  <w:pPr>
                    <w:spacing w:before="0" w:after="0" w:line="560" w:lineRule="exact"/>
                    <w:ind w:right="-124"/>
                    <w:jc w:val="left"/>
                    <w:rPr>
                      <w:rFonts w:ascii="Arial" w:hAnsi="Arial" w:cs="Arial" w:eastAsia="Arial"/>
                      <w:sz w:val="21"/>
                      <w:szCs w:val="21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35"/>
                      <w:szCs w:val="35"/>
                      <w:color w:val="525252"/>
                      <w:spacing w:val="-95"/>
                      <w:w w:val="69"/>
                      <w:b/>
                      <w:bCs/>
                      <w:position w:val="16"/>
                    </w:rPr>
                    <w:t>V</w:t>
                  </w:r>
                  <w:r>
                    <w:rPr>
                      <w:rFonts w:ascii="Arial" w:hAnsi="Arial" w:cs="Arial" w:eastAsia="Arial"/>
                      <w:sz w:val="56"/>
                      <w:szCs w:val="56"/>
                      <w:color w:val="525252"/>
                      <w:spacing w:val="-52"/>
                      <w:w w:val="51"/>
                      <w:position w:val="-1"/>
                    </w:rPr>
                    <w:t>"</w:t>
                  </w:r>
                  <w:r>
                    <w:rPr>
                      <w:rFonts w:ascii="Times New Roman" w:hAnsi="Times New Roman" w:cs="Times New Roman" w:eastAsia="Times New Roman"/>
                      <w:sz w:val="35"/>
                      <w:szCs w:val="35"/>
                      <w:color w:val="525252"/>
                      <w:spacing w:val="-59"/>
                      <w:w w:val="69"/>
                      <w:b/>
                      <w:bCs/>
                      <w:position w:val="16"/>
                    </w:rPr>
                    <w:t>!</w:t>
                  </w:r>
                  <w:r>
                    <w:rPr>
                      <w:rFonts w:ascii="Arial" w:hAnsi="Arial" w:cs="Arial" w:eastAsia="Arial"/>
                      <w:sz w:val="56"/>
                      <w:szCs w:val="56"/>
                      <w:color w:val="525252"/>
                      <w:spacing w:val="-53"/>
                      <w:w w:val="51"/>
                      <w:position w:val="-1"/>
                    </w:rPr>
                    <w:t>f</w:t>
                  </w:r>
                  <w:r>
                    <w:rPr>
                      <w:rFonts w:ascii="Times New Roman" w:hAnsi="Times New Roman" w:cs="Times New Roman" w:eastAsia="Times New Roman"/>
                      <w:sz w:val="35"/>
                      <w:szCs w:val="35"/>
                      <w:color w:val="525252"/>
                      <w:spacing w:val="-33"/>
                      <w:w w:val="69"/>
                      <w:b/>
                      <w:bCs/>
                      <w:position w:val="16"/>
                    </w:rPr>
                    <w:t>.</w:t>
                  </w:r>
                  <w:r>
                    <w:rPr>
                      <w:rFonts w:ascii="Arial" w:hAnsi="Arial" w:cs="Arial" w:eastAsia="Arial"/>
                      <w:sz w:val="56"/>
                      <w:szCs w:val="56"/>
                      <w:color w:val="525252"/>
                      <w:spacing w:val="-243"/>
                      <w:w w:val="52"/>
                      <w:position w:val="-1"/>
                    </w:rPr>
                    <w:t>J</w:t>
                  </w:r>
                  <w:r>
                    <w:rPr>
                      <w:rFonts w:ascii="Times New Roman" w:hAnsi="Times New Roman" w:cs="Times New Roman" w:eastAsia="Times New Roman"/>
                      <w:sz w:val="35"/>
                      <w:szCs w:val="35"/>
                      <w:color w:val="757779"/>
                      <w:spacing w:val="0"/>
                      <w:w w:val="49"/>
                      <w:b/>
                      <w:bCs/>
                      <w:position w:val="16"/>
                    </w:rPr>
                    <w:t>.</w:t>
                  </w:r>
                  <w:r>
                    <w:rPr>
                      <w:rFonts w:ascii="Times New Roman" w:hAnsi="Times New Roman" w:cs="Times New Roman" w:eastAsia="Times New Roman"/>
                      <w:sz w:val="35"/>
                      <w:szCs w:val="35"/>
                      <w:color w:val="757779"/>
                      <w:spacing w:val="0"/>
                      <w:w w:val="100"/>
                      <w:b/>
                      <w:bCs/>
                      <w:position w:val="16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35"/>
                      <w:szCs w:val="35"/>
                      <w:color w:val="757779"/>
                      <w:spacing w:val="-12"/>
                      <w:w w:val="100"/>
                      <w:b/>
                      <w:bCs/>
                      <w:position w:val="16"/>
                    </w:rPr>
                    <w:t> </w:t>
                  </w:r>
                  <w:r>
                    <w:rPr>
                      <w:rFonts w:ascii="Arial" w:hAnsi="Arial" w:cs="Arial" w:eastAsia="Arial"/>
                      <w:sz w:val="21"/>
                      <w:szCs w:val="21"/>
                      <w:color w:val="3D3D3D"/>
                      <w:spacing w:val="0"/>
                      <w:w w:val="100"/>
                      <w:b/>
                      <w:bCs/>
                      <w:position w:val="-1"/>
                    </w:rPr>
                    <w:t>ll</w:t>
                  </w:r>
                  <w:r>
                    <w:rPr>
                      <w:rFonts w:ascii="Arial" w:hAnsi="Arial" w:cs="Arial" w:eastAsia="Arial"/>
                      <w:sz w:val="21"/>
                      <w:szCs w:val="21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82.184387pt;margin-top:25.513206pt;width:3.3957pt;height:5.5pt;mso-position-horizontal-relative:page;mso-position-vertical-relative:paragraph;z-index:-15047" type="#_x0000_t202" filled="f" stroked="f">
            <v:textbox inset="0,0,0,0">
              <w:txbxContent>
                <w:p>
                  <w:pPr>
                    <w:spacing w:before="0" w:after="0" w:line="110" w:lineRule="exact"/>
                    <w:ind w:right="-56"/>
                    <w:jc w:val="left"/>
                    <w:rPr>
                      <w:rFonts w:ascii="Times New Roman" w:hAnsi="Times New Roman" w:cs="Times New Roman" w:eastAsia="Times New Roman"/>
                      <w:sz w:val="11"/>
                      <w:szCs w:val="11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1"/>
                      <w:szCs w:val="11"/>
                      <w:color w:val="939395"/>
                      <w:spacing w:val="0"/>
                      <w:w w:val="343"/>
                    </w:rPr>
                    <w:t>'</w:t>
                  </w:r>
                  <w:r>
                    <w:rPr>
                      <w:rFonts w:ascii="Times New Roman" w:hAnsi="Times New Roman" w:cs="Times New Roman" w:eastAsia="Times New Roman"/>
                      <w:sz w:val="11"/>
                      <w:szCs w:val="11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75"/>
          <w:szCs w:val="75"/>
          <w:color w:val="545B7B"/>
          <w:w w:val="154"/>
          <w:i/>
          <w:position w:val="-51"/>
        </w:rPr>
        <w:t>f0</w:t>
      </w:r>
      <w:r>
        <w:rPr>
          <w:rFonts w:ascii="Times New Roman" w:hAnsi="Times New Roman" w:cs="Times New Roman" w:eastAsia="Times New Roman"/>
          <w:sz w:val="75"/>
          <w:szCs w:val="75"/>
          <w:color w:val="545B7B"/>
          <w:spacing w:val="-32"/>
          <w:w w:val="154"/>
          <w:i/>
          <w:position w:val="-51"/>
        </w:rPr>
        <w:t>/</w:t>
      </w:r>
      <w:r>
        <w:rPr>
          <w:rFonts w:ascii="Arial" w:hAnsi="Arial" w:cs="Arial" w:eastAsia="Arial"/>
          <w:sz w:val="23"/>
          <w:szCs w:val="23"/>
          <w:color w:val="757779"/>
          <w:spacing w:val="7"/>
          <w:w w:val="101"/>
          <w:position w:val="-51"/>
        </w:rPr>
        <w:t>.</w:t>
      </w:r>
      <w:r>
        <w:rPr>
          <w:rFonts w:ascii="Times New Roman" w:hAnsi="Times New Roman" w:cs="Times New Roman" w:eastAsia="Times New Roman"/>
          <w:sz w:val="75"/>
          <w:szCs w:val="75"/>
          <w:color w:val="545B7B"/>
          <w:spacing w:val="0"/>
          <w:w w:val="155"/>
          <w:i/>
          <w:position w:val="-51"/>
        </w:rPr>
        <w:t>1</w:t>
      </w:r>
      <w:r>
        <w:rPr>
          <w:rFonts w:ascii="Times New Roman" w:hAnsi="Times New Roman" w:cs="Times New Roman" w:eastAsia="Times New Roman"/>
          <w:sz w:val="75"/>
          <w:szCs w:val="75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300" w:bottom="280" w:left="400" w:right="280"/>
          <w:cols w:num="4" w:equalWidth="0">
            <w:col w:w="670" w:space="1714"/>
            <w:col w:w="1832" w:space="326"/>
            <w:col w:w="1521" w:space="1953"/>
            <w:col w:w="3224"/>
          </w:cols>
        </w:sectPr>
      </w:pPr>
      <w:rPr/>
    </w:p>
    <w:p>
      <w:pPr>
        <w:spacing w:before="0" w:after="0" w:line="222" w:lineRule="atLeast"/>
        <w:ind w:left="2365"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1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6"/>
          <w:w w:val="11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1"/>
        </w:rPr>
        <w:t>Merkez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4"/>
          <w:w w:val="11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bö!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757779"/>
          <w:spacing w:val="-17"/>
          <w:w w:val="40"/>
        </w:rPr>
        <w:t>•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63"/>
        </w:rPr>
        <w:t>,..(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62"/>
        </w:rPr>
        <w:t>•;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" w:after="0" w:line="240" w:lineRule="auto"/>
        <w:ind w:left="2332" w:right="-20"/>
        <w:jc w:val="left"/>
        <w:rPr>
          <w:rFonts w:ascii="Arial" w:hAnsi="Arial" w:cs="Arial" w:eastAsia="Arial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color w:val="2D2D2D"/>
          <w:spacing w:val="0"/>
          <w:w w:val="100"/>
        </w:rPr>
        <w:t>1.Post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</w:rPr>
      </w:r>
    </w:p>
    <w:p>
      <w:pPr>
        <w:spacing w:before="0" w:after="0" w:line="55" w:lineRule="exact"/>
        <w:ind w:right="-130"/>
        <w:jc w:val="left"/>
        <w:tabs>
          <w:tab w:pos="1100" w:val="left"/>
        </w:tabs>
        <w:rPr>
          <w:rFonts w:ascii="Times New Roman" w:hAnsi="Times New Roman" w:cs="Times New Roman" w:eastAsia="Times New Roman"/>
          <w:sz w:val="35"/>
          <w:szCs w:val="35"/>
        </w:rPr>
      </w:pPr>
      <w:rPr/>
      <w:r>
        <w:rPr/>
        <w:br w:type="column"/>
      </w:r>
      <w:r>
        <w:rPr>
          <w:rFonts w:ascii="Arial" w:hAnsi="Arial" w:cs="Arial" w:eastAsia="Arial"/>
          <w:sz w:val="60"/>
          <w:szCs w:val="60"/>
          <w:color w:val="757779"/>
          <w:spacing w:val="-109"/>
          <w:w w:val="70"/>
          <w:i/>
          <w:position w:val="-40"/>
        </w:rPr>
        <w:t>t</w:t>
      </w:r>
      <w:r>
        <w:rPr>
          <w:rFonts w:ascii="Arial" w:hAnsi="Arial" w:cs="Arial" w:eastAsia="Arial"/>
          <w:sz w:val="60"/>
          <w:szCs w:val="60"/>
          <w:color w:val="525252"/>
          <w:spacing w:val="0"/>
          <w:w w:val="70"/>
          <w:i/>
          <w:position w:val="-40"/>
        </w:rPr>
        <w:t>.</w:t>
      </w:r>
      <w:r>
        <w:rPr>
          <w:rFonts w:ascii="Arial" w:hAnsi="Arial" w:cs="Arial" w:eastAsia="Arial"/>
          <w:sz w:val="60"/>
          <w:szCs w:val="60"/>
          <w:color w:val="525252"/>
          <w:spacing w:val="-114"/>
          <w:w w:val="70"/>
          <w:i/>
          <w:position w:val="-40"/>
        </w:rPr>
        <w:t> </w:t>
      </w:r>
      <w:r>
        <w:rPr>
          <w:rFonts w:ascii="Arial" w:hAnsi="Arial" w:cs="Arial" w:eastAsia="Arial"/>
          <w:sz w:val="60"/>
          <w:szCs w:val="60"/>
          <w:color w:val="525252"/>
          <w:spacing w:val="0"/>
          <w:w w:val="100"/>
          <w:i/>
          <w:position w:val="-40"/>
        </w:rPr>
        <w:tab/>
      </w:r>
      <w:r>
        <w:rPr>
          <w:rFonts w:ascii="Arial" w:hAnsi="Arial" w:cs="Arial" w:eastAsia="Arial"/>
          <w:sz w:val="60"/>
          <w:szCs w:val="60"/>
          <w:color w:val="525252"/>
          <w:spacing w:val="0"/>
          <w:w w:val="100"/>
          <w:i/>
          <w:position w:val="-40"/>
        </w:rPr>
      </w:r>
      <w:r>
        <w:rPr>
          <w:rFonts w:ascii="Times New Roman" w:hAnsi="Times New Roman" w:cs="Times New Roman" w:eastAsia="Times New Roman"/>
          <w:sz w:val="35"/>
          <w:szCs w:val="35"/>
          <w:color w:val="757779"/>
          <w:spacing w:val="0"/>
          <w:w w:val="70"/>
          <w:b/>
          <w:bCs/>
          <w:position w:val="-40"/>
        </w:rPr>
        <w:t>J:</w:t>
      </w:r>
      <w:r>
        <w:rPr>
          <w:rFonts w:ascii="Times New Roman" w:hAnsi="Times New Roman" w:cs="Times New Roman" w:eastAsia="Times New Roman"/>
          <w:sz w:val="35"/>
          <w:szCs w:val="35"/>
          <w:color w:val="000000"/>
          <w:spacing w:val="0"/>
          <w:w w:val="100"/>
          <w:position w:val="0"/>
        </w:rPr>
      </w:r>
    </w:p>
    <w:p>
      <w:pPr>
        <w:spacing w:before="0" w:after="0" w:line="55" w:lineRule="exact"/>
        <w:ind w:right="-20"/>
        <w:jc w:val="left"/>
        <w:rPr>
          <w:rFonts w:ascii="Arial" w:hAnsi="Arial" w:cs="Arial" w:eastAsia="Arial"/>
          <w:sz w:val="40"/>
          <w:szCs w:val="40"/>
        </w:rPr>
      </w:pPr>
      <w:rPr/>
      <w:r>
        <w:rPr/>
        <w:br w:type="column"/>
      </w:r>
      <w:r>
        <w:rPr>
          <w:rFonts w:ascii="Arial" w:hAnsi="Arial" w:cs="Arial" w:eastAsia="Arial"/>
          <w:sz w:val="40"/>
          <w:szCs w:val="40"/>
          <w:color w:val="525252"/>
          <w:spacing w:val="0"/>
          <w:w w:val="72"/>
          <w:b/>
          <w:bCs/>
          <w:position w:val="-20"/>
        </w:rPr>
        <w:t>sp:</w:t>
      </w:r>
      <w:r>
        <w:rPr>
          <w:rFonts w:ascii="Arial" w:hAnsi="Arial" w:cs="Arial" w:eastAsia="Arial"/>
          <w:sz w:val="40"/>
          <w:szCs w:val="4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300" w:bottom="280" w:left="400" w:right="280"/>
          <w:cols w:num="3" w:equalWidth="0">
            <w:col w:w="4231" w:space="3852"/>
            <w:col w:w="1320" w:space="191"/>
            <w:col w:w="1646"/>
          </w:cols>
        </w:sectPr>
      </w:pPr>
      <w:rPr/>
    </w:p>
    <w:p>
      <w:pPr>
        <w:spacing w:before="0" w:after="0" w:line="573" w:lineRule="exact"/>
        <w:ind w:right="-20"/>
        <w:jc w:val="right"/>
        <w:rPr>
          <w:rFonts w:ascii="Times New Roman" w:hAnsi="Times New Roman" w:cs="Times New Roman" w:eastAsia="Times New Roman"/>
          <w:sz w:val="144"/>
          <w:szCs w:val="144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7.868183pt;margin-top:33.605518pt;width:453.696934pt;height:18.701533pt;mso-position-horizontal-relative:page;mso-position-vertical-relative:paragraph;z-index:-15048" type="#_x0000_t202" filled="f" stroked="f">
            <v:textbox inset="0,0,0,0">
              <w:txbxContent>
                <w:p>
                  <w:pPr>
                    <w:spacing w:before="0" w:after="0" w:line="374" w:lineRule="exact"/>
                    <w:ind w:right="-96"/>
                    <w:jc w:val="left"/>
                    <w:tabs>
                      <w:tab w:pos="8380" w:val="left"/>
                      <w:tab w:pos="8880" w:val="left"/>
                    </w:tabs>
                    <w:rPr>
                      <w:rFonts w:ascii="Times New Roman" w:hAnsi="Times New Roman" w:cs="Times New Roman" w:eastAsia="Times New Roman"/>
                      <w:sz w:val="24"/>
                      <w:szCs w:val="24"/>
                    </w:rPr>
                  </w:pPr>
                  <w:rPr/>
                  <w:r>
                    <w:rPr>
                      <w:rFonts w:ascii="Arial" w:hAnsi="Arial" w:cs="Arial" w:eastAsia="Arial"/>
                      <w:sz w:val="23"/>
                      <w:szCs w:val="23"/>
                      <w:color w:val="2D2D2D"/>
                      <w:spacing w:val="0"/>
                      <w:w w:val="49"/>
                      <w:position w:val="-3"/>
                    </w:rPr>
                    <w:t>::ı::</w:t>
                  </w:r>
                  <w:r>
                    <w:rPr>
                      <w:rFonts w:ascii="Arial" w:hAnsi="Arial" w:cs="Arial" w:eastAsia="Arial"/>
                      <w:sz w:val="23"/>
                      <w:szCs w:val="23"/>
                      <w:color w:val="2D2D2D"/>
                      <w:spacing w:val="0"/>
                      <w:w w:val="100"/>
                      <w:position w:val="-3"/>
                    </w:rPr>
                    <w:tab/>
                  </w:r>
                  <w:r>
                    <w:rPr>
                      <w:rFonts w:ascii="Arial" w:hAnsi="Arial" w:cs="Arial" w:eastAsia="Arial"/>
                      <w:sz w:val="23"/>
                      <w:szCs w:val="23"/>
                      <w:color w:val="2D2D2D"/>
                      <w:spacing w:val="0"/>
                      <w:w w:val="100"/>
                      <w:position w:val="-3"/>
                    </w:rPr>
                  </w:r>
                  <w:r>
                    <w:rPr>
                      <w:rFonts w:ascii="Arial" w:hAnsi="Arial" w:cs="Arial" w:eastAsia="Arial"/>
                      <w:sz w:val="21"/>
                      <w:szCs w:val="21"/>
                      <w:color w:val="3D3D3D"/>
                      <w:spacing w:val="0"/>
                      <w:w w:val="71"/>
                      <w:position w:val="2"/>
                    </w:rPr>
                    <w:t>.,</w:t>
                  </w:r>
                  <w:r>
                    <w:rPr>
                      <w:rFonts w:ascii="Arial" w:hAnsi="Arial" w:cs="Arial" w:eastAsia="Arial"/>
                      <w:sz w:val="21"/>
                      <w:szCs w:val="21"/>
                      <w:color w:val="3D3D3D"/>
                      <w:spacing w:val="0"/>
                      <w:w w:val="100"/>
                      <w:position w:val="2"/>
                    </w:rPr>
                    <w:tab/>
                  </w:r>
                  <w:r>
                    <w:rPr>
                      <w:rFonts w:ascii="Arial" w:hAnsi="Arial" w:cs="Arial" w:eastAsia="Arial"/>
                      <w:sz w:val="21"/>
                      <w:szCs w:val="21"/>
                      <w:color w:val="3D3D3D"/>
                      <w:spacing w:val="0"/>
                      <w:w w:val="100"/>
                      <w:position w:val="2"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24"/>
                      <w:szCs w:val="24"/>
                      <w:color w:val="757779"/>
                      <w:spacing w:val="0"/>
                      <w:w w:val="71"/>
                      <w:b/>
                      <w:bCs/>
                      <w:i/>
                      <w:position w:val="11"/>
                    </w:rPr>
                    <w:t>,.il</w:t>
                  </w:r>
                  <w:r>
                    <w:rPr>
                      <w:rFonts w:ascii="Times New Roman" w:hAnsi="Times New Roman" w:cs="Times New Roman" w:eastAsia="Times New Roman"/>
                      <w:sz w:val="24"/>
                      <w:szCs w:val="24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44"/>
          <w:szCs w:val="144"/>
          <w:color w:val="757779"/>
          <w:w w:val="27"/>
          <w:position w:val="-70"/>
        </w:rPr>
        <w:t>P</w:t>
      </w:r>
      <w:r>
        <w:rPr>
          <w:rFonts w:ascii="Times New Roman" w:hAnsi="Times New Roman" w:cs="Times New Roman" w:eastAsia="Times New Roman"/>
          <w:sz w:val="144"/>
          <w:szCs w:val="144"/>
          <w:color w:val="757779"/>
          <w:spacing w:val="-571"/>
          <w:w w:val="26"/>
          <w:position w:val="-70"/>
        </w:rPr>
        <w:t>Ç</w:t>
      </w:r>
      <w:r>
        <w:rPr>
          <w:rFonts w:ascii="Times New Roman" w:hAnsi="Times New Roman" w:cs="Times New Roman" w:eastAsia="Times New Roman"/>
          <w:sz w:val="144"/>
          <w:szCs w:val="144"/>
          <w:color w:val="757779"/>
          <w:spacing w:val="0"/>
          <w:w w:val="28"/>
          <w:position w:val="-70"/>
        </w:rPr>
        <w:t>\</w:t>
      </w:r>
      <w:r>
        <w:rPr>
          <w:rFonts w:ascii="Times New Roman" w:hAnsi="Times New Roman" w:cs="Times New Roman" w:eastAsia="Times New Roman"/>
          <w:sz w:val="144"/>
          <w:szCs w:val="144"/>
          <w:color w:val="757779"/>
          <w:spacing w:val="-454"/>
          <w:w w:val="29"/>
          <w:position w:val="-70"/>
        </w:rPr>
        <w:t>J</w:t>
      </w:r>
      <w:r>
        <w:rPr>
          <w:rFonts w:ascii="Times New Roman" w:hAnsi="Times New Roman" w:cs="Times New Roman" w:eastAsia="Times New Roman"/>
          <w:sz w:val="144"/>
          <w:szCs w:val="144"/>
          <w:color w:val="3F4982"/>
          <w:spacing w:val="-688"/>
          <w:w w:val="72"/>
          <w:position w:val="-70"/>
        </w:rPr>
        <w:t>1</w:t>
      </w:r>
      <w:r>
        <w:rPr>
          <w:rFonts w:ascii="Times New Roman" w:hAnsi="Times New Roman" w:cs="Times New Roman" w:eastAsia="Times New Roman"/>
          <w:sz w:val="144"/>
          <w:szCs w:val="144"/>
          <w:color w:val="939395"/>
          <w:spacing w:val="0"/>
          <w:w w:val="25"/>
          <w:position w:val="-70"/>
        </w:rPr>
        <w:t>l</w:t>
      </w:r>
      <w:r>
        <w:rPr>
          <w:rFonts w:ascii="Times New Roman" w:hAnsi="Times New Roman" w:cs="Times New Roman" w:eastAsia="Times New Roman"/>
          <w:sz w:val="144"/>
          <w:szCs w:val="144"/>
          <w:color w:val="000000"/>
          <w:spacing w:val="0"/>
          <w:w w:val="100"/>
          <w:position w:val="0"/>
        </w:rPr>
      </w:r>
    </w:p>
    <w:p>
      <w:pPr>
        <w:spacing w:before="75" w:after="0" w:line="240" w:lineRule="auto"/>
        <w:ind w:right="-20"/>
        <w:jc w:val="right"/>
        <w:tabs>
          <w:tab w:pos="600" w:val="left"/>
        </w:tabs>
        <w:rPr>
          <w:rFonts w:ascii="Arial" w:hAnsi="Arial" w:cs="Arial" w:eastAsia="Arial"/>
          <w:sz w:val="12"/>
          <w:szCs w:val="12"/>
        </w:rPr>
      </w:pPr>
      <w:rPr/>
      <w:r>
        <w:rPr/>
        <w:br w:type="column"/>
      </w:r>
      <w:r>
        <w:rPr>
          <w:rFonts w:ascii="Arial" w:hAnsi="Arial" w:cs="Arial" w:eastAsia="Arial"/>
          <w:sz w:val="12"/>
          <w:szCs w:val="12"/>
          <w:color w:val="757779"/>
          <w:w w:val="152"/>
        </w:rPr>
        <w:t>Ir'</w:t>
      </w:r>
      <w:r>
        <w:rPr>
          <w:rFonts w:ascii="Arial" w:hAnsi="Arial" w:cs="Arial" w:eastAsia="Arial"/>
          <w:sz w:val="12"/>
          <w:szCs w:val="12"/>
          <w:color w:val="757779"/>
          <w:w w:val="100"/>
        </w:rPr>
        <w:tab/>
      </w:r>
      <w:r>
        <w:rPr>
          <w:rFonts w:ascii="Arial" w:hAnsi="Arial" w:cs="Arial" w:eastAsia="Arial"/>
          <w:sz w:val="12"/>
          <w:szCs w:val="12"/>
          <w:color w:val="757779"/>
          <w:w w:val="100"/>
        </w:rPr>
      </w:r>
      <w:r>
        <w:rPr>
          <w:rFonts w:ascii="Arial" w:hAnsi="Arial" w:cs="Arial" w:eastAsia="Arial"/>
          <w:sz w:val="12"/>
          <w:szCs w:val="12"/>
          <w:color w:val="939395"/>
          <w:spacing w:val="0"/>
          <w:w w:val="600"/>
        </w:rPr>
        <w:t>·</w:t>
      </w:r>
      <w:r>
        <w:rPr>
          <w:rFonts w:ascii="Arial" w:hAnsi="Arial" w:cs="Arial" w:eastAsia="Arial"/>
          <w:sz w:val="12"/>
          <w:szCs w:val="12"/>
          <w:color w:val="000000"/>
          <w:spacing w:val="0"/>
          <w:w w:val="100"/>
        </w:rPr>
      </w:r>
    </w:p>
    <w:p>
      <w:pPr>
        <w:spacing w:before="67" w:after="0" w:line="292" w:lineRule="exact"/>
        <w:ind w:right="6"/>
        <w:jc w:val="right"/>
        <w:tabs>
          <w:tab w:pos="1080" w:val="left"/>
        </w:tabs>
        <w:rPr>
          <w:rFonts w:ascii="Arial" w:hAnsi="Arial" w:cs="Arial" w:eastAsia="Arial"/>
          <w:sz w:val="14"/>
          <w:szCs w:val="14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69.887543pt;margin-top:-10.6891pt;width:74.805124pt;height:72pt;mso-position-horizontal-relative:page;mso-position-vertical-relative:paragraph;z-index:-15050" type="#_x0000_t202" filled="f" stroked="f">
            <v:textbox inset="0,0,0,0">
              <w:txbxContent>
                <w:p>
                  <w:pPr>
                    <w:spacing w:before="0" w:after="0" w:line="1440" w:lineRule="exact"/>
                    <w:ind w:right="-256"/>
                    <w:jc w:val="left"/>
                    <w:rPr>
                      <w:rFonts w:ascii="Times New Roman" w:hAnsi="Times New Roman" w:cs="Times New Roman" w:eastAsia="Times New Roman"/>
                      <w:sz w:val="144"/>
                      <w:szCs w:val="144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44"/>
                      <w:szCs w:val="144"/>
                      <w:color w:val="3F4982"/>
                      <w:spacing w:val="0"/>
                      <w:w w:val="71"/>
                      <w:position w:val="-1"/>
                    </w:rPr>
                    <w:t>Jiıb</w:t>
                  </w:r>
                  <w:r>
                    <w:rPr>
                      <w:rFonts w:ascii="Times New Roman" w:hAnsi="Times New Roman" w:cs="Times New Roman" w:eastAsia="Times New Roman"/>
                      <w:sz w:val="144"/>
                      <w:szCs w:val="144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29"/>
          <w:szCs w:val="29"/>
          <w:color w:val="757779"/>
          <w:w w:val="47"/>
          <w:i/>
          <w:position w:val="-4"/>
        </w:rPr>
        <w:t>,-:.</w:t>
      </w:r>
      <w:r>
        <w:rPr>
          <w:rFonts w:ascii="Arial" w:hAnsi="Arial" w:cs="Arial" w:eastAsia="Arial"/>
          <w:sz w:val="29"/>
          <w:szCs w:val="29"/>
          <w:color w:val="757779"/>
          <w:spacing w:val="-54"/>
          <w:w w:val="48"/>
          <w:i/>
          <w:position w:val="-4"/>
        </w:rPr>
        <w:t>1</w:t>
      </w:r>
      <w:r>
        <w:rPr>
          <w:rFonts w:ascii="Arial" w:hAnsi="Arial" w:cs="Arial" w:eastAsia="Arial"/>
          <w:sz w:val="29"/>
          <w:szCs w:val="29"/>
          <w:color w:val="525252"/>
          <w:spacing w:val="0"/>
          <w:w w:val="66"/>
          <w:i/>
          <w:position w:val="-4"/>
        </w:rPr>
        <w:t>.</w:t>
      </w:r>
      <w:r>
        <w:rPr>
          <w:rFonts w:ascii="Arial" w:hAnsi="Arial" w:cs="Arial" w:eastAsia="Arial"/>
          <w:sz w:val="29"/>
          <w:szCs w:val="29"/>
          <w:color w:val="525252"/>
          <w:spacing w:val="0"/>
          <w:w w:val="100"/>
          <w:i/>
          <w:position w:val="-4"/>
        </w:rPr>
        <w:tab/>
      </w:r>
      <w:r>
        <w:rPr>
          <w:rFonts w:ascii="Arial" w:hAnsi="Arial" w:cs="Arial" w:eastAsia="Arial"/>
          <w:sz w:val="29"/>
          <w:szCs w:val="29"/>
          <w:color w:val="525252"/>
          <w:spacing w:val="0"/>
          <w:w w:val="100"/>
          <w:i/>
          <w:position w:val="-4"/>
        </w:rPr>
      </w:r>
      <w:r>
        <w:rPr>
          <w:rFonts w:ascii="Arial" w:hAnsi="Arial" w:cs="Arial" w:eastAsia="Arial"/>
          <w:sz w:val="14"/>
          <w:szCs w:val="14"/>
          <w:color w:val="3D3D3D"/>
          <w:spacing w:val="0"/>
          <w:w w:val="105"/>
          <w:position w:val="-4"/>
        </w:rPr>
        <w:t>rt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  <w:position w:val="0"/>
        </w:rPr>
      </w:r>
    </w:p>
    <w:p>
      <w:pPr>
        <w:spacing w:before="65" w:after="0" w:line="357" w:lineRule="exact"/>
        <w:ind w:left="614" w:right="962"/>
        <w:jc w:val="center"/>
        <w:rPr>
          <w:rFonts w:ascii="Times New Roman" w:hAnsi="Times New Roman" w:cs="Times New Roman" w:eastAsia="Times New Roman"/>
          <w:sz w:val="35"/>
          <w:szCs w:val="35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35"/>
          <w:szCs w:val="35"/>
          <w:color w:val="757779"/>
          <w:spacing w:val="0"/>
          <w:w w:val="86"/>
          <w:b/>
          <w:bCs/>
          <w:position w:val="-4"/>
        </w:rPr>
        <w:t>N</w:t>
      </w:r>
      <w:r>
        <w:rPr>
          <w:rFonts w:ascii="Times New Roman" w:hAnsi="Times New Roman" w:cs="Times New Roman" w:eastAsia="Times New Roman"/>
          <w:sz w:val="35"/>
          <w:szCs w:val="35"/>
          <w:color w:val="000000"/>
          <w:spacing w:val="0"/>
          <w:w w:val="100"/>
          <w:position w:val="0"/>
        </w:rPr>
      </w:r>
    </w:p>
    <w:p>
      <w:pPr>
        <w:spacing w:before="0" w:after="0" w:line="152" w:lineRule="exact"/>
        <w:ind w:right="-20"/>
        <w:jc w:val="left"/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22"/>
          <w:szCs w:val="22"/>
          <w:color w:val="525252"/>
          <w:spacing w:val="0"/>
          <w:w w:val="58"/>
          <w:position w:val="-1"/>
        </w:rPr>
        <w:t>t'n</w:t>
      </w:r>
      <w:r>
        <w:rPr>
          <w:rFonts w:ascii="Times New Roman" w:hAnsi="Times New Roman" w:cs="Times New Roman" w:eastAsia="Times New Roman"/>
          <w:sz w:val="22"/>
          <w:szCs w:val="22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300" w:bottom="280" w:left="400" w:right="280"/>
          <w:cols w:num="3" w:equalWidth="0">
            <w:col w:w="2603" w:space="395"/>
            <w:col w:w="6251" w:space="70"/>
            <w:col w:w="1921"/>
          </w:cols>
        </w:sectPr>
      </w:pPr>
      <w:rPr/>
    </w:p>
    <w:p>
      <w:pPr>
        <w:spacing w:before="0" w:after="0" w:line="188" w:lineRule="exact"/>
        <w:ind w:right="1074"/>
        <w:jc w:val="right"/>
        <w:tabs>
          <w:tab w:pos="1220" w:val="left"/>
        </w:tabs>
        <w:rPr>
          <w:rFonts w:ascii="Times New Roman" w:hAnsi="Times New Roman" w:cs="Times New Roman" w:eastAsia="Times New Roman"/>
          <w:sz w:val="21"/>
          <w:szCs w:val="21"/>
        </w:rPr>
      </w:pPr>
      <w:rPr/>
      <w:r>
        <w:rPr/>
        <w:pict>
          <v:group style="position:absolute;margin-left:481.045929pt;margin-top:6.286658pt;width:.1pt;height:10.914063pt;mso-position-horizontal-relative:page;mso-position-vertical-relative:paragraph;z-index:-15055" coordorigin="9621,126" coordsize="2,218">
            <v:shape style="position:absolute;left:9621;top:126;width:2;height:218" coordorigin="9621,126" coordsize="0,218" path="m9621,126l9621,344,9621,126xe" filled="t" fillcolor="#EDEDED" stroked="f">
              <v:path arrowok="t"/>
              <v:fill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17"/>
          <w:szCs w:val="17"/>
          <w:color w:val="ACACAC"/>
          <w:spacing w:val="-12"/>
          <w:w w:val="132"/>
          <w:position w:val="-2"/>
        </w:rPr>
        <w:t>,</w:t>
      </w:r>
      <w:r>
        <w:rPr>
          <w:rFonts w:ascii="Times New Roman" w:hAnsi="Times New Roman" w:cs="Times New Roman" w:eastAsia="Times New Roman"/>
          <w:sz w:val="17"/>
          <w:szCs w:val="17"/>
          <w:color w:val="757779"/>
          <w:spacing w:val="0"/>
          <w:w w:val="71"/>
          <w:position w:val="-2"/>
        </w:rPr>
        <w:t>;ı,</w:t>
      </w:r>
      <w:r>
        <w:rPr>
          <w:rFonts w:ascii="Times New Roman" w:hAnsi="Times New Roman" w:cs="Times New Roman" w:eastAsia="Times New Roman"/>
          <w:sz w:val="17"/>
          <w:szCs w:val="17"/>
          <w:color w:val="757779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757779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21"/>
          <w:szCs w:val="21"/>
          <w:color w:val="757779"/>
          <w:spacing w:val="0"/>
          <w:w w:val="55"/>
          <w:position w:val="-2"/>
        </w:rPr>
        <w:t>r.</w:t>
      </w:r>
      <w:r>
        <w:rPr>
          <w:rFonts w:ascii="Times New Roman" w:hAnsi="Times New Roman" w:cs="Times New Roman" w:eastAsia="Times New Roman"/>
          <w:sz w:val="21"/>
          <w:szCs w:val="21"/>
          <w:color w:val="757779"/>
          <w:spacing w:val="0"/>
          <w:w w:val="54"/>
          <w:position w:val="-2"/>
        </w:rPr>
        <w:t>:</w:t>
      </w:r>
      <w:r>
        <w:rPr>
          <w:rFonts w:ascii="Times New Roman" w:hAnsi="Times New Roman" w:cs="Times New Roman" w:eastAsia="Times New Roman"/>
          <w:sz w:val="21"/>
          <w:szCs w:val="21"/>
          <w:color w:val="757779"/>
          <w:spacing w:val="-23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525252"/>
          <w:spacing w:val="0"/>
          <w:w w:val="64"/>
          <w:position w:val="-2"/>
        </w:rPr>
        <w:t>Mu</w:t>
      </w:r>
      <w:r>
        <w:rPr>
          <w:rFonts w:ascii="Times New Roman" w:hAnsi="Times New Roman" w:cs="Times New Roman" w:eastAsia="Times New Roman"/>
          <w:sz w:val="21"/>
          <w:szCs w:val="21"/>
          <w:color w:val="525252"/>
          <w:spacing w:val="0"/>
          <w:w w:val="64"/>
          <w:position w:val="-2"/>
        </w:rPr>
        <w:t>     </w:t>
      </w:r>
      <w:r>
        <w:rPr>
          <w:rFonts w:ascii="Times New Roman" w:hAnsi="Times New Roman" w:cs="Times New Roman" w:eastAsia="Times New Roman"/>
          <w:sz w:val="21"/>
          <w:szCs w:val="21"/>
          <w:color w:val="525252"/>
          <w:spacing w:val="15"/>
          <w:w w:val="64"/>
          <w:position w:val="-2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525252"/>
          <w:spacing w:val="0"/>
          <w:w w:val="64"/>
          <w:position w:val="-2"/>
        </w:rPr>
        <w:t>rO</w:t>
      </w:r>
      <w:r>
        <w:rPr>
          <w:rFonts w:ascii="Times New Roman" w:hAnsi="Times New Roman" w:cs="Times New Roman" w:eastAsia="Times New Roman"/>
          <w:sz w:val="21"/>
          <w:szCs w:val="21"/>
          <w:color w:val="525252"/>
          <w:spacing w:val="25"/>
          <w:w w:val="64"/>
          <w:position w:val="-2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757779"/>
          <w:spacing w:val="0"/>
          <w:w w:val="64"/>
          <w:position w:val="-2"/>
        </w:rPr>
        <w:t>V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0" w:after="0" w:line="137" w:lineRule="exact"/>
        <w:ind w:right="2161"/>
        <w:jc w:val="right"/>
        <w:rPr>
          <w:rFonts w:ascii="Arial" w:hAnsi="Arial" w:cs="Arial" w:eastAsia="Arial"/>
          <w:sz w:val="16"/>
          <w:szCs w:val="16"/>
        </w:rPr>
      </w:pPr>
      <w:rPr/>
      <w:r>
        <w:rPr/>
        <w:pict>
          <v:group style="position:absolute;margin-left:486.138397pt;margin-top:6.041353pt;width:.1pt;height:4.774903pt;mso-position-horizontal-relative:page;mso-position-vertical-relative:paragraph;z-index:-15054" coordorigin="9723,121" coordsize="2,95">
            <v:shape style="position:absolute;left:9723;top:121;width:2;height:95" coordorigin="9723,121" coordsize="0,95" path="m9723,216l9723,121e" filled="f" stroked="t" strokeweight=".880885pt" strokecolor="#EDEDED">
              <v:path arrowok="t"/>
            </v:shape>
          </v:group>
          <w10:wrap type="none"/>
        </w:pict>
      </w:r>
      <w:r>
        <w:rPr>
          <w:rFonts w:ascii="Arial" w:hAnsi="Arial" w:cs="Arial" w:eastAsia="Arial"/>
          <w:sz w:val="16"/>
          <w:szCs w:val="16"/>
          <w:color w:val="939395"/>
          <w:spacing w:val="-35"/>
          <w:w w:val="117"/>
          <w:position w:val="1"/>
        </w:rPr>
        <w:t>·</w:t>
      </w:r>
      <w:r>
        <w:rPr>
          <w:rFonts w:ascii="Arial" w:hAnsi="Arial" w:cs="Arial" w:eastAsia="Arial"/>
          <w:sz w:val="16"/>
          <w:szCs w:val="16"/>
          <w:color w:val="3D3D3D"/>
          <w:spacing w:val="0"/>
          <w:w w:val="72"/>
          <w:position w:val="1"/>
        </w:rPr>
        <w:t>r</w:t>
      </w:r>
      <w:r>
        <w:rPr>
          <w:rFonts w:ascii="Arial" w:hAnsi="Arial" w:cs="Arial" w:eastAsia="Arial"/>
          <w:sz w:val="16"/>
          <w:szCs w:val="16"/>
          <w:color w:val="000000"/>
          <w:spacing w:val="0"/>
          <w:w w:val="100"/>
          <w:position w:val="0"/>
        </w:rPr>
      </w:r>
    </w:p>
    <w:p>
      <w:pPr>
        <w:spacing w:before="0" w:after="0" w:line="71" w:lineRule="exact"/>
        <w:ind w:right="1826"/>
        <w:jc w:val="right"/>
        <w:rPr>
          <w:rFonts w:ascii="Arial" w:hAnsi="Arial" w:cs="Arial" w:eastAsia="Arial"/>
          <w:sz w:val="7"/>
          <w:szCs w:val="7"/>
        </w:rPr>
      </w:pPr>
      <w:rPr/>
      <w:r>
        <w:rPr>
          <w:rFonts w:ascii="Arial" w:hAnsi="Arial" w:cs="Arial" w:eastAsia="Arial"/>
          <w:sz w:val="7"/>
          <w:szCs w:val="7"/>
          <w:color w:val="ACACAC"/>
          <w:spacing w:val="0"/>
          <w:w w:val="67"/>
        </w:rPr>
        <w:t>·</w:t>
      </w:r>
      <w:r>
        <w:rPr>
          <w:rFonts w:ascii="Arial" w:hAnsi="Arial" w:cs="Arial" w:eastAsia="Arial"/>
          <w:sz w:val="7"/>
          <w:szCs w:val="7"/>
          <w:color w:val="ACACAC"/>
          <w:spacing w:val="-1"/>
          <w:w w:val="67"/>
        </w:rPr>
        <w:t> </w:t>
      </w:r>
      <w:r>
        <w:rPr>
          <w:rFonts w:ascii="Arial" w:hAnsi="Arial" w:cs="Arial" w:eastAsia="Arial"/>
          <w:sz w:val="7"/>
          <w:szCs w:val="7"/>
          <w:color w:val="757779"/>
          <w:spacing w:val="0"/>
          <w:w w:val="198"/>
        </w:rPr>
        <w:t>'</w:t>
      </w:r>
      <w:r>
        <w:rPr>
          <w:rFonts w:ascii="Arial" w:hAnsi="Arial" w:cs="Arial" w:eastAsia="Arial"/>
          <w:sz w:val="7"/>
          <w:szCs w:val="7"/>
          <w:color w:val="000000"/>
          <w:spacing w:val="0"/>
          <w:w w:val="100"/>
        </w:rPr>
      </w:r>
    </w:p>
    <w:p>
      <w:pPr>
        <w:spacing w:before="9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jc w:val="left"/>
        <w:spacing w:after="0"/>
        <w:sectPr>
          <w:type w:val="continuous"/>
          <w:pgSz w:w="11920" w:h="16840"/>
          <w:pgMar w:top="300" w:bottom="280" w:left="400" w:right="280"/>
        </w:sectPr>
      </w:pPr>
      <w:rPr/>
    </w:p>
    <w:p>
      <w:pPr>
        <w:spacing w:before="40" w:after="0" w:line="240" w:lineRule="auto"/>
        <w:ind w:right="-20"/>
        <w:jc w:val="right"/>
        <w:rPr>
          <w:rFonts w:ascii="Arial" w:hAnsi="Arial" w:cs="Arial" w:eastAsia="Arial"/>
          <w:sz w:val="22"/>
          <w:szCs w:val="22"/>
        </w:rPr>
      </w:pPr>
      <w:rPr/>
      <w:r>
        <w:rPr/>
        <w:pict>
          <v:group style="position:absolute;margin-left:25.101608pt;margin-top:42.490993pt;width:552.001894pt;height:781.547365pt;mso-position-horizontal-relative:page;mso-position-vertical-relative:page;z-index:-15060" coordorigin="502,850" coordsize="11040,15631">
            <v:group style="position:absolute;left:542;top:873;width:10965;height:2" coordorigin="542,873" coordsize="10965,2">
              <v:shape style="position:absolute;left:542;top:873;width:10965;height:2" coordorigin="542,873" coordsize="10965,0" path="m542,873l11507,873e" filled="f" stroked="t" strokeweight=".70051pt" strokecolor="#545454">
                <v:path arrowok="t"/>
              </v:shape>
            </v:group>
            <v:group style="position:absolute;left:551;top:857;width:2;height:15617" coordorigin="551,857" coordsize="2,15617">
              <v:shape style="position:absolute;left:551;top:857;width:2;height:15617" coordorigin="551,857" coordsize="0,15617" path="m551,16474l551,857e" filled="f" stroked="t" strokeweight=".70051pt" strokecolor="#484848">
                <v:path arrowok="t"/>
              </v:shape>
            </v:group>
            <v:group style="position:absolute;left:2529;top:862;width:2;height:1520" coordorigin="2529,862" coordsize="2,1520">
              <v:shape style="position:absolute;left:2529;top:862;width:2;height:1520" coordorigin="2529,862" coordsize="0,1520" path="m2529,2381l2529,862e" filled="f" stroked="t" strokeweight=".934013pt" strokecolor="#484848">
                <v:path arrowok="t"/>
              </v:shape>
            </v:group>
            <v:group style="position:absolute;left:9177;top:871;width:2;height:1515" coordorigin="9177,871" coordsize="2,1515">
              <v:shape style="position:absolute;left:9177;top:871;width:2;height:1515" coordorigin="9177,871" coordsize="0,1515" path="m9177,2386l9177,871e" filled="f" stroked="t" strokeweight=".70051pt" strokecolor="#575757">
                <v:path arrowok="t"/>
              </v:shape>
            </v:group>
            <v:group style="position:absolute;left:9130;top:878;width:234;height:2" coordorigin="9130,878" coordsize="234,2">
              <v:shape style="position:absolute;left:9130;top:878;width:234;height:2" coordorigin="9130,878" coordsize="234,0" path="m9130,878l9363,878e" filled="f" stroked="t" strokeweight=".70051pt" strokecolor="#4F4F4F">
                <v:path arrowok="t"/>
              </v:shape>
            </v:group>
            <v:group style="position:absolute;left:9508;top:880;width:2003;height:2" coordorigin="9508,880" coordsize="2003,2">
              <v:shape style="position:absolute;left:9508;top:880;width:2003;height:2" coordorigin="9508,880" coordsize="2003,0" path="m9508,880l11512,880e" filled="f" stroked="t" strokeweight=".70051pt" strokecolor="#545454">
                <v:path arrowok="t"/>
              </v:shape>
            </v:group>
            <v:group style="position:absolute;left:11507;top:871;width:2;height:9051" coordorigin="11507,871" coordsize="2,9051">
              <v:shape style="position:absolute;left:11507;top:871;width:2;height:9051" coordorigin="11507,871" coordsize="0,9051" path="m11507,9922l11507,871e" filled="f" stroked="t" strokeweight=".70051pt" strokecolor="#5B5B5B">
                <v:path arrowok="t"/>
              </v:shape>
            </v:group>
            <v:group style="position:absolute;left:539;top:880;width:2;height:1046" coordorigin="539,880" coordsize="2,1046">
              <v:shape style="position:absolute;left:539;top:880;width:2;height:1046" coordorigin="539,880" coordsize="0,1046" path="m539,1927l539,880e" filled="f" stroked="t" strokeweight=".70051pt" strokecolor="#676767">
                <v:path arrowok="t"/>
              </v:shape>
            </v:group>
            <v:group style="position:absolute;left:11502;top:1349;width:2;height:227" coordorigin="11502,1349" coordsize="2,227">
              <v:shape style="position:absolute;left:11502;top:1349;width:2;height:227" coordorigin="11502,1349" coordsize="0,227" path="m11502,1576l11502,1349e" filled="f" stroked="t" strokeweight=".467007pt" strokecolor="#3B3B3B">
                <v:path arrowok="t"/>
              </v:shape>
            </v:group>
            <v:group style="position:absolute;left:509;top:2374;width:6281;height:2" coordorigin="509,2374" coordsize="6281,2">
              <v:shape style="position:absolute;left:509;top:2374;width:6281;height:2" coordorigin="509,2374" coordsize="6281,0" path="m509,2374l6790,2374e" filled="f" stroked="t" strokeweight=".70051pt" strokecolor="#4F4F4F">
                <v:path arrowok="t"/>
              </v:shape>
            </v:group>
            <v:group style="position:absolute;left:6734;top:2376;width:350;height:2" coordorigin="6734,2376" coordsize="350,2">
              <v:shape style="position:absolute;left:6734;top:2376;width:350;height:2" coordorigin="6734,2376" coordsize="350,0" path="m6734,2376l7084,2376e" filled="f" stroked="t" strokeweight=".467007pt" strokecolor="#3B3B3B">
                <v:path arrowok="t"/>
              </v:shape>
            </v:group>
            <v:group style="position:absolute;left:7028;top:2379;width:4479;height:2" coordorigin="7028,2379" coordsize="4479,2">
              <v:shape style="position:absolute;left:7028;top:2379;width:4479;height:2" coordorigin="7028,2379" coordsize="4479,0" path="m7028,2379l11507,2379e" filled="f" stroked="t" strokeweight=".70051pt" strokecolor="#545454">
                <v:path arrowok="t"/>
              </v:shape>
            </v:group>
            <v:group style="position:absolute;left:532;top:2613;width:10979;height:2" coordorigin="532,2613" coordsize="10979,2">
              <v:shape style="position:absolute;left:532;top:2613;width:10979;height:2" coordorigin="532,2613" coordsize="10979,0" path="m532,2613l11512,2613e" filled="f" stroked="t" strokeweight=".70051pt" strokecolor="#4F4F4F">
                <v:path arrowok="t"/>
              </v:shape>
            </v:group>
            <v:group style="position:absolute;left:7818;top:2362;width:2;height:246" coordorigin="7818,2362" coordsize="2,246">
              <v:shape style="position:absolute;left:7818;top:2362;width:2;height:246" coordorigin="7818,2362" coordsize="0,246" path="m7818,2608l7818,2362e" filled="f" stroked="t" strokeweight=".233503pt" strokecolor="#646464">
                <v:path arrowok="t"/>
              </v:shape>
            </v:group>
            <v:group style="position:absolute;left:537;top:2850;width:10970;height:2" coordorigin="537,2850" coordsize="10970,2">
              <v:shape style="position:absolute;left:537;top:2850;width:10970;height:2" coordorigin="537,2850" coordsize="10970,0" path="m537,2850l11507,2850e" filled="f" stroked="t" strokeweight=".70051pt" strokecolor="#4F4F4F">
                <v:path arrowok="t"/>
              </v:shape>
            </v:group>
            <v:group style="position:absolute;left:532;top:3094;width:10979;height:2" coordorigin="532,3094" coordsize="10979,2">
              <v:shape style="position:absolute;left:532;top:3094;width:10979;height:2" coordorigin="532,3094" coordsize="10979,0" path="m532,3094l11512,3094e" filled="f" stroked="t" strokeweight=".70051pt" strokecolor="#545454">
                <v:path arrowok="t"/>
              </v:shape>
            </v:group>
            <v:group style="position:absolute;left:537;top:3328;width:10970;height:2" coordorigin="537,3328" coordsize="10970,2">
              <v:shape style="position:absolute;left:537;top:3328;width:10970;height:2" coordorigin="537,3328" coordsize="10970,0" path="m537,3328l11507,3328e" filled="f" stroked="t" strokeweight=".70051pt" strokecolor="#545454">
                <v:path arrowok="t"/>
              </v:shape>
            </v:group>
            <v:group style="position:absolute;left:532;top:3567;width:10979;height:2" coordorigin="532,3567" coordsize="10979,2">
              <v:shape style="position:absolute;left:532;top:3567;width:10979;height:2" coordorigin="532,3567" coordsize="10979,0" path="m532,3567l11512,3567e" filled="f" stroked="t" strokeweight=".70051pt" strokecolor="#4F4F4F">
                <v:path arrowok="t"/>
              </v:shape>
            </v:group>
            <v:group style="position:absolute;left:7047;top:3555;width:2;height:256" coordorigin="7047,3555" coordsize="2,256">
              <v:shape style="position:absolute;left:7047;top:3555;width:2;height:256" coordorigin="7047,3555" coordsize="0,256" path="m7047,3811l7047,3555e" filled="f" stroked="t" strokeweight=".467007pt" strokecolor="#444444">
                <v:path arrowok="t"/>
              </v:shape>
            </v:group>
            <v:group style="position:absolute;left:4005;top:3565;width:2;height:738" coordorigin="4005,3565" coordsize="2,738">
              <v:shape style="position:absolute;left:4005;top:3565;width:2;height:738" coordorigin="4005,3565" coordsize="0,738" path="m4005,4303l4005,3565e" filled="f" stroked="t" strokeweight=".70051pt" strokecolor="#4B4B4B">
                <v:path arrowok="t"/>
              </v:shape>
            </v:group>
            <v:group style="position:absolute;left:7052;top:3972;width:1359;height:2" coordorigin="7052,3972" coordsize="1359,2">
              <v:shape style="position:absolute;left:7052;top:3972;width:1359;height:2" coordorigin="7052,3972" coordsize="1359,0" path="m7052,3972l8411,3972e" filled="f" stroked="t" strokeweight=".233503pt" strokecolor="#6B6B6B">
                <v:path arrowok="t"/>
              </v:shape>
            </v:group>
            <v:group style="position:absolute;left:3993;top:3979;width:3064;height:2" coordorigin="3993,3979" coordsize="3064,2">
              <v:shape style="position:absolute;left:3993;top:3979;width:3064;height:2" coordorigin="3993,3979" coordsize="3064,0" path="m3993,3979l7056,3979e" filled="f" stroked="t" strokeweight=".467007pt" strokecolor="#747474">
                <v:path arrowok="t"/>
              </v:shape>
            </v:group>
            <v:group style="position:absolute;left:7047;top:3754;width:2;height:544" coordorigin="7047,3754" coordsize="2,544">
              <v:shape style="position:absolute;left:7047;top:3754;width:2;height:544" coordorigin="7047,3754" coordsize="0,544" path="m7047,4298l7047,3754e" filled="f" stroked="t" strokeweight=".70051pt" strokecolor="#4B4B4B">
                <v:path arrowok="t"/>
              </v:shape>
            </v:group>
            <v:group style="position:absolute;left:8411;top:3972;width:1793;height:2" coordorigin="8411,3972" coordsize="1793,2">
              <v:shape style="position:absolute;left:8411;top:3972;width:1793;height:2" coordorigin="8411,3972" coordsize="1793,0" path="m8411,3972l10204,3972e" filled="f" stroked="t" strokeweight=".233503pt" strokecolor="#000000">
                <v:path arrowok="t"/>
              </v:shape>
            </v:group>
            <v:group style="position:absolute;left:10204;top:3972;width:1303;height:2" coordorigin="10204,3972" coordsize="1303,2">
              <v:shape style="position:absolute;left:10204;top:3972;width:1303;height:2" coordorigin="10204,3972" coordsize="1303,0" path="m10204,3972l11507,3972e" filled="f" stroked="t" strokeweight=".233503pt" strokecolor="#575757">
                <v:path arrowok="t"/>
              </v:shape>
            </v:group>
            <v:group style="position:absolute;left:11502;top:3754;width:2;height:251" coordorigin="11502,3754" coordsize="2,251">
              <v:shape style="position:absolute;left:11502;top:3754;width:2;height:251" coordorigin="11502,3754" coordsize="0,251" path="m11502,4005l11502,3754e" filled="f" stroked="t" strokeweight=".467007pt" strokecolor="#4B4B4B">
                <v:path arrowok="t"/>
              </v:shape>
            </v:group>
            <v:group style="position:absolute;left:537;top:4289;width:322;height:2" coordorigin="537,4289" coordsize="322,2">
              <v:shape style="position:absolute;left:537;top:4289;width:322;height:2" coordorigin="537,4289" coordsize="322,0" path="m537,4289l859,4289e" filled="f" stroked="t" strokeweight=".467007pt" strokecolor="#444444">
                <v:path arrowok="t"/>
              </v:shape>
            </v:group>
            <v:group style="position:absolute;left:803;top:4286;width:6066;height:2" coordorigin="803,4286" coordsize="6066,2">
              <v:shape style="position:absolute;left:803;top:4286;width:6066;height:2" coordorigin="803,4286" coordsize="6066,0" path="m803,4286l6870,4286e" filled="f" stroked="t" strokeweight=".934013pt" strokecolor="#4F4F4F">
                <v:path arrowok="t"/>
              </v:shape>
            </v:group>
            <v:group style="position:absolute;left:6519;top:4286;width:4992;height:2" coordorigin="6519,4286" coordsize="4992,2">
              <v:shape style="position:absolute;left:6519;top:4286;width:4992;height:2" coordorigin="6519,4286" coordsize="4992,0" path="m6519,4286l11512,4286e" filled="f" stroked="t" strokeweight=".70051pt" strokecolor="#676767">
                <v:path arrowok="t"/>
              </v:shape>
            </v:group>
            <v:group style="position:absolute;left:532;top:4563;width:8658;height:2" coordorigin="532,4563" coordsize="8658,2">
              <v:shape style="position:absolute;left:532;top:4563;width:8658;height:2" coordorigin="532,4563" coordsize="8658,0" path="m532,4563l9191,4563e" filled="f" stroked="t" strokeweight=".70051pt" strokecolor="#5B5B5B">
                <v:path arrowok="t"/>
              </v:shape>
            </v:group>
            <v:group style="position:absolute;left:2531;top:4284;width:2;height:303" coordorigin="2531,4284" coordsize="2,303">
              <v:shape style="position:absolute;left:2531;top:4284;width:2;height:303" coordorigin="2531,4284" coordsize="0,303" path="m2531,4587l2531,4284e" filled="f" stroked="t" strokeweight=".467007pt" strokecolor="#343434">
                <v:path arrowok="t"/>
              </v:shape>
            </v:group>
            <v:group style="position:absolute;left:9135;top:4563;width:229;height:2" coordorigin="9135,4563" coordsize="229,2">
              <v:shape style="position:absolute;left:9135;top:4563;width:229;height:2" coordorigin="9135,4563" coordsize="229,0" path="m9135,4563l9363,4563e" filled="f" stroked="t" strokeweight=".467007pt" strokecolor="#4F4F4F">
                <v:path arrowok="t"/>
              </v:shape>
            </v:group>
            <v:group style="position:absolute;left:9307;top:4563;width:2204;height:2" coordorigin="9307,4563" coordsize="2204,2">
              <v:shape style="position:absolute;left:9307;top:4563;width:2204;height:2" coordorigin="9307,4563" coordsize="2204,0" path="m9307,4563l11512,4563e" filled="f" stroked="t" strokeweight=".70051pt" strokecolor="#606060">
                <v:path arrowok="t"/>
              </v:shape>
            </v:group>
            <v:group style="position:absolute;left:2534;top:4516;width:2;height:3394" coordorigin="2534,4516" coordsize="2,3394">
              <v:shape style="position:absolute;left:2534;top:4516;width:2;height:3394" coordorigin="2534,4516" coordsize="0,3394" path="m2534,7910l2534,4516e" filled="f" stroked="t" strokeweight=".70051pt" strokecolor="#484848">
                <v:path arrowok="t"/>
              </v:shape>
            </v:group>
            <v:group style="position:absolute;left:2527;top:4805;width:8985;height:2" coordorigin="2527,4805" coordsize="8985,2">
              <v:shape style="position:absolute;left:2527;top:4805;width:8985;height:2" coordorigin="2527,4805" coordsize="8985,0" path="m2527,4805l11512,4805e" filled="f" stroked="t" strokeweight=".70051pt" strokecolor="#545454">
                <v:path arrowok="t"/>
              </v:shape>
            </v:group>
            <v:group style="position:absolute;left:5039;top:4795;width:2;height:308" coordorigin="5039,4795" coordsize="2,308">
              <v:shape style="position:absolute;left:5039;top:4795;width:2;height:308" coordorigin="5039,4795" coordsize="0,308" path="m5039,5103l5039,4795e" filled="f" stroked="t" strokeweight=".934013pt" strokecolor="#606060">
                <v:path arrowok="t"/>
              </v:shape>
            </v:group>
            <v:group style="position:absolute;left:5034;top:5283;width:6477;height:2" coordorigin="5034,5283" coordsize="6477,2">
              <v:shape style="position:absolute;left:5034;top:5283;width:6477;height:2" coordorigin="5034,5283" coordsize="6477,0" path="m5034,5283l11512,5283e" filled="f" stroked="t" strokeweight=".70051pt" strokecolor="#545454">
                <v:path arrowok="t"/>
              </v:shape>
            </v:group>
            <v:group style="position:absolute;left:7818;top:4791;width:2;height:270" coordorigin="7818,4791" coordsize="2,270">
              <v:shape style="position:absolute;left:7818;top:4791;width:2;height:270" coordorigin="7818,4791" coordsize="0,270" path="m7818,5060l7818,4791e" filled="f" stroked="t" strokeweight=".233503pt" strokecolor="#4F4F4F">
                <v:path arrowok="t"/>
              </v:shape>
            </v:group>
            <v:group style="position:absolute;left:5039;top:5032;width:2;height:289" coordorigin="5039,5032" coordsize="2,289">
              <v:shape style="position:absolute;left:5039;top:5032;width:2;height:289" coordorigin="5039,5032" coordsize="0,289" path="m5039,5321l5039,5032e" filled="f" stroked="t" strokeweight=".467007pt" strokecolor="#4B4B4B">
                <v:path arrowok="t"/>
              </v:shape>
            </v:group>
            <v:group style="position:absolute;left:7818;top:5060;width:2;height:241" coordorigin="7818,5060" coordsize="2,241">
              <v:shape style="position:absolute;left:7818;top:5060;width:2;height:241" coordorigin="7818,5060" coordsize="0,241" path="m7818,5302l7818,5060e" filled="f" stroked="t" strokeweight=".233503pt" strokecolor="#646464">
                <v:path arrowok="t"/>
              </v:shape>
            </v:group>
            <v:group style="position:absolute;left:5039;top:5264;width:2;height:762" coordorigin="5039,5264" coordsize="2,762">
              <v:shape style="position:absolute;left:5039;top:5264;width:2;height:762" coordorigin="5039,5264" coordsize="0,762" path="m5039,6026l5039,5264e" filled="f" stroked="t" strokeweight=".70051pt" strokecolor="#575757">
                <v:path arrowok="t"/>
              </v:shape>
            </v:group>
            <v:group style="position:absolute;left:5030;top:5522;width:6482;height:2" coordorigin="5030,5522" coordsize="6482,2">
              <v:shape style="position:absolute;left:5030;top:5522;width:6482;height:2" coordorigin="5030,5522" coordsize="6482,0" path="m5030,5522l11512,5522e" filled="f" stroked="t" strokeweight=".70051pt" strokecolor="#545454">
                <v:path arrowok="t"/>
              </v:shape>
            </v:group>
            <v:group style="position:absolute;left:5034;top:5761;width:6482;height:2" coordorigin="5034,5761" coordsize="6482,2">
              <v:shape style="position:absolute;left:5034;top:5761;width:6482;height:2" coordorigin="5034,5761" coordsize="6482,0" path="m5034,5761l11516,5761e" filled="f" stroked="t" strokeweight=".70051pt" strokecolor="#4F4F4F">
                <v:path arrowok="t"/>
              </v:shape>
            </v:group>
            <v:group style="position:absolute;left:2522;top:6000;width:8995;height:2" coordorigin="2522,6000" coordsize="8995,2">
              <v:shape style="position:absolute;left:2522;top:6000;width:8995;height:2" coordorigin="2522,6000" coordsize="8995,0" path="m2522,6000l11516,6000e" filled="f" stroked="t" strokeweight=".70051pt" strokecolor="#545454">
                <v:path arrowok="t"/>
              </v:shape>
            </v:group>
            <v:group style="position:absolute;left:1004;top:6237;width:10512;height:2" coordorigin="1004,6237" coordsize="10512,2">
              <v:shape style="position:absolute;left:1004;top:6237;width:10512;height:2" coordorigin="1004,6237" coordsize="10512,0" path="m1004,6237l11516,6237e" filled="f" stroked="t" strokeweight=".70051pt" strokecolor="#545454">
                <v:path arrowok="t"/>
              </v:shape>
            </v:group>
            <v:group style="position:absolute;left:5039;top:5955;width:2;height:327" coordorigin="5039,5955" coordsize="2,327">
              <v:shape style="position:absolute;left:5039;top:5955;width:2;height:327" coordorigin="5039,5955" coordsize="0,327" path="m5039,6282l5039,5955e" filled="f" stroked="t" strokeweight=".467007pt" strokecolor="#4B4B4B">
                <v:path arrowok="t"/>
              </v:shape>
            </v:group>
            <v:group style="position:absolute;left:5039;top:6211;width:2;height:743" coordorigin="5039,6211" coordsize="2,743">
              <v:shape style="position:absolute;left:5039;top:6211;width:2;height:743" coordorigin="5039,6211" coordsize="0,743" path="m5039,6954l5039,6211e" filled="f" stroked="t" strokeweight=".70051pt" strokecolor="#5B5B5B">
                <v:path arrowok="t"/>
              </v:shape>
            </v:group>
            <v:group style="position:absolute;left:7818;top:6239;width:2;height:270" coordorigin="7818,6239" coordsize="2,270">
              <v:shape style="position:absolute;left:7818;top:6239;width:2;height:270" coordorigin="7818,6239" coordsize="0,270" path="m7818,6509l7818,6239e" filled="f" stroked="t" strokeweight=".233503pt" strokecolor="#606060">
                <v:path arrowok="t"/>
              </v:shape>
            </v:group>
            <v:group style="position:absolute;left:2527;top:6701;width:8990;height:2" coordorigin="2527,6701" coordsize="8990,2">
              <v:shape style="position:absolute;left:2527;top:6701;width:8990;height:2" coordorigin="2527,6701" coordsize="8990,0" path="m2527,6701l11516,6701e" filled="f" stroked="t" strokeweight=".70051pt" strokecolor="#4F4F4F">
                <v:path arrowok="t"/>
              </v:shape>
            </v:group>
            <v:group style="position:absolute;left:7818;top:6509;width:2;height:426" coordorigin="7818,6509" coordsize="2,426">
              <v:shape style="position:absolute;left:7818;top:6509;width:2;height:426" coordorigin="7818,6509" coordsize="0,426" path="m7818,6935l7818,6509e" filled="f" stroked="t" strokeweight=".233503pt" strokecolor="#3F3F3F">
                <v:path arrowok="t"/>
              </v:shape>
            </v:group>
            <v:group style="position:absolute;left:2527;top:6937;width:8990;height:2" coordorigin="2527,6937" coordsize="8990,2">
              <v:shape style="position:absolute;left:2527;top:6937;width:8990;height:2" coordorigin="2527,6937" coordsize="8990,0" path="m2527,6937l11516,6937e" filled="f" stroked="t" strokeweight=".70051pt" strokecolor="#545454">
                <v:path arrowok="t"/>
              </v:shape>
            </v:group>
            <v:group style="position:absolute;left:537;top:7184;width:10979;height:2" coordorigin="537,7184" coordsize="10979,2">
              <v:shape style="position:absolute;left:537;top:7184;width:10979;height:2" coordorigin="537,7184" coordsize="10979,0" path="m537,7184l11516,7184e" filled="f" stroked="t" strokeweight=".70051pt" strokecolor="#545454">
                <v:path arrowok="t"/>
              </v:shape>
            </v:group>
            <v:group style="position:absolute;left:537;top:7648;width:10979;height:2" coordorigin="537,7648" coordsize="10979,2">
              <v:shape style="position:absolute;left:537;top:7648;width:10979;height:2" coordorigin="537,7648" coordsize="10979,0" path="m537,7648l11516,7648e" filled="f" stroked="t" strokeweight=".70051pt" strokecolor="#4F4F4F">
                <v:path arrowok="t"/>
              </v:shape>
            </v:group>
            <v:group style="position:absolute;left:5044;top:7636;width:2;height:530" coordorigin="5044,7636" coordsize="2,530">
              <v:shape style="position:absolute;left:5044;top:7636;width:2;height:530" coordorigin="5044,7636" coordsize="0,530" path="m5044,8166l5044,7636e" filled="f" stroked="t" strokeweight=".467007pt" strokecolor="#575757">
                <v:path arrowok="t"/>
              </v:shape>
            </v:group>
            <v:group style="position:absolute;left:5039;top:7884;width:6477;height:2" coordorigin="5039,7884" coordsize="6477,2">
              <v:shape style="position:absolute;left:5039;top:7884;width:6477;height:2" coordorigin="5039,7884" coordsize="6477,0" path="m5039,7884l11516,7884e" filled="f" stroked="t" strokeweight=".70051pt" strokecolor="#545454">
                <v:path arrowok="t"/>
              </v:shape>
            </v:group>
            <v:group style="position:absolute;left:2536;top:7853;width:2;height:312" coordorigin="2536,7853" coordsize="2,312">
              <v:shape style="position:absolute;left:2536;top:7853;width:2;height:312" coordorigin="2536,7853" coordsize="0,312" path="m2536,8166l2536,7853e" filled="f" stroked="t" strokeweight=".467007pt" strokecolor="#343434">
                <v:path arrowok="t"/>
              </v:shape>
            </v:group>
            <v:group style="position:absolute;left:5034;top:8123;width:6487;height:2" coordorigin="5034,8123" coordsize="6487,2">
              <v:shape style="position:absolute;left:5034;top:8123;width:6487;height:2" coordorigin="5034,8123" coordsize="6487,0" path="m5034,8123l11521,8123e" filled="f" stroked="t" strokeweight=".70051pt" strokecolor="#4F4F4F">
                <v:path arrowok="t"/>
              </v:shape>
            </v:group>
            <v:group style="position:absolute;left:2536;top:8109;width:2;height:1335" coordorigin="2536,8109" coordsize="2,1335">
              <v:shape style="position:absolute;left:2536;top:8109;width:2;height:1335" coordorigin="2536,8109" coordsize="0,1335" path="m2536,9444l2536,8109e" filled="f" stroked="t" strokeweight=".70051pt" strokecolor="#484848">
                <v:path arrowok="t"/>
              </v:shape>
            </v:group>
            <v:group style="position:absolute;left:542;top:8362;width:10975;height:2" coordorigin="542,8362" coordsize="10975,2">
              <v:shape style="position:absolute;left:542;top:8362;width:10975;height:2" coordorigin="542,8362" coordsize="10975,0" path="m542,8362l11516,8362e" filled="f" stroked="t" strokeweight=".70051pt" strokecolor="#545454">
                <v:path arrowok="t"/>
              </v:shape>
            </v:group>
            <v:group style="position:absolute;left:5044;top:8109;width:2;height:260" coordorigin="5044,8109" coordsize="2,260">
              <v:shape style="position:absolute;left:5044;top:8109;width:2;height:260" coordorigin="5044,8109" coordsize="0,260" path="m5044,8369l5044,8109e" filled="f" stroked="t" strokeweight=".70051pt" strokecolor="#545454">
                <v:path arrowok="t"/>
              </v:shape>
            </v:group>
            <v:group style="position:absolute;left:542;top:9162;width:10975;height:2" coordorigin="542,9162" coordsize="10975,2">
              <v:shape style="position:absolute;left:542;top:9162;width:10975;height:2" coordorigin="542,9162" coordsize="10975,0" path="m542,9162l11516,9162e" filled="f" stroked="t" strokeweight=".70051pt" strokecolor="#545454">
                <v:path arrowok="t"/>
              </v:shape>
            </v:group>
            <v:group style="position:absolute;left:2536;top:9387;width:2;height:289" coordorigin="2536,9387" coordsize="2,289">
              <v:shape style="position:absolute;left:2536;top:9387;width:2;height:289" coordorigin="2536,9387" coordsize="0,289" path="m2536,9676l2536,9387e" filled="f" stroked="t" strokeweight=".467007pt" strokecolor="#383838">
                <v:path arrowok="t"/>
              </v:shape>
            </v:group>
            <v:group style="position:absolute;left:2536;top:9619;width:2;height:379" coordorigin="2536,9619" coordsize="2,379">
              <v:shape style="position:absolute;left:2536;top:9619;width:2;height:379" coordorigin="2536,9619" coordsize="0,379" path="m2536,9998l2536,9619e" filled="f" stroked="t" strokeweight=".934013pt" strokecolor="#484848">
                <v:path arrowok="t"/>
              </v:shape>
            </v:group>
            <v:group style="position:absolute;left:2536;top:9842;width:2;height:289" coordorigin="2536,9842" coordsize="2,289">
              <v:shape style="position:absolute;left:2536;top:9842;width:2;height:289" coordorigin="2536,9842" coordsize="0,289" path="m2536,10130l2536,9842e" filled="f" stroked="t" strokeweight=".467007pt" strokecolor="#444444">
                <v:path arrowok="t"/>
              </v:shape>
            </v:group>
            <v:group style="position:absolute;left:11516;top:9842;width:2;height:729" coordorigin="11516,9842" coordsize="2,729">
              <v:shape style="position:absolute;left:11516;top:9842;width:2;height:729" coordorigin="11516,9842" coordsize="0,729" path="m11516,10571l11516,9842e" filled="f" stroked="t" strokeweight=".467007pt" strokecolor="#545454">
                <v:path arrowok="t"/>
              </v:shape>
            </v:group>
            <v:group style="position:absolute;left:551;top:10074;width:2;height:279" coordorigin="551,10074" coordsize="2,279">
              <v:shape style="position:absolute;left:551;top:10074;width:2;height:279" coordorigin="551,10074" coordsize="0,279" path="m551,10353l551,10074e" filled="f" stroked="t" strokeweight=".467007pt" strokecolor="#2F2F2F">
                <v:path arrowok="t"/>
              </v:shape>
            </v:group>
            <v:group style="position:absolute;left:2541;top:10036;width:2;height:4279" coordorigin="2541,10036" coordsize="2,4279">
              <v:shape style="position:absolute;left:2541;top:10036;width:2;height:4279" coordorigin="2541,10036" coordsize="0,4279" path="m2541,14315l2541,10036e" filled="f" stroked="t" strokeweight=".70051pt" strokecolor="#484848">
                <v:path arrowok="t"/>
              </v:shape>
            </v:group>
            <v:group style="position:absolute;left:542;top:10310;width:10984;height:2" coordorigin="542,10310" coordsize="10984,2">
              <v:shape style="position:absolute;left:542;top:10310;width:10984;height:2" coordorigin="542,10310" coordsize="10984,0" path="m542,10310l11526,10310e" filled="f" stroked="t" strokeweight=".70051pt" strokecolor="#545454">
                <v:path arrowok="t"/>
              </v:shape>
            </v:group>
            <v:group style="position:absolute;left:11521;top:6921;width:2;height:9539" coordorigin="11521,6921" coordsize="2,9539">
              <v:shape style="position:absolute;left:11521;top:6921;width:2;height:9539" coordorigin="11521,6921" coordsize="0,9539" path="m11521,16460l11521,6921e" filled="f" stroked="t" strokeweight=".70051pt" strokecolor="#5B5B5B">
                <v:path arrowok="t"/>
              </v:shape>
            </v:group>
            <v:group style="position:absolute;left:542;top:10545;width:10984;height:2" coordorigin="542,10545" coordsize="10984,2">
              <v:shape style="position:absolute;left:542;top:10545;width:10984;height:2" coordorigin="542,10545" coordsize="10984,0" path="m542,10545l11526,10545e" filled="f" stroked="t" strokeweight=".70051pt" strokecolor="#4F4F4F">
                <v:path arrowok="t"/>
              </v:shape>
            </v:group>
            <v:group style="position:absolute;left:981;top:10784;width:10545;height:2" coordorigin="981,10784" coordsize="10545,2">
              <v:shape style="position:absolute;left:981;top:10784;width:10545;height:2" coordorigin="981,10784" coordsize="10545,0" path="m981,10784l11526,10784e" filled="f" stroked="t" strokeweight=".70051pt" strokecolor="#575757">
                <v:path arrowok="t"/>
              </v:shape>
            </v:group>
            <v:group style="position:absolute;left:11516;top:10822;width:2;height:232" coordorigin="11516,10822" coordsize="2,232">
              <v:shape style="position:absolute;left:11516;top:10822;width:2;height:232" coordorigin="11516,10822" coordsize="0,232" path="m11516,11054l11516,10822e" filled="f" stroked="t" strokeweight=".467007pt" strokecolor="#484848">
                <v:path arrowok="t"/>
              </v:shape>
            </v:group>
            <v:group style="position:absolute;left:546;top:11267;width:2008;height:2" coordorigin="546,11267" coordsize="2008,2">
              <v:shape style="position:absolute;left:546;top:11267;width:2008;height:2" coordorigin="546,11267" coordsize="2008,0" path="m546,11267l2555,11267e" filled="f" stroked="t" strokeweight=".70051pt" strokecolor="#484848">
                <v:path arrowok="t"/>
              </v:shape>
            </v:group>
            <v:group style="position:absolute;left:2120;top:11259;width:9406;height:2" coordorigin="2120,11259" coordsize="9406,2">
              <v:shape style="position:absolute;left:2120;top:11259;width:9406;height:2" coordorigin="2120,11259" coordsize="9406,0" path="m2120,11259l11526,11259e" filled="f" stroked="t" strokeweight=".934013pt" strokecolor="#545454">
                <v:path arrowok="t"/>
              </v:shape>
            </v:group>
            <v:group style="position:absolute;left:546;top:11498;width:10979;height:2" coordorigin="546,11498" coordsize="10979,2">
              <v:shape style="position:absolute;left:546;top:11498;width:10979;height:2" coordorigin="546,11498" coordsize="10979,0" path="m546,11498l11526,11498e" filled="f" stroked="t" strokeweight=".70051pt" strokecolor="#545454">
                <v:path arrowok="t"/>
              </v:shape>
            </v:group>
            <v:group style="position:absolute;left:1196;top:11503;width:2;height:232" coordorigin="1196,11503" coordsize="2,232">
              <v:shape style="position:absolute;left:1196;top:11503;width:2;height:232" coordorigin="1196,11503" coordsize="0,232" path="m1196,11735l1196,11503e" filled="f" stroked="t" strokeweight=".233503pt" strokecolor="#181818">
                <v:path arrowok="t"/>
              </v:shape>
            </v:group>
            <v:group style="position:absolute;left:1894;top:11494;width:2;height:2111" coordorigin="1894,11494" coordsize="2,2111">
              <v:shape style="position:absolute;left:1894;top:11494;width:2;height:2111" coordorigin="1894,11494" coordsize="0,2111" path="m1894,13605l1894,11494e" filled="f" stroked="t" strokeweight=".70051pt" strokecolor="#3F3F3F">
                <v:path arrowok="t"/>
              </v:shape>
            </v:group>
            <v:group style="position:absolute;left:546;top:11740;width:10979;height:2" coordorigin="546,11740" coordsize="10979,2">
              <v:shape style="position:absolute;left:546;top:11740;width:10979;height:2" coordorigin="546,11740" coordsize="10979,0" path="m546,11740l11526,11740e" filled="f" stroked="t" strokeweight=".70051pt" strokecolor="#545454">
                <v:path arrowok="t"/>
              </v:shape>
            </v:group>
            <v:group style="position:absolute;left:7451;top:11489;width:2;height:762" coordorigin="7451,11489" coordsize="2,762">
              <v:shape style="position:absolute;left:7451;top:11489;width:2;height:762" coordorigin="7451,11489" coordsize="0,762" path="m7451,12251l7451,11489e" filled="f" stroked="t" strokeweight=".70051pt" strokecolor="#4F4F4F">
                <v:path arrowok="t"/>
              </v:shape>
            </v:group>
            <v:group style="position:absolute;left:1196;top:11721;width:2;height:502" coordorigin="1196,11721" coordsize="2,502">
              <v:shape style="position:absolute;left:1196;top:11721;width:2;height:502" coordorigin="1196,11721" coordsize="0,502" path="m1196,12223l1196,11721e" filled="f" stroked="t" strokeweight=".233503pt" strokecolor="#3F3F3F">
                <v:path arrowok="t"/>
              </v:shape>
            </v:group>
            <v:group style="position:absolute;left:1196;top:12223;width:2;height:1354" coordorigin="1196,12223" coordsize="2,1354">
              <v:shape style="position:absolute;left:1196;top:12223;width:2;height:1354" coordorigin="1196,12223" coordsize="0,1354" path="m1196,13577l1196,12223e" filled="f" stroked="t" strokeweight=".233503pt" strokecolor="#000000">
                <v:path arrowok="t"/>
              </v:shape>
            </v:group>
            <v:group style="position:absolute;left:7453;top:12194;width:2;height:284" coordorigin="7453,12194" coordsize="2,284">
              <v:shape style="position:absolute;left:7453;top:12194;width:2;height:284" coordorigin="7453,12194" coordsize="0,284" path="m7453,12478l7453,12194e" filled="f" stroked="t" strokeweight=".467007pt" strokecolor="#3B3B3B">
                <v:path arrowok="t"/>
              </v:shape>
            </v:group>
            <v:group style="position:absolute;left:7453;top:12422;width:2;height:251" coordorigin="7453,12422" coordsize="2,251">
              <v:shape style="position:absolute;left:7453;top:12422;width:2;height:251" coordorigin="7453,12422" coordsize="0,251" path="m7453,12672l7453,12422e" filled="f" stroked="t" strokeweight=".934013pt" strokecolor="#575757">
                <v:path arrowok="t"/>
              </v:shape>
            </v:group>
            <v:group style="position:absolute;left:7453;top:12616;width:2;height:161" coordorigin="7453,12616" coordsize="2,161">
              <v:shape style="position:absolute;left:7453;top:12616;width:2;height:161" coordorigin="7453,12616" coordsize="0,161" path="m7453,12777l7453,12616e" filled="f" stroked="t" strokeweight=".467007pt" strokecolor="#2F2F2F">
                <v:path arrowok="t"/>
              </v:shape>
            </v:group>
            <v:group style="position:absolute;left:7458;top:12720;width:2;height:3744" coordorigin="7458,12720" coordsize="2,3744">
              <v:shape style="position:absolute;left:7458;top:12720;width:2;height:3744" coordorigin="7458,12720" coordsize="0,3744" path="m7458,16464l7458,12720e" filled="f" stroked="t" strokeweight=".70051pt" strokecolor="#4F4F4F">
                <v:path arrowok="t"/>
              </v:shape>
            </v:group>
            <v:group style="position:absolute;left:556;top:13198;width:2;height:289" coordorigin="556,13198" coordsize="2,289">
              <v:shape style="position:absolute;left:556;top:13198;width:2;height:289" coordorigin="556,13198" coordsize="0,289" path="m556,13487l556,13198e" filled="f" stroked="t" strokeweight=".467007pt" strokecolor="#2F2F2F">
                <v:path arrowok="t"/>
              </v:shape>
            </v:group>
            <v:group style="position:absolute;left:11521;top:13430;width:2;height:175" coordorigin="11521,13430" coordsize="2,175">
              <v:shape style="position:absolute;left:11521;top:13430;width:2;height:175" coordorigin="11521,13430" coordsize="0,175" path="m11521,13605l11521,13430e" filled="f" stroked="t" strokeweight=".467007pt" strokecolor="#484848">
                <v:path arrowok="t"/>
              </v:shape>
            </v:group>
            <v:group style="position:absolute;left:551;top:13802;width:1999;height:2" coordorigin="551,13802" coordsize="1999,2">
              <v:shape style="position:absolute;left:551;top:13802;width:1999;height:2" coordorigin="551,13802" coordsize="1999,0" path="m551,13802l2550,13802e" filled="f" stroked="t" strokeweight=".934013pt" strokecolor="#4F4F4F">
                <v:path arrowok="t"/>
              </v:shape>
            </v:group>
            <v:group style="position:absolute;left:1196;top:13577;width:2;height:421" coordorigin="1196,13577" coordsize="2,421">
              <v:shape style="position:absolute;left:1196;top:13577;width:2;height:421" coordorigin="1196,13577" coordsize="0,421" path="m1196,13998l1196,13577e" filled="f" stroked="t" strokeweight=".233503pt" strokecolor="#484848">
                <v:path arrowok="t"/>
              </v:shape>
            </v:group>
            <v:group style="position:absolute;left:1894;top:13548;width:2;height:279" coordorigin="1894,13548" coordsize="2,279">
              <v:shape style="position:absolute;left:1894;top:13548;width:2;height:279" coordorigin="1894,13548" coordsize="0,279" path="m1894,13828l1894,13548e" filled="f" stroked="t" strokeweight=".70051pt" strokecolor="#2B2B2B">
                <v:path arrowok="t"/>
              </v:shape>
            </v:group>
            <v:group style="position:absolute;left:1196;top:13998;width:2;height:1430" coordorigin="1196,13998" coordsize="2,1430">
              <v:shape style="position:absolute;left:1196;top:13998;width:2;height:1430" coordorigin="1196,13998" coordsize="0,1430" path="m1196,15428l1196,13998e" filled="f" stroked="t" strokeweight=".233503pt" strokecolor="#000000">
                <v:path arrowok="t"/>
              </v:shape>
            </v:group>
            <v:group style="position:absolute;left:1896;top:13719;width:2;height:2750" coordorigin="1896,13719" coordsize="2,2750">
              <v:shape style="position:absolute;left:1896;top:13719;width:2;height:2750" coordorigin="1896,13719" coordsize="0,2750" path="m1896,16469l1896,13719e" filled="f" stroked="t" strokeweight=".70051pt" strokecolor="#484848">
                <v:path arrowok="t"/>
              </v:shape>
            </v:group>
            <v:group style="position:absolute;left:7458;top:13970;width:2;height:118" coordorigin="7458,13970" coordsize="2,118">
              <v:shape style="position:absolute;left:7458;top:13970;width:2;height:118" coordorigin="7458,13970" coordsize="0,118" path="m7458,14088l7458,13970e" filled="f" stroked="t" strokeweight=".467007pt" strokecolor="#383838">
                <v:path arrowok="t"/>
              </v:shape>
            </v:group>
            <v:group style="position:absolute;left:11523;top:13946;width:2;height:293" coordorigin="11523,13946" coordsize="2,293">
              <v:shape style="position:absolute;left:11523;top:13946;width:2;height:293" coordorigin="11523,13946" coordsize="0,293" path="m11523,14239l11523,13946e" filled="f" stroked="t" strokeweight=".934013pt" strokecolor="#5B5B5B">
                <v:path arrowok="t"/>
              </v:shape>
            </v:group>
            <v:group style="position:absolute;left:8418;top:14031;width:2;height:284" coordorigin="8418,14031" coordsize="2,284">
              <v:shape style="position:absolute;left:8418;top:14031;width:2;height:284" coordorigin="8418,14031" coordsize="0,284" path="m8418,14315l8418,14031e" filled="f" stroked="t" strokeweight="1.40102pt" strokecolor="#9797A0">
                <v:path arrowok="t"/>
              </v:shape>
            </v:group>
            <v:group style="position:absolute;left:8401;top:14287;width:3101;height:2" coordorigin="8401,14287" coordsize="3101,2">
              <v:shape style="position:absolute;left:8401;top:14287;width:3101;height:2" coordorigin="8401,14287" coordsize="3101,0" path="m8401,14287l11502,14287e" filled="f" stroked="t" strokeweight="1.634523pt" strokecolor="#57647C">
                <v:path arrowok="t"/>
              </v:shape>
            </v:group>
            <v:group style="position:absolute;left:2545;top:14258;width:2;height:284" coordorigin="2545,14258" coordsize="2,284">
              <v:shape style="position:absolute;left:2545;top:14258;width:2;height:284" coordorigin="2545,14258" coordsize="0,284" path="m2545,14542l2545,14258e" filled="f" stroked="t" strokeweight=".467007pt" strokecolor="#2F2F2F">
                <v:path arrowok="t"/>
              </v:shape>
            </v:group>
            <v:group style="position:absolute;left:8415;top:14235;width:2;height:256" coordorigin="8415,14235" coordsize="2,256">
              <v:shape style="position:absolute;left:8415;top:14235;width:2;height:256" coordorigin="8415,14235" coordsize="0,256" path="m8415,14490l8415,14235e" filled="f" stroked="t" strokeweight="1.167517pt" strokecolor="#676B80">
                <v:path arrowok="t"/>
              </v:shape>
            </v:group>
            <v:group style="position:absolute;left:558;top:14486;width:2;height:298" coordorigin="558,14486" coordsize="2,298">
              <v:shape style="position:absolute;left:558;top:14486;width:2;height:298" coordorigin="558,14486" coordsize="0,298" path="m558,14784l558,14486e" filled="f" stroked="t" strokeweight=".70051pt" strokecolor="#3F3F3F">
                <v:path arrowok="t"/>
              </v:shape>
            </v:group>
            <v:group style="position:absolute;left:2543;top:14486;width:2;height:1988" coordorigin="2543,14486" coordsize="2,1988">
              <v:shape style="position:absolute;left:2543;top:14486;width:2;height:1988" coordorigin="2543,14486" coordsize="0,1988" path="m2543,16474l2543,14486e" filled="f" stroked="t" strokeweight=".467007pt" strokecolor="#484848">
                <v:path arrowok="t"/>
              </v:shape>
            </v:group>
            <v:group style="position:absolute;left:8441;top:14471;width:2;height:232" coordorigin="8441,14471" coordsize="2,232">
              <v:shape style="position:absolute;left:8441;top:14471;width:2;height:232" coordorigin="8441,14471" coordsize="0,232" path="m8441,14703l8441,14471e" filled="f" stroked="t" strokeweight=".467007pt" strokecolor="#777777">
                <v:path arrowok="t"/>
              </v:shape>
            </v:group>
            <v:group style="position:absolute;left:1196;top:15428;width:2;height:1027" coordorigin="1196,15428" coordsize="2,1027">
              <v:shape style="position:absolute;left:1196;top:15428;width:2;height:1027" coordorigin="1196,15428" coordsize="0,1027" path="m1196,16455l1196,15428e" filled="f" stroked="t" strokeweight=".233503pt" strokecolor="#606060">
                <v:path arrowok="t"/>
              </v:shape>
            </v:group>
            <v:group style="position:absolute;left:556;top:16460;width:10979;height:2" coordorigin="556,16460" coordsize="10979,2">
              <v:shape style="position:absolute;left:556;top:16460;width:10979;height:2" coordorigin="556,16460" coordsize="10979,0" path="m556,16460l11535,16460e" filled="f" stroked="t" strokeweight=".70051pt" strokecolor="#606060">
                <v:path arrowok="t"/>
              </v:shape>
            </v:group>
            <w10:wrap type="none"/>
          </v:group>
        </w:pict>
      </w:r>
      <w:r>
        <w:rPr>
          <w:rFonts w:ascii="Arial" w:hAnsi="Arial" w:cs="Arial" w:eastAsia="Arial"/>
          <w:sz w:val="22"/>
          <w:szCs w:val="22"/>
          <w:color w:val="757779"/>
          <w:w w:val="82"/>
        </w:rPr>
        <w:t>Itfaiy</w:t>
      </w:r>
      <w:r>
        <w:rPr>
          <w:rFonts w:ascii="Arial" w:hAnsi="Arial" w:cs="Arial" w:eastAsia="Arial"/>
          <w:sz w:val="22"/>
          <w:szCs w:val="22"/>
          <w:color w:val="757779"/>
          <w:w w:val="83"/>
        </w:rPr>
        <w:t>e</w:t>
      </w:r>
      <w:r>
        <w:rPr>
          <w:rFonts w:ascii="Arial" w:hAnsi="Arial" w:cs="Arial" w:eastAsia="Arial"/>
          <w:sz w:val="22"/>
          <w:szCs w:val="22"/>
          <w:color w:val="000000"/>
          <w:w w:val="100"/>
        </w:rPr>
      </w:r>
    </w:p>
    <w:p>
      <w:pPr>
        <w:spacing w:before="30" w:after="0" w:line="240" w:lineRule="auto"/>
        <w:ind w:right="-20"/>
        <w:jc w:val="left"/>
        <w:tabs>
          <w:tab w:pos="22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Arial" w:hAnsi="Arial" w:cs="Arial" w:eastAsia="Arial"/>
          <w:sz w:val="23"/>
          <w:szCs w:val="23"/>
          <w:color w:val="757779"/>
          <w:spacing w:val="0"/>
          <w:w w:val="78"/>
        </w:rPr>
        <w:t>Merkez</w:t>
      </w:r>
      <w:r>
        <w:rPr>
          <w:rFonts w:ascii="Arial" w:hAnsi="Arial" w:cs="Arial" w:eastAsia="Arial"/>
          <w:sz w:val="23"/>
          <w:szCs w:val="23"/>
          <w:color w:val="757779"/>
          <w:spacing w:val="-9"/>
          <w:w w:val="78"/>
        </w:rPr>
        <w:t> </w:t>
      </w:r>
      <w:r>
        <w:rPr>
          <w:rFonts w:ascii="Arial" w:hAnsi="Arial" w:cs="Arial" w:eastAsia="Arial"/>
          <w:sz w:val="23"/>
          <w:szCs w:val="23"/>
          <w:color w:val="757779"/>
          <w:spacing w:val="0"/>
          <w:w w:val="74"/>
        </w:rPr>
        <w:t>B</w:t>
      </w:r>
      <w:r>
        <w:rPr>
          <w:rFonts w:ascii="Arial" w:hAnsi="Arial" w:cs="Arial" w:eastAsia="Arial"/>
          <w:sz w:val="23"/>
          <w:szCs w:val="23"/>
          <w:color w:val="757779"/>
          <w:spacing w:val="-5"/>
          <w:w w:val="75"/>
        </w:rPr>
        <w:t>ö</w:t>
      </w:r>
      <w:r>
        <w:rPr>
          <w:rFonts w:ascii="Arial" w:hAnsi="Arial" w:cs="Arial" w:eastAsia="Arial"/>
          <w:sz w:val="23"/>
          <w:szCs w:val="23"/>
          <w:color w:val="525252"/>
          <w:spacing w:val="-16"/>
          <w:w w:val="138"/>
        </w:rPr>
        <w:t>l</w:t>
      </w:r>
      <w:r>
        <w:rPr>
          <w:rFonts w:ascii="Arial" w:hAnsi="Arial" w:cs="Arial" w:eastAsia="Arial"/>
          <w:sz w:val="23"/>
          <w:szCs w:val="23"/>
          <w:color w:val="757779"/>
          <w:spacing w:val="0"/>
          <w:w w:val="78"/>
        </w:rPr>
        <w:t>ge</w:t>
      </w:r>
      <w:r>
        <w:rPr>
          <w:rFonts w:ascii="Arial" w:hAnsi="Arial" w:cs="Arial" w:eastAsia="Arial"/>
          <w:sz w:val="23"/>
          <w:szCs w:val="23"/>
          <w:color w:val="757779"/>
          <w:spacing w:val="-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Amir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1"/>
        </w:rPr>
        <w:t>itf.Eri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300" w:bottom="280" w:left="400" w:right="280"/>
          <w:cols w:num="2" w:equalWidth="0">
            <w:col w:w="2866" w:space="42"/>
            <w:col w:w="8332"/>
          </w:cols>
        </w:sectPr>
      </w:pPr>
      <w:rPr/>
    </w:p>
    <w:p>
      <w:pPr>
        <w:spacing w:before="8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189" w:lineRule="auto"/>
        <w:ind w:left="3682" w:right="4156"/>
        <w:jc w:val="center"/>
        <w:rPr>
          <w:rFonts w:ascii="Times New Roman" w:hAnsi="Times New Roman" w:cs="Times New Roman" w:eastAsia="Times New Roman"/>
          <w:sz w:val="27"/>
          <w:szCs w:val="27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İZMİR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3"/>
        </w:rPr>
        <w:t>BÜYÜKŞEHİR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9"/>
          <w:w w:val="11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3"/>
        </w:rPr>
        <w:t>BELEDİYESİ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2"/>
        </w:rPr>
        <w:t>İT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"/>
          <w:w w:val="112"/>
        </w:rPr>
        <w:t>F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2"/>
        </w:rPr>
        <w:t>AİY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2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6"/>
          <w:w w:val="11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2"/>
        </w:rPr>
        <w:t>DAİRESi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9"/>
          <w:w w:val="11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1"/>
        </w:rPr>
        <w:t>BAŞKA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"/>
          <w:w w:val="110"/>
        </w:rPr>
        <w:t>I</w:t>
      </w:r>
      <w:r>
        <w:rPr>
          <w:rFonts w:ascii="Times New Roman" w:hAnsi="Times New Roman" w:cs="Times New Roman" w:eastAsia="Times New Roman"/>
          <w:sz w:val="27"/>
          <w:szCs w:val="27"/>
          <w:color w:val="343434"/>
          <w:spacing w:val="0"/>
          <w:w w:val="80"/>
        </w:rPr>
        <w:t>Gl</w:t>
      </w:r>
      <w:r>
        <w:rPr>
          <w:rFonts w:ascii="Times New Roman" w:hAnsi="Times New Roman" w:cs="Times New Roman" w:eastAsia="Times New Roman"/>
          <w:sz w:val="27"/>
          <w:szCs w:val="27"/>
          <w:color w:val="000000"/>
          <w:spacing w:val="0"/>
          <w:w w:val="100"/>
        </w:rPr>
      </w:r>
    </w:p>
    <w:p>
      <w:pPr>
        <w:spacing w:before="28" w:after="0" w:line="240" w:lineRule="auto"/>
        <w:ind w:left="334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4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7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4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4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5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3"/>
        </w:rPr>
        <w:t>Müdahale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"/>
          <w:w w:val="11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Şub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0"/>
        </w:rPr>
        <w:t>Müdürlüğü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" w:after="0" w:line="206" w:lineRule="exact"/>
        <w:ind w:left="636" w:right="-20"/>
        <w:jc w:val="left"/>
        <w:tabs>
          <w:tab w:pos="44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9.024197pt;margin-top:-43.537323pt;width:485.896313pt;height:69.909245pt;mso-position-horizontal-relative:page;mso-position-vertical-relative:paragraph;z-index:-15043" type="#_x0000_t202" filled="f" stroked="f">
            <v:textbox inset="0,0,0,0">
              <w:txbxContent>
                <w:p>
                  <w:pPr>
                    <w:spacing w:before="0" w:after="0" w:line="1398" w:lineRule="exact"/>
                    <w:ind w:right="-250"/>
                    <w:jc w:val="left"/>
                    <w:tabs>
                      <w:tab w:pos="8520" w:val="left"/>
                    </w:tabs>
                    <w:rPr>
                      <w:rFonts w:ascii="Arial" w:hAnsi="Arial" w:cs="Arial" w:eastAsia="Arial"/>
                      <w:sz w:val="137"/>
                      <w:szCs w:val="137"/>
                    </w:rPr>
                  </w:pPr>
                  <w:rPr/>
                  <w:r>
                    <w:rPr>
                      <w:rFonts w:ascii="Arial" w:hAnsi="Arial" w:cs="Arial" w:eastAsia="Arial"/>
                      <w:sz w:val="107"/>
                      <w:szCs w:val="107"/>
                      <w:color w:val="343434"/>
                      <w:spacing w:val="0"/>
                      <w:w w:val="387"/>
                      <w:position w:val="25"/>
                    </w:rPr>
                    <w:t>!</w:t>
                  </w:r>
                  <w:r>
                    <w:rPr>
                      <w:rFonts w:ascii="Arial" w:hAnsi="Arial" w:cs="Arial" w:eastAsia="Arial"/>
                      <w:sz w:val="107"/>
                      <w:szCs w:val="107"/>
                      <w:color w:val="343434"/>
                      <w:spacing w:val="0"/>
                      <w:w w:val="100"/>
                      <w:position w:val="25"/>
                    </w:rPr>
                    <w:tab/>
                  </w:r>
                  <w:r>
                    <w:rPr>
                      <w:rFonts w:ascii="Arial" w:hAnsi="Arial" w:cs="Arial" w:eastAsia="Arial"/>
                      <w:sz w:val="107"/>
                      <w:szCs w:val="107"/>
                      <w:color w:val="343434"/>
                      <w:spacing w:val="0"/>
                      <w:w w:val="100"/>
                      <w:position w:val="25"/>
                    </w:rPr>
                  </w:r>
                  <w:r>
                    <w:rPr>
                      <w:rFonts w:ascii="Arial" w:hAnsi="Arial" w:cs="Arial" w:eastAsia="Arial"/>
                      <w:sz w:val="137"/>
                      <w:szCs w:val="137"/>
                      <w:color w:val="4B4B4D"/>
                      <w:spacing w:val="0"/>
                      <w:w w:val="155"/>
                      <w:b/>
                      <w:bCs/>
                      <w:position w:val="-2"/>
                    </w:rPr>
                    <w:t>8</w:t>
                  </w:r>
                  <w:r>
                    <w:rPr>
                      <w:rFonts w:ascii="Arial" w:hAnsi="Arial" w:cs="Arial" w:eastAsia="Arial"/>
                      <w:sz w:val="137"/>
                      <w:szCs w:val="137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5"/>
          <w:szCs w:val="15"/>
          <w:color w:val="232323"/>
          <w:spacing w:val="0"/>
          <w:w w:val="100"/>
          <w:position w:val="2"/>
        </w:rPr>
        <w:t>BÜYÜKŞEHIR</w:t>
      </w:r>
      <w:r>
        <w:rPr>
          <w:rFonts w:ascii="Arial" w:hAnsi="Arial" w:cs="Arial" w:eastAsia="Arial"/>
          <w:sz w:val="15"/>
          <w:szCs w:val="15"/>
          <w:color w:val="232323"/>
          <w:spacing w:val="-3"/>
          <w:w w:val="100"/>
          <w:position w:val="2"/>
        </w:rPr>
        <w:t> </w:t>
      </w:r>
      <w:r>
        <w:rPr>
          <w:rFonts w:ascii="Arial" w:hAnsi="Arial" w:cs="Arial" w:eastAsia="Arial"/>
          <w:sz w:val="15"/>
          <w:szCs w:val="15"/>
          <w:color w:val="232323"/>
          <w:spacing w:val="0"/>
          <w:w w:val="100"/>
          <w:position w:val="2"/>
        </w:rPr>
        <w:tab/>
      </w:r>
      <w:r>
        <w:rPr>
          <w:rFonts w:ascii="Arial" w:hAnsi="Arial" w:cs="Arial" w:eastAsia="Arial"/>
          <w:sz w:val="15"/>
          <w:szCs w:val="15"/>
          <w:color w:val="232323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0"/>
          <w:w w:val="113"/>
          <w:position w:val="-4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3"/>
          <w:position w:val="-4"/>
        </w:rPr>
        <w:t>ANGIN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6"/>
          <w:w w:val="113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3"/>
          <w:position w:val="-4"/>
        </w:rPr>
        <w:t>RAPORU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17" w:lineRule="exact"/>
        <w:ind w:left="674" w:right="-20"/>
        <w:jc w:val="left"/>
        <w:rPr>
          <w:rFonts w:ascii="Arial" w:hAnsi="Arial" w:cs="Arial" w:eastAsia="Arial"/>
          <w:sz w:val="15"/>
          <w:szCs w:val="15"/>
        </w:rPr>
      </w:pPr>
      <w:rPr/>
      <w:r>
        <w:rPr>
          <w:rFonts w:ascii="Arial" w:hAnsi="Arial" w:cs="Arial" w:eastAsia="Arial"/>
          <w:sz w:val="15"/>
          <w:szCs w:val="15"/>
          <w:color w:val="343434"/>
          <w:w w:val="108"/>
          <w:position w:val="1"/>
        </w:rPr>
        <w:t>BELEDIY</w:t>
      </w:r>
      <w:r>
        <w:rPr>
          <w:rFonts w:ascii="Arial" w:hAnsi="Arial" w:cs="Arial" w:eastAsia="Arial"/>
          <w:sz w:val="15"/>
          <w:szCs w:val="15"/>
          <w:color w:val="343434"/>
          <w:spacing w:val="-31"/>
          <w:w w:val="100"/>
          <w:position w:val="1"/>
        </w:rPr>
        <w:t> </w:t>
      </w:r>
      <w:r>
        <w:rPr>
          <w:rFonts w:ascii="Arial" w:hAnsi="Arial" w:cs="Arial" w:eastAsia="Arial"/>
          <w:sz w:val="15"/>
          <w:szCs w:val="15"/>
          <w:color w:val="606262"/>
          <w:spacing w:val="0"/>
          <w:w w:val="99"/>
          <w:position w:val="1"/>
        </w:rPr>
        <w:t>E</w:t>
      </w:r>
      <w:r>
        <w:rPr>
          <w:rFonts w:ascii="Arial" w:hAnsi="Arial" w:cs="Arial" w:eastAsia="Arial"/>
          <w:sz w:val="15"/>
          <w:szCs w:val="15"/>
          <w:color w:val="606262"/>
          <w:spacing w:val="6"/>
          <w:w w:val="99"/>
          <w:position w:val="1"/>
        </w:rPr>
        <w:t>S</w:t>
      </w:r>
      <w:r>
        <w:rPr>
          <w:rFonts w:ascii="Arial" w:hAnsi="Arial" w:cs="Arial" w:eastAsia="Arial"/>
          <w:sz w:val="15"/>
          <w:szCs w:val="15"/>
          <w:color w:val="343434"/>
          <w:spacing w:val="0"/>
          <w:w w:val="132"/>
          <w:position w:val="1"/>
        </w:rPr>
        <w:t>I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  <w:position w:val="0"/>
        </w:rPr>
      </w:r>
    </w:p>
    <w:p>
      <w:pPr>
        <w:spacing w:before="5" w:after="0" w:line="10" w:lineRule="exact"/>
        <w:jc w:val="left"/>
        <w:rPr>
          <w:sz w:val="1"/>
          <w:szCs w:val="1"/>
        </w:rPr>
      </w:pPr>
      <w:rPr/>
      <w:r>
        <w:rPr>
          <w:sz w:val="1"/>
          <w:szCs w:val="1"/>
        </w:rPr>
      </w:r>
    </w:p>
    <w:tbl>
      <w:tblPr>
        <w:tblW w:w="0" w:type="auto"/>
        <w:tblLook w:val="01E0"/>
        <w:tblLayout w:type="fixed"/>
        <w:tblCellMar>
          <w:left w:w="0" w:type="dxa"/>
          <w:right w:w="0" w:type="dxa"/>
          <w:bottom w:w="0" w:type="dxa"/>
          <w:top w:w="0" w:type="dxa"/>
        </w:tblCellMar>
        <w:jc w:val="left"/>
        <w:tblInd w:w="97.891321" w:type="dxa"/>
      </w:tblPr>
      <w:tblGrid/>
      <w:tr>
        <w:trPr>
          <w:trHeight w:val="262" w:hRule="exact"/>
        </w:trPr>
        <w:tc>
          <w:tcPr>
            <w:tcW w:w="1252" w:type="dxa"/>
            <w:tcBorders>
              <w:top w:val="single" w:sz="5.66632" w:space="0" w:color="747474"/>
              <w:bottom w:val="single" w:sz="5.66632" w:space="0" w:color="747474"/>
              <w:left w:val="nil" w:sz="6" w:space="0" w:color="auto"/>
              <w:right w:val="nil" w:sz="6" w:space="0" w:color="auto"/>
            </w:tcBorders>
          </w:tcPr>
          <w:p>
            <w:pPr>
              <w:spacing w:before="10" w:after="0" w:line="240" w:lineRule="auto"/>
              <w:ind w:left="40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0"/>
              </w:rPr>
              <w:t>pla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0"/>
              </w:rPr>
              <w:t>y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1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4"/>
              </w:rPr>
              <w:t>Tarihi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1486" w:type="dxa"/>
            <w:tcBorders>
              <w:top w:val="nil" w:sz="6" w:space="0" w:color="auto"/>
              <w:bottom w:val="single" w:sz="5.66632" w:space="0" w:color="747474"/>
              <w:left w:val="nil" w:sz="6" w:space="0" w:color="auto"/>
              <w:right w:val="nil" w:sz="6" w:space="0" w:color="auto"/>
            </w:tcBorders>
          </w:tcPr>
          <w:p>
            <w:pPr>
              <w:spacing w:before="17" w:after="0" w:line="240" w:lineRule="auto"/>
              <w:ind w:left="176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3"/>
              </w:rPr>
              <w:t>08/05/2017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2455" w:type="dxa"/>
            <w:tcBorders>
              <w:top w:val="nil" w:sz="6" w:space="0" w:color="auto"/>
              <w:bottom w:val="single" w:sz="5.66632" w:space="0" w:color="747474"/>
              <w:left w:val="nil" w:sz="6" w:space="0" w:color="auto"/>
              <w:right w:val="nil" w:sz="6" w:space="0" w:color="auto"/>
            </w:tcBorders>
          </w:tcPr>
          <w:p>
            <w:pPr>
              <w:spacing w:before="17" w:after="0" w:line="240" w:lineRule="auto"/>
              <w:ind w:left="348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606262"/>
                <w:spacing w:val="12"/>
                <w:w w:val="46"/>
              </w:rPr>
              <w:t>[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0"/>
              </w:rPr>
              <w:t>Bildirim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6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0"/>
              </w:rPr>
              <w:t>Sıra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1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0"/>
              </w:rPr>
              <w:t>No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1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0"/>
              </w:rPr>
              <w:t>21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5864" w:type="dxa"/>
            <w:gridSpan w:val="3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21" w:after="0" w:line="240" w:lineRule="auto"/>
              <w:ind w:left="254" w:right="-20"/>
              <w:jc w:val="left"/>
              <w:tabs>
                <w:tab w:pos="2260" w:val="left"/>
              </w:tabs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0"/>
                <w:position w:val="1"/>
              </w:rPr>
              <w:t>[Bildirim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-17"/>
                <w:w w:val="100"/>
                <w:position w:val="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15"/>
                <w:position w:val="1"/>
              </w:rPr>
              <w:t>Saati: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5"/>
                <w:w w:val="115"/>
                <w:position w:val="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0"/>
                <w:position w:val="1"/>
              </w:rPr>
              <w:t>16:56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-43"/>
                <w:w w:val="100"/>
                <w:position w:val="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0"/>
                <w:position w:val="1"/>
              </w:rPr>
              <w:tab/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0"/>
                <w:position w:val="1"/>
              </w:rPr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606262"/>
                <w:spacing w:val="0"/>
                <w:w w:val="111"/>
                <w:position w:val="0"/>
              </w:rPr>
              <w:t>rr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606262"/>
                <w:spacing w:val="-3"/>
                <w:w w:val="110"/>
                <w:position w:val="0"/>
              </w:rPr>
              <w:t>e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0"/>
                <w:position w:val="0"/>
              </w:rPr>
              <w:t>ı: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  <w:position w:val="0"/>
              </w:rPr>
            </w:r>
          </w:p>
        </w:tc>
      </w:tr>
      <w:tr>
        <w:trPr>
          <w:trHeight w:val="290" w:hRule="exact"/>
        </w:trPr>
        <w:tc>
          <w:tcPr>
            <w:tcW w:w="1252" w:type="dxa"/>
            <w:tcBorders>
              <w:top w:val="single" w:sz="5.66632" w:space="0" w:color="747474"/>
              <w:bottom w:val="single" w:sz="5.66632" w:space="0" w:color="707070"/>
              <w:left w:val="nil" w:sz="6" w:space="0" w:color="auto"/>
              <w:right w:val="nil" w:sz="6" w:space="0" w:color="auto"/>
            </w:tcBorders>
          </w:tcPr>
          <w:p>
            <w:pPr>
              <w:spacing w:before="8" w:after="0" w:line="240" w:lineRule="auto"/>
              <w:ind w:left="64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0"/>
              </w:rPr>
              <w:t>Kayıt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-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3"/>
              </w:rPr>
              <w:t>Tarihi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1486" w:type="dxa"/>
            <w:tcBorders>
              <w:top w:val="single" w:sz="5.66632" w:space="0" w:color="747474"/>
              <w:bottom w:val="single" w:sz="5.66632" w:space="0" w:color="707070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41" w:lineRule="exact"/>
              <w:ind w:left="181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0"/>
                <w:position w:val="1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8"/>
                <w:w w:val="100"/>
                <w:position w:val="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4"/>
                <w:position w:val="1"/>
              </w:rPr>
              <w:t>0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-4"/>
                <w:w w:val="104"/>
                <w:position w:val="1"/>
              </w:rPr>
              <w:t>8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606262"/>
                <w:spacing w:val="-2"/>
                <w:w w:val="106"/>
                <w:position w:val="1"/>
              </w:rPr>
              <w:t>/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4"/>
                <w:position w:val="1"/>
              </w:rPr>
              <w:t>05/2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10"/>
                <w:w w:val="104"/>
                <w:position w:val="1"/>
              </w:rPr>
              <w:t>0</w:t>
            </w:r>
            <w:r>
              <w:rPr>
                <w:rFonts w:ascii="Arial" w:hAnsi="Arial" w:cs="Arial" w:eastAsia="Arial"/>
                <w:sz w:val="26"/>
                <w:szCs w:val="26"/>
                <w:color w:val="343434"/>
                <w:spacing w:val="-8"/>
                <w:w w:val="185"/>
                <w:position w:val="1"/>
              </w:rPr>
              <w:t>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7"/>
                <w:position w:val="1"/>
              </w:rPr>
              <w:t>7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  <w:position w:val="0"/>
              </w:rPr>
            </w:r>
          </w:p>
        </w:tc>
        <w:tc>
          <w:tcPr>
            <w:tcW w:w="2455" w:type="dxa"/>
            <w:tcBorders>
              <w:top w:val="single" w:sz="5.66632" w:space="0" w:color="747474"/>
              <w:bottom w:val="single" w:sz="5.66632" w:space="0" w:color="707070"/>
              <w:left w:val="nil" w:sz="6" w:space="0" w:color="auto"/>
              <w:right w:val="nil" w:sz="6" w:space="0" w:color="auto"/>
            </w:tcBorders>
          </w:tcPr>
          <w:p>
            <w:pPr>
              <w:spacing w:before="13" w:after="0" w:line="240" w:lineRule="auto"/>
              <w:ind w:left="306" w:right="-20"/>
              <w:jc w:val="left"/>
              <w:tabs>
                <w:tab w:pos="1700" w:val="left"/>
              </w:tabs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4B4B4D"/>
                <w:w w:val="97"/>
              </w:rPr>
              <w:t>JKa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B4B4D"/>
                <w:w w:val="98"/>
              </w:rPr>
              <w:t>y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B4B4D"/>
                <w:spacing w:val="-2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32323"/>
                <w:spacing w:val="0"/>
                <w:w w:val="79"/>
              </w:rPr>
              <w:t>ıt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32323"/>
                <w:spacing w:val="22"/>
                <w:w w:val="79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0"/>
              </w:rPr>
              <w:t>No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-4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0"/>
              </w:rPr>
              <w:tab/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0"/>
              </w:rPr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606262"/>
                <w:spacing w:val="0"/>
                <w:w w:val="120"/>
                <w:position w:val="1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606262"/>
                <w:spacing w:val="-14"/>
                <w:w w:val="120"/>
                <w:position w:val="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20"/>
                <w:position w:val="1"/>
              </w:rPr>
              <w:t>2887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  <w:position w:val="0"/>
              </w:rPr>
            </w:r>
          </w:p>
        </w:tc>
        <w:tc>
          <w:tcPr>
            <w:tcW w:w="5864" w:type="dxa"/>
            <w:gridSpan w:val="3"/>
            <w:tcBorders>
              <w:top w:val="nil" w:sz="6" w:space="0" w:color="auto"/>
              <w:bottom w:val="single" w:sz="5.66632" w:space="0" w:color="707070"/>
              <w:left w:val="nil" w:sz="6" w:space="0" w:color="auto"/>
              <w:right w:val="nil" w:sz="6" w:space="0" w:color="auto"/>
            </w:tcBorders>
          </w:tcPr>
          <w:p>
            <w:pPr>
              <w:spacing w:before="20" w:after="0" w:line="240" w:lineRule="auto"/>
              <w:ind w:left="250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94"/>
              </w:rPr>
              <w:t>JBildirinı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21"/>
                <w:w w:val="94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0"/>
              </w:rPr>
              <w:t>Ala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1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8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0"/>
              </w:rPr>
              <w:t>Merkez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1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2"/>
              </w:rPr>
              <w:t>Santral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</w:tr>
      <w:tr>
        <w:trPr>
          <w:trHeight w:val="240" w:hRule="exact"/>
        </w:trPr>
        <w:tc>
          <w:tcPr>
            <w:tcW w:w="11056" w:type="dxa"/>
            <w:gridSpan w:val="6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8" w:after="0" w:line="240" w:lineRule="auto"/>
              <w:ind w:left="64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0"/>
              </w:rPr>
              <w:t>Bildirile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1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0"/>
              </w:rPr>
              <w:t>Adre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0"/>
              </w:rPr>
              <w:t>s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13"/>
              </w:rPr>
              <w:t>:Kona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13"/>
              </w:rPr>
              <w:t>k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-1"/>
                <w:w w:val="113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0"/>
              </w:rPr>
              <w:t>Yeşildere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2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0"/>
              </w:rPr>
              <w:t>Caddesi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28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0"/>
              </w:rPr>
              <w:t>Vezirağa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2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94"/>
              </w:rPr>
              <w:t>Köprlis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94"/>
              </w:rPr>
              <w:t>U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7"/>
                <w:w w:val="94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2"/>
              </w:rPr>
              <w:t>yanı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</w:tr>
      <w:tr>
        <w:trPr>
          <w:trHeight w:val="236" w:hRule="exact"/>
        </w:trPr>
        <w:tc>
          <w:tcPr>
            <w:tcW w:w="1252" w:type="dxa"/>
            <w:tcBorders>
              <w:top w:val="single" w:sz="5.66632" w:space="0" w:color="747474"/>
              <w:bottom w:val="single" w:sz="5.66632" w:space="0" w:color="747474"/>
              <w:left w:val="single" w:sz="5.66632" w:space="0" w:color="606060"/>
              <w:right w:val="nil" w:sz="6" w:space="0" w:color="auto"/>
            </w:tcBorders>
          </w:tcPr>
          <w:p>
            <w:pPr>
              <w:spacing w:before="6" w:after="0" w:line="240" w:lineRule="auto"/>
              <w:ind w:left="57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0"/>
              </w:rPr>
              <w:t>Dogru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17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2"/>
              </w:rPr>
              <w:t>Adres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4242" w:type="dxa"/>
            <w:gridSpan w:val="3"/>
            <w:tcBorders>
              <w:top w:val="single" w:sz="5.66632" w:space="0" w:color="747474"/>
              <w:bottom w:val="single" w:sz="5.66632" w:space="0" w:color="747474"/>
              <w:left w:val="nil" w:sz="6" w:space="0" w:color="auto"/>
              <w:right w:val="nil" w:sz="6" w:space="0" w:color="auto"/>
            </w:tcBorders>
          </w:tcPr>
          <w:p>
            <w:pPr>
              <w:spacing w:before="6" w:after="0" w:line="240" w:lineRule="auto"/>
              <w:ind w:left="186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4B4B4D"/>
                <w:spacing w:val="0"/>
                <w:w w:val="113"/>
              </w:rPr>
              <w:t>:Kona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B4B4D"/>
                <w:spacing w:val="0"/>
                <w:w w:val="113"/>
              </w:rPr>
              <w:t>k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B4B4D"/>
                <w:spacing w:val="8"/>
                <w:w w:val="113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0"/>
              </w:rPr>
              <w:t>Yeşjldere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7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0"/>
              </w:rPr>
              <w:t>Caddesi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28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0"/>
              </w:rPr>
              <w:t>Vezirağa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3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0"/>
              </w:rPr>
              <w:t>Köprüsü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17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B4B4D"/>
                <w:spacing w:val="0"/>
                <w:w w:val="100"/>
              </w:rPr>
              <w:t>yanı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1140" w:type="dxa"/>
            <w:tcBorders>
              <w:top w:val="nil" w:sz="6" w:space="0" w:color="auto"/>
              <w:bottom w:val="single" w:sz="5.66632" w:space="0" w:color="747474"/>
              <w:left w:val="nil" w:sz="6" w:space="0" w:color="auto"/>
              <w:right w:val="nil" w:sz="6" w:space="0" w:color="auto"/>
            </w:tcBorders>
          </w:tcPr>
          <w:p>
            <w:pPr/>
            <w:rPr/>
          </w:p>
        </w:tc>
        <w:tc>
          <w:tcPr>
            <w:tcW w:w="4422" w:type="dxa"/>
            <w:tcBorders>
              <w:top w:val="nil" w:sz="6" w:space="0" w:color="auto"/>
              <w:bottom w:val="single" w:sz="5.66632" w:space="0" w:color="747474"/>
              <w:left w:val="nil" w:sz="6" w:space="0" w:color="auto"/>
              <w:right w:val="single" w:sz="5.66632" w:space="0" w:color="6B6B6B"/>
            </w:tcBorders>
          </w:tcPr>
          <w:p>
            <w:pPr/>
            <w:rPr/>
          </w:p>
        </w:tc>
      </w:tr>
      <w:tr>
        <w:trPr>
          <w:trHeight w:val="243" w:hRule="exact"/>
        </w:trPr>
        <w:tc>
          <w:tcPr>
            <w:tcW w:w="1252" w:type="dxa"/>
            <w:tcBorders>
              <w:top w:val="single" w:sz="5.66632" w:space="0" w:color="747474"/>
              <w:bottom w:val="single" w:sz="5.66632" w:space="0" w:color="6B6B6B"/>
              <w:left w:val="single" w:sz="5.66632" w:space="0" w:color="606060"/>
              <w:right w:val="nil" w:sz="6" w:space="0" w:color="auto"/>
            </w:tcBorders>
          </w:tcPr>
          <w:p>
            <w:pPr>
              <w:spacing w:before="8" w:after="0" w:line="240" w:lineRule="auto"/>
              <w:ind w:left="57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0"/>
              </w:rPr>
              <w:t>Yangı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3"/>
              </w:rPr>
              <w:t>Türü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4242" w:type="dxa"/>
            <w:gridSpan w:val="3"/>
            <w:tcBorders>
              <w:top w:val="single" w:sz="5.66632" w:space="0" w:color="747474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13" w:after="0" w:line="240" w:lineRule="auto"/>
              <w:ind w:left="172" w:right="-20"/>
              <w:jc w:val="left"/>
              <w:tabs>
                <w:tab w:pos="3020" w:val="left"/>
              </w:tabs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606262"/>
                <w:w w:val="159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606262"/>
                <w:spacing w:val="-28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0"/>
              </w:rPr>
              <w:t>O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0"/>
              </w:rPr>
              <w:t>t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1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0"/>
              </w:rPr>
              <w:t>Ya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1"/>
              </w:rPr>
              <w:t>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-3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606262"/>
                <w:spacing w:val="-6"/>
                <w:w w:val="100"/>
              </w:rPr>
              <w:t>g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32323"/>
                <w:spacing w:val="0"/>
                <w:w w:val="100"/>
              </w:rPr>
              <w:t>ını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32323"/>
                <w:spacing w:val="-46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32323"/>
                <w:spacing w:val="0"/>
                <w:w w:val="100"/>
              </w:rPr>
              <w:tab/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32323"/>
                <w:spacing w:val="0"/>
                <w:w w:val="100"/>
              </w:rPr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0"/>
              </w:rPr>
              <w:t>Yangı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17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4"/>
              </w:rPr>
              <w:t>Sınıfı: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1140" w:type="dxa"/>
            <w:tcBorders>
              <w:top w:val="single" w:sz="5.66632" w:space="0" w:color="747474"/>
              <w:bottom w:val="single" w:sz="5.66632" w:space="0" w:color="747474"/>
              <w:left w:val="nil" w:sz="6" w:space="0" w:color="auto"/>
              <w:right w:val="nil" w:sz="6" w:space="0" w:color="auto"/>
            </w:tcBorders>
          </w:tcPr>
          <w:p>
            <w:pPr>
              <w:spacing w:before="13" w:after="0" w:line="240" w:lineRule="auto"/>
              <w:ind w:left="118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0"/>
              </w:rPr>
              <w:t>Sınıfı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4422" w:type="dxa"/>
            <w:tcBorders>
              <w:top w:val="single" w:sz="5.66632" w:space="0" w:color="747474"/>
              <w:bottom w:val="single" w:sz="5.66632" w:space="0" w:color="747474"/>
              <w:left w:val="nil" w:sz="6" w:space="0" w:color="auto"/>
              <w:right w:val="single" w:sz="5.66632" w:space="0" w:color="6B6B6B"/>
            </w:tcBorders>
          </w:tcPr>
          <w:p>
            <w:pPr>
              <w:spacing w:before="8" w:after="0" w:line="240" w:lineRule="auto"/>
              <w:ind w:left="541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0"/>
              </w:rPr>
              <w:t>Yangı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17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0"/>
              </w:rPr>
              <w:t>Sebebi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2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606262"/>
                <w:spacing w:val="0"/>
                <w:w w:val="119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606262"/>
                <w:spacing w:val="-16"/>
                <w:w w:val="119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B4B4D"/>
                <w:spacing w:val="0"/>
                <w:w w:val="119"/>
              </w:rPr>
              <w:t>Sigara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</w:tr>
    </w:tbl>
    <w:p>
      <w:pPr>
        <w:spacing w:before="0" w:after="0" w:line="211" w:lineRule="exact"/>
        <w:ind w:left="164" w:right="-20"/>
        <w:jc w:val="left"/>
        <w:tabs>
          <w:tab w:pos="3660" w:val="left"/>
          <w:tab w:pos="67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0"/>
          <w:position w:val="2"/>
        </w:rPr>
        <w:t>Yapını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0"/>
          <w:position w:val="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"/>
          <w:w w:val="9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2"/>
        </w:rPr>
        <w:t>Şekli: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Kullanım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Şekli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06262"/>
          <w:spacing w:val="0"/>
          <w:w w:val="136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93" w:lineRule="exact"/>
        <w:ind w:left="3677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38.221664pt;margin-top:3.857168pt;width:33.493225pt;height:26pt;mso-position-horizontal-relative:page;mso-position-vertical-relative:paragraph;z-index:-15042" type="#_x0000_t202" filled="f" stroked="f">
            <v:textbox inset="0,0,0,0">
              <w:txbxContent>
                <w:p>
                  <w:pPr>
                    <w:spacing w:before="0" w:after="0" w:line="520" w:lineRule="exact"/>
                    <w:ind w:right="-118"/>
                    <w:jc w:val="left"/>
                    <w:tabs>
                      <w:tab w:pos="580" w:val="left"/>
                    </w:tabs>
                    <w:rPr>
                      <w:rFonts w:ascii="Arial" w:hAnsi="Arial" w:cs="Arial" w:eastAsia="Arial"/>
                      <w:sz w:val="52"/>
                      <w:szCs w:val="52"/>
                    </w:rPr>
                  </w:pPr>
                  <w:rPr/>
                  <w:r>
                    <w:rPr>
                      <w:rFonts w:ascii="Arial" w:hAnsi="Arial" w:cs="Arial" w:eastAsia="Arial"/>
                      <w:sz w:val="52"/>
                      <w:szCs w:val="52"/>
                      <w:color w:val="606262"/>
                      <w:spacing w:val="0"/>
                      <w:w w:val="51"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606262"/>
                      <w:spacing w:val="0"/>
                      <w:w w:val="100"/>
                      <w:position w:val="-1"/>
                    </w:rPr>
                    <w:tab/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606262"/>
                      <w:spacing w:val="0"/>
                      <w:w w:val="51"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4B4B4D"/>
          <w:spacing w:val="0"/>
          <w:w w:val="91"/>
        </w:rPr>
        <w:t>Betonarme</w:t>
      </w:r>
      <w:r>
        <w:rPr>
          <w:rFonts w:ascii="Times New Roman" w:hAnsi="Times New Roman" w:cs="Times New Roman" w:eastAsia="Times New Roman"/>
          <w:sz w:val="19"/>
          <w:szCs w:val="19"/>
          <w:color w:val="4B4B4D"/>
          <w:spacing w:val="0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D"/>
          <w:spacing w:val="9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5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606262"/>
          <w:spacing w:val="0"/>
          <w:w w:val="100"/>
        </w:rPr>
        <w:t>gi</w:t>
      </w:r>
      <w:r>
        <w:rPr>
          <w:rFonts w:ascii="Times New Roman" w:hAnsi="Times New Roman" w:cs="Times New Roman" w:eastAsia="Times New Roman"/>
          <w:sz w:val="19"/>
          <w:szCs w:val="19"/>
          <w:color w:val="606262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606262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9"/>
          <w:w w:val="100"/>
        </w:rPr>
        <w:t>h</w:t>
      </w:r>
      <w:r>
        <w:rPr>
          <w:rFonts w:ascii="Times New Roman" w:hAnsi="Times New Roman" w:cs="Times New Roman" w:eastAsia="Times New Roman"/>
          <w:sz w:val="19"/>
          <w:szCs w:val="19"/>
          <w:color w:val="606262"/>
          <w:spacing w:val="0"/>
          <w:w w:val="100"/>
        </w:rPr>
        <w:t>şap</w:t>
      </w:r>
      <w:r>
        <w:rPr>
          <w:rFonts w:ascii="Times New Roman" w:hAnsi="Times New Roman" w:cs="Times New Roman" w:eastAsia="Times New Roman"/>
          <w:sz w:val="19"/>
          <w:szCs w:val="19"/>
          <w:color w:val="606262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Çelik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3"/>
          <w:position w:val="-3"/>
        </w:rPr>
        <w:t>Q[ğ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9"/>
          <w:w w:val="113"/>
          <w:position w:val="-3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606262"/>
          <w:spacing w:val="0"/>
          <w:w w:val="79"/>
          <w:position w:val="-3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11" w:lineRule="exact"/>
        <w:ind w:left="4004" w:right="5332"/>
        <w:jc w:val="center"/>
        <w:tabs>
          <w:tab w:pos="4700" w:val="left"/>
          <w:tab w:pos="5260" w:val="left"/>
          <w:tab w:pos="5540" w:val="left"/>
        </w:tabs>
        <w:rPr>
          <w:rFonts w:ascii="Times New Roman" w:hAnsi="Times New Roman" w:cs="Times New Roman" w:eastAsia="Times New Roman"/>
          <w:sz w:val="31"/>
          <w:szCs w:val="31"/>
        </w:rPr>
      </w:pPr>
      <w:rPr/>
      <w:r>
        <w:rPr>
          <w:rFonts w:ascii="Times New Roman" w:hAnsi="Times New Roman" w:cs="Times New Roman" w:eastAsia="Times New Roman"/>
          <w:sz w:val="31"/>
          <w:szCs w:val="31"/>
          <w:color w:val="4B4B4D"/>
          <w:spacing w:val="0"/>
          <w:w w:val="75"/>
          <w:position w:val="4"/>
        </w:rPr>
        <w:t>-</w:t>
      </w:r>
      <w:r>
        <w:rPr>
          <w:rFonts w:ascii="Times New Roman" w:hAnsi="Times New Roman" w:cs="Times New Roman" w:eastAsia="Times New Roman"/>
          <w:sz w:val="31"/>
          <w:szCs w:val="31"/>
          <w:color w:val="4B4B4D"/>
          <w:spacing w:val="0"/>
          <w:w w:val="100"/>
          <w:position w:val="4"/>
        </w:rPr>
        <w:tab/>
      </w:r>
      <w:r>
        <w:rPr>
          <w:rFonts w:ascii="Times New Roman" w:hAnsi="Times New Roman" w:cs="Times New Roman" w:eastAsia="Times New Roman"/>
          <w:sz w:val="31"/>
          <w:szCs w:val="31"/>
          <w:color w:val="4B4B4D"/>
          <w:spacing w:val="0"/>
          <w:w w:val="75"/>
          <w:position w:val="4"/>
        </w:rPr>
        <w:t>-</w:t>
      </w:r>
      <w:r>
        <w:rPr>
          <w:rFonts w:ascii="Times New Roman" w:hAnsi="Times New Roman" w:cs="Times New Roman" w:eastAsia="Times New Roman"/>
          <w:sz w:val="31"/>
          <w:szCs w:val="31"/>
          <w:color w:val="4B4B4D"/>
          <w:spacing w:val="0"/>
          <w:w w:val="100"/>
          <w:position w:val="4"/>
        </w:rPr>
        <w:tab/>
      </w:r>
      <w:r>
        <w:rPr>
          <w:rFonts w:ascii="Times New Roman" w:hAnsi="Times New Roman" w:cs="Times New Roman" w:eastAsia="Times New Roman"/>
          <w:sz w:val="31"/>
          <w:szCs w:val="31"/>
          <w:color w:val="4B4B4D"/>
          <w:spacing w:val="0"/>
          <w:w w:val="100"/>
          <w:position w:val="4"/>
        </w:rPr>
      </w:r>
      <w:r>
        <w:rPr>
          <w:rFonts w:ascii="Times New Roman" w:hAnsi="Times New Roman" w:cs="Times New Roman" w:eastAsia="Times New Roman"/>
          <w:sz w:val="25"/>
          <w:szCs w:val="25"/>
          <w:color w:val="4B4B4D"/>
          <w:spacing w:val="0"/>
          <w:w w:val="75"/>
          <w:position w:val="5"/>
        </w:rPr>
        <w:t>-</w:t>
      </w:r>
      <w:r>
        <w:rPr>
          <w:rFonts w:ascii="Times New Roman" w:hAnsi="Times New Roman" w:cs="Times New Roman" w:eastAsia="Times New Roman"/>
          <w:sz w:val="25"/>
          <w:szCs w:val="25"/>
          <w:color w:val="4B4B4D"/>
          <w:spacing w:val="-41"/>
          <w:w w:val="75"/>
          <w:position w:val="5"/>
        </w:rPr>
        <w:t> </w:t>
      </w:r>
      <w:r>
        <w:rPr>
          <w:rFonts w:ascii="Times New Roman" w:hAnsi="Times New Roman" w:cs="Times New Roman" w:eastAsia="Times New Roman"/>
          <w:sz w:val="25"/>
          <w:szCs w:val="25"/>
          <w:color w:val="4B4B4D"/>
          <w:spacing w:val="0"/>
          <w:w w:val="100"/>
          <w:position w:val="5"/>
        </w:rPr>
        <w:tab/>
      </w:r>
      <w:r>
        <w:rPr>
          <w:rFonts w:ascii="Times New Roman" w:hAnsi="Times New Roman" w:cs="Times New Roman" w:eastAsia="Times New Roman"/>
          <w:sz w:val="25"/>
          <w:szCs w:val="25"/>
          <w:color w:val="4B4B4D"/>
          <w:spacing w:val="0"/>
          <w:w w:val="100"/>
          <w:position w:val="5"/>
        </w:rPr>
      </w:r>
      <w:r>
        <w:rPr>
          <w:rFonts w:ascii="Arial" w:hAnsi="Arial" w:cs="Arial" w:eastAsia="Arial"/>
          <w:sz w:val="31"/>
          <w:szCs w:val="31"/>
          <w:color w:val="BABABA"/>
          <w:spacing w:val="0"/>
          <w:w w:val="51"/>
          <w:position w:val="0"/>
        </w:rPr>
        <w:t>ı</w:t>
      </w:r>
      <w:r>
        <w:rPr>
          <w:rFonts w:ascii="Arial" w:hAnsi="Arial" w:cs="Arial" w:eastAsia="Arial"/>
          <w:sz w:val="31"/>
          <w:szCs w:val="31"/>
          <w:color w:val="BABABA"/>
          <w:spacing w:val="0"/>
          <w:w w:val="51"/>
          <w:position w:val="0"/>
        </w:rPr>
        <w:t>   </w:t>
      </w:r>
      <w:r>
        <w:rPr>
          <w:rFonts w:ascii="Arial" w:hAnsi="Arial" w:cs="Arial" w:eastAsia="Arial"/>
          <w:sz w:val="31"/>
          <w:szCs w:val="31"/>
          <w:color w:val="BABABA"/>
          <w:spacing w:val="2"/>
          <w:w w:val="51"/>
          <w:position w:val="0"/>
        </w:rPr>
        <w:t> </w:t>
      </w:r>
      <w:r>
        <w:rPr>
          <w:rFonts w:ascii="Times New Roman" w:hAnsi="Times New Roman" w:cs="Times New Roman" w:eastAsia="Times New Roman"/>
          <w:sz w:val="31"/>
          <w:szCs w:val="31"/>
          <w:color w:val="343434"/>
          <w:spacing w:val="0"/>
          <w:w w:val="72"/>
          <w:position w:val="3"/>
        </w:rPr>
        <w:t>-</w:t>
      </w:r>
      <w:r>
        <w:rPr>
          <w:rFonts w:ascii="Times New Roman" w:hAnsi="Times New Roman" w:cs="Times New Roman" w:eastAsia="Times New Roman"/>
          <w:sz w:val="31"/>
          <w:szCs w:val="31"/>
          <w:color w:val="000000"/>
          <w:spacing w:val="0"/>
          <w:w w:val="100"/>
          <w:position w:val="0"/>
        </w:rPr>
      </w:r>
    </w:p>
    <w:p>
      <w:pPr>
        <w:spacing w:before="22" w:after="0" w:line="240" w:lineRule="auto"/>
        <w:ind w:left="169" w:right="-20"/>
        <w:jc w:val="left"/>
        <w:tabs>
          <w:tab w:pos="2180" w:val="left"/>
          <w:tab w:pos="57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Şeyin: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B4B4D"/>
          <w:spacing w:val="0"/>
          <w:w w:val="100"/>
        </w:rPr>
        <w:t>Sahibi</w:t>
      </w:r>
      <w:r>
        <w:rPr>
          <w:rFonts w:ascii="Times New Roman" w:hAnsi="Times New Roman" w:cs="Times New Roman" w:eastAsia="Times New Roman"/>
          <w:sz w:val="19"/>
          <w:szCs w:val="19"/>
          <w:color w:val="4B4B4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D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Kiracı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Kullanan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67" w:after="0" w:line="240" w:lineRule="auto"/>
        <w:ind w:left="219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06262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06262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Çavu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3"/>
          <w:w w:val="54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BABABA"/>
          <w:spacing w:val="-4"/>
          <w:w w:val="75"/>
        </w:rPr>
        <w:t>'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2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3"/>
        </w:rPr>
        <w:t>HATiPOGLU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9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98" w:lineRule="exact"/>
        <w:ind w:left="145" w:right="-20"/>
        <w:jc w:val="left"/>
        <w:tabs>
          <w:tab w:pos="2180" w:val="left"/>
          <w:tab w:pos="4680" w:val="left"/>
          <w:tab w:pos="76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w w:val="87"/>
          <w:position w:val="-6"/>
        </w:rPr>
        <w:t>[Gi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w w:val="88"/>
          <w:position w:val="-6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5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06262"/>
          <w:spacing w:val="6"/>
          <w:w w:val="92"/>
          <w:position w:val="-6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92"/>
          <w:position w:val="-6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43"/>
          <w:w w:val="92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6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6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6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4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6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2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6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8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6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6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6"/>
        </w:rPr>
      </w:r>
      <w:r>
        <w:rPr>
          <w:rFonts w:ascii="Times New Roman" w:hAnsi="Times New Roman" w:cs="Times New Roman" w:eastAsia="Times New Roman"/>
          <w:sz w:val="19"/>
          <w:szCs w:val="19"/>
          <w:color w:val="4B4B4D"/>
          <w:spacing w:val="0"/>
          <w:w w:val="93"/>
          <w:position w:val="5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4B4B4D"/>
          <w:spacing w:val="0"/>
          <w:w w:val="93"/>
          <w:position w:val="5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93"/>
          <w:position w:val="5"/>
        </w:rPr>
        <w:t>ık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9"/>
          <w:w w:val="93"/>
          <w:position w:val="5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606262"/>
          <w:spacing w:val="0"/>
          <w:w w:val="93"/>
          <w:position w:val="5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606262"/>
          <w:spacing w:val="5"/>
          <w:w w:val="93"/>
          <w:position w:val="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5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8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3"/>
          <w:position w:val="5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1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5"/>
        </w:rPr>
        <w:t>ı6:57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8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5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6"/>
        </w:rPr>
        <w:t>Varı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6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5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6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5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6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3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9"/>
          <w:position w:val="6"/>
        </w:rPr>
        <w:t>ı7:00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26" w:lineRule="exact"/>
        <w:ind w:left="169" w:right="-20"/>
        <w:jc w:val="left"/>
        <w:tabs>
          <w:tab w:pos="21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606262"/>
          <w:w w:val="91"/>
          <w:position w:val="-5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606262"/>
          <w:spacing w:val="-34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5"/>
        </w:rPr>
        <w:t>kibin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5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7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7"/>
        </w:rPr>
        <w:t>Plakası: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4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7"/>
        </w:rPr>
        <w:t>35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4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7"/>
        </w:rPr>
        <w:t>CFE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5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7"/>
        </w:rPr>
        <w:t>16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94" w:lineRule="exact"/>
        <w:ind w:left="4725" w:right="-20"/>
        <w:jc w:val="left"/>
        <w:tabs>
          <w:tab w:pos="71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606262"/>
          <w:w w:val="9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606262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lektri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Arıza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9"/>
        </w:rPr>
        <w:t>:Gelmedi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9" w:after="0" w:line="240" w:lineRule="auto"/>
        <w:ind w:left="4730" w:right="-20"/>
        <w:jc w:val="left"/>
        <w:tabs>
          <w:tab w:pos="71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112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Gel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0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606262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606262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606262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06262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2"/>
        </w:rPr>
        <w:t>Gelmedi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9" w:after="0" w:line="240" w:lineRule="auto"/>
        <w:ind w:left="472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606262"/>
          <w:spacing w:val="9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ınni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606262"/>
          <w:spacing w:val="-9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t-Jandan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6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606262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60626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06262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B4B4D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1"/>
        </w:rPr>
        <w:t>Gelmedi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9" w:after="0" w:line="240" w:lineRule="auto"/>
        <w:ind w:left="2199" w:right="-20"/>
        <w:jc w:val="left"/>
        <w:tabs>
          <w:tab w:pos="4700" w:val="left"/>
          <w:tab w:pos="71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D"/>
          <w:spacing w:val="0"/>
          <w:w w:val="103"/>
        </w:rPr>
        <w:t>Sa</w:t>
      </w:r>
      <w:r>
        <w:rPr>
          <w:rFonts w:ascii="Times New Roman" w:hAnsi="Times New Roman" w:cs="Times New Roman" w:eastAsia="Times New Roman"/>
          <w:sz w:val="19"/>
          <w:szCs w:val="19"/>
          <w:color w:val="4B4B4D"/>
          <w:spacing w:val="0"/>
          <w:w w:val="104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B4B4D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0"/>
          <w:w w:val="54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B4B4D"/>
          <w:spacing w:val="9"/>
          <w:w w:val="114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89"/>
        </w:rPr>
        <w:t>ı: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Doğalgaz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Gel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606262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606262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606262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06262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2"/>
        </w:rPr>
        <w:t>Gelmedi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4" w:after="0" w:line="245" w:lineRule="auto"/>
        <w:ind w:left="2199" w:right="2361" w:firstLine="-2021"/>
        <w:jc w:val="left"/>
        <w:tabs>
          <w:tab w:pos="2180" w:val="left"/>
          <w:tab w:pos="4700" w:val="left"/>
          <w:tab w:pos="76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81"/>
          <w:w w:val="90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0"/>
          <w:position w:val="1"/>
        </w:rPr>
        <w:t>wdımcı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5"/>
          <w:w w:val="9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2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606262"/>
          <w:spacing w:val="11"/>
          <w:w w:val="100"/>
          <w:position w:val="0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ıkı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D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B4B4D"/>
          <w:spacing w:val="-4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D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B4B4D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Person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47"/>
          <w:position w:val="0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47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6"/>
          <w:w w:val="47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2"/>
          <w:position w:val="0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2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Dönüş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3"/>
          <w:position w:val="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4" w:after="0" w:line="240" w:lineRule="auto"/>
        <w:ind w:left="218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Yardıma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2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9" w:after="0" w:line="240" w:lineRule="auto"/>
        <w:ind w:left="219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B4B4D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4B4B4D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4B4B4D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Amirini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2"/>
        </w:rPr>
        <w:t>Adı-Soyadı: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4" w:after="0" w:line="245" w:lineRule="auto"/>
        <w:ind w:left="169" w:right="2425" w:firstLine="-9"/>
        <w:jc w:val="left"/>
        <w:tabs>
          <w:tab w:pos="2180" w:val="left"/>
        </w:tabs>
        <w:rPr>
          <w:rFonts w:ascii="Arial" w:hAnsi="Arial" w:cs="Arial" w:eastAsia="Arial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Olayı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Görüldüğü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varıldığında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dumanlı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yanmakta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2"/>
        </w:rPr>
        <w:t>görüld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5"/>
          <w:w w:val="103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606262"/>
          <w:spacing w:val="0"/>
          <w:w w:val="115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606262"/>
          <w:spacing w:val="0"/>
          <w:w w:val="11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3"/>
        </w:rPr>
        <w:t>Du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6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5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5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343434"/>
          <w:spacing w:val="0"/>
          <w:w w:val="104"/>
        </w:rPr>
        <w:t>nı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</w:r>
    </w:p>
    <w:p>
      <w:pPr>
        <w:spacing w:before="24" w:after="0" w:line="240" w:lineRule="auto"/>
        <w:ind w:left="4686" w:right="3764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Söndürı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1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606262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7"/>
        </w:rPr>
        <w:t>söndürücU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0" w:lineRule="exact"/>
        <w:ind w:left="145" w:right="-20"/>
        <w:jc w:val="left"/>
        <w:tabs>
          <w:tab w:pos="2180" w:val="left"/>
          <w:tab w:pos="4720" w:val="left"/>
          <w:tab w:pos="6600" w:val="left"/>
          <w:tab w:pos="81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2"/>
        </w:rPr>
        <w:t>[Söndürme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6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2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4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9"/>
          <w:szCs w:val="19"/>
          <w:color w:val="606262"/>
          <w:spacing w:val="9"/>
          <w:w w:val="101"/>
          <w:position w:val="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70"/>
          <w:position w:val="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89"/>
          <w:position w:val="0"/>
        </w:rPr>
        <w:t>ile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"/>
          <w:w w:val="89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D"/>
          <w:spacing w:val="0"/>
          <w:w w:val="100"/>
          <w:position w:val="0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4B4B4D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B4B4D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4"/>
        </w:rPr>
        <w:t>Su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3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4"/>
        </w:rPr>
        <w:t>m3</w:t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19"/>
          <w:szCs w:val="19"/>
          <w:color w:val="606262"/>
          <w:spacing w:val="12"/>
          <w:w w:val="44"/>
          <w:position w:val="-4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9"/>
          <w:position w:val="-4"/>
        </w:rPr>
        <w:t>Köpük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2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1"/>
          <w:w w:val="100"/>
          <w:position w:val="-4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606262"/>
          <w:spacing w:val="-8"/>
          <w:w w:val="100"/>
          <w:position w:val="-4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4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45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4"/>
        </w:rPr>
        <w:t>IK.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7"/>
          <w:w w:val="100"/>
          <w:position w:val="-4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606262"/>
          <w:spacing w:val="-4"/>
          <w:w w:val="100"/>
          <w:position w:val="-4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4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606262"/>
          <w:spacing w:val="0"/>
          <w:w w:val="100"/>
          <w:position w:val="-4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606262"/>
          <w:spacing w:val="-14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5"/>
          <w:w w:val="87"/>
          <w:position w:val="-4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606262"/>
          <w:spacing w:val="-9"/>
          <w:w w:val="116"/>
          <w:position w:val="-4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5"/>
          <w:position w:val="-4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32" w:lineRule="exact"/>
        <w:ind w:left="4801" w:right="-20"/>
        <w:jc w:val="left"/>
        <w:tabs>
          <w:tab w:pos="6440" w:val="left"/>
          <w:tab w:pos="6860" w:val="left"/>
          <w:tab w:pos="8080" w:val="left"/>
          <w:tab w:pos="8680" w:val="left"/>
        </w:tabs>
        <w:rPr>
          <w:rFonts w:ascii="Arial" w:hAnsi="Arial" w:cs="Arial" w:eastAsia="Arial"/>
          <w:sz w:val="25"/>
          <w:szCs w:val="25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position w:val="3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u w:val="single" w:color="575757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0"/>
          <w:u w:val="single" w:color="575757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0"/>
          <w:u w:val="single" w:color="575757"/>
          <w:position w:val="3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u w:val="single" w:color="575757"/>
          <w:position w:val="3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u w:val="single" w:color="575757"/>
          <w:position w:val="3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7"/>
          <w:w w:val="100"/>
          <w:u w:val="single" w:color="575757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47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3"/>
        </w:rPr>
      </w:r>
      <w:r>
        <w:rPr>
          <w:rFonts w:ascii="Arial" w:hAnsi="Arial" w:cs="Arial" w:eastAsia="Arial"/>
          <w:sz w:val="38"/>
          <w:szCs w:val="38"/>
          <w:color w:val="606262"/>
          <w:spacing w:val="0"/>
          <w:w w:val="99"/>
          <w:position w:val="0"/>
        </w:rPr>
      </w:r>
      <w:r>
        <w:rPr>
          <w:rFonts w:ascii="Arial" w:hAnsi="Arial" w:cs="Arial" w:eastAsia="Arial"/>
          <w:sz w:val="38"/>
          <w:szCs w:val="38"/>
          <w:color w:val="606262"/>
          <w:spacing w:val="0"/>
          <w:w w:val="99"/>
          <w:u w:val="single" w:color="606060"/>
          <w:position w:val="0"/>
        </w:rPr>
        <w:t> </w:t>
      </w:r>
      <w:r>
        <w:rPr>
          <w:rFonts w:ascii="Arial" w:hAnsi="Arial" w:cs="Arial" w:eastAsia="Arial"/>
          <w:sz w:val="38"/>
          <w:szCs w:val="38"/>
          <w:color w:val="606262"/>
          <w:spacing w:val="-46"/>
          <w:w w:val="100"/>
          <w:u w:val="single" w:color="606060"/>
          <w:position w:val="0"/>
        </w:rPr>
        <w:t> </w:t>
      </w:r>
      <w:r>
        <w:rPr>
          <w:rFonts w:ascii="Arial" w:hAnsi="Arial" w:cs="Arial" w:eastAsia="Arial"/>
          <w:sz w:val="38"/>
          <w:szCs w:val="38"/>
          <w:color w:val="606262"/>
          <w:spacing w:val="-46"/>
          <w:w w:val="100"/>
          <w:u w:val="single" w:color="606060"/>
          <w:position w:val="0"/>
        </w:rPr>
      </w:r>
      <w:r>
        <w:rPr>
          <w:rFonts w:ascii="Arial" w:hAnsi="Arial" w:cs="Arial" w:eastAsia="Arial"/>
          <w:sz w:val="38"/>
          <w:szCs w:val="38"/>
          <w:color w:val="606262"/>
          <w:spacing w:val="0"/>
          <w:w w:val="55"/>
          <w:u w:val="single" w:color="606060"/>
          <w:position w:val="0"/>
        </w:rPr>
        <w:t>ı</w:t>
      </w:r>
      <w:r>
        <w:rPr>
          <w:rFonts w:ascii="Arial" w:hAnsi="Arial" w:cs="Arial" w:eastAsia="Arial"/>
          <w:sz w:val="38"/>
          <w:szCs w:val="38"/>
          <w:color w:val="606262"/>
          <w:spacing w:val="0"/>
          <w:w w:val="55"/>
          <w:position w:val="0"/>
        </w:rPr>
      </w:r>
      <w:r>
        <w:rPr>
          <w:rFonts w:ascii="Arial" w:hAnsi="Arial" w:cs="Arial" w:eastAsia="Arial"/>
          <w:sz w:val="38"/>
          <w:szCs w:val="38"/>
          <w:color w:val="606262"/>
          <w:spacing w:val="0"/>
          <w:w w:val="100"/>
          <w:position w:val="0"/>
        </w:rPr>
        <w:tab/>
      </w:r>
      <w:r>
        <w:rPr>
          <w:rFonts w:ascii="Arial" w:hAnsi="Arial" w:cs="Arial" w:eastAsia="Arial"/>
          <w:sz w:val="38"/>
          <w:szCs w:val="38"/>
          <w:color w:val="606262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31"/>
          <w:szCs w:val="31"/>
          <w:color w:val="343434"/>
          <w:spacing w:val="-46"/>
          <w:w w:val="66"/>
          <w:position w:val="0"/>
        </w:rPr>
        <w:t>-</w:t>
      </w:r>
      <w:r>
        <w:rPr>
          <w:rFonts w:ascii="Times New Roman" w:hAnsi="Times New Roman" w:cs="Times New Roman" w:eastAsia="Times New Roman"/>
          <w:sz w:val="31"/>
          <w:szCs w:val="31"/>
          <w:color w:val="747474"/>
          <w:spacing w:val="-6"/>
          <w:w w:val="15"/>
          <w:position w:val="0"/>
        </w:rPr>
        <w:t>·</w:t>
      </w:r>
      <w:r>
        <w:rPr>
          <w:rFonts w:ascii="Times New Roman" w:hAnsi="Times New Roman" w:cs="Times New Roman" w:eastAsia="Times New Roman"/>
          <w:sz w:val="31"/>
          <w:szCs w:val="31"/>
          <w:color w:val="4B4B4D"/>
          <w:spacing w:val="0"/>
          <w:w w:val="74"/>
          <w:position w:val="0"/>
        </w:rPr>
        <w:t>·-</w:t>
      </w:r>
      <w:r>
        <w:rPr>
          <w:rFonts w:ascii="Times New Roman" w:hAnsi="Times New Roman" w:cs="Times New Roman" w:eastAsia="Times New Roman"/>
          <w:sz w:val="31"/>
          <w:szCs w:val="31"/>
          <w:color w:val="4B4B4D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31"/>
          <w:szCs w:val="31"/>
          <w:color w:val="4B4B4D"/>
          <w:spacing w:val="0"/>
          <w:w w:val="100"/>
          <w:position w:val="0"/>
        </w:rPr>
      </w:r>
      <w:r>
        <w:rPr>
          <w:rFonts w:ascii="Arial" w:hAnsi="Arial" w:cs="Arial" w:eastAsia="Arial"/>
          <w:sz w:val="38"/>
          <w:szCs w:val="38"/>
          <w:color w:val="606262"/>
          <w:spacing w:val="0"/>
          <w:w w:val="99"/>
          <w:position w:val="0"/>
        </w:rPr>
      </w:r>
      <w:r>
        <w:rPr>
          <w:rFonts w:ascii="Arial" w:hAnsi="Arial" w:cs="Arial" w:eastAsia="Arial"/>
          <w:sz w:val="38"/>
          <w:szCs w:val="38"/>
          <w:color w:val="606262"/>
          <w:spacing w:val="-30"/>
          <w:w w:val="99"/>
          <w:u w:val="single" w:color="676767"/>
          <w:position w:val="0"/>
        </w:rPr>
        <w:t> </w:t>
      </w:r>
      <w:r>
        <w:rPr>
          <w:rFonts w:ascii="Arial" w:hAnsi="Arial" w:cs="Arial" w:eastAsia="Arial"/>
          <w:sz w:val="38"/>
          <w:szCs w:val="38"/>
          <w:color w:val="606262"/>
          <w:spacing w:val="-30"/>
          <w:w w:val="99"/>
          <w:u w:val="single" w:color="676767"/>
          <w:position w:val="0"/>
        </w:rPr>
      </w:r>
      <w:r>
        <w:rPr>
          <w:rFonts w:ascii="Arial" w:hAnsi="Arial" w:cs="Arial" w:eastAsia="Arial"/>
          <w:sz w:val="38"/>
          <w:szCs w:val="38"/>
          <w:color w:val="606262"/>
          <w:spacing w:val="0"/>
          <w:w w:val="55"/>
          <w:u w:val="single" w:color="676767"/>
          <w:position w:val="0"/>
        </w:rPr>
        <w:t>ı</w:t>
      </w:r>
      <w:r>
        <w:rPr>
          <w:rFonts w:ascii="Arial" w:hAnsi="Arial" w:cs="Arial" w:eastAsia="Arial"/>
          <w:sz w:val="38"/>
          <w:szCs w:val="38"/>
          <w:color w:val="606262"/>
          <w:spacing w:val="0"/>
          <w:w w:val="55"/>
          <w:position w:val="0"/>
        </w:rPr>
      </w:r>
      <w:r>
        <w:rPr>
          <w:rFonts w:ascii="Arial" w:hAnsi="Arial" w:cs="Arial" w:eastAsia="Arial"/>
          <w:sz w:val="38"/>
          <w:szCs w:val="38"/>
          <w:color w:val="606262"/>
          <w:spacing w:val="0"/>
          <w:w w:val="100"/>
          <w:position w:val="0"/>
        </w:rPr>
        <w:tab/>
      </w:r>
      <w:r>
        <w:rPr>
          <w:rFonts w:ascii="Arial" w:hAnsi="Arial" w:cs="Arial" w:eastAsia="Arial"/>
          <w:sz w:val="38"/>
          <w:szCs w:val="38"/>
          <w:color w:val="606262"/>
          <w:spacing w:val="0"/>
          <w:w w:val="100"/>
          <w:position w:val="0"/>
        </w:rPr>
      </w:r>
      <w:r>
        <w:rPr>
          <w:rFonts w:ascii="Arial" w:hAnsi="Arial" w:cs="Arial" w:eastAsia="Arial"/>
          <w:sz w:val="25"/>
          <w:szCs w:val="25"/>
          <w:color w:val="343434"/>
          <w:spacing w:val="-1"/>
          <w:w w:val="69"/>
          <w:position w:val="1"/>
        </w:rPr>
        <w:t>-</w:t>
      </w:r>
      <w:r>
        <w:rPr>
          <w:rFonts w:ascii="Arial" w:hAnsi="Arial" w:cs="Arial" w:eastAsia="Arial"/>
          <w:sz w:val="25"/>
          <w:szCs w:val="25"/>
          <w:color w:val="606262"/>
          <w:spacing w:val="0"/>
          <w:w w:val="81"/>
          <w:position w:val="1"/>
        </w:rPr>
        <w:t>-</w:t>
      </w:r>
      <w:r>
        <w:rPr>
          <w:rFonts w:ascii="Arial" w:hAnsi="Arial" w:cs="Arial" w:eastAsia="Arial"/>
          <w:sz w:val="25"/>
          <w:szCs w:val="25"/>
          <w:color w:val="606262"/>
          <w:spacing w:val="4"/>
          <w:w w:val="81"/>
          <w:position w:val="1"/>
        </w:rPr>
        <w:t>-</w:t>
      </w:r>
      <w:r>
        <w:rPr>
          <w:rFonts w:ascii="Arial" w:hAnsi="Arial" w:cs="Arial" w:eastAsia="Arial"/>
          <w:sz w:val="25"/>
          <w:szCs w:val="25"/>
          <w:color w:val="343434"/>
          <w:spacing w:val="-35"/>
          <w:w w:val="76"/>
          <w:position w:val="1"/>
        </w:rPr>
        <w:t>-</w:t>
      </w:r>
      <w:r>
        <w:rPr>
          <w:rFonts w:ascii="Arial" w:hAnsi="Arial" w:cs="Arial" w:eastAsia="Arial"/>
          <w:sz w:val="25"/>
          <w:szCs w:val="25"/>
          <w:color w:val="BABABA"/>
          <w:spacing w:val="15"/>
          <w:w w:val="19"/>
          <w:position w:val="1"/>
        </w:rPr>
        <w:t>·</w:t>
      </w:r>
      <w:r>
        <w:rPr>
          <w:rFonts w:ascii="Arial" w:hAnsi="Arial" w:cs="Arial" w:eastAsia="Arial"/>
          <w:sz w:val="25"/>
          <w:szCs w:val="25"/>
          <w:color w:val="343434"/>
          <w:spacing w:val="-2"/>
          <w:w w:val="76"/>
          <w:position w:val="1"/>
        </w:rPr>
        <w:t>-</w:t>
      </w:r>
      <w:r>
        <w:rPr>
          <w:rFonts w:ascii="Arial" w:hAnsi="Arial" w:cs="Arial" w:eastAsia="Arial"/>
          <w:sz w:val="25"/>
          <w:szCs w:val="25"/>
          <w:color w:val="606262"/>
          <w:spacing w:val="0"/>
          <w:w w:val="83"/>
          <w:position w:val="1"/>
        </w:rPr>
        <w:t>-</w:t>
      </w:r>
      <w:r>
        <w:rPr>
          <w:rFonts w:ascii="Arial" w:hAnsi="Arial" w:cs="Arial" w:eastAsia="Arial"/>
          <w:sz w:val="25"/>
          <w:szCs w:val="25"/>
          <w:color w:val="000000"/>
          <w:spacing w:val="0"/>
          <w:w w:val="100"/>
          <w:position w:val="0"/>
        </w:rPr>
      </w:r>
    </w:p>
    <w:p>
      <w:pPr>
        <w:spacing w:before="0" w:after="0" w:line="173" w:lineRule="exact"/>
        <w:ind w:left="219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Yangında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kuru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otla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yanmıştır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Maddi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zarar-ziya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2"/>
        </w:rPr>
        <w:t>yoktu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"/>
          <w:w w:val="103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747474"/>
          <w:spacing w:val="0"/>
          <w:w w:val="115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pgSz w:w="11920" w:h="16840"/>
          <w:pgMar w:top="700" w:bottom="280" w:left="280" w:right="340"/>
        </w:sectPr>
      </w:pPr>
      <w:rPr/>
    </w:p>
    <w:p>
      <w:pPr>
        <w:spacing w:before="9" w:after="0" w:line="240" w:lineRule="auto"/>
        <w:ind w:left="145" w:right="-73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7"/>
        </w:rPr>
        <w:t>[Söndürıııe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"/>
          <w:w w:val="9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2"/>
        </w:rPr>
        <w:t>Sonundaki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" w:after="0" w:line="240" w:lineRule="auto"/>
        <w:ind w:left="16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Hasa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2"/>
        </w:rPr>
        <w:t>Durumu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9" w:after="0" w:line="190" w:lineRule="exact"/>
        <w:jc w:val="left"/>
        <w:rPr>
          <w:sz w:val="19"/>
          <w:szCs w:val="19"/>
        </w:rPr>
      </w:pPr>
      <w:rPr/>
      <w:r>
        <w:rPr/>
        <w:br w:type="column"/>
      </w:r>
      <w:r>
        <w:rPr>
          <w:sz w:val="19"/>
          <w:szCs w:val="19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14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tetkikte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başlangıcınu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yo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kenarında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buluna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kuru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otlarda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görülmü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2"/>
          <w:position w:val="-1"/>
        </w:rPr>
        <w:t>olup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300" w:bottom="280" w:left="280" w:right="340"/>
          <w:cols w:num="2" w:equalWidth="0">
            <w:col w:w="1867" w:space="327"/>
            <w:col w:w="9106"/>
          </w:cols>
        </w:sectPr>
      </w:pPr>
      <w:rPr/>
    </w:p>
    <w:p>
      <w:pPr>
        <w:spacing w:before="14" w:after="0" w:line="256" w:lineRule="auto"/>
        <w:ind w:left="2185" w:right="74" w:firstLine="-2021"/>
        <w:jc w:val="left"/>
        <w:tabs>
          <w:tab w:pos="21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araştırma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soruşturmada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kimliği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belirsiz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kişi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kişilerce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söndürlilmede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sehve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atıla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4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606262"/>
          <w:spacing w:val="0"/>
          <w:w w:val="100"/>
        </w:rPr>
        <w:t>ya</w:t>
      </w:r>
      <w:r>
        <w:rPr>
          <w:rFonts w:ascii="Times New Roman" w:hAnsi="Times New Roman" w:cs="Times New Roman" w:eastAsia="Times New Roman"/>
          <w:sz w:val="19"/>
          <w:szCs w:val="19"/>
          <w:color w:val="60626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4"/>
        </w:rPr>
        <w:t>dilşlirUie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4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3"/>
          <w:w w:val="9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sigara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izmaritini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kuru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otları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tutuşturması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neticesinde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çıktığı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1"/>
        </w:rPr>
        <w:t>varılmıştır.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9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60" w:lineRule="auto"/>
        <w:ind w:left="159" w:right="3470" w:firstLine="-14"/>
        <w:jc w:val="left"/>
        <w:tabs>
          <w:tab w:pos="2180" w:val="left"/>
          <w:tab w:pos="2220" w:val="left"/>
          <w:tab w:pos="67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w w:val="74"/>
          <w:position w:val="1"/>
        </w:rPr>
        <w:t>fS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w w:val="73"/>
          <w:position w:val="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06262"/>
          <w:spacing w:val="-6"/>
          <w:w w:val="100"/>
          <w:position w:val="1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ortalı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4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Şirk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4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606262"/>
          <w:spacing w:val="9"/>
          <w:w w:val="100"/>
          <w:position w:val="1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Adı: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----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606262"/>
          <w:spacing w:val="11"/>
          <w:w w:val="44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8"/>
          <w:position w:val="0"/>
        </w:rPr>
        <w:t>Bedel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2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i:------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Gereç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Kaybı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ab/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3"/>
          <w:position w:val="0"/>
        </w:rPr>
        <w:t>Yok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" w:after="0" w:line="197" w:lineRule="exact"/>
        <w:ind w:left="16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2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1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2"/>
        </w:rPr>
        <w:t>Yer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2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1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2"/>
          <w:position w:val="-2"/>
        </w:rPr>
        <w:t>Kime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45" w:lineRule="exact"/>
        <w:ind w:left="19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26"/>
          <w:szCs w:val="26"/>
          <w:color w:val="343434"/>
          <w:spacing w:val="-15"/>
          <w:w w:val="100"/>
          <w:position w:val="1"/>
        </w:rPr>
        <w:t>r</w:t>
      </w:r>
      <w:r>
        <w:rPr>
          <w:rFonts w:ascii="Arial" w:hAnsi="Arial" w:cs="Arial" w:eastAsia="Arial"/>
          <w:sz w:val="26"/>
          <w:szCs w:val="26"/>
          <w:color w:val="747474"/>
          <w:spacing w:val="13"/>
          <w:w w:val="100"/>
          <w:position w:val="1"/>
        </w:rPr>
        <w:t>,</w:t>
      </w:r>
      <w:r>
        <w:rPr>
          <w:rFonts w:ascii="Arial" w:hAnsi="Arial" w:cs="Arial" w:eastAsia="Arial"/>
          <w:sz w:val="14"/>
          <w:szCs w:val="14"/>
          <w:color w:val="606262"/>
          <w:spacing w:val="0"/>
          <w:w w:val="100"/>
          <w:position w:val="1"/>
        </w:rPr>
        <w:t>r</w:t>
      </w:r>
      <w:r>
        <w:rPr>
          <w:rFonts w:ascii="Arial" w:hAnsi="Arial" w:cs="Arial" w:eastAsia="Arial"/>
          <w:sz w:val="14"/>
          <w:szCs w:val="14"/>
          <w:color w:val="606262"/>
          <w:spacing w:val="13"/>
          <w:w w:val="100"/>
          <w:position w:val="1"/>
        </w:rPr>
        <w:t> </w:t>
      </w:r>
      <w:r>
        <w:rPr>
          <w:rFonts w:ascii="Arial" w:hAnsi="Arial" w:cs="Arial" w:eastAsia="Arial"/>
          <w:sz w:val="14"/>
          <w:szCs w:val="14"/>
          <w:color w:val="343434"/>
          <w:spacing w:val="0"/>
          <w:w w:val="119"/>
          <w:position w:val="1"/>
        </w:rPr>
        <w:t>ı;m</w:t>
      </w:r>
      <w:r>
        <w:rPr>
          <w:rFonts w:ascii="Arial" w:hAnsi="Arial" w:cs="Arial" w:eastAsia="Arial"/>
          <w:sz w:val="14"/>
          <w:szCs w:val="14"/>
          <w:color w:val="343434"/>
          <w:spacing w:val="32"/>
          <w:w w:val="119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9"/>
          <w:position w:val="1"/>
        </w:rPr>
        <w:t>Edildiği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48" w:after="0" w:line="240" w:lineRule="auto"/>
        <w:ind w:left="169" w:right="-20"/>
        <w:jc w:val="left"/>
        <w:tabs>
          <w:tab w:pos="2180" w:val="left"/>
          <w:tab w:pos="60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6"/>
          <w:szCs w:val="16"/>
          <w:color w:val="606262"/>
          <w:spacing w:val="0"/>
          <w:w w:val="71"/>
          <w:i/>
          <w:position w:val="3"/>
        </w:rPr>
        <w:t>[:</w:t>
      </w:r>
      <w:r>
        <w:rPr>
          <w:rFonts w:ascii="Times New Roman" w:hAnsi="Times New Roman" w:cs="Times New Roman" w:eastAsia="Times New Roman"/>
          <w:sz w:val="16"/>
          <w:szCs w:val="16"/>
          <w:color w:val="606262"/>
          <w:spacing w:val="5"/>
          <w:w w:val="71"/>
          <w:i/>
          <w:position w:val="3"/>
        </w:rPr>
        <w:t>,</w:t>
      </w:r>
      <w:r>
        <w:rPr>
          <w:rFonts w:ascii="Times New Roman" w:hAnsi="Times New Roman" w:cs="Times New Roman" w:eastAsia="Times New Roman"/>
          <w:sz w:val="16"/>
          <w:szCs w:val="16"/>
          <w:color w:val="A1A1A1"/>
          <w:spacing w:val="0"/>
          <w:w w:val="71"/>
          <w:i/>
          <w:position w:val="3"/>
        </w:rPr>
        <w:t>,..</w:t>
      </w:r>
      <w:r>
        <w:rPr>
          <w:rFonts w:ascii="Times New Roman" w:hAnsi="Times New Roman" w:cs="Times New Roman" w:eastAsia="Times New Roman"/>
          <w:sz w:val="16"/>
          <w:szCs w:val="16"/>
          <w:color w:val="A1A1A1"/>
          <w:spacing w:val="0"/>
          <w:w w:val="71"/>
          <w:i/>
          <w:position w:val="3"/>
        </w:rPr>
        <w:t>    </w:t>
      </w:r>
      <w:r>
        <w:rPr>
          <w:rFonts w:ascii="Times New Roman" w:hAnsi="Times New Roman" w:cs="Times New Roman" w:eastAsia="Times New Roman"/>
          <w:sz w:val="16"/>
          <w:szCs w:val="16"/>
          <w:color w:val="A1A1A1"/>
          <w:spacing w:val="26"/>
          <w:w w:val="71"/>
          <w:i/>
          <w:position w:val="3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43434"/>
          <w:spacing w:val="0"/>
          <w:w w:val="100"/>
          <w:position w:val="1"/>
        </w:rPr>
        <w:t>ılı</w:t>
      </w:r>
      <w:r>
        <w:rPr>
          <w:rFonts w:ascii="Times New Roman" w:hAnsi="Times New Roman" w:cs="Times New Roman" w:eastAsia="Times New Roman"/>
          <w:sz w:val="16"/>
          <w:szCs w:val="16"/>
          <w:color w:val="343434"/>
          <w:spacing w:val="23"/>
          <w:w w:val="100"/>
          <w:position w:val="1"/>
        </w:rPr>
        <w:t> </w:t>
      </w:r>
      <w:r>
        <w:rPr>
          <w:rFonts w:ascii="Arial" w:hAnsi="Arial" w:cs="Arial" w:eastAsia="Arial"/>
          <w:sz w:val="18"/>
          <w:szCs w:val="18"/>
          <w:color w:val="343434"/>
          <w:spacing w:val="0"/>
          <w:w w:val="100"/>
          <w:position w:val="1"/>
        </w:rPr>
        <w:t>DöııUşU</w:t>
      </w:r>
      <w:r>
        <w:rPr>
          <w:rFonts w:ascii="Arial" w:hAnsi="Arial" w:cs="Arial" w:eastAsia="Arial"/>
          <w:sz w:val="18"/>
          <w:szCs w:val="18"/>
          <w:color w:val="343434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18"/>
          <w:szCs w:val="18"/>
          <w:color w:val="343434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B4B4D"/>
          <w:spacing w:val="0"/>
          <w:w w:val="101"/>
          <w:position w:val="1"/>
        </w:rPr>
        <w:t>Ta</w:t>
      </w:r>
      <w:r>
        <w:rPr>
          <w:rFonts w:ascii="Times New Roman" w:hAnsi="Times New Roman" w:cs="Times New Roman" w:eastAsia="Times New Roman"/>
          <w:sz w:val="19"/>
          <w:szCs w:val="19"/>
          <w:color w:val="4B4B4D"/>
          <w:spacing w:val="0"/>
          <w:w w:val="102"/>
          <w:position w:val="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B4B4D"/>
          <w:spacing w:val="-3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1"/>
        </w:rPr>
        <w:t>ih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1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9"/>
          <w:position w:val="1"/>
        </w:rPr>
        <w:t>08.05.20ı7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B4B4D"/>
          <w:spacing w:val="0"/>
          <w:w w:val="89"/>
          <w:position w:val="0"/>
        </w:rPr>
        <w:t>ISaal</w:t>
      </w:r>
      <w:r>
        <w:rPr>
          <w:rFonts w:ascii="Times New Roman" w:hAnsi="Times New Roman" w:cs="Times New Roman" w:eastAsia="Times New Roman"/>
          <w:sz w:val="19"/>
          <w:szCs w:val="19"/>
          <w:color w:val="4B4B4D"/>
          <w:spacing w:val="-3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43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43"/>
          <w:position w:val="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4"/>
          <w:w w:val="43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2"/>
          <w:w w:val="100"/>
          <w:position w:val="0"/>
        </w:rPr>
        <w:t> </w:t>
      </w:r>
      <w:r>
        <w:rPr>
          <w:rFonts w:ascii="Arial" w:hAnsi="Arial" w:cs="Arial" w:eastAsia="Arial"/>
          <w:sz w:val="18"/>
          <w:szCs w:val="18"/>
          <w:color w:val="343434"/>
          <w:spacing w:val="-11"/>
          <w:w w:val="192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3"/>
          <w:position w:val="0"/>
        </w:rPr>
        <w:t>7:20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4" w:after="0" w:line="240" w:lineRule="auto"/>
        <w:ind w:left="254" w:right="-20"/>
        <w:jc w:val="left"/>
        <w:tabs>
          <w:tab w:pos="1060" w:val="left"/>
          <w:tab w:pos="1560" w:val="left"/>
          <w:tab w:pos="85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Varsa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Ölü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Yaralı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Gi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7"/>
          <w:w w:val="100"/>
          <w:position w:val="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606262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606262"/>
          <w:spacing w:val="-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9"/>
          <w:position w:val="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4"/>
          <w:w w:val="109"/>
          <w:position w:val="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606262"/>
          <w:spacing w:val="0"/>
          <w:w w:val="109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06262"/>
          <w:spacing w:val="-8"/>
          <w:w w:val="109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Merkez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06262"/>
          <w:spacing w:val="-2"/>
          <w:w w:val="100"/>
          <w:position w:val="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rubu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I.Posta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ONAYLA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3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174" w:lineRule="exact"/>
        <w:ind w:left="2336" w:right="-20"/>
        <w:jc w:val="left"/>
        <w:tabs>
          <w:tab w:pos="48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3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0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3"/>
        </w:rPr>
        <w:t>Üs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3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5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3"/>
        </w:rPr>
        <w:t>Amiri: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2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4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2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4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1"/>
          <w:position w:val="-4"/>
        </w:rPr>
        <w:t>Koyan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524" w:lineRule="exact"/>
        <w:ind w:left="4857" w:right="-20"/>
        <w:jc w:val="left"/>
        <w:tabs>
          <w:tab w:pos="8620" w:val="left"/>
          <w:tab w:pos="9540" w:val="left"/>
        </w:tabs>
        <w:rPr>
          <w:rFonts w:ascii="Times New Roman" w:hAnsi="Times New Roman" w:cs="Times New Roman" w:eastAsia="Times New Roman"/>
          <w:sz w:val="29"/>
          <w:szCs w:val="29"/>
        </w:rPr>
      </w:pPr>
      <w:rPr/>
      <w:r>
        <w:rPr>
          <w:rFonts w:ascii="Times New Roman" w:hAnsi="Times New Roman" w:cs="Times New Roman" w:eastAsia="Times New Roman"/>
          <w:sz w:val="65"/>
          <w:szCs w:val="65"/>
          <w:color w:val="363F7C"/>
          <w:spacing w:val="-52"/>
          <w:w w:val="54"/>
          <w:position w:val="-6"/>
        </w:rPr>
        <w:t>G</w:t>
      </w:r>
      <w:r>
        <w:rPr>
          <w:rFonts w:ascii="Times New Roman" w:hAnsi="Times New Roman" w:cs="Times New Roman" w:eastAsia="Times New Roman"/>
          <w:sz w:val="65"/>
          <w:szCs w:val="65"/>
          <w:color w:val="4B4B4D"/>
          <w:spacing w:val="0"/>
          <w:w w:val="29"/>
          <w:position w:val="-6"/>
        </w:rPr>
        <w:t>Eki</w:t>
      </w:r>
      <w:r>
        <w:rPr>
          <w:rFonts w:ascii="Times New Roman" w:hAnsi="Times New Roman" w:cs="Times New Roman" w:eastAsia="Times New Roman"/>
          <w:sz w:val="65"/>
          <w:szCs w:val="65"/>
          <w:color w:val="4B4B4D"/>
          <w:spacing w:val="-273"/>
          <w:w w:val="30"/>
          <w:position w:val="-6"/>
        </w:rPr>
        <w:t>p</w:t>
      </w:r>
      <w:r>
        <w:rPr>
          <w:rFonts w:ascii="Times New Roman" w:hAnsi="Times New Roman" w:cs="Times New Roman" w:eastAsia="Times New Roman"/>
          <w:sz w:val="65"/>
          <w:szCs w:val="65"/>
          <w:color w:val="2A3162"/>
          <w:spacing w:val="0"/>
          <w:w w:val="42"/>
          <w:position w:val="-6"/>
        </w:rPr>
        <w:t>·</w:t>
      </w:r>
      <w:r>
        <w:rPr>
          <w:rFonts w:ascii="Times New Roman" w:hAnsi="Times New Roman" w:cs="Times New Roman" w:eastAsia="Times New Roman"/>
          <w:sz w:val="65"/>
          <w:szCs w:val="65"/>
          <w:color w:val="2A3162"/>
          <w:spacing w:val="-118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65"/>
          <w:szCs w:val="65"/>
          <w:color w:val="343434"/>
          <w:spacing w:val="-111"/>
          <w:w w:val="29"/>
          <w:position w:val="-6"/>
        </w:rPr>
        <w:t>A</w:t>
      </w:r>
      <w:r>
        <w:rPr>
          <w:rFonts w:ascii="Times New Roman" w:hAnsi="Times New Roman" w:cs="Times New Roman" w:eastAsia="Times New Roman"/>
          <w:sz w:val="65"/>
          <w:szCs w:val="65"/>
          <w:color w:val="2A3162"/>
          <w:spacing w:val="0"/>
          <w:w w:val="104"/>
          <w:position w:val="-6"/>
        </w:rPr>
        <w:t>t</w:t>
      </w:r>
      <w:r>
        <w:rPr>
          <w:rFonts w:ascii="Times New Roman" w:hAnsi="Times New Roman" w:cs="Times New Roman" w:eastAsia="Times New Roman"/>
          <w:sz w:val="65"/>
          <w:szCs w:val="65"/>
          <w:color w:val="2A3162"/>
          <w:spacing w:val="-43"/>
          <w:w w:val="104"/>
          <w:position w:val="-6"/>
        </w:rPr>
        <w:t>l</w:t>
      </w:r>
      <w:r>
        <w:rPr>
          <w:rFonts w:ascii="Times New Roman" w:hAnsi="Times New Roman" w:cs="Times New Roman" w:eastAsia="Times New Roman"/>
          <w:sz w:val="65"/>
          <w:szCs w:val="65"/>
          <w:color w:val="363F7C"/>
          <w:spacing w:val="0"/>
          <w:w w:val="218"/>
          <w:position w:val="-6"/>
        </w:rPr>
        <w:t>j</w:t>
      </w:r>
      <w:r>
        <w:rPr>
          <w:rFonts w:ascii="Times New Roman" w:hAnsi="Times New Roman" w:cs="Times New Roman" w:eastAsia="Times New Roman"/>
          <w:sz w:val="65"/>
          <w:szCs w:val="65"/>
          <w:color w:val="363F7C"/>
          <w:spacing w:val="0"/>
          <w:w w:val="100"/>
          <w:position w:val="-6"/>
        </w:rPr>
        <w:tab/>
      </w:r>
      <w:r>
        <w:rPr>
          <w:rFonts w:ascii="Times New Roman" w:hAnsi="Times New Roman" w:cs="Times New Roman" w:eastAsia="Times New Roman"/>
          <w:sz w:val="65"/>
          <w:szCs w:val="65"/>
          <w:color w:val="363F7C"/>
          <w:spacing w:val="0"/>
          <w:w w:val="100"/>
          <w:position w:val="-6"/>
        </w:rPr>
      </w:r>
      <w:r>
        <w:rPr>
          <w:rFonts w:ascii="Times New Roman" w:hAnsi="Times New Roman" w:cs="Times New Roman" w:eastAsia="Times New Roman"/>
          <w:sz w:val="31"/>
          <w:szCs w:val="31"/>
          <w:color w:val="343434"/>
          <w:spacing w:val="0"/>
          <w:w w:val="54"/>
          <w:position w:val="-6"/>
        </w:rPr>
        <w:t>u</w:t>
      </w:r>
      <w:r>
        <w:rPr>
          <w:rFonts w:ascii="Times New Roman" w:hAnsi="Times New Roman" w:cs="Times New Roman" w:eastAsia="Times New Roman"/>
          <w:sz w:val="31"/>
          <w:szCs w:val="31"/>
          <w:color w:val="343434"/>
          <w:spacing w:val="39"/>
          <w:w w:val="54"/>
          <w:position w:val="-6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343434"/>
          <w:spacing w:val="0"/>
          <w:w w:val="54"/>
          <w:i/>
          <w:position w:val="-6"/>
        </w:rPr>
        <w:t>g</w:t>
      </w:r>
      <w:r>
        <w:rPr>
          <w:rFonts w:ascii="Times New Roman" w:hAnsi="Times New Roman" w:cs="Times New Roman" w:eastAsia="Times New Roman"/>
          <w:sz w:val="30"/>
          <w:szCs w:val="30"/>
          <w:color w:val="343434"/>
          <w:spacing w:val="0"/>
          <w:w w:val="54"/>
          <w:i/>
          <w:position w:val="-6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343434"/>
          <w:spacing w:val="14"/>
          <w:w w:val="54"/>
          <w:i/>
          <w:position w:val="-6"/>
        </w:rPr>
        <w:t> </w:t>
      </w:r>
      <w:r>
        <w:rPr>
          <w:rFonts w:ascii="Times New Roman" w:hAnsi="Times New Roman" w:cs="Times New Roman" w:eastAsia="Times New Roman"/>
          <w:sz w:val="29"/>
          <w:szCs w:val="29"/>
          <w:color w:val="343434"/>
          <w:spacing w:val="0"/>
          <w:w w:val="100"/>
          <w:position w:val="-6"/>
        </w:rPr>
        <w:t>Ma</w:t>
      </w:r>
      <w:r>
        <w:rPr>
          <w:rFonts w:ascii="Times New Roman" w:hAnsi="Times New Roman" w:cs="Times New Roman" w:eastAsia="Times New Roman"/>
          <w:sz w:val="29"/>
          <w:szCs w:val="29"/>
          <w:color w:val="343434"/>
          <w:spacing w:val="0"/>
          <w:w w:val="100"/>
          <w:position w:val="-6"/>
        </w:rPr>
        <w:tab/>
      </w:r>
      <w:r>
        <w:rPr>
          <w:rFonts w:ascii="Times New Roman" w:hAnsi="Times New Roman" w:cs="Times New Roman" w:eastAsia="Times New Roman"/>
          <w:sz w:val="29"/>
          <w:szCs w:val="29"/>
          <w:color w:val="343434"/>
          <w:spacing w:val="0"/>
          <w:w w:val="100"/>
          <w:position w:val="-6"/>
        </w:rPr>
        <w:t>i7</w:t>
      </w:r>
      <w:r>
        <w:rPr>
          <w:rFonts w:ascii="Times New Roman" w:hAnsi="Times New Roman" w:cs="Times New Roman" w:eastAsia="Times New Roman"/>
          <w:sz w:val="29"/>
          <w:szCs w:val="29"/>
          <w:color w:val="000000"/>
          <w:spacing w:val="0"/>
          <w:w w:val="100"/>
          <w:position w:val="0"/>
        </w:rPr>
      </w:r>
    </w:p>
    <w:p>
      <w:pPr>
        <w:spacing w:before="0" w:after="0" w:line="235" w:lineRule="exact"/>
        <w:ind w:left="173" w:right="-20"/>
        <w:jc w:val="left"/>
        <w:tabs>
          <w:tab w:pos="1180" w:val="left"/>
          <w:tab w:pos="1800" w:val="left"/>
          <w:tab w:pos="9760" w:val="left"/>
        </w:tabs>
        <w:rPr>
          <w:rFonts w:ascii="Arial" w:hAnsi="Arial" w:cs="Arial" w:eastAsia="Arial"/>
          <w:sz w:val="28"/>
          <w:szCs w:val="28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09.363739pt;margin-top:1.312721pt;width:106.185755pt;height:27.5pt;mso-position-horizontal-relative:page;mso-position-vertical-relative:paragraph;z-index:-15041" type="#_x0000_t202" filled="f" stroked="f">
            <v:textbox inset="0,0,0,0">
              <w:txbxContent>
                <w:p>
                  <w:pPr>
                    <w:spacing w:before="0" w:after="0" w:line="550" w:lineRule="exact"/>
                    <w:ind w:right="-123"/>
                    <w:jc w:val="left"/>
                    <w:rPr>
                      <w:rFonts w:ascii="Times New Roman" w:hAnsi="Times New Roman" w:cs="Times New Roman" w:eastAsia="Times New Roman"/>
                      <w:sz w:val="55"/>
                      <w:szCs w:val="55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55"/>
                      <w:szCs w:val="55"/>
                      <w:color w:val="363F7C"/>
                      <w:spacing w:val="0"/>
                      <w:w w:val="600"/>
                    </w:rPr>
                    <w:t>f;</w:t>
                  </w:r>
                  <w:r>
                    <w:rPr>
                      <w:rFonts w:ascii="Times New Roman" w:hAnsi="Times New Roman" w:cs="Times New Roman" w:eastAsia="Times New Roman"/>
                      <w:sz w:val="55"/>
                      <w:szCs w:val="55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3"/>
        </w:rPr>
        <w:t>it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3"/>
          <w:w w:val="100"/>
          <w:position w:val="3"/>
        </w:rPr>
        <w:t>f</w:t>
      </w:r>
      <w:r>
        <w:rPr>
          <w:rFonts w:ascii="Times New Roman" w:hAnsi="Times New Roman" w:cs="Times New Roman" w:eastAsia="Times New Roman"/>
          <w:sz w:val="19"/>
          <w:szCs w:val="19"/>
          <w:color w:val="4B4B4D"/>
          <w:spacing w:val="0"/>
          <w:w w:val="100"/>
          <w:position w:val="3"/>
        </w:rPr>
        <w:t>aiyeci</w:t>
      </w:r>
      <w:r>
        <w:rPr>
          <w:rFonts w:ascii="Times New Roman" w:hAnsi="Times New Roman" w:cs="Times New Roman" w:eastAsia="Times New Roman"/>
          <w:sz w:val="19"/>
          <w:szCs w:val="19"/>
          <w:color w:val="4B4B4D"/>
          <w:spacing w:val="-38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D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B4B4D"/>
          <w:spacing w:val="0"/>
          <w:w w:val="100"/>
          <w:position w:val="3"/>
        </w:rPr>
      </w:r>
      <w:r>
        <w:rPr>
          <w:rFonts w:ascii="Times New Roman" w:hAnsi="Times New Roman" w:cs="Times New Roman" w:eastAsia="Times New Roman"/>
          <w:sz w:val="37"/>
          <w:szCs w:val="37"/>
          <w:color w:val="343434"/>
          <w:spacing w:val="0"/>
          <w:w w:val="69"/>
          <w:position w:val="-1"/>
        </w:rPr>
        <w:t>-</w:t>
      </w:r>
      <w:r>
        <w:rPr>
          <w:rFonts w:ascii="Times New Roman" w:hAnsi="Times New Roman" w:cs="Times New Roman" w:eastAsia="Times New Roman"/>
          <w:sz w:val="37"/>
          <w:szCs w:val="37"/>
          <w:color w:val="343434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37"/>
          <w:szCs w:val="37"/>
          <w:color w:val="343434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31"/>
          <w:szCs w:val="31"/>
          <w:color w:val="343434"/>
          <w:spacing w:val="0"/>
          <w:w w:val="69"/>
          <w:position w:val="0"/>
        </w:rPr>
        <w:t>-</w:t>
      </w:r>
      <w:r>
        <w:rPr>
          <w:rFonts w:ascii="Times New Roman" w:hAnsi="Times New Roman" w:cs="Times New Roman" w:eastAsia="Times New Roman"/>
          <w:sz w:val="31"/>
          <w:szCs w:val="31"/>
          <w:color w:val="343434"/>
          <w:spacing w:val="-50"/>
          <w:w w:val="69"/>
          <w:position w:val="0"/>
        </w:rPr>
        <w:t> </w:t>
      </w:r>
      <w:r>
        <w:rPr>
          <w:rFonts w:ascii="Times New Roman" w:hAnsi="Times New Roman" w:cs="Times New Roman" w:eastAsia="Times New Roman"/>
          <w:sz w:val="31"/>
          <w:szCs w:val="31"/>
          <w:color w:val="343434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31"/>
          <w:szCs w:val="31"/>
          <w:color w:val="343434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2"/>
          <w:szCs w:val="12"/>
          <w:color w:val="BABABA"/>
          <w:spacing w:val="0"/>
          <w:w w:val="185"/>
          <w:position w:val="7"/>
        </w:rPr>
        <w:t>t</w:t>
      </w:r>
      <w:r>
        <w:rPr>
          <w:rFonts w:ascii="Times New Roman" w:hAnsi="Times New Roman" w:cs="Times New Roman" w:eastAsia="Times New Roman"/>
          <w:sz w:val="12"/>
          <w:szCs w:val="12"/>
          <w:color w:val="BABABA"/>
          <w:spacing w:val="0"/>
          <w:w w:val="185"/>
          <w:position w:val="7"/>
        </w:rPr>
        <w:t> </w:t>
      </w:r>
      <w:r>
        <w:rPr>
          <w:rFonts w:ascii="Times New Roman" w:hAnsi="Times New Roman" w:cs="Times New Roman" w:eastAsia="Times New Roman"/>
          <w:sz w:val="12"/>
          <w:szCs w:val="12"/>
          <w:color w:val="BABABA"/>
          <w:spacing w:val="20"/>
          <w:w w:val="185"/>
          <w:position w:val="7"/>
        </w:rPr>
        <w:t> </w:t>
      </w:r>
      <w:r>
        <w:rPr>
          <w:rFonts w:ascii="Arial" w:hAnsi="Arial" w:cs="Arial" w:eastAsia="Arial"/>
          <w:sz w:val="28"/>
          <w:szCs w:val="28"/>
          <w:color w:val="BABABA"/>
          <w:spacing w:val="0"/>
          <w:w w:val="185"/>
          <w:position w:val="4"/>
        </w:rPr>
        <w:t>.</w:t>
      </w:r>
      <w:r>
        <w:rPr>
          <w:rFonts w:ascii="Arial" w:hAnsi="Arial" w:cs="Arial" w:eastAsia="Arial"/>
          <w:sz w:val="28"/>
          <w:szCs w:val="28"/>
          <w:color w:val="000000"/>
          <w:spacing w:val="0"/>
          <w:w w:val="100"/>
          <w:position w:val="0"/>
        </w:rPr>
      </w:r>
    </w:p>
    <w:p>
      <w:pPr>
        <w:spacing w:before="0" w:after="0" w:line="91" w:lineRule="exact"/>
        <w:ind w:left="2194" w:right="-20"/>
        <w:jc w:val="left"/>
        <w:tabs>
          <w:tab w:pos="8500" w:val="left"/>
        </w:tabs>
        <w:rPr>
          <w:rFonts w:ascii="Arial" w:hAnsi="Arial" w:cs="Arial" w:eastAsia="Arial"/>
          <w:sz w:val="29"/>
          <w:szCs w:val="29"/>
        </w:rPr>
      </w:pPr>
      <w:rPr/>
      <w:r>
        <w:rPr>
          <w:rFonts w:ascii="Times New Roman" w:hAnsi="Times New Roman" w:cs="Times New Roman" w:eastAsia="Times New Roman"/>
          <w:sz w:val="26"/>
          <w:szCs w:val="26"/>
          <w:color w:val="606262"/>
          <w:spacing w:val="0"/>
          <w:w w:val="100"/>
          <w:position w:val="-16"/>
        </w:rPr>
        <w:t>Ayd</w:t>
      </w:r>
      <w:r>
        <w:rPr>
          <w:rFonts w:ascii="Times New Roman" w:hAnsi="Times New Roman" w:cs="Times New Roman" w:eastAsia="Times New Roman"/>
          <w:sz w:val="26"/>
          <w:szCs w:val="26"/>
          <w:color w:val="606262"/>
          <w:spacing w:val="0"/>
          <w:w w:val="100"/>
          <w:position w:val="-16"/>
        </w:rPr>
        <w:t> </w:t>
      </w:r>
      <w:r>
        <w:rPr>
          <w:rFonts w:ascii="Times New Roman" w:hAnsi="Times New Roman" w:cs="Times New Roman" w:eastAsia="Times New Roman"/>
          <w:sz w:val="26"/>
          <w:szCs w:val="26"/>
          <w:color w:val="606262"/>
          <w:spacing w:val="50"/>
          <w:w w:val="100"/>
          <w:position w:val="-16"/>
        </w:rPr>
        <w:t> </w:t>
      </w:r>
      <w:r>
        <w:rPr>
          <w:rFonts w:ascii="Arial" w:hAnsi="Arial" w:cs="Arial" w:eastAsia="Arial"/>
          <w:sz w:val="17"/>
          <w:szCs w:val="17"/>
          <w:color w:val="606262"/>
          <w:spacing w:val="0"/>
          <w:w w:val="168"/>
          <w:position w:val="-16"/>
        </w:rPr>
        <w:t>1</w:t>
      </w:r>
      <w:r>
        <w:rPr>
          <w:rFonts w:ascii="Arial" w:hAnsi="Arial" w:cs="Arial" w:eastAsia="Arial"/>
          <w:sz w:val="17"/>
          <w:szCs w:val="17"/>
          <w:color w:val="606262"/>
          <w:spacing w:val="0"/>
          <w:w w:val="100"/>
          <w:position w:val="-16"/>
        </w:rPr>
        <w:tab/>
      </w:r>
      <w:r>
        <w:rPr>
          <w:rFonts w:ascii="Arial" w:hAnsi="Arial" w:cs="Arial" w:eastAsia="Arial"/>
          <w:sz w:val="17"/>
          <w:szCs w:val="17"/>
          <w:color w:val="606262"/>
          <w:spacing w:val="0"/>
          <w:w w:val="100"/>
          <w:position w:val="-16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2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5"/>
          <w:w w:val="100"/>
          <w:position w:val="-1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2"/>
        </w:rPr>
        <w:t>Birim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"/>
          <w:w w:val="100"/>
          <w:position w:val="-12"/>
        </w:rPr>
        <w:t> </w:t>
      </w:r>
      <w:r>
        <w:rPr>
          <w:rFonts w:ascii="Arial" w:hAnsi="Arial" w:cs="Arial" w:eastAsia="Arial"/>
          <w:sz w:val="29"/>
          <w:szCs w:val="29"/>
          <w:color w:val="343434"/>
          <w:spacing w:val="0"/>
          <w:w w:val="57"/>
          <w:i/>
          <w:position w:val="-12"/>
        </w:rPr>
        <w:t>All</w:t>
      </w:r>
      <w:r>
        <w:rPr>
          <w:rFonts w:ascii="Arial" w:hAnsi="Arial" w:cs="Arial" w:eastAsia="Arial"/>
          <w:sz w:val="29"/>
          <w:szCs w:val="29"/>
          <w:color w:val="343434"/>
          <w:spacing w:val="-38"/>
          <w:w w:val="58"/>
          <w:i/>
          <w:position w:val="-12"/>
        </w:rPr>
        <w:t>J</w:t>
      </w:r>
      <w:r>
        <w:rPr>
          <w:rFonts w:ascii="Arial" w:hAnsi="Arial" w:cs="Arial" w:eastAsia="Arial"/>
          <w:sz w:val="29"/>
          <w:szCs w:val="29"/>
          <w:color w:val="606262"/>
          <w:spacing w:val="0"/>
          <w:w w:val="74"/>
          <w:i/>
          <w:position w:val="-12"/>
        </w:rPr>
        <w:t>W.</w:t>
      </w:r>
      <w:r>
        <w:rPr>
          <w:rFonts w:ascii="Arial" w:hAnsi="Arial" w:cs="Arial" w:eastAsia="Arial"/>
          <w:sz w:val="29"/>
          <w:szCs w:val="29"/>
          <w:color w:val="606262"/>
          <w:spacing w:val="-52"/>
          <w:w w:val="74"/>
          <w:i/>
          <w:position w:val="-12"/>
        </w:rPr>
        <w:t>.</w:t>
      </w:r>
      <w:r>
        <w:rPr>
          <w:rFonts w:ascii="Arial" w:hAnsi="Arial" w:cs="Arial" w:eastAsia="Arial"/>
          <w:sz w:val="29"/>
          <w:szCs w:val="29"/>
          <w:color w:val="A1A1A1"/>
          <w:spacing w:val="20"/>
          <w:w w:val="30"/>
          <w:i/>
          <w:position w:val="-12"/>
        </w:rPr>
        <w:t>&gt;</w:t>
      </w:r>
      <w:r>
        <w:rPr>
          <w:rFonts w:ascii="Arial" w:hAnsi="Arial" w:cs="Arial" w:eastAsia="Arial"/>
          <w:sz w:val="29"/>
          <w:szCs w:val="29"/>
          <w:color w:val="878789"/>
          <w:spacing w:val="-65"/>
          <w:w w:val="59"/>
          <w:i/>
          <w:position w:val="-12"/>
        </w:rPr>
        <w:t>•</w:t>
      </w:r>
      <w:r>
        <w:rPr>
          <w:rFonts w:ascii="Arial" w:hAnsi="Arial" w:cs="Arial" w:eastAsia="Arial"/>
          <w:sz w:val="29"/>
          <w:szCs w:val="29"/>
          <w:color w:val="A1A1A1"/>
          <w:spacing w:val="-65"/>
          <w:w w:val="94"/>
          <w:i/>
          <w:position w:val="-12"/>
        </w:rPr>
      </w:r>
      <w:r>
        <w:rPr>
          <w:rFonts w:ascii="Arial" w:hAnsi="Arial" w:cs="Arial" w:eastAsia="Arial"/>
          <w:sz w:val="29"/>
          <w:szCs w:val="29"/>
          <w:color w:val="A1A1A1"/>
          <w:spacing w:val="0"/>
          <w:w w:val="94"/>
          <w:imprint/>
          <w:i/>
          <w:position w:val="-12"/>
        </w:rPr>
        <w:t>·</w:t>
      </w:r>
      <w:r>
        <w:rPr>
          <w:rFonts w:ascii="Arial" w:hAnsi="Arial" w:cs="Arial" w:eastAsia="Arial"/>
          <w:sz w:val="29"/>
          <w:szCs w:val="29"/>
          <w:color w:val="A1A1A1"/>
          <w:spacing w:val="0"/>
          <w:w w:val="94"/>
          <w:imprint/>
          <w:i/>
          <w:position w:val="-12"/>
        </w:rPr>
      </w:r>
      <w:r>
        <w:rPr>
          <w:rFonts w:ascii="Arial" w:hAnsi="Arial" w:cs="Arial" w:eastAsia="Arial"/>
          <w:sz w:val="29"/>
          <w:szCs w:val="29"/>
          <w:color w:val="A1A1A1"/>
          <w:spacing w:val="0"/>
          <w:w w:val="94"/>
          <w:i/>
          <w:position w:val="-12"/>
        </w:rPr>
      </w:r>
      <w:r>
        <w:rPr>
          <w:rFonts w:ascii="Arial" w:hAnsi="Arial" w:cs="Arial" w:eastAsia="Arial"/>
          <w:sz w:val="29"/>
          <w:szCs w:val="29"/>
          <w:color w:val="A1A1A1"/>
          <w:spacing w:val="-36"/>
          <w:w w:val="100"/>
          <w:i/>
          <w:position w:val="-12"/>
        </w:rPr>
        <w:t> </w:t>
      </w:r>
      <w:r>
        <w:rPr>
          <w:rFonts w:ascii="Arial" w:hAnsi="Arial" w:cs="Arial" w:eastAsia="Arial"/>
          <w:sz w:val="29"/>
          <w:szCs w:val="29"/>
          <w:color w:val="606262"/>
          <w:spacing w:val="0"/>
          <w:w w:val="50"/>
          <w:position w:val="-12"/>
        </w:rPr>
        <w:t>..,</w:t>
      </w:r>
      <w:r>
        <w:rPr>
          <w:rFonts w:ascii="Arial" w:hAnsi="Arial" w:cs="Arial" w:eastAsia="Arial"/>
          <w:sz w:val="29"/>
          <w:szCs w:val="29"/>
          <w:color w:val="878789"/>
          <w:spacing w:val="0"/>
          <w:w w:val="50"/>
          <w:position w:val="-12"/>
        </w:rPr>
        <w:t>..</w:t>
      </w:r>
      <w:r>
        <w:rPr>
          <w:rFonts w:ascii="Arial" w:hAnsi="Arial" w:cs="Arial" w:eastAsia="Arial"/>
          <w:sz w:val="29"/>
          <w:szCs w:val="2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300" w:bottom="280" w:left="280" w:right="340"/>
        </w:sectPr>
      </w:pPr>
      <w:rPr/>
    </w:p>
    <w:p>
      <w:pPr>
        <w:spacing w:before="0" w:after="0" w:line="129" w:lineRule="exact"/>
        <w:ind w:right="-20"/>
        <w:jc w:val="righ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-70"/>
          <w:w w:val="108"/>
          <w:position w:val="-48"/>
        </w:rPr>
        <w:t>1</w:t>
      </w:r>
      <w:r>
        <w:rPr>
          <w:rFonts w:ascii="Arial" w:hAnsi="Arial" w:cs="Arial" w:eastAsia="Arial"/>
          <w:sz w:val="64"/>
          <w:szCs w:val="64"/>
          <w:color w:val="606262"/>
          <w:spacing w:val="0"/>
          <w:w w:val="42"/>
          <w:position w:val="-42"/>
        </w:rPr>
        <w:t>l</w:t>
      </w:r>
      <w:r>
        <w:rPr>
          <w:rFonts w:ascii="Arial" w:hAnsi="Arial" w:cs="Arial" w:eastAsia="Arial"/>
          <w:sz w:val="64"/>
          <w:szCs w:val="64"/>
          <w:color w:val="606262"/>
          <w:spacing w:val="-112"/>
          <w:w w:val="41"/>
          <w:position w:val="-42"/>
        </w:rPr>
        <w:t>t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2"/>
          <w:w w:val="108"/>
          <w:position w:val="-48"/>
        </w:rPr>
        <w:t>.</w:t>
      </w:r>
      <w:r>
        <w:rPr>
          <w:rFonts w:ascii="Arial" w:hAnsi="Arial" w:cs="Arial" w:eastAsia="Arial"/>
          <w:sz w:val="64"/>
          <w:szCs w:val="64"/>
          <w:color w:val="606262"/>
          <w:spacing w:val="-129"/>
          <w:w w:val="41"/>
          <w:position w:val="-42"/>
        </w:rPr>
        <w:t>ı</w:t>
      </w:r>
      <w:r>
        <w:rPr>
          <w:rFonts w:ascii="Times New Roman" w:hAnsi="Times New Roman" w:cs="Times New Roman" w:eastAsia="Times New Roman"/>
          <w:sz w:val="21"/>
          <w:szCs w:val="21"/>
          <w:color w:val="606262"/>
          <w:spacing w:val="-52"/>
          <w:w w:val="94"/>
          <w:position w:val="-48"/>
        </w:rPr>
        <w:t>P</w:t>
      </w:r>
      <w:r>
        <w:rPr>
          <w:rFonts w:ascii="Arial" w:hAnsi="Arial" w:cs="Arial" w:eastAsia="Arial"/>
          <w:sz w:val="64"/>
          <w:szCs w:val="64"/>
          <w:color w:val="606262"/>
          <w:spacing w:val="-70"/>
          <w:w w:val="42"/>
          <w:position w:val="-42"/>
        </w:rPr>
        <w:t>·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-98"/>
          <w:w w:val="104"/>
          <w:position w:val="-48"/>
        </w:rPr>
        <w:t>o</w:t>
      </w:r>
      <w:r>
        <w:rPr>
          <w:rFonts w:ascii="Arial" w:hAnsi="Arial" w:cs="Arial" w:eastAsia="Arial"/>
          <w:sz w:val="64"/>
          <w:szCs w:val="64"/>
          <w:color w:val="3A3F59"/>
          <w:spacing w:val="-316"/>
          <w:w w:val="80"/>
          <w:position w:val="-42"/>
        </w:rPr>
        <w:t>e</w:t>
      </w:r>
      <w:r>
        <w:rPr>
          <w:rFonts w:ascii="Arial" w:hAnsi="Arial" w:cs="Arial" w:eastAsia="Arial"/>
          <w:sz w:val="64"/>
          <w:szCs w:val="64"/>
          <w:color w:val="606262"/>
          <w:spacing w:val="0"/>
          <w:w w:val="41"/>
          <w:position w:val="-42"/>
        </w:rPr>
        <w:t>:</w:t>
      </w:r>
      <w:r>
        <w:rPr>
          <w:rFonts w:ascii="Arial" w:hAnsi="Arial" w:cs="Arial" w:eastAsia="Arial"/>
          <w:sz w:val="64"/>
          <w:szCs w:val="64"/>
          <w:color w:val="606262"/>
          <w:spacing w:val="-81"/>
          <w:w w:val="100"/>
          <w:position w:val="-4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13"/>
          <w:position w:val="-48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93" w:after="0" w:line="36" w:lineRule="exact"/>
        <w:ind w:right="-121"/>
        <w:jc w:val="left"/>
        <w:rPr>
          <w:rFonts w:ascii="Arial" w:hAnsi="Arial" w:cs="Arial" w:eastAsia="Arial"/>
          <w:sz w:val="21"/>
          <w:szCs w:val="21"/>
        </w:rPr>
      </w:pPr>
      <w:rPr/>
      <w:r>
        <w:rPr/>
        <w:br w:type="column"/>
      </w:r>
      <w:r>
        <w:rPr>
          <w:rFonts w:ascii="Arial" w:hAnsi="Arial" w:cs="Arial" w:eastAsia="Arial"/>
          <w:sz w:val="54"/>
          <w:szCs w:val="54"/>
          <w:color w:val="3A3F59"/>
          <w:spacing w:val="-57"/>
          <w:w w:val="51"/>
          <w:position w:val="-48"/>
        </w:rPr>
        <w:t>0</w:t>
      </w:r>
      <w:r>
        <w:rPr>
          <w:rFonts w:ascii="Arial" w:hAnsi="Arial" w:cs="Arial" w:eastAsia="Arial"/>
          <w:sz w:val="54"/>
          <w:szCs w:val="54"/>
          <w:color w:val="3A3F59"/>
          <w:spacing w:val="0"/>
          <w:w w:val="51"/>
          <w:position w:val="-48"/>
        </w:rPr>
        <w:t>0</w:t>
      </w:r>
      <w:r>
        <w:rPr>
          <w:rFonts w:ascii="Arial" w:hAnsi="Arial" w:cs="Arial" w:eastAsia="Arial"/>
          <w:sz w:val="54"/>
          <w:szCs w:val="54"/>
          <w:color w:val="3A3F59"/>
          <w:spacing w:val="-79"/>
          <w:w w:val="100"/>
          <w:position w:val="-48"/>
        </w:rPr>
        <w:t> </w:t>
      </w:r>
      <w:r>
        <w:rPr>
          <w:rFonts w:ascii="Arial" w:hAnsi="Arial" w:cs="Arial" w:eastAsia="Arial"/>
          <w:sz w:val="20"/>
          <w:szCs w:val="20"/>
          <w:color w:val="343434"/>
          <w:spacing w:val="1"/>
          <w:w w:val="100"/>
          <w:position w:val="-48"/>
        </w:rPr>
        <w:t>A</w:t>
      </w:r>
      <w:r>
        <w:rPr>
          <w:rFonts w:ascii="Arial" w:hAnsi="Arial" w:cs="Arial" w:eastAsia="Arial"/>
          <w:sz w:val="20"/>
          <w:szCs w:val="20"/>
          <w:color w:val="343434"/>
          <w:spacing w:val="0"/>
          <w:w w:val="100"/>
          <w:position w:val="-48"/>
        </w:rPr>
        <w:t>nı</w:t>
      </w:r>
      <w:r>
        <w:rPr>
          <w:rFonts w:ascii="Arial" w:hAnsi="Arial" w:cs="Arial" w:eastAsia="Arial"/>
          <w:sz w:val="20"/>
          <w:szCs w:val="20"/>
          <w:color w:val="343434"/>
          <w:spacing w:val="0"/>
          <w:w w:val="100"/>
          <w:position w:val="-48"/>
        </w:rPr>
        <w:t>i</w:t>
      </w:r>
      <w:r>
        <w:rPr>
          <w:rFonts w:ascii="Arial" w:hAnsi="Arial" w:cs="Arial" w:eastAsia="Arial"/>
          <w:sz w:val="20"/>
          <w:szCs w:val="20"/>
          <w:color w:val="343434"/>
          <w:spacing w:val="20"/>
          <w:w w:val="100"/>
          <w:position w:val="-48"/>
        </w:rPr>
        <w:t> </w:t>
      </w:r>
      <w:r>
        <w:rPr>
          <w:rFonts w:ascii="Arial" w:hAnsi="Arial" w:cs="Arial" w:eastAsia="Arial"/>
          <w:sz w:val="21"/>
          <w:szCs w:val="21"/>
          <w:color w:val="343434"/>
          <w:spacing w:val="-39"/>
          <w:w w:val="100"/>
          <w:position w:val="-48"/>
        </w:rPr>
        <w:t> </w:t>
      </w:r>
      <w:r>
        <w:rPr>
          <w:rFonts w:ascii="Arial" w:hAnsi="Arial" w:cs="Arial" w:eastAsia="Arial"/>
          <w:sz w:val="21"/>
          <w:szCs w:val="21"/>
          <w:color w:val="343434"/>
          <w:spacing w:val="0"/>
          <w:w w:val="128"/>
          <w:emboss/>
          <w:position w:val="-48"/>
        </w:rPr>
        <w:t>i</w:t>
      </w:r>
      <w:r>
        <w:rPr>
          <w:rFonts w:ascii="Arial" w:hAnsi="Arial" w:cs="Arial" w:eastAsia="Arial"/>
          <w:sz w:val="21"/>
          <w:szCs w:val="21"/>
          <w:color w:val="343434"/>
          <w:spacing w:val="0"/>
          <w:w w:val="128"/>
          <w:position w:val="-48"/>
        </w:rPr>
      </w:r>
      <w:r>
        <w:rPr>
          <w:rFonts w:ascii="Arial" w:hAnsi="Arial" w:cs="Arial" w:eastAsia="Arial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6" w:after="0" w:line="140" w:lineRule="exact"/>
        <w:jc w:val="left"/>
        <w:rPr>
          <w:sz w:val="14"/>
          <w:szCs w:val="14"/>
        </w:rPr>
      </w:pPr>
      <w:rPr/>
      <w:r>
        <w:rPr/>
        <w:br w:type="column"/>
      </w:r>
      <w:r>
        <w:rPr>
          <w:sz w:val="14"/>
          <w:szCs w:val="14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17" w:lineRule="atLeast"/>
        <w:ind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2"/>
        </w:rPr>
        <w:t>HATİPOGLU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7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0" w:after="0" w:line="79" w:lineRule="atLeast"/>
        <w:ind w:right="-20"/>
        <w:jc w:val="left"/>
        <w:tabs>
          <w:tab w:pos="1280" w:val="left"/>
        </w:tabs>
        <w:rPr>
          <w:rFonts w:ascii="Times New Roman" w:hAnsi="Times New Roman" w:cs="Times New Roman" w:eastAsia="Times New Roman"/>
          <w:sz w:val="12"/>
          <w:szCs w:val="12"/>
        </w:rPr>
      </w:pPr>
      <w:rPr/>
      <w:r>
        <w:rPr>
          <w:rFonts w:ascii="Times New Roman" w:hAnsi="Times New Roman" w:cs="Times New Roman" w:eastAsia="Times New Roman"/>
          <w:sz w:val="52"/>
          <w:szCs w:val="52"/>
          <w:color w:val="363F7C"/>
          <w:spacing w:val="0"/>
          <w:w w:val="600"/>
          <w:position w:val="-26"/>
        </w:rPr>
        <w:t>l</w:t>
      </w:r>
      <w:r>
        <w:rPr>
          <w:rFonts w:ascii="Times New Roman" w:hAnsi="Times New Roman" w:cs="Times New Roman" w:eastAsia="Times New Roman"/>
          <w:sz w:val="52"/>
          <w:szCs w:val="52"/>
          <w:color w:val="363F7C"/>
          <w:spacing w:val="0"/>
          <w:w w:val="100"/>
          <w:position w:val="-26"/>
        </w:rPr>
        <w:tab/>
      </w:r>
      <w:r>
        <w:rPr>
          <w:rFonts w:ascii="Times New Roman" w:hAnsi="Times New Roman" w:cs="Times New Roman" w:eastAsia="Times New Roman"/>
          <w:sz w:val="52"/>
          <w:szCs w:val="52"/>
          <w:color w:val="363F7C"/>
          <w:spacing w:val="0"/>
          <w:w w:val="100"/>
          <w:position w:val="-26"/>
        </w:rPr>
      </w:r>
      <w:r>
        <w:rPr>
          <w:rFonts w:ascii="Times New Roman" w:hAnsi="Times New Roman" w:cs="Times New Roman" w:eastAsia="Times New Roman"/>
          <w:sz w:val="52"/>
          <w:szCs w:val="52"/>
          <w:color w:val="606682"/>
          <w:spacing w:val="-47"/>
          <w:w w:val="100"/>
          <w:position w:val="-26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606262"/>
          <w:spacing w:val="-7"/>
          <w:w w:val="100"/>
          <w:i/>
          <w:position w:val="0"/>
        </w:rPr>
        <w:t>l</w:t>
      </w:r>
      <w:r>
        <w:rPr>
          <w:rFonts w:ascii="Times New Roman" w:hAnsi="Times New Roman" w:cs="Times New Roman" w:eastAsia="Times New Roman"/>
          <w:sz w:val="52"/>
          <w:szCs w:val="52"/>
          <w:color w:val="606682"/>
          <w:spacing w:val="-92"/>
          <w:w w:val="100"/>
          <w:position w:val="-26"/>
        </w:rPr>
        <w:t>'</w:t>
      </w:r>
      <w:r>
        <w:rPr>
          <w:rFonts w:ascii="Times New Roman" w:hAnsi="Times New Roman" w:cs="Times New Roman" w:eastAsia="Times New Roman"/>
          <w:sz w:val="19"/>
          <w:szCs w:val="19"/>
          <w:color w:val="606262"/>
          <w:spacing w:val="0"/>
          <w:w w:val="100"/>
          <w:i/>
          <w:position w:val="0"/>
        </w:rPr>
        <w:t>l\'</w:t>
      </w:r>
      <w:r>
        <w:rPr>
          <w:rFonts w:ascii="Times New Roman" w:hAnsi="Times New Roman" w:cs="Times New Roman" w:eastAsia="Times New Roman"/>
          <w:sz w:val="19"/>
          <w:szCs w:val="19"/>
          <w:color w:val="606262"/>
          <w:spacing w:val="0"/>
          <w:w w:val="100"/>
          <w:i/>
          <w:position w:val="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606262"/>
          <w:spacing w:val="10"/>
          <w:w w:val="100"/>
          <w:i/>
          <w:position w:val="0"/>
        </w:rPr>
        <w:t> </w:t>
      </w:r>
      <w:r>
        <w:rPr>
          <w:rFonts w:ascii="Times New Roman" w:hAnsi="Times New Roman" w:cs="Times New Roman" w:eastAsia="Times New Roman"/>
          <w:sz w:val="12"/>
          <w:szCs w:val="12"/>
          <w:color w:val="747474"/>
          <w:spacing w:val="-3"/>
          <w:w w:val="191"/>
          <w:position w:val="0"/>
        </w:rPr>
        <w:t>·</w:t>
      </w:r>
      <w:r>
        <w:rPr>
          <w:rFonts w:ascii="Times New Roman" w:hAnsi="Times New Roman" w:cs="Times New Roman" w:eastAsia="Times New Roman"/>
          <w:sz w:val="12"/>
          <w:szCs w:val="12"/>
          <w:color w:val="A1A1A1"/>
          <w:spacing w:val="-15"/>
          <w:w w:val="150"/>
          <w:position w:val="0"/>
        </w:rPr>
        <w:t>1</w:t>
      </w:r>
      <w:r>
        <w:rPr>
          <w:rFonts w:ascii="Times New Roman" w:hAnsi="Times New Roman" w:cs="Times New Roman" w:eastAsia="Times New Roman"/>
          <w:sz w:val="52"/>
          <w:szCs w:val="52"/>
          <w:color w:val="BABABA"/>
          <w:spacing w:val="-92"/>
          <w:w w:val="42"/>
          <w:position w:val="-26"/>
        </w:rPr>
        <w:t>.</w:t>
      </w:r>
      <w:r>
        <w:rPr>
          <w:rFonts w:ascii="Times New Roman" w:hAnsi="Times New Roman" w:cs="Times New Roman" w:eastAsia="Times New Roman"/>
          <w:sz w:val="12"/>
          <w:szCs w:val="12"/>
          <w:color w:val="BABABA"/>
          <w:spacing w:val="0"/>
          <w:w w:val="115"/>
          <w:position w:val="0"/>
        </w:rPr>
        <w:t>·</w:t>
      </w:r>
      <w:r>
        <w:rPr>
          <w:rFonts w:ascii="Times New Roman" w:hAnsi="Times New Roman" w:cs="Times New Roman" w:eastAsia="Times New Roman"/>
          <w:sz w:val="12"/>
          <w:szCs w:val="12"/>
          <w:color w:val="BABABA"/>
          <w:spacing w:val="0"/>
          <w:w w:val="100"/>
          <w:position w:val="0"/>
        </w:rPr>
        <w:t>  </w:t>
      </w:r>
      <w:r>
        <w:rPr>
          <w:rFonts w:ascii="Times New Roman" w:hAnsi="Times New Roman" w:cs="Times New Roman" w:eastAsia="Times New Roman"/>
          <w:sz w:val="12"/>
          <w:szCs w:val="12"/>
          <w:color w:val="BABABA"/>
          <w:spacing w:val="-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52"/>
          <w:szCs w:val="52"/>
          <w:color w:val="878789"/>
          <w:spacing w:val="0"/>
          <w:w w:val="50"/>
          <w:position w:val="-26"/>
        </w:rPr>
        <w:t>.</w:t>
      </w:r>
      <w:r>
        <w:rPr>
          <w:rFonts w:ascii="Times New Roman" w:hAnsi="Times New Roman" w:cs="Times New Roman" w:eastAsia="Times New Roman"/>
          <w:sz w:val="52"/>
          <w:szCs w:val="52"/>
          <w:color w:val="878789"/>
          <w:spacing w:val="54"/>
          <w:w w:val="50"/>
          <w:position w:val="-26"/>
        </w:rPr>
        <w:t> </w:t>
      </w:r>
      <w:r>
        <w:rPr>
          <w:rFonts w:ascii="Times New Roman" w:hAnsi="Times New Roman" w:cs="Times New Roman" w:eastAsia="Times New Roman"/>
          <w:sz w:val="52"/>
          <w:szCs w:val="52"/>
          <w:color w:val="A1A1A1"/>
          <w:spacing w:val="0"/>
          <w:w w:val="50"/>
          <w:position w:val="-26"/>
        </w:rPr>
        <w:t>.</w:t>
      </w:r>
      <w:r>
        <w:rPr>
          <w:rFonts w:ascii="Times New Roman" w:hAnsi="Times New Roman" w:cs="Times New Roman" w:eastAsia="Times New Roman"/>
          <w:sz w:val="52"/>
          <w:szCs w:val="52"/>
          <w:color w:val="A1A1A1"/>
          <w:spacing w:val="47"/>
          <w:w w:val="50"/>
          <w:position w:val="-26"/>
        </w:rPr>
        <w:t> </w:t>
      </w:r>
      <w:r>
        <w:rPr>
          <w:rFonts w:ascii="Times New Roman" w:hAnsi="Times New Roman" w:cs="Times New Roman" w:eastAsia="Times New Roman"/>
          <w:sz w:val="12"/>
          <w:szCs w:val="12"/>
          <w:color w:val="A1A1A1"/>
          <w:spacing w:val="0"/>
          <w:w w:val="278"/>
          <w:position w:val="0"/>
        </w:rPr>
        <w:t>'</w:t>
      </w:r>
      <w:r>
        <w:rPr>
          <w:rFonts w:ascii="Times New Roman" w:hAnsi="Times New Roman" w:cs="Times New Roman" w:eastAsia="Times New Roman"/>
          <w:sz w:val="12"/>
          <w:szCs w:val="12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300" w:bottom="280" w:left="280" w:right="340"/>
          <w:cols w:num="4" w:equalWidth="0">
            <w:col w:w="2662" w:space="505"/>
            <w:col w:w="877" w:space="1021"/>
            <w:col w:w="1270" w:space="1710"/>
            <w:col w:w="3255"/>
          </w:cols>
        </w:sectPr>
      </w:pPr>
      <w:rPr/>
    </w:p>
    <w:p>
      <w:pPr>
        <w:spacing w:before="0" w:after="0" w:line="503" w:lineRule="atLeast"/>
        <w:ind w:right="-20"/>
        <w:jc w:val="right"/>
        <w:tabs>
          <w:tab w:pos="960" w:val="left"/>
        </w:tabs>
        <w:rPr>
          <w:rFonts w:ascii="Arial" w:hAnsi="Arial" w:cs="Arial" w:eastAsia="Arial"/>
          <w:sz w:val="17"/>
          <w:szCs w:val="17"/>
        </w:rPr>
      </w:pPr>
      <w:rPr/>
      <w:r>
        <w:rPr>
          <w:rFonts w:ascii="Arial" w:hAnsi="Arial" w:cs="Arial" w:eastAsia="Arial"/>
          <w:sz w:val="17"/>
          <w:szCs w:val="17"/>
          <w:color w:val="606262"/>
          <w:spacing w:val="0"/>
          <w:w w:val="264"/>
        </w:rPr>
        <w:t>;</w:t>
      </w:r>
      <w:r>
        <w:rPr>
          <w:rFonts w:ascii="Arial" w:hAnsi="Arial" w:cs="Arial" w:eastAsia="Arial"/>
          <w:sz w:val="17"/>
          <w:szCs w:val="17"/>
          <w:color w:val="606262"/>
          <w:spacing w:val="-64"/>
          <w:w w:val="264"/>
        </w:rPr>
        <w:t> </w:t>
      </w:r>
      <w:r>
        <w:rPr>
          <w:rFonts w:ascii="Arial" w:hAnsi="Arial" w:cs="Arial" w:eastAsia="Arial"/>
          <w:sz w:val="17"/>
          <w:szCs w:val="17"/>
          <w:color w:val="A1A1A1"/>
          <w:spacing w:val="0"/>
          <w:w w:val="264"/>
        </w:rPr>
        <w:t>'</w:t>
      </w:r>
      <w:r>
        <w:rPr>
          <w:rFonts w:ascii="Arial" w:hAnsi="Arial" w:cs="Arial" w:eastAsia="Arial"/>
          <w:sz w:val="17"/>
          <w:szCs w:val="17"/>
          <w:color w:val="A1A1A1"/>
          <w:spacing w:val="-14"/>
          <w:w w:val="264"/>
        </w:rPr>
        <w:t> </w:t>
      </w:r>
      <w:r>
        <w:rPr>
          <w:rFonts w:ascii="Arial" w:hAnsi="Arial" w:cs="Arial" w:eastAsia="Arial"/>
          <w:sz w:val="17"/>
          <w:szCs w:val="17"/>
          <w:color w:val="747474"/>
          <w:spacing w:val="0"/>
          <w:w w:val="54"/>
        </w:rPr>
        <w:t>..-.-:ı;;</w:t>
      </w:r>
      <w:r>
        <w:rPr>
          <w:rFonts w:ascii="Arial" w:hAnsi="Arial" w:cs="Arial" w:eastAsia="Arial"/>
          <w:sz w:val="17"/>
          <w:szCs w:val="17"/>
          <w:color w:val="747474"/>
          <w:spacing w:val="0"/>
          <w:w w:val="100"/>
        </w:rPr>
        <w:tab/>
      </w:r>
      <w:r>
        <w:rPr>
          <w:rFonts w:ascii="Arial" w:hAnsi="Arial" w:cs="Arial" w:eastAsia="Arial"/>
          <w:sz w:val="17"/>
          <w:szCs w:val="17"/>
          <w:color w:val="747474"/>
          <w:spacing w:val="0"/>
          <w:w w:val="100"/>
        </w:rPr>
      </w:r>
      <w:r>
        <w:rPr>
          <w:rFonts w:ascii="Arial" w:hAnsi="Arial" w:cs="Arial" w:eastAsia="Arial"/>
          <w:sz w:val="17"/>
          <w:szCs w:val="17"/>
          <w:color w:val="A1A1A1"/>
          <w:spacing w:val="0"/>
          <w:w w:val="110"/>
        </w:rPr>
        <w:t>.</w:t>
      </w:r>
      <w:r>
        <w:rPr>
          <w:rFonts w:ascii="Arial" w:hAnsi="Arial" w:cs="Arial" w:eastAsia="Arial"/>
          <w:sz w:val="17"/>
          <w:szCs w:val="17"/>
          <w:color w:val="000000"/>
          <w:spacing w:val="0"/>
          <w:w w:val="100"/>
        </w:rPr>
      </w:r>
    </w:p>
    <w:p>
      <w:pPr>
        <w:spacing w:before="42" w:after="0" w:line="240" w:lineRule="auto"/>
        <w:ind w:left="4885" w:right="5536"/>
        <w:jc w:val="center"/>
        <w:rPr>
          <w:rFonts w:ascii="Arial" w:hAnsi="Arial" w:cs="Arial" w:eastAsia="Arial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color w:val="343434"/>
          <w:spacing w:val="0"/>
          <w:w w:val="181"/>
        </w:rPr>
        <w:t>İ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</w:rPr>
      </w:r>
    </w:p>
    <w:p>
      <w:pPr>
        <w:spacing w:before="0" w:after="0" w:line="35" w:lineRule="exact"/>
        <w:ind w:left="2827" w:right="-20"/>
        <w:jc w:val="left"/>
        <w:tabs>
          <w:tab w:pos="9620" w:val="left"/>
        </w:tabs>
        <w:rPr>
          <w:rFonts w:ascii="Arial" w:hAnsi="Arial" w:cs="Arial" w:eastAsia="Arial"/>
          <w:sz w:val="6"/>
          <w:szCs w:val="6"/>
        </w:rPr>
      </w:pPr>
      <w:rPr/>
      <w:r>
        <w:rPr>
          <w:rFonts w:ascii="Arial" w:hAnsi="Arial" w:cs="Arial" w:eastAsia="Arial"/>
          <w:sz w:val="32"/>
          <w:szCs w:val="32"/>
          <w:color w:val="2A3162"/>
          <w:spacing w:val="0"/>
          <w:w w:val="66"/>
          <w:position w:val="-24"/>
        </w:rPr>
        <w:t>ır</w:t>
      </w:r>
      <w:r>
        <w:rPr>
          <w:rFonts w:ascii="Arial" w:hAnsi="Arial" w:cs="Arial" w:eastAsia="Arial"/>
          <w:sz w:val="32"/>
          <w:szCs w:val="32"/>
          <w:color w:val="2A3162"/>
          <w:spacing w:val="0"/>
          <w:w w:val="100"/>
          <w:position w:val="-24"/>
        </w:rPr>
        <w:tab/>
      </w:r>
      <w:r>
        <w:rPr>
          <w:rFonts w:ascii="Arial" w:hAnsi="Arial" w:cs="Arial" w:eastAsia="Arial"/>
          <w:sz w:val="32"/>
          <w:szCs w:val="32"/>
          <w:color w:val="2A3162"/>
          <w:spacing w:val="0"/>
          <w:w w:val="100"/>
          <w:position w:val="-24"/>
        </w:rPr>
      </w:r>
      <w:r>
        <w:rPr>
          <w:rFonts w:ascii="Arial" w:hAnsi="Arial" w:cs="Arial" w:eastAsia="Arial"/>
          <w:sz w:val="6"/>
          <w:szCs w:val="6"/>
          <w:color w:val="606262"/>
          <w:spacing w:val="0"/>
          <w:w w:val="102"/>
          <w:i/>
          <w:position w:val="-4"/>
        </w:rPr>
        <w:t>..l"</w:t>
      </w:r>
      <w:r>
        <w:rPr>
          <w:rFonts w:ascii="Arial" w:hAnsi="Arial" w:cs="Arial" w:eastAsia="Arial"/>
          <w:sz w:val="6"/>
          <w:szCs w:val="6"/>
          <w:color w:val="000000"/>
          <w:spacing w:val="0"/>
          <w:w w:val="100"/>
          <w:position w:val="0"/>
        </w:rPr>
      </w:r>
    </w:p>
    <w:p>
      <w:pPr>
        <w:spacing w:before="0" w:after="0" w:line="146" w:lineRule="atLeast"/>
        <w:ind w:left="57" w:right="-20"/>
        <w:jc w:val="left"/>
        <w:rPr>
          <w:rFonts w:ascii="Times New Roman" w:hAnsi="Times New Roman" w:cs="Times New Roman" w:eastAsia="Times New Roman"/>
          <w:sz w:val="26"/>
          <w:szCs w:val="26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6"/>
          <w:szCs w:val="26"/>
          <w:color w:val="606262"/>
          <w:spacing w:val="0"/>
          <w:w w:val="72"/>
          <w:b/>
          <w:bCs/>
          <w:i/>
        </w:rPr>
        <w:t>o:.</w:t>
      </w:r>
      <w:r>
        <w:rPr>
          <w:rFonts w:ascii="Times New Roman" w:hAnsi="Times New Roman" w:cs="Times New Roman" w:eastAsia="Times New Roman"/>
          <w:sz w:val="26"/>
          <w:szCs w:val="26"/>
          <w:color w:val="000000"/>
          <w:spacing w:val="0"/>
          <w:w w:val="100"/>
        </w:rPr>
      </w:r>
    </w:p>
    <w:p>
      <w:pPr>
        <w:spacing w:before="0" w:after="0" w:line="85" w:lineRule="atLeast"/>
        <w:ind w:right="-20"/>
        <w:jc w:val="left"/>
        <w:rPr>
          <w:rFonts w:ascii="Arial" w:hAnsi="Arial" w:cs="Arial" w:eastAsia="Arial"/>
          <w:sz w:val="11"/>
          <w:szCs w:val="11"/>
        </w:rPr>
      </w:pPr>
      <w:rPr/>
      <w:r>
        <w:rPr>
          <w:rFonts w:ascii="Arial" w:hAnsi="Arial" w:cs="Arial" w:eastAsia="Arial"/>
          <w:sz w:val="11"/>
          <w:szCs w:val="11"/>
          <w:color w:val="343434"/>
          <w:spacing w:val="0"/>
          <w:w w:val="79"/>
        </w:rPr>
        <w:t>..</w:t>
      </w:r>
      <w:r>
        <w:rPr>
          <w:rFonts w:ascii="Arial" w:hAnsi="Arial" w:cs="Arial" w:eastAsia="Arial"/>
          <w:sz w:val="11"/>
          <w:szCs w:val="11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300" w:bottom="280" w:left="280" w:right="340"/>
          <w:cols w:num="2" w:equalWidth="0">
            <w:col w:w="10605" w:space="18"/>
            <w:col w:w="677"/>
          </w:cols>
        </w:sectPr>
      </w:pPr>
      <w:rPr/>
    </w:p>
    <w:p>
      <w:pPr>
        <w:spacing w:before="0" w:after="0" w:line="13" w:lineRule="atLeast"/>
        <w:ind w:right="-20"/>
        <w:jc w:val="righ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İtf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2"/>
        </w:rPr>
        <w:t>Çavuşu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76" w:lineRule="exact"/>
        <w:ind w:left="486" w:right="-20"/>
        <w:jc w:val="left"/>
        <w:tabs>
          <w:tab w:pos="1740" w:val="left"/>
        </w:tabs>
        <w:rPr>
          <w:rFonts w:ascii="Arial" w:hAnsi="Arial" w:cs="Arial" w:eastAsia="Arial"/>
          <w:sz w:val="11"/>
          <w:szCs w:val="11"/>
        </w:rPr>
      </w:pPr>
      <w:rPr/>
      <w:r>
        <w:rPr/>
        <w:br w:type="column"/>
      </w:r>
      <w:r>
        <w:rPr>
          <w:rFonts w:ascii="Arial" w:hAnsi="Arial" w:cs="Arial" w:eastAsia="Arial"/>
          <w:sz w:val="23"/>
          <w:szCs w:val="23"/>
          <w:color w:val="2A3162"/>
          <w:spacing w:val="0"/>
          <w:w w:val="66"/>
        </w:rPr>
        <w:t>r</w:t>
      </w:r>
      <w:r>
        <w:rPr>
          <w:rFonts w:ascii="Arial" w:hAnsi="Arial" w:cs="Arial" w:eastAsia="Arial"/>
          <w:sz w:val="23"/>
          <w:szCs w:val="23"/>
          <w:color w:val="2A3162"/>
          <w:spacing w:val="0"/>
          <w:w w:val="100"/>
        </w:rPr>
        <w:tab/>
      </w:r>
      <w:r>
        <w:rPr>
          <w:rFonts w:ascii="Arial" w:hAnsi="Arial" w:cs="Arial" w:eastAsia="Arial"/>
          <w:sz w:val="23"/>
          <w:szCs w:val="23"/>
          <w:color w:val="2A3162"/>
          <w:spacing w:val="0"/>
          <w:w w:val="100"/>
        </w:rPr>
      </w:r>
      <w:r>
        <w:rPr>
          <w:rFonts w:ascii="Times New Roman" w:hAnsi="Times New Roman" w:cs="Times New Roman" w:eastAsia="Times New Roman"/>
          <w:sz w:val="30"/>
          <w:szCs w:val="30"/>
          <w:color w:val="343434"/>
          <w:spacing w:val="5"/>
          <w:w w:val="6"/>
        </w:rPr>
        <w:t>ı</w:t>
      </w:r>
      <w:r>
        <w:rPr>
          <w:rFonts w:ascii="Times New Roman" w:hAnsi="Times New Roman" w:cs="Times New Roman" w:eastAsia="Times New Roman"/>
          <w:sz w:val="30"/>
          <w:szCs w:val="30"/>
          <w:color w:val="A1A1A1"/>
          <w:spacing w:val="-20"/>
          <w:w w:val="56"/>
        </w:rPr>
        <w:t>-</w:t>
      </w:r>
      <w:r>
        <w:rPr>
          <w:rFonts w:ascii="Times New Roman" w:hAnsi="Times New Roman" w:cs="Times New Roman" w:eastAsia="Times New Roman"/>
          <w:sz w:val="30"/>
          <w:szCs w:val="30"/>
          <w:color w:val="343434"/>
          <w:spacing w:val="-47"/>
          <w:w w:val="118"/>
        </w:rPr>
        <w:t>ı</w:t>
      </w:r>
      <w:r>
        <w:rPr>
          <w:rFonts w:ascii="Times New Roman" w:hAnsi="Times New Roman" w:cs="Times New Roman" w:eastAsia="Times New Roman"/>
          <w:sz w:val="30"/>
          <w:szCs w:val="30"/>
          <w:color w:val="747474"/>
          <w:spacing w:val="0"/>
          <w:w w:val="72"/>
        </w:rPr>
        <w:t>"</w:t>
      </w:r>
      <w:r>
        <w:rPr>
          <w:rFonts w:ascii="Times New Roman" w:hAnsi="Times New Roman" w:cs="Times New Roman" w:eastAsia="Times New Roman"/>
          <w:sz w:val="30"/>
          <w:szCs w:val="30"/>
          <w:color w:val="747474"/>
          <w:spacing w:val="-37"/>
          <w:w w:val="72"/>
        </w:rPr>
        <w:t>!</w:t>
      </w:r>
      <w:r>
        <w:rPr>
          <w:rFonts w:ascii="Times New Roman" w:hAnsi="Times New Roman" w:cs="Times New Roman" w:eastAsia="Times New Roman"/>
          <w:sz w:val="30"/>
          <w:szCs w:val="30"/>
          <w:color w:val="A1A1A1"/>
          <w:spacing w:val="-34"/>
          <w:w w:val="118"/>
        </w:rPr>
        <w:t>;</w:t>
      </w:r>
      <w:r>
        <w:rPr>
          <w:rFonts w:ascii="Times New Roman" w:hAnsi="Times New Roman" w:cs="Times New Roman" w:eastAsia="Times New Roman"/>
          <w:sz w:val="30"/>
          <w:szCs w:val="30"/>
          <w:color w:val="BABABA"/>
          <w:spacing w:val="0"/>
          <w:w w:val="46"/>
        </w:rPr>
        <w:t>·</w:t>
      </w:r>
      <w:r>
        <w:rPr>
          <w:rFonts w:ascii="Times New Roman" w:hAnsi="Times New Roman" w:cs="Times New Roman" w:eastAsia="Times New Roman"/>
          <w:sz w:val="30"/>
          <w:szCs w:val="30"/>
          <w:color w:val="BABABA"/>
          <w:spacing w:val="-49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606262"/>
          <w:spacing w:val="0"/>
          <w:w w:val="63"/>
        </w:rPr>
        <w:t>.:..</w:t>
      </w:r>
      <w:r>
        <w:rPr>
          <w:rFonts w:ascii="Times New Roman" w:hAnsi="Times New Roman" w:cs="Times New Roman" w:eastAsia="Times New Roman"/>
          <w:sz w:val="30"/>
          <w:szCs w:val="30"/>
          <w:color w:val="606262"/>
          <w:spacing w:val="16"/>
          <w:w w:val="63"/>
        </w:rPr>
        <w:t> </w:t>
      </w:r>
      <w:r>
        <w:rPr>
          <w:rFonts w:ascii="Arial" w:hAnsi="Arial" w:cs="Arial" w:eastAsia="Arial"/>
          <w:sz w:val="11"/>
          <w:szCs w:val="11"/>
          <w:color w:val="747474"/>
          <w:spacing w:val="0"/>
          <w:w w:val="63"/>
          <w:position w:val="14"/>
        </w:rPr>
        <w:t>&lt;!$&lt;</w:t>
      </w:r>
      <w:r>
        <w:rPr>
          <w:rFonts w:ascii="Arial" w:hAnsi="Arial" w:cs="Arial" w:eastAsia="Arial"/>
          <w:sz w:val="11"/>
          <w:szCs w:val="11"/>
          <w:color w:val="000000"/>
          <w:spacing w:val="0"/>
          <w:w w:val="100"/>
          <w:position w:val="0"/>
        </w:rPr>
      </w:r>
    </w:p>
    <w:p>
      <w:pPr>
        <w:spacing w:before="0" w:after="0" w:line="337" w:lineRule="exact"/>
        <w:ind w:right="-20"/>
        <w:jc w:val="left"/>
        <w:tabs>
          <w:tab w:pos="23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22.194519pt;margin-top:-1.359262pt;width:8.813441pt;height:19.260628pt;mso-position-horizontal-relative:page;mso-position-vertical-relative:paragraph;z-index:-15046" type="#_x0000_t202" filled="f" stroked="f">
            <v:textbox inset="0,0,0,0">
              <w:txbxContent>
                <w:p>
                  <w:pPr>
                    <w:spacing w:before="0" w:after="0" w:line="256" w:lineRule="exact"/>
                    <w:ind w:left="3" w:right="-78"/>
                    <w:jc w:val="left"/>
                    <w:rPr>
                      <w:rFonts w:ascii="Arial" w:hAnsi="Arial" w:cs="Arial" w:eastAsia="Arial"/>
                      <w:sz w:val="25"/>
                      <w:szCs w:val="25"/>
                    </w:rPr>
                  </w:pPr>
                  <w:rPr/>
                  <w:r>
                    <w:rPr>
                      <w:rFonts w:ascii="Arial" w:hAnsi="Arial" w:cs="Arial" w:eastAsia="Arial"/>
                      <w:sz w:val="25"/>
                      <w:szCs w:val="25"/>
                      <w:color w:val="A1A1A1"/>
                      <w:spacing w:val="-63"/>
                      <w:w w:val="132"/>
                    </w:rPr>
                    <w:t>·</w:t>
                  </w:r>
                  <w:r>
                    <w:rPr>
                      <w:rFonts w:ascii="Arial" w:hAnsi="Arial" w:cs="Arial" w:eastAsia="Arial"/>
                      <w:sz w:val="25"/>
                      <w:szCs w:val="25"/>
                      <w:color w:val="BABABA"/>
                      <w:spacing w:val="-20"/>
                      <w:w w:val="57"/>
                    </w:rPr>
                    <w:t>·</w:t>
                  </w:r>
                  <w:r>
                    <w:rPr>
                      <w:rFonts w:ascii="Arial" w:hAnsi="Arial" w:cs="Arial" w:eastAsia="Arial"/>
                      <w:sz w:val="25"/>
                      <w:szCs w:val="25"/>
                      <w:color w:val="A1A1A1"/>
                      <w:spacing w:val="0"/>
                      <w:w w:val="206"/>
                    </w:rPr>
                    <w:t>'</w:t>
                  </w:r>
                  <w:r>
                    <w:rPr>
                      <w:rFonts w:ascii="Arial" w:hAnsi="Arial" w:cs="Arial" w:eastAsia="Arial"/>
                      <w:sz w:val="25"/>
                      <w:szCs w:val="25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38.401855pt;margin-top:-1.359262pt;width:4.980750pt;height:18.935921pt;mso-position-horizontal-relative:page;mso-position-vertical-relative:paragraph;z-index:-15045" type="#_x0000_t202" filled="f" stroked="f">
            <v:textbox inset="0,0,0,0">
              <w:txbxContent>
                <w:p>
                  <w:pPr>
                    <w:spacing w:before="0" w:after="0" w:line="256" w:lineRule="exact"/>
                    <w:ind w:right="-78"/>
                    <w:jc w:val="left"/>
                    <w:rPr>
                      <w:rFonts w:ascii="Arial" w:hAnsi="Arial" w:cs="Arial" w:eastAsia="Arial"/>
                      <w:sz w:val="25"/>
                      <w:szCs w:val="25"/>
                    </w:rPr>
                  </w:pPr>
                  <w:rPr/>
                  <w:r>
                    <w:rPr>
                      <w:rFonts w:ascii="Arial" w:hAnsi="Arial" w:cs="Arial" w:eastAsia="Arial"/>
                      <w:sz w:val="25"/>
                      <w:szCs w:val="25"/>
                      <w:color w:val="606262"/>
                      <w:w w:val="58"/>
                    </w:rPr>
                    <w:t>·</w:t>
                  </w:r>
                  <w:r>
                    <w:rPr>
                      <w:rFonts w:ascii="Arial" w:hAnsi="Arial" w:cs="Arial" w:eastAsia="Arial"/>
                      <w:sz w:val="25"/>
                      <w:szCs w:val="25"/>
                      <w:color w:val="606262"/>
                      <w:w w:val="57"/>
                    </w:rPr>
                    <w:t>"</w:t>
                  </w:r>
                  <w:r>
                    <w:rPr>
                      <w:rFonts w:ascii="Arial" w:hAnsi="Arial" w:cs="Arial" w:eastAsia="Arial"/>
                      <w:sz w:val="25"/>
                      <w:szCs w:val="25"/>
                      <w:color w:val="00000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9"/>
          <w:szCs w:val="19"/>
          <w:color w:val="3A3F59"/>
          <w:spacing w:val="13"/>
          <w:w w:val="600"/>
          <w:position w:val="-1"/>
        </w:rPr>
        <w:t>f</w:t>
      </w:r>
      <w:r>
        <w:rPr>
          <w:rFonts w:ascii="Arial" w:hAnsi="Arial" w:cs="Arial" w:eastAsia="Arial"/>
          <w:sz w:val="19"/>
          <w:szCs w:val="19"/>
          <w:color w:val="343434"/>
          <w:spacing w:val="-19"/>
          <w:w w:val="87"/>
          <w:position w:val="-1"/>
        </w:rPr>
        <w:t>a</w:t>
      </w:r>
      <w:r>
        <w:rPr>
          <w:rFonts w:ascii="Times New Roman" w:hAnsi="Times New Roman" w:cs="Times New Roman" w:eastAsia="Times New Roman"/>
          <w:sz w:val="28"/>
          <w:szCs w:val="28"/>
          <w:color w:val="343434"/>
          <w:spacing w:val="-29"/>
          <w:w w:val="45"/>
          <w:position w:val="9"/>
        </w:rPr>
        <w:t>;</w:t>
      </w:r>
      <w:r>
        <w:rPr>
          <w:rFonts w:ascii="Arial" w:hAnsi="Arial" w:cs="Arial" w:eastAsia="Arial"/>
          <w:sz w:val="19"/>
          <w:szCs w:val="19"/>
          <w:color w:val="343434"/>
          <w:spacing w:val="0"/>
          <w:w w:val="86"/>
          <w:position w:val="-1"/>
        </w:rPr>
        <w:t>iıf</w:t>
      </w:r>
      <w:r>
        <w:rPr>
          <w:rFonts w:ascii="Arial" w:hAnsi="Arial" w:cs="Arial" w:eastAsia="Arial"/>
          <w:sz w:val="19"/>
          <w:szCs w:val="19"/>
          <w:color w:val="343434"/>
          <w:spacing w:val="-76"/>
          <w:w w:val="87"/>
          <w:position w:val="-1"/>
        </w:rPr>
        <w:t>e</w:t>
      </w:r>
      <w:r>
        <w:rPr>
          <w:rFonts w:ascii="Arial" w:hAnsi="Arial" w:cs="Arial" w:eastAsia="Arial"/>
          <w:sz w:val="19"/>
          <w:szCs w:val="19"/>
          <w:color w:val="4B4B4D"/>
          <w:spacing w:val="0"/>
          <w:w w:val="83"/>
          <w:position w:val="-1"/>
        </w:rPr>
        <w:t>a</w:t>
      </w:r>
      <w:r>
        <w:rPr>
          <w:rFonts w:ascii="Arial" w:hAnsi="Arial" w:cs="Arial" w:eastAsia="Arial"/>
          <w:sz w:val="19"/>
          <w:szCs w:val="19"/>
          <w:color w:val="4B4B4D"/>
          <w:spacing w:val="0"/>
          <w:w w:val="100"/>
          <w:position w:val="-1"/>
        </w:rPr>
        <w:t>  </w:t>
      </w:r>
      <w:r>
        <w:rPr>
          <w:rFonts w:ascii="Arial" w:hAnsi="Arial" w:cs="Arial" w:eastAsia="Arial"/>
          <w:sz w:val="19"/>
          <w:szCs w:val="19"/>
          <w:color w:val="4B4B4D"/>
          <w:spacing w:val="16"/>
          <w:w w:val="100"/>
          <w:position w:val="-1"/>
        </w:rPr>
        <w:t> </w:t>
      </w:r>
      <w:r>
        <w:rPr>
          <w:rFonts w:ascii="Arial" w:hAnsi="Arial" w:cs="Arial" w:eastAsia="Arial"/>
          <w:sz w:val="24"/>
          <w:szCs w:val="24"/>
          <w:color w:val="4B4B4D"/>
          <w:spacing w:val="0"/>
          <w:w w:val="72"/>
          <w:position w:val="-1"/>
        </w:rPr>
        <w:t>;!l</w:t>
      </w:r>
      <w:r>
        <w:rPr>
          <w:rFonts w:ascii="Arial" w:hAnsi="Arial" w:cs="Arial" w:eastAsia="Arial"/>
          <w:sz w:val="24"/>
          <w:szCs w:val="24"/>
          <w:color w:val="4B4B4D"/>
          <w:spacing w:val="-72"/>
          <w:w w:val="72"/>
          <w:position w:val="-1"/>
        </w:rPr>
        <w:t>&gt;</w:t>
      </w:r>
      <w:r>
        <w:rPr>
          <w:rFonts w:ascii="Times New Roman" w:hAnsi="Times New Roman" w:cs="Times New Roman" w:eastAsia="Times New Roman"/>
          <w:sz w:val="28"/>
          <w:szCs w:val="28"/>
          <w:color w:val="606262"/>
          <w:spacing w:val="-73"/>
          <w:w w:val="128"/>
          <w:i/>
          <w:position w:val="9"/>
        </w:rPr>
        <w:t>J</w:t>
      </w:r>
      <w:r>
        <w:rPr>
          <w:rFonts w:ascii="Arial" w:hAnsi="Arial" w:cs="Arial" w:eastAsia="Arial"/>
          <w:sz w:val="24"/>
          <w:szCs w:val="24"/>
          <w:color w:val="A1A1A1"/>
          <w:spacing w:val="0"/>
          <w:w w:val="185"/>
          <w:position w:val="-1"/>
        </w:rPr>
        <w:t>,</w:t>
      </w:r>
      <w:r>
        <w:rPr>
          <w:rFonts w:ascii="Arial" w:hAnsi="Arial" w:cs="Arial" w:eastAsia="Arial"/>
          <w:sz w:val="24"/>
          <w:szCs w:val="24"/>
          <w:color w:val="A1A1A1"/>
          <w:spacing w:val="-4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606262"/>
          <w:spacing w:val="-7"/>
          <w:w w:val="128"/>
          <w:i/>
          <w:position w:val="9"/>
        </w:rPr>
        <w:t>f</w:t>
      </w:r>
      <w:r>
        <w:rPr>
          <w:rFonts w:ascii="Arial" w:hAnsi="Arial" w:cs="Arial" w:eastAsia="Arial"/>
          <w:sz w:val="24"/>
          <w:szCs w:val="24"/>
          <w:color w:val="BABABA"/>
          <w:spacing w:val="-55"/>
          <w:w w:val="78"/>
          <w:position w:val="-1"/>
        </w:rPr>
        <w:t>.</w:t>
      </w:r>
      <w:r>
        <w:rPr>
          <w:rFonts w:ascii="Arial" w:hAnsi="Arial" w:cs="Arial" w:eastAsia="Arial"/>
          <w:sz w:val="25"/>
          <w:szCs w:val="25"/>
          <w:color w:val="343434"/>
          <w:spacing w:val="0"/>
          <w:w w:val="67"/>
          <w:position w:val="9"/>
        </w:rPr>
        <w:t>n</w:t>
      </w:r>
      <w:r>
        <w:rPr>
          <w:rFonts w:ascii="Arial" w:hAnsi="Arial" w:cs="Arial" w:eastAsia="Arial"/>
          <w:sz w:val="25"/>
          <w:szCs w:val="25"/>
          <w:color w:val="343434"/>
          <w:spacing w:val="-40"/>
          <w:w w:val="100"/>
          <w:position w:val="9"/>
        </w:rPr>
        <w:t> </w:t>
      </w:r>
      <w:r>
        <w:rPr>
          <w:rFonts w:ascii="Arial" w:hAnsi="Arial" w:cs="Arial" w:eastAsia="Arial"/>
          <w:sz w:val="22"/>
          <w:szCs w:val="22"/>
          <w:color w:val="A1A1A1"/>
          <w:spacing w:val="-2"/>
          <w:w w:val="195"/>
          <w:position w:val="-1"/>
        </w:rPr>
        <w:t>i</w:t>
      </w:r>
      <w:r>
        <w:rPr>
          <w:rFonts w:ascii="Arial" w:hAnsi="Arial" w:cs="Arial" w:eastAsia="Arial"/>
          <w:sz w:val="22"/>
          <w:szCs w:val="22"/>
          <w:color w:val="343434"/>
          <w:spacing w:val="0"/>
          <w:w w:val="39"/>
          <w:position w:val="-1"/>
        </w:rPr>
        <w:t>.</w:t>
      </w:r>
      <w:r>
        <w:rPr>
          <w:rFonts w:ascii="Arial" w:hAnsi="Arial" w:cs="Arial" w:eastAsia="Arial"/>
          <w:sz w:val="22"/>
          <w:szCs w:val="22"/>
          <w:color w:val="606262"/>
          <w:spacing w:val="0"/>
          <w:w w:val="242"/>
          <w:position w:val="-1"/>
        </w:rPr>
        <w:t>;</w:t>
      </w:r>
      <w:r>
        <w:rPr>
          <w:rFonts w:ascii="Arial" w:hAnsi="Arial" w:cs="Arial" w:eastAsia="Arial"/>
          <w:sz w:val="22"/>
          <w:szCs w:val="22"/>
          <w:color w:val="606262"/>
          <w:spacing w:val="-44"/>
          <w:w w:val="100"/>
          <w:position w:val="-1"/>
        </w:rPr>
        <w:t> </w:t>
      </w:r>
      <w:r>
        <w:rPr>
          <w:rFonts w:ascii="Arial" w:hAnsi="Arial" w:cs="Arial" w:eastAsia="Arial"/>
          <w:sz w:val="25"/>
          <w:szCs w:val="25"/>
          <w:color w:val="BABABA"/>
          <w:spacing w:val="0"/>
          <w:w w:val="76"/>
          <w:position w:val="9"/>
        </w:rPr>
        <w:t>·</w:t>
      </w:r>
      <w:r>
        <w:rPr>
          <w:rFonts w:ascii="Arial" w:hAnsi="Arial" w:cs="Arial" w:eastAsia="Arial"/>
          <w:sz w:val="25"/>
          <w:szCs w:val="25"/>
          <w:color w:val="BABABA"/>
          <w:spacing w:val="0"/>
          <w:w w:val="100"/>
          <w:position w:val="9"/>
        </w:rPr>
        <w:tab/>
      </w:r>
      <w:r>
        <w:rPr>
          <w:rFonts w:ascii="Arial" w:hAnsi="Arial" w:cs="Arial" w:eastAsia="Arial"/>
          <w:sz w:val="25"/>
          <w:szCs w:val="25"/>
          <w:color w:val="BABABA"/>
          <w:spacing w:val="0"/>
          <w:w w:val="100"/>
          <w:position w:val="9"/>
        </w:rPr>
      </w:r>
      <w:r>
        <w:rPr>
          <w:rFonts w:ascii="Arial" w:hAnsi="Arial" w:cs="Arial" w:eastAsia="Arial"/>
          <w:sz w:val="25"/>
          <w:szCs w:val="25"/>
          <w:color w:val="4B4B4D"/>
          <w:spacing w:val="0"/>
          <w:w w:val="44"/>
          <w:position w:val="9"/>
        </w:rPr>
        <w:t>.</w:t>
      </w:r>
      <w:r>
        <w:rPr>
          <w:rFonts w:ascii="Arial" w:hAnsi="Arial" w:cs="Arial" w:eastAsia="Arial"/>
          <w:sz w:val="25"/>
          <w:szCs w:val="25"/>
          <w:color w:val="4B4B4D"/>
          <w:spacing w:val="-4"/>
          <w:w w:val="44"/>
          <w:position w:val="9"/>
        </w:rPr>
        <w:t>.</w:t>
      </w:r>
      <w:r>
        <w:rPr>
          <w:rFonts w:ascii="Arial" w:hAnsi="Arial" w:cs="Arial" w:eastAsia="Arial"/>
          <w:sz w:val="25"/>
          <w:szCs w:val="25"/>
          <w:color w:val="606262"/>
          <w:spacing w:val="-7"/>
          <w:w w:val="177"/>
          <w:position w:val="9"/>
        </w:rPr>
        <w:t>,</w:t>
      </w:r>
      <w:r>
        <w:rPr>
          <w:rFonts w:ascii="Times New Roman" w:hAnsi="Times New Roman" w:cs="Times New Roman" w:eastAsia="Times New Roman"/>
          <w:sz w:val="29"/>
          <w:szCs w:val="29"/>
          <w:color w:val="606262"/>
          <w:spacing w:val="0"/>
          <w:w w:val="70"/>
          <w:position w:val="-1"/>
        </w:rPr>
        <w:t>:</w:t>
      </w:r>
      <w:r>
        <w:rPr>
          <w:rFonts w:ascii="Arial" w:hAnsi="Arial" w:cs="Arial" w:eastAsia="Arial"/>
          <w:sz w:val="25"/>
          <w:szCs w:val="25"/>
          <w:color w:val="A1A1A1"/>
          <w:spacing w:val="-87"/>
          <w:w w:val="86"/>
          <w:position w:val="9"/>
        </w:rPr>
        <w:t>"</w:t>
      </w:r>
      <w:r>
        <w:rPr>
          <w:rFonts w:ascii="Times New Roman" w:hAnsi="Times New Roman" w:cs="Times New Roman" w:eastAsia="Times New Roman"/>
          <w:sz w:val="29"/>
          <w:szCs w:val="29"/>
          <w:color w:val="606262"/>
          <w:spacing w:val="0"/>
          <w:w w:val="70"/>
          <w:position w:val="-1"/>
        </w:rPr>
        <w:t>?</w:t>
      </w:r>
      <w:r>
        <w:rPr>
          <w:rFonts w:ascii="Times New Roman" w:hAnsi="Times New Roman" w:cs="Times New Roman" w:eastAsia="Times New Roman"/>
          <w:sz w:val="29"/>
          <w:szCs w:val="29"/>
          <w:color w:val="606262"/>
          <w:spacing w:val="-1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747474"/>
          <w:spacing w:val="0"/>
          <w:w w:val="51"/>
          <w:i/>
          <w:position w:val="-1"/>
        </w:rPr>
        <w:t>§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300" w:bottom="280" w:left="280" w:right="340"/>
          <w:cols w:num="2" w:equalWidth="0">
            <w:col w:w="6033" w:space="2352"/>
            <w:col w:w="2915"/>
          </w:cols>
        </w:sectPr>
      </w:pPr>
      <w:rPr/>
    </w:p>
    <w:p>
      <w:pPr>
        <w:spacing w:before="35" w:after="0" w:line="239" w:lineRule="exact"/>
        <w:ind w:left="3488" w:right="-124"/>
        <w:jc w:val="left"/>
        <w:tabs>
          <w:tab w:pos="9100" w:val="left"/>
        </w:tabs>
        <w:rPr>
          <w:rFonts w:ascii="Arial" w:hAnsi="Arial" w:cs="Arial" w:eastAsia="Arial"/>
          <w:sz w:val="11"/>
          <w:szCs w:val="11"/>
        </w:rPr>
      </w:pPr>
      <w:rPr/>
      <w:r>
        <w:rPr>
          <w:rFonts w:ascii="Times New Roman" w:hAnsi="Times New Roman" w:cs="Times New Roman" w:eastAsia="Times New Roman"/>
          <w:sz w:val="56"/>
          <w:szCs w:val="56"/>
          <w:color w:val="484F70"/>
          <w:spacing w:val="0"/>
          <w:w w:val="51"/>
          <w:i/>
          <w:position w:val="-34"/>
        </w:rPr>
        <w:t>n</w:t>
      </w:r>
      <w:r>
        <w:rPr>
          <w:rFonts w:ascii="Times New Roman" w:hAnsi="Times New Roman" w:cs="Times New Roman" w:eastAsia="Times New Roman"/>
          <w:sz w:val="56"/>
          <w:szCs w:val="56"/>
          <w:color w:val="484F70"/>
          <w:spacing w:val="0"/>
          <w:w w:val="100"/>
          <w:i/>
          <w:position w:val="-34"/>
        </w:rPr>
        <w:tab/>
      </w:r>
      <w:r>
        <w:rPr>
          <w:rFonts w:ascii="Times New Roman" w:hAnsi="Times New Roman" w:cs="Times New Roman" w:eastAsia="Times New Roman"/>
          <w:sz w:val="56"/>
          <w:szCs w:val="56"/>
          <w:color w:val="484F70"/>
          <w:spacing w:val="0"/>
          <w:w w:val="100"/>
          <w:i/>
          <w:position w:val="-34"/>
        </w:rPr>
      </w:r>
      <w:r>
        <w:rPr>
          <w:rFonts w:ascii="Arial" w:hAnsi="Arial" w:cs="Arial" w:eastAsia="Arial"/>
          <w:sz w:val="11"/>
          <w:szCs w:val="11"/>
          <w:color w:val="343434"/>
          <w:spacing w:val="-46"/>
          <w:w w:val="484"/>
          <w:position w:val="-2"/>
        </w:rPr>
        <w:t>,</w:t>
      </w:r>
      <w:r>
        <w:rPr>
          <w:rFonts w:ascii="Arial" w:hAnsi="Arial" w:cs="Arial" w:eastAsia="Arial"/>
          <w:sz w:val="11"/>
          <w:szCs w:val="11"/>
          <w:color w:val="747474"/>
          <w:spacing w:val="0"/>
          <w:w w:val="97"/>
          <w:position w:val="-2"/>
        </w:rPr>
        <w:t>...</w:t>
      </w:r>
      <w:r>
        <w:rPr>
          <w:rFonts w:ascii="Arial" w:hAnsi="Arial" w:cs="Arial" w:eastAsia="Arial"/>
          <w:sz w:val="11"/>
          <w:szCs w:val="11"/>
          <w:color w:val="747474"/>
          <w:spacing w:val="0"/>
          <w:w w:val="100"/>
          <w:position w:val="-2"/>
        </w:rPr>
        <w:t>    </w:t>
      </w:r>
      <w:r>
        <w:rPr>
          <w:rFonts w:ascii="Arial" w:hAnsi="Arial" w:cs="Arial" w:eastAsia="Arial"/>
          <w:sz w:val="11"/>
          <w:szCs w:val="11"/>
          <w:color w:val="747474"/>
          <w:spacing w:val="-15"/>
          <w:w w:val="100"/>
          <w:position w:val="-2"/>
        </w:rPr>
        <w:t> </w:t>
      </w:r>
      <w:r>
        <w:rPr>
          <w:rFonts w:ascii="Arial" w:hAnsi="Arial" w:cs="Arial" w:eastAsia="Arial"/>
          <w:sz w:val="11"/>
          <w:szCs w:val="11"/>
          <w:color w:val="A1A1A1"/>
          <w:spacing w:val="0"/>
          <w:w w:val="101"/>
          <w:position w:val="-2"/>
        </w:rPr>
        <w:t>.</w:t>
      </w:r>
      <w:r>
        <w:rPr>
          <w:rFonts w:ascii="Arial" w:hAnsi="Arial" w:cs="Arial" w:eastAsia="Arial"/>
          <w:sz w:val="11"/>
          <w:szCs w:val="11"/>
          <w:color w:val="A1A1A1"/>
          <w:spacing w:val="-23"/>
          <w:w w:val="101"/>
          <w:position w:val="-2"/>
        </w:rPr>
        <w:t>.</w:t>
      </w:r>
      <w:r>
        <w:rPr>
          <w:rFonts w:ascii="Arial" w:hAnsi="Arial" w:cs="Arial" w:eastAsia="Arial"/>
          <w:sz w:val="11"/>
          <w:szCs w:val="11"/>
          <w:color w:val="747474"/>
          <w:spacing w:val="-9"/>
          <w:w w:val="55"/>
          <w:position w:val="-2"/>
        </w:rPr>
        <w:t>&amp;</w:t>
      </w:r>
      <w:r>
        <w:rPr>
          <w:rFonts w:ascii="Arial" w:hAnsi="Arial" w:cs="Arial" w:eastAsia="Arial"/>
          <w:sz w:val="11"/>
          <w:szCs w:val="11"/>
          <w:color w:val="A1A1A1"/>
          <w:spacing w:val="-6"/>
          <w:w w:val="40"/>
          <w:position w:val="-2"/>
        </w:rPr>
        <w:t>.</w:t>
      </w:r>
      <w:r>
        <w:rPr>
          <w:rFonts w:ascii="Arial" w:hAnsi="Arial" w:cs="Arial" w:eastAsia="Arial"/>
          <w:sz w:val="11"/>
          <w:szCs w:val="11"/>
          <w:color w:val="747474"/>
          <w:spacing w:val="-24"/>
          <w:w w:val="56"/>
          <w:position w:val="-2"/>
        </w:rPr>
        <w:t>-</w:t>
      </w:r>
      <w:r>
        <w:rPr>
          <w:rFonts w:ascii="Arial" w:hAnsi="Arial" w:cs="Arial" w:eastAsia="Arial"/>
          <w:sz w:val="11"/>
          <w:szCs w:val="11"/>
          <w:color w:val="A1A1A1"/>
          <w:spacing w:val="0"/>
          <w:w w:val="40"/>
          <w:position w:val="-2"/>
        </w:rPr>
        <w:t>..</w:t>
      </w:r>
      <w:r>
        <w:rPr>
          <w:rFonts w:ascii="Arial" w:hAnsi="Arial" w:cs="Arial" w:eastAsia="Arial"/>
          <w:sz w:val="11"/>
          <w:szCs w:val="11"/>
          <w:color w:val="A1A1A1"/>
          <w:spacing w:val="-20"/>
          <w:w w:val="100"/>
          <w:position w:val="-2"/>
        </w:rPr>
        <w:t> </w:t>
      </w:r>
      <w:r>
        <w:rPr>
          <w:rFonts w:ascii="Arial" w:hAnsi="Arial" w:cs="Arial" w:eastAsia="Arial"/>
          <w:sz w:val="11"/>
          <w:szCs w:val="11"/>
          <w:color w:val="BABABA"/>
          <w:spacing w:val="-16"/>
          <w:w w:val="171"/>
          <w:position w:val="-2"/>
        </w:rPr>
        <w:t>'</w:t>
      </w:r>
      <w:r>
        <w:rPr>
          <w:rFonts w:ascii="Arial" w:hAnsi="Arial" w:cs="Arial" w:eastAsia="Arial"/>
          <w:sz w:val="11"/>
          <w:szCs w:val="11"/>
          <w:color w:val="A1A1A1"/>
          <w:spacing w:val="0"/>
          <w:w w:val="281"/>
          <w:position w:val="-2"/>
        </w:rPr>
        <w:t>;</w:t>
      </w:r>
      <w:r>
        <w:rPr>
          <w:rFonts w:ascii="Arial" w:hAnsi="Arial" w:cs="Arial" w:eastAsia="Arial"/>
          <w:sz w:val="11"/>
          <w:szCs w:val="11"/>
          <w:color w:val="A1A1A1"/>
          <w:spacing w:val="0"/>
          <w:w w:val="100"/>
          <w:position w:val="-2"/>
        </w:rPr>
        <w:t>    </w:t>
      </w:r>
      <w:r>
        <w:rPr>
          <w:rFonts w:ascii="Arial" w:hAnsi="Arial" w:cs="Arial" w:eastAsia="Arial"/>
          <w:sz w:val="11"/>
          <w:szCs w:val="11"/>
          <w:color w:val="A1A1A1"/>
          <w:spacing w:val="-4"/>
          <w:w w:val="100"/>
          <w:position w:val="-2"/>
        </w:rPr>
        <w:t> </w:t>
      </w:r>
      <w:r>
        <w:rPr>
          <w:rFonts w:ascii="Arial" w:hAnsi="Arial" w:cs="Arial" w:eastAsia="Arial"/>
          <w:sz w:val="11"/>
          <w:szCs w:val="11"/>
          <w:color w:val="A1A1A1"/>
          <w:spacing w:val="-13"/>
          <w:w w:val="120"/>
          <w:position w:val="-2"/>
        </w:rPr>
        <w:t>,</w:t>
      </w:r>
      <w:r>
        <w:rPr>
          <w:rFonts w:ascii="Arial" w:hAnsi="Arial" w:cs="Arial" w:eastAsia="Arial"/>
          <w:sz w:val="11"/>
          <w:szCs w:val="11"/>
          <w:color w:val="BABABA"/>
          <w:spacing w:val="0"/>
          <w:w w:val="77"/>
          <w:position w:val="-2"/>
        </w:rPr>
        <w:t>,.</w:t>
      </w:r>
      <w:r>
        <w:rPr>
          <w:rFonts w:ascii="Arial" w:hAnsi="Arial" w:cs="Arial" w:eastAsia="Arial"/>
          <w:sz w:val="11"/>
          <w:szCs w:val="11"/>
          <w:color w:val="000000"/>
          <w:spacing w:val="0"/>
          <w:w w:val="100"/>
          <w:position w:val="0"/>
        </w:rPr>
      </w:r>
    </w:p>
    <w:p>
      <w:pPr>
        <w:spacing w:before="5" w:after="0" w:line="140" w:lineRule="exact"/>
        <w:jc w:val="left"/>
        <w:rPr>
          <w:sz w:val="14"/>
          <w:szCs w:val="14"/>
        </w:rPr>
      </w:pPr>
      <w:rPr/>
      <w:r>
        <w:rPr/>
        <w:br w:type="column"/>
      </w:r>
      <w:r>
        <w:rPr>
          <w:sz w:val="14"/>
          <w:szCs w:val="14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11"/>
          <w:szCs w:val="11"/>
        </w:rPr>
      </w:pPr>
      <w:rPr/>
      <w:r>
        <w:rPr>
          <w:rFonts w:ascii="Times New Roman" w:hAnsi="Times New Roman" w:cs="Times New Roman" w:eastAsia="Times New Roman"/>
          <w:sz w:val="11"/>
          <w:szCs w:val="11"/>
          <w:color w:val="BABABA"/>
          <w:w w:val="59"/>
          <w:b/>
          <w:bCs/>
          <w:i/>
        </w:rPr>
        <w:t>o</w:t>
      </w:r>
      <w:r>
        <w:rPr>
          <w:rFonts w:ascii="Times New Roman" w:hAnsi="Times New Roman" w:cs="Times New Roman" w:eastAsia="Times New Roman"/>
          <w:sz w:val="11"/>
          <w:szCs w:val="11"/>
          <w:color w:val="BABABA"/>
          <w:spacing w:val="6"/>
          <w:w w:val="58"/>
          <w:b/>
          <w:bCs/>
          <w:i/>
        </w:rPr>
        <w:t>l</w:t>
      </w:r>
      <w:r>
        <w:rPr>
          <w:rFonts w:ascii="Times New Roman" w:hAnsi="Times New Roman" w:cs="Times New Roman" w:eastAsia="Times New Roman"/>
          <w:sz w:val="11"/>
          <w:szCs w:val="11"/>
          <w:color w:val="A1A1A1"/>
          <w:spacing w:val="0"/>
          <w:w w:val="160"/>
          <w:b/>
          <w:bCs/>
          <w:i/>
        </w:rPr>
        <w:t>.</w:t>
      </w:r>
      <w:r>
        <w:rPr>
          <w:rFonts w:ascii="Times New Roman" w:hAnsi="Times New Roman" w:cs="Times New Roman" w:eastAsia="Times New Roman"/>
          <w:sz w:val="11"/>
          <w:szCs w:val="11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300" w:bottom="280" w:left="280" w:right="340"/>
          <w:cols w:num="2" w:equalWidth="0">
            <w:col w:w="10156" w:space="594"/>
            <w:col w:w="550"/>
          </w:cols>
        </w:sectPr>
      </w:pPr>
      <w:rPr/>
    </w:p>
    <w:p>
      <w:pPr>
        <w:spacing w:before="0" w:after="0" w:line="123" w:lineRule="exact"/>
        <w:ind w:right="315"/>
        <w:jc w:val="right"/>
        <w:tabs>
          <w:tab w:pos="700" w:val="left"/>
          <w:tab w:pos="1300" w:val="left"/>
        </w:tabs>
        <w:rPr>
          <w:rFonts w:ascii="Arial" w:hAnsi="Arial" w:cs="Arial" w:eastAsia="Arial"/>
          <w:sz w:val="12"/>
          <w:szCs w:val="12"/>
        </w:rPr>
      </w:pPr>
      <w:rPr/>
      <w:r>
        <w:rPr>
          <w:rFonts w:ascii="Arial" w:hAnsi="Arial" w:cs="Arial" w:eastAsia="Arial"/>
          <w:sz w:val="12"/>
          <w:szCs w:val="12"/>
          <w:color w:val="A1A1A1"/>
          <w:spacing w:val="0"/>
          <w:w w:val="157"/>
        </w:rPr>
        <w:t>·</w:t>
      </w:r>
      <w:r>
        <w:rPr>
          <w:rFonts w:ascii="Arial" w:hAnsi="Arial" w:cs="Arial" w:eastAsia="Arial"/>
          <w:sz w:val="12"/>
          <w:szCs w:val="12"/>
          <w:color w:val="A1A1A1"/>
          <w:spacing w:val="36"/>
          <w:w w:val="157"/>
        </w:rPr>
        <w:t> </w:t>
      </w:r>
      <w:r>
        <w:rPr>
          <w:rFonts w:ascii="Arial" w:hAnsi="Arial" w:cs="Arial" w:eastAsia="Arial"/>
          <w:sz w:val="12"/>
          <w:szCs w:val="12"/>
          <w:color w:val="343434"/>
          <w:spacing w:val="0"/>
          <w:w w:val="81"/>
          <w:b/>
          <w:bCs/>
          <w:i/>
        </w:rPr>
        <w:t>t</w:t>
      </w:r>
      <w:r>
        <w:rPr>
          <w:rFonts w:ascii="Arial" w:hAnsi="Arial" w:cs="Arial" w:eastAsia="Arial"/>
          <w:sz w:val="12"/>
          <w:szCs w:val="12"/>
          <w:color w:val="343434"/>
          <w:spacing w:val="-35"/>
          <w:w w:val="81"/>
          <w:b/>
          <w:bCs/>
          <w:i/>
        </w:rPr>
        <w:t>"</w:t>
      </w:r>
      <w:r>
        <w:rPr>
          <w:rFonts w:ascii="Arial" w:hAnsi="Arial" w:cs="Arial" w:eastAsia="Arial"/>
          <w:sz w:val="12"/>
          <w:szCs w:val="12"/>
          <w:color w:val="606262"/>
          <w:spacing w:val="3"/>
          <w:w w:val="116"/>
          <w:b/>
          <w:bCs/>
          <w:i/>
        </w:rPr>
        <w:t>o</w:t>
      </w:r>
      <w:r>
        <w:rPr>
          <w:rFonts w:ascii="Arial" w:hAnsi="Arial" w:cs="Arial" w:eastAsia="Arial"/>
          <w:sz w:val="12"/>
          <w:szCs w:val="12"/>
          <w:color w:val="878789"/>
          <w:spacing w:val="0"/>
          <w:w w:val="115"/>
          <w:b/>
          <w:bCs/>
          <w:i/>
        </w:rPr>
        <w:t>p</w:t>
      </w:r>
      <w:r>
        <w:rPr>
          <w:rFonts w:ascii="Arial" w:hAnsi="Arial" w:cs="Arial" w:eastAsia="Arial"/>
          <w:sz w:val="12"/>
          <w:szCs w:val="12"/>
          <w:color w:val="878789"/>
          <w:spacing w:val="0"/>
          <w:w w:val="100"/>
          <w:b/>
          <w:bCs/>
          <w:i/>
        </w:rPr>
        <w:tab/>
      </w:r>
      <w:r>
        <w:rPr>
          <w:rFonts w:ascii="Arial" w:hAnsi="Arial" w:cs="Arial" w:eastAsia="Arial"/>
          <w:sz w:val="12"/>
          <w:szCs w:val="12"/>
          <w:color w:val="878789"/>
          <w:spacing w:val="0"/>
          <w:w w:val="100"/>
          <w:b/>
          <w:bCs/>
          <w:i/>
        </w:rPr>
      </w:r>
      <w:r>
        <w:rPr>
          <w:rFonts w:ascii="Arial" w:hAnsi="Arial" w:cs="Arial" w:eastAsia="Arial"/>
          <w:sz w:val="12"/>
          <w:szCs w:val="12"/>
          <w:color w:val="A1A1A1"/>
          <w:spacing w:val="0"/>
          <w:w w:val="100"/>
          <w:b/>
          <w:bCs/>
          <w:i/>
        </w:rPr>
        <w:t>.,</w:t>
      </w:r>
      <w:r>
        <w:rPr>
          <w:rFonts w:ascii="Arial" w:hAnsi="Arial" w:cs="Arial" w:eastAsia="Arial"/>
          <w:sz w:val="12"/>
          <w:szCs w:val="12"/>
          <w:color w:val="A1A1A1"/>
          <w:spacing w:val="0"/>
          <w:w w:val="100"/>
          <w:b/>
          <w:bCs/>
          <w:i/>
        </w:rPr>
        <w:t> </w:t>
      </w:r>
      <w:r>
        <w:rPr>
          <w:rFonts w:ascii="Arial" w:hAnsi="Arial" w:cs="Arial" w:eastAsia="Arial"/>
          <w:sz w:val="12"/>
          <w:szCs w:val="12"/>
          <w:color w:val="A1A1A1"/>
          <w:spacing w:val="0"/>
          <w:w w:val="100"/>
          <w:b/>
          <w:bCs/>
          <w:i/>
        </w:rPr>
        <w:t> </w:t>
      </w:r>
      <w:r>
        <w:rPr>
          <w:rFonts w:ascii="Arial" w:hAnsi="Arial" w:cs="Arial" w:eastAsia="Arial"/>
          <w:sz w:val="12"/>
          <w:szCs w:val="12"/>
          <w:color w:val="A1A1A1"/>
          <w:spacing w:val="0"/>
          <w:w w:val="82"/>
          <w:b/>
          <w:bCs/>
        </w:rPr>
        <w:t>r</w:t>
      </w:r>
      <w:r>
        <w:rPr>
          <w:rFonts w:ascii="Arial" w:hAnsi="Arial" w:cs="Arial" w:eastAsia="Arial"/>
          <w:sz w:val="12"/>
          <w:szCs w:val="12"/>
          <w:color w:val="A1A1A1"/>
          <w:spacing w:val="0"/>
          <w:w w:val="82"/>
          <w:b/>
          <w:bCs/>
        </w:rPr>
        <w:t>  </w:t>
      </w:r>
      <w:r>
        <w:rPr>
          <w:rFonts w:ascii="Arial" w:hAnsi="Arial" w:cs="Arial" w:eastAsia="Arial"/>
          <w:sz w:val="12"/>
          <w:szCs w:val="12"/>
          <w:color w:val="A1A1A1"/>
          <w:spacing w:val="10"/>
          <w:w w:val="82"/>
          <w:b/>
          <w:bCs/>
        </w:rPr>
        <w:t> </w:t>
      </w:r>
      <w:r>
        <w:rPr>
          <w:rFonts w:ascii="Arial" w:hAnsi="Arial" w:cs="Arial" w:eastAsia="Arial"/>
          <w:sz w:val="12"/>
          <w:szCs w:val="12"/>
          <w:color w:val="747474"/>
          <w:spacing w:val="0"/>
          <w:w w:val="81"/>
        </w:rPr>
        <w:t>\</w:t>
      </w:r>
      <w:r>
        <w:rPr>
          <w:rFonts w:ascii="Arial" w:hAnsi="Arial" w:cs="Arial" w:eastAsia="Arial"/>
          <w:sz w:val="12"/>
          <w:szCs w:val="12"/>
          <w:color w:val="747474"/>
          <w:spacing w:val="0"/>
          <w:w w:val="82"/>
        </w:rPr>
        <w:t>•</w:t>
      </w:r>
      <w:r>
        <w:rPr>
          <w:rFonts w:ascii="Arial" w:hAnsi="Arial" w:cs="Arial" w:eastAsia="Arial"/>
          <w:sz w:val="12"/>
          <w:szCs w:val="12"/>
          <w:color w:val="747474"/>
          <w:spacing w:val="0"/>
          <w:w w:val="100"/>
        </w:rPr>
        <w:tab/>
      </w:r>
      <w:r>
        <w:rPr>
          <w:rFonts w:ascii="Arial" w:hAnsi="Arial" w:cs="Arial" w:eastAsia="Arial"/>
          <w:sz w:val="12"/>
          <w:szCs w:val="12"/>
          <w:color w:val="747474"/>
          <w:spacing w:val="0"/>
          <w:w w:val="100"/>
        </w:rPr>
      </w:r>
      <w:r>
        <w:rPr>
          <w:rFonts w:ascii="Arial" w:hAnsi="Arial" w:cs="Arial" w:eastAsia="Arial"/>
          <w:sz w:val="12"/>
          <w:szCs w:val="12"/>
          <w:color w:val="BABABA"/>
          <w:spacing w:val="0"/>
          <w:w w:val="120"/>
        </w:rPr>
        <w:t>-</w:t>
      </w:r>
      <w:r>
        <w:rPr>
          <w:rFonts w:ascii="Arial" w:hAnsi="Arial" w:cs="Arial" w:eastAsia="Arial"/>
          <w:sz w:val="12"/>
          <w:szCs w:val="12"/>
          <w:color w:val="BABABA"/>
          <w:spacing w:val="-18"/>
          <w:w w:val="119"/>
        </w:rPr>
        <w:t>;</w:t>
      </w:r>
      <w:r>
        <w:rPr>
          <w:rFonts w:ascii="Arial" w:hAnsi="Arial" w:cs="Arial" w:eastAsia="Arial"/>
          <w:sz w:val="12"/>
          <w:szCs w:val="12"/>
          <w:color w:val="BABABA"/>
          <w:spacing w:val="0"/>
          <w:w w:val="197"/>
        </w:rPr>
        <w:t>·</w:t>
      </w:r>
      <w:r>
        <w:rPr>
          <w:rFonts w:ascii="Arial" w:hAnsi="Arial" w:cs="Arial" w:eastAsia="Arial"/>
          <w:sz w:val="12"/>
          <w:szCs w:val="12"/>
          <w:color w:val="BABABA"/>
          <w:spacing w:val="-19"/>
          <w:w w:val="100"/>
        </w:rPr>
        <w:t> </w:t>
      </w:r>
      <w:r>
        <w:rPr>
          <w:rFonts w:ascii="Arial" w:hAnsi="Arial" w:cs="Arial" w:eastAsia="Arial"/>
          <w:sz w:val="12"/>
          <w:szCs w:val="12"/>
          <w:color w:val="BABABA"/>
          <w:spacing w:val="-25"/>
          <w:w w:val="93"/>
        </w:rPr>
        <w:t>.</w:t>
      </w:r>
      <w:r>
        <w:rPr>
          <w:rFonts w:ascii="Arial" w:hAnsi="Arial" w:cs="Arial" w:eastAsia="Arial"/>
          <w:sz w:val="12"/>
          <w:szCs w:val="12"/>
          <w:color w:val="A1A1A1"/>
          <w:spacing w:val="-19"/>
          <w:w w:val="157"/>
        </w:rPr>
        <w:t>·</w:t>
      </w:r>
      <w:r>
        <w:rPr>
          <w:rFonts w:ascii="Arial" w:hAnsi="Arial" w:cs="Arial" w:eastAsia="Arial"/>
          <w:sz w:val="12"/>
          <w:szCs w:val="12"/>
          <w:color w:val="BABABA"/>
          <w:spacing w:val="-11"/>
          <w:w w:val="93"/>
        </w:rPr>
        <w:t>.</w:t>
      </w:r>
      <w:r>
        <w:rPr>
          <w:rFonts w:ascii="Arial" w:hAnsi="Arial" w:cs="Arial" w:eastAsia="Arial"/>
          <w:sz w:val="12"/>
          <w:szCs w:val="12"/>
          <w:color w:val="A1A1A1"/>
          <w:spacing w:val="0"/>
          <w:w w:val="222"/>
        </w:rPr>
        <w:t>,</w:t>
      </w:r>
      <w:r>
        <w:rPr>
          <w:rFonts w:ascii="Arial" w:hAnsi="Arial" w:cs="Arial" w:eastAsia="Arial"/>
          <w:sz w:val="12"/>
          <w:szCs w:val="12"/>
          <w:color w:val="000000"/>
          <w:spacing w:val="0"/>
          <w:w w:val="100"/>
        </w:rPr>
      </w:r>
    </w:p>
    <w:p>
      <w:pPr>
        <w:spacing w:before="43" w:after="0" w:line="154" w:lineRule="exact"/>
        <w:ind w:right="730"/>
        <w:jc w:val="right"/>
        <w:tabs>
          <w:tab w:pos="300" w:val="left"/>
          <w:tab w:pos="700" w:val="left"/>
        </w:tabs>
        <w:rPr>
          <w:rFonts w:ascii="Arial" w:hAnsi="Arial" w:cs="Arial" w:eastAsia="Arial"/>
          <w:sz w:val="11"/>
          <w:szCs w:val="11"/>
        </w:rPr>
      </w:pPr>
      <w:rPr/>
      <w:r>
        <w:rPr>
          <w:rFonts w:ascii="Times New Roman" w:hAnsi="Times New Roman" w:cs="Times New Roman" w:eastAsia="Times New Roman"/>
          <w:sz w:val="14"/>
          <w:szCs w:val="14"/>
          <w:color w:val="A1A1A1"/>
          <w:spacing w:val="-1"/>
          <w:w w:val="83"/>
          <w:i/>
          <w:position w:val="-1"/>
        </w:rPr>
        <w:t>:</w:t>
      </w:r>
      <w:r>
        <w:rPr>
          <w:rFonts w:ascii="Times New Roman" w:hAnsi="Times New Roman" w:cs="Times New Roman" w:eastAsia="Times New Roman"/>
          <w:sz w:val="14"/>
          <w:szCs w:val="14"/>
          <w:color w:val="BABABA"/>
          <w:spacing w:val="0"/>
          <w:w w:val="142"/>
          <w:i/>
          <w:position w:val="-1"/>
        </w:rPr>
        <w:t>,</w:t>
      </w:r>
      <w:r>
        <w:rPr>
          <w:rFonts w:ascii="Times New Roman" w:hAnsi="Times New Roman" w:cs="Times New Roman" w:eastAsia="Times New Roman"/>
          <w:sz w:val="14"/>
          <w:szCs w:val="14"/>
          <w:color w:val="BABABA"/>
          <w:spacing w:val="0"/>
          <w:w w:val="100"/>
          <w:i/>
          <w:position w:val="-1"/>
        </w:rPr>
        <w:tab/>
      </w:r>
      <w:r>
        <w:rPr>
          <w:rFonts w:ascii="Times New Roman" w:hAnsi="Times New Roman" w:cs="Times New Roman" w:eastAsia="Times New Roman"/>
          <w:sz w:val="14"/>
          <w:szCs w:val="14"/>
          <w:color w:val="BABABA"/>
          <w:spacing w:val="0"/>
          <w:w w:val="100"/>
          <w:i/>
          <w:position w:val="-1"/>
        </w:rPr>
      </w:r>
      <w:r>
        <w:rPr>
          <w:rFonts w:ascii="Times New Roman" w:hAnsi="Times New Roman" w:cs="Times New Roman" w:eastAsia="Times New Roman"/>
          <w:sz w:val="14"/>
          <w:szCs w:val="14"/>
          <w:color w:val="A1A1A1"/>
          <w:spacing w:val="0"/>
          <w:w w:val="70"/>
          <w:b/>
          <w:bCs/>
          <w:i/>
          <w:position w:val="-1"/>
        </w:rPr>
        <w:t>1;</w:t>
      </w:r>
      <w:r>
        <w:rPr>
          <w:rFonts w:ascii="Times New Roman" w:hAnsi="Times New Roman" w:cs="Times New Roman" w:eastAsia="Times New Roman"/>
          <w:sz w:val="14"/>
          <w:szCs w:val="14"/>
          <w:color w:val="A1A1A1"/>
          <w:spacing w:val="0"/>
          <w:w w:val="100"/>
          <w:b/>
          <w:bCs/>
          <w:i/>
          <w:position w:val="-1"/>
        </w:rPr>
        <w:tab/>
      </w:r>
      <w:r>
        <w:rPr>
          <w:rFonts w:ascii="Times New Roman" w:hAnsi="Times New Roman" w:cs="Times New Roman" w:eastAsia="Times New Roman"/>
          <w:sz w:val="14"/>
          <w:szCs w:val="14"/>
          <w:color w:val="A1A1A1"/>
          <w:spacing w:val="0"/>
          <w:w w:val="100"/>
          <w:b/>
          <w:bCs/>
          <w:i/>
          <w:position w:val="-1"/>
        </w:rPr>
      </w:r>
      <w:r>
        <w:rPr>
          <w:rFonts w:ascii="Times New Roman" w:hAnsi="Times New Roman" w:cs="Times New Roman" w:eastAsia="Times New Roman"/>
          <w:sz w:val="12"/>
          <w:szCs w:val="12"/>
          <w:color w:val="A1A1A1"/>
          <w:spacing w:val="0"/>
          <w:w w:val="100"/>
          <w:b/>
          <w:bCs/>
          <w:position w:val="-1"/>
        </w:rPr>
        <w:t>;</w:t>
      </w:r>
      <w:r>
        <w:rPr>
          <w:rFonts w:ascii="Times New Roman" w:hAnsi="Times New Roman" w:cs="Times New Roman" w:eastAsia="Times New Roman"/>
          <w:sz w:val="12"/>
          <w:szCs w:val="12"/>
          <w:color w:val="A1A1A1"/>
          <w:spacing w:val="0"/>
          <w:w w:val="100"/>
          <w:b/>
          <w:bCs/>
          <w:position w:val="-1"/>
        </w:rPr>
        <w:t>r</w:t>
      </w:r>
      <w:r>
        <w:rPr>
          <w:rFonts w:ascii="Times New Roman" w:hAnsi="Times New Roman" w:cs="Times New Roman" w:eastAsia="Times New Roman"/>
          <w:sz w:val="12"/>
          <w:szCs w:val="12"/>
          <w:color w:val="A1A1A1"/>
          <w:spacing w:val="0"/>
          <w:w w:val="100"/>
          <w:b/>
          <w:bCs/>
          <w:position w:val="-1"/>
        </w:rPr>
        <w:t> </w:t>
      </w:r>
      <w:r>
        <w:rPr>
          <w:rFonts w:ascii="Times New Roman" w:hAnsi="Times New Roman" w:cs="Times New Roman" w:eastAsia="Times New Roman"/>
          <w:sz w:val="12"/>
          <w:szCs w:val="12"/>
          <w:color w:val="A1A1A1"/>
          <w:spacing w:val="14"/>
          <w:w w:val="100"/>
          <w:b/>
          <w:bCs/>
          <w:position w:val="-1"/>
        </w:rPr>
        <w:t> </w:t>
      </w:r>
      <w:r>
        <w:rPr>
          <w:rFonts w:ascii="Times New Roman" w:hAnsi="Times New Roman" w:cs="Times New Roman" w:eastAsia="Times New Roman"/>
          <w:sz w:val="12"/>
          <w:szCs w:val="12"/>
          <w:color w:val="A1A1A1"/>
          <w:spacing w:val="0"/>
          <w:w w:val="97"/>
          <w:position w:val="-1"/>
        </w:rPr>
        <w:t>..</w:t>
      </w:r>
      <w:r>
        <w:rPr>
          <w:rFonts w:ascii="Times New Roman" w:hAnsi="Times New Roman" w:cs="Times New Roman" w:eastAsia="Times New Roman"/>
          <w:sz w:val="12"/>
          <w:szCs w:val="12"/>
          <w:color w:val="A1A1A1"/>
          <w:spacing w:val="-25"/>
          <w:w w:val="97"/>
          <w:position w:val="-1"/>
        </w:rPr>
        <w:t>.</w:t>
      </w:r>
      <w:r>
        <w:rPr>
          <w:rFonts w:ascii="Arial" w:hAnsi="Arial" w:cs="Arial" w:eastAsia="Arial"/>
          <w:sz w:val="11"/>
          <w:szCs w:val="11"/>
          <w:color w:val="BABABA"/>
          <w:spacing w:val="-14"/>
          <w:w w:val="146"/>
          <w:position w:val="-1"/>
        </w:rPr>
        <w:t>ı</w:t>
      </w:r>
      <w:r>
        <w:rPr>
          <w:rFonts w:ascii="Arial" w:hAnsi="Arial" w:cs="Arial" w:eastAsia="Arial"/>
          <w:sz w:val="11"/>
          <w:szCs w:val="11"/>
          <w:color w:val="A1A1A1"/>
          <w:spacing w:val="0"/>
          <w:w w:val="362"/>
          <w:position w:val="-1"/>
        </w:rPr>
        <w:t>;</w:t>
      </w:r>
      <w:r>
        <w:rPr>
          <w:rFonts w:ascii="Arial" w:hAnsi="Arial" w:cs="Arial" w:eastAsia="Arial"/>
          <w:sz w:val="11"/>
          <w:szCs w:val="11"/>
          <w:color w:val="A1A1A1"/>
          <w:spacing w:val="5"/>
          <w:w w:val="100"/>
          <w:position w:val="-1"/>
        </w:rPr>
        <w:t> </w:t>
      </w:r>
      <w:r>
        <w:rPr>
          <w:rFonts w:ascii="Arial" w:hAnsi="Arial" w:cs="Arial" w:eastAsia="Arial"/>
          <w:sz w:val="11"/>
          <w:szCs w:val="11"/>
          <w:color w:val="BABABA"/>
          <w:spacing w:val="0"/>
          <w:w w:val="79"/>
          <w:position w:val="-1"/>
        </w:rPr>
        <w:t>..</w:t>
      </w:r>
      <w:r>
        <w:rPr>
          <w:rFonts w:ascii="Arial" w:hAnsi="Arial" w:cs="Arial" w:eastAsia="Arial"/>
          <w:sz w:val="11"/>
          <w:szCs w:val="11"/>
          <w:color w:val="000000"/>
          <w:spacing w:val="0"/>
          <w:w w:val="100"/>
          <w:position w:val="0"/>
        </w:rPr>
      </w:r>
    </w:p>
    <w:p>
      <w:pPr>
        <w:spacing w:before="0" w:after="0" w:line="78" w:lineRule="exact"/>
        <w:ind w:right="650"/>
        <w:jc w:val="right"/>
        <w:rPr>
          <w:rFonts w:ascii="Times New Roman" w:hAnsi="Times New Roman" w:cs="Times New Roman" w:eastAsia="Times New Roman"/>
          <w:sz w:val="11"/>
          <w:szCs w:val="11"/>
        </w:rPr>
      </w:pPr>
      <w:rPr/>
      <w:r>
        <w:rPr>
          <w:rFonts w:ascii="Arial" w:hAnsi="Arial" w:cs="Arial" w:eastAsia="Arial"/>
          <w:sz w:val="22"/>
          <w:szCs w:val="22"/>
          <w:color w:val="A1A1A1"/>
          <w:spacing w:val="0"/>
          <w:w w:val="100"/>
          <w:position w:val="-11"/>
        </w:rPr>
        <w:t>.,.</w:t>
      </w:r>
      <w:r>
        <w:rPr>
          <w:rFonts w:ascii="Arial" w:hAnsi="Arial" w:cs="Arial" w:eastAsia="Arial"/>
          <w:sz w:val="22"/>
          <w:szCs w:val="22"/>
          <w:color w:val="A1A1A1"/>
          <w:spacing w:val="5"/>
          <w:w w:val="100"/>
          <w:position w:val="-11"/>
        </w:rPr>
        <w:t> </w:t>
      </w:r>
      <w:r>
        <w:rPr>
          <w:rFonts w:ascii="Times New Roman" w:hAnsi="Times New Roman" w:cs="Times New Roman" w:eastAsia="Times New Roman"/>
          <w:sz w:val="11"/>
          <w:szCs w:val="11"/>
          <w:color w:val="A1A1A1"/>
          <w:spacing w:val="0"/>
          <w:w w:val="70"/>
          <w:i/>
          <w:position w:val="-7"/>
        </w:rPr>
        <w:t>•</w:t>
      </w:r>
      <w:r>
        <w:rPr>
          <w:rFonts w:ascii="Times New Roman" w:hAnsi="Times New Roman" w:cs="Times New Roman" w:eastAsia="Times New Roman"/>
          <w:sz w:val="11"/>
          <w:szCs w:val="11"/>
          <w:color w:val="A1A1A1"/>
          <w:spacing w:val="-16"/>
          <w:w w:val="100"/>
          <w:i/>
          <w:position w:val="-7"/>
        </w:rPr>
        <w:t> </w:t>
      </w:r>
      <w:r>
        <w:rPr>
          <w:rFonts w:ascii="Times New Roman" w:hAnsi="Times New Roman" w:cs="Times New Roman" w:eastAsia="Times New Roman"/>
          <w:sz w:val="11"/>
          <w:szCs w:val="11"/>
          <w:color w:val="747474"/>
          <w:spacing w:val="0"/>
          <w:w w:val="124"/>
          <w:i/>
          <w:position w:val="-7"/>
        </w:rPr>
        <w:t>.</w:t>
      </w:r>
      <w:r>
        <w:rPr>
          <w:rFonts w:ascii="Times New Roman" w:hAnsi="Times New Roman" w:cs="Times New Roman" w:eastAsia="Times New Roman"/>
          <w:sz w:val="11"/>
          <w:szCs w:val="11"/>
          <w:color w:val="747474"/>
          <w:spacing w:val="-4"/>
          <w:w w:val="123"/>
          <w:i/>
          <w:position w:val="-7"/>
        </w:rPr>
        <w:t>l</w:t>
      </w:r>
      <w:r>
        <w:rPr>
          <w:rFonts w:ascii="Times New Roman" w:hAnsi="Times New Roman" w:cs="Times New Roman" w:eastAsia="Times New Roman"/>
          <w:sz w:val="11"/>
          <w:szCs w:val="11"/>
          <w:color w:val="4B4B4D"/>
          <w:spacing w:val="5"/>
          <w:w w:val="131"/>
          <w:i/>
          <w:position w:val="-7"/>
        </w:rPr>
        <w:t>'</w:t>
      </w:r>
      <w:r>
        <w:rPr>
          <w:rFonts w:ascii="Times New Roman" w:hAnsi="Times New Roman" w:cs="Times New Roman" w:eastAsia="Times New Roman"/>
          <w:sz w:val="11"/>
          <w:szCs w:val="11"/>
          <w:color w:val="A1A1A1"/>
          <w:spacing w:val="0"/>
          <w:w w:val="110"/>
          <w:i/>
          <w:position w:val="-7"/>
        </w:rPr>
        <w:t>"</w:t>
      </w:r>
      <w:r>
        <w:rPr>
          <w:rFonts w:ascii="Times New Roman" w:hAnsi="Times New Roman" w:cs="Times New Roman" w:eastAsia="Times New Roman"/>
          <w:sz w:val="11"/>
          <w:szCs w:val="11"/>
          <w:color w:val="000000"/>
          <w:spacing w:val="0"/>
          <w:w w:val="100"/>
          <w:position w:val="0"/>
        </w:rPr>
      </w:r>
    </w:p>
    <w:p>
      <w:pPr>
        <w:spacing w:before="0" w:after="0" w:line="140" w:lineRule="exact"/>
        <w:ind w:left="2270" w:right="-20"/>
        <w:jc w:val="left"/>
        <w:tabs>
          <w:tab w:pos="2660" w:val="left"/>
          <w:tab w:pos="9740" w:val="left"/>
        </w:tabs>
        <w:rPr>
          <w:rFonts w:ascii="Courier New" w:hAnsi="Courier New" w:cs="Courier New" w:eastAsia="Courier New"/>
          <w:sz w:val="11"/>
          <w:szCs w:val="11"/>
        </w:rPr>
      </w:pPr>
      <w:rPr/>
      <w:r>
        <w:rPr>
          <w:rFonts w:ascii="Times New Roman" w:hAnsi="Times New Roman" w:cs="Times New Roman" w:eastAsia="Times New Roman"/>
          <w:sz w:val="40"/>
          <w:szCs w:val="40"/>
          <w:color w:val="606262"/>
          <w:spacing w:val="0"/>
          <w:w w:val="59"/>
          <w:position w:val="-21"/>
        </w:rPr>
        <w:t>"'</w:t>
      </w:r>
      <w:r>
        <w:rPr>
          <w:rFonts w:ascii="Times New Roman" w:hAnsi="Times New Roman" w:cs="Times New Roman" w:eastAsia="Times New Roman"/>
          <w:sz w:val="40"/>
          <w:szCs w:val="40"/>
          <w:color w:val="606262"/>
          <w:spacing w:val="0"/>
          <w:w w:val="100"/>
          <w:position w:val="-21"/>
        </w:rPr>
        <w:tab/>
      </w:r>
      <w:r>
        <w:rPr>
          <w:rFonts w:ascii="Times New Roman" w:hAnsi="Times New Roman" w:cs="Times New Roman" w:eastAsia="Times New Roman"/>
          <w:sz w:val="40"/>
          <w:szCs w:val="40"/>
          <w:color w:val="606262"/>
          <w:spacing w:val="0"/>
          <w:w w:val="44"/>
          <w:position w:val="-21"/>
        </w:rPr>
        <w:t>.</w:t>
      </w:r>
      <w:r>
        <w:rPr>
          <w:rFonts w:ascii="Times New Roman" w:hAnsi="Times New Roman" w:cs="Times New Roman" w:eastAsia="Times New Roman"/>
          <w:sz w:val="40"/>
          <w:szCs w:val="40"/>
          <w:color w:val="606262"/>
          <w:spacing w:val="-58"/>
          <w:w w:val="100"/>
          <w:position w:val="-21"/>
        </w:rPr>
        <w:t> </w:t>
      </w:r>
      <w:r>
        <w:rPr>
          <w:rFonts w:ascii="Times New Roman" w:hAnsi="Times New Roman" w:cs="Times New Roman" w:eastAsia="Times New Roman"/>
          <w:sz w:val="40"/>
          <w:szCs w:val="40"/>
          <w:color w:val="484F70"/>
          <w:spacing w:val="0"/>
          <w:w w:val="56"/>
          <w:position w:val="-21"/>
        </w:rPr>
        <w:t>1;&amp;</w:t>
      </w:r>
      <w:r>
        <w:rPr>
          <w:rFonts w:ascii="Times New Roman" w:hAnsi="Times New Roman" w:cs="Times New Roman" w:eastAsia="Times New Roman"/>
          <w:sz w:val="40"/>
          <w:szCs w:val="40"/>
          <w:color w:val="484F70"/>
          <w:spacing w:val="10"/>
          <w:w w:val="57"/>
          <w:position w:val="-21"/>
        </w:rPr>
        <w:t>1</w:t>
      </w:r>
      <w:r>
        <w:rPr>
          <w:rFonts w:ascii="Times New Roman" w:hAnsi="Times New Roman" w:cs="Times New Roman" w:eastAsia="Times New Roman"/>
          <w:sz w:val="40"/>
          <w:szCs w:val="40"/>
          <w:color w:val="606262"/>
          <w:spacing w:val="0"/>
          <w:w w:val="83"/>
          <w:position w:val="-21"/>
        </w:rPr>
        <w:t>r</w:t>
      </w:r>
      <w:r>
        <w:rPr>
          <w:rFonts w:ascii="Times New Roman" w:hAnsi="Times New Roman" w:cs="Times New Roman" w:eastAsia="Times New Roman"/>
          <w:sz w:val="40"/>
          <w:szCs w:val="40"/>
          <w:color w:val="606262"/>
          <w:spacing w:val="0"/>
          <w:w w:val="82"/>
          <w:position w:val="-21"/>
        </w:rPr>
        <w:t>ç</w:t>
      </w:r>
      <w:r>
        <w:rPr>
          <w:rFonts w:ascii="Times New Roman" w:hAnsi="Times New Roman" w:cs="Times New Roman" w:eastAsia="Times New Roman"/>
          <w:sz w:val="40"/>
          <w:szCs w:val="40"/>
          <w:color w:val="606262"/>
          <w:spacing w:val="0"/>
          <w:w w:val="100"/>
          <w:position w:val="-21"/>
        </w:rPr>
        <w:t> </w:t>
      </w:r>
      <w:r>
        <w:rPr>
          <w:rFonts w:ascii="Times New Roman" w:hAnsi="Times New Roman" w:cs="Times New Roman" w:eastAsia="Times New Roman"/>
          <w:sz w:val="40"/>
          <w:szCs w:val="40"/>
          <w:color w:val="606262"/>
          <w:spacing w:val="-5"/>
          <w:w w:val="100"/>
          <w:position w:val="-21"/>
        </w:rPr>
        <w:t> </w:t>
      </w:r>
      <w:r>
        <w:rPr>
          <w:rFonts w:ascii="Arial" w:hAnsi="Arial" w:cs="Arial" w:eastAsia="Arial"/>
          <w:sz w:val="37"/>
          <w:szCs w:val="37"/>
          <w:color w:val="1A2683"/>
          <w:spacing w:val="0"/>
          <w:w w:val="100"/>
          <w:position w:val="-21"/>
        </w:rPr>
        <w:t>y-</w:t>
      </w:r>
      <w:r>
        <w:rPr>
          <w:rFonts w:ascii="Arial" w:hAnsi="Arial" w:cs="Arial" w:eastAsia="Arial"/>
          <w:sz w:val="37"/>
          <w:szCs w:val="37"/>
          <w:color w:val="1A2683"/>
          <w:spacing w:val="0"/>
          <w:w w:val="100"/>
          <w:position w:val="-21"/>
        </w:rPr>
        <w:tab/>
      </w:r>
      <w:r>
        <w:rPr>
          <w:rFonts w:ascii="Arial" w:hAnsi="Arial" w:cs="Arial" w:eastAsia="Arial"/>
          <w:sz w:val="37"/>
          <w:szCs w:val="37"/>
          <w:color w:val="1A2683"/>
          <w:spacing w:val="0"/>
          <w:w w:val="100"/>
          <w:position w:val="-21"/>
        </w:rPr>
      </w:r>
      <w:r>
        <w:rPr>
          <w:rFonts w:ascii="Courier New" w:hAnsi="Courier New" w:cs="Courier New" w:eastAsia="Courier New"/>
          <w:sz w:val="11"/>
          <w:szCs w:val="11"/>
          <w:color w:val="A1A1A1"/>
          <w:spacing w:val="0"/>
          <w:w w:val="66"/>
          <w:position w:val="2"/>
        </w:rPr>
        <w:t>"-</w:t>
      </w:r>
      <w:r>
        <w:rPr>
          <w:rFonts w:ascii="Courier New" w:hAnsi="Courier New" w:cs="Courier New" w:eastAsia="Courier New"/>
          <w:sz w:val="11"/>
          <w:szCs w:val="11"/>
          <w:color w:val="A1A1A1"/>
          <w:spacing w:val="0"/>
          <w:w w:val="66"/>
          <w:position w:val="2"/>
        </w:rPr>
        <w:t> </w:t>
      </w:r>
      <w:r>
        <w:rPr>
          <w:rFonts w:ascii="Courier New" w:hAnsi="Courier New" w:cs="Courier New" w:eastAsia="Courier New"/>
          <w:sz w:val="11"/>
          <w:szCs w:val="11"/>
          <w:color w:val="A1A1A1"/>
          <w:spacing w:val="1"/>
          <w:w w:val="66"/>
          <w:position w:val="2"/>
        </w:rPr>
        <w:t> </w:t>
      </w:r>
      <w:r>
        <w:rPr>
          <w:rFonts w:ascii="Courier New" w:hAnsi="Courier New" w:cs="Courier New" w:eastAsia="Courier New"/>
          <w:sz w:val="11"/>
          <w:szCs w:val="11"/>
          <w:color w:val="A1A1A1"/>
          <w:spacing w:val="0"/>
          <w:w w:val="100"/>
          <w:position w:val="2"/>
        </w:rPr>
        <w:t>&lt;</w:t>
      </w:r>
      <w:r>
        <w:rPr>
          <w:rFonts w:ascii="Courier New" w:hAnsi="Courier New" w:cs="Courier New" w:eastAsia="Courier New"/>
          <w:sz w:val="11"/>
          <w:szCs w:val="11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300" w:bottom="280" w:left="280" w:right="340"/>
        </w:sectPr>
      </w:pPr>
      <w:rPr/>
    </w:p>
    <w:p>
      <w:pPr>
        <w:spacing w:before="0" w:after="0" w:line="422" w:lineRule="exact"/>
        <w:ind w:left="372" w:right="-102"/>
        <w:jc w:val="left"/>
        <w:tabs>
          <w:tab w:pos="1180" w:val="left"/>
          <w:tab w:pos="1800" w:val="left"/>
          <w:tab w:pos="2280" w:val="left"/>
        </w:tabs>
        <w:rPr>
          <w:rFonts w:ascii="Times New Roman" w:hAnsi="Times New Roman" w:cs="Times New Roman" w:eastAsia="Times New Roman"/>
          <w:sz w:val="25"/>
          <w:szCs w:val="25"/>
        </w:rPr>
      </w:pPr>
      <w:rPr/>
      <w:r>
        <w:rPr/>
        <w:pict>
          <v:group style="position:absolute;margin-left:20.186275pt;margin-top:42.003414pt;width:552.938686pt;height:770.04526pt;mso-position-horizontal-relative:page;mso-position-vertical-relative:page;z-index:-15044" coordorigin="404,840" coordsize="11059,15401">
            <v:group style="position:absolute;left:2451;top:857;width:2;height:362" coordorigin="2451,857" coordsize="2,362">
              <v:shape style="position:absolute;left:2451;top:857;width:2;height:362" coordorigin="2451,857" coordsize="0,362" path="m2451,1218l2451,857e" filled="f" stroked="t" strokeweight=".472194pt" strokecolor="#4B4B4B">
                <v:path arrowok="t"/>
              </v:shape>
            </v:group>
            <v:group style="position:absolute;left:3013;top:861;width:274;height:2" coordorigin="3013,861" coordsize="274,2">
              <v:shape style="position:absolute;left:3013;top:861;width:274;height:2" coordorigin="3013,861" coordsize="274,0" path="m3013,861l3286,861e" filled="f" stroked="t" strokeweight=".472194pt" strokecolor="#606060">
                <v:path arrowok="t"/>
              </v:shape>
            </v:group>
            <v:group style="position:absolute;left:3730;top:864;width:227;height:2" coordorigin="3730,864" coordsize="227,2">
              <v:shape style="position:absolute;left:3730;top:864;width:227;height:2" coordorigin="3730,864" coordsize="227,0" path="m3730,864l3957,864e" filled="f" stroked="t" strokeweight=".472194pt" strokecolor="#676767">
                <v:path arrowok="t"/>
              </v:shape>
            </v:group>
            <v:group style="position:absolute;left:416;top:861;width:11021;height:2" coordorigin="416,861" coordsize="11021,2">
              <v:shape style="position:absolute;left:416;top:861;width:11021;height:2" coordorigin="416,861" coordsize="11021,0" path="m416,861l11437,861e" filled="f" stroked="t" strokeweight=".70829pt" strokecolor="#747474">
                <v:path arrowok="t"/>
              </v:shape>
            </v:group>
            <v:group style="position:absolute;left:8367;top:857;width:161;height:2" coordorigin="8367,857" coordsize="161,2">
              <v:shape style="position:absolute;left:8367;top:857;width:161;height:2" coordorigin="8367,857" coordsize="161,0" path="m8367,857l8528,857e" filled="f" stroked="t" strokeweight=".472194pt" strokecolor="#575757">
                <v:path arrowok="t"/>
              </v:shape>
            </v:group>
            <v:group style="position:absolute;left:9165;top:852;width:2;height:628" coordorigin="9165,852" coordsize="2,628">
              <v:shape style="position:absolute;left:9165;top:852;width:2;height:628" coordorigin="9165,852" coordsize="0,628" path="m9165,1480l9165,852e" filled="f" stroked="t" strokeweight=".944387pt" strokecolor="#707070">
                <v:path arrowok="t"/>
              </v:shape>
            </v:group>
            <v:group style="position:absolute;left:11432;top:847;width:2;height:1199" coordorigin="11432,847" coordsize="2,1199">
              <v:shape style="position:absolute;left:11432;top:847;width:2;height:1199" coordorigin="11432,847" coordsize="0,1199" path="m11432,2046l11432,847e" filled="f" stroked="t" strokeweight=".70829pt" strokecolor="#6B6B6B">
                <v:path arrowok="t"/>
              </v:shape>
            </v:group>
            <v:group style="position:absolute;left:2453;top:1128;width:2;height:614" coordorigin="2453,1128" coordsize="2,614">
              <v:shape style="position:absolute;left:2453;top:1128;width:2;height:614" coordorigin="2453,1128" coordsize="0,614" path="m2453,1742l2453,1128e" filled="f" stroked="t" strokeweight=".944387pt" strokecolor="#676767">
                <v:path arrowok="t"/>
              </v:shape>
            </v:group>
            <v:group style="position:absolute;left:9168;top:1414;width:2;height:609" coordorigin="9168,1414" coordsize="2,609">
              <v:shape style="position:absolute;left:9168;top:1414;width:2;height:609" coordorigin="9168,1414" coordsize="0,609" path="m9168,2023l9168,1414e" filled="f" stroked="t" strokeweight=".472194pt" strokecolor="#575757">
                <v:path arrowok="t"/>
              </v:shape>
            </v:group>
            <v:group style="position:absolute;left:2453;top:1685;width:2;height:343" coordorigin="2453,1685" coordsize="2,343">
              <v:shape style="position:absolute;left:2453;top:1685;width:2;height:343" coordorigin="2453,1685" coordsize="0,343" path="m2453,2027l2453,1685e" filled="f" stroked="t" strokeweight=".472194pt" strokecolor="#484848">
                <v:path arrowok="t"/>
              </v:shape>
            </v:group>
            <v:group style="position:absolute;left:11441;top:847;width:2;height:9181" coordorigin="11441,847" coordsize="2,9181">
              <v:shape style="position:absolute;left:11441;top:847;width:2;height:9181" coordorigin="11441,847" coordsize="0,9181" path="m11441,10028l11441,847e" filled="f" stroked="t" strokeweight=".70829pt" strokecolor="#6B6B6B">
                <v:path arrowok="t"/>
              </v:shape>
            </v:group>
            <v:group style="position:absolute;left:3936;top:3284;width:2;height:761" coordorigin="3936,3284" coordsize="2,761">
              <v:shape style="position:absolute;left:3936;top:3284;width:2;height:761" coordorigin="3936,3284" coordsize="0,761" path="m3936,4045l3936,3284e" filled="f" stroked="t" strokeweight=".472194pt" strokecolor="#383838">
                <v:path arrowok="t"/>
              </v:shape>
            </v:group>
            <v:group style="position:absolute;left:7019;top:3289;width:2;height:471" coordorigin="7019,3289" coordsize="2,471">
              <v:shape style="position:absolute;left:7019;top:3289;width:2;height:471" coordorigin="7019,3289" coordsize="0,471" path="m7019,3760l7019,3289e" filled="f" stroked="t" strokeweight=".944387pt" strokecolor="#676767">
                <v:path arrowok="t"/>
              </v:shape>
            </v:group>
            <v:group style="position:absolute;left:3933;top:3717;width:1945;height:2" coordorigin="3933,3717" coordsize="1945,2">
              <v:shape style="position:absolute;left:3933;top:3717;width:1945;height:2" coordorigin="3933,3717" coordsize="1945,0" path="m3933,3717l5879,3717e" filled="f" stroked="t" strokeweight=".70829pt" strokecolor="#747474">
                <v:path arrowok="t"/>
              </v:shape>
            </v:group>
            <v:group style="position:absolute;left:420;top:4036;width:807;height:2" coordorigin="420,4036" coordsize="807,2">
              <v:shape style="position:absolute;left:420;top:4036;width:807;height:2" coordorigin="420,4036" coordsize="807,0" path="m420,4036l1228,4036e" filled="f" stroked="t" strokeweight=".70829pt" strokecolor="#707070">
                <v:path arrowok="t"/>
              </v:shape>
            </v:group>
            <v:group style="position:absolute;left:1171;top:4036;width:316;height:2" coordorigin="1171,4036" coordsize="316,2">
              <v:shape style="position:absolute;left:1171;top:4036;width:316;height:2" coordorigin="1171,4036" coordsize="316,0" path="m1171,4036l1487,4036e" filled="f" stroked="t" strokeweight=".472194pt" strokecolor="#606060">
                <v:path arrowok="t"/>
              </v:shape>
            </v:group>
            <v:group style="position:absolute;left:1398;top:4036;width:406;height:2" coordorigin="1398,4036" coordsize="406,2">
              <v:shape style="position:absolute;left:1398;top:4036;width:406;height:2" coordorigin="1398,4036" coordsize="406,0" path="m1398,4036l1804,4036e" filled="f" stroked="t" strokeweight=".944387pt" strokecolor="#777777">
                <v:path arrowok="t"/>
              </v:shape>
            </v:group>
            <v:group style="position:absolute;left:1747;top:4036;width:321;height:2" coordorigin="1747,4036" coordsize="321,2">
              <v:shape style="position:absolute;left:1747;top:4036;width:321;height:2" coordorigin="1747,4036" coordsize="321,0" path="m1747,4036l2068,4036e" filled="f" stroked="t" strokeweight=".472194pt" strokecolor="#575757">
                <v:path arrowok="t"/>
              </v:shape>
            </v:group>
            <v:group style="position:absolute;left:2012;top:4036;width:1412;height:2" coordorigin="2012,4036" coordsize="1412,2">
              <v:shape style="position:absolute;left:2012;top:4036;width:1412;height:2" coordorigin="2012,4036" coordsize="1412,0" path="m2012,4036l3423,4036e" filled="f" stroked="t" strokeweight=".70829pt" strokecolor="#707070">
                <v:path arrowok="t"/>
              </v:shape>
            </v:group>
            <v:group style="position:absolute;left:3315;top:4036;width:472;height:2" coordorigin="3315,4036" coordsize="472,2">
              <v:shape style="position:absolute;left:3315;top:4036;width:472;height:2" coordorigin="3315,4036" coordsize="472,0" path="m3315,4036l3787,4036e" filled="f" stroked="t" strokeweight=".472194pt" strokecolor="#606060">
                <v:path arrowok="t"/>
              </v:shape>
            </v:group>
            <v:group style="position:absolute;left:3730;top:4036;width:236;height:2" coordorigin="3730,4036" coordsize="236,2">
              <v:shape style="position:absolute;left:3730;top:4036;width:236;height:2" coordorigin="3730,4036" coordsize="236,0" path="m3730,4036l3966,4036e" filled="f" stroked="t" strokeweight=".944387pt" strokecolor="#747474">
                <v:path arrowok="t"/>
              </v:shape>
            </v:group>
            <v:group style="position:absolute;left:3943;top:3712;width:2;height:333" coordorigin="3943,3712" coordsize="2,333">
              <v:shape style="position:absolute;left:3943;top:3712;width:2;height:333" coordorigin="3943,3712" coordsize="0,333" path="m3943,4045l3943,3712e" filled="f" stroked="t" strokeweight=".944387pt" strokecolor="#383838">
                <v:path arrowok="t"/>
              </v:shape>
            </v:group>
            <v:group style="position:absolute;left:3759;top:4033;width:2285;height:2" coordorigin="3759,4033" coordsize="2285,2">
              <v:shape style="position:absolute;left:3759;top:4033;width:2285;height:2" coordorigin="3759,4033" coordsize="2285,0" path="m3759,4033l6044,4033e" filled="f" stroked="t" strokeweight=".944387pt" strokecolor="#484848">
                <v:path arrowok="t"/>
              </v:shape>
            </v:group>
            <v:group style="position:absolute;left:7019;top:3703;width:2;height:347" coordorigin="7019,3703" coordsize="2,347">
              <v:shape style="position:absolute;left:7019;top:3703;width:2;height:347" coordorigin="7019,3703" coordsize="0,347" path="m7019,4050l7019,3703e" filled="f" stroked="t" strokeweight=".472194pt" strokecolor="#4F4F4F">
                <v:path arrowok="t"/>
              </v:shape>
            </v:group>
            <v:group style="position:absolute;left:5987;top:4038;width:5459;height:2" coordorigin="5987,4038" coordsize="5459,2">
              <v:shape style="position:absolute;left:5987;top:4038;width:5459;height:2" coordorigin="5987,4038" coordsize="5459,0" path="m5987,4038l11446,4038e" filled="f" stroked="t" strokeweight=".70829pt" strokecolor="#747474">
                <v:path arrowok="t"/>
              </v:shape>
            </v:group>
            <v:group style="position:absolute;left:8367;top:4036;width:161;height:2" coordorigin="8367,4036" coordsize="161,2">
              <v:shape style="position:absolute;left:8367;top:4036;width:161;height:2" coordorigin="8367,4036" coordsize="161,0" path="m8367,4036l8528,4036e" filled="f" stroked="t" strokeweight=".472194pt" strokecolor="#4F4F4F">
                <v:path arrowok="t"/>
              </v:shape>
            </v:group>
            <v:group style="position:absolute;left:9123;top:4036;width:283;height:2" coordorigin="9123,4036" coordsize="283,2">
              <v:shape style="position:absolute;left:9123;top:4036;width:283;height:2" coordorigin="9123,4036" coordsize="283,0" path="m9123,4036l9406,4036e" filled="f" stroked="t" strokeweight=".472194pt" strokecolor="#646464">
                <v:path arrowok="t"/>
              </v:shape>
            </v:group>
            <v:group style="position:absolute;left:416;top:4321;width:2965;height:2" coordorigin="416,4321" coordsize="2965,2">
              <v:shape style="position:absolute;left:416;top:4321;width:2965;height:2" coordorigin="416,4321" coordsize="2965,0" path="m416,4321l3381,4321e" filled="f" stroked="t" strokeweight=".70829pt" strokecolor="#747474">
                <v:path arrowok="t"/>
              </v:shape>
            </v:group>
            <v:group style="position:absolute;left:2458;top:4026;width:2;height:1399" coordorigin="2458,4026" coordsize="2,1399">
              <v:shape style="position:absolute;left:2458;top:4026;width:2;height:1399" coordorigin="2458,4026" coordsize="0,1399" path="m2458,5426l2458,4026e" filled="f" stroked="t" strokeweight=".70829pt" strokecolor="#606060">
                <v:path arrowok="t"/>
              </v:shape>
            </v:group>
            <v:group style="position:absolute;left:3315;top:4321;width:472;height:2" coordorigin="3315,4321" coordsize="472,2">
              <v:shape style="position:absolute;left:3315;top:4321;width:472;height:2" coordorigin="3315,4321" coordsize="472,0" path="m3315,4321l3787,4321e" filled="f" stroked="t" strokeweight=".472194pt" strokecolor="#606060">
                <v:path arrowok="t"/>
              </v:shape>
            </v:group>
            <v:group style="position:absolute;left:3730;top:4321;width:496;height:2" coordorigin="3730,4321" coordsize="496,2">
              <v:shape style="position:absolute;left:3730;top:4321;width:496;height:2" coordorigin="3730,4321" coordsize="496,0" path="m3730,4321l4226,4321e" filled="f" stroked="t" strokeweight=".70829pt" strokecolor="#777777">
                <v:path arrowok="t"/>
              </v:shape>
            </v:group>
            <v:group style="position:absolute;left:4136;top:4321;width:529;height:2" coordorigin="4136,4321" coordsize="529,2">
              <v:shape style="position:absolute;left:4136;top:4321;width:529;height:2" coordorigin="4136,4321" coordsize="529,0" path="m4136,4321l4665,4321e" filled="f" stroked="t" strokeweight=".472194pt" strokecolor="#646464">
                <v:path arrowok="t"/>
              </v:shape>
            </v:group>
            <v:group style="position:absolute;left:4609;top:4321;width:529;height:2" coordorigin="4609,4321" coordsize="529,2">
              <v:shape style="position:absolute;left:4609;top:4321;width:529;height:2" coordorigin="4609,4321" coordsize="529,0" path="m4609,4321l5137,4321e" filled="f" stroked="t" strokeweight=".70829pt" strokecolor="#7C7C7C">
                <v:path arrowok="t"/>
              </v:shape>
            </v:group>
            <v:group style="position:absolute;left:5081;top:4321;width:364;height:2" coordorigin="5081,4321" coordsize="364,2">
              <v:shape style="position:absolute;left:5081;top:4321;width:364;height:2" coordorigin="5081,4321" coordsize="364,0" path="m5081,4321l5444,4321e" filled="f" stroked="t" strokeweight=".472194pt" strokecolor="#606060">
                <v:path arrowok="t"/>
              </v:shape>
            </v:group>
            <v:group style="position:absolute;left:5345;top:4321;width:491;height:2" coordorigin="5345,4321" coordsize="491,2">
              <v:shape style="position:absolute;left:5345;top:4321;width:491;height:2" coordorigin="5345,4321" coordsize="491,0" path="m5345,4321l5836,4321e" filled="f" stroked="t" strokeweight=".944387pt" strokecolor="#838383">
                <v:path arrowok="t"/>
              </v:shape>
            </v:group>
            <v:group style="position:absolute;left:5732;top:4321;width:321;height:2" coordorigin="5732,4321" coordsize="321,2">
              <v:shape style="position:absolute;left:5732;top:4321;width:321;height:2" coordorigin="5732,4321" coordsize="321,0" path="m5732,4321l6054,4321e" filled="f" stroked="t" strokeweight=".472194pt" strokecolor="#6B6B6B">
                <v:path arrowok="t"/>
              </v:shape>
            </v:group>
            <v:group style="position:absolute;left:6025;top:4031;width:2;height:295" coordorigin="6025,4031" coordsize="2,295">
              <v:shape style="position:absolute;left:6025;top:4031;width:2;height:295" coordorigin="6025,4031" coordsize="0,295" path="m6025,4326l6025,4031e" filled="f" stroked="t" strokeweight=".944387pt" strokecolor="#676767">
                <v:path arrowok="t"/>
              </v:shape>
            </v:group>
            <v:group style="position:absolute;left:5983;top:4321;width:2441;height:2" coordorigin="5983,4321" coordsize="2441,2">
              <v:shape style="position:absolute;left:5983;top:4321;width:2441;height:2" coordorigin="5983,4321" coordsize="2441,0" path="m5983,4321l8424,4321e" filled="f" stroked="t" strokeweight=".70829pt" strokecolor="#747474">
                <v:path arrowok="t"/>
              </v:shape>
            </v:group>
            <v:group style="position:absolute;left:8367;top:4321;width:161;height:2" coordorigin="8367,4321" coordsize="161,2">
              <v:shape style="position:absolute;left:8367;top:4321;width:161;height:2" coordorigin="8367,4321" coordsize="161,0" path="m8367,4321l8528,4321e" filled="f" stroked="t" strokeweight=".472194pt" strokecolor="#606060">
                <v:path arrowok="t"/>
              </v:shape>
            </v:group>
            <v:group style="position:absolute;left:8471;top:4321;width:708;height:2" coordorigin="8471,4321" coordsize="708,2">
              <v:shape style="position:absolute;left:8471;top:4321;width:708;height:2" coordorigin="8471,4321" coordsize="708,0" path="m8471,4321l9179,4321e" filled="f" stroked="t" strokeweight=".70829pt" strokecolor="#7C7C7C">
                <v:path arrowok="t"/>
              </v:shape>
            </v:group>
            <v:group style="position:absolute;left:9123;top:4321;width:283;height:2" coordorigin="9123,4321" coordsize="283,2">
              <v:shape style="position:absolute;left:9123;top:4321;width:283;height:2" coordorigin="9123,4321" coordsize="283,0" path="m9123,4321l9406,4321e" filled="f" stroked="t" strokeweight=".472194pt" strokecolor="#646464">
                <v:path arrowok="t"/>
              </v:shape>
            </v:group>
            <v:group style="position:absolute;left:9349;top:4321;width:2101;height:2" coordorigin="9349,4321" coordsize="2101,2">
              <v:shape style="position:absolute;left:9349;top:4321;width:2101;height:2" coordorigin="9349,4321" coordsize="2101,0" path="m9349,4321l11451,4321e" filled="f" stroked="t" strokeweight=".70829pt" strokecolor="#777777">
                <v:path arrowok="t"/>
              </v:shape>
            </v:group>
            <v:group style="position:absolute;left:2451;top:4664;width:2687;height:2" coordorigin="2451,4664" coordsize="2687,2">
              <v:shape style="position:absolute;left:2451;top:4664;width:2687;height:2" coordorigin="2451,4664" coordsize="2687,0" path="m2451,4664l5137,4664e" filled="f" stroked="t" strokeweight=".70829pt" strokecolor="#747474">
                <v:path arrowok="t"/>
              </v:shape>
            </v:group>
            <v:group style="position:absolute;left:5081;top:4664;width:364;height:2" coordorigin="5081,4664" coordsize="364,2">
              <v:shape style="position:absolute;left:5081;top:4664;width:364;height:2" coordorigin="5081,4664" coordsize="364,0" path="m5081,4664l5444,4664e" filled="f" stroked="t" strokeweight=".472194pt" strokecolor="#6B6B6B">
                <v:path arrowok="t"/>
              </v:shape>
            </v:group>
            <v:group style="position:absolute;left:5341;top:4664;width:1445;height:2" coordorigin="5341,4664" coordsize="1445,2">
              <v:shape style="position:absolute;left:5341;top:4664;width:1445;height:2" coordorigin="5341,4664" coordsize="1445,0" path="m5341,4664l6785,4664e" filled="f" stroked="t" strokeweight=".70829pt" strokecolor="#7C7C7C">
                <v:path arrowok="t"/>
              </v:shape>
            </v:group>
            <v:group style="position:absolute;left:6729;top:4664;width:307;height:2" coordorigin="6729,4664" coordsize="307,2">
              <v:shape style="position:absolute;left:6729;top:4664;width:307;height:2" coordorigin="6729,4664" coordsize="307,0" path="m6729,4664l7036,4664e" filled="f" stroked="t" strokeweight=".472194pt" strokecolor="#5B5B5B">
                <v:path arrowok="t"/>
              </v:shape>
            </v:group>
            <v:group style="position:absolute;left:6979;top:4664;width:458;height:2" coordorigin="6979,4664" coordsize="458,2">
              <v:shape style="position:absolute;left:6979;top:4664;width:458;height:2" coordorigin="6979,4664" coordsize="458,0" path="m6979,4664l7437,4664e" filled="f" stroked="t" strokeweight=".70829pt" strokecolor="#7C7C7C">
                <v:path arrowok="t"/>
              </v:shape>
            </v:group>
            <v:group style="position:absolute;left:7380;top:4664;width:425;height:2" coordorigin="7380,4664" coordsize="425,2">
              <v:shape style="position:absolute;left:7380;top:4664;width:425;height:2" coordorigin="7380,4664" coordsize="425,0" path="m7380,4664l7805,4664e" filled="f" stroked="t" strokeweight=".472194pt" strokecolor="#5B5B5B">
                <v:path arrowok="t"/>
              </v:shape>
            </v:group>
            <v:group style="position:absolute;left:7749;top:4664;width:3702;height:2" coordorigin="7749,4664" coordsize="3702,2">
              <v:shape style="position:absolute;left:7749;top:4664;width:3702;height:2" coordorigin="7749,4664" coordsize="3702,0" path="m7749,4664l11451,4664e" filled="f" stroked="t" strokeweight=".70829pt" strokecolor="#777777">
                <v:path arrowok="t"/>
              </v:shape>
            </v:group>
            <v:group style="position:absolute;left:8367;top:4664;width:161;height:2" coordorigin="8367,4664" coordsize="161,2">
              <v:shape style="position:absolute;left:8367;top:4664;width:161;height:2" coordorigin="8367,4664" coordsize="161,0" path="m8367,4664l8528,4664e" filled="f" stroked="t" strokeweight=".472194pt" strokecolor="#4F4F4F">
                <v:path arrowok="t"/>
              </v:shape>
            </v:group>
            <v:group style="position:absolute;left:9123;top:4664;width:283;height:2" coordorigin="9123,4664" coordsize="283,2">
              <v:shape style="position:absolute;left:9123;top:4664;width:283;height:2" coordorigin="9123,4664" coordsize="283,0" path="m9123,4664l9406,4664e" filled="f" stroked="t" strokeweight=".472194pt" strokecolor="#5B5B5B">
                <v:path arrowok="t"/>
              </v:shape>
            </v:group>
            <v:group style="position:absolute;left:4982;top:4655;width:2;height:571" coordorigin="4982,4655" coordsize="2,571">
              <v:shape style="position:absolute;left:4982;top:4655;width:2;height:571" coordorigin="4982,4655" coordsize="0,571" path="m4982,5226l4982,4655e" filled="f" stroked="t" strokeweight=".472194pt" strokecolor="#545454">
                <v:path arrowok="t"/>
              </v:shape>
            </v:group>
            <v:group style="position:absolute;left:7777;top:4650;width:2;height:552" coordorigin="7777,4650" coordsize="2,552">
              <v:shape style="position:absolute;left:7777;top:4650;width:2;height:552" coordorigin="7777,4650" coordsize="0,552" path="m7777,5202l7777,4650e" filled="f" stroked="t" strokeweight=".236097pt" strokecolor="#5B5B5B">
                <v:path arrowok="t"/>
              </v:shape>
            </v:group>
            <v:group style="position:absolute;left:11441;top:4621;width:2;height:338" coordorigin="11441,4621" coordsize="2,338">
              <v:shape style="position:absolute;left:11441;top:4621;width:2;height:338" coordorigin="11441,4621" coordsize="0,338" path="m11441,4959l11441,4621e" filled="f" stroked="t" strokeweight=".472194pt" strokecolor="#545454">
                <v:path arrowok="t"/>
              </v:shape>
            </v:group>
            <v:group style="position:absolute;left:4972;top:5197;width:137;height:2" coordorigin="4972,5197" coordsize="137,2">
              <v:shape style="position:absolute;left:4972;top:5197;width:137;height:2" coordorigin="4972,5197" coordsize="137,0" path="m4972,5197l5109,5197e" filled="f" stroked="t" strokeweight=".70829pt" strokecolor="#878787">
                <v:path arrowok="t"/>
              </v:shape>
            </v:group>
            <v:group style="position:absolute;left:5109;top:5197;width:307;height:2" coordorigin="5109,5197" coordsize="307,2">
              <v:shape style="position:absolute;left:5109;top:5197;width:307;height:2" coordorigin="5109,5197" coordsize="307,0" path="m5109,5197l5416,5197e" filled="f" stroked="t" strokeweight=".236097pt" strokecolor="#707070">
                <v:path arrowok="t"/>
              </v:shape>
            </v:group>
            <v:group style="position:absolute;left:5515;top:5166;width:368;height:2" coordorigin="5515,5166" coordsize="368,2">
              <v:shape style="position:absolute;left:5515;top:5166;width:368;height:2" coordorigin="5515,5166" coordsize="368,0" path="m5515,5166l5884,5166e" filled="f" stroked="t" strokeweight=".236097pt" strokecolor="#838383">
                <v:path arrowok="t"/>
              </v:shape>
            </v:group>
            <v:group style="position:absolute;left:6016;top:5197;width:264;height:2" coordorigin="6016,5197" coordsize="264,2">
              <v:shape style="position:absolute;left:6016;top:5197;width:264;height:2" coordorigin="6016,5197" coordsize="264,0" path="m6016,5197l6280,5197e" filled="f" stroked="t" strokeweight=".236097pt" strokecolor="#000000">
                <v:path arrowok="t"/>
              </v:shape>
            </v:group>
            <v:group style="position:absolute;left:6327;top:5166;width:321;height:2" coordorigin="6327,5166" coordsize="321,2">
              <v:shape style="position:absolute;left:6327;top:5166;width:321;height:2" coordorigin="6327,5166" coordsize="321,0" path="m6327,5166l6648,5166e" filled="f" stroked="t" strokeweight=".236097pt" strokecolor="#808080">
                <v:path arrowok="t"/>
              </v:shape>
            </v:group>
            <v:group style="position:absolute;left:6757;top:5197;width:250;height:2" coordorigin="6757,5197" coordsize="250,2">
              <v:shape style="position:absolute;left:6757;top:5197;width:250;height:2" coordorigin="6757,5197" coordsize="250,0" path="m6757,5197l7007,5197e" filled="f" stroked="t" strokeweight=".236097pt" strokecolor="#000000">
                <v:path arrowok="t"/>
              </v:shape>
            </v:group>
            <v:group style="position:absolute;left:7017;top:5166;width:420;height:2" coordorigin="7017,5166" coordsize="420,2">
              <v:shape style="position:absolute;left:7017;top:5166;width:420;height:2" coordorigin="7017,5166" coordsize="420,0" path="m7017,5166l7437,5166e" filled="f" stroked="t" strokeweight=".236097pt" strokecolor="#878787">
                <v:path arrowok="t"/>
              </v:shape>
            </v:group>
            <v:group style="position:absolute;left:7409;top:5197;width:373;height:2" coordorigin="7409,5197" coordsize="373,2">
              <v:shape style="position:absolute;left:7409;top:5197;width:373;height:2" coordorigin="7409,5197" coordsize="373,0" path="m7409,5197l7782,5197e" filled="f" stroked="t" strokeweight=".236097pt" strokecolor="#000000">
                <v:path arrowok="t"/>
              </v:shape>
            </v:group>
            <v:group style="position:absolute;left:7928;top:5166;width:331;height:2" coordorigin="7928,5166" coordsize="331,2">
              <v:shape style="position:absolute;left:7928;top:5166;width:331;height:2" coordorigin="7928,5166" coordsize="331,0" path="m7928,5166l8259,5166e" filled="f" stroked="t" strokeweight=".236097pt" strokecolor="#8C8C8C">
                <v:path arrowok="t"/>
              </v:shape>
            </v:group>
            <v:group style="position:absolute;left:8396;top:5197;width:104;height:2" coordorigin="8396,5197" coordsize="104,2">
              <v:shape style="position:absolute;left:8396;top:5197;width:104;height:2" coordorigin="8396,5197" coordsize="104,0" path="m8396,5197l8499,5197e" filled="f" stroked="t" strokeweight=".236097pt" strokecolor="#000000">
                <v:path arrowok="t"/>
              </v:shape>
            </v:group>
            <v:group style="position:absolute;left:8669;top:5166;width:397;height:2" coordorigin="8669,5166" coordsize="397,2">
              <v:shape style="position:absolute;left:8669;top:5166;width:397;height:2" coordorigin="8669,5166" coordsize="397,0" path="m8669,5166l9066,5166e" filled="f" stroked="t" strokeweight=".236097pt" strokecolor="#8C8C8C">
                <v:path arrowok="t"/>
              </v:shape>
            </v:group>
            <v:group style="position:absolute;left:9151;top:5197;width:227;height:2" coordorigin="9151,5197" coordsize="227,2">
              <v:shape style="position:absolute;left:9151;top:5197;width:227;height:2" coordorigin="9151,5197" coordsize="227,0" path="m9151,5197l9378,5197e" filled="f" stroked="t" strokeweight=".236097pt" strokecolor="#000000">
                <v:path arrowok="t"/>
              </v:shape>
            </v:group>
            <v:group style="position:absolute;left:9430;top:5166;width:439;height:2" coordorigin="9430,5166" coordsize="439,2">
              <v:shape style="position:absolute;left:9430;top:5166;width:439;height:2" coordorigin="9430,5166" coordsize="439,0" path="m9430,5166l9869,5166e" filled="f" stroked="t" strokeweight=".236097pt" strokecolor="#8C8C8C">
                <v:path arrowok="t"/>
              </v:shape>
            </v:group>
            <v:group style="position:absolute;left:10261;top:5166;width:411;height:2" coordorigin="10261,5166" coordsize="411,2">
              <v:shape style="position:absolute;left:10261;top:5166;width:411;height:2" coordorigin="10261,5166" coordsize="411,0" path="m10261,5166l10672,5166e" filled="f" stroked="t" strokeweight=".236097pt" strokecolor="#7C7C7C">
                <v:path arrowok="t"/>
              </v:shape>
            </v:group>
            <v:group style="position:absolute;left:11087;top:5166;width:364;height:2" coordorigin="11087,5166" coordsize="364,2">
              <v:shape style="position:absolute;left:11087;top:5166;width:364;height:2" coordorigin="11087,5166" coordsize="364,0" path="m11087,5166l11451,5166e" filled="f" stroked="t" strokeweight=".236097pt" strokecolor="#777777">
                <v:path arrowok="t"/>
              </v:shape>
            </v:group>
            <v:group style="position:absolute;left:4972;top:5407;width:3452;height:2" coordorigin="4972,5407" coordsize="3452,2">
              <v:shape style="position:absolute;left:4972;top:5407;width:3452;height:2" coordorigin="4972,5407" coordsize="3452,0" path="m4972,5407l8424,5407e" filled="f" stroked="t" strokeweight=".70829pt" strokecolor="#777777">
                <v:path arrowok="t"/>
              </v:shape>
            </v:group>
            <v:group style="position:absolute;left:8367;top:5407;width:161;height:2" coordorigin="8367,5407" coordsize="161,2">
              <v:shape style="position:absolute;left:8367;top:5407;width:161;height:2" coordorigin="8367,5407" coordsize="161,0" path="m8367,5407l8528,5407e" filled="f" stroked="t" strokeweight=".472194pt" strokecolor="#4B4B4B">
                <v:path arrowok="t"/>
              </v:shape>
            </v:group>
            <v:group style="position:absolute;left:8471;top:5407;width:708;height:2" coordorigin="8471,5407" coordsize="708,2">
              <v:shape style="position:absolute;left:8471;top:5407;width:708;height:2" coordorigin="8471,5407" coordsize="708,0" path="m8471,5407l9179,5407e" filled="f" stroked="t" strokeweight=".70829pt" strokecolor="#747474">
                <v:path arrowok="t"/>
              </v:shape>
            </v:group>
            <v:group style="position:absolute;left:9123;top:5407;width:283;height:2" coordorigin="9123,5407" coordsize="283,2">
              <v:shape style="position:absolute;left:9123;top:5407;width:283;height:2" coordorigin="9123,5407" coordsize="283,0" path="m9123,5407l9406,5407e" filled="f" stroked="t" strokeweight=".472194pt" strokecolor="#575757">
                <v:path arrowok="t"/>
              </v:shape>
            </v:group>
            <v:group style="position:absolute;left:9349;top:5407;width:2101;height:2" coordorigin="9349,5407" coordsize="2101,2">
              <v:shape style="position:absolute;left:9349;top:5407;width:2101;height:2" coordorigin="9349,5407" coordsize="2101,0" path="m9349,5407l11451,5407e" filled="f" stroked="t" strokeweight=".70829pt" strokecolor="#777777">
                <v:path arrowok="t"/>
              </v:shape>
            </v:group>
            <v:group style="position:absolute;left:2455;top:5368;width:2;height:300" coordorigin="2455,5368" coordsize="2,300">
              <v:shape style="position:absolute;left:2455;top:5368;width:2;height:300" coordorigin="2455,5368" coordsize="0,300" path="m2455,5668l2455,5368e" filled="f" stroked="t" strokeweight=".472194pt" strokecolor="#444444">
                <v:path arrowok="t"/>
              </v:shape>
            </v:group>
            <v:group style="position:absolute;left:4982;top:5173;width:2;height:495" coordorigin="4982,5173" coordsize="2,495">
              <v:shape style="position:absolute;left:4982;top:5173;width:2;height:495" coordorigin="4982,5173" coordsize="0,495" path="m4982,5668l4982,5173e" filled="f" stroked="t" strokeweight=".944387pt" strokecolor="#6B6B6B">
                <v:path arrowok="t"/>
              </v:shape>
            </v:group>
            <v:group style="position:absolute;left:4977;top:5654;width:6469;height:2" coordorigin="4977,5654" coordsize="6469,2">
              <v:shape style="position:absolute;left:4977;top:5654;width:6469;height:2" coordorigin="4977,5654" coordsize="6469,0" path="m4977,5654l11446,5654e" filled="f" stroked="t" strokeweight=".70829pt" strokecolor="#747474">
                <v:path arrowok="t"/>
              </v:shape>
            </v:group>
            <v:group style="position:absolute;left:8367;top:5654;width:161;height:2" coordorigin="8367,5654" coordsize="161,2">
              <v:shape style="position:absolute;left:8367;top:5654;width:161;height:2" coordorigin="8367,5654" coordsize="161,0" path="m8367,5654l8528,5654e" filled="f" stroked="t" strokeweight=".472194pt" strokecolor="#545454">
                <v:path arrowok="t"/>
              </v:shape>
            </v:group>
            <v:group style="position:absolute;left:9123;top:5654;width:283;height:2" coordorigin="9123,5654" coordsize="283,2">
              <v:shape style="position:absolute;left:9123;top:5654;width:283;height:2" coordorigin="9123,5654" coordsize="283,0" path="m9123,5654l9406,5654e" filled="f" stroked="t" strokeweight=".472194pt" strokecolor="#606060">
                <v:path arrowok="t"/>
              </v:shape>
            </v:group>
            <v:group style="position:absolute;left:2455;top:5597;width:2;height:562" coordorigin="2455,5597" coordsize="2,562">
              <v:shape style="position:absolute;left:2455;top:5597;width:2;height:562" coordorigin="2455,5597" coordsize="0,562" path="m2455,6159l2455,5597e" filled="f" stroked="t" strokeweight=".70829pt" strokecolor="#676767">
                <v:path arrowok="t"/>
              </v:shape>
            </v:group>
            <v:group style="position:absolute;left:2446;top:5887;width:623;height:2" coordorigin="2446,5887" coordsize="623,2">
              <v:shape style="position:absolute;left:2446;top:5887;width:623;height:2" coordorigin="2446,5887" coordsize="623,0" path="m2446,5887l3069,5887e" filled="f" stroked="t" strokeweight=".70829pt" strokecolor="#7C7C7C">
                <v:path arrowok="t"/>
              </v:shape>
            </v:group>
            <v:group style="position:absolute;left:3013;top:5887;width:274;height:2" coordorigin="3013,5887" coordsize="274,2">
              <v:shape style="position:absolute;left:3013;top:5887;width:274;height:2" coordorigin="3013,5887" coordsize="274,0" path="m3013,5887l3286,5887e" filled="f" stroked="t" strokeweight=".472194pt" strokecolor="#5B5B5B">
                <v:path arrowok="t"/>
              </v:shape>
            </v:group>
            <v:group style="position:absolute;left:3230;top:5890;width:8221;height:2" coordorigin="3230,5890" coordsize="8221,2">
              <v:shape style="position:absolute;left:3230;top:5890;width:8221;height:2" coordorigin="3230,5890" coordsize="8221,0" path="m3230,5890l11451,5890e" filled="f" stroked="t" strokeweight=".70829pt" strokecolor="#777777">
                <v:path arrowok="t"/>
              </v:shape>
            </v:group>
            <v:group style="position:absolute;left:4982;top:5611;width:2;height:324" coordorigin="4982,5611" coordsize="2,324">
              <v:shape style="position:absolute;left:4982;top:5611;width:2;height:324" coordorigin="4982,5611" coordsize="0,324" path="m4982,5935l4982,5611e" filled="f" stroked="t" strokeweight=".472194pt" strokecolor="#3F3F3F">
                <v:path arrowok="t"/>
              </v:shape>
            </v:group>
            <v:group style="position:absolute;left:8367;top:5892;width:161;height:2" coordorigin="8367,5892" coordsize="161,2">
              <v:shape style="position:absolute;left:8367;top:5892;width:161;height:2" coordorigin="8367,5892" coordsize="161,0" path="m8367,5892l8528,5892e" filled="f" stroked="t" strokeweight=".472194pt" strokecolor="#545454">
                <v:path arrowok="t"/>
              </v:shape>
            </v:group>
            <v:group style="position:absolute;left:9123;top:5892;width:283;height:2" coordorigin="9123,5892" coordsize="283,2">
              <v:shape style="position:absolute;left:9123;top:5892;width:283;height:2" coordorigin="9123,5892" coordsize="283,0" path="m9123,5892l9406,5892e" filled="f" stroked="t" strokeweight=".472194pt" strokecolor="#575757">
                <v:path arrowok="t"/>
              </v:shape>
            </v:group>
            <v:group style="position:absolute;left:11444;top:5606;width:2;height:328" coordorigin="11444,5606" coordsize="2,328">
              <v:shape style="position:absolute;left:11444;top:5606;width:2;height:328" coordorigin="11444,5606" coordsize="0,328" path="m11444,5935l11444,5606e" filled="f" stroked="t" strokeweight=".472194pt" strokecolor="#575757">
                <v:path arrowok="t"/>
              </v:shape>
            </v:group>
            <v:group style="position:absolute;left:420;top:6130;width:11030;height:2" coordorigin="420,6130" coordsize="11030,2">
              <v:shape style="position:absolute;left:420;top:6130;width:11030;height:2" coordorigin="420,6130" coordsize="11030,0" path="m420,6130l11451,6130e" filled="f" stroked="t" strokeweight=".70829pt" strokecolor="#747474">
                <v:path arrowok="t"/>
              </v:shape>
            </v:group>
            <v:group style="position:absolute;left:2455;top:6087;width:2;height:343" coordorigin="2455,6087" coordsize="2,343">
              <v:shape style="position:absolute;left:2455;top:6087;width:2;height:343" coordorigin="2455,6087" coordsize="0,343" path="m2455,6430l2455,6087e" filled="f" stroked="t" strokeweight=".472194pt" strokecolor="#3F3F3F">
                <v:path arrowok="t"/>
              </v:shape>
            </v:group>
            <v:group style="position:absolute;left:4984;top:5863;width:2;height:766" coordorigin="4984,5863" coordsize="2,766">
              <v:shape style="position:absolute;left:4984;top:5863;width:2;height:766" coordorigin="4984,5863" coordsize="0,766" path="m4984,6630l4984,5863e" filled="f" stroked="t" strokeweight=".70829pt" strokecolor="#646464">
                <v:path arrowok="t"/>
              </v:shape>
            </v:group>
            <v:group style="position:absolute;left:7777;top:6116;width:2;height:719" coordorigin="7777,6116" coordsize="2,719">
              <v:shape style="position:absolute;left:7777;top:6116;width:2;height:719" coordorigin="7777,6116" coordsize="0,719" path="m7777,6834l7777,6116e" filled="f" stroked="t" strokeweight=".236097pt" strokecolor="#838383">
                <v:path arrowok="t"/>
              </v:shape>
            </v:group>
            <v:group style="position:absolute;left:2455;top:6373;width:2;height:481" coordorigin="2455,6373" coordsize="2,481">
              <v:shape style="position:absolute;left:2455;top:6373;width:2;height:481" coordorigin="2455,6373" coordsize="0,481" path="m2455,6853l2455,6373e" filled="f" stroked="t" strokeweight=".944387pt" strokecolor="#6B6B6B">
                <v:path arrowok="t"/>
              </v:shape>
            </v:group>
            <v:group style="position:absolute;left:2446;top:6599;width:1511;height:2" coordorigin="2446,6599" coordsize="1511,2">
              <v:shape style="position:absolute;left:2446;top:6599;width:1511;height:2" coordorigin="2446,6599" coordsize="1511,0" path="m2446,6599l3957,6599e" filled="f" stroked="t" strokeweight=".70829pt" strokecolor="#777777">
                <v:path arrowok="t"/>
              </v:shape>
            </v:group>
            <v:group style="position:absolute;left:3900;top:6601;width:293;height:2" coordorigin="3900,6601" coordsize="293,2">
              <v:shape style="position:absolute;left:3900;top:6601;width:293;height:2" coordorigin="3900,6601" coordsize="293,0" path="m3900,6601l4193,6601e" filled="f" stroked="t" strokeweight=".472194pt" strokecolor="#606060">
                <v:path arrowok="t"/>
              </v:shape>
            </v:group>
            <v:group style="position:absolute;left:4136;top:6601;width:7314;height:2" coordorigin="4136,6601" coordsize="7314,2">
              <v:shape style="position:absolute;left:4136;top:6601;width:7314;height:2" coordorigin="4136,6601" coordsize="7314,0" path="m4136,6601l11451,6601e" filled="f" stroked="t" strokeweight=".70829pt" strokecolor="#777777">
                <v:path arrowok="t"/>
              </v:shape>
            </v:group>
            <v:group style="position:absolute;left:4944;top:6599;width:194;height:2" coordorigin="4944,6599" coordsize="194,2">
              <v:shape style="position:absolute;left:4944;top:6599;width:194;height:2" coordorigin="4944,6599" coordsize="194,0" path="m4944,6599l5137,6599e" filled="f" stroked="t" strokeweight=".472194pt" strokecolor="#676767">
                <v:path arrowok="t"/>
              </v:shape>
            </v:group>
            <v:group style="position:absolute;left:5388;top:6601;width:401;height:2" coordorigin="5388,6601" coordsize="401,2">
              <v:shape style="position:absolute;left:5388;top:6601;width:401;height:2" coordorigin="5388,6601" coordsize="401,0" path="m5388,6601l5789,6601e" filled="f" stroked="t" strokeweight=".472194pt" strokecolor="#6B6B6B">
                <v:path arrowok="t"/>
              </v:shape>
            </v:group>
            <v:group style="position:absolute;left:10138;top:6603;width:321;height:2" coordorigin="10138,6603" coordsize="321,2">
              <v:shape style="position:absolute;left:10138;top:6603;width:321;height:2" coordorigin="10138,6603" coordsize="321,0" path="m10138,6603l10459,6603e" filled="f" stroked="t" strokeweight=".472194pt" strokecolor="#5B5B5B">
                <v:path arrowok="t"/>
              </v:shape>
            </v:group>
            <v:group style="position:absolute;left:2446;top:6839;width:9005;height:2" coordorigin="2446,6839" coordsize="9005,2">
              <v:shape style="position:absolute;left:2446;top:6839;width:9005;height:2" coordorigin="2446,6839" coordsize="9005,0" path="m2446,6839l11451,6839e" filled="f" stroked="t" strokeweight=".70829pt" strokecolor="#777777">
                <v:path arrowok="t"/>
              </v:shape>
            </v:group>
            <v:group style="position:absolute;left:4982;top:6558;width:2;height:286" coordorigin="4982,6558" coordsize="2,286">
              <v:shape style="position:absolute;left:4982;top:6558;width:2;height:286" coordorigin="4982,6558" coordsize="0,286" path="m4982,6844l4982,6558e" filled="f" stroked="t" strokeweight=".472194pt" strokecolor="#4F4F4F">
                <v:path arrowok="t"/>
              </v:shape>
            </v:group>
            <v:group style="position:absolute;left:5388;top:6839;width:401;height:2" coordorigin="5388,6839" coordsize="401,2">
              <v:shape style="position:absolute;left:5388;top:6839;width:401;height:2" coordorigin="5388,6839" coordsize="401,0" path="m5388,6839l5789,6839e" filled="f" stroked="t" strokeweight=".472194pt" strokecolor="#747474">
                <v:path arrowok="t"/>
              </v:shape>
            </v:group>
            <v:group style="position:absolute;left:6252;top:6841;width:534;height:2" coordorigin="6252,6841" coordsize="534,2">
              <v:shape style="position:absolute;left:6252;top:6841;width:534;height:2" coordorigin="6252,6841" coordsize="534,0" path="m6252,6841l6785,6841e" filled="f" stroked="t" strokeweight=".70829pt" strokecolor="#7C7C7C">
                <v:path arrowok="t"/>
              </v:shape>
            </v:group>
            <v:group style="position:absolute;left:420;top:7077;width:11035;height:2" coordorigin="420,7077" coordsize="11035,2">
              <v:shape style="position:absolute;left:420;top:7077;width:11035;height:2" coordorigin="420,7077" coordsize="11035,0" path="m420,7077l11455,7077e" filled="f" stroked="t" strokeweight=".70829pt" strokecolor="#777777">
                <v:path arrowok="t"/>
              </v:shape>
            </v:group>
            <v:group style="position:absolute;left:2455;top:6796;width:2;height:309" coordorigin="2455,6796" coordsize="2,309">
              <v:shape style="position:absolute;left:2455;top:6796;width:2;height:309" coordorigin="2455,6796" coordsize="0,309" path="m2455,7106l2455,6796e" filled="f" stroked="t" strokeweight=".472194pt" strokecolor="#444444">
                <v:path arrowok="t"/>
              </v:shape>
            </v:group>
            <v:group style="position:absolute;left:4609;top:7077;width:397;height:2" coordorigin="4609,7077" coordsize="397,2">
              <v:shape style="position:absolute;left:4609;top:7077;width:397;height:2" coordorigin="4609,7077" coordsize="397,0" path="m4609,7077l5005,7077e" filled="f" stroked="t" strokeweight=".472194pt" strokecolor="#646464">
                <v:path arrowok="t"/>
              </v:shape>
            </v:group>
            <v:group style="position:absolute;left:6729;top:7082;width:307;height:2" coordorigin="6729,7082" coordsize="307,2">
              <v:shape style="position:absolute;left:6729;top:7082;width:307;height:2" coordorigin="6729,7082" coordsize="307,0" path="m6729,7082l7036,7082e" filled="f" stroked="t" strokeweight=".472194pt" strokecolor="#676767">
                <v:path arrowok="t"/>
              </v:shape>
            </v:group>
            <v:group style="position:absolute;left:7380;top:7079;width:425;height:2" coordorigin="7380,7079" coordsize="425,2">
              <v:shape style="position:absolute;left:7380;top:7079;width:425;height:2" coordorigin="7380,7079" coordsize="425,0" path="m7380,7079l7805,7079e" filled="f" stroked="t" strokeweight=".70829pt" strokecolor="#747474">
                <v:path arrowok="t"/>
              </v:shape>
            </v:group>
            <v:group style="position:absolute;left:8367;top:7082;width:161;height:2" coordorigin="8367,7082" coordsize="161,2">
              <v:shape style="position:absolute;left:8367;top:7082;width:161;height:2" coordorigin="8367,7082" coordsize="161,0" path="m8367,7082l8528,7082e" filled="f" stroked="t" strokeweight=".472194pt" strokecolor="#5B5B5B">
                <v:path arrowok="t"/>
              </v:shape>
            </v:group>
            <v:group style="position:absolute;left:8471;top:7079;width:708;height:2" coordorigin="8471,7079" coordsize="708,2">
              <v:shape style="position:absolute;left:8471;top:7079;width:708;height:2" coordorigin="8471,7079" coordsize="708,0" path="m8471,7079l9179,7079e" filled="f" stroked="t" strokeweight=".472194pt" strokecolor="#747474">
                <v:path arrowok="t"/>
              </v:shape>
            </v:group>
            <v:group style="position:absolute;left:416;top:7541;width:1133;height:2" coordorigin="416,7541" coordsize="1133,2">
              <v:shape style="position:absolute;left:416;top:7541;width:1133;height:2" coordorigin="416,7541" coordsize="1133,0" path="m416,7541l1549,7541e" filled="f" stroked="t" strokeweight=".70829pt" strokecolor="#7C7C7C">
                <v:path arrowok="t"/>
              </v:shape>
            </v:group>
            <v:group style="position:absolute;left:1431;top:7543;width:373;height:2" coordorigin="1431,7543" coordsize="373,2">
              <v:shape style="position:absolute;left:1431;top:7543;width:373;height:2" coordorigin="1431,7543" coordsize="373,0" path="m1431,7543l1804,7543e" filled="f" stroked="t" strokeweight=".472194pt" strokecolor="#646464">
                <v:path arrowok="t"/>
              </v:shape>
            </v:group>
            <v:group style="position:absolute;left:1747;top:7543;width:1322;height:2" coordorigin="1747,7543" coordsize="1322,2">
              <v:shape style="position:absolute;left:1747;top:7543;width:1322;height:2" coordorigin="1747,7543" coordsize="1322,0" path="m1747,7543l3069,7543e" filled="f" stroked="t" strokeweight=".70829pt" strokecolor="#747474">
                <v:path arrowok="t"/>
              </v:shape>
            </v:group>
            <v:group style="position:absolute;left:2455;top:7034;width:2;height:771" coordorigin="2455,7034" coordsize="2,771">
              <v:shape style="position:absolute;left:2455;top:7034;width:2;height:771" coordorigin="2455,7034" coordsize="0,771" path="m2455,7805l2455,7034e" filled="f" stroked="t" strokeweight=".70829pt" strokecolor="#5B5B5B">
                <v:path arrowok="t"/>
              </v:shape>
            </v:group>
            <v:group style="position:absolute;left:3013;top:7543;width:359;height:2" coordorigin="3013,7543" coordsize="359,2">
              <v:shape style="position:absolute;left:3013;top:7543;width:359;height:2" coordorigin="3013,7543" coordsize="359,0" path="m3013,7543l3371,7543e" filled="f" stroked="t" strokeweight=".472194pt" strokecolor="#606060">
                <v:path arrowok="t"/>
              </v:shape>
            </v:group>
            <v:group style="position:absolute;left:3315;top:7546;width:2729;height:2" coordorigin="3315,7546" coordsize="2729,2">
              <v:shape style="position:absolute;left:3315;top:7546;width:2729;height:2" coordorigin="3315,7546" coordsize="2729,0" path="m3315,7546l6044,7546e" filled="f" stroked="t" strokeweight=".70829pt" strokecolor="#7C7C7C">
                <v:path arrowok="t"/>
              </v:shape>
            </v:group>
            <v:group style="position:absolute;left:5987;top:7548;width:321;height:2" coordorigin="5987,7548" coordsize="321,2">
              <v:shape style="position:absolute;left:5987;top:7548;width:321;height:2" coordorigin="5987,7548" coordsize="321,0" path="m5987,7548l6309,7548e" filled="f" stroked="t" strokeweight=".472194pt" strokecolor="#6B6B6B">
                <v:path arrowok="t"/>
              </v:shape>
            </v:group>
            <v:group style="position:absolute;left:6252;top:7548;width:534;height:2" coordorigin="6252,7548" coordsize="534,2">
              <v:shape style="position:absolute;left:6252;top:7548;width:534;height:2" coordorigin="6252,7548" coordsize="534,0" path="m6252,7548l6785,7548e" filled="f" stroked="t" strokeweight=".70829pt" strokecolor="#808080">
                <v:path arrowok="t"/>
              </v:shape>
            </v:group>
            <v:group style="position:absolute;left:6729;top:7548;width:307;height:2" coordorigin="6729,7548" coordsize="307,2">
              <v:shape style="position:absolute;left:6729;top:7548;width:307;height:2" coordorigin="6729,7548" coordsize="307,0" path="m6729,7548l7036,7548e" filled="f" stroked="t" strokeweight=".472194pt" strokecolor="#676767">
                <v:path arrowok="t"/>
              </v:shape>
            </v:group>
            <v:group style="position:absolute;left:6960;top:7548;width:491;height:2" coordorigin="6960,7548" coordsize="491,2">
              <v:shape style="position:absolute;left:6960;top:7548;width:491;height:2" coordorigin="6960,7548" coordsize="491,0" path="m6960,7548l7451,7548e" filled="f" stroked="t" strokeweight=".944387pt" strokecolor="#838383">
                <v:path arrowok="t"/>
              </v:shape>
            </v:group>
            <v:group style="position:absolute;left:7380;top:7548;width:425;height:2" coordorigin="7380,7548" coordsize="425,2">
              <v:shape style="position:absolute;left:7380;top:7548;width:425;height:2" coordorigin="7380,7548" coordsize="425,0" path="m7380,7548l7805,7548e" filled="f" stroked="t" strokeweight=".472194pt" strokecolor="#5B5B5B">
                <v:path arrowok="t"/>
              </v:shape>
            </v:group>
            <v:group style="position:absolute;left:7749;top:7548;width:675;height:2" coordorigin="7749,7548" coordsize="675,2">
              <v:shape style="position:absolute;left:7749;top:7548;width:675;height:2" coordorigin="7749,7548" coordsize="675,0" path="m7749,7548l8424,7548e" filled="f" stroked="t" strokeweight=".70829pt" strokecolor="#747474">
                <v:path arrowok="t"/>
              </v:shape>
            </v:group>
            <v:group style="position:absolute;left:8367;top:7548;width:161;height:2" coordorigin="8367,7548" coordsize="161,2">
              <v:shape style="position:absolute;left:8367;top:7548;width:161;height:2" coordorigin="8367,7548" coordsize="161,0" path="m8367,7548l8528,7548e" filled="f" stroked="t" strokeweight=".472194pt" strokecolor="#4B4B4B">
                <v:path arrowok="t"/>
              </v:shape>
            </v:group>
            <v:group style="position:absolute;left:8471;top:7548;width:708;height:2" coordorigin="8471,7548" coordsize="708,2">
              <v:shape style="position:absolute;left:8471;top:7548;width:708;height:2" coordorigin="8471,7548" coordsize="708,0" path="m8471,7548l9179,7548e" filled="f" stroked="t" strokeweight=".70829pt" strokecolor="#777777">
                <v:path arrowok="t"/>
              </v:shape>
            </v:group>
            <v:group style="position:absolute;left:9123;top:7548;width:283;height:2" coordorigin="9123,7548" coordsize="283,2">
              <v:shape style="position:absolute;left:9123;top:7548;width:283;height:2" coordorigin="9123,7548" coordsize="283,0" path="m9123,7548l9406,7548e" filled="f" stroked="t" strokeweight=".472194pt" strokecolor="#575757">
                <v:path arrowok="t"/>
              </v:shape>
            </v:group>
            <v:group style="position:absolute;left:9349;top:7551;width:2101;height:2" coordorigin="9349,7551" coordsize="2101,2">
              <v:shape style="position:absolute;left:9349;top:7551;width:2101;height:2" coordorigin="9349,7551" coordsize="2101,0" path="m9349,7551l11451,7551e" filled="f" stroked="t" strokeweight=".70829pt" strokecolor="#777777">
                <v:path arrowok="t"/>
              </v:shape>
            </v:group>
            <v:group style="position:absolute;left:4972;top:7789;width:5487;height:2" coordorigin="4972,7789" coordsize="5487,2">
              <v:shape style="position:absolute;left:4972;top:7789;width:5487;height:2" coordorigin="4972,7789" coordsize="5487,0" path="m4972,7789l10459,7789e" filled="f" stroked="t" strokeweight=".70829pt" strokecolor="#777777">
                <v:path arrowok="t"/>
              </v:shape>
            </v:group>
            <v:group style="position:absolute;left:8254;top:7786;width:274;height:2" coordorigin="8254,7786" coordsize="274,2">
              <v:shape style="position:absolute;left:8254;top:7786;width:274;height:2" coordorigin="8254,7786" coordsize="274,0" path="m8254,7786l8528,7786e" filled="f" stroked="t" strokeweight=".472194pt" strokecolor="#575757">
                <v:path arrowok="t"/>
              </v:shape>
            </v:group>
            <v:group style="position:absolute;left:10402;top:7791;width:307;height:2" coordorigin="10402,7791" coordsize="307,2">
              <v:shape style="position:absolute;left:10402;top:7791;width:307;height:2" coordorigin="10402,7791" coordsize="307,0" path="m10402,7791l10709,7791e" filled="f" stroked="t" strokeweight=".472194pt" strokecolor="#676767">
                <v:path arrowok="t"/>
              </v:shape>
            </v:group>
            <v:group style="position:absolute;left:10653;top:7791;width:798;height:2" coordorigin="10653,7791" coordsize="798,2">
              <v:shape style="position:absolute;left:10653;top:7791;width:798;height:2" coordorigin="10653,7791" coordsize="798,0" path="m10653,7791l11451,7791e" filled="f" stroked="t" strokeweight=".70829pt" strokecolor="#777777">
                <v:path arrowok="t"/>
              </v:shape>
            </v:group>
            <v:group style="position:absolute;left:2455;top:7748;width:2;height:295" coordorigin="2455,7748" coordsize="2,295">
              <v:shape style="position:absolute;left:2455;top:7748;width:2;height:295" coordorigin="2455,7748" coordsize="0,295" path="m2455,8043l2455,7748e" filled="f" stroked="t" strokeweight=".472194pt" strokecolor="#3F3F3F">
                <v:path arrowok="t"/>
              </v:shape>
            </v:group>
            <v:group style="position:absolute;left:4984;top:7539;width:2;height:733" coordorigin="4984,7539" coordsize="2,733">
              <v:shape style="position:absolute;left:4984;top:7539;width:2;height:733" coordorigin="4984,7539" coordsize="0,733" path="m4984,8272l4984,7539e" filled="f" stroked="t" strokeweight=".70829pt" strokecolor="#6B6B6B">
                <v:path arrowok="t"/>
              </v:shape>
            </v:group>
            <v:group style="position:absolute;left:4977;top:8024;width:1067;height:2" coordorigin="4977,8024" coordsize="1067,2">
              <v:shape style="position:absolute;left:4977;top:8024;width:1067;height:2" coordorigin="4977,8024" coordsize="1067,0" path="m4977,8024l6044,8024e" filled="f" stroked="t" strokeweight=".70829pt" strokecolor="#747474">
                <v:path arrowok="t"/>
              </v:shape>
            </v:group>
            <v:group style="position:absolute;left:5987;top:8024;width:321;height:2" coordorigin="5987,8024" coordsize="321,2">
              <v:shape style="position:absolute;left:5987;top:8024;width:321;height:2" coordorigin="5987,8024" coordsize="321,0" path="m5987,8024l6309,8024e" filled="f" stroked="t" strokeweight=".472194pt" strokecolor="#6B6B6B">
                <v:path arrowok="t"/>
              </v:shape>
            </v:group>
            <v:group style="position:absolute;left:6252;top:8027;width:4207;height:2" coordorigin="6252,8027" coordsize="4207,2">
              <v:shape style="position:absolute;left:6252;top:8027;width:4207;height:2" coordorigin="6252,8027" coordsize="4207,0" path="m6252,8027l10459,8027e" filled="f" stroked="t" strokeweight=".70829pt" strokecolor="#777777">
                <v:path arrowok="t"/>
              </v:shape>
            </v:group>
            <v:group style="position:absolute;left:10402;top:8029;width:307;height:2" coordorigin="10402,8029" coordsize="307,2">
              <v:shape style="position:absolute;left:10402;top:8029;width:307;height:2" coordorigin="10402,8029" coordsize="307,0" path="m10402,8029l10709,8029e" filled="f" stroked="t" strokeweight=".472194pt" strokecolor="#646464">
                <v:path arrowok="t"/>
              </v:shape>
            </v:group>
            <v:group style="position:absolute;left:10653;top:8029;width:803;height:2" coordorigin="10653,8029" coordsize="803,2">
              <v:shape style="position:absolute;left:10653;top:8029;width:803;height:2" coordorigin="10653,8029" coordsize="803,0" path="m10653,8029l11455,8029e" filled="f" stroked="t" strokeweight=".70829pt" strokecolor="#777777">
                <v:path arrowok="t"/>
              </v:shape>
            </v:group>
            <v:group style="position:absolute;left:416;top:8255;width:1072;height:2" coordorigin="416,8255" coordsize="1072,2">
              <v:shape style="position:absolute;left:416;top:8255;width:1072;height:2" coordorigin="416,8255" coordsize="1072,0" path="m416,8255l1487,8255e" filled="f" stroked="t" strokeweight=".70829pt" strokecolor="#7C7C7C">
                <v:path arrowok="t"/>
              </v:shape>
            </v:group>
            <v:group style="position:absolute;left:1431;top:8257;width:373;height:2" coordorigin="1431,8257" coordsize="373,2">
              <v:shape style="position:absolute;left:1431;top:8257;width:373;height:2" coordorigin="1431,8257" coordsize="373,0" path="m1431,8257l1804,8257e" filled="f" stroked="t" strokeweight=".472194pt" strokecolor="#676767">
                <v:path arrowok="t"/>
              </v:shape>
            </v:group>
            <v:group style="position:absolute;left:1747;top:8262;width:9704;height:2" coordorigin="1747,8262" coordsize="9704,2">
              <v:shape style="position:absolute;left:1747;top:8262;width:9704;height:2" coordorigin="1747,8262" coordsize="9704,0" path="m1747,8262l11451,8262e" filled="f" stroked="t" strokeweight=".70829pt" strokecolor="#777777">
                <v:path arrowok="t"/>
              </v:shape>
            </v:group>
            <v:group style="position:absolute;left:2455;top:7986;width:2;height:1366" coordorigin="2455,7986" coordsize="2,1366">
              <v:shape style="position:absolute;left:2455;top:7986;width:2;height:1366" coordorigin="2455,7986" coordsize="0,1366" path="m2455,9352l2455,7986e" filled="f" stroked="t" strokeweight=".70829pt" strokecolor="#606060">
                <v:path arrowok="t"/>
              </v:shape>
            </v:group>
            <v:group style="position:absolute;left:3013;top:8257;width:274;height:2" coordorigin="3013,8257" coordsize="274,2">
              <v:shape style="position:absolute;left:3013;top:8257;width:274;height:2" coordorigin="3013,8257" coordsize="274,0" path="m3013,8257l3286,8257e" filled="f" stroked="t" strokeweight=".472194pt" strokecolor="#5B5B5B">
                <v:path arrowok="t"/>
              </v:shape>
            </v:group>
            <v:group style="position:absolute;left:5732;top:8264;width:576;height:2" coordorigin="5732,8264" coordsize="576,2">
              <v:shape style="position:absolute;left:5732;top:8264;width:576;height:2" coordorigin="5732,8264" coordsize="576,0" path="m5732,8264l6309,8264e" filled="f" stroked="t" strokeweight=".472194pt" strokecolor="#6B6B6B">
                <v:path arrowok="t"/>
              </v:shape>
            </v:group>
            <v:group style="position:absolute;left:10138;top:8269;width:1294;height:2" coordorigin="10138,8269" coordsize="1294,2">
              <v:shape style="position:absolute;left:10138;top:8269;width:1294;height:2" coordorigin="10138,8269" coordsize="1294,0" path="m10138,8269l11432,8269e" filled="f" stroked="t" strokeweight=".472194pt" strokecolor="#777777">
                <v:path arrowok="t"/>
              </v:shape>
            </v:group>
            <v:group style="position:absolute;left:416;top:9066;width:2654;height:2" coordorigin="416,9066" coordsize="2654,2">
              <v:shape style="position:absolute;left:416;top:9066;width:2654;height:2" coordorigin="416,9066" coordsize="2654,0" path="m416,9066l3069,9066e" filled="f" stroked="t" strokeweight=".70829pt" strokecolor="#707070">
                <v:path arrowok="t"/>
              </v:shape>
            </v:group>
            <v:group style="position:absolute;left:3013;top:9066;width:274;height:2" coordorigin="3013,9066" coordsize="274,2">
              <v:shape style="position:absolute;left:3013;top:9066;width:274;height:2" coordorigin="3013,9066" coordsize="274,0" path="m3013,9066l3286,9066e" filled="f" stroked="t" strokeweight=".472194pt" strokecolor="#606060">
                <v:path arrowok="t"/>
              </v:shape>
            </v:group>
            <v:group style="position:absolute;left:3230;top:9069;width:963;height:2" coordorigin="3230,9069" coordsize="963,2">
              <v:shape style="position:absolute;left:3230;top:9069;width:963;height:2" coordorigin="3230,9069" coordsize="963,0" path="m3230,9069l4193,9069e" filled="f" stroked="t" strokeweight=".70829pt" strokecolor="#7C7C7C">
                <v:path arrowok="t"/>
              </v:shape>
            </v:group>
            <v:group style="position:absolute;left:4136;top:9071;width:529;height:2" coordorigin="4136,9071" coordsize="529,2">
              <v:shape style="position:absolute;left:4136;top:9071;width:529;height:2" coordorigin="4136,9071" coordsize="529,0" path="m4136,9071l4665,9071e" filled="f" stroked="t" strokeweight=".472194pt" strokecolor="#6B6B6B">
                <v:path arrowok="t"/>
              </v:shape>
            </v:group>
            <v:group style="position:absolute;left:4609;top:9071;width:529;height:2" coordorigin="4609,9071" coordsize="529,2">
              <v:shape style="position:absolute;left:4609;top:9071;width:529;height:2" coordorigin="4609,9071" coordsize="529,0" path="m4609,9071l5137,9071e" filled="f" stroked="t" strokeweight=".70829pt" strokecolor="#7C7C7C">
                <v:path arrowok="t"/>
              </v:shape>
            </v:group>
            <v:group style="position:absolute;left:5081;top:9071;width:364;height:2" coordorigin="5081,9071" coordsize="364,2">
              <v:shape style="position:absolute;left:5081;top:9071;width:364;height:2" coordorigin="5081,9071" coordsize="364,0" path="m5081,9071l5444,9071e" filled="f" stroked="t" strokeweight=".472194pt" strokecolor="#5B5B5B">
                <v:path arrowok="t"/>
              </v:shape>
            </v:group>
            <v:group style="position:absolute;left:5388;top:9076;width:6063;height:2" coordorigin="5388,9076" coordsize="6063,2">
              <v:shape style="position:absolute;left:5388;top:9076;width:6063;height:2" coordorigin="5388,9076" coordsize="6063,0" path="m5388,9076l11451,9076e" filled="f" stroked="t" strokeweight=".70829pt" strokecolor="#777777">
                <v:path arrowok="t"/>
              </v:shape>
            </v:group>
            <v:group style="position:absolute;left:2455;top:9295;width:2;height:276" coordorigin="2455,9295" coordsize="2,276">
              <v:shape style="position:absolute;left:2455;top:9295;width:2;height:276" coordorigin="2455,9295" coordsize="0,276" path="m2455,9571l2455,9295e" filled="f" stroked="t" strokeweight=".472194pt" strokecolor="#3F3F3F">
                <v:path arrowok="t"/>
              </v:shape>
            </v:group>
            <v:group style="position:absolute;left:416;top:9992;width:354;height:2" coordorigin="416,9992" coordsize="354,2">
              <v:shape style="position:absolute;left:416;top:9992;width:354;height:2" coordorigin="416,9992" coordsize="354,0" path="m416,9992l770,9992e" filled="f" stroked="t" strokeweight=".472194pt" strokecolor="#575757">
                <v:path arrowok="t"/>
              </v:shape>
            </v:group>
            <v:group style="position:absolute;left:713;top:9994;width:515;height:2" coordorigin="713,9994" coordsize="515,2">
              <v:shape style="position:absolute;left:713;top:9994;width:515;height:2" coordorigin="713,9994" coordsize="515,0" path="m713,9994l1228,9994e" filled="f" stroked="t" strokeweight=".70829pt" strokecolor="#777777">
                <v:path arrowok="t"/>
              </v:shape>
            </v:group>
            <v:group style="position:absolute;left:1171;top:9994;width:316;height:2" coordorigin="1171,9994" coordsize="316,2">
              <v:shape style="position:absolute;left:1171;top:9994;width:316;height:2" coordorigin="1171,9994" coordsize="316,0" path="m1171,9994l1487,9994e" filled="f" stroked="t" strokeweight=".472194pt" strokecolor="#5B5B5B">
                <v:path arrowok="t"/>
              </v:shape>
            </v:group>
            <v:group style="position:absolute;left:1412;top:9994;width:439;height:2" coordorigin="1412,9994" coordsize="439,2">
              <v:shape style="position:absolute;left:1412;top:9994;width:439;height:2" coordorigin="1412,9994" coordsize="439,0" path="m1412,9994l1851,9994e" filled="f" stroked="t" strokeweight=".944387pt" strokecolor="#808080">
                <v:path arrowok="t"/>
              </v:shape>
            </v:group>
            <v:group style="position:absolute;left:1747;top:9994;width:321;height:2" coordorigin="1747,9994" coordsize="321,2">
              <v:shape style="position:absolute;left:1747;top:9994;width:321;height:2" coordorigin="1747,9994" coordsize="321,0" path="m1747,9994l2068,9994e" filled="f" stroked="t" strokeweight=".472194pt" strokecolor="#6B6B6B">
                <v:path arrowok="t"/>
              </v:shape>
            </v:group>
            <v:group style="position:absolute;left:2012;top:9994;width:467;height:2" coordorigin="2012,9994" coordsize="467,2">
              <v:shape style="position:absolute;left:2012;top:9994;width:467;height:2" coordorigin="2012,9994" coordsize="467,0" path="m2012,9994l2479,9994e" filled="f" stroked="t" strokeweight=".70829pt" strokecolor="#777777">
                <v:path arrowok="t"/>
              </v:shape>
            </v:group>
            <v:group style="position:absolute;left:2455;top:9500;width:2;height:566" coordorigin="2455,9500" coordsize="2,566">
              <v:shape style="position:absolute;left:2455;top:9500;width:2;height:566" coordorigin="2455,9500" coordsize="0,566" path="m2455,10066l2455,9500e" filled="f" stroked="t" strokeweight=".944387pt" strokecolor="#646464">
                <v:path arrowok="t"/>
              </v:shape>
            </v:group>
            <v:group style="position:absolute;left:2408;top:10004;width:9043;height:2" coordorigin="2408,10004" coordsize="9043,2">
              <v:shape style="position:absolute;left:2408;top:10004;width:9043;height:2" coordorigin="2408,10004" coordsize="9043,0" path="m2408,10004l11451,10004e" filled="f" stroked="t" strokeweight=".472194pt" strokecolor="#777777">
                <v:path arrowok="t"/>
              </v:shape>
            </v:group>
            <v:group style="position:absolute;left:420;top:10237;width:1067;height:2" coordorigin="420,10237" coordsize="1067,2">
              <v:shape style="position:absolute;left:420;top:10237;width:1067;height:2" coordorigin="420,10237" coordsize="1067,0" path="m420,10237l1487,10237e" filled="f" stroked="t" strokeweight=".70829pt" strokecolor="#777777">
                <v:path arrowok="t"/>
              </v:shape>
            </v:group>
            <v:group style="position:absolute;left:1431;top:10237;width:373;height:2" coordorigin="1431,10237" coordsize="373,2">
              <v:shape style="position:absolute;left:1431;top:10237;width:373;height:2" coordorigin="1431,10237" coordsize="373,0" path="m1431,10237l1804,10237e" filled="f" stroked="t" strokeweight=".472194pt" strokecolor="#676767">
                <v:path arrowok="t"/>
              </v:shape>
            </v:group>
            <v:group style="position:absolute;left:1747;top:10240;width:3390;height:2" coordorigin="1747,10240" coordsize="3390,2">
              <v:shape style="position:absolute;left:1747;top:10240;width:3390;height:2" coordorigin="1747,10240" coordsize="3390,0" path="m1747,10240l5137,10240e" filled="f" stroked="t" strokeweight=".70829pt" strokecolor="#777777">
                <v:path arrowok="t"/>
              </v:shape>
            </v:group>
            <v:group style="position:absolute;left:2455;top:9956;width:2;height:557" coordorigin="2455,9956" coordsize="2,557">
              <v:shape style="position:absolute;left:2455;top:9956;width:2;height:557" coordorigin="2455,9956" coordsize="0,557" path="m2455,10513l2455,9956e" filled="f" stroked="t" strokeweight=".472194pt" strokecolor="#4F4F4F">
                <v:path arrowok="t"/>
              </v:shape>
            </v:group>
            <v:group style="position:absolute;left:5081;top:10242;width:364;height:2" coordorigin="5081,10242" coordsize="364,2">
              <v:shape style="position:absolute;left:5081;top:10242;width:364;height:2" coordorigin="5081,10242" coordsize="364,0" path="m5081,10242l5444,10242e" filled="f" stroked="t" strokeweight=".472194pt" strokecolor="#676767">
                <v:path arrowok="t"/>
              </v:shape>
            </v:group>
            <v:group style="position:absolute;left:5388;top:10242;width:401;height:2" coordorigin="5388,10242" coordsize="401,2">
              <v:shape style="position:absolute;left:5388;top:10242;width:401;height:2" coordorigin="5388,10242" coordsize="401,0" path="m5388,10242l5789,10242e" filled="f" stroked="t" strokeweight=".70829pt" strokecolor="#7C7C7C">
                <v:path arrowok="t"/>
              </v:shape>
            </v:group>
            <v:group style="position:absolute;left:5732;top:10244;width:312;height:2" coordorigin="5732,10244" coordsize="312,2">
              <v:shape style="position:absolute;left:5732;top:10244;width:312;height:2" coordorigin="5732,10244" coordsize="312,0" path="m5732,10244l6044,10244e" filled="f" stroked="t" strokeweight=".472194pt" strokecolor="#646464">
                <v:path arrowok="t"/>
              </v:shape>
            </v:group>
            <v:group style="position:absolute;left:5987;top:10247;width:5463;height:2" coordorigin="5987,10247" coordsize="5463,2">
              <v:shape style="position:absolute;left:5987;top:10247;width:5463;height:2" coordorigin="5987,10247" coordsize="5463,0" path="m5987,10247l11451,10247e" filled="f" stroked="t" strokeweight=".70829pt" strokecolor="#777777">
                <v:path arrowok="t"/>
              </v:shape>
            </v:group>
            <v:group style="position:absolute;left:11446;top:9956;width:2;height:314" coordorigin="11446,9956" coordsize="2,314">
              <v:shape style="position:absolute;left:11446;top:9956;width:2;height:314" coordorigin="11446,9956" coordsize="0,314" path="m11446,10271l11446,9956e" filled="f" stroked="t" strokeweight=".472194pt" strokecolor="#575757">
                <v:path arrowok="t"/>
              </v:shape>
            </v:group>
            <v:group style="position:absolute;left:411;top:10482;width:2658;height:2" coordorigin="411,10482" coordsize="2658,2">
              <v:shape style="position:absolute;left:411;top:10482;width:2658;height:2" coordorigin="411,10482" coordsize="2658,0" path="m411,10482l3069,10482e" filled="f" stroked="t" strokeweight=".70829pt" strokecolor="#747474">
                <v:path arrowok="t"/>
              </v:shape>
            </v:group>
            <v:group style="position:absolute;left:3013;top:10485;width:359;height:2" coordorigin="3013,10485" coordsize="359,2">
              <v:shape style="position:absolute;left:3013;top:10485;width:359;height:2" coordorigin="3013,10485" coordsize="359,0" path="m3013,10485l3371,10485e" filled="f" stroked="t" strokeweight=".472194pt" strokecolor="#5B5B5B">
                <v:path arrowok="t"/>
              </v:shape>
            </v:group>
            <v:group style="position:absolute;left:3315;top:10485;width:642;height:2" coordorigin="3315,10485" coordsize="642,2">
              <v:shape style="position:absolute;left:3315;top:10485;width:642;height:2" coordorigin="3315,10485" coordsize="642,0" path="m3315,10485l3957,10485e" filled="f" stroked="t" strokeweight=".70829pt" strokecolor="#7C7C7C">
                <v:path arrowok="t"/>
              </v:shape>
            </v:group>
            <v:group style="position:absolute;left:3900;top:10485;width:293;height:2" coordorigin="3900,10485" coordsize="293,2">
              <v:shape style="position:absolute;left:3900;top:10485;width:293;height:2" coordorigin="3900,10485" coordsize="293,0" path="m3900,10485l4193,10485e" filled="f" stroked="t" strokeweight=".472194pt" strokecolor="#606060">
                <v:path arrowok="t"/>
              </v:shape>
            </v:group>
            <v:group style="position:absolute;left:4136;top:10487;width:1908;height:2" coordorigin="4136,10487" coordsize="1908,2">
              <v:shape style="position:absolute;left:4136;top:10487;width:1908;height:2" coordorigin="4136,10487" coordsize="1908,0" path="m4136,10487l6044,10487e" filled="f" stroked="t" strokeweight=".70829pt" strokecolor="#7C7C7C">
                <v:path arrowok="t"/>
              </v:shape>
            </v:group>
            <v:group style="position:absolute;left:5987;top:10489;width:321;height:2" coordorigin="5987,10489" coordsize="321,2">
              <v:shape style="position:absolute;left:5987;top:10489;width:321;height:2" coordorigin="5987,10489" coordsize="321,0" path="m5987,10489l6309,10489e" filled="f" stroked="t" strokeweight=".472194pt" strokecolor="#707070">
                <v:path arrowok="t"/>
              </v:shape>
            </v:group>
            <v:group style="position:absolute;left:6252;top:10489;width:534;height:2" coordorigin="6252,10489" coordsize="534,2">
              <v:shape style="position:absolute;left:6252;top:10489;width:534;height:2" coordorigin="6252,10489" coordsize="534,0" path="m6252,10489l6785,10489e" filled="f" stroked="t" strokeweight=".70829pt" strokecolor="#808080">
                <v:path arrowok="t"/>
              </v:shape>
            </v:group>
            <v:group style="position:absolute;left:6729;top:10489;width:307;height:2" coordorigin="6729,10489" coordsize="307,2">
              <v:shape style="position:absolute;left:6729;top:10489;width:307;height:2" coordorigin="6729,10489" coordsize="307,0" path="m6729,10489l7036,10489e" filled="f" stroked="t" strokeweight=".472194pt" strokecolor="#646464">
                <v:path arrowok="t"/>
              </v:shape>
            </v:group>
            <v:group style="position:absolute;left:6979;top:10489;width:458;height:2" coordorigin="6979,10489" coordsize="458,2">
              <v:shape style="position:absolute;left:6979;top:10489;width:458;height:2" coordorigin="6979,10489" coordsize="458,0" path="m6979,10489l7437,10489e" filled="f" stroked="t" strokeweight=".944387pt" strokecolor="#808080">
                <v:path arrowok="t"/>
              </v:shape>
            </v:group>
            <v:group style="position:absolute;left:7380;top:10489;width:425;height:2" coordorigin="7380,10489" coordsize="425,2">
              <v:shape style="position:absolute;left:7380;top:10489;width:425;height:2" coordorigin="7380,10489" coordsize="425,0" path="m7380,10489l7805,10489e" filled="f" stroked="t" strokeweight=".472194pt" strokecolor="#646464">
                <v:path arrowok="t"/>
              </v:shape>
            </v:group>
            <v:group style="position:absolute;left:7749;top:10489;width:675;height:2" coordorigin="7749,10489" coordsize="675,2">
              <v:shape style="position:absolute;left:7749;top:10489;width:675;height:2" coordorigin="7749,10489" coordsize="675,0" path="m7749,10489l8424,10489e" filled="f" stroked="t" strokeweight=".70829pt" strokecolor="#7C7C7C">
                <v:path arrowok="t"/>
              </v:shape>
            </v:group>
            <v:group style="position:absolute;left:8367;top:10489;width:161;height:2" coordorigin="8367,10489" coordsize="161,2">
              <v:shape style="position:absolute;left:8367;top:10489;width:161;height:2" coordorigin="8367,10489" coordsize="161,0" path="m8367,10489l8528,10489e" filled="f" stroked="t" strokeweight=".472194pt" strokecolor="#676767">
                <v:path arrowok="t"/>
              </v:shape>
            </v:group>
            <v:group style="position:absolute;left:8471;top:10492;width:1988;height:2" coordorigin="8471,10492" coordsize="1988,2">
              <v:shape style="position:absolute;left:8471;top:10492;width:1988;height:2" coordorigin="8471,10492" coordsize="1988,0" path="m8471,10492l10459,10492e" filled="f" stroked="t" strokeweight=".70829pt" strokecolor="#7C7C7C">
                <v:path arrowok="t"/>
              </v:shape>
            </v:group>
            <v:group style="position:absolute;left:10402;top:10494;width:307;height:2" coordorigin="10402,10494" coordsize="307,2">
              <v:shape style="position:absolute;left:10402;top:10494;width:307;height:2" coordorigin="10402,10494" coordsize="307,0" path="m10402,10494l10709,10494e" filled="f" stroked="t" strokeweight=".472194pt" strokecolor="#575757">
                <v:path arrowok="t"/>
              </v:shape>
            </v:group>
            <v:group style="position:absolute;left:10653;top:10494;width:803;height:2" coordorigin="10653,10494" coordsize="803,2">
              <v:shape style="position:absolute;left:10653;top:10494;width:803;height:2" coordorigin="10653,10494" coordsize="803,0" path="m10653,10494l11455,10494e" filled="f" stroked="t" strokeweight=".70829pt" strokecolor="#777777">
                <v:path arrowok="t"/>
              </v:shape>
            </v:group>
            <v:group style="position:absolute;left:11444;top:10185;width:2;height:571" coordorigin="11444,10185" coordsize="2,571">
              <v:shape style="position:absolute;left:11444;top:10185;width:2;height:571" coordorigin="11444,10185" coordsize="0,571" path="m11444,10756l11444,10185e" filled="f" stroked="t" strokeweight=".70829pt" strokecolor="#6B6B6B">
                <v:path arrowok="t"/>
              </v:shape>
            </v:group>
            <v:group style="position:absolute;left:2455;top:10442;width:2;height:557" coordorigin="2455,10442" coordsize="2,557">
              <v:shape style="position:absolute;left:2455;top:10442;width:2;height:557" coordorigin="2455,10442" coordsize="0,557" path="m2455,10999l2455,10442e" filled="f" stroked="t" strokeweight=".70829pt" strokecolor="#646464">
                <v:path arrowok="t"/>
              </v:shape>
            </v:group>
            <v:group style="position:absolute;left:883;top:10970;width:2186;height:2" coordorigin="883,10970" coordsize="2186,2">
              <v:shape style="position:absolute;left:883;top:10970;width:2186;height:2" coordorigin="883,10970" coordsize="2186,0" path="m883,10970l3069,10970e" filled="f" stroked="t" strokeweight=".70829pt" strokecolor="#777777">
                <v:path arrowok="t"/>
              </v:shape>
            </v:group>
            <v:group style="position:absolute;left:3013;top:10970;width:274;height:2" coordorigin="3013,10970" coordsize="274,2">
              <v:shape style="position:absolute;left:3013;top:10970;width:274;height:2" coordorigin="3013,10970" coordsize="274,0" path="m3013,10970l3286,10970e" filled="f" stroked="t" strokeweight=".472194pt" strokecolor="#676767">
                <v:path arrowok="t"/>
              </v:shape>
            </v:group>
            <v:group style="position:absolute;left:3230;top:10970;width:142;height:2" coordorigin="3230,10970" coordsize="142,2">
              <v:shape style="position:absolute;left:3230;top:10970;width:142;height:2" coordorigin="3230,10970" coordsize="142,0" path="m3230,10970l3371,10970e" filled="f" stroked="t" strokeweight=".472194pt" strokecolor="#545454">
                <v:path arrowok="t"/>
              </v:shape>
            </v:group>
            <v:group style="position:absolute;left:3315;top:10970;width:642;height:2" coordorigin="3315,10970" coordsize="642,2">
              <v:shape style="position:absolute;left:3315;top:10970;width:642;height:2" coordorigin="3315,10970" coordsize="642,0" path="m3315,10970l3957,10970e" filled="f" stroked="t" strokeweight=".70829pt" strokecolor="#777777">
                <v:path arrowok="t"/>
              </v:shape>
            </v:group>
            <v:group style="position:absolute;left:3900;top:10970;width:293;height:2" coordorigin="3900,10970" coordsize="293,2">
              <v:shape style="position:absolute;left:3900;top:10970;width:293;height:2" coordorigin="3900,10970" coordsize="293,0" path="m3900,10970l4193,10970e" filled="f" stroked="t" strokeweight=".472194pt" strokecolor="#646464">
                <v:path arrowok="t"/>
              </v:shape>
            </v:group>
            <v:group style="position:absolute;left:4136;top:10973;width:1053;height:2" coordorigin="4136,10973" coordsize="1053,2">
              <v:shape style="position:absolute;left:4136;top:10973;width:1053;height:2" coordorigin="4136,10973" coordsize="1053,0" path="m4136,10973l5189,10973e" filled="f" stroked="t" strokeweight=".70829pt" strokecolor="#808080">
                <v:path arrowok="t"/>
              </v:shape>
            </v:group>
            <v:group style="position:absolute;left:5081;top:10975;width:364;height:2" coordorigin="5081,10975" coordsize="364,2">
              <v:shape style="position:absolute;left:5081;top:10975;width:364;height:2" coordorigin="5081,10975" coordsize="364,0" path="m5081,10975l5444,10975e" filled="f" stroked="t" strokeweight=".472194pt" strokecolor="#676767">
                <v:path arrowok="t"/>
              </v:shape>
            </v:group>
            <v:group style="position:absolute;left:5388;top:10977;width:2063;height:2" coordorigin="5388,10977" coordsize="2063,2">
              <v:shape style="position:absolute;left:5388;top:10977;width:2063;height:2" coordorigin="5388,10977" coordsize="2063,0" path="m5388,10977l7451,10977e" filled="f" stroked="t" strokeweight=".70829pt" strokecolor="#7C7C7C">
                <v:path arrowok="t"/>
              </v:shape>
            </v:group>
            <v:group style="position:absolute;left:7380;top:10975;width:425;height:2" coordorigin="7380,10975" coordsize="425,2">
              <v:shape style="position:absolute;left:7380;top:10975;width:425;height:2" coordorigin="7380,10975" coordsize="425,0" path="m7380,10975l7805,10975e" filled="f" stroked="t" strokeweight=".472194pt" strokecolor="#606060">
                <v:path arrowok="t"/>
              </v:shape>
            </v:group>
            <v:group style="position:absolute;left:7749;top:10977;width:675;height:2" coordorigin="7749,10977" coordsize="675,2">
              <v:shape style="position:absolute;left:7749;top:10977;width:675;height:2" coordorigin="7749,10977" coordsize="675,0" path="m7749,10977l8424,10977e" filled="f" stroked="t" strokeweight=".472194pt" strokecolor="#747474">
                <v:path arrowok="t"/>
              </v:shape>
            </v:group>
            <v:group style="position:absolute;left:8367;top:10975;width:161;height:2" coordorigin="8367,10975" coordsize="161,2">
              <v:shape style="position:absolute;left:8367;top:10975;width:161;height:2" coordorigin="8367,10975" coordsize="161,0" path="m8367,10975l8528,10975e" filled="f" stroked="t" strokeweight=".472194pt" strokecolor="#575757">
                <v:path arrowok="t"/>
              </v:shape>
            </v:group>
            <v:group style="position:absolute;left:8471;top:10980;width:1988;height:2" coordorigin="8471,10980" coordsize="1988,2">
              <v:shape style="position:absolute;left:8471;top:10980;width:1988;height:2" coordorigin="8471,10980" coordsize="1988,0" path="m8471,10980l10459,10980e" filled="f" stroked="t" strokeweight=".70829pt" strokecolor="#7C7C7C">
                <v:path arrowok="t"/>
              </v:shape>
            </v:group>
            <v:group style="position:absolute;left:10402;top:10980;width:307;height:2" coordorigin="10402,10980" coordsize="307,2">
              <v:shape style="position:absolute;left:10402;top:10980;width:307;height:2" coordorigin="10402,10980" coordsize="307,0" path="m10402,10980l10709,10980e" filled="f" stroked="t" strokeweight=".472194pt" strokecolor="#676767">
                <v:path arrowok="t"/>
              </v:shape>
            </v:group>
            <v:group style="position:absolute;left:10653;top:10980;width:798;height:2" coordorigin="10653,10980" coordsize="798,2">
              <v:shape style="position:absolute;left:10653;top:10980;width:798;height:2" coordorigin="10653,10980" coordsize="798,0" path="m10653,10980l11451,10980e" filled="f" stroked="t" strokeweight=".70829pt" strokecolor="#7C7C7C">
                <v:path arrowok="t"/>
              </v:shape>
            </v:group>
            <v:group style="position:absolute;left:11446;top:10699;width:2;height:300" coordorigin="11446,10699" coordsize="2,300">
              <v:shape style="position:absolute;left:11446;top:10699;width:2;height:300" coordorigin="11446,10699" coordsize="0,300" path="m11446,10999l11446,10699e" filled="f" stroked="t" strokeweight=".472194pt" strokecolor="#575757">
                <v:path arrowok="t"/>
              </v:shape>
            </v:group>
            <v:group style="position:absolute;left:420;top:11208;width:4585;height:2" coordorigin="420,11208" coordsize="4585,2">
              <v:shape style="position:absolute;left:420;top:11208;width:4585;height:2" coordorigin="420,11208" coordsize="4585,0" path="m420,11208l5005,11208e" filled="f" stroked="t" strokeweight=".70829pt" strokecolor="#777777">
                <v:path arrowok="t"/>
              </v:shape>
            </v:group>
            <v:group style="position:absolute;left:2455;top:10927;width:2;height:309" coordorigin="2455,10927" coordsize="2,309">
              <v:shape style="position:absolute;left:2455;top:10927;width:2;height:309" coordorigin="2455,10927" coordsize="0,309" path="m2455,11237l2455,10927e" filled="f" stroked="t" strokeweight=".472194pt" strokecolor="#3B3B3B">
                <v:path arrowok="t"/>
              </v:shape>
            </v:group>
            <v:group style="position:absolute;left:4949;top:11210;width:189;height:2" coordorigin="4949,11210" coordsize="189,2">
              <v:shape style="position:absolute;left:4949;top:11210;width:189;height:2" coordorigin="4949,11210" coordsize="189,0" path="m4949,11210l5137,11210e" filled="f" stroked="t" strokeweight=".944387pt" strokecolor="#939393">
                <v:path arrowok="t"/>
              </v:shape>
            </v:group>
            <v:group style="position:absolute;left:5081;top:11213;width:364;height:2" coordorigin="5081,11213" coordsize="364,2">
              <v:shape style="position:absolute;left:5081;top:11213;width:364;height:2" coordorigin="5081,11213" coordsize="364,0" path="m5081,11213l5444,11213e" filled="f" stroked="t" strokeweight=".472194pt" strokecolor="#747474">
                <v:path arrowok="t"/>
              </v:shape>
            </v:group>
            <v:group style="position:absolute;left:5388;top:11215;width:6068;height:2" coordorigin="5388,11215" coordsize="6068,2">
              <v:shape style="position:absolute;left:5388;top:11215;width:6068;height:2" coordorigin="5388,11215" coordsize="6068,0" path="m5388,11215l11455,11215e" filled="f" stroked="t" strokeweight=".70829pt" strokecolor="#777777">
                <v:path arrowok="t"/>
              </v:shape>
            </v:group>
            <v:group style="position:absolute;left:7380;top:11213;width:425;height:2" coordorigin="7380,11213" coordsize="425,2">
              <v:shape style="position:absolute;left:7380;top:11213;width:425;height:2" coordorigin="7380,11213" coordsize="425,0" path="m7380,11213l7805,11213e" filled="f" stroked="t" strokeweight=".472194pt" strokecolor="#646464">
                <v:path arrowok="t"/>
              </v:shape>
            </v:group>
            <v:group style="position:absolute;left:10402;top:11218;width:307;height:2" coordorigin="10402,11218" coordsize="307,2">
              <v:shape style="position:absolute;left:10402;top:11218;width:307;height:2" coordorigin="10402,11218" coordsize="307,0" path="m10402,11218l10709,11218e" filled="f" stroked="t" strokeweight=".472194pt" strokecolor="#676767">
                <v:path arrowok="t"/>
              </v:shape>
            </v:group>
            <v:group style="position:absolute;left:11444;top:10927;width:2;height:5307" coordorigin="11444,10927" coordsize="2,5307">
              <v:shape style="position:absolute;left:11444;top:10927;width:2;height:5307" coordorigin="11444,10927" coordsize="0,5307" path="m11444,16234l11444,10927e" filled="f" stroked="t" strokeweight=".70829pt" strokecolor="#6B6B6B">
                <v:path arrowok="t"/>
              </v:shape>
            </v:group>
            <v:group style="position:absolute;left:416;top:11453;width:11035;height:2" coordorigin="416,11453" coordsize="11035,2">
              <v:shape style="position:absolute;left:416;top:11453;width:11035;height:2" coordorigin="416,11453" coordsize="11035,0" path="m416,11453l11451,11453e" filled="f" stroked="t" strokeweight=".70829pt" strokecolor="#777777">
                <v:path arrowok="t"/>
              </v:shape>
            </v:group>
            <v:group style="position:absolute;left:1214;top:11199;width:2;height:1823" coordorigin="1214,11199" coordsize="2,1823">
              <v:shape style="position:absolute;left:1214;top:11199;width:2;height:1823" coordorigin="1214,11199" coordsize="0,1823" path="m1214,13021l1214,11199e" filled="f" stroked="t" strokeweight=".70829pt" strokecolor="#5B5B5B">
                <v:path arrowok="t"/>
              </v:shape>
            </v:group>
            <v:group style="position:absolute;left:2455;top:11165;width:2;height:1480" coordorigin="2455,11165" coordsize="2,1480">
              <v:shape style="position:absolute;left:2455;top:11165;width:2;height:1480" coordorigin="2455,11165" coordsize="0,1480" path="m2455,12645l2455,11165e" filled="f" stroked="t" strokeweight=".70829pt" strokecolor="#606060">
                <v:path arrowok="t"/>
              </v:shape>
            </v:group>
            <v:group style="position:absolute;left:7418;top:11208;width:2;height:5026" coordorigin="7418,11208" coordsize="2,5026">
              <v:shape style="position:absolute;left:7418;top:11208;width:2;height:5026" coordorigin="7418,11208" coordsize="0,5026" path="m7418,16234l7418,11208e" filled="f" stroked="t" strokeweight=".70829pt" strokecolor="#646464">
                <v:path arrowok="t"/>
              </v:shape>
            </v:group>
            <v:group style="position:absolute;left:8367;top:11460;width:161;height:2" coordorigin="8367,11460" coordsize="161,2">
              <v:shape style="position:absolute;left:8367;top:11460;width:161;height:2" coordorigin="8367,11460" coordsize="161,0" path="m8367,11460l8528,11460e" filled="f" stroked="t" strokeweight=".472194pt" strokecolor="#646464">
                <v:path arrowok="t"/>
              </v:shape>
            </v:group>
            <v:group style="position:absolute;left:7421;top:11227;width:2;height:5007" coordorigin="7421,11227" coordsize="2,5007">
              <v:shape style="position:absolute;left:7421;top:11227;width:2;height:5007" coordorigin="7421,11227" coordsize="0,5007" path="m7421,16234l7421,11227e" filled="f" stroked="t" strokeweight=".70829pt" strokecolor="#676767">
                <v:path arrowok="t"/>
              </v:shape>
            </v:group>
            <v:group style="position:absolute;left:1214;top:12412;width:2;height:233" coordorigin="1214,12412" coordsize="2,233">
              <v:shape style="position:absolute;left:1214;top:12412;width:2;height:233" coordorigin="1214,12412" coordsize="0,233" path="m1214,12645l1214,12412e" filled="f" stroked="t" strokeweight=".944387pt" strokecolor="#707070">
                <v:path arrowok="t"/>
              </v:shape>
            </v:group>
            <v:group style="position:absolute;left:1787;top:11199;width:2;height:5035" coordorigin="1787,11199" coordsize="2,5035">
              <v:shape style="position:absolute;left:1787;top:11199;width:2;height:5035" coordorigin="1787,11199" coordsize="0,5035" path="m1787,16234l1787,11199e" filled="f" stroked="t" strokeweight=".70829pt" strokecolor="#606060">
                <v:path arrowok="t"/>
              </v:shape>
            </v:group>
            <v:group style="position:absolute;left:3792;top:12388;width:2;height:257" coordorigin="3792,12388" coordsize="2,257">
              <v:shape style="position:absolute;left:3792;top:12388;width:2;height:257" coordorigin="3792,12388" coordsize="0,257" path="m3792,12645l3792,12388e" filled="f" stroked="t" strokeweight="1.416581pt" strokecolor="#3F4B90">
                <v:path arrowok="t"/>
              </v:shape>
            </v:group>
            <v:group style="position:absolute;left:11446;top:12412;width:2;height:233" coordorigin="11446,12412" coordsize="2,233">
              <v:shape style="position:absolute;left:11446;top:12412;width:2;height:233" coordorigin="11446,12412" coordsize="0,233" path="m11446,12645l11446,12412e" filled="f" stroked="t" strokeweight=".472194pt" strokecolor="#4B4B4B">
                <v:path arrowok="t"/>
              </v:shape>
            </v:group>
            <v:group style="position:absolute;left:425;top:852;width:2;height:15372" coordorigin="425,852" coordsize="2,15372">
              <v:shape style="position:absolute;left:425;top:852;width:2;height:15372" coordorigin="425,852" coordsize="0,15372" path="m425,16224l425,852e" filled="f" stroked="t" strokeweight=".70829pt" strokecolor="#606060">
                <v:path arrowok="t"/>
              </v:shape>
            </v:group>
            <v:group style="position:absolute;left:2455;top:12588;width:2;height:338" coordorigin="2455,12588" coordsize="2,338">
              <v:shape style="position:absolute;left:2455;top:12588;width:2;height:338" coordorigin="2455,12588" coordsize="0,338" path="m2455,12926l2455,12588e" filled="f" stroked="t" strokeweight=".472194pt" strokecolor="#484848">
                <v:path arrowok="t"/>
              </v:shape>
            </v:group>
            <v:group style="position:absolute;left:1790;top:12869;width:2;height:152" coordorigin="1790,12869" coordsize="2,152">
              <v:shape style="position:absolute;left:1790;top:12869;width:2;height:152" coordorigin="1790,12869" coordsize="0,152" path="m1790,13021l1790,12869e" filled="f" stroked="t" strokeweight=".472194pt" strokecolor="#4F4F4F">
                <v:path arrowok="t"/>
              </v:shape>
            </v:group>
            <v:group style="position:absolute;left:2441;top:12898;width:2;height:95" coordorigin="2441,12898" coordsize="2,95">
              <v:shape style="position:absolute;left:2441;top:12898;width:2;height:95" coordorigin="2441,12898" coordsize="0,95" path="m2441,12993l2441,12898e" filled="f" stroked="t" strokeweight="1.180484pt" strokecolor="#6B6B6B">
                <v:path arrowok="t"/>
              </v:shape>
            </v:group>
            <v:group style="position:absolute;left:3343;top:12617;width:2;height:538" coordorigin="3343,12617" coordsize="2,538">
              <v:shape style="position:absolute;left:3343;top:12617;width:2;height:538" coordorigin="3343,12617" coordsize="0,538" path="m3343,13155l3343,12617e" filled="f" stroked="t" strokeweight="4.485839pt" strokecolor="#4F5770">
                <v:path arrowok="t"/>
              </v:shape>
            </v:group>
            <v:group style="position:absolute;left:1214;top:12964;width:2;height:219" coordorigin="1214,12964" coordsize="2,219">
              <v:shape style="position:absolute;left:1214;top:12964;width:2;height:219" coordorigin="1214,12964" coordsize="0,219" path="m1214,13183l1214,12964e" filled="f" stroked="t" strokeweight=".472194pt" strokecolor="#3F3F3F">
                <v:path arrowok="t"/>
              </v:shape>
            </v:group>
            <v:group style="position:absolute;left:1790;top:12964;width:2;height:219" coordorigin="1790,12964" coordsize="2,219">
              <v:shape style="position:absolute;left:1790;top:12964;width:2;height:219" coordorigin="1790,12964" coordsize="0,219" path="m1790,13183l1790,12964e" filled="f" stroked="t" strokeweight=".472194pt" strokecolor="#2F2F2F">
                <v:path arrowok="t"/>
              </v:shape>
            </v:group>
            <v:group style="position:absolute;left:2455;top:12907;width:2;height:490" coordorigin="2455,12907" coordsize="2,490">
              <v:shape style="position:absolute;left:2455;top:12907;width:2;height:490" coordorigin="2455,12907" coordsize="0,490" path="m2455,13397l2455,12907e" filled="f" stroked="t" strokeweight=".944387pt" strokecolor="#676767">
                <v:path arrowok="t"/>
              </v:shape>
            </v:group>
            <v:group style="position:absolute;left:7418;top:12964;width:2;height:219" coordorigin="7418,12964" coordsize="2,219">
              <v:shape style="position:absolute;left:7418;top:12964;width:2;height:219" coordorigin="7418,12964" coordsize="0,219" path="m7418,13183l7418,12964e" filled="f" stroked="t" strokeweight=".472194pt" strokecolor="#383838">
                <v:path arrowok="t"/>
              </v:shape>
            </v:group>
            <v:group style="position:absolute;left:420;top:13126;width:2;height:171" coordorigin="420,13126" coordsize="2,171">
              <v:shape style="position:absolute;left:420;top:13126;width:2;height:171" coordorigin="420,13126" coordsize="0,171" path="m420,13297l420,13126e" filled="f" stroked="t" strokeweight=".472194pt" strokecolor="#484848">
                <v:path arrowok="t"/>
              </v:shape>
            </v:group>
            <v:group style="position:absolute;left:1211;top:13126;width:2;height:3103" coordorigin="1211,13126" coordsize="2,3103">
              <v:shape style="position:absolute;left:1211;top:13126;width:2;height:3103" coordorigin="1211,13126" coordsize="0,3103" path="m1211,16229l1211,13126e" filled="f" stroked="t" strokeweight=".70829pt" strokecolor="#606060">
                <v:path arrowok="t"/>
              </v:shape>
            </v:group>
            <v:group style="position:absolute;left:2441;top:13155;width:2;height:114" coordorigin="2441,13155" coordsize="2,114">
              <v:shape style="position:absolute;left:2441;top:13155;width:2;height:114" coordorigin="2441,13155" coordsize="0,114" path="m2441,13269l2441,13155e" filled="f" stroked="t" strokeweight="1.180484pt" strokecolor="#606060">
                <v:path arrowok="t"/>
              </v:shape>
            </v:group>
            <v:group style="position:absolute;left:3343;top:13155;width:2;height:114" coordorigin="3343,13155" coordsize="2,114">
              <v:shape style="position:absolute;left:3343;top:13155;width:2;height:114" coordorigin="3343,13155" coordsize="0,114" path="m3343,13269l3343,13155e" filled="f" stroked="t" strokeweight="4.013645pt" strokecolor="#3F444B">
                <v:path arrowok="t"/>
              </v:shape>
            </v:group>
            <v:group style="position:absolute;left:7418;top:13126;width:2;height:171" coordorigin="7418,13126" coordsize="2,171">
              <v:shape style="position:absolute;left:7418;top:13126;width:2;height:171" coordorigin="7418,13126" coordsize="0,171" path="m7418,13297l7418,13126e" filled="f" stroked="t" strokeweight=".472194pt" strokecolor="#4B4B4B">
                <v:path arrowok="t"/>
              </v:shape>
            </v:group>
            <v:group style="position:absolute;left:11446;top:13126;width:2;height:409" coordorigin="11446,13126" coordsize="2,409">
              <v:shape style="position:absolute;left:11446;top:13126;width:2;height:409" coordorigin="11446,13126" coordsize="0,409" path="m11446,13535l11446,13126e" filled="f" stroked="t" strokeweight=".472194pt" strokecolor="#545454">
                <v:path arrowok="t"/>
              </v:shape>
            </v:group>
            <v:group style="position:absolute;left:1787;top:13221;width:2;height:176" coordorigin="1787,13221" coordsize="2,176">
              <v:shape style="position:absolute;left:1787;top:13221;width:2;height:176" coordorigin="1787,13221" coordsize="0,176" path="m1787,13397l1787,13221e" filled="f" stroked="t" strokeweight=".944387pt" strokecolor="#747474">
                <v:path arrowok="t"/>
              </v:shape>
            </v:group>
            <v:group style="position:absolute;left:3343;top:13269;width:2;height:100" coordorigin="3343,13269" coordsize="2,100">
              <v:shape style="position:absolute;left:3343;top:13269;width:2;height:100" coordorigin="3343,13269" coordsize="0,100" path="m3343,13369l3343,13269e" filled="f" stroked="t" strokeweight="4.013645pt" strokecolor="#54546B">
                <v:path arrowok="t"/>
              </v:shape>
            </v:group>
            <v:group style="position:absolute;left:420;top:13528;width:2040;height:2" coordorigin="420,13528" coordsize="2040,2">
              <v:shape style="position:absolute;left:420;top:13528;width:2040;height:2" coordorigin="420,13528" coordsize="2040,0" path="m420,13528l2460,13528e" filled="f" stroked="t" strokeweight=".70829pt" strokecolor="#747474">
                <v:path arrowok="t"/>
              </v:shape>
            </v:group>
            <v:group style="position:absolute;left:2455;top:13340;width:2;height:390" coordorigin="2455,13340" coordsize="2,390">
              <v:shape style="position:absolute;left:2455;top:13340;width:2;height:390" coordorigin="2455,13340" coordsize="0,390" path="m2455,13731l2455,13340e" filled="f" stroked="t" strokeweight=".472194pt" strokecolor="#3F3F3F">
                <v:path arrowok="t"/>
              </v:shape>
            </v:group>
            <v:group style="position:absolute;left:3008;top:13340;width:2;height:148" coordorigin="3008,13340" coordsize="2,148">
              <v:shape style="position:absolute;left:3008;top:13340;width:2;height:148" coordorigin="3008,13340" coordsize="0,148" path="m3008,13488l3008,13340e" filled="f" stroked="t" strokeweight=".70829pt" strokecolor="#646B90">
                <v:path arrowok="t"/>
              </v:shape>
            </v:group>
            <v:group style="position:absolute;left:3343;top:13369;width:2;height:138" coordorigin="3343,13369" coordsize="2,138">
              <v:shape style="position:absolute;left:3343;top:13369;width:2;height:138" coordorigin="3343,13369" coordsize="0,138" path="m3343,13507l3343,13369e" filled="f" stroked="t" strokeweight="1.180484pt" strokecolor="#3B3F67">
                <v:path arrowok="t"/>
              </v:shape>
            </v:group>
            <v:group style="position:absolute;left:8396;top:13507;width:104;height:2" coordorigin="8396,13507" coordsize="104,2">
              <v:shape style="position:absolute;left:8396;top:13507;width:104;height:2" coordorigin="8396,13507" coordsize="104,0" path="m8396,13507l8499,13507e" filled="f" stroked="t" strokeweight="1.180484pt" strokecolor="#000000">
                <v:path arrowok="t"/>
              </v:shape>
            </v:group>
            <v:group style="position:absolute;left:8499;top:13507;width:652;height:2" coordorigin="8499,13507" coordsize="652,2">
              <v:shape style="position:absolute;left:8499;top:13507;width:652;height:2" coordorigin="8499,13507" coordsize="652,0" path="m8499,13507l9151,13507e" filled="f" stroked="t" strokeweight="2.124871pt" strokecolor="#4F5767">
                <v:path arrowok="t"/>
              </v:shape>
            </v:group>
            <v:group style="position:absolute;left:9123;top:13521;width:241;height:2" coordorigin="9123,13521" coordsize="241,2">
              <v:shape style="position:absolute;left:9123;top:13521;width:241;height:2" coordorigin="9123,13521" coordsize="241,0" path="m9123,13521l9364,13521e" filled="f" stroked="t" strokeweight="2.360968pt" strokecolor="#545B6B">
                <v:path arrowok="t"/>
              </v:shape>
            </v:group>
            <v:group style="position:absolute;left:9364;top:13504;width:1058;height:2" coordorigin="9364,13504" coordsize="1058,2">
              <v:shape style="position:absolute;left:9364;top:13504;width:1058;height:2" coordorigin="9364,13504" coordsize="1058,0" path="m9364,13504l10421,13504e" filled="f" stroked="t" strokeweight="4.013645pt" strokecolor="#444F77">
                <v:path arrowok="t"/>
              </v:shape>
            </v:group>
            <v:group style="position:absolute;left:3041;top:13507;width:2;height:67" coordorigin="3041,13507" coordsize="2,67">
              <v:shape style="position:absolute;left:3041;top:13507;width:2;height:67" coordorigin="3041,13507" coordsize="0,67" path="m3041,13573l3041,13507e" filled="f" stroked="t" strokeweight="1.652678pt" strokecolor="#000000">
                <v:path arrowok="t"/>
              </v:shape>
            </v:group>
            <v:group style="position:absolute;left:1790;top:13673;width:2;height:238" coordorigin="1790,13673" coordsize="2,238">
              <v:shape style="position:absolute;left:1790;top:13673;width:2;height:238" coordorigin="1790,13673" coordsize="0,238" path="m1790,13911l1790,13673e" filled="f" stroked="t" strokeweight=".472194pt" strokecolor="#4B4B4B">
                <v:path arrowok="t"/>
              </v:shape>
            </v:group>
            <v:group style="position:absolute;left:2458;top:13673;width:2;height:571" coordorigin="2458,13673" coordsize="2,571">
              <v:shape style="position:absolute;left:2458;top:13673;width:2;height:571" coordorigin="2458,13673" coordsize="0,571" path="m2458,14245l2458,13673e" filled="f" stroked="t" strokeweight=".944387pt" strokecolor="#676767">
                <v:path arrowok="t"/>
              </v:shape>
            </v:group>
            <v:group style="position:absolute;left:420;top:13854;width:2;height:286" coordorigin="420,13854" coordsize="2,286">
              <v:shape style="position:absolute;left:420;top:13854;width:2;height:286" coordorigin="420,13854" coordsize="0,286" path="m420,14140l420,13854e" filled="f" stroked="t" strokeweight=".472194pt" strokecolor="#444444">
                <v:path arrowok="t"/>
              </v:shape>
            </v:group>
            <v:group style="position:absolute;left:7418;top:13854;width:2;height:286" coordorigin="7418,13854" coordsize="2,286">
              <v:shape style="position:absolute;left:7418;top:13854;width:2;height:286" coordorigin="7418,13854" coordsize="0,286" path="m7418,14140l7418,13854e" filled="f" stroked="t" strokeweight=".472194pt" strokecolor="#4F4F4F">
                <v:path arrowok="t"/>
              </v:shape>
            </v:group>
            <v:group style="position:absolute;left:3792;top:14135;width:2;height:205" coordorigin="3792,14135" coordsize="2,205">
              <v:shape style="position:absolute;left:3792;top:14135;width:2;height:205" coordorigin="3792,14135" coordsize="0,205" path="m3792,14340l3792,14135e" filled="f" stroked="t" strokeweight="1.180484pt" strokecolor="#384477">
                <v:path arrowok="t"/>
              </v:shape>
            </v:group>
            <v:group style="position:absolute;left:2455;top:14187;width:2;height:195" coordorigin="2455,14187" coordsize="2,195">
              <v:shape style="position:absolute;left:2455;top:14187;width:2;height:195" coordorigin="2455,14187" coordsize="0,195" path="m2455,14383l2455,14187e" filled="f" stroked="t" strokeweight=".472194pt" strokecolor="#383838">
                <v:path arrowok="t"/>
              </v:shape>
            </v:group>
            <v:group style="position:absolute;left:3782;top:14135;width:2;height:538" coordorigin="3782,14135" coordsize="2,538">
              <v:shape style="position:absolute;left:3782;top:14135;width:2;height:538" coordorigin="3782,14135" coordsize="0,538" path="m3782,14673l3782,14135e" filled="f" stroked="t" strokeweight="1.180484pt" strokecolor="#343B74">
                <v:path arrowok="t"/>
              </v:shape>
            </v:group>
            <v:group style="position:absolute;left:2455;top:14325;width:2;height:267" coordorigin="2455,14325" coordsize="2,267">
              <v:shape style="position:absolute;left:2455;top:14325;width:2;height:267" coordorigin="2455,14325" coordsize="0,267" path="m2455,14592l2455,14325e" filled="f" stroked="t" strokeweight=".472194pt" strokecolor="#4F4F4F">
                <v:path arrowok="t"/>
              </v:shape>
            </v:group>
            <v:group style="position:absolute;left:3374;top:14463;width:2;height:129" coordorigin="3374,14463" coordsize="2,129">
              <v:shape style="position:absolute;left:3374;top:14463;width:2;height:129" coordorigin="3374,14463" coordsize="0,129" path="m3374,14592l3374,14463e" filled="f" stroked="t" strokeweight=".944387pt" strokecolor="#5764A0">
                <v:path arrowok="t"/>
              </v:shape>
            </v:group>
            <v:group style="position:absolute;left:3761;top:14249;width:2;height:343" coordorigin="3761,14249" coordsize="2,343">
              <v:shape style="position:absolute;left:3761;top:14249;width:2;height:343" coordorigin="3761,14249" coordsize="0,343" path="m3761,14592l3761,14249e" filled="f" stroked="t" strokeweight="1.180484pt" strokecolor="#2F346B">
                <v:path arrowok="t"/>
              </v:shape>
            </v:group>
            <v:group style="position:absolute;left:1790;top:14535;width:2;height:252" coordorigin="1790,14535" coordsize="2,252">
              <v:shape style="position:absolute;left:1790;top:14535;width:2;height:252" coordorigin="1790,14535" coordsize="0,252" path="m1790,14787l1790,14535e" filled="f" stroked="t" strokeweight=".472194pt" strokecolor="#4B4B4B">
                <v:path arrowok="t"/>
              </v:shape>
            </v:group>
            <v:group style="position:absolute;left:2455;top:14506;width:2;height:1728" coordorigin="2455,14506" coordsize="2,1728">
              <v:shape style="position:absolute;left:2455;top:14506;width:2;height:1728" coordorigin="2455,14506" coordsize="0,1728" path="m2455,16234l2455,14506e" filled="f" stroked="t" strokeweight=".70829pt" strokecolor="#646464">
                <v:path arrowok="t"/>
              </v:shape>
            </v:group>
            <v:group style="position:absolute;left:2380;top:16227;width:9066;height:2" coordorigin="2380,16227" coordsize="9066,2">
              <v:shape style="position:absolute;left:2380;top:16227;width:9066;height:2" coordorigin="2380,16227" coordsize="9066,0" path="m2380,16227l11446,16227e" filled="f" stroked="t" strokeweight=".70829pt" strokecolor="#808080">
                <v:path arrowok="t"/>
              </v:shape>
            </v:group>
            <v:group style="position:absolute;left:411;top:16210;width:331;height:2" coordorigin="411,16210" coordsize="331,2">
              <v:shape style="position:absolute;left:411;top:16210;width:331;height:2" coordorigin="411,16210" coordsize="331,0" path="m411,16210l741,16210e" filled="f" stroked="t" strokeweight=".70829pt" strokecolor="#777777">
                <v:path arrowok="t"/>
              </v:shape>
            </v:group>
            <v:group style="position:absolute;left:552;top:16220;width:1601;height:2" coordorigin="552,16220" coordsize="1601,2">
              <v:shape style="position:absolute;left:552;top:16220;width:1601;height:2" coordorigin="552,16220" coordsize="1601,0" path="m552,16220l2153,16220e" filled="f" stroked="t" strokeweight=".944387pt" strokecolor="#838383">
                <v:path arrowok="t"/>
              </v:shape>
            </v:group>
            <v:group style="position:absolute;left:1166;top:16220;width:321;height:2" coordorigin="1166,16220" coordsize="321,2">
              <v:shape style="position:absolute;left:1166;top:16220;width:321;height:2" coordorigin="1166,16220" coordsize="321,0" path="m1166,16220l1487,16220e" filled="f" stroked="t" strokeweight=".70829pt" strokecolor="#676767">
                <v:path arrowok="t"/>
              </v:shape>
            </v:group>
            <v:group style="position:absolute;left:2012;top:16224;width:467;height:2" coordorigin="2012,16224" coordsize="467,2">
              <v:shape style="position:absolute;left:2012;top:16224;width:467;height:2" coordorigin="2012,16224" coordsize="467,0" path="m2012,16224l2479,16224e" filled="f" stroked="t" strokeweight=".472194pt" strokecolor="#747474">
                <v:path arrowok="t"/>
              </v:shape>
            </v:group>
            <v:group style="position:absolute;left:5081;top:16224;width:364;height:2" coordorigin="5081,16224" coordsize="364,2">
              <v:shape style="position:absolute;left:5081;top:16224;width:364;height:2" coordorigin="5081,16224" coordsize="364,0" path="m5081,16224l5444,16224e" filled="f" stroked="t" strokeweight=".472194pt" strokecolor="#6B6B6B">
                <v:path arrowok="t"/>
              </v:shape>
            </v:group>
            <v:group style="position:absolute;left:8367;top:16224;width:161;height:2" coordorigin="8367,16224" coordsize="161,2">
              <v:shape style="position:absolute;left:8367;top:16224;width:161;height:2" coordorigin="8367,16224" coordsize="161,0" path="m8367,16224l8528,16224e" filled="f" stroked="t" strokeweight=".472194pt" strokecolor="#606060">
                <v:path arrowok="t"/>
              </v:shape>
            </v:group>
            <v:group style="position:absolute;left:9123;top:16224;width:283;height:2" coordorigin="9123,16224" coordsize="283,2">
              <v:shape style="position:absolute;left:9123;top:16224;width:283;height:2" coordorigin="9123,16224" coordsize="283,0" path="m9123,16224l9406,16224e" filled="f" stroked="t" strokeweight=".472194pt" strokecolor="#606060">
                <v:path arrowok="t"/>
              </v:shape>
            </v:group>
            <v:group style="position:absolute;left:3736;top:4310;width:2;height:256" coordorigin="3736,4310" coordsize="2,256">
              <v:shape style="position:absolute;left:3736;top:4310;width:2;height:256" coordorigin="3736,4310" coordsize="0,256" path="m3736,4565l3736,4310e" filled="f" stroked="t" strokeweight="1.3825pt" strokecolor="#EBEDED">
                <v:path arrowok="t"/>
              </v:shape>
            </v:group>
            <v:group style="position:absolute;left:9191;top:7969;width:2;height:341" coordorigin="9191,7969" coordsize="2,341">
              <v:shape style="position:absolute;left:9191;top:7969;width:2;height:341" coordorigin="9191,7969" coordsize="0,341" path="m9191,8310l9191,7969e" filled="f" stroked="t" strokeweight=".890875pt" strokecolor="#EBEDED">
                <v:path arrowok="t"/>
              </v:shape>
            </v:group>
            <v:group style="position:absolute;left:10071;top:12387;width:2;height:162" coordorigin="10071,12387" coordsize="2,162">
              <v:shape style="position:absolute;left:10071;top:12387;width:2;height:162" coordorigin="10071,12387" coordsize="0,162" path="m10071,12549l10071,12387e" filled="f" stroked="t" strokeweight="3.0085pt" strokecolor="#EBEDED">
                <v:path arrowok="t"/>
              </v:shape>
            </v:group>
            <v:group style="position:absolute;left:10212;top:12245;width:144;height:382" coordorigin="10212,12245" coordsize="144,382">
              <v:shape style="position:absolute;left:10212;top:12245;width:144;height:382" coordorigin="10212,12245" coordsize="144,382" path="m10212,12245l10356,12245,10356,12627,10212,12627,10212,12245e" filled="t" fillcolor="#EBEDED" stroked="f">
                <v:path arrowok="t"/>
                <v:fill/>
              </v:shape>
            </v:group>
            <v:group style="position:absolute;left:10398;top:12527;width:2;height:383" coordorigin="10398,12527" coordsize="2,383">
              <v:shape style="position:absolute;left:10398;top:12527;width:2;height:383" coordorigin="10398,12527" coordsize="0,383" path="m10398,12911l10398,12527e" filled="f" stroked="t" strokeweight="2.720585pt" strokecolor="#EBEDED">
                <v:path arrowok="t"/>
              </v:shape>
            </v:group>
            <v:group style="position:absolute;left:10458;top:12527;width:91;height:383" coordorigin="10458,12527" coordsize="91,383">
              <v:shape style="position:absolute;left:10458;top:12527;width:91;height:383" coordorigin="10458,12527" coordsize="91,383" path="m10458,12527l10549,12527,10549,12911,10458,12911,10458,12527e" filled="t" fillcolor="#EBEDED" stroked="f">
                <v:path arrowok="t"/>
                <v:fill/>
              </v:shape>
            </v:group>
            <v:group style="position:absolute;left:10076;top:12807;width:2;height:232" coordorigin="10076,12807" coordsize="2,232">
              <v:shape style="position:absolute;left:10076;top:12807;width:2;height:232" coordorigin="10076,12807" coordsize="0,232" path="m10076,13039l10076,12807e" filled="f" stroked="t" strokeweight="3.6853pt" strokecolor="#EBEDED">
                <v:path arrowok="t"/>
              </v:shape>
            </v:group>
            <v:group style="position:absolute;left:10843;top:12807;width:2;height:232" coordorigin="10843,12807" coordsize="2,232">
              <v:shape style="position:absolute;left:10843;top:12807;width:2;height:232" coordorigin="10843,12807" coordsize="0,232" path="m10843,13039l10843,12807e" filled="f" stroked="t" strokeweight="2.713495pt" strokecolor="#EBEDED">
                <v:path arrowok="t"/>
              </v:shape>
            </v:group>
            <v:group style="position:absolute;left:10072;top:13025;width:112;height:162" coordorigin="10072,13025" coordsize="112,162">
              <v:shape style="position:absolute;left:10072;top:13025;width:112;height:162" coordorigin="10072,13025" coordsize="112,162" path="m10072,13025l10184,13025,10184,13187,10072,13187,10072,13025e" filled="t" fillcolor="#EBEDED" stroked="f">
                <v:path arrowok="t"/>
                <v:fill/>
              </v:shape>
            </v:group>
            <v:group style="position:absolute;left:10659;top:13025;width:2;height:162" coordorigin="10659,13025" coordsize="2,162">
              <v:shape style="position:absolute;left:10659;top:13025;width:2;height:162" coordorigin="10659,13025" coordsize="0,162" path="m10659,13187l10659,13025e" filled="f" stroked="t" strokeweight="3.1024pt" strokecolor="#EBEDED">
                <v:path arrowok="t"/>
              </v:shape>
            </v:group>
            <v:group style="position:absolute;left:10048;top:12871;width:2;height:700" coordorigin="10048,12871" coordsize="2,700">
              <v:shape style="position:absolute;left:10048;top:12871;width:2;height:700" coordorigin="10048,12871" coordsize="0,700" path="m10048,13571l10048,12871e" filled="f" stroked="t" strokeweight="2.83pt" strokecolor="#EBEDED">
                <v:path arrowok="t"/>
              </v:shape>
            </v:group>
            <v:group style="position:absolute;left:10365;top:12871;width:2;height:700" coordorigin="10365,12871" coordsize="2,700">
              <v:shape style="position:absolute;left:10365;top:12871;width:2;height:700" coordorigin="10365,12871" coordsize="0,700" path="m10365,13571l10365,12871e" filled="f" stroked="t" strokeweight="3.35pt" strokecolor="#EBEDED">
                <v:path arrowok="t"/>
              </v:shape>
            </v:group>
            <v:group style="position:absolute;left:9557;top:13283;width:2;height:82" coordorigin="9557,13283" coordsize="2,82">
              <v:shape style="position:absolute;left:9557;top:13283;width:2;height:82" coordorigin="9557,13283" coordsize="0,82" path="m9557,13283l9557,13364,9557,13283xe" filled="t" fillcolor="#EBEDED" stroked="f">
                <v:path arrowok="t"/>
                <v:fill/>
              </v:shape>
            </v:group>
            <v:group style="position:absolute;left:10446;top:13271;width:2;height:404" coordorigin="10446,13271" coordsize="2,404">
              <v:shape style="position:absolute;left:10446;top:13271;width:2;height:404" coordorigin="10446,13271" coordsize="0,404" path="m10446,13675l10446,13271e" filled="f" stroked="t" strokeweight="2.89720pt" strokecolor="#EBEDED">
                <v:path arrowok="t"/>
              </v:shape>
            </v:group>
            <v:group style="position:absolute;left:10627;top:13271;width:103;height:242" coordorigin="10627,13271" coordsize="103,242">
              <v:shape style="position:absolute;left:10627;top:13271;width:103;height:242" coordorigin="10627,13271" coordsize="103,242" path="m10627,13271l10730,13271,10730,13513,10627,13513,10627,13271xe" filled="t" fillcolor="#EBEDED" stroked="f">
                <v:path arrowok="t"/>
                <v:fill/>
              </v:shape>
            </v:group>
            <v:group style="position:absolute;left:10572;top:13513;width:173;height:341" coordorigin="10572,13513" coordsize="173,341">
              <v:shape style="position:absolute;left:10572;top:13513;width:173;height:341" coordorigin="10572,13513" coordsize="173,341" path="m10572,13513l10745,13513,10745,13855,10572,13855,10572,13513e" filled="t" fillcolor="#EBEDED" stroked="f">
                <v:path arrowok="t"/>
                <v:fill/>
              </v:shape>
            </v:group>
            <v:group style="position:absolute;left:11355;top:13513;width:2;height:341" coordorigin="11355,13513" coordsize="2,341">
              <v:shape style="position:absolute;left:11355;top:13513;width:2;height:341" coordorigin="11355,13513" coordsize="0,341" path="m11355,13855l11355,13513e" filled="f" stroked="t" strokeweight="3.94975pt" strokecolor="#EBEDED">
                <v:path arrowok="t"/>
              </v:shape>
            </v:group>
            <v:group style="position:absolute;left:10444;top:13629;width:124;height:327" coordorigin="10444,13629" coordsize="124,327">
              <v:shape style="position:absolute;left:10444;top:13629;width:124;height:327" coordorigin="10444,13629" coordsize="124,327" path="m10444,13629l10568,13629,10568,13956,10444,13956,10444,13629e" filled="t" fillcolor="#EBEDED" stroked="f">
                <v:path arrowok="t"/>
                <v:fill/>
              </v:shape>
            </v:group>
            <v:group style="position:absolute;left:10770;top:13649;width:95;height:300" coordorigin="10770,13649" coordsize="95,300">
              <v:shape style="position:absolute;left:10770;top:13649;width:95;height:300" coordorigin="10770,13649" coordsize="95,300" path="m10770,13649l10866,13649,10866,13949,10770,13949,10770,13649e" filled="t" fillcolor="#EBEDED" stroked="f">
                <v:path arrowok="t"/>
                <v:fill/>
              </v:shape>
            </v:group>
            <v:group style="position:absolute;left:10335;top:13773;width:2;height:377" coordorigin="10335,13773" coordsize="2,377">
              <v:shape style="position:absolute;left:10335;top:13773;width:2;height:377" coordorigin="10335,13773" coordsize="0,377" path="m10335,13773l10335,14150,10335,13773xe" filled="t" fillcolor="#EBEDED" stroked="f">
                <v:path arrowok="t"/>
                <v:fill/>
              </v:shape>
            </v:group>
            <v:group style="position:absolute;left:10563;top:13918;width:196;height:188" coordorigin="10563,13918" coordsize="196,188">
              <v:shape style="position:absolute;left:10563;top:13918;width:196;height:188" coordorigin="10563,13918" coordsize="196,188" path="m10563,13918l10758,13918,10758,14107,10563,14107,10563,13918e" filled="t" fillcolor="#EBEDED" stroked="f">
                <v:path arrowok="t"/>
                <v:fill/>
              </v:shape>
            </v:group>
            <v:group style="position:absolute;left:9981;top:14068;width:64;height:150" coordorigin="9981,14068" coordsize="64,150">
              <v:shape style="position:absolute;left:9981;top:14068;width:64;height:150" coordorigin="9981,14068" coordsize="64,150" path="m9981,14068l10045,14068,10045,14218,9981,14218,9981,14068xe" filled="t" fillcolor="#EBEDED" stroked="f">
                <v:path arrowok="t"/>
                <v:fill/>
              </v:shape>
            </v:group>
            <v:group style="position:absolute;left:10051;top:14068;width:52;height:150" coordorigin="10051,14068" coordsize="52,150">
              <v:shape style="position:absolute;left:10051;top:14068;width:52;height:150" coordorigin="10051,14068" coordsize="52,150" path="m10051,14068l10103,14068,10103,14218,10051,14218,10051,14068xe" filled="t" fillcolor="#EBEDED" stroked="f">
                <v:path arrowok="t"/>
                <v:fill/>
              </v:shape>
            </v:group>
            <v:group style="position:absolute;left:10109;top:14068;width:96;height:150" coordorigin="10109,14068" coordsize="96,150">
              <v:shape style="position:absolute;left:10109;top:14068;width:96;height:150" coordorigin="10109,14068" coordsize="96,150" path="m10109,14068l10206,14068,10206,14218,10109,14218,10109,14068e" filled="t" fillcolor="#EBEDED" stroked="f">
                <v:path arrowok="t"/>
                <v:fill/>
              </v:shape>
            </v:group>
            <v:group style="position:absolute;left:10391;top:14068;width:2;height:111" coordorigin="10391,14068" coordsize="2,111">
              <v:shape style="position:absolute;left:10391;top:14068;width:2;height:111" coordorigin="10391,14068" coordsize="0,111" path="m10391,14180l10391,14068e" filled="f" stroked="t" strokeweight="3.657144pt" strokecolor="#EBEDED">
                <v:path arrowok="t"/>
              </v:shape>
            </v:group>
            <v:group style="position:absolute;left:10716;top:13944;width:2;height:310" coordorigin="10716,13944" coordsize="2,310">
              <v:shape style="position:absolute;left:10716;top:13944;width:2;height:310" coordorigin="10716,13944" coordsize="0,310" path="m10716,14253l10716,13944e" filled="f" stroked="t" strokeweight="3.9295pt" strokecolor="#EBEDED">
                <v:path arrowok="t"/>
              </v:shape>
            </v:group>
            <v:group style="position:absolute;left:11028;top:14069;width:100;height:147" coordorigin="11028,14069" coordsize="100,147">
              <v:shape style="position:absolute;left:11028;top:14069;width:100;height:147" coordorigin="11028,14069" coordsize="100,147" path="m11028,14069l11128,14069,11128,14216,11028,14216,11028,14069e" filled="t" fillcolor="#EBEDED" stroked="f">
                <v:path arrowok="t"/>
                <v:fill/>
              </v:shape>
            </v:group>
            <v:group style="position:absolute;left:9655;top:14182;width:2;height:164" coordorigin="9655,14182" coordsize="2,164">
              <v:shape style="position:absolute;left:9655;top:14182;width:2;height:164" coordorigin="9655,14182" coordsize="0,164" path="m9655,14345l9655,14182e" filled="f" stroked="t" strokeweight="3.23686pt" strokecolor="#EBEDED">
                <v:path arrowok="t"/>
              </v:shape>
            </v:group>
            <v:group style="position:absolute;left:10340;top:14180;width:173;height:172" coordorigin="10340,14180" coordsize="173,172">
              <v:shape style="position:absolute;left:10340;top:14180;width:173;height:172" coordorigin="10340,14180" coordsize="173,172" path="m10340,14180l10513,14180,10513,14352,10340,14352,10340,14180e" filled="t" fillcolor="#EBEDED" stroked="f">
                <v:path arrowok="t"/>
                <v:fill/>
              </v:shape>
            </v:group>
            <v:group style="position:absolute;left:10981;top:14182;width:2;height:164" coordorigin="10981,14182" coordsize="2,164">
              <v:shape style="position:absolute;left:10981;top:14182;width:2;height:164" coordorigin="10981,14182" coordsize="0,164" path="m10981,14345l10981,14182e" filled="f" stroked="t" strokeweight="4.492pt" strokecolor="#EBEDED">
                <v:path arrowok="t"/>
              </v:shape>
            </v:group>
            <v:group style="position:absolute;left:11131;top:14182;width:2;height:164" coordorigin="11131,14182" coordsize="2,164">
              <v:shape style="position:absolute;left:11131;top:14182;width:2;height:164" coordorigin="11131,14182" coordsize="0,164" path="m11131,14345l11131,14182e" filled="f" stroked="t" strokeweight="3.22456pt" strokecolor="#EBEDED">
                <v:path arrowok="t"/>
              </v:shape>
            </v:group>
            <v:group style="position:absolute;left:11251;top:14182;width:2;height:164" coordorigin="11251,14182" coordsize="2,164">
              <v:shape style="position:absolute;left:11251;top:14182;width:2;height:164" coordorigin="11251,14182" coordsize="0,164" path="m11251,14345l11251,14182e" filled="f" stroked="t" strokeweight="3.80626pt" strokecolor="#EBEDED">
                <v:path arrowok="t"/>
              </v:shape>
            </v:group>
            <v:group style="position:absolute;left:9739;top:14363;width:2;height:186" coordorigin="9739,14363" coordsize="2,186">
              <v:shape style="position:absolute;left:9739;top:14363;width:2;height:186" coordorigin="9739,14363" coordsize="0,186" path="m9739,14549l9739,14363e" filled="f" stroked="t" strokeweight="4.491581pt" strokecolor="#EBEDED">
                <v:path arrowok="t"/>
              </v:shape>
            </v:group>
            <v:group style="position:absolute;left:9944;top:14361;width:277;height:188" coordorigin="9944,14361" coordsize="277,188">
              <v:shape style="position:absolute;left:9944;top:14361;width:277;height:188" coordorigin="9944,14361" coordsize="277,188" path="m9944,14361l10221,14361,10221,14549,9944,14549,9944,14361e" filled="t" fillcolor="#EBEDED" stroked="f">
                <v:path arrowok="t"/>
                <v:fill/>
              </v:shape>
            </v:group>
            <v:group style="position:absolute;left:10408;top:14380;width:436;height:166" coordorigin="10408,14380" coordsize="436,166">
              <v:shape style="position:absolute;left:10408;top:14380;width:436;height:166" coordorigin="10408,14380" coordsize="436,166" path="m10408,14380l10844,14380,10844,14546,10408,14546,10408,14380e" filled="t" fillcolor="#EBEDED" stroked="f">
                <v:path arrowok="t"/>
                <v:fill/>
              </v:shape>
            </v:group>
            <v:group style="position:absolute;left:10955;top:14392;width:2;height:150" coordorigin="10955,14392" coordsize="2,150">
              <v:shape style="position:absolute;left:10955;top:14392;width:2;height:150" coordorigin="10955,14392" coordsize="0,150" path="m10955,14542l10955,14392e" filled="f" stroked="t" strokeweight="2.5376pt" strokecolor="#EBEDED">
                <v:path arrowok="t"/>
              </v:shape>
            </v:group>
            <v:group style="position:absolute;left:10059;top:14584;width:2;height:187" coordorigin="10059,14584" coordsize="2,187">
              <v:shape style="position:absolute;left:10059;top:14584;width:2;height:187" coordorigin="10059,14584" coordsize="0,187" path="m10059,14771l10059,14584e" filled="f" stroked="t" strokeweight="4.456pt" strokecolor="#EBEDED">
                <v:path arrowok="t"/>
              </v:shape>
            </v:group>
            <v:group style="position:absolute;left:10231;top:14584;width:2;height:187" coordorigin="10231,14584" coordsize="2,187">
              <v:shape style="position:absolute;left:10231;top:14584;width:2;height:187" coordorigin="10231,14584" coordsize="0,187" path="m10231,14771l10231,14584e" filled="f" stroked="t" strokeweight="3.334pt" strokecolor="#EBEDED">
                <v:path arrowok="t"/>
              </v:shape>
            </v:group>
            <v:group style="position:absolute;left:10430;top:14473;width:180;height:300" coordorigin="10430,14473" coordsize="180,300">
              <v:shape style="position:absolute;left:10430;top:14473;width:180;height:300" coordorigin="10430,14473" coordsize="180,300" path="m10430,14473l10610,14473,10610,14773,10430,14773,10430,14473e" filled="t" fillcolor="#EBEDED" stroked="f">
                <v:path arrowok="t"/>
                <v:fill/>
              </v:shape>
            </v:group>
            <v:group style="position:absolute;left:10704;top:14546;width:2;height:146" coordorigin="10704,14546" coordsize="2,146">
              <v:shape style="position:absolute;left:10704;top:14546;width:2;height:146" coordorigin="10704,14546" coordsize="0,146" path="m10704,14692l10704,14546e" filled="f" stroked="t" strokeweight="1.4475pt" strokecolor="#EBEDED">
                <v:path arrowok="t"/>
              </v:shape>
            </v:group>
            <v:group style="position:absolute;left:2859;top:14856;width:2;height:337" coordorigin="2859,14856" coordsize="2,337">
              <v:shape style="position:absolute;left:2859;top:14856;width:2;height:337" coordorigin="2859,14856" coordsize="0,337" path="m2859,15192l2859,14856e" filled="f" stroked="t" strokeweight="1.193750pt" strokecolor="#EBEDED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5"/>
        </w:rPr>
        <w:t>Halk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44"/>
          <w:w w:val="100"/>
          <w:position w:val="1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5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5"/>
        </w:rPr>
      </w:r>
      <w:r>
        <w:rPr>
          <w:rFonts w:ascii="Times New Roman" w:hAnsi="Times New Roman" w:cs="Times New Roman" w:eastAsia="Times New Roman"/>
          <w:sz w:val="25"/>
          <w:szCs w:val="25"/>
          <w:color w:val="343434"/>
          <w:spacing w:val="0"/>
          <w:w w:val="100"/>
          <w:position w:val="14"/>
        </w:rPr>
        <w:t>-</w:t>
      </w:r>
      <w:r>
        <w:rPr>
          <w:rFonts w:ascii="Times New Roman" w:hAnsi="Times New Roman" w:cs="Times New Roman" w:eastAsia="Times New Roman"/>
          <w:sz w:val="25"/>
          <w:szCs w:val="25"/>
          <w:color w:val="343434"/>
          <w:spacing w:val="-58"/>
          <w:w w:val="100"/>
          <w:position w:val="14"/>
        </w:rPr>
        <w:t> </w:t>
      </w:r>
      <w:r>
        <w:rPr>
          <w:rFonts w:ascii="Times New Roman" w:hAnsi="Times New Roman" w:cs="Times New Roman" w:eastAsia="Times New Roman"/>
          <w:sz w:val="25"/>
          <w:szCs w:val="25"/>
          <w:color w:val="343434"/>
          <w:spacing w:val="0"/>
          <w:w w:val="100"/>
          <w:position w:val="14"/>
        </w:rPr>
        <w:tab/>
      </w:r>
      <w:r>
        <w:rPr>
          <w:rFonts w:ascii="Times New Roman" w:hAnsi="Times New Roman" w:cs="Times New Roman" w:eastAsia="Times New Roman"/>
          <w:sz w:val="25"/>
          <w:szCs w:val="25"/>
          <w:color w:val="343434"/>
          <w:spacing w:val="0"/>
          <w:w w:val="100"/>
          <w:position w:val="14"/>
        </w:rPr>
      </w:r>
      <w:r>
        <w:rPr>
          <w:rFonts w:ascii="Arial" w:hAnsi="Arial" w:cs="Arial" w:eastAsia="Arial"/>
          <w:sz w:val="18"/>
          <w:szCs w:val="18"/>
          <w:color w:val="4B4B4D"/>
          <w:spacing w:val="0"/>
          <w:w w:val="313"/>
          <w:position w:val="18"/>
        </w:rPr>
        <w:t>.</w:t>
      </w:r>
      <w:r>
        <w:rPr>
          <w:rFonts w:ascii="Arial" w:hAnsi="Arial" w:cs="Arial" w:eastAsia="Arial"/>
          <w:sz w:val="18"/>
          <w:szCs w:val="18"/>
          <w:color w:val="4B4B4D"/>
          <w:spacing w:val="0"/>
          <w:w w:val="100"/>
          <w:position w:val="18"/>
        </w:rPr>
        <w:tab/>
      </w:r>
      <w:r>
        <w:rPr>
          <w:rFonts w:ascii="Arial" w:hAnsi="Arial" w:cs="Arial" w:eastAsia="Arial"/>
          <w:sz w:val="18"/>
          <w:szCs w:val="18"/>
          <w:color w:val="4B4B4D"/>
          <w:spacing w:val="0"/>
          <w:w w:val="100"/>
          <w:position w:val="18"/>
        </w:rPr>
      </w:r>
      <w:r>
        <w:rPr>
          <w:rFonts w:ascii="Times New Roman" w:hAnsi="Times New Roman" w:cs="Times New Roman" w:eastAsia="Times New Roman"/>
          <w:sz w:val="25"/>
          <w:szCs w:val="25"/>
          <w:color w:val="747474"/>
          <w:spacing w:val="0"/>
          <w:w w:val="60"/>
          <w:position w:val="-3"/>
        </w:rPr>
        <w:t>lt</w:t>
      </w:r>
      <w:r>
        <w:rPr>
          <w:rFonts w:ascii="Times New Roman" w:hAnsi="Times New Roman" w:cs="Times New Roman" w:eastAsia="Times New Roman"/>
          <w:sz w:val="25"/>
          <w:szCs w:val="25"/>
          <w:color w:val="747474"/>
          <w:spacing w:val="0"/>
          <w:w w:val="60"/>
          <w:position w:val="-3"/>
        </w:rPr>
        <w:t>f</w:t>
      </w:r>
      <w:r>
        <w:rPr>
          <w:rFonts w:ascii="Times New Roman" w:hAnsi="Times New Roman" w:cs="Times New Roman" w:eastAsia="Times New Roman"/>
          <w:sz w:val="25"/>
          <w:szCs w:val="25"/>
          <w:color w:val="747474"/>
          <w:spacing w:val="0"/>
          <w:w w:val="60"/>
          <w:position w:val="-3"/>
        </w:rPr>
        <w:t> </w:t>
      </w:r>
      <w:r>
        <w:rPr>
          <w:rFonts w:ascii="Times New Roman" w:hAnsi="Times New Roman" w:cs="Times New Roman" w:eastAsia="Times New Roman"/>
          <w:sz w:val="25"/>
          <w:szCs w:val="25"/>
          <w:color w:val="747474"/>
          <w:spacing w:val="12"/>
          <w:w w:val="60"/>
          <w:position w:val="-3"/>
        </w:rPr>
        <w:t> </w:t>
      </w:r>
      <w:r>
        <w:rPr>
          <w:rFonts w:ascii="Times New Roman" w:hAnsi="Times New Roman" w:cs="Times New Roman" w:eastAsia="Times New Roman"/>
          <w:sz w:val="25"/>
          <w:szCs w:val="25"/>
          <w:color w:val="343434"/>
          <w:spacing w:val="-22"/>
          <w:w w:val="110"/>
          <w:position w:val="-3"/>
        </w:rPr>
        <w:t>·</w:t>
      </w:r>
      <w:r>
        <w:rPr>
          <w:rFonts w:ascii="Times New Roman" w:hAnsi="Times New Roman" w:cs="Times New Roman" w:eastAsia="Times New Roman"/>
          <w:sz w:val="25"/>
          <w:szCs w:val="25"/>
          <w:color w:val="BABABA"/>
          <w:spacing w:val="0"/>
          <w:w w:val="35"/>
          <w:position w:val="-3"/>
        </w:rPr>
        <w:t>.</w:t>
      </w:r>
      <w:r>
        <w:rPr>
          <w:rFonts w:ascii="Times New Roman" w:hAnsi="Times New Roman" w:cs="Times New Roman" w:eastAsia="Times New Roman"/>
          <w:sz w:val="25"/>
          <w:szCs w:val="25"/>
          <w:color w:val="000000"/>
          <w:spacing w:val="0"/>
          <w:w w:val="100"/>
          <w:position w:val="0"/>
        </w:rPr>
      </w:r>
    </w:p>
    <w:p>
      <w:pPr>
        <w:spacing w:before="10" w:after="0" w:line="180" w:lineRule="exact"/>
        <w:jc w:val="left"/>
        <w:rPr>
          <w:sz w:val="18"/>
          <w:szCs w:val="18"/>
        </w:rPr>
      </w:pPr>
      <w:rPr/>
      <w:r>
        <w:rPr/>
        <w:br w:type="column"/>
      </w:r>
      <w:r>
        <w:rPr>
          <w:sz w:val="18"/>
          <w:szCs w:val="18"/>
        </w:rPr>
      </w:r>
    </w:p>
    <w:p>
      <w:pPr>
        <w:spacing w:before="0" w:after="0" w:line="240" w:lineRule="auto"/>
        <w:ind w:right="-69"/>
        <w:jc w:val="left"/>
        <w:rPr>
          <w:rFonts w:ascii="Arial" w:hAnsi="Arial" w:cs="Arial" w:eastAsia="Arial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color w:val="606262"/>
          <w:w w:val="64"/>
        </w:rPr>
        <w:t>ı:</w:t>
      </w:r>
      <w:r>
        <w:rPr>
          <w:rFonts w:ascii="Arial" w:hAnsi="Arial" w:cs="Arial" w:eastAsia="Arial"/>
          <w:sz w:val="19"/>
          <w:szCs w:val="19"/>
          <w:color w:val="606262"/>
          <w:spacing w:val="-16"/>
          <w:w w:val="64"/>
        </w:rPr>
        <w:t>ı</w:t>
      </w:r>
      <w:r>
        <w:rPr>
          <w:rFonts w:ascii="Arial" w:hAnsi="Arial" w:cs="Arial" w:eastAsia="Arial"/>
          <w:sz w:val="19"/>
          <w:szCs w:val="19"/>
          <w:color w:val="1A1D57"/>
          <w:spacing w:val="-58"/>
          <w:w w:val="124"/>
        </w:rPr>
        <w:t>·</w:t>
      </w:r>
      <w:r>
        <w:rPr>
          <w:rFonts w:ascii="Arial" w:hAnsi="Arial" w:cs="Arial" w:eastAsia="Arial"/>
          <w:sz w:val="19"/>
          <w:szCs w:val="19"/>
          <w:color w:val="606262"/>
          <w:spacing w:val="0"/>
          <w:w w:val="64"/>
        </w:rPr>
        <w:t>ı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</w:rPr>
      </w:r>
    </w:p>
    <w:p>
      <w:pPr>
        <w:spacing w:before="4" w:after="0" w:line="130" w:lineRule="exact"/>
        <w:jc w:val="left"/>
        <w:rPr>
          <w:sz w:val="13"/>
          <w:szCs w:val="13"/>
        </w:rPr>
      </w:pPr>
      <w:rPr/>
      <w:r>
        <w:rPr/>
        <w:br w:type="column"/>
      </w:r>
      <w:r>
        <w:rPr>
          <w:sz w:val="13"/>
          <w:szCs w:val="13"/>
        </w:rPr>
      </w:r>
    </w:p>
    <w:p>
      <w:pPr>
        <w:spacing w:before="0" w:after="0" w:line="240" w:lineRule="auto"/>
        <w:ind w:right="-78"/>
        <w:jc w:val="left"/>
        <w:rPr>
          <w:rFonts w:ascii="Times New Roman" w:hAnsi="Times New Roman" w:cs="Times New Roman" w:eastAsia="Times New Roman"/>
          <w:sz w:val="25"/>
          <w:szCs w:val="25"/>
        </w:rPr>
      </w:pPr>
      <w:rPr/>
      <w:r>
        <w:rPr>
          <w:rFonts w:ascii="Times New Roman" w:hAnsi="Times New Roman" w:cs="Times New Roman" w:eastAsia="Times New Roman"/>
          <w:sz w:val="25"/>
          <w:szCs w:val="25"/>
          <w:color w:val="363F7C"/>
          <w:w w:val="38"/>
        </w:rPr>
        <w:t>V</w:t>
      </w:r>
      <w:r>
        <w:rPr>
          <w:rFonts w:ascii="Times New Roman" w:hAnsi="Times New Roman" w:cs="Times New Roman" w:eastAsia="Times New Roman"/>
          <w:sz w:val="25"/>
          <w:szCs w:val="25"/>
          <w:color w:val="363F7C"/>
          <w:spacing w:val="-45"/>
          <w:w w:val="100"/>
        </w:rPr>
        <w:t> </w:t>
      </w:r>
      <w:r>
        <w:rPr>
          <w:rFonts w:ascii="Times New Roman" w:hAnsi="Times New Roman" w:cs="Times New Roman" w:eastAsia="Times New Roman"/>
          <w:sz w:val="25"/>
          <w:szCs w:val="25"/>
          <w:color w:val="606262"/>
          <w:spacing w:val="0"/>
          <w:w w:val="72"/>
        </w:rPr>
        <w:t>ni</w:t>
      </w:r>
      <w:r>
        <w:rPr>
          <w:rFonts w:ascii="Times New Roman" w:hAnsi="Times New Roman" w:cs="Times New Roman" w:eastAsia="Times New Roman"/>
          <w:sz w:val="25"/>
          <w:szCs w:val="25"/>
          <w:color w:val="606262"/>
          <w:spacing w:val="-28"/>
          <w:w w:val="73"/>
        </w:rPr>
        <w:t>n</w:t>
      </w:r>
      <w:r>
        <w:rPr>
          <w:rFonts w:ascii="Times New Roman" w:hAnsi="Times New Roman" w:cs="Times New Roman" w:eastAsia="Times New Roman"/>
          <w:sz w:val="25"/>
          <w:szCs w:val="25"/>
          <w:color w:val="3A3F59"/>
          <w:spacing w:val="-8"/>
          <w:w w:val="244"/>
        </w:rPr>
        <w:t>ı</w:t>
      </w:r>
      <w:r>
        <w:rPr>
          <w:rFonts w:ascii="Times New Roman" w:hAnsi="Times New Roman" w:cs="Times New Roman" w:eastAsia="Times New Roman"/>
          <w:sz w:val="25"/>
          <w:szCs w:val="25"/>
          <w:color w:val="747474"/>
          <w:spacing w:val="0"/>
          <w:w w:val="46"/>
        </w:rPr>
        <w:t>Al"l'</w:t>
      </w:r>
      <w:r>
        <w:rPr>
          <w:rFonts w:ascii="Times New Roman" w:hAnsi="Times New Roman" w:cs="Times New Roman" w:eastAsia="Times New Roman"/>
          <w:sz w:val="25"/>
          <w:szCs w:val="25"/>
          <w:color w:val="747474"/>
          <w:spacing w:val="-10"/>
          <w:w w:val="46"/>
        </w:rPr>
        <w:t>l</w:t>
      </w:r>
      <w:r>
        <w:rPr>
          <w:rFonts w:ascii="Times New Roman" w:hAnsi="Times New Roman" w:cs="Times New Roman" w:eastAsia="Times New Roman"/>
          <w:sz w:val="25"/>
          <w:szCs w:val="25"/>
          <w:color w:val="A1A1A1"/>
          <w:spacing w:val="0"/>
          <w:w w:val="70"/>
        </w:rPr>
        <w:t>:r</w:t>
      </w:r>
      <w:r>
        <w:rPr>
          <w:rFonts w:ascii="Times New Roman" w:hAnsi="Times New Roman" w:cs="Times New Roman" w:eastAsia="Times New Roman"/>
          <w:sz w:val="25"/>
          <w:szCs w:val="25"/>
          <w:color w:val="000000"/>
          <w:spacing w:val="0"/>
          <w:w w:val="100"/>
        </w:rPr>
      </w:r>
    </w:p>
    <w:p>
      <w:pPr>
        <w:spacing w:before="4" w:after="0" w:line="120" w:lineRule="exact"/>
        <w:jc w:val="left"/>
        <w:rPr>
          <w:sz w:val="12"/>
          <w:szCs w:val="12"/>
        </w:rPr>
      </w:pPr>
      <w:rPr/>
      <w:r>
        <w:rPr/>
        <w:br w:type="column"/>
      </w:r>
      <w:r>
        <w:rPr>
          <w:sz w:val="12"/>
          <w:szCs w:val="12"/>
        </w:rPr>
      </w:r>
    </w:p>
    <w:p>
      <w:pPr>
        <w:spacing w:before="0" w:after="0" w:line="240" w:lineRule="auto"/>
        <w:ind w:right="-71"/>
        <w:jc w:val="left"/>
        <w:rPr>
          <w:rFonts w:ascii="Arial" w:hAnsi="Arial" w:cs="Arial" w:eastAsia="Arial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color w:val="4B4B4D"/>
          <w:spacing w:val="-135"/>
          <w:w w:val="100"/>
        </w:rPr>
        <w:t>U</w:t>
      </w:r>
      <w:r>
        <w:rPr>
          <w:rFonts w:ascii="Times New Roman" w:hAnsi="Times New Roman" w:cs="Times New Roman" w:eastAsia="Times New Roman"/>
          <w:sz w:val="21"/>
          <w:szCs w:val="21"/>
          <w:color w:val="60626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606262"/>
          <w:spacing w:val="-1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4B4B4D"/>
          <w:spacing w:val="0"/>
          <w:w w:val="105"/>
        </w:rPr>
        <w:t>N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</w:rPr>
      </w:r>
    </w:p>
    <w:p>
      <w:pPr>
        <w:spacing w:before="2" w:after="0" w:line="150" w:lineRule="exact"/>
        <w:jc w:val="left"/>
        <w:rPr>
          <w:sz w:val="15"/>
          <w:szCs w:val="15"/>
        </w:rPr>
      </w:pPr>
      <w:rPr/>
      <w:r>
        <w:rPr/>
        <w:br w:type="column"/>
      </w:r>
      <w:r>
        <w:rPr>
          <w:sz w:val="15"/>
          <w:szCs w:val="15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ltf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06262"/>
          <w:spacing w:val="9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300" w:bottom="280" w:left="280" w:right="340"/>
          <w:cols w:num="5" w:equalWidth="0">
            <w:col w:w="2596" w:space="382"/>
            <w:col w:w="137" w:space="373"/>
            <w:col w:w="808" w:space="866"/>
            <w:col w:w="291" w:space="70"/>
            <w:col w:w="5777"/>
          </w:cols>
        </w:sectPr>
      </w:pPr>
      <w:rPr/>
    </w:p>
    <w:p>
      <w:pPr>
        <w:spacing w:before="50" w:after="0" w:line="224" w:lineRule="auto"/>
        <w:ind w:left="613" w:right="-143" w:firstLine="-174"/>
        <w:jc w:val="left"/>
        <w:rPr>
          <w:rFonts w:ascii="Arial" w:hAnsi="Arial" w:cs="Arial" w:eastAsia="Arial"/>
          <w:sz w:val="14"/>
          <w:szCs w:val="14"/>
        </w:rPr>
      </w:pPr>
      <w:rPr/>
      <w:r>
        <w:rPr>
          <w:rFonts w:ascii="Arial" w:hAnsi="Arial" w:cs="Arial" w:eastAsia="Arial"/>
          <w:sz w:val="82"/>
          <w:szCs w:val="82"/>
          <w:color w:val="282828"/>
          <w:spacing w:val="-738"/>
          <w:w w:val="168"/>
          <w:b/>
          <w:bCs/>
          <w:position w:val="12"/>
        </w:rPr>
        <w:t>1</w:t>
      </w:r>
      <w:r>
        <w:rPr>
          <w:rFonts w:ascii="Arial" w:hAnsi="Arial" w:cs="Arial" w:eastAsia="Arial"/>
          <w:sz w:val="14"/>
          <w:szCs w:val="14"/>
          <w:color w:val="282828"/>
          <w:spacing w:val="8"/>
          <w:w w:val="121"/>
          <w:position w:val="0"/>
        </w:rPr>
        <w:t>I</w:t>
      </w:r>
      <w:r>
        <w:rPr>
          <w:rFonts w:ascii="Arial" w:hAnsi="Arial" w:cs="Arial" w:eastAsia="Arial"/>
          <w:sz w:val="14"/>
          <w:szCs w:val="14"/>
          <w:color w:val="282828"/>
          <w:spacing w:val="0"/>
          <w:w w:val="121"/>
          <w:position w:val="0"/>
        </w:rPr>
        <w:t>ZMIR</w:t>
      </w:r>
      <w:r>
        <w:rPr>
          <w:rFonts w:ascii="Arial" w:hAnsi="Arial" w:cs="Arial" w:eastAsia="Arial"/>
          <w:sz w:val="14"/>
          <w:szCs w:val="14"/>
          <w:color w:val="282828"/>
          <w:spacing w:val="0"/>
          <w:w w:val="121"/>
          <w:position w:val="0"/>
        </w:rPr>
        <w:t> </w:t>
      </w:r>
      <w:r>
        <w:rPr>
          <w:rFonts w:ascii="Arial" w:hAnsi="Arial" w:cs="Arial" w:eastAsia="Arial"/>
          <w:sz w:val="15"/>
          <w:szCs w:val="15"/>
          <w:color w:val="282828"/>
          <w:spacing w:val="0"/>
          <w:w w:val="102"/>
          <w:b/>
          <w:bCs/>
          <w:position w:val="0"/>
        </w:rPr>
        <w:t>BÜYÜKŞEHIR</w:t>
      </w:r>
      <w:r>
        <w:rPr>
          <w:rFonts w:ascii="Arial" w:hAnsi="Arial" w:cs="Arial" w:eastAsia="Arial"/>
          <w:sz w:val="15"/>
          <w:szCs w:val="15"/>
          <w:color w:val="282828"/>
          <w:spacing w:val="0"/>
          <w:w w:val="102"/>
          <w:b/>
          <w:bCs/>
          <w:position w:val="0"/>
        </w:rPr>
        <w:t> </w:t>
      </w:r>
      <w:r>
        <w:rPr>
          <w:rFonts w:ascii="Arial" w:hAnsi="Arial" w:cs="Arial" w:eastAsia="Arial"/>
          <w:sz w:val="14"/>
          <w:szCs w:val="14"/>
          <w:color w:val="282828"/>
          <w:spacing w:val="0"/>
          <w:w w:val="115"/>
          <w:position w:val="0"/>
        </w:rPr>
        <w:t>BELEDIYESI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  <w:position w:val="0"/>
        </w:rPr>
      </w:r>
    </w:p>
    <w:p>
      <w:pPr>
        <w:spacing w:before="2" w:after="0" w:line="140" w:lineRule="exact"/>
        <w:jc w:val="left"/>
        <w:rPr>
          <w:sz w:val="14"/>
          <w:szCs w:val="14"/>
        </w:rPr>
      </w:pPr>
      <w:rPr/>
      <w:r>
        <w:rPr/>
        <w:br w:type="column"/>
      </w:r>
      <w:r>
        <w:rPr>
          <w:sz w:val="14"/>
          <w:szCs w:val="14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8" w:lineRule="auto"/>
        <w:ind w:left="485" w:right="4397" w:firstLine="-110"/>
        <w:jc w:val="left"/>
        <w:rPr>
          <w:rFonts w:ascii="Times New Roman" w:hAnsi="Times New Roman" w:cs="Times New Roman" w:eastAsia="Times New Roman"/>
          <w:sz w:val="21"/>
          <w:szCs w:val="21"/>
        </w:rPr>
      </w:pPr>
      <w:rPr/>
      <w:r>
        <w:rPr/>
        <w:pict>
          <v:shape style="position:absolute;margin-left:492.480011pt;margin-top:-3.637295pt;width:48.959999pt;height:44.16pt;mso-position-horizontal-relative:page;mso-position-vertical-relative:paragraph;z-index:-15040" type="#_x0000_t75">
            <v:imagedata r:id="rId10" o:title=""/>
          </v:shape>
        </w:pic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0"/>
          <w:w w:val="100"/>
        </w:rPr>
        <w:t>İZMİR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0"/>
          <w:w w:val="100"/>
        </w:rPr>
        <w:t>BÜYÜKŞEHİR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0"/>
          <w:w w:val="103"/>
        </w:rPr>
        <w:t>BELEDİYESİ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0"/>
          <w:w w:val="103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0"/>
          <w:w w:val="100"/>
        </w:rPr>
        <w:t>İTFAİYE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0"/>
          <w:w w:val="100"/>
        </w:rPr>
        <w:t>DAİRESi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0"/>
          <w:w w:val="103"/>
        </w:rPr>
        <w:t>BAŞKANLIGI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0"/>
          <w:w w:val="100"/>
        </w:rPr>
        <w:t>Müdahale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0"/>
          <w:w w:val="100"/>
        </w:rPr>
        <w:t>Şub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0"/>
          <w:w w:val="103"/>
        </w:rPr>
        <w:t>Müdürlüğü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17" w:after="0" w:line="237" w:lineRule="exact"/>
        <w:ind w:left="1138" w:right="-20"/>
        <w:jc w:val="left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0"/>
          <w:w w:val="100"/>
          <w:position w:val="-1"/>
        </w:rPr>
        <w:t>YANGl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1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0"/>
          <w:w w:val="103"/>
          <w:position w:val="-1"/>
        </w:rPr>
        <w:t>RAPORU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pgSz w:w="11920" w:h="16840"/>
          <w:pgMar w:top="740" w:bottom="280" w:left="160" w:right="140"/>
          <w:cols w:num="2" w:equalWidth="0">
            <w:col w:w="1634" w:space="1724"/>
            <w:col w:w="8262"/>
          </w:cols>
        </w:sectPr>
      </w:pPr>
      <w:rPr/>
    </w:p>
    <w:p>
      <w:pPr>
        <w:spacing w:before="5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jc w:val="left"/>
        <w:spacing w:after="0"/>
        <w:sectPr>
          <w:type w:val="continuous"/>
          <w:pgSz w:w="11920" w:h="16840"/>
          <w:pgMar w:top="300" w:bottom="280" w:left="160" w:right="140"/>
        </w:sectPr>
      </w:pPr>
      <w:rPr/>
    </w:p>
    <w:p>
      <w:pPr>
        <w:spacing w:before="78" w:after="0" w:line="264" w:lineRule="auto"/>
        <w:ind w:left="147" w:right="-53" w:firstLine="-2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484848"/>
          <w:w w:val="53"/>
        </w:rPr>
        <w:t>IQ</w:t>
      </w:r>
      <w:r>
        <w:rPr>
          <w:rFonts w:ascii="Times New Roman" w:hAnsi="Times New Roman" w:cs="Times New Roman" w:eastAsia="Times New Roman"/>
          <w:sz w:val="21"/>
          <w:szCs w:val="21"/>
          <w:color w:val="484848"/>
          <w:spacing w:val="-10"/>
          <w:w w:val="53"/>
        </w:rPr>
        <w:t>_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0"/>
          <w:w w:val="48"/>
        </w:rPr>
        <w:t>I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-39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484848"/>
          <w:spacing w:val="0"/>
          <w:w w:val="55"/>
        </w:rPr>
        <w:t>l!Y</w:t>
      </w:r>
      <w:r>
        <w:rPr>
          <w:rFonts w:ascii="Times New Roman" w:hAnsi="Times New Roman" w:cs="Times New Roman" w:eastAsia="Times New Roman"/>
          <w:sz w:val="21"/>
          <w:szCs w:val="21"/>
          <w:color w:val="484848"/>
          <w:spacing w:val="0"/>
          <w:w w:val="56"/>
        </w:rPr>
        <w:t>_</w:t>
      </w:r>
      <w:r>
        <w:rPr>
          <w:rFonts w:ascii="Times New Roman" w:hAnsi="Times New Roman" w:cs="Times New Roman" w:eastAsia="Times New Roman"/>
          <w:sz w:val="21"/>
          <w:szCs w:val="21"/>
          <w:color w:val="484848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78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3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4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3"/>
        </w:rPr>
        <w:t>Bildirile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4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3"/>
        </w:rPr>
        <w:t>Doğı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4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2"/>
        </w:rPr>
        <w:t>Adres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6" w:after="0" w:line="100" w:lineRule="exact"/>
        <w:jc w:val="left"/>
        <w:rPr>
          <w:sz w:val="10"/>
          <w:szCs w:val="10"/>
        </w:rPr>
      </w:pPr>
      <w:rPr/>
      <w:r>
        <w:rPr/>
        <w:br w:type="column"/>
      </w:r>
      <w:r>
        <w:rPr>
          <w:sz w:val="10"/>
          <w:szCs w:val="10"/>
        </w:rPr>
      </w:r>
    </w:p>
    <w:p>
      <w:pPr>
        <w:spacing w:before="0" w:after="0" w:line="240" w:lineRule="auto"/>
        <w:ind w:right="-20"/>
        <w:jc w:val="left"/>
        <w:tabs>
          <w:tab w:pos="15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08.05.2017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Sıra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4"/>
        </w:rPr>
        <w:t>20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6" w:after="0" w:line="240" w:lineRule="auto"/>
        <w:ind w:left="10" w:right="-69"/>
        <w:jc w:val="left"/>
        <w:tabs>
          <w:tab w:pos="1500" w:val="left"/>
          <w:tab w:pos="30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08.05.2017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92"/>
        </w:rPr>
        <w:t>]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9"/>
          <w:w w:val="92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8"/>
          <w:w w:val="92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92"/>
        </w:rPr>
        <w:t>yıt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3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5"/>
        </w:rPr>
        <w:t>2886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40" w:lineRule="auto"/>
        <w:ind w:left="2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Buca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629/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8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Soka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5"/>
        </w:rPr>
        <w:t>üzeri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14" w:lineRule="exact"/>
        <w:ind w:left="2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Buca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629/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8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Soka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5"/>
          <w:position w:val="-1"/>
        </w:rPr>
        <w:t>üzeri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2" w:after="0" w:line="240" w:lineRule="auto"/>
        <w:ind w:right="-20"/>
        <w:jc w:val="left"/>
        <w:tabs>
          <w:tab w:pos="20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3"/>
        </w:rPr>
        <w:t>16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8"/>
          <w:w w:val="102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0"/>
          <w:w w:val="87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7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</w:r>
      <w:r>
        <w:rPr>
          <w:rFonts w:ascii="Times New Roman" w:hAnsi="Times New Roman" w:cs="Times New Roman" w:eastAsia="Times New Roman"/>
          <w:sz w:val="29"/>
          <w:szCs w:val="29"/>
          <w:color w:val="282828"/>
          <w:spacing w:val="0"/>
          <w:w w:val="57"/>
        </w:rPr>
        <w:t>tr</w:t>
      </w:r>
      <w:r>
        <w:rPr>
          <w:rFonts w:ascii="Times New Roman" w:hAnsi="Times New Roman" w:cs="Times New Roman" w:eastAsia="Times New Roman"/>
          <w:sz w:val="29"/>
          <w:szCs w:val="29"/>
          <w:color w:val="282828"/>
          <w:spacing w:val="-13"/>
          <w:w w:val="57"/>
        </w:rPr>
        <w:t>'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5"/>
        </w:rPr>
        <w:t>el: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293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88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3"/>
        </w:rPr>
        <w:t>00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4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-11"/>
          <w:w w:val="100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Bildirim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Ala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Merkez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5"/>
        </w:rPr>
        <w:t>Santral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300" w:bottom="280" w:left="160" w:right="140"/>
          <w:cols w:num="3" w:equalWidth="0">
            <w:col w:w="1576" w:space="117"/>
            <w:col w:w="3433" w:space="474"/>
            <w:col w:w="6020"/>
          </w:cols>
        </w:sectPr>
      </w:pPr>
      <w:rPr/>
    </w:p>
    <w:p>
      <w:pPr>
        <w:spacing w:before="4" w:after="0" w:line="240" w:lineRule="auto"/>
        <w:ind w:left="147" w:right="-73"/>
        <w:jc w:val="left"/>
        <w:tabs>
          <w:tab w:pos="16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</w:r>
      <w:r>
        <w:rPr>
          <w:rFonts w:ascii="Arial" w:hAnsi="Arial" w:cs="Arial" w:eastAsia="Arial"/>
          <w:sz w:val="18"/>
          <w:szCs w:val="18"/>
          <w:color w:val="282828"/>
          <w:spacing w:val="-16"/>
          <w:w w:val="111"/>
        </w:rPr>
        <w:t>H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11"/>
        </w:rPr>
        <w:t>urd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1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7"/>
          <w:w w:val="11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1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6" w:after="0" w:line="240" w:lineRule="auto"/>
        <w:ind w:left="14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9" w:after="0" w:line="284" w:lineRule="auto"/>
        <w:ind w:right="403" w:firstLine="1056"/>
        <w:jc w:val="left"/>
        <w:tabs>
          <w:tab w:pos="3120" w:val="left"/>
          <w:tab w:pos="42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Sınıfı: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ab/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Sebebi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Tedbirsizli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(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Açı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2"/>
        </w:rPr>
        <w:t>Ateş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3"/>
        </w:rPr>
        <w:t>)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88"/>
        </w:rPr>
        <w:t>Ya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8"/>
          <w:w w:val="89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44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83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55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7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21"/>
          <w:w w:val="7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Şekl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0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64666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4666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646666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96"/>
        </w:rPr>
        <w:t>Kul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5"/>
          <w:w w:val="96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98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nım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Şekli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15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124" w:lineRule="exact"/>
        <w:ind w:left="14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44.160004pt;margin-top:-7.371192pt;width:238.080932pt;height:17pt;mso-position-horizontal-relative:page;mso-position-vertical-relative:paragraph;z-index:-15037" type="#_x0000_t202" filled="f" stroked="f">
            <v:textbox inset="0,0,0,0">
              <w:txbxContent>
                <w:p>
                  <w:pPr>
                    <w:spacing w:before="0" w:after="0" w:line="340" w:lineRule="exact"/>
                    <w:ind w:right="-91"/>
                    <w:jc w:val="left"/>
                    <w:rPr>
                      <w:rFonts w:ascii="Times New Roman" w:hAnsi="Times New Roman" w:cs="Times New Roman" w:eastAsia="Times New Roman"/>
                      <w:sz w:val="34"/>
                      <w:szCs w:val="34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34"/>
                      <w:szCs w:val="34"/>
                      <w:color w:val="AAAAAA"/>
                      <w:spacing w:val="-8"/>
                      <w:w w:val="78"/>
                    </w:rPr>
                    <w:t>-</w:t>
                  </w:r>
                  <w:r>
                    <w:rPr>
                      <w:rFonts w:ascii="Times New Roman" w:hAnsi="Times New Roman" w:cs="Times New Roman" w:eastAsia="Times New Roman"/>
                      <w:sz w:val="34"/>
                      <w:szCs w:val="34"/>
                      <w:color w:val="282828"/>
                      <w:spacing w:val="0"/>
                      <w:w w:val="188"/>
                    </w:rPr>
                    <w:t>ı-----</w:t>
                  </w:r>
                  <w:r>
                    <w:rPr>
                      <w:rFonts w:ascii="Times New Roman" w:hAnsi="Times New Roman" w:cs="Times New Roman" w:eastAsia="Times New Roman"/>
                      <w:sz w:val="34"/>
                      <w:szCs w:val="34"/>
                      <w:color w:val="282828"/>
                      <w:spacing w:val="-9"/>
                      <w:w w:val="189"/>
                    </w:rPr>
                    <w:t>-</w:t>
                  </w:r>
                  <w:r>
                    <w:rPr>
                      <w:rFonts w:ascii="Times New Roman" w:hAnsi="Times New Roman" w:cs="Times New Roman" w:eastAsia="Times New Roman"/>
                      <w:sz w:val="34"/>
                      <w:szCs w:val="34"/>
                      <w:color w:val="484848"/>
                      <w:spacing w:val="0"/>
                      <w:w w:val="226"/>
                    </w:rPr>
                    <w:t>------------ı</w:t>
                  </w:r>
                  <w:r>
                    <w:rPr>
                      <w:rFonts w:ascii="Times New Roman" w:hAnsi="Times New Roman" w:cs="Times New Roman" w:eastAsia="Times New Roman"/>
                      <w:sz w:val="34"/>
                      <w:szCs w:val="34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11.760010pt;margin-top:1.657102pt;width:5.07pt;height:19.5pt;mso-position-horizontal-relative:page;mso-position-vertical-relative:paragraph;z-index:-15036" type="#_x0000_t202" filled="f" stroked="f">
            <v:textbox inset="0,0,0,0">
              <w:txbxContent>
                <w:p>
                  <w:pPr>
                    <w:spacing w:before="0" w:after="0" w:line="390" w:lineRule="exact"/>
                    <w:ind w:right="-99"/>
                    <w:jc w:val="left"/>
                    <w:rPr>
                      <w:rFonts w:ascii="Times New Roman" w:hAnsi="Times New Roman" w:cs="Times New Roman" w:eastAsia="Times New Roman"/>
                      <w:sz w:val="39"/>
                      <w:szCs w:val="39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39"/>
                      <w:szCs w:val="39"/>
                      <w:color w:val="282828"/>
                      <w:spacing w:val="0"/>
                      <w:w w:val="52"/>
                    </w:rPr>
                    <w:t>1</w:t>
                  </w:r>
                  <w:r>
                    <w:rPr>
                      <w:rFonts w:ascii="Times New Roman" w:hAnsi="Times New Roman" w:cs="Times New Roman" w:eastAsia="Times New Roman"/>
                      <w:sz w:val="39"/>
                      <w:szCs w:val="39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484848"/>
          <w:w w:val="101"/>
          <w:position w:val="-3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-5"/>
          <w:w w:val="101"/>
          <w:position w:val="-3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"/>
          <w:w w:val="83"/>
          <w:position w:val="-3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4"/>
          <w:position w:val="-3"/>
        </w:rPr>
        <w:t>on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3"/>
          <w:position w:val="-3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-29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"/>
          <w:w w:val="100"/>
          <w:position w:val="-3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  <w:position w:val="-3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  <w:position w:val="-3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40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5"/>
          <w:w w:val="95"/>
          <w:position w:val="-3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95"/>
          <w:position w:val="-3"/>
        </w:rPr>
        <w:t>agi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95"/>
          <w:position w:val="-3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5"/>
          <w:w w:val="95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90"/>
          <w:position w:val="-3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-27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"/>
          <w:w w:val="98"/>
          <w:position w:val="-3"/>
        </w:rPr>
        <w:t>h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98"/>
          <w:position w:val="-3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9"/>
          <w:w w:val="98"/>
          <w:position w:val="-3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98"/>
          <w:position w:val="-3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8"/>
          <w:w w:val="98"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CCCCCC"/>
          <w:spacing w:val="-7"/>
          <w:w w:val="46"/>
          <w:position w:val="-3"/>
        </w:rPr>
        <w:t>_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96"/>
          <w:position w:val="-3"/>
        </w:rPr>
        <w:t>Q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6"/>
          <w:w w:val="95"/>
          <w:position w:val="-3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92"/>
          <w:position w:val="-3"/>
        </w:rPr>
        <w:t>li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79"/>
          <w:w w:val="93"/>
          <w:position w:val="-3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646666"/>
          <w:spacing w:val="0"/>
          <w:w w:val="81"/>
          <w:position w:val="-3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646666"/>
          <w:spacing w:val="-1"/>
          <w:w w:val="81"/>
          <w:position w:val="-3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-56"/>
          <w:w w:val="100"/>
          <w:position w:val="-3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646666"/>
          <w:spacing w:val="-7"/>
          <w:w w:val="82"/>
          <w:position w:val="-3"/>
        </w:rPr>
        <w:t>-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135"/>
          <w:w w:val="94"/>
          <w:position w:val="-3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101"/>
          <w:position w:val="-3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1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100"/>
          <w:position w:val="-3"/>
        </w:rPr>
        <w:t>i5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-52"/>
          <w:w w:val="100"/>
          <w:position w:val="-3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-93"/>
          <w:w w:val="113"/>
          <w:position w:val="-3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3"/>
          <w:w w:val="36"/>
          <w:position w:val="-3"/>
        </w:rPr>
        <w:t>&lt;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-27"/>
          <w:w w:val="100"/>
          <w:position w:val="-3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646666"/>
          <w:spacing w:val="-28"/>
          <w:w w:val="82"/>
          <w:position w:val="-3"/>
        </w:rPr>
        <w:t>!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38"/>
          <w:w w:val="87"/>
          <w:position w:val="-3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646666"/>
          <w:spacing w:val="0"/>
          <w:w w:val="82"/>
          <w:position w:val="-3"/>
        </w:rPr>
        <w:t>.-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92" w:lineRule="exact"/>
        <w:ind w:left="835" w:right="-20"/>
        <w:jc w:val="left"/>
        <w:tabs>
          <w:tab w:pos="1420" w:val="left"/>
          <w:tab w:pos="1920" w:val="left"/>
          <w:tab w:pos="31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31"/>
          <w:szCs w:val="31"/>
          <w:color w:val="282828"/>
          <w:spacing w:val="0"/>
          <w:w w:val="44"/>
          <w:position w:val="1"/>
        </w:rPr>
        <w:t>ı</w:t>
      </w:r>
      <w:r>
        <w:rPr>
          <w:rFonts w:ascii="Arial" w:hAnsi="Arial" w:cs="Arial" w:eastAsia="Arial"/>
          <w:sz w:val="31"/>
          <w:szCs w:val="31"/>
          <w:color w:val="282828"/>
          <w:spacing w:val="-31"/>
          <w:w w:val="44"/>
          <w:position w:val="1"/>
        </w:rPr>
        <w:t> </w:t>
      </w:r>
      <w:r>
        <w:rPr>
          <w:rFonts w:ascii="Arial" w:hAnsi="Arial" w:cs="Arial" w:eastAsia="Arial"/>
          <w:sz w:val="31"/>
          <w:szCs w:val="31"/>
          <w:color w:val="282828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31"/>
          <w:szCs w:val="31"/>
          <w:color w:val="282828"/>
          <w:spacing w:val="0"/>
          <w:w w:val="100"/>
          <w:position w:val="1"/>
        </w:rPr>
      </w:r>
      <w:r>
        <w:rPr>
          <w:rFonts w:ascii="Arial" w:hAnsi="Arial" w:cs="Arial" w:eastAsia="Arial"/>
          <w:sz w:val="33"/>
          <w:szCs w:val="33"/>
          <w:color w:val="646666"/>
          <w:spacing w:val="0"/>
          <w:w w:val="44"/>
          <w:b/>
          <w:bCs/>
          <w:position w:val="1"/>
        </w:rPr>
        <w:t>ı</w:t>
      </w:r>
      <w:r>
        <w:rPr>
          <w:rFonts w:ascii="Arial" w:hAnsi="Arial" w:cs="Arial" w:eastAsia="Arial"/>
          <w:sz w:val="33"/>
          <w:szCs w:val="33"/>
          <w:color w:val="646666"/>
          <w:spacing w:val="0"/>
          <w:w w:val="100"/>
          <w:b/>
          <w:bCs/>
          <w:position w:val="1"/>
        </w:rPr>
        <w:tab/>
      </w:r>
      <w:r>
        <w:rPr>
          <w:rFonts w:ascii="Arial" w:hAnsi="Arial" w:cs="Arial" w:eastAsia="Arial"/>
          <w:sz w:val="33"/>
          <w:szCs w:val="33"/>
          <w:color w:val="646666"/>
          <w:spacing w:val="0"/>
          <w:w w:val="100"/>
          <w:b/>
          <w:bCs/>
          <w:position w:val="1"/>
        </w:rPr>
      </w:r>
      <w:r>
        <w:rPr>
          <w:rFonts w:ascii="Arial" w:hAnsi="Arial" w:cs="Arial" w:eastAsia="Arial"/>
          <w:sz w:val="33"/>
          <w:szCs w:val="33"/>
          <w:color w:val="AAAAAA"/>
          <w:spacing w:val="0"/>
          <w:w w:val="44"/>
          <w:b/>
          <w:bCs/>
          <w:position w:val="1"/>
        </w:rPr>
        <w:t>ı</w:t>
      </w:r>
      <w:r>
        <w:rPr>
          <w:rFonts w:ascii="Arial" w:hAnsi="Arial" w:cs="Arial" w:eastAsia="Arial"/>
          <w:sz w:val="33"/>
          <w:szCs w:val="33"/>
          <w:color w:val="AAAAAA"/>
          <w:spacing w:val="0"/>
          <w:w w:val="100"/>
          <w:b/>
          <w:bCs/>
          <w:position w:val="1"/>
        </w:rPr>
        <w:tab/>
      </w:r>
      <w:r>
        <w:rPr>
          <w:rFonts w:ascii="Arial" w:hAnsi="Arial" w:cs="Arial" w:eastAsia="Arial"/>
          <w:sz w:val="33"/>
          <w:szCs w:val="33"/>
          <w:color w:val="AAAAAA"/>
          <w:spacing w:val="0"/>
          <w:w w:val="100"/>
          <w:b/>
          <w:bCs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Altına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Alma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2"/>
          <w:position w:val="1"/>
        </w:rPr>
        <w:t>:16:25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300" w:bottom="280" w:left="160" w:right="140"/>
          <w:cols w:num="2" w:equalWidth="0">
            <w:col w:w="3300" w:space="390"/>
            <w:col w:w="7930"/>
          </w:cols>
        </w:sectPr>
      </w:pPr>
      <w:rPr/>
    </w:p>
    <w:p>
      <w:pPr>
        <w:spacing w:before="45" w:after="0" w:line="240" w:lineRule="auto"/>
        <w:ind w:left="147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Yana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3"/>
        </w:rPr>
        <w:t>Şeyin: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38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5"/>
        </w:rPr>
        <w:t>Giden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2" w:after="0" w:line="240" w:lineRule="auto"/>
        <w:ind w:left="147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2"/>
        </w:rPr>
        <w:t>Ekibin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60" w:after="0" w:line="295" w:lineRule="auto"/>
        <w:ind w:right="4047"/>
        <w:jc w:val="left"/>
        <w:tabs>
          <w:tab w:pos="36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484848"/>
          <w:w w:val="564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2"/>
          <w:w w:val="100"/>
        </w:rPr>
        <w:t>h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8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4666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46666"/>
          <w:spacing w:val="-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4666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646666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3"/>
          <w:w w:val="44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98"/>
        </w:rPr>
        <w:t>Ki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"/>
          <w:w w:val="99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4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2"/>
          <w:w w:val="104"/>
        </w:rPr>
        <w:t>c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78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3"/>
        </w:rPr>
        <w:t>Kullanan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lAmiri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Çavu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Mürni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YAVUZ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196" w:lineRule="exact"/>
        <w:ind w:left="19" w:right="-20"/>
        <w:jc w:val="left"/>
        <w:tabs>
          <w:tab w:pos="2560" w:val="left"/>
          <w:tab w:pos="55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kı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3"/>
        </w:rPr>
        <w:t>16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2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29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282828"/>
          <w:spacing w:val="0"/>
          <w:w w:val="258"/>
        </w:rPr>
        <w:t>ll</w:t>
      </w:r>
      <w:r>
        <w:rPr>
          <w:rFonts w:ascii="Arial" w:hAnsi="Arial" w:cs="Arial" w:eastAsia="Arial"/>
          <w:sz w:val="18"/>
          <w:szCs w:val="18"/>
          <w:color w:val="282828"/>
          <w:spacing w:val="0"/>
          <w:w w:val="100"/>
        </w:rPr>
        <w:tab/>
      </w:r>
      <w:r>
        <w:rPr>
          <w:rFonts w:ascii="Arial" w:hAnsi="Arial" w:cs="Arial" w:eastAsia="Arial"/>
          <w:sz w:val="18"/>
          <w:szCs w:val="18"/>
          <w:color w:val="282828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94"/>
        </w:rPr>
        <w:t>Varı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94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"/>
          <w:w w:val="9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1"/>
        </w:rPr>
        <w:t>16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8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5"/>
        </w:rPr>
        <w:t>16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2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!Araç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Plakası: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35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EC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4"/>
        </w:rPr>
        <w:t>681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6" w:after="0" w:line="240" w:lineRule="auto"/>
        <w:ind w:left="2597" w:right="-20"/>
        <w:jc w:val="left"/>
        <w:tabs>
          <w:tab w:pos="51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Arıza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7"/>
        </w:rPr>
        <w:t>---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2" w:after="0" w:line="265" w:lineRule="auto"/>
        <w:ind w:left="2597" w:right="4015" w:firstLine="10"/>
        <w:jc w:val="left"/>
        <w:tabs>
          <w:tab w:pos="51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82828"/>
          <w:w w:val="73"/>
        </w:rPr>
        <w:t>1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12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4"/>
        </w:rPr>
        <w:t>---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Emniyet-Jandarma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7"/>
        </w:rPr>
        <w:t>---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300" w:bottom="280" w:left="160" w:right="140"/>
          <w:cols w:num="2" w:equalWidth="0">
            <w:col w:w="1192" w:space="980"/>
            <w:col w:w="9448"/>
          </w:cols>
        </w:sectPr>
      </w:pPr>
      <w:rPr/>
    </w:p>
    <w:p>
      <w:pPr>
        <w:spacing w:before="1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128" w:lineRule="exact"/>
        <w:ind w:left="138" w:right="-20"/>
        <w:jc w:val="left"/>
        <w:rPr>
          <w:rFonts w:ascii="Arial" w:hAnsi="Arial" w:cs="Arial" w:eastAsia="Arial"/>
          <w:sz w:val="12"/>
          <w:szCs w:val="12"/>
        </w:rPr>
      </w:pPr>
      <w:rPr/>
      <w:r>
        <w:rPr>
          <w:rFonts w:ascii="Arial" w:hAnsi="Arial" w:cs="Arial" w:eastAsia="Arial"/>
          <w:sz w:val="12"/>
          <w:szCs w:val="12"/>
          <w:color w:val="484848"/>
          <w:spacing w:val="0"/>
          <w:w w:val="500"/>
          <w:position w:val="-1"/>
        </w:rPr>
        <w:t>-</w:t>
      </w:r>
      <w:r>
        <w:rPr>
          <w:rFonts w:ascii="Arial" w:hAnsi="Arial" w:cs="Arial" w:eastAsia="Arial"/>
          <w:sz w:val="12"/>
          <w:szCs w:val="12"/>
          <w:color w:val="484848"/>
          <w:spacing w:val="-53"/>
          <w:w w:val="500"/>
          <w:position w:val="-1"/>
        </w:rPr>
        <w:t> </w:t>
      </w:r>
      <w:r>
        <w:rPr>
          <w:rFonts w:ascii="Arial" w:hAnsi="Arial" w:cs="Arial" w:eastAsia="Arial"/>
          <w:sz w:val="12"/>
          <w:szCs w:val="12"/>
          <w:color w:val="282828"/>
          <w:spacing w:val="0"/>
          <w:w w:val="74"/>
          <w:position w:val="-1"/>
        </w:rPr>
        <w:t>,</w:t>
      </w:r>
      <w:r>
        <w:rPr>
          <w:rFonts w:ascii="Arial" w:hAnsi="Arial" w:cs="Arial" w:eastAsia="Arial"/>
          <w:sz w:val="12"/>
          <w:szCs w:val="12"/>
          <w:color w:val="000000"/>
          <w:spacing w:val="0"/>
          <w:w w:val="100"/>
          <w:position w:val="0"/>
        </w:rPr>
      </w:r>
    </w:p>
    <w:p>
      <w:pPr>
        <w:spacing w:before="0" w:after="0" w:line="184" w:lineRule="exact"/>
        <w:ind w:left="147" w:right="-68"/>
        <w:jc w:val="left"/>
        <w:tabs>
          <w:tab w:pos="5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Yu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.ncı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4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13" w:lineRule="exact"/>
        <w:ind w:left="24" w:right="-69"/>
        <w:jc w:val="left"/>
        <w:tabs>
          <w:tab w:pos="15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4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1" w:after="0" w:line="240" w:lineRule="auto"/>
        <w:ind w:right="-20"/>
        <w:jc w:val="left"/>
        <w:tabs>
          <w:tab w:pos="1120" w:val="left"/>
        </w:tabs>
        <w:rPr>
          <w:rFonts w:ascii="Arial" w:hAnsi="Arial" w:cs="Arial" w:eastAsia="Arial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kı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3"/>
        </w:rPr>
        <w:t>16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1"/>
          <w:w w:val="102"/>
        </w:rPr>
        <w:t>:</w:t>
      </w:r>
      <w:r>
        <w:rPr>
          <w:rFonts w:ascii="Arial" w:hAnsi="Arial" w:cs="Arial" w:eastAsia="Arial"/>
          <w:sz w:val="18"/>
          <w:szCs w:val="18"/>
          <w:color w:val="282828"/>
          <w:spacing w:val="0"/>
          <w:w w:val="232"/>
        </w:rPr>
        <w:t>ll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</w:r>
    </w:p>
    <w:p>
      <w:pPr>
        <w:spacing w:before="7" w:after="0" w:line="214" w:lineRule="exact"/>
        <w:ind w:left="1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Dönüş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4"/>
          <w:position w:val="-1"/>
        </w:rPr>
        <w:t>17:00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18" w:lineRule="exact"/>
        <w:ind w:left="5" w:right="-69"/>
        <w:jc w:val="left"/>
        <w:tabs>
          <w:tab w:pos="25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Doğalgaz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-2"/>
          <w:w w:val="110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3"/>
        </w:rPr>
        <w:t>--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15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67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4" w:after="0" w:line="240" w:lineRule="exact"/>
        <w:jc w:val="left"/>
        <w:rPr>
          <w:sz w:val="24"/>
          <w:szCs w:val="24"/>
        </w:rPr>
      </w:pPr>
      <w:rPr/>
      <w:r>
        <w:rPr/>
        <w:br w:type="column"/>
      </w:r>
      <w:r>
        <w:rPr>
          <w:sz w:val="24"/>
          <w:szCs w:val="24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7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300" w:bottom="280" w:left="160" w:right="140"/>
          <w:cols w:num="4" w:equalWidth="0">
            <w:col w:w="2069" w:space="104"/>
            <w:col w:w="1607" w:space="986"/>
            <w:col w:w="2761" w:space="157"/>
            <w:col w:w="3936"/>
          </w:cols>
        </w:sectPr>
      </w:pPr>
      <w:rPr/>
    </w:p>
    <w:p>
      <w:pPr>
        <w:spacing w:before="0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38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Olayı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3"/>
        </w:rPr>
        <w:t>Görüldüğü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6" w:after="0" w:line="240" w:lineRule="auto"/>
        <w:ind w:left="157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1"/>
        </w:rPr>
        <w:t>Durum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2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147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öndürme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3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38" w:right="-73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öndürme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3"/>
        </w:rPr>
        <w:t>Sonundaki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2" w:after="0" w:line="214" w:lineRule="exact"/>
        <w:ind w:left="16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Hasa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Durumu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30" w:after="0" w:line="240" w:lineRule="auto"/>
        <w:ind w:right="-20"/>
        <w:jc w:val="left"/>
        <w:tabs>
          <w:tab w:pos="25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Yardıma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35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CFE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6"/>
        </w:rPr>
        <w:t>48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40" w:lineRule="auto"/>
        <w:ind w:left="1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Amirini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Adı-Soyadı: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Buca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gıub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soıuml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Er: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Kena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2"/>
        </w:rPr>
        <w:t>KILIÇTAŞ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1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7"/>
        </w:rPr>
        <w:t>vanldığında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5"/>
          <w:w w:val="10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dumanlı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yanmakta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4"/>
        </w:rPr>
        <w:t>görüldü.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2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2573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Söndürmede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3"/>
        </w:rPr>
        <w:t>söndürücü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6" w:after="0" w:line="240" w:lineRule="auto"/>
        <w:ind w:left="2578" w:right="-20"/>
        <w:jc w:val="left"/>
        <w:tabs>
          <w:tab w:pos="4500" w:val="left"/>
          <w:tab w:pos="60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Su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m3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646666"/>
          <w:spacing w:val="3"/>
          <w:w w:val="44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1"/>
        </w:rPr>
        <w:t>Köpük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94"/>
        </w:rPr>
        <w:t>IK.K.T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94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6"/>
          <w:w w:val="9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6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314" w:lineRule="exact"/>
        <w:ind w:right="-20"/>
        <w:jc w:val="left"/>
        <w:tabs>
          <w:tab w:pos="3480" w:val="left"/>
          <w:tab w:pos="4500" w:val="left"/>
          <w:tab w:pos="6060" w:val="left"/>
        </w:tabs>
        <w:rPr>
          <w:rFonts w:ascii="Arial" w:hAnsi="Arial" w:cs="Arial" w:eastAsia="Arial"/>
          <w:sz w:val="31"/>
          <w:szCs w:val="31"/>
        </w:rPr>
      </w:pPr>
      <w:rPr/>
      <w:r>
        <w:rPr>
          <w:rFonts w:ascii="Arial" w:hAnsi="Arial" w:cs="Arial" w:eastAsia="Arial"/>
          <w:sz w:val="19"/>
          <w:szCs w:val="19"/>
          <w:color w:val="484848"/>
          <w:spacing w:val="-6"/>
          <w:w w:val="100"/>
          <w:position w:val="3"/>
        </w:rPr>
        <w:t>S</w:t>
      </w:r>
      <w:r>
        <w:rPr>
          <w:rFonts w:ascii="Arial" w:hAnsi="Arial" w:cs="Arial" w:eastAsia="Arial"/>
          <w:sz w:val="19"/>
          <w:szCs w:val="19"/>
          <w:color w:val="282828"/>
          <w:spacing w:val="0"/>
          <w:w w:val="100"/>
          <w:position w:val="3"/>
        </w:rPr>
        <w:t>u</w:t>
      </w:r>
      <w:r>
        <w:rPr>
          <w:rFonts w:ascii="Arial" w:hAnsi="Arial" w:cs="Arial" w:eastAsia="Arial"/>
          <w:sz w:val="19"/>
          <w:szCs w:val="19"/>
          <w:color w:val="282828"/>
          <w:spacing w:val="-14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3"/>
        </w:rPr>
        <w:t>ile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2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3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3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3"/>
        </w:rPr>
        <w:t>4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41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3"/>
        </w:rPr>
      </w:r>
      <w:r>
        <w:rPr>
          <w:rFonts w:ascii="Arial" w:hAnsi="Arial" w:cs="Arial" w:eastAsia="Arial"/>
          <w:sz w:val="26"/>
          <w:szCs w:val="26"/>
          <w:color w:val="646666"/>
          <w:spacing w:val="0"/>
          <w:w w:val="52"/>
          <w:b/>
          <w:bCs/>
          <w:position w:val="3"/>
        </w:rPr>
        <w:t>ı</w:t>
      </w:r>
      <w:r>
        <w:rPr>
          <w:rFonts w:ascii="Arial" w:hAnsi="Arial" w:cs="Arial" w:eastAsia="Arial"/>
          <w:sz w:val="26"/>
          <w:szCs w:val="26"/>
          <w:color w:val="646666"/>
          <w:spacing w:val="-37"/>
          <w:w w:val="52"/>
          <w:b/>
          <w:bCs/>
          <w:position w:val="3"/>
        </w:rPr>
        <w:t> </w:t>
      </w:r>
      <w:r>
        <w:rPr>
          <w:rFonts w:ascii="Arial" w:hAnsi="Arial" w:cs="Arial" w:eastAsia="Arial"/>
          <w:sz w:val="26"/>
          <w:szCs w:val="26"/>
          <w:color w:val="646666"/>
          <w:spacing w:val="0"/>
          <w:w w:val="100"/>
          <w:b/>
          <w:bCs/>
          <w:position w:val="3"/>
        </w:rPr>
        <w:tab/>
      </w:r>
      <w:r>
        <w:rPr>
          <w:rFonts w:ascii="Arial" w:hAnsi="Arial" w:cs="Arial" w:eastAsia="Arial"/>
          <w:sz w:val="26"/>
          <w:szCs w:val="26"/>
          <w:color w:val="646666"/>
          <w:spacing w:val="0"/>
          <w:w w:val="100"/>
          <w:b/>
          <w:bCs/>
          <w:position w:val="3"/>
        </w:rPr>
      </w:r>
      <w:r>
        <w:rPr>
          <w:rFonts w:ascii="Arial" w:hAnsi="Arial" w:cs="Arial" w:eastAsia="Arial"/>
          <w:sz w:val="31"/>
          <w:szCs w:val="31"/>
          <w:color w:val="282828"/>
          <w:spacing w:val="0"/>
          <w:w w:val="52"/>
          <w:position w:val="0"/>
        </w:rPr>
        <w:t>ı</w:t>
      </w:r>
      <w:r>
        <w:rPr>
          <w:rFonts w:ascii="Arial" w:hAnsi="Arial" w:cs="Arial" w:eastAsia="Arial"/>
          <w:sz w:val="31"/>
          <w:szCs w:val="31"/>
          <w:color w:val="000000"/>
          <w:spacing w:val="0"/>
          <w:w w:val="100"/>
          <w:position w:val="0"/>
        </w:rPr>
      </w:r>
    </w:p>
    <w:p>
      <w:pPr>
        <w:spacing w:before="0" w:after="0" w:line="190" w:lineRule="exact"/>
        <w:ind w:left="1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Yangında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soka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üzerinde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hurd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çöple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4"/>
        </w:rPr>
        <w:t>yanmıştı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12"/>
          <w:w w:val="105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94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2" w:after="0" w:line="240" w:lineRule="auto"/>
        <w:ind w:left="1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Maddi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ziya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4"/>
        </w:rPr>
        <w:t>bulunmamaktadı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12"/>
          <w:w w:val="105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6"/>
        </w:rPr>
        <w:t>..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300" w:bottom="280" w:left="160" w:right="140"/>
          <w:cols w:num="2" w:equalWidth="0">
            <w:col w:w="1754" w:space="438"/>
            <w:col w:w="9428"/>
          </w:cols>
        </w:sectPr>
      </w:pPr>
      <w:rPr/>
    </w:p>
    <w:p>
      <w:pPr>
        <w:spacing w:before="7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62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3"/>
        </w:rPr>
        <w:t>Nedeni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" w:after="0" w:line="130" w:lineRule="exact"/>
        <w:jc w:val="left"/>
        <w:rPr>
          <w:sz w:val="13"/>
          <w:szCs w:val="13"/>
        </w:rPr>
      </w:pPr>
      <w:rPr/>
      <w:r>
        <w:rPr/>
        <w:br w:type="column"/>
      </w:r>
      <w:r>
        <w:rPr>
          <w:sz w:val="13"/>
          <w:szCs w:val="13"/>
        </w:rPr>
      </w:r>
    </w:p>
    <w:p>
      <w:pPr>
        <w:spacing w:before="0" w:after="0" w:line="253" w:lineRule="auto"/>
        <w:ind w:right="66" w:firstLine="106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;yangı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başlangıcını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soka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kenarında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buluna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hurd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araçta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çöplerde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olduğu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görülmü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olu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araştırma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soruşturmada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kimliği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belirsiz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kişi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kişileri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herhangi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sebepte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3"/>
        </w:rPr>
        <w:t>dola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"/>
          <w:w w:val="104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78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7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aracı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yanındaki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çöpleri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yakmaları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burada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hurd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araca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sirayet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etmesi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sonuc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çıktığı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2"/>
        </w:rPr>
        <w:t>kanaatine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2"/>
        </w:rPr>
        <w:t>varılmıştır.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both"/>
        <w:spacing w:after="0"/>
        <w:sectPr>
          <w:type w:val="continuous"/>
          <w:pgSz w:w="11920" w:h="16840"/>
          <w:pgMar w:top="300" w:bottom="280" w:left="160" w:right="140"/>
          <w:cols w:num="2" w:equalWidth="0">
            <w:col w:w="1811" w:space="381"/>
            <w:col w:w="9428"/>
          </w:cols>
        </w:sectPr>
      </w:pPr>
      <w:rPr/>
    </w:p>
    <w:p>
      <w:pPr>
        <w:spacing w:before="14" w:after="0" w:line="240" w:lineRule="auto"/>
        <w:ind w:left="157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Sigortalı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2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6" w:after="0" w:line="240" w:lineRule="auto"/>
        <w:ind w:left="157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Gereç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Kaybı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" w:after="0" w:line="240" w:lineRule="auto"/>
        <w:ind w:left="166" w:right="-73"/>
        <w:jc w:val="left"/>
        <w:tabs>
          <w:tab w:pos="5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8"/>
          <w:szCs w:val="18"/>
          <w:color w:val="282828"/>
          <w:spacing w:val="0"/>
          <w:w w:val="74"/>
          <w:i/>
        </w:rPr>
        <w:t>YP</w:t>
      </w:r>
      <w:r>
        <w:rPr>
          <w:rFonts w:ascii="Arial" w:hAnsi="Arial" w:cs="Arial" w:eastAsia="Arial"/>
          <w:sz w:val="18"/>
          <w:szCs w:val="18"/>
          <w:color w:val="282828"/>
          <w:spacing w:val="0"/>
          <w:w w:val="100"/>
          <w:i/>
        </w:rPr>
        <w:tab/>
      </w:r>
      <w:r>
        <w:rPr>
          <w:rFonts w:ascii="Arial" w:hAnsi="Arial" w:cs="Arial" w:eastAsia="Arial"/>
          <w:sz w:val="18"/>
          <w:szCs w:val="18"/>
          <w:color w:val="282828"/>
          <w:spacing w:val="0"/>
          <w:w w:val="100"/>
          <w:i/>
        </w:rPr>
      </w:r>
      <w:r>
        <w:rPr>
          <w:rFonts w:ascii="Arial" w:hAnsi="Arial" w:cs="Arial" w:eastAsia="Arial"/>
          <w:sz w:val="22"/>
          <w:szCs w:val="22"/>
          <w:color w:val="282828"/>
          <w:spacing w:val="0"/>
          <w:w w:val="60"/>
        </w:rPr>
        <w:t>'1</w:t>
      </w:r>
      <w:r>
        <w:rPr>
          <w:rFonts w:ascii="Arial" w:hAnsi="Arial" w:cs="Arial" w:eastAsia="Arial"/>
          <w:sz w:val="22"/>
          <w:szCs w:val="22"/>
          <w:color w:val="282828"/>
          <w:spacing w:val="0"/>
          <w:w w:val="61"/>
        </w:rPr>
        <w:t>1</w:t>
      </w:r>
      <w:r>
        <w:rPr>
          <w:rFonts w:ascii="Arial" w:hAnsi="Arial" w:cs="Arial" w:eastAsia="Arial"/>
          <w:sz w:val="22"/>
          <w:szCs w:val="22"/>
          <w:color w:val="282828"/>
          <w:spacing w:val="-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Yer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Kime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1"/>
        </w:rPr>
        <w:t>Teslim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11" w:lineRule="exact"/>
        <w:ind w:left="16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Eow.ıiği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9" w:after="0" w:line="240" w:lineRule="auto"/>
        <w:ind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-6"/>
          <w:w w:val="105"/>
        </w:rPr>
        <w:t>$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5"/>
        </w:rPr>
        <w:t>irk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2"/>
          <w:w w:val="105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4"/>
          <w:w w:val="105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5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5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5"/>
          <w:w w:val="10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3"/>
        </w:rPr>
        <w:t>Ad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"/>
          <w:w w:val="102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15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9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646666"/>
          <w:spacing w:val="8"/>
          <w:w w:val="44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3"/>
          <w:w w:val="92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3"/>
        </w:rPr>
        <w:t>edeli: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300" w:bottom="280" w:left="160" w:right="140"/>
          <w:cols w:num="3" w:equalWidth="0">
            <w:col w:w="2147" w:space="45"/>
            <w:col w:w="1048" w:space="3627"/>
            <w:col w:w="4753"/>
          </w:cols>
        </w:sectPr>
      </w:pPr>
      <w:rPr/>
    </w:p>
    <w:p>
      <w:pPr>
        <w:spacing w:before="40" w:after="0" w:line="240" w:lineRule="auto"/>
        <w:ind w:left="166" w:right="-20"/>
        <w:jc w:val="left"/>
        <w:tabs>
          <w:tab w:pos="22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Dönüşü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72"/>
        </w:rPr>
        <w:t>ari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"/>
          <w:w w:val="172"/>
        </w:rPr>
        <w:t>h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15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7"/>
        </w:rPr>
        <w:t>08.05.2017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15" w:lineRule="exact"/>
        <w:ind w:left="253" w:right="-69"/>
        <w:jc w:val="left"/>
        <w:tabs>
          <w:tab w:pos="1060" w:val="left"/>
          <w:tab w:pos="15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Varsa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Ölü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Yaralı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14"/>
          <w:position w:val="-1"/>
        </w:rPr>
        <w:t>PiDE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14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8"/>
          <w:w w:val="114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EKiP: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Karabağla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Grubu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3"/>
          <w:w w:val="100"/>
          <w:position w:val="-1"/>
        </w:rPr>
        <w:t> </w:t>
      </w:r>
      <w:r>
        <w:rPr>
          <w:rFonts w:ascii="Arial" w:hAnsi="Arial" w:cs="Arial" w:eastAsia="Arial"/>
          <w:sz w:val="19"/>
          <w:szCs w:val="19"/>
          <w:color w:val="282828"/>
          <w:spacing w:val="0"/>
          <w:w w:val="100"/>
          <w:position w:val="-1"/>
        </w:rPr>
        <w:t>1</w:t>
      </w:r>
      <w:r>
        <w:rPr>
          <w:rFonts w:ascii="Arial" w:hAnsi="Arial" w:cs="Arial" w:eastAsia="Arial"/>
          <w:sz w:val="19"/>
          <w:szCs w:val="19"/>
          <w:color w:val="282828"/>
          <w:spacing w:val="0"/>
          <w:w w:val="100"/>
          <w:position w:val="-1"/>
        </w:rPr>
        <w:t>.</w:t>
      </w:r>
      <w:r>
        <w:rPr>
          <w:rFonts w:ascii="Arial" w:hAnsi="Arial" w:cs="Arial" w:eastAsia="Arial"/>
          <w:sz w:val="19"/>
          <w:szCs w:val="19"/>
          <w:color w:val="282828"/>
          <w:spacing w:val="-1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5"/>
          <w:position w:val="-1"/>
        </w:rPr>
        <w:t>Posta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40" w:after="0" w:line="240" w:lineRule="auto"/>
        <w:ind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!Saati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3"/>
        </w:rPr>
        <w:t>17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4"/>
          <w:w w:val="102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5"/>
        </w:rPr>
        <w:t>15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60" w:lineRule="exact"/>
        <w:jc w:val="left"/>
        <w:rPr>
          <w:sz w:val="26"/>
          <w:szCs w:val="26"/>
        </w:rPr>
      </w:pPr>
      <w:rPr/>
      <w:r>
        <w:rPr/>
        <w:br w:type="column"/>
      </w:r>
      <w:r>
        <w:rPr>
          <w:sz w:val="26"/>
          <w:szCs w:val="26"/>
        </w:rPr>
      </w:r>
    </w:p>
    <w:p>
      <w:pPr>
        <w:spacing w:before="0" w:after="0" w:line="214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ONAYLA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14"/>
          <w:w w:val="100"/>
          <w:position w:val="-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300" w:bottom="280" w:left="160" w:right="140"/>
          <w:cols w:num="3" w:equalWidth="0">
            <w:col w:w="5541" w:space="597"/>
            <w:col w:w="1040" w:space="1600"/>
            <w:col w:w="2842"/>
          </w:cols>
        </w:sectPr>
      </w:pPr>
      <w:rPr/>
    </w:p>
    <w:p>
      <w:pPr>
        <w:spacing w:before="1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auto"/>
        <w:ind w:left="2360"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4"/>
        </w:rPr>
        <w:t>Amiri: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6" w:after="0" w:line="240" w:lineRule="exact"/>
        <w:jc w:val="left"/>
        <w:rPr>
          <w:sz w:val="24"/>
          <w:szCs w:val="24"/>
        </w:rPr>
      </w:pPr>
      <w:rPr/>
      <w:r>
        <w:rPr/>
        <w:br w:type="column"/>
      </w:r>
      <w:r>
        <w:rPr>
          <w:sz w:val="24"/>
          <w:szCs w:val="24"/>
        </w:rPr>
      </w:r>
    </w:p>
    <w:p>
      <w:pPr>
        <w:spacing w:before="0" w:after="0" w:line="240" w:lineRule="auto"/>
        <w:ind w:left="-36" w:right="-56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3"/>
        </w:rPr>
        <w:t>Koyan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6" w:after="0" w:line="240" w:lineRule="auto"/>
        <w:ind w:left="220" w:right="271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9"/>
        </w:rPr>
        <w:t>EkipAmiri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7" w:after="0" w:line="240" w:lineRule="auto"/>
        <w:ind w:left="-45" w:right="1653"/>
        <w:jc w:val="center"/>
        <w:rPr>
          <w:rFonts w:ascii="Arial" w:hAnsi="Arial" w:cs="Arial" w:eastAsia="Arial"/>
          <w:sz w:val="25"/>
          <w:szCs w:val="25"/>
        </w:rPr>
      </w:pPr>
      <w:rPr/>
      <w:r>
        <w:rPr/>
        <w:br w:type="column"/>
      </w:r>
      <w:r>
        <w:rPr>
          <w:rFonts w:ascii="Arial" w:hAnsi="Arial" w:cs="Arial" w:eastAsia="Arial"/>
          <w:sz w:val="33"/>
          <w:szCs w:val="33"/>
          <w:color w:val="282828"/>
          <w:spacing w:val="-1"/>
          <w:w w:val="179"/>
          <w:b/>
          <w:bCs/>
        </w:rPr>
        <w:t>ı</w:t>
      </w:r>
      <w:r>
        <w:rPr>
          <w:rFonts w:ascii="Times New Roman" w:hAnsi="Times New Roman" w:cs="Times New Roman" w:eastAsia="Times New Roman"/>
          <w:sz w:val="28"/>
          <w:szCs w:val="28"/>
          <w:color w:val="282828"/>
          <w:spacing w:val="8"/>
          <w:w w:val="124"/>
        </w:rPr>
        <w:t>1</w:t>
      </w:r>
      <w:r>
        <w:rPr>
          <w:rFonts w:ascii="Arial" w:hAnsi="Arial" w:cs="Arial" w:eastAsia="Arial"/>
          <w:sz w:val="25"/>
          <w:szCs w:val="25"/>
          <w:color w:val="282828"/>
          <w:spacing w:val="0"/>
          <w:w w:val="83"/>
        </w:rPr>
        <w:t>MaYıs.</w:t>
      </w:r>
      <w:r>
        <w:rPr>
          <w:rFonts w:ascii="Arial" w:hAnsi="Arial" w:cs="Arial" w:eastAsia="Arial"/>
          <w:sz w:val="25"/>
          <w:szCs w:val="25"/>
          <w:color w:val="000000"/>
          <w:spacing w:val="0"/>
          <w:w w:val="100"/>
        </w:rPr>
      </w:r>
    </w:p>
    <w:p>
      <w:pPr>
        <w:spacing w:before="14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08" w:lineRule="exact"/>
        <w:ind w:left="110" w:right="1818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color w:val="282828"/>
          <w:spacing w:val="0"/>
          <w:w w:val="100"/>
          <w:i/>
          <w:position w:val="-1"/>
        </w:rPr>
        <w:t>1</w:t>
      </w:r>
      <w:r>
        <w:rPr>
          <w:rFonts w:ascii="Arial" w:hAnsi="Arial" w:cs="Arial" w:eastAsia="Arial"/>
          <w:sz w:val="19"/>
          <w:szCs w:val="19"/>
          <w:color w:val="282828"/>
          <w:spacing w:val="0"/>
          <w:w w:val="100"/>
          <w:i/>
          <w:position w:val="-1"/>
        </w:rPr>
        <w:t> </w:t>
      </w:r>
      <w:r>
        <w:rPr>
          <w:rFonts w:ascii="Arial" w:hAnsi="Arial" w:cs="Arial" w:eastAsia="Arial"/>
          <w:sz w:val="19"/>
          <w:szCs w:val="19"/>
          <w:color w:val="282828"/>
          <w:spacing w:val="38"/>
          <w:w w:val="100"/>
          <w:i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3"/>
          <w:position w:val="-1"/>
        </w:rPr>
        <w:t>/2017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type w:val="continuous"/>
          <w:pgSz w:w="11920" w:h="16840"/>
          <w:pgMar w:top="300" w:bottom="280" w:left="160" w:right="140"/>
          <w:cols w:num="3" w:equalWidth="0">
            <w:col w:w="3983" w:space="902"/>
            <w:col w:w="1473" w:space="2530"/>
            <w:col w:w="2732"/>
          </w:cols>
        </w:sectPr>
      </w:pPr>
      <w:rPr/>
    </w:p>
    <w:p>
      <w:pPr>
        <w:spacing w:before="1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86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4"/>
        </w:rPr>
        <w:t>itfaiyeci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9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305" w:lineRule="exact"/>
        <w:ind w:right="-20"/>
        <w:jc w:val="left"/>
        <w:rPr>
          <w:rFonts w:ascii="Times New Roman" w:hAnsi="Times New Roman" w:cs="Times New Roman" w:eastAsia="Times New Roman"/>
          <w:sz w:val="27"/>
          <w:szCs w:val="27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87.558197pt;margin-top:-33.429703pt;width:69.745203pt;height:42pt;mso-position-horizontal-relative:page;mso-position-vertical-relative:paragraph;z-index:-15035" type="#_x0000_t202" filled="f" stroked="f">
            <v:textbox inset="0,0,0,0">
              <w:txbxContent>
                <w:p>
                  <w:pPr>
                    <w:spacing w:before="0" w:after="0" w:line="840" w:lineRule="exact"/>
                    <w:ind w:right="-166"/>
                    <w:jc w:val="left"/>
                    <w:rPr>
                      <w:rFonts w:ascii="Arial" w:hAnsi="Arial" w:cs="Arial" w:eastAsia="Arial"/>
                      <w:sz w:val="84"/>
                      <w:szCs w:val="84"/>
                    </w:rPr>
                  </w:pPr>
                  <w:rPr/>
                  <w:r>
                    <w:rPr>
                      <w:rFonts w:ascii="Arial" w:hAnsi="Arial" w:cs="Arial" w:eastAsia="Arial"/>
                      <w:sz w:val="84"/>
                      <w:szCs w:val="84"/>
                      <w:color w:val="3D4270"/>
                      <w:spacing w:val="0"/>
                      <w:w w:val="230"/>
                      <w:position w:val="-1"/>
                    </w:rPr>
                    <w:t>ki</w:t>
                  </w:r>
                  <w:r>
                    <w:rPr>
                      <w:rFonts w:ascii="Arial" w:hAnsi="Arial" w:cs="Arial" w:eastAsia="Arial"/>
                      <w:sz w:val="84"/>
                      <w:szCs w:val="84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7"/>
          <w:szCs w:val="27"/>
          <w:color w:val="646666"/>
          <w:spacing w:val="-171"/>
          <w:w w:val="126"/>
          <w:position w:val="-1"/>
        </w:rPr>
        <w:t>A</w:t>
      </w:r>
      <w:r>
        <w:rPr>
          <w:rFonts w:ascii="Times New Roman" w:hAnsi="Times New Roman" w:cs="Times New Roman" w:eastAsia="Times New Roman"/>
          <w:sz w:val="27"/>
          <w:szCs w:val="27"/>
          <w:color w:val="646666"/>
          <w:spacing w:val="0"/>
          <w:w w:val="108"/>
          <w:position w:val="-1"/>
        </w:rPr>
        <w:t>ınMUTLU</w:t>
      </w:r>
      <w:r>
        <w:rPr>
          <w:rFonts w:ascii="Times New Roman" w:hAnsi="Times New Roman" w:cs="Times New Roman" w:eastAsia="Times New Roman"/>
          <w:sz w:val="27"/>
          <w:szCs w:val="27"/>
          <w:color w:val="000000"/>
          <w:spacing w:val="0"/>
          <w:w w:val="100"/>
          <w:position w:val="0"/>
        </w:rPr>
      </w:r>
    </w:p>
    <w:p>
      <w:pPr>
        <w:spacing w:before="18" w:after="0" w:line="240" w:lineRule="exact"/>
        <w:jc w:val="left"/>
        <w:rPr>
          <w:sz w:val="24"/>
          <w:szCs w:val="24"/>
        </w:rPr>
      </w:pPr>
      <w:rPr/>
      <w:r>
        <w:rPr/>
        <w:br w:type="column"/>
      </w:r>
      <w:r>
        <w:rPr>
          <w:sz w:val="24"/>
          <w:szCs w:val="24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Birim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1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300" w:bottom="280" w:left="160" w:right="140"/>
          <w:cols w:num="3" w:equalWidth="0">
            <w:col w:w="838" w:space="1615"/>
            <w:col w:w="2533" w:space="3709"/>
            <w:col w:w="2925"/>
          </w:cols>
        </w:sectPr>
      </w:pPr>
      <w:rPr/>
    </w:p>
    <w:p>
      <w:pPr>
        <w:spacing w:before="4" w:after="0" w:line="180" w:lineRule="exact"/>
        <w:jc w:val="left"/>
        <w:rPr>
          <w:sz w:val="18"/>
          <w:szCs w:val="18"/>
        </w:rPr>
      </w:pPr>
      <w:rPr/>
      <w:r>
        <w:rPr/>
        <w:pict>
          <v:group style="position:absolute;margin-left:13.44pt;margin-top:39.840pt;width:569.880012pt;height:783.480002pt;mso-position-horizontal-relative:page;mso-position-vertical-relative:page;z-index:-15038" coordorigin="269,797" coordsize="11398,15670">
            <v:group style="position:absolute;left:278;top:840;width:11338;height:2" coordorigin="278,840" coordsize="11338,2">
              <v:shape style="position:absolute;left:278;top:840;width:11338;height:2" coordorigin="278,840" coordsize="11338,0" path="m278,840l11616,840e" filled="f" stroked="t" strokeweight=".72pt" strokecolor="#4B4B4B">
                <v:path arrowok="t"/>
              </v:shape>
            </v:group>
            <v:group style="position:absolute;left:302;top:806;width:2;height:10848" coordorigin="302,806" coordsize="2,10848">
              <v:shape style="position:absolute;left:302;top:806;width:2;height:10848" coordorigin="302,806" coordsize="0,10848" path="m302,11654l302,806e" filled="f" stroked="t" strokeweight=".96pt" strokecolor="#545454">
                <v:path arrowok="t"/>
              </v:shape>
            </v:group>
            <v:group style="position:absolute;left:2323;top:816;width:2;height:1536" coordorigin="2323,816" coordsize="2,1536">
              <v:shape style="position:absolute;left:2323;top:816;width:2;height:1536" coordorigin="2323,816" coordsize="0,1536" path="m2323,2352l2323,816e" filled="f" stroked="t" strokeweight=".96pt" strokecolor="#4B4B4B">
                <v:path arrowok="t"/>
              </v:shape>
            </v:group>
            <v:group style="position:absolute;left:9139;top:845;width:2;height:1517" coordorigin="9139,845" coordsize="2,1517">
              <v:shape style="position:absolute;left:9139;top:845;width:2;height:1517" coordorigin="9139,845" coordsize="0,1517" path="m9139,2362l9139,845e" filled="f" stroked="t" strokeweight=".96pt" strokecolor="#4B4B4B">
                <v:path arrowok="t"/>
              </v:shape>
            </v:group>
            <v:group style="position:absolute;left:11621;top:845;width:2;height:7882" coordorigin="11621,845" coordsize="2,7882">
              <v:shape style="position:absolute;left:11621;top:845;width:2;height:7882" coordorigin="11621,845" coordsize="0,7882" path="m11621,8726l11621,845e" filled="f" stroked="t" strokeweight=".72pt" strokecolor="#5B5B5B">
                <v:path arrowok="t"/>
              </v:shape>
            </v:group>
            <v:group style="position:absolute;left:384;top:2347;width:11232;height:2" coordorigin="384,2347" coordsize="11232,2">
              <v:shape style="position:absolute;left:384;top:2347;width:11232;height:2" coordorigin="384,2347" coordsize="11232,0" path="m384,2347l11616,2347e" filled="f" stroked="t" strokeweight=".72pt" strokecolor="#444444">
                <v:path arrowok="t"/>
              </v:shape>
            </v:group>
            <v:group style="position:absolute;left:278;top:2592;width:11338;height:2" coordorigin="278,2592" coordsize="11338,2">
              <v:shape style="position:absolute;left:278;top:2592;width:11338;height:2" coordorigin="278,2592" coordsize="11338,0" path="m278,2592l11616,2592e" filled="f" stroked="t" strokeweight=".72pt" strokecolor="#4B4B4B">
                <v:path arrowok="t"/>
              </v:shape>
            </v:group>
            <v:group style="position:absolute;left:278;top:3317;width:11347;height:2" coordorigin="278,3317" coordsize="11347,2">
              <v:shape style="position:absolute;left:278;top:3317;width:11347;height:2" coordorigin="278,3317" coordsize="11347,0" path="m278,3317l11626,3317e" filled="f" stroked="t" strokeweight=".72pt" strokecolor="#484848">
                <v:path arrowok="t"/>
              </v:shape>
            </v:group>
            <v:group style="position:absolute;left:6970;top:3552;width:2;height:768" coordorigin="6970,3552" coordsize="2,768">
              <v:shape style="position:absolute;left:6970;top:3552;width:2;height:768" coordorigin="6970,3552" coordsize="0,768" path="m6970,4320l6970,3552e" filled="f" stroked="t" strokeweight=".72pt" strokecolor="#444444">
                <v:path arrowok="t"/>
              </v:shape>
            </v:group>
            <v:group style="position:absolute;left:2357;top:4301;width:2;height:12154" coordorigin="2357,4301" coordsize="2,12154">
              <v:shape style="position:absolute;left:2357;top:4301;width:2;height:12154" coordorigin="2357,4301" coordsize="0,12154" path="m2357,16454l2357,4301e" filled="f" stroked="t" strokeweight="1.2pt" strokecolor="#3F3F3F">
                <v:path arrowok="t"/>
              </v:shape>
            </v:group>
            <v:group style="position:absolute;left:3845;top:3542;width:2;height:768" coordorigin="3845,3542" coordsize="2,768">
              <v:shape style="position:absolute;left:3845;top:3542;width:2;height:768" coordorigin="3845,3542" coordsize="0,768" path="m3845,4310l3845,3542e" filled="f" stroked="t" strokeweight=".48pt" strokecolor="#2B2B2B">
                <v:path arrowok="t"/>
              </v:shape>
            </v:group>
            <v:group style="position:absolute;left:278;top:4306;width:11347;height:2" coordorigin="278,4306" coordsize="11347,2">
              <v:shape style="position:absolute;left:278;top:4306;width:11347;height:2" coordorigin="278,4306" coordsize="11347,0" path="m278,4306l11626,4306e" filled="f" stroked="t" strokeweight=".96pt" strokecolor="#484848">
                <v:path arrowok="t"/>
              </v:shape>
            </v:group>
            <v:group style="position:absolute;left:278;top:2830;width:11347;height:2" coordorigin="278,2830" coordsize="11347,2">
              <v:shape style="position:absolute;left:278;top:2830;width:11347;height:2" coordorigin="278,2830" coordsize="11347,0" path="m278,2830l11626,2830e" filled="f" stroked="t" strokeweight=".72pt" strokecolor="#444444">
                <v:path arrowok="t"/>
              </v:shape>
            </v:group>
            <v:group style="position:absolute;left:278;top:3077;width:11347;height:2" coordorigin="278,3077" coordsize="11347,2">
              <v:shape style="position:absolute;left:278;top:3077;width:11347;height:2" coordorigin="278,3077" coordsize="11347,0" path="m278,3077l11626,3077e" filled="f" stroked="t" strokeweight=".72pt" strokecolor="#484848">
                <v:path arrowok="t"/>
              </v:shape>
            </v:group>
            <v:group style="position:absolute;left:1613;top:3562;width:10013;height:2" coordorigin="1613,3562" coordsize="10013,2">
              <v:shape style="position:absolute;left:1613;top:3562;width:10013;height:2" coordorigin="1613,3562" coordsize="10013,0" path="m1613,3562l11626,3562e" filled="f" stroked="t" strokeweight=".48pt" strokecolor="#444444">
                <v:path arrowok="t"/>
              </v:shape>
            </v:group>
            <v:group style="position:absolute;left:278;top:4589;width:11347;height:2" coordorigin="278,4589" coordsize="11347,2">
              <v:shape style="position:absolute;left:278;top:4589;width:11347;height:2" coordorigin="278,4589" coordsize="11347,0" path="m278,4589l11626,4589e" filled="f" stroked="t" strokeweight=".72pt" strokecolor="#484848">
                <v:path arrowok="t"/>
              </v:shape>
            </v:group>
            <v:group style="position:absolute;left:4906;top:4819;width:2;height:2189" coordorigin="4906,4819" coordsize="2,2189">
              <v:shape style="position:absolute;left:4906;top:4819;width:2;height:2189" coordorigin="4906,4819" coordsize="0,2189" path="m4906,7008l4906,4819e" filled="f" stroked="t" strokeweight=".96pt" strokecolor="#4F4F4F">
                <v:path arrowok="t"/>
              </v:shape>
            </v:group>
            <v:group style="position:absolute;left:4896;top:5318;width:6739;height:2" coordorigin="4896,5318" coordsize="6739,2">
              <v:shape style="position:absolute;left:4896;top:5318;width:6739;height:2" coordorigin="4896,5318" coordsize="6739,0" path="m4896,5318l11635,5318e" filled="f" stroked="t" strokeweight=".72pt" strokecolor="#4B4B4B">
                <v:path arrowok="t"/>
              </v:shape>
            </v:group>
            <v:group style="position:absolute;left:2366;top:4834;width:9259;height:2" coordorigin="2366,4834" coordsize="9259,2">
              <v:shape style="position:absolute;left:2366;top:4834;width:9259;height:2" coordorigin="2366,4834" coordsize="9259,0" path="m2366,4834l11626,4834e" filled="f" stroked="t" strokeweight=".48pt" strokecolor="#484848">
                <v:path arrowok="t"/>
              </v:shape>
            </v:group>
            <v:group style="position:absolute;left:4896;top:5554;width:6739;height:2" coordorigin="4896,5554" coordsize="6739,2">
              <v:shape style="position:absolute;left:4896;top:5554;width:6739;height:2" coordorigin="4896,5554" coordsize="6739,0" path="m4896,5554l11635,5554e" filled="f" stroked="t" strokeweight=".48pt" strokecolor="#2B2B2B">
                <v:path arrowok="t"/>
              </v:shape>
            </v:group>
            <v:group style="position:absolute;left:4896;top:5794;width:6739;height:2" coordorigin="4896,5794" coordsize="6739,2">
              <v:shape style="position:absolute;left:4896;top:5794;width:6739;height:2" coordorigin="4896,5794" coordsize="6739,0" path="m4896,5794l11635,5794e" filled="f" stroked="t" strokeweight=".48pt" strokecolor="#282828">
                <v:path arrowok="t"/>
              </v:shape>
            </v:group>
            <v:group style="position:absolute;left:7824;top:6269;width:2;height:739" coordorigin="7824,6269" coordsize="2,739">
              <v:shape style="position:absolute;left:7824;top:6269;width:2;height:739" coordorigin="7824,6269" coordsize="0,739" path="m7824,7008l7824,6269e" filled="f" stroked="t" strokeweight=".72pt" strokecolor="#3F3F3F">
                <v:path arrowok="t"/>
              </v:shape>
            </v:group>
            <v:group style="position:absolute;left:2323;top:6038;width:9312;height:2" coordorigin="2323,6038" coordsize="9312,2">
              <v:shape style="position:absolute;left:2323;top:6038;width:9312;height:2" coordorigin="2323,6038" coordsize="9312,0" path="m2323,6038l11635,6038e" filled="f" stroked="t" strokeweight=".72pt" strokecolor="#4B4B4B">
                <v:path arrowok="t"/>
              </v:shape>
            </v:group>
            <v:group style="position:absolute;left:4915;top:7709;width:2;height:768" coordorigin="4915,7709" coordsize="2,768">
              <v:shape style="position:absolute;left:4915;top:7709;width:2;height:768" coordorigin="4915,7709" coordsize="0,768" path="m4915,8477l4915,7709e" filled="f" stroked="t" strokeweight=".72pt" strokecolor="#484848">
                <v:path arrowok="t"/>
              </v:shape>
            </v:group>
            <v:group style="position:absolute;left:758;top:6278;width:10877;height:2" coordorigin="758,6278" coordsize="10877,2">
              <v:shape style="position:absolute;left:758;top:6278;width:10877;height:2" coordorigin="758,6278" coordsize="10877,0" path="m758,6278l11635,6278e" filled="f" stroked="t" strokeweight=".72pt" strokecolor="#545454">
                <v:path arrowok="t"/>
              </v:shape>
            </v:group>
            <v:group style="position:absolute;left:2323;top:6758;width:9312;height:2" coordorigin="2323,6758" coordsize="9312,2">
              <v:shape style="position:absolute;left:2323;top:6758;width:9312;height:2" coordorigin="2323,6758" coordsize="9312,0" path="m2323,6758l11635,6758e" filled="f" stroked="t" strokeweight=".72pt" strokecolor="#4B4B4B">
                <v:path arrowok="t"/>
              </v:shape>
            </v:group>
            <v:group style="position:absolute;left:2333;top:6998;width:9302;height:2" coordorigin="2333,6998" coordsize="9302,2">
              <v:shape style="position:absolute;left:2333;top:6998;width:9302;height:2" coordorigin="2333,6998" coordsize="9302,0" path="m2333,6998l11635,6998e" filled="f" stroked="t" strokeweight=".72pt" strokecolor="#484848">
                <v:path arrowok="t"/>
              </v:shape>
            </v:group>
            <v:group style="position:absolute;left:288;top:7238;width:11347;height:2" coordorigin="288,7238" coordsize="11347,2">
              <v:shape style="position:absolute;left:288;top:7238;width:11347;height:2" coordorigin="288,7238" coordsize="11347,0" path="m288,7238l11635,7238e" filled="f" stroked="t" strokeweight=".72pt" strokecolor="#4B4B4B">
                <v:path arrowok="t"/>
              </v:shape>
            </v:group>
            <v:group style="position:absolute;left:288;top:7714;width:11347;height:2" coordorigin="288,7714" coordsize="11347,2">
              <v:shape style="position:absolute;left:288;top:7714;width:11347;height:2" coordorigin="288,7714" coordsize="11347,0" path="m288,7714l11635,7714e" filled="f" stroked="t" strokeweight=".48pt" strokecolor="#2F2F2F">
                <v:path arrowok="t"/>
              </v:shape>
            </v:group>
            <v:group style="position:absolute;left:4906;top:7954;width:6739;height:2" coordorigin="4906,7954" coordsize="6739,2">
              <v:shape style="position:absolute;left:4906;top:7954;width:6739;height:2" coordorigin="4906,7954" coordsize="6739,0" path="m4906,7954l11645,7954e" filled="f" stroked="t" strokeweight=".48pt" strokecolor="#181818">
                <v:path arrowok="t"/>
              </v:shape>
            </v:group>
            <v:group style="position:absolute;left:4915;top:8198;width:6730;height:2" coordorigin="4915,8198" coordsize="6730,2">
              <v:shape style="position:absolute;left:4915;top:8198;width:6730;height:2" coordorigin="4915,8198" coordsize="6730,0" path="m4915,8198l11645,8198e" filled="f" stroked="t" strokeweight=".96pt" strokecolor="#4F4F4F">
                <v:path arrowok="t"/>
              </v:shape>
            </v:group>
            <v:group style="position:absolute;left:11654;top:9514;width:2;height:6917" coordorigin="11654,9514" coordsize="2,6917">
              <v:shape style="position:absolute;left:11654;top:9514;width:2;height:6917" coordorigin="11654,9514" coordsize="0,6917" path="m11654,16430l11654,9514e" filled="f" stroked="t" strokeweight=".72pt" strokecolor="#646464">
                <v:path arrowok="t"/>
              </v:shape>
            </v:group>
            <v:group style="position:absolute;left:288;top:9264;width:11357;height:2" coordorigin="288,9264" coordsize="11357,2">
              <v:shape style="position:absolute;left:288;top:9264;width:11357;height:2" coordorigin="288,9264" coordsize="11357,0" path="m288,9264l11645,9264e" filled="f" stroked="t" strokeweight=".72pt" strokecolor="#4F4F4F">
                <v:path arrowok="t"/>
              </v:shape>
            </v:group>
            <v:group style="position:absolute;left:288;top:8453;width:11366;height:2" coordorigin="288,8453" coordsize="11366,2">
              <v:shape style="position:absolute;left:288;top:8453;width:11366;height:2" coordorigin="288,8453" coordsize="11366,0" path="m288,8453l11654,8453e" filled="f" stroked="t" strokeweight=".48pt" strokecolor="#343434">
                <v:path arrowok="t"/>
              </v:shape>
            </v:group>
            <v:group style="position:absolute;left:1114;top:11405;width:2;height:4646" coordorigin="1114,11405" coordsize="2,4646">
              <v:shape style="position:absolute;left:1114;top:11405;width:2;height:4646" coordorigin="1114,11405" coordsize="0,4646" path="m1114,16051l1114,11405e" filled="f" stroked="t" strokeweight=".72pt" strokecolor="#3F3F3F">
                <v:path arrowok="t"/>
              </v:shape>
            </v:group>
            <v:group style="position:absolute;left:288;top:10195;width:11357;height:2" coordorigin="288,10195" coordsize="11357,2">
              <v:shape style="position:absolute;left:288;top:10195;width:11357;height:2" coordorigin="288,10195" coordsize="11357,0" path="m288,10195l11645,10195e" filled="f" stroked="t" strokeweight=".96pt" strokecolor="#545454">
                <v:path arrowok="t"/>
              </v:shape>
            </v:group>
            <v:group style="position:absolute;left:288;top:10440;width:11357;height:2" coordorigin="288,10440" coordsize="11357,2">
              <v:shape style="position:absolute;left:288;top:10440;width:11357;height:2" coordorigin="288,10440" coordsize="11357,0" path="m288,10440l11645,10440e" filled="f" stroked="t" strokeweight=".48pt" strokecolor="#2F2F2F">
                <v:path arrowok="t"/>
              </v:shape>
            </v:group>
            <v:group style="position:absolute;left:288;top:10685;width:11357;height:2" coordorigin="288,10685" coordsize="11357,2">
              <v:shape style="position:absolute;left:288;top:10685;width:11357;height:2" coordorigin="288,10685" coordsize="11357,0" path="m288,10685l11645,10685e" filled="f" stroked="t" strokeweight=".72pt" strokecolor="#545454">
                <v:path arrowok="t"/>
              </v:shape>
            </v:group>
            <v:group style="position:absolute;left:298;top:11165;width:11357;height:2" coordorigin="298,11165" coordsize="11357,2">
              <v:shape style="position:absolute;left:298;top:11165;width:11357;height:2" coordorigin="298,11165" coordsize="11357,0" path="m298,11165l11654,11165e" filled="f" stroked="t" strokeweight=".96pt" strokecolor="#545454">
                <v:path arrowok="t"/>
              </v:shape>
            </v:group>
            <v:group style="position:absolute;left:1694;top:11395;width:2;height:5054" coordorigin="1694,11395" coordsize="2,5054">
              <v:shape style="position:absolute;left:1694;top:11395;width:2;height:5054" coordorigin="1694,11395" coordsize="0,5054" path="m1694,16450l1694,11395e" filled="f" stroked="t" strokeweight=".72pt" strokecolor="#444444">
                <v:path arrowok="t"/>
              </v:shape>
            </v:group>
            <v:group style="position:absolute;left:298;top:11405;width:11357;height:2" coordorigin="298,11405" coordsize="11357,2">
              <v:shape style="position:absolute;left:298;top:11405;width:11357;height:2" coordorigin="298,11405" coordsize="11357,0" path="m298,11405l11654,11405e" filled="f" stroked="t" strokeweight=".72pt" strokecolor="#484848">
                <v:path arrowok="t"/>
              </v:shape>
            </v:group>
            <v:group style="position:absolute;left:298;top:11654;width:11362;height:2" coordorigin="298,11654" coordsize="11362,2">
              <v:shape style="position:absolute;left:298;top:11654;width:11362;height:2" coordorigin="298,11654" coordsize="11362,0" path="m298,11654l11659,11654e" filled="f" stroked="t" strokeweight=".72pt" strokecolor="#4F4F4F">
                <v:path arrowok="t"/>
              </v:shape>
            </v:group>
            <v:group style="position:absolute;left:307;top:13733;width:2064;height:2" coordorigin="307,13733" coordsize="2064,2">
              <v:shape style="position:absolute;left:307;top:13733;width:2064;height:2" coordorigin="307,13733" coordsize="2064,0" path="m307,13733l2371,13733e" filled="f" stroked="t" strokeweight=".48pt" strokecolor="#444444">
                <v:path arrowok="t"/>
              </v:shape>
            </v:group>
            <v:group style="position:absolute;left:317;top:16430;width:7982;height:2" coordorigin="317,16430" coordsize="7982,2">
              <v:shape style="position:absolute;left:317;top:16430;width:7982;height:2" coordorigin="317,16430" coordsize="7982,0" path="m317,16430l8299,16430e" filled="f" stroked="t" strokeweight=".96pt" strokecolor="#6B6B6B">
                <v:path arrowok="t"/>
              </v:shape>
            </v:group>
            <v:group style="position:absolute;left:3936;top:14592;width:2;height:1181" coordorigin="3936,14592" coordsize="2,1181">
              <v:shape style="position:absolute;left:3936;top:14592;width:2;height:1181" coordorigin="3936,14592" coordsize="0,1181" path="m3936,15773l3936,14592e" filled="f" stroked="t" strokeweight="1.68pt" strokecolor="#3F4460">
                <v:path arrowok="t"/>
              </v:shape>
            </v:group>
            <v:group style="position:absolute;left:7406;top:11395;width:2;height:5045" coordorigin="7406,11395" coordsize="2,5045">
              <v:shape style="position:absolute;left:7406;top:11395;width:2;height:5045" coordorigin="7406,11395" coordsize="0,5045" path="m7406,16440l7406,11395e" filled="f" stroked="t" strokeweight=".72pt" strokecolor="#4B4B4B">
                <v:path arrowok="t"/>
              </v:shape>
            </v:group>
            <v:group style="position:absolute;left:3864;top:3998;width:2750;height:2" coordorigin="3864,3998" coordsize="2750,2">
              <v:shape style="position:absolute;left:3864;top:3998;width:2750;height:2" coordorigin="3864,3998" coordsize="2750,0" path="m3864,3998l6614,3998e" filled="f" stroked="t" strokeweight=".48pt" strokecolor="#000000">
                <v:path arrowok="t"/>
              </v:shape>
            </v:group>
            <v:group style="position:absolute;left:5871;top:3771;width:2;height:269" coordorigin="5871,3771" coordsize="2,269">
              <v:shape style="position:absolute;left:5871;top:3771;width:2;height:269" coordorigin="5871,3771" coordsize="0,269" path="m5871,4041l5871,3771e" filled="f" stroked="t" strokeweight="2.4pt" strokecolor="#EDEDED">
                <v:path arrowok="t"/>
              </v:shape>
            </v:group>
            <v:group style="position:absolute;left:6913;top:3626;width:2;height:458" coordorigin="6913,3626" coordsize="2,458">
              <v:shape style="position:absolute;left:6913;top:3626;width:2;height:458" coordorigin="6913,3626" coordsize="0,458" path="m6913,4083l6913,3626e" filled="f" stroked="t" strokeweight="4.51558pt" strokecolor="#EDEDED">
                <v:path arrowok="t"/>
              </v:shape>
            </v:group>
            <w10:wrap type="none"/>
          </v:group>
        </w:pict>
      </w:r>
      <w:r>
        <w:rPr>
          <w:sz w:val="18"/>
          <w:szCs w:val="18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86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Halk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0" w:lineRule="exact"/>
        <w:ind w:left="278" w:right="135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Arial" w:hAnsi="Arial" w:cs="Arial" w:eastAsia="Arial"/>
          <w:sz w:val="19"/>
          <w:szCs w:val="19"/>
          <w:color w:val="282828"/>
          <w:spacing w:val="0"/>
          <w:w w:val="114"/>
        </w:rPr>
        <w:t>Itfaiy</w:t>
      </w:r>
      <w:r>
        <w:rPr>
          <w:rFonts w:ascii="Arial" w:hAnsi="Arial" w:cs="Arial" w:eastAsia="Arial"/>
          <w:sz w:val="19"/>
          <w:szCs w:val="19"/>
          <w:color w:val="282828"/>
          <w:spacing w:val="0"/>
          <w:w w:val="114"/>
        </w:rPr>
        <w:t>e</w:t>
      </w:r>
      <w:r>
        <w:rPr>
          <w:rFonts w:ascii="Arial" w:hAnsi="Arial" w:cs="Arial" w:eastAsia="Arial"/>
          <w:sz w:val="19"/>
          <w:szCs w:val="19"/>
          <w:color w:val="282828"/>
          <w:spacing w:val="0"/>
          <w:w w:val="114"/>
        </w:rPr>
        <w:t> </w:t>
      </w:r>
      <w:r>
        <w:rPr>
          <w:rFonts w:ascii="Arial" w:hAnsi="Arial" w:cs="Arial" w:eastAsia="Arial"/>
          <w:sz w:val="19"/>
          <w:szCs w:val="19"/>
          <w:color w:val="282828"/>
          <w:spacing w:val="0"/>
          <w:w w:val="100"/>
        </w:rPr>
        <w:t>Merkez</w:t>
      </w:r>
      <w:r>
        <w:rPr>
          <w:rFonts w:ascii="Arial" w:hAnsi="Arial" w:cs="Arial" w:eastAsia="Arial"/>
          <w:sz w:val="19"/>
          <w:szCs w:val="19"/>
          <w:color w:val="282828"/>
          <w:spacing w:val="0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282828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16"/>
        </w:rPr>
        <w:t>Bolge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15" w:lineRule="exact"/>
        <w:ind w:left="244" w:right="81"/>
        <w:jc w:val="center"/>
        <w:rPr>
          <w:rFonts w:ascii="Arial" w:hAnsi="Arial" w:cs="Arial" w:eastAsia="Arial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color w:val="282828"/>
          <w:spacing w:val="0"/>
          <w:w w:val="100"/>
        </w:rPr>
        <w:t>1.Post</w:t>
      </w:r>
      <w:r>
        <w:rPr>
          <w:rFonts w:ascii="Arial" w:hAnsi="Arial" w:cs="Arial" w:eastAsia="Arial"/>
          <w:sz w:val="19"/>
          <w:szCs w:val="19"/>
          <w:color w:val="282828"/>
          <w:spacing w:val="0"/>
          <w:w w:val="100"/>
        </w:rPr>
        <w:t>a</w:t>
      </w:r>
      <w:r>
        <w:rPr>
          <w:rFonts w:ascii="Arial" w:hAnsi="Arial" w:cs="Arial" w:eastAsia="Arial"/>
          <w:sz w:val="19"/>
          <w:szCs w:val="19"/>
          <w:color w:val="282828"/>
          <w:spacing w:val="39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282828"/>
          <w:spacing w:val="0"/>
          <w:w w:val="100"/>
        </w:rPr>
        <w:t>Grupla</w:t>
      </w:r>
      <w:r>
        <w:rPr>
          <w:rFonts w:ascii="Arial" w:hAnsi="Arial" w:cs="Arial" w:eastAsia="Arial"/>
          <w:sz w:val="19"/>
          <w:szCs w:val="19"/>
          <w:color w:val="282828"/>
          <w:spacing w:val="0"/>
          <w:w w:val="100"/>
        </w:rPr>
        <w:t>r</w:t>
      </w:r>
      <w:r>
        <w:rPr>
          <w:rFonts w:ascii="Arial" w:hAnsi="Arial" w:cs="Arial" w:eastAsia="Arial"/>
          <w:sz w:val="19"/>
          <w:szCs w:val="19"/>
          <w:color w:val="282828"/>
          <w:spacing w:val="0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282828"/>
          <w:spacing w:val="23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282828"/>
          <w:spacing w:val="0"/>
          <w:w w:val="116"/>
        </w:rPr>
        <w:t>Amiri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</w:rPr>
      </w:r>
    </w:p>
    <w:p>
      <w:pPr>
        <w:spacing w:before="4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824" w:lineRule="exact"/>
        <w:ind w:left="-28" w:right="-96"/>
        <w:jc w:val="center"/>
        <w:tabs>
          <w:tab w:pos="2140" w:val="left"/>
        </w:tabs>
        <w:rPr>
          <w:rFonts w:ascii="Arial" w:hAnsi="Arial" w:cs="Arial" w:eastAsia="Arial"/>
          <w:sz w:val="36"/>
          <w:szCs w:val="36"/>
        </w:rPr>
      </w:pPr>
      <w:rPr/>
      <w:r>
        <w:rPr>
          <w:rFonts w:ascii="Times New Roman" w:hAnsi="Times New Roman" w:cs="Times New Roman" w:eastAsia="Times New Roman"/>
          <w:sz w:val="34"/>
          <w:szCs w:val="34"/>
          <w:color w:val="646666"/>
          <w:spacing w:val="15"/>
          <w:w w:val="280"/>
          <w:position w:val="-4"/>
        </w:rPr>
        <w:t>g</w:t>
      </w:r>
      <w:r>
        <w:rPr>
          <w:rFonts w:ascii="Times New Roman" w:hAnsi="Times New Roman" w:cs="Times New Roman" w:eastAsia="Times New Roman"/>
          <w:sz w:val="34"/>
          <w:szCs w:val="34"/>
          <w:color w:val="4B5280"/>
          <w:spacing w:val="-10"/>
          <w:w w:val="64"/>
          <w:position w:val="-4"/>
        </w:rPr>
        <w:t>h</w:t>
      </w:r>
      <w:r>
        <w:rPr>
          <w:rFonts w:ascii="Times New Roman" w:hAnsi="Times New Roman" w:cs="Times New Roman" w:eastAsia="Times New Roman"/>
          <w:sz w:val="34"/>
          <w:szCs w:val="34"/>
          <w:color w:val="646666"/>
          <w:spacing w:val="-14"/>
          <w:w w:val="97"/>
          <w:position w:val="-4"/>
        </w:rPr>
        <w:t>,</w:t>
      </w:r>
      <w:r>
        <w:rPr>
          <w:rFonts w:ascii="Arial" w:hAnsi="Arial" w:cs="Arial" w:eastAsia="Arial"/>
          <w:sz w:val="75"/>
          <w:szCs w:val="75"/>
          <w:color w:val="4B5280"/>
          <w:spacing w:val="-85"/>
          <w:w w:val="49"/>
          <w:i/>
          <w:position w:val="-4"/>
        </w:rPr>
        <w:t>i</w:t>
      </w:r>
      <w:r>
        <w:rPr>
          <w:rFonts w:ascii="Times New Roman" w:hAnsi="Times New Roman" w:cs="Times New Roman" w:eastAsia="Times New Roman"/>
          <w:sz w:val="34"/>
          <w:szCs w:val="34"/>
          <w:color w:val="3D4270"/>
          <w:spacing w:val="0"/>
          <w:w w:val="61"/>
          <w:position w:val="-4"/>
        </w:rPr>
        <w:t>j</w:t>
      </w:r>
      <w:r>
        <w:rPr>
          <w:rFonts w:ascii="Times New Roman" w:hAnsi="Times New Roman" w:cs="Times New Roman" w:eastAsia="Times New Roman"/>
          <w:sz w:val="34"/>
          <w:szCs w:val="34"/>
          <w:color w:val="3D4270"/>
          <w:spacing w:val="7"/>
          <w:w w:val="100"/>
          <w:position w:val="-4"/>
        </w:rPr>
        <w:t> </w:t>
      </w:r>
      <w:r>
        <w:rPr>
          <w:rFonts w:ascii="Arial" w:hAnsi="Arial" w:cs="Arial" w:eastAsia="Arial"/>
          <w:sz w:val="75"/>
          <w:szCs w:val="75"/>
          <w:color w:val="4B5280"/>
          <w:spacing w:val="0"/>
          <w:w w:val="49"/>
          <w:i/>
          <w:position w:val="-4"/>
        </w:rPr>
        <w:t>Jl</w:t>
      </w:r>
      <w:r>
        <w:rPr>
          <w:rFonts w:ascii="Arial" w:hAnsi="Arial" w:cs="Arial" w:eastAsia="Arial"/>
          <w:sz w:val="75"/>
          <w:szCs w:val="75"/>
          <w:color w:val="4B5280"/>
          <w:spacing w:val="-125"/>
          <w:w w:val="100"/>
          <w:i/>
          <w:position w:val="-4"/>
        </w:rPr>
        <w:t> </w:t>
      </w:r>
      <w:r>
        <w:rPr>
          <w:rFonts w:ascii="Arial" w:hAnsi="Arial" w:cs="Arial" w:eastAsia="Arial"/>
          <w:sz w:val="25"/>
          <w:szCs w:val="25"/>
          <w:color w:val="646666"/>
          <w:spacing w:val="0"/>
          <w:w w:val="100"/>
          <w:position w:val="-4"/>
        </w:rPr>
        <w:t>PÇL</w:t>
      </w:r>
      <w:r>
        <w:rPr>
          <w:rFonts w:ascii="Arial" w:hAnsi="Arial" w:cs="Arial" w:eastAsia="Arial"/>
          <w:sz w:val="25"/>
          <w:szCs w:val="25"/>
          <w:color w:val="646666"/>
          <w:spacing w:val="0"/>
          <w:w w:val="100"/>
          <w:position w:val="-4"/>
        </w:rPr>
        <w:tab/>
      </w:r>
      <w:r>
        <w:rPr>
          <w:rFonts w:ascii="Arial" w:hAnsi="Arial" w:cs="Arial" w:eastAsia="Arial"/>
          <w:sz w:val="25"/>
          <w:szCs w:val="25"/>
          <w:color w:val="646666"/>
          <w:spacing w:val="0"/>
          <w:w w:val="100"/>
          <w:position w:val="-4"/>
        </w:rPr>
      </w:r>
      <w:r>
        <w:rPr>
          <w:rFonts w:ascii="Arial" w:hAnsi="Arial" w:cs="Arial" w:eastAsia="Arial"/>
          <w:sz w:val="36"/>
          <w:szCs w:val="36"/>
          <w:color w:val="423D97"/>
          <w:spacing w:val="0"/>
          <w:w w:val="50"/>
          <w:i/>
          <w:position w:val="-4"/>
        </w:rPr>
        <w:t>f</w:t>
      </w:r>
      <w:r>
        <w:rPr>
          <w:rFonts w:ascii="Arial" w:hAnsi="Arial" w:cs="Arial" w:eastAsia="Arial"/>
          <w:sz w:val="36"/>
          <w:szCs w:val="36"/>
          <w:color w:val="423D97"/>
          <w:spacing w:val="35"/>
          <w:w w:val="50"/>
          <w:i/>
          <w:position w:val="-4"/>
        </w:rPr>
        <w:t> </w:t>
      </w:r>
      <w:r>
        <w:rPr>
          <w:rFonts w:ascii="Arial" w:hAnsi="Arial" w:cs="Arial" w:eastAsia="Arial"/>
          <w:sz w:val="36"/>
          <w:szCs w:val="36"/>
          <w:color w:val="3644AF"/>
          <w:spacing w:val="0"/>
          <w:w w:val="32"/>
          <w:position w:val="-4"/>
        </w:rPr>
        <w:t>_</w:t>
      </w:r>
      <w:r>
        <w:rPr>
          <w:rFonts w:ascii="Arial" w:hAnsi="Arial" w:cs="Arial" w:eastAsia="Arial"/>
          <w:sz w:val="36"/>
          <w:szCs w:val="36"/>
          <w:color w:val="000000"/>
          <w:spacing w:val="0"/>
          <w:w w:val="100"/>
          <w:position w:val="0"/>
        </w:rPr>
      </w:r>
    </w:p>
    <w:p>
      <w:pPr>
        <w:spacing w:before="0" w:after="0" w:line="247" w:lineRule="exact"/>
        <w:ind w:right="-20"/>
        <w:jc w:val="left"/>
        <w:tabs>
          <w:tab w:pos="1180" w:val="left"/>
        </w:tabs>
        <w:rPr>
          <w:rFonts w:ascii="Arial" w:hAnsi="Arial" w:cs="Arial" w:eastAsia="Arial"/>
          <w:sz w:val="23"/>
          <w:szCs w:val="23"/>
        </w:rPr>
      </w:pPr>
      <w:rPr/>
      <w:r>
        <w:rPr>
          <w:rFonts w:ascii="Times New Roman" w:hAnsi="Times New Roman" w:cs="Times New Roman" w:eastAsia="Times New Roman"/>
          <w:sz w:val="28"/>
          <w:szCs w:val="28"/>
          <w:color w:val="646666"/>
          <w:spacing w:val="0"/>
          <w:w w:val="29"/>
          <w:b/>
          <w:bCs/>
          <w:position w:val="1"/>
        </w:rPr>
        <w:t>1</w:t>
      </w:r>
      <w:r>
        <w:rPr>
          <w:rFonts w:ascii="Times New Roman" w:hAnsi="Times New Roman" w:cs="Times New Roman" w:eastAsia="Times New Roman"/>
          <w:sz w:val="28"/>
          <w:szCs w:val="28"/>
          <w:color w:val="646666"/>
          <w:spacing w:val="0"/>
          <w:w w:val="29"/>
          <w:b/>
          <w:bCs/>
          <w:position w:val="1"/>
        </w:rPr>
        <w:t>  </w:t>
      </w:r>
      <w:r>
        <w:rPr>
          <w:rFonts w:ascii="Times New Roman" w:hAnsi="Times New Roman" w:cs="Times New Roman" w:eastAsia="Times New Roman"/>
          <w:sz w:val="28"/>
          <w:szCs w:val="28"/>
          <w:color w:val="646666"/>
          <w:spacing w:val="14"/>
          <w:w w:val="29"/>
          <w:b/>
          <w:bCs/>
          <w:position w:val="1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484848"/>
          <w:spacing w:val="-15"/>
          <w:w w:val="55"/>
          <w:b/>
          <w:bCs/>
          <w:position w:val="1"/>
        </w:rPr>
        <w:t>f</w:t>
      </w:r>
      <w:r>
        <w:rPr>
          <w:rFonts w:ascii="Times New Roman" w:hAnsi="Times New Roman" w:cs="Times New Roman" w:eastAsia="Times New Roman"/>
          <w:sz w:val="28"/>
          <w:szCs w:val="28"/>
          <w:color w:val="646666"/>
          <w:spacing w:val="3"/>
          <w:w w:val="204"/>
          <w:b/>
          <w:bCs/>
          <w:position w:val="1"/>
        </w:rPr>
        <w:t>;</w:t>
      </w:r>
      <w:r>
        <w:rPr>
          <w:rFonts w:ascii="Times New Roman" w:hAnsi="Times New Roman" w:cs="Times New Roman" w:eastAsia="Times New Roman"/>
          <w:sz w:val="28"/>
          <w:szCs w:val="28"/>
          <w:color w:val="484848"/>
          <w:spacing w:val="-15"/>
          <w:w w:val="40"/>
          <w:b/>
          <w:bCs/>
          <w:position w:val="1"/>
        </w:rPr>
        <w:t>i</w:t>
      </w:r>
      <w:r>
        <w:rPr>
          <w:rFonts w:ascii="Times New Roman" w:hAnsi="Times New Roman" w:cs="Times New Roman" w:eastAsia="Times New Roman"/>
          <w:sz w:val="28"/>
          <w:szCs w:val="28"/>
          <w:color w:val="484848"/>
          <w:spacing w:val="-54"/>
          <w:w w:val="69"/>
          <w:b/>
          <w:bCs/>
          <w:position w:val="1"/>
        </w:rPr>
        <w:t>M</w:t>
      </w:r>
      <w:r>
        <w:rPr>
          <w:rFonts w:ascii="Times New Roman" w:hAnsi="Times New Roman" w:cs="Times New Roman" w:eastAsia="Times New Roman"/>
          <w:sz w:val="28"/>
          <w:szCs w:val="28"/>
          <w:color w:val="646666"/>
          <w:spacing w:val="-5"/>
          <w:w w:val="89"/>
          <w:b/>
          <w:bCs/>
          <w:position w:val="1"/>
        </w:rPr>
        <w:t>e</w:t>
      </w:r>
      <w:r>
        <w:rPr>
          <w:rFonts w:ascii="Times New Roman" w:hAnsi="Times New Roman" w:cs="Times New Roman" w:eastAsia="Times New Roman"/>
          <w:sz w:val="28"/>
          <w:szCs w:val="28"/>
          <w:color w:val="484848"/>
          <w:spacing w:val="0"/>
          <w:w w:val="52"/>
          <w:b/>
          <w:bCs/>
          <w:position w:val="1"/>
        </w:rPr>
        <w:t>r</w:t>
      </w:r>
      <w:r>
        <w:rPr>
          <w:rFonts w:ascii="Times New Roman" w:hAnsi="Times New Roman" w:cs="Times New Roman" w:eastAsia="Times New Roman"/>
          <w:sz w:val="28"/>
          <w:szCs w:val="28"/>
          <w:color w:val="484848"/>
          <w:spacing w:val="5"/>
          <w:w w:val="53"/>
          <w:b/>
          <w:bCs/>
          <w:position w:val="1"/>
        </w:rPr>
        <w:t>k</w:t>
      </w:r>
      <w:r>
        <w:rPr>
          <w:rFonts w:ascii="Times New Roman" w:hAnsi="Times New Roman" w:cs="Times New Roman" w:eastAsia="Times New Roman"/>
          <w:sz w:val="28"/>
          <w:szCs w:val="28"/>
          <w:color w:val="646666"/>
          <w:spacing w:val="0"/>
          <w:w w:val="77"/>
          <w:b/>
          <w:bCs/>
          <w:position w:val="1"/>
        </w:rPr>
        <w:t>ez</w:t>
      </w:r>
      <w:r>
        <w:rPr>
          <w:rFonts w:ascii="Times New Roman" w:hAnsi="Times New Roman" w:cs="Times New Roman" w:eastAsia="Times New Roman"/>
          <w:sz w:val="28"/>
          <w:szCs w:val="28"/>
          <w:color w:val="646666"/>
          <w:spacing w:val="0"/>
          <w:w w:val="100"/>
          <w:b/>
          <w:bCs/>
          <w:position w:val="1"/>
        </w:rPr>
        <w:tab/>
      </w:r>
      <w:r>
        <w:rPr>
          <w:rFonts w:ascii="Times New Roman" w:hAnsi="Times New Roman" w:cs="Times New Roman" w:eastAsia="Times New Roman"/>
          <w:sz w:val="28"/>
          <w:szCs w:val="28"/>
          <w:color w:val="646666"/>
          <w:spacing w:val="0"/>
          <w:w w:val="100"/>
          <w:b/>
          <w:bCs/>
          <w:position w:val="1"/>
        </w:rPr>
      </w:r>
      <w:r>
        <w:rPr>
          <w:rFonts w:ascii="Arial" w:hAnsi="Arial" w:cs="Arial" w:eastAsia="Arial"/>
          <w:sz w:val="22"/>
          <w:szCs w:val="22"/>
          <w:color w:val="646666"/>
          <w:spacing w:val="-2"/>
          <w:w w:val="81"/>
          <w:b/>
          <w:bCs/>
          <w:position w:val="1"/>
        </w:rPr>
        <w:t>B</w:t>
      </w:r>
      <w:r>
        <w:rPr>
          <w:rFonts w:ascii="Arial" w:hAnsi="Arial" w:cs="Arial" w:eastAsia="Arial"/>
          <w:sz w:val="22"/>
          <w:szCs w:val="22"/>
          <w:color w:val="484848"/>
          <w:spacing w:val="0"/>
          <w:w w:val="81"/>
          <w:b/>
          <w:bCs/>
          <w:position w:val="1"/>
        </w:rPr>
        <w:t>ö</w:t>
      </w:r>
      <w:r>
        <w:rPr>
          <w:rFonts w:ascii="Arial" w:hAnsi="Arial" w:cs="Arial" w:eastAsia="Arial"/>
          <w:sz w:val="22"/>
          <w:szCs w:val="22"/>
          <w:color w:val="484848"/>
          <w:spacing w:val="-3"/>
          <w:w w:val="81"/>
          <w:b/>
          <w:bCs/>
          <w:position w:val="1"/>
        </w:rPr>
        <w:t>l</w:t>
      </w:r>
      <w:r>
        <w:rPr>
          <w:rFonts w:ascii="Arial" w:hAnsi="Arial" w:cs="Arial" w:eastAsia="Arial"/>
          <w:sz w:val="22"/>
          <w:szCs w:val="22"/>
          <w:color w:val="646666"/>
          <w:spacing w:val="0"/>
          <w:w w:val="81"/>
          <w:b/>
          <w:bCs/>
          <w:position w:val="1"/>
        </w:rPr>
        <w:t>g</w:t>
      </w:r>
      <w:r>
        <w:rPr>
          <w:rFonts w:ascii="Arial" w:hAnsi="Arial" w:cs="Arial" w:eastAsia="Arial"/>
          <w:sz w:val="22"/>
          <w:szCs w:val="22"/>
          <w:color w:val="646666"/>
          <w:spacing w:val="0"/>
          <w:w w:val="81"/>
          <w:b/>
          <w:bCs/>
          <w:position w:val="1"/>
        </w:rPr>
        <w:t>t</w:t>
      </w:r>
      <w:r>
        <w:rPr>
          <w:rFonts w:ascii="Arial" w:hAnsi="Arial" w:cs="Arial" w:eastAsia="Arial"/>
          <w:sz w:val="22"/>
          <w:szCs w:val="22"/>
          <w:color w:val="646666"/>
          <w:spacing w:val="-2"/>
          <w:w w:val="81"/>
          <w:b/>
          <w:bCs/>
          <w:position w:val="1"/>
        </w:rPr>
        <w:t> </w:t>
      </w:r>
      <w:r>
        <w:rPr>
          <w:rFonts w:ascii="Arial" w:hAnsi="Arial" w:cs="Arial" w:eastAsia="Arial"/>
          <w:sz w:val="23"/>
          <w:szCs w:val="23"/>
          <w:color w:val="282828"/>
          <w:spacing w:val="0"/>
          <w:w w:val="81"/>
          <w:position w:val="1"/>
        </w:rPr>
        <w:t>Amiri</w:t>
      </w:r>
      <w:r>
        <w:rPr>
          <w:rFonts w:ascii="Arial" w:hAnsi="Arial" w:cs="Arial" w:eastAsia="Arial"/>
          <w:sz w:val="23"/>
          <w:szCs w:val="23"/>
          <w:color w:val="000000"/>
          <w:spacing w:val="0"/>
          <w:w w:val="100"/>
          <w:position w:val="0"/>
        </w:rPr>
      </w:r>
    </w:p>
    <w:p>
      <w:pPr>
        <w:spacing w:before="1" w:after="0" w:line="280" w:lineRule="exact"/>
        <w:ind w:right="-20"/>
        <w:jc w:val="left"/>
        <w:rPr>
          <w:rFonts w:ascii="Arial" w:hAnsi="Arial" w:cs="Arial" w:eastAsia="Arial"/>
          <w:sz w:val="26"/>
          <w:szCs w:val="26"/>
        </w:rPr>
      </w:pPr>
      <w:rPr/>
      <w:r>
        <w:rPr/>
        <w:br w:type="column"/>
      </w:r>
      <w:r>
        <w:rPr>
          <w:rFonts w:ascii="Arial" w:hAnsi="Arial" w:cs="Arial" w:eastAsia="Arial"/>
          <w:sz w:val="26"/>
          <w:szCs w:val="26"/>
          <w:color w:val="484848"/>
          <w:spacing w:val="0"/>
          <w:w w:val="102"/>
          <w:position w:val="-2"/>
        </w:rPr>
        <w:t>vuz</w:t>
      </w:r>
      <w:r>
        <w:rPr>
          <w:rFonts w:ascii="Arial" w:hAnsi="Arial" w:cs="Arial" w:eastAsia="Arial"/>
          <w:sz w:val="26"/>
          <w:szCs w:val="26"/>
          <w:color w:val="000000"/>
          <w:spacing w:val="0"/>
          <w:w w:val="100"/>
          <w:position w:val="0"/>
        </w:rPr>
      </w:r>
    </w:p>
    <w:p>
      <w:pPr>
        <w:spacing w:before="0" w:after="0" w:line="185" w:lineRule="exact"/>
        <w:ind w:left="330" w:right="5649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shape style="position:absolute;margin-left:398.399994pt;margin-top:-11.874077pt;width:144pt;height:103.68pt;mso-position-horizontal-relative:page;mso-position-vertical-relative:paragraph;z-index:-15039" type="#_x0000_t75">
            <v:imagedata r:id="rId11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  <w:color w:val="282828"/>
          <w:w w:val="90"/>
          <w:position w:val="1"/>
        </w:rPr>
        <w:t>lt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2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100"/>
          <w:position w:val="1"/>
        </w:rPr>
        <w:t>f.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4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11"/>
          <w:w w:val="101"/>
          <w:position w:val="1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"/>
          <w:w w:val="89"/>
          <w:position w:val="1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7"/>
          <w:position w:val="1"/>
        </w:rPr>
        <w:t>ş.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93" w:after="0" w:line="240" w:lineRule="auto"/>
        <w:ind w:left="-7" w:right="5391"/>
        <w:jc w:val="center"/>
        <w:rPr>
          <w:rFonts w:ascii="Arial" w:hAnsi="Arial" w:cs="Arial" w:eastAsia="Arial"/>
          <w:sz w:val="136"/>
          <w:szCs w:val="136"/>
        </w:rPr>
      </w:pPr>
      <w:rPr/>
      <w:r>
        <w:rPr>
          <w:rFonts w:ascii="Arial" w:hAnsi="Arial" w:cs="Arial" w:eastAsia="Arial"/>
          <w:sz w:val="136"/>
          <w:szCs w:val="136"/>
          <w:color w:val="3D4270"/>
          <w:spacing w:val="-59"/>
          <w:w w:val="85"/>
          <w:i/>
          <w:position w:val="21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5"/>
          <w:w w:val="85"/>
          <w:position w:val="0"/>
        </w:rPr>
        <w:t>İ</w:t>
      </w:r>
      <w:r>
        <w:rPr>
          <w:rFonts w:ascii="Arial" w:hAnsi="Arial" w:cs="Arial" w:eastAsia="Arial"/>
          <w:sz w:val="136"/>
          <w:szCs w:val="136"/>
          <w:color w:val="3D4270"/>
          <w:spacing w:val="-568"/>
          <w:w w:val="85"/>
          <w:i/>
          <w:position w:val="21"/>
        </w:rPr>
        <w:t>J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85"/>
          <w:position w:val="0"/>
        </w:rPr>
        <w:t>tf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85"/>
          <w:position w:val="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5"/>
          <w:w w:val="85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Eri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"/>
          <w:w w:val="100"/>
          <w:position w:val="0"/>
        </w:rPr>
        <w:t> </w:t>
      </w:r>
      <w:r>
        <w:rPr>
          <w:rFonts w:ascii="Arial" w:hAnsi="Arial" w:cs="Arial" w:eastAsia="Arial"/>
          <w:sz w:val="136"/>
          <w:szCs w:val="136"/>
          <w:color w:val="3D4270"/>
          <w:spacing w:val="0"/>
          <w:w w:val="82"/>
          <w:i/>
          <w:position w:val="21"/>
        </w:rPr>
        <w:t>l</w:t>
      </w:r>
      <w:r>
        <w:rPr>
          <w:rFonts w:ascii="Arial" w:hAnsi="Arial" w:cs="Arial" w:eastAsia="Arial"/>
          <w:sz w:val="136"/>
          <w:szCs w:val="136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type w:val="continuous"/>
          <w:pgSz w:w="11920" w:h="16840"/>
          <w:pgMar w:top="300" w:bottom="280" w:left="160" w:right="140"/>
          <w:cols w:num="3" w:equalWidth="0">
            <w:col w:w="551" w:space="1612"/>
            <w:col w:w="2428" w:space="251"/>
            <w:col w:w="6778"/>
          </w:cols>
        </w:sectPr>
      </w:pPr>
      <w:rPr/>
    </w:p>
    <w:p>
      <w:pPr>
        <w:spacing w:before="18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1217" w:lineRule="exact"/>
        <w:ind w:left="798" w:right="-204"/>
        <w:jc w:val="left"/>
        <w:rPr>
          <w:rFonts w:ascii="Arial" w:hAnsi="Arial" w:cs="Arial" w:eastAsia="Arial"/>
          <w:sz w:val="19"/>
          <w:szCs w:val="19"/>
        </w:rPr>
      </w:pPr>
      <w:rPr/>
      <w:r>
        <w:rPr>
          <w:rFonts w:ascii="Arial" w:hAnsi="Arial" w:cs="Arial" w:eastAsia="Arial"/>
          <w:sz w:val="109"/>
          <w:szCs w:val="109"/>
          <w:color w:val="383838"/>
          <w:spacing w:val="-381"/>
          <w:w w:val="138"/>
          <w:b/>
          <w:bCs/>
          <w:i/>
          <w:position w:val="-5"/>
        </w:rPr>
        <w:t>l</w:t>
      </w:r>
      <w:r>
        <w:rPr>
          <w:rFonts w:ascii="Arial" w:hAnsi="Arial" w:cs="Arial" w:eastAsia="Arial"/>
          <w:sz w:val="19"/>
          <w:szCs w:val="19"/>
          <w:color w:val="383838"/>
          <w:spacing w:val="-4"/>
          <w:w w:val="90"/>
          <w:position w:val="-21"/>
        </w:rPr>
        <w:t>I</w:t>
      </w:r>
      <w:r>
        <w:rPr>
          <w:rFonts w:ascii="Arial" w:hAnsi="Arial" w:cs="Arial" w:eastAsia="Arial"/>
          <w:sz w:val="19"/>
          <w:szCs w:val="19"/>
          <w:color w:val="383838"/>
          <w:spacing w:val="0"/>
          <w:w w:val="90"/>
          <w:position w:val="-21"/>
        </w:rPr>
        <w:t>ZMIR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989" w:lineRule="exact"/>
        <w:ind w:left="273" w:right="-20"/>
        <w:jc w:val="left"/>
        <w:tabs>
          <w:tab w:pos="6500" w:val="left"/>
        </w:tabs>
        <w:rPr>
          <w:rFonts w:ascii="Arial" w:hAnsi="Arial" w:cs="Arial" w:eastAsia="Arial"/>
          <w:sz w:val="93"/>
          <w:szCs w:val="93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3"/>
          <w:position w:val="-4"/>
        </w:rPr>
        <w:t>İZMİR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2"/>
          <w:w w:val="113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3"/>
          <w:position w:val="-4"/>
        </w:rPr>
        <w:t>BÜYÜKŞEHİR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7"/>
          <w:w w:val="113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3"/>
          <w:position w:val="-4"/>
        </w:rPr>
        <w:t>BELEDİYESİ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2"/>
          <w:w w:val="113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4"/>
        </w:rPr>
      </w:r>
      <w:r>
        <w:rPr>
          <w:rFonts w:ascii="Arial" w:hAnsi="Arial" w:cs="Arial" w:eastAsia="Arial"/>
          <w:sz w:val="20"/>
          <w:szCs w:val="20"/>
          <w:color w:val="898E8E"/>
          <w:spacing w:val="0"/>
          <w:w w:val="100"/>
          <w:position w:val="-10"/>
        </w:rPr>
        <w:t>/,</w:t>
      </w:r>
      <w:r>
        <w:rPr>
          <w:rFonts w:ascii="Arial" w:hAnsi="Arial" w:cs="Arial" w:eastAsia="Arial"/>
          <w:sz w:val="20"/>
          <w:szCs w:val="20"/>
          <w:color w:val="898E8E"/>
          <w:spacing w:val="24"/>
          <w:w w:val="100"/>
          <w:position w:val="-10"/>
        </w:rPr>
        <w:t> </w:t>
      </w:r>
      <w:r>
        <w:rPr>
          <w:rFonts w:ascii="Arial" w:hAnsi="Arial" w:cs="Arial" w:eastAsia="Arial"/>
          <w:sz w:val="93"/>
          <w:szCs w:val="93"/>
          <w:color w:val="898E8E"/>
          <w:spacing w:val="0"/>
          <w:w w:val="204"/>
          <w:position w:val="-6"/>
        </w:rPr>
        <w:t>-</w:t>
      </w:r>
      <w:r>
        <w:rPr>
          <w:rFonts w:ascii="Arial" w:hAnsi="Arial" w:cs="Arial" w:eastAsia="Arial"/>
          <w:sz w:val="93"/>
          <w:szCs w:val="93"/>
          <w:color w:val="000000"/>
          <w:spacing w:val="0"/>
          <w:w w:val="100"/>
          <w:position w:val="0"/>
        </w:rPr>
      </w:r>
    </w:p>
    <w:p>
      <w:pPr>
        <w:spacing w:before="0" w:after="0" w:line="136" w:lineRule="exact"/>
        <w:ind w:left="378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95.760681pt;margin-top:-20.400368pt;width:35.539687pt;height:41.470272pt;mso-position-horizontal-relative:page;mso-position-vertical-relative:paragraph;z-index:-15030" type="#_x0000_t202" filled="f" stroked="f">
            <v:textbox inset="0,0,0,0">
              <w:txbxContent>
                <w:tbl>
                  <w:tblPr>
                    <w:tblW w:w="0" w:type="auto"/>
                    <w:tblLook w:val="01E0"/>
                    <w:tblLayout w:type="fixed"/>
                    <w:tblCellMar>
                      <w:left w:w="0" w:type="dxa"/>
                      <w:right w:w="0" w:type="dxa"/>
                      <w:bottom w:w="0" w:type="dxa"/>
                      <w:top w:w="0" w:type="dxa"/>
                    </w:tblCellMar>
                    <w:jc w:val="left"/>
                  </w:tblPr>
                  <w:tblGrid/>
                  <w:tr>
                    <w:trPr>
                      <w:trHeight w:val="264" w:hRule="exact"/>
                    </w:trPr>
                    <w:tc>
                      <w:tcPr>
                        <w:tcW w:w="529" w:type="dxa"/>
                        <w:tcBorders>
                          <w:top w:val="single" w:sz="22.975152" w:space="0" w:color="90979C"/>
                          <w:bottom w:val="single" w:sz="24.889744" w:space="0" w:color="808387"/>
                          <w:left w:val="single" w:sz="28.718936" w:space="0" w:color="8C9393"/>
                          <w:right w:val="single" w:sz="15.316768" w:space="0" w:color="909797"/>
                        </w:tcBorders>
                      </w:tcPr>
                      <w:p>
                        <w:pPr/>
                        <w:rPr/>
                      </w:p>
                    </w:tc>
                    <w:tc>
                      <w:tcPr>
                        <w:tcW w:w="101" w:type="dxa"/>
                        <w:vMerge w:val="restart"/>
                        <w:tcBorders>
                          <w:top w:val="single" w:sz="22.975152" w:space="0" w:color="90979C"/>
                          <w:left w:val="nil" w:sz="6" w:space="0" w:color="auto"/>
                          <w:right w:val="nil" w:sz="6" w:space="0" w:color="auto"/>
                        </w:tcBorders>
                      </w:tcPr>
                      <w:p>
                        <w:pPr/>
                        <w:rPr/>
                      </w:p>
                    </w:tc>
                  </w:tr>
                  <w:tr>
                    <w:trPr>
                      <w:trHeight w:val="393" w:hRule="exact"/>
                    </w:trPr>
                    <w:tc>
                      <w:tcPr>
                        <w:tcW w:w="529" w:type="dxa"/>
                        <w:tcBorders>
                          <w:top w:val="single" w:sz="24.889744" w:space="0" w:color="808387"/>
                          <w:bottom w:val="single" w:sz="21.060552" w:space="0" w:color="8C9090"/>
                          <w:left w:val="single" w:sz="32.548128" w:space="0" w:color="838787"/>
                          <w:right w:val="nil" w:sz="6" w:space="0" w:color="auto"/>
                        </w:tcBorders>
                      </w:tcPr>
                      <w:p>
                        <w:pPr>
                          <w:spacing w:before="0" w:after="0" w:line="311" w:lineRule="exact"/>
                          <w:ind w:left="24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34"/>
                            <w:szCs w:val="34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34"/>
                            <w:szCs w:val="34"/>
                            <w:color w:val="565656"/>
                            <w:spacing w:val="0"/>
                            <w:w w:val="123"/>
                            <w:position w:val="1"/>
                          </w:rPr>
                          <w:t>l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34"/>
                            <w:szCs w:val="34"/>
                            <w:color w:val="000000"/>
                            <w:spacing w:val="0"/>
                            <w:w w:val="100"/>
                            <w:position w:val="0"/>
                          </w:rPr>
                        </w:r>
                      </w:p>
                    </w:tc>
                    <w:tc>
                      <w:tcPr>
                        <w:tcW w:w="101" w:type="dxa"/>
                        <w:vMerge/>
                        <w:tcBorders>
                          <w:bottom w:val="nil" w:sz="6" w:space="0" w:color="auto"/>
                          <w:left w:val="nil" w:sz="6" w:space="0" w:color="auto"/>
                          <w:right w:val="nil" w:sz="6" w:space="0" w:color="auto"/>
                        </w:tcBorders>
                      </w:tcPr>
                      <w:p>
                        <w:pPr/>
                        <w:rPr/>
                      </w:p>
                    </w:tc>
                  </w:tr>
                  <w:tr>
                    <w:trPr>
                      <w:trHeight w:val="101" w:hRule="exact"/>
                    </w:trPr>
                    <w:tc>
                      <w:tcPr>
                        <w:tcW w:w="529" w:type="dxa"/>
                        <w:tcBorders>
                          <w:top w:val="single" w:sz="21.060552" w:space="0" w:color="8C9090"/>
                          <w:bottom w:val="nil" w:sz="6" w:space="0" w:color="auto"/>
                          <w:left w:val="single" w:sz="24.889744" w:space="0" w:color="778083"/>
                          <w:right w:val="single" w:sz="24.889744" w:space="0" w:color="879090"/>
                        </w:tcBorders>
                      </w:tcPr>
                      <w:p>
                        <w:pPr/>
                        <w:rPr/>
                      </w:p>
                    </w:tc>
                    <w:tc>
                      <w:tcPr>
                        <w:tcW w:w="101" w:type="dxa"/>
                        <w:tcBorders>
                          <w:top w:val="single" w:sz="21.060552" w:space="0" w:color="8C9090"/>
                          <w:bottom w:val="nil" w:sz="6" w:space="0" w:color="auto"/>
                          <w:left w:val="single" w:sz="24.889744" w:space="0" w:color="879090"/>
                          <w:right w:val="nil" w:sz="6" w:space="0" w:color="auto"/>
                        </w:tcBorders>
                      </w:tcPr>
                      <w:p>
                        <w:pPr/>
                        <w:rPr/>
                      </w:p>
                    </w:tc>
                  </w:tr>
                </w:tbl>
                <w:p>
                  <w:pPr>
                    <w:spacing w:before="0" w:after="0" w:line="240" w:lineRule="auto"/>
                    <w:jc w:val="left"/>
                  </w:pPr>
                  <w:rPr/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7"/>
          <w:position w:val="1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2"/>
          <w:w w:val="117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4"/>
          <w:position w:val="1"/>
        </w:rPr>
        <w:t>DAİRE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9"/>
          <w:w w:val="115"/>
          <w:position w:val="1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9"/>
          <w:position w:val="1"/>
        </w:rPr>
        <w:t>İ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4"/>
          <w:position w:val="1"/>
        </w:rPr>
        <w:t>BAŞKANLI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0"/>
          <w:w w:val="115"/>
          <w:position w:val="1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8"/>
          <w:position w:val="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31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5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7"/>
          <w:w w:val="11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5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5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23"/>
          <w:w w:val="11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5"/>
        </w:rPr>
        <w:t>Müdahale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2"/>
          <w:w w:val="11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5"/>
        </w:rPr>
        <w:t>Şub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5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9"/>
          <w:w w:val="11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5"/>
        </w:rPr>
        <w:t>Müdürlüğü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pgSz w:w="11920" w:h="16840"/>
          <w:pgMar w:top="360" w:bottom="280" w:left="180" w:right="100"/>
          <w:cols w:num="2" w:equalWidth="0">
            <w:col w:w="1368" w:space="1803"/>
            <w:col w:w="8469"/>
          </w:cols>
        </w:sectPr>
      </w:pPr>
      <w:rPr/>
    </w:p>
    <w:p>
      <w:pPr>
        <w:spacing w:before="0" w:after="0" w:line="202" w:lineRule="exact"/>
        <w:ind w:left="629" w:right="-20"/>
        <w:jc w:val="left"/>
        <w:tabs>
          <w:tab w:pos="41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20"/>
          <w:szCs w:val="20"/>
          <w:color w:val="383838"/>
          <w:spacing w:val="0"/>
          <w:w w:val="78"/>
        </w:rPr>
        <w:t>BÜYÜKŞEHIR</w:t>
      </w:r>
      <w:r>
        <w:rPr>
          <w:rFonts w:ascii="Arial" w:hAnsi="Arial" w:cs="Arial" w:eastAsia="Arial"/>
          <w:sz w:val="20"/>
          <w:szCs w:val="20"/>
          <w:color w:val="383838"/>
          <w:spacing w:val="0"/>
          <w:w w:val="100"/>
        </w:rPr>
        <w:tab/>
      </w:r>
      <w:r>
        <w:rPr>
          <w:rFonts w:ascii="Arial" w:hAnsi="Arial" w:cs="Arial" w:eastAsia="Arial"/>
          <w:sz w:val="20"/>
          <w:szCs w:val="20"/>
          <w:color w:val="383838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4"/>
          <w:position w:val="1"/>
        </w:rPr>
        <w:t>YANGl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4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6"/>
          <w:w w:val="114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4"/>
          <w:position w:val="1"/>
        </w:rPr>
        <w:t>RAPORU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81" w:lineRule="exact"/>
        <w:ind w:left="672" w:right="-20"/>
        <w:jc w:val="left"/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8"/>
          <w:szCs w:val="18"/>
          <w:color w:val="383838"/>
          <w:spacing w:val="0"/>
          <w:w w:val="100"/>
        </w:rPr>
        <w:t>BELEDIYESI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</w:r>
    </w:p>
    <w:p>
      <w:pPr>
        <w:spacing w:before="0" w:after="0" w:line="327" w:lineRule="exact"/>
        <w:ind w:left="136" w:right="-20"/>
        <w:jc w:val="left"/>
        <w:tabs>
          <w:tab w:pos="1500" w:val="left"/>
          <w:tab w:pos="3120" w:val="left"/>
          <w:tab w:pos="5520" w:val="left"/>
          <w:tab w:pos="7560" w:val="left"/>
        </w:tabs>
        <w:rPr>
          <w:rFonts w:ascii="Times New Roman" w:hAnsi="Times New Roman" w:cs="Times New Roman" w:eastAsia="Times New Roman"/>
          <w:sz w:val="29"/>
          <w:szCs w:val="2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w w:val="101"/>
          <w:position w:val="2"/>
        </w:rPr>
        <w:t>Q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w w:val="100"/>
          <w:position w:val="2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3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  <w:position w:val="2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  <w:position w:val="2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13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2"/>
        </w:rPr>
        <w:t>Tarihi</w:t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08.05.2017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1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8"/>
          <w:w w:val="35"/>
          <w:position w:val="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3"/>
          <w:position w:val="1"/>
        </w:rPr>
        <w:t>BildLrim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Sıra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5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19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2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5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67"/>
          <w:position w:val="0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6:02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3"/>
          <w:position w:val="0"/>
        </w:rPr>
        <w:t>tr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7"/>
          <w:w w:val="103"/>
          <w:position w:val="0"/>
        </w:rPr>
        <w:t>e</w:t>
      </w:r>
      <w:r>
        <w:rPr>
          <w:rFonts w:ascii="Times New Roman" w:hAnsi="Times New Roman" w:cs="Times New Roman" w:eastAsia="Times New Roman"/>
          <w:sz w:val="29"/>
          <w:szCs w:val="29"/>
          <w:color w:val="383838"/>
          <w:spacing w:val="0"/>
          <w:w w:val="66"/>
          <w:position w:val="0"/>
        </w:rPr>
        <w:t>ı:</w:t>
      </w:r>
      <w:r>
        <w:rPr>
          <w:rFonts w:ascii="Times New Roman" w:hAnsi="Times New Roman" w:cs="Times New Roman" w:eastAsia="Times New Roman"/>
          <w:sz w:val="29"/>
          <w:szCs w:val="29"/>
          <w:color w:val="000000"/>
          <w:spacing w:val="0"/>
          <w:w w:val="100"/>
          <w:position w:val="0"/>
        </w:rPr>
      </w:r>
    </w:p>
    <w:p>
      <w:pPr>
        <w:spacing w:before="0" w:after="0" w:line="213" w:lineRule="exact"/>
        <w:ind w:left="155" w:right="-20"/>
        <w:jc w:val="left"/>
        <w:tabs>
          <w:tab w:pos="1500" w:val="left"/>
          <w:tab w:pos="3120" w:val="left"/>
          <w:tab w:pos="4500" w:val="left"/>
          <w:tab w:pos="55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9"/>
          <w:w w:val="85"/>
          <w:position w:val="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2"/>
          <w:position w:val="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3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-3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66"/>
          <w:position w:val="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2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74"/>
          <w:position w:val="1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12"/>
          <w:w w:val="74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Tarihi</w:t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08.05.2017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1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8"/>
          <w:w w:val="35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5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98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-2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4"/>
          <w:position w:val="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3"/>
          <w:position w:val="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  <w:position w:val="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:2885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Ala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Merkez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4"/>
          <w:position w:val="0"/>
        </w:rPr>
        <w:t>santral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6" w:after="0" w:line="214" w:lineRule="exact"/>
        <w:ind w:left="15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w w:val="96"/>
          <w:position w:val="-1"/>
        </w:rPr>
        <w:t>Bil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w w:val="97"/>
          <w:position w:val="-1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2"/>
          <w:position w:val="-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5"/>
          <w:w w:val="103"/>
          <w:position w:val="-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9"/>
          <w:position w:val="-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1"/>
          <w:w w:val="89"/>
          <w:position w:val="-1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7"/>
          <w:w w:val="106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77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Adre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6140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Soka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üzeri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-2"/>
          <w:w w:val="100"/>
          <w:position w:val="-1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emenli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8"/>
          <w:position w:val="-1"/>
        </w:rPr>
        <w:t>Malı./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2"/>
          <w:w w:val="108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8"/>
          <w:position w:val="-1"/>
        </w:rPr>
        <w:t>Bornova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5" w:after="0" w:line="20" w:lineRule="exact"/>
        <w:jc w:val="left"/>
        <w:rPr>
          <w:sz w:val="2"/>
          <w:szCs w:val="2"/>
        </w:rPr>
      </w:pPr>
      <w:rPr/>
      <w:r>
        <w:rPr>
          <w:sz w:val="2"/>
          <w:szCs w:val="2"/>
        </w:rPr>
      </w:r>
    </w:p>
    <w:tbl>
      <w:tblPr>
        <w:tblW w:w="0" w:type="auto"/>
        <w:tblLook w:val="01E0"/>
        <w:tblLayout w:type="fixed"/>
        <w:tblCellMar>
          <w:left w:w="0" w:type="dxa"/>
          <w:right w:w="0" w:type="dxa"/>
          <w:bottom w:w="0" w:type="dxa"/>
          <w:top w:w="0" w:type="dxa"/>
        </w:tblCellMar>
        <w:jc w:val="left"/>
        <w:tblInd w:w="100.694799" w:type="dxa"/>
      </w:tblPr>
      <w:tblGrid/>
      <w:tr>
        <w:trPr>
          <w:trHeight w:val="242" w:hRule="exact"/>
        </w:trPr>
        <w:tc>
          <w:tcPr>
            <w:tcW w:w="1231" w:type="dxa"/>
            <w:tcBorders>
              <w:top w:val="single" w:sz="7.658384" w:space="0" w:color="606060"/>
              <w:bottom w:val="single" w:sz="7.658384" w:space="0" w:color="606060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14" w:lineRule="exact"/>
              <w:ind w:left="54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0"/>
                <w:w w:val="100"/>
              </w:rPr>
              <w:t>D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-4"/>
                <w:w w:val="100"/>
              </w:rPr>
              <w:t>o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65656"/>
                <w:spacing w:val="9"/>
                <w:w w:val="100"/>
              </w:rPr>
              <w:t>ğ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0"/>
                <w:w w:val="100"/>
              </w:rPr>
              <w:t>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0"/>
                <w:w w:val="100"/>
              </w:rPr>
              <w:t>u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0"/>
                <w:w w:val="103"/>
              </w:rPr>
              <w:t>Adres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5402" w:type="dxa"/>
            <w:tcBorders>
              <w:top w:val="single" w:sz="7.658384" w:space="0" w:color="606060"/>
              <w:bottom w:val="single" w:sz="7.658384" w:space="0" w:color="606060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40" w:lineRule="auto"/>
              <w:ind w:left="192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565656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65656"/>
                <w:spacing w:val="8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0"/>
                <w:w w:val="100"/>
              </w:rPr>
              <w:t>6140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2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0"/>
                <w:w w:val="100"/>
              </w:rPr>
              <w:t>Soka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0"/>
                <w:w w:val="100"/>
              </w:rPr>
              <w:t>k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2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0"/>
                <w:w w:val="100"/>
              </w:rPr>
              <w:t>üzeri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2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65656"/>
                <w:spacing w:val="0"/>
                <w:w w:val="100"/>
              </w:rPr>
              <w:t>Eg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65656"/>
                <w:spacing w:val="6"/>
                <w:w w:val="100"/>
              </w:rPr>
              <w:t>e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7"/>
                <w:w w:val="100"/>
              </w:rPr>
              <w:t>m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65656"/>
                <w:spacing w:val="11"/>
                <w:w w:val="100"/>
              </w:rPr>
              <w:t>e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0"/>
                <w:w w:val="100"/>
              </w:rPr>
              <w:t>nli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0"/>
                <w:w w:val="100"/>
              </w:rPr>
              <w:t>k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28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0"/>
                <w:w w:val="100"/>
              </w:rPr>
              <w:t>Malı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0"/>
                <w:w w:val="100"/>
              </w:rPr>
              <w:t>.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1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65656"/>
                <w:spacing w:val="0"/>
                <w:w w:val="100"/>
              </w:rPr>
              <w:t>/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65656"/>
                <w:spacing w:val="6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0"/>
                <w:w w:val="103"/>
              </w:rPr>
              <w:t>Bornova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4789" w:type="dxa"/>
            <w:tcBorders>
              <w:top w:val="nil" w:sz="6" w:space="0" w:color="auto"/>
              <w:bottom w:val="single" w:sz="5.743784" w:space="0" w:color="606060"/>
              <w:left w:val="nil" w:sz="6" w:space="0" w:color="auto"/>
              <w:right w:val="single" w:sz="5.743784" w:space="0" w:color="676767"/>
            </w:tcBorders>
          </w:tcPr>
          <w:p>
            <w:pPr/>
            <w:rPr/>
          </w:p>
        </w:tc>
      </w:tr>
      <w:tr>
        <w:trPr>
          <w:trHeight w:val="240" w:hRule="exact"/>
        </w:trPr>
        <w:tc>
          <w:tcPr>
            <w:tcW w:w="1231" w:type="dxa"/>
            <w:tcBorders>
              <w:top w:val="single" w:sz="7.658384" w:space="0" w:color="606060"/>
              <w:bottom w:val="single" w:sz="3.829192" w:space="0" w:color="4B4B4B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15" w:lineRule="exact"/>
              <w:ind w:left="40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0"/>
                <w:w w:val="100"/>
              </w:rPr>
              <w:t>Ya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8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65656"/>
                <w:spacing w:val="5"/>
                <w:w w:val="100"/>
              </w:rPr>
              <w:t>g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0"/>
                <w:w w:val="100"/>
              </w:rPr>
              <w:t>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-1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0"/>
                <w:w w:val="103"/>
              </w:rPr>
              <w:t>Türü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5402" w:type="dxa"/>
            <w:tcBorders>
              <w:top w:val="single" w:sz="7.658384" w:space="0" w:color="606060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25" w:lineRule="exact"/>
              <w:ind w:left="168" w:right="-20"/>
              <w:jc w:val="left"/>
              <w:tabs>
                <w:tab w:pos="3100" w:val="left"/>
              </w:tabs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565656"/>
                <w:spacing w:val="0"/>
                <w:w w:val="100"/>
                <w:position w:val="1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65656"/>
                <w:spacing w:val="4"/>
                <w:w w:val="100"/>
                <w:position w:val="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0"/>
                <w:w w:val="100"/>
                <w:position w:val="1"/>
              </w:rPr>
              <w:t>Çö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0"/>
                <w:w w:val="100"/>
                <w:position w:val="1"/>
              </w:rPr>
              <w:t>p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13"/>
                <w:w w:val="100"/>
                <w:position w:val="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0"/>
                <w:w w:val="100"/>
                <w:position w:val="1"/>
              </w:rPr>
              <w:t>yangını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-30"/>
                <w:w w:val="100"/>
                <w:position w:val="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0"/>
                <w:w w:val="100"/>
                <w:position w:val="1"/>
              </w:rPr>
              <w:tab/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0"/>
                <w:w w:val="100"/>
                <w:position w:val="0"/>
              </w:rPr>
              <w:t>Yangı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0"/>
                <w:w w:val="100"/>
                <w:position w:val="0"/>
              </w:rPr>
              <w:t>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1"/>
                <w:w w:val="100"/>
                <w:position w:val="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0"/>
                <w:w w:val="100"/>
                <w:position w:val="0"/>
              </w:rPr>
              <w:t>Sınıfı: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0"/>
                <w:w w:val="100"/>
                <w:position w:val="0"/>
              </w:rPr>
              <w:t>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19"/>
                <w:w w:val="100"/>
                <w:position w:val="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0"/>
                <w:w w:val="105"/>
                <w:position w:val="0"/>
              </w:rPr>
              <w:t>sınıfı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  <w:position w:val="0"/>
              </w:rPr>
            </w:r>
          </w:p>
        </w:tc>
        <w:tc>
          <w:tcPr>
            <w:tcW w:w="4789" w:type="dxa"/>
            <w:tcBorders>
              <w:top w:val="single" w:sz="5.743784" w:space="0" w:color="606060"/>
              <w:bottom w:val="single" w:sz="5.743784" w:space="0" w:color="606060"/>
              <w:left w:val="nil" w:sz="6" w:space="0" w:color="auto"/>
              <w:right w:val="single" w:sz="5.743784" w:space="0" w:color="676767"/>
            </w:tcBorders>
          </w:tcPr>
          <w:p>
            <w:pPr>
              <w:spacing w:before="8" w:after="0" w:line="240" w:lineRule="auto"/>
              <w:ind w:left="1008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w w:val="95"/>
              </w:rPr>
              <w:t>Ya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w w:val="96"/>
              </w:rPr>
              <w:t>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-3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65656"/>
                <w:spacing w:val="5"/>
                <w:w w:val="100"/>
              </w:rPr>
              <w:t>g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0"/>
                <w:w w:val="100"/>
              </w:rPr>
              <w:t>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0"/>
                <w:w w:val="100"/>
              </w:rPr>
              <w:t>Sebebi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2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65656"/>
                <w:spacing w:val="1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0"/>
                <w:w w:val="100"/>
              </w:rPr>
              <w:t>Tedbirsizli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0"/>
                <w:w w:val="100"/>
              </w:rPr>
              <w:t>k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28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0"/>
                <w:w w:val="100"/>
              </w:rPr>
              <w:t>(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0"/>
                <w:w w:val="100"/>
              </w:rPr>
              <w:t>Açı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0"/>
                <w:w w:val="100"/>
              </w:rPr>
              <w:t>k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2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0"/>
                <w:w w:val="98"/>
              </w:rPr>
              <w:t>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-1"/>
                <w:w w:val="98"/>
              </w:rPr>
              <w:t>t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65656"/>
                <w:spacing w:val="3"/>
                <w:w w:val="106"/>
              </w:rPr>
              <w:t>e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0"/>
                <w:w w:val="100"/>
              </w:rPr>
              <w:t>ş)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</w:tr>
    </w:tbl>
    <w:p>
      <w:pPr>
        <w:spacing w:before="16" w:after="0" w:line="185" w:lineRule="auto"/>
        <w:ind w:left="3620" w:right="3492" w:firstLine="-3470"/>
        <w:jc w:val="left"/>
        <w:tabs>
          <w:tab w:pos="3600" w:val="left"/>
          <w:tab w:pos="67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30.708817pt;margin-top:15.01283pt;width:33.660582pt;height:26pt;mso-position-horizontal-relative:page;mso-position-vertical-relative:paragraph;z-index:-15029" type="#_x0000_t202" filled="f" stroked="f">
            <v:textbox inset="0,0,0,0">
              <w:txbxContent>
                <w:p>
                  <w:pPr>
                    <w:spacing w:before="0" w:after="0" w:line="520" w:lineRule="exact"/>
                    <w:ind w:right="-118"/>
                    <w:jc w:val="left"/>
                    <w:tabs>
                      <w:tab w:pos="580" w:val="left"/>
                    </w:tabs>
                    <w:rPr>
                      <w:rFonts w:ascii="Arial" w:hAnsi="Arial" w:cs="Arial" w:eastAsia="Arial"/>
                      <w:sz w:val="52"/>
                      <w:szCs w:val="52"/>
                    </w:rPr>
                  </w:pPr>
                  <w:rPr/>
                  <w:r>
                    <w:rPr>
                      <w:rFonts w:ascii="Arial" w:hAnsi="Arial" w:cs="Arial" w:eastAsia="Arial"/>
                      <w:sz w:val="52"/>
                      <w:szCs w:val="52"/>
                      <w:color w:val="232323"/>
                      <w:spacing w:val="0"/>
                      <w:w w:val="51"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232323"/>
                      <w:spacing w:val="0"/>
                      <w:w w:val="100"/>
                      <w:position w:val="-1"/>
                    </w:rPr>
                    <w:tab/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232323"/>
                      <w:spacing w:val="0"/>
                      <w:w w:val="100"/>
                      <w:position w:val="-1"/>
                    </w:rPr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565656"/>
                      <w:spacing w:val="0"/>
                      <w:w w:val="51"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"/>
          <w:w w:val="101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10"/>
          <w:w w:val="89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7"/>
          <w:w w:val="93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92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89"/>
          <w:position w:val="1"/>
        </w:rPr>
        <w:t>lf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9"/>
          <w:w w:val="89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9"/>
          <w:position w:val="1"/>
        </w:rPr>
        <w:t>pıııı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9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4"/>
          <w:w w:val="89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Şekli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7"/>
        </w:rPr>
        <w:t>Kullanım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4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7"/>
        </w:rPr>
        <w:t>Şekli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1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38"/>
          <w:position w:val="-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38"/>
          <w:position w:val="-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Betonar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7"/>
          <w:w w:val="100"/>
          <w:position w:val="0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3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Kagi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7"/>
          <w:position w:val="0"/>
        </w:rPr>
        <w:t>AJ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6"/>
          <w:w w:val="86"/>
          <w:position w:val="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7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6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7"/>
          <w:position w:val="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AEAFAF"/>
          <w:spacing w:val="-29"/>
          <w:w w:val="58"/>
          <w:position w:val="0"/>
        </w:rPr>
        <w:t>_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5"/>
          <w:position w:val="0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6"/>
          <w:w w:val="105"/>
          <w:position w:val="0"/>
        </w:rPr>
        <w:t>c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9"/>
          <w:position w:val="0"/>
        </w:rPr>
        <w:t>lik.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7"/>
          <w:position w:val="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1"/>
          <w:w w:val="96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-2"/>
          <w:w w:val="112"/>
          <w:position w:val="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4"/>
          <w:position w:val="0"/>
        </w:rPr>
        <w:t>er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76" w:lineRule="exact"/>
        <w:ind w:left="5549" w:right="-20"/>
        <w:jc w:val="left"/>
        <w:tabs>
          <w:tab w:pos="6000" w:val="left"/>
          <w:tab w:pos="67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42"/>
          <w:szCs w:val="42"/>
          <w:color w:val="AEAFAF"/>
          <w:spacing w:val="0"/>
          <w:w w:val="51"/>
          <w:position w:val="1"/>
        </w:rPr>
        <w:t>ı</w:t>
      </w:r>
      <w:r>
        <w:rPr>
          <w:rFonts w:ascii="Arial" w:hAnsi="Arial" w:cs="Arial" w:eastAsia="Arial"/>
          <w:sz w:val="42"/>
          <w:szCs w:val="42"/>
          <w:color w:val="AEAFAF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42"/>
          <w:szCs w:val="42"/>
          <w:color w:val="AEAFAF"/>
          <w:spacing w:val="0"/>
          <w:w w:val="100"/>
          <w:position w:val="1"/>
        </w:rPr>
      </w:r>
      <w:r>
        <w:rPr>
          <w:rFonts w:ascii="Arial" w:hAnsi="Arial" w:cs="Arial" w:eastAsia="Arial"/>
          <w:sz w:val="42"/>
          <w:szCs w:val="42"/>
          <w:color w:val="383838"/>
          <w:spacing w:val="0"/>
          <w:w w:val="51"/>
          <w:position w:val="1"/>
        </w:rPr>
        <w:t>ı</w:t>
      </w:r>
      <w:r>
        <w:rPr>
          <w:rFonts w:ascii="Arial" w:hAnsi="Arial" w:cs="Arial" w:eastAsia="Arial"/>
          <w:sz w:val="42"/>
          <w:szCs w:val="42"/>
          <w:color w:val="383838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42"/>
          <w:szCs w:val="42"/>
          <w:color w:val="383838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19"/>
          <w:w w:val="94"/>
          <w:position w:val="6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98"/>
          <w:position w:val="6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-30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8"/>
          <w:w w:val="88"/>
          <w:position w:val="6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-12"/>
          <w:w w:val="123"/>
          <w:position w:val="6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1"/>
          <w:position w:val="6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2"/>
          <w:position w:val="6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25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66"/>
          <w:position w:val="6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7"/>
          <w:w w:val="66"/>
          <w:position w:val="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6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1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6"/>
        </w:rPr>
        <w:t>Altı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"/>
          <w:w w:val="100"/>
          <w:position w:val="6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  <w:position w:val="6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14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6"/>
        </w:rPr>
        <w:t>Alma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0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6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8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6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8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2"/>
          <w:position w:val="6"/>
        </w:rPr>
        <w:t>16:06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33" w:after="0" w:line="240" w:lineRule="auto"/>
        <w:ind w:left="150" w:right="-20"/>
        <w:jc w:val="left"/>
        <w:tabs>
          <w:tab w:pos="1860" w:val="left"/>
          <w:tab w:pos="57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Yana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1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Şeyin: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2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ahibi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8"/>
          <w:w w:val="35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6"/>
          <w:position w:val="0"/>
        </w:rPr>
        <w:t>Ki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7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13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1"/>
          <w:w w:val="113"/>
          <w:position w:val="0"/>
        </w:rPr>
        <w:t>c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66"/>
          <w:position w:val="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3"/>
          <w:position w:val="0"/>
        </w:rPr>
        <w:t>Kullanan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50" w:after="0" w:line="240" w:lineRule="auto"/>
        <w:ind w:left="1878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\miri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Çavu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Sarnet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4"/>
        </w:rPr>
        <w:t>MUTLU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1" w:after="0" w:line="214" w:lineRule="exact"/>
        <w:ind w:left="1981" w:right="-20"/>
        <w:jc w:val="left"/>
        <w:tabs>
          <w:tab w:pos="4760" w:val="left"/>
          <w:tab w:pos="76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216"/>
        </w:rPr>
        <w:t>raç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53"/>
          <w:w w:val="21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88"/>
          <w:position w:val="-1"/>
        </w:rPr>
        <w:t>ıkı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88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5"/>
          <w:w w:val="188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16:03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Varı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9"/>
          <w:position w:val="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11"/>
          <w:w w:val="89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3"/>
          <w:position w:val="0"/>
        </w:rPr>
        <w:t>6:05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300" w:bottom="280" w:left="180" w:right="100"/>
        </w:sectPr>
      </w:pPr>
      <w:rPr/>
    </w:p>
    <w:p>
      <w:pPr>
        <w:spacing w:before="0" w:after="0" w:line="210" w:lineRule="exact"/>
        <w:ind w:left="136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w w:val="109"/>
        </w:rPr>
        <w:t>(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w w:val="108"/>
        </w:rPr>
        <w:t>]iden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w w:val="100"/>
        </w:rPr>
      </w:r>
    </w:p>
    <w:p>
      <w:pPr>
        <w:spacing w:before="11" w:after="0" w:line="214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216"/>
          <w:position w:val="-1"/>
        </w:rPr>
        <w:t>raç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44"/>
          <w:w w:val="216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Plakası: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35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FN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9"/>
          <w:position w:val="-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10"/>
          <w:w w:val="89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6"/>
          <w:position w:val="-1"/>
        </w:rPr>
        <w:t>06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300" w:bottom="280" w:left="180" w:right="100"/>
          <w:cols w:num="2" w:equalWidth="0">
            <w:col w:w="631" w:space="1351"/>
            <w:col w:w="9658"/>
          </w:cols>
        </w:sectPr>
      </w:pPr>
      <w:rPr/>
    </w:p>
    <w:p>
      <w:pPr>
        <w:spacing w:before="4" w:after="0" w:line="240" w:lineRule="auto"/>
        <w:ind w:left="150" w:right="-20"/>
        <w:jc w:val="left"/>
        <w:tabs>
          <w:tab w:pos="4680" w:val="left"/>
          <w:tab w:pos="71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4"/>
        </w:rPr>
        <w:t>Ekibin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7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Arıza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0"/>
          <w:w w:val="100"/>
          <w:position w:val="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2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li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2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1"/>
          <w:position w:val="0"/>
        </w:rPr>
        <w:t>:Gelmedi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1" w:after="0" w:line="240" w:lineRule="auto"/>
        <w:ind w:left="4707" w:right="-20"/>
        <w:jc w:val="left"/>
        <w:tabs>
          <w:tab w:pos="71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67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2"/>
          <w:w w:val="6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7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2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li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2"/>
        </w:rPr>
        <w:t>:Gelmedi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40" w:lineRule="auto"/>
        <w:ind w:left="4693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Emniyet-Jandarma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3"/>
        </w:rPr>
        <w:t>Gelmedi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6" w:after="0" w:line="300" w:lineRule="exact"/>
        <w:ind w:left="1111" w:right="3601"/>
        <w:jc w:val="center"/>
        <w:tabs>
          <w:tab w:pos="1840" w:val="left"/>
          <w:tab w:pos="4640" w:val="left"/>
          <w:tab w:pos="71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5.795417pt;margin-top:1.275840pt;width:10.719271pt;height:18.5pt;mso-position-horizontal-relative:page;mso-position-vertical-relative:paragraph;z-index:-15028" type="#_x0000_t202" filled="f" stroked="f">
            <v:textbox inset="0,0,0,0">
              <w:txbxContent>
                <w:p>
                  <w:pPr>
                    <w:spacing w:before="0" w:after="0" w:line="370" w:lineRule="exact"/>
                    <w:ind w:right="-95"/>
                    <w:jc w:val="left"/>
                    <w:rPr>
                      <w:rFonts w:ascii="Times New Roman" w:hAnsi="Times New Roman" w:cs="Times New Roman" w:eastAsia="Times New Roman"/>
                      <w:sz w:val="37"/>
                      <w:szCs w:val="37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37"/>
                      <w:szCs w:val="37"/>
                      <w:color w:val="565656"/>
                      <w:spacing w:val="0"/>
                      <w:w w:val="174"/>
                    </w:rPr>
                    <w:t>-</w:t>
                  </w:r>
                  <w:r>
                    <w:rPr>
                      <w:rFonts w:ascii="Times New Roman" w:hAnsi="Times New Roman" w:cs="Times New Roman" w:eastAsia="Times New Roman"/>
                      <w:sz w:val="37"/>
                      <w:szCs w:val="37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23"/>
          <w:szCs w:val="23"/>
          <w:color w:val="565656"/>
          <w:spacing w:val="0"/>
          <w:w w:val="82"/>
          <w:position w:val="-6"/>
        </w:rPr>
        <w:t>.</w:t>
      </w:r>
      <w:r>
        <w:rPr>
          <w:rFonts w:ascii="Arial" w:hAnsi="Arial" w:cs="Arial" w:eastAsia="Arial"/>
          <w:sz w:val="23"/>
          <w:szCs w:val="23"/>
          <w:color w:val="565656"/>
          <w:spacing w:val="0"/>
          <w:w w:val="100"/>
          <w:position w:val="-6"/>
        </w:rPr>
        <w:tab/>
      </w:r>
      <w:r>
        <w:rPr>
          <w:rFonts w:ascii="Arial" w:hAnsi="Arial" w:cs="Arial" w:eastAsia="Arial"/>
          <w:sz w:val="23"/>
          <w:szCs w:val="23"/>
          <w:color w:val="565656"/>
          <w:spacing w:val="0"/>
          <w:w w:val="100"/>
          <w:position w:val="-6"/>
        </w:rPr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7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3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7"/>
        </w:rPr>
        <w:t>Sayıs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5"/>
          <w:w w:val="100"/>
          <w:position w:val="7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  <w:position w:val="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  <w:position w:val="7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37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7"/>
        </w:rPr>
        <w:t>4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41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7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6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"/>
          <w:w w:val="100"/>
          <w:position w:val="6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-2"/>
          <w:w w:val="100"/>
          <w:position w:val="6"/>
        </w:rPr>
        <w:t>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6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"/>
          <w:w w:val="100"/>
          <w:position w:val="6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-7"/>
          <w:w w:val="100"/>
          <w:position w:val="6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6"/>
        </w:rPr>
        <w:t>az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6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6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3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6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6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2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6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2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6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6"/>
        </w:rPr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  <w:position w:val="6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5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4"/>
          <w:position w:val="6"/>
        </w:rPr>
        <w:t>Gelmedi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63" w:lineRule="exact"/>
        <w:ind w:left="150" w:right="-20"/>
        <w:jc w:val="left"/>
        <w:tabs>
          <w:tab w:pos="1960" w:val="left"/>
          <w:tab w:pos="4680" w:val="left"/>
          <w:tab w:pos="76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2"/>
        </w:rPr>
        <w:t>Yaı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4"/>
          <w:w w:val="34"/>
          <w:position w:val="2"/>
        </w:rPr>
        <w:t>_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8"/>
          <w:position w:val="2"/>
        </w:rPr>
        <w:t>,ncı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7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2"/>
        </w:rPr>
        <w:t>Ekıp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88"/>
          <w:position w:val="1"/>
        </w:rPr>
        <w:t>ıkı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88"/>
          <w:position w:val="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5"/>
          <w:w w:val="188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4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4"/>
          <w:position w:val="1"/>
        </w:rPr>
        <w:t>Sayıs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5"/>
          <w:w w:val="104"/>
          <w:position w:val="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15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" w:after="0" w:line="240" w:lineRule="auto"/>
        <w:ind w:left="136" w:right="-20"/>
        <w:jc w:val="left"/>
        <w:tabs>
          <w:tab w:pos="18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Dönüş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6"/>
        </w:rPr>
        <w:t>Saat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1"/>
          <w:w w:val="106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38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6" w:after="0" w:line="240" w:lineRule="auto"/>
        <w:ind w:left="1897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Yardıma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4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40" w:lineRule="auto"/>
        <w:ind w:left="1897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Amirini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5"/>
        </w:rPr>
        <w:t>Adı-Soyadı: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6" w:after="0" w:line="252" w:lineRule="auto"/>
        <w:ind w:left="145" w:right="3005" w:firstLine="-10"/>
        <w:jc w:val="left"/>
        <w:tabs>
          <w:tab w:pos="18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Olayı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4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1"/>
          <w:w w:val="100"/>
        </w:rPr>
        <w:t>ö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rüldüğü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8"/>
        </w:rPr>
        <w:t>vanldığında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8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4"/>
          <w:w w:val="10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dumanlı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yanmakta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görtildiL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2"/>
        </w:rPr>
        <w:t>Durum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5" w:after="0" w:line="240" w:lineRule="auto"/>
        <w:ind w:left="4639" w:right="4105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ISöndürmede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4"/>
        </w:rPr>
        <w:t>söndürücü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5" w:after="0" w:line="196" w:lineRule="exact"/>
        <w:ind w:left="141" w:right="-20"/>
        <w:jc w:val="left"/>
        <w:tabs>
          <w:tab w:pos="3120" w:val="left"/>
          <w:tab w:pos="4760" w:val="left"/>
          <w:tab w:pos="6600" w:val="left"/>
          <w:tab w:pos="81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2"/>
        </w:rPr>
        <w:t>Söndürıne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5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2"/>
        </w:rPr>
        <w:t>Tüıil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4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2"/>
        </w:rPr>
        <w:t>Su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45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83"/>
          <w:position w:val="-4"/>
        </w:rPr>
        <w:t>um3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35"/>
          <w:position w:val="-3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-34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9"/>
          <w:position w:val="-3"/>
        </w:rPr>
        <w:t>KöpükKg.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8"/>
          <w:w w:val="35"/>
          <w:position w:val="-3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9"/>
          <w:position w:val="-3"/>
        </w:rPr>
        <w:t>K.K.T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9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4"/>
          <w:position w:val="-3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"/>
          <w:w w:val="104"/>
          <w:position w:val="-3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17"/>
          <w:position w:val="-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32" w:lineRule="exact"/>
        <w:ind w:left="5621" w:right="-20"/>
        <w:jc w:val="left"/>
        <w:tabs>
          <w:tab w:pos="6600" w:val="left"/>
          <w:tab w:pos="8180" w:val="left"/>
        </w:tabs>
        <w:rPr>
          <w:rFonts w:ascii="Arial" w:hAnsi="Arial" w:cs="Arial" w:eastAsia="Arial"/>
          <w:sz w:val="38"/>
          <w:szCs w:val="38"/>
        </w:rPr>
      </w:pPr>
      <w:rPr/>
      <w:r>
        <w:rPr>
          <w:rFonts w:ascii="Arial" w:hAnsi="Arial" w:cs="Arial" w:eastAsia="Arial"/>
          <w:sz w:val="26"/>
          <w:szCs w:val="26"/>
          <w:color w:val="383838"/>
          <w:spacing w:val="0"/>
          <w:w w:val="187"/>
          <w:position w:val="3"/>
        </w:rPr>
        <w:t>ı</w:t>
      </w:r>
      <w:r>
        <w:rPr>
          <w:rFonts w:ascii="Arial" w:hAnsi="Arial" w:cs="Arial" w:eastAsia="Arial"/>
          <w:sz w:val="26"/>
          <w:szCs w:val="26"/>
          <w:color w:val="383838"/>
          <w:spacing w:val="0"/>
          <w:w w:val="100"/>
          <w:position w:val="3"/>
        </w:rPr>
        <w:tab/>
      </w:r>
      <w:r>
        <w:rPr>
          <w:rFonts w:ascii="Arial" w:hAnsi="Arial" w:cs="Arial" w:eastAsia="Arial"/>
          <w:sz w:val="26"/>
          <w:szCs w:val="26"/>
          <w:color w:val="383838"/>
          <w:spacing w:val="0"/>
          <w:w w:val="100"/>
          <w:position w:val="3"/>
        </w:rPr>
      </w:r>
      <w:r>
        <w:rPr>
          <w:rFonts w:ascii="Arial" w:hAnsi="Arial" w:cs="Arial" w:eastAsia="Arial"/>
          <w:sz w:val="38"/>
          <w:szCs w:val="38"/>
          <w:color w:val="383838"/>
          <w:spacing w:val="0"/>
          <w:w w:val="56"/>
          <w:position w:val="0"/>
        </w:rPr>
        <w:t>ı</w:t>
      </w:r>
      <w:r>
        <w:rPr>
          <w:rFonts w:ascii="Arial" w:hAnsi="Arial" w:cs="Arial" w:eastAsia="Arial"/>
          <w:sz w:val="38"/>
          <w:szCs w:val="38"/>
          <w:color w:val="383838"/>
          <w:spacing w:val="0"/>
          <w:w w:val="100"/>
          <w:position w:val="0"/>
        </w:rPr>
        <w:tab/>
      </w:r>
      <w:r>
        <w:rPr>
          <w:rFonts w:ascii="Arial" w:hAnsi="Arial" w:cs="Arial" w:eastAsia="Arial"/>
          <w:sz w:val="38"/>
          <w:szCs w:val="38"/>
          <w:color w:val="383838"/>
          <w:spacing w:val="0"/>
          <w:w w:val="100"/>
          <w:position w:val="0"/>
        </w:rPr>
      </w:r>
      <w:r>
        <w:rPr>
          <w:rFonts w:ascii="Arial" w:hAnsi="Arial" w:cs="Arial" w:eastAsia="Arial"/>
          <w:sz w:val="38"/>
          <w:szCs w:val="38"/>
          <w:color w:val="565656"/>
          <w:spacing w:val="0"/>
          <w:w w:val="56"/>
          <w:position w:val="0"/>
        </w:rPr>
        <w:t>ı</w:t>
      </w:r>
      <w:r>
        <w:rPr>
          <w:rFonts w:ascii="Arial" w:hAnsi="Arial" w:cs="Arial" w:eastAsia="Arial"/>
          <w:sz w:val="38"/>
          <w:szCs w:val="38"/>
          <w:color w:val="000000"/>
          <w:spacing w:val="0"/>
          <w:w w:val="100"/>
          <w:position w:val="0"/>
        </w:rPr>
      </w:r>
    </w:p>
    <w:p>
      <w:pPr>
        <w:spacing w:before="0" w:after="0" w:line="176" w:lineRule="exact"/>
        <w:ind w:left="1878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rvangında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yo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kenarındaki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çöple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yanmıştır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Zarar-ziya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4"/>
        </w:rPr>
        <w:t>yoktu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12"/>
          <w:w w:val="105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17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300" w:bottom="280" w:left="180" w:right="100"/>
        </w:sectPr>
      </w:pPr>
      <w:rPr/>
    </w:p>
    <w:p>
      <w:pPr>
        <w:spacing w:before="15" w:after="0" w:line="240" w:lineRule="auto"/>
        <w:ind w:left="141" w:right="-73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Söndürıne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4"/>
        </w:rPr>
        <w:t>Sonundaki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40" w:lineRule="auto"/>
        <w:ind w:left="141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Hasa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1"/>
        </w:rPr>
        <w:t>Durumu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6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14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tetkikte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başlangıcını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yo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kenarındaki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çöplerde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göıülmü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olup;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1"/>
          <w:position w:val="-1"/>
        </w:rPr>
        <w:t>yapıl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92"/>
          <w:position w:val="-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-3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8"/>
          <w:w w:val="98"/>
          <w:position w:val="-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"/>
          <w:w w:val="91"/>
          <w:position w:val="-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1"/>
          <w:position w:val="-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11"/>
          <w:w w:val="102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4"/>
          <w:position w:val="-1"/>
        </w:rPr>
        <w:t>tırm,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300" w:bottom="280" w:left="180" w:right="100"/>
          <w:cols w:num="2" w:equalWidth="0">
            <w:col w:w="1863" w:space="63"/>
            <w:col w:w="9714"/>
          </w:cols>
        </w:sectPr>
      </w:pPr>
      <w:rPr/>
    </w:p>
    <w:p>
      <w:pPr>
        <w:spacing w:before="1" w:after="0" w:line="247" w:lineRule="auto"/>
        <w:ind w:left="1940" w:right="56" w:firstLine="-1790"/>
        <w:jc w:val="left"/>
        <w:tabs>
          <w:tab w:pos="4900" w:val="left"/>
          <w:tab w:pos="5880" w:val="left"/>
          <w:tab w:pos="67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  <w:i/>
        </w:rPr>
        <w:t>ve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43"/>
          <w:w w:val="100"/>
          <w:i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soruşturmada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kimliği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belirsiz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kişi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kişilerce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yakıla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ateşi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dışına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çıkara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1"/>
        </w:rPr>
        <w:t>etr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7"/>
          <w:w w:val="10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-1"/>
          <w:w w:val="102"/>
        </w:rPr>
        <w:t>f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ın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9"/>
          <w:w w:val="101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92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2"/>
        </w:rPr>
        <w:t>çöpleri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utuşturması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sonuc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çıktığı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3"/>
        </w:rPr>
        <w:t>varılmıştır.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210" w:right="-20"/>
        <w:jc w:val="left"/>
        <w:tabs>
          <w:tab w:pos="1880" w:val="left"/>
          <w:tab w:pos="67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65656"/>
          <w:w w:val="155"/>
        </w:rPr>
        <w:t>ırnrta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lı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6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6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Şir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6"/>
          <w:w w:val="100"/>
          <w:position w:val="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6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ti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Adı: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74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"/>
          <w:w w:val="73"/>
          <w:position w:val="0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-3"/>
          <w:w w:val="106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6"/>
          <w:position w:val="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2"/>
          <w:w w:val="112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66"/>
          <w:position w:val="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2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2"/>
          <w:w w:val="66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15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37" w:lineRule="exact"/>
        <w:ind w:left="13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2"/>
          <w:szCs w:val="22"/>
          <w:color w:val="383838"/>
          <w:spacing w:val="0"/>
          <w:w w:val="81"/>
          <w:i/>
        </w:rPr>
        <w:t>6:_.</w:t>
      </w:r>
      <w:r>
        <w:rPr>
          <w:rFonts w:ascii="Times New Roman" w:hAnsi="Times New Roman" w:cs="Times New Roman" w:eastAsia="Times New Roman"/>
          <w:sz w:val="22"/>
          <w:szCs w:val="22"/>
          <w:color w:val="383838"/>
          <w:spacing w:val="0"/>
          <w:w w:val="81"/>
          <w:i/>
        </w:rPr>
        <w:t>  </w:t>
      </w:r>
      <w:r>
        <w:rPr>
          <w:rFonts w:ascii="Times New Roman" w:hAnsi="Times New Roman" w:cs="Times New Roman" w:eastAsia="Times New Roman"/>
          <w:sz w:val="22"/>
          <w:szCs w:val="22"/>
          <w:color w:val="383838"/>
          <w:spacing w:val="34"/>
          <w:w w:val="81"/>
          <w:i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Gereç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1"/>
        </w:rPr>
        <w:t>Kaybı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4" w:after="0" w:line="240" w:lineRule="auto"/>
        <w:ind w:left="15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13"/>
          <w:w w:val="97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8"/>
          <w:w w:val="97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7"/>
        </w:rPr>
        <w:t>ngı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7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4"/>
          <w:w w:val="9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8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1"/>
        </w:rPr>
        <w:t>Kime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15" w:lineRule="exact"/>
        <w:ind w:left="13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Teslim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2"/>
          <w:position w:val="-1"/>
        </w:rPr>
        <w:t>Edild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5"/>
          <w:w w:val="102"/>
          <w:position w:val="-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5"/>
          <w:w w:val="101"/>
          <w:position w:val="-1"/>
        </w:rPr>
        <w:t>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9"/>
          <w:position w:val="-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62" w:lineRule="exact"/>
        <w:ind w:left="155" w:right="-20"/>
        <w:jc w:val="left"/>
        <w:tabs>
          <w:tab w:pos="1860" w:val="left"/>
          <w:tab w:pos="60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Dönü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trarih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7"/>
          <w:position w:val="0"/>
        </w:rPr>
        <w:t>08.05.2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1"/>
          <w:w w:val="107"/>
          <w:position w:val="0"/>
        </w:rPr>
        <w:t>0</w:t>
      </w:r>
      <w:r>
        <w:rPr>
          <w:rFonts w:ascii="Arial" w:hAnsi="Arial" w:cs="Arial" w:eastAsia="Arial"/>
          <w:sz w:val="26"/>
          <w:szCs w:val="26"/>
          <w:color w:val="383838"/>
          <w:spacing w:val="-7"/>
          <w:w w:val="187"/>
          <w:position w:val="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2"/>
          <w:position w:val="0"/>
        </w:rPr>
        <w:t>7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7"/>
          <w:position w:val="0"/>
        </w:rPr>
        <w:t>!S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8"/>
          <w:w w:val="86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92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-3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ti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5"/>
          <w:position w:val="0"/>
        </w:rPr>
        <w:t>:16:30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7" w:after="0" w:line="240" w:lineRule="auto"/>
        <w:ind w:left="189" w:right="-20"/>
        <w:jc w:val="left"/>
        <w:tabs>
          <w:tab w:pos="1860" w:val="left"/>
          <w:tab w:pos="87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Varsa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Ölü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Yaralı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lGiDE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EKiP: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7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Posta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Işıkkent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grubu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ONAYLA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8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9" w:after="0" w:line="261" w:lineRule="exact"/>
        <w:ind w:right="1230"/>
        <w:jc w:val="right"/>
        <w:rPr>
          <w:rFonts w:ascii="Times New Roman" w:hAnsi="Times New Roman" w:cs="Times New Roman" w:eastAsia="Times New Roman"/>
          <w:sz w:val="30"/>
          <w:szCs w:val="30"/>
        </w:rPr>
      </w:pPr>
      <w:rPr/>
      <w:r>
        <w:rPr>
          <w:rFonts w:ascii="Times New Roman" w:hAnsi="Times New Roman" w:cs="Times New Roman" w:eastAsia="Times New Roman"/>
          <w:sz w:val="29"/>
          <w:szCs w:val="29"/>
          <w:color w:val="383838"/>
          <w:spacing w:val="0"/>
          <w:w w:val="130"/>
          <w:position w:val="-7"/>
        </w:rPr>
        <w:t>l</w:t>
      </w:r>
      <w:r>
        <w:rPr>
          <w:rFonts w:ascii="Times New Roman" w:hAnsi="Times New Roman" w:cs="Times New Roman" w:eastAsia="Times New Roman"/>
          <w:sz w:val="29"/>
          <w:szCs w:val="29"/>
          <w:color w:val="383838"/>
          <w:spacing w:val="-34"/>
          <w:w w:val="130"/>
          <w:position w:val="-7"/>
        </w:rPr>
        <w:t> </w:t>
      </w:r>
      <w:r>
        <w:rPr>
          <w:rFonts w:ascii="Times New Roman" w:hAnsi="Times New Roman" w:cs="Times New Roman" w:eastAsia="Times New Roman"/>
          <w:sz w:val="29"/>
          <w:szCs w:val="29"/>
          <w:color w:val="383838"/>
          <w:spacing w:val="0"/>
          <w:w w:val="68"/>
          <w:position w:val="-7"/>
        </w:rPr>
        <w:t>2</w:t>
      </w:r>
      <w:r>
        <w:rPr>
          <w:rFonts w:ascii="Times New Roman" w:hAnsi="Times New Roman" w:cs="Times New Roman" w:eastAsia="Times New Roman"/>
          <w:sz w:val="29"/>
          <w:szCs w:val="29"/>
          <w:color w:val="383838"/>
          <w:spacing w:val="21"/>
          <w:w w:val="68"/>
          <w:position w:val="-7"/>
        </w:rPr>
        <w:t> </w:t>
      </w:r>
      <w:r>
        <w:rPr>
          <w:rFonts w:ascii="Times New Roman" w:hAnsi="Times New Roman" w:cs="Times New Roman" w:eastAsia="Times New Roman"/>
          <w:sz w:val="29"/>
          <w:szCs w:val="29"/>
          <w:color w:val="383838"/>
          <w:spacing w:val="0"/>
          <w:w w:val="53"/>
          <w:position w:val="-7"/>
        </w:rPr>
        <w:t>Maıı:ı</w:t>
      </w:r>
      <w:r>
        <w:rPr>
          <w:rFonts w:ascii="Times New Roman" w:hAnsi="Times New Roman" w:cs="Times New Roman" w:eastAsia="Times New Roman"/>
          <w:sz w:val="29"/>
          <w:szCs w:val="29"/>
          <w:color w:val="383838"/>
          <w:spacing w:val="-51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383838"/>
          <w:spacing w:val="0"/>
          <w:w w:val="52"/>
          <w:position w:val="-7"/>
        </w:rPr>
        <w:t>10:'11</w:t>
      </w:r>
      <w:r>
        <w:rPr>
          <w:rFonts w:ascii="Times New Roman" w:hAnsi="Times New Roman" w:cs="Times New Roman" w:eastAsia="Times New Roman"/>
          <w:sz w:val="30"/>
          <w:szCs w:val="30"/>
          <w:color w:val="000000"/>
          <w:spacing w:val="0"/>
          <w:w w:val="100"/>
          <w:position w:val="0"/>
        </w:rPr>
      </w:r>
    </w:p>
    <w:p>
      <w:pPr>
        <w:jc w:val="right"/>
        <w:spacing w:after="0"/>
        <w:sectPr>
          <w:type w:val="continuous"/>
          <w:pgSz w:w="11920" w:h="16840"/>
          <w:pgMar w:top="300" w:bottom="280" w:left="180" w:right="100"/>
        </w:sectPr>
      </w:pPr>
      <w:rPr/>
    </w:p>
    <w:p>
      <w:pPr>
        <w:spacing w:before="0" w:after="0" w:line="199" w:lineRule="exact"/>
        <w:ind w:left="2046" w:right="-69"/>
        <w:jc w:val="left"/>
        <w:tabs>
          <w:tab w:pos="45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Amiri: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3"/>
          <w:position w:val="1"/>
        </w:rPr>
        <w:t>Koyan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86" w:lineRule="exact"/>
        <w:ind w:left="265" w:right="-20"/>
        <w:jc w:val="left"/>
        <w:tabs>
          <w:tab w:pos="48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8"/>
          <w:szCs w:val="18"/>
          <w:color w:val="383838"/>
          <w:spacing w:val="0"/>
          <w:w w:val="100"/>
          <w:position w:val="-1"/>
        </w:rPr>
        <w:t>'G</w:t>
      </w:r>
      <w:r>
        <w:rPr>
          <w:rFonts w:ascii="Arial" w:hAnsi="Arial" w:cs="Arial" w:eastAsia="Arial"/>
          <w:sz w:val="18"/>
          <w:szCs w:val="18"/>
          <w:color w:val="383838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18"/>
          <w:szCs w:val="18"/>
          <w:color w:val="383838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9"/>
          <w:position w:val="-4"/>
        </w:rPr>
        <w:t>EkipAmiri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81" w:lineRule="exact"/>
        <w:ind w:left="265" w:right="-20"/>
        <w:jc w:val="left"/>
        <w:rPr>
          <w:rFonts w:ascii="Times New Roman" w:hAnsi="Times New Roman" w:cs="Times New Roman" w:eastAsia="Times New Roman"/>
          <w:sz w:val="8"/>
          <w:szCs w:val="8"/>
        </w:rPr>
      </w:pPr>
      <w:rPr/>
      <w:r>
        <w:rPr>
          <w:rFonts w:ascii="Times New Roman" w:hAnsi="Times New Roman" w:cs="Times New Roman" w:eastAsia="Times New Roman"/>
          <w:sz w:val="32"/>
          <w:szCs w:val="32"/>
          <w:color w:val="383838"/>
          <w:spacing w:val="-22"/>
          <w:w w:val="84"/>
          <w:i/>
          <w:position w:val="1"/>
        </w:rPr>
        <w:t>.</w:t>
      </w:r>
      <w:r>
        <w:rPr>
          <w:rFonts w:ascii="Times New Roman" w:hAnsi="Times New Roman" w:cs="Times New Roman" w:eastAsia="Times New Roman"/>
          <w:sz w:val="8"/>
          <w:szCs w:val="8"/>
          <w:color w:val="383838"/>
          <w:spacing w:val="-11"/>
          <w:w w:val="139"/>
          <w:position w:val="17"/>
        </w:rPr>
        <w:t>(</w:t>
      </w:r>
      <w:r>
        <w:rPr>
          <w:rFonts w:ascii="Times New Roman" w:hAnsi="Times New Roman" w:cs="Times New Roman" w:eastAsia="Times New Roman"/>
          <w:sz w:val="32"/>
          <w:szCs w:val="32"/>
          <w:color w:val="383838"/>
          <w:spacing w:val="-135"/>
          <w:w w:val="84"/>
          <w:i/>
          <w:position w:val="1"/>
        </w:rPr>
        <w:t>o</w:t>
      </w:r>
      <w:r>
        <w:rPr>
          <w:rFonts w:ascii="Times New Roman" w:hAnsi="Times New Roman" w:cs="Times New Roman" w:eastAsia="Times New Roman"/>
          <w:sz w:val="8"/>
          <w:szCs w:val="8"/>
          <w:color w:val="383838"/>
          <w:spacing w:val="0"/>
          <w:w w:val="138"/>
          <w:position w:val="17"/>
        </w:rPr>
        <w:t>l</w:t>
      </w:r>
      <w:r>
        <w:rPr>
          <w:rFonts w:ascii="Times New Roman" w:hAnsi="Times New Roman" w:cs="Times New Roman" w:eastAsia="Times New Roman"/>
          <w:sz w:val="8"/>
          <w:szCs w:val="8"/>
          <w:color w:val="383838"/>
          <w:spacing w:val="0"/>
          <w:w w:val="139"/>
          <w:position w:val="17"/>
        </w:rPr>
        <w:t>)</w:t>
      </w:r>
      <w:r>
        <w:rPr>
          <w:rFonts w:ascii="Times New Roman" w:hAnsi="Times New Roman" w:cs="Times New Roman" w:eastAsia="Times New Roman"/>
          <w:sz w:val="8"/>
          <w:szCs w:val="8"/>
          <w:color w:val="000000"/>
          <w:spacing w:val="0"/>
          <w:w w:val="100"/>
          <w:position w:val="0"/>
        </w:rPr>
      </w:r>
    </w:p>
    <w:p>
      <w:pPr>
        <w:spacing w:before="0" w:after="0" w:line="251" w:lineRule="exact"/>
        <w:ind w:left="241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-15"/>
          <w:w w:val="93"/>
          <w:position w:val="-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9"/>
          <w:w w:val="54"/>
          <w:position w:val="-1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30"/>
          <w:w w:val="54"/>
          <w:position w:val="4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2"/>
          <w:w w:val="54"/>
          <w:position w:val="-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54"/>
          <w:position w:val="-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1"/>
          <w:w w:val="54"/>
          <w:position w:val="-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54"/>
          <w:position w:val="-1"/>
        </w:rPr>
        <w:t>..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9" w:after="0" w:line="190" w:lineRule="exact"/>
        <w:jc w:val="left"/>
        <w:rPr>
          <w:sz w:val="19"/>
          <w:szCs w:val="19"/>
        </w:rPr>
      </w:pPr>
      <w:rPr/>
      <w:r>
        <w:rPr/>
        <w:br w:type="column"/>
      </w:r>
      <w:r>
        <w:rPr>
          <w:sz w:val="19"/>
          <w:szCs w:val="19"/>
        </w:rPr>
      </w:r>
    </w:p>
    <w:p>
      <w:pPr>
        <w:spacing w:before="0" w:after="0" w:line="460" w:lineRule="atLeast"/>
        <w:ind w:left="591" w:right="1363" w:firstLine="-105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color w:val="565656"/>
          <w:spacing w:val="0"/>
          <w:w w:val="100"/>
          <w:i/>
        </w:rPr>
        <w:t>1</w:t>
      </w:r>
      <w:r>
        <w:rPr>
          <w:rFonts w:ascii="Arial" w:hAnsi="Arial" w:cs="Arial" w:eastAsia="Arial"/>
          <w:sz w:val="19"/>
          <w:szCs w:val="19"/>
          <w:color w:val="565656"/>
          <w:spacing w:val="0"/>
          <w:w w:val="100"/>
          <w:i/>
        </w:rPr>
        <w:t> </w:t>
      </w:r>
      <w:r>
        <w:rPr>
          <w:rFonts w:ascii="Arial" w:hAnsi="Arial" w:cs="Arial" w:eastAsia="Arial"/>
          <w:sz w:val="19"/>
          <w:szCs w:val="19"/>
          <w:color w:val="565656"/>
          <w:spacing w:val="42"/>
          <w:w w:val="100"/>
          <w:i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</w:rPr>
        <w:t>/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2017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6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Birim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3" w:after="0" w:line="201" w:lineRule="exact"/>
        <w:ind w:left="990" w:right="1689"/>
        <w:jc w:val="center"/>
        <w:tabs>
          <w:tab w:pos="1520" w:val="left"/>
        </w:tabs>
        <w:rPr>
          <w:rFonts w:ascii="Times New Roman" w:hAnsi="Times New Roman" w:cs="Times New Roman" w:eastAsia="Times New Roman"/>
          <w:sz w:val="7"/>
          <w:szCs w:val="7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13.074066pt;margin-top:6.578408pt;width:19.894141pt;height:63pt;mso-position-horizontal-relative:page;mso-position-vertical-relative:paragraph;z-index:-15024" type="#_x0000_t202" filled="f" stroked="f">
            <v:textbox inset="0,0,0,0">
              <w:txbxContent>
                <w:p>
                  <w:pPr>
                    <w:spacing w:before="0" w:after="0" w:line="1260" w:lineRule="exact"/>
                    <w:ind w:right="-229"/>
                    <w:jc w:val="left"/>
                    <w:rPr>
                      <w:rFonts w:ascii="Arial" w:hAnsi="Arial" w:cs="Arial" w:eastAsia="Arial"/>
                      <w:sz w:val="126"/>
                      <w:szCs w:val="126"/>
                    </w:rPr>
                  </w:pPr>
                  <w:rPr/>
                  <w:r>
                    <w:rPr>
                      <w:rFonts w:ascii="Arial" w:hAnsi="Arial" w:cs="Arial" w:eastAsia="Arial"/>
                      <w:sz w:val="126"/>
                      <w:szCs w:val="126"/>
                      <w:color w:val="898E8E"/>
                      <w:spacing w:val="0"/>
                      <w:w w:val="113"/>
                      <w:position w:val="-1"/>
                    </w:rPr>
                    <w:t>:</w:t>
                  </w:r>
                  <w:r>
                    <w:rPr>
                      <w:rFonts w:ascii="Arial" w:hAnsi="Arial" w:cs="Arial" w:eastAsia="Arial"/>
                      <w:sz w:val="126"/>
                      <w:szCs w:val="126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13.254837pt;margin-top:10.695535pt;width:9.253755pt;height:19pt;mso-position-horizontal-relative:page;mso-position-vertical-relative:paragraph;z-index:-15023" type="#_x0000_t202" filled="f" stroked="f">
            <v:textbox inset="0,0,0,0">
              <w:txbxContent>
                <w:p>
                  <w:pPr>
                    <w:spacing w:before="0" w:after="0" w:line="380" w:lineRule="exact"/>
                    <w:ind w:right="-97"/>
                    <w:jc w:val="left"/>
                    <w:rPr>
                      <w:rFonts w:ascii="Times New Roman" w:hAnsi="Times New Roman" w:cs="Times New Roman" w:eastAsia="Times New Roman"/>
                      <w:sz w:val="38"/>
                      <w:szCs w:val="38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38"/>
                      <w:szCs w:val="38"/>
                      <w:color w:val="565656"/>
                      <w:spacing w:val="-73"/>
                      <w:w w:val="101"/>
                    </w:rPr>
                    <w:t>u</w:t>
                  </w:r>
                  <w:r>
                    <w:rPr>
                      <w:rFonts w:ascii="Times New Roman" w:hAnsi="Times New Roman" w:cs="Times New Roman" w:eastAsia="Times New Roman"/>
                      <w:sz w:val="38"/>
                      <w:szCs w:val="38"/>
                      <w:color w:val="6B6E72"/>
                      <w:spacing w:val="0"/>
                      <w:w w:val="70"/>
                    </w:rPr>
                    <w:t>.</w:t>
                  </w:r>
                  <w:r>
                    <w:rPr>
                      <w:rFonts w:ascii="Times New Roman" w:hAnsi="Times New Roman" w:cs="Times New Roman" w:eastAsia="Times New Roman"/>
                      <w:sz w:val="38"/>
                      <w:szCs w:val="38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5"/>
          <w:szCs w:val="15"/>
          <w:color w:val="898E8E"/>
          <w:spacing w:val="0"/>
          <w:w w:val="100"/>
          <w:position w:val="-7"/>
        </w:rPr>
        <w:t>"</w:t>
      </w:r>
      <w:r>
        <w:rPr>
          <w:rFonts w:ascii="Arial" w:hAnsi="Arial" w:cs="Arial" w:eastAsia="Arial"/>
          <w:sz w:val="15"/>
          <w:szCs w:val="15"/>
          <w:color w:val="898E8E"/>
          <w:spacing w:val="29"/>
          <w:w w:val="100"/>
          <w:position w:val="-7"/>
        </w:rPr>
        <w:t> </w:t>
      </w:r>
      <w:r>
        <w:rPr>
          <w:rFonts w:ascii="Arial" w:hAnsi="Arial" w:cs="Arial" w:eastAsia="Arial"/>
          <w:sz w:val="15"/>
          <w:szCs w:val="15"/>
          <w:color w:val="AEAFAF"/>
          <w:spacing w:val="0"/>
          <w:w w:val="100"/>
          <w:position w:val="-7"/>
        </w:rPr>
        <w:t>"'</w:t>
      </w:r>
      <w:r>
        <w:rPr>
          <w:rFonts w:ascii="Arial" w:hAnsi="Arial" w:cs="Arial" w:eastAsia="Arial"/>
          <w:sz w:val="15"/>
          <w:szCs w:val="15"/>
          <w:color w:val="AEAFAF"/>
          <w:spacing w:val="0"/>
          <w:w w:val="100"/>
          <w:position w:val="-7"/>
        </w:rPr>
        <w:tab/>
      </w:r>
      <w:r>
        <w:rPr>
          <w:rFonts w:ascii="Arial" w:hAnsi="Arial" w:cs="Arial" w:eastAsia="Arial"/>
          <w:sz w:val="15"/>
          <w:szCs w:val="15"/>
          <w:color w:val="AEAFAF"/>
          <w:spacing w:val="0"/>
          <w:w w:val="100"/>
          <w:position w:val="-7"/>
        </w:rPr>
      </w:r>
      <w:r>
        <w:rPr>
          <w:rFonts w:ascii="Times New Roman" w:hAnsi="Times New Roman" w:cs="Times New Roman" w:eastAsia="Times New Roman"/>
          <w:sz w:val="25"/>
          <w:szCs w:val="25"/>
          <w:color w:val="AEAFAF"/>
          <w:spacing w:val="0"/>
          <w:w w:val="68"/>
          <w:position w:val="-7"/>
        </w:rPr>
        <w:t>-</w:t>
      </w:r>
      <w:r>
        <w:rPr>
          <w:rFonts w:ascii="Times New Roman" w:hAnsi="Times New Roman" w:cs="Times New Roman" w:eastAsia="Times New Roman"/>
          <w:sz w:val="25"/>
          <w:szCs w:val="25"/>
          <w:color w:val="AEAFAF"/>
          <w:spacing w:val="-28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25"/>
          <w:szCs w:val="25"/>
          <w:color w:val="C6C6C6"/>
          <w:spacing w:val="0"/>
          <w:w w:val="68"/>
          <w:position w:val="-7"/>
        </w:rPr>
        <w:t>-</w:t>
      </w:r>
      <w:r>
        <w:rPr>
          <w:rFonts w:ascii="Times New Roman" w:hAnsi="Times New Roman" w:cs="Times New Roman" w:eastAsia="Times New Roman"/>
          <w:sz w:val="25"/>
          <w:szCs w:val="25"/>
          <w:color w:val="C6C6C6"/>
          <w:spacing w:val="1"/>
          <w:w w:val="68"/>
          <w:position w:val="-7"/>
        </w:rPr>
        <w:t> </w:t>
      </w:r>
      <w:r>
        <w:rPr>
          <w:rFonts w:ascii="Times New Roman" w:hAnsi="Times New Roman" w:cs="Times New Roman" w:eastAsia="Times New Roman"/>
          <w:sz w:val="7"/>
          <w:szCs w:val="7"/>
          <w:color w:val="898E8E"/>
          <w:spacing w:val="0"/>
          <w:w w:val="171"/>
          <w:position w:val="-7"/>
        </w:rPr>
        <w:t>\</w:t>
      </w:r>
      <w:r>
        <w:rPr>
          <w:rFonts w:ascii="Times New Roman" w:hAnsi="Times New Roman" w:cs="Times New Roman" w:eastAsia="Times New Roman"/>
          <w:sz w:val="7"/>
          <w:szCs w:val="7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type w:val="continuous"/>
          <w:pgSz w:w="11920" w:h="16840"/>
          <w:pgMar w:top="300" w:bottom="280" w:left="180" w:right="100"/>
          <w:cols w:num="2" w:equalWidth="0">
            <w:col w:w="6031" w:space="2050"/>
            <w:col w:w="3559"/>
          </w:cols>
        </w:sectPr>
      </w:pPr>
      <w:rPr/>
    </w:p>
    <w:p>
      <w:pPr>
        <w:spacing w:before="0" w:after="0" w:line="122" w:lineRule="exact"/>
        <w:ind w:right="1547"/>
        <w:jc w:val="right"/>
        <w:tabs>
          <w:tab w:pos="700" w:val="left"/>
          <w:tab w:pos="1020" w:val="left"/>
        </w:tabs>
        <w:rPr>
          <w:rFonts w:ascii="Times New Roman" w:hAnsi="Times New Roman" w:cs="Times New Roman" w:eastAsia="Times New Roman"/>
          <w:sz w:val="12"/>
          <w:szCs w:val="12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39.803146pt;margin-top:2.610144pt;width:63.084631pt;height:9.5pt;mso-position-horizontal-relative:page;mso-position-vertical-relative:paragraph;z-index:-15027" type="#_x0000_t202" filled="f" stroked="f">
            <v:textbox inset="0,0,0,0">
              <w:txbxContent>
                <w:p>
                  <w:pPr>
                    <w:spacing w:before="0" w:after="0" w:line="190" w:lineRule="exact"/>
                    <w:ind w:right="-69"/>
                    <w:jc w:val="left"/>
                    <w:rPr>
                      <w:rFonts w:ascii="Times New Roman" w:hAnsi="Times New Roman" w:cs="Times New Roman" w:eastAsia="Times New Roman"/>
                      <w:sz w:val="19"/>
                      <w:szCs w:val="19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383838"/>
                      <w:spacing w:val="0"/>
                      <w:w w:val="100"/>
                    </w:rPr>
                    <w:t>Sarnet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383838"/>
                      <w:spacing w:val="23"/>
                      <w:w w:val="100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383838"/>
                      <w:spacing w:val="0"/>
                      <w:w w:val="103"/>
                    </w:rPr>
                    <w:t>MUTLU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2"/>
          <w:szCs w:val="12"/>
          <w:color w:val="AEAFAF"/>
          <w:w w:val="148"/>
        </w:rPr>
        <w:t>.</w:t>
      </w:r>
      <w:r>
        <w:rPr>
          <w:rFonts w:ascii="Times New Roman" w:hAnsi="Times New Roman" w:cs="Times New Roman" w:eastAsia="Times New Roman"/>
          <w:sz w:val="12"/>
          <w:szCs w:val="12"/>
          <w:color w:val="AEAFAF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2"/>
          <w:szCs w:val="12"/>
          <w:color w:val="898E8E"/>
          <w:spacing w:val="0"/>
          <w:w w:val="81"/>
        </w:rPr>
        <w:t>•</w:t>
      </w:r>
      <w:r>
        <w:rPr>
          <w:rFonts w:ascii="Times New Roman" w:hAnsi="Times New Roman" w:cs="Times New Roman" w:eastAsia="Times New Roman"/>
          <w:sz w:val="12"/>
          <w:szCs w:val="12"/>
          <w:color w:val="898E8E"/>
          <w:spacing w:val="0"/>
          <w:w w:val="81"/>
        </w:rPr>
        <w:t> </w:t>
      </w:r>
      <w:r>
        <w:rPr>
          <w:rFonts w:ascii="Times New Roman" w:hAnsi="Times New Roman" w:cs="Times New Roman" w:eastAsia="Times New Roman"/>
          <w:sz w:val="12"/>
          <w:szCs w:val="12"/>
          <w:color w:val="898E8E"/>
          <w:spacing w:val="13"/>
          <w:w w:val="81"/>
        </w:rPr>
        <w:t> </w:t>
      </w:r>
      <w:r>
        <w:rPr>
          <w:rFonts w:ascii="Times New Roman" w:hAnsi="Times New Roman" w:cs="Times New Roman" w:eastAsia="Times New Roman"/>
          <w:sz w:val="12"/>
          <w:szCs w:val="12"/>
          <w:color w:val="AEAFAF"/>
          <w:spacing w:val="0"/>
          <w:w w:val="137"/>
        </w:rPr>
        <w:t>,.</w:t>
      </w:r>
      <w:r>
        <w:rPr>
          <w:rFonts w:ascii="Times New Roman" w:hAnsi="Times New Roman" w:cs="Times New Roman" w:eastAsia="Times New Roman"/>
          <w:sz w:val="12"/>
          <w:szCs w:val="12"/>
          <w:color w:val="AEAFAF"/>
          <w:spacing w:val="0"/>
          <w:w w:val="136"/>
        </w:rPr>
        <w:t>:</w:t>
      </w:r>
      <w:r>
        <w:rPr>
          <w:rFonts w:ascii="Times New Roman" w:hAnsi="Times New Roman" w:cs="Times New Roman" w:eastAsia="Times New Roman"/>
          <w:sz w:val="12"/>
          <w:szCs w:val="12"/>
          <w:color w:val="AEAFA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2"/>
          <w:szCs w:val="12"/>
          <w:color w:val="AEAFAF"/>
          <w:spacing w:val="0"/>
          <w:w w:val="100"/>
        </w:rPr>
      </w:r>
      <w:r>
        <w:rPr>
          <w:rFonts w:ascii="Times New Roman" w:hAnsi="Times New Roman" w:cs="Times New Roman" w:eastAsia="Times New Roman"/>
          <w:sz w:val="12"/>
          <w:szCs w:val="12"/>
          <w:color w:val="C6C6C6"/>
          <w:spacing w:val="0"/>
          <w:w w:val="74"/>
        </w:rPr>
        <w:t>.</w:t>
      </w:r>
      <w:r>
        <w:rPr>
          <w:rFonts w:ascii="Times New Roman" w:hAnsi="Times New Roman" w:cs="Times New Roman" w:eastAsia="Times New Roman"/>
          <w:sz w:val="12"/>
          <w:szCs w:val="12"/>
          <w:color w:val="C6C6C6"/>
          <w:spacing w:val="-22"/>
          <w:w w:val="100"/>
        </w:rPr>
        <w:t> </w:t>
      </w:r>
      <w:r>
        <w:rPr>
          <w:rFonts w:ascii="Times New Roman" w:hAnsi="Times New Roman" w:cs="Times New Roman" w:eastAsia="Times New Roman"/>
          <w:sz w:val="12"/>
          <w:szCs w:val="12"/>
          <w:color w:val="898E8E"/>
          <w:spacing w:val="0"/>
          <w:w w:val="66"/>
        </w:rPr>
        <w:t>J</w:t>
      </w:r>
      <w:r>
        <w:rPr>
          <w:rFonts w:ascii="Times New Roman" w:hAnsi="Times New Roman" w:cs="Times New Roman" w:eastAsia="Times New Roman"/>
          <w:sz w:val="12"/>
          <w:szCs w:val="12"/>
          <w:color w:val="898E8E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2"/>
          <w:szCs w:val="12"/>
          <w:color w:val="898E8E"/>
          <w:spacing w:val="0"/>
          <w:w w:val="100"/>
        </w:rPr>
      </w:r>
      <w:r>
        <w:rPr>
          <w:rFonts w:ascii="Times New Roman" w:hAnsi="Times New Roman" w:cs="Times New Roman" w:eastAsia="Times New Roman"/>
          <w:sz w:val="12"/>
          <w:szCs w:val="12"/>
          <w:color w:val="AEAFAF"/>
          <w:spacing w:val="0"/>
          <w:w w:val="77"/>
        </w:rPr>
        <w:t>.......</w:t>
      </w:r>
      <w:r>
        <w:rPr>
          <w:rFonts w:ascii="Times New Roman" w:hAnsi="Times New Roman" w:cs="Times New Roman" w:eastAsia="Times New Roman"/>
          <w:sz w:val="12"/>
          <w:szCs w:val="12"/>
          <w:color w:val="000000"/>
          <w:spacing w:val="0"/>
          <w:w w:val="100"/>
        </w:rPr>
      </w:r>
    </w:p>
    <w:p>
      <w:pPr>
        <w:spacing w:before="0" w:after="0" w:line="88" w:lineRule="exact"/>
        <w:ind w:right="1470"/>
        <w:jc w:val="right"/>
        <w:tabs>
          <w:tab w:pos="680" w:val="left"/>
          <w:tab w:pos="1320" w:val="left"/>
        </w:tabs>
        <w:rPr>
          <w:rFonts w:ascii="Times New Roman" w:hAnsi="Times New Roman" w:cs="Times New Roman" w:eastAsia="Times New Roman"/>
          <w:sz w:val="6"/>
          <w:szCs w:val="6"/>
        </w:rPr>
      </w:pPr>
      <w:rPr/>
      <w:r>
        <w:rPr>
          <w:rFonts w:ascii="Times New Roman" w:hAnsi="Times New Roman" w:cs="Times New Roman" w:eastAsia="Times New Roman"/>
          <w:sz w:val="7"/>
          <w:szCs w:val="7"/>
          <w:color w:val="C6C6C6"/>
          <w:spacing w:val="0"/>
          <w:w w:val="150"/>
        </w:rPr>
        <w:t>•</w:t>
      </w:r>
      <w:r>
        <w:rPr>
          <w:rFonts w:ascii="Times New Roman" w:hAnsi="Times New Roman" w:cs="Times New Roman" w:eastAsia="Times New Roman"/>
          <w:sz w:val="7"/>
          <w:szCs w:val="7"/>
          <w:color w:val="C6C6C6"/>
          <w:spacing w:val="0"/>
          <w:w w:val="150"/>
        </w:rPr>
        <w:t> </w:t>
      </w:r>
      <w:r>
        <w:rPr>
          <w:rFonts w:ascii="Times New Roman" w:hAnsi="Times New Roman" w:cs="Times New Roman" w:eastAsia="Times New Roman"/>
          <w:sz w:val="7"/>
          <w:szCs w:val="7"/>
          <w:color w:val="C6C6C6"/>
          <w:spacing w:val="11"/>
          <w:w w:val="150"/>
        </w:rPr>
        <w:t> </w:t>
      </w:r>
      <w:r>
        <w:rPr>
          <w:rFonts w:ascii="Times New Roman" w:hAnsi="Times New Roman" w:cs="Times New Roman" w:eastAsia="Times New Roman"/>
          <w:sz w:val="7"/>
          <w:szCs w:val="7"/>
          <w:color w:val="898E8E"/>
          <w:spacing w:val="0"/>
          <w:w w:val="150"/>
          <w:b/>
          <w:bCs/>
          <w:i/>
        </w:rPr>
        <w:t>r</w:t>
      </w:r>
      <w:r>
        <w:rPr>
          <w:rFonts w:ascii="Times New Roman" w:hAnsi="Times New Roman" w:cs="Times New Roman" w:eastAsia="Times New Roman"/>
          <w:sz w:val="7"/>
          <w:szCs w:val="7"/>
          <w:color w:val="898E8E"/>
          <w:spacing w:val="0"/>
          <w:w w:val="150"/>
          <w:b/>
          <w:bCs/>
          <w:i/>
        </w:rPr>
        <w:t>   </w:t>
      </w:r>
      <w:r>
        <w:rPr>
          <w:rFonts w:ascii="Times New Roman" w:hAnsi="Times New Roman" w:cs="Times New Roman" w:eastAsia="Times New Roman"/>
          <w:sz w:val="7"/>
          <w:szCs w:val="7"/>
          <w:color w:val="898E8E"/>
          <w:spacing w:val="21"/>
          <w:w w:val="150"/>
          <w:b/>
          <w:bCs/>
          <w:i/>
        </w:rPr>
        <w:t> </w:t>
      </w:r>
      <w:r>
        <w:rPr>
          <w:rFonts w:ascii="Arial" w:hAnsi="Arial" w:cs="Arial" w:eastAsia="Arial"/>
          <w:sz w:val="9"/>
          <w:szCs w:val="9"/>
          <w:color w:val="AEAFAF"/>
          <w:spacing w:val="0"/>
          <w:w w:val="82"/>
          <w:b/>
          <w:bCs/>
        </w:rPr>
        <w:t>":ı</w:t>
      </w:r>
      <w:r>
        <w:rPr>
          <w:rFonts w:ascii="Arial" w:hAnsi="Arial" w:cs="Arial" w:eastAsia="Arial"/>
          <w:sz w:val="9"/>
          <w:szCs w:val="9"/>
          <w:color w:val="AEAFAF"/>
          <w:spacing w:val="0"/>
          <w:w w:val="100"/>
          <w:b/>
          <w:bCs/>
        </w:rPr>
        <w:tab/>
      </w:r>
      <w:r>
        <w:rPr>
          <w:rFonts w:ascii="Arial" w:hAnsi="Arial" w:cs="Arial" w:eastAsia="Arial"/>
          <w:sz w:val="9"/>
          <w:szCs w:val="9"/>
          <w:color w:val="AEAFAF"/>
          <w:spacing w:val="0"/>
          <w:w w:val="100"/>
          <w:b/>
          <w:bCs/>
        </w:rPr>
      </w:r>
      <w:r>
        <w:rPr>
          <w:rFonts w:ascii="Times New Roman" w:hAnsi="Times New Roman" w:cs="Times New Roman" w:eastAsia="Times New Roman"/>
          <w:sz w:val="6"/>
          <w:szCs w:val="6"/>
          <w:color w:val="AEAFAF"/>
          <w:spacing w:val="0"/>
          <w:w w:val="153"/>
        </w:rPr>
        <w:t>&lt;o.</w:t>
      </w:r>
      <w:r>
        <w:rPr>
          <w:rFonts w:ascii="Times New Roman" w:hAnsi="Times New Roman" w:cs="Times New Roman" w:eastAsia="Times New Roman"/>
          <w:sz w:val="6"/>
          <w:szCs w:val="6"/>
          <w:color w:val="AEAFAF"/>
          <w:spacing w:val="10"/>
          <w:w w:val="153"/>
        </w:rPr>
        <w:t> </w:t>
      </w:r>
      <w:r>
        <w:rPr>
          <w:rFonts w:ascii="Times New Roman" w:hAnsi="Times New Roman" w:cs="Times New Roman" w:eastAsia="Times New Roman"/>
          <w:sz w:val="6"/>
          <w:szCs w:val="6"/>
          <w:color w:val="AEAFAF"/>
          <w:spacing w:val="0"/>
          <w:w w:val="73"/>
        </w:rPr>
        <w:t>"'.:</w:t>
      </w:r>
      <w:r>
        <w:rPr>
          <w:rFonts w:ascii="Times New Roman" w:hAnsi="Times New Roman" w:cs="Times New Roman" w:eastAsia="Times New Roman"/>
          <w:sz w:val="6"/>
          <w:szCs w:val="6"/>
          <w:color w:val="AEAFAF"/>
          <w:spacing w:val="0"/>
          <w:w w:val="73"/>
        </w:rPr>
        <w:t>      </w:t>
      </w:r>
      <w:r>
        <w:rPr>
          <w:rFonts w:ascii="Times New Roman" w:hAnsi="Times New Roman" w:cs="Times New Roman" w:eastAsia="Times New Roman"/>
          <w:sz w:val="6"/>
          <w:szCs w:val="6"/>
          <w:color w:val="AEAFAF"/>
          <w:spacing w:val="8"/>
          <w:w w:val="73"/>
        </w:rPr>
        <w:t> </w:t>
      </w:r>
      <w:r>
        <w:rPr>
          <w:rFonts w:ascii="Times New Roman" w:hAnsi="Times New Roman" w:cs="Times New Roman" w:eastAsia="Times New Roman"/>
          <w:sz w:val="6"/>
          <w:szCs w:val="6"/>
          <w:color w:val="AEAFAF"/>
          <w:spacing w:val="0"/>
          <w:w w:val="171"/>
        </w:rPr>
        <w:t>,:;.</w:t>
      </w:r>
      <w:r>
        <w:rPr>
          <w:rFonts w:ascii="Times New Roman" w:hAnsi="Times New Roman" w:cs="Times New Roman" w:eastAsia="Times New Roman"/>
          <w:sz w:val="6"/>
          <w:szCs w:val="6"/>
          <w:color w:val="AEAFA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6"/>
          <w:szCs w:val="6"/>
          <w:color w:val="AEAFAF"/>
          <w:spacing w:val="0"/>
          <w:w w:val="127"/>
        </w:rPr>
        <w:t>"(,</w:t>
      </w:r>
      <w:r>
        <w:rPr>
          <w:rFonts w:ascii="Times New Roman" w:hAnsi="Times New Roman" w:cs="Times New Roman" w:eastAsia="Times New Roman"/>
          <w:sz w:val="6"/>
          <w:szCs w:val="6"/>
          <w:color w:val="000000"/>
          <w:spacing w:val="0"/>
          <w:w w:val="100"/>
        </w:rPr>
      </w:r>
    </w:p>
    <w:p>
      <w:pPr>
        <w:jc w:val="right"/>
        <w:spacing w:after="0"/>
        <w:sectPr>
          <w:type w:val="continuous"/>
          <w:pgSz w:w="11920" w:h="16840"/>
          <w:pgMar w:top="300" w:bottom="280" w:left="180" w:right="100"/>
        </w:sectPr>
      </w:pPr>
      <w:rPr/>
    </w:p>
    <w:p>
      <w:pPr>
        <w:spacing w:before="9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40" w:lineRule="auto"/>
        <w:ind w:right="-20"/>
        <w:jc w:val="right"/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8"/>
          <w:szCs w:val="18"/>
          <w:color w:val="383838"/>
          <w:w w:val="118"/>
        </w:rPr>
        <w:t>Itfaiy</w:t>
      </w:r>
      <w:r>
        <w:rPr>
          <w:rFonts w:ascii="Arial" w:hAnsi="Arial" w:cs="Arial" w:eastAsia="Arial"/>
          <w:sz w:val="18"/>
          <w:szCs w:val="18"/>
          <w:color w:val="383838"/>
          <w:w w:val="119"/>
        </w:rPr>
        <w:t>e</w:t>
      </w:r>
      <w:r>
        <w:rPr>
          <w:rFonts w:ascii="Arial" w:hAnsi="Arial" w:cs="Arial" w:eastAsia="Arial"/>
          <w:sz w:val="18"/>
          <w:szCs w:val="18"/>
          <w:color w:val="000000"/>
          <w:w w:val="100"/>
        </w:rPr>
      </w:r>
    </w:p>
    <w:p>
      <w:pPr>
        <w:spacing w:before="51" w:after="0" w:line="240" w:lineRule="auto"/>
        <w:ind w:right="-20"/>
        <w:jc w:val="left"/>
        <w:tabs>
          <w:tab w:pos="22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4"/>
        </w:rPr>
        <w:t>Merkez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5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4"/>
        </w:rPr>
        <w:t>Bölge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50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4"/>
          <w:position w:val="5"/>
        </w:rPr>
        <w:t>Çv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2"/>
          <w:w w:val="105"/>
          <w:position w:val="5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17"/>
          <w:position w:val="5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300" w:bottom="280" w:left="180" w:right="100"/>
          <w:cols w:num="2" w:equalWidth="0">
            <w:col w:w="2780" w:space="80"/>
            <w:col w:w="8780"/>
          </w:cols>
        </w:sectPr>
      </w:pPr>
      <w:rPr/>
    </w:p>
    <w:p>
      <w:pPr>
        <w:spacing w:before="0" w:after="0" w:line="216" w:lineRule="exact"/>
        <w:ind w:left="217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3"/>
        </w:rPr>
        <w:t>'!.Posta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1"/>
          <w:w w:val="11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3"/>
        </w:rPr>
        <w:t>Grupla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3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9"/>
          <w:w w:val="11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3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952" w:lineRule="exact"/>
        <w:ind w:left="2118" w:right="-20"/>
        <w:jc w:val="left"/>
        <w:tabs>
          <w:tab w:pos="4700" w:val="left"/>
        </w:tabs>
        <w:rPr>
          <w:rFonts w:ascii="Arial" w:hAnsi="Arial" w:cs="Arial" w:eastAsia="Arial"/>
          <w:sz w:val="21"/>
          <w:szCs w:val="21"/>
        </w:rPr>
      </w:pPr>
      <w:rPr/>
      <w:r>
        <w:rPr/>
        <w:pict>
          <v:group style="position:absolute;margin-left:172.313629pt;margin-top:4.160247pt;width:.1pt;height:4.554803pt;mso-position-horizontal-relative:page;mso-position-vertical-relative:paragraph;z-index:-15033" coordorigin="3446,83" coordsize="2,91">
            <v:shape style="position:absolute;left:3446;top:83;width:2;height:91" coordorigin="3446,83" coordsize="0,91" path="m3446,174l3446,83e" filled="f" stroked="t" strokeweight=".239324pt" strokecolor="#000000">
              <v:path arrowok="t"/>
            </v:shape>
          </v:group>
          <w10:wrap type="none"/>
        </w:pict>
      </w:r>
      <w:r>
        <w:rPr/>
        <w:pict>
          <v:group style="position:absolute;margin-left:173.510254pt;margin-top:10.393136pt;width:.1pt;height:7.191794pt;mso-position-horizontal-relative:page;mso-position-vertical-relative:paragraph;z-index:-15032" coordorigin="3470,208" coordsize="2,144">
            <v:shape style="position:absolute;left:3470;top:208;width:2;height:144" coordorigin="3470,208" coordsize="0,144" path="m3470,352l3470,208e" filled="f" stroked="t" strokeweight=".957298pt" strokecolor="#2B2F60">
              <v:path arrowok="t"/>
            </v:shape>
          </v:group>
          <w10:wrap type="none"/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39.324493pt;margin-top:15.593427pt;width:24.937464pt;height:27.5pt;mso-position-horizontal-relative:page;mso-position-vertical-relative:paragraph;z-index:-15022" type="#_x0000_t202" filled="f" stroked="f">
            <v:textbox inset="0,0,0,0">
              <w:txbxContent>
                <w:p>
                  <w:pPr>
                    <w:spacing w:before="0" w:after="0" w:line="550" w:lineRule="exact"/>
                    <w:ind w:right="-123"/>
                    <w:jc w:val="left"/>
                    <w:rPr>
                      <w:rFonts w:ascii="Arial" w:hAnsi="Arial" w:cs="Arial" w:eastAsia="Arial"/>
                      <w:sz w:val="28"/>
                      <w:szCs w:val="28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55"/>
                      <w:szCs w:val="55"/>
                      <w:color w:val="343F8C"/>
                      <w:spacing w:val="0"/>
                      <w:w w:val="100"/>
                      <w:i/>
                    </w:rPr>
                    <w:t>o</w:t>
                  </w:r>
                  <w:r>
                    <w:rPr>
                      <w:rFonts w:ascii="Times New Roman" w:hAnsi="Times New Roman" w:cs="Times New Roman" w:eastAsia="Times New Roman"/>
                      <w:sz w:val="55"/>
                      <w:szCs w:val="55"/>
                      <w:color w:val="343F8C"/>
                      <w:spacing w:val="-20"/>
                      <w:w w:val="100"/>
                      <w:i/>
                    </w:rPr>
                    <w:t> </w:t>
                  </w:r>
                  <w:r>
                    <w:rPr>
                      <w:rFonts w:ascii="Arial" w:hAnsi="Arial" w:cs="Arial" w:eastAsia="Arial"/>
                      <w:sz w:val="28"/>
                      <w:szCs w:val="28"/>
                      <w:color w:val="484987"/>
                      <w:spacing w:val="0"/>
                      <w:w w:val="136"/>
                      <w:position w:val="3"/>
                    </w:rPr>
                    <w:t>.</w:t>
                  </w:r>
                  <w:r>
                    <w:rPr>
                      <w:rFonts w:ascii="Arial" w:hAnsi="Arial" w:cs="Arial" w:eastAsia="Arial"/>
                      <w:sz w:val="28"/>
                      <w:szCs w:val="28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88"/>
          <w:szCs w:val="88"/>
          <w:color w:val="363A69"/>
          <w:spacing w:val="0"/>
          <w:w w:val="70"/>
          <w:position w:val="-6"/>
        </w:rPr>
        <w:t>uWıJ</w:t>
      </w:r>
      <w:r>
        <w:rPr>
          <w:rFonts w:ascii="Times New Roman" w:hAnsi="Times New Roman" w:cs="Times New Roman" w:eastAsia="Times New Roman"/>
          <w:sz w:val="88"/>
          <w:szCs w:val="88"/>
          <w:color w:val="363A69"/>
          <w:spacing w:val="0"/>
          <w:w w:val="100"/>
          <w:position w:val="-6"/>
        </w:rPr>
        <w:tab/>
      </w:r>
      <w:r>
        <w:rPr>
          <w:rFonts w:ascii="Times New Roman" w:hAnsi="Times New Roman" w:cs="Times New Roman" w:eastAsia="Times New Roman"/>
          <w:sz w:val="88"/>
          <w:szCs w:val="88"/>
          <w:color w:val="363A69"/>
          <w:spacing w:val="0"/>
          <w:w w:val="100"/>
          <w:position w:val="-6"/>
        </w:rPr>
      </w:r>
      <w:r>
        <w:rPr>
          <w:rFonts w:ascii="Arial" w:hAnsi="Arial" w:cs="Arial" w:eastAsia="Arial"/>
          <w:sz w:val="21"/>
          <w:szCs w:val="21"/>
          <w:color w:val="1A2893"/>
          <w:spacing w:val="0"/>
          <w:w w:val="122"/>
          <w:position w:val="48"/>
        </w:rPr>
        <w:t>o</w:t>
      </w:r>
      <w:r>
        <w:rPr>
          <w:rFonts w:ascii="Arial" w:hAnsi="Arial" w:cs="Arial" w:eastAsia="Arial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5" w:after="0" w:line="100" w:lineRule="exact"/>
        <w:jc w:val="left"/>
        <w:rPr>
          <w:sz w:val="10"/>
          <w:szCs w:val="10"/>
        </w:rPr>
      </w:pPr>
      <w:rPr/>
      <w:r>
        <w:rPr/>
        <w:br w:type="column"/>
      </w:r>
      <w:r>
        <w:rPr>
          <w:sz w:val="10"/>
          <w:szCs w:val="1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57" w:lineRule="exact"/>
        <w:ind w:left="525" w:right="1110"/>
        <w:jc w:val="center"/>
        <w:tabs>
          <w:tab w:pos="1380" w:val="left"/>
        </w:tabs>
        <w:rPr>
          <w:rFonts w:ascii="Arial" w:hAnsi="Arial" w:cs="Arial" w:eastAsia="Arial"/>
          <w:sz w:val="22"/>
          <w:szCs w:val="22"/>
        </w:rPr>
      </w:pPr>
      <w:rPr/>
      <w:r>
        <w:rPr/>
        <w:pict>
          <v:group style="position:absolute;margin-left:526.274536pt;margin-top:10.265579pt;width:.1pt;height:7.431521pt;mso-position-horizontal-relative:page;mso-position-vertical-relative:paragraph;z-index:-15031" coordorigin="10525,205" coordsize="2,149">
            <v:shape style="position:absolute;left:10525;top:205;width:2;height:149" coordorigin="10525,205" coordsize="0,149" path="m10525,354l10525,205e" filled="f" stroked="t" strokeweight=".717973pt" strokecolor="#3B3B3F">
              <v:path arrowok="t"/>
            </v:shape>
          </v:group>
          <w10:wrap type="none"/>
        </w:pict>
      </w:r>
      <w:r>
        <w:rPr>
          <w:rFonts w:ascii="Arial" w:hAnsi="Arial" w:cs="Arial" w:eastAsia="Arial"/>
          <w:sz w:val="27"/>
          <w:szCs w:val="27"/>
          <w:color w:val="565656"/>
          <w:w w:val="44"/>
          <w:i/>
          <w:position w:val="-5"/>
        </w:rPr>
        <w:t>fi'</w:t>
      </w:r>
      <w:r>
        <w:rPr>
          <w:rFonts w:ascii="Arial" w:hAnsi="Arial" w:cs="Arial" w:eastAsia="Arial"/>
          <w:sz w:val="27"/>
          <w:szCs w:val="27"/>
          <w:color w:val="565656"/>
          <w:spacing w:val="2"/>
          <w:w w:val="44"/>
          <w:i/>
          <w:position w:val="-5"/>
        </w:rPr>
        <w:t>!</w:t>
      </w:r>
      <w:r>
        <w:rPr>
          <w:rFonts w:ascii="Arial" w:hAnsi="Arial" w:cs="Arial" w:eastAsia="Arial"/>
          <w:sz w:val="27"/>
          <w:szCs w:val="27"/>
          <w:color w:val="525D83"/>
          <w:spacing w:val="0"/>
          <w:w w:val="83"/>
          <w:i/>
          <w:position w:val="-5"/>
        </w:rPr>
        <w:t>lYUi</w:t>
      </w:r>
      <w:r>
        <w:rPr>
          <w:rFonts w:ascii="Arial" w:hAnsi="Arial" w:cs="Arial" w:eastAsia="Arial"/>
          <w:sz w:val="27"/>
          <w:szCs w:val="27"/>
          <w:color w:val="525D83"/>
          <w:spacing w:val="0"/>
          <w:w w:val="100"/>
          <w:i/>
          <w:position w:val="-5"/>
        </w:rPr>
        <w:tab/>
      </w:r>
      <w:r>
        <w:rPr>
          <w:rFonts w:ascii="Arial" w:hAnsi="Arial" w:cs="Arial" w:eastAsia="Arial"/>
          <w:sz w:val="27"/>
          <w:szCs w:val="27"/>
          <w:color w:val="525D83"/>
          <w:spacing w:val="0"/>
          <w:w w:val="100"/>
          <w:i/>
          <w:position w:val="-5"/>
        </w:rPr>
      </w:r>
      <w:r>
        <w:rPr>
          <w:rFonts w:ascii="Arial" w:hAnsi="Arial" w:cs="Arial" w:eastAsia="Arial"/>
          <w:sz w:val="27"/>
          <w:szCs w:val="27"/>
          <w:color w:val="898E8E"/>
          <w:spacing w:val="0"/>
          <w:w w:val="88"/>
          <w:position w:val="-5"/>
        </w:rPr>
        <w:t>.</w:t>
      </w:r>
      <w:r>
        <w:rPr>
          <w:rFonts w:ascii="Arial" w:hAnsi="Arial" w:cs="Arial" w:eastAsia="Arial"/>
          <w:sz w:val="27"/>
          <w:szCs w:val="27"/>
          <w:color w:val="898E8E"/>
          <w:spacing w:val="-36"/>
          <w:w w:val="100"/>
          <w:position w:val="-5"/>
        </w:rPr>
        <w:t> </w:t>
      </w:r>
      <w:r>
        <w:rPr>
          <w:rFonts w:ascii="Arial" w:hAnsi="Arial" w:cs="Arial" w:eastAsia="Arial"/>
          <w:sz w:val="23"/>
          <w:szCs w:val="23"/>
          <w:color w:val="AEAFAF"/>
          <w:spacing w:val="0"/>
          <w:w w:val="57"/>
          <w:i/>
          <w:position w:val="-5"/>
        </w:rPr>
        <w:t>{</w:t>
      </w:r>
      <w:r>
        <w:rPr>
          <w:rFonts w:ascii="Arial" w:hAnsi="Arial" w:cs="Arial" w:eastAsia="Arial"/>
          <w:sz w:val="23"/>
          <w:szCs w:val="23"/>
          <w:color w:val="AEAFAF"/>
          <w:spacing w:val="0"/>
          <w:w w:val="57"/>
          <w:i/>
          <w:position w:val="-5"/>
        </w:rPr>
        <w:t> </w:t>
      </w:r>
      <w:r>
        <w:rPr>
          <w:rFonts w:ascii="Arial" w:hAnsi="Arial" w:cs="Arial" w:eastAsia="Arial"/>
          <w:sz w:val="23"/>
          <w:szCs w:val="23"/>
          <w:color w:val="AEAFAF"/>
          <w:spacing w:val="13"/>
          <w:w w:val="57"/>
          <w:i/>
          <w:position w:val="-5"/>
        </w:rPr>
        <w:t> </w:t>
      </w:r>
      <w:r>
        <w:rPr>
          <w:rFonts w:ascii="Arial" w:hAnsi="Arial" w:cs="Arial" w:eastAsia="Arial"/>
          <w:sz w:val="23"/>
          <w:szCs w:val="23"/>
          <w:color w:val="565656"/>
          <w:spacing w:val="0"/>
          <w:w w:val="128"/>
          <w:i/>
          <w:position w:val="-5"/>
        </w:rPr>
        <w:t>li</w:t>
      </w:r>
      <w:r>
        <w:rPr>
          <w:rFonts w:ascii="Arial" w:hAnsi="Arial" w:cs="Arial" w:eastAsia="Arial"/>
          <w:sz w:val="23"/>
          <w:szCs w:val="23"/>
          <w:color w:val="565656"/>
          <w:spacing w:val="11"/>
          <w:w w:val="127"/>
          <w:i/>
          <w:position w:val="-5"/>
        </w:rPr>
        <w:t>.</w:t>
      </w:r>
      <w:r>
        <w:rPr>
          <w:rFonts w:ascii="Arial" w:hAnsi="Arial" w:cs="Arial" w:eastAsia="Arial"/>
          <w:sz w:val="23"/>
          <w:szCs w:val="23"/>
          <w:color w:val="AEAFAF"/>
          <w:spacing w:val="0"/>
          <w:w w:val="124"/>
          <w:position w:val="-5"/>
        </w:rPr>
        <w:t>.</w:t>
      </w:r>
      <w:r>
        <w:rPr>
          <w:rFonts w:ascii="Arial" w:hAnsi="Arial" w:cs="Arial" w:eastAsia="Arial"/>
          <w:sz w:val="23"/>
          <w:szCs w:val="23"/>
          <w:color w:val="AEAFAF"/>
          <w:spacing w:val="-40"/>
          <w:w w:val="100"/>
          <w:position w:val="-5"/>
        </w:rPr>
        <w:t> </w:t>
      </w:r>
      <w:r>
        <w:rPr>
          <w:rFonts w:ascii="Arial" w:hAnsi="Arial" w:cs="Arial" w:eastAsia="Arial"/>
          <w:sz w:val="22"/>
          <w:szCs w:val="22"/>
          <w:color w:val="383838"/>
          <w:spacing w:val="-12"/>
          <w:w w:val="119"/>
          <w:b/>
          <w:bCs/>
          <w:i/>
          <w:position w:val="-5"/>
        </w:rPr>
        <w:t>l</w:t>
      </w:r>
      <w:r>
        <w:rPr>
          <w:rFonts w:ascii="Arial" w:hAnsi="Arial" w:cs="Arial" w:eastAsia="Arial"/>
          <w:sz w:val="22"/>
          <w:szCs w:val="22"/>
          <w:color w:val="898E8E"/>
          <w:spacing w:val="0"/>
          <w:w w:val="48"/>
          <w:b/>
          <w:bCs/>
          <w:i/>
          <w:position w:val="-5"/>
        </w:rPr>
        <w:t>'</w:t>
      </w:r>
      <w:r>
        <w:rPr>
          <w:rFonts w:ascii="Arial" w:hAnsi="Arial" w:cs="Arial" w:eastAsia="Arial"/>
          <w:sz w:val="22"/>
          <w:szCs w:val="22"/>
          <w:color w:val="000000"/>
          <w:spacing w:val="0"/>
          <w:w w:val="100"/>
          <w:position w:val="0"/>
        </w:rPr>
      </w:r>
    </w:p>
    <w:p>
      <w:pPr>
        <w:spacing w:before="0" w:after="0" w:line="133" w:lineRule="exact"/>
        <w:ind w:left="-36" w:right="1156"/>
        <w:jc w:val="center"/>
        <w:tabs>
          <w:tab w:pos="540" w:val="left"/>
          <w:tab w:pos="1000" w:val="left"/>
        </w:tabs>
        <w:rPr>
          <w:rFonts w:ascii="Arial" w:hAnsi="Arial" w:cs="Arial" w:eastAsia="Arial"/>
          <w:sz w:val="21"/>
          <w:szCs w:val="21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69.793976pt;margin-top:1.652802pt;width:34.660310pt;height:16.5pt;mso-position-horizontal-relative:page;mso-position-vertical-relative:paragraph;z-index:-15025" type="#_x0000_t202" filled="f" stroked="f">
            <v:textbox inset="0,0,0,0">
              <w:txbxContent>
                <w:p>
                  <w:pPr>
                    <w:spacing w:before="0" w:after="0" w:line="330" w:lineRule="exact"/>
                    <w:ind w:right="-90"/>
                    <w:jc w:val="left"/>
                    <w:rPr>
                      <w:rFonts w:ascii="Times New Roman" w:hAnsi="Times New Roman" w:cs="Times New Roman" w:eastAsia="Times New Roman"/>
                      <w:sz w:val="33"/>
                      <w:szCs w:val="33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33"/>
                      <w:szCs w:val="33"/>
                      <w:color w:val="6B6E72"/>
                      <w:spacing w:val="0"/>
                      <w:w w:val="75"/>
                    </w:rPr>
                    <w:t>'</w:t>
                  </w:r>
                  <w:r>
                    <w:rPr>
                      <w:rFonts w:ascii="Times New Roman" w:hAnsi="Times New Roman" w:cs="Times New Roman" w:eastAsia="Times New Roman"/>
                      <w:sz w:val="33"/>
                      <w:szCs w:val="33"/>
                      <w:color w:val="6B6E72"/>
                      <w:spacing w:val="0"/>
                      <w:w w:val="75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33"/>
                      <w:szCs w:val="33"/>
                      <w:color w:val="6B6E72"/>
                      <w:spacing w:val="0"/>
                      <w:w w:val="75"/>
                    </w:rPr>
                    <w:t>1</w:t>
                  </w:r>
                  <w:r>
                    <w:rPr>
                      <w:rFonts w:ascii="Times New Roman" w:hAnsi="Times New Roman" w:cs="Times New Roman" w:eastAsia="Times New Roman"/>
                      <w:sz w:val="33"/>
                      <w:szCs w:val="33"/>
                      <w:color w:val="6B6E72"/>
                      <w:spacing w:val="-40"/>
                      <w:w w:val="75"/>
                    </w:rPr>
                    <w:t>1</w:t>
                  </w:r>
                  <w:r>
                    <w:rPr>
                      <w:rFonts w:ascii="Times New Roman" w:hAnsi="Times New Roman" w:cs="Times New Roman" w:eastAsia="Times New Roman"/>
                      <w:sz w:val="33"/>
                      <w:szCs w:val="33"/>
                      <w:color w:val="565656"/>
                      <w:spacing w:val="0"/>
                      <w:w w:val="64"/>
                    </w:rPr>
                    <w:t>\</w:t>
                  </w:r>
                  <w:r>
                    <w:rPr>
                      <w:rFonts w:ascii="Times New Roman" w:hAnsi="Times New Roman" w:cs="Times New Roman" w:eastAsia="Times New Roman"/>
                      <w:sz w:val="33"/>
                      <w:szCs w:val="33"/>
                      <w:color w:val="565656"/>
                      <w:spacing w:val="-67"/>
                      <w:w w:val="65"/>
                    </w:rPr>
                    <w:t>h</w:t>
                  </w:r>
                  <w:r>
                    <w:rPr>
                      <w:rFonts w:ascii="Times New Roman" w:hAnsi="Times New Roman" w:cs="Times New Roman" w:eastAsia="Times New Roman"/>
                      <w:sz w:val="33"/>
                      <w:szCs w:val="33"/>
                      <w:color w:val="565656"/>
                      <w:spacing w:val="-28"/>
                      <w:w w:val="78"/>
                    </w:rPr>
                    <w:t>i</w:t>
                  </w:r>
                  <w:r>
                    <w:rPr>
                      <w:rFonts w:ascii="Times New Roman" w:hAnsi="Times New Roman" w:cs="Times New Roman" w:eastAsia="Times New Roman"/>
                      <w:sz w:val="33"/>
                      <w:szCs w:val="33"/>
                      <w:color w:val="565656"/>
                      <w:spacing w:val="-106"/>
                      <w:w w:val="64"/>
                    </w:rPr>
                    <w:t>e</w:t>
                  </w:r>
                  <w:r>
                    <w:rPr>
                      <w:rFonts w:ascii="Times New Roman" w:hAnsi="Times New Roman" w:cs="Times New Roman" w:eastAsia="Times New Roman"/>
                      <w:sz w:val="33"/>
                      <w:szCs w:val="33"/>
                      <w:color w:val="383838"/>
                      <w:spacing w:val="0"/>
                      <w:w w:val="198"/>
                    </w:rPr>
                    <w:t>t</w:t>
                  </w:r>
                  <w:r>
                    <w:rPr>
                      <w:rFonts w:ascii="Times New Roman" w:hAnsi="Times New Roman" w:cs="Times New Roman" w:eastAsia="Times New Roman"/>
                      <w:sz w:val="33"/>
                      <w:szCs w:val="33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2"/>
          <w:szCs w:val="12"/>
          <w:color w:val="525D83"/>
          <w:spacing w:val="0"/>
          <w:w w:val="461"/>
          <w:i/>
          <w:position w:val="-1"/>
        </w:rPr>
        <w:t>)(</w:t>
      </w:r>
      <w:r>
        <w:rPr>
          <w:rFonts w:ascii="Times New Roman" w:hAnsi="Times New Roman" w:cs="Times New Roman" w:eastAsia="Times New Roman"/>
          <w:sz w:val="12"/>
          <w:szCs w:val="12"/>
          <w:color w:val="525D83"/>
          <w:spacing w:val="0"/>
          <w:w w:val="100"/>
          <w:i/>
          <w:position w:val="-1"/>
        </w:rPr>
        <w:tab/>
      </w:r>
      <w:r>
        <w:rPr>
          <w:rFonts w:ascii="Times New Roman" w:hAnsi="Times New Roman" w:cs="Times New Roman" w:eastAsia="Times New Roman"/>
          <w:sz w:val="12"/>
          <w:szCs w:val="12"/>
          <w:color w:val="525D83"/>
          <w:spacing w:val="0"/>
          <w:w w:val="100"/>
          <w:i/>
          <w:position w:val="-1"/>
        </w:rPr>
      </w:r>
      <w:r>
        <w:rPr>
          <w:rFonts w:ascii="Times New Roman" w:hAnsi="Times New Roman" w:cs="Times New Roman" w:eastAsia="Times New Roman"/>
          <w:sz w:val="12"/>
          <w:szCs w:val="12"/>
          <w:color w:val="565656"/>
          <w:spacing w:val="0"/>
          <w:w w:val="100"/>
          <w:position w:val="-1"/>
        </w:rPr>
        <w:t>.:&lt;</w:t>
      </w:r>
      <w:r>
        <w:rPr>
          <w:rFonts w:ascii="Times New Roman" w:hAnsi="Times New Roman" w:cs="Times New Roman" w:eastAsia="Times New Roman"/>
          <w:sz w:val="12"/>
          <w:szCs w:val="12"/>
          <w:color w:val="565656"/>
          <w:spacing w:val="0"/>
          <w:w w:val="100"/>
          <w:position w:val="-1"/>
        </w:rPr>
        <w:t>'</w:t>
      </w:r>
      <w:r>
        <w:rPr>
          <w:rFonts w:ascii="Times New Roman" w:hAnsi="Times New Roman" w:cs="Times New Roman" w:eastAsia="Times New Roman"/>
          <w:sz w:val="12"/>
          <w:szCs w:val="12"/>
          <w:color w:val="565656"/>
          <w:spacing w:val="-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2"/>
          <w:szCs w:val="12"/>
          <w:color w:val="AEAFAF"/>
          <w:spacing w:val="0"/>
          <w:w w:val="100"/>
          <w:position w:val="-1"/>
        </w:rPr>
        <w:t>-</w:t>
      </w:r>
      <w:r>
        <w:rPr>
          <w:rFonts w:ascii="Times New Roman" w:hAnsi="Times New Roman" w:cs="Times New Roman" w:eastAsia="Times New Roman"/>
          <w:sz w:val="12"/>
          <w:szCs w:val="12"/>
          <w:color w:val="AEAFAF"/>
          <w:spacing w:val="-2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2"/>
          <w:szCs w:val="12"/>
          <w:color w:val="AEAFAF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2"/>
          <w:szCs w:val="12"/>
          <w:color w:val="AEAFAF"/>
          <w:spacing w:val="0"/>
          <w:w w:val="100"/>
          <w:position w:val="-1"/>
        </w:rPr>
      </w:r>
      <w:r>
        <w:rPr>
          <w:rFonts w:ascii="Arial" w:hAnsi="Arial" w:cs="Arial" w:eastAsia="Arial"/>
          <w:sz w:val="21"/>
          <w:szCs w:val="21"/>
          <w:color w:val="6B6E72"/>
          <w:spacing w:val="6"/>
          <w:w w:val="90"/>
          <w:position w:val="-1"/>
        </w:rPr>
        <w:t>.</w:t>
      </w:r>
      <w:r>
        <w:rPr>
          <w:rFonts w:ascii="Arial" w:hAnsi="Arial" w:cs="Arial" w:eastAsia="Arial"/>
          <w:sz w:val="21"/>
          <w:szCs w:val="21"/>
          <w:color w:val="565656"/>
          <w:spacing w:val="0"/>
          <w:w w:val="199"/>
          <w:position w:val="-1"/>
        </w:rPr>
        <w:t>r</w:t>
      </w:r>
      <w:r>
        <w:rPr>
          <w:rFonts w:ascii="Arial" w:hAnsi="Arial" w:cs="Arial" w:eastAsia="Arial"/>
          <w:sz w:val="21"/>
          <w:szCs w:val="21"/>
          <w:color w:val="565656"/>
          <w:spacing w:val="0"/>
          <w:w w:val="198"/>
          <w:position w:val="-1"/>
        </w:rPr>
        <w:t>ı</w:t>
      </w:r>
      <w:r>
        <w:rPr>
          <w:rFonts w:ascii="Arial" w:hAnsi="Arial" w:cs="Arial" w:eastAsia="Arial"/>
          <w:sz w:val="21"/>
          <w:szCs w:val="21"/>
          <w:color w:val="898E8E"/>
          <w:spacing w:val="-20"/>
          <w:w w:val="136"/>
          <w:position w:val="-1"/>
        </w:rPr>
        <w:t>.</w:t>
      </w:r>
      <w:r>
        <w:rPr>
          <w:rFonts w:ascii="Arial" w:hAnsi="Arial" w:cs="Arial" w:eastAsia="Arial"/>
          <w:sz w:val="21"/>
          <w:szCs w:val="21"/>
          <w:color w:val="565656"/>
          <w:spacing w:val="0"/>
          <w:w w:val="87"/>
          <w:position w:val="-1"/>
        </w:rPr>
        <w:t>wn</w:t>
      </w:r>
      <w:r>
        <w:rPr>
          <w:rFonts w:ascii="Arial" w:hAnsi="Arial" w:cs="Arial" w:eastAsia="Arial"/>
          <w:sz w:val="21"/>
          <w:szCs w:val="21"/>
          <w:color w:val="565656"/>
          <w:spacing w:val="20"/>
          <w:w w:val="100"/>
          <w:position w:val="-1"/>
        </w:rPr>
        <w:t> </w:t>
      </w:r>
      <w:r>
        <w:rPr>
          <w:rFonts w:ascii="Arial" w:hAnsi="Arial" w:cs="Arial" w:eastAsia="Arial"/>
          <w:sz w:val="21"/>
          <w:szCs w:val="21"/>
          <w:color w:val="898E8E"/>
          <w:spacing w:val="0"/>
          <w:w w:val="100"/>
          <w:position w:val="-1"/>
        </w:rPr>
        <w:t>.</w:t>
      </w:r>
      <w:r>
        <w:rPr>
          <w:rFonts w:ascii="Arial" w:hAnsi="Arial" w:cs="Arial" w:eastAsia="Arial"/>
          <w:sz w:val="21"/>
          <w:szCs w:val="21"/>
          <w:color w:val="898E8E"/>
          <w:spacing w:val="42"/>
          <w:w w:val="100"/>
          <w:position w:val="-1"/>
        </w:rPr>
        <w:t> </w:t>
      </w:r>
      <w:r>
        <w:rPr>
          <w:rFonts w:ascii="Arial" w:hAnsi="Arial" w:cs="Arial" w:eastAsia="Arial"/>
          <w:sz w:val="21"/>
          <w:szCs w:val="21"/>
          <w:color w:val="565656"/>
          <w:spacing w:val="6"/>
          <w:w w:val="76"/>
          <w:position w:val="-1"/>
        </w:rPr>
        <w:t>c</w:t>
      </w:r>
      <w:r>
        <w:rPr>
          <w:rFonts w:ascii="Arial" w:hAnsi="Arial" w:cs="Arial" w:eastAsia="Arial"/>
          <w:sz w:val="21"/>
          <w:szCs w:val="21"/>
          <w:color w:val="383838"/>
          <w:spacing w:val="0"/>
          <w:w w:val="130"/>
          <w:position w:val="-1"/>
        </w:rPr>
        <w:t>l</w:t>
      </w:r>
      <w:r>
        <w:rPr>
          <w:rFonts w:ascii="Arial" w:hAnsi="Arial" w:cs="Arial" w:eastAsia="Arial"/>
          <w:sz w:val="21"/>
          <w:szCs w:val="21"/>
          <w:color w:val="383838"/>
          <w:spacing w:val="-43"/>
          <w:w w:val="100"/>
          <w:position w:val="-1"/>
        </w:rPr>
        <w:t> </w:t>
      </w:r>
      <w:r>
        <w:rPr>
          <w:rFonts w:ascii="Arial" w:hAnsi="Arial" w:cs="Arial" w:eastAsia="Arial"/>
          <w:sz w:val="21"/>
          <w:szCs w:val="21"/>
          <w:color w:val="AEAFAF"/>
          <w:spacing w:val="0"/>
          <w:w w:val="67"/>
          <w:position w:val="-1"/>
        </w:rPr>
        <w:t>.</w:t>
      </w:r>
      <w:r>
        <w:rPr>
          <w:rFonts w:ascii="Arial" w:hAnsi="Arial" w:cs="Arial" w:eastAsia="Arial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0" w:after="0" w:line="217" w:lineRule="exact"/>
        <w:ind w:left="326" w:right="1007"/>
        <w:jc w:val="center"/>
        <w:tabs>
          <w:tab w:pos="202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Arial" w:hAnsi="Arial" w:cs="Arial" w:eastAsia="Arial"/>
          <w:sz w:val="24"/>
          <w:szCs w:val="24"/>
          <w:color w:val="565656"/>
          <w:w w:val="59"/>
          <w:position w:val="1"/>
        </w:rPr>
        <w:t>6))1</w:t>
      </w:r>
      <w:r>
        <w:rPr>
          <w:rFonts w:ascii="Arial" w:hAnsi="Arial" w:cs="Arial" w:eastAsia="Arial"/>
          <w:sz w:val="24"/>
          <w:szCs w:val="24"/>
          <w:color w:val="565656"/>
          <w:spacing w:val="3"/>
          <w:w w:val="58"/>
          <w:position w:val="1"/>
        </w:rPr>
        <w:t>!</w:t>
      </w:r>
      <w:r>
        <w:rPr>
          <w:rFonts w:ascii="Arial" w:hAnsi="Arial" w:cs="Arial" w:eastAsia="Arial"/>
          <w:sz w:val="24"/>
          <w:szCs w:val="24"/>
          <w:color w:val="898E8E"/>
          <w:spacing w:val="0"/>
          <w:w w:val="79"/>
          <w:position w:val="1"/>
        </w:rPr>
        <w:t>'</w:t>
      </w:r>
      <w:r>
        <w:rPr>
          <w:rFonts w:ascii="Arial" w:hAnsi="Arial" w:cs="Arial" w:eastAsia="Arial"/>
          <w:sz w:val="24"/>
          <w:szCs w:val="24"/>
          <w:color w:val="898E8E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24"/>
          <w:szCs w:val="24"/>
          <w:color w:val="898E8E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7"/>
          <w:szCs w:val="17"/>
          <w:color w:val="6B6E72"/>
          <w:spacing w:val="0"/>
          <w:w w:val="100"/>
          <w:position w:val="1"/>
        </w:rPr>
        <w:t>l</w:t>
      </w:r>
      <w:r>
        <w:rPr>
          <w:rFonts w:ascii="Times New Roman" w:hAnsi="Times New Roman" w:cs="Times New Roman" w:eastAsia="Times New Roman"/>
          <w:sz w:val="17"/>
          <w:szCs w:val="17"/>
          <w:color w:val="6B6E72"/>
          <w:spacing w:val="-6"/>
          <w:w w:val="100"/>
          <w:position w:val="1"/>
        </w:rPr>
        <w:t>l</w:t>
      </w:r>
      <w:r>
        <w:rPr>
          <w:rFonts w:ascii="Times New Roman" w:hAnsi="Times New Roman" w:cs="Times New Roman" w:eastAsia="Times New Roman"/>
          <w:sz w:val="17"/>
          <w:szCs w:val="17"/>
          <w:color w:val="C6C6C6"/>
          <w:spacing w:val="0"/>
          <w:w w:val="78"/>
          <w:position w:val="1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211" w:lineRule="exact"/>
        <w:ind w:left="469" w:right="-20"/>
        <w:jc w:val="left"/>
        <w:rPr>
          <w:rFonts w:ascii="Arial" w:hAnsi="Arial" w:cs="Arial" w:eastAsia="Arial"/>
          <w:sz w:val="11"/>
          <w:szCs w:val="11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65.486145pt;margin-top:4.348681pt;width:4.916750pt;height:12.5pt;mso-position-horizontal-relative:page;mso-position-vertical-relative:paragraph;z-index:-15026" type="#_x0000_t202" filled="f" stroked="f">
            <v:textbox inset="0,0,0,0">
              <w:txbxContent>
                <w:p>
                  <w:pPr>
                    <w:spacing w:before="0" w:after="0" w:line="250" w:lineRule="exact"/>
                    <w:ind w:right="-78"/>
                    <w:jc w:val="left"/>
                    <w:rPr>
                      <w:rFonts w:ascii="Arial" w:hAnsi="Arial" w:cs="Arial" w:eastAsia="Arial"/>
                      <w:sz w:val="25"/>
                      <w:szCs w:val="25"/>
                    </w:rPr>
                  </w:pPr>
                  <w:rPr/>
                  <w:r>
                    <w:rPr>
                      <w:rFonts w:ascii="Arial" w:hAnsi="Arial" w:cs="Arial" w:eastAsia="Arial"/>
                      <w:sz w:val="25"/>
                      <w:szCs w:val="25"/>
                      <w:color w:val="898E8E"/>
                      <w:spacing w:val="0"/>
                      <w:w w:val="70"/>
                    </w:rPr>
                    <w:t>.,</w:t>
                  </w:r>
                  <w:r>
                    <w:rPr>
                      <w:rFonts w:ascii="Arial" w:hAnsi="Arial" w:cs="Arial" w:eastAsia="Arial"/>
                      <w:sz w:val="25"/>
                      <w:szCs w:val="25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AEAFAF"/>
          <w:spacing w:val="6"/>
          <w:w w:val="113"/>
        </w:rPr>
        <w:t>•</w:t>
      </w:r>
      <w:r>
        <w:rPr>
          <w:rFonts w:ascii="Times New Roman" w:hAnsi="Times New Roman" w:cs="Times New Roman" w:eastAsia="Times New Roman"/>
          <w:sz w:val="14"/>
          <w:szCs w:val="14"/>
          <w:color w:val="565656"/>
          <w:spacing w:val="0"/>
          <w:w w:val="115"/>
          <w:i/>
          <w:position w:val="1"/>
        </w:rPr>
        <w:t>il</w:t>
      </w:r>
      <w:r>
        <w:rPr>
          <w:rFonts w:ascii="Times New Roman" w:hAnsi="Times New Roman" w:cs="Times New Roman" w:eastAsia="Times New Roman"/>
          <w:sz w:val="14"/>
          <w:szCs w:val="14"/>
          <w:color w:val="565656"/>
          <w:spacing w:val="-5"/>
          <w:w w:val="115"/>
          <w:i/>
          <w:position w:val="1"/>
        </w:rPr>
        <w:t>'</w:t>
      </w:r>
      <w:r>
        <w:rPr>
          <w:rFonts w:ascii="Times New Roman" w:hAnsi="Times New Roman" w:cs="Times New Roman" w:eastAsia="Times New Roman"/>
          <w:sz w:val="19"/>
          <w:szCs w:val="19"/>
          <w:color w:val="6B6E72"/>
          <w:spacing w:val="0"/>
          <w:w w:val="81"/>
          <w:i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6B6E72"/>
          <w:spacing w:val="-38"/>
          <w:w w:val="81"/>
          <w:i/>
          <w:position w:val="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51"/>
          <w:i/>
          <w:position w:val="0"/>
        </w:rPr>
        <w:t>J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i/>
          <w:position w:val="0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9"/>
          <w:w w:val="100"/>
          <w:i/>
          <w:position w:val="0"/>
        </w:rPr>
        <w:t> </w:t>
      </w:r>
      <w:r>
        <w:rPr>
          <w:rFonts w:ascii="Arial" w:hAnsi="Arial" w:cs="Arial" w:eastAsia="Arial"/>
          <w:sz w:val="11"/>
          <w:szCs w:val="11"/>
          <w:color w:val="383838"/>
          <w:spacing w:val="0"/>
          <w:w w:val="182"/>
          <w:position w:val="0"/>
        </w:rPr>
        <w:t>j)</w:t>
      </w:r>
      <w:r>
        <w:rPr>
          <w:rFonts w:ascii="Arial" w:hAnsi="Arial" w:cs="Arial" w:eastAsia="Arial"/>
          <w:sz w:val="11"/>
          <w:szCs w:val="11"/>
          <w:color w:val="383838"/>
          <w:spacing w:val="0"/>
          <w:w w:val="182"/>
          <w:position w:val="0"/>
        </w:rPr>
        <w:t>jl;</w:t>
      </w:r>
      <w:r>
        <w:rPr>
          <w:rFonts w:ascii="Arial" w:hAnsi="Arial" w:cs="Arial" w:eastAsia="Arial"/>
          <w:sz w:val="11"/>
          <w:szCs w:val="11"/>
          <w:color w:val="383838"/>
          <w:spacing w:val="0"/>
          <w:w w:val="182"/>
          <w:position w:val="0"/>
        </w:rPr>
        <w:t>)(</w:t>
      </w:r>
      <w:r>
        <w:rPr>
          <w:rFonts w:ascii="Arial" w:hAnsi="Arial" w:cs="Arial" w:eastAsia="Arial"/>
          <w:sz w:val="11"/>
          <w:szCs w:val="11"/>
          <w:color w:val="383838"/>
          <w:spacing w:val="-15"/>
          <w:w w:val="182"/>
          <w:position w:val="0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color w:val="565656"/>
          <w:spacing w:val="1"/>
          <w:w w:val="231"/>
          <w:position w:val="1"/>
        </w:rPr>
        <w:t>/</w:t>
      </w:r>
      <w:r>
        <w:rPr>
          <w:rFonts w:ascii="Arial" w:hAnsi="Arial" w:cs="Arial" w:eastAsia="Arial"/>
          <w:sz w:val="11"/>
          <w:szCs w:val="11"/>
          <w:color w:val="383838"/>
          <w:spacing w:val="1"/>
          <w:w w:val="130"/>
          <w:position w:val="0"/>
        </w:rPr>
      </w:r>
      <w:r>
        <w:rPr>
          <w:rFonts w:ascii="Arial" w:hAnsi="Arial" w:cs="Arial" w:eastAsia="Arial"/>
          <w:sz w:val="11"/>
          <w:szCs w:val="11"/>
          <w:color w:val="383838"/>
          <w:spacing w:val="0"/>
          <w:w w:val="130"/>
          <w:emboss/>
          <w:position w:val="0"/>
        </w:rPr>
        <w:t>.</w:t>
      </w:r>
      <w:r>
        <w:rPr>
          <w:rFonts w:ascii="Arial" w:hAnsi="Arial" w:cs="Arial" w:eastAsia="Arial"/>
          <w:sz w:val="11"/>
          <w:szCs w:val="11"/>
          <w:color w:val="383838"/>
          <w:spacing w:val="0"/>
          <w:w w:val="130"/>
          <w:emboss/>
          <w:position w:val="0"/>
        </w:rPr>
      </w:r>
      <w:r>
        <w:rPr>
          <w:rFonts w:ascii="Arial" w:hAnsi="Arial" w:cs="Arial" w:eastAsia="Arial"/>
          <w:sz w:val="11"/>
          <w:szCs w:val="11"/>
          <w:color w:val="383838"/>
          <w:spacing w:val="0"/>
          <w:w w:val="130"/>
          <w:position w:val="0"/>
        </w:rPr>
      </w:r>
      <w:r>
        <w:rPr>
          <w:rFonts w:ascii="Arial" w:hAnsi="Arial" w:cs="Arial" w:eastAsia="Arial"/>
          <w:sz w:val="11"/>
          <w:szCs w:val="11"/>
          <w:color w:val="383838"/>
          <w:spacing w:val="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color w:val="565656"/>
          <w:spacing w:val="0"/>
          <w:w w:val="232"/>
          <w:position w:val="1"/>
        </w:rPr>
        <w:t>"</w:t>
      </w:r>
      <w:r>
        <w:rPr>
          <w:rFonts w:ascii="Times New Roman" w:hAnsi="Times New Roman" w:cs="Times New Roman" w:eastAsia="Times New Roman"/>
          <w:sz w:val="14"/>
          <w:szCs w:val="14"/>
          <w:color w:val="565656"/>
          <w:spacing w:val="-2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color w:val="AEAFAF"/>
          <w:spacing w:val="-51"/>
          <w:w w:val="207"/>
          <w:position w:val="1"/>
        </w:rPr>
        <w:t>'</w:t>
      </w:r>
      <w:r>
        <w:rPr>
          <w:rFonts w:ascii="Arial" w:hAnsi="Arial" w:cs="Arial" w:eastAsia="Arial"/>
          <w:sz w:val="11"/>
          <w:szCs w:val="11"/>
          <w:color w:val="565656"/>
          <w:spacing w:val="0"/>
          <w:w w:val="105"/>
          <w:position w:val="0"/>
        </w:rPr>
        <w:t>•</w:t>
      </w:r>
      <w:r>
        <w:rPr>
          <w:rFonts w:ascii="Arial" w:hAnsi="Arial" w:cs="Arial" w:eastAsia="Arial"/>
          <w:sz w:val="11"/>
          <w:szCs w:val="11"/>
          <w:color w:val="000000"/>
          <w:spacing w:val="0"/>
          <w:w w:val="100"/>
          <w:position w:val="0"/>
        </w:rPr>
      </w:r>
    </w:p>
    <w:p>
      <w:pPr>
        <w:spacing w:before="14" w:after="0" w:line="151" w:lineRule="exact"/>
        <w:ind w:left="956" w:right="1662"/>
        <w:jc w:val="center"/>
        <w:tabs>
          <w:tab w:pos="1240" w:val="left"/>
        </w:tabs>
        <w:rPr>
          <w:rFonts w:ascii="Arial" w:hAnsi="Arial" w:cs="Arial" w:eastAsia="Arial"/>
          <w:sz w:val="14"/>
          <w:szCs w:val="14"/>
        </w:rPr>
      </w:pPr>
      <w:rPr/>
      <w:r>
        <w:rPr>
          <w:rFonts w:ascii="Times New Roman" w:hAnsi="Times New Roman" w:cs="Times New Roman" w:eastAsia="Times New Roman"/>
          <w:sz w:val="7"/>
          <w:szCs w:val="7"/>
          <w:color w:val="AEAFAF"/>
          <w:w w:val="66"/>
          <w:b/>
          <w:bCs/>
          <w:i/>
          <w:position w:val="-1"/>
        </w:rPr>
        <w:t>_</w:t>
      </w:r>
      <w:r>
        <w:rPr>
          <w:rFonts w:ascii="Times New Roman" w:hAnsi="Times New Roman" w:cs="Times New Roman" w:eastAsia="Times New Roman"/>
          <w:sz w:val="7"/>
          <w:szCs w:val="7"/>
          <w:color w:val="AEAFAF"/>
          <w:spacing w:val="-2"/>
          <w:w w:val="66"/>
          <w:b/>
          <w:bCs/>
          <w:i/>
          <w:position w:val="-1"/>
        </w:rPr>
        <w:t>1</w:t>
      </w:r>
      <w:r>
        <w:rPr>
          <w:rFonts w:ascii="Times New Roman" w:hAnsi="Times New Roman" w:cs="Times New Roman" w:eastAsia="Times New Roman"/>
          <w:sz w:val="7"/>
          <w:szCs w:val="7"/>
          <w:color w:val="898E8E"/>
          <w:spacing w:val="0"/>
          <w:w w:val="212"/>
          <w:b/>
          <w:bCs/>
          <w:i/>
          <w:position w:val="-1"/>
        </w:rPr>
        <w:t>.</w:t>
      </w:r>
      <w:r>
        <w:rPr>
          <w:rFonts w:ascii="Times New Roman" w:hAnsi="Times New Roman" w:cs="Times New Roman" w:eastAsia="Times New Roman"/>
          <w:sz w:val="7"/>
          <w:szCs w:val="7"/>
          <w:color w:val="898E8E"/>
          <w:spacing w:val="0"/>
          <w:w w:val="100"/>
          <w:b/>
          <w:bCs/>
          <w:i/>
          <w:position w:val="-1"/>
        </w:rPr>
        <w:tab/>
      </w:r>
      <w:r>
        <w:rPr>
          <w:rFonts w:ascii="Times New Roman" w:hAnsi="Times New Roman" w:cs="Times New Roman" w:eastAsia="Times New Roman"/>
          <w:sz w:val="7"/>
          <w:szCs w:val="7"/>
          <w:color w:val="898E8E"/>
          <w:spacing w:val="0"/>
          <w:w w:val="100"/>
          <w:b/>
          <w:bCs/>
          <w:i/>
          <w:position w:val="-1"/>
        </w:rPr>
      </w:r>
      <w:r>
        <w:rPr>
          <w:rFonts w:ascii="Arial" w:hAnsi="Arial" w:cs="Arial" w:eastAsia="Arial"/>
          <w:sz w:val="14"/>
          <w:szCs w:val="14"/>
          <w:color w:val="AEAFAF"/>
          <w:spacing w:val="0"/>
          <w:w w:val="61"/>
          <w:b/>
          <w:bCs/>
          <w:i/>
          <w:position w:val="-1"/>
        </w:rPr>
        <w:t>.</w:t>
      </w:r>
      <w:r>
        <w:rPr>
          <w:rFonts w:ascii="Arial" w:hAnsi="Arial" w:cs="Arial" w:eastAsia="Arial"/>
          <w:sz w:val="14"/>
          <w:szCs w:val="14"/>
          <w:color w:val="AEAFAF"/>
          <w:spacing w:val="-20"/>
          <w:w w:val="62"/>
          <w:b/>
          <w:bCs/>
          <w:i/>
          <w:position w:val="-1"/>
        </w:rPr>
        <w:t>;</w:t>
      </w:r>
      <w:r>
        <w:rPr>
          <w:rFonts w:ascii="Arial" w:hAnsi="Arial" w:cs="Arial" w:eastAsia="Arial"/>
          <w:sz w:val="14"/>
          <w:szCs w:val="14"/>
          <w:color w:val="565656"/>
          <w:spacing w:val="9"/>
          <w:w w:val="250"/>
          <w:b/>
          <w:bCs/>
          <w:i/>
          <w:position w:val="-1"/>
        </w:rPr>
        <w:t>'</w:t>
      </w:r>
      <w:r>
        <w:rPr>
          <w:rFonts w:ascii="Arial" w:hAnsi="Arial" w:cs="Arial" w:eastAsia="Arial"/>
          <w:sz w:val="14"/>
          <w:szCs w:val="14"/>
          <w:color w:val="6B6E72"/>
          <w:spacing w:val="0"/>
          <w:w w:val="67"/>
          <w:b/>
          <w:bCs/>
          <w:i/>
          <w:position w:val="-1"/>
        </w:rPr>
        <w:t>-:tr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type w:val="continuous"/>
          <w:pgSz w:w="11920" w:h="16840"/>
          <w:pgMar w:top="300" w:bottom="280" w:left="180" w:right="100"/>
          <w:cols w:num="2" w:equalWidth="0">
            <w:col w:w="5106" w:space="3268"/>
            <w:col w:w="3266"/>
          </w:cols>
        </w:sectPr>
      </w:pPr>
      <w:rPr/>
    </w:p>
    <w:p>
      <w:pPr>
        <w:spacing w:before="0" w:after="0" w:line="290" w:lineRule="exact"/>
        <w:ind w:left="150" w:right="-20"/>
        <w:jc w:val="left"/>
        <w:tabs>
          <w:tab w:pos="20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group style="position:absolute;margin-left:14.35947pt;margin-top:36.079441pt;width:571.865874pt;height:796.969331pt;mso-position-horizontal-relative:page;mso-position-vertical-relative:page;z-index:-15034" coordorigin="287,722" coordsize="11437,15939">
            <v:group style="position:absolute;left:306;top:746;width:11397;height:2" coordorigin="306,746" coordsize="11397,2">
              <v:shape style="position:absolute;left:306;top:746;width:11397;height:2" coordorigin="306,746" coordsize="11397,0" path="m306,746l11703,746e" filled="f" stroked="t" strokeweight=".717973pt" strokecolor="#606060">
                <v:path arrowok="t"/>
              </v:shape>
            </v:group>
            <v:group style="position:absolute;left:2065;top:743;width:2;height:964" coordorigin="2065,743" coordsize="2,964">
              <v:shape style="position:absolute;left:2065;top:743;width:2;height:964" coordorigin="2065,743" coordsize="0,964" path="m2065,1707l2065,743e" filled="f" stroked="t" strokeweight=".478649pt" strokecolor="#6B6B6B">
                <v:path arrowok="t"/>
              </v:shape>
            </v:group>
            <v:group style="position:absolute;left:2020;top:748;width:900;height:2" coordorigin="2020,748" coordsize="900,2">
              <v:shape style="position:absolute;left:2020;top:748;width:900;height:2" coordorigin="2020,748" coordsize="900,0" path="m2020,748l2920,748e" filled="f" stroked="t" strokeweight=".478649pt" strokecolor="#2F2F2F">
                <v:path arrowok="t"/>
              </v:shape>
            </v:group>
            <v:group style="position:absolute;left:2862;top:748;width:613;height:2" coordorigin="2862,748" coordsize="613,2">
              <v:shape style="position:absolute;left:2862;top:748;width:613;height:2" coordorigin="2862,748" coordsize="613,0" path="m2862,748l3475,748e" filled="f" stroked="t" strokeweight=".478649pt" strokecolor="#444444">
                <v:path arrowok="t"/>
              </v:shape>
            </v:group>
            <v:group style="position:absolute;left:3418;top:750;width:536;height:2" coordorigin="3418,750" coordsize="536,2">
              <v:shape style="position:absolute;left:3418;top:750;width:536;height:2" coordorigin="3418,750" coordsize="536,0" path="m3418,750l3954,750e" filled="f" stroked="t" strokeweight=".717973pt" strokecolor="#575757">
                <v:path arrowok="t"/>
              </v:shape>
            </v:group>
            <v:group style="position:absolute;left:3896;top:753;width:1929;height:2" coordorigin="3896,753" coordsize="1929,2">
              <v:shape style="position:absolute;left:3896;top:753;width:1929;height:2" coordorigin="3896,753" coordsize="1929,0" path="m3896,753l5825,753e" filled="f" stroked="t" strokeweight=".478649pt" strokecolor="#383838">
                <v:path arrowok="t"/>
              </v:shape>
            </v:group>
            <v:group style="position:absolute;left:5930;top:755;width:4136;height:2" coordorigin="5930,755" coordsize="4136,2">
              <v:shape style="position:absolute;left:5930;top:755;width:4136;height:2" coordorigin="5930,755" coordsize="4136,0" path="m5930,755l10066,755e" filled="f" stroked="t" strokeweight=".957298pt" strokecolor="#646464">
                <v:path arrowok="t"/>
              </v:shape>
            </v:group>
            <v:group style="position:absolute;left:9104;top:748;width:2;height:302" coordorigin="9104,748" coordsize="2,302">
              <v:shape style="position:absolute;left:9104;top:748;width:2;height:302" coordorigin="9104,748" coordsize="0,302" path="m9104,1050l9104,748e" filled="f" stroked="t" strokeweight=".478649pt" strokecolor="#444444">
                <v:path arrowok="t"/>
              </v:shape>
            </v:group>
            <v:group style="position:absolute;left:9965;top:755;width:589;height:2" coordorigin="9965,755" coordsize="589,2">
              <v:shape style="position:absolute;left:9965;top:755;width:589;height:2" coordorigin="9965,755" coordsize="589,0" path="m9965,755l10554,755e" filled="f" stroked="t" strokeweight=".478649pt" strokecolor="#4F4F4F">
                <v:path arrowok="t"/>
              </v:shape>
            </v:group>
            <v:group style="position:absolute;left:10497;top:755;width:1206;height:2" coordorigin="10497,755" coordsize="1206,2">
              <v:shape style="position:absolute;left:10497;top:755;width:1206;height:2" coordorigin="10497,755" coordsize="1206,0" path="m10497,755l11703,755e" filled="f" stroked="t" strokeweight=".478649pt" strokecolor="#646464">
                <v:path arrowok="t"/>
              </v:shape>
            </v:group>
            <v:group style="position:absolute;left:11703;top:743;width:2;height:15903" coordorigin="11703,743" coordsize="2,15903">
              <v:shape style="position:absolute;left:11703;top:743;width:2;height:15903" coordorigin="11703,743" coordsize="0,15903" path="m11703,16647l11703,743e" filled="f" stroked="t" strokeweight=".717973pt" strokecolor="#676767">
                <v:path arrowok="t"/>
              </v:shape>
            </v:group>
            <v:group style="position:absolute;left:9106;top:992;width:2;height:1271" coordorigin="9106,992" coordsize="2,1271">
              <v:shape style="position:absolute;left:9106;top:992;width:2;height:1271" coordorigin="9106,992" coordsize="0,1271" path="m9106,2263l9106,992e" filled="f" stroked="t" strokeweight=".957298pt" strokecolor="#676767">
                <v:path arrowok="t"/>
              </v:shape>
            </v:group>
            <v:group style="position:absolute;left:2063;top:1649;width:2;height:599" coordorigin="2063,1649" coordsize="2,599">
              <v:shape style="position:absolute;left:2063;top:1649;width:2;height:599" coordorigin="2063,1649" coordsize="0,599" path="m2063,2249l2063,1649e" filled="f" stroked="t" strokeweight=".478649pt" strokecolor="#484848">
                <v:path arrowok="t"/>
              </v:shape>
            </v:group>
            <v:group style="position:absolute;left:306;top:2249;width:11392;height:2" coordorigin="306,2249" coordsize="11392,2">
              <v:shape style="position:absolute;left:306;top:2249;width:11392;height:2" coordorigin="306,2249" coordsize="11392,0" path="m306,2249l11698,2249e" filled="f" stroked="t" strokeweight=".717973pt" strokecolor="#5B5B5B">
                <v:path arrowok="t"/>
              </v:shape>
            </v:group>
            <v:group style="position:absolute;left:3738;top:2249;width:637;height:2" coordorigin="3738,2249" coordsize="637,2">
              <v:shape style="position:absolute;left:3738;top:2249;width:637;height:2" coordorigin="3738,2249" coordsize="637,0" path="m3738,2249l4375,2249e" filled="f" stroked="t" strokeweight=".478649pt" strokecolor="#575757">
                <v:path arrowok="t"/>
              </v:shape>
            </v:group>
            <v:group style="position:absolute;left:4317;top:2249;width:1761;height:2" coordorigin="4317,2249" coordsize="1761,2">
              <v:shape style="position:absolute;left:4317;top:2249;width:1761;height:2" coordorigin="4317,2249" coordsize="1761,0" path="m4317,2249l6079,2249e" filled="f" stroked="t" strokeweight=".478649pt" strokecolor="#3B3B3B">
                <v:path arrowok="t"/>
              </v:shape>
            </v:group>
            <v:group style="position:absolute;left:9965;top:2249;width:996;height:2" coordorigin="9965,2249" coordsize="996,2">
              <v:shape style="position:absolute;left:9965;top:2249;width:996;height:2" coordorigin="9965,2249" coordsize="996,0" path="m9965,2249l10961,2249e" filled="f" stroked="t" strokeweight=".478649pt" strokecolor="#4F4F4F">
                <v:path arrowok="t"/>
              </v:shape>
            </v:group>
            <v:group style="position:absolute;left:306;top:2479;width:1087;height:2" coordorigin="306,2479" coordsize="1087,2">
              <v:shape style="position:absolute;left:306;top:2479;width:1087;height:2" coordorigin="306,2479" coordsize="1087,0" path="m306,2479l1393,2479e" filled="f" stroked="t" strokeweight=".478649pt" strokecolor="#4B4B4B">
                <v:path arrowok="t"/>
              </v:shape>
            </v:group>
            <v:group style="position:absolute;left:311;top:2201;width:2;height:796" coordorigin="311,2201" coordsize="2,796">
              <v:shape style="position:absolute;left:311;top:2201;width:2;height:796" coordorigin="311,2201" coordsize="0,796" path="m311,2997l311,2201e" filled="f" stroked="t" strokeweight=".478649pt" strokecolor="#2B2B2B">
                <v:path arrowok="t"/>
              </v:shape>
            </v:group>
            <v:group style="position:absolute;left:1335;top:2488;width:1603;height:2" coordorigin="1335,2488" coordsize="1603,2">
              <v:shape style="position:absolute;left:1335;top:2488;width:1603;height:2" coordorigin="1335,2488" coordsize="1603,0" path="m1335,2488l2939,2488e" filled="f" stroked="t" strokeweight=".717973pt" strokecolor="#5B5B5B">
                <v:path arrowok="t"/>
              </v:shape>
            </v:group>
            <v:group style="position:absolute;left:2862;top:2488;width:4854;height:2" coordorigin="2862,2488" coordsize="4854,2">
              <v:shape style="position:absolute;left:2862;top:2488;width:4854;height:2" coordorigin="2862,2488" coordsize="4854,0" path="m2862,2488l7716,2488e" filled="f" stroked="t" strokeweight=".478649pt" strokecolor="#484848">
                <v:path arrowok="t"/>
              </v:shape>
            </v:group>
            <v:group style="position:absolute;left:7079;top:2491;width:4619;height:2" coordorigin="7079,2491" coordsize="4619,2">
              <v:shape style="position:absolute;left:7079;top:2491;width:4619;height:2" coordorigin="7079,2491" coordsize="4619,0" path="m7079,2491l11698,2491e" filled="f" stroked="t" strokeweight=".717973pt" strokecolor="#676767">
                <v:path arrowok="t"/>
              </v:shape>
            </v:group>
            <v:group style="position:absolute;left:11693;top:2201;width:2;height:556" coordorigin="11693,2201" coordsize="2,556">
              <v:shape style="position:absolute;left:11693;top:2201;width:2;height:556" coordorigin="11693,2201" coordsize="0,556" path="m11693,2757l11693,2201e" filled="f" stroked="t" strokeweight=".478649pt" strokecolor="#3B3B3B">
                <v:path arrowok="t"/>
              </v:shape>
            </v:group>
            <v:group style="position:absolute;left:306;top:2728;width:5342;height:2" coordorigin="306,2728" coordsize="5342,2">
              <v:shape style="position:absolute;left:306;top:2728;width:5342;height:2" coordorigin="306,2728" coordsize="5342,0" path="m306,2728l5648,2728e" filled="f" stroked="t" strokeweight=".957298pt" strokecolor="#646464">
                <v:path arrowok="t"/>
              </v:shape>
            </v:group>
            <v:group style="position:absolute;left:5591;top:2733;width:2709;height:2" coordorigin="5591,2733" coordsize="2709,2">
              <v:shape style="position:absolute;left:5591;top:2733;width:2709;height:2" coordorigin="5591,2733" coordsize="2709,0" path="m5591,2733l8300,2733e" filled="f" stroked="t" strokeweight=".478649pt" strokecolor="#3B3B3B">
                <v:path arrowok="t"/>
              </v:shape>
            </v:group>
            <v:group style="position:absolute;left:8242;top:2735;width:1187;height:2" coordorigin="8242,2735" coordsize="1187,2">
              <v:shape style="position:absolute;left:8242;top:2735;width:1187;height:2" coordorigin="8242,2735" coordsize="1187,0" path="m8242,2735l9429,2735e" filled="f" stroked="t" strokeweight=".717973pt" strokecolor="#545454">
                <v:path arrowok="t"/>
              </v:shape>
            </v:group>
            <v:group style="position:absolute;left:9372;top:2735;width:2326;height:2" coordorigin="9372,2735" coordsize="2326,2">
              <v:shape style="position:absolute;left:9372;top:2735;width:2326;height:2" coordorigin="9372,2735" coordsize="2326,0" path="m9372,2735l11698,2735e" filled="f" stroked="t" strokeweight=".957298pt" strokecolor="#6B6B6B">
                <v:path arrowok="t"/>
              </v:shape>
            </v:group>
            <v:group style="position:absolute;left:11693;top:743;width:2;height:2253" coordorigin="11693,743" coordsize="2,2253">
              <v:shape style="position:absolute;left:11693;top:743;width:2;height:2253" coordorigin="11693,743" coordsize="0,2253" path="m11693,2997l11693,743e" filled="f" stroked="t" strokeweight=".478649pt" strokecolor="#575757">
                <v:path arrowok="t"/>
              </v:shape>
            </v:group>
            <v:group style="position:absolute;left:8271;top:3692;width:2254;height:2" coordorigin="8271,3692" coordsize="2254,2">
              <v:shape style="position:absolute;left:8271;top:3692;width:2254;height:2" coordorigin="8271,3692" coordsize="2254,0" path="m8271,3692l10525,3692e" filled="f" stroked="t" strokeweight=".239324pt" strokecolor="#000000">
                <v:path arrowok="t"/>
              </v:shape>
            </v:group>
            <v:group style="position:absolute;left:10525;top:3692;width:1173;height:2" coordorigin="10525,3692" coordsize="1173,2">
              <v:shape style="position:absolute;left:10525;top:3692;width:1173;height:2" coordorigin="10525,3692" coordsize="1173,0" path="m10525,3692l11698,3692e" filled="f" stroked="t" strokeweight=".239324pt" strokecolor="#676767">
                <v:path arrowok="t"/>
              </v:shape>
            </v:group>
            <v:group style="position:absolute;left:6914;top:3447;width:2;height:844" coordorigin="6914,3447" coordsize="2,844">
              <v:shape style="position:absolute;left:6914;top:3447;width:2;height:844" coordorigin="6914,3447" coordsize="0,844" path="m6914,4291l6914,3447e" filled="f" stroked="t" strokeweight=".717973pt" strokecolor="#4F4F4F">
                <v:path arrowok="t"/>
              </v:shape>
            </v:group>
            <v:group style="position:absolute;left:6907;top:3682;width:1206;height:2" coordorigin="6907,3682" coordsize="1206,2">
              <v:shape style="position:absolute;left:6907;top:3682;width:1206;height:2" coordorigin="6907,3682" coordsize="1206,0" path="m6907,3682l8113,3682e" filled="f" stroked="t" strokeweight=".957298pt" strokecolor="#4B4B4B">
                <v:path arrowok="t"/>
              </v:shape>
            </v:group>
            <v:group style="position:absolute;left:3779;top:3447;width:2;height:844" coordorigin="3779,3447" coordsize="2,844">
              <v:shape style="position:absolute;left:3779;top:3447;width:2;height:844" coordorigin="3779,3447" coordsize="0,844" path="m3779,4291l3779,3447e" filled="f" stroked="t" strokeweight=".957298pt" strokecolor="#6B6B6B">
                <v:path arrowok="t"/>
              </v:shape>
            </v:group>
            <v:group style="position:absolute;left:3767;top:3903;width:2724;height:2" coordorigin="3767,3903" coordsize="2724,2">
              <v:shape style="position:absolute;left:3767;top:3903;width:2724;height:2" coordorigin="3767,3903" coordsize="2724,0" path="m3767,3903l6490,3903e" filled="f" stroked="t" strokeweight=".957298pt" strokecolor="#777777">
                <v:path arrowok="t"/>
              </v:shape>
            </v:group>
            <v:group style="position:absolute;left:302;top:4284;width:10253;height:2" coordorigin="302,4284" coordsize="10253,2">
              <v:shape style="position:absolute;left:302;top:4284;width:10253;height:2" coordorigin="302,4284" coordsize="10253,0" path="m302,4284l10554,4284e" filled="f" stroked="t" strokeweight=".478649pt" strokecolor="#6B6B6B">
                <v:path arrowok="t"/>
              </v:shape>
            </v:group>
            <v:group style="position:absolute;left:3896;top:4289;width:976;height:2" coordorigin="3896,4289" coordsize="976,2">
              <v:shape style="position:absolute;left:3896;top:4289;width:976;height:2" coordorigin="3896,4289" coordsize="976,0" path="m3896,4289l4873,4289e" filled="f" stroked="t" strokeweight=".239324pt" strokecolor="#676767">
                <v:path arrowok="t"/>
              </v:shape>
            </v:group>
            <v:group style="position:absolute;left:10061;top:4284;width:1642;height:2" coordorigin="10061,4284" coordsize="1642,2">
              <v:shape style="position:absolute;left:10061;top:4284;width:1642;height:2" coordorigin="10061,4284" coordsize="1642,0" path="m10061,4284l11703,4284e" filled="f" stroked="t" strokeweight=".478649pt" strokecolor="#838383">
                <v:path arrowok="t"/>
              </v:shape>
            </v:group>
            <v:group style="position:absolute;left:302;top:4562;width:3494;height:2" coordorigin="302,4562" coordsize="3494,2">
              <v:shape style="position:absolute;left:302;top:4562;width:3494;height:2" coordorigin="302,4562" coordsize="3494,0" path="m302,4562l3796,4562e" filled="f" stroked="t" strokeweight=".478649pt" strokecolor="#575757">
                <v:path arrowok="t"/>
              </v:shape>
            </v:group>
            <v:group style="position:absolute;left:309;top:729;width:2;height:3860" coordorigin="309,729" coordsize="2,3860">
              <v:shape style="position:absolute;left:309;top:729;width:2;height:3860" coordorigin="309,729" coordsize="0,3860" path="m309,4588l309,729e" filled="f" stroked="t" strokeweight=".478649pt" strokecolor="#444444">
                <v:path arrowok="t"/>
              </v:shape>
            </v:group>
            <v:group style="position:absolute;left:2058;top:4282;width:2;height:1026" coordorigin="2058,4282" coordsize="2,1026">
              <v:shape style="position:absolute;left:2058;top:4282;width:2;height:1026" coordorigin="2058,4282" coordsize="0,1026" path="m2058,5308l2058,4282e" filled="f" stroked="t" strokeweight=".478649pt" strokecolor="#3F3F3F">
                <v:path arrowok="t"/>
              </v:shape>
            </v:group>
            <v:group style="position:absolute;left:3700;top:4567;width:6323;height:2" coordorigin="3700,4567" coordsize="6323,2">
              <v:shape style="position:absolute;left:3700;top:4567;width:6323;height:2" coordorigin="3700,4567" coordsize="6323,0" path="m3700,4567l10023,4567e" filled="f" stroked="t" strokeweight=".717973pt" strokecolor="#6B6B6B">
                <v:path arrowok="t"/>
              </v:shape>
            </v:group>
            <v:group style="position:absolute;left:7658;top:4564;width:1015;height:2" coordorigin="7658,4564" coordsize="1015,2">
              <v:shape style="position:absolute;left:7658;top:4564;width:1015;height:2" coordorigin="7658,4564" coordsize="1015,0" path="m7658,4564l8673,4564e" filled="f" stroked="t" strokeweight=".478649pt" strokecolor="#575757">
                <v:path arrowok="t"/>
              </v:shape>
            </v:group>
            <v:group style="position:absolute;left:8754;top:4569;width:675;height:2" coordorigin="8754,4569" coordsize="675,2">
              <v:shape style="position:absolute;left:8754;top:4569;width:675;height:2" coordorigin="8754,4569" coordsize="675,0" path="m8754,4569l9429,4569e" filled="f" stroked="t" strokeweight=".478649pt" strokecolor="#575757">
                <v:path arrowok="t"/>
              </v:shape>
            </v:group>
            <v:group style="position:absolute;left:9745;top:4567;width:1958;height:2" coordorigin="9745,4567" coordsize="1958,2">
              <v:shape style="position:absolute;left:9745;top:4567;width:1958;height:2" coordorigin="9745,4567" coordsize="1958,0" path="m9745,4567l11703,4567e" filled="f" stroked="t" strokeweight=".957298pt" strokecolor="#878787">
                <v:path arrowok="t"/>
              </v:shape>
            </v:group>
            <v:group style="position:absolute;left:11698;top:4229;width:2;height:1088" coordorigin="11698,4229" coordsize="2,1088">
              <v:shape style="position:absolute;left:11698;top:4229;width:2;height:1088" coordorigin="11698,4229" coordsize="0,1088" path="m11698,5317l11698,4229e" filled="f" stroked="t" strokeweight=".478649pt" strokecolor="#484848">
                <v:path arrowok="t"/>
              </v:shape>
            </v:group>
            <v:group style="position:absolute;left:306;top:4516;width:2;height:791" coordorigin="306,4516" coordsize="2,791">
              <v:shape style="position:absolute;left:306;top:4516;width:2;height:791" coordorigin="306,4516" coordsize="0,791" path="m306,5308l306,4516e" filled="f" stroked="t" strokeweight=".478649pt" strokecolor="#2B2B2B">
                <v:path arrowok="t"/>
              </v:shape>
            </v:group>
            <v:group style="position:absolute;left:2053;top:4807;width:2537;height:2" coordorigin="2053,4807" coordsize="2537,2">
              <v:shape style="position:absolute;left:2053;top:4807;width:2537;height:2" coordorigin="2053,4807" coordsize="2537,0" path="m2053,4807l4590,4807e" filled="f" stroked="t" strokeweight=".478649pt" strokecolor="#484848">
                <v:path arrowok="t"/>
              </v:shape>
            </v:group>
            <v:group style="position:absolute;left:4533;top:4809;width:1546;height:2" coordorigin="4533,4809" coordsize="1546,2">
              <v:shape style="position:absolute;left:4533;top:4809;width:1546;height:2" coordorigin="4533,4809" coordsize="1546,0" path="m4533,4809l6079,4809e" filled="f" stroked="t" strokeweight=".478649pt" strokecolor="#2B2B2B">
                <v:path arrowok="t"/>
              </v:shape>
            </v:group>
            <v:group style="position:absolute;left:6021;top:4811;width:383;height:2" coordorigin="6021,4811" coordsize="383,2">
              <v:shape style="position:absolute;left:6021;top:4811;width:383;height:2" coordorigin="6021,4811" coordsize="383,0" path="m6021,4811l6404,4811e" filled="f" stroked="t" strokeweight=".717973pt" strokecolor="#4F4F4F">
                <v:path arrowok="t"/>
              </v:shape>
            </v:group>
            <v:group style="position:absolute;left:6232;top:4811;width:2915;height:2" coordorigin="6232,4811" coordsize="2915,2">
              <v:shape style="position:absolute;left:6232;top:4811;width:2915;height:2" coordorigin="6232,4811" coordsize="2915,0" path="m6232,4811l9147,4811e" filled="f" stroked="t" strokeweight=".957298pt" strokecolor="#646464">
                <v:path arrowok="t"/>
              </v:shape>
            </v:group>
            <v:group style="position:absolute;left:9066;top:4809;width:1982;height:2" coordorigin="9066,4809" coordsize="1982,2">
              <v:shape style="position:absolute;left:9066;top:4809;width:1982;height:2" coordorigin="9066,4809" coordsize="1982,0" path="m9066,4809l11047,4809e" filled="f" stroked="t" strokeweight=".478649pt" strokecolor="#3F3F3F">
                <v:path arrowok="t"/>
              </v:shape>
            </v:group>
            <v:group style="position:absolute;left:10497;top:4811;width:1206;height:2" coordorigin="10497,4811" coordsize="1206,2">
              <v:shape style="position:absolute;left:10497;top:4811;width:1206;height:2" coordorigin="10497,4811" coordsize="1206,0" path="m10497,4811l11703,4811e" filled="f" stroked="t" strokeweight=".478649pt" strokecolor="#6B6B6B">
                <v:path arrowok="t"/>
              </v:shape>
            </v:group>
            <v:group style="position:absolute;left:4849;top:4804;width:2;height:503" coordorigin="4849,4804" coordsize="2,503">
              <v:shape style="position:absolute;left:4849;top:4804;width:2;height:503" coordorigin="4849,4804" coordsize="0,503" path="m4849,5308l4849,4804e" filled="f" stroked="t" strokeweight=".957298pt" strokecolor="#545454">
                <v:path arrowok="t"/>
              </v:shape>
            </v:group>
            <v:group style="position:absolute;left:4849;top:5296;width:4581;height:2" coordorigin="4849,5296" coordsize="4581,2">
              <v:shape style="position:absolute;left:4849;top:5296;width:4581;height:2" coordorigin="4849,5296" coordsize="4581,0" path="m4849,5296l9429,5296e" filled="f" stroked="t" strokeweight=".717973pt" strokecolor="#575757">
                <v:path arrowok="t"/>
              </v:shape>
            </v:group>
            <v:group style="position:absolute;left:7687;top:4795;width:2;height:254" coordorigin="7687,4795" coordsize="2,254">
              <v:shape style="position:absolute;left:7687;top:4795;width:2;height:254" coordorigin="7687,4795" coordsize="0,254" path="m7687,5049l7687,4795e" filled="f" stroked="t" strokeweight=".239324pt" strokecolor="#5B5B5B">
                <v:path arrowok="t"/>
              </v:shape>
            </v:group>
            <v:group style="position:absolute;left:7687;top:5049;width:2;height:240" coordorigin="7687,5049" coordsize="2,240">
              <v:shape style="position:absolute;left:7687;top:5049;width:2;height:240" coordorigin="7687,5049" coordsize="0,240" path="m7687,5288l7687,5049e" filled="f" stroked="t" strokeweight=".239324pt" strokecolor="#3F3F3F">
                <v:path arrowok="t"/>
              </v:shape>
            </v:group>
            <v:group style="position:absolute;left:9267;top:5296;width:2436;height:2" coordorigin="9267,5296" coordsize="2436,2">
              <v:shape style="position:absolute;left:9267;top:5296;width:2436;height:2" coordorigin="9267,5296" coordsize="2436,0" path="m9267,5296l11703,5296e" filled="f" stroked="t" strokeweight=".957298pt" strokecolor="#707070">
                <v:path arrowok="t"/>
              </v:shape>
            </v:group>
            <v:group style="position:absolute;left:4854;top:5250;width:2;height:542" coordorigin="4854,5250" coordsize="2,542">
              <v:shape style="position:absolute;left:4854;top:5250;width:2;height:542" coordorigin="4854,5250" coordsize="0,542" path="m4854,5792l4854,5250e" filled="f" stroked="t" strokeweight=".478649pt" strokecolor="#383838">
                <v:path arrowok="t"/>
              </v:shape>
            </v:group>
            <v:group style="position:absolute;left:4849;top:5540;width:4289;height:2" coordorigin="4849,5540" coordsize="4289,2">
              <v:shape style="position:absolute;left:4849;top:5540;width:4289;height:2" coordorigin="4849,5540" coordsize="4289,0" path="m4849,5540l9137,5540e" filled="f" stroked="t" strokeweight=".957298pt" strokecolor="#646464">
                <v:path arrowok="t"/>
              </v:shape>
            </v:group>
            <v:group style="position:absolute;left:9066;top:5538;width:1757;height:2" coordorigin="9066,5538" coordsize="1757,2">
              <v:shape style="position:absolute;left:9066;top:5538;width:1757;height:2" coordorigin="9066,5538" coordsize="1757,0" path="m9066,5538l10822,5538e" filled="f" stroked="t" strokeweight=".478649pt" strokecolor="#3B3B3B">
                <v:path arrowok="t"/>
              </v:shape>
            </v:group>
            <v:group style="position:absolute;left:10497;top:5540;width:1216;height:2" coordorigin="10497,5540" coordsize="1216,2">
              <v:shape style="position:absolute;left:10497;top:5540;width:1216;height:2" coordorigin="10497,5540" coordsize="1216,0" path="m10497,5540l11713,5540e" filled="f" stroked="t" strokeweight=".478649pt" strokecolor="#676767">
                <v:path arrowok="t"/>
              </v:shape>
            </v:group>
            <v:group style="position:absolute;left:4849;top:5777;width:2503;height:2" coordorigin="4849,5777" coordsize="2503,2">
              <v:shape style="position:absolute;left:4849;top:5777;width:2503;height:2" coordorigin="4849,5777" coordsize="2503,0" path="m4849,5777l7352,5777e" filled="f" stroked="t" strokeweight=".478649pt" strokecolor="#4B4B4B">
                <v:path arrowok="t"/>
              </v:shape>
            </v:group>
            <v:group style="position:absolute;left:6529;top:5780;width:2901;height:2" coordorigin="6529,5780" coordsize="2901,2">
              <v:shape style="position:absolute;left:6529;top:5780;width:2901;height:2" coordorigin="6529,5780" coordsize="2901,0" path="m6529,5780l9429,5780e" filled="f" stroked="t" strokeweight=".957298pt" strokecolor="#606060">
                <v:path arrowok="t"/>
              </v:shape>
            </v:group>
            <v:group style="position:absolute;left:9372;top:5777;width:1182;height:2" coordorigin="9372,5777" coordsize="1182,2">
              <v:shape style="position:absolute;left:9372;top:5777;width:1182;height:2" coordorigin="9372,5777" coordsize="1182,0" path="m9372,5777l10554,5777e" filled="f" stroked="t" strokeweight=".478649pt" strokecolor="#2F2F2F">
                <v:path arrowok="t"/>
              </v:shape>
            </v:group>
            <v:group style="position:absolute;left:10497;top:5777;width:1216;height:2" coordorigin="10497,5777" coordsize="1216,2">
              <v:shape style="position:absolute;left:10497;top:5777;width:1216;height:2" coordorigin="10497,5777" coordsize="1216,0" path="m10497,5777l11713,5777e" filled="f" stroked="t" strokeweight=".717973pt" strokecolor="#676767">
                <v:path arrowok="t"/>
              </v:shape>
            </v:group>
            <v:group style="position:absolute;left:2053;top:6022;width:866;height:2" coordorigin="2053,6022" coordsize="866,2">
              <v:shape style="position:absolute;left:2053;top:6022;width:866;height:2" coordorigin="2053,6022" coordsize="866,0" path="m2053,6022l2920,6022e" filled="f" stroked="t" strokeweight=".478649pt" strokecolor="#2F2F2F">
                <v:path arrowok="t"/>
              </v:shape>
            </v:group>
            <v:group style="position:absolute;left:2862;top:6020;width:8850;height:2" coordorigin="2862,6020" coordsize="8850,2">
              <v:shape style="position:absolute;left:2862;top:6020;width:8850;height:2" coordorigin="2862,6020" coordsize="8850,0" path="m2862,6020l11713,6020e" filled="f" stroked="t" strokeweight=".957298pt" strokecolor="#606060">
                <v:path arrowok="t"/>
              </v:shape>
            </v:group>
            <v:group style="position:absolute;left:799;top:6257;width:594;height:2" coordorigin="799,6257" coordsize="594,2">
              <v:shape style="position:absolute;left:799;top:6257;width:594;height:2" coordorigin="799,6257" coordsize="594,0" path="m799,6257l1393,6257e" filled="f" stroked="t" strokeweight=".478649pt" strokecolor="#646464">
                <v:path arrowok="t"/>
              </v:shape>
            </v:group>
            <v:group style="position:absolute;left:809;top:6259;width:10899;height:2" coordorigin="809,6259" coordsize="10899,2">
              <v:shape style="position:absolute;left:809;top:6259;width:10899;height:2" coordorigin="809,6259" coordsize="10899,0" path="m809,6259l11708,6259e" filled="f" stroked="t" strokeweight=".717973pt" strokecolor="#5B5B5B">
                <v:path arrowok="t"/>
              </v:shape>
            </v:group>
            <v:group style="position:absolute;left:4851;top:5734;width:2;height:1247" coordorigin="4851,5734" coordsize="2,1247">
              <v:shape style="position:absolute;left:4851;top:5734;width:2;height:1247" coordorigin="4851,5734" coordsize="0,1247" path="m4851,6981l4851,5734e" filled="f" stroked="t" strokeweight=".717973pt" strokecolor="#4F4F4F">
                <v:path arrowok="t"/>
              </v:shape>
            </v:group>
            <v:group style="position:absolute;left:7295;top:6262;width:1005;height:2" coordorigin="7295,6262" coordsize="1005,2">
              <v:shape style="position:absolute;left:7295;top:6262;width:1005;height:2" coordorigin="7295,6262" coordsize="1005,0" path="m7295,6262l8300,6262e" filled="f" stroked="t" strokeweight=".478649pt" strokecolor="#2F2F2F">
                <v:path arrowok="t"/>
              </v:shape>
            </v:group>
            <v:group style="position:absolute;left:2061;top:5250;width:2;height:3452" coordorigin="2061,5250" coordsize="2,3452">
              <v:shape style="position:absolute;left:2061;top:5250;width:2;height:3452" coordorigin="2061,5250" coordsize="0,3452" path="m2061,8702l2061,5250e" filled="f" stroked="t" strokeweight=".957298pt" strokecolor="#676767">
                <v:path arrowok="t"/>
              </v:shape>
            </v:group>
            <v:group style="position:absolute;left:7687;top:6262;width:2;height:503" coordorigin="7687,6262" coordsize="2,503">
              <v:shape style="position:absolute;left:7687;top:6262;width:2;height:503" coordorigin="7687,6262" coordsize="0,503" path="m7687,6765l7687,6262e" filled="f" stroked="t" strokeweight=".239324pt" strokecolor="#282828">
                <v:path arrowok="t"/>
              </v:shape>
            </v:group>
            <v:group style="position:absolute;left:2049;top:6732;width:1723;height:2" coordorigin="2049,6732" coordsize="1723,2">
              <v:shape style="position:absolute;left:2049;top:6732;width:1723;height:2" coordorigin="2049,6732" coordsize="1723,0" path="m2049,6732l3772,6732e" filled="f" stroked="t" strokeweight=".478649pt" strokecolor="#3B3B3B">
                <v:path arrowok="t"/>
              </v:shape>
            </v:group>
            <v:group style="position:absolute;left:3418;top:6732;width:378;height:2" coordorigin="3418,6732" coordsize="378,2">
              <v:shape style="position:absolute;left:3418;top:6732;width:378;height:2" coordorigin="3418,6732" coordsize="378,0" path="m3418,6732l3796,6732e" filled="f" stroked="t" strokeweight=".478649pt" strokecolor="#4F4F4F">
                <v:path arrowok="t"/>
              </v:shape>
            </v:group>
            <v:group style="position:absolute;left:3738;top:6734;width:3633;height:2" coordorigin="3738,6734" coordsize="3633,2">
              <v:shape style="position:absolute;left:3738;top:6734;width:3633;height:2" coordorigin="3738,6734" coordsize="3633,0" path="m3738,6734l7371,6734e" filled="f" stroked="t" strokeweight=".957298pt" strokecolor="#646464">
                <v:path arrowok="t"/>
              </v:shape>
            </v:group>
            <v:group style="position:absolute;left:7295;top:6736;width:1828;height:2" coordorigin="7295,6736" coordsize="1828,2">
              <v:shape style="position:absolute;left:7295;top:6736;width:1828;height:2" coordorigin="7295,6736" coordsize="1828,0" path="m7295,6736l9123,6736e" filled="f" stroked="t" strokeweight=".717973pt" strokecolor="#4B4B4B">
                <v:path arrowok="t"/>
              </v:shape>
            </v:group>
            <v:group style="position:absolute;left:9066;top:6736;width:957;height:2" coordorigin="9066,6736" coordsize="957,2">
              <v:shape style="position:absolute;left:9066;top:6736;width:957;height:2" coordorigin="9066,6736" coordsize="957,0" path="m9066,6736l10023,6736e" filled="f" stroked="t" strokeweight=".478649pt" strokecolor="#2F2F2F">
                <v:path arrowok="t"/>
              </v:shape>
            </v:group>
            <v:group style="position:absolute;left:9965;top:6734;width:1742;height:2" coordorigin="9965,6734" coordsize="1742,2">
              <v:shape style="position:absolute;left:9965;top:6734;width:1742;height:2" coordorigin="9965,6734" coordsize="1742,0" path="m9965,6734l11708,6734e" filled="f" stroked="t" strokeweight=".957298pt" strokecolor="#777777">
                <v:path arrowok="t"/>
              </v:shape>
            </v:group>
            <v:group style="position:absolute;left:2049;top:6974;width:7074;height:2" coordorigin="2049,6974" coordsize="7074,2">
              <v:shape style="position:absolute;left:2049;top:6974;width:7074;height:2" coordorigin="2049,6974" coordsize="7074,0" path="m2049,6974l9123,6974e" filled="f" stroked="t" strokeweight=".717973pt" strokecolor="#575757">
                <v:path arrowok="t"/>
              </v:shape>
            </v:group>
            <v:group style="position:absolute;left:7687;top:6751;width:2;height:225" coordorigin="7687,6751" coordsize="2,225">
              <v:shape style="position:absolute;left:7687;top:6751;width:2;height:225" coordorigin="7687,6751" coordsize="0,225" path="m7687,6976l7687,6751e" filled="f" stroked="t" strokeweight=".239324pt" strokecolor="#4F4F4F">
                <v:path arrowok="t"/>
              </v:shape>
            </v:group>
            <v:group style="position:absolute;left:9066;top:6976;width:364;height:2" coordorigin="9066,6976" coordsize="364,2">
              <v:shape style="position:absolute;left:9066;top:6976;width:364;height:2" coordorigin="9066,6976" coordsize="364,0" path="m9066,6976l9429,6976e" filled="f" stroked="t" strokeweight=".478649pt" strokecolor="#3B3B3B">
                <v:path arrowok="t"/>
              </v:shape>
            </v:group>
            <v:group style="position:absolute;left:9372;top:6976;width:651;height:2" coordorigin="9372,6976" coordsize="651,2">
              <v:shape style="position:absolute;left:9372;top:6976;width:651;height:2" coordorigin="9372,6976" coordsize="651,0" path="m9372,6976l10023,6976e" filled="f" stroked="t" strokeweight=".478649pt" strokecolor="#282828">
                <v:path arrowok="t"/>
              </v:shape>
            </v:group>
            <v:group style="position:absolute;left:9965;top:6974;width:1742;height:2" coordorigin="9965,6974" coordsize="1742,2">
              <v:shape style="position:absolute;left:9965;top:6974;width:1742;height:2" coordorigin="9965,6974" coordsize="1742,0" path="m9965,6974l11708,6974e" filled="f" stroked="t" strokeweight=".957298pt" strokecolor="#747474">
                <v:path arrowok="t"/>
              </v:shape>
            </v:group>
            <v:group style="position:absolute;left:297;top:7216;width:4293;height:2" coordorigin="297,7216" coordsize="4293,2">
              <v:shape style="position:absolute;left:297;top:7216;width:4293;height:2" coordorigin="297,7216" coordsize="4293,0" path="m297,7216l4590,7216e" filled="f" stroked="t" strokeweight=".957298pt" strokecolor="#676767">
                <v:path arrowok="t"/>
              </v:shape>
            </v:group>
            <v:group style="position:absolute;left:4533;top:7216;width:1546;height:2" coordorigin="4533,7216" coordsize="1546,2">
              <v:shape style="position:absolute;left:4533;top:7216;width:1546;height:2" coordorigin="4533,7216" coordsize="1546,0" path="m4533,7216l6079,7216e" filled="f" stroked="t" strokeweight=".478649pt" strokecolor="#343434">
                <v:path arrowok="t"/>
              </v:shape>
            </v:group>
            <v:group style="position:absolute;left:6021;top:7218;width:4002;height:2" coordorigin="6021,7218" coordsize="4002,2">
              <v:shape style="position:absolute;left:6021;top:7218;width:4002;height:2" coordorigin="6021,7218" coordsize="4002,0" path="m6021,7218l10023,7218e" filled="f" stroked="t" strokeweight=".957298pt" strokecolor="#606060">
                <v:path arrowok="t"/>
              </v:shape>
            </v:group>
            <v:group style="position:absolute;left:9965;top:7216;width:589;height:2" coordorigin="9965,7216" coordsize="589,2">
              <v:shape style="position:absolute;left:9965;top:7216;width:589;height:2" coordorigin="9965,7216" coordsize="589,0" path="m9965,7216l10554,7216e" filled="f" stroked="t" strokeweight=".478649pt" strokecolor="#4B4B4B">
                <v:path arrowok="t"/>
              </v:shape>
            </v:group>
            <v:group style="position:absolute;left:10497;top:7216;width:1211;height:2" coordorigin="10497,7216" coordsize="1211,2">
              <v:shape style="position:absolute;left:10497;top:7216;width:1211;height:2" coordorigin="10497,7216" coordsize="1211,0" path="m10497,7216l11708,7216e" filled="f" stroked="t" strokeweight=".717973pt" strokecolor="#7C7C7C">
                <v:path arrowok="t"/>
              </v:shape>
            </v:group>
            <v:group style="position:absolute;left:297;top:7686;width:1173;height:2" coordorigin="297,7686" coordsize="1173,2">
              <v:shape style="position:absolute;left:297;top:7686;width:1173;height:2" coordorigin="297,7686" coordsize="1173,0" path="m297,7686l1469,7686e" filled="f" stroked="t" strokeweight=".478649pt" strokecolor="#575757">
                <v:path arrowok="t"/>
              </v:shape>
            </v:group>
            <v:group style="position:absolute;left:1335;top:7688;width:10372;height:2" coordorigin="1335,7688" coordsize="10372,2">
              <v:shape style="position:absolute;left:1335;top:7688;width:10372;height:2" coordorigin="1335,7688" coordsize="10372,0" path="m1335,7688l11708,7688e" filled="f" stroked="t" strokeweight=".717973pt" strokecolor="#5B5B5B">
                <v:path arrowok="t"/>
              </v:shape>
            </v:group>
            <v:group style="position:absolute;left:2499;top:7690;width:211;height:2" coordorigin="2499,7690" coordsize="211,2">
              <v:shape style="position:absolute;left:2499;top:7690;width:211;height:2" coordorigin="2499,7690" coordsize="211,0" path="m2499,7690l2709,7690e" filled="f" stroked="t" strokeweight=".478649pt" strokecolor="#3B3B3B">
                <v:path arrowok="t"/>
              </v:shape>
            </v:group>
            <v:group style="position:absolute;left:6021;top:7690;width:909;height:2" coordorigin="6021,7690" coordsize="909,2">
              <v:shape style="position:absolute;left:6021;top:7690;width:909;height:2" coordorigin="6021,7690" coordsize="909,0" path="m6021,7690l6931,7690e" filled="f" stroked="t" strokeweight=".478649pt" strokecolor="#3F3F3F">
                <v:path arrowok="t"/>
              </v:shape>
            </v:group>
            <v:group style="position:absolute;left:6873;top:7690;width:842;height:2" coordorigin="6873,7690" coordsize="842,2">
              <v:shape style="position:absolute;left:6873;top:7690;width:842;height:2" coordorigin="6873,7690" coordsize="842,0" path="m6873,7690l7716,7690e" filled="f" stroked="t" strokeweight=".478649pt" strokecolor="#282828">
                <v:path arrowok="t"/>
              </v:shape>
            </v:group>
            <v:group style="position:absolute;left:7658;top:7690;width:641;height:2" coordorigin="7658,7690" coordsize="641,2">
              <v:shape style="position:absolute;left:7658;top:7690;width:641;height:2" coordorigin="7658,7690" coordsize="641,0" path="m7658,7690l8300,7690e" filled="f" stroked="t" strokeweight=".478649pt" strokecolor="#4B4B4B">
                <v:path arrowok="t"/>
              </v:shape>
            </v:group>
            <v:group style="position:absolute;left:11703;top:7451;width:2;height:1251" coordorigin="11703,7451" coordsize="2,1251">
              <v:shape style="position:absolute;left:11703;top:7451;width:2;height:1251" coordorigin="11703,7451" coordsize="0,1251" path="m11703,8702l11703,7451e" filled="f" stroked="t" strokeweight=".478649pt" strokecolor="#4F4F4F">
                <v:path arrowok="t"/>
              </v:shape>
            </v:group>
            <v:group style="position:absolute;left:4854;top:7681;width:2;height:738" coordorigin="4854,7681" coordsize="2,738">
              <v:shape style="position:absolute;left:4854;top:7681;width:2;height:738" coordorigin="4854,7681" coordsize="0,738" path="m4854,8419l4854,7681e" filled="f" stroked="t" strokeweight=".957298pt" strokecolor="#646464">
                <v:path arrowok="t"/>
              </v:shape>
            </v:group>
            <v:group style="position:absolute;left:4844;top:7933;width:4279;height:2" coordorigin="4844,7933" coordsize="4279,2">
              <v:shape style="position:absolute;left:4844;top:7933;width:4279;height:2" coordorigin="4844,7933" coordsize="4279,0" path="m4844,7933l9123,7933e" filled="f" stroked="t" strokeweight=".957298pt" strokecolor="#606060">
                <v:path arrowok="t"/>
              </v:shape>
            </v:group>
            <v:group style="position:absolute;left:9066;top:7935;width:957;height:2" coordorigin="9066,7935" coordsize="957,2">
              <v:shape style="position:absolute;left:9066;top:7935;width:957;height:2" coordorigin="9066,7935" coordsize="957,0" path="m9066,7935l10023,7935e" filled="f" stroked="t" strokeweight=".478649pt" strokecolor="#484848">
                <v:path arrowok="t"/>
              </v:shape>
            </v:group>
            <v:group style="position:absolute;left:9879;top:7933;width:1828;height:2" coordorigin="9879,7933" coordsize="1828,2">
              <v:shape style="position:absolute;left:9879;top:7933;width:1828;height:2" coordorigin="9879,7933" coordsize="1828,0" path="m9879,7933l11708,7933e" filled="f" stroked="t" strokeweight=".957298pt" strokecolor="#777777">
                <v:path arrowok="t"/>
              </v:shape>
            </v:group>
            <v:group style="position:absolute;left:4844;top:8175;width:1235;height:2" coordorigin="4844,8175" coordsize="1235,2">
              <v:shape style="position:absolute;left:4844;top:8175;width:1235;height:2" coordorigin="4844,8175" coordsize="1235,0" path="m4844,8175l6079,8175e" filled="f" stroked="t" strokeweight=".478649pt" strokecolor="#343434">
                <v:path arrowok="t"/>
              </v:shape>
            </v:group>
            <v:group style="position:absolute;left:6021;top:8175;width:1694;height:2" coordorigin="6021,8175" coordsize="1694,2">
              <v:shape style="position:absolute;left:6021;top:8175;width:1694;height:2" coordorigin="6021,8175" coordsize="1694,0" path="m6021,8175l7716,8175e" filled="f" stroked="t" strokeweight=".957298pt" strokecolor="#545454">
                <v:path arrowok="t"/>
              </v:shape>
            </v:group>
            <v:group style="position:absolute;left:7658;top:8177;width:1771;height:2" coordorigin="7658,8177" coordsize="1771,2">
              <v:shape style="position:absolute;left:7658;top:8177;width:1771;height:2" coordorigin="7658,8177" coordsize="1771,0" path="m7658,8177l9429,8177e" filled="f" stroked="t" strokeweight=".957298pt" strokecolor="#707070">
                <v:path arrowok="t"/>
              </v:shape>
            </v:group>
            <v:group style="position:absolute;left:9372;top:8175;width:1182;height:2" coordorigin="9372,8175" coordsize="1182,2">
              <v:shape style="position:absolute;left:9372;top:8175;width:1182;height:2" coordorigin="9372,8175" coordsize="1182,0" path="m9372,8175l10554,8175e" filled="f" stroked="t" strokeweight=".478649pt" strokecolor="#383838">
                <v:path arrowok="t"/>
              </v:shape>
            </v:group>
            <v:group style="position:absolute;left:10497;top:8175;width:1211;height:2" coordorigin="10497,8175" coordsize="1211,2">
              <v:shape style="position:absolute;left:10497;top:8175;width:1211;height:2" coordorigin="10497,8175" coordsize="1211,0" path="m10497,8175l11708,8175e" filled="f" stroked="t" strokeweight=".717973pt" strokecolor="#6B6B6B">
                <v:path arrowok="t"/>
              </v:shape>
            </v:group>
            <v:group style="position:absolute;left:302;top:8414;width:4169;height:2" coordorigin="302,8414" coordsize="4169,2">
              <v:shape style="position:absolute;left:302;top:8414;width:4169;height:2" coordorigin="302,8414" coordsize="4169,0" path="m302,8414l4471,8414e" filled="f" stroked="t" strokeweight=".957298pt" strokecolor="#676767">
                <v:path arrowok="t"/>
              </v:shape>
            </v:group>
            <v:group style="position:absolute;left:4317;top:8419;width:273;height:2" coordorigin="4317,8419" coordsize="273,2">
              <v:shape style="position:absolute;left:4317;top:8419;width:273;height:2" coordorigin="4317,8419" coordsize="273,0" path="m4317,8419l4590,8419e" filled="f" stroked="t" strokeweight=".717973pt" strokecolor="#545454">
                <v:path arrowok="t"/>
              </v:shape>
            </v:group>
            <v:group style="position:absolute;left:4533;top:8414;width:1115;height:2" coordorigin="4533,8414" coordsize="1115,2">
              <v:shape style="position:absolute;left:4533;top:8414;width:1115;height:2" coordorigin="4533,8414" coordsize="1115,0" path="m4533,8414l5648,8414e" filled="f" stroked="t" strokeweight=".478649pt" strokecolor="#2F2F2F">
                <v:path arrowok="t"/>
              </v:shape>
            </v:group>
            <v:group style="position:absolute;left:5591;top:8417;width:1340;height:2" coordorigin="5591,8417" coordsize="1340,2">
              <v:shape style="position:absolute;left:5591;top:8417;width:1340;height:2" coordorigin="5591,8417" coordsize="1340,0" path="m5591,8417l6931,8417e" filled="f" stroked="t" strokeweight=".478649pt" strokecolor="#484848">
                <v:path arrowok="t"/>
              </v:shape>
            </v:group>
            <v:group style="position:absolute;left:6873;top:8419;width:479;height:2" coordorigin="6873,8419" coordsize="479,2">
              <v:shape style="position:absolute;left:6873;top:8419;width:479;height:2" coordorigin="6873,8419" coordsize="479,0" path="m6873,8419l7352,8419e" filled="f" stroked="t" strokeweight=".478649pt" strokecolor="#343434">
                <v:path arrowok="t"/>
              </v:shape>
            </v:group>
            <v:group style="position:absolute;left:7295;top:8417;width:2374;height:2" coordorigin="7295,8417" coordsize="2374,2">
              <v:shape style="position:absolute;left:7295;top:8417;width:2374;height:2" coordorigin="7295,8417" coordsize="2374,0" path="m7295,8417l9669,8417e" filled="f" stroked="t" strokeweight=".957298pt" strokecolor="#676767">
                <v:path arrowok="t"/>
              </v:shape>
            </v:group>
            <v:group style="position:absolute;left:9372;top:8419;width:1675;height:2" coordorigin="9372,8419" coordsize="1675,2">
              <v:shape style="position:absolute;left:9372;top:8419;width:1675;height:2" coordorigin="9372,8419" coordsize="1675,0" path="m9372,8419l11047,8419e" filled="f" stroked="t" strokeweight=".717973pt" strokecolor="#484848">
                <v:path arrowok="t"/>
              </v:shape>
            </v:group>
            <v:group style="position:absolute;left:9965;top:8414;width:1082;height:2" coordorigin="9965,8414" coordsize="1082,2">
              <v:shape style="position:absolute;left:9965;top:8414;width:1082;height:2" coordorigin="9965,8414" coordsize="1082,0" path="m9965,8414l11047,8414e" filled="f" stroked="t" strokeweight=".478649pt" strokecolor="#3F3F3F">
                <v:path arrowok="t"/>
              </v:shape>
            </v:group>
            <v:group style="position:absolute;left:10497;top:8417;width:1216;height:2" coordorigin="10497,8417" coordsize="1216,2">
              <v:shape style="position:absolute;left:10497;top:8417;width:1216;height:2" coordorigin="10497,8417" coordsize="1216,0" path="m10497,8417l11713,8417e" filled="f" stroked="t" strokeweight=".478649pt" strokecolor="#646464">
                <v:path arrowok="t"/>
              </v:shape>
            </v:group>
            <v:group style="position:absolute;left:306;top:729;width:2;height:15923" coordorigin="306,729" coordsize="2,15923">
              <v:shape style="position:absolute;left:306;top:729;width:2;height:15923" coordorigin="306,729" coordsize="0,15923" path="m306,16651l306,729e" filled="f" stroked="t" strokeweight=".717973pt" strokecolor="#575757">
                <v:path arrowok="t"/>
              </v:shape>
            </v:group>
            <v:group style="position:absolute;left:2058;top:8645;width:2;height:758" coordorigin="2058,8645" coordsize="2,758">
              <v:shape style="position:absolute;left:2058;top:8645;width:2;height:758" coordorigin="2058,8645" coordsize="0,758" path="m2058,9402l2058,8645e" filled="f" stroked="t" strokeweight=".478649pt" strokecolor="#444444">
                <v:path arrowok="t"/>
              </v:shape>
            </v:group>
            <v:group style="position:absolute;left:302;top:9114;width:9128;height:2" coordorigin="302,9114" coordsize="9128,2">
              <v:shape style="position:absolute;left:302;top:9114;width:9128;height:2" coordorigin="302,9114" coordsize="9128,0" path="m302,9114l9429,9114e" filled="f" stroked="t" strokeweight=".957298pt" strokecolor="#646464">
                <v:path arrowok="t"/>
              </v:shape>
            </v:group>
            <v:group style="position:absolute;left:306;top:8855;width:2;height:283" coordorigin="306,8855" coordsize="2,283">
              <v:shape style="position:absolute;left:306;top:8855;width:2;height:283" coordorigin="306,8855" coordsize="0,283" path="m306,9138l306,8855e" filled="f" stroked="t" strokeweight=".478649pt" strokecolor="#4B4B4B">
                <v:path arrowok="t"/>
              </v:shape>
            </v:group>
            <v:group style="position:absolute;left:9372;top:9114;width:1182;height:2" coordorigin="9372,9114" coordsize="1182,2">
              <v:shape style="position:absolute;left:9372;top:9114;width:1182;height:2" coordorigin="9372,9114" coordsize="1182,0" path="m9372,9114l10554,9114e" filled="f" stroked="t" strokeweight=".478649pt" strokecolor="#2F2F2F">
                <v:path arrowok="t"/>
              </v:shape>
            </v:group>
            <v:group style="position:absolute;left:10497;top:9117;width:1216;height:2" coordorigin="10497,9117" coordsize="1216,2">
              <v:shape style="position:absolute;left:10497;top:9117;width:1216;height:2" coordorigin="10497,9117" coordsize="1216,0" path="m10497,9117l11713,9117e" filled="f" stroked="t" strokeweight=".478649pt" strokecolor="#646464">
                <v:path arrowok="t"/>
              </v:shape>
            </v:group>
            <v:group style="position:absolute;left:306;top:9066;width:2;height:1472" coordorigin="306,9066" coordsize="2,1472">
              <v:shape style="position:absolute;left:306;top:9066;width:2;height:1472" coordorigin="306,9066" coordsize="0,1472" path="m306,10538l306,9066e" filled="f" stroked="t" strokeweight=".478649pt" strokecolor="#2B2B2B">
                <v:path arrowok="t"/>
              </v:shape>
            </v:group>
            <v:group style="position:absolute;left:302;top:10512;width:8822;height:2" coordorigin="302,10512" coordsize="8822,2">
              <v:shape style="position:absolute;left:302;top:10512;width:8822;height:2" coordorigin="302,10512" coordsize="8822,0" path="m302,10512l9123,10512e" filled="f" stroked="t" strokeweight=".717973pt" strokecolor="#606060">
                <v:path arrowok="t"/>
              </v:shape>
            </v:group>
            <v:group style="position:absolute;left:9066;top:10514;width:957;height:2" coordorigin="9066,10514" coordsize="957,2">
              <v:shape style="position:absolute;left:9066;top:10514;width:957;height:2" coordorigin="9066,10514" coordsize="957,0" path="m9066,10514l10023,10514e" filled="f" stroked="t" strokeweight=".478649pt" strokecolor="#3B3B3B">
                <v:path arrowok="t"/>
              </v:shape>
            </v:group>
            <v:group style="position:absolute;left:9965;top:10510;width:589;height:2" coordorigin="9965,10510" coordsize="589,2">
              <v:shape style="position:absolute;left:9965;top:10510;width:589;height:2" coordorigin="9965,10510" coordsize="589,0" path="m9965,10510l10554,10510e" filled="f" stroked="t" strokeweight=".717973pt" strokecolor="#5B5B5B">
                <v:path arrowok="t"/>
              </v:shape>
            </v:group>
            <v:group style="position:absolute;left:10272;top:10512;width:1441;height:2" coordorigin="10272,10512" coordsize="1441,2">
              <v:shape style="position:absolute;left:10272;top:10512;width:1441;height:2" coordorigin="10272,10512" coordsize="1441,0" path="m10272,10512l11713,10512e" filled="f" stroked="t" strokeweight=".957298pt" strokecolor="#808080">
                <v:path arrowok="t"/>
              </v:shape>
            </v:group>
            <v:group style="position:absolute;left:11708;top:9575;width:2;height:1271" coordorigin="11708,9575" coordsize="2,1271">
              <v:shape style="position:absolute;left:11708;top:9575;width:2;height:1271" coordorigin="11708,9575" coordsize="0,1271" path="m11708,10845l11708,9575e" filled="f" stroked="t" strokeweight=".478649pt" strokecolor="#4B4B4B">
                <v:path arrowok="t"/>
              </v:shape>
            </v:group>
            <v:group style="position:absolute;left:292;top:10812;width:3154;height:2" coordorigin="292,10812" coordsize="3154,2">
              <v:shape style="position:absolute;left:292;top:10812;width:3154;height:2" coordorigin="292,10812" coordsize="3154,0" path="m292,10812l3446,10812e" filled="f" stroked="t" strokeweight=".239324pt" strokecolor="#606060">
                <v:path arrowok="t"/>
              </v:shape>
            </v:group>
            <v:group style="position:absolute;left:3446;top:10812;width:8252;height:2" coordorigin="3446,10812" coordsize="8252,2">
              <v:shape style="position:absolute;left:3446;top:10812;width:8252;height:2" coordorigin="3446,10812" coordsize="8252,0" path="m3446,10812l11698,10812e" filled="f" stroked="t" strokeweight=".239324pt" strokecolor="#000000">
                <v:path arrowok="t"/>
              </v:shape>
            </v:group>
            <v:group style="position:absolute;left:292;top:11047;width:2235;height:2" coordorigin="292,11047" coordsize="2235,2">
              <v:shape style="position:absolute;left:292;top:11047;width:2235;height:2" coordorigin="292,11047" coordsize="2235,0" path="m292,11047l2527,11047e" filled="f" stroked="t" strokeweight=".239324pt" strokecolor="#777777">
                <v:path arrowok="t"/>
              </v:shape>
            </v:group>
            <v:group style="position:absolute;left:2527;top:11047;width:7998;height:2" coordorigin="2527,11047" coordsize="7998,2">
              <v:shape style="position:absolute;left:2527;top:11047;width:7998;height:2" coordorigin="2527,11047" coordsize="7998,0" path="m2527,11047l10525,11047e" filled="f" stroked="t" strokeweight=".239324pt" strokecolor="#000000">
                <v:path arrowok="t"/>
              </v:shape>
            </v:group>
            <v:group style="position:absolute;left:10525;top:11047;width:1173;height:2" coordorigin="10525,11047" coordsize="1173,2">
              <v:shape style="position:absolute;left:10525;top:11047;width:1173;height:2" coordorigin="10525,11047" coordsize="1173,0" path="m10525,11047l11698,11047e" filled="f" stroked="t" strokeweight=".239324pt" strokecolor="#838383">
                <v:path arrowok="t"/>
              </v:shape>
            </v:group>
            <v:group style="position:absolute;left:2061;top:11018;width:2;height:249" coordorigin="2061,11018" coordsize="2,249">
              <v:shape style="position:absolute;left:2061;top:11018;width:2;height:249" coordorigin="2061,11018" coordsize="0,249" path="m2061,11267l2061,11018e" filled="f" stroked="t" strokeweight=".957298pt" strokecolor="#7C7C7C">
                <v:path arrowok="t"/>
              </v:shape>
            </v:group>
            <v:group style="position:absolute;left:297;top:11466;width:1795;height:2" coordorigin="297,11466" coordsize="1795,2">
              <v:shape style="position:absolute;left:297;top:11466;width:1795;height:2" coordorigin="297,11466" coordsize="1795,0" path="m297,11466l2092,11466e" filled="f" stroked="t" strokeweight=".717973pt" strokecolor="#575757">
                <v:path arrowok="t"/>
              </v:shape>
            </v:group>
            <v:group style="position:absolute;left:2063;top:11210;width:2;height:283" coordorigin="2063,11210" coordsize="2,283">
              <v:shape style="position:absolute;left:2063;top:11210;width:2;height:283" coordorigin="2063,11210" coordsize="0,283" path="m2063,11492l2063,11210e" filled="f" stroked="t" strokeweight=".478649pt" strokecolor="#484848">
                <v:path arrowok="t"/>
              </v:shape>
            </v:group>
            <v:group style="position:absolute;left:2020;top:11469;width:1455;height:2" coordorigin="2020,11469" coordsize="1455,2">
              <v:shape style="position:absolute;left:2020;top:11469;width:1455;height:2" coordorigin="2020,11469" coordsize="1455,0" path="m2020,11469l3475,11469e" filled="f" stroked="t" strokeweight=".478649pt" strokecolor="#343434">
                <v:path arrowok="t"/>
              </v:shape>
            </v:group>
            <v:group style="position:absolute;left:3418;top:11471;width:957;height:2" coordorigin="3418,11471" coordsize="957,2">
              <v:shape style="position:absolute;left:3418;top:11471;width:957;height:2" coordorigin="3418,11471" coordsize="957,0" path="m3418,11471l4375,11471e" filled="f" stroked="t" strokeweight=".717973pt" strokecolor="#575757">
                <v:path arrowok="t"/>
              </v:shape>
            </v:group>
            <v:group style="position:absolute;left:4317;top:11471;width:273;height:2" coordorigin="4317,11471" coordsize="273,2">
              <v:shape style="position:absolute;left:4317;top:11471;width:273;height:2" coordorigin="4317,11471" coordsize="273,0" path="m4317,11471l4590,11471e" filled="f" stroked="t" strokeweight=".717973pt" strokecolor="#444444">
                <v:path arrowok="t"/>
              </v:shape>
            </v:group>
            <v:group style="position:absolute;left:4533;top:11471;width:2398;height:2" coordorigin="4533,11471" coordsize="2398,2">
              <v:shape style="position:absolute;left:4533;top:11471;width:2398;height:2" coordorigin="4533,11471" coordsize="2398,0" path="m4533,11471l6931,11471e" filled="f" stroked="t" strokeweight=".957298pt" strokecolor="#606060">
                <v:path arrowok="t"/>
              </v:shape>
            </v:group>
            <v:group style="position:absolute;left:6873;top:11469;width:1426;height:2" coordorigin="6873,11469" coordsize="1426,2">
              <v:shape style="position:absolute;left:6873;top:11469;width:1426;height:2" coordorigin="6873,11469" coordsize="1426,0" path="m6873,11469l8300,11469e" filled="f" stroked="t" strokeweight=".478649pt" strokecolor="#343434">
                <v:path arrowok="t"/>
              </v:shape>
            </v:group>
            <v:group style="position:absolute;left:8242;top:11469;width:3470;height:2" coordorigin="8242,11469" coordsize="3470,2">
              <v:shape style="position:absolute;left:8242;top:11469;width:3470;height:2" coordorigin="8242,11469" coordsize="3470,0" path="m8242,11469l11713,11469e" filled="f" stroked="t" strokeweight=".717973pt" strokecolor="#646464">
                <v:path arrowok="t"/>
              </v:shape>
            </v:group>
            <v:group style="position:absolute;left:297;top:11711;width:2321;height:2" coordorigin="297,11711" coordsize="2321,2">
              <v:shape style="position:absolute;left:297;top:11711;width:2321;height:2" coordorigin="297,11711" coordsize="2321,0" path="m297,11711l2618,11711e" filled="f" stroked="t" strokeweight=".717973pt" strokecolor="#606060">
                <v:path arrowok="t"/>
              </v:shape>
            </v:group>
            <v:group style="position:absolute;left:2061;top:9345;width:2;height:2392" coordorigin="2061,9345" coordsize="2,2392">
              <v:shape style="position:absolute;left:2061;top:9345;width:2;height:2392" coordorigin="2061,9345" coordsize="0,2392" path="m2061,11737l2061,9345e" filled="f" stroked="t" strokeweight=".957298pt" strokecolor="#676767">
                <v:path arrowok="t"/>
              </v:shape>
            </v:group>
            <v:group style="position:absolute;left:2499;top:11708;width:1297;height:2" coordorigin="2499,11708" coordsize="1297,2">
              <v:shape style="position:absolute;left:2499;top:11708;width:1297;height:2" coordorigin="2499,11708" coordsize="1297,0" path="m2499,11708l3796,11708e" filled="f" stroked="t" strokeweight=".478649pt" strokecolor="#3F3F3F">
                <v:path arrowok="t"/>
              </v:shape>
            </v:group>
            <v:group style="position:absolute;left:3676;top:11708;width:8037;height:2" coordorigin="3676,11708" coordsize="8037,2">
              <v:shape style="position:absolute;left:3676;top:11708;width:8037;height:2" coordorigin="3676,11708" coordsize="8037,0" path="m3676,11708l11713,11708e" filled="f" stroked="t" strokeweight=".717973pt" strokecolor="#5B5B5B">
                <v:path arrowok="t"/>
              </v:shape>
            </v:group>
            <v:group style="position:absolute;left:7295;top:11708;width:421;height:2" coordorigin="7295,11708" coordsize="421,2">
              <v:shape style="position:absolute;left:7295;top:11708;width:421;height:2" coordorigin="7295,11708" coordsize="421,0" path="m7295,11708l7716,11708e" filled="f" stroked="t" strokeweight=".478649pt" strokecolor="#282828">
                <v:path arrowok="t"/>
              </v:shape>
            </v:group>
            <v:group style="position:absolute;left:7658;top:11708;width:641;height:2" coordorigin="7658,11708" coordsize="641,2">
              <v:shape style="position:absolute;left:7658;top:11708;width:641;height:2" coordorigin="7658,11708" coordsize="641,0" path="m7658,11708l8300,11708e" filled="f" stroked="t" strokeweight=".478649pt" strokecolor="#3F3F3F">
                <v:path arrowok="t"/>
              </v:shape>
            </v:group>
            <v:group style="position:absolute;left:297;top:11950;width:6108;height:2" coordorigin="297,11950" coordsize="6108,2">
              <v:shape style="position:absolute;left:297;top:11950;width:6108;height:2" coordorigin="297,11950" coordsize="6108,0" path="m297,11950l6404,11950e" filled="f" stroked="t" strokeweight=".957298pt" strokecolor="#606060">
                <v:path arrowok="t"/>
              </v:shape>
            </v:group>
            <v:group style="position:absolute;left:823;top:11699;width:2;height:767" coordorigin="823,11699" coordsize="2,767">
              <v:shape style="position:absolute;left:823;top:11699;width:2;height:767" coordorigin="823,11699" coordsize="0,767" path="m823,12466l823,11699e" filled="f" stroked="t" strokeweight=".957298pt" strokecolor="#575757">
                <v:path arrowok="t"/>
              </v:shape>
            </v:group>
            <v:group style="position:absolute;left:1379;top:11665;width:2;height:1947" coordorigin="1379,11665" coordsize="2,1947">
              <v:shape style="position:absolute;left:1379;top:11665;width:2;height:1947" coordorigin="1379,11665" coordsize="0,1947" path="m1379,13612l1379,11665e" filled="f" stroked="t" strokeweight=".957298pt" strokecolor="#6B6B6B">
                <v:path arrowok="t"/>
              </v:shape>
            </v:group>
            <v:group style="position:absolute;left:2063;top:11665;width:2;height:307" coordorigin="2063,11665" coordsize="2,307">
              <v:shape style="position:absolute;left:2063;top:11665;width:2;height:307" coordorigin="2063,11665" coordsize="0,307" path="m2063,11972l2063,11665e" filled="f" stroked="t" strokeweight=".478649pt" strokecolor="#484848">
                <v:path arrowok="t"/>
              </v:shape>
            </v:group>
            <v:group style="position:absolute;left:6347;top:11948;width:1953;height:2" coordorigin="6347,11948" coordsize="1953,2">
              <v:shape style="position:absolute;left:6347;top:11948;width:1953;height:2" coordorigin="6347,11948" coordsize="1953,0" path="m6347,11948l8300,11948e" filled="f" stroked="t" strokeweight=".478649pt" strokecolor="#2F2F2F">
                <v:path arrowok="t"/>
              </v:shape>
            </v:group>
            <v:group style="position:absolute;left:8242;top:11948;width:3475;height:2" coordorigin="8242,11948" coordsize="3475,2">
              <v:shape style="position:absolute;left:8242;top:11948;width:3475;height:2" coordorigin="8242,11948" coordsize="3475,0" path="m8242,11948l11717,11948e" filled="f" stroked="t" strokeweight=".717973pt" strokecolor="#606060">
                <v:path arrowok="t"/>
              </v:shape>
            </v:group>
            <v:group style="position:absolute;left:2063;top:11900;width:2;height:1117" coordorigin="2063,11900" coordsize="2,1117">
              <v:shape style="position:absolute;left:2063;top:11900;width:2;height:1117" coordorigin="2063,11900" coordsize="0,1117" path="m2063,13017l2063,11900e" filled="f" stroked="t" strokeweight=".478649pt" strokecolor="#2B2B2B">
                <v:path arrowok="t"/>
              </v:shape>
            </v:group>
            <v:group style="position:absolute;left:311;top:12408;width:2;height:609" coordorigin="311,12408" coordsize="2,609">
              <v:shape style="position:absolute;left:311;top:12408;width:2;height:609" coordorigin="311,12408" coordsize="0,609" path="m311,13017l311,12408e" filled="f" stroked="t" strokeweight=".478649pt" strokecolor="#2B2B2B">
                <v:path arrowok="t"/>
              </v:shape>
            </v:group>
            <v:group style="position:absolute;left:823;top:12408;width:2;height:216" coordorigin="823,12408" coordsize="2,216">
              <v:shape style="position:absolute;left:823;top:12408;width:2;height:216" coordorigin="823,12408" coordsize="0,216" path="m823,12624l823,12408e" filled="f" stroked="t" strokeweight=".717973pt" strokecolor="#383838">
                <v:path arrowok="t"/>
              </v:shape>
            </v:group>
            <v:group style="position:absolute;left:828;top:12566;width:2;height:292" coordorigin="828,12566" coordsize="2,292">
              <v:shape style="position:absolute;left:828;top:12566;width:2;height:292" coordorigin="828,12566" coordsize="0,292" path="m828,12859l828,12566e" filled="f" stroked="t" strokeweight=".478649pt" strokecolor="#232323">
                <v:path arrowok="t"/>
              </v:shape>
            </v:group>
            <v:group style="position:absolute;left:826;top:12801;width:2;height:992" coordorigin="826,12801" coordsize="2,992">
              <v:shape style="position:absolute;left:826;top:12801;width:2;height:992" coordorigin="826,12801" coordsize="0,992" path="m826,13794l826,12801e" filled="f" stroked="t" strokeweight=".717973pt" strokecolor="#4B4B4B">
                <v:path arrowok="t"/>
              </v:shape>
            </v:group>
            <v:group style="position:absolute;left:311;top:12960;width:2;height:197" coordorigin="311,12960" coordsize="2,197">
              <v:shape style="position:absolute;left:311;top:12960;width:2;height:197" coordorigin="311,12960" coordsize="0,197" path="m311,13156l311,12960e" filled="f" stroked="t" strokeweight=".478649pt" strokecolor="#444444">
                <v:path arrowok="t"/>
              </v:shape>
            </v:group>
            <v:group style="position:absolute;left:2063;top:12960;width:2;height:197" coordorigin="2063,12960" coordsize="2,197">
              <v:shape style="position:absolute;left:2063;top:12960;width:2;height:197" coordorigin="2063,12960" coordsize="0,197" path="m2063,13156l2063,12960e" filled="f" stroked="t" strokeweight=".478649pt" strokecolor="#484848">
                <v:path arrowok="t"/>
              </v:shape>
            </v:group>
            <v:group style="position:absolute;left:2065;top:13099;width:2;height:1031" coordorigin="2065,13099" coordsize="2,1031">
              <v:shape style="position:absolute;left:2065;top:13099;width:2;height:1031" coordorigin="2065,13099" coordsize="0,1031" path="m2065,14129l2065,13099e" filled="f" stroked="t" strokeweight=".957298pt" strokecolor="#707070">
                <v:path arrowok="t"/>
              </v:shape>
            </v:group>
            <v:group style="position:absolute;left:1379;top:13554;width:2;height:1510" coordorigin="1379,13554" coordsize="2,1510">
              <v:shape style="position:absolute;left:1379;top:13554;width:2;height:1510" coordorigin="1379,13554" coordsize="0,1510" path="m1379,15064l1379,13554e" filled="f" stroked="t" strokeweight=".478649pt" strokecolor="#4B4B4B">
                <v:path arrowok="t"/>
              </v:shape>
            </v:group>
            <v:group style="position:absolute;left:7333;top:11703;width:2;height:4943" coordorigin="7333,11703" coordsize="2,4943">
              <v:shape style="position:absolute;left:7333;top:11703;width:2;height:4943" coordorigin="7333,11703" coordsize="0,4943" path="m7333,16647l7333,11703e" filled="f" stroked="t" strokeweight=".957298pt" strokecolor="#5B5B5B">
                <v:path arrowok="t"/>
              </v:shape>
            </v:group>
            <v:group style="position:absolute;left:7335;top:13655;width:2;height:139" coordorigin="7335,13655" coordsize="2,139">
              <v:shape style="position:absolute;left:7335;top:13655;width:2;height:139" coordorigin="7335,13655" coordsize="0,139" path="m7335,13794l7335,13655e" filled="f" stroked="t" strokeweight=".717973pt" strokecolor="#484848">
                <v:path arrowok="t"/>
              </v:shape>
            </v:group>
            <v:group style="position:absolute;left:11713;top:13655;width:2;height:139" coordorigin="11713,13655" coordsize="2,139">
              <v:shape style="position:absolute;left:11713;top:13655;width:2;height:139" coordorigin="11713,13655" coordsize="0,139" path="m11713,13794l11713,13655e" filled="f" stroked="t" strokeweight=".478649pt" strokecolor="#545454">
                <v:path arrowok="t"/>
              </v:shape>
            </v:group>
            <v:group style="position:absolute;left:292;top:14096;width:1771;height:2" coordorigin="292,14096" coordsize="1771,2">
              <v:shape style="position:absolute;left:292;top:14096;width:1771;height:2" coordorigin="292,14096" coordsize="1771,0" path="m292,14096l2063,14096e" filled="f" stroked="t" strokeweight=".239324pt" strokecolor="#5B5B5B">
                <v:path arrowok="t"/>
              </v:shape>
            </v:group>
            <v:group style="position:absolute;left:7687;top:14503;width:4011;height:2" coordorigin="7687,14503" coordsize="4011,2">
              <v:shape style="position:absolute;left:7687;top:14503;width:4011;height:2" coordorigin="7687,14503" coordsize="4011,0" path="m7687,14503l11698,14503e" filled="f" stroked="t" strokeweight="1.196622pt" strokecolor="#48579C">
                <v:path arrowok="t"/>
              </v:shape>
            </v:group>
            <v:group style="position:absolute;left:2068;top:14067;width:2;height:1597" coordorigin="2068,14067" coordsize="2,1597">
              <v:shape style="position:absolute;left:2068;top:14067;width:2;height:1597" coordorigin="2068,14067" coordsize="0,1597" path="m2068,15664l2068,14067e" filled="f" stroked="t" strokeweight=".478649pt" strokecolor="#3F3F3F">
                <v:path arrowok="t"/>
              </v:shape>
            </v:group>
            <v:group style="position:absolute;left:7335;top:14273;width:2;height:259" coordorigin="7335,14273" coordsize="2,259">
              <v:shape style="position:absolute;left:7335;top:14273;width:2;height:259" coordorigin="7335,14273" coordsize="0,259" path="m7335,14532l7335,14273e" filled="f" stroked="t" strokeweight=".717973pt" strokecolor="#444444">
                <v:path arrowok="t"/>
              </v:shape>
            </v:group>
            <v:group style="position:absolute;left:9094;top:14470;width:2;height:192" coordorigin="9094,14470" coordsize="2,192">
              <v:shape style="position:absolute;left:9094;top:14470;width:2;height:192" coordorigin="9094,14470" coordsize="0,192" path="m9094,14662l9094,14470e" filled="f" stroked="t" strokeweight="2.871894pt" strokecolor="#606780">
                <v:path arrowok="t"/>
              </v:shape>
            </v:group>
            <v:group style="position:absolute;left:306;top:16644;width:4921;height:2" coordorigin="306,16644" coordsize="4921,2">
              <v:shape style="position:absolute;left:306;top:16644;width:4921;height:2" coordorigin="306,16644" coordsize="4921,0" path="m306,16644l5227,16644e" filled="f" stroked="t" strokeweight=".957298pt" strokecolor="#676767">
                <v:path arrowok="t"/>
              </v:shape>
            </v:group>
            <v:group style="position:absolute;left:826;top:13137;width:2;height:3514" coordorigin="826,13137" coordsize="2,3514">
              <v:shape style="position:absolute;left:826;top:13137;width:2;height:3514" coordorigin="826,13137" coordsize="0,3514" path="m826,16651l826,13137e" filled="f" stroked="t" strokeweight=".957298pt" strokecolor="#606060">
                <v:path arrowok="t"/>
              </v:shape>
            </v:group>
            <v:group style="position:absolute;left:1381;top:15007;width:2;height:1645" coordorigin="1381,15007" coordsize="2,1645">
              <v:shape style="position:absolute;left:1381;top:15007;width:2;height:1645" coordorigin="1381,15007" coordsize="0,1645" path="m1381,16651l1381,15007e" filled="f" stroked="t" strokeweight=".957298pt" strokecolor="#777777">
                <v:path arrowok="t"/>
              </v:shape>
            </v:group>
            <v:group style="position:absolute;left:2068;top:15606;width:2;height:1045" coordorigin="2068,15606" coordsize="2,1045">
              <v:shape style="position:absolute;left:2068;top:15606;width:2;height:1045" coordorigin="2068,15606" coordsize="0,1045" path="m2068,16651l2068,15606e" filled="f" stroked="t" strokeweight=".717973pt" strokecolor="#646464">
                <v:path arrowok="t"/>
              </v:shape>
            </v:group>
            <v:group style="position:absolute;left:5122;top:16637;width:704;height:2" coordorigin="5122,16637" coordsize="704,2">
              <v:shape style="position:absolute;left:5122;top:16637;width:704;height:2" coordorigin="5122,16637" coordsize="704,0" path="m5122,16637l5825,16637e" filled="f" stroked="t" strokeweight=".478649pt" strokecolor="#484848">
                <v:path arrowok="t"/>
              </v:shape>
            </v:group>
            <v:group style="position:absolute;left:5768;top:16637;width:3355;height:2" coordorigin="5768,16637" coordsize="3355,2">
              <v:shape style="position:absolute;left:5768;top:16637;width:3355;height:2" coordorigin="5768,16637" coordsize="3355,0" path="m5768,16637l9123,16637e" filled="f" stroked="t" strokeweight=".717973pt" strokecolor="#646464">
                <v:path arrowok="t"/>
              </v:shape>
            </v:group>
            <v:group style="position:absolute;left:9066;top:16637;width:1489;height:2" coordorigin="9066,16637" coordsize="1489,2">
              <v:shape style="position:absolute;left:9066;top:16637;width:1489;height:2" coordorigin="9066,16637" coordsize="1489,0" path="m9066,16637l10554,16637e" filled="f" stroked="t" strokeweight=".478649pt" strokecolor="#3B3B3B">
                <v:path arrowok="t"/>
              </v:shape>
            </v:group>
            <v:group style="position:absolute;left:10497;top:16637;width:1221;height:2" coordorigin="10497,16637" coordsize="1221,2">
              <v:shape style="position:absolute;left:10497;top:16637;width:1221;height:2" coordorigin="10497,16637" coordsize="1221,0" path="m10497,16637l11717,16637e" filled="f" stroked="t" strokeweight=".717973pt" strokecolor="#747474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8"/>
        </w:rPr>
        <w:t>Halk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44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8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8"/>
        </w:rPr>
      </w:r>
      <w:r>
        <w:rPr>
          <w:rFonts w:ascii="Times New Roman" w:hAnsi="Times New Roman" w:cs="Times New Roman" w:eastAsia="Times New Roman"/>
          <w:sz w:val="27"/>
          <w:szCs w:val="27"/>
          <w:color w:val="6B6E72"/>
          <w:spacing w:val="0"/>
          <w:w w:val="87"/>
          <w:position w:val="0"/>
        </w:rPr>
        <w:t>A'bdarrannıa</w:t>
      </w:r>
      <w:r>
        <w:rPr>
          <w:rFonts w:ascii="Times New Roman" w:hAnsi="Times New Roman" w:cs="Times New Roman" w:eastAsia="Times New Roman"/>
          <w:sz w:val="27"/>
          <w:szCs w:val="27"/>
          <w:color w:val="6B6E72"/>
          <w:spacing w:val="0"/>
          <w:w w:val="88"/>
          <w:position w:val="0"/>
        </w:rPr>
        <w:t>n</w:t>
      </w:r>
      <w:r>
        <w:rPr>
          <w:rFonts w:ascii="Times New Roman" w:hAnsi="Times New Roman" w:cs="Times New Roman" w:eastAsia="Times New Roman"/>
          <w:sz w:val="27"/>
          <w:szCs w:val="27"/>
          <w:color w:val="6B6E72"/>
          <w:spacing w:val="-36"/>
          <w:w w:val="100"/>
          <w:position w:val="0"/>
        </w:rPr>
        <w:t> </w:t>
      </w:r>
      <w:r>
        <w:rPr>
          <w:rFonts w:ascii="Arial" w:hAnsi="Arial" w:cs="Arial" w:eastAsia="Arial"/>
          <w:sz w:val="25"/>
          <w:szCs w:val="25"/>
          <w:color w:val="6B6E72"/>
          <w:spacing w:val="0"/>
          <w:w w:val="83"/>
          <w:b/>
          <w:bCs/>
          <w:position w:val="0"/>
        </w:rPr>
        <w:t>T</w:t>
      </w:r>
      <w:r>
        <w:rPr>
          <w:rFonts w:ascii="Arial" w:hAnsi="Arial" w:cs="Arial" w:eastAsia="Arial"/>
          <w:sz w:val="25"/>
          <w:szCs w:val="25"/>
          <w:color w:val="6B6E72"/>
          <w:spacing w:val="-11"/>
          <w:w w:val="83"/>
          <w:b/>
          <w:bCs/>
          <w:position w:val="0"/>
        </w:rPr>
        <w:t>O</w:t>
      </w:r>
      <w:r>
        <w:rPr>
          <w:rFonts w:ascii="Arial" w:hAnsi="Arial" w:cs="Arial" w:eastAsia="Arial"/>
          <w:sz w:val="25"/>
          <w:szCs w:val="25"/>
          <w:color w:val="565656"/>
          <w:spacing w:val="9"/>
          <w:w w:val="223"/>
          <w:b/>
          <w:bCs/>
          <w:position w:val="0"/>
        </w:rPr>
        <w:t>i</w:t>
      </w:r>
      <w:r>
        <w:rPr>
          <w:rFonts w:ascii="Arial" w:hAnsi="Arial" w:cs="Arial" w:eastAsia="Arial"/>
          <w:sz w:val="25"/>
          <w:szCs w:val="25"/>
          <w:color w:val="6B6E72"/>
          <w:spacing w:val="-7"/>
          <w:w w:val="130"/>
          <w:b/>
          <w:bCs/>
          <w:position w:val="0"/>
        </w:rPr>
        <w:t>L</w:t>
      </w:r>
      <w:r>
        <w:rPr>
          <w:rFonts w:ascii="Arial" w:hAnsi="Arial" w:cs="Arial" w:eastAsia="Arial"/>
          <w:sz w:val="25"/>
          <w:szCs w:val="25"/>
          <w:color w:val="363A69"/>
          <w:spacing w:val="0"/>
          <w:w w:val="60"/>
          <w:b/>
          <w:bCs/>
          <w:position w:val="0"/>
        </w:rPr>
        <w:t>y,...</w:t>
      </w:r>
      <w:r>
        <w:rPr>
          <w:rFonts w:ascii="Arial" w:hAnsi="Arial" w:cs="Arial" w:eastAsia="Arial"/>
          <w:sz w:val="25"/>
          <w:szCs w:val="25"/>
          <w:color w:val="363A69"/>
          <w:spacing w:val="0"/>
          <w:w w:val="100"/>
          <w:b/>
          <w:bCs/>
          <w:position w:val="0"/>
        </w:rPr>
        <w:t>  </w:t>
      </w:r>
      <w:r>
        <w:rPr>
          <w:rFonts w:ascii="Arial" w:hAnsi="Arial" w:cs="Arial" w:eastAsia="Arial"/>
          <w:sz w:val="25"/>
          <w:szCs w:val="25"/>
          <w:color w:val="363A69"/>
          <w:spacing w:val="-14"/>
          <w:w w:val="100"/>
          <w:b/>
          <w:bCs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Özca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4"/>
          <w:position w:val="0"/>
        </w:rPr>
        <w:t>AKYILDIRIM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53" w:lineRule="exact"/>
        <w:ind w:left="1998" w:right="-20"/>
        <w:jc w:val="left"/>
        <w:tabs>
          <w:tab w:pos="50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5"/>
          <w:szCs w:val="25"/>
          <w:color w:val="6B6E72"/>
          <w:spacing w:val="0"/>
          <w:w w:val="72"/>
        </w:rPr>
        <w:t>ltfaiyıt</w:t>
      </w:r>
      <w:r>
        <w:rPr>
          <w:rFonts w:ascii="Times New Roman" w:hAnsi="Times New Roman" w:cs="Times New Roman" w:eastAsia="Times New Roman"/>
          <w:sz w:val="25"/>
          <w:szCs w:val="25"/>
          <w:color w:val="6B6E72"/>
          <w:spacing w:val="-2"/>
          <w:w w:val="72"/>
        </w:rPr>
        <w:t> </w:t>
      </w:r>
      <w:r>
        <w:rPr>
          <w:rFonts w:ascii="Arial" w:hAnsi="Arial" w:cs="Arial" w:eastAsia="Arial"/>
          <w:sz w:val="23"/>
          <w:szCs w:val="23"/>
          <w:color w:val="6B6E72"/>
          <w:spacing w:val="0"/>
          <w:w w:val="72"/>
          <w:b/>
          <w:bCs/>
        </w:rPr>
        <w:t>Merkez</w:t>
      </w:r>
      <w:r>
        <w:rPr>
          <w:rFonts w:ascii="Arial" w:hAnsi="Arial" w:cs="Arial" w:eastAsia="Arial"/>
          <w:sz w:val="23"/>
          <w:szCs w:val="23"/>
          <w:color w:val="6B6E72"/>
          <w:spacing w:val="46"/>
          <w:w w:val="72"/>
          <w:b/>
          <w:bCs/>
        </w:rPr>
        <w:t> </w:t>
      </w:r>
      <w:r>
        <w:rPr>
          <w:rFonts w:ascii="Arial" w:hAnsi="Arial" w:cs="Arial" w:eastAsia="Arial"/>
          <w:sz w:val="21"/>
          <w:szCs w:val="21"/>
          <w:color w:val="6B6E72"/>
          <w:spacing w:val="0"/>
          <w:w w:val="79"/>
        </w:rPr>
        <w:t>Bölg</w:t>
      </w:r>
      <w:r>
        <w:rPr>
          <w:rFonts w:ascii="Arial" w:hAnsi="Arial" w:cs="Arial" w:eastAsia="Arial"/>
          <w:sz w:val="21"/>
          <w:szCs w:val="21"/>
          <w:color w:val="6B6E72"/>
          <w:spacing w:val="0"/>
          <w:w w:val="79"/>
        </w:rPr>
        <w:t>e</w:t>
      </w:r>
      <w:r>
        <w:rPr>
          <w:rFonts w:ascii="Arial" w:hAnsi="Arial" w:cs="Arial" w:eastAsia="Arial"/>
          <w:sz w:val="21"/>
          <w:szCs w:val="21"/>
          <w:color w:val="6B6E72"/>
          <w:spacing w:val="34"/>
          <w:w w:val="79"/>
        </w:rPr>
        <w:t> </w:t>
      </w:r>
      <w:r>
        <w:rPr>
          <w:rFonts w:ascii="Arial" w:hAnsi="Arial" w:cs="Arial" w:eastAsia="Arial"/>
          <w:sz w:val="21"/>
          <w:szCs w:val="21"/>
          <w:color w:val="383838"/>
          <w:spacing w:val="0"/>
          <w:w w:val="79"/>
        </w:rPr>
        <w:t>A.mir</w:t>
      </w:r>
      <w:r>
        <w:rPr>
          <w:rFonts w:ascii="Arial" w:hAnsi="Arial" w:cs="Arial" w:eastAsia="Arial"/>
          <w:sz w:val="21"/>
          <w:szCs w:val="21"/>
          <w:color w:val="383838"/>
          <w:spacing w:val="0"/>
          <w:w w:val="100"/>
        </w:rPr>
        <w:tab/>
      </w:r>
      <w:r>
        <w:rPr>
          <w:rFonts w:ascii="Arial" w:hAnsi="Arial" w:cs="Arial" w:eastAsia="Arial"/>
          <w:sz w:val="21"/>
          <w:szCs w:val="21"/>
          <w:color w:val="383838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3"/>
        </w:rPr>
        <w:t>İt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4"/>
          <w:w w:val="100"/>
          <w:position w:val="3"/>
        </w:rPr>
        <w:t>f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  <w:position w:val="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16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2"/>
          <w:position w:val="3"/>
        </w:rPr>
        <w:t>Eri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300" w:bottom="280" w:left="180" w:right="100"/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188" w:lineRule="exact"/>
        <w:ind w:left="3683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6.822144pt;margin-top:-16.658607pt;width:31.280001pt;height:46pt;mso-position-horizontal-relative:page;mso-position-vertical-relative:paragraph;z-index:-15014" type="#_x0000_t202" filled="f" stroked="f">
            <v:textbox inset="0,0,0,0">
              <w:txbxContent>
                <w:p>
                  <w:pPr>
                    <w:spacing w:before="0" w:after="0" w:line="920" w:lineRule="exact"/>
                    <w:ind w:right="-178"/>
                    <w:jc w:val="left"/>
                    <w:rPr>
                      <w:rFonts w:ascii="Times New Roman" w:hAnsi="Times New Roman" w:cs="Times New Roman" w:eastAsia="Times New Roman"/>
                      <w:sz w:val="92"/>
                      <w:szCs w:val="92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92"/>
                      <w:szCs w:val="92"/>
                      <w:color w:val="2F2F2F"/>
                      <w:spacing w:val="0"/>
                      <w:w w:val="136"/>
                      <w:b/>
                      <w:bCs/>
                    </w:rPr>
                    <w:t>1</w:t>
                  </w:r>
                  <w:r>
                    <w:rPr>
                      <w:rFonts w:ascii="Times New Roman" w:hAnsi="Times New Roman" w:cs="Times New Roman" w:eastAsia="Times New Roman"/>
                      <w:sz w:val="92"/>
                      <w:szCs w:val="92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3"/>
          <w:position w:val="-3"/>
        </w:rPr>
        <w:t>İZMİR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3"/>
          <w:w w:val="113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3"/>
          <w:position w:val="-3"/>
        </w:rPr>
        <w:t>BÜYÜKŞEHİR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1"/>
          <w:w w:val="113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3"/>
          <w:position w:val="-3"/>
        </w:rPr>
        <w:t>BELEDİYESİ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27" w:lineRule="exact"/>
        <w:ind w:left="3793" w:right="-20"/>
        <w:jc w:val="left"/>
        <w:tabs>
          <w:tab w:pos="10220" w:val="left"/>
        </w:tabs>
        <w:rPr>
          <w:rFonts w:ascii="Arial" w:hAnsi="Arial" w:cs="Arial" w:eastAsia="Arial"/>
          <w:sz w:val="29"/>
          <w:szCs w:val="2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4"/>
          <w:position w:val="-6"/>
        </w:rPr>
        <w:t>İT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0"/>
          <w:w w:val="114"/>
          <w:position w:val="-6"/>
        </w:rPr>
        <w:t>F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4"/>
          <w:position w:val="-6"/>
        </w:rPr>
        <w:t>AİY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4"/>
          <w:position w:val="-6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"/>
          <w:w w:val="114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4"/>
          <w:position w:val="-6"/>
        </w:rPr>
        <w:t>DAİRESi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5"/>
          <w:w w:val="114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4"/>
          <w:position w:val="-6"/>
        </w:rPr>
        <w:t>BAŞKANLI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8"/>
          <w:w w:val="115"/>
          <w:position w:val="-6"/>
        </w:rPr>
        <w:t>G</w:t>
      </w:r>
      <w:r>
        <w:rPr>
          <w:rFonts w:ascii="Arial" w:hAnsi="Arial" w:cs="Arial" w:eastAsia="Arial"/>
          <w:sz w:val="20"/>
          <w:szCs w:val="20"/>
          <w:color w:val="2F2F2F"/>
          <w:spacing w:val="0"/>
          <w:w w:val="300"/>
          <w:position w:val="-6"/>
        </w:rPr>
        <w:t>I</w:t>
      </w:r>
      <w:r>
        <w:rPr>
          <w:rFonts w:ascii="Arial" w:hAnsi="Arial" w:cs="Arial" w:eastAsia="Arial"/>
          <w:sz w:val="20"/>
          <w:szCs w:val="20"/>
          <w:color w:val="2F2F2F"/>
          <w:spacing w:val="0"/>
          <w:w w:val="100"/>
          <w:position w:val="-6"/>
        </w:rPr>
        <w:tab/>
      </w:r>
      <w:r>
        <w:rPr>
          <w:rFonts w:ascii="Arial" w:hAnsi="Arial" w:cs="Arial" w:eastAsia="Arial"/>
          <w:sz w:val="20"/>
          <w:szCs w:val="20"/>
          <w:color w:val="2F2F2F"/>
          <w:spacing w:val="0"/>
          <w:w w:val="100"/>
          <w:position w:val="-6"/>
        </w:rPr>
      </w:r>
      <w:r>
        <w:rPr>
          <w:rFonts w:ascii="Arial" w:hAnsi="Arial" w:cs="Arial" w:eastAsia="Arial"/>
          <w:sz w:val="29"/>
          <w:szCs w:val="29"/>
          <w:color w:val="4B4B4B"/>
          <w:spacing w:val="0"/>
          <w:w w:val="51"/>
          <w:position w:val="-2"/>
        </w:rPr>
        <w:t>..</w:t>
      </w:r>
      <w:r>
        <w:rPr>
          <w:rFonts w:ascii="Arial" w:hAnsi="Arial" w:cs="Arial" w:eastAsia="Arial"/>
          <w:sz w:val="29"/>
          <w:szCs w:val="29"/>
          <w:color w:val="000000"/>
          <w:spacing w:val="0"/>
          <w:w w:val="100"/>
          <w:position w:val="0"/>
        </w:rPr>
      </w:r>
    </w:p>
    <w:p>
      <w:pPr>
        <w:spacing w:before="0" w:after="0" w:line="133" w:lineRule="exact"/>
        <w:ind w:left="852" w:right="-20"/>
        <w:jc w:val="left"/>
        <w:rPr>
          <w:rFonts w:ascii="Arial" w:hAnsi="Arial" w:cs="Arial" w:eastAsia="Arial"/>
          <w:sz w:val="15"/>
          <w:szCs w:val="15"/>
        </w:rPr>
      </w:pPr>
      <w:rPr/>
      <w:r>
        <w:rPr>
          <w:rFonts w:ascii="Arial" w:hAnsi="Arial" w:cs="Arial" w:eastAsia="Arial"/>
          <w:sz w:val="15"/>
          <w:szCs w:val="15"/>
          <w:color w:val="2F2F2F"/>
          <w:spacing w:val="0"/>
          <w:w w:val="114"/>
          <w:position w:val="-2"/>
        </w:rPr>
        <w:t>!ZMIR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  <w:position w:val="0"/>
        </w:rPr>
      </w:r>
    </w:p>
    <w:p>
      <w:pPr>
        <w:spacing w:before="0" w:after="0" w:line="169" w:lineRule="exact"/>
        <w:ind w:left="584" w:right="-20"/>
        <w:jc w:val="left"/>
        <w:tabs>
          <w:tab w:pos="32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5"/>
          <w:szCs w:val="15"/>
          <w:color w:val="2F2F2F"/>
          <w:spacing w:val="0"/>
          <w:w w:val="100"/>
          <w:b/>
          <w:bCs/>
          <w:position w:val="-1"/>
        </w:rPr>
        <w:t>BÜYÜKŞEHIR</w:t>
      </w:r>
      <w:r>
        <w:rPr>
          <w:rFonts w:ascii="Arial" w:hAnsi="Arial" w:cs="Arial" w:eastAsia="Arial"/>
          <w:sz w:val="15"/>
          <w:szCs w:val="15"/>
          <w:color w:val="2F2F2F"/>
          <w:spacing w:val="-22"/>
          <w:w w:val="100"/>
          <w:b/>
          <w:bCs/>
          <w:position w:val="-1"/>
        </w:rPr>
        <w:t> </w:t>
      </w:r>
      <w:r>
        <w:rPr>
          <w:rFonts w:ascii="Arial" w:hAnsi="Arial" w:cs="Arial" w:eastAsia="Arial"/>
          <w:sz w:val="15"/>
          <w:szCs w:val="15"/>
          <w:color w:val="2F2F2F"/>
          <w:spacing w:val="0"/>
          <w:w w:val="100"/>
          <w:b/>
          <w:bCs/>
          <w:position w:val="-1"/>
        </w:rPr>
        <w:tab/>
      </w:r>
      <w:r>
        <w:rPr>
          <w:rFonts w:ascii="Arial" w:hAnsi="Arial" w:cs="Arial" w:eastAsia="Arial"/>
          <w:sz w:val="15"/>
          <w:szCs w:val="15"/>
          <w:color w:val="2F2F2F"/>
          <w:spacing w:val="0"/>
          <w:w w:val="100"/>
          <w:b/>
          <w:bCs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7"/>
          <w:position w:val="0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5"/>
          <w:w w:val="117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7"/>
          <w:position w:val="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7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18"/>
          <w:w w:val="117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4"/>
          <w:position w:val="0"/>
        </w:rPr>
        <w:t>Müdahale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5"/>
          <w:w w:val="114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4"/>
          <w:position w:val="0"/>
        </w:rPr>
        <w:t>Şub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4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"/>
          <w:w w:val="114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4"/>
          <w:position w:val="0"/>
        </w:rPr>
        <w:t>Müdürlüğü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58" w:lineRule="exact"/>
        <w:ind w:left="632" w:right="-20"/>
        <w:jc w:val="left"/>
        <w:tabs>
          <w:tab w:pos="44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5"/>
          <w:szCs w:val="15"/>
          <w:color w:val="2F2F2F"/>
          <w:spacing w:val="0"/>
          <w:w w:val="114"/>
          <w:position w:val="9"/>
        </w:rPr>
        <w:t>BELEDIYESI</w:t>
      </w:r>
      <w:r>
        <w:rPr>
          <w:rFonts w:ascii="Arial" w:hAnsi="Arial" w:cs="Arial" w:eastAsia="Arial"/>
          <w:sz w:val="15"/>
          <w:szCs w:val="15"/>
          <w:color w:val="2F2F2F"/>
          <w:spacing w:val="0"/>
          <w:w w:val="100"/>
          <w:position w:val="9"/>
        </w:rPr>
        <w:tab/>
      </w:r>
      <w:r>
        <w:rPr>
          <w:rFonts w:ascii="Arial" w:hAnsi="Arial" w:cs="Arial" w:eastAsia="Arial"/>
          <w:sz w:val="15"/>
          <w:szCs w:val="15"/>
          <w:color w:val="2F2F2F"/>
          <w:spacing w:val="0"/>
          <w:w w:val="100"/>
          <w:position w:val="9"/>
        </w:rPr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1"/>
          <w:w w:val="114"/>
          <w:position w:val="-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4"/>
          <w:position w:val="-1"/>
        </w:rPr>
        <w:t>ANGIN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"/>
          <w:w w:val="114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4"/>
          <w:position w:val="-1"/>
        </w:rPr>
        <w:t>RAPORU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6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57" w:lineRule="auto"/>
        <w:ind w:left="121" w:right="3428" w:firstLine="-19"/>
        <w:jc w:val="left"/>
        <w:tabs>
          <w:tab w:pos="1480" w:val="left"/>
          <w:tab w:pos="3160" w:val="left"/>
          <w:tab w:pos="4520" w:val="left"/>
          <w:tab w:pos="5540" w:val="left"/>
          <w:tab w:pos="75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23"/>
          <w:szCs w:val="23"/>
          <w:color w:val="2F2F2F"/>
          <w:w w:val="51"/>
        </w:rPr>
        <w:t>K</w:t>
      </w:r>
      <w:r>
        <w:rPr>
          <w:rFonts w:ascii="Arial" w:hAnsi="Arial" w:cs="Arial" w:eastAsia="Arial"/>
          <w:sz w:val="23"/>
          <w:szCs w:val="23"/>
          <w:color w:val="2F2F2F"/>
          <w:spacing w:val="3"/>
          <w:w w:val="51"/>
        </w:rPr>
        <w:t>&gt;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6"/>
        </w:rPr>
        <w:t>lıı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7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08.05.2017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[Bildirim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Sıra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18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6"/>
          <w:w w:val="100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Bildirim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14:40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35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"/>
          <w:w w:val="135"/>
        </w:rPr>
        <w:t>f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3"/>
          <w:w w:val="105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6"/>
        </w:rPr>
        <w:t>l: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84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8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yıt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08.05.2017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6"/>
          <w:w w:val="69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4"/>
          <w:w w:val="98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5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6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66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6"/>
        </w:rPr>
        <w:t>:2884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11"/>
          <w:w w:val="47"/>
        </w:rPr>
        <w:t>[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2"/>
        </w:rPr>
        <w:t>Bildirim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Ala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4"/>
        </w:rPr>
        <w:t>Merkez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Bildjrile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0"/>
        </w:rPr>
        <w:t>:Bornova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"/>
          <w:w w:val="1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5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90"/>
          <w:w w:val="105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492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nla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Malı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1603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so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4"/>
        </w:rPr>
        <w:t>üzeri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240" w:lineRule="auto"/>
        <w:ind w:left="121" w:right="-20"/>
        <w:jc w:val="left"/>
        <w:tabs>
          <w:tab w:pos="15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90"/>
          <w:w w:val="10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ru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Bornova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1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6"/>
          <w:w w:val="101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91"/>
        </w:rPr>
        <w:t>tta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4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3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98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Mal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1603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"/>
          <w:w w:val="10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4"/>
        </w:rPr>
        <w:t>üzeri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6" w:after="0" w:line="214" w:lineRule="exact"/>
        <w:ind w:left="121" w:right="-20"/>
        <w:jc w:val="left"/>
        <w:tabs>
          <w:tab w:pos="1480" w:val="left"/>
          <w:tab w:pos="4560" w:val="left"/>
          <w:tab w:pos="77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4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Çö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Sınıfı: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Se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5"/>
          <w:w w:val="100"/>
          <w:position w:val="-1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Dikkatsizli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3"/>
          <w:w w:val="112"/>
          <w:position w:val="-1"/>
        </w:rPr>
        <w:t>(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3"/>
          <w:position w:val="-1"/>
        </w:rPr>
        <w:t>Sigara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4"/>
          <w:position w:val="-1"/>
        </w:rPr>
        <w:t>)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pgSz w:w="11920" w:h="16840"/>
          <w:pgMar w:top="660" w:bottom="280" w:left="280" w:right="200"/>
        </w:sectPr>
      </w:pPr>
      <w:rPr/>
    </w:p>
    <w:p>
      <w:pPr>
        <w:spacing w:before="29" w:after="0" w:line="240" w:lineRule="auto"/>
        <w:ind w:left="116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lse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14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9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1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Yana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3"/>
        </w:rPr>
        <w:t>Şeyi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6"/>
          <w:w w:val="104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14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68" w:after="0" w:line="161" w:lineRule="auto"/>
        <w:ind w:left="1533" w:right="3291" w:firstLine="-24"/>
        <w:jc w:val="left"/>
        <w:tabs>
          <w:tab w:pos="46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88"/>
        </w:rPr>
        <w:t>!Yapını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88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0"/>
          <w:w w:val="8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Şekl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0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4"/>
          <w:position w:val="-8"/>
        </w:rPr>
        <w:t>Kul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0"/>
          <w:w w:val="94"/>
          <w:position w:val="-8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98"/>
          <w:position w:val="-8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30"/>
          <w:w w:val="100"/>
          <w:position w:val="-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8"/>
        </w:rPr>
        <w:t>nun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9"/>
          <w:w w:val="100"/>
          <w:position w:val="-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8"/>
        </w:rPr>
        <w:t>Şekli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6"/>
          <w:w w:val="100"/>
          <w:position w:val="-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4"/>
          <w:position w:val="-8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4"/>
          <w:position w:val="-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79"/>
          <w:position w:val="1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2"/>
          <w:position w:val="1"/>
        </w:rPr>
        <w:t>eto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7"/>
          <w:w w:val="93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85"/>
          <w:position w:val="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3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nn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5"/>
          <w:w w:val="81"/>
          <w:position w:val="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95"/>
          <w:position w:val="1"/>
        </w:rPr>
        <w:t>aai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2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83"/>
          <w:position w:val="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83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6"/>
          <w:w w:val="83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85"/>
          <w:position w:val="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5"/>
          <w:w w:val="85"/>
          <w:position w:val="1"/>
        </w:rPr>
        <w:t>h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93"/>
          <w:position w:val="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92"/>
          <w:position w:val="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3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3"/>
          <w:w w:val="96"/>
          <w:position w:val="1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0"/>
          <w:position w:val="1"/>
        </w:rPr>
        <w:t>eli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2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1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3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81"/>
          <w:position w:val="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80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87"/>
          <w:position w:val="0"/>
        </w:rPr>
        <w:t>ll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9"/>
          <w:w w:val="87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83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76" w:lineRule="exact"/>
        <w:ind w:left="2345" w:right="-20"/>
        <w:jc w:val="left"/>
        <w:tabs>
          <w:tab w:pos="2940" w:val="left"/>
          <w:tab w:pos="3440" w:val="left"/>
          <w:tab w:pos="46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16.341766pt;margin-top:-8.274804pt;width:4.49848pt;height:28pt;mso-position-horizontal-relative:page;mso-position-vertical-relative:paragraph;z-index:-15013" type="#_x0000_t202" filled="f" stroked="f">
            <v:textbox inset="0,0,0,0">
              <w:txbxContent>
                <w:p>
                  <w:pPr>
                    <w:spacing w:before="0" w:after="0" w:line="560" w:lineRule="exact"/>
                    <w:ind w:right="-124"/>
                    <w:jc w:val="left"/>
                    <w:rPr>
                      <w:rFonts w:ascii="Arial" w:hAnsi="Arial" w:cs="Arial" w:eastAsia="Arial"/>
                      <w:sz w:val="56"/>
                      <w:szCs w:val="56"/>
                    </w:rPr>
                  </w:pPr>
                  <w:rPr/>
                  <w:r>
                    <w:rPr>
                      <w:rFonts w:ascii="Arial" w:hAnsi="Arial" w:cs="Arial" w:eastAsia="Arial"/>
                      <w:sz w:val="56"/>
                      <w:szCs w:val="56"/>
                      <w:color w:val="1A1A1A"/>
                      <w:spacing w:val="0"/>
                      <w:w w:val="57"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56"/>
                      <w:szCs w:val="56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42"/>
          <w:szCs w:val="42"/>
          <w:color w:val="4B4B4B"/>
          <w:spacing w:val="0"/>
          <w:w w:val="51"/>
        </w:rPr>
        <w:t>ı</w:t>
      </w:r>
      <w:r>
        <w:rPr>
          <w:rFonts w:ascii="Arial" w:hAnsi="Arial" w:cs="Arial" w:eastAsia="Arial"/>
          <w:sz w:val="42"/>
          <w:szCs w:val="42"/>
          <w:color w:val="4B4B4B"/>
          <w:spacing w:val="0"/>
          <w:w w:val="100"/>
        </w:rPr>
        <w:tab/>
      </w:r>
      <w:r>
        <w:rPr>
          <w:rFonts w:ascii="Arial" w:hAnsi="Arial" w:cs="Arial" w:eastAsia="Arial"/>
          <w:sz w:val="42"/>
          <w:szCs w:val="42"/>
          <w:color w:val="4B4B4B"/>
          <w:spacing w:val="0"/>
          <w:w w:val="100"/>
        </w:rPr>
      </w:r>
      <w:r>
        <w:rPr>
          <w:rFonts w:ascii="Arial" w:hAnsi="Arial" w:cs="Arial" w:eastAsia="Arial"/>
          <w:sz w:val="42"/>
          <w:szCs w:val="42"/>
          <w:color w:val="2F2F2F"/>
          <w:spacing w:val="0"/>
          <w:w w:val="51"/>
          <w:position w:val="1"/>
        </w:rPr>
        <w:t>ı</w:t>
      </w:r>
      <w:r>
        <w:rPr>
          <w:rFonts w:ascii="Arial" w:hAnsi="Arial" w:cs="Arial" w:eastAsia="Arial"/>
          <w:sz w:val="42"/>
          <w:szCs w:val="42"/>
          <w:color w:val="2F2F2F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42"/>
          <w:szCs w:val="42"/>
          <w:color w:val="2F2F2F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5"/>
          <w:szCs w:val="25"/>
          <w:color w:val="828385"/>
          <w:spacing w:val="0"/>
          <w:w w:val="51"/>
          <w:position w:val="1"/>
        </w:rPr>
        <w:t>r</w:t>
      </w:r>
      <w:r>
        <w:rPr>
          <w:rFonts w:ascii="Times New Roman" w:hAnsi="Times New Roman" w:cs="Times New Roman" w:eastAsia="Times New Roman"/>
          <w:sz w:val="25"/>
          <w:szCs w:val="25"/>
          <w:color w:val="828385"/>
          <w:spacing w:val="-31"/>
          <w:w w:val="51"/>
          <w:position w:val="1"/>
        </w:rPr>
        <w:t> </w:t>
      </w:r>
      <w:r>
        <w:rPr>
          <w:rFonts w:ascii="Times New Roman" w:hAnsi="Times New Roman" w:cs="Times New Roman" w:eastAsia="Times New Roman"/>
          <w:sz w:val="25"/>
          <w:szCs w:val="25"/>
          <w:color w:val="828385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5"/>
          <w:szCs w:val="25"/>
          <w:color w:val="828385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9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4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9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4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9"/>
        </w:rPr>
        <w:t>Altına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2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9"/>
        </w:rPr>
        <w:t>Alma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1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9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0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9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4"/>
          <w:position w:val="9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4"/>
          <w:w w:val="104"/>
          <w:position w:val="9"/>
        </w:rPr>
        <w:t>4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7"/>
          <w:w w:val="91"/>
          <w:position w:val="9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2"/>
          <w:position w:val="9"/>
        </w:rPr>
        <w:t>55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93" w:lineRule="exact"/>
        <w:ind w:right="-20"/>
        <w:jc w:val="left"/>
        <w:tabs>
          <w:tab w:pos="36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ahibi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26466"/>
          <w:spacing w:val="0"/>
          <w:w w:val="13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2646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626466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8"/>
          <w:w w:val="35"/>
          <w:position w:val="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8"/>
          <w:position w:val="1"/>
        </w:rPr>
        <w:t>Ki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1"/>
          <w:w w:val="99"/>
          <w:position w:val="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7"/>
          <w:w w:val="98"/>
          <w:position w:val="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8"/>
          <w:position w:val="1"/>
        </w:rPr>
        <w:t>cı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"/>
          <w:w w:val="100"/>
          <w:position w:val="1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2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Kullana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26466"/>
          <w:spacing w:val="0"/>
          <w:w w:val="16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49" w:after="0" w:line="214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lAmiri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Rece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5"/>
          <w:position w:val="-1"/>
        </w:rPr>
        <w:t>SONSUZ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300" w:bottom="280" w:left="280" w:right="200"/>
          <w:cols w:num="2" w:equalWidth="0">
            <w:col w:w="1697" w:space="430"/>
            <w:col w:w="9313"/>
          </w:cols>
        </w:sectPr>
      </w:pPr>
      <w:rPr/>
    </w:p>
    <w:p>
      <w:pPr>
        <w:spacing w:before="10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107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5"/>
        </w:rPr>
        <w:t>piden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9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5"/>
        </w:rPr>
        <w:t>!Araç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"/>
          <w:w w:val="9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4"/>
          <w:w w:val="114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6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14" w:lineRule="exact"/>
        <w:ind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5"/>
          <w:position w:val="-1"/>
        </w:rPr>
        <w:t>!Araç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"/>
          <w:w w:val="95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Plakası: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35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EC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7"/>
          <w:position w:val="-1"/>
        </w:rPr>
        <w:t>821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5" w:after="0" w:line="240" w:lineRule="auto"/>
        <w:ind w:right="-20"/>
        <w:jc w:val="left"/>
        <w:tabs>
          <w:tab w:pos="29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Jçıkı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14:41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Varı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7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7"/>
          <w:w w:val="11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4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4"/>
          <w:w w:val="104"/>
        </w:rPr>
        <w:t>4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4"/>
          <w:w w:val="114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6"/>
        </w:rPr>
        <w:t>46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300" w:bottom="280" w:left="280" w:right="200"/>
          <w:cols w:num="3" w:equalWidth="0">
            <w:col w:w="597" w:space="1535"/>
            <w:col w:w="2016" w:space="539"/>
            <w:col w:w="6753"/>
          </w:cols>
        </w:sectPr>
      </w:pPr>
      <w:rPr/>
    </w:p>
    <w:p>
      <w:pPr>
        <w:spacing w:before="9" w:after="0" w:line="240" w:lineRule="auto"/>
        <w:ind w:left="121" w:right="-20"/>
        <w:jc w:val="left"/>
        <w:tabs>
          <w:tab w:pos="4700" w:val="left"/>
          <w:tab w:pos="71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2"/>
        </w:rPr>
        <w:t>Ekibin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42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Arıza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3"/>
          <w:position w:val="0"/>
        </w:rPr>
        <w:t>Gelmedi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1" w:after="0" w:line="240" w:lineRule="auto"/>
        <w:ind w:left="4729" w:right="-20"/>
        <w:jc w:val="left"/>
        <w:tabs>
          <w:tab w:pos="71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w w:val="86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12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0"/>
        </w:rPr>
        <w:t>:Gelmedi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14" w:lineRule="exact"/>
        <w:ind w:left="471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Emniyet-Jandarma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4"/>
          <w:position w:val="-1"/>
        </w:rPr>
        <w:t>Gelmedi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34" w:after="0" w:line="259" w:lineRule="exact"/>
        <w:ind w:left="116" w:right="-20"/>
        <w:jc w:val="left"/>
        <w:tabs>
          <w:tab w:pos="2160" w:val="left"/>
          <w:tab w:pos="4700" w:val="left"/>
          <w:tab w:pos="71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5"/>
          <w:szCs w:val="25"/>
          <w:color w:val="4B4B4B"/>
          <w:spacing w:val="0"/>
          <w:w w:val="189"/>
          <w:position w:val="-8"/>
        </w:rPr>
        <w:t>-</w:t>
      </w:r>
      <w:r>
        <w:rPr>
          <w:rFonts w:ascii="Times New Roman" w:hAnsi="Times New Roman" w:cs="Times New Roman" w:eastAsia="Times New Roman"/>
          <w:sz w:val="25"/>
          <w:szCs w:val="25"/>
          <w:color w:val="4B4B4B"/>
          <w:spacing w:val="0"/>
          <w:w w:val="100"/>
          <w:position w:val="-8"/>
        </w:rPr>
        <w:tab/>
      </w:r>
      <w:r>
        <w:rPr>
          <w:rFonts w:ascii="Times New Roman" w:hAnsi="Times New Roman" w:cs="Times New Roman" w:eastAsia="Times New Roman"/>
          <w:sz w:val="25"/>
          <w:szCs w:val="25"/>
          <w:color w:val="4B4B4B"/>
          <w:spacing w:val="0"/>
          <w:w w:val="100"/>
          <w:position w:val="-8"/>
        </w:rPr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3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1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3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7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3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5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3"/>
        </w:rPr>
        <w:t>Doğalgaz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7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3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1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3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3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2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3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6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1"/>
          <w:position w:val="3"/>
        </w:rPr>
        <w:t>:Gelmedi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300" w:bottom="280" w:left="280" w:right="200"/>
        </w:sectPr>
      </w:pPr>
      <w:rPr/>
    </w:p>
    <w:p>
      <w:pPr>
        <w:spacing w:before="0" w:after="0" w:line="204" w:lineRule="exact"/>
        <w:ind w:left="116" w:right="-70"/>
        <w:jc w:val="left"/>
        <w:tabs>
          <w:tab w:pos="500" w:val="left"/>
          <w:tab w:pos="47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8"/>
          <w:w w:val="86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626466"/>
          <w:spacing w:val="0"/>
          <w:w w:val="155"/>
          <w:position w:val="1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62646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626466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,mcı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Jçıkı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2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14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6" w:after="0" w:line="207" w:lineRule="exact"/>
        <w:ind w:left="2126" w:right="2518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1A1A1A"/>
          <w:spacing w:val="0"/>
          <w:w w:val="100"/>
          <w:position w:val="-1"/>
        </w:rPr>
        <w:t>Dönüş</w:t>
      </w:r>
      <w:r>
        <w:rPr>
          <w:rFonts w:ascii="Times New Roman" w:hAnsi="Times New Roman" w:cs="Times New Roman" w:eastAsia="Times New Roman"/>
          <w:sz w:val="19"/>
          <w:szCs w:val="19"/>
          <w:color w:val="1A1A1A"/>
          <w:spacing w:val="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5"/>
          <w:position w:val="-1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75" w:lineRule="exact"/>
        <w:ind w:left="2131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8"/>
          <w:szCs w:val="28"/>
          <w:color w:val="2F2F2F"/>
          <w:w w:val="68"/>
          <w:position w:val="1"/>
        </w:rPr>
        <w:t>l</w:t>
      </w:r>
      <w:r>
        <w:rPr>
          <w:rFonts w:ascii="Times New Roman" w:hAnsi="Times New Roman" w:cs="Times New Roman" w:eastAsia="Times New Roman"/>
          <w:sz w:val="28"/>
          <w:szCs w:val="28"/>
          <w:color w:val="2F2F2F"/>
          <w:spacing w:val="7"/>
          <w:w w:val="68"/>
          <w:position w:val="1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5"/>
          <w:position w:val="1"/>
        </w:rPr>
        <w:t>ardıma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8"/>
          <w:w w:val="100"/>
          <w:position w:val="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1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3"/>
          <w:position w:val="1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" w:after="0" w:line="214" w:lineRule="exact"/>
        <w:ind w:left="215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Amirini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5"/>
          <w:position w:val="-1"/>
        </w:rPr>
        <w:t>Adı-Soyadı: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94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3"/>
        </w:rPr>
        <w:t>Sayıs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"/>
          <w:w w:val="103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9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300" w:bottom="280" w:left="280" w:right="200"/>
          <w:cols w:num="2" w:equalWidth="0">
            <w:col w:w="5739" w:space="1893"/>
            <w:col w:w="3808"/>
          </w:cols>
        </w:sectPr>
      </w:pPr>
      <w:rPr/>
    </w:p>
    <w:p>
      <w:pPr>
        <w:spacing w:before="34" w:after="0" w:line="257" w:lineRule="auto"/>
        <w:ind w:left="121" w:right="2541" w:firstLine="-10"/>
        <w:jc w:val="left"/>
        <w:tabs>
          <w:tab w:pos="21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Olayı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Görüldüğü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7"/>
        </w:rPr>
        <w:t>vanldığında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dumanlı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yanmakta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4"/>
        </w:rPr>
        <w:t>görüldü.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2"/>
        </w:rPr>
        <w:t>Durum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14" w:lineRule="exact"/>
        <w:ind w:left="4680" w:right="3882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Söndürmede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3"/>
        </w:rPr>
        <w:t>söndürücü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5" w:after="0" w:line="240" w:lineRule="auto"/>
        <w:ind w:left="174" w:right="-20"/>
        <w:jc w:val="left"/>
        <w:tabs>
          <w:tab w:pos="2800" w:val="left"/>
          <w:tab w:pos="4700" w:val="left"/>
          <w:tab w:pos="6620" w:val="left"/>
          <w:tab w:pos="82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30"/>
        </w:rPr>
        <w:t>öndürme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11"/>
          <w:w w:val="13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Su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ile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6"/>
          <w:position w:val="0"/>
        </w:rPr>
        <w:t>Sum3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1A1A1A"/>
          <w:spacing w:val="0"/>
          <w:w w:val="100"/>
          <w:position w:val="0"/>
        </w:rPr>
        <w:t>IKöpük</w:t>
      </w:r>
      <w:r>
        <w:rPr>
          <w:rFonts w:ascii="Times New Roman" w:hAnsi="Times New Roman" w:cs="Times New Roman" w:eastAsia="Times New Roman"/>
          <w:sz w:val="19"/>
          <w:szCs w:val="19"/>
          <w:color w:val="1A1A1A"/>
          <w:spacing w:val="-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"/>
          <w:w w:val="100"/>
          <w:position w:val="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3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626466"/>
          <w:spacing w:val="7"/>
          <w:w w:val="44"/>
          <w:position w:val="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"/>
          <w:w w:val="91"/>
          <w:position w:val="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6"/>
          <w:w w:val="116"/>
          <w:position w:val="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6"/>
          <w:position w:val="1"/>
        </w:rPr>
        <w:t>K.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5"/>
          <w:position w:val="1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93"/>
          <w:position w:val="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2"/>
          <w:position w:val="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"/>
          <w:w w:val="102"/>
          <w:position w:val="1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16"/>
          <w:position w:val="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6" w:after="0" w:line="240" w:lineRule="auto"/>
        <w:ind w:left="5574" w:right="-20"/>
        <w:jc w:val="left"/>
        <w:tabs>
          <w:tab w:pos="6620" w:val="left"/>
          <w:tab w:pos="8200" w:val="left"/>
        </w:tabs>
        <w:rPr>
          <w:rFonts w:ascii="Times New Roman" w:hAnsi="Times New Roman" w:cs="Times New Roman" w:eastAsia="Times New Roman"/>
          <w:sz w:val="14"/>
          <w:szCs w:val="14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"/>
          <w:w w:val="100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3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</w:r>
      <w:r>
        <w:rPr>
          <w:rFonts w:ascii="Times New Roman" w:hAnsi="Times New Roman" w:cs="Times New Roman" w:eastAsia="Times New Roman"/>
          <w:sz w:val="14"/>
          <w:szCs w:val="14"/>
          <w:color w:val="2F2F2F"/>
          <w:spacing w:val="0"/>
          <w:w w:val="52"/>
          <w:position w:val="-2"/>
        </w:rPr>
        <w:t>1</w:t>
      </w:r>
      <w:r>
        <w:rPr>
          <w:rFonts w:ascii="Times New Roman" w:hAnsi="Times New Roman" w:cs="Times New Roman" w:eastAsia="Times New Roman"/>
          <w:sz w:val="14"/>
          <w:szCs w:val="14"/>
          <w:color w:val="2F2F2F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4"/>
          <w:szCs w:val="14"/>
          <w:color w:val="2F2F2F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4"/>
          <w:szCs w:val="14"/>
          <w:color w:val="626466"/>
          <w:spacing w:val="0"/>
          <w:w w:val="52"/>
          <w:position w:val="-2"/>
        </w:rPr>
        <w:t>1</w:t>
      </w:r>
      <w:r>
        <w:rPr>
          <w:rFonts w:ascii="Times New Roman" w:hAnsi="Times New Roman" w:cs="Times New Roman" w:eastAsia="Times New Roman"/>
          <w:sz w:val="14"/>
          <w:szCs w:val="14"/>
          <w:color w:val="000000"/>
          <w:spacing w:val="0"/>
          <w:w w:val="100"/>
          <w:position w:val="0"/>
        </w:rPr>
      </w:r>
    </w:p>
    <w:p>
      <w:pPr>
        <w:spacing w:before="11" w:after="0" w:line="214" w:lineRule="exact"/>
        <w:ind w:left="2198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soka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üzeri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açı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alandaki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eski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atıl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vaziyetteki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koltukla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yanmıştır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Maddi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2"/>
          <w:position w:val="-1"/>
        </w:rPr>
        <w:t>yokhır.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300" w:bottom="280" w:left="280" w:right="200"/>
        </w:sectPr>
      </w:pPr>
      <w:rPr/>
    </w:p>
    <w:p>
      <w:pPr>
        <w:spacing w:before="29" w:after="0" w:line="240" w:lineRule="auto"/>
        <w:ind w:left="173" w:right="-73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29"/>
        </w:rPr>
        <w:t>öndürme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2"/>
          <w:w w:val="12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2"/>
        </w:rPr>
        <w:t>Sonundaki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40" w:lineRule="auto"/>
        <w:ind w:left="12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Hasa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1"/>
        </w:rPr>
        <w:t>Durumu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180" w:lineRule="exact"/>
        <w:jc w:val="left"/>
        <w:rPr>
          <w:sz w:val="18"/>
          <w:szCs w:val="18"/>
        </w:rPr>
      </w:pPr>
      <w:rPr/>
      <w:r>
        <w:rPr/>
        <w:br w:type="column"/>
      </w:r>
      <w:r>
        <w:rPr>
          <w:sz w:val="18"/>
          <w:szCs w:val="18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14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tetkikte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başlangıcını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soka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kenarındaki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açı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alanda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buluna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eski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3"/>
          <w:position w:val="-1"/>
        </w:rPr>
        <w:t>koltuklarda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300" w:bottom="280" w:left="280" w:right="200"/>
          <w:cols w:num="2" w:equalWidth="0">
            <w:col w:w="1947" w:space="346"/>
            <w:col w:w="9147"/>
          </w:cols>
        </w:sectPr>
      </w:pPr>
      <w:rPr/>
    </w:p>
    <w:p>
      <w:pPr>
        <w:spacing w:before="15" w:after="0" w:line="252" w:lineRule="auto"/>
        <w:ind w:left="2141" w:right="56" w:firstLine="-2015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edeni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    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görülmü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olup;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araştırma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soruşturmada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kimliği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belirlenemeye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yolda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geçe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kişi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kişileı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arafında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6"/>
          <w:position w:val="0"/>
        </w:rPr>
        <w:t>söndürülmede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6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6"/>
          <w:w w:val="106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sehve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atıla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düşürüle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sigara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izmaritini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açı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alandaki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kola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yanıcı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koltu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2"/>
          <w:position w:val="0"/>
        </w:rPr>
        <w:t>öıtü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2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83"/>
          <w:position w:val="0"/>
        </w:rPr>
        <w:t>lve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7"/>
          <w:w w:val="83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süngerlerini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tutuşturması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neticesinde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çıkmı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kanaatine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4"/>
          <w:position w:val="0"/>
        </w:rPr>
        <w:t>varılmıştır.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9" w:after="0" w:line="262" w:lineRule="auto"/>
        <w:ind w:left="121" w:right="3949"/>
        <w:jc w:val="left"/>
        <w:tabs>
          <w:tab w:pos="2140" w:val="left"/>
          <w:tab w:pos="68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Sigortalı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3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6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ti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3"/>
        </w:rPr>
        <w:t>Ad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5"/>
          <w:w w:val="102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3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81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"/>
          <w:w w:val="80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2"/>
          <w:w w:val="105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8"/>
          <w:w w:val="96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3"/>
          <w:w w:val="112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2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626466"/>
          <w:spacing w:val="0"/>
          <w:w w:val="13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26466"/>
          <w:spacing w:val="0"/>
          <w:w w:val="13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Gereç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3"/>
        </w:rPr>
        <w:t>Kaybı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" w:after="0" w:line="206" w:lineRule="exact"/>
        <w:ind w:left="131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15"/>
          <w:w w:val="94"/>
          <w:position w:val="-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B3B3B3"/>
          <w:spacing w:val="0"/>
          <w:w w:val="171"/>
          <w:position w:val="-1"/>
        </w:rPr>
        <w:t>·</w:t>
      </w:r>
      <w:r>
        <w:rPr>
          <w:rFonts w:ascii="Times New Roman" w:hAnsi="Times New Roman" w:cs="Times New Roman" w:eastAsia="Times New Roman"/>
          <w:sz w:val="19"/>
          <w:szCs w:val="19"/>
          <w:color w:val="B3B3B3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B3B3B3"/>
          <w:spacing w:val="1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5"/>
          <w:szCs w:val="15"/>
          <w:color w:val="2F2F2F"/>
          <w:spacing w:val="0"/>
          <w:w w:val="100"/>
          <w:position w:val="-1"/>
        </w:rPr>
        <w:t>":lll</w:t>
      </w:r>
      <w:r>
        <w:rPr>
          <w:rFonts w:ascii="Times New Roman" w:hAnsi="Times New Roman" w:cs="Times New Roman" w:eastAsia="Times New Roman"/>
          <w:sz w:val="15"/>
          <w:szCs w:val="15"/>
          <w:color w:val="2F2F2F"/>
          <w:spacing w:val="2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Yer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3"/>
          <w:position w:val="-1"/>
        </w:rPr>
        <w:t>Kime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41" w:lineRule="exact"/>
        <w:ind w:left="10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27"/>
          <w:szCs w:val="27"/>
          <w:color w:val="2F2F2F"/>
          <w:spacing w:val="0"/>
          <w:w w:val="69"/>
          <w:position w:val="-1"/>
        </w:rPr>
        <w:t>tr</w:t>
      </w:r>
      <w:r>
        <w:rPr>
          <w:rFonts w:ascii="Arial" w:hAnsi="Arial" w:cs="Arial" w:eastAsia="Arial"/>
          <w:sz w:val="27"/>
          <w:szCs w:val="27"/>
          <w:color w:val="2F2F2F"/>
          <w:spacing w:val="26"/>
          <w:w w:val="69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o-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3"/>
          <w:position w:val="-1"/>
        </w:rPr>
        <w:t>Edildiği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64" w:lineRule="exact"/>
        <w:ind w:left="135" w:right="-20"/>
        <w:jc w:val="left"/>
        <w:tabs>
          <w:tab w:pos="2140" w:val="left"/>
          <w:tab w:pos="60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Dönüşü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</w:r>
      <w:r>
        <w:rPr>
          <w:rFonts w:ascii="Arial" w:hAnsi="Arial" w:cs="Arial" w:eastAsia="Arial"/>
          <w:sz w:val="28"/>
          <w:szCs w:val="28"/>
          <w:color w:val="2F2F2F"/>
          <w:spacing w:val="0"/>
          <w:w w:val="75"/>
          <w:position w:val="1"/>
        </w:rPr>
        <w:t>t</w:t>
      </w:r>
      <w:r>
        <w:rPr>
          <w:rFonts w:ascii="Arial" w:hAnsi="Arial" w:cs="Arial" w:eastAsia="Arial"/>
          <w:sz w:val="28"/>
          <w:szCs w:val="28"/>
          <w:color w:val="2F2F2F"/>
          <w:spacing w:val="4"/>
          <w:w w:val="75"/>
          <w:position w:val="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5"/>
          <w:position w:val="1"/>
        </w:rPr>
        <w:t>ar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"/>
          <w:w w:val="105"/>
          <w:position w:val="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3"/>
          <w:position w:val="1"/>
        </w:rPr>
        <w:t>h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2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7"/>
          <w:position w:val="2"/>
        </w:rPr>
        <w:t>08.05.2017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4"/>
          <w:w w:val="54"/>
          <w:position w:val="2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25"/>
          <w:position w:val="2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4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4"/>
          <w:position w:val="2"/>
        </w:rPr>
        <w:t>15:10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21" w:lineRule="exact"/>
        <w:ind w:left="221" w:right="-20"/>
        <w:jc w:val="left"/>
        <w:tabs>
          <w:tab w:pos="1020" w:val="left"/>
          <w:tab w:pos="1520" w:val="left"/>
          <w:tab w:pos="86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Varsa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Ölü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Yaralı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lGiDE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EKiP: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1.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Posta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Bornova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2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3"/>
          <w:position w:val="2"/>
        </w:rPr>
        <w:t>ONAYLA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1"/>
          <w:w w:val="104"/>
          <w:position w:val="2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9"/>
          <w:position w:val="2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66" w:lineRule="exact"/>
        <w:ind w:right="1300"/>
        <w:jc w:val="right"/>
        <w:rPr>
          <w:rFonts w:ascii="Arial" w:hAnsi="Arial" w:cs="Arial" w:eastAsia="Arial"/>
          <w:sz w:val="28"/>
          <w:szCs w:val="28"/>
        </w:rPr>
      </w:pPr>
      <w:rPr/>
      <w:r>
        <w:rPr>
          <w:rFonts w:ascii="Arial" w:hAnsi="Arial" w:cs="Arial" w:eastAsia="Arial"/>
          <w:sz w:val="25"/>
          <w:szCs w:val="25"/>
          <w:color w:val="2F2F2F"/>
          <w:spacing w:val="0"/>
          <w:w w:val="73"/>
          <w:b/>
          <w:bCs/>
          <w:position w:val="-3"/>
        </w:rPr>
        <w:t>1</w:t>
      </w:r>
      <w:r>
        <w:rPr>
          <w:rFonts w:ascii="Arial" w:hAnsi="Arial" w:cs="Arial" w:eastAsia="Arial"/>
          <w:sz w:val="25"/>
          <w:szCs w:val="25"/>
          <w:color w:val="2F2F2F"/>
          <w:spacing w:val="17"/>
          <w:w w:val="73"/>
          <w:b/>
          <w:bCs/>
          <w:position w:val="-3"/>
        </w:rPr>
        <w:t> </w:t>
      </w:r>
      <w:r>
        <w:rPr>
          <w:rFonts w:ascii="Arial" w:hAnsi="Arial" w:cs="Arial" w:eastAsia="Arial"/>
          <w:sz w:val="27"/>
          <w:szCs w:val="27"/>
          <w:color w:val="2F2F2F"/>
          <w:spacing w:val="0"/>
          <w:w w:val="73"/>
          <w:position w:val="-3"/>
        </w:rPr>
        <w:t>2</w:t>
      </w:r>
      <w:r>
        <w:rPr>
          <w:rFonts w:ascii="Arial" w:hAnsi="Arial" w:cs="Arial" w:eastAsia="Arial"/>
          <w:sz w:val="27"/>
          <w:szCs w:val="27"/>
          <w:color w:val="2F2F2F"/>
          <w:spacing w:val="-9"/>
          <w:w w:val="73"/>
          <w:position w:val="-3"/>
        </w:rPr>
        <w:t> </w:t>
      </w:r>
      <w:r>
        <w:rPr>
          <w:rFonts w:ascii="Arial" w:hAnsi="Arial" w:cs="Arial" w:eastAsia="Arial"/>
          <w:sz w:val="25"/>
          <w:szCs w:val="25"/>
          <w:color w:val="2F2F2F"/>
          <w:spacing w:val="0"/>
          <w:w w:val="52"/>
          <w:position w:val="-3"/>
        </w:rPr>
        <w:t>MaYı</w:t>
      </w:r>
      <w:r>
        <w:rPr>
          <w:rFonts w:ascii="Arial" w:hAnsi="Arial" w:cs="Arial" w:eastAsia="Arial"/>
          <w:sz w:val="25"/>
          <w:szCs w:val="25"/>
          <w:color w:val="2F2F2F"/>
          <w:spacing w:val="0"/>
          <w:w w:val="52"/>
          <w:position w:val="-3"/>
        </w:rPr>
        <w:t>s</w:t>
      </w:r>
      <w:r>
        <w:rPr>
          <w:rFonts w:ascii="Arial" w:hAnsi="Arial" w:cs="Arial" w:eastAsia="Arial"/>
          <w:sz w:val="25"/>
          <w:szCs w:val="25"/>
          <w:color w:val="2F2F2F"/>
          <w:spacing w:val="22"/>
          <w:w w:val="52"/>
          <w:position w:val="-3"/>
        </w:rPr>
        <w:t> </w:t>
      </w:r>
      <w:r>
        <w:rPr>
          <w:rFonts w:ascii="Arial" w:hAnsi="Arial" w:cs="Arial" w:eastAsia="Arial"/>
          <w:sz w:val="28"/>
          <w:szCs w:val="28"/>
          <w:color w:val="2F2F2F"/>
          <w:spacing w:val="0"/>
          <w:w w:val="56"/>
          <w:b/>
          <w:bCs/>
          <w:position w:val="-3"/>
        </w:rPr>
        <w:t>2017</w:t>
      </w:r>
      <w:r>
        <w:rPr>
          <w:rFonts w:ascii="Arial" w:hAnsi="Arial" w:cs="Arial" w:eastAsia="Arial"/>
          <w:sz w:val="28"/>
          <w:szCs w:val="28"/>
          <w:color w:val="000000"/>
          <w:spacing w:val="0"/>
          <w:w w:val="100"/>
          <w:position w:val="0"/>
        </w:rPr>
      </w:r>
    </w:p>
    <w:p>
      <w:pPr>
        <w:jc w:val="right"/>
        <w:spacing w:after="0"/>
        <w:sectPr>
          <w:type w:val="continuous"/>
          <w:pgSz w:w="11920" w:h="16840"/>
          <w:pgMar w:top="300" w:bottom="280" w:left="280" w:right="200"/>
        </w:sectPr>
      </w:pPr>
      <w:rPr/>
    </w:p>
    <w:p>
      <w:pPr>
        <w:spacing w:before="0" w:after="0" w:line="195" w:lineRule="exact"/>
        <w:ind w:left="2308"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5"/>
        </w:rPr>
        <w:t>Amir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"/>
          <w:w w:val="105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5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194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3"/>
        </w:rPr>
        <w:t>Koyan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300" w:bottom="280" w:left="280" w:right="200"/>
          <w:cols w:num="2" w:equalWidth="0">
            <w:col w:w="3946" w:space="897"/>
            <w:col w:w="6597"/>
          </w:cols>
        </w:sectPr>
      </w:pPr>
      <w:rPr/>
    </w:p>
    <w:p>
      <w:pPr>
        <w:spacing w:before="0" w:after="0" w:line="239" w:lineRule="exact"/>
        <w:ind w:left="479" w:right="-20"/>
        <w:jc w:val="left"/>
        <w:tabs>
          <w:tab w:pos="50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6"/>
          <w:szCs w:val="26"/>
          <w:color w:val="2F2F2F"/>
          <w:spacing w:val="0"/>
          <w:w w:val="51"/>
          <w:position w:val="-3"/>
        </w:rPr>
        <w:t>.....</w:t>
      </w:r>
      <w:r>
        <w:rPr>
          <w:rFonts w:ascii="Times New Roman" w:hAnsi="Times New Roman" w:cs="Times New Roman" w:eastAsia="Times New Roman"/>
          <w:sz w:val="26"/>
          <w:szCs w:val="26"/>
          <w:color w:val="2F2F2F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26"/>
          <w:szCs w:val="26"/>
          <w:color w:val="2F2F2F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4"/>
          <w:position w:val="0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85" w:lineRule="exact"/>
        <w:ind w:left="527" w:right="-20"/>
        <w:jc w:val="left"/>
        <w:tabs>
          <w:tab w:pos="89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0.348495pt;margin-top:4.498704pt;width:5.36340pt;height:4pt;mso-position-horizontal-relative:page;mso-position-vertical-relative:paragraph;z-index:-15012" type="#_x0000_t202" filled="f" stroked="f">
            <v:textbox inset="0,0,0,0">
              <w:txbxContent>
                <w:p>
                  <w:pPr>
                    <w:spacing w:before="0" w:after="0" w:line="80" w:lineRule="exact"/>
                    <w:ind w:right="-52"/>
                    <w:jc w:val="left"/>
                    <w:rPr>
                      <w:rFonts w:ascii="Arial" w:hAnsi="Arial" w:cs="Arial" w:eastAsia="Arial"/>
                      <w:sz w:val="8"/>
                      <w:szCs w:val="8"/>
                    </w:rPr>
                  </w:pPr>
                  <w:rPr/>
                  <w:r>
                    <w:rPr>
                      <w:rFonts w:ascii="Arial" w:hAnsi="Arial" w:cs="Arial" w:eastAsia="Arial"/>
                      <w:sz w:val="8"/>
                      <w:szCs w:val="8"/>
                      <w:color w:val="2F2F2F"/>
                      <w:spacing w:val="0"/>
                      <w:w w:val="105"/>
                    </w:rPr>
                    <w:t>Cl)</w:t>
                  </w:r>
                  <w:r>
                    <w:rPr>
                      <w:rFonts w:ascii="Arial" w:hAnsi="Arial" w:cs="Arial" w:eastAsia="Arial"/>
                      <w:sz w:val="8"/>
                      <w:szCs w:val="8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4"/>
          <w:szCs w:val="14"/>
          <w:color w:val="2F2F2F"/>
          <w:spacing w:val="0"/>
          <w:w w:val="171"/>
          <w:position w:val="7"/>
        </w:rPr>
        <w:t>u</w:t>
      </w:r>
      <w:r>
        <w:rPr>
          <w:rFonts w:ascii="Arial" w:hAnsi="Arial" w:cs="Arial" w:eastAsia="Arial"/>
          <w:sz w:val="14"/>
          <w:szCs w:val="14"/>
          <w:color w:val="2F2F2F"/>
          <w:spacing w:val="0"/>
          <w:w w:val="100"/>
          <w:position w:val="7"/>
        </w:rPr>
        <w:tab/>
      </w:r>
      <w:r>
        <w:rPr>
          <w:rFonts w:ascii="Arial" w:hAnsi="Arial" w:cs="Arial" w:eastAsia="Arial"/>
          <w:sz w:val="14"/>
          <w:szCs w:val="14"/>
          <w:color w:val="2F2F2F"/>
          <w:spacing w:val="0"/>
          <w:w w:val="100"/>
          <w:position w:val="7"/>
        </w:rPr>
      </w:r>
      <w:r>
        <w:rPr>
          <w:rFonts w:ascii="Arial" w:hAnsi="Arial" w:cs="Arial" w:eastAsia="Arial"/>
          <w:sz w:val="20"/>
          <w:szCs w:val="20"/>
          <w:color w:val="2F2F2F"/>
          <w:spacing w:val="0"/>
          <w:w w:val="100"/>
          <w:i/>
          <w:position w:val="-3"/>
        </w:rPr>
        <w:t>1</w:t>
      </w:r>
      <w:r>
        <w:rPr>
          <w:rFonts w:ascii="Arial" w:hAnsi="Arial" w:cs="Arial" w:eastAsia="Arial"/>
          <w:sz w:val="20"/>
          <w:szCs w:val="20"/>
          <w:color w:val="2F2F2F"/>
          <w:spacing w:val="0"/>
          <w:w w:val="100"/>
          <w:i/>
          <w:position w:val="-3"/>
        </w:rPr>
        <w:t> </w:t>
      </w:r>
      <w:r>
        <w:rPr>
          <w:rFonts w:ascii="Arial" w:hAnsi="Arial" w:cs="Arial" w:eastAsia="Arial"/>
          <w:sz w:val="20"/>
          <w:szCs w:val="20"/>
          <w:color w:val="2F2F2F"/>
          <w:spacing w:val="31"/>
          <w:w w:val="100"/>
          <w:i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5"/>
          <w:position w:val="-3"/>
        </w:rPr>
        <w:t>/201'/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05" w:lineRule="exact"/>
        <w:ind w:left="479" w:right="-20"/>
        <w:jc w:val="left"/>
        <w:rPr>
          <w:rFonts w:ascii="Courier New" w:hAnsi="Courier New" w:cs="Courier New" w:eastAsia="Courier New"/>
          <w:sz w:val="21"/>
          <w:szCs w:val="21"/>
        </w:rPr>
      </w:pPr>
      <w:rPr/>
      <w:r>
        <w:rPr/>
        <w:pict>
          <v:group style="position:absolute;margin-left:180.016373pt;margin-top:2.798727pt;width:.1pt;height:3.829079pt;mso-position-horizontal-relative:page;mso-position-vertical-relative:paragraph;z-index:-15020" coordorigin="3600,56" coordsize="2,77">
            <v:shape style="position:absolute;left:3600;top:56;width:2;height:77" coordorigin="3600,56" coordsize="0,77" path="m3600,133l3600,56e" filled="f" stroked="t" strokeweight="1.193743pt" strokecolor="#000000">
              <v:path arrowok="t"/>
            </v:shape>
          </v:group>
          <w10:wrap type="none"/>
        </w:pict>
      </w:r>
      <w:r>
        <w:rPr>
          <w:rFonts w:ascii="Courier New" w:hAnsi="Courier New" w:cs="Courier New" w:eastAsia="Courier New"/>
          <w:sz w:val="21"/>
          <w:szCs w:val="21"/>
          <w:color w:val="2F2F2F"/>
          <w:spacing w:val="0"/>
          <w:w w:val="100"/>
          <w:i/>
          <w:position w:val="-3"/>
        </w:rPr>
        <w:t>.Q</w:t>
      </w:r>
      <w:r>
        <w:rPr>
          <w:rFonts w:ascii="Courier New" w:hAnsi="Courier New" w:cs="Courier New" w:eastAsia="Courier New"/>
          <w:sz w:val="21"/>
          <w:szCs w:val="21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300" w:bottom="280" w:left="280" w:right="200"/>
        </w:sectPr>
      </w:pPr>
      <w:rPr/>
    </w:p>
    <w:p>
      <w:pPr>
        <w:spacing w:before="4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40" w:lineRule="auto"/>
        <w:ind w:left="451" w:right="-20"/>
        <w:jc w:val="left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0"/>
          <w:w w:val="52"/>
        </w:rPr>
        <w:t>.......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0" w:after="0" w:line="74" w:lineRule="exact"/>
        <w:ind w:right="-20"/>
        <w:jc w:val="right"/>
        <w:rPr>
          <w:rFonts w:ascii="Times New Roman" w:hAnsi="Times New Roman" w:cs="Times New Roman" w:eastAsia="Times New Roman"/>
          <w:sz w:val="79"/>
          <w:szCs w:val="79"/>
        </w:rPr>
      </w:pPr>
      <w:rPr/>
      <w:r>
        <w:rPr>
          <w:rFonts w:ascii="Times New Roman" w:hAnsi="Times New Roman" w:cs="Times New Roman" w:eastAsia="Times New Roman"/>
          <w:sz w:val="79"/>
          <w:szCs w:val="79"/>
          <w:color w:val="4B547C"/>
          <w:w w:val="185"/>
          <w:position w:val="-59"/>
        </w:rPr>
        <w:t>ı</w:t>
      </w:r>
      <w:r>
        <w:rPr>
          <w:rFonts w:ascii="Times New Roman" w:hAnsi="Times New Roman" w:cs="Times New Roman" w:eastAsia="Times New Roman"/>
          <w:sz w:val="79"/>
          <w:szCs w:val="79"/>
          <w:color w:val="B3B3B3"/>
          <w:w w:val="47"/>
          <w:position w:val="-59"/>
        </w:rPr>
        <w:t>·</w:t>
      </w:r>
      <w:r>
        <w:rPr>
          <w:rFonts w:ascii="Times New Roman" w:hAnsi="Times New Roman" w:cs="Times New Roman" w:eastAsia="Times New Roman"/>
          <w:sz w:val="79"/>
          <w:szCs w:val="79"/>
          <w:color w:val="000000"/>
          <w:w w:val="100"/>
          <w:position w:val="0"/>
        </w:rPr>
      </w:r>
    </w:p>
    <w:p>
      <w:pPr>
        <w:spacing w:before="0" w:after="0" w:line="459" w:lineRule="exact"/>
        <w:ind w:left="234" w:right="-108"/>
        <w:jc w:val="left"/>
        <w:tabs>
          <w:tab w:pos="900" w:val="left"/>
        </w:tabs>
        <w:rPr>
          <w:rFonts w:ascii="Times New Roman" w:hAnsi="Times New Roman" w:cs="Times New Roman" w:eastAsia="Times New Roman"/>
          <w:sz w:val="45"/>
          <w:szCs w:val="45"/>
        </w:rPr>
      </w:pPr>
      <w:rPr/>
      <w:r>
        <w:rPr/>
        <w:br w:type="column"/>
      </w:r>
      <w:r>
        <w:rPr>
          <w:rFonts w:ascii="Arial" w:hAnsi="Arial" w:cs="Arial" w:eastAsia="Arial"/>
          <w:sz w:val="24"/>
          <w:szCs w:val="24"/>
          <w:color w:val="3A3F8A"/>
          <w:spacing w:val="0"/>
          <w:w w:val="126"/>
          <w:i/>
          <w:position w:val="-2"/>
        </w:rPr>
        <w:t>_O</w:t>
      </w:r>
      <w:r>
        <w:rPr>
          <w:rFonts w:ascii="Arial" w:hAnsi="Arial" w:cs="Arial" w:eastAsia="Arial"/>
          <w:sz w:val="24"/>
          <w:szCs w:val="24"/>
          <w:color w:val="3A3F8A"/>
          <w:spacing w:val="0"/>
          <w:w w:val="100"/>
          <w:i/>
          <w:position w:val="-2"/>
        </w:rPr>
        <w:tab/>
      </w:r>
      <w:r>
        <w:rPr>
          <w:rFonts w:ascii="Arial" w:hAnsi="Arial" w:cs="Arial" w:eastAsia="Arial"/>
          <w:sz w:val="24"/>
          <w:szCs w:val="24"/>
          <w:color w:val="3A3F8A"/>
          <w:spacing w:val="0"/>
          <w:w w:val="100"/>
          <w:i/>
          <w:position w:val="-2"/>
        </w:rPr>
      </w:r>
      <w:r>
        <w:rPr>
          <w:rFonts w:ascii="Times New Roman" w:hAnsi="Times New Roman" w:cs="Times New Roman" w:eastAsia="Times New Roman"/>
          <w:sz w:val="45"/>
          <w:szCs w:val="45"/>
          <w:color w:val="3A3F8A"/>
          <w:spacing w:val="0"/>
          <w:w w:val="100"/>
          <w:i/>
          <w:position w:val="1"/>
        </w:rPr>
        <w:t>)</w:t>
      </w:r>
      <w:r>
        <w:rPr>
          <w:rFonts w:ascii="Times New Roman" w:hAnsi="Times New Roman" w:cs="Times New Roman" w:eastAsia="Times New Roman"/>
          <w:sz w:val="45"/>
          <w:szCs w:val="45"/>
          <w:color w:val="3A3F8A"/>
          <w:spacing w:val="0"/>
          <w:w w:val="100"/>
          <w:i/>
          <w:position w:val="1"/>
        </w:rPr>
        <w:t>\</w:t>
      </w:r>
      <w:r>
        <w:rPr>
          <w:rFonts w:ascii="Times New Roman" w:hAnsi="Times New Roman" w:cs="Times New Roman" w:eastAsia="Times New Roman"/>
          <w:sz w:val="45"/>
          <w:szCs w:val="45"/>
          <w:color w:val="000000"/>
          <w:spacing w:val="0"/>
          <w:w w:val="100"/>
          <w:position w:val="0"/>
        </w:rPr>
      </w:r>
    </w:p>
    <w:p>
      <w:pPr>
        <w:spacing w:before="0" w:after="0" w:line="40" w:lineRule="atLeast"/>
        <w:ind w:right="-20"/>
        <w:jc w:val="left"/>
        <w:tabs>
          <w:tab w:pos="60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pict>
          <v:group style="position:absolute;margin-left:260.355225pt;margin-top:-.438002pt;width:78.309509pt;height:2.988054pt;mso-position-horizontal-relative:page;mso-position-vertical-relative:paragraph;z-index:-15019" coordorigin="5207,-9" coordsize="1566,60">
            <v:group style="position:absolute;left:5888;top:34;width:645;height:2" coordorigin="5888,34" coordsize="645,2">
              <v:shape style="position:absolute;left:5888;top:34;width:645;height:2" coordorigin="5888,34" coordsize="645,0" path="m5888,34l6532,34e" filled="f" stroked="t" strokeweight="1.193743pt" strokecolor="#4B5497">
                <v:path arrowok="t"/>
              </v:shape>
            </v:group>
            <v:group style="position:absolute;left:5229;top:13;width:668;height:2" coordorigin="5229,13" coordsize="668,2">
              <v:shape style="position:absolute;left:5229;top:13;width:668;height:2" coordorigin="5229,13" coordsize="668,0" path="m5229,13l5897,13e" filled="f" stroked="t" strokeweight="2.148737pt" strokecolor="#545B9C">
                <v:path arrowok="t"/>
              </v:shape>
            </v:group>
            <v:group style="position:absolute;left:6441;top:44;width:325;height:2" coordorigin="6441,44" coordsize="325,2">
              <v:shape style="position:absolute;left:6441;top:44;width:325;height:2" coordorigin="6441,44" coordsize="325,0" path="m6441,44l6766,44e" filled="f" stroked="t" strokeweight=".716246pt" strokecolor="#6460B3">
                <v:path arrowok="t"/>
              </v:shape>
            </v:group>
            <w10:wrap type="none"/>
          </v:group>
        </w:pict>
      </w:r>
      <w:r>
        <w:rPr/>
        <w:pict>
          <v:group style="position:absolute;margin-left:249.492188pt;margin-top:10.2102pt;width:80.219496pt;height:1.553287pt;mso-position-horizontal-relative:page;mso-position-vertical-relative:paragraph;z-index:-15018" coordorigin="4990,204" coordsize="1604,31">
            <v:group style="position:absolute;left:4999;top:214;width:1132;height:2" coordorigin="4999,214" coordsize="1132,2">
              <v:shape style="position:absolute;left:4999;top:214;width:1132;height:2" coordorigin="4999,214" coordsize="1132,0" path="m4999,214l6131,214e" filled="f" stroked="t" strokeweight=".954994pt" strokecolor="#48489C">
                <v:path arrowok="t"/>
              </v:shape>
            </v:group>
            <v:group style="position:absolute;left:6074;top:226;width:511;height:2" coordorigin="6074,226" coordsize="511,2">
              <v:shape style="position:absolute;left:6074;top:226;width:511;height:2" coordorigin="6074,226" coordsize="511,0" path="m6074,226l6585,226e" filled="f" stroked="t" strokeweight=".954994pt" strokecolor="#4B4FA8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17"/>
          <w:szCs w:val="17"/>
          <w:color w:val="3A3F8A"/>
          <w:spacing w:val="0"/>
          <w:w w:val="63"/>
        </w:rPr>
        <w:t>_...........,</w:t>
      </w:r>
      <w:r>
        <w:rPr>
          <w:rFonts w:ascii="Times New Roman" w:hAnsi="Times New Roman" w:cs="Times New Roman" w:eastAsia="Times New Roman"/>
          <w:sz w:val="17"/>
          <w:szCs w:val="17"/>
          <w:color w:val="3A3F8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A3F8A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3A3F8A"/>
          <w:spacing w:val="0"/>
          <w:w w:val="100"/>
          <w:i/>
        </w:rPr>
        <w:t>tA</w:t>
      </w:r>
      <w:r>
        <w:rPr>
          <w:rFonts w:ascii="Times New Roman" w:hAnsi="Times New Roman" w:cs="Times New Roman" w:eastAsia="Times New Roman"/>
          <w:sz w:val="17"/>
          <w:szCs w:val="17"/>
          <w:color w:val="3A3F8A"/>
          <w:spacing w:val="13"/>
          <w:w w:val="100"/>
          <w:i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D67C1"/>
          <w:spacing w:val="0"/>
          <w:w w:val="161"/>
          <w:i/>
        </w:rPr>
        <w:t>/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0" w:after="0" w:line="170" w:lineRule="exact"/>
        <w:jc w:val="left"/>
        <w:rPr>
          <w:sz w:val="17"/>
          <w:szCs w:val="17"/>
        </w:rPr>
      </w:pPr>
      <w:rPr/>
      <w:r>
        <w:rPr/>
        <w:br w:type="column"/>
      </w:r>
      <w:r>
        <w:rPr>
          <w:sz w:val="17"/>
          <w:szCs w:val="17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Birim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300" w:bottom="280" w:left="280" w:right="200"/>
          <w:cols w:num="3" w:equalWidth="0">
            <w:col w:w="2973" w:space="1823"/>
            <w:col w:w="1160" w:space="2641"/>
            <w:col w:w="2843"/>
          </w:cols>
        </w:sectPr>
      </w:pPr>
      <w:rPr/>
    </w:p>
    <w:p>
      <w:pPr>
        <w:spacing w:before="2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123" w:lineRule="exact"/>
        <w:ind w:left="2389" w:right="-71"/>
        <w:jc w:val="left"/>
        <w:rPr>
          <w:rFonts w:ascii="Arial" w:hAnsi="Arial" w:cs="Arial" w:eastAsia="Arial"/>
          <w:sz w:val="20"/>
          <w:szCs w:val="20"/>
        </w:rPr>
      </w:pPr>
      <w:rPr/>
      <w:r>
        <w:rPr>
          <w:rFonts w:ascii="Arial" w:hAnsi="Arial" w:cs="Arial" w:eastAsia="Arial"/>
          <w:sz w:val="20"/>
          <w:szCs w:val="20"/>
          <w:color w:val="2F2F2F"/>
          <w:w w:val="110"/>
          <w:position w:val="-10"/>
        </w:rPr>
        <w:t>It</w:t>
      </w:r>
      <w:r>
        <w:rPr>
          <w:rFonts w:ascii="Arial" w:hAnsi="Arial" w:cs="Arial" w:eastAsia="Arial"/>
          <w:sz w:val="20"/>
          <w:szCs w:val="20"/>
          <w:color w:val="2F2F2F"/>
          <w:spacing w:val="10"/>
          <w:w w:val="110"/>
          <w:position w:val="-10"/>
        </w:rPr>
        <w:t>f</w:t>
      </w:r>
      <w:r>
        <w:rPr>
          <w:rFonts w:ascii="Arial" w:hAnsi="Arial" w:cs="Arial" w:eastAsia="Arial"/>
          <w:sz w:val="20"/>
          <w:szCs w:val="20"/>
          <w:color w:val="828385"/>
          <w:spacing w:val="3"/>
          <w:w w:val="95"/>
          <w:position w:val="-10"/>
        </w:rPr>
        <w:t>a</w:t>
      </w:r>
      <w:r>
        <w:rPr>
          <w:rFonts w:ascii="Arial" w:hAnsi="Arial" w:cs="Arial" w:eastAsia="Arial"/>
          <w:sz w:val="20"/>
          <w:szCs w:val="20"/>
          <w:color w:val="626466"/>
          <w:spacing w:val="-15"/>
          <w:w w:val="163"/>
          <w:position w:val="-10"/>
        </w:rPr>
        <w:t>i</w:t>
      </w:r>
      <w:r>
        <w:rPr>
          <w:rFonts w:ascii="Arial" w:hAnsi="Arial" w:cs="Arial" w:eastAsia="Arial"/>
          <w:sz w:val="20"/>
          <w:szCs w:val="20"/>
          <w:color w:val="2F2F2F"/>
          <w:spacing w:val="0"/>
          <w:w w:val="103"/>
          <w:position w:val="-10"/>
        </w:rPr>
        <w:t>ye</w:t>
      </w:r>
      <w:r>
        <w:rPr>
          <w:rFonts w:ascii="Arial" w:hAnsi="Arial" w:cs="Arial" w:eastAsia="Arial"/>
          <w:sz w:val="20"/>
          <w:szCs w:val="20"/>
          <w:color w:val="2F2F2F"/>
          <w:spacing w:val="20"/>
          <w:w w:val="100"/>
          <w:position w:val="-1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0"/>
          <w:w w:val="100"/>
          <w:position w:val="-10"/>
        </w:rPr>
        <w:t>Merkez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24"/>
          <w:w w:val="100"/>
          <w:position w:val="-10"/>
        </w:rPr>
        <w:t> </w:t>
      </w:r>
      <w:r>
        <w:rPr>
          <w:rFonts w:ascii="Arial" w:hAnsi="Arial" w:cs="Arial" w:eastAsia="Arial"/>
          <w:sz w:val="20"/>
          <w:szCs w:val="20"/>
          <w:color w:val="2F2F2F"/>
          <w:spacing w:val="0"/>
          <w:w w:val="34"/>
          <w:position w:val="-10"/>
        </w:rPr>
        <w:t>r</w:t>
      </w:r>
      <w:r>
        <w:rPr>
          <w:rFonts w:ascii="Arial" w:hAnsi="Arial" w:cs="Arial" w:eastAsia="Arial"/>
          <w:sz w:val="20"/>
          <w:szCs w:val="20"/>
          <w:color w:val="2F2F2F"/>
          <w:spacing w:val="-38"/>
          <w:w w:val="100"/>
          <w:position w:val="-10"/>
        </w:rPr>
        <w:t> </w:t>
      </w:r>
      <w:r>
        <w:rPr>
          <w:rFonts w:ascii="Arial" w:hAnsi="Arial" w:cs="Arial" w:eastAsia="Arial"/>
          <w:sz w:val="20"/>
          <w:szCs w:val="20"/>
          <w:color w:val="4B4B4B"/>
          <w:spacing w:val="-1"/>
          <w:w w:val="25"/>
          <w:position w:val="-10"/>
        </w:rPr>
        <w:t>_</w:t>
      </w:r>
      <w:r>
        <w:rPr>
          <w:rFonts w:ascii="Arial" w:hAnsi="Arial" w:cs="Arial" w:eastAsia="Arial"/>
          <w:sz w:val="20"/>
          <w:szCs w:val="20"/>
          <w:color w:val="828385"/>
          <w:spacing w:val="0"/>
          <w:w w:val="118"/>
          <w:position w:val="-10"/>
        </w:rPr>
        <w:t>.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1" w:after="0" w:line="220" w:lineRule="exact"/>
        <w:jc w:val="left"/>
        <w:rPr>
          <w:sz w:val="22"/>
          <w:szCs w:val="22"/>
        </w:rPr>
      </w:pPr>
      <w:rPr/>
      <w:r>
        <w:rPr/>
        <w:br w:type="column"/>
      </w:r>
      <w:r>
        <w:rPr>
          <w:sz w:val="22"/>
          <w:szCs w:val="22"/>
        </w:rPr>
      </w:r>
    </w:p>
    <w:p>
      <w:pPr>
        <w:spacing w:before="0" w:after="0" w:line="240" w:lineRule="auto"/>
        <w:ind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5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ce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1"/>
          <w:w w:val="103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40"/>
        </w:rPr>
        <w:t>ONZz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445" w:lineRule="exact"/>
        <w:ind w:right="-164"/>
        <w:jc w:val="left"/>
        <w:rPr>
          <w:rFonts w:ascii="Arial" w:hAnsi="Arial" w:cs="Arial" w:eastAsia="Arial"/>
          <w:sz w:val="52"/>
          <w:szCs w:val="52"/>
        </w:rPr>
      </w:pPr>
      <w:rPr/>
      <w:r>
        <w:rPr/>
        <w:br w:type="column"/>
      </w:r>
      <w:r>
        <w:rPr>
          <w:rFonts w:ascii="Arial" w:hAnsi="Arial" w:cs="Arial" w:eastAsia="Arial"/>
          <w:sz w:val="78"/>
          <w:szCs w:val="78"/>
          <w:color w:val="2631A3"/>
          <w:w w:val="91"/>
          <w:position w:val="-5"/>
        </w:rPr>
        <w:t>c</w:t>
      </w:r>
      <w:r>
        <w:rPr>
          <w:rFonts w:ascii="Arial" w:hAnsi="Arial" w:cs="Arial" w:eastAsia="Arial"/>
          <w:sz w:val="78"/>
          <w:szCs w:val="78"/>
          <w:color w:val="2631A3"/>
          <w:spacing w:val="-12"/>
          <w:w w:val="90"/>
          <w:position w:val="-5"/>
        </w:rPr>
        <w:t>:</w:t>
      </w:r>
      <w:r>
        <w:rPr>
          <w:rFonts w:ascii="Arial" w:hAnsi="Arial" w:cs="Arial" w:eastAsia="Arial"/>
          <w:sz w:val="52"/>
          <w:szCs w:val="52"/>
          <w:color w:val="3A3F8A"/>
          <w:spacing w:val="-166"/>
          <w:w w:val="66"/>
          <w:i/>
          <w:position w:val="-14"/>
        </w:rPr>
        <w:t>-</w:t>
      </w:r>
      <w:r>
        <w:rPr>
          <w:rFonts w:ascii="Arial" w:hAnsi="Arial" w:cs="Arial" w:eastAsia="Arial"/>
          <w:sz w:val="13"/>
          <w:szCs w:val="13"/>
          <w:color w:val="B3B3B3"/>
          <w:spacing w:val="-9"/>
          <w:w w:val="129"/>
          <w:position w:val="-2"/>
        </w:rPr>
        <w:t>.</w:t>
      </w:r>
      <w:r>
        <w:rPr>
          <w:rFonts w:ascii="Arial" w:hAnsi="Arial" w:cs="Arial" w:eastAsia="Arial"/>
          <w:sz w:val="13"/>
          <w:szCs w:val="13"/>
          <w:color w:val="B3B3B3"/>
          <w:spacing w:val="-39"/>
          <w:w w:val="129"/>
          <w:position w:val="-2"/>
        </w:rPr>
        <w:t>.</w:t>
      </w:r>
      <w:r>
        <w:rPr>
          <w:rFonts w:ascii="Arial" w:hAnsi="Arial" w:cs="Arial" w:eastAsia="Arial"/>
          <w:sz w:val="78"/>
          <w:szCs w:val="78"/>
          <w:color w:val="B3B3B3"/>
          <w:spacing w:val="-218"/>
          <w:w w:val="108"/>
          <w:position w:val="-5"/>
        </w:rPr>
        <w:t>·</w:t>
      </w:r>
      <w:r>
        <w:rPr>
          <w:rFonts w:ascii="Arial" w:hAnsi="Arial" w:cs="Arial" w:eastAsia="Arial"/>
          <w:sz w:val="13"/>
          <w:szCs w:val="13"/>
          <w:color w:val="B3B3B3"/>
          <w:spacing w:val="-18"/>
          <w:w w:val="129"/>
          <w:position w:val="-2"/>
        </w:rPr>
        <w:t>;</w:t>
      </w:r>
      <w:r>
        <w:rPr>
          <w:rFonts w:ascii="Arial" w:hAnsi="Arial" w:cs="Arial" w:eastAsia="Arial"/>
          <w:sz w:val="52"/>
          <w:szCs w:val="52"/>
          <w:color w:val="3A3F8A"/>
          <w:spacing w:val="0"/>
          <w:w w:val="66"/>
          <w:i/>
          <w:position w:val="-14"/>
        </w:rPr>
        <w:t>-</w:t>
      </w:r>
      <w:r>
        <w:rPr>
          <w:rFonts w:ascii="Arial" w:hAnsi="Arial" w:cs="Arial" w:eastAsia="Arial"/>
          <w:sz w:val="52"/>
          <w:szCs w:val="52"/>
          <w:color w:val="3A3F8A"/>
          <w:spacing w:val="-26"/>
          <w:w w:val="66"/>
          <w:i/>
          <w:position w:val="-14"/>
        </w:rPr>
        <w:t>-</w:t>
      </w:r>
      <w:r>
        <w:rPr>
          <w:rFonts w:ascii="Arial" w:hAnsi="Arial" w:cs="Arial" w:eastAsia="Arial"/>
          <w:sz w:val="78"/>
          <w:szCs w:val="78"/>
          <w:color w:val="B3B3B3"/>
          <w:spacing w:val="-257"/>
          <w:w w:val="108"/>
          <w:position w:val="-5"/>
        </w:rPr>
        <w:t>·</w:t>
      </w:r>
      <w:r>
        <w:rPr>
          <w:rFonts w:ascii="Arial" w:hAnsi="Arial" w:cs="Arial" w:eastAsia="Arial"/>
          <w:sz w:val="52"/>
          <w:szCs w:val="52"/>
          <w:color w:val="3A3F8A"/>
          <w:spacing w:val="0"/>
          <w:w w:val="65"/>
          <w:i/>
          <w:position w:val="-14"/>
        </w:rPr>
        <w:t>=</w:t>
      </w:r>
      <w:r>
        <w:rPr>
          <w:rFonts w:ascii="Arial" w:hAnsi="Arial" w:cs="Arial" w:eastAsia="Arial"/>
          <w:sz w:val="52"/>
          <w:szCs w:val="52"/>
          <w:color w:val="3A3F8A"/>
          <w:spacing w:val="-30"/>
          <w:w w:val="66"/>
          <w:i/>
          <w:position w:val="-14"/>
        </w:rPr>
        <w:t>j</w:t>
      </w:r>
      <w:r>
        <w:rPr>
          <w:rFonts w:ascii="Arial" w:hAnsi="Arial" w:cs="Arial" w:eastAsia="Arial"/>
          <w:sz w:val="14"/>
          <w:szCs w:val="14"/>
          <w:color w:val="A1A1A1"/>
          <w:spacing w:val="-29"/>
          <w:w w:val="67"/>
          <w:position w:val="-2"/>
        </w:rPr>
        <w:t>.</w:t>
      </w:r>
      <w:r>
        <w:rPr>
          <w:rFonts w:ascii="Arial" w:hAnsi="Arial" w:cs="Arial" w:eastAsia="Arial"/>
          <w:sz w:val="78"/>
          <w:szCs w:val="78"/>
          <w:color w:val="B3B3B3"/>
          <w:spacing w:val="-218"/>
          <w:w w:val="107"/>
          <w:position w:val="-5"/>
        </w:rPr>
        <w:t>,</w:t>
      </w:r>
      <w:r>
        <w:rPr>
          <w:rFonts w:ascii="Arial" w:hAnsi="Arial" w:cs="Arial" w:eastAsia="Arial"/>
          <w:sz w:val="52"/>
          <w:szCs w:val="52"/>
          <w:color w:val="3A3F8A"/>
          <w:spacing w:val="-128"/>
          <w:w w:val="66"/>
          <w:i/>
          <w:position w:val="-14"/>
        </w:rPr>
        <w:t>)</w:t>
      </w:r>
      <w:r>
        <w:rPr>
          <w:rFonts w:ascii="Arial" w:hAnsi="Arial" w:cs="Arial" w:eastAsia="Arial"/>
          <w:sz w:val="52"/>
          <w:szCs w:val="52"/>
          <w:color w:val="A1A1A1"/>
          <w:spacing w:val="0"/>
          <w:w w:val="82"/>
          <w:i/>
          <w:position w:val="-14"/>
        </w:rPr>
        <w:t>'</w:t>
      </w:r>
      <w:r>
        <w:rPr>
          <w:rFonts w:ascii="Arial" w:hAnsi="Arial" w:cs="Arial" w:eastAsia="Arial"/>
          <w:sz w:val="52"/>
          <w:szCs w:val="52"/>
          <w:color w:val="000000"/>
          <w:spacing w:val="0"/>
          <w:w w:val="100"/>
          <w:position w:val="0"/>
        </w:rPr>
      </w:r>
    </w:p>
    <w:p>
      <w:pPr>
        <w:spacing w:before="0" w:after="0" w:line="445" w:lineRule="exact"/>
        <w:ind w:right="-20"/>
        <w:jc w:val="left"/>
        <w:rPr>
          <w:rFonts w:ascii="Times New Roman" w:hAnsi="Times New Roman" w:cs="Times New Roman" w:eastAsia="Times New Roman"/>
          <w:sz w:val="26"/>
          <w:szCs w:val="26"/>
        </w:rPr>
      </w:pPr>
      <w:rPr/>
      <w:r>
        <w:rPr/>
        <w:br w:type="column"/>
      </w:r>
      <w:r>
        <w:rPr>
          <w:rFonts w:ascii="Arial" w:hAnsi="Arial" w:cs="Arial" w:eastAsia="Arial"/>
          <w:sz w:val="78"/>
          <w:szCs w:val="78"/>
          <w:color w:val="A1A1A1"/>
          <w:w w:val="96"/>
          <w:position w:val="-5"/>
        </w:rPr>
        <w:t>.</w:t>
      </w:r>
      <w:r>
        <w:rPr>
          <w:rFonts w:ascii="Arial" w:hAnsi="Arial" w:cs="Arial" w:eastAsia="Arial"/>
          <w:sz w:val="78"/>
          <w:szCs w:val="78"/>
          <w:color w:val="A1A1A1"/>
          <w:spacing w:val="-175"/>
          <w:w w:val="96"/>
          <w:position w:val="-5"/>
        </w:rPr>
        <w:t>.</w:t>
      </w:r>
      <w:r>
        <w:rPr>
          <w:rFonts w:ascii="Times New Roman" w:hAnsi="Times New Roman" w:cs="Times New Roman" w:eastAsia="Times New Roman"/>
          <w:sz w:val="26"/>
          <w:szCs w:val="26"/>
          <w:color w:val="B3B3B3"/>
          <w:spacing w:val="0"/>
          <w:w w:val="297"/>
          <w:position w:val="-2"/>
        </w:rPr>
        <w:t>'</w:t>
      </w:r>
      <w:r>
        <w:rPr>
          <w:rFonts w:ascii="Times New Roman" w:hAnsi="Times New Roman" w:cs="Times New Roman" w:eastAsia="Times New Roman"/>
          <w:sz w:val="26"/>
          <w:szCs w:val="26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300" w:bottom="280" w:left="280" w:right="200"/>
          <w:cols w:num="4" w:equalWidth="0">
            <w:col w:w="3900" w:space="973"/>
            <w:col w:w="1327" w:space="1901"/>
            <w:col w:w="1268" w:space="336"/>
            <w:col w:w="1735"/>
          </w:cols>
        </w:sectPr>
      </w:pPr>
      <w:rPr/>
    </w:p>
    <w:p>
      <w:pPr>
        <w:spacing w:before="10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40" w:lineRule="auto"/>
        <w:ind w:left="2351" w:right="-69"/>
        <w:jc w:val="left"/>
        <w:rPr>
          <w:rFonts w:ascii="Arial" w:hAnsi="Arial" w:cs="Arial" w:eastAsia="Arial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color w:val="2F2F2F"/>
          <w:spacing w:val="0"/>
          <w:w w:val="100"/>
        </w:rPr>
        <w:t>1.Post</w:t>
      </w:r>
      <w:r>
        <w:rPr>
          <w:rFonts w:ascii="Arial" w:hAnsi="Arial" w:cs="Arial" w:eastAsia="Arial"/>
          <w:sz w:val="19"/>
          <w:szCs w:val="19"/>
          <w:color w:val="2F2F2F"/>
          <w:spacing w:val="0"/>
          <w:w w:val="100"/>
        </w:rPr>
        <w:t>a</w:t>
      </w:r>
      <w:r>
        <w:rPr>
          <w:rFonts w:ascii="Arial" w:hAnsi="Arial" w:cs="Arial" w:eastAsia="Arial"/>
          <w:sz w:val="19"/>
          <w:szCs w:val="19"/>
          <w:color w:val="2F2F2F"/>
          <w:spacing w:val="31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2F2F2F"/>
          <w:spacing w:val="0"/>
          <w:w w:val="100"/>
        </w:rPr>
        <w:t>Gruplaı</w:t>
      </w:r>
      <w:r>
        <w:rPr>
          <w:rFonts w:ascii="Arial" w:hAnsi="Arial" w:cs="Arial" w:eastAsia="Arial"/>
          <w:sz w:val="19"/>
          <w:szCs w:val="19"/>
          <w:color w:val="2F2F2F"/>
          <w:spacing w:val="0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2F2F2F"/>
          <w:spacing w:val="23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4B4B4B"/>
          <w:spacing w:val="-8"/>
          <w:w w:val="143"/>
        </w:rPr>
        <w:t>/</w:t>
      </w:r>
      <w:r>
        <w:rPr>
          <w:rFonts w:ascii="Arial" w:hAnsi="Arial" w:cs="Arial" w:eastAsia="Arial"/>
          <w:sz w:val="19"/>
          <w:szCs w:val="19"/>
          <w:color w:val="626466"/>
          <w:spacing w:val="0"/>
          <w:w w:val="199"/>
        </w:rPr>
        <w:t>'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92" w:lineRule="exact"/>
        <w:ind w:right="-20"/>
        <w:jc w:val="left"/>
        <w:tabs>
          <w:tab w:pos="3340" w:val="left"/>
        </w:tabs>
        <w:rPr>
          <w:rFonts w:ascii="Times New Roman" w:hAnsi="Times New Roman" w:cs="Times New Roman" w:eastAsia="Times New Roman"/>
          <w:sz w:val="26"/>
          <w:szCs w:val="26"/>
        </w:rPr>
      </w:pPr>
      <w:rPr/>
      <w:r>
        <w:rPr/>
        <w:br w:type="column"/>
      </w:r>
      <w:r>
        <w:rPr>
          <w:rFonts w:ascii="Arial" w:hAnsi="Arial" w:cs="Arial" w:eastAsia="Arial"/>
          <w:sz w:val="22"/>
          <w:szCs w:val="22"/>
          <w:color w:val="2F2F2F"/>
          <w:spacing w:val="0"/>
          <w:w w:val="94"/>
          <w:position w:val="6"/>
        </w:rPr>
        <w:t>l</w:t>
      </w:r>
      <w:r>
        <w:rPr>
          <w:rFonts w:ascii="Arial" w:hAnsi="Arial" w:cs="Arial" w:eastAsia="Arial"/>
          <w:sz w:val="22"/>
          <w:szCs w:val="22"/>
          <w:color w:val="2F2F2F"/>
          <w:spacing w:val="13"/>
          <w:w w:val="94"/>
          <w:position w:val="6"/>
        </w:rPr>
        <w:t>t</w:t>
      </w:r>
      <w:r>
        <w:rPr>
          <w:rFonts w:ascii="Arial" w:hAnsi="Arial" w:cs="Arial" w:eastAsia="Arial"/>
          <w:sz w:val="22"/>
          <w:szCs w:val="22"/>
          <w:color w:val="4B4B4B"/>
          <w:spacing w:val="0"/>
          <w:w w:val="94"/>
          <w:position w:val="6"/>
        </w:rPr>
        <w:t>f.</w:t>
      </w:r>
      <w:r>
        <w:rPr>
          <w:rFonts w:ascii="Arial" w:hAnsi="Arial" w:cs="Arial" w:eastAsia="Arial"/>
          <w:sz w:val="22"/>
          <w:szCs w:val="22"/>
          <w:color w:val="4B4B4B"/>
          <w:spacing w:val="-10"/>
          <w:w w:val="94"/>
          <w:position w:val="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6"/>
        </w:rPr>
        <w:t>Eri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45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6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6"/>
        </w:rPr>
      </w:r>
      <w:r>
        <w:rPr>
          <w:rFonts w:ascii="Arial" w:hAnsi="Arial" w:cs="Arial" w:eastAsia="Arial"/>
          <w:sz w:val="19"/>
          <w:szCs w:val="19"/>
          <w:color w:val="828385"/>
          <w:spacing w:val="0"/>
          <w:w w:val="104"/>
          <w:position w:val="0"/>
        </w:rPr>
        <w:t>l</w:t>
      </w:r>
      <w:r>
        <w:rPr>
          <w:rFonts w:ascii="Arial" w:hAnsi="Arial" w:cs="Arial" w:eastAsia="Arial"/>
          <w:sz w:val="19"/>
          <w:szCs w:val="19"/>
          <w:color w:val="828385"/>
          <w:spacing w:val="-40"/>
          <w:w w:val="104"/>
          <w:position w:val="0"/>
        </w:rPr>
        <w:t>R</w:t>
      </w:r>
      <w:r>
        <w:rPr>
          <w:rFonts w:ascii="Arial" w:hAnsi="Arial" w:cs="Arial" w:eastAsia="Arial"/>
          <w:sz w:val="19"/>
          <w:szCs w:val="19"/>
          <w:color w:val="B3B3B3"/>
          <w:spacing w:val="-33"/>
          <w:w w:val="37"/>
          <w:position w:val="0"/>
        </w:rPr>
        <w:t>-</w:t>
      </w:r>
      <w:r>
        <w:rPr>
          <w:rFonts w:ascii="Arial" w:hAnsi="Arial" w:cs="Arial" w:eastAsia="Arial"/>
          <w:sz w:val="19"/>
          <w:szCs w:val="19"/>
          <w:color w:val="626466"/>
          <w:spacing w:val="0"/>
          <w:w w:val="225"/>
          <w:position w:val="0"/>
        </w:rPr>
        <w:t>.</w:t>
      </w:r>
      <w:r>
        <w:rPr>
          <w:rFonts w:ascii="Arial" w:hAnsi="Arial" w:cs="Arial" w:eastAsia="Arial"/>
          <w:sz w:val="19"/>
          <w:szCs w:val="19"/>
          <w:color w:val="626466"/>
          <w:spacing w:val="0"/>
          <w:w w:val="100"/>
          <w:position w:val="0"/>
        </w:rPr>
        <w:t>  </w:t>
      </w:r>
      <w:r>
        <w:rPr>
          <w:rFonts w:ascii="Arial" w:hAnsi="Arial" w:cs="Arial" w:eastAsia="Arial"/>
          <w:sz w:val="19"/>
          <w:szCs w:val="19"/>
          <w:color w:val="626466"/>
          <w:spacing w:val="-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6"/>
          <w:szCs w:val="26"/>
          <w:color w:val="828385"/>
          <w:spacing w:val="-6"/>
          <w:w w:val="119"/>
          <w:position w:val="0"/>
        </w:rPr>
        <w:t>ı</w:t>
      </w:r>
      <w:r>
        <w:rPr>
          <w:rFonts w:ascii="Times New Roman" w:hAnsi="Times New Roman" w:cs="Times New Roman" w:eastAsia="Times New Roman"/>
          <w:sz w:val="26"/>
          <w:szCs w:val="26"/>
          <w:color w:val="626466"/>
          <w:spacing w:val="0"/>
          <w:w w:val="119"/>
          <w:position w:val="0"/>
        </w:rPr>
        <w:t>a</w:t>
      </w:r>
      <w:r>
        <w:rPr>
          <w:rFonts w:ascii="Times New Roman" w:hAnsi="Times New Roman" w:cs="Times New Roman" w:eastAsia="Times New Roman"/>
          <w:sz w:val="26"/>
          <w:szCs w:val="26"/>
          <w:color w:val="626466"/>
          <w:spacing w:val="-21"/>
          <w:w w:val="119"/>
          <w:position w:val="0"/>
        </w:rPr>
        <w:t>.</w:t>
      </w:r>
      <w:r>
        <w:rPr>
          <w:rFonts w:ascii="Times New Roman" w:hAnsi="Times New Roman" w:cs="Times New Roman" w:eastAsia="Times New Roman"/>
          <w:sz w:val="26"/>
          <w:szCs w:val="26"/>
          <w:color w:val="A1A1A1"/>
          <w:spacing w:val="-7"/>
          <w:w w:val="119"/>
          <w:position w:val="0"/>
        </w:rPr>
        <w:t>,</w:t>
      </w:r>
      <w:r>
        <w:rPr>
          <w:rFonts w:ascii="Times New Roman" w:hAnsi="Times New Roman" w:cs="Times New Roman" w:eastAsia="Times New Roman"/>
          <w:sz w:val="26"/>
          <w:szCs w:val="26"/>
          <w:color w:val="626466"/>
          <w:spacing w:val="0"/>
          <w:w w:val="119"/>
          <w:position w:val="0"/>
        </w:rPr>
        <w:t>Jl·u</w:t>
      </w:r>
      <w:r>
        <w:rPr>
          <w:rFonts w:ascii="Times New Roman" w:hAnsi="Times New Roman" w:cs="Times New Roman" w:eastAsia="Times New Roman"/>
          <w:sz w:val="26"/>
          <w:szCs w:val="26"/>
          <w:color w:val="626466"/>
          <w:spacing w:val="29"/>
          <w:w w:val="119"/>
          <w:position w:val="0"/>
        </w:rPr>
        <w:t> </w:t>
      </w:r>
      <w:r>
        <w:rPr>
          <w:rFonts w:ascii="Times New Roman" w:hAnsi="Times New Roman" w:cs="Times New Roman" w:eastAsia="Times New Roman"/>
          <w:sz w:val="26"/>
          <w:szCs w:val="26"/>
          <w:color w:val="626466"/>
          <w:spacing w:val="0"/>
          <w:w w:val="119"/>
          <w:position w:val="0"/>
        </w:rPr>
        <w:t>ÜN</w:t>
      </w:r>
      <w:r>
        <w:rPr>
          <w:rFonts w:ascii="Times New Roman" w:hAnsi="Times New Roman" w:cs="Times New Roman" w:eastAsia="Times New Roman"/>
          <w:sz w:val="26"/>
          <w:szCs w:val="26"/>
          <w:color w:val="000000"/>
          <w:spacing w:val="0"/>
          <w:w w:val="100"/>
          <w:position w:val="0"/>
        </w:rPr>
      </w:r>
    </w:p>
    <w:p>
      <w:pPr>
        <w:spacing w:before="0" w:after="0" w:line="237" w:lineRule="exact"/>
        <w:ind w:left="3085" w:right="-20"/>
        <w:jc w:val="left"/>
        <w:tabs>
          <w:tab w:pos="4060" w:val="left"/>
        </w:tabs>
        <w:rPr>
          <w:rFonts w:ascii="Arial" w:hAnsi="Arial" w:cs="Arial" w:eastAsia="Arial"/>
          <w:sz w:val="20"/>
          <w:szCs w:val="20"/>
        </w:rPr>
      </w:pPr>
      <w:rPr/>
      <w:r>
        <w:rPr>
          <w:rFonts w:ascii="Arial" w:hAnsi="Arial" w:cs="Arial" w:eastAsia="Arial"/>
          <w:sz w:val="20"/>
          <w:szCs w:val="20"/>
          <w:color w:val="B3B3B3"/>
          <w:spacing w:val="-32"/>
          <w:w w:val="83"/>
          <w:position w:val="-3"/>
        </w:rPr>
        <w:t>·</w:t>
      </w:r>
      <w:r>
        <w:rPr>
          <w:rFonts w:ascii="Arial" w:hAnsi="Arial" w:cs="Arial" w:eastAsia="Arial"/>
          <w:sz w:val="20"/>
          <w:szCs w:val="20"/>
          <w:color w:val="828385"/>
          <w:spacing w:val="-22"/>
          <w:w w:val="82"/>
          <w:position w:val="-3"/>
        </w:rPr>
        <w:t>.</w:t>
      </w:r>
      <w:r>
        <w:rPr>
          <w:rFonts w:ascii="Arial" w:hAnsi="Arial" w:cs="Arial" w:eastAsia="Arial"/>
          <w:sz w:val="20"/>
          <w:szCs w:val="20"/>
          <w:color w:val="B3B3B3"/>
          <w:spacing w:val="-32"/>
          <w:w w:val="82"/>
          <w:position w:val="-3"/>
        </w:rPr>
        <w:t>ı</w:t>
      </w:r>
      <w:r>
        <w:rPr>
          <w:rFonts w:ascii="Arial" w:hAnsi="Arial" w:cs="Arial" w:eastAsia="Arial"/>
          <w:sz w:val="20"/>
          <w:szCs w:val="20"/>
          <w:color w:val="828385"/>
          <w:spacing w:val="0"/>
          <w:w w:val="82"/>
          <w:position w:val="-3"/>
        </w:rPr>
        <w:t>:ı</w:t>
      </w:r>
      <w:r>
        <w:rPr>
          <w:rFonts w:ascii="Arial" w:hAnsi="Arial" w:cs="Arial" w:eastAsia="Arial"/>
          <w:sz w:val="20"/>
          <w:szCs w:val="20"/>
          <w:color w:val="828385"/>
          <w:spacing w:val="-24"/>
          <w:w w:val="82"/>
          <w:position w:val="-3"/>
        </w:rPr>
        <w:t>,</w:t>
      </w:r>
      <w:r>
        <w:rPr>
          <w:rFonts w:ascii="Arial" w:hAnsi="Arial" w:cs="Arial" w:eastAsia="Arial"/>
          <w:sz w:val="20"/>
          <w:szCs w:val="20"/>
          <w:color w:val="4B4B4B"/>
          <w:spacing w:val="-3"/>
          <w:w w:val="136"/>
          <w:position w:val="-3"/>
        </w:rPr>
        <w:t>l</w:t>
      </w:r>
      <w:r>
        <w:rPr>
          <w:rFonts w:ascii="Arial" w:hAnsi="Arial" w:cs="Arial" w:eastAsia="Arial"/>
          <w:sz w:val="20"/>
          <w:szCs w:val="20"/>
          <w:color w:val="626466"/>
          <w:spacing w:val="2"/>
          <w:w w:val="70"/>
          <w:position w:val="-3"/>
        </w:rPr>
        <w:t>y</w:t>
      </w:r>
      <w:r>
        <w:rPr>
          <w:rFonts w:ascii="Arial" w:hAnsi="Arial" w:cs="Arial" w:eastAsia="Arial"/>
          <w:sz w:val="20"/>
          <w:szCs w:val="20"/>
          <w:color w:val="828385"/>
          <w:spacing w:val="0"/>
          <w:w w:val="101"/>
          <w:position w:val="-3"/>
        </w:rPr>
        <w:t>c</w:t>
      </w:r>
      <w:r>
        <w:rPr>
          <w:rFonts w:ascii="Arial" w:hAnsi="Arial" w:cs="Arial" w:eastAsia="Arial"/>
          <w:sz w:val="20"/>
          <w:szCs w:val="20"/>
          <w:color w:val="828385"/>
          <w:spacing w:val="0"/>
          <w:w w:val="100"/>
          <w:position w:val="-3"/>
        </w:rPr>
        <w:tab/>
      </w:r>
      <w:r>
        <w:rPr>
          <w:rFonts w:ascii="Arial" w:hAnsi="Arial" w:cs="Arial" w:eastAsia="Arial"/>
          <w:sz w:val="20"/>
          <w:szCs w:val="20"/>
          <w:color w:val="828385"/>
          <w:spacing w:val="0"/>
          <w:w w:val="100"/>
          <w:position w:val="-3"/>
        </w:rPr>
      </w:r>
      <w:r>
        <w:rPr>
          <w:rFonts w:ascii="Arial" w:hAnsi="Arial" w:cs="Arial" w:eastAsia="Arial"/>
          <w:sz w:val="25"/>
          <w:szCs w:val="25"/>
          <w:color w:val="2F2F2F"/>
          <w:spacing w:val="5"/>
          <w:w w:val="51"/>
          <w:position w:val="-3"/>
        </w:rPr>
        <w:t>Y</w:t>
      </w:r>
      <w:r>
        <w:rPr>
          <w:rFonts w:ascii="Arial" w:hAnsi="Arial" w:cs="Arial" w:eastAsia="Arial"/>
          <w:sz w:val="25"/>
          <w:szCs w:val="25"/>
          <w:color w:val="626466"/>
          <w:spacing w:val="0"/>
          <w:w w:val="63"/>
          <w:position w:val="-3"/>
        </w:rPr>
        <w:t>arı</w:t>
      </w:r>
      <w:r>
        <w:rPr>
          <w:rFonts w:ascii="Arial" w:hAnsi="Arial" w:cs="Arial" w:eastAsia="Arial"/>
          <w:sz w:val="25"/>
          <w:szCs w:val="25"/>
          <w:color w:val="626466"/>
          <w:spacing w:val="-16"/>
          <w:w w:val="64"/>
          <w:position w:val="-3"/>
        </w:rPr>
        <w:t>b</w:t>
      </w:r>
      <w:r>
        <w:rPr>
          <w:rFonts w:ascii="Arial" w:hAnsi="Arial" w:cs="Arial" w:eastAsia="Arial"/>
          <w:sz w:val="25"/>
          <w:szCs w:val="25"/>
          <w:color w:val="4B4B4B"/>
          <w:spacing w:val="0"/>
          <w:w w:val="76"/>
          <w:position w:val="-3"/>
        </w:rPr>
        <w:t>ın</w:t>
      </w:r>
      <w:r>
        <w:rPr>
          <w:rFonts w:ascii="Arial" w:hAnsi="Arial" w:cs="Arial" w:eastAsia="Arial"/>
          <w:sz w:val="25"/>
          <w:szCs w:val="25"/>
          <w:color w:val="4B4B4B"/>
          <w:spacing w:val="-18"/>
          <w:w w:val="100"/>
          <w:position w:val="-3"/>
        </w:rPr>
        <w:t> </w:t>
      </w:r>
      <w:r>
        <w:rPr>
          <w:rFonts w:ascii="Arial" w:hAnsi="Arial" w:cs="Arial" w:eastAsia="Arial"/>
          <w:sz w:val="20"/>
          <w:szCs w:val="20"/>
          <w:color w:val="4B4B4B"/>
          <w:spacing w:val="0"/>
          <w:w w:val="81"/>
          <w:position w:val="-3"/>
        </w:rPr>
        <w:t>ve</w:t>
      </w:r>
      <w:r>
        <w:rPr>
          <w:rFonts w:ascii="Arial" w:hAnsi="Arial" w:cs="Arial" w:eastAsia="Arial"/>
          <w:sz w:val="20"/>
          <w:szCs w:val="20"/>
          <w:color w:val="4B4B4B"/>
          <w:spacing w:val="-7"/>
          <w:w w:val="81"/>
          <w:position w:val="-3"/>
        </w:rPr>
        <w:t> </w:t>
      </w:r>
      <w:r>
        <w:rPr>
          <w:rFonts w:ascii="Arial" w:hAnsi="Arial" w:cs="Arial" w:eastAsia="Arial"/>
          <w:sz w:val="20"/>
          <w:szCs w:val="20"/>
          <w:color w:val="4B4B4B"/>
          <w:spacing w:val="0"/>
          <w:w w:val="79"/>
          <w:position w:val="-3"/>
        </w:rPr>
        <w:t>A</w:t>
      </w:r>
      <w:r>
        <w:rPr>
          <w:rFonts w:ascii="Arial" w:hAnsi="Arial" w:cs="Arial" w:eastAsia="Arial"/>
          <w:sz w:val="20"/>
          <w:szCs w:val="20"/>
          <w:color w:val="4B4B4B"/>
          <w:spacing w:val="1"/>
          <w:w w:val="80"/>
          <w:position w:val="-3"/>
        </w:rPr>
        <w:t>c</w:t>
      </w:r>
      <w:r>
        <w:rPr>
          <w:rFonts w:ascii="Arial" w:hAnsi="Arial" w:cs="Arial" w:eastAsia="Arial"/>
          <w:sz w:val="20"/>
          <w:szCs w:val="20"/>
          <w:color w:val="626466"/>
          <w:spacing w:val="0"/>
          <w:w w:val="116"/>
          <w:position w:val="-3"/>
        </w:rPr>
        <w:t>il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163" w:lineRule="exact"/>
        <w:ind w:left="3128" w:right="-20"/>
        <w:jc w:val="left"/>
        <w:tabs>
          <w:tab w:pos="37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84.689026pt;margin-top:8.173178pt;width:151.210287pt;height:46pt;mso-position-horizontal-relative:page;mso-position-vertical-relative:paragraph;z-index:-15009" type="#_x0000_t202" filled="f" stroked="f">
            <v:textbox inset="0,0,0,0">
              <w:txbxContent>
                <w:p>
                  <w:pPr>
                    <w:spacing w:before="0" w:after="0" w:line="920" w:lineRule="exact"/>
                    <w:ind w:right="-178"/>
                    <w:jc w:val="left"/>
                    <w:rPr>
                      <w:rFonts w:ascii="Times New Roman" w:hAnsi="Times New Roman" w:cs="Times New Roman" w:eastAsia="Times New Roman"/>
                      <w:sz w:val="92"/>
                      <w:szCs w:val="92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92"/>
                      <w:szCs w:val="92"/>
                      <w:color w:val="4B547C"/>
                      <w:spacing w:val="0"/>
                      <w:w w:val="269"/>
                      <w:i/>
                    </w:rPr>
                    <w:t>Uu</w:t>
                  </w:r>
                  <w:r>
                    <w:rPr>
                      <w:rFonts w:ascii="Times New Roman" w:hAnsi="Times New Roman" w:cs="Times New Roman" w:eastAsia="Times New Roman"/>
                      <w:sz w:val="92"/>
                      <w:szCs w:val="92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6"/>
          <w:szCs w:val="26"/>
          <w:color w:val="A1A1A1"/>
          <w:spacing w:val="2"/>
          <w:w w:val="89"/>
          <w:position w:val="-4"/>
        </w:rPr>
        <w:t>·</w:t>
      </w:r>
      <w:r>
        <w:rPr>
          <w:rFonts w:ascii="Times New Roman" w:hAnsi="Times New Roman" w:cs="Times New Roman" w:eastAsia="Times New Roman"/>
          <w:sz w:val="26"/>
          <w:szCs w:val="26"/>
          <w:color w:val="828385"/>
          <w:spacing w:val="-15"/>
          <w:w w:val="71"/>
          <w:position w:val="-4"/>
        </w:rPr>
        <w:t>·</w:t>
      </w:r>
      <w:r>
        <w:rPr>
          <w:rFonts w:ascii="Times New Roman" w:hAnsi="Times New Roman" w:cs="Times New Roman" w:eastAsia="Times New Roman"/>
          <w:sz w:val="26"/>
          <w:szCs w:val="26"/>
          <w:color w:val="626466"/>
          <w:spacing w:val="-85"/>
          <w:w w:val="55"/>
          <w:position w:val="-4"/>
        </w:rPr>
        <w:t>g</w:t>
      </w:r>
      <w:r>
        <w:rPr>
          <w:rFonts w:ascii="Times New Roman" w:hAnsi="Times New Roman" w:cs="Times New Roman" w:eastAsia="Times New Roman"/>
          <w:sz w:val="26"/>
          <w:szCs w:val="26"/>
          <w:color w:val="A1A1A1"/>
          <w:spacing w:val="-24"/>
          <w:w w:val="136"/>
          <w:position w:val="-4"/>
        </w:rPr>
        <w:t>.</w:t>
      </w:r>
      <w:r>
        <w:rPr>
          <w:rFonts w:ascii="Times New Roman" w:hAnsi="Times New Roman" w:cs="Times New Roman" w:eastAsia="Times New Roman"/>
          <w:sz w:val="26"/>
          <w:szCs w:val="26"/>
          <w:color w:val="626466"/>
          <w:spacing w:val="0"/>
          <w:w w:val="54"/>
          <w:position w:val="-4"/>
        </w:rPr>
        <w:t>:p</w:t>
      </w:r>
      <w:r>
        <w:rPr>
          <w:rFonts w:ascii="Times New Roman" w:hAnsi="Times New Roman" w:cs="Times New Roman" w:eastAsia="Times New Roman"/>
          <w:sz w:val="26"/>
          <w:szCs w:val="26"/>
          <w:color w:val="626466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26"/>
          <w:szCs w:val="26"/>
          <w:color w:val="626466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20"/>
          <w:szCs w:val="20"/>
          <w:color w:val="626466"/>
          <w:spacing w:val="0"/>
          <w:w w:val="62"/>
          <w:position w:val="-4"/>
        </w:rPr>
        <w:t>h</w:t>
      </w:r>
      <w:r>
        <w:rPr>
          <w:rFonts w:ascii="Times New Roman" w:hAnsi="Times New Roman" w:cs="Times New Roman" w:eastAsia="Times New Roman"/>
          <w:sz w:val="20"/>
          <w:szCs w:val="20"/>
          <w:color w:val="626466"/>
          <w:spacing w:val="0"/>
          <w:w w:val="62"/>
          <w:position w:val="-4"/>
        </w:rPr>
        <w:t>  </w:t>
      </w:r>
      <w:r>
        <w:rPr>
          <w:rFonts w:ascii="Times New Roman" w:hAnsi="Times New Roman" w:cs="Times New Roman" w:eastAsia="Times New Roman"/>
          <w:sz w:val="20"/>
          <w:szCs w:val="20"/>
          <w:color w:val="626466"/>
          <w:spacing w:val="6"/>
          <w:w w:val="62"/>
          <w:position w:val="-4"/>
        </w:rPr>
        <w:t> </w:t>
      </w:r>
      <w:r>
        <w:rPr>
          <w:rFonts w:ascii="Arial" w:hAnsi="Arial" w:cs="Arial" w:eastAsia="Arial"/>
          <w:sz w:val="18"/>
          <w:szCs w:val="18"/>
          <w:color w:val="626466"/>
          <w:spacing w:val="0"/>
          <w:w w:val="62"/>
          <w:position w:val="-4"/>
        </w:rPr>
        <w:t>ı</w:t>
      </w:r>
      <w:r>
        <w:rPr>
          <w:rFonts w:ascii="Arial" w:hAnsi="Arial" w:cs="Arial" w:eastAsia="Arial"/>
          <w:sz w:val="18"/>
          <w:szCs w:val="18"/>
          <w:color w:val="626466"/>
          <w:spacing w:val="0"/>
          <w:w w:val="62"/>
          <w:position w:val="-4"/>
        </w:rPr>
        <w:t>_</w:t>
      </w:r>
      <w:r>
        <w:rPr>
          <w:rFonts w:ascii="Arial" w:hAnsi="Arial" w:cs="Arial" w:eastAsia="Arial"/>
          <w:sz w:val="18"/>
          <w:szCs w:val="18"/>
          <w:color w:val="626466"/>
          <w:spacing w:val="0"/>
          <w:w w:val="62"/>
          <w:position w:val="-4"/>
        </w:rPr>
        <w:t> </w:t>
      </w:r>
      <w:r>
        <w:rPr>
          <w:rFonts w:ascii="Arial" w:hAnsi="Arial" w:cs="Arial" w:eastAsia="Arial"/>
          <w:sz w:val="18"/>
          <w:szCs w:val="18"/>
          <w:color w:val="626466"/>
          <w:spacing w:val="10"/>
          <w:w w:val="62"/>
          <w:position w:val="-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B3B3B3"/>
          <w:spacing w:val="-18"/>
          <w:w w:val="88"/>
          <w:position w:val="-4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626466"/>
          <w:spacing w:val="2"/>
          <w:w w:val="108"/>
          <w:position w:val="-4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82"/>
          <w:position w:val="-4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-36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26466"/>
          <w:spacing w:val="0"/>
          <w:w w:val="94"/>
          <w:position w:val="-4"/>
        </w:rPr>
        <w:t>b</w:t>
      </w:r>
      <w:r>
        <w:rPr>
          <w:rFonts w:ascii="Times New Roman" w:hAnsi="Times New Roman" w:cs="Times New Roman" w:eastAsia="Times New Roman"/>
          <w:sz w:val="20"/>
          <w:szCs w:val="20"/>
          <w:color w:val="626466"/>
          <w:spacing w:val="-60"/>
          <w:w w:val="93"/>
          <w:position w:val="-4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-17"/>
          <w:w w:val="106"/>
          <w:position w:val="-4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626466"/>
          <w:spacing w:val="-17"/>
          <w:w w:val="115"/>
          <w:position w:val="-4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61"/>
          <w:position w:val="-4"/>
        </w:rPr>
        <w:t>QMf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-15"/>
          <w:w w:val="60"/>
          <w:position w:val="-4"/>
        </w:rPr>
        <w:t>C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63"/>
          <w:position w:val="-4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5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26466"/>
          <w:spacing w:val="0"/>
          <w:w w:val="61"/>
          <w:position w:val="-4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300" w:bottom="280" w:left="280" w:right="200"/>
          <w:cols w:num="2" w:equalWidth="0">
            <w:col w:w="3983" w:space="1299"/>
            <w:col w:w="6158"/>
          </w:cols>
        </w:sectPr>
      </w:pPr>
      <w:rPr/>
    </w:p>
    <w:p>
      <w:pPr>
        <w:spacing w:before="49" w:after="0" w:line="240" w:lineRule="auto"/>
        <w:ind w:right="1115"/>
        <w:jc w:val="right"/>
        <w:tabs>
          <w:tab w:pos="340" w:val="left"/>
          <w:tab w:pos="1300" w:val="left"/>
          <w:tab w:pos="1640" w:val="left"/>
        </w:tabs>
        <w:rPr>
          <w:rFonts w:ascii="Arial" w:hAnsi="Arial" w:cs="Arial" w:eastAsia="Arial"/>
          <w:sz w:val="7"/>
          <w:szCs w:val="7"/>
        </w:rPr>
      </w:pPr>
      <w:rPr/>
      <w:r>
        <w:rPr>
          <w:rFonts w:ascii="Arial" w:hAnsi="Arial" w:cs="Arial" w:eastAsia="Arial"/>
          <w:sz w:val="4"/>
          <w:szCs w:val="4"/>
          <w:color w:val="A1A1A1"/>
          <w:w w:val="152"/>
          <w:b/>
          <w:bCs/>
        </w:rPr>
        <w:t>1</w:t>
      </w:r>
      <w:r>
        <w:rPr>
          <w:rFonts w:ascii="Arial" w:hAnsi="Arial" w:cs="Arial" w:eastAsia="Arial"/>
          <w:sz w:val="4"/>
          <w:szCs w:val="4"/>
          <w:color w:val="A1A1A1"/>
          <w:w w:val="100"/>
          <w:b/>
          <w:bCs/>
        </w:rPr>
        <w:tab/>
      </w:r>
      <w:r>
        <w:rPr>
          <w:rFonts w:ascii="Arial" w:hAnsi="Arial" w:cs="Arial" w:eastAsia="Arial"/>
          <w:sz w:val="4"/>
          <w:szCs w:val="4"/>
          <w:color w:val="A1A1A1"/>
          <w:w w:val="100"/>
          <w:b/>
          <w:bCs/>
        </w:rPr>
      </w:r>
      <w:r>
        <w:rPr>
          <w:rFonts w:ascii="Arial" w:hAnsi="Arial" w:cs="Arial" w:eastAsia="Arial"/>
          <w:sz w:val="7"/>
          <w:szCs w:val="7"/>
          <w:color w:val="828385"/>
          <w:spacing w:val="0"/>
          <w:w w:val="100"/>
          <w:b/>
          <w:bCs/>
        </w:rPr>
        <w:t>t;.</w:t>
      </w:r>
      <w:r>
        <w:rPr>
          <w:rFonts w:ascii="Arial" w:hAnsi="Arial" w:cs="Arial" w:eastAsia="Arial"/>
          <w:sz w:val="7"/>
          <w:szCs w:val="7"/>
          <w:color w:val="828385"/>
          <w:spacing w:val="0"/>
          <w:w w:val="100"/>
          <w:b/>
          <w:bCs/>
        </w:rPr>
        <w:t>  </w:t>
      </w:r>
      <w:r>
        <w:rPr>
          <w:rFonts w:ascii="Arial" w:hAnsi="Arial" w:cs="Arial" w:eastAsia="Arial"/>
          <w:sz w:val="7"/>
          <w:szCs w:val="7"/>
          <w:color w:val="828385"/>
          <w:spacing w:val="4"/>
          <w:w w:val="100"/>
          <w:b/>
          <w:bCs/>
        </w:rPr>
        <w:t> </w:t>
      </w:r>
      <w:r>
        <w:rPr>
          <w:rFonts w:ascii="Arial" w:hAnsi="Arial" w:cs="Arial" w:eastAsia="Arial"/>
          <w:sz w:val="7"/>
          <w:szCs w:val="7"/>
          <w:color w:val="828385"/>
          <w:spacing w:val="0"/>
          <w:w w:val="600"/>
        </w:rPr>
        <w:t>,</w:t>
      </w:r>
      <w:r>
        <w:rPr>
          <w:rFonts w:ascii="Arial" w:hAnsi="Arial" w:cs="Arial" w:eastAsia="Arial"/>
          <w:sz w:val="7"/>
          <w:szCs w:val="7"/>
          <w:color w:val="828385"/>
          <w:spacing w:val="-98"/>
          <w:w w:val="600"/>
        </w:rPr>
        <w:t> </w:t>
      </w:r>
      <w:r>
        <w:rPr>
          <w:rFonts w:ascii="Arial" w:hAnsi="Arial" w:cs="Arial" w:eastAsia="Arial"/>
          <w:sz w:val="7"/>
          <w:szCs w:val="7"/>
          <w:color w:val="A1A1A1"/>
          <w:spacing w:val="0"/>
          <w:w w:val="165"/>
        </w:rPr>
        <w:t>•</w:t>
      </w:r>
      <w:r>
        <w:rPr>
          <w:rFonts w:ascii="Arial" w:hAnsi="Arial" w:cs="Arial" w:eastAsia="Arial"/>
          <w:sz w:val="7"/>
          <w:szCs w:val="7"/>
          <w:color w:val="A1A1A1"/>
          <w:spacing w:val="19"/>
          <w:w w:val="165"/>
        </w:rPr>
        <w:t> </w:t>
      </w:r>
      <w:r>
        <w:rPr>
          <w:rFonts w:ascii="Arial" w:hAnsi="Arial" w:cs="Arial" w:eastAsia="Arial"/>
          <w:sz w:val="7"/>
          <w:szCs w:val="7"/>
          <w:color w:val="C6C6C6"/>
          <w:spacing w:val="0"/>
          <w:w w:val="165"/>
        </w:rPr>
        <w:t>.</w:t>
      </w:r>
      <w:r>
        <w:rPr>
          <w:rFonts w:ascii="Arial" w:hAnsi="Arial" w:cs="Arial" w:eastAsia="Arial"/>
          <w:sz w:val="7"/>
          <w:szCs w:val="7"/>
          <w:color w:val="C6C6C6"/>
          <w:spacing w:val="-7"/>
          <w:w w:val="165"/>
        </w:rPr>
        <w:t> </w:t>
      </w:r>
      <w:r>
        <w:rPr>
          <w:rFonts w:ascii="Times New Roman" w:hAnsi="Times New Roman" w:cs="Times New Roman" w:eastAsia="Times New Roman"/>
          <w:sz w:val="11"/>
          <w:szCs w:val="11"/>
          <w:color w:val="C6C6C6"/>
          <w:spacing w:val="6"/>
          <w:w w:val="132"/>
          <w:b/>
          <w:bCs/>
          <w:i/>
        </w:rPr>
        <w:t>t</w:t>
      </w:r>
      <w:r>
        <w:rPr>
          <w:rFonts w:ascii="Times New Roman" w:hAnsi="Times New Roman" w:cs="Times New Roman" w:eastAsia="Times New Roman"/>
          <w:sz w:val="11"/>
          <w:szCs w:val="11"/>
          <w:color w:val="B3B3B3"/>
          <w:spacing w:val="0"/>
          <w:w w:val="66"/>
        </w:rPr>
        <w:t>·</w:t>
      </w:r>
      <w:r>
        <w:rPr>
          <w:rFonts w:ascii="Times New Roman" w:hAnsi="Times New Roman" w:cs="Times New Roman" w:eastAsia="Times New Roman"/>
          <w:sz w:val="11"/>
          <w:szCs w:val="11"/>
          <w:color w:val="B3B3B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1"/>
          <w:szCs w:val="11"/>
          <w:color w:val="B3B3B3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1"/>
          <w:szCs w:val="11"/>
          <w:color w:val="B3B3B3"/>
          <w:spacing w:val="0"/>
          <w:w w:val="157"/>
          <w:i/>
        </w:rPr>
        <w:t>:..</w:t>
      </w:r>
      <w:r>
        <w:rPr>
          <w:rFonts w:ascii="Times New Roman" w:hAnsi="Times New Roman" w:cs="Times New Roman" w:eastAsia="Times New Roman"/>
          <w:sz w:val="11"/>
          <w:szCs w:val="11"/>
          <w:color w:val="B3B3B3"/>
          <w:spacing w:val="0"/>
          <w:w w:val="100"/>
          <w:i/>
        </w:rPr>
        <w:tab/>
      </w:r>
      <w:r>
        <w:rPr>
          <w:rFonts w:ascii="Times New Roman" w:hAnsi="Times New Roman" w:cs="Times New Roman" w:eastAsia="Times New Roman"/>
          <w:sz w:val="11"/>
          <w:szCs w:val="11"/>
          <w:color w:val="B3B3B3"/>
          <w:spacing w:val="0"/>
          <w:w w:val="100"/>
          <w:i/>
        </w:rPr>
      </w:r>
      <w:r>
        <w:rPr>
          <w:rFonts w:ascii="Arial" w:hAnsi="Arial" w:cs="Arial" w:eastAsia="Arial"/>
          <w:sz w:val="7"/>
          <w:szCs w:val="7"/>
          <w:color w:val="B3B3B3"/>
          <w:spacing w:val="0"/>
          <w:w w:val="77"/>
          <w:b/>
          <w:bCs/>
        </w:rPr>
        <w:t>1;</w:t>
      </w:r>
      <w:r>
        <w:rPr>
          <w:rFonts w:ascii="Arial" w:hAnsi="Arial" w:cs="Arial" w:eastAsia="Arial"/>
          <w:sz w:val="7"/>
          <w:szCs w:val="7"/>
          <w:color w:val="B3B3B3"/>
          <w:spacing w:val="0"/>
          <w:w w:val="77"/>
          <w:b/>
          <w:bCs/>
        </w:rPr>
        <w:t> </w:t>
      </w:r>
      <w:r>
        <w:rPr>
          <w:rFonts w:ascii="Arial" w:hAnsi="Arial" w:cs="Arial" w:eastAsia="Arial"/>
          <w:sz w:val="7"/>
          <w:szCs w:val="7"/>
          <w:color w:val="B3B3B3"/>
          <w:spacing w:val="13"/>
          <w:w w:val="77"/>
          <w:b/>
          <w:bCs/>
        </w:rPr>
        <w:t> </w:t>
      </w:r>
      <w:r>
        <w:rPr>
          <w:rFonts w:ascii="Arial" w:hAnsi="Arial" w:cs="Arial" w:eastAsia="Arial"/>
          <w:sz w:val="7"/>
          <w:szCs w:val="7"/>
          <w:color w:val="B3B3B3"/>
          <w:spacing w:val="0"/>
          <w:w w:val="83"/>
        </w:rPr>
        <w:t>•</w:t>
      </w:r>
      <w:r>
        <w:rPr>
          <w:rFonts w:ascii="Arial" w:hAnsi="Arial" w:cs="Arial" w:eastAsia="Arial"/>
          <w:sz w:val="7"/>
          <w:szCs w:val="7"/>
          <w:color w:val="B3B3B3"/>
          <w:spacing w:val="0"/>
          <w:w w:val="100"/>
        </w:rPr>
        <w:tab/>
      </w:r>
      <w:r>
        <w:rPr>
          <w:rFonts w:ascii="Arial" w:hAnsi="Arial" w:cs="Arial" w:eastAsia="Arial"/>
          <w:sz w:val="7"/>
          <w:szCs w:val="7"/>
          <w:color w:val="B3B3B3"/>
          <w:spacing w:val="0"/>
          <w:w w:val="100"/>
        </w:rPr>
      </w:r>
      <w:r>
        <w:rPr>
          <w:rFonts w:ascii="Arial" w:hAnsi="Arial" w:cs="Arial" w:eastAsia="Arial"/>
          <w:sz w:val="7"/>
          <w:szCs w:val="7"/>
          <w:color w:val="626466"/>
          <w:spacing w:val="0"/>
          <w:w w:val="339"/>
        </w:rPr>
        <w:t>'</w:t>
      </w:r>
      <w:r>
        <w:rPr>
          <w:rFonts w:ascii="Arial" w:hAnsi="Arial" w:cs="Arial" w:eastAsia="Arial"/>
          <w:sz w:val="7"/>
          <w:szCs w:val="7"/>
          <w:color w:val="626466"/>
          <w:spacing w:val="41"/>
          <w:w w:val="339"/>
        </w:rPr>
        <w:t> </w:t>
      </w:r>
      <w:r>
        <w:rPr>
          <w:rFonts w:ascii="Arial" w:hAnsi="Arial" w:cs="Arial" w:eastAsia="Arial"/>
          <w:sz w:val="7"/>
          <w:szCs w:val="7"/>
          <w:color w:val="828385"/>
          <w:spacing w:val="0"/>
          <w:w w:val="339"/>
        </w:rPr>
        <w:t>'</w:t>
      </w:r>
      <w:r>
        <w:rPr>
          <w:rFonts w:ascii="Arial" w:hAnsi="Arial" w:cs="Arial" w:eastAsia="Arial"/>
          <w:sz w:val="7"/>
          <w:szCs w:val="7"/>
          <w:color w:val="000000"/>
          <w:spacing w:val="0"/>
          <w:w w:val="100"/>
        </w:rPr>
      </w:r>
    </w:p>
    <w:p>
      <w:pPr>
        <w:spacing w:before="49" w:after="0" w:line="70" w:lineRule="exact"/>
        <w:ind w:right="1204"/>
        <w:jc w:val="right"/>
        <w:tabs>
          <w:tab w:pos="540" w:val="left"/>
          <w:tab w:pos="800" w:val="left"/>
        </w:tabs>
        <w:rPr>
          <w:rFonts w:ascii="Times New Roman" w:hAnsi="Times New Roman" w:cs="Times New Roman" w:eastAsia="Times New Roman"/>
          <w:sz w:val="7"/>
          <w:szCs w:val="7"/>
        </w:rPr>
      </w:pPr>
      <w:rPr/>
      <w:r>
        <w:rPr/>
        <w:pict>
          <v:group style="position:absolute;margin-left:340.932861pt;margin-top:8.350071pt;width:9.788689pt;height:.1pt;mso-position-horizontal-relative:page;mso-position-vertical-relative:paragraph;z-index:-15017" coordorigin="6819,167" coordsize="196,2">
            <v:shape style="position:absolute;left:6819;top:167;width:196;height:2" coordorigin="6819,167" coordsize="196,0" path="m6819,167l7014,167e" filled="f" stroked="t" strokeweight=".238749pt" strokecolor="#000000">
              <v:path arrowok="t"/>
            </v:shape>
          </v:group>
          <w10:wrap type="none"/>
        </w:pict>
      </w:r>
      <w:r>
        <w:rPr/>
        <w:pict>
          <v:group style="position:absolute;margin-left:140.980988pt;margin-top:6.196215pt;width:.1pt;height:10.769283pt;mso-position-horizontal-relative:page;mso-position-vertical-relative:paragraph;z-index:-15016" coordorigin="2820,124" coordsize="2,215">
            <v:shape style="position:absolute;left:2820;top:124;width:2;height:215" coordorigin="2820,124" coordsize="0,215" path="m2820,339l2820,124e" filled="f" stroked="t" strokeweight=".716246pt" strokecolor="#5B70BF">
              <v:path arrowok="t"/>
            </v:shape>
          </v:group>
          <w10:wrap type="none"/>
        </w:pict>
      </w:r>
      <w:r>
        <w:rPr/>
        <w:pict>
          <v:group style="position:absolute;margin-left:154.112152pt;margin-top:8.350071pt;width:.1pt;height:8.615427pt;mso-position-horizontal-relative:page;mso-position-vertical-relative:paragraph;z-index:-15015" coordorigin="3082,167" coordsize="2,172">
            <v:shape style="position:absolute;left:3082;top:167;width:2;height:172" coordorigin="3082,167" coordsize="0,172" path="m3082,339l3082,167e" filled="f" stroked="t" strokeweight=".716246pt" strokecolor="#444B83">
              <v:path arrowok="t"/>
            </v:shape>
          </v:group>
          <w10:wrap type="none"/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03.998077pt;margin-top:5.973987pt;width:14.509555pt;height:20.5pt;mso-position-horizontal-relative:page;mso-position-vertical-relative:paragraph;z-index:-15011" type="#_x0000_t202" filled="f" stroked="f">
            <v:textbox inset="0,0,0,0">
              <w:txbxContent>
                <w:p>
                  <w:pPr>
                    <w:spacing w:before="0" w:after="0" w:line="410" w:lineRule="exact"/>
                    <w:ind w:right="-102"/>
                    <w:jc w:val="left"/>
                    <w:rPr>
                      <w:rFonts w:ascii="Times New Roman" w:hAnsi="Times New Roman" w:cs="Times New Roman" w:eastAsia="Times New Roman"/>
                      <w:sz w:val="41"/>
                      <w:szCs w:val="41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41"/>
                      <w:szCs w:val="41"/>
                      <w:color w:val="2F2F2F"/>
                      <w:spacing w:val="5"/>
                      <w:w w:val="53"/>
                      <w:i/>
                    </w:rPr>
                    <w:t>'</w:t>
                  </w:r>
                  <w:r>
                    <w:rPr>
                      <w:rFonts w:ascii="Times New Roman" w:hAnsi="Times New Roman" w:cs="Times New Roman" w:eastAsia="Times New Roman"/>
                      <w:sz w:val="41"/>
                      <w:szCs w:val="41"/>
                      <w:color w:val="4B4B4B"/>
                      <w:spacing w:val="1"/>
                      <w:w w:val="63"/>
                      <w:i/>
                    </w:rPr>
                    <w:t>&gt;</w:t>
                  </w:r>
                  <w:r>
                    <w:rPr>
                      <w:rFonts w:ascii="Times New Roman" w:hAnsi="Times New Roman" w:cs="Times New Roman" w:eastAsia="Times New Roman"/>
                      <w:sz w:val="41"/>
                      <w:szCs w:val="41"/>
                      <w:color w:val="626466"/>
                      <w:spacing w:val="0"/>
                      <w:w w:val="52"/>
                      <w:i/>
                    </w:rPr>
                    <w:t>/</w:t>
                  </w:r>
                  <w:r>
                    <w:rPr>
                      <w:rFonts w:ascii="Times New Roman" w:hAnsi="Times New Roman" w:cs="Times New Roman" w:eastAsia="Times New Roman"/>
                      <w:sz w:val="41"/>
                      <w:szCs w:val="41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5"/>
          <w:szCs w:val="5"/>
          <w:color w:val="2F2F2F"/>
          <w:spacing w:val="0"/>
          <w:w w:val="453"/>
          <w:position w:val="-1"/>
        </w:rPr>
        <w:t>..</w:t>
      </w:r>
      <w:r>
        <w:rPr>
          <w:rFonts w:ascii="Times New Roman" w:hAnsi="Times New Roman" w:cs="Times New Roman" w:eastAsia="Times New Roman"/>
          <w:sz w:val="5"/>
          <w:szCs w:val="5"/>
          <w:color w:val="2F2F2F"/>
          <w:spacing w:val="40"/>
          <w:w w:val="453"/>
          <w:position w:val="-1"/>
        </w:rPr>
        <w:t> </w:t>
      </w:r>
      <w:r>
        <w:rPr>
          <w:rFonts w:ascii="Times New Roman" w:hAnsi="Times New Roman" w:cs="Times New Roman" w:eastAsia="Times New Roman"/>
          <w:sz w:val="5"/>
          <w:szCs w:val="5"/>
          <w:color w:val="A1A1A1"/>
          <w:spacing w:val="0"/>
          <w:w w:val="158"/>
          <w:position w:val="-1"/>
        </w:rPr>
        <w:t>·</w:t>
      </w:r>
      <w:r>
        <w:rPr>
          <w:rFonts w:ascii="Times New Roman" w:hAnsi="Times New Roman" w:cs="Times New Roman" w:eastAsia="Times New Roman"/>
          <w:sz w:val="5"/>
          <w:szCs w:val="5"/>
          <w:color w:val="828385"/>
          <w:spacing w:val="0"/>
          <w:w w:val="511"/>
          <w:position w:val="-1"/>
        </w:rPr>
        <w:t>/</w:t>
      </w:r>
      <w:r>
        <w:rPr>
          <w:rFonts w:ascii="Times New Roman" w:hAnsi="Times New Roman" w:cs="Times New Roman" w:eastAsia="Times New Roman"/>
          <w:sz w:val="5"/>
          <w:szCs w:val="5"/>
          <w:color w:val="828385"/>
          <w:spacing w:val="-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5"/>
          <w:szCs w:val="5"/>
          <w:color w:val="B3B3B3"/>
          <w:spacing w:val="0"/>
          <w:w w:val="156"/>
          <w:position w:val="-1"/>
        </w:rPr>
        <w:t>•</w:t>
      </w:r>
      <w:r>
        <w:rPr>
          <w:rFonts w:ascii="Times New Roman" w:hAnsi="Times New Roman" w:cs="Times New Roman" w:eastAsia="Times New Roman"/>
          <w:sz w:val="5"/>
          <w:szCs w:val="5"/>
          <w:color w:val="B3B3B3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5"/>
          <w:szCs w:val="5"/>
          <w:color w:val="B3B3B3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5"/>
          <w:szCs w:val="5"/>
          <w:color w:val="4B4B4B"/>
          <w:spacing w:val="0"/>
          <w:w w:val="123"/>
          <w:i/>
          <w:position w:val="-1"/>
        </w:rPr>
        <w:t>T</w:t>
      </w:r>
      <w:r>
        <w:rPr>
          <w:rFonts w:ascii="Times New Roman" w:hAnsi="Times New Roman" w:cs="Times New Roman" w:eastAsia="Times New Roman"/>
          <w:sz w:val="5"/>
          <w:szCs w:val="5"/>
          <w:color w:val="4B4B4B"/>
          <w:spacing w:val="-7"/>
          <w:w w:val="123"/>
          <w:i/>
          <w:position w:val="-1"/>
        </w:rPr>
        <w:t>·</w:t>
      </w:r>
      <w:r>
        <w:rPr>
          <w:rFonts w:ascii="Times New Roman" w:hAnsi="Times New Roman" w:cs="Times New Roman" w:eastAsia="Times New Roman"/>
          <w:sz w:val="5"/>
          <w:szCs w:val="5"/>
          <w:color w:val="2F2F2F"/>
          <w:spacing w:val="0"/>
          <w:w w:val="156"/>
          <w:i/>
          <w:position w:val="-1"/>
        </w:rPr>
        <w:t>•</w:t>
      </w:r>
      <w:r>
        <w:rPr>
          <w:rFonts w:ascii="Times New Roman" w:hAnsi="Times New Roman" w:cs="Times New Roman" w:eastAsia="Times New Roman"/>
          <w:sz w:val="5"/>
          <w:szCs w:val="5"/>
          <w:color w:val="2F2F2F"/>
          <w:spacing w:val="0"/>
          <w:w w:val="100"/>
          <w:i/>
          <w:position w:val="-1"/>
        </w:rPr>
        <w:tab/>
      </w:r>
      <w:r>
        <w:rPr>
          <w:rFonts w:ascii="Times New Roman" w:hAnsi="Times New Roman" w:cs="Times New Roman" w:eastAsia="Times New Roman"/>
          <w:sz w:val="5"/>
          <w:szCs w:val="5"/>
          <w:color w:val="2F2F2F"/>
          <w:spacing w:val="0"/>
          <w:w w:val="157"/>
          <w:i/>
          <w:position w:val="-1"/>
        </w:rPr>
        <w:t>'</w:t>
      </w:r>
      <w:r>
        <w:rPr>
          <w:rFonts w:ascii="Times New Roman" w:hAnsi="Times New Roman" w:cs="Times New Roman" w:eastAsia="Times New Roman"/>
          <w:sz w:val="5"/>
          <w:szCs w:val="5"/>
          <w:color w:val="2F2F2F"/>
          <w:spacing w:val="-9"/>
          <w:w w:val="157"/>
          <w:i/>
          <w:position w:val="-1"/>
        </w:rPr>
        <w:t> </w:t>
      </w:r>
      <w:r>
        <w:rPr>
          <w:rFonts w:ascii="Times New Roman" w:hAnsi="Times New Roman" w:cs="Times New Roman" w:eastAsia="Times New Roman"/>
          <w:sz w:val="5"/>
          <w:szCs w:val="5"/>
          <w:color w:val="A1A1A1"/>
          <w:spacing w:val="0"/>
          <w:w w:val="157"/>
          <w:i/>
          <w:position w:val="-1"/>
        </w:rPr>
        <w:t>(</w:t>
      </w:r>
      <w:r>
        <w:rPr>
          <w:rFonts w:ascii="Times New Roman" w:hAnsi="Times New Roman" w:cs="Times New Roman" w:eastAsia="Times New Roman"/>
          <w:sz w:val="5"/>
          <w:szCs w:val="5"/>
          <w:color w:val="A1A1A1"/>
          <w:spacing w:val="0"/>
          <w:w w:val="157"/>
          <w:i/>
          <w:position w:val="-1"/>
        </w:rPr>
        <w:t>"</w:t>
      </w:r>
      <w:r>
        <w:rPr>
          <w:rFonts w:ascii="Times New Roman" w:hAnsi="Times New Roman" w:cs="Times New Roman" w:eastAsia="Times New Roman"/>
          <w:sz w:val="5"/>
          <w:szCs w:val="5"/>
          <w:color w:val="A1A1A1"/>
          <w:spacing w:val="0"/>
          <w:w w:val="157"/>
          <w:i/>
          <w:position w:val="-1"/>
        </w:rPr>
        <w:t> </w:t>
      </w:r>
      <w:r>
        <w:rPr>
          <w:rFonts w:ascii="Times New Roman" w:hAnsi="Times New Roman" w:cs="Times New Roman" w:eastAsia="Times New Roman"/>
          <w:sz w:val="5"/>
          <w:szCs w:val="5"/>
          <w:color w:val="A1A1A1"/>
          <w:spacing w:val="13"/>
          <w:w w:val="157"/>
          <w:i/>
          <w:position w:val="-1"/>
        </w:rPr>
        <w:t> </w:t>
      </w:r>
      <w:r>
        <w:rPr>
          <w:rFonts w:ascii="Times New Roman" w:hAnsi="Times New Roman" w:cs="Times New Roman" w:eastAsia="Times New Roman"/>
          <w:sz w:val="5"/>
          <w:szCs w:val="5"/>
          <w:color w:val="A1A1A1"/>
          <w:spacing w:val="0"/>
          <w:w w:val="157"/>
          <w:i/>
          <w:position w:val="-1"/>
        </w:rPr>
        <w:t>•</w:t>
      </w:r>
      <w:r>
        <w:rPr>
          <w:rFonts w:ascii="Times New Roman" w:hAnsi="Times New Roman" w:cs="Times New Roman" w:eastAsia="Times New Roman"/>
          <w:sz w:val="5"/>
          <w:szCs w:val="5"/>
          <w:color w:val="A1A1A1"/>
          <w:spacing w:val="0"/>
          <w:w w:val="157"/>
          <w:i/>
          <w:position w:val="-1"/>
        </w:rPr>
        <w:t>  </w:t>
      </w:r>
      <w:r>
        <w:rPr>
          <w:rFonts w:ascii="Times New Roman" w:hAnsi="Times New Roman" w:cs="Times New Roman" w:eastAsia="Times New Roman"/>
          <w:sz w:val="5"/>
          <w:szCs w:val="5"/>
          <w:color w:val="A1A1A1"/>
          <w:spacing w:val="9"/>
          <w:w w:val="157"/>
          <w:i/>
          <w:position w:val="-1"/>
        </w:rPr>
        <w:t> </w:t>
      </w:r>
      <w:r>
        <w:rPr>
          <w:rFonts w:ascii="Times New Roman" w:hAnsi="Times New Roman" w:cs="Times New Roman" w:eastAsia="Times New Roman"/>
          <w:sz w:val="5"/>
          <w:szCs w:val="5"/>
          <w:color w:val="828385"/>
          <w:spacing w:val="0"/>
          <w:w w:val="157"/>
          <w:position w:val="-1"/>
        </w:rPr>
        <w:t>..(,</w:t>
      </w:r>
      <w:r>
        <w:rPr>
          <w:rFonts w:ascii="Times New Roman" w:hAnsi="Times New Roman" w:cs="Times New Roman" w:eastAsia="Times New Roman"/>
          <w:sz w:val="5"/>
          <w:szCs w:val="5"/>
          <w:color w:val="828385"/>
          <w:spacing w:val="0"/>
          <w:w w:val="157"/>
          <w:position w:val="-1"/>
        </w:rPr>
        <w:t>;</w:t>
      </w:r>
      <w:r>
        <w:rPr>
          <w:rFonts w:ascii="Times New Roman" w:hAnsi="Times New Roman" w:cs="Times New Roman" w:eastAsia="Times New Roman"/>
          <w:sz w:val="5"/>
          <w:szCs w:val="5"/>
          <w:color w:val="828385"/>
          <w:spacing w:val="-11"/>
          <w:w w:val="157"/>
          <w:position w:val="-1"/>
        </w:rPr>
        <w:t> </w:t>
      </w:r>
      <w:r>
        <w:rPr>
          <w:rFonts w:ascii="Times New Roman" w:hAnsi="Times New Roman" w:cs="Times New Roman" w:eastAsia="Times New Roman"/>
          <w:sz w:val="5"/>
          <w:szCs w:val="5"/>
          <w:color w:val="B3B3B3"/>
          <w:spacing w:val="0"/>
          <w:w w:val="157"/>
          <w:position w:val="-1"/>
        </w:rPr>
        <w:t>•••</w:t>
      </w:r>
      <w:r>
        <w:rPr>
          <w:rFonts w:ascii="Times New Roman" w:hAnsi="Times New Roman" w:cs="Times New Roman" w:eastAsia="Times New Roman"/>
          <w:sz w:val="5"/>
          <w:szCs w:val="5"/>
          <w:color w:val="B3B3B3"/>
          <w:spacing w:val="0"/>
          <w:w w:val="157"/>
          <w:position w:val="-1"/>
        </w:rPr>
        <w:t>  </w:t>
      </w:r>
      <w:r>
        <w:rPr>
          <w:rFonts w:ascii="Times New Roman" w:hAnsi="Times New Roman" w:cs="Times New Roman" w:eastAsia="Times New Roman"/>
          <w:sz w:val="5"/>
          <w:szCs w:val="5"/>
          <w:color w:val="B3B3B3"/>
          <w:spacing w:val="16"/>
          <w:w w:val="157"/>
          <w:position w:val="-1"/>
        </w:rPr>
        <w:t> </w:t>
      </w:r>
      <w:r>
        <w:rPr>
          <w:rFonts w:ascii="Times New Roman" w:hAnsi="Times New Roman" w:cs="Times New Roman" w:eastAsia="Times New Roman"/>
          <w:sz w:val="7"/>
          <w:szCs w:val="7"/>
          <w:color w:val="A1A1A1"/>
          <w:spacing w:val="0"/>
          <w:w w:val="100"/>
          <w:b/>
          <w:bCs/>
          <w:i/>
          <w:position w:val="-1"/>
        </w:rPr>
        <w:t>4,.J</w:t>
      </w:r>
      <w:r>
        <w:rPr>
          <w:rFonts w:ascii="Times New Roman" w:hAnsi="Times New Roman" w:cs="Times New Roman" w:eastAsia="Times New Roman"/>
          <w:sz w:val="7"/>
          <w:szCs w:val="7"/>
          <w:color w:val="A1A1A1"/>
          <w:spacing w:val="0"/>
          <w:w w:val="100"/>
          <w:b/>
          <w:bCs/>
          <w:i/>
          <w:position w:val="-1"/>
        </w:rPr>
        <w:t>   </w:t>
      </w:r>
      <w:r>
        <w:rPr>
          <w:rFonts w:ascii="Times New Roman" w:hAnsi="Times New Roman" w:cs="Times New Roman" w:eastAsia="Times New Roman"/>
          <w:sz w:val="7"/>
          <w:szCs w:val="7"/>
          <w:color w:val="A1A1A1"/>
          <w:spacing w:val="11"/>
          <w:w w:val="100"/>
          <w:b/>
          <w:bCs/>
          <w:i/>
          <w:position w:val="-1"/>
        </w:rPr>
        <w:t> </w:t>
      </w:r>
      <w:r>
        <w:rPr>
          <w:rFonts w:ascii="Times New Roman" w:hAnsi="Times New Roman" w:cs="Times New Roman" w:eastAsia="Times New Roman"/>
          <w:sz w:val="7"/>
          <w:szCs w:val="7"/>
          <w:color w:val="B3B3B3"/>
          <w:spacing w:val="0"/>
          <w:w w:val="172"/>
          <w:position w:val="-1"/>
        </w:rPr>
        <w:t>.'</w:t>
      </w:r>
      <w:r>
        <w:rPr>
          <w:rFonts w:ascii="Times New Roman" w:hAnsi="Times New Roman" w:cs="Times New Roman" w:eastAsia="Times New Roman"/>
          <w:sz w:val="7"/>
          <w:szCs w:val="7"/>
          <w:color w:val="000000"/>
          <w:spacing w:val="0"/>
          <w:w w:val="100"/>
          <w:position w:val="0"/>
        </w:rPr>
      </w:r>
    </w:p>
    <w:p>
      <w:pPr>
        <w:jc w:val="right"/>
        <w:spacing w:after="0"/>
        <w:sectPr>
          <w:type w:val="continuous"/>
          <w:pgSz w:w="11920" w:h="16840"/>
          <w:pgMar w:top="300" w:bottom="280" w:left="280" w:right="200"/>
        </w:sectPr>
      </w:pPr>
      <w:rPr/>
    </w:p>
    <w:p>
      <w:pPr>
        <w:spacing w:before="10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86" w:lineRule="exact"/>
        <w:ind w:right="-10"/>
        <w:jc w:val="right"/>
        <w:rPr>
          <w:rFonts w:ascii="Times New Roman" w:hAnsi="Times New Roman" w:cs="Times New Roman" w:eastAsia="Times New Roman"/>
          <w:sz w:val="9"/>
          <w:szCs w:val="9"/>
        </w:rPr>
      </w:pPr>
      <w:rPr/>
      <w:r>
        <w:rPr>
          <w:rFonts w:ascii="Times New Roman" w:hAnsi="Times New Roman" w:cs="Times New Roman" w:eastAsia="Times New Roman"/>
          <w:sz w:val="9"/>
          <w:szCs w:val="9"/>
          <w:color w:val="2F2F2F"/>
          <w:w w:val="88"/>
          <w:position w:val="-2"/>
        </w:rPr>
        <w:t>(</w:t>
      </w:r>
      <w:r>
        <w:rPr>
          <w:rFonts w:ascii="Times New Roman" w:hAnsi="Times New Roman" w:cs="Times New Roman" w:eastAsia="Times New Roman"/>
          <w:sz w:val="9"/>
          <w:szCs w:val="9"/>
          <w:color w:val="2F2F2F"/>
          <w:w w:val="87"/>
          <w:position w:val="-2"/>
        </w:rPr>
        <w:t>1;j</w:t>
      </w:r>
      <w:r>
        <w:rPr>
          <w:rFonts w:ascii="Times New Roman" w:hAnsi="Times New Roman" w:cs="Times New Roman" w:eastAsia="Times New Roman"/>
          <w:sz w:val="9"/>
          <w:szCs w:val="9"/>
          <w:color w:val="000000"/>
          <w:w w:val="100"/>
          <w:position w:val="0"/>
        </w:rPr>
      </w:r>
    </w:p>
    <w:p>
      <w:pPr>
        <w:spacing w:before="0" w:after="0" w:line="109" w:lineRule="exact"/>
        <w:ind w:right="-20"/>
        <w:jc w:val="right"/>
        <w:rPr>
          <w:rFonts w:ascii="Arial" w:hAnsi="Arial" w:cs="Arial" w:eastAsia="Arial"/>
          <w:sz w:val="22"/>
          <w:szCs w:val="22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69.379547pt;margin-top:.092171pt;width:4.06593pt;height:18.5pt;mso-position-horizontal-relative:page;mso-position-vertical-relative:paragraph;z-index:-15010" type="#_x0000_t202" filled="f" stroked="f">
            <v:textbox inset="0,0,0,0">
              <w:txbxContent>
                <w:p>
                  <w:pPr>
                    <w:spacing w:before="0" w:after="0" w:line="370" w:lineRule="exact"/>
                    <w:ind w:right="-95"/>
                    <w:jc w:val="left"/>
                    <w:rPr>
                      <w:rFonts w:ascii="Times New Roman" w:hAnsi="Times New Roman" w:cs="Times New Roman" w:eastAsia="Times New Roman"/>
                      <w:sz w:val="37"/>
                      <w:szCs w:val="37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37"/>
                      <w:szCs w:val="37"/>
                      <w:color w:val="828385"/>
                      <w:spacing w:val="0"/>
                      <w:w w:val="66"/>
                    </w:rPr>
                    <w:t>-</w:t>
                  </w:r>
                  <w:r>
                    <w:rPr>
                      <w:rFonts w:ascii="Times New Roman" w:hAnsi="Times New Roman" w:cs="Times New Roman" w:eastAsia="Times New Roman"/>
                      <w:sz w:val="37"/>
                      <w:szCs w:val="37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22"/>
          <w:szCs w:val="22"/>
          <w:color w:val="2F2F2F"/>
          <w:spacing w:val="0"/>
          <w:w w:val="51"/>
          <w:position w:val="-7"/>
        </w:rPr>
        <w:t>::ı::</w:t>
      </w:r>
      <w:r>
        <w:rPr>
          <w:rFonts w:ascii="Arial" w:hAnsi="Arial" w:cs="Arial" w:eastAsia="Arial"/>
          <w:sz w:val="22"/>
          <w:szCs w:val="22"/>
          <w:color w:val="000000"/>
          <w:spacing w:val="0"/>
          <w:w w:val="100"/>
          <w:position w:val="0"/>
        </w:rPr>
      </w:r>
    </w:p>
    <w:p>
      <w:pPr>
        <w:spacing w:before="6" w:after="0" w:line="260" w:lineRule="exact"/>
        <w:jc w:val="left"/>
        <w:rPr>
          <w:sz w:val="26"/>
          <w:szCs w:val="26"/>
        </w:rPr>
      </w:pPr>
      <w:rPr/>
      <w:r>
        <w:rPr/>
        <w:br w:type="column"/>
      </w:r>
      <w:r>
        <w:rPr>
          <w:sz w:val="26"/>
          <w:szCs w:val="26"/>
        </w:rPr>
      </w:r>
    </w:p>
    <w:p>
      <w:pPr>
        <w:spacing w:before="0" w:after="0" w:line="89" w:lineRule="exact"/>
        <w:ind w:right="-100"/>
        <w:jc w:val="left"/>
        <w:tabs>
          <w:tab w:pos="16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8"/>
          <w:szCs w:val="28"/>
          <w:color w:val="828385"/>
          <w:w w:val="77"/>
          <w:position w:val="-30"/>
        </w:rPr>
        <w:t>n</w:t>
      </w:r>
      <w:r>
        <w:rPr>
          <w:rFonts w:ascii="Times New Roman" w:hAnsi="Times New Roman" w:cs="Times New Roman" w:eastAsia="Times New Roman"/>
          <w:sz w:val="28"/>
          <w:szCs w:val="28"/>
          <w:color w:val="626466"/>
          <w:spacing w:val="-5"/>
          <w:w w:val="90"/>
          <w:position w:val="-30"/>
        </w:rPr>
        <w:t>ı</w:t>
      </w:r>
      <w:r>
        <w:rPr>
          <w:rFonts w:ascii="Times New Roman" w:hAnsi="Times New Roman" w:cs="Times New Roman" w:eastAsia="Times New Roman"/>
          <w:sz w:val="28"/>
          <w:szCs w:val="28"/>
          <w:color w:val="828385"/>
          <w:spacing w:val="0"/>
          <w:w w:val="86"/>
          <w:position w:val="-30"/>
        </w:rPr>
        <w:t>a</w:t>
      </w:r>
      <w:r>
        <w:rPr>
          <w:rFonts w:ascii="Times New Roman" w:hAnsi="Times New Roman" w:cs="Times New Roman" w:eastAsia="Times New Roman"/>
          <w:sz w:val="28"/>
          <w:szCs w:val="28"/>
          <w:color w:val="828385"/>
          <w:spacing w:val="0"/>
          <w:w w:val="87"/>
          <w:position w:val="-30"/>
        </w:rPr>
        <w:t>n</w:t>
      </w:r>
      <w:r>
        <w:rPr>
          <w:rFonts w:ascii="Times New Roman" w:hAnsi="Times New Roman" w:cs="Times New Roman" w:eastAsia="Times New Roman"/>
          <w:sz w:val="28"/>
          <w:szCs w:val="28"/>
          <w:color w:val="828385"/>
          <w:spacing w:val="-36"/>
          <w:w w:val="100"/>
          <w:position w:val="-30"/>
        </w:rPr>
        <w:t> </w:t>
      </w:r>
      <w:r>
        <w:rPr>
          <w:rFonts w:ascii="Times New Roman" w:hAnsi="Times New Roman" w:cs="Times New Roman" w:eastAsia="Times New Roman"/>
          <w:sz w:val="31"/>
          <w:szCs w:val="31"/>
          <w:color w:val="828385"/>
          <w:spacing w:val="0"/>
          <w:w w:val="70"/>
          <w:position w:val="-30"/>
        </w:rPr>
        <w:t>'I</w:t>
      </w:r>
      <w:r>
        <w:rPr>
          <w:rFonts w:ascii="Times New Roman" w:hAnsi="Times New Roman" w:cs="Times New Roman" w:eastAsia="Times New Roman"/>
          <w:sz w:val="31"/>
          <w:szCs w:val="31"/>
          <w:color w:val="828385"/>
          <w:spacing w:val="-6"/>
          <w:w w:val="70"/>
          <w:position w:val="-30"/>
        </w:rPr>
        <w:t>'</w:t>
      </w:r>
      <w:r>
        <w:rPr>
          <w:rFonts w:ascii="Times New Roman" w:hAnsi="Times New Roman" w:cs="Times New Roman" w:eastAsia="Times New Roman"/>
          <w:sz w:val="31"/>
          <w:szCs w:val="31"/>
          <w:color w:val="4B547C"/>
          <w:spacing w:val="0"/>
          <w:w w:val="78"/>
          <w:position w:val="-30"/>
        </w:rPr>
        <w:t>Üf</w:t>
      </w:r>
      <w:r>
        <w:rPr>
          <w:rFonts w:ascii="Times New Roman" w:hAnsi="Times New Roman" w:cs="Times New Roman" w:eastAsia="Times New Roman"/>
          <w:sz w:val="31"/>
          <w:szCs w:val="31"/>
          <w:color w:val="4B547C"/>
          <w:spacing w:val="-49"/>
          <w:w w:val="100"/>
          <w:position w:val="-30"/>
        </w:rPr>
        <w:t> </w:t>
      </w:r>
      <w:r>
        <w:rPr>
          <w:rFonts w:ascii="Times New Roman" w:hAnsi="Times New Roman" w:cs="Times New Roman" w:eastAsia="Times New Roman"/>
          <w:sz w:val="31"/>
          <w:szCs w:val="31"/>
          <w:color w:val="828385"/>
          <w:spacing w:val="0"/>
          <w:w w:val="86"/>
          <w:position w:val="-30"/>
        </w:rPr>
        <w:t>Çl</w:t>
      </w:r>
      <w:r>
        <w:rPr>
          <w:rFonts w:ascii="Times New Roman" w:hAnsi="Times New Roman" w:cs="Times New Roman" w:eastAsia="Times New Roman"/>
          <w:sz w:val="31"/>
          <w:szCs w:val="31"/>
          <w:color w:val="828385"/>
          <w:spacing w:val="-32"/>
          <w:w w:val="100"/>
          <w:position w:val="-30"/>
        </w:rPr>
        <w:t> </w:t>
      </w:r>
      <w:r>
        <w:rPr>
          <w:rFonts w:ascii="Arial" w:hAnsi="Arial" w:cs="Arial" w:eastAsia="Arial"/>
          <w:sz w:val="40"/>
          <w:szCs w:val="40"/>
          <w:color w:val="3A3F8A"/>
          <w:spacing w:val="0"/>
          <w:w w:val="68"/>
          <w:i/>
          <w:position w:val="-30"/>
        </w:rPr>
        <w:t>1-</w:t>
      </w:r>
      <w:r>
        <w:rPr>
          <w:rFonts w:ascii="Arial" w:hAnsi="Arial" w:cs="Arial" w:eastAsia="Arial"/>
          <w:sz w:val="40"/>
          <w:szCs w:val="40"/>
          <w:color w:val="3A3F8A"/>
          <w:spacing w:val="0"/>
          <w:w w:val="100"/>
          <w:i/>
          <w:position w:val="-30"/>
        </w:rPr>
        <w:tab/>
      </w:r>
      <w:r>
        <w:rPr>
          <w:rFonts w:ascii="Arial" w:hAnsi="Arial" w:cs="Arial" w:eastAsia="Arial"/>
          <w:sz w:val="40"/>
          <w:szCs w:val="40"/>
          <w:color w:val="3A3F8A"/>
          <w:spacing w:val="0"/>
          <w:w w:val="100"/>
          <w:i/>
          <w:position w:val="-30"/>
        </w:rPr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30"/>
        </w:rPr>
        <w:t>Fevzi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7"/>
          <w:w w:val="100"/>
          <w:position w:val="-3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2"/>
          <w:position w:val="-30"/>
        </w:rPr>
        <w:t>AYHAN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80" w:lineRule="exact"/>
        <w:ind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C6C6C6"/>
          <w:w w:val="60"/>
        </w:rPr>
        <w:t>,</w:t>
      </w:r>
      <w:r>
        <w:rPr>
          <w:rFonts w:ascii="Times New Roman" w:hAnsi="Times New Roman" w:cs="Times New Roman" w:eastAsia="Times New Roman"/>
          <w:sz w:val="17"/>
          <w:szCs w:val="17"/>
          <w:color w:val="C6C6C6"/>
          <w:spacing w:val="3"/>
          <w:w w:val="60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828385"/>
          <w:spacing w:val="0"/>
          <w:w w:val="130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828385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828385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11"/>
        </w:rPr>
        <w:t>..,#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0" w:after="0" w:line="175" w:lineRule="exact"/>
        <w:ind w:left="244" w:right="-79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A1A1A1"/>
          <w:spacing w:val="-17"/>
          <w:w w:val="123"/>
          <w:position w:val="-1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828385"/>
          <w:spacing w:val="0"/>
          <w:w w:val="74"/>
          <w:position w:val="-1"/>
        </w:rPr>
        <w:t>..</w:t>
      </w:r>
      <w:r>
        <w:rPr>
          <w:rFonts w:ascii="Times New Roman" w:hAnsi="Times New Roman" w:cs="Times New Roman" w:eastAsia="Times New Roman"/>
          <w:sz w:val="18"/>
          <w:szCs w:val="18"/>
          <w:color w:val="828385"/>
          <w:spacing w:val="-14"/>
          <w:w w:val="74"/>
          <w:position w:val="-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A1A1A1"/>
          <w:spacing w:val="0"/>
          <w:w w:val="47"/>
          <w:position w:val="-9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A1A1A1"/>
          <w:spacing w:val="-7"/>
          <w:w w:val="47"/>
          <w:position w:val="-9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-82"/>
          <w:w w:val="83"/>
          <w:i/>
          <w:position w:val="-1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A1A1A1"/>
          <w:spacing w:val="0"/>
          <w:w w:val="47"/>
          <w:position w:val="-9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A1A1A1"/>
          <w:spacing w:val="3"/>
          <w:w w:val="47"/>
          <w:position w:val="-9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828385"/>
          <w:spacing w:val="-35"/>
          <w:w w:val="116"/>
          <w:position w:val="-9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A1A1A1"/>
          <w:spacing w:val="-34"/>
          <w:w w:val="121"/>
          <w:i/>
          <w:position w:val="-1"/>
        </w:rPr>
        <w:t>'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83"/>
          <w:i/>
          <w:position w:val="-1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40" w:after="0" w:line="240" w:lineRule="auto"/>
        <w:ind w:left="62" w:right="-20"/>
        <w:jc w:val="left"/>
        <w:rPr>
          <w:rFonts w:ascii="Arial" w:hAnsi="Arial" w:cs="Arial" w:eastAsia="Arial"/>
          <w:sz w:val="11"/>
          <w:szCs w:val="11"/>
        </w:rPr>
      </w:pPr>
      <w:rPr/>
      <w:r>
        <w:rPr/>
        <w:br w:type="column"/>
      </w:r>
      <w:r>
        <w:rPr>
          <w:rFonts w:ascii="Arial" w:hAnsi="Arial" w:cs="Arial" w:eastAsia="Arial"/>
          <w:sz w:val="10"/>
          <w:szCs w:val="10"/>
          <w:color w:val="2F2F2F"/>
          <w:spacing w:val="0"/>
          <w:w w:val="77"/>
        </w:rPr>
        <w:t>r..</w:t>
      </w:r>
      <w:r>
        <w:rPr>
          <w:rFonts w:ascii="Arial" w:hAnsi="Arial" w:cs="Arial" w:eastAsia="Arial"/>
          <w:sz w:val="10"/>
          <w:szCs w:val="10"/>
          <w:color w:val="2F2F2F"/>
          <w:spacing w:val="0"/>
          <w:w w:val="77"/>
        </w:rPr>
        <w:t>l</w:t>
      </w:r>
      <w:r>
        <w:rPr>
          <w:rFonts w:ascii="Arial" w:hAnsi="Arial" w:cs="Arial" w:eastAsia="Arial"/>
          <w:sz w:val="10"/>
          <w:szCs w:val="10"/>
          <w:color w:val="2F2F2F"/>
          <w:spacing w:val="0"/>
          <w:w w:val="77"/>
        </w:rPr>
        <w:t> </w:t>
      </w:r>
      <w:r>
        <w:rPr>
          <w:rFonts w:ascii="Arial" w:hAnsi="Arial" w:cs="Arial" w:eastAsia="Arial"/>
          <w:sz w:val="10"/>
          <w:szCs w:val="10"/>
          <w:color w:val="2F2F2F"/>
          <w:spacing w:val="5"/>
          <w:w w:val="77"/>
        </w:rPr>
        <w:t> </w:t>
      </w:r>
      <w:r>
        <w:rPr>
          <w:rFonts w:ascii="Arial" w:hAnsi="Arial" w:cs="Arial" w:eastAsia="Arial"/>
          <w:sz w:val="11"/>
          <w:szCs w:val="11"/>
          <w:color w:val="2F2F2F"/>
          <w:spacing w:val="0"/>
          <w:w w:val="100"/>
        </w:rPr>
        <w:t>ı;r\</w:t>
      </w:r>
      <w:r>
        <w:rPr>
          <w:rFonts w:ascii="Arial" w:hAnsi="Arial" w:cs="Arial" w:eastAsia="Arial"/>
          <w:sz w:val="11"/>
          <w:szCs w:val="11"/>
          <w:color w:val="2F2F2F"/>
          <w:spacing w:val="0"/>
          <w:w w:val="100"/>
        </w:rPr>
        <w:t>     </w:t>
      </w:r>
      <w:r>
        <w:rPr>
          <w:rFonts w:ascii="Arial" w:hAnsi="Arial" w:cs="Arial" w:eastAsia="Arial"/>
          <w:sz w:val="11"/>
          <w:szCs w:val="11"/>
          <w:color w:val="2F2F2F"/>
          <w:spacing w:val="16"/>
          <w:w w:val="100"/>
        </w:rPr>
        <w:t> </w:t>
      </w:r>
      <w:r>
        <w:rPr>
          <w:rFonts w:ascii="Arial" w:hAnsi="Arial" w:cs="Arial" w:eastAsia="Arial"/>
          <w:sz w:val="11"/>
          <w:szCs w:val="11"/>
          <w:color w:val="626466"/>
          <w:spacing w:val="0"/>
          <w:w w:val="258"/>
        </w:rPr>
        <w:t>'</w:t>
      </w:r>
      <w:r>
        <w:rPr>
          <w:rFonts w:ascii="Arial" w:hAnsi="Arial" w:cs="Arial" w:eastAsia="Arial"/>
          <w:sz w:val="11"/>
          <w:szCs w:val="11"/>
          <w:color w:val="626466"/>
          <w:spacing w:val="24"/>
          <w:w w:val="258"/>
        </w:rPr>
        <w:t> </w:t>
      </w:r>
      <w:r>
        <w:rPr>
          <w:rFonts w:ascii="Arial" w:hAnsi="Arial" w:cs="Arial" w:eastAsia="Arial"/>
          <w:sz w:val="11"/>
          <w:szCs w:val="11"/>
          <w:color w:val="4B4B4B"/>
          <w:spacing w:val="0"/>
          <w:w w:val="66"/>
        </w:rPr>
        <w:t>··-</w:t>
      </w:r>
      <w:r>
        <w:rPr>
          <w:rFonts w:ascii="Arial" w:hAnsi="Arial" w:cs="Arial" w:eastAsia="Arial"/>
          <w:sz w:val="11"/>
          <w:szCs w:val="11"/>
          <w:color w:val="4B4B4B"/>
          <w:spacing w:val="0"/>
          <w:w w:val="66"/>
        </w:rPr>
        <w:t>        </w:t>
      </w:r>
      <w:r>
        <w:rPr>
          <w:rFonts w:ascii="Arial" w:hAnsi="Arial" w:cs="Arial" w:eastAsia="Arial"/>
          <w:sz w:val="11"/>
          <w:szCs w:val="11"/>
          <w:color w:val="4B4B4B"/>
          <w:spacing w:val="13"/>
          <w:w w:val="66"/>
        </w:rPr>
        <w:t> </w:t>
      </w:r>
      <w:r>
        <w:rPr>
          <w:rFonts w:ascii="Arial" w:hAnsi="Arial" w:cs="Arial" w:eastAsia="Arial"/>
          <w:sz w:val="11"/>
          <w:szCs w:val="11"/>
          <w:color w:val="828385"/>
          <w:spacing w:val="0"/>
          <w:w w:val="52"/>
        </w:rPr>
        <w:t>.</w:t>
      </w:r>
      <w:r>
        <w:rPr>
          <w:rFonts w:ascii="Arial" w:hAnsi="Arial" w:cs="Arial" w:eastAsia="Arial"/>
          <w:sz w:val="11"/>
          <w:szCs w:val="11"/>
          <w:color w:val="828385"/>
          <w:spacing w:val="-5"/>
          <w:w w:val="53"/>
        </w:rPr>
        <w:t>-</w:t>
      </w:r>
      <w:r>
        <w:rPr>
          <w:rFonts w:ascii="Arial" w:hAnsi="Arial" w:cs="Arial" w:eastAsia="Arial"/>
          <w:sz w:val="11"/>
          <w:szCs w:val="11"/>
          <w:color w:val="C6C6C6"/>
          <w:spacing w:val="0"/>
          <w:w w:val="174"/>
        </w:rPr>
        <w:t>·</w:t>
      </w:r>
      <w:r>
        <w:rPr>
          <w:rFonts w:ascii="Arial" w:hAnsi="Arial" w:cs="Arial" w:eastAsia="Arial"/>
          <w:sz w:val="11"/>
          <w:szCs w:val="11"/>
          <w:color w:val="000000"/>
          <w:spacing w:val="0"/>
          <w:w w:val="100"/>
        </w:rPr>
      </w:r>
    </w:p>
    <w:p>
      <w:pPr>
        <w:spacing w:before="14" w:after="0" w:line="240" w:lineRule="auto"/>
        <w:ind w:left="91" w:right="-20"/>
        <w:jc w:val="left"/>
        <w:rPr>
          <w:rFonts w:ascii="Arial" w:hAnsi="Arial" w:cs="Arial" w:eastAsia="Arial"/>
          <w:sz w:val="11"/>
          <w:szCs w:val="11"/>
        </w:rPr>
      </w:pPr>
      <w:rPr/>
      <w:r>
        <w:rPr>
          <w:rFonts w:ascii="Arial" w:hAnsi="Arial" w:cs="Arial" w:eastAsia="Arial"/>
          <w:sz w:val="15"/>
          <w:szCs w:val="15"/>
          <w:color w:val="4B4B4B"/>
          <w:spacing w:val="0"/>
          <w:w w:val="100"/>
        </w:rPr>
        <w:t>d</w:t>
      </w:r>
      <w:r>
        <w:rPr>
          <w:rFonts w:ascii="Arial" w:hAnsi="Arial" w:cs="Arial" w:eastAsia="Arial"/>
          <w:sz w:val="15"/>
          <w:szCs w:val="15"/>
          <w:color w:val="4B4B4B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71"/>
          <w:b/>
          <w:bCs/>
        </w:rPr>
        <w:t>4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71"/>
          <w:b/>
          <w:bCs/>
        </w:rPr>
        <w:t>i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21"/>
          <w:w w:val="71"/>
          <w:b/>
          <w:bCs/>
        </w:rPr>
        <w:t> </w:t>
      </w:r>
      <w:r>
        <w:rPr>
          <w:rFonts w:ascii="Arial" w:hAnsi="Arial" w:cs="Arial" w:eastAsia="Arial"/>
          <w:sz w:val="14"/>
          <w:szCs w:val="14"/>
          <w:color w:val="2F2F2F"/>
          <w:spacing w:val="0"/>
          <w:w w:val="158"/>
        </w:rPr>
        <w:t>lı</w:t>
      </w:r>
      <w:r>
        <w:rPr>
          <w:rFonts w:ascii="Arial" w:hAnsi="Arial" w:cs="Arial" w:eastAsia="Arial"/>
          <w:sz w:val="14"/>
          <w:szCs w:val="14"/>
          <w:color w:val="2F2F2F"/>
          <w:spacing w:val="-35"/>
          <w:w w:val="158"/>
        </w:rPr>
        <w:t> </w:t>
      </w:r>
      <w:r>
        <w:rPr>
          <w:rFonts w:ascii="Arial" w:hAnsi="Arial" w:cs="Arial" w:eastAsia="Arial"/>
          <w:sz w:val="11"/>
          <w:szCs w:val="11"/>
          <w:color w:val="2F2F2F"/>
          <w:spacing w:val="0"/>
          <w:w w:val="79"/>
        </w:rPr>
        <w:t>'&lt;}</w:t>
      </w:r>
      <w:r>
        <w:rPr>
          <w:rFonts w:ascii="Arial" w:hAnsi="Arial" w:cs="Arial" w:eastAsia="Arial"/>
          <w:sz w:val="11"/>
          <w:szCs w:val="11"/>
          <w:color w:val="000000"/>
          <w:spacing w:val="0"/>
          <w:w w:val="100"/>
        </w:rPr>
      </w:r>
    </w:p>
    <w:p>
      <w:pPr>
        <w:spacing w:before="49" w:after="0" w:line="58" w:lineRule="atLeast"/>
        <w:ind w:left="265" w:right="1707"/>
        <w:jc w:val="center"/>
        <w:rPr>
          <w:rFonts w:ascii="Times New Roman" w:hAnsi="Times New Roman" w:cs="Times New Roman" w:eastAsia="Times New Roman"/>
          <w:sz w:val="9"/>
          <w:szCs w:val="9"/>
        </w:rPr>
      </w:pPr>
      <w:rPr/>
      <w:r>
        <w:rPr>
          <w:rFonts w:ascii="Times New Roman" w:hAnsi="Times New Roman" w:cs="Times New Roman" w:eastAsia="Times New Roman"/>
          <w:sz w:val="9"/>
          <w:szCs w:val="9"/>
          <w:color w:val="2F2F2F"/>
          <w:spacing w:val="0"/>
          <w:w w:val="81"/>
          <w:i/>
        </w:rPr>
        <w:t>r</w:t>
      </w:r>
      <w:r>
        <w:rPr>
          <w:rFonts w:ascii="Times New Roman" w:hAnsi="Times New Roman" w:cs="Times New Roman" w:eastAsia="Times New Roman"/>
          <w:sz w:val="9"/>
          <w:szCs w:val="9"/>
          <w:color w:val="2F2F2F"/>
          <w:spacing w:val="-3"/>
          <w:w w:val="81"/>
          <w:i/>
        </w:rPr>
        <w:t>:</w:t>
      </w:r>
      <w:r>
        <w:rPr>
          <w:rFonts w:ascii="Times New Roman" w:hAnsi="Times New Roman" w:cs="Times New Roman" w:eastAsia="Times New Roman"/>
          <w:sz w:val="9"/>
          <w:szCs w:val="9"/>
          <w:color w:val="2F2F2F"/>
          <w:spacing w:val="0"/>
          <w:w w:val="81"/>
          <w:i/>
        </w:rPr>
        <w:t>....</w:t>
      </w:r>
      <w:r>
        <w:rPr>
          <w:rFonts w:ascii="Times New Roman" w:hAnsi="Times New Roman" w:cs="Times New Roman" w:eastAsia="Times New Roman"/>
          <w:sz w:val="9"/>
          <w:szCs w:val="9"/>
          <w:color w:val="2F2F2F"/>
          <w:spacing w:val="0"/>
          <w:w w:val="81"/>
          <w:i/>
        </w:rPr>
        <w:t>   </w:t>
      </w:r>
      <w:r>
        <w:rPr>
          <w:rFonts w:ascii="Times New Roman" w:hAnsi="Times New Roman" w:cs="Times New Roman" w:eastAsia="Times New Roman"/>
          <w:sz w:val="9"/>
          <w:szCs w:val="9"/>
          <w:color w:val="2F2F2F"/>
          <w:spacing w:val="6"/>
          <w:w w:val="81"/>
          <w:i/>
        </w:rPr>
        <w:t> </w:t>
      </w:r>
      <w:r>
        <w:rPr>
          <w:rFonts w:ascii="Times New Roman" w:hAnsi="Times New Roman" w:cs="Times New Roman" w:eastAsia="Times New Roman"/>
          <w:sz w:val="9"/>
          <w:szCs w:val="9"/>
          <w:color w:val="828385"/>
          <w:spacing w:val="0"/>
          <w:w w:val="95"/>
        </w:rPr>
        <w:t>..-</w:t>
      </w:r>
      <w:r>
        <w:rPr>
          <w:rFonts w:ascii="Times New Roman" w:hAnsi="Times New Roman" w:cs="Times New Roman" w:eastAsia="Times New Roman"/>
          <w:sz w:val="9"/>
          <w:szCs w:val="9"/>
          <w:color w:val="000000"/>
          <w:spacing w:val="0"/>
          <w:w w:val="100"/>
        </w:rPr>
      </w:r>
    </w:p>
    <w:p>
      <w:pPr>
        <w:jc w:val="center"/>
        <w:spacing w:after="0"/>
        <w:sectPr>
          <w:type w:val="continuous"/>
          <w:pgSz w:w="11920" w:h="16840"/>
          <w:pgMar w:top="300" w:bottom="280" w:left="280" w:right="200"/>
          <w:cols w:num="4" w:equalWidth="0">
            <w:col w:w="686" w:space="2587"/>
            <w:col w:w="2853" w:space="2390"/>
            <w:col w:w="515" w:space="77"/>
            <w:col w:w="2332"/>
          </w:cols>
        </w:sectPr>
      </w:pPr>
      <w:rPr/>
    </w:p>
    <w:p>
      <w:pPr>
        <w:spacing w:before="0" w:after="0" w:line="90" w:lineRule="atLeast"/>
        <w:ind w:right="1262"/>
        <w:jc w:val="right"/>
        <w:rPr>
          <w:rFonts w:ascii="Times New Roman" w:hAnsi="Times New Roman" w:cs="Times New Roman" w:eastAsia="Times New Roman"/>
          <w:sz w:val="7"/>
          <w:szCs w:val="7"/>
        </w:rPr>
      </w:pPr>
      <w:rPr/>
      <w:r>
        <w:rPr/>
        <w:pict>
          <v:group style="position:absolute;margin-left:17.548014pt;margin-top:40.924416pt;width:564.162708pt;height:778.138558pt;mso-position-horizontal-relative:page;mso-position-vertical-relative:page;z-index:-15021" coordorigin="351,818" coordsize="11283,15563">
            <v:group style="position:absolute;left:377;top:828;width:2;height:704" coordorigin="377,828" coordsize="2,704">
              <v:shape style="position:absolute;left:377;top:828;width:2;height:704" coordorigin="377,828" coordsize="0,704" path="m377,1532l377,828e" filled="f" stroked="t" strokeweight=".954994pt" strokecolor="#707070">
                <v:path arrowok="t"/>
              </v:shape>
            </v:group>
            <v:group style="position:absolute;left:368;top:835;width:11221;height:2" coordorigin="368,835" coordsize="11221,2">
              <v:shape style="position:absolute;left:368;top:835;width:11221;height:2" coordorigin="368,835" coordsize="11221,0" path="m368,835l11589,835e" filled="f" stroked="t" strokeweight=".716246pt" strokecolor="#4F4F4F">
                <v:path arrowok="t"/>
              </v:shape>
            </v:group>
            <v:group style="position:absolute;left:2411;top:833;width:2;height:1522" coordorigin="2411,833" coordsize="2,1522">
              <v:shape style="position:absolute;left:2411;top:833;width:2;height:1522" coordorigin="2411,833" coordsize="0,1522" path="m2411,2355l2411,833e" filled="f" stroked="t" strokeweight=".716246pt" strokecolor="#383838">
                <v:path arrowok="t"/>
              </v:shape>
            </v:group>
            <v:group style="position:absolute;left:2359;top:838;width:626;height:2" coordorigin="2359,838" coordsize="626,2">
              <v:shape style="position:absolute;left:2359;top:838;width:626;height:2" coordorigin="2359,838" coordsize="626,0" path="m2359,838l2984,838e" filled="f" stroked="t" strokeweight=".477497pt" strokecolor="#282828">
                <v:path arrowok="t"/>
              </v:shape>
            </v:group>
            <v:group style="position:absolute;left:7396;top:838;width:439;height:2" coordorigin="7396,838" coordsize="439,2">
              <v:shape style="position:absolute;left:7396;top:838;width:439;height:2" coordorigin="7396,838" coordsize="439,0" path="m7396,838l7836,838e" filled="f" stroked="t" strokeweight=".477497pt" strokecolor="#282828">
                <v:path arrowok="t"/>
              </v:shape>
            </v:group>
            <v:group style="position:absolute;left:9209;top:833;width:2;height:1522" coordorigin="9209,833" coordsize="2,1522">
              <v:shape style="position:absolute;left:9209;top:833;width:2;height:1522" coordorigin="9209,833" coordsize="0,1522" path="m9209,2355l9209,833e" filled="f" stroked="t" strokeweight=".477497pt" strokecolor="#484848">
                <v:path arrowok="t"/>
              </v:shape>
            </v:group>
            <v:group style="position:absolute;left:11579;top:833;width:2;height:2757" coordorigin="11579,833" coordsize="2,2757">
              <v:shape style="position:absolute;left:11579;top:833;width:2;height:2757" coordorigin="11579,833" coordsize="0,2757" path="m11579,3590l11579,833e" filled="f" stroked="t" strokeweight=".716246pt" strokecolor="#545454">
                <v:path arrowok="t"/>
              </v:shape>
            </v:group>
            <v:group style="position:absolute;left:372;top:828;width:2;height:6505" coordorigin="372,828" coordsize="2,6505">
              <v:shape style="position:absolute;left:372;top:828;width:2;height:6505" coordorigin="372,828" coordsize="0,6505" path="m372,7333l372,828e" filled="f" stroked="t" strokeweight=".477497pt" strokecolor="#3F3F3F">
                <v:path arrowok="t"/>
              </v:shape>
            </v:group>
            <v:group style="position:absolute;left:372;top:2352;width:6475;height:2" coordorigin="372,2352" coordsize="6475,2">
              <v:shape style="position:absolute;left:372;top:2352;width:6475;height:2" coordorigin="372,2352" coordsize="6475,0" path="m372,2352l6847,2352e" filled="f" stroked="t" strokeweight=".954994pt" strokecolor="#545454">
                <v:path arrowok="t"/>
              </v:shape>
            </v:group>
            <v:group style="position:absolute;left:382;top:1824;width:2;height:795" coordorigin="382,1824" coordsize="2,795">
              <v:shape style="position:absolute;left:382;top:1824;width:2;height:795" coordorigin="382,1824" coordsize="0,795" path="m382,2618l382,1824e" filled="f" stroked="t" strokeweight=".716246pt" strokecolor="#444444">
                <v:path arrowok="t"/>
              </v:shape>
            </v:group>
            <v:group style="position:absolute;left:6790;top:2350;width:1046;height:2" coordorigin="6790,2350" coordsize="1046,2">
              <v:shape style="position:absolute;left:6790;top:2350;width:1046;height:2" coordorigin="6790,2350" coordsize="1046,0" path="m6790,2350l7836,2350e" filled="f" stroked="t" strokeweight=".477497pt" strokecolor="#232323">
                <v:path arrowok="t"/>
              </v:shape>
            </v:group>
            <v:group style="position:absolute;left:7778;top:2350;width:1461;height:2" coordorigin="7778,2350" coordsize="1461,2">
              <v:shape style="position:absolute;left:7778;top:2350;width:1461;height:2" coordorigin="7778,2350" coordsize="1461,0" path="m7778,2350l9240,2350e" filled="f" stroked="t" strokeweight=".716246pt" strokecolor="#545454">
                <v:path arrowok="t"/>
              </v:shape>
            </v:group>
            <v:group style="position:absolute;left:9168;top:2350;width:310;height:2" coordorigin="9168,2350" coordsize="310,2">
              <v:shape style="position:absolute;left:9168;top:2350;width:310;height:2" coordorigin="9168,2350" coordsize="310,0" path="m9168,2350l9478,2350e" filled="f" stroked="t" strokeweight=".477497pt" strokecolor="#2F2F2F">
                <v:path arrowok="t"/>
              </v:shape>
            </v:group>
            <v:group style="position:absolute;left:9421;top:2350;width:2168;height:2" coordorigin="9421,2350" coordsize="2168,2">
              <v:shape style="position:absolute;left:9421;top:2350;width:2168;height:2" coordorigin="9421,2350" coordsize="2168,0" path="m9421,2350l11589,2350e" filled="f" stroked="t" strokeweight=".716246pt" strokecolor="#4F4F4F">
                <v:path arrowok="t"/>
              </v:shape>
            </v:group>
            <v:group style="position:absolute;left:372;top:2592;width:4627;height:2" coordorigin="372,2592" coordsize="4627,2">
              <v:shape style="position:absolute;left:372;top:2592;width:4627;height:2" coordorigin="372,2592" coordsize="4627,0" path="m372,2592l4999,2592e" filled="f" stroked="t" strokeweight=".954994pt" strokecolor="#4B4B4B">
                <v:path arrowok="t"/>
              </v:shape>
            </v:group>
            <v:group style="position:absolute;left:4870;top:2592;width:945;height:2" coordorigin="4870,2592" coordsize="945,2">
              <v:shape style="position:absolute;left:4870;top:2592;width:945;height:2" coordorigin="4870,2592" coordsize="945,0" path="m4870,2592l5816,2592e" filled="f" stroked="t" strokeweight=".954994pt" strokecolor="#606060">
                <v:path arrowok="t"/>
              </v:shape>
            </v:group>
            <v:group style="position:absolute;left:5735;top:2592;width:2101;height:2" coordorigin="5735,2592" coordsize="2101,2">
              <v:shape style="position:absolute;left:5735;top:2592;width:2101;height:2" coordorigin="5735,2592" coordsize="2101,0" path="m5735,2592l7836,2592e" filled="f" stroked="t" strokeweight=".716246pt" strokecolor="#444444">
                <v:path arrowok="t"/>
              </v:shape>
            </v:group>
            <v:group style="position:absolute;left:7778;top:2592;width:3810;height:2" coordorigin="7778,2592" coordsize="3810,2">
              <v:shape style="position:absolute;left:7778;top:2592;width:3810;height:2" coordorigin="7778,2592" coordsize="3810,0" path="m7778,2592l11589,2592e" filled="f" stroked="t" strokeweight=".954994pt" strokecolor="#575757">
                <v:path arrowok="t"/>
              </v:shape>
            </v:group>
            <v:group style="position:absolute;left:372;top:2834;width:1385;height:2" coordorigin="372,2834" coordsize="1385,2">
              <v:shape style="position:absolute;left:372;top:2834;width:1385;height:2" coordorigin="372,2834" coordsize="1385,0" path="m372,2834l1757,2834e" filled="f" stroked="t" strokeweight=".477497pt" strokecolor="#2B2B2B">
                <v:path arrowok="t"/>
              </v:shape>
            </v:group>
            <v:group style="position:absolute;left:380;top:2546;width:2;height:297" coordorigin="380,2546" coordsize="2,297">
              <v:shape style="position:absolute;left:380;top:2546;width:2;height:297" coordorigin="380,2546" coordsize="0,297" path="m380,2843l380,2546e" filled="f" stroked="t" strokeweight=".716246pt" strokecolor="#2B2B2B">
                <v:path arrowok="t"/>
              </v:shape>
            </v:group>
            <v:group style="position:absolute;left:1676;top:2831;width:9913;height:2" coordorigin="1676,2831" coordsize="9913,2">
              <v:shape style="position:absolute;left:1676;top:2831;width:9913;height:2" coordorigin="1676,2831" coordsize="9913,0" path="m1676,2831l11589,2831e" filled="f" stroked="t" strokeweight=".716246pt" strokecolor="#4F4F4F">
                <v:path arrowok="t"/>
              </v:shape>
            </v:group>
            <v:group style="position:absolute;left:372;top:3070;width:5572;height:2" coordorigin="372,3070" coordsize="5572,2">
              <v:shape style="position:absolute;left:372;top:3070;width:5572;height:2" coordorigin="372,3070" coordsize="5572,0" path="m372,3070l5945,3070e" filled="f" stroked="t" strokeweight=".716246pt" strokecolor="#4F4F4F">
                <v:path arrowok="t"/>
              </v:shape>
            </v:group>
            <v:group style="position:absolute;left:5888;top:3073;width:611;height:2" coordorigin="5888,3073" coordsize="611,2">
              <v:shape style="position:absolute;left:5888;top:3073;width:611;height:2" coordorigin="5888,3073" coordsize="611,0" path="m5888,3073l6499,3073e" filled="f" stroked="t" strokeweight=".477497pt" strokecolor="#2F2F2F">
                <v:path arrowok="t"/>
              </v:shape>
            </v:group>
            <v:group style="position:absolute;left:6441;top:3073;width:1447;height:2" coordorigin="6441,3073" coordsize="1447,2">
              <v:shape style="position:absolute;left:6441;top:3073;width:1447;height:2" coordorigin="6441,3073" coordsize="1447,0" path="m6441,3073l7888,3073e" filled="f" stroked="t" strokeweight=".954994pt" strokecolor="#545454">
                <v:path arrowok="t"/>
              </v:shape>
            </v:group>
            <v:group style="position:absolute;left:7778;top:3073;width:640;height:2" coordorigin="7778,3073" coordsize="640,2">
              <v:shape style="position:absolute;left:7778;top:3073;width:640;height:2" coordorigin="7778,3073" coordsize="640,0" path="m7778,3073l8418,3073e" filled="f" stroked="t" strokeweight=".477497pt" strokecolor="#3B3B3B">
                <v:path arrowok="t"/>
              </v:shape>
            </v:group>
            <v:group style="position:absolute;left:8361;top:3075;width:3228;height:2" coordorigin="8361,3075" coordsize="3228,2">
              <v:shape style="position:absolute;left:8361;top:3075;width:3228;height:2" coordorigin="8361,3075" coordsize="3228,0" path="m8361,3075l11589,3075e" filled="f" stroked="t" strokeweight=".716246pt" strokecolor="#545454">
                <v:path arrowok="t"/>
              </v:shape>
            </v:group>
            <v:group style="position:absolute;left:377;top:3312;width:1380;height:2" coordorigin="377,3312" coordsize="1380,2">
              <v:shape style="position:absolute;left:377;top:3312;width:1380;height:2" coordorigin="377,3312" coordsize="1380,0" path="m377,3312l1757,3312e" filled="f" stroked="t" strokeweight=".477497pt" strokecolor="#383838">
                <v:path arrowok="t"/>
              </v:shape>
            </v:group>
            <v:group style="position:absolute;left:1700;top:3310;width:4283;height:2" coordorigin="1700,3310" coordsize="4283,2">
              <v:shape style="position:absolute;left:1700;top:3310;width:4283;height:2" coordorigin="1700,3310" coordsize="4283,0" path="m1700,3310l5983,3310e" filled="f" stroked="t" strokeweight=".954994pt" strokecolor="#575757">
                <v:path arrowok="t"/>
              </v:shape>
            </v:group>
            <v:group style="position:absolute;left:5888;top:3307;width:244;height:2" coordorigin="5888,3307" coordsize="244,2">
              <v:shape style="position:absolute;left:5888;top:3307;width:244;height:2" coordorigin="5888,3307" coordsize="244,0" path="m5888,3307l6131,3307e" filled="f" stroked="t" strokeweight=".716246pt" strokecolor="#444444">
                <v:path arrowok="t"/>
              </v:shape>
            </v:group>
            <v:group style="position:absolute;left:6074;top:3312;width:425;height:2" coordorigin="6074,3312" coordsize="425,2">
              <v:shape style="position:absolute;left:6074;top:3312;width:425;height:2" coordorigin="6074,3312" coordsize="425,0" path="m6074,3312l6499,3312e" filled="f" stroked="t" strokeweight=".477497pt" strokecolor="#2B2B2B">
                <v:path arrowok="t"/>
              </v:shape>
            </v:group>
            <v:group style="position:absolute;left:6441;top:3310;width:5152;height:2" coordorigin="6441,3310" coordsize="5152,2">
              <v:shape style="position:absolute;left:6441;top:3310;width:5152;height:2" coordorigin="6441,3310" coordsize="5152,0" path="m6441,3310l11594,3310e" filled="f" stroked="t" strokeweight=".716246pt" strokecolor="#575757">
                <v:path arrowok="t"/>
              </v:shape>
            </v:group>
            <v:group style="position:absolute;left:377;top:3556;width:1552;height:2" coordorigin="377,3556" coordsize="1552,2">
              <v:shape style="position:absolute;left:377;top:3556;width:1552;height:2" coordorigin="377,3556" coordsize="1552,0" path="m377,3556l1929,3556e" filled="f" stroked="t" strokeweight=".954994pt" strokecolor="#545454">
                <v:path arrowok="t"/>
              </v:shape>
            </v:group>
            <v:group style="position:absolute;left:1700;top:3554;width:1284;height:2" coordorigin="1700,3554" coordsize="1284,2">
              <v:shape style="position:absolute;left:1700;top:3554;width:1284;height:2" coordorigin="1700,3554" coordsize="1284,0" path="m1700,3554l2984,3554e" filled="f" stroked="t" strokeweight=".477497pt" strokecolor="#3F3F3F">
                <v:path arrowok="t"/>
              </v:shape>
            </v:group>
            <v:group style="position:absolute;left:2927;top:3554;width:8662;height:2" coordorigin="2927,3554" coordsize="8662,2">
              <v:shape style="position:absolute;left:2927;top:3554;width:8662;height:2" coordorigin="2927,3554" coordsize="8662,0" path="m2927,3554l11589,3554e" filled="f" stroked="t" strokeweight=".716246pt" strokecolor="#575757">
                <v:path arrowok="t"/>
              </v:shape>
            </v:group>
            <v:group style="position:absolute;left:380;top:2771;width:2;height:3035" coordorigin="380,2771" coordsize="2,3035">
              <v:shape style="position:absolute;left:380;top:2771;width:2;height:3035" coordorigin="380,2771" coordsize="0,3035" path="m380,5806l380,2771e" filled="f" stroked="t" strokeweight=".716246pt" strokecolor="#484848">
                <v:path arrowok="t"/>
              </v:shape>
            </v:group>
            <v:group style="position:absolute;left:3920;top:3547;width:2;height:747" coordorigin="3920,3547" coordsize="2,747">
              <v:shape style="position:absolute;left:3920;top:3547;width:2;height:747" coordorigin="3920,3547" coordsize="0,747" path="m3920,4293l3920,3547e" filled="f" stroked="t" strokeweight=".716246pt" strokecolor="#444444">
                <v:path arrowok="t"/>
              </v:shape>
            </v:group>
            <v:group style="position:absolute;left:7029;top:3542;width:2;height:440" coordorigin="7029,3542" coordsize="2,440">
              <v:shape style="position:absolute;left:7029;top:3542;width:2;height:440" coordorigin="7029,3542" coordsize="0,440" path="m7029,3982l7029,3542e" filled="f" stroked="t" strokeweight=".477497pt" strokecolor="#282828">
                <v:path arrowok="t"/>
              </v:shape>
            </v:group>
            <v:group style="position:absolute;left:7024;top:3920;width:2235;height:2" coordorigin="7024,3920" coordsize="2235,2">
              <v:shape style="position:absolute;left:7024;top:3920;width:2235;height:2" coordorigin="7024,3920" coordsize="2235,0" path="m7024,3920l9259,3920e" filled="f" stroked="t" strokeweight=".716246pt" strokecolor="#4F4F4F">
                <v:path arrowok="t"/>
              </v:shape>
            </v:group>
            <v:group style="position:absolute;left:11584;top:3518;width:2;height:464" coordorigin="11584,3518" coordsize="2,464">
              <v:shape style="position:absolute;left:11584;top:3518;width:2;height:464" coordorigin="11584,3518" coordsize="0,464" path="m11584,3982l11584,3518e" filled="f" stroked="t" strokeweight=".477497pt" strokecolor="#383838">
                <v:path arrowok="t"/>
              </v:shape>
            </v:group>
            <v:group style="position:absolute;left:3911;top:3973;width:2727;height:2" coordorigin="3911,3973" coordsize="2727,2">
              <v:shape style="position:absolute;left:3911;top:3973;width:2727;height:2" coordorigin="3911,3973" coordsize="2727,0" path="m3911,3973l6637,3973e" filled="f" stroked="t" strokeweight=".477497pt" strokecolor="#707070">
                <v:path arrowok="t"/>
              </v:shape>
            </v:group>
            <v:group style="position:absolute;left:6441;top:3968;width:597;height:2" coordorigin="6441,3968" coordsize="597,2">
              <v:shape style="position:absolute;left:6441;top:3968;width:597;height:2" coordorigin="6441,3968" coordsize="597,0" path="m6441,3968l7038,3968e" filled="f" stroked="t" strokeweight=".477497pt" strokecolor="#979797">
                <v:path arrowok="t"/>
              </v:shape>
            </v:group>
            <v:group style="position:absolute;left:9173;top:3920;width:306;height:2" coordorigin="9173,3920" coordsize="306,2">
              <v:shape style="position:absolute;left:9173;top:3920;width:306;height:2" coordorigin="9173,3920" coordsize="306,0" path="m9173,3920l9478,3920e" filled="f" stroked="t" strokeweight=".477497pt" strokecolor="#4B4B4B">
                <v:path arrowok="t"/>
              </v:shape>
            </v:group>
            <v:group style="position:absolute;left:9421;top:3920;width:2196;height:2" coordorigin="9421,3920" coordsize="2196,2">
              <v:shape style="position:absolute;left:9421;top:3920;width:2196;height:2" coordorigin="9421,3920" coordsize="2196,0" path="m9421,3920l11618,3920e" filled="f" stroked="t" strokeweight=".716246pt" strokecolor="#5B5B5B">
                <v:path arrowok="t"/>
              </v:shape>
            </v:group>
            <v:group style="position:absolute;left:368;top:4291;width:1390;height:2" coordorigin="368,4291" coordsize="1390,2">
              <v:shape style="position:absolute;left:368;top:4291;width:1390;height:2" coordorigin="368,4291" coordsize="1390,0" path="m368,4291l1757,4291e" filled="f" stroked="t" strokeweight=".716246pt" strokecolor="#545454">
                <v:path arrowok="t"/>
              </v:shape>
            </v:group>
            <v:group style="position:absolute;left:2731;top:4291;width:439;height:2" coordorigin="2731,4291" coordsize="439,2">
              <v:shape style="position:absolute;left:2731;top:4291;width:439;height:2" coordorigin="2731,4291" coordsize="439,0" path="m2731,4291l3171,4291e" filled="f" stroked="t" strokeweight=".716246pt" strokecolor="#4B4B4B">
                <v:path arrowok="t"/>
              </v:shape>
            </v:group>
            <v:group style="position:absolute;left:3113;top:4289;width:826;height:2" coordorigin="3113,4289" coordsize="826,2">
              <v:shape style="position:absolute;left:3113;top:4289;width:826;height:2" coordorigin="3113,4289" coordsize="826,0" path="m3113,4289l3939,4289e" filled="f" stroked="t" strokeweight=".477497pt" strokecolor="#343434">
                <v:path arrowok="t"/>
              </v:shape>
            </v:group>
            <v:group style="position:absolute;left:396;top:4284;width:6570;height:2" coordorigin="396,4284" coordsize="6570,2">
              <v:shape style="position:absolute;left:396;top:4284;width:6570;height:2" coordorigin="396,4284" coordsize="6570,0" path="m396,4284l6967,4284e" filled="f" stroked="t" strokeweight=".954994pt" strokecolor="#545454">
                <v:path arrowok="t"/>
              </v:shape>
            </v:group>
            <v:group style="position:absolute;left:6790;top:4284;width:4804;height:2" coordorigin="6790,4284" coordsize="4804,2">
              <v:shape style="position:absolute;left:6790;top:4284;width:4804;height:2" coordorigin="6790,4284" coordsize="4804,0" path="m6790,4284l11594,4284e" filled="f" stroked="t" strokeweight=".716246pt" strokecolor="#676767">
                <v:path arrowok="t"/>
              </v:shape>
            </v:group>
            <v:group style="position:absolute;left:7031;top:3910;width:2;height:383" coordorigin="7031,3910" coordsize="2,383">
              <v:shape style="position:absolute;left:7031;top:3910;width:2;height:383" coordorigin="7031,3910" coordsize="0,383" path="m7031,4293l7031,3910e" filled="f" stroked="t" strokeweight=".716246pt" strokecolor="#444444">
                <v:path arrowok="t"/>
              </v:shape>
            </v:group>
            <v:group style="position:absolute;left:372;top:4566;width:1385;height:2" coordorigin="372,4566" coordsize="1385,2">
              <v:shape style="position:absolute;left:372;top:4566;width:1385;height:2" coordorigin="372,4566" coordsize="1385,0" path="m372,4566l1757,4566e" filled="f" stroked="t" strokeweight=".477497pt" strokecolor="#484848">
                <v:path arrowok="t"/>
              </v:shape>
            </v:group>
            <v:group style="position:absolute;left:1700;top:4564;width:1471;height:2" coordorigin="1700,4564" coordsize="1471,2">
              <v:shape style="position:absolute;left:1700;top:4564;width:1471;height:2" coordorigin="1700,4564" coordsize="1471,0" path="m1700,4564l3171,4564e" filled="f" stroked="t" strokeweight=".716246pt" strokecolor="#646464">
                <v:path arrowok="t"/>
              </v:shape>
            </v:group>
            <v:group style="position:absolute;left:2416;top:4279;width:2;height:7476" coordorigin="2416,4279" coordsize="2,7476">
              <v:shape style="position:absolute;left:2416;top:4279;width:2;height:7476" coordorigin="2416,4279" coordsize="0,7476" path="m2416,11755l2416,4279e" filled="f" stroked="t" strokeweight=".716246pt" strokecolor="#444444">
                <v:path arrowok="t"/>
              </v:shape>
            </v:group>
            <v:group style="position:absolute;left:3113;top:4566;width:817;height:2" coordorigin="3113,4566" coordsize="817,2">
              <v:shape style="position:absolute;left:3113;top:4566;width:817;height:2" coordorigin="3113,4566" coordsize="817,0" path="m3113,4566l3930,4566e" filled="f" stroked="t" strokeweight=".477497pt" strokecolor="#444444">
                <v:path arrowok="t"/>
              </v:shape>
            </v:group>
            <v:group style="position:absolute;left:3873;top:4566;width:339;height:2" coordorigin="3873,4566" coordsize="339,2">
              <v:shape style="position:absolute;left:3873;top:4566;width:339;height:2" coordorigin="3873,4566" coordsize="339,0" path="m3873,4566l4212,4566e" filled="f" stroked="t" strokeweight=".477497pt" strokecolor="#575757">
                <v:path arrowok="t"/>
              </v:shape>
            </v:group>
            <v:group style="position:absolute;left:4154;top:4561;width:5076;height:2" coordorigin="4154,4561" coordsize="5076,2">
              <v:shape style="position:absolute;left:4154;top:4561;width:5076;height:2" coordorigin="4154,4561" coordsize="5076,0" path="m4154,4561l9230,4561e" filled="f" stroked="t" strokeweight=".716246pt" strokecolor="#646464">
                <v:path arrowok="t"/>
              </v:shape>
            </v:group>
            <v:group style="position:absolute;left:9173;top:4561;width:306;height:2" coordorigin="9173,4561" coordsize="306,2">
              <v:shape style="position:absolute;left:9173;top:4561;width:306;height:2" coordorigin="9173,4561" coordsize="306,0" path="m9173,4561l9478,4561e" filled="f" stroked="t" strokeweight=".477497pt" strokecolor="#484848">
                <v:path arrowok="t"/>
              </v:shape>
            </v:group>
            <v:group style="position:absolute;left:9421;top:4561;width:2173;height:2" coordorigin="9421,4561" coordsize="2173,2">
              <v:shape style="position:absolute;left:9421;top:4561;width:2173;height:2" coordorigin="9421,4561" coordsize="2173,0" path="m9421,4561l11594,4561e" filled="f" stroked="t" strokeweight=".716246pt" strokecolor="#676767">
                <v:path arrowok="t"/>
              </v:shape>
            </v:group>
            <v:group style="position:absolute;left:2407;top:4810;width:2302;height:2" coordorigin="2407,4810" coordsize="2302,2">
              <v:shape style="position:absolute;left:2407;top:4810;width:2302;height:2" coordorigin="2407,4810" coordsize="2302,0" path="m2407,4810l4708,4810e" filled="f" stroked="t" strokeweight=".716246pt" strokecolor="#4F4F4F">
                <v:path arrowok="t"/>
              </v:shape>
            </v:group>
            <v:group style="position:absolute;left:4651;top:4810;width:349;height:2" coordorigin="4651,4810" coordsize="349,2">
              <v:shape style="position:absolute;left:4651;top:4810;width:349;height:2" coordorigin="4651,4810" coordsize="349,0" path="m4651,4810l4999,4810e" filled="f" stroked="t" strokeweight=".477497pt" strokecolor="#232323">
                <v:path arrowok="t"/>
              </v:shape>
            </v:group>
            <v:group style="position:absolute;left:4942;top:4808;width:1189;height:2" coordorigin="4942,4808" coordsize="1189,2">
              <v:shape style="position:absolute;left:4942;top:4808;width:1189;height:2" coordorigin="4942,4808" coordsize="1189,0" path="m4942,4808l6131,4808e" filled="f" stroked="t" strokeweight=".477497pt" strokecolor="#3F3F3F">
                <v:path arrowok="t"/>
              </v:shape>
            </v:group>
            <v:group style="position:absolute;left:6064;top:4808;width:1390;height:2" coordorigin="6064,4808" coordsize="1390,2">
              <v:shape style="position:absolute;left:6064;top:4808;width:1390;height:2" coordorigin="6064,4808" coordsize="1390,0" path="m6064,4808l7454,4808e" filled="f" stroked="t" strokeweight=".954994pt" strokecolor="#5B5B5B">
                <v:path arrowok="t"/>
              </v:shape>
            </v:group>
            <v:group style="position:absolute;left:7396;top:4810;width:1834;height:2" coordorigin="7396,4810" coordsize="1834,2">
              <v:shape style="position:absolute;left:7396;top:4810;width:1834;height:2" coordorigin="7396,4810" coordsize="1834,0" path="m7396,4810l9230,4810e" filled="f" stroked="t" strokeweight=".716246pt" strokecolor="#444444">
                <v:path arrowok="t"/>
              </v:shape>
            </v:group>
            <v:group style="position:absolute;left:8767;top:4808;width:2827;height:2" coordorigin="8767,4808" coordsize="2827,2">
              <v:shape style="position:absolute;left:8767;top:4808;width:2827;height:2" coordorigin="8767,4808" coordsize="2827,0" path="m8767,4808l11594,4808e" filled="f" stroked="t" strokeweight=".954994pt" strokecolor="#575757">
                <v:path arrowok="t"/>
              </v:shape>
            </v:group>
            <v:group style="position:absolute;left:4980;top:4805;width:2;height:2173" coordorigin="4980,4805" coordsize="2,2173">
              <v:shape style="position:absolute;left:4980;top:4805;width:2;height:2173" coordorigin="4980,4805" coordsize="0,2173" path="m4980,6978l4980,4805e" filled="f" stroked="t" strokeweight=".716246pt" strokecolor="#575757">
                <v:path arrowok="t"/>
              </v:shape>
            </v:group>
            <v:group style="position:absolute;left:7807;top:4801;width:2;height:488" coordorigin="7807,4801" coordsize="2,488">
              <v:shape style="position:absolute;left:7807;top:4801;width:2;height:488" coordorigin="7807,4801" coordsize="0,488" path="m7807,5289l7807,4801e" filled="f" stroked="t" strokeweight=".238749pt" strokecolor="#4F4F4F">
                <v:path arrowok="t"/>
              </v:shape>
            </v:group>
            <v:group style="position:absolute;left:11589;top:4772;width:2;height:302" coordorigin="11589,4772" coordsize="2,302">
              <v:shape style="position:absolute;left:11589;top:4772;width:2;height:302" coordorigin="11589,4772" coordsize="0,302" path="m11589,5074l11589,4772e" filled="f" stroked="t" strokeweight=".477497pt" strokecolor="#343434">
                <v:path arrowok="t"/>
              </v:shape>
            </v:group>
            <v:group style="position:absolute;left:4976;top:5287;width:2144;height:2" coordorigin="4976,5287" coordsize="2144,2">
              <v:shape style="position:absolute;left:4976;top:5287;width:2144;height:2" coordorigin="4976,5287" coordsize="2144,0" path="m4976,5287l7119,5287e" filled="f" stroked="t" strokeweight=".954994pt" strokecolor="#5B5B5B">
                <v:path arrowok="t"/>
              </v:shape>
            </v:group>
            <v:group style="position:absolute;left:6986;top:5289;width:855;height:2" coordorigin="6986,5289" coordsize="855,2">
              <v:shape style="position:absolute;left:6986;top:5289;width:855;height:2" coordorigin="6986,5289" coordsize="855,0" path="m6986,5289l7841,5289e" filled="f" stroked="t" strokeweight=".477497pt" strokecolor="#383838">
                <v:path arrowok="t"/>
              </v:shape>
            </v:group>
            <v:group style="position:absolute;left:7697;top:5289;width:3901;height:2" coordorigin="7697,5289" coordsize="3901,2">
              <v:shape style="position:absolute;left:7697;top:5289;width:3901;height:2" coordorigin="7697,5289" coordsize="3901,0" path="m7697,5289l11598,5289e" filled="f" stroked="t" strokeweight=".716246pt" strokecolor="#4F4F4F">
                <v:path arrowok="t"/>
              </v:shape>
            </v:group>
            <v:group style="position:absolute;left:9173;top:5289;width:306;height:2" coordorigin="9173,5289" coordsize="306,2">
              <v:shape style="position:absolute;left:9173;top:5289;width:306;height:2" coordorigin="9173,5289" coordsize="306,0" path="m9173,5289l9478,5289e" filled="f" stroked="t" strokeweight=".477497pt" strokecolor="#383838">
                <v:path arrowok="t"/>
              </v:shape>
            </v:group>
            <v:group style="position:absolute;left:4980;top:4805;width:2;height:2173" coordorigin="4980,4805" coordsize="2,2173">
              <v:shape style="position:absolute;left:4980;top:4805;width:2;height:2173" coordorigin="4980,4805" coordsize="0,2173" path="m4980,6978l4980,4805e" filled="f" stroked="t" strokeweight=".954994pt" strokecolor="#5B5B5B">
                <v:path arrowok="t"/>
              </v:shape>
            </v:group>
            <v:group style="position:absolute;left:4966;top:5528;width:6632;height:2" coordorigin="4966,5528" coordsize="6632,2">
              <v:shape style="position:absolute;left:4966;top:5528;width:6632;height:2" coordorigin="4966,5528" coordsize="6632,0" path="m4966,5528l11598,5528e" filled="f" stroked="t" strokeweight=".716246pt" strokecolor="#545454">
                <v:path arrowok="t"/>
              </v:shape>
            </v:group>
            <v:group style="position:absolute;left:2414;top:5485;width:2;height:321" coordorigin="2414,5485" coordsize="2,321">
              <v:shape style="position:absolute;left:2414;top:5485;width:2;height:321" coordorigin="2414,5485" coordsize="0,321" path="m2414,5806l2414,5485e" filled="f" stroked="t" strokeweight=".477497pt" strokecolor="#2F2F2F">
                <v:path arrowok="t"/>
              </v:shape>
            </v:group>
            <v:group style="position:absolute;left:4971;top:5768;width:6628;height:2" coordorigin="4971,5768" coordsize="6628,2">
              <v:shape style="position:absolute;left:4971;top:5768;width:6628;height:2" coordorigin="4971,5768" coordsize="6628,0" path="m4971,5768l11598,5768e" filled="f" stroked="t" strokeweight=".716246pt" strokecolor="#545454">
                <v:path arrowok="t"/>
              </v:shape>
            </v:group>
            <v:group style="position:absolute;left:382;top:5748;width:2;height:1000" coordorigin="382,5748" coordsize="2,1000">
              <v:shape style="position:absolute;left:382;top:5748;width:2;height:1000" coordorigin="382,5748" coordsize="0,1000" path="m382,6749l382,5748e" filled="f" stroked="t" strokeweight=".477497pt" strokecolor="#181818">
                <v:path arrowok="t"/>
              </v:shape>
            </v:group>
            <v:group style="position:absolute;left:2411;top:6016;width:573;height:2" coordorigin="2411,6016" coordsize="573,2">
              <v:shape style="position:absolute;left:2411;top:6016;width:573;height:2" coordorigin="2411,6016" coordsize="573,0" path="m2411,6016l2984,6016e" filled="f" stroked="t" strokeweight=".477497pt" strokecolor="#2B2B2B">
                <v:path arrowok="t"/>
              </v:shape>
            </v:group>
            <v:group style="position:absolute;left:2927;top:6014;width:8671;height:2" coordorigin="2927,6014" coordsize="8671,2">
              <v:shape style="position:absolute;left:2927;top:6014;width:8671;height:2" coordorigin="2927,6014" coordsize="8671,0" path="m2927,6014l11598,6014e" filled="f" stroked="t" strokeweight=".716246pt" strokecolor="#545454">
                <v:path arrowok="t"/>
              </v:shape>
            </v:group>
            <v:group style="position:absolute;left:826;top:6253;width:7592;height:2" coordorigin="826,6253" coordsize="7592,2">
              <v:shape style="position:absolute;left:826;top:6253;width:7592;height:2" coordorigin="826,6253" coordsize="7592,0" path="m826,6253l8418,6253e" filled="f" stroked="t" strokeweight=".954994pt" strokecolor="#545454">
                <v:path arrowok="t"/>
              </v:shape>
            </v:group>
            <v:group style="position:absolute;left:8361;top:6249;width:869;height:2" coordorigin="8361,6249" coordsize="869,2">
              <v:shape style="position:absolute;left:8361;top:6249;width:869;height:2" coordorigin="8361,6249" coordsize="869,0" path="m8361,6249l9230,6249e" filled="f" stroked="t" strokeweight=".477497pt" strokecolor="#343434">
                <v:path arrowok="t"/>
              </v:shape>
            </v:group>
            <v:group style="position:absolute;left:9001;top:6249;width:2598;height:2" coordorigin="9001,6249" coordsize="2598,2">
              <v:shape style="position:absolute;left:9001;top:6249;width:2598;height:2" coordorigin="9001,6249" coordsize="2598,0" path="m9001,6249l11598,6249e" filled="f" stroked="t" strokeweight=".716246pt" strokecolor="#575757">
                <v:path arrowok="t"/>
              </v:shape>
            </v:group>
            <v:group style="position:absolute;left:11594;top:5954;width:2;height:359" coordorigin="11594,5954" coordsize="2,359">
              <v:shape style="position:absolute;left:11594;top:5954;width:2;height:359" coordorigin="11594,5954" coordsize="0,359" path="m11594,6313l11594,5954e" filled="f" stroked="t" strokeweight=".477497pt" strokecolor="#2F2F2F">
                <v:path arrowok="t"/>
              </v:shape>
            </v:group>
            <v:group style="position:absolute;left:7807;top:6227;width:2;height:57" coordorigin="7807,6227" coordsize="2,57">
              <v:shape style="position:absolute;left:7807;top:6227;width:2;height:57" coordorigin="7807,6227" coordsize="0,57" path="m7807,6284l7807,6227e" filled="f" stroked="t" strokeweight=".716246pt" strokecolor="#646464">
                <v:path arrowok="t"/>
              </v:shape>
            </v:group>
            <v:group style="position:absolute;left:7807;top:6284;width:2;height:235" coordorigin="7807,6284" coordsize="2,235">
              <v:shape style="position:absolute;left:7807;top:6284;width:2;height:235" coordorigin="7807,6284" coordsize="0,235" path="m7807,6519l7807,6284e" filled="f" stroked="t" strokeweight=".238749pt" strokecolor="#000000">
                <v:path arrowok="t"/>
              </v:shape>
            </v:group>
            <v:group style="position:absolute;left:2411;top:6730;width:1218;height:2" coordorigin="2411,6730" coordsize="1218,2">
              <v:shape style="position:absolute;left:2411;top:6730;width:1218;height:2" coordorigin="2411,6730" coordsize="1218,0" path="m2411,6730l3629,6730e" filled="f" stroked="t" strokeweight=".716246pt" strokecolor="#4B4B4B">
                <v:path arrowok="t"/>
              </v:shape>
            </v:group>
            <v:group style="position:absolute;left:3572;top:6730;width:358;height:2" coordorigin="3572,6730" coordsize="358,2">
              <v:shape style="position:absolute;left:3572;top:6730;width:358;height:2" coordorigin="3572,6730" coordsize="358,0" path="m3572,6730l3930,6730e" filled="f" stroked="t" strokeweight=".477497pt" strokecolor="#1C1C1C">
                <v:path arrowok="t"/>
              </v:shape>
            </v:group>
            <v:group style="position:absolute;left:3873;top:6727;width:836;height:2" coordorigin="3873,6727" coordsize="836,2">
              <v:shape style="position:absolute;left:3873;top:6727;width:836;height:2" coordorigin="3873,6727" coordsize="836,0" path="m3873,6727l4708,6727e" filled="f" stroked="t" strokeweight=".716246pt" strokecolor="#3F3F3F">
                <v:path arrowok="t"/>
              </v:shape>
            </v:group>
            <v:group style="position:absolute;left:4651;top:6725;width:358;height:2" coordorigin="4651,6725" coordsize="358,2">
              <v:shape style="position:absolute;left:4651;top:6725;width:358;height:2" coordorigin="4651,6725" coordsize="358,0" path="m4651,6725l5009,6725e" filled="f" stroked="t" strokeweight=".477497pt" strokecolor="#1C1C1C">
                <v:path arrowok="t"/>
              </v:shape>
            </v:group>
            <v:group style="position:absolute;left:4937;top:6722;width:855;height:2" coordorigin="4937,6722" coordsize="855,2">
              <v:shape style="position:absolute;left:4937;top:6722;width:855;height:2" coordorigin="4937,6722" coordsize="855,0" path="m4937,6722l5792,6722e" filled="f" stroked="t" strokeweight=".477497pt" strokecolor="#383838">
                <v:path arrowok="t"/>
              </v:shape>
            </v:group>
            <v:group style="position:absolute;left:5501;top:6722;width:1662;height:2" coordorigin="5501,6722" coordsize="1662,2">
              <v:shape style="position:absolute;left:5501;top:6722;width:1662;height:2" coordorigin="5501,6722" coordsize="1662,0" path="m5501,6722l7162,6722e" filled="f" stroked="t" strokeweight=".954994pt" strokecolor="#575757">
                <v:path arrowok="t"/>
              </v:shape>
            </v:group>
            <v:group style="position:absolute;left:6986;top:6722;width:2244;height:2" coordorigin="6986,6722" coordsize="2244,2">
              <v:shape style="position:absolute;left:6986;top:6722;width:2244;height:2" coordorigin="6986,6722" coordsize="2244,0" path="m6986,6722l9230,6722e" filled="f" stroked="t" strokeweight=".716246pt" strokecolor="#3F3F3F">
                <v:path arrowok="t"/>
              </v:shape>
            </v:group>
            <v:group style="position:absolute;left:7807;top:6519;width:2;height:436" coordorigin="7807,6519" coordsize="2,436">
              <v:shape style="position:absolute;left:7807;top:6519;width:2;height:436" coordorigin="7807,6519" coordsize="0,436" path="m7807,6955l7807,6519e" filled="f" stroked="t" strokeweight=".238749pt" strokecolor="#484848">
                <v:path arrowok="t"/>
              </v:shape>
            </v:group>
            <v:group style="position:absolute;left:8862;top:6720;width:2741;height:2" coordorigin="8862,6720" coordsize="2741,2">
              <v:shape style="position:absolute;left:8862;top:6720;width:2741;height:2" coordorigin="8862,6720" coordsize="2741,0" path="m8862,6720l11603,6720e" filled="f" stroked="t" strokeweight=".716246pt" strokecolor="#5B5B5B">
                <v:path arrowok="t"/>
              </v:shape>
            </v:group>
            <v:group style="position:absolute;left:11591;top:833;width:2;height:5925" coordorigin="11591,833" coordsize="2,5925">
              <v:shape style="position:absolute;left:11591;top:833;width:2;height:5925" coordorigin="11591,833" coordsize="0,5925" path="m11591,6758l11591,833e" filled="f" stroked="t" strokeweight=".477497pt" strokecolor="#4B4B4B">
                <v:path arrowok="t"/>
              </v:shape>
            </v:group>
            <v:group style="position:absolute;left:384;top:6691;width:2;height:2537" coordorigin="384,6691" coordsize="2,2537">
              <v:shape style="position:absolute;left:384;top:6691;width:2;height:2537" coordorigin="384,6691" coordsize="0,2537" path="m384,9228l384,6691e" filled="f" stroked="t" strokeweight=".954994pt" strokecolor="#4B4B4B">
                <v:path arrowok="t"/>
              </v:shape>
            </v:group>
            <v:group style="position:absolute;left:2411;top:6969;width:2297;height:2" coordorigin="2411,6969" coordsize="2297,2">
              <v:shape style="position:absolute;left:2411;top:6969;width:2297;height:2" coordorigin="2411,6969" coordsize="2297,0" path="m2411,6969l4708,6969e" filled="f" stroked="t" strokeweight=".477497pt" strokecolor="#3B3B3B">
                <v:path arrowok="t"/>
              </v:shape>
            </v:group>
            <v:group style="position:absolute;left:4278;top:6967;width:2578;height:2" coordorigin="4278,6967" coordsize="2578,2">
              <v:shape style="position:absolute;left:4278;top:6967;width:2578;height:2" coordorigin="4278,6967" coordsize="2578,0" path="m4278,6967l6857,6967e" filled="f" stroked="t" strokeweight=".954994pt" strokecolor="#575757">
                <v:path arrowok="t"/>
              </v:shape>
            </v:group>
            <v:group style="position:absolute;left:6790;top:6964;width:253;height:2" coordorigin="6790,6964" coordsize="253,2">
              <v:shape style="position:absolute;left:6790;top:6964;width:253;height:2" coordorigin="6790,6964" coordsize="253,0" path="m6790,6964l7043,6964e" filled="f" stroked="t" strokeweight=".477497pt" strokecolor="#3F3F3F">
                <v:path arrowok="t"/>
              </v:shape>
            </v:group>
            <v:group style="position:absolute;left:6986;top:6964;width:855;height:2" coordorigin="6986,6964" coordsize="855,2">
              <v:shape style="position:absolute;left:6986;top:6964;width:855;height:2" coordorigin="6986,6964" coordsize="855,0" path="m6986,6964l7841,6964e" filled="f" stroked="t" strokeweight=".477497pt" strokecolor="#282828">
                <v:path arrowok="t"/>
              </v:shape>
            </v:group>
            <v:group style="position:absolute;left:7778;top:6962;width:3825;height:2" coordorigin="7778,6962" coordsize="3825,2">
              <v:shape style="position:absolute;left:7778;top:6962;width:3825;height:2" coordorigin="7778,6962" coordsize="3825,0" path="m7778,6962l11603,6962e" filled="f" stroked="t" strokeweight=".716246pt" strokecolor="#575757">
                <v:path arrowok="t"/>
              </v:shape>
            </v:group>
            <v:group style="position:absolute;left:11598;top:6509;width:2;height:4059" coordorigin="11598,6509" coordsize="2,4059">
              <v:shape style="position:absolute;left:11598;top:6509;width:2;height:4059" coordorigin="11598,6509" coordsize="0,4059" path="m11598,10568l11598,6509e" filled="f" stroked="t" strokeweight=".954994pt" strokecolor="#676767">
                <v:path arrowok="t"/>
              </v:shape>
            </v:group>
            <v:group style="position:absolute;left:372;top:7215;width:1786;height:2" coordorigin="372,7215" coordsize="1786,2">
              <v:shape style="position:absolute;left:372;top:7215;width:1786;height:2" coordorigin="372,7215" coordsize="1786,0" path="m372,7215l2158,7215e" filled="f" stroked="t" strokeweight=".954994pt" strokecolor="#575757">
                <v:path arrowok="t"/>
              </v:shape>
            </v:group>
            <v:group style="position:absolute;left:1700;top:7215;width:726;height:2" coordorigin="1700,7215" coordsize="726,2">
              <v:shape style="position:absolute;left:1700;top:7215;width:726;height:2" coordorigin="1700,7215" coordsize="726,0" path="m1700,7215l2426,7215e" filled="f" stroked="t" strokeweight=".716246pt" strokecolor="#3B3B3B">
                <v:path arrowok="t"/>
              </v:shape>
            </v:group>
            <v:group style="position:absolute;left:2354;top:7211;width:9249;height:2" coordorigin="2354,7211" coordsize="9249,2">
              <v:shape style="position:absolute;left:2354;top:7211;width:9249;height:2" coordorigin="2354,7211" coordsize="9249,0" path="m2354,7211l11603,7211e" filled="f" stroked="t" strokeweight=".716246pt" strokecolor="#545454">
                <v:path arrowok="t"/>
              </v:shape>
            </v:group>
            <v:group style="position:absolute;left:5735;top:7208;width:396;height:2" coordorigin="5735,7208" coordsize="396,2">
              <v:shape style="position:absolute;left:5735;top:7208;width:396;height:2" coordorigin="5735,7208" coordsize="396,0" path="m5735,7208l6131,7208e" filled="f" stroked="t" strokeweight=".477497pt" strokecolor="#3F3F3F">
                <v:path arrowok="t"/>
              </v:shape>
            </v:group>
            <v:group style="position:absolute;left:7778;top:7208;width:1452;height:2" coordorigin="7778,7208" coordsize="1452,2">
              <v:shape style="position:absolute;left:7778;top:7208;width:1452;height:2" coordorigin="7778,7208" coordsize="1452,0" path="m7778,7208l9230,7208e" filled="f" stroked="t" strokeweight=".477497pt" strokecolor="#444444">
                <v:path arrowok="t"/>
              </v:shape>
            </v:group>
            <v:group style="position:absolute;left:2419;top:4279;width:2;height:7476" coordorigin="2419,4279" coordsize="2,7476">
              <v:shape style="position:absolute;left:2419;top:4279;width:2;height:7476" coordorigin="2419,4279" coordsize="0,7476" path="m2419,11755l2419,4279e" filled="f" stroked="t" strokeweight=".716246pt" strokecolor="#3F3F3F">
                <v:path arrowok="t"/>
              </v:shape>
            </v:group>
            <v:group style="position:absolute;left:372;top:7684;width:3906;height:2" coordorigin="372,7684" coordsize="3906,2">
              <v:shape style="position:absolute;left:372;top:7684;width:3906;height:2" coordorigin="372,7684" coordsize="3906,0" path="m372,7684l4278,7684e" filled="f" stroked="t" strokeweight=".954994pt" strokecolor="#4F4F4F">
                <v:path arrowok="t"/>
              </v:shape>
            </v:group>
            <v:group style="position:absolute;left:4154;top:7682;width:554;height:2" coordorigin="4154,7682" coordsize="554,2">
              <v:shape style="position:absolute;left:4154;top:7682;width:554;height:2" coordorigin="4154,7682" coordsize="554,0" path="m4154,7682l4708,7682e" filled="f" stroked="t" strokeweight=".477497pt" strokecolor="#383838">
                <v:path arrowok="t"/>
              </v:shape>
            </v:group>
            <v:group style="position:absolute;left:4651;top:7682;width:349;height:2" coordorigin="4651,7682" coordsize="349,2">
              <v:shape style="position:absolute;left:4651;top:7682;width:349;height:2" coordorigin="4651,7682" coordsize="349,0" path="m4651,7682l4999,7682e" filled="f" stroked="t" strokeweight=".477497pt" strokecolor="#232323">
                <v:path arrowok="t"/>
              </v:shape>
            </v:group>
            <v:group style="position:absolute;left:4942;top:7682;width:2545;height:2" coordorigin="4942,7682" coordsize="2545,2">
              <v:shape style="position:absolute;left:4942;top:7682;width:2545;height:2" coordorigin="4942,7682" coordsize="2545,0" path="m4942,7682l7487,7682e" filled="f" stroked="t" strokeweight=".954994pt" strokecolor="#606060">
                <v:path arrowok="t"/>
              </v:shape>
            </v:group>
            <v:group style="position:absolute;left:7396;top:7682;width:1834;height:2" coordorigin="7396,7682" coordsize="1834,2">
              <v:shape style="position:absolute;left:7396;top:7682;width:1834;height:2" coordorigin="7396,7682" coordsize="1834,0" path="m7396,7682l9230,7682e" filled="f" stroked="t" strokeweight=".716246pt" strokecolor="#4B4B4B">
                <v:path arrowok="t"/>
              </v:shape>
            </v:group>
            <v:group style="position:absolute;left:8815;top:7677;width:2789;height:2" coordorigin="8815,7677" coordsize="2789,2">
              <v:shape style="position:absolute;left:8815;top:7677;width:2789;height:2" coordorigin="8815,7677" coordsize="2789,0" path="m8815,7677l11603,7677e" filled="f" stroked="t" strokeweight=".716246pt" strokecolor="#646464">
                <v:path arrowok="t"/>
              </v:shape>
            </v:group>
            <v:group style="position:absolute;left:2416;top:7625;width:2;height:1603" coordorigin="2416,7625" coordsize="2,1603">
              <v:shape style="position:absolute;left:2416;top:7625;width:2;height:1603" coordorigin="2416,7625" coordsize="0,1603" path="m2416,9228l2416,7625e" filled="f" stroked="t" strokeweight=".954994pt" strokecolor="#575757">
                <v:path arrowok="t"/>
              </v:shape>
            </v:group>
            <v:group style="position:absolute;left:4995;top:7677;width:2;height:258" coordorigin="4995,7677" coordsize="2,258">
              <v:shape style="position:absolute;left:4995;top:7677;width:2;height:258" coordorigin="4995,7677" coordsize="0,258" path="m4995,7936l4995,7677e" filled="f" stroked="t" strokeweight="1.432491pt" strokecolor="#606060">
                <v:path arrowok="t"/>
              </v:shape>
            </v:group>
            <v:group style="position:absolute;left:4976;top:7921;width:4254;height:2" coordorigin="4976,7921" coordsize="4254,2">
              <v:shape style="position:absolute;left:4976;top:7921;width:4254;height:2" coordorigin="4976,7921" coordsize="4254,0" path="m4976,7921l9230,7921e" filled="f" stroked="t" strokeweight=".716246pt" strokecolor="#5B5B5B">
                <v:path arrowok="t"/>
              </v:shape>
            </v:group>
            <v:group style="position:absolute;left:9173;top:7921;width:306;height:2" coordorigin="9173,7921" coordsize="306,2">
              <v:shape style="position:absolute;left:9173;top:7921;width:306;height:2" coordorigin="9173,7921" coordsize="306,0" path="m9173,7921l9478,7921e" filled="f" stroked="t" strokeweight=".477497pt" strokecolor="#3B3B3B">
                <v:path arrowok="t"/>
              </v:shape>
            </v:group>
            <v:group style="position:absolute;left:9421;top:7921;width:2187;height:2" coordorigin="9421,7921" coordsize="2187,2">
              <v:shape style="position:absolute;left:9421;top:7921;width:2187;height:2" coordorigin="9421,7921" coordsize="2187,0" path="m9421,7921l11608,7921e" filled="f" stroked="t" strokeweight=".716246pt" strokecolor="#5B5B5B">
                <v:path arrowok="t"/>
              </v:shape>
            </v:group>
            <v:group style="position:absolute;left:4985;top:7878;width:2;height:325" coordorigin="4985,7878" coordsize="2,325">
              <v:shape style="position:absolute;left:4985;top:7878;width:2;height:325" coordorigin="4985,7878" coordsize="0,325" path="m4985,8204l4985,7878e" filled="f" stroked="t" strokeweight=".716246pt" strokecolor="#545454">
                <v:path arrowok="t"/>
              </v:shape>
            </v:group>
            <v:group style="position:absolute;left:4980;top:8163;width:1628;height:2" coordorigin="4980,8163" coordsize="1628,2">
              <v:shape style="position:absolute;left:4980;top:8163;width:1628;height:2" coordorigin="4980,8163" coordsize="1628,0" path="m4980,8163l6609,8163e" filled="f" stroked="t" strokeweight=".954994pt" strokecolor="#5B5B5B">
                <v:path arrowok="t"/>
              </v:shape>
            </v:group>
            <v:group style="position:absolute;left:6441;top:8161;width:1394;height:2" coordorigin="6441,8161" coordsize="1394,2">
              <v:shape style="position:absolute;left:6441;top:8161;width:1394;height:2" coordorigin="6441,8161" coordsize="1394,0" path="m6441,8161l7836,8161e" filled="f" stroked="t" strokeweight=".477497pt" strokecolor="#383838">
                <v:path arrowok="t"/>
              </v:shape>
            </v:group>
            <v:group style="position:absolute;left:7778;top:8161;width:3830;height:2" coordorigin="7778,8161" coordsize="3830,2">
              <v:shape style="position:absolute;left:7778;top:8161;width:3830;height:2" coordorigin="7778,8161" coordsize="3830,0" path="m7778,8161l11608,8161e" filled="f" stroked="t" strokeweight=".716246pt" strokecolor="#575757">
                <v:path arrowok="t"/>
              </v:shape>
            </v:group>
            <v:group style="position:absolute;left:377;top:8407;width:2048;height:2" coordorigin="377,8407" coordsize="2048,2">
              <v:shape style="position:absolute;left:377;top:8407;width:2048;height:2" coordorigin="377,8407" coordsize="2048,0" path="m377,8407l2426,8407e" filled="f" stroked="t" strokeweight=".954994pt" strokecolor="#545454">
                <v:path arrowok="t"/>
              </v:shape>
            </v:group>
            <v:group style="position:absolute;left:2325;top:8407;width:1304;height:2" coordorigin="2325,8407" coordsize="1304,2">
              <v:shape style="position:absolute;left:2325;top:8407;width:1304;height:2" coordorigin="2325,8407" coordsize="1304,0" path="m2325,8407l3629,8407e" filled="f" stroked="t" strokeweight=".477497pt" strokecolor="#3B3B3B">
                <v:path arrowok="t"/>
              </v:shape>
            </v:group>
            <v:group style="position:absolute;left:3572;top:8405;width:358;height:2" coordorigin="3572,8405" coordsize="358,2">
              <v:shape style="position:absolute;left:3572;top:8405;width:358;height:2" coordorigin="3572,8405" coordsize="358,0" path="m3572,8405l3930,8405e" filled="f" stroked="t" strokeweight=".477497pt" strokecolor="#1F1F1F">
                <v:path arrowok="t"/>
              </v:shape>
            </v:group>
            <v:group style="position:absolute;left:4990;top:8127;width:2;height:287" coordorigin="4990,8127" coordsize="2,287">
              <v:shape style="position:absolute;left:4990;top:8127;width:2;height:287" coordorigin="4990,8127" coordsize="0,287" path="m4990,8414l4990,8127e" filled="f" stroked="t" strokeweight=".954994pt" strokecolor="#575757">
                <v:path arrowok="t"/>
              </v:shape>
            </v:group>
            <v:group style="position:absolute;left:3873;top:8405;width:2851;height:2" coordorigin="3873,8405" coordsize="2851,2">
              <v:shape style="position:absolute;left:3873;top:8405;width:2851;height:2" coordorigin="3873,8405" coordsize="2851,0" path="m3873,8405l6723,8405e" filled="f" stroked="t" strokeweight=".954994pt" strokecolor="#575757">
                <v:path arrowok="t"/>
              </v:shape>
            </v:group>
            <v:group style="position:absolute;left:6441;top:8402;width:602;height:2" coordorigin="6441,8402" coordsize="602,2">
              <v:shape style="position:absolute;left:6441;top:8402;width:602;height:2" coordorigin="6441,8402" coordsize="602,0" path="m6441,8402l7043,8402e" filled="f" stroked="t" strokeweight=".716246pt" strokecolor="#3B3B3B">
                <v:path arrowok="t"/>
              </v:shape>
            </v:group>
            <v:group style="position:absolute;left:6986;top:8400;width:850;height:2" coordorigin="6986,8400" coordsize="850,2">
              <v:shape style="position:absolute;left:6986;top:8400;width:850;height:2" coordorigin="6986,8400" coordsize="850,0" path="m6986,8400l7836,8400e" filled="f" stroked="t" strokeweight=".477497pt" strokecolor="#1F1F1F">
                <v:path arrowok="t"/>
              </v:shape>
            </v:group>
            <v:group style="position:absolute;left:7778;top:8398;width:3830;height:2" coordorigin="7778,8398" coordsize="3830,2">
              <v:shape style="position:absolute;left:7778;top:8398;width:3830;height:2" coordorigin="7778,8398" coordsize="3830,0" path="m7778,8398l11608,8398e" filled="f" stroked="t" strokeweight=".716246pt" strokecolor="#545454">
                <v:path arrowok="t"/>
              </v:shape>
            </v:group>
            <v:group style="position:absolute;left:377;top:9211;width:2793;height:2" coordorigin="377,9211" coordsize="2793,2">
              <v:shape style="position:absolute;left:377;top:9211;width:2793;height:2" coordorigin="377,9211" coordsize="2793,0" path="m377,9211l3171,9211e" filled="f" stroked="t" strokeweight=".954994pt" strokecolor="#606060">
                <v:path arrowok="t"/>
              </v:shape>
            </v:group>
            <v:group style="position:absolute;left:3113;top:9209;width:516;height:2" coordorigin="3113,9209" coordsize="516,2">
              <v:shape style="position:absolute;left:3113;top:9209;width:516;height:2" coordorigin="3113,9209" coordsize="516,0" path="m3113,9209l3629,9209e" filled="f" stroked="t" strokeweight=".477497pt" strokecolor="#4B4B4B">
                <v:path arrowok="t"/>
              </v:shape>
            </v:group>
            <v:group style="position:absolute;left:3572;top:9209;width:3142;height:2" coordorigin="3572,9209" coordsize="3142,2">
              <v:shape style="position:absolute;left:3572;top:9209;width:3142;height:2" coordorigin="3572,9209" coordsize="3142,0" path="m3572,9209l6714,9209e" filled="f" stroked="t" strokeweight=".954994pt" strokecolor="#676767">
                <v:path arrowok="t"/>
              </v:shape>
            </v:group>
            <v:group style="position:absolute;left:6441;top:9207;width:406;height:2" coordorigin="6441,9207" coordsize="406,2">
              <v:shape style="position:absolute;left:6441;top:9207;width:406;height:2" coordorigin="6441,9207" coordsize="406,0" path="m6441,9207l6847,9207e" filled="f" stroked="t" strokeweight=".716246pt" strokecolor="#545454">
                <v:path arrowok="t"/>
              </v:shape>
            </v:group>
            <v:group style="position:absolute;left:6790;top:9204;width:1046;height:2" coordorigin="6790,9204" coordsize="1046,2">
              <v:shape style="position:absolute;left:6790;top:9204;width:1046;height:2" coordorigin="6790,9204" coordsize="1046,0" path="m6790,9204l7836,9204e" filled="f" stroked="t" strokeweight=".477497pt" strokecolor="#383838">
                <v:path arrowok="t"/>
              </v:shape>
            </v:group>
            <v:group style="position:absolute;left:7778;top:9202;width:3834;height:2" coordorigin="7778,9202" coordsize="3834,2">
              <v:shape style="position:absolute;left:7778;top:9202;width:3834;height:2" coordorigin="7778,9202" coordsize="3834,0" path="m7778,9202l11613,9202e" filled="f" stroked="t" strokeweight=".954994pt" strokecolor="#606060">
                <v:path arrowok="t"/>
              </v:shape>
            </v:group>
            <v:group style="position:absolute;left:387;top:9156;width:2;height:7218" coordorigin="387,9156" coordsize="2,7218">
              <v:shape style="position:absolute;left:387;top:9156;width:2;height:7218" coordorigin="387,9156" coordsize="0,7218" path="m387,16374l387,9156e" filled="f" stroked="t" strokeweight=".477497pt" strokecolor="#343434">
                <v:path arrowok="t"/>
              </v:shape>
            </v:group>
            <v:group style="position:absolute;left:387;top:9434;width:2;height:728" coordorigin="387,9434" coordsize="2,728">
              <v:shape style="position:absolute;left:387;top:9434;width:2;height:728" coordorigin="387,9434" coordsize="0,728" path="m387,10161l387,9434e" filled="f" stroked="t" strokeweight=".477497pt" strokecolor="#181818">
                <v:path arrowok="t"/>
              </v:shape>
            </v:group>
            <v:group style="position:absolute;left:2419;top:9644;width:2;height:311" coordorigin="2419,9644" coordsize="2,311">
              <v:shape style="position:absolute;left:2419;top:9644;width:2;height:311" coordorigin="2419,9644" coordsize="0,311" path="m2419,9956l2419,9644e" filled="f" stroked="t" strokeweight=".954994pt" strokecolor="#232323">
                <v:path arrowok="t"/>
              </v:shape>
            </v:group>
            <v:group style="position:absolute;left:382;top:10149;width:2044;height:2" coordorigin="382,10149" coordsize="2044,2">
              <v:shape style="position:absolute;left:382;top:10149;width:2044;height:2" coordorigin="382,10149" coordsize="2044,0" path="m382,10149l2426,10149e" filled="f" stroked="t" strokeweight=".954994pt" strokecolor="#575757">
                <v:path arrowok="t"/>
              </v:shape>
            </v:group>
            <v:group style="position:absolute;left:2354;top:10137;width:9259;height:2" coordorigin="2354,10137" coordsize="9259,2">
              <v:shape style="position:absolute;left:2354;top:10137;width:9259;height:2" coordorigin="2354,10137" coordsize="9259,0" path="m2354,10137l11613,10137e" filled="f" stroked="t" strokeweight=".716246pt" strokecolor="#575757">
                <v:path arrowok="t"/>
              </v:shape>
            </v:group>
            <v:group style="position:absolute;left:382;top:10389;width:3247;height:2" coordorigin="382,10389" coordsize="3247,2">
              <v:shape style="position:absolute;left:382;top:10389;width:3247;height:2" coordorigin="382,10389" coordsize="3247,0" path="m382,10389l3629,10389e" filled="f" stroked="t" strokeweight=".954994pt" strokecolor="#575757">
                <v:path arrowok="t"/>
              </v:shape>
            </v:group>
            <v:group style="position:absolute;left:3572;top:10386;width:640;height:2" coordorigin="3572,10386" coordsize="640,2">
              <v:shape style="position:absolute;left:3572;top:10386;width:640;height:2" coordorigin="3572,10386" coordsize="640,0" path="m3572,10386l4212,10386e" filled="f" stroked="t" strokeweight=".477497pt" strokecolor="#343434">
                <v:path arrowok="t"/>
              </v:shape>
            </v:group>
            <v:group style="position:absolute;left:4154;top:10382;width:7459;height:2" coordorigin="4154,10382" coordsize="7459,2">
              <v:shape style="position:absolute;left:4154;top:10382;width:7459;height:2" coordorigin="4154,10382" coordsize="7459,0" path="m4154,10382l11613,10382e" filled="f" stroked="t" strokeweight=".716246pt" strokecolor="#545454">
                <v:path arrowok="t"/>
              </v:shape>
            </v:group>
            <v:group style="position:absolute;left:382;top:10630;width:2044;height:2" coordorigin="382,10630" coordsize="2044,2">
              <v:shape style="position:absolute;left:382;top:10630;width:2044;height:2" coordorigin="382,10630" coordsize="2044,0" path="m382,10630l2426,10630e" filled="f" stroked="t" strokeweight=".716246pt" strokecolor="#4B4B4B">
                <v:path arrowok="t"/>
              </v:shape>
            </v:group>
            <v:group style="position:absolute;left:2354;top:10630;width:463;height:2" coordorigin="2354,10630" coordsize="463,2">
              <v:shape style="position:absolute;left:2354;top:10630;width:463;height:2" coordorigin="2354,10630" coordsize="463,0" path="m2354,10630l2817,10630e" filled="f" stroked="t" strokeweight=".477497pt" strokecolor="#232323">
                <v:path arrowok="t"/>
              </v:shape>
            </v:group>
            <v:group style="position:absolute;left:2760;top:10628;width:516;height:2" coordorigin="2760,10628" coordsize="516,2">
              <v:shape style="position:absolute;left:2760;top:10628;width:516;height:2" coordorigin="2760,10628" coordsize="516,0" path="m2760,10628l3276,10628e" filled="f" stroked="t" strokeweight=".716246pt" strokecolor="#484848">
                <v:path arrowok="t"/>
              </v:shape>
            </v:group>
            <v:group style="position:absolute;left:3113;top:10626;width:817;height:2" coordorigin="3113,10626" coordsize="817,2">
              <v:shape style="position:absolute;left:3113;top:10626;width:817;height:2" coordorigin="3113,10626" coordsize="817,0" path="m3113,10626l3930,10626e" filled="f" stroked="t" strokeweight=".477497pt" strokecolor="#2F2F2F">
                <v:path arrowok="t"/>
              </v:shape>
            </v:group>
            <v:group style="position:absolute;left:3873;top:10626;width:2679;height:2" coordorigin="3873,10626" coordsize="2679,2">
              <v:shape style="position:absolute;left:3873;top:10626;width:2679;height:2" coordorigin="3873,10626" coordsize="2679,0" path="m3873,10626l6551,10626e" filled="f" stroked="t" strokeweight=".954994pt" strokecolor="#575757">
                <v:path arrowok="t"/>
              </v:shape>
            </v:group>
            <v:group style="position:absolute;left:6441;top:10623;width:406;height:2" coordorigin="6441,10623" coordsize="406,2">
              <v:shape style="position:absolute;left:6441;top:10623;width:406;height:2" coordorigin="6441,10623" coordsize="406,0" path="m6441,10623l6847,10623e" filled="f" stroked="t" strokeweight=".716246pt" strokecolor="#4B4B4B">
                <v:path arrowok="t"/>
              </v:shape>
            </v:group>
            <v:group style="position:absolute;left:6790;top:10621;width:253;height:2" coordorigin="6790,10621" coordsize="253,2">
              <v:shape style="position:absolute;left:6790;top:10621;width:253;height:2" coordorigin="6790,10621" coordsize="253,0" path="m6790,10621l7043,10621e" filled="f" stroked="t" strokeweight=".477497pt" strokecolor="#2B2B2B">
                <v:path arrowok="t"/>
              </v:shape>
            </v:group>
            <v:group style="position:absolute;left:6986;top:10621;width:468;height:2" coordorigin="6986,10621" coordsize="468,2">
              <v:shape style="position:absolute;left:6986;top:10621;width:468;height:2" coordorigin="6986,10621" coordsize="468,0" path="m6986,10621l7454,10621e" filled="f" stroked="t" strokeweight=".477497pt" strokecolor="#181818">
                <v:path arrowok="t"/>
              </v:shape>
            </v:group>
            <v:group style="position:absolute;left:7396;top:10619;width:1022;height:2" coordorigin="7396,10619" coordsize="1022,2">
              <v:shape style="position:absolute;left:7396;top:10619;width:1022;height:2" coordorigin="7396,10619" coordsize="1022,0" path="m7396,10619l8418,10619e" filled="f" stroked="t" strokeweight=".477497pt" strokecolor="#3B3B3B">
                <v:path arrowok="t"/>
              </v:shape>
            </v:group>
            <v:group style="position:absolute;left:8361;top:10619;width:3252;height:2" coordorigin="8361,10619" coordsize="3252,2">
              <v:shape style="position:absolute;left:8361;top:10619;width:3252;height:2" coordorigin="8361,10619" coordsize="3252,0" path="m8361,10619l11613,10619e" filled="f" stroked="t" strokeweight=".716246pt" strokecolor="#4F4F4F">
                <v:path arrowok="t"/>
              </v:shape>
            </v:group>
            <v:group style="position:absolute;left:2423;top:10415;width:2;height:665" coordorigin="2423,10415" coordsize="2,665">
              <v:shape style="position:absolute;left:2423;top:10415;width:2;height:665" coordorigin="2423,10415" coordsize="0,665" path="m2423,11080l2423,10415e" filled="f" stroked="t" strokeweight=".954994pt" strokecolor="#2F2F2F">
                <v:path arrowok="t"/>
              </v:shape>
            </v:group>
            <v:group style="position:absolute;left:11603;top:10568;width:2;height:546" coordorigin="11603,10568" coordsize="2,546">
              <v:shape style="position:absolute;left:11603;top:10568;width:2;height:546" coordorigin="11603,10568" coordsize="0,546" path="m11603,11114l11603,10568e" filled="f" stroked="t" strokeweight=".477497pt" strokecolor="#3B3B3B">
                <v:path arrowok="t"/>
              </v:shape>
            </v:group>
            <v:group style="position:absolute;left:387;top:11104;width:1370;height:2" coordorigin="387,11104" coordsize="1370,2">
              <v:shape style="position:absolute;left:387;top:11104;width:1370;height:2" coordorigin="387,11104" coordsize="1370,0" path="m387,11104l1757,11104e" filled="f" stroked="t" strokeweight=".477497pt" strokecolor="#3B3B3B">
                <v:path arrowok="t"/>
              </v:shape>
            </v:group>
            <v:group style="position:absolute;left:392;top:5117;width:2;height:11257" coordorigin="392,5117" coordsize="2,11257">
              <v:shape style="position:absolute;left:392;top:5117;width:2;height:11257" coordorigin="392,5117" coordsize="0,11257" path="m392,16374l392,5117e" filled="f" stroked="t" strokeweight=".716246pt" strokecolor="#383838">
                <v:path arrowok="t"/>
              </v:shape>
            </v:group>
            <v:group style="position:absolute;left:2387;top:10851;width:2;height:235" coordorigin="2387,10851" coordsize="2,235">
              <v:shape style="position:absolute;left:2387;top:10851;width:2;height:235" coordorigin="2387,10851" coordsize="0,235" path="m2387,11085l2387,10851e" filled="f" stroked="t" strokeweight=".238749pt" strokecolor="#000000">
                <v:path arrowok="t"/>
              </v:shape>
            </v:group>
            <v:group style="position:absolute;left:1700;top:11100;width:3089;height:2" coordorigin="1700,11100" coordsize="3089,2">
              <v:shape style="position:absolute;left:1700;top:11100;width:3089;height:2" coordorigin="1700,11100" coordsize="3089,0" path="m1700,11100l4789,11100e" filled="f" stroked="t" strokeweight=".954994pt" strokecolor="#606060">
                <v:path arrowok="t"/>
              </v:shape>
            </v:group>
            <v:group style="position:absolute;left:4651;top:11095;width:1141;height:2" coordorigin="4651,11095" coordsize="1141,2">
              <v:shape style="position:absolute;left:4651;top:11095;width:1141;height:2" coordorigin="4651,11095" coordsize="1141,0" path="m4651,11095l5792,11095e" filled="f" stroked="t" strokeweight=".716246pt" strokecolor="#3F3F3F">
                <v:path arrowok="t"/>
              </v:shape>
            </v:group>
            <v:group style="position:absolute;left:5735;top:11095;width:764;height:2" coordorigin="5735,11095" coordsize="764,2">
              <v:shape style="position:absolute;left:5735;top:11095;width:764;height:2" coordorigin="5735,11095" coordsize="764,0" path="m5735,11095l6499,11095e" filled="f" stroked="t" strokeweight=".477497pt" strokecolor="#282828">
                <v:path arrowok="t"/>
              </v:shape>
            </v:group>
            <v:group style="position:absolute;left:6441;top:11092;width:406;height:2" coordorigin="6441,11092" coordsize="406,2">
              <v:shape style="position:absolute;left:6441;top:11092;width:406;height:2" coordorigin="6441,11092" coordsize="406,0" path="m6441,11092l6847,11092e" filled="f" stroked="t" strokeweight=".477497pt" strokecolor="#3B3B3B">
                <v:path arrowok="t"/>
              </v:shape>
            </v:group>
            <v:group style="position:absolute;left:6690;top:11092;width:2574;height:2" coordorigin="6690,11092" coordsize="2574,2">
              <v:shape style="position:absolute;left:6690;top:11092;width:2574;height:2" coordorigin="6690,11092" coordsize="2574,0" path="m6690,11092l9263,11092e" filled="f" stroked="t" strokeweight=".954994pt" strokecolor="#575757">
                <v:path arrowok="t"/>
              </v:shape>
            </v:group>
            <v:group style="position:absolute;left:9173;top:11090;width:306;height:2" coordorigin="9173,11090" coordsize="306,2">
              <v:shape style="position:absolute;left:9173;top:11090;width:306;height:2" coordorigin="9173,11090" coordsize="306,0" path="m9173,11090l9478,11090e" filled="f" stroked="t" strokeweight=".477497pt" strokecolor="#444444">
                <v:path arrowok="t"/>
              </v:shape>
            </v:group>
            <v:group style="position:absolute;left:9421;top:11090;width:2192;height:2" coordorigin="9421,11090" coordsize="2192,2">
              <v:shape style="position:absolute;left:9421;top:11090;width:2192;height:2" coordorigin="9421,11090" coordsize="2192,0" path="m9421,11090l11613,11090e" filled="f" stroked="t" strokeweight=".716246pt" strokecolor="#606060">
                <v:path arrowok="t"/>
              </v:shape>
            </v:group>
            <v:group style="position:absolute;left:387;top:11346;width:1370;height:2" coordorigin="387,11346" coordsize="1370,2">
              <v:shape style="position:absolute;left:387;top:11346;width:1370;height:2" coordorigin="387,11346" coordsize="1370,0" path="m387,11346l1757,11346e" filled="f" stroked="t" strokeweight=".716246pt" strokecolor="#383838">
                <v:path arrowok="t"/>
              </v:shape>
            </v:group>
            <v:group style="position:absolute;left:2387;top:11071;width:2;height:780" coordorigin="2387,11071" coordsize="2,780">
              <v:shape style="position:absolute;left:2387;top:11071;width:2;height:780" coordorigin="2387,11071" coordsize="0,780" path="m2387,11851l2387,11071e" filled="f" stroked="t" strokeweight=".238749pt" strokecolor="#4F4F4F">
                <v:path arrowok="t"/>
              </v:shape>
            </v:group>
            <v:group style="position:absolute;left:1700;top:11339;width:4092;height:2" coordorigin="1700,11339" coordsize="4092,2">
              <v:shape style="position:absolute;left:1700;top:11339;width:4092;height:2" coordorigin="1700,11339" coordsize="4092,0" path="m1700,11339l5792,11339e" filled="f" stroked="t" strokeweight=".954994pt" strokecolor="#575757">
                <v:path arrowok="t"/>
              </v:shape>
            </v:group>
            <v:group style="position:absolute;left:5735;top:11334;width:210;height:2" coordorigin="5735,11334" coordsize="210,2">
              <v:shape style="position:absolute;left:5735;top:11334;width:210;height:2" coordorigin="5735,11334" coordsize="210,0" path="m5735,11334l5945,11334e" filled="f" stroked="t" strokeweight=".477497pt" strokecolor="#2B2B2B">
                <v:path arrowok="t"/>
              </v:shape>
            </v:group>
            <v:group style="position:absolute;left:5888;top:11332;width:5725;height:2" coordorigin="5888,11332" coordsize="5725,2">
              <v:shape style="position:absolute;left:5888;top:11332;width:5725;height:2" coordorigin="5888,11332" coordsize="5725,0" path="m5888,11332l11613,11332e" filled="f" stroked="t" strokeweight=".954994pt" strokecolor="#5B5B5B">
                <v:path arrowok="t"/>
              </v:shape>
            </v:group>
            <v:group style="position:absolute;left:387;top:11588;width:683;height:2" coordorigin="387,11588" coordsize="683,2">
              <v:shape style="position:absolute;left:387;top:11588;width:683;height:2" coordorigin="387,11588" coordsize="683,0" path="m387,11588l1070,11588e" filled="f" stroked="t" strokeweight=".954994pt" strokecolor="#575757">
                <v:path arrowok="t"/>
              </v:shape>
            </v:group>
            <v:group style="position:absolute;left:1036;top:11334;width:2;height:235" coordorigin="1036,11334" coordsize="2,235">
              <v:shape style="position:absolute;left:1036;top:11334;width:2;height:235" coordorigin="1036,11334" coordsize="0,235" path="m1036,11569l1036,11334e" filled="f" stroked="t" strokeweight=".238749pt" strokecolor="#232323">
                <v:path arrowok="t"/>
              </v:shape>
            </v:group>
            <v:group style="position:absolute;left:1762;top:11334;width:2;height:756" coordorigin="1762,11334" coordsize="2,756">
              <v:shape style="position:absolute;left:1762;top:11334;width:2;height:756" coordorigin="1762,11334" coordsize="0,756" path="m1762,12090l1762,11334e" filled="f" stroked="t" strokeweight=".238749pt" strokecolor="#2B2B2B">
                <v:path arrowok="t"/>
              </v:shape>
            </v:group>
            <v:group style="position:absolute;left:406;top:11581;width:7444;height:2" coordorigin="406,11581" coordsize="7444,2">
              <v:shape style="position:absolute;left:406;top:11581;width:7444;height:2" coordorigin="406,11581" coordsize="7444,0" path="m406,11581l7850,11581e" filled="f" stroked="t" strokeweight=".954994pt" strokecolor="#545454">
                <v:path arrowok="t"/>
              </v:shape>
            </v:group>
            <v:group style="position:absolute;left:7449;top:11325;width:2;height:273" coordorigin="7449,11325" coordsize="2,273">
              <v:shape style="position:absolute;left:7449;top:11325;width:2;height:273" coordorigin="7449,11325" coordsize="0,273" path="m7449,11597l7449,11325e" filled="f" stroked="t" strokeweight=".477497pt" strokecolor="#343434">
                <v:path arrowok="t"/>
              </v:shape>
            </v:group>
            <v:group style="position:absolute;left:7778;top:11573;width:640;height:2" coordorigin="7778,11573" coordsize="640,2">
              <v:shape style="position:absolute;left:7778;top:11573;width:640;height:2" coordorigin="7778,11573" coordsize="640,0" path="m7778,11573l8418,11573e" filled="f" stroked="t" strokeweight=".477497pt" strokecolor="#3F3F3F">
                <v:path arrowok="t"/>
              </v:shape>
            </v:group>
            <v:group style="position:absolute;left:8361;top:11573;width:3252;height:2" coordorigin="8361,11573" coordsize="3252,2">
              <v:shape style="position:absolute;left:8361;top:11573;width:3252;height:2" coordorigin="8361,11573" coordsize="3252,0" path="m8361,11573l11613,11573e" filled="f" stroked="t" strokeweight=".716246pt" strokecolor="#575757">
                <v:path arrowok="t"/>
              </v:shape>
            </v:group>
            <v:group style="position:absolute;left:1036;top:11554;width:2;height:297" coordorigin="1036,11554" coordsize="2,297">
              <v:shape style="position:absolute;left:1036;top:11554;width:2;height:297" coordorigin="1036,11554" coordsize="0,297" path="m1036,11851l1036,11554e" filled="f" stroked="t" strokeweight=".238749pt" strokecolor="#4B4B4B">
                <v:path arrowok="t"/>
              </v:shape>
            </v:group>
            <v:group style="position:absolute;left:11608;top:11526;width:2;height:1101" coordorigin="11608,11526" coordsize="2,1101">
              <v:shape style="position:absolute;left:11608;top:11526;width:2;height:1101" coordorigin="11608,11526" coordsize="0,1101" path="m11608,12626l11608,11526e" filled="f" stroked="t" strokeweight=".477497pt" strokecolor="#3F3F3F">
                <v:path arrowok="t"/>
              </v:shape>
            </v:group>
            <v:group style="position:absolute;left:1036;top:11851;width:2;height:1752" coordorigin="1036,11851" coordsize="2,1752">
              <v:shape style="position:absolute;left:1036;top:11851;width:2;height:1752" coordorigin="1036,11851" coordsize="0,1752" path="m1036,13603l1036,11851e" filled="f" stroked="t" strokeweight=".238749pt" strokecolor="#000000">
                <v:path arrowok="t"/>
              </v:shape>
            </v:group>
            <v:group style="position:absolute;left:392;top:12033;width:2;height:268" coordorigin="392,12033" coordsize="2,268">
              <v:shape style="position:absolute;left:392;top:12033;width:2;height:268" coordorigin="392,12033" coordsize="0,268" path="m392,12301l392,12033e" filled="f" stroked="t" strokeweight=".477497pt" strokecolor="#1F1F1F">
                <v:path arrowok="t"/>
              </v:shape>
            </v:group>
            <v:group style="position:absolute;left:1762;top:11334;width:2;height:4025" coordorigin="1762,11334" coordsize="2,4025">
              <v:shape style="position:absolute;left:1762;top:11334;width:2;height:4025" coordorigin="1762,11334" coordsize="0,4025" path="m1762,15359l1762,11334e" filled="f" stroked="t" strokeweight=".477497pt" strokecolor="#3F3F3F">
                <v:path arrowok="t"/>
              </v:shape>
            </v:group>
            <v:group style="position:absolute;left:394;top:12243;width:2;height:139" coordorigin="394,12243" coordsize="2,139">
              <v:shape style="position:absolute;left:394;top:12243;width:2;height:139" coordorigin="394,12243" coordsize="0,139" path="m394,12382l394,12243e" filled="f" stroked="t" strokeweight=".477497pt" strokecolor="#000000">
                <v:path arrowok="t"/>
              </v:shape>
            </v:group>
            <v:group style="position:absolute;left:7451;top:11526;width:2;height:1886" coordorigin="7451,11526" coordsize="2,1886">
              <v:shape style="position:absolute;left:7451;top:11526;width:2;height:1886" coordorigin="7451,11526" coordsize="0,1886" path="m7451,13411l7451,11526e" filled="f" stroked="t" strokeweight=".716246pt" strokecolor="#4F4F4F">
                <v:path arrowok="t"/>
              </v:shape>
            </v:group>
            <v:group style="position:absolute;left:11608;top:5351;width:2;height:8194" coordorigin="11608,5351" coordsize="2,8194">
              <v:shape style="position:absolute;left:11608;top:5351;width:2;height:8194" coordorigin="11608,5351" coordsize="0,8194" path="m11608,13545l11608,5351e" filled="f" stroked="t" strokeweight=".716246pt" strokecolor="#5B5B5B">
                <v:path arrowok="t"/>
              </v:shape>
            </v:group>
            <v:group style="position:absolute;left:7456;top:13210;width:2;height:273" coordorigin="7456,13210" coordsize="2,273">
              <v:shape style="position:absolute;left:7456;top:13210;width:2;height:273" coordorigin="7456,13210" coordsize="0,273" path="m7456,13483l7456,13210e" filled="f" stroked="t" strokeweight=".716246pt" strokecolor="#383838">
                <v:path arrowok="t"/>
              </v:shape>
            </v:group>
            <v:group style="position:absolute;left:7459;top:13426;width:2;height:402" coordorigin="7459,13426" coordsize="2,402">
              <v:shape style="position:absolute;left:7459;top:13426;width:2;height:402" coordorigin="7459,13426" coordsize="0,402" path="m7459,13828l7459,13426e" filled="f" stroked="t" strokeweight=".477497pt" strokecolor="#181818">
                <v:path arrowok="t"/>
              </v:shape>
            </v:group>
            <v:group style="position:absolute;left:353;top:13598;width:282;height:2" coordorigin="353,13598" coordsize="282,2">
              <v:shape style="position:absolute;left:353;top:13598;width:282;height:2" coordorigin="353,13598" coordsize="282,0" path="m353,13598l635,13598e" filled="f" stroked="t" strokeweight=".238749pt" strokecolor="#444444">
                <v:path arrowok="t"/>
              </v:shape>
            </v:group>
            <v:group style="position:absolute;left:635;top:13598;width:406;height:2" coordorigin="635,13598" coordsize="406,2">
              <v:shape style="position:absolute;left:635;top:13598;width:406;height:2" coordorigin="635,13598" coordsize="406,0" path="m635,13598l1041,13598e" filled="f" stroked="t" strokeweight=".238749pt" strokecolor="#000000">
                <v:path arrowok="t"/>
              </v:shape>
            </v:group>
            <v:group style="position:absolute;left:1036;top:13598;width:702;height:2" coordorigin="1036,13598" coordsize="702,2">
              <v:shape style="position:absolute;left:1036;top:13598;width:702;height:2" coordorigin="1036,13598" coordsize="702,0" path="m1036,13598l1738,13598e" filled="f" stroked="t" strokeweight=".238749pt" strokecolor="#232323">
                <v:path arrowok="t"/>
              </v:shape>
            </v:group>
            <v:group style="position:absolute;left:2387;top:11851;width:2;height:1388" coordorigin="2387,11851" coordsize="2,1388">
              <v:shape style="position:absolute;left:2387;top:11851;width:2;height:1388" coordorigin="2387,11851" coordsize="0,1388" path="m2387,13239l2387,11851e" filled="f" stroked="t" strokeweight=".716246pt" strokecolor="#000000">
                <v:path arrowok="t"/>
              </v:shape>
            </v:group>
            <v:group style="position:absolute;left:2423;top:13134;width:2;height:2230" coordorigin="2423,13134" coordsize="2,2230">
              <v:shape style="position:absolute;left:2423;top:13134;width:2;height:2230" coordorigin="2423,13134" coordsize="0,2230" path="m2423,15364l2423,13134e" filled="f" stroked="t" strokeweight=".954994pt" strokecolor="#707070">
                <v:path arrowok="t"/>
              </v:shape>
            </v:group>
            <v:group style="position:absolute;left:1724;top:13598;width:673;height:2" coordorigin="1724,13598" coordsize="673,2">
              <v:shape style="position:absolute;left:1724;top:13598;width:673;height:2" coordorigin="1724,13598" coordsize="673,0" path="m1724,13598l2397,13598e" filled="f" stroked="t" strokeweight=".238749pt" strokecolor="#444444">
                <v:path arrowok="t"/>
              </v:shape>
            </v:group>
            <v:group style="position:absolute;left:11613;top:13488;width:2;height:531" coordorigin="11613,13488" coordsize="2,531">
              <v:shape style="position:absolute;left:11613;top:13488;width:2;height:531" coordorigin="11613,13488" coordsize="0,531" path="m11613,14019l11613,13488e" filled="f" stroked="t" strokeweight=".477497pt" strokecolor="#444444">
                <v:path arrowok="t"/>
              </v:shape>
            </v:group>
            <v:group style="position:absolute;left:1036;top:13598;width:2;height:201" coordorigin="1036,13598" coordsize="2,201">
              <v:shape style="position:absolute;left:1036;top:13598;width:2;height:201" coordorigin="1036,13598" coordsize="0,201" path="m1036,13799l1036,13598e" filled="f" stroked="t" strokeweight=".238749pt" strokecolor="#2B2B2B">
                <v:path arrowok="t"/>
              </v:shape>
            </v:group>
            <v:group style="position:absolute;left:1036;top:13799;width:2;height:2551" coordorigin="1036,13799" coordsize="2,2551">
              <v:shape style="position:absolute;left:1036;top:13799;width:2;height:2551" coordorigin="1036,13799" coordsize="0,2551" path="m1036,16350l1036,13799e" filled="f" stroked="t" strokeweight=".238749pt" strokecolor="#000000">
                <v:path arrowok="t"/>
              </v:shape>
            </v:group>
            <v:group style="position:absolute;left:7459;top:13770;width:2;height:249" coordorigin="7459,13770" coordsize="2,249">
              <v:shape style="position:absolute;left:7459;top:13770;width:2;height:249" coordorigin="7459,13770" coordsize="0,249" path="m7459,14019l7459,13770e" filled="f" stroked="t" strokeweight=".477497pt" strokecolor="#2B2B2B">
                <v:path arrowok="t"/>
              </v:shape>
            </v:group>
            <v:group style="position:absolute;left:7456;top:13962;width:2;height:2393" coordorigin="7456,13962" coordsize="2,2393">
              <v:shape style="position:absolute;left:7456;top:13962;width:2;height:2393" coordorigin="7456,13962" coordsize="0,2393" path="m7456,16355l7456,13962e" filled="f" stroked="t" strokeweight=".716246pt" strokecolor="#575757">
                <v:path arrowok="t"/>
              </v:shape>
            </v:group>
            <v:group style="position:absolute;left:11615;top:13900;width:2;height:2451" coordorigin="11615,13900" coordsize="2,2451">
              <v:shape style="position:absolute;left:11615;top:13900;width:2;height:2451" coordorigin="11615,13900" coordsize="0,2451" path="m11615,16350l11615,13900e" filled="f" stroked="t" strokeweight=".954994pt" strokecolor="#676767">
                <v:path arrowok="t"/>
              </v:shape>
            </v:group>
            <v:group style="position:absolute;left:1729;top:14235;width:2;height:1130" coordorigin="1729,14235" coordsize="2,1130">
              <v:shape style="position:absolute;left:1729;top:14235;width:2;height:1130" coordorigin="1729,14235" coordsize="0,1130" path="m1729,15364l1729,14235e" filled="f" stroked="t" strokeweight=".716246pt" strokecolor="#000000">
                <v:path arrowok="t"/>
              </v:shape>
            </v:group>
            <v:group style="position:absolute;left:2387;top:14235;width:2;height:2116" coordorigin="2387,14235" coordsize="2,2116">
              <v:shape style="position:absolute;left:2387;top:14235;width:2;height:2116" coordorigin="2387,14235" coordsize="0,2116" path="m2387,16350l2387,14235e" filled="f" stroked="t" strokeweight=".716246pt" strokecolor="#000000">
                <v:path arrowok="t"/>
              </v:shape>
            </v:group>
            <v:group style="position:absolute;left:358;top:15364;width:2;height:986" coordorigin="358,15364" coordsize="2,986">
              <v:shape style="position:absolute;left:358;top:15364;width:2;height:986" coordorigin="358,15364" coordsize="0,986" path="m358,16350l358,15364e" filled="f" stroked="t" strokeweight=".716246pt" strokecolor="#000000">
                <v:path arrowok="t"/>
              </v:shape>
            </v:group>
            <v:group style="position:absolute;left:606;top:16365;width:463;height:2" coordorigin="606,16365" coordsize="463,2">
              <v:shape style="position:absolute;left:606;top:16365;width:463;height:2" coordorigin="606,16365" coordsize="463,0" path="m606,16365l1070,16365e" filled="f" stroked="t" strokeweight=".477497pt" strokecolor="#575757">
                <v:path arrowok="t"/>
              </v:shape>
            </v:group>
            <v:group style="position:absolute;left:387;top:16362;width:5186;height:2" coordorigin="387,16362" coordsize="5186,2">
              <v:shape style="position:absolute;left:387;top:16362;width:5186;height:2" coordorigin="387,16362" coordsize="5186,0" path="m387,16362l5572,16362e" filled="f" stroked="t" strokeweight=".954994pt" strokecolor="#575757">
                <v:path arrowok="t"/>
              </v:shape>
            </v:group>
            <v:group style="position:absolute;left:1729;top:15364;width:2;height:986" coordorigin="1729,15364" coordsize="2,986">
              <v:shape style="position:absolute;left:1729;top:15364;width:2;height:986" coordorigin="1729,15364" coordsize="0,986" path="m1729,16350l1729,15364e" filled="f" stroked="t" strokeweight=".716246pt" strokecolor="#8C8C8C">
                <v:path arrowok="t"/>
              </v:shape>
            </v:group>
            <v:group style="position:absolute;left:1695;top:16360;width:731;height:2" coordorigin="1695,16360" coordsize="731,2">
              <v:shape style="position:absolute;left:1695;top:16360;width:731;height:2" coordorigin="1695,16360" coordsize="731,0" path="m1695,16360l2426,16360e" filled="f" stroked="t" strokeweight=".477497pt" strokecolor="#4B4B4B">
                <v:path arrowok="t"/>
              </v:shape>
            </v:group>
            <v:group style="position:absolute;left:2965;top:16345;width:3882;height:2" coordorigin="2965,16345" coordsize="3882,2">
              <v:shape style="position:absolute;left:2965;top:16345;width:3882;height:2" coordorigin="2965,16345" coordsize="3882,0" path="m2965,16345l6847,16345e" filled="f" stroked="t" strokeweight=".477497pt" strokecolor="#545454">
                <v:path arrowok="t"/>
              </v:shape>
            </v:group>
            <v:group style="position:absolute;left:2354;top:16343;width:9273;height:2" coordorigin="2354,16343" coordsize="9273,2">
              <v:shape style="position:absolute;left:2354;top:16343;width:9273;height:2" coordorigin="2354,16343" coordsize="9273,0" path="m2354,16343l11627,16343e" filled="f" stroked="t" strokeweight=".716246pt" strokecolor="#676767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7"/>
          <w:szCs w:val="7"/>
          <w:color w:val="A1A1A1"/>
          <w:spacing w:val="0"/>
          <w:w w:val="600"/>
        </w:rPr>
        <w:t>,;</w:t>
      </w:r>
      <w:r>
        <w:rPr>
          <w:rFonts w:ascii="Times New Roman" w:hAnsi="Times New Roman" w:cs="Times New Roman" w:eastAsia="Times New Roman"/>
          <w:sz w:val="7"/>
          <w:szCs w:val="7"/>
          <w:color w:val="000000"/>
          <w:spacing w:val="0"/>
          <w:w w:val="100"/>
        </w:rPr>
      </w:r>
    </w:p>
    <w:p>
      <w:pPr>
        <w:spacing w:before="1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30" w:after="0" w:line="240" w:lineRule="auto"/>
        <w:ind w:left="2337" w:right="-20"/>
        <w:jc w:val="left"/>
        <w:tabs>
          <w:tab w:pos="4280" w:val="left"/>
          <w:tab w:pos="52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22"/>
          <w:szCs w:val="22"/>
          <w:color w:val="626466"/>
          <w:spacing w:val="0"/>
          <w:w w:val="77"/>
        </w:rPr>
        <w:t>Itfaiy</w:t>
      </w:r>
      <w:r>
        <w:rPr>
          <w:rFonts w:ascii="Arial" w:hAnsi="Arial" w:cs="Arial" w:eastAsia="Arial"/>
          <w:sz w:val="22"/>
          <w:szCs w:val="22"/>
          <w:color w:val="626466"/>
          <w:spacing w:val="0"/>
          <w:w w:val="77"/>
        </w:rPr>
        <w:t>e</w:t>
      </w:r>
      <w:r>
        <w:rPr>
          <w:rFonts w:ascii="Arial" w:hAnsi="Arial" w:cs="Arial" w:eastAsia="Arial"/>
          <w:sz w:val="22"/>
          <w:szCs w:val="22"/>
          <w:color w:val="626466"/>
          <w:spacing w:val="34"/>
          <w:w w:val="77"/>
        </w:rPr>
        <w:t> </w:t>
      </w:r>
      <w:r>
        <w:rPr>
          <w:rFonts w:ascii="Arial" w:hAnsi="Arial" w:cs="Arial" w:eastAsia="Arial"/>
          <w:sz w:val="23"/>
          <w:szCs w:val="23"/>
          <w:color w:val="626466"/>
          <w:spacing w:val="0"/>
          <w:w w:val="77"/>
          <w:b/>
          <w:bCs/>
        </w:rPr>
        <w:t>Merkez</w:t>
      </w:r>
      <w:r>
        <w:rPr>
          <w:rFonts w:ascii="Arial" w:hAnsi="Arial" w:cs="Arial" w:eastAsia="Arial"/>
          <w:sz w:val="23"/>
          <w:szCs w:val="23"/>
          <w:color w:val="626466"/>
          <w:spacing w:val="-5"/>
          <w:w w:val="77"/>
          <w:b/>
          <w:bCs/>
        </w:rPr>
        <w:t> </w:t>
      </w:r>
      <w:r>
        <w:rPr>
          <w:rFonts w:ascii="Arial" w:hAnsi="Arial" w:cs="Arial" w:eastAsia="Arial"/>
          <w:sz w:val="22"/>
          <w:szCs w:val="22"/>
          <w:color w:val="626466"/>
          <w:spacing w:val="0"/>
          <w:w w:val="77"/>
        </w:rPr>
        <w:t>Bö</w:t>
      </w:r>
      <w:r>
        <w:rPr>
          <w:rFonts w:ascii="Arial" w:hAnsi="Arial" w:cs="Arial" w:eastAsia="Arial"/>
          <w:sz w:val="22"/>
          <w:szCs w:val="22"/>
          <w:color w:val="626466"/>
          <w:spacing w:val="-36"/>
          <w:w w:val="77"/>
        </w:rPr>
        <w:t> </w:t>
      </w:r>
      <w:r>
        <w:rPr>
          <w:rFonts w:ascii="Arial" w:hAnsi="Arial" w:cs="Arial" w:eastAsia="Arial"/>
          <w:sz w:val="22"/>
          <w:szCs w:val="22"/>
          <w:color w:val="626466"/>
          <w:spacing w:val="0"/>
          <w:w w:val="100"/>
        </w:rPr>
        <w:tab/>
      </w:r>
      <w:r>
        <w:rPr>
          <w:rFonts w:ascii="Arial" w:hAnsi="Arial" w:cs="Arial" w:eastAsia="Arial"/>
          <w:sz w:val="22"/>
          <w:szCs w:val="22"/>
          <w:color w:val="626466"/>
          <w:spacing w:val="-17"/>
          <w:w w:val="123"/>
        </w:rPr>
        <w:t>i</w:t>
      </w:r>
      <w:r>
        <w:rPr>
          <w:rFonts w:ascii="Arial" w:hAnsi="Arial" w:cs="Arial" w:eastAsia="Arial"/>
          <w:sz w:val="22"/>
          <w:szCs w:val="22"/>
          <w:color w:val="828385"/>
          <w:spacing w:val="0"/>
          <w:w w:val="77"/>
        </w:rPr>
        <w:t>r</w:t>
      </w:r>
      <w:r>
        <w:rPr>
          <w:rFonts w:ascii="Arial" w:hAnsi="Arial" w:cs="Arial" w:eastAsia="Arial"/>
          <w:sz w:val="22"/>
          <w:szCs w:val="22"/>
          <w:color w:val="828385"/>
          <w:spacing w:val="0"/>
          <w:w w:val="100"/>
        </w:rPr>
        <w:tab/>
      </w:r>
      <w:r>
        <w:rPr>
          <w:rFonts w:ascii="Arial" w:hAnsi="Arial" w:cs="Arial" w:eastAsia="Arial"/>
          <w:sz w:val="22"/>
          <w:szCs w:val="22"/>
          <w:color w:val="828385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2"/>
        </w:rPr>
        <w:t>İtf.Erı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300" w:bottom="280" w:left="280" w:right="200"/>
        </w:sectPr>
      </w:pPr>
      <w:rPr/>
    </w:p>
    <w:p>
      <w:pPr>
        <w:spacing w:before="0" w:after="0" w:line="727" w:lineRule="exact"/>
        <w:ind w:left="873" w:right="-20"/>
        <w:jc w:val="left"/>
        <w:tabs>
          <w:tab w:pos="34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94"/>
          <w:szCs w:val="94"/>
          <w:color w:val="2B2B2B"/>
          <w:spacing w:val="0"/>
          <w:w w:val="116"/>
          <w:b/>
          <w:bCs/>
          <w:position w:val="-28"/>
        </w:rPr>
        <w:t>1</w:t>
      </w:r>
      <w:r>
        <w:rPr>
          <w:rFonts w:ascii="Times New Roman" w:hAnsi="Times New Roman" w:cs="Times New Roman" w:eastAsia="Times New Roman"/>
          <w:sz w:val="94"/>
          <w:szCs w:val="94"/>
          <w:color w:val="2B2B2B"/>
          <w:spacing w:val="-174"/>
          <w:w w:val="116"/>
          <w:b/>
          <w:bCs/>
          <w:position w:val="-28"/>
        </w:rPr>
        <w:t> </w:t>
      </w:r>
      <w:r>
        <w:rPr>
          <w:rFonts w:ascii="Times New Roman" w:hAnsi="Times New Roman" w:cs="Times New Roman" w:eastAsia="Times New Roman"/>
          <w:sz w:val="94"/>
          <w:szCs w:val="94"/>
          <w:color w:val="2B2B2B"/>
          <w:spacing w:val="0"/>
          <w:w w:val="100"/>
          <w:b/>
          <w:bCs/>
          <w:position w:val="-28"/>
        </w:rPr>
        <w:tab/>
      </w:r>
      <w:r>
        <w:rPr>
          <w:rFonts w:ascii="Times New Roman" w:hAnsi="Times New Roman" w:cs="Times New Roman" w:eastAsia="Times New Roman"/>
          <w:sz w:val="94"/>
          <w:szCs w:val="94"/>
          <w:color w:val="2B2B2B"/>
          <w:spacing w:val="0"/>
          <w:w w:val="100"/>
          <w:b/>
          <w:bCs/>
          <w:position w:val="-28"/>
        </w:rPr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16"/>
          <w:position w:val="-5"/>
        </w:rPr>
        <w:t>İZMİR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"/>
          <w:w w:val="116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16"/>
          <w:position w:val="-5"/>
        </w:rPr>
        <w:t>BÜYÜKŞEHİR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20"/>
          <w:w w:val="116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16"/>
          <w:position w:val="-5"/>
        </w:rPr>
        <w:t>BELEDİYESİ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pgSz w:w="11920" w:h="16840"/>
          <w:pgMar w:top="640" w:bottom="280" w:left="200" w:right="200"/>
        </w:sectPr>
      </w:pPr>
      <w:rPr/>
    </w:p>
    <w:p>
      <w:pPr>
        <w:spacing w:before="94" w:after="0" w:line="160" w:lineRule="exact"/>
        <w:ind w:left="877" w:right="-66"/>
        <w:jc w:val="left"/>
        <w:rPr>
          <w:rFonts w:ascii="Arial" w:hAnsi="Arial" w:cs="Arial" w:eastAsia="Arial"/>
          <w:sz w:val="14"/>
          <w:szCs w:val="14"/>
        </w:rPr>
      </w:pPr>
      <w:rPr/>
      <w:r>
        <w:rPr>
          <w:rFonts w:ascii="Arial" w:hAnsi="Arial" w:cs="Arial" w:eastAsia="Arial"/>
          <w:sz w:val="17"/>
          <w:szCs w:val="17"/>
          <w:color w:val="2B2B2B"/>
          <w:w w:val="128"/>
          <w:position w:val="-3"/>
        </w:rPr>
        <w:t>i</w:t>
      </w:r>
      <w:r>
        <w:rPr>
          <w:rFonts w:ascii="Arial" w:hAnsi="Arial" w:cs="Arial" w:eastAsia="Arial"/>
          <w:sz w:val="17"/>
          <w:szCs w:val="17"/>
          <w:color w:val="2B2B2B"/>
          <w:spacing w:val="-34"/>
          <w:w w:val="100"/>
          <w:position w:val="-3"/>
        </w:rPr>
        <w:t> </w:t>
      </w:r>
      <w:r>
        <w:rPr>
          <w:rFonts w:ascii="Arial" w:hAnsi="Arial" w:cs="Arial" w:eastAsia="Arial"/>
          <w:sz w:val="14"/>
          <w:szCs w:val="14"/>
          <w:color w:val="2B2B2B"/>
          <w:spacing w:val="0"/>
          <w:w w:val="118"/>
          <w:position w:val="-3"/>
        </w:rPr>
        <w:t>ZMIR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  <w:position w:val="0"/>
        </w:rPr>
      </w:r>
    </w:p>
    <w:p>
      <w:pPr>
        <w:spacing w:before="0" w:after="0" w:line="194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16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8"/>
          <w:w w:val="11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16"/>
        </w:rPr>
        <w:t>DAİRESi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7"/>
          <w:w w:val="11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16"/>
        </w:rPr>
        <w:t>BAŞKANLIGI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300" w:bottom="280" w:left="200" w:right="200"/>
          <w:cols w:num="2" w:equalWidth="0">
            <w:col w:w="1346" w:space="2242"/>
            <w:col w:w="7932"/>
          </w:cols>
        </w:sectPr>
      </w:pPr>
      <w:rPr/>
    </w:p>
    <w:p>
      <w:pPr>
        <w:spacing w:before="0" w:after="0" w:line="193" w:lineRule="exact"/>
        <w:ind w:left="604" w:right="-20"/>
        <w:jc w:val="left"/>
        <w:tabs>
          <w:tab w:pos="32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5"/>
          <w:szCs w:val="15"/>
          <w:color w:val="2B2B2B"/>
          <w:spacing w:val="0"/>
          <w:w w:val="100"/>
          <w:b/>
          <w:bCs/>
        </w:rPr>
        <w:t>BÜYÜKŞEHIR</w:t>
      </w:r>
      <w:r>
        <w:rPr>
          <w:rFonts w:ascii="Arial" w:hAnsi="Arial" w:cs="Arial" w:eastAsia="Arial"/>
          <w:sz w:val="15"/>
          <w:szCs w:val="15"/>
          <w:color w:val="2B2B2B"/>
          <w:spacing w:val="-12"/>
          <w:w w:val="100"/>
          <w:b/>
          <w:bCs/>
        </w:rPr>
        <w:t> </w:t>
      </w:r>
      <w:r>
        <w:rPr>
          <w:rFonts w:ascii="Arial" w:hAnsi="Arial" w:cs="Arial" w:eastAsia="Arial"/>
          <w:sz w:val="15"/>
          <w:szCs w:val="15"/>
          <w:color w:val="2B2B2B"/>
          <w:spacing w:val="0"/>
          <w:w w:val="100"/>
          <w:b/>
          <w:bCs/>
        </w:rPr>
        <w:tab/>
      </w:r>
      <w:r>
        <w:rPr>
          <w:rFonts w:ascii="Arial" w:hAnsi="Arial" w:cs="Arial" w:eastAsia="Arial"/>
          <w:sz w:val="15"/>
          <w:szCs w:val="15"/>
          <w:color w:val="2B2B2B"/>
          <w:spacing w:val="0"/>
          <w:w w:val="100"/>
          <w:b/>
          <w:bCs/>
        </w:rPr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16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2"/>
          <w:w w:val="11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16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16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4"/>
          <w:w w:val="11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14"/>
        </w:rPr>
        <w:t>Müdahale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14"/>
        </w:rPr>
        <w:t>Şub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14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4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14"/>
        </w:rPr>
        <w:t>Müdürlüğü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50" w:lineRule="exact"/>
        <w:ind w:left="652" w:right="-20"/>
        <w:jc w:val="left"/>
        <w:tabs>
          <w:tab w:pos="42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4"/>
          <w:szCs w:val="14"/>
          <w:color w:val="2B2B2B"/>
          <w:spacing w:val="0"/>
          <w:w w:val="114"/>
          <w:position w:val="9"/>
        </w:rPr>
        <w:t>BELEDIYESI</w:t>
      </w:r>
      <w:r>
        <w:rPr>
          <w:rFonts w:ascii="Arial" w:hAnsi="Arial" w:cs="Arial" w:eastAsia="Arial"/>
          <w:sz w:val="14"/>
          <w:szCs w:val="14"/>
          <w:color w:val="2B2B2B"/>
          <w:spacing w:val="-36"/>
          <w:w w:val="114"/>
          <w:position w:val="9"/>
        </w:rPr>
        <w:t> </w:t>
      </w:r>
      <w:r>
        <w:rPr>
          <w:rFonts w:ascii="Arial" w:hAnsi="Arial" w:cs="Arial" w:eastAsia="Arial"/>
          <w:sz w:val="14"/>
          <w:szCs w:val="14"/>
          <w:color w:val="2B2B2B"/>
          <w:spacing w:val="0"/>
          <w:w w:val="100"/>
          <w:position w:val="9"/>
        </w:rPr>
        <w:tab/>
      </w:r>
      <w:r>
        <w:rPr>
          <w:rFonts w:ascii="Arial" w:hAnsi="Arial" w:cs="Arial" w:eastAsia="Arial"/>
          <w:sz w:val="14"/>
          <w:szCs w:val="14"/>
          <w:color w:val="2B2B2B"/>
          <w:spacing w:val="0"/>
          <w:w w:val="100"/>
          <w:position w:val="9"/>
        </w:rPr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7"/>
          <w:w w:val="114"/>
          <w:position w:val="-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14"/>
          <w:position w:val="-1"/>
        </w:rPr>
        <w:t>ANGl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14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3"/>
          <w:w w:val="114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14"/>
          <w:position w:val="-1"/>
        </w:rPr>
        <w:t>RAPORU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5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auto"/>
        <w:ind w:left="121" w:right="-20"/>
        <w:jc w:val="left"/>
        <w:tabs>
          <w:tab w:pos="1500" w:val="left"/>
          <w:tab w:pos="3180" w:val="left"/>
          <w:tab w:pos="5560" w:val="left"/>
          <w:tab w:pos="76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>Ola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2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9"/>
          <w:position w:val="1"/>
        </w:rPr>
        <w:t>08.05.20ı7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0"/>
          <w:position w:val="0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9"/>
          <w:w w:val="100"/>
          <w:position w:val="0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ildirim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Sıra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12"/>
          <w:position w:val="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2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7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4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-18"/>
          <w:w w:val="100"/>
          <w:position w:val="0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Bildirim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16"/>
          <w:position w:val="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2"/>
          <w:w w:val="116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ı3.56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94"/>
          <w:position w:val="0"/>
        </w:rPr>
        <w:t>(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94"/>
          <w:position w:val="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94"/>
          <w:position w:val="0"/>
        </w:rPr>
        <w:t>el: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"/>
          <w:w w:val="94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533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760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4"/>
          <w:position w:val="0"/>
        </w:rPr>
        <w:t>6486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1" w:after="0" w:line="240" w:lineRule="auto"/>
        <w:ind w:left="126" w:right="-20"/>
        <w:jc w:val="left"/>
        <w:tabs>
          <w:tab w:pos="1500" w:val="left"/>
          <w:tab w:pos="3180" w:val="left"/>
          <w:tab w:pos="4560" w:val="left"/>
          <w:tab w:pos="55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Kayıt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2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08.05.20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12"/>
          <w:position w:val="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3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7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3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96"/>
          <w:position w:val="0"/>
        </w:rPr>
        <w:t>!Kayı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-3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4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38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-31"/>
          <w:w w:val="138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2883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3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-7"/>
          <w:w w:val="100"/>
          <w:position w:val="0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Bildirim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Ala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:Kını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4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19"/>
          <w:position w:val="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19"/>
          <w:position w:val="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8"/>
          <w:w w:val="119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19"/>
          <w:position w:val="0"/>
        </w:rPr>
        <w:t>Posta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1" w:after="0" w:line="268" w:lineRule="auto"/>
        <w:ind w:left="121" w:right="7256"/>
        <w:jc w:val="left"/>
        <w:tabs>
          <w:tab w:pos="15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Bildirile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Yayakent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malı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2"/>
        </w:rPr>
        <w:t>çöpiQğ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2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5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3"/>
        </w:rPr>
        <w:t>KINIK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8"/>
          <w:w w:val="10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3"/>
          <w:w w:val="100"/>
        </w:rPr>
        <w:t>ğ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ru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0"/>
          <w:w w:val="138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19"/>
          <w:w w:val="13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Yayakent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malı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2"/>
        </w:rPr>
        <w:t>çöpiUğ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2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0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5"/>
        </w:rPr>
        <w:t>KINIK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24" w:lineRule="exact"/>
        <w:ind w:left="116" w:right="-20"/>
        <w:jc w:val="left"/>
        <w:tabs>
          <w:tab w:pos="1500" w:val="left"/>
          <w:tab w:pos="3680" w:val="left"/>
          <w:tab w:pos="67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TUrU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2"/>
        </w:rPr>
        <w:t>:Çöp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36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Sınıfı: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A</w:t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Sebebi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0"/>
          <w:position w:val="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2"/>
          <w:position w:val="0"/>
        </w:rPr>
        <w:t>Ateş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56" w:after="0" w:line="164" w:lineRule="auto"/>
        <w:ind w:left="3683" w:right="3307" w:firstLine="-3563"/>
        <w:jc w:val="left"/>
        <w:tabs>
          <w:tab w:pos="3680" w:val="left"/>
          <w:tab w:pos="68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group style="position:absolute;margin-left:506.135498pt;margin-top:20.122322pt;width:62.728239pt;height:.1pt;mso-position-horizontal-relative:page;mso-position-vertical-relative:paragraph;z-index:-15007" coordorigin="10123,402" coordsize="1255,2">
            <v:shape style="position:absolute;left:10123;top:402;width:1255;height:2" coordorigin="10123,402" coordsize="1255,0" path="m10123,402l11377,402e" filled="f" stroked="t" strokeweight=".239421pt" strokecolor="#838383">
              <v:path arrowok="t"/>
            </v:shape>
          </v:group>
          <w10:wrap type="none"/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14.359467pt;margin-top:15.653427pt;width:3.78936pt;height:24pt;mso-position-horizontal-relative:page;mso-position-vertical-relative:paragraph;z-index:-15002" type="#_x0000_t202" filled="f" stroked="f">
            <v:textbox inset="0,0,0,0">
              <w:txbxContent>
                <w:p>
                  <w:pPr>
                    <w:spacing w:before="0" w:after="0" w:line="480" w:lineRule="exact"/>
                    <w:ind w:right="-112"/>
                    <w:jc w:val="left"/>
                    <w:rPr>
                      <w:rFonts w:ascii="Arial" w:hAnsi="Arial" w:cs="Arial" w:eastAsia="Arial"/>
                      <w:sz w:val="48"/>
                      <w:szCs w:val="48"/>
                    </w:rPr>
                  </w:pPr>
                  <w:rPr/>
                  <w:r>
                    <w:rPr>
                      <w:rFonts w:ascii="Arial" w:hAnsi="Arial" w:cs="Arial" w:eastAsia="Arial"/>
                      <w:sz w:val="48"/>
                      <w:szCs w:val="48"/>
                      <w:color w:val="3D3D3D"/>
                      <w:spacing w:val="0"/>
                      <w:w w:val="56"/>
                    </w:rPr>
                    <w:t>ı</w:t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1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7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ada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2"/>
          <w:position w:val="1"/>
        </w:rPr>
        <w:t>Yapını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2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8"/>
          <w:w w:val="92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>Şekli: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8"/>
        </w:rPr>
        <w:t>Kullanım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2"/>
          <w:w w:val="100"/>
          <w:position w:val="-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8"/>
        </w:rPr>
        <w:t>Şekli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6"/>
          <w:w w:val="100"/>
          <w:position w:val="-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0"/>
          <w:w w:val="138"/>
          <w:position w:val="-8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0"/>
          <w:w w:val="138"/>
          <w:position w:val="-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1"/>
          <w:w w:val="100"/>
          <w:position w:val="0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-1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ıonarme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Kagi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0"/>
        </w:rPr>
        <w:t>Ahşap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0"/>
        </w:rPr>
        <w:t> 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0"/>
          <w:w w:val="100"/>
          <w:position w:val="0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8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lik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Diğer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87" w:lineRule="exact"/>
        <w:ind w:left="4512" w:right="-20"/>
        <w:jc w:val="left"/>
        <w:tabs>
          <w:tab w:pos="5100" w:val="left"/>
          <w:tab w:pos="5620" w:val="left"/>
          <w:tab w:pos="68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42"/>
          <w:szCs w:val="42"/>
          <w:color w:val="626262"/>
          <w:spacing w:val="0"/>
          <w:w w:val="51"/>
        </w:rPr>
        <w:t>ı</w:t>
      </w:r>
      <w:r>
        <w:rPr>
          <w:rFonts w:ascii="Arial" w:hAnsi="Arial" w:cs="Arial" w:eastAsia="Arial"/>
          <w:sz w:val="42"/>
          <w:szCs w:val="42"/>
          <w:color w:val="626262"/>
          <w:spacing w:val="0"/>
          <w:w w:val="100"/>
        </w:rPr>
        <w:tab/>
      </w:r>
      <w:r>
        <w:rPr>
          <w:rFonts w:ascii="Arial" w:hAnsi="Arial" w:cs="Arial" w:eastAsia="Arial"/>
          <w:sz w:val="42"/>
          <w:szCs w:val="42"/>
          <w:color w:val="626262"/>
          <w:spacing w:val="0"/>
          <w:w w:val="51"/>
        </w:rPr>
        <w:t>ı</w:t>
      </w:r>
      <w:r>
        <w:rPr>
          <w:rFonts w:ascii="Arial" w:hAnsi="Arial" w:cs="Arial" w:eastAsia="Arial"/>
          <w:sz w:val="42"/>
          <w:szCs w:val="42"/>
          <w:color w:val="626262"/>
          <w:spacing w:val="0"/>
          <w:w w:val="100"/>
        </w:rPr>
        <w:tab/>
      </w:r>
      <w:r>
        <w:rPr>
          <w:rFonts w:ascii="Arial" w:hAnsi="Arial" w:cs="Arial" w:eastAsia="Arial"/>
          <w:sz w:val="42"/>
          <w:szCs w:val="42"/>
          <w:color w:val="626262"/>
          <w:spacing w:val="0"/>
          <w:w w:val="100"/>
        </w:rPr>
      </w:r>
      <w:r>
        <w:rPr>
          <w:rFonts w:ascii="Arial" w:hAnsi="Arial" w:cs="Arial" w:eastAsia="Arial"/>
          <w:sz w:val="42"/>
          <w:szCs w:val="42"/>
          <w:color w:val="A3A3A3"/>
          <w:spacing w:val="0"/>
          <w:w w:val="51"/>
        </w:rPr>
        <w:t>ı</w:t>
      </w:r>
      <w:r>
        <w:rPr>
          <w:rFonts w:ascii="Arial" w:hAnsi="Arial" w:cs="Arial" w:eastAsia="Arial"/>
          <w:sz w:val="42"/>
          <w:szCs w:val="42"/>
          <w:color w:val="A3A3A3"/>
          <w:spacing w:val="0"/>
          <w:w w:val="100"/>
        </w:rPr>
        <w:tab/>
      </w:r>
      <w:r>
        <w:rPr>
          <w:rFonts w:ascii="Arial" w:hAnsi="Arial" w:cs="Arial" w:eastAsia="Arial"/>
          <w:sz w:val="42"/>
          <w:szCs w:val="42"/>
          <w:color w:val="A3A3A3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8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3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8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9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8"/>
        </w:rPr>
        <w:t>Altına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2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8"/>
        </w:rPr>
        <w:t>Alma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0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8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7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91"/>
          <w:position w:val="8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23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8"/>
          <w:position w:val="8"/>
        </w:rPr>
        <w:t>ı4.40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96" w:lineRule="exact"/>
        <w:ind w:left="116" w:right="-20"/>
        <w:jc w:val="left"/>
        <w:tabs>
          <w:tab w:pos="1920" w:val="left"/>
          <w:tab w:pos="57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2"/>
        </w:rPr>
        <w:t>Yana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3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2"/>
        </w:rPr>
        <w:t>Şeyin: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23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>Sahibi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0"/>
          <w:w w:val="138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3"/>
          <w:position w:val="0"/>
        </w:rPr>
        <w:t>IKiracı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1"/>
          <w:w w:val="93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4"/>
          <w:position w:val="0"/>
        </w:rPr>
        <w:t>Kullanan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59" w:after="0" w:line="240" w:lineRule="auto"/>
        <w:ind w:left="191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lAmiri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28"/>
        </w:rPr>
        <w:t>:H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28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2"/>
          <w:w w:val="12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Aydı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6"/>
        </w:rPr>
        <w:t>ALKAN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40" w:lineRule="auto"/>
        <w:ind w:left="1931" w:right="-20"/>
        <w:jc w:val="left"/>
        <w:tabs>
          <w:tab w:pos="4740" w:val="left"/>
          <w:tab w:pos="76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4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16"/>
          <w:position w:val="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7"/>
          <w:w w:val="116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ı3.57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Varı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13"/>
          <w:position w:val="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8"/>
          <w:w w:val="113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13"/>
          <w:position w:val="0"/>
        </w:rPr>
        <w:t>ı4.02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25" w:lineRule="exact"/>
        <w:ind w:left="121" w:right="-20"/>
        <w:jc w:val="left"/>
        <w:tabs>
          <w:tab w:pos="19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2"/>
        </w:rPr>
        <w:t>Giden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29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4"/>
          <w:position w:val="0"/>
        </w:rPr>
        <w:t>!Araç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3"/>
          <w:w w:val="94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Plakası: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9"/>
          <w:position w:val="0"/>
        </w:rPr>
        <w:t>635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64" w:lineRule="exact"/>
        <w:ind w:left="130" w:right="-20"/>
        <w:jc w:val="left"/>
        <w:tabs>
          <w:tab w:pos="47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4"/>
        </w:rPr>
        <w:t>Ekibin</w:t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1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1"/>
        </w:rPr>
        <w:t>Arıza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1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5"/>
          <w:position w:val="-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30" w:after="0" w:line="240" w:lineRule="auto"/>
        <w:ind w:left="4734" w:right="4532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112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3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9" w:after="0" w:line="240" w:lineRule="atLeast"/>
        <w:ind w:left="1940" w:right="4154" w:firstLine="2816"/>
        <w:jc w:val="left"/>
        <w:tabs>
          <w:tab w:pos="3420" w:val="left"/>
          <w:tab w:pos="47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Emniyet-Jandarma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0"/>
          <w:w w:val="138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0"/>
          <w:w w:val="13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Sayıs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5"/>
          <w:w w:val="100"/>
          <w:position w:val="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-1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3</w:t>
        <w:tab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Doğalgaz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3"/>
          <w:position w:val="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47" w:lineRule="exact"/>
        <w:ind w:left="116" w:right="-20"/>
        <w:jc w:val="left"/>
        <w:tabs>
          <w:tab w:pos="520" w:val="left"/>
          <w:tab w:pos="2000" w:val="left"/>
          <w:tab w:pos="4740" w:val="left"/>
          <w:tab w:pos="76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28"/>
          <w:szCs w:val="28"/>
          <w:color w:val="505050"/>
          <w:spacing w:val="0"/>
          <w:w w:val="77"/>
        </w:rPr>
        <w:t>Y.</w:t>
      </w:r>
      <w:r>
        <w:rPr>
          <w:rFonts w:ascii="Arial" w:hAnsi="Arial" w:cs="Arial" w:eastAsia="Arial"/>
          <w:sz w:val="28"/>
          <w:szCs w:val="28"/>
          <w:color w:val="505050"/>
          <w:spacing w:val="0"/>
          <w:w w:val="100"/>
        </w:rPr>
        <w:tab/>
      </w:r>
      <w:r>
        <w:rPr>
          <w:rFonts w:ascii="Arial" w:hAnsi="Arial" w:cs="Arial" w:eastAsia="Arial"/>
          <w:sz w:val="28"/>
          <w:szCs w:val="28"/>
          <w:color w:val="505050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>.mcı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3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Ekip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4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90"/>
          <w:position w:val="0"/>
        </w:rPr>
        <w:t>ıkı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9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37"/>
          <w:w w:val="19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3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4"/>
          <w:position w:val="0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18" w:lineRule="exact"/>
        <w:ind w:left="116" w:right="-20"/>
        <w:jc w:val="left"/>
        <w:tabs>
          <w:tab w:pos="19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Gitmi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se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Dönüş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6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40" w:lineRule="auto"/>
        <w:ind w:left="194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Yardıma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4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40" w:lineRule="auto"/>
        <w:ind w:left="194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181818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181818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181818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Amirini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5"/>
        </w:rPr>
        <w:t>Adı-Soyadı: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6" w:after="0" w:line="252" w:lineRule="auto"/>
        <w:ind w:left="121" w:right="2759"/>
        <w:jc w:val="left"/>
        <w:tabs>
          <w:tab w:pos="19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Olayı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Görüldilğü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-Yangı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varıldığında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dumanlı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yanmakta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5"/>
        </w:rPr>
        <w:t>görüldü.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2"/>
        </w:rPr>
        <w:t>Durum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4722" w:right="3917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Söndürmede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8"/>
        </w:rPr>
        <w:t>söndürUcü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2" w:after="0" w:line="191" w:lineRule="exact"/>
        <w:ind w:left="121" w:right="-20"/>
        <w:jc w:val="left"/>
        <w:tabs>
          <w:tab w:pos="2280" w:val="left"/>
          <w:tab w:pos="4740" w:val="left"/>
          <w:tab w:pos="6660" w:val="left"/>
          <w:tab w:pos="82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2"/>
        </w:rPr>
        <w:t>Söndi.lrme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14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2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36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2"/>
        </w:rPr>
      </w:r>
      <w:r>
        <w:rPr>
          <w:rFonts w:ascii="Arial" w:hAnsi="Arial" w:cs="Arial" w:eastAsia="Arial"/>
          <w:sz w:val="15"/>
          <w:szCs w:val="15"/>
          <w:color w:val="2B2B2B"/>
          <w:spacing w:val="0"/>
          <w:w w:val="100"/>
          <w:position w:val="1"/>
        </w:rPr>
        <w:t>Sul</w:t>
      </w:r>
      <w:r>
        <w:rPr>
          <w:rFonts w:ascii="Arial" w:hAnsi="Arial" w:cs="Arial" w:eastAsia="Arial"/>
          <w:sz w:val="15"/>
          <w:szCs w:val="15"/>
          <w:color w:val="2B2B2B"/>
          <w:spacing w:val="0"/>
          <w:w w:val="100"/>
          <w:position w:val="1"/>
        </w:rPr>
        <w:t>u</w:t>
      </w:r>
      <w:r>
        <w:rPr>
          <w:rFonts w:ascii="Arial" w:hAnsi="Arial" w:cs="Arial" w:eastAsia="Arial"/>
          <w:sz w:val="15"/>
          <w:szCs w:val="15"/>
          <w:color w:val="2B2B2B"/>
          <w:spacing w:val="5"/>
          <w:w w:val="100"/>
          <w:position w:val="1"/>
        </w:rPr>
        <w:t> </w:t>
      </w:r>
      <w:r>
        <w:rPr>
          <w:rFonts w:ascii="Arial" w:hAnsi="Arial" w:cs="Arial" w:eastAsia="Arial"/>
          <w:sz w:val="15"/>
          <w:szCs w:val="15"/>
          <w:color w:val="2B2B2B"/>
          <w:spacing w:val="0"/>
          <w:w w:val="100"/>
          <w:position w:val="1"/>
        </w:rPr>
        <w:t>SllndUrme</w:t>
      </w:r>
      <w:r>
        <w:rPr>
          <w:rFonts w:ascii="Arial" w:hAnsi="Arial" w:cs="Arial" w:eastAsia="Arial"/>
          <w:sz w:val="15"/>
          <w:szCs w:val="15"/>
          <w:color w:val="2B2B2B"/>
          <w:spacing w:val="-21"/>
          <w:w w:val="100"/>
          <w:position w:val="1"/>
        </w:rPr>
        <w:t> </w:t>
      </w:r>
      <w:r>
        <w:rPr>
          <w:rFonts w:ascii="Arial" w:hAnsi="Arial" w:cs="Arial" w:eastAsia="Arial"/>
          <w:sz w:val="15"/>
          <w:szCs w:val="15"/>
          <w:color w:val="2B2B2B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15"/>
          <w:szCs w:val="15"/>
          <w:color w:val="2B2B2B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14"/>
          <w:position w:val="-4"/>
        </w:rPr>
        <w:t>Sum3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7"/>
          <w:w w:val="44"/>
          <w:position w:val="-4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9"/>
          <w:position w:val="-4"/>
        </w:rPr>
        <w:t>KöpükKg.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4"/>
        </w:rPr>
        <w:t>IK.K.T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4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7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4"/>
          <w:position w:val="-4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21" w:lineRule="exact"/>
        <w:ind w:left="4756" w:right="-20"/>
        <w:jc w:val="left"/>
        <w:tabs>
          <w:tab w:pos="6660" w:val="left"/>
          <w:tab w:pos="8220" w:val="left"/>
        </w:tabs>
        <w:rPr>
          <w:rFonts w:ascii="Arial" w:hAnsi="Arial" w:cs="Arial" w:eastAsia="Arial"/>
          <w:sz w:val="38"/>
          <w:szCs w:val="38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2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2"/>
        </w:rPr>
      </w:r>
      <w:r>
        <w:rPr>
          <w:rFonts w:ascii="Arial" w:hAnsi="Arial" w:cs="Arial" w:eastAsia="Arial"/>
          <w:sz w:val="38"/>
          <w:szCs w:val="38"/>
          <w:color w:val="626262"/>
          <w:spacing w:val="0"/>
          <w:w w:val="71"/>
          <w:position w:val="-1"/>
        </w:rPr>
        <w:t>ı</w:t>
      </w:r>
      <w:r>
        <w:rPr>
          <w:rFonts w:ascii="Arial" w:hAnsi="Arial" w:cs="Arial" w:eastAsia="Arial"/>
          <w:sz w:val="38"/>
          <w:szCs w:val="38"/>
          <w:color w:val="626262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38"/>
          <w:szCs w:val="38"/>
          <w:color w:val="626262"/>
          <w:spacing w:val="0"/>
          <w:w w:val="71"/>
          <w:position w:val="-1"/>
        </w:rPr>
        <w:t>ı</w:t>
      </w:r>
      <w:r>
        <w:rPr>
          <w:rFonts w:ascii="Arial" w:hAnsi="Arial" w:cs="Arial" w:eastAsia="Arial"/>
          <w:sz w:val="38"/>
          <w:szCs w:val="3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300" w:bottom="280" w:left="200" w:right="200"/>
        </w:sectPr>
      </w:pPr>
      <w:rPr/>
    </w:p>
    <w:p>
      <w:pPr>
        <w:spacing w:before="6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26" w:right="-73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4"/>
        </w:rPr>
        <w:t>Sonundaki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40" w:lineRule="auto"/>
        <w:ind w:left="12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Hasa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3"/>
        </w:rPr>
        <w:t>Durumu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194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ziya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4"/>
        </w:rPr>
        <w:t>yok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14" w:lineRule="exact"/>
        <w:ind w:left="101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başlangıcının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çöplükteki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çöplerde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1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1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1"/>
        </w:rPr>
        <w:t>görülmü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1"/>
        </w:rPr>
        <w:t>olup;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1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2"/>
          <w:position w:val="-1"/>
        </w:rPr>
        <w:t>araştırma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300" w:bottom="280" w:left="200" w:right="200"/>
          <w:cols w:num="2" w:equalWidth="0">
            <w:col w:w="1863" w:space="73"/>
            <w:col w:w="9584"/>
          </w:cols>
        </w:sectPr>
      </w:pPr>
      <w:rPr/>
    </w:p>
    <w:p>
      <w:pPr>
        <w:spacing w:before="15" w:after="0" w:line="247" w:lineRule="auto"/>
        <w:ind w:left="1936" w:right="50" w:firstLine="-180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soruşturmada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kimliği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belirsiz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kişi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kişilerce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temizli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amaçlı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yakıla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ateşi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çöpleri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tutuşturması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2"/>
        </w:rPr>
        <w:t>sonucu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çıktığı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5"/>
        </w:rPr>
        <w:t>varılmıştır.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9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73" w:lineRule="auto"/>
        <w:ind w:left="130" w:right="4010"/>
        <w:jc w:val="left"/>
        <w:tabs>
          <w:tab w:pos="1940" w:val="left"/>
          <w:tab w:pos="68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5.80177pt;margin-top:5.76953pt;width:6.9597pt;height:11pt;mso-position-horizontal-relative:page;mso-position-vertical-relative:paragraph;z-index:-15001" type="#_x0000_t202" filled="f" stroked="f">
            <v:textbox inset="0,0,0,0">
              <w:txbxContent>
                <w:p>
                  <w:pPr>
                    <w:spacing w:before="0" w:after="0" w:line="220" w:lineRule="exact"/>
                    <w:ind w:right="-73"/>
                    <w:jc w:val="left"/>
                    <w:rPr>
                      <w:rFonts w:ascii="Times New Roman" w:hAnsi="Times New Roman" w:cs="Times New Roman" w:eastAsia="Times New Roman"/>
                      <w:sz w:val="22"/>
                      <w:szCs w:val="22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22"/>
                      <w:szCs w:val="22"/>
                      <w:color w:val="3D3D3D"/>
                      <w:spacing w:val="0"/>
                      <w:w w:val="100"/>
                    </w:rPr>
                    <w:t>r-</w:t>
                  </w:r>
                  <w:r>
                    <w:rPr>
                      <w:rFonts w:ascii="Times New Roman" w:hAnsi="Times New Roman" w:cs="Times New Roman" w:eastAsia="Times New Roman"/>
                      <w:sz w:val="22"/>
                      <w:szCs w:val="22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2B2B2B"/>
          <w:w w:val="101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"ialı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ise</w:t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Şirketi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Adı: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7"/>
          <w:w w:val="44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8"/>
        </w:rPr>
        <w:t>Bedel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i: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66"/>
        </w:rPr>
        <w:t>..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5"/>
          <w:w w:val="66"/>
        </w:rPr>
        <w:t>.</w:t>
      </w:r>
      <w:r>
        <w:rPr>
          <w:rFonts w:ascii="Arial" w:hAnsi="Arial" w:cs="Arial" w:eastAsia="Arial"/>
          <w:sz w:val="13"/>
          <w:szCs w:val="13"/>
          <w:color w:val="3D3D3D"/>
          <w:spacing w:val="0"/>
          <w:w w:val="124"/>
        </w:rPr>
        <w:t>v</w:t>
      </w:r>
      <w:r>
        <w:rPr>
          <w:rFonts w:ascii="Arial" w:hAnsi="Arial" w:cs="Arial" w:eastAsia="Arial"/>
          <w:sz w:val="13"/>
          <w:szCs w:val="13"/>
          <w:color w:val="3D3D3D"/>
          <w:spacing w:val="0"/>
          <w:w w:val="100"/>
        </w:rPr>
        <w:t> </w:t>
      </w:r>
      <w:r>
        <w:rPr>
          <w:rFonts w:ascii="Arial" w:hAnsi="Arial" w:cs="Arial" w:eastAsia="Arial"/>
          <w:sz w:val="13"/>
          <w:szCs w:val="13"/>
          <w:color w:val="3D3D3D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Gereç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3"/>
        </w:rPr>
        <w:t>Kaybı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10" w:lineRule="exact"/>
        <w:ind w:left="13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Yer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3"/>
        </w:rPr>
        <w:t>Kime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40" w:lineRule="auto"/>
        <w:ind w:left="11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lreslim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4"/>
        </w:rPr>
        <w:t>Edildiği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5" w:after="0" w:line="240" w:lineRule="auto"/>
        <w:ind w:left="135" w:right="-20"/>
        <w:jc w:val="left"/>
        <w:tabs>
          <w:tab w:pos="1920" w:val="left"/>
          <w:tab w:pos="61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Dönüşü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3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lrarih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4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7"/>
          <w:position w:val="1"/>
        </w:rPr>
        <w:t>08.05.2017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>!Saati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0"/>
          <w:w w:val="115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4"/>
          <w:position w:val="1"/>
        </w:rPr>
        <w:t>15.02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6" w:after="0" w:line="224" w:lineRule="exact"/>
        <w:ind w:left="231" w:right="-20"/>
        <w:jc w:val="left"/>
        <w:tabs>
          <w:tab w:pos="1080" w:val="left"/>
          <w:tab w:pos="86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1"/>
        </w:rPr>
        <w:t>Varsa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3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ÖlUYaralı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1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94"/>
          <w:position w:val="0"/>
        </w:rPr>
        <w:t>KJlDE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94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3"/>
          <w:w w:val="94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EKİP: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Kını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11"/>
          <w:position w:val="0"/>
        </w:rPr>
        <w:t>!.Posta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3"/>
          <w:position w:val="0"/>
        </w:rPr>
        <w:t>ONAYLA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5"/>
          <w:w w:val="104"/>
          <w:position w:val="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3"/>
          <w:position w:val="0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jc w:val="left"/>
        <w:spacing w:after="0"/>
        <w:sectPr>
          <w:type w:val="continuous"/>
          <w:pgSz w:w="11920" w:h="16840"/>
          <w:pgMar w:top="300" w:bottom="280" w:left="200" w:right="200"/>
        </w:sectPr>
      </w:pPr>
      <w:rPr/>
    </w:p>
    <w:p>
      <w:pPr>
        <w:spacing w:before="5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198" w:lineRule="exact"/>
        <w:ind w:left="202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4"/>
          <w:position w:val="-2"/>
        </w:rPr>
        <w:t>İtfaiyeci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40" w:after="0" w:line="240" w:lineRule="auto"/>
        <w:ind w:right="-73"/>
        <w:jc w:val="left"/>
        <w:tabs>
          <w:tab w:pos="25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Amir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9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2"/>
        </w:rPr>
        <w:t>Koyan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6" w:after="0" w:line="240" w:lineRule="auto"/>
        <w:ind w:right="330"/>
        <w:jc w:val="righ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4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10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color w:val="3D3D3D"/>
          <w:spacing w:val="0"/>
          <w:w w:val="100"/>
          <w:i/>
        </w:rPr>
        <w:t>1</w:t>
      </w:r>
      <w:r>
        <w:rPr>
          <w:rFonts w:ascii="Arial" w:hAnsi="Arial" w:cs="Arial" w:eastAsia="Arial"/>
          <w:sz w:val="19"/>
          <w:szCs w:val="19"/>
          <w:color w:val="3D3D3D"/>
          <w:spacing w:val="0"/>
          <w:w w:val="100"/>
          <w:i/>
        </w:rPr>
        <w:t> </w:t>
      </w:r>
      <w:r>
        <w:rPr>
          <w:rFonts w:ascii="Arial" w:hAnsi="Arial" w:cs="Arial" w:eastAsia="Arial"/>
          <w:sz w:val="19"/>
          <w:szCs w:val="19"/>
          <w:color w:val="3D3D3D"/>
          <w:spacing w:val="47"/>
          <w:w w:val="100"/>
          <w:i/>
        </w:rPr>
        <w:t> </w:t>
      </w:r>
      <w:r>
        <w:rPr>
          <w:rFonts w:ascii="Arial" w:hAnsi="Arial" w:cs="Arial" w:eastAsia="Arial"/>
          <w:sz w:val="19"/>
          <w:szCs w:val="19"/>
          <w:color w:val="3D3D3D"/>
          <w:spacing w:val="0"/>
          <w:w w:val="84"/>
          <w:i/>
        </w:rPr>
        <w:t>1</w:t>
      </w:r>
      <w:r>
        <w:rPr>
          <w:rFonts w:ascii="Arial" w:hAnsi="Arial" w:cs="Arial" w:eastAsia="Arial"/>
          <w:sz w:val="19"/>
          <w:szCs w:val="19"/>
          <w:color w:val="3D3D3D"/>
          <w:spacing w:val="-4"/>
          <w:w w:val="84"/>
          <w:i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20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3"/>
        </w:rPr>
        <w:t>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300" w:bottom="280" w:left="200" w:right="200"/>
          <w:cols w:num="3" w:equalWidth="0">
            <w:col w:w="866" w:space="1227"/>
            <w:col w:w="4026" w:space="2879"/>
            <w:col w:w="2522"/>
          </w:cols>
        </w:sectPr>
      </w:pPr>
      <w:rPr/>
    </w:p>
    <w:p>
      <w:pPr>
        <w:spacing w:before="0" w:after="0" w:line="225" w:lineRule="exact"/>
        <w:ind w:left="2165" w:right="-20"/>
        <w:jc w:val="left"/>
        <w:rPr>
          <w:rFonts w:ascii="Times New Roman" w:hAnsi="Times New Roman" w:cs="Times New Roman" w:eastAsia="Times New Roman"/>
          <w:sz w:val="26"/>
          <w:szCs w:val="26"/>
        </w:rPr>
      </w:pPr>
      <w:rPr/>
      <w:r>
        <w:rPr>
          <w:rFonts w:ascii="Times New Roman" w:hAnsi="Times New Roman" w:cs="Times New Roman" w:eastAsia="Times New Roman"/>
          <w:sz w:val="26"/>
          <w:szCs w:val="26"/>
          <w:color w:val="626262"/>
          <w:spacing w:val="0"/>
          <w:w w:val="112"/>
          <w:position w:val="-3"/>
        </w:rPr>
        <w:t>N</w:t>
      </w:r>
      <w:r>
        <w:rPr>
          <w:rFonts w:ascii="Times New Roman" w:hAnsi="Times New Roman" w:cs="Times New Roman" w:eastAsia="Times New Roman"/>
          <w:sz w:val="26"/>
          <w:szCs w:val="26"/>
          <w:color w:val="000000"/>
          <w:spacing w:val="0"/>
          <w:w w:val="100"/>
          <w:position w:val="0"/>
        </w:rPr>
      </w:r>
    </w:p>
    <w:p>
      <w:pPr>
        <w:spacing w:before="0" w:after="0" w:line="204" w:lineRule="exact"/>
        <w:ind w:left="2146" w:right="-20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Arial" w:hAnsi="Arial" w:cs="Arial" w:eastAsia="Arial"/>
          <w:sz w:val="23"/>
          <w:szCs w:val="23"/>
          <w:color w:val="2B2B2B"/>
          <w:spacing w:val="0"/>
          <w:w w:val="100"/>
          <w:position w:val="1"/>
        </w:rPr>
        <w:t>itfaiy</w:t>
      </w:r>
      <w:r>
        <w:rPr>
          <w:rFonts w:ascii="Arial" w:hAnsi="Arial" w:cs="Arial" w:eastAsia="Arial"/>
          <w:sz w:val="23"/>
          <w:szCs w:val="23"/>
          <w:color w:val="2B2B2B"/>
          <w:spacing w:val="0"/>
          <w:w w:val="100"/>
          <w:position w:val="1"/>
        </w:rPr>
        <w:t>e</w:t>
      </w:r>
      <w:r>
        <w:rPr>
          <w:rFonts w:ascii="Arial" w:hAnsi="Arial" w:cs="Arial" w:eastAsia="Arial"/>
          <w:sz w:val="23"/>
          <w:szCs w:val="23"/>
          <w:color w:val="2B2B2B"/>
          <w:spacing w:val="4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505050"/>
          <w:spacing w:val="0"/>
          <w:w w:val="100"/>
          <w:position w:val="1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color w:val="505050"/>
          <w:spacing w:val="-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727272"/>
          <w:spacing w:val="0"/>
          <w:w w:val="100"/>
          <w:position w:val="1"/>
        </w:rPr>
        <w:t>·</w:t>
      </w:r>
      <w:r>
        <w:rPr>
          <w:rFonts w:ascii="Arial" w:hAnsi="Arial" w:cs="Arial" w:eastAsia="Arial"/>
          <w:sz w:val="23"/>
          <w:szCs w:val="23"/>
          <w:color w:val="727272"/>
          <w:spacing w:val="0"/>
          <w:w w:val="100"/>
          <w:position w:val="1"/>
        </w:rPr>
        <w:t>ızrı</w:t>
      </w:r>
      <w:r>
        <w:rPr>
          <w:rFonts w:ascii="Arial" w:hAnsi="Arial" w:cs="Arial" w:eastAsia="Arial"/>
          <w:sz w:val="23"/>
          <w:szCs w:val="23"/>
          <w:color w:val="727272"/>
          <w:spacing w:val="0"/>
          <w:w w:val="100"/>
          <w:position w:val="1"/>
        </w:rPr>
        <w:t>y</w:t>
      </w:r>
      <w:r>
        <w:rPr>
          <w:rFonts w:ascii="Arial" w:hAnsi="Arial" w:cs="Arial" w:eastAsia="Arial"/>
          <w:sz w:val="23"/>
          <w:szCs w:val="23"/>
          <w:color w:val="727272"/>
          <w:spacing w:val="-1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727272"/>
          <w:spacing w:val="0"/>
          <w:w w:val="101"/>
          <w:position w:val="1"/>
        </w:rPr>
        <w:t>Sölg</w:t>
      </w:r>
      <w:r>
        <w:rPr>
          <w:rFonts w:ascii="Times New Roman" w:hAnsi="Times New Roman" w:cs="Times New Roman" w:eastAsia="Times New Roman"/>
          <w:sz w:val="24"/>
          <w:szCs w:val="24"/>
          <w:color w:val="000000"/>
          <w:spacing w:val="0"/>
          <w:w w:val="100"/>
          <w:position w:val="0"/>
        </w:rPr>
      </w:r>
    </w:p>
    <w:p>
      <w:pPr>
        <w:spacing w:before="0" w:after="0" w:line="398" w:lineRule="exact"/>
        <w:ind w:left="2031" w:right="-99"/>
        <w:jc w:val="left"/>
        <w:tabs>
          <w:tab w:pos="5400" w:val="left"/>
          <w:tab w:pos="5900" w:val="left"/>
          <w:tab w:pos="8220" w:val="left"/>
        </w:tabs>
        <w:rPr>
          <w:rFonts w:ascii="Arial" w:hAnsi="Arial" w:cs="Arial" w:eastAsia="Arial"/>
          <w:sz w:val="28"/>
          <w:szCs w:val="28"/>
        </w:rPr>
      </w:pPr>
      <w:rPr/>
      <w:r>
        <w:rPr>
          <w:rFonts w:ascii="Arial" w:hAnsi="Arial" w:cs="Arial" w:eastAsia="Arial"/>
          <w:sz w:val="21"/>
          <w:szCs w:val="21"/>
          <w:color w:val="626262"/>
          <w:spacing w:val="0"/>
          <w:w w:val="100"/>
          <w:b/>
          <w:bCs/>
          <w:position w:val="13"/>
        </w:rPr>
        <w:t>1</w:t>
      </w:r>
      <w:r>
        <w:rPr>
          <w:rFonts w:ascii="Arial" w:hAnsi="Arial" w:cs="Arial" w:eastAsia="Arial"/>
          <w:sz w:val="21"/>
          <w:szCs w:val="21"/>
          <w:color w:val="626262"/>
          <w:spacing w:val="0"/>
          <w:w w:val="100"/>
          <w:b/>
          <w:bCs/>
          <w:position w:val="13"/>
        </w:rPr>
        <w:t>.</w:t>
      </w:r>
      <w:r>
        <w:rPr>
          <w:rFonts w:ascii="Arial" w:hAnsi="Arial" w:cs="Arial" w:eastAsia="Arial"/>
          <w:sz w:val="21"/>
          <w:szCs w:val="21"/>
          <w:color w:val="626262"/>
          <w:spacing w:val="1"/>
          <w:w w:val="100"/>
          <w:b/>
          <w:bCs/>
          <w:position w:val="13"/>
        </w:rPr>
        <w:t> </w:t>
      </w:r>
      <w:r>
        <w:rPr>
          <w:rFonts w:ascii="Arial" w:hAnsi="Arial" w:cs="Arial" w:eastAsia="Arial"/>
          <w:sz w:val="19"/>
          <w:szCs w:val="19"/>
          <w:color w:val="626262"/>
          <w:spacing w:val="0"/>
          <w:w w:val="113"/>
          <w:position w:val="13"/>
        </w:rPr>
        <w:t>Pest</w:t>
      </w:r>
      <w:r>
        <w:rPr>
          <w:rFonts w:ascii="Arial" w:hAnsi="Arial" w:cs="Arial" w:eastAsia="Arial"/>
          <w:sz w:val="19"/>
          <w:szCs w:val="19"/>
          <w:color w:val="626262"/>
          <w:spacing w:val="0"/>
          <w:w w:val="113"/>
          <w:position w:val="13"/>
        </w:rPr>
        <w:t>e</w:t>
      </w:r>
      <w:r>
        <w:rPr>
          <w:rFonts w:ascii="Arial" w:hAnsi="Arial" w:cs="Arial" w:eastAsia="Arial"/>
          <w:sz w:val="19"/>
          <w:szCs w:val="19"/>
          <w:color w:val="626262"/>
          <w:spacing w:val="1"/>
          <w:w w:val="113"/>
          <w:position w:val="13"/>
        </w:rPr>
        <w:t> </w:t>
      </w:r>
      <w:r>
        <w:rPr>
          <w:rFonts w:ascii="Arial" w:hAnsi="Arial" w:cs="Arial" w:eastAsia="Arial"/>
          <w:sz w:val="19"/>
          <w:szCs w:val="19"/>
          <w:color w:val="626262"/>
          <w:spacing w:val="0"/>
          <w:w w:val="100"/>
          <w:position w:val="13"/>
        </w:rPr>
        <w:t>(</w:t>
      </w:r>
      <w:r>
        <w:rPr>
          <w:rFonts w:ascii="Arial" w:hAnsi="Arial" w:cs="Arial" w:eastAsia="Arial"/>
          <w:sz w:val="19"/>
          <w:szCs w:val="19"/>
          <w:color w:val="626262"/>
          <w:spacing w:val="0"/>
          <w:w w:val="100"/>
          <w:position w:val="13"/>
        </w:rPr>
        <w:t>;f"i:J</w:t>
      </w:r>
      <w:r>
        <w:rPr>
          <w:rFonts w:ascii="Arial" w:hAnsi="Arial" w:cs="Arial" w:eastAsia="Arial"/>
          <w:sz w:val="19"/>
          <w:szCs w:val="19"/>
          <w:color w:val="626262"/>
          <w:spacing w:val="15"/>
          <w:w w:val="100"/>
          <w:position w:val="13"/>
        </w:rPr>
        <w:t> </w:t>
      </w:r>
      <w:r>
        <w:rPr>
          <w:rFonts w:ascii="Arial" w:hAnsi="Arial" w:cs="Arial" w:eastAsia="Arial"/>
          <w:sz w:val="19"/>
          <w:szCs w:val="19"/>
          <w:color w:val="626262"/>
          <w:spacing w:val="0"/>
          <w:w w:val="100"/>
          <w:position w:val="13"/>
        </w:rPr>
        <w:t>If'tr</w:t>
      </w:r>
      <w:r>
        <w:rPr>
          <w:rFonts w:ascii="Arial" w:hAnsi="Arial" w:cs="Arial" w:eastAsia="Arial"/>
          <w:sz w:val="19"/>
          <w:szCs w:val="19"/>
          <w:color w:val="626262"/>
          <w:spacing w:val="9"/>
          <w:w w:val="100"/>
          <w:position w:val="13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626262"/>
          <w:spacing w:val="0"/>
          <w:w w:val="92"/>
          <w:position w:val="13"/>
        </w:rPr>
        <w:t>Ami</w:t>
      </w:r>
      <w:r>
        <w:rPr>
          <w:rFonts w:ascii="Times New Roman" w:hAnsi="Times New Roman" w:cs="Times New Roman" w:eastAsia="Times New Roman"/>
          <w:sz w:val="24"/>
          <w:szCs w:val="24"/>
          <w:color w:val="626262"/>
          <w:spacing w:val="-32"/>
          <w:w w:val="100"/>
          <w:position w:val="13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2B2B2B"/>
          <w:spacing w:val="0"/>
          <w:w w:val="100"/>
          <w:position w:val="13"/>
        </w:rPr>
        <w:t>ri</w:t>
      </w:r>
      <w:r>
        <w:rPr>
          <w:rFonts w:ascii="Times New Roman" w:hAnsi="Times New Roman" w:cs="Times New Roman" w:eastAsia="Times New Roman"/>
          <w:sz w:val="24"/>
          <w:szCs w:val="24"/>
          <w:color w:val="2B2B2B"/>
          <w:spacing w:val="0"/>
          <w:w w:val="100"/>
          <w:position w:val="13"/>
        </w:rPr>
        <w:tab/>
      </w:r>
      <w:r>
        <w:rPr>
          <w:rFonts w:ascii="Times New Roman" w:hAnsi="Times New Roman" w:cs="Times New Roman" w:eastAsia="Times New Roman"/>
          <w:sz w:val="24"/>
          <w:szCs w:val="24"/>
          <w:color w:val="2B2B2B"/>
          <w:spacing w:val="0"/>
          <w:w w:val="100"/>
          <w:position w:val="13"/>
        </w:rPr>
      </w:r>
      <w:r>
        <w:rPr>
          <w:rFonts w:ascii="Times New Roman" w:hAnsi="Times New Roman" w:cs="Times New Roman" w:eastAsia="Times New Roman"/>
          <w:sz w:val="24"/>
          <w:szCs w:val="24"/>
          <w:color w:val="2B2B2B"/>
          <w:spacing w:val="0"/>
          <w:w w:val="100"/>
          <w:u w:val="thick" w:color="4B5B97"/>
          <w:position w:val="13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2B2B2B"/>
          <w:spacing w:val="0"/>
          <w:w w:val="100"/>
          <w:u w:val="thick" w:color="4B5B97"/>
          <w:position w:val="13"/>
        </w:rPr>
        <w:tab/>
      </w:r>
      <w:r>
        <w:rPr>
          <w:rFonts w:ascii="Times New Roman" w:hAnsi="Times New Roman" w:cs="Times New Roman" w:eastAsia="Times New Roman"/>
          <w:sz w:val="24"/>
          <w:szCs w:val="24"/>
          <w:color w:val="2B2B2B"/>
          <w:spacing w:val="0"/>
          <w:w w:val="100"/>
          <w:u w:val="thick" w:color="4B5B97"/>
          <w:position w:val="13"/>
        </w:rPr>
      </w:r>
      <w:r>
        <w:rPr>
          <w:rFonts w:ascii="Times New Roman" w:hAnsi="Times New Roman" w:cs="Times New Roman" w:eastAsia="Times New Roman"/>
          <w:sz w:val="24"/>
          <w:szCs w:val="24"/>
          <w:color w:val="2B2B2B"/>
          <w:spacing w:val="0"/>
          <w:w w:val="100"/>
          <w:position w:val="13"/>
        </w:rPr>
      </w:r>
      <w:r>
        <w:rPr>
          <w:rFonts w:ascii="Times New Roman" w:hAnsi="Times New Roman" w:cs="Times New Roman" w:eastAsia="Times New Roman"/>
          <w:sz w:val="24"/>
          <w:szCs w:val="24"/>
          <w:color w:val="2B2B2B"/>
          <w:spacing w:val="0"/>
          <w:w w:val="100"/>
          <w:position w:val="13"/>
        </w:rPr>
        <w:tab/>
      </w:r>
      <w:r>
        <w:rPr>
          <w:rFonts w:ascii="Times New Roman" w:hAnsi="Times New Roman" w:cs="Times New Roman" w:eastAsia="Times New Roman"/>
          <w:sz w:val="24"/>
          <w:szCs w:val="24"/>
          <w:color w:val="2B2B2B"/>
          <w:spacing w:val="0"/>
          <w:w w:val="100"/>
          <w:position w:val="13"/>
        </w:rPr>
      </w:r>
      <w:r>
        <w:rPr>
          <w:rFonts w:ascii="Arial" w:hAnsi="Arial" w:cs="Arial" w:eastAsia="Arial"/>
          <w:sz w:val="28"/>
          <w:szCs w:val="28"/>
          <w:color w:val="424D80"/>
          <w:spacing w:val="11"/>
          <w:w w:val="122"/>
          <w:position w:val="-2"/>
        </w:rPr>
        <w:t>/</w:t>
      </w:r>
      <w:r>
        <w:rPr>
          <w:rFonts w:ascii="Arial" w:hAnsi="Arial" w:cs="Arial" w:eastAsia="Arial"/>
          <w:sz w:val="28"/>
          <w:szCs w:val="28"/>
          <w:color w:val="727272"/>
          <w:spacing w:val="-98"/>
          <w:w w:val="170"/>
          <w:position w:val="-2"/>
        </w:rPr>
        <w:t>:</w:t>
      </w:r>
      <w:r>
        <w:rPr>
          <w:rFonts w:ascii="Arial" w:hAnsi="Arial" w:cs="Arial" w:eastAsia="Arial"/>
          <w:sz w:val="28"/>
          <w:szCs w:val="28"/>
          <w:color w:val="A3A3A3"/>
          <w:spacing w:val="-17"/>
          <w:w w:val="54"/>
          <w:position w:val="-2"/>
        </w:rPr>
        <w:t>ı</w:t>
      </w:r>
      <w:r>
        <w:rPr>
          <w:rFonts w:ascii="Arial" w:hAnsi="Arial" w:cs="Arial" w:eastAsia="Arial"/>
          <w:sz w:val="28"/>
          <w:szCs w:val="28"/>
          <w:color w:val="A3A3A3"/>
          <w:spacing w:val="0"/>
          <w:w w:val="54"/>
          <w:position w:val="-2"/>
        </w:rPr>
        <w:t>:</w:t>
      </w:r>
      <w:r>
        <w:rPr>
          <w:rFonts w:ascii="Arial" w:hAnsi="Arial" w:cs="Arial" w:eastAsia="Arial"/>
          <w:sz w:val="28"/>
          <w:szCs w:val="28"/>
          <w:color w:val="000000"/>
          <w:spacing w:val="0"/>
          <w:w w:val="100"/>
          <w:position w:val="0"/>
        </w:rPr>
      </w:r>
    </w:p>
    <w:p>
      <w:pPr>
        <w:spacing w:before="3" w:after="0" w:line="240" w:lineRule="exact"/>
        <w:jc w:val="left"/>
        <w:rPr>
          <w:sz w:val="24"/>
          <w:szCs w:val="24"/>
        </w:rPr>
      </w:pPr>
      <w:rPr/>
      <w:r>
        <w:rPr/>
        <w:br w:type="column"/>
      </w:r>
      <w:r>
        <w:rPr>
          <w:sz w:val="24"/>
          <w:szCs w:val="24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BABABA"/>
          <w:spacing w:val="0"/>
          <w:w w:val="133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BABABA"/>
          <w:spacing w:val="0"/>
          <w:w w:val="13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BABABA"/>
          <w:spacing w:val="11"/>
          <w:w w:val="13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-48"/>
          <w:w w:val="98"/>
        </w:rPr>
        <w:t>İ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-47"/>
          <w:w w:val="113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-26"/>
          <w:w w:val="97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8C8C8C"/>
          <w:spacing w:val="0"/>
          <w:w w:val="95"/>
        </w:rPr>
        <w:t>-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26" w:after="0" w:line="327" w:lineRule="exact"/>
        <w:ind w:left="126" w:right="-20"/>
        <w:jc w:val="left"/>
        <w:tabs>
          <w:tab w:pos="1000" w:val="left"/>
        </w:tabs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29"/>
          <w:szCs w:val="29"/>
          <w:color w:val="505050"/>
          <w:spacing w:val="0"/>
          <w:w w:val="82"/>
          <w:b/>
          <w:bCs/>
          <w:position w:val="-1"/>
        </w:rPr>
        <w:t>:ü</w:t>
      </w:r>
      <w:r>
        <w:rPr>
          <w:rFonts w:ascii="Times New Roman" w:hAnsi="Times New Roman" w:cs="Times New Roman" w:eastAsia="Times New Roman"/>
          <w:sz w:val="29"/>
          <w:szCs w:val="29"/>
          <w:color w:val="505050"/>
          <w:spacing w:val="0"/>
          <w:w w:val="82"/>
          <w:b/>
          <w:bCs/>
          <w:position w:val="-1"/>
        </w:rPr>
        <w:t>l</w:t>
      </w:r>
      <w:r>
        <w:rPr>
          <w:rFonts w:ascii="Times New Roman" w:hAnsi="Times New Roman" w:cs="Times New Roman" w:eastAsia="Times New Roman"/>
          <w:sz w:val="29"/>
          <w:szCs w:val="29"/>
          <w:color w:val="505050"/>
          <w:spacing w:val="-57"/>
          <w:w w:val="82"/>
          <w:b/>
          <w:bCs/>
          <w:position w:val="-1"/>
        </w:rPr>
        <w:t> </w:t>
      </w:r>
      <w:r>
        <w:rPr>
          <w:rFonts w:ascii="Times New Roman" w:hAnsi="Times New Roman" w:cs="Times New Roman" w:eastAsia="Times New Roman"/>
          <w:sz w:val="29"/>
          <w:szCs w:val="29"/>
          <w:color w:val="505050"/>
          <w:spacing w:val="0"/>
          <w:w w:val="100"/>
          <w:b/>
          <w:bCs/>
          <w:position w:val="-1"/>
        </w:rPr>
        <w:tab/>
      </w:r>
      <w:r>
        <w:rPr>
          <w:rFonts w:ascii="Times New Roman" w:hAnsi="Times New Roman" w:cs="Times New Roman" w:eastAsia="Times New Roman"/>
          <w:sz w:val="29"/>
          <w:szCs w:val="29"/>
          <w:color w:val="505050"/>
          <w:spacing w:val="0"/>
          <w:w w:val="100"/>
          <w:b/>
          <w:bCs/>
          <w:position w:val="-1"/>
        </w:rPr>
      </w:r>
      <w:r>
        <w:rPr>
          <w:rFonts w:ascii="Times New Roman" w:hAnsi="Times New Roman" w:cs="Times New Roman" w:eastAsia="Times New Roman"/>
          <w:sz w:val="16"/>
          <w:szCs w:val="16"/>
          <w:color w:val="BABABA"/>
          <w:spacing w:val="-28"/>
          <w:w w:val="269"/>
          <w:position w:val="-1"/>
        </w:rPr>
        <w:t>o</w:t>
      </w:r>
      <w:r>
        <w:rPr>
          <w:rFonts w:ascii="Times New Roman" w:hAnsi="Times New Roman" w:cs="Times New Roman" w:eastAsia="Times New Roman"/>
          <w:sz w:val="16"/>
          <w:szCs w:val="16"/>
          <w:color w:val="BABABA"/>
          <w:spacing w:val="-70"/>
          <w:w w:val="269"/>
          <w:position w:val="-1"/>
        </w:rPr>
        <w:t>'</w:t>
      </w:r>
      <w:r>
        <w:rPr>
          <w:rFonts w:ascii="Times New Roman" w:hAnsi="Times New Roman" w:cs="Times New Roman" w:eastAsia="Times New Roman"/>
          <w:sz w:val="16"/>
          <w:szCs w:val="16"/>
          <w:color w:val="BABABA"/>
          <w:spacing w:val="-18"/>
          <w:w w:val="269"/>
          <w:position w:val="-1"/>
        </w:rPr>
        <w:t>!</w:t>
      </w:r>
      <w:r>
        <w:rPr>
          <w:rFonts w:ascii="Times New Roman" w:hAnsi="Times New Roman" w:cs="Times New Roman" w:eastAsia="Times New Roman"/>
          <w:sz w:val="16"/>
          <w:szCs w:val="16"/>
          <w:color w:val="8C8C8C"/>
          <w:spacing w:val="0"/>
          <w:w w:val="151"/>
          <w:position w:val="-1"/>
        </w:rPr>
        <w:t>'</w:t>
      </w:r>
      <w:r>
        <w:rPr>
          <w:rFonts w:ascii="Times New Roman" w:hAnsi="Times New Roman" w:cs="Times New Roman" w:eastAsia="Times New Roman"/>
          <w:sz w:val="16"/>
          <w:szCs w:val="16"/>
          <w:color w:val="8C8C8C"/>
          <w:spacing w:val="0"/>
          <w:w w:val="100"/>
          <w:position w:val="-1"/>
        </w:rPr>
        <w:t>   </w:t>
      </w:r>
      <w:r>
        <w:rPr>
          <w:rFonts w:ascii="Times New Roman" w:hAnsi="Times New Roman" w:cs="Times New Roman" w:eastAsia="Times New Roman"/>
          <w:sz w:val="16"/>
          <w:szCs w:val="16"/>
          <w:color w:val="8C8C8C"/>
          <w:spacing w:val="-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B2B2B"/>
          <w:spacing w:val="-6"/>
          <w:w w:val="174"/>
          <w:position w:val="-1"/>
        </w:rPr>
        <w:t>·</w:t>
      </w:r>
      <w:r>
        <w:rPr>
          <w:rFonts w:ascii="Times New Roman" w:hAnsi="Times New Roman" w:cs="Times New Roman" w:eastAsia="Times New Roman"/>
          <w:sz w:val="16"/>
          <w:szCs w:val="16"/>
          <w:color w:val="A3A3A3"/>
          <w:spacing w:val="0"/>
          <w:w w:val="414"/>
          <w:position w:val="-1"/>
        </w:rPr>
        <w:t>.'</w:t>
      </w:r>
      <w:r>
        <w:rPr>
          <w:rFonts w:ascii="Times New Roman" w:hAnsi="Times New Roman" w:cs="Times New Roman" w:eastAsia="Times New Roman"/>
          <w:sz w:val="16"/>
          <w:szCs w:val="16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300" w:bottom="280" w:left="200" w:right="200"/>
          <w:cols w:num="2" w:equalWidth="0">
            <w:col w:w="8444" w:space="4"/>
            <w:col w:w="3072"/>
          </w:cols>
        </w:sectPr>
      </w:pPr>
      <w:rPr/>
    </w:p>
    <w:p>
      <w:pPr>
        <w:spacing w:before="62" w:after="0" w:line="210" w:lineRule="exact"/>
        <w:ind w:left="4429" w:right="6644"/>
        <w:jc w:val="center"/>
        <w:rPr>
          <w:rFonts w:ascii="Arial" w:hAnsi="Arial" w:cs="Arial" w:eastAsia="Arial"/>
          <w:sz w:val="20"/>
          <w:szCs w:val="20"/>
        </w:rPr>
      </w:pPr>
      <w:rPr/>
      <w:r>
        <w:rPr/>
        <w:pict>
          <v:group style="position:absolute;margin-left:14.125825pt;margin-top:39.663792pt;width:567.427204pt;height:790.511801pt;mso-position-horizontal-relative:page;mso-position-vertical-relative:page;z-index:-15008" coordorigin="283,793" coordsize="11349,15810">
            <v:group style="position:absolute;left:306;top:812;width:1906;height:2" coordorigin="306,812" coordsize="1906,2">
              <v:shape style="position:absolute;left:306;top:812;width:1906;height:2" coordorigin="306,812" coordsize="1906,0" path="m306,812l2212,812e" filled="f" stroked="t" strokeweight=".957683pt" strokecolor="#646464">
                <v:path arrowok="t"/>
              </v:shape>
            </v:group>
            <v:group style="position:absolute;left:2114;top:805;width:2;height:1524" coordorigin="2114,805" coordsize="2,1524">
              <v:shape style="position:absolute;left:2114;top:805;width:2;height:1524" coordorigin="2114,805" coordsize="0,1524" path="m2114,2329l2114,805e" filled="f" stroked="t" strokeweight=".478842pt" strokecolor="#3F3F3F">
                <v:path arrowok="t"/>
              </v:shape>
            </v:group>
            <v:group style="position:absolute;left:2069;top:820;width:1058;height:2" coordorigin="2069,820" coordsize="1058,2">
              <v:shape style="position:absolute;left:2069;top:820;width:1058;height:2" coordorigin="2069,820" coordsize="1058,0" path="m2069,820l3127,820e" filled="f" stroked="t" strokeweight=".478842pt" strokecolor="#3B3B3B">
                <v:path arrowok="t"/>
              </v:shape>
            </v:group>
            <v:group style="position:absolute;left:3069;top:820;width:541;height:2" coordorigin="3069,820" coordsize="541,2">
              <v:shape style="position:absolute;left:3069;top:820;width:541;height:2" coordorigin="3069,820" coordsize="541,0" path="m3069,820l3610,820e" filled="f" stroked="t" strokeweight=".478842pt" strokecolor="#5B5B5B">
                <v:path arrowok="t"/>
              </v:shape>
            </v:group>
            <v:group style="position:absolute;left:3553;top:827;width:8035;height:2" coordorigin="3553,827" coordsize="8035,2">
              <v:shape style="position:absolute;left:3553;top:827;width:8035;height:2" coordorigin="3553,827" coordsize="8035,0" path="m3553,827l11588,827e" filled="f" stroked="t" strokeweight=".718262pt" strokecolor="#606060">
                <v:path arrowok="t"/>
              </v:shape>
            </v:group>
            <v:group style="position:absolute;left:7374;top:829;width:412;height:2" coordorigin="7374,829" coordsize="412,2">
              <v:shape style="position:absolute;left:7374;top:829;width:412;height:2" coordorigin="7374,829" coordsize="412,0" path="m7374,829l7786,829e" filled="f" stroked="t" strokeweight=".478842pt" strokecolor="#383838">
                <v:path arrowok="t"/>
              </v:shape>
            </v:group>
            <v:group style="position:absolute;left:7729;top:829;width:637;height:2" coordorigin="7729,829" coordsize="637,2">
              <v:shape style="position:absolute;left:7729;top:829;width:637;height:2" coordorigin="7729,829" coordsize="637,0" path="m7729,829l8365,829e" filled="f" stroked="t" strokeweight=".478842pt" strokecolor="#4F4F4F">
                <v:path arrowok="t"/>
              </v:shape>
            </v:group>
            <v:group style="position:absolute;left:8279;top:832;width:1302;height:2" coordorigin="8279,832" coordsize="1302,2">
              <v:shape style="position:absolute;left:8279;top:832;width:1302;height:2" coordorigin="8279,832" coordsize="1302,0" path="m8279,832l9582,832e" filled="f" stroked="t" strokeweight=".957683pt" strokecolor="#747474">
                <v:path arrowok="t"/>
              </v:shape>
            </v:group>
            <v:group style="position:absolute;left:9158;top:820;width:2;height:1524" coordorigin="9158,820" coordsize="2,1524">
              <v:shape style="position:absolute;left:9158;top:820;width:2;height:1524" coordorigin="9158,820" coordsize="0,1524" path="m9158,2344l9158,820e" filled="f" stroked="t" strokeweight=".957683pt" strokecolor="#6B6B6B">
                <v:path arrowok="t"/>
              </v:shape>
            </v:group>
            <v:group style="position:absolute;left:9783;top:834;width:1197;height:2" coordorigin="9783,834" coordsize="1197,2">
              <v:shape style="position:absolute;left:9783;top:834;width:1197;height:2" coordorigin="9783,834" coordsize="1197,0" path="m9783,834l10980,834e" filled="f" stroked="t" strokeweight=".478842pt" strokecolor="#4F4F4F">
                <v:path arrowok="t"/>
              </v:shape>
            </v:group>
            <v:group style="position:absolute;left:10649;top:834;width:934;height:2" coordorigin="10649,834" coordsize="934,2">
              <v:shape style="position:absolute;left:10649;top:834;width:934;height:2" coordorigin="10649,834" coordsize="934,0" path="m10649,834l11583,834e" filled="f" stroked="t" strokeweight=".957683pt" strokecolor="#777777">
                <v:path arrowok="t"/>
              </v:shape>
            </v:group>
            <v:group style="position:absolute;left:11586;top:824;width:2;height:4021" coordorigin="11586,824" coordsize="2,4021">
              <v:shape style="position:absolute;left:11586;top:824;width:2;height:4021" coordorigin="11586,824" coordsize="0,4021" path="m11586,4846l11586,824e" filled="f" stroked="t" strokeweight=".957683pt" strokecolor="#676767">
                <v:path arrowok="t"/>
              </v:shape>
            </v:group>
            <v:group style="position:absolute;left:311;top:1280;width:2;height:355" coordorigin="311,1280" coordsize="2,355">
              <v:shape style="position:absolute;left:311;top:1280;width:2;height:355" coordorigin="311,1280" coordsize="0,355" path="m311,1634l311,1280e" filled="f" stroked="t" strokeweight=".957683pt" strokecolor="#707070">
                <v:path arrowok="t"/>
              </v:shape>
            </v:group>
            <v:group style="position:absolute;left:306;top:1611;width:2;height:1011" coordorigin="306,1611" coordsize="2,1011">
              <v:shape style="position:absolute;left:306;top:1611;width:2;height:1011" coordorigin="306,1611" coordsize="0,1011" path="m306,2622l306,1611e" filled="f" stroked="t" strokeweight=".478842pt" strokecolor="#343434">
                <v:path arrowok="t"/>
              </v:shape>
            </v:group>
            <v:group style="position:absolute;left:302;top:2329;width:6292;height:2" coordorigin="302,2329" coordsize="6292,2">
              <v:shape style="position:absolute;left:302;top:2329;width:6292;height:2" coordorigin="302,2329" coordsize="6292,0" path="m302,2329l6594,2329e" filled="f" stroked="t" strokeweight=".718262pt" strokecolor="#6B6B6B">
                <v:path arrowok="t"/>
              </v:shape>
            </v:group>
            <v:group style="position:absolute;left:6536;top:2334;width:474;height:2" coordorigin="6536,2334" coordsize="474,2">
              <v:shape style="position:absolute;left:6536;top:2334;width:474;height:2" coordorigin="6536,2334" coordsize="474,0" path="m6536,2334l7010,2334e" filled="f" stroked="t" strokeweight=".478842pt" strokecolor="#4B4B4B">
                <v:path arrowok="t"/>
              </v:shape>
            </v:group>
            <v:group style="position:absolute;left:6953;top:2339;width:1973;height:2" coordorigin="6953,2339" coordsize="1973,2">
              <v:shape style="position:absolute;left:6953;top:2339;width:1973;height:2" coordorigin="6953,2339" coordsize="1973,0" path="m6953,2339l8926,2339e" filled="f" stroked="t" strokeweight=".718262pt" strokecolor="#707070">
                <v:path arrowok="t"/>
              </v:shape>
            </v:group>
            <v:group style="position:absolute;left:8868;top:2339;width:972;height:2" coordorigin="8868,2339" coordsize="972,2">
              <v:shape style="position:absolute;left:8868;top:2339;width:972;height:2" coordorigin="8868,2339" coordsize="972,0" path="m8868,2339l9840,2339e" filled="f" stroked="t" strokeweight=".478842pt" strokecolor="#444444">
                <v:path arrowok="t"/>
              </v:shape>
            </v:group>
            <v:group style="position:absolute;left:9783;top:2344;width:1810;height:2" coordorigin="9783,2344" coordsize="1810,2">
              <v:shape style="position:absolute;left:9783;top:2344;width:1810;height:2" coordorigin="9783,2344" coordsize="1810,0" path="m9783,2344l11593,2344e" filled="f" stroked="t" strokeweight=".718262pt" strokecolor="#747474">
                <v:path arrowok="t"/>
              </v:shape>
            </v:group>
            <v:group style="position:absolute;left:302;top:2569;width:5464;height:2" coordorigin="302,2569" coordsize="5464,2">
              <v:shape style="position:absolute;left:302;top:2569;width:5464;height:2" coordorigin="302,2569" coordsize="5464,0" path="m302,2569l5765,2569e" filled="f" stroked="t" strokeweight=".718262pt" strokecolor="#676767">
                <v:path arrowok="t"/>
              </v:shape>
            </v:group>
            <v:group style="position:absolute;left:5545;top:2574;width:2241;height:2" coordorigin="5545,2574" coordsize="2241,2">
              <v:shape style="position:absolute;left:5545;top:2574;width:2241;height:2" coordorigin="5545,2574" coordsize="2241,0" path="m5545,2574l7786,2574e" filled="f" stroked="t" strokeweight=".478842pt" strokecolor="#545454">
                <v:path arrowok="t"/>
              </v:shape>
            </v:group>
            <v:group style="position:absolute;left:7729;top:2579;width:1714;height:2" coordorigin="7729,2579" coordsize="1714,2">
              <v:shape style="position:absolute;left:7729;top:2579;width:1714;height:2" coordorigin="7729,2579" coordsize="1714,0" path="m7729,2579l9443,2579e" filled="f" stroked="t" strokeweight=".718262pt" strokecolor="#707070">
                <v:path arrowok="t"/>
              </v:shape>
            </v:group>
            <v:group style="position:absolute;left:9385;top:2579;width:455;height:2" coordorigin="9385,2579" coordsize="455,2">
              <v:shape style="position:absolute;left:9385;top:2579;width:455;height:2" coordorigin="9385,2579" coordsize="455,0" path="m9385,2579l9840,2579e" filled="f" stroked="t" strokeweight=".478842pt" strokecolor="#3F3F3F">
                <v:path arrowok="t"/>
              </v:shape>
            </v:group>
            <v:group style="position:absolute;left:9783;top:2581;width:1810;height:2" coordorigin="9783,2581" coordsize="1810,2">
              <v:shape style="position:absolute;left:9783;top:2581;width:1810;height:2" coordorigin="9783,2581" coordsize="1810,0" path="m9783,2581l11593,2581e" filled="f" stroked="t" strokeweight=".718262pt" strokecolor="#707070">
                <v:path arrowok="t"/>
              </v:shape>
            </v:group>
            <v:group style="position:absolute;left:292;top:2809;width:5483;height:2" coordorigin="292,2809" coordsize="5483,2">
              <v:shape style="position:absolute;left:292;top:2809;width:5483;height:2" coordorigin="292,2809" coordsize="5483,0" path="m292,2809l5775,2809e" filled="f" stroked="t" strokeweight=".718262pt" strokecolor="#646464">
                <v:path arrowok="t"/>
              </v:shape>
            </v:group>
            <v:group style="position:absolute;left:306;top:800;width:2;height:2924" coordorigin="306,800" coordsize="2,2924">
              <v:shape style="position:absolute;left:306;top:800;width:2;height:2924" coordorigin="306,800" coordsize="0,2924" path="m306,3724l306,800e" filled="f" stroked="t" strokeweight=".718262pt" strokecolor="#5B5B5B">
                <v:path arrowok="t"/>
              </v:shape>
            </v:group>
            <v:group style="position:absolute;left:3644;top:2821;width:7949;height:2" coordorigin="3644,2821" coordsize="7949,2">
              <v:shape style="position:absolute;left:3644;top:2821;width:7949;height:2" coordorigin="3644,2821" coordsize="7949,0" path="m3644,2821l11593,2821e" filled="f" stroked="t" strokeweight=".718262pt" strokecolor="#676767">
                <v:path arrowok="t"/>
              </v:shape>
            </v:group>
            <v:group style="position:absolute;left:8868;top:2818;width:972;height:2" coordorigin="8868,2818" coordsize="972,2">
              <v:shape style="position:absolute;left:8868;top:2818;width:972;height:2" coordorigin="8868,2818" coordsize="972,0" path="m8868,2818l9840,2818e" filled="f" stroked="t" strokeweight=".478842pt" strokecolor="#3F3F3F">
                <v:path arrowok="t"/>
              </v:shape>
            </v:group>
            <v:group style="position:absolute;left:292;top:3051;width:5310;height:2" coordorigin="292,3051" coordsize="5310,2">
              <v:shape style="position:absolute;left:292;top:3051;width:5310;height:2" coordorigin="292,3051" coordsize="5310,0" path="m292,3051l5602,3051e" filled="f" stroked="t" strokeweight=".718262pt" strokecolor="#606060">
                <v:path arrowok="t"/>
              </v:shape>
            </v:group>
            <v:group style="position:absolute;left:5545;top:3058;width:718;height:2" coordorigin="5545,3058" coordsize="718,2">
              <v:shape style="position:absolute;left:5545;top:3058;width:718;height:2" coordorigin="5545,3058" coordsize="718,0" path="m5545,3058l6263,3058e" filled="f" stroked="t" strokeweight=".478842pt" strokecolor="#575757">
                <v:path arrowok="t"/>
              </v:shape>
            </v:group>
            <v:group style="position:absolute;left:6129;top:3060;width:4884;height:2" coordorigin="6129,3060" coordsize="4884,2">
              <v:shape style="position:absolute;left:6129;top:3060;width:4884;height:2" coordorigin="6129,3060" coordsize="4884,0" path="m6129,3060l11013,3060e" filled="f" stroked="t" strokeweight=".957683pt" strokecolor="#6B6B6B">
                <v:path arrowok="t"/>
              </v:shape>
            </v:group>
            <v:group style="position:absolute;left:10922;top:3063;width:666;height:2" coordorigin="10922,3063" coordsize="666,2">
              <v:shape style="position:absolute;left:10922;top:3063;width:666;height:2" coordorigin="10922,3063" coordsize="666,0" path="m10922,3063l11588,3063e" filled="f" stroked="t" strokeweight=".478842pt" strokecolor="#5B5B5B">
                <v:path arrowok="t"/>
              </v:shape>
            </v:group>
            <v:group style="position:absolute;left:292;top:3295;width:10688;height:2" coordorigin="292,3295" coordsize="10688,2">
              <v:shape style="position:absolute;left:292;top:3295;width:10688;height:2" coordorigin="292,3295" coordsize="10688,0" path="m292,3295l10980,3295e" filled="f" stroked="t" strokeweight=".718262pt" strokecolor="#676767">
                <v:path arrowok="t"/>
              </v:shape>
            </v:group>
            <v:group style="position:absolute;left:4894;top:3298;width:1369;height:2" coordorigin="4894,3298" coordsize="1369,2">
              <v:shape style="position:absolute;left:4894;top:3298;width:1369;height:2" coordorigin="4894,3298" coordsize="1369,0" path="m4894,3298l6263,3298e" filled="f" stroked="t" strokeweight=".478842pt" strokecolor="#5B5B5B">
                <v:path arrowok="t"/>
              </v:shape>
            </v:group>
            <v:group style="position:absolute;left:10922;top:3302;width:666;height:2" coordorigin="10922,3302" coordsize="666,2">
              <v:shape style="position:absolute;left:10922;top:3302;width:666;height:2" coordorigin="10922,3302" coordsize="666,0" path="m10922,3302l11588,3302e" filled="f" stroked="t" strokeweight=".478842pt" strokecolor="#5B5B5B">
                <v:path arrowok="t"/>
              </v:shape>
            </v:group>
            <v:group style="position:absolute;left:292;top:3528;width:2447;height:2" coordorigin="292,3528" coordsize="2447,2">
              <v:shape style="position:absolute;left:292;top:3528;width:2447;height:2" coordorigin="292,3528" coordsize="2447,0" path="m292,3528l2739,3528e" filled="f" stroked="t" strokeweight=".718262pt" strokecolor="#606060">
                <v:path arrowok="t"/>
              </v:shape>
            </v:group>
            <v:group style="position:absolute;left:2682;top:3533;width:445;height:2" coordorigin="2682,3533" coordsize="445,2">
              <v:shape style="position:absolute;left:2682;top:3533;width:445;height:2" coordorigin="2682,3533" coordsize="445,0" path="m2682,3533l3127,3533e" filled="f" stroked="t" strokeweight=".478842pt" strokecolor="#3B3B3B">
                <v:path arrowok="t"/>
              </v:shape>
            </v:group>
            <v:group style="position:absolute;left:3069;top:3535;width:541;height:2" coordorigin="3069,3535" coordsize="541,2">
              <v:shape style="position:absolute;left:3069;top:3535;width:541;height:2" coordorigin="3069,3535" coordsize="541,0" path="m3069,3535l3610,3535e" filled="f" stroked="t" strokeweight=".718262pt" strokecolor="#707070">
                <v:path arrowok="t"/>
              </v:shape>
            </v:group>
            <v:group style="position:absolute;left:3381;top:3535;width:445;height:2" coordorigin="3381,3535" coordsize="445,2">
              <v:shape style="position:absolute;left:3381;top:3535;width:445;height:2" coordorigin="3381,3535" coordsize="445,0" path="m3381,3535l3826,3535e" filled="f" stroked="t" strokeweight=".957683pt" strokecolor="#838383">
                <v:path arrowok="t"/>
              </v:shape>
            </v:group>
            <v:group style="position:absolute;left:3768;top:3533;width:1834;height:2" coordorigin="3768,3533" coordsize="1834,2">
              <v:shape style="position:absolute;left:3768;top:3533;width:1834;height:2" coordorigin="3768,3533" coordsize="1834,0" path="m3768,3533l5602,3533e" filled="f" stroked="t" strokeweight=".718262pt" strokecolor="#606060">
                <v:path arrowok="t"/>
              </v:shape>
            </v:group>
            <v:group style="position:absolute;left:5545;top:3542;width:6048;height:2" coordorigin="5545,3542" coordsize="6048,2">
              <v:shape style="position:absolute;left:5545;top:3542;width:6048;height:2" coordorigin="5545,3542" coordsize="6048,0" path="m5545,3542l11593,3542e" filled="f" stroked="t" strokeweight=".718262pt" strokecolor="#707070">
                <v:path arrowok="t"/>
              </v:shape>
            </v:group>
            <v:group style="position:absolute;left:304;top:3504;width:2;height:2799" coordorigin="304,3504" coordsize="2,2799">
              <v:shape style="position:absolute;left:304;top:3504;width:2;height:2799" coordorigin="304,3504" coordsize="0,2799" path="m304,6303l304,3504e" filled="f" stroked="t" strokeweight=".718262pt" strokecolor="#484848">
                <v:path arrowok="t"/>
              </v:shape>
            </v:group>
            <v:group style="position:absolute;left:3797;top:3533;width:2;height:230" coordorigin="3797,3533" coordsize="2,230">
              <v:shape style="position:absolute;left:3797;top:3533;width:2;height:230" coordorigin="3797,3533" coordsize="0,230" path="m3797,3763l3797,3533e" filled="f" stroked="t" strokeweight=".239421pt" strokecolor="#6B6B6B">
                <v:path arrowok="t"/>
              </v:shape>
            </v:group>
            <v:group style="position:absolute;left:6991;top:3528;width:2;height:776" coordorigin="6991,3528" coordsize="2,776">
              <v:shape style="position:absolute;left:6991;top:3528;width:2;height:776" coordorigin="6991,3528" coordsize="0,776" path="m6991,4304l6991,3528e" filled="f" stroked="t" strokeweight=".957683pt" strokecolor="#646464">
                <v:path arrowok="t"/>
              </v:shape>
            </v:group>
            <v:group style="position:absolute;left:6977;top:3964;width:1360;height:2" coordorigin="6977,3964" coordsize="1360,2">
              <v:shape style="position:absolute;left:6977;top:3964;width:1360;height:2" coordorigin="6977,3964" coordsize="1360,0" path="m6977,3964l8337,3964e" filled="f" stroked="t" strokeweight=".239421pt" strokecolor="#707070">
                <v:path arrowok="t"/>
              </v:shape>
            </v:group>
            <v:group style="position:absolute;left:3797;top:3763;width:2;height:201" coordorigin="3797,3763" coordsize="2,201">
              <v:shape style="position:absolute;left:3797;top:3763;width:2;height:201" coordorigin="3797,3763" coordsize="0,201" path="m3797,3964l3797,3763e" filled="f" stroked="t" strokeweight=".239421pt" strokecolor="#000000">
                <v:path arrowok="t"/>
              </v:shape>
            </v:group>
            <v:group style="position:absolute;left:3859;top:3962;width:2423;height:2" coordorigin="3859,3962" coordsize="2423,2">
              <v:shape style="position:absolute;left:3859;top:3962;width:2423;height:2" coordorigin="3859,3962" coordsize="2423,0" path="m3859,3962l6282,3962e" filled="f" stroked="t" strokeweight=".478842pt" strokecolor="#707070">
                <v:path arrowok="t"/>
              </v:shape>
            </v:group>
            <v:group style="position:absolute;left:5981;top:3959;width:1020;height:2" coordorigin="5981,3959" coordsize="1020,2">
              <v:shape style="position:absolute;left:5981;top:3959;width:1020;height:2" coordorigin="5981,3959" coordsize="1020,0" path="m5981,3959l7001,3959e" filled="f" stroked="t" strokeweight=".957683pt" strokecolor="#B8B8B8">
                <v:path arrowok="t"/>
              </v:shape>
            </v:group>
            <v:group style="position:absolute;left:8337;top:3964;width:1475;height:2" coordorigin="8337,3964" coordsize="1475,2">
              <v:shape style="position:absolute;left:8337;top:3964;width:1475;height:2" coordorigin="8337,3964" coordsize="1475,0" path="m8337,3964l9811,3964e" filled="f" stroked="t" strokeweight=".239421pt" strokecolor="#000000">
                <v:path arrowok="t"/>
              </v:shape>
            </v:group>
            <v:group style="position:absolute;left:297;top:4280;width:919;height:2" coordorigin="297,4280" coordsize="919,2">
              <v:shape style="position:absolute;left:297;top:4280;width:919;height:2" coordorigin="297,4280" coordsize="919,0" path="m297,4280l1216,4280e" filled="f" stroked="t" strokeweight=".957683pt" strokecolor="#676767">
                <v:path arrowok="t"/>
              </v:shape>
            </v:group>
            <v:group style="position:absolute;left:1039;top:4280;width:584;height:2" coordorigin="1039,4280" coordsize="584,2">
              <v:shape style="position:absolute;left:1039;top:4280;width:584;height:2" coordorigin="1039,4280" coordsize="584,0" path="m1039,4280l1623,4280e" filled="f" stroked="t" strokeweight=".478842pt" strokecolor="#575757">
                <v:path arrowok="t"/>
              </v:shape>
            </v:group>
            <v:group style="position:absolute;left:1566;top:4285;width:2265;height:2" coordorigin="1566,4285" coordsize="2265,2">
              <v:shape style="position:absolute;left:1566;top:4285;width:2265;height:2" coordorigin="1566,4285" coordsize="2265,0" path="m1566,4285l3831,4285e" filled="f" stroked="t" strokeweight=".718262pt" strokecolor="#606060">
                <v:path arrowok="t"/>
              </v:shape>
            </v:group>
            <v:group style="position:absolute;left:3797;top:3964;width:2;height:321" coordorigin="3797,3964" coordsize="2,321">
              <v:shape style="position:absolute;left:3797;top:3964;width:2;height:321" coordorigin="3797,3964" coordsize="0,321" path="m3797,4285l3797,3964e" filled="f" stroked="t" strokeweight=".239421pt" strokecolor="#5B5B5B">
                <v:path arrowok="t"/>
              </v:shape>
            </v:group>
            <v:group style="position:absolute;left:3859;top:4280;width:2404;height:2" coordorigin="3859,4280" coordsize="2404,2">
              <v:shape style="position:absolute;left:3859;top:4280;width:2404;height:2" coordorigin="3859,4280" coordsize="2404,0" path="m3859,4280l6263,4280e" filled="f" stroked="t" strokeweight="1.436525pt" strokecolor="#646464">
                <v:path arrowok="t"/>
              </v:shape>
            </v:group>
            <v:group style="position:absolute;left:6235;top:4276;width:757;height:2" coordorigin="6235,4276" coordsize="757,2">
              <v:shape style="position:absolute;left:6235;top:4276;width:757;height:2" coordorigin="6235,4276" coordsize="757,0" path="m6235,4276l6991,4276e" filled="f" stroked="t" strokeweight=".718262pt" strokecolor="#A3A3A3">
                <v:path arrowok="t"/>
              </v:shape>
            </v:group>
            <v:group style="position:absolute;left:6857;top:4295;width:4195;height:2" coordorigin="6857,4295" coordsize="4195,2">
              <v:shape style="position:absolute;left:6857;top:4295;width:4195;height:2" coordorigin="6857,4295" coordsize="4195,0" path="m6857,4295l11052,4295e" filled="f" stroked="t" strokeweight=".718262pt" strokecolor="#6B6B6B">
                <v:path arrowok="t"/>
              </v:shape>
            </v:group>
            <v:group style="position:absolute;left:10922;top:4299;width:675;height:2" coordorigin="10922,4299" coordsize="675,2">
              <v:shape style="position:absolute;left:10922;top:4299;width:675;height:2" coordorigin="10922,4299" coordsize="675,0" path="m10922,4299l11598,4299e" filled="f" stroked="t" strokeweight=".478842pt" strokecolor="#646464">
                <v:path arrowok="t"/>
              </v:shape>
            </v:group>
            <v:group style="position:absolute;left:297;top:4573;width:5387;height:2" coordorigin="297,4573" coordsize="5387,2">
              <v:shape style="position:absolute;left:297;top:4573;width:5387;height:2" coordorigin="297,4573" coordsize="5387,0" path="m297,4573l5684,4573e" filled="f" stroked="t" strokeweight=".718262pt" strokecolor="#606060">
                <v:path arrowok="t"/>
              </v:shape>
            </v:group>
            <v:group style="position:absolute;left:302;top:4242;width:2;height:594" coordorigin="302,4242" coordsize="2,594">
              <v:shape style="position:absolute;left:302;top:4242;width:2;height:594" coordorigin="302,4242" coordsize="0,594" path="m302,4836l302,4242e" filled="f" stroked="t" strokeweight=".478842pt" strokecolor="#2B2B2B">
                <v:path arrowok="t"/>
              </v:shape>
            </v:group>
            <v:group style="position:absolute;left:2124;top:4276;width:2;height:9246" coordorigin="2124,4276" coordsize="2,9246">
              <v:shape style="position:absolute;left:2124;top:4276;width:2;height:9246" coordorigin="2124,4276" coordsize="0,9246" path="m2124,13522l2124,4276e" filled="f" stroked="t" strokeweight=".718262pt" strokecolor="#5B5B5B">
                <v:path arrowok="t"/>
              </v:shape>
            </v:group>
            <v:group style="position:absolute;left:5545;top:4577;width:2241;height:2" coordorigin="5545,4577" coordsize="2241,2">
              <v:shape style="position:absolute;left:5545;top:4577;width:2241;height:2" coordorigin="5545,4577" coordsize="2241,0" path="m5545,4577l7786,4577e" filled="f" stroked="t" strokeweight=".478842pt" strokecolor="#484848">
                <v:path arrowok="t"/>
              </v:shape>
            </v:group>
            <v:group style="position:absolute;left:7729;top:4582;width:637;height:2" coordorigin="7729,4582" coordsize="637,2">
              <v:shape style="position:absolute;left:7729;top:4582;width:637;height:2" coordorigin="7729,4582" coordsize="637,0" path="m7729,4582l8365,4582e" filled="f" stroked="t" strokeweight=".957683pt" strokecolor="#646464">
                <v:path arrowok="t"/>
              </v:shape>
            </v:group>
            <v:group style="position:absolute;left:8308;top:4580;width:618;height:2" coordorigin="8308,4580" coordsize="618,2">
              <v:shape style="position:absolute;left:8308;top:4580;width:618;height:2" coordorigin="8308,4580" coordsize="618,0" path="m8308,4580l8926,4580e" filled="f" stroked="t" strokeweight=".957683pt" strokecolor="#777777">
                <v:path arrowok="t"/>
              </v:shape>
            </v:group>
            <v:group style="position:absolute;left:8868;top:4582;width:972;height:2" coordorigin="8868,4582" coordsize="972,2">
              <v:shape style="position:absolute;left:8868;top:4582;width:972;height:2" coordorigin="8868,4582" coordsize="972,0" path="m8868,4582l9840,4582e" filled="f" stroked="t" strokeweight=".478842pt" strokecolor="#3B3B3B">
                <v:path arrowok="t"/>
              </v:shape>
            </v:group>
            <v:group style="position:absolute;left:9783;top:4585;width:1815;height:2" coordorigin="9783,4585" coordsize="1815,2">
              <v:shape style="position:absolute;left:9783;top:4585;width:1815;height:2" coordorigin="9783,4585" coordsize="1815,0" path="m9783,4585l11598,4585e" filled="f" stroked="t" strokeweight=".957683pt" strokecolor="#707070">
                <v:path arrowok="t"/>
              </v:shape>
            </v:group>
            <v:group style="position:absolute;left:2107;top:4815;width:2485;height:2" coordorigin="2107,4815" coordsize="2485,2">
              <v:shape style="position:absolute;left:2107;top:4815;width:2485;height:2" coordorigin="2107,4815" coordsize="2485,0" path="m2107,4815l4592,4815e" filled="f" stroked="t" strokeweight=".718262pt" strokecolor="#545454">
                <v:path arrowok="t"/>
              </v:shape>
            </v:group>
            <v:group style="position:absolute;left:4137;top:4817;width:1465;height:2" coordorigin="4137,4817" coordsize="1465,2">
              <v:shape style="position:absolute;left:4137;top:4817;width:1465;height:2" coordorigin="4137,4817" coordsize="1465,0" path="m4137,4817l5602,4817e" filled="f" stroked="t" strokeweight=".957683pt" strokecolor="#676767">
                <v:path arrowok="t"/>
              </v:shape>
            </v:group>
            <v:group style="position:absolute;left:5545;top:4820;width:1465;height:2" coordorigin="5545,4820" coordsize="1465,2">
              <v:shape style="position:absolute;left:5545;top:4820;width:1465;height:2" coordorigin="5545,4820" coordsize="1465,0" path="m5545,4820l7010,4820e" filled="f" stroked="t" strokeweight=".478842pt" strokecolor="#545454">
                <v:path arrowok="t"/>
              </v:shape>
            </v:group>
            <v:group style="position:absolute;left:6953;top:4822;width:1973;height:2" coordorigin="6953,4822" coordsize="1973,2">
              <v:shape style="position:absolute;left:6953;top:4822;width:1973;height:2" coordorigin="6953,4822" coordsize="1973,0" path="m6953,4822l8926,4822e" filled="f" stroked="t" strokeweight=".957683pt" strokecolor="#6B6B6B">
                <v:path arrowok="t"/>
              </v:shape>
            </v:group>
            <v:group style="position:absolute;left:8868;top:4822;width:575;height:2" coordorigin="8868,4822" coordsize="575,2">
              <v:shape style="position:absolute;left:8868;top:4822;width:575;height:2" coordorigin="8868,4822" coordsize="575,0" path="m8868,4822l9443,4822e" filled="f" stroked="t" strokeweight=".478842pt" strokecolor="#484848">
                <v:path arrowok="t"/>
              </v:shape>
            </v:group>
            <v:group style="position:absolute;left:9385;top:4822;width:455;height:2" coordorigin="9385,4822" coordsize="455,2">
              <v:shape style="position:absolute;left:9385;top:4822;width:455;height:2" coordorigin="9385,4822" coordsize="455,0" path="m9385,4822l9840,4822e" filled="f" stroked="t" strokeweight=".478842pt" strokecolor="#2F2F2F">
                <v:path arrowok="t"/>
              </v:shape>
            </v:group>
            <v:group style="position:absolute;left:9783;top:4827;width:1197;height:2" coordorigin="9783,4827" coordsize="1197,2">
              <v:shape style="position:absolute;left:9783;top:4827;width:1197;height:2" coordorigin="9783,4827" coordsize="1197,0" path="m9783,4827l10980,4827e" filled="f" stroked="t" strokeweight=".957683pt" strokecolor="#6B6B6B">
                <v:path arrowok="t"/>
              </v:shape>
            </v:group>
            <v:group style="position:absolute;left:10922;top:4827;width:675;height:2" coordorigin="10922,4827" coordsize="675,2">
              <v:shape style="position:absolute;left:10922;top:4827;width:675;height:2" coordorigin="10922,4827" coordsize="675,0" path="m10922,4827l11598,4827e" filled="f" stroked="t" strokeweight=".478842pt" strokecolor="#5B5B5B">
                <v:path arrowok="t"/>
              </v:shape>
            </v:group>
            <v:group style="position:absolute;left:4934;top:4808;width:2;height:1984" coordorigin="4934,4808" coordsize="2,1984">
              <v:shape style="position:absolute;left:4934;top:4808;width:2;height:1984" coordorigin="4934,4808" coordsize="0,1984" path="m4934,6792l4934,4808e" filled="f" stroked="t" strokeweight=".957683pt" strokecolor="#676767">
                <v:path arrowok="t"/>
              </v:shape>
            </v:group>
            <v:group style="position:absolute;left:7757;top:4803;width:2;height:249" coordorigin="7757,4803" coordsize="2,249">
              <v:shape style="position:absolute;left:7757;top:4803;width:2;height:249" coordorigin="7757,4803" coordsize="0,249" path="m7757,5052l7757,4803e" filled="f" stroked="t" strokeweight=".239421pt" strokecolor="#676767">
                <v:path arrowok="t"/>
              </v:shape>
            </v:group>
            <v:group style="position:absolute;left:11593;top:4774;width:2;height:566" coordorigin="11593,4774" coordsize="2,566">
              <v:shape style="position:absolute;left:11593;top:4774;width:2;height:566" coordorigin="11593,4774" coordsize="0,566" path="m11593,5340l11593,4774e" filled="f" stroked="t" strokeweight=".478842pt" strokecolor="#383838">
                <v:path arrowok="t"/>
              </v:shape>
            </v:group>
            <v:group style="position:absolute;left:4922;top:5313;width:1834;height:2" coordorigin="4922,5313" coordsize="1834,2">
              <v:shape style="position:absolute;left:4922;top:5313;width:1834;height:2" coordorigin="4922,5313" coordsize="1834,0" path="m4922,5313l6756,5313e" filled="f" stroked="t" strokeweight=".957683pt" strokecolor="#707070">
                <v:path arrowok="t"/>
              </v:shape>
            </v:group>
            <v:group style="position:absolute;left:6536;top:5311;width:474;height:2" coordorigin="6536,5311" coordsize="474,2">
              <v:shape style="position:absolute;left:6536;top:5311;width:474;height:2" coordorigin="6536,5311" coordsize="474,0" path="m6536,5311l7010,5311e" filled="f" stroked="t" strokeweight=".718262pt" strokecolor="#5B5B5B">
                <v:path arrowok="t"/>
              </v:shape>
            </v:group>
            <v:group style="position:absolute;left:6953;top:5316;width:1413;height:2" coordorigin="6953,5316" coordsize="1413,2">
              <v:shape style="position:absolute;left:6953;top:5316;width:1413;height:2" coordorigin="6953,5316" coordsize="1413,0" path="m6953,5316l8365,5316e" filled="f" stroked="t" strokeweight=".478842pt" strokecolor="#3B3B3B">
                <v:path arrowok="t"/>
              </v:shape>
            </v:group>
            <v:group style="position:absolute;left:7757;top:5052;width:2;height:259" coordorigin="7757,5052" coordsize="2,259">
              <v:shape style="position:absolute;left:7757;top:5052;width:2;height:259" coordorigin="7757,5052" coordsize="0,259" path="m7757,5311l7757,5052e" filled="f" stroked="t" strokeweight=".239421pt" strokecolor="#3B3B3B">
                <v:path arrowok="t"/>
              </v:shape>
            </v:group>
            <v:group style="position:absolute;left:8308;top:5316;width:1585;height:2" coordorigin="8308,5316" coordsize="1585,2">
              <v:shape style="position:absolute;left:8308;top:5316;width:1585;height:2" coordorigin="8308,5316" coordsize="1585,0" path="m8308,5316l9893,5316e" filled="f" stroked="t" strokeweight=".957683pt" strokecolor="#6B6B6B">
                <v:path arrowok="t"/>
              </v:shape>
            </v:group>
            <v:group style="position:absolute;left:9783;top:5320;width:1197;height:2" coordorigin="9783,5320" coordsize="1197,2">
              <v:shape style="position:absolute;left:9783;top:5320;width:1197;height:2" coordorigin="9783,5320" coordsize="1197,0" path="m9783,5320l10980,5320e" filled="f" stroked="t" strokeweight=".478842pt" strokecolor="#444444">
                <v:path arrowok="t"/>
              </v:shape>
            </v:group>
            <v:group style="position:absolute;left:10922;top:5320;width:675;height:2" coordorigin="10922,5320" coordsize="675,2">
              <v:shape style="position:absolute;left:10922;top:5320;width:675;height:2" coordorigin="10922,5320" coordsize="675,0" path="m10922,5320l11598,5320e" filled="f" stroked="t" strokeweight=".957683pt" strokecolor="#707070">
                <v:path arrowok="t"/>
              </v:shape>
            </v:group>
            <v:group style="position:absolute;left:4922;top:5565;width:2509;height:2" coordorigin="4922,5565" coordsize="2509,2">
              <v:shape style="position:absolute;left:4922;top:5565;width:2509;height:2" coordorigin="4922,5565" coordsize="2509,0" path="m4922,5565l7432,5565e" filled="f" stroked="t" strokeweight=".718262pt" strokecolor="#646464">
                <v:path arrowok="t"/>
              </v:shape>
            </v:group>
            <v:group style="position:absolute;left:7374;top:5565;width:991;height:2" coordorigin="7374,5565" coordsize="991,2">
              <v:shape style="position:absolute;left:7374;top:5565;width:991;height:2" coordorigin="7374,5565" coordsize="991,0" path="m7374,5565l8365,5565e" filled="f" stroked="t" strokeweight=".478842pt" strokecolor="#3B3B3B">
                <v:path arrowok="t"/>
              </v:shape>
            </v:group>
            <v:group style="position:absolute;left:8308;top:5565;width:1595;height:2" coordorigin="8308,5565" coordsize="1595,2">
              <v:shape style="position:absolute;left:8308;top:5565;width:1595;height:2" coordorigin="8308,5565" coordsize="1595,0" path="m8308,5565l9902,5565e" filled="f" stroked="t" strokeweight=".957683pt" strokecolor="#676767">
                <v:path arrowok="t"/>
              </v:shape>
            </v:group>
            <v:group style="position:absolute;left:9783;top:5570;width:1197;height:2" coordorigin="9783,5570" coordsize="1197,2">
              <v:shape style="position:absolute;left:9783;top:5570;width:1197;height:2" coordorigin="9783,5570" coordsize="1197,0" path="m9783,5570l10980,5570e" filled="f" stroked="t" strokeweight=".478842pt" strokecolor="#484848">
                <v:path arrowok="t"/>
              </v:shape>
            </v:group>
            <v:group style="position:absolute;left:10922;top:5570;width:680;height:2" coordorigin="10922,5570" coordsize="680,2">
              <v:shape style="position:absolute;left:10922;top:5570;width:680;height:2" coordorigin="10922,5570" coordsize="680,0" path="m10922,5570l11602,5570e" filled="f" stroked="t" strokeweight=".718262pt" strokecolor="#676767">
                <v:path arrowok="t"/>
              </v:shape>
            </v:group>
            <v:group style="position:absolute;left:11593;top:839;width:2;height:5004" coordorigin="11593,839" coordsize="2,5004">
              <v:shape style="position:absolute;left:11593;top:839;width:2;height:5004" coordorigin="11593,839" coordsize="0,5004" path="m11593,5843l11593,839e" filled="f" stroked="t" strokeweight=".478842pt" strokecolor="#646464">
                <v:path arrowok="t"/>
              </v:shape>
            </v:group>
            <v:group style="position:absolute;left:4922;top:5814;width:2863;height:2" coordorigin="4922,5814" coordsize="2863,2">
              <v:shape style="position:absolute;left:4922;top:5814;width:2863;height:2" coordorigin="4922,5814" coordsize="2863,0" path="m4922,5814l7786,5814e" filled="f" stroked="t" strokeweight=".718262pt" strokecolor="#5B5B5B">
                <v:path arrowok="t"/>
              </v:shape>
            </v:group>
            <v:group style="position:absolute;left:7676;top:5817;width:1767;height:2" coordorigin="7676,5817" coordsize="1767,2">
              <v:shape style="position:absolute;left:7676;top:5817;width:1767;height:2" coordorigin="7676,5817" coordsize="1767,0" path="m7676,5817l9443,5817e" filled="f" stroked="t" strokeweight=".957683pt" strokecolor="#777777">
                <v:path arrowok="t"/>
              </v:shape>
            </v:group>
            <v:group style="position:absolute;left:9385;top:5819;width:455;height:2" coordorigin="9385,5819" coordsize="455,2">
              <v:shape style="position:absolute;left:9385;top:5819;width:455;height:2" coordorigin="9385,5819" coordsize="455,0" path="m9385,5819l9840,5819e" filled="f" stroked="t" strokeweight=".478842pt" strokecolor="#444444">
                <v:path arrowok="t"/>
              </v:shape>
            </v:group>
            <v:group style="position:absolute;left:9783;top:5819;width:1197;height:2" coordorigin="9783,5819" coordsize="1197,2">
              <v:shape style="position:absolute;left:9783;top:5819;width:1197;height:2" coordorigin="9783,5819" coordsize="1197,0" path="m9783,5819l10980,5819e" filled="f" stroked="t" strokeweight=".478842pt" strokecolor="#575757">
                <v:path arrowok="t"/>
              </v:shape>
            </v:group>
            <v:group style="position:absolute;left:10582;top:5819;width:1020;height:2" coordorigin="10582,5819" coordsize="1020,2">
              <v:shape style="position:absolute;left:10582;top:5819;width:1020;height:2" coordorigin="10582,5819" coordsize="1020,0" path="m10582,5819l11602,5819e" filled="f" stroked="t" strokeweight=".957683pt" strokecolor="#7C7C7C">
                <v:path arrowok="t"/>
              </v:shape>
            </v:group>
            <v:group style="position:absolute;left:2107;top:6049;width:632;height:2" coordorigin="2107,6049" coordsize="632,2">
              <v:shape style="position:absolute;left:2107;top:6049;width:632;height:2" coordorigin="2107,6049" coordsize="632,0" path="m2107,6049l2739,6049e" filled="f" stroked="t" strokeweight=".718262pt" strokecolor="#606060">
                <v:path arrowok="t"/>
              </v:shape>
            </v:group>
            <v:group style="position:absolute;left:2682;top:6054;width:445;height:2" coordorigin="2682,6054" coordsize="445,2">
              <v:shape style="position:absolute;left:2682;top:6054;width:445;height:2" coordorigin="2682,6054" coordsize="445,0" path="m2682,6054l3127,6054e" filled="f" stroked="t" strokeweight=".478842pt" strokecolor="#383838">
                <v:path arrowok="t"/>
              </v:shape>
            </v:group>
            <v:group style="position:absolute;left:3069;top:6054;width:541;height:2" coordorigin="3069,6054" coordsize="541,2">
              <v:shape style="position:absolute;left:3069;top:6054;width:541;height:2" coordorigin="3069,6054" coordsize="541,0" path="m3069,6054l3610,6054e" filled="f" stroked="t" strokeweight=".478842pt" strokecolor="#4F4F4F">
                <v:path arrowok="t"/>
              </v:shape>
            </v:group>
            <v:group style="position:absolute;left:3553;top:6056;width:5416;height:2" coordorigin="3553,6056" coordsize="5416,2">
              <v:shape style="position:absolute;left:3553;top:6056;width:5416;height:2" coordorigin="3553,6056" coordsize="5416,0" path="m3553,6056l8969,6056e" filled="f" stroked="t" strokeweight=".718262pt" strokecolor="#707070">
                <v:path arrowok="t"/>
              </v:shape>
            </v:group>
            <v:group style="position:absolute;left:8868;top:6059;width:306;height:2" coordorigin="8868,6059" coordsize="306,2">
              <v:shape style="position:absolute;left:8868;top:6059;width:306;height:2" coordorigin="8868,6059" coordsize="306,0" path="m8868,6059l9175,6059e" filled="f" stroked="t" strokeweight=".478842pt" strokecolor="#606060">
                <v:path arrowok="t"/>
              </v:shape>
            </v:group>
            <v:group style="position:absolute;left:9117;top:6059;width:723;height:2" coordorigin="9117,6059" coordsize="723,2">
              <v:shape style="position:absolute;left:9117;top:6059;width:723;height:2" coordorigin="9117,6059" coordsize="723,0" path="m9117,6059l9840,6059e" filled="f" stroked="t" strokeweight=".478842pt" strokecolor="#444444">
                <v:path arrowok="t"/>
              </v:shape>
            </v:group>
            <v:group style="position:absolute;left:9783;top:6063;width:1197;height:2" coordorigin="9783,6063" coordsize="1197,2">
              <v:shape style="position:absolute;left:9783;top:6063;width:1197;height:2" coordorigin="9783,6063" coordsize="1197,0" path="m9783,6063l10980,6063e" filled="f" stroked="t" strokeweight=".718262pt" strokecolor="#6B6B6B">
                <v:path arrowok="t"/>
              </v:shape>
            </v:group>
            <v:group style="position:absolute;left:10434;top:6059;width:1168;height:2" coordorigin="10434,6059" coordsize="1168,2">
              <v:shape style="position:absolute;left:10434;top:6059;width:1168;height:2" coordorigin="10434,6059" coordsize="1168,0" path="m10434,6059l11602,6059e" filled="f" stroked="t" strokeweight=".957683pt" strokecolor="#808080">
                <v:path arrowok="t"/>
              </v:shape>
            </v:group>
            <v:group style="position:absolute;left:11593;top:5771;width:2;height:585" coordorigin="11593,5771" coordsize="2,585">
              <v:shape style="position:absolute;left:11593;top:5771;width:2;height:585" coordorigin="11593,5771" coordsize="0,585" path="m11593,6356l11593,5771e" filled="f" stroked="t" strokeweight=".718262pt" strokecolor="#606060">
                <v:path arrowok="t"/>
              </v:shape>
            </v:group>
            <v:group style="position:absolute;left:757;top:6289;width:340;height:2" coordorigin="757,6289" coordsize="340,2">
              <v:shape style="position:absolute;left:757;top:6289;width:340;height:2" coordorigin="757,6289" coordsize="340,0" path="m757,6289l1097,6289e" filled="f" stroked="t" strokeweight=".478842pt" strokecolor="#5B5B5B">
                <v:path arrowok="t"/>
              </v:shape>
            </v:group>
            <v:group style="position:absolute;left:757;top:6291;width:6675;height:2" coordorigin="757,6291" coordsize="6675,2">
              <v:shape style="position:absolute;left:757;top:6291;width:6675;height:2" coordorigin="757,6291" coordsize="6675,0" path="m757,6291l7432,6291e" filled="f" stroked="t" strokeweight=".718262pt" strokecolor="#6B6B6B">
                <v:path arrowok="t"/>
              </v:shape>
            </v:group>
            <v:group style="position:absolute;left:7374;top:6293;width:412;height:2" coordorigin="7374,6293" coordsize="412,2">
              <v:shape style="position:absolute;left:7374;top:6293;width:412;height:2" coordorigin="7374,6293" coordsize="412,0" path="m7374,6293l7786,6293e" filled="f" stroked="t" strokeweight=".478842pt" strokecolor="#484848">
                <v:path arrowok="t"/>
              </v:shape>
            </v:group>
            <v:group style="position:absolute;left:7729;top:6296;width:1714;height:2" coordorigin="7729,6296" coordsize="1714,2">
              <v:shape style="position:absolute;left:7729;top:6296;width:1714;height:2" coordorigin="7729,6296" coordsize="1714,0" path="m7729,6296l9443,6296e" filled="f" stroked="t" strokeweight=".957683pt" strokecolor="#7C7C7C">
                <v:path arrowok="t"/>
              </v:shape>
            </v:group>
            <v:group style="position:absolute;left:9385;top:6298;width:1595;height:2" coordorigin="9385,6298" coordsize="1595,2">
              <v:shape style="position:absolute;left:9385;top:6298;width:1595;height:2" coordorigin="9385,6298" coordsize="1595,0" path="m9385,6298l10980,6298e" filled="f" stroked="t" strokeweight=".478842pt" strokecolor="#4F4F4F">
                <v:path arrowok="t"/>
              </v:shape>
            </v:group>
            <v:group style="position:absolute;left:10898;top:6298;width:704;height:2" coordorigin="10898,6298" coordsize="704,2">
              <v:shape style="position:absolute;left:10898;top:6298;width:704;height:2" coordorigin="10898,6298" coordsize="704,0" path="m10898,6298l11602,6298e" filled="f" stroked="t" strokeweight=".957683pt" strokecolor="#7C7C7C">
                <v:path arrowok="t"/>
              </v:shape>
            </v:group>
            <v:group style="position:absolute;left:7757;top:6293;width:2;height:705" coordorigin="7757,6293" coordsize="2,705">
              <v:shape style="position:absolute;left:7757;top:6293;width:2;height:705" coordorigin="7757,6293" coordsize="0,705" path="m7757,6998l7757,6293e" filled="f" stroked="t" strokeweight=".239421pt" strokecolor="#545454">
                <v:path arrowok="t"/>
              </v:shape>
            </v:group>
            <v:group style="position:absolute;left:11598;top:6265;width:2;height:762" coordorigin="11598,6265" coordsize="2,762">
              <v:shape style="position:absolute;left:11598;top:6265;width:2;height:762" coordorigin="11598,6265" coordsize="0,762" path="m11598,7027l11598,6265e" filled="f" stroked="t" strokeweight=".478842pt" strokecolor="#484848">
                <v:path arrowok="t"/>
              </v:shape>
            </v:group>
            <v:group style="position:absolute;left:304;top:6015;width:2;height:3259" coordorigin="304,6015" coordsize="2,3259">
              <v:shape style="position:absolute;left:304;top:6015;width:2;height:3259" coordorigin="304,6015" coordsize="0,3259" path="m304,9275l304,6015e" filled="f" stroked="t" strokeweight=".957683pt" strokecolor="#646464">
                <v:path arrowok="t"/>
              </v:shape>
            </v:group>
            <v:group style="position:absolute;left:2112;top:6761;width:2480;height:2" coordorigin="2112,6761" coordsize="2480,2">
              <v:shape style="position:absolute;left:2112;top:6761;width:2480;height:2" coordorigin="2112,6761" coordsize="2480,0" path="m2112,6761l4592,6761e" filled="f" stroked="t" strokeweight=".478842pt" strokecolor="#5B5B5B">
                <v:path arrowok="t"/>
              </v:shape>
            </v:group>
            <v:group style="position:absolute;left:4458;top:6761;width:2552;height:2" coordorigin="4458,6761" coordsize="2552,2">
              <v:shape style="position:absolute;left:4458;top:6761;width:2552;height:2" coordorigin="4458,6761" coordsize="2552,0" path="m4458,6761l7010,6761e" filled="f" stroked="t" strokeweight=".957683pt" strokecolor="#777777">
                <v:path arrowok="t"/>
              </v:shape>
            </v:group>
            <v:group style="position:absolute;left:6953;top:6763;width:1413;height:2" coordorigin="6953,6763" coordsize="1413,2">
              <v:shape style="position:absolute;left:6953;top:6763;width:1413;height:2" coordorigin="6953,6763" coordsize="1413,0" path="m6953,6763l8365,6763e" filled="f" stroked="t" strokeweight=".478842pt" strokecolor="#4B4B4B">
                <v:path arrowok="t"/>
              </v:shape>
            </v:group>
            <v:group style="position:absolute;left:8308;top:6763;width:2705;height:2" coordorigin="8308,6763" coordsize="2705,2">
              <v:shape style="position:absolute;left:8308;top:6763;width:2705;height:2" coordorigin="8308,6763" coordsize="2705,0" path="m8308,6763l11013,6763e" filled="f" stroked="t" strokeweight=".718262pt" strokecolor="#707070">
                <v:path arrowok="t"/>
              </v:shape>
            </v:group>
            <v:group style="position:absolute;left:10922;top:6763;width:680;height:2" coordorigin="10922,6763" coordsize="680,2">
              <v:shape style="position:absolute;left:10922;top:6763;width:680;height:2" coordorigin="10922,6763" coordsize="680,0" path="m10922,6763l11602,6763e" filled="f" stroked="t" strokeweight=".478842pt" strokecolor="#646464">
                <v:path arrowok="t"/>
              </v:shape>
            </v:group>
            <v:group style="position:absolute;left:2116;top:4276;width:2;height:5642" coordorigin="2116,4276" coordsize="2,5642">
              <v:shape style="position:absolute;left:2116;top:4276;width:2;height:5642" coordorigin="2116,4276" coordsize="0,5642" path="m2116,9917l2116,4276e" filled="f" stroked="t" strokeweight=".718262pt" strokecolor="#545454">
                <v:path arrowok="t"/>
              </v:shape>
            </v:group>
            <v:group style="position:absolute;left:2112;top:7000;width:2480;height:2" coordorigin="2112,7000" coordsize="2480,2">
              <v:shape style="position:absolute;left:2112;top:7000;width:2480;height:2" coordorigin="2112,7000" coordsize="2480,0" path="m2112,7000l4592,7000e" filled="f" stroked="t" strokeweight=".478842pt" strokecolor="#646464">
                <v:path arrowok="t"/>
              </v:shape>
            </v:group>
            <v:group style="position:absolute;left:4934;top:6720;width:2;height:292" coordorigin="4934,6720" coordsize="2,292">
              <v:shape style="position:absolute;left:4934;top:6720;width:2;height:292" coordorigin="4934,6720" coordsize="0,292" path="m4934,7012l4934,6720e" filled="f" stroked="t" strokeweight=".478842pt" strokecolor="#4F4F4F">
                <v:path arrowok="t"/>
              </v:shape>
            </v:group>
            <v:group style="position:absolute;left:4487;top:7000;width:2107;height:2" coordorigin="4487,7000" coordsize="2107,2">
              <v:shape style="position:absolute;left:4487;top:7000;width:2107;height:2" coordorigin="4487,7000" coordsize="2107,0" path="m4487,7000l6594,7000e" filled="f" stroked="t" strokeweight=".957683pt" strokecolor="#777777">
                <v:path arrowok="t"/>
              </v:shape>
            </v:group>
            <v:group style="position:absolute;left:6536;top:7003;width:1255;height:2" coordorigin="6536,7003" coordsize="1255,2">
              <v:shape style="position:absolute;left:6536;top:7003;width:1255;height:2" coordorigin="6536,7003" coordsize="1255,0" path="m6536,7003l7791,7003e" filled="f" stroked="t" strokeweight=".478842pt" strokecolor="#575757">
                <v:path arrowok="t"/>
              </v:shape>
            </v:group>
            <v:group style="position:absolute;left:7729;top:7003;width:637;height:2" coordorigin="7729,7003" coordsize="637,2">
              <v:shape style="position:absolute;left:7729;top:7003;width:637;height:2" coordorigin="7729,7003" coordsize="637,0" path="m7729,7003l8365,7003e" filled="f" stroked="t" strokeweight=".478842pt" strokecolor="#707070">
                <v:path arrowok="t"/>
              </v:shape>
            </v:group>
            <v:group style="position:absolute;left:8212;top:7005;width:1839;height:2" coordorigin="8212,7005" coordsize="1839,2">
              <v:shape style="position:absolute;left:8212;top:7005;width:1839;height:2" coordorigin="8212,7005" coordsize="1839,0" path="m8212,7005l10051,7005e" filled="f" stroked="t" strokeweight=".957683pt" strokecolor="#7C7C7C">
                <v:path arrowok="t"/>
              </v:shape>
            </v:group>
            <v:group style="position:absolute;left:9783;top:7005;width:1820;height:2" coordorigin="9783,7005" coordsize="1820,2">
              <v:shape style="position:absolute;left:9783;top:7005;width:1820;height:2" coordorigin="9783,7005" coordsize="1820,0" path="m9783,7005l11602,7005e" filled="f" stroked="t" strokeweight=".478842pt" strokecolor="#646464">
                <v:path arrowok="t"/>
              </v:shape>
            </v:group>
            <v:group style="position:absolute;left:292;top:7240;width:1398;height:2" coordorigin="292,7240" coordsize="1398,2">
              <v:shape style="position:absolute;left:292;top:7240;width:1398;height:2" coordorigin="292,7240" coordsize="1398,0" path="m292,7240l1690,7240e" filled="f" stroked="t" strokeweight=".957683pt" strokecolor="#777777">
                <v:path arrowok="t"/>
              </v:shape>
            </v:group>
            <v:group style="position:absolute;left:1566;top:7242;width:575;height:2" coordorigin="1566,7242" coordsize="575,2">
              <v:shape style="position:absolute;left:1566;top:7242;width:575;height:2" coordorigin="1566,7242" coordsize="575,0" path="m1566,7242l2140,7242e" filled="f" stroked="t" strokeweight=".478842pt" strokecolor="#545454">
                <v:path arrowok="t"/>
              </v:shape>
            </v:group>
            <v:group style="position:absolute;left:2069;top:7245;width:2931;height:2" coordorigin="2069,7245" coordsize="2931,2">
              <v:shape style="position:absolute;left:2069;top:7245;width:2931;height:2" coordorigin="2069,7245" coordsize="2931,0" path="m2069,7245l4999,7245e" filled="f" stroked="t" strokeweight=".957683pt" strokecolor="#777777">
                <v:path arrowok="t"/>
              </v:shape>
            </v:group>
            <v:group style="position:absolute;left:4894;top:7245;width:2116;height:2" coordorigin="4894,7245" coordsize="2116,2">
              <v:shape style="position:absolute;left:4894;top:7245;width:2116;height:2" coordorigin="4894,7245" coordsize="2116,0" path="m4894,7245l7010,7245e" filled="f" stroked="t" strokeweight=".478842pt" strokecolor="#606060">
                <v:path arrowok="t"/>
              </v:shape>
            </v:group>
            <v:group style="position:absolute;left:6953;top:7245;width:1973;height:2" coordorigin="6953,7245" coordsize="1973,2">
              <v:shape style="position:absolute;left:6953;top:7245;width:1973;height:2" coordorigin="6953,7245" coordsize="1973,0" path="m6953,7245l8926,7245e" filled="f" stroked="t" strokeweight=".957683pt" strokecolor="#7C7C7C">
                <v:path arrowok="t"/>
              </v:shape>
            </v:group>
            <v:group style="position:absolute;left:8868;top:7247;width:2112;height:2" coordorigin="8868,7247" coordsize="2112,2">
              <v:shape style="position:absolute;left:8868;top:7247;width:2112;height:2" coordorigin="8868,7247" coordsize="2112,0" path="m8868,7247l10980,7247e" filled="f" stroked="t" strokeweight=".478842pt" strokecolor="#4F4F4F">
                <v:path arrowok="t"/>
              </v:shape>
            </v:group>
            <v:group style="position:absolute;left:10817;top:7247;width:785;height:2" coordorigin="10817,7247" coordsize="785,2">
              <v:shape style="position:absolute;left:10817;top:7247;width:785;height:2" coordorigin="10817,7247" coordsize="785,0" path="m10817,7247l11602,7247e" filled="f" stroked="t" strokeweight=".957683pt" strokecolor="#808080">
                <v:path arrowok="t"/>
              </v:shape>
            </v:group>
            <v:group style="position:absolute;left:11593;top:6955;width:2;height:1323" coordorigin="11593,6955" coordsize="2,1323">
              <v:shape style="position:absolute;left:11593;top:6955;width:2;height:1323" coordorigin="11593,6955" coordsize="0,1323" path="m11593,8278l11593,6955e" filled="f" stroked="t" strokeweight=".957683pt" strokecolor="#676767">
                <v:path arrowok="t"/>
              </v:shape>
            </v:group>
            <v:group style="position:absolute;left:292;top:7942;width:876;height:2" coordorigin="292,7942" coordsize="876,2">
              <v:shape style="position:absolute;left:292;top:7942;width:876;height:2" coordorigin="292,7942" coordsize="876,0" path="m292,7942l1168,7942e" filled="f" stroked="t" strokeweight=".957683pt" strokecolor="#6B6B6B">
                <v:path arrowok="t"/>
              </v:shape>
            </v:group>
            <v:group style="position:absolute;left:1039;top:7942;width:584;height:2" coordorigin="1039,7942" coordsize="584,2">
              <v:shape style="position:absolute;left:1039;top:7942;width:584;height:2" coordorigin="1039,7942" coordsize="584,0" path="m1039,7942l1623,7942e" filled="f" stroked="t" strokeweight=".478842pt" strokecolor="#5B5B5B">
                <v:path arrowok="t"/>
              </v:shape>
            </v:group>
            <v:group style="position:absolute;left:1566;top:7942;width:575;height:2" coordorigin="1566,7942" coordsize="575,2">
              <v:shape style="position:absolute;left:1566;top:7942;width:575;height:2" coordorigin="1566,7942" coordsize="575,0" path="m1566,7942l2140,7942e" filled="f" stroked="t" strokeweight=".478842pt" strokecolor="#484848">
                <v:path arrowok="t"/>
              </v:shape>
            </v:group>
            <v:group style="position:absolute;left:2069;top:7945;width:2523;height:2" coordorigin="2069,7945" coordsize="2523,2">
              <v:shape style="position:absolute;left:2069;top:7945;width:2523;height:2" coordorigin="2069,7945" coordsize="2523,0" path="m2069,7945l4592,7945e" filled="f" stroked="t" strokeweight=".957683pt" strokecolor="#707070">
                <v:path arrowok="t"/>
              </v:shape>
            </v:group>
            <v:group style="position:absolute;left:4535;top:7947;width:1729;height:2" coordorigin="4535,7947" coordsize="1729,2">
              <v:shape style="position:absolute;left:4535;top:7947;width:1729;height:2" coordorigin="4535,7947" coordsize="1729,0" path="m4535,7947l6263,7947e" filled="f" stroked="t" strokeweight=".478842pt" strokecolor="#484848">
                <v:path arrowok="t"/>
              </v:shape>
            </v:group>
            <v:group style="position:absolute;left:6206;top:7947;width:2720;height:2" coordorigin="6206,7947" coordsize="2720,2">
              <v:shape style="position:absolute;left:6206;top:7947;width:2720;height:2" coordorigin="6206,7947" coordsize="2720,0" path="m6206,7947l8926,7947e" filled="f" stroked="t" strokeweight=".718262pt" strokecolor="#707070">
                <v:path arrowok="t"/>
              </v:shape>
            </v:group>
            <v:group style="position:absolute;left:8868;top:7947;width:972;height:2" coordorigin="8868,7947" coordsize="972,2">
              <v:shape style="position:absolute;left:8868;top:7947;width:972;height:2" coordorigin="8868,7947" coordsize="972,0" path="m8868,7947l9840,7947e" filled="f" stroked="t" strokeweight=".478842pt" strokecolor="#444444">
                <v:path arrowok="t"/>
              </v:shape>
            </v:group>
            <v:group style="position:absolute;left:9783;top:7952;width:1197;height:2" coordorigin="9783,7952" coordsize="1197,2">
              <v:shape style="position:absolute;left:9783;top:7952;width:1197;height:2" coordorigin="9783,7952" coordsize="1197,0" path="m9783,7952l10980,7952e" filled="f" stroked="t" strokeweight=".718262pt" strokecolor="#646464">
                <v:path arrowok="t"/>
              </v:shape>
            </v:group>
            <v:group style="position:absolute;left:10477;top:7947;width:1125;height:2" coordorigin="10477,7947" coordsize="1125,2">
              <v:shape style="position:absolute;left:10477;top:7947;width:1125;height:2" coordorigin="10477,7947" coordsize="1125,0" path="m10477,7947l11602,7947e" filled="f" stroked="t" strokeweight=".957683pt" strokecolor="#777777">
                <v:path arrowok="t"/>
              </v:shape>
            </v:group>
            <v:group style="position:absolute;left:4937;top:7942;width:2;height:729" coordorigin="4937,7942" coordsize="2,729">
              <v:shape style="position:absolute;left:4937;top:7942;width:2;height:729" coordorigin="4937,7942" coordsize="0,729" path="m4937,8671l4937,7942e" filled="f" stroked="t" strokeweight=".957683pt" strokecolor="#606060">
                <v:path arrowok="t"/>
              </v:shape>
            </v:group>
            <v:group style="position:absolute;left:4927;top:8189;width:6680;height:2" coordorigin="4927,8189" coordsize="6680,2">
              <v:shape style="position:absolute;left:4927;top:8189;width:6680;height:2" coordorigin="4927,8189" coordsize="6680,0" path="m4927,8189l11607,8189e" filled="f" stroked="t" strokeweight=".718262pt" strokecolor="#707070">
                <v:path arrowok="t"/>
              </v:shape>
            </v:group>
            <v:group style="position:absolute;left:8509;top:8187;width:934;height:2" coordorigin="8509,8187" coordsize="934,2">
              <v:shape style="position:absolute;left:8509;top:8187;width:934;height:2" coordorigin="8509,8187" coordsize="934,0" path="m8509,8187l9443,8187e" filled="f" stroked="t" strokeweight=".478842pt" strokecolor="#545454">
                <v:path arrowok="t"/>
              </v:shape>
            </v:group>
            <v:group style="position:absolute;left:4927;top:8429;width:675;height:2" coordorigin="4927,8429" coordsize="675,2">
              <v:shape style="position:absolute;left:4927;top:8429;width:675;height:2" coordorigin="4927,8429" coordsize="675,0" path="m4927,8429l5602,8429e" filled="f" stroked="t" strokeweight=".478842pt" strokecolor="#5B5B5B">
                <v:path arrowok="t"/>
              </v:shape>
            </v:group>
            <v:group style="position:absolute;left:5420;top:8429;width:5574;height:2" coordorigin="5420,8429" coordsize="5574,2">
              <v:shape style="position:absolute;left:5420;top:8429;width:5574;height:2" coordorigin="5420,8429" coordsize="5574,0" path="m5420,8429l10994,8429e" filled="f" stroked="t" strokeweight=".957683pt" strokecolor="#707070">
                <v:path arrowok="t"/>
              </v:shape>
            </v:group>
            <v:group style="position:absolute;left:10922;top:8431;width:685;height:2" coordorigin="10922,8431" coordsize="685,2">
              <v:shape style="position:absolute;left:10922;top:8431;width:685;height:2" coordorigin="10922,8431" coordsize="685,0" path="m10922,8431l11607,8431e" filled="f" stroked="t" strokeweight=".478842pt" strokecolor="#606060">
                <v:path arrowok="t"/>
              </v:shape>
            </v:group>
            <v:group style="position:absolute;left:11607;top:8144;width:2;height:4486" coordorigin="11607,8144" coordsize="2,4486">
              <v:shape style="position:absolute;left:11607;top:8144;width:2;height:4486" coordorigin="11607,8144" coordsize="0,4486" path="m11607,12630l11607,8144e" filled="f" stroked="t" strokeweight=".957683pt" strokecolor="#707070">
                <v:path arrowok="t"/>
              </v:shape>
            </v:group>
            <v:group style="position:absolute;left:297;top:8661;width:1326;height:2" coordorigin="297,8661" coordsize="1326,2">
              <v:shape style="position:absolute;left:297;top:8661;width:1326;height:2" coordorigin="297,8661" coordsize="1326,0" path="m297,8661l1623,8661e" filled="f" stroked="t" strokeweight=".478842pt" strokecolor="#5B5B5B">
                <v:path arrowok="t"/>
              </v:shape>
            </v:group>
            <v:group style="position:absolute;left:1393;top:8664;width:3199;height:2" coordorigin="1393,8664" coordsize="3199,2">
              <v:shape style="position:absolute;left:1393;top:8664;width:3199;height:2" coordorigin="1393,8664" coordsize="3199,0" path="m1393,8664l4592,8664e" filled="f" stroked="t" strokeweight=".957683pt" strokecolor="#747474">
                <v:path arrowok="t"/>
              </v:shape>
            </v:group>
            <v:group style="position:absolute;left:4535;top:8666;width:1068;height:2" coordorigin="4535,8666" coordsize="1068,2">
              <v:shape style="position:absolute;left:4535;top:8666;width:1068;height:2" coordorigin="4535,8666" coordsize="1068,0" path="m4535,8666l5602,8666e" filled="f" stroked="t" strokeweight=".478842pt" strokecolor="#4B4B4B">
                <v:path arrowok="t"/>
              </v:shape>
            </v:group>
            <v:group style="position:absolute;left:5545;top:8668;width:3630;height:2" coordorigin="5545,8668" coordsize="3630,2">
              <v:shape style="position:absolute;left:5545;top:8668;width:3630;height:2" coordorigin="5545,8668" coordsize="3630,0" path="m5545,8668l9175,8668e" filled="f" stroked="t" strokeweight=".718262pt" strokecolor="#707070">
                <v:path arrowok="t"/>
              </v:shape>
            </v:group>
            <v:group style="position:absolute;left:8509;top:8666;width:1331;height:2" coordorigin="8509,8666" coordsize="1331,2">
              <v:shape style="position:absolute;left:8509;top:8666;width:1331;height:2" coordorigin="8509,8666" coordsize="1331,0" path="m8509,8666l9840,8666e" filled="f" stroked="t" strokeweight=".478842pt" strokecolor="#4F4F4F">
                <v:path arrowok="t"/>
              </v:shape>
            </v:group>
            <v:group style="position:absolute;left:9764;top:8668;width:1844;height:2" coordorigin="9764,8668" coordsize="1844,2">
              <v:shape style="position:absolute;left:9764;top:8668;width:1844;height:2" coordorigin="9764,8668" coordsize="1844,0" path="m9764,8668l11607,8668e" filled="f" stroked="t" strokeweight=".957683pt" strokecolor="#777777">
                <v:path arrowok="t"/>
              </v:shape>
            </v:group>
            <v:group style="position:absolute;left:306;top:9483;width:1834;height:2" coordorigin="306,9483" coordsize="1834,2">
              <v:shape style="position:absolute;left:306;top:9483;width:1834;height:2" coordorigin="306,9483" coordsize="1834,0" path="m306,9483l2140,9483e" filled="f" stroked="t" strokeweight=".957683pt" strokecolor="#676767">
                <v:path arrowok="t"/>
              </v:shape>
            </v:group>
            <v:group style="position:absolute;left:311;top:9102;width:2;height:412" coordorigin="311,9102" coordsize="2,412">
              <v:shape style="position:absolute;left:311;top:9102;width:2;height:412" coordorigin="311,9102" coordsize="0,412" path="m311,9514l311,9102e" filled="f" stroked="t" strokeweight=".478842pt" strokecolor="#4F4F4F">
                <v:path arrowok="t"/>
              </v:shape>
            </v:group>
            <v:group style="position:absolute;left:2069;top:9486;width:1058;height:2" coordorigin="2069,9486" coordsize="1058,2">
              <v:shape style="position:absolute;left:2069;top:9486;width:1058;height:2" coordorigin="2069,9486" coordsize="1058,0" path="m2069,9486l3127,9486e" filled="f" stroked="t" strokeweight=".478842pt" strokecolor="#3B3B3B">
                <v:path arrowok="t"/>
              </v:shape>
            </v:group>
            <v:group style="position:absolute;left:3069;top:9486;width:541;height:2" coordorigin="3069,9486" coordsize="541,2">
              <v:shape style="position:absolute;left:3069;top:9486;width:541;height:2" coordorigin="3069,9486" coordsize="541,0" path="m3069,9486l3610,9486e" filled="f" stroked="t" strokeweight=".478842pt" strokecolor="#575757">
                <v:path arrowok="t"/>
              </v:shape>
            </v:group>
            <v:group style="position:absolute;left:3553;top:9486;width:1398;height:2" coordorigin="3553,9486" coordsize="1398,2">
              <v:shape style="position:absolute;left:3553;top:9486;width:1398;height:2" coordorigin="3553,9486" coordsize="1398,0" path="m3553,9486l4951,9486e" filled="f" stroked="t" strokeweight=".478842pt" strokecolor="#545454">
                <v:path arrowok="t"/>
              </v:shape>
            </v:group>
            <v:group style="position:absolute;left:4769;top:9483;width:2662;height:2" coordorigin="4769,9483" coordsize="2662,2">
              <v:shape style="position:absolute;left:4769;top:9483;width:2662;height:2" coordorigin="4769,9483" coordsize="2662,0" path="m4769,9483l7432,9483e" filled="f" stroked="t" strokeweight=".957683pt" strokecolor="#747474">
                <v:path arrowok="t"/>
              </v:shape>
            </v:group>
            <v:group style="position:absolute;left:7374;top:9486;width:991;height:2" coordorigin="7374,9486" coordsize="991,2">
              <v:shape style="position:absolute;left:7374;top:9486;width:991;height:2" coordorigin="7374,9486" coordsize="991,0" path="m7374,9486l8365,9486e" filled="f" stroked="t" strokeweight=".478842pt" strokecolor="#484848">
                <v:path arrowok="t"/>
              </v:shape>
            </v:group>
            <v:group style="position:absolute;left:8308;top:9486;width:1532;height:2" coordorigin="8308,9486" coordsize="1532,2">
              <v:shape style="position:absolute;left:8308;top:9486;width:1532;height:2" coordorigin="8308,9486" coordsize="1532,0" path="m8308,9486l9840,9486e" filled="f" stroked="t" strokeweight=".478842pt" strokecolor="#575757">
                <v:path arrowok="t"/>
              </v:shape>
            </v:group>
            <v:group style="position:absolute;left:9596;top:9483;width:2016;height:2" coordorigin="9596,9483" coordsize="2016,2">
              <v:shape style="position:absolute;left:9596;top:9483;width:2016;height:2" coordorigin="9596,9483" coordsize="2016,0" path="m9596,9483l11612,9483e" filled="f" stroked="t" strokeweight=".957683pt" strokecolor="#747474">
                <v:path arrowok="t"/>
              </v:shape>
            </v:group>
            <v:group style="position:absolute;left:311;top:9443;width:2;height:1246" coordorigin="311,9443" coordsize="2,1246">
              <v:shape style="position:absolute;left:311;top:9443;width:2;height:1246" coordorigin="311,9443" coordsize="0,1246" path="m311,10689l311,9443e" filled="f" stroked="t" strokeweight=".478842pt" strokecolor="#2F2F2F">
                <v:path arrowok="t"/>
              </v:shape>
            </v:group>
            <v:group style="position:absolute;left:306;top:10662;width:7480;height:2" coordorigin="306,10662" coordsize="7480,2">
              <v:shape style="position:absolute;left:306;top:10662;width:7480;height:2" coordorigin="306,10662" coordsize="7480,0" path="m306,10662l7786,10662e" filled="f" stroked="t" strokeweight=".718262pt" strokecolor="#707070">
                <v:path arrowok="t"/>
              </v:shape>
            </v:group>
            <v:group style="position:absolute;left:7729;top:10665;width:637;height:2" coordorigin="7729,10665" coordsize="637,2">
              <v:shape style="position:absolute;left:7729;top:10665;width:637;height:2" coordorigin="7729,10665" coordsize="637,0" path="m7729,10665l8365,10665e" filled="f" stroked="t" strokeweight=".478842pt" strokecolor="#606060">
                <v:path arrowok="t"/>
              </v:shape>
            </v:group>
            <v:group style="position:absolute;left:8308;top:10665;width:1532;height:2" coordorigin="8308,10665" coordsize="1532,2">
              <v:shape style="position:absolute;left:8308;top:10665;width:1532;height:2" coordorigin="8308,10665" coordsize="1532,0" path="m8308,10665l9840,10665e" filled="f" stroked="t" strokeweight=".718262pt" strokecolor="#646464">
                <v:path arrowok="t"/>
              </v:shape>
            </v:group>
            <v:group style="position:absolute;left:9582;top:10662;width:2040;height:2" coordorigin="9582,10662" coordsize="2040,2">
              <v:shape style="position:absolute;left:9582;top:10662;width:2040;height:2" coordorigin="9582,10662" coordsize="2040,0" path="m9582,10662l11621,10662e" filled="f" stroked="t" strokeweight=".957683pt" strokecolor="#7C7C7C">
                <v:path arrowok="t"/>
              </v:shape>
            </v:group>
            <v:group style="position:absolute;left:309;top:10617;width:2;height:5967" coordorigin="309,10617" coordsize="2,5967">
              <v:shape style="position:absolute;left:309;top:10617;width:2;height:5967" coordorigin="309,10617" coordsize="0,5967" path="m309,16584l309,10617e" filled="f" stroked="t" strokeweight=".957683pt" strokecolor="#606060">
                <v:path arrowok="t"/>
              </v:shape>
            </v:group>
            <v:group style="position:absolute;left:785;top:10907;width:5478;height:2" coordorigin="785,10907" coordsize="5478,2">
              <v:shape style="position:absolute;left:785;top:10907;width:5478;height:2" coordorigin="785,10907" coordsize="5478,0" path="m785,10907l6263,10907e" filled="f" stroked="t" strokeweight=".957683pt" strokecolor="#6B6B6B">
                <v:path arrowok="t"/>
              </v:shape>
            </v:group>
            <v:group style="position:absolute;left:6206;top:10904;width:2160;height:2" coordorigin="6206,10904" coordsize="2160,2">
              <v:shape style="position:absolute;left:6206;top:10904;width:2160;height:2" coordorigin="6206,10904" coordsize="2160,0" path="m6206,10904l8365,10904e" filled="f" stroked="t" strokeweight=".478842pt" strokecolor="#4B4B4B">
                <v:path arrowok="t"/>
              </v:shape>
            </v:group>
            <v:group style="position:absolute;left:8308;top:10904;width:2749;height:2" coordorigin="8308,10904" coordsize="2749,2">
              <v:shape style="position:absolute;left:8308;top:10904;width:2749;height:2" coordorigin="8308,10904" coordsize="2749,0" path="m8308,10904l11056,10904e" filled="f" stroked="t" strokeweight=".957683pt" strokecolor="#747474">
                <v:path arrowok="t"/>
              </v:shape>
            </v:group>
            <v:group style="position:absolute;left:10922;top:10904;width:699;height:2" coordorigin="10922,10904" coordsize="699,2">
              <v:shape style="position:absolute;left:10922;top:10904;width:699;height:2" coordorigin="10922,10904" coordsize="699,0" path="m10922,10904l11621,10904e" filled="f" stroked="t" strokeweight=".478842pt" strokecolor="#6B6B6B">
                <v:path arrowok="t"/>
              </v:shape>
            </v:group>
            <v:group style="position:absolute;left:309;top:10866;width:2;height:177" coordorigin="309,10866" coordsize="2,177">
              <v:shape style="position:absolute;left:309;top:10866;width:2;height:177" coordorigin="309,10866" coordsize="0,177" path="m309,11043l309,10866e" filled="f" stroked="t" strokeweight="1.197104pt" strokecolor="#777777">
                <v:path arrowok="t"/>
              </v:shape>
            </v:group>
            <v:group style="position:absolute;left:302;top:11154;width:1839;height:2" coordorigin="302,11154" coordsize="1839,2">
              <v:shape style="position:absolute;left:302;top:11154;width:1839;height:2" coordorigin="302,11154" coordsize="1839,0" path="m302,11154l2140,11154e" filled="f" stroked="t" strokeweight=".718262pt" strokecolor="#676767">
                <v:path arrowok="t"/>
              </v:shape>
            </v:group>
            <v:group style="position:absolute;left:2069;top:11154;width:1058;height:2" coordorigin="2069,11154" coordsize="1058,2">
              <v:shape style="position:absolute;left:2069;top:11154;width:1058;height:2" coordorigin="2069,11154" coordsize="1058,0" path="m2069,11154l3127,11154e" filled="f" stroked="t" strokeweight=".478842pt" strokecolor="#484848">
                <v:path arrowok="t"/>
              </v:shape>
            </v:group>
            <v:group style="position:absolute;left:3069;top:11151;width:757;height:2" coordorigin="3069,11151" coordsize="757,2">
              <v:shape style="position:absolute;left:3069;top:11151;width:757;height:2" coordorigin="3069,11151" coordsize="757,0" path="m3069,11151l3826,11151e" filled="f" stroked="t" strokeweight=".478842pt" strokecolor="#646464">
                <v:path arrowok="t"/>
              </v:shape>
            </v:group>
            <v:group style="position:absolute;left:3678;top:11151;width:5248;height:2" coordorigin="3678,11151" coordsize="5248,2">
              <v:shape style="position:absolute;left:3678;top:11151;width:5248;height:2" coordorigin="3678,11151" coordsize="5248,0" path="m3678,11151l8926,11151e" filled="f" stroked="t" strokeweight=".957683pt" strokecolor="#777777">
                <v:path arrowok="t"/>
              </v:shape>
            </v:group>
            <v:group style="position:absolute;left:8868;top:11149;width:972;height:2" coordorigin="8868,11149" coordsize="972,2">
              <v:shape style="position:absolute;left:8868;top:11149;width:972;height:2" coordorigin="8868,11149" coordsize="972,0" path="m8868,11149l9840,11149e" filled="f" stroked="t" strokeweight=".478842pt" strokecolor="#4B4B4B">
                <v:path arrowok="t"/>
              </v:shape>
            </v:group>
            <v:group style="position:absolute;left:9783;top:11151;width:1839;height:2" coordorigin="9783,11151" coordsize="1839,2">
              <v:shape style="position:absolute;left:9783;top:11151;width:1839;height:2" coordorigin="9783,11151" coordsize="1839,0" path="m9783,11151l11621,11151e" filled="f" stroked="t" strokeweight=".957683pt" strokecolor="#7C7C7C">
                <v:path arrowok="t"/>
              </v:shape>
            </v:group>
            <v:group style="position:absolute;left:2131;top:11072;width:2;height:1558" coordorigin="2131,11072" coordsize="2,1558">
              <v:shape style="position:absolute;left:2131;top:11072;width:2;height:1558" coordorigin="2131,11072" coordsize="0,1558" path="m2131,12630l2131,11072e" filled="f" stroked="t" strokeweight=".957683pt" strokecolor="#646464">
                <v:path arrowok="t"/>
              </v:shape>
            </v:group>
            <v:group style="position:absolute;left:302;top:11645;width:3309;height:2" coordorigin="302,11645" coordsize="3309,2">
              <v:shape style="position:absolute;left:302;top:11645;width:3309;height:2" coordorigin="302,11645" coordsize="3309,0" path="m302,11645l3610,11645e" filled="f" stroked="t" strokeweight=".478842pt" strokecolor="#4F4F4F">
                <v:path arrowok="t"/>
              </v:shape>
            </v:group>
            <v:group style="position:absolute;left:3553;top:11640;width:4286;height:2" coordorigin="3553,11640" coordsize="4286,2">
              <v:shape style="position:absolute;left:3553;top:11640;width:4286;height:2" coordorigin="3553,11640" coordsize="4286,0" path="m3553,11640l7839,11640e" filled="f" stroked="t" strokeweight=".957683pt" strokecolor="#777777">
                <v:path arrowok="t"/>
              </v:shape>
            </v:group>
            <v:group style="position:absolute;left:7729;top:11640;width:2112;height:2" coordorigin="7729,11640" coordsize="2112,2">
              <v:shape style="position:absolute;left:7729;top:11640;width:2112;height:2" coordorigin="7729,11640" coordsize="2112,0" path="m7729,11640l9840,11640e" filled="f" stroked="t" strokeweight=".478842pt" strokecolor="#606060">
                <v:path arrowok="t"/>
              </v:shape>
            </v:group>
            <v:group style="position:absolute;left:9759;top:11640;width:1863;height:2" coordorigin="9759,11640" coordsize="1863,2">
              <v:shape style="position:absolute;left:9759;top:11640;width:1863;height:2" coordorigin="9759,11640" coordsize="1863,0" path="m9759,11640l11621,11640e" filled="f" stroked="t" strokeweight=".957683pt" strokecolor="#7C7C7C">
                <v:path arrowok="t"/>
              </v:shape>
            </v:group>
            <v:group style="position:absolute;left:302;top:11887;width:1322;height:2" coordorigin="302,11887" coordsize="1322,2">
              <v:shape style="position:absolute;left:302;top:11887;width:1322;height:2" coordorigin="302,11887" coordsize="1322,0" path="m302,11887l1623,11887e" filled="f" stroked="t" strokeweight=".478842pt" strokecolor="#4F4F4F">
                <v:path arrowok="t"/>
              </v:shape>
            </v:group>
            <v:group style="position:absolute;left:1566;top:11887;width:570;height:2" coordorigin="1566,11887" coordsize="570,2">
              <v:shape style="position:absolute;left:1566;top:11887;width:570;height:2" coordorigin="1566,11887" coordsize="570,0" path="m1566,11887l2136,11887e" filled="f" stroked="t" strokeweight=".718262pt" strokecolor="#646464">
                <v:path arrowok="t"/>
              </v:shape>
            </v:group>
            <v:group style="position:absolute;left:1858;top:11882;width:5602;height:2" coordorigin="1858,11882" coordsize="5602,2">
              <v:shape style="position:absolute;left:1858;top:11882;width:5602;height:2" coordorigin="1858,11882" coordsize="5602,0" path="m1858,11882l7460,11882e" filled="f" stroked="t" strokeweight=".957683pt" strokecolor="#777777">
                <v:path arrowok="t"/>
              </v:shape>
            </v:group>
            <v:group style="position:absolute;left:7374;top:11880;width:1800;height:2" coordorigin="7374,11880" coordsize="1800,2">
              <v:shape style="position:absolute;left:7374;top:11880;width:1800;height:2" coordorigin="7374,11880" coordsize="1800,0" path="m7374,11880l9175,11880e" filled="f" stroked="t" strokeweight=".478842pt" strokecolor="#606060">
                <v:path arrowok="t"/>
              </v:shape>
            </v:group>
            <v:group style="position:absolute;left:8926;top:11880;width:2696;height:2" coordorigin="8926,11880" coordsize="2696,2">
              <v:shape style="position:absolute;left:8926;top:11880;width:2696;height:2" coordorigin="8926,11880" coordsize="2696,0" path="m8926,11880l11621,11880e" filled="f" stroked="t" strokeweight=".957683pt" strokecolor="#747474">
                <v:path arrowok="t"/>
              </v:shape>
            </v:group>
            <v:group style="position:absolute;left:302;top:12131;width:843;height:2" coordorigin="302,12131" coordsize="843,2">
              <v:shape style="position:absolute;left:302;top:12131;width:843;height:2" coordorigin="302,12131" coordsize="843,0" path="m302,12131l1144,12131e" filled="f" stroked="t" strokeweight=".957683pt" strokecolor="#707070">
                <v:path arrowok="t"/>
              </v:shape>
            </v:group>
            <v:group style="position:absolute;left:1068;top:11868;width:2;height:733" coordorigin="1068,11868" coordsize="2,733">
              <v:shape style="position:absolute;left:1068;top:11868;width:2;height:733" coordorigin="1068,11868" coordsize="0,733" path="m1068,12601l1068,11868e" filled="f" stroked="t" strokeweight=".239421pt" strokecolor="#646464">
                <v:path arrowok="t"/>
              </v:shape>
            </v:group>
            <v:group style="position:absolute;left:1039;top:12131;width:1101;height:2" coordorigin="1039,12131" coordsize="1101,2">
              <v:shape style="position:absolute;left:1039;top:12131;width:1101;height:2" coordorigin="1039,12131" coordsize="1101,0" path="m1039,12131l2140,12131e" filled="f" stroked="t" strokeweight=".478842pt" strokecolor="#4F4F4F">
                <v:path arrowok="t"/>
              </v:shape>
            </v:group>
            <v:group style="position:absolute;left:2069;top:12129;width:2883;height:2" coordorigin="2069,12129" coordsize="2883,2">
              <v:shape style="position:absolute;left:2069;top:12129;width:2883;height:2" coordorigin="2069,12129" coordsize="2883,0" path="m2069,12129l4951,12129e" filled="f" stroked="t" strokeweight=".478842pt" strokecolor="#646464">
                <v:path arrowok="t"/>
              </v:shape>
            </v:group>
            <v:group style="position:absolute;left:4314;top:12129;width:4611;height:2" coordorigin="4314,12129" coordsize="4611,2">
              <v:shape style="position:absolute;left:4314;top:12129;width:4611;height:2" coordorigin="4314,12129" coordsize="4611,0" path="m4314,12129l8926,12129e" filled="f" stroked="t" strokeweight=".957683pt" strokecolor="#7C7C7C">
                <v:path arrowok="t"/>
              </v:shape>
            </v:group>
            <v:group style="position:absolute;left:7408;top:11877;width:2;height:992" coordorigin="7408,11877" coordsize="2,992">
              <v:shape style="position:absolute;left:7408;top:11877;width:2;height:992" coordorigin="7408,11877" coordsize="0,992" path="m7408,12870l7408,11877e" filled="f" stroked="t" strokeweight=".957683pt" strokecolor="#646464">
                <v:path arrowok="t"/>
              </v:shape>
            </v:group>
            <v:group style="position:absolute;left:8868;top:12127;width:2112;height:2" coordorigin="8868,12127" coordsize="2112,2">
              <v:shape style="position:absolute;left:8868;top:12127;width:2112;height:2" coordorigin="8868,12127" coordsize="2112,0" path="m8868,12127l10980,12127e" filled="f" stroked="t" strokeweight=".478842pt" strokecolor="#545454">
                <v:path arrowok="t"/>
              </v:shape>
            </v:group>
            <v:group style="position:absolute;left:10922;top:12127;width:699;height:2" coordorigin="10922,12127" coordsize="699,2">
              <v:shape style="position:absolute;left:10922;top:12127;width:699;height:2" coordorigin="10922,12127" coordsize="699,0" path="m10922,12127l11621,12127e" filled="f" stroked="t" strokeweight=".957683pt" strokecolor="#7C7C7C">
                <v:path arrowok="t"/>
              </v:shape>
            </v:group>
            <v:group style="position:absolute;left:1599;top:12084;width:2;height:546" coordorigin="1599,12084" coordsize="2,546">
              <v:shape style="position:absolute;left:1599;top:12084;width:2;height:546" coordorigin="1599,12084" coordsize="0,546" path="m1599,12630l1599,12084e" filled="f" stroked="t" strokeweight=".478842pt" strokecolor="#282828">
                <v:path arrowok="t"/>
              </v:shape>
            </v:group>
            <v:group style="position:absolute;left:316;top:12572;width:2;height:503" coordorigin="316,12572" coordsize="2,503">
              <v:shape style="position:absolute;left:316;top:12572;width:2;height:503" coordorigin="316,12572" coordsize="0,503" path="m316,13076l316,12572e" filled="f" stroked="t" strokeweight=".478842pt" strokecolor="#343434">
                <v:path arrowok="t"/>
              </v:shape>
            </v:group>
            <v:group style="position:absolute;left:1068;top:12601;width:2;height:1553" coordorigin="1068,12601" coordsize="2,1553">
              <v:shape style="position:absolute;left:1068;top:12601;width:2;height:1553" coordorigin="1068,12601" coordsize="0,1553" path="m1068,14154l1068,12601e" filled="f" stroked="t" strokeweight=".239421pt" strokecolor="#000000">
                <v:path arrowok="t"/>
              </v:shape>
            </v:group>
            <v:group style="position:absolute;left:1602;top:12572;width:2;height:297" coordorigin="1602,12572" coordsize="2,297">
              <v:shape style="position:absolute;left:1602;top:12572;width:2;height:297" coordorigin="1602,12572" coordsize="0,297" path="m1602,12870l1602,12572e" filled="f" stroked="t" strokeweight=".718262pt" strokecolor="#3F3F3F">
                <v:path arrowok="t"/>
              </v:shape>
            </v:group>
            <v:group style="position:absolute;left:2133;top:12572;width:2;height:503" coordorigin="2133,12572" coordsize="2,503">
              <v:shape style="position:absolute;left:2133;top:12572;width:2;height:503" coordorigin="2133,12572" coordsize="0,503" path="m2133,13076l2133,12572e" filled="f" stroked="t" strokeweight=".478842pt" strokecolor="#2F2F2F">
                <v:path arrowok="t"/>
              </v:shape>
            </v:group>
            <v:group style="position:absolute;left:11617;top:12572;width:2;height:297" coordorigin="11617,12572" coordsize="2,297">
              <v:shape style="position:absolute;left:11617;top:12572;width:2;height:297" coordorigin="11617,12572" coordsize="0,297" path="m11617,12870l11617,12572e" filled="f" stroked="t" strokeweight=".478842pt" strokecolor="#4B4B4B">
                <v:path arrowok="t"/>
              </v:shape>
            </v:group>
            <v:group style="position:absolute;left:1607;top:12688;width:2;height:3034" coordorigin="1607,12688" coordsize="2,3034">
              <v:shape style="position:absolute;left:1607;top:12688;width:2;height:3034" coordorigin="1607,12688" coordsize="0,3034" path="m1607,15722l1607,12688e" filled="f" stroked="t" strokeweight=".957683pt" strokecolor="#646464">
                <v:path arrowok="t"/>
              </v:shape>
            </v:group>
            <v:group style="position:absolute;left:7412;top:12812;width:2;height:264" coordorigin="7412,12812" coordsize="2,264">
              <v:shape style="position:absolute;left:7412;top:12812;width:2;height:264" coordorigin="7412,12812" coordsize="0,264" path="m7412,13076l7412,12812e" filled="f" stroked="t" strokeweight=".478842pt" strokecolor="#3B3B3B">
                <v:path arrowok="t"/>
              </v:shape>
            </v:group>
            <v:group style="position:absolute;left:11617;top:8733;width:2;height:7837" coordorigin="11617,8733" coordsize="2,7837">
              <v:shape style="position:absolute;left:11617;top:8733;width:2;height:7837" coordorigin="11617,8733" coordsize="0,7837" path="m11617,16570l11617,8733e" filled="f" stroked="t" strokeweight=".478842pt" strokecolor="#676767">
                <v:path arrowok="t"/>
              </v:shape>
            </v:group>
            <v:group style="position:absolute;left:318;top:13018;width:2;height:498" coordorigin="318,13018" coordsize="2,498">
              <v:shape style="position:absolute;left:318;top:13018;width:2;height:498" coordorigin="318,13018" coordsize="0,498" path="m318,13517l318,13018e" filled="f" stroked="t" strokeweight=".718262pt" strokecolor="#4B4B4B">
                <v:path arrowok="t"/>
              </v:shape>
            </v:group>
            <v:group style="position:absolute;left:2133;top:13018;width:2;height:498" coordorigin="2133,13018" coordsize="2,498">
              <v:shape style="position:absolute;left:2133;top:13018;width:2;height:498" coordorigin="2133,13018" coordsize="0,498" path="m2133,13517l2133,13018e" filled="f" stroked="t" strokeweight=".478842pt" strokecolor="#484848">
                <v:path arrowok="t"/>
              </v:shape>
            </v:group>
            <v:group style="position:absolute;left:7415;top:13018;width:2;height:949" coordorigin="7415,13018" coordsize="2,949">
              <v:shape style="position:absolute;left:7415;top:13018;width:2;height:949" coordorigin="7415,13018" coordsize="0,949" path="m7415,13967l7415,13018e" filled="f" stroked="t" strokeweight=".478842pt" strokecolor="#4F4F4F">
                <v:path arrowok="t"/>
              </v:shape>
            </v:group>
            <v:group style="position:absolute;left:323;top:13215;width:2;height:3379" coordorigin="323,13215" coordsize="2,3379">
              <v:shape style="position:absolute;left:323;top:13215;width:2;height:3379" coordorigin="323,13215" coordsize="0,3379" path="m323,16594l323,13215e" filled="f" stroked="t" strokeweight=".957683pt" strokecolor="#676767">
                <v:path arrowok="t"/>
              </v:shape>
            </v:group>
            <v:group style="position:absolute;left:2102;top:13488;width:2;height:666" coordorigin="2102,13488" coordsize="2,666">
              <v:shape style="position:absolute;left:2102;top:13488;width:2;height:666" coordorigin="2102,13488" coordsize="0,666" path="m2102,14154l2102,13488e" filled="f" stroked="t" strokeweight=".239421pt" strokecolor="#000000">
                <v:path arrowok="t"/>
              </v:shape>
            </v:group>
            <v:group style="position:absolute;left:297;top:14149;width:421;height:2" coordorigin="297,14149" coordsize="421,2">
              <v:shape style="position:absolute;left:297;top:14149;width:421;height:2" coordorigin="297,14149" coordsize="421,0" path="m297,14149l718,14149e" filled="f" stroked="t" strokeweight=".239421pt" strokecolor="#676767">
                <v:path arrowok="t"/>
              </v:shape>
            </v:group>
            <v:group style="position:absolute;left:718;top:14149;width:354;height:2" coordorigin="718,14149" coordsize="354,2">
              <v:shape style="position:absolute;left:718;top:14149;width:354;height:2" coordorigin="718,14149" coordsize="354,0" path="m718,14149l1073,14149e" filled="f" stroked="t" strokeweight=".239421pt" strokecolor="#000000">
                <v:path arrowok="t"/>
              </v:shape>
            </v:group>
            <v:group style="position:absolute;left:1068;top:14149;width:1039;height:2" coordorigin="1068,14149" coordsize="1039,2">
              <v:shape style="position:absolute;left:1068;top:14149;width:1039;height:2" coordorigin="1068,14149" coordsize="1039,0" path="m1068,14149l2107,14149e" filled="f" stroked="t" strokeweight=".239421pt" strokecolor="#575B5B">
                <v:path arrowok="t"/>
              </v:shape>
            </v:group>
            <v:group style="position:absolute;left:7417;top:13910;width:2;height:1088" coordorigin="7417,13910" coordsize="2,1088">
              <v:shape style="position:absolute;left:7417;top:13910;width:2;height:1088" coordorigin="7417,13910" coordsize="0,1088" path="m7417,14998l7417,13910e" filled="f" stroked="t" strokeweight=".478842pt" strokecolor="#383838">
                <v:path arrowok="t"/>
              </v:shape>
            </v:group>
            <v:group style="position:absolute;left:1068;top:14149;width:2;height:254" coordorigin="1068,14149" coordsize="2,254">
              <v:shape style="position:absolute;left:1068;top:14149;width:2;height:254" coordorigin="1068,14149" coordsize="0,254" path="m1068,14403l1068,14149e" filled="f" stroked="t" strokeweight=".239421pt" strokecolor="#676B67">
                <v:path arrowok="t"/>
              </v:shape>
            </v:group>
            <v:group style="position:absolute;left:2102;top:14149;width:2;height:254" coordorigin="2102,14149" coordsize="2,254">
              <v:shape style="position:absolute;left:2102;top:14149;width:2;height:254" coordorigin="2102,14149" coordsize="0,254" path="m2102,14403l2102,14149e" filled="f" stroked="t" strokeweight=".239421pt" strokecolor="#747474">
                <v:path arrowok="t"/>
              </v:shape>
            </v:group>
            <v:group style="position:absolute;left:1068;top:14403;width:2;height:1289" coordorigin="1068,14403" coordsize="2,1289">
              <v:shape style="position:absolute;left:1068;top:14403;width:2;height:1289" coordorigin="1068,14403" coordsize="0,1289" path="m1068,15693l1068,14403e" filled="f" stroked="t" strokeweight=".239421pt" strokecolor="#000000">
                <v:path arrowok="t"/>
              </v:shape>
            </v:group>
            <v:group style="position:absolute;left:2102;top:14403;width:2;height:1289" coordorigin="2102,14403" coordsize="2,1289">
              <v:shape style="position:absolute;left:2102;top:14403;width:2;height:1289" coordorigin="2102,14403" coordsize="0,1289" path="m2102,15693l2102,14403e" filled="f" stroked="t" strokeweight=".239421pt" strokecolor="#000000">
                <v:path arrowok="t"/>
              </v:shape>
            </v:group>
            <v:group style="position:absolute;left:7420;top:14940;width:2;height:781" coordorigin="7420,14940" coordsize="2,781">
              <v:shape style="position:absolute;left:7420;top:14940;width:2;height:781" coordorigin="7420,14940" coordsize="0,781" path="m7420,15722l7420,14940e" filled="f" stroked="t" strokeweight=".718262pt" strokecolor="#575757">
                <v:path arrowok="t"/>
              </v:shape>
            </v:group>
            <w10:wrap type="none"/>
          </v:group>
        </w:pict>
      </w:r>
      <w:r>
        <w:rPr/>
        <w:pict>
          <v:group style="position:absolute;margin-left:387.861633pt;margin-top:2.653899pt;width:159.693648pt;height:.1pt;mso-position-horizontal-relative:page;mso-position-vertical-relative:paragraph;z-index:-15006" coordorigin="7757,53" coordsize="3194,2">
            <v:shape style="position:absolute;left:7757;top:53;width:3194;height:2" coordorigin="7757,53" coordsize="3194,0" path="m7757,53l10951,53e" filled="f" stroked="t" strokeweight=".718262pt" strokecolor="#2F44B8">
              <v:path arrowok="t"/>
            </v:shape>
          </v:group>
          <w10:wrap type="none"/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69.264679pt;margin-top:.941052pt;width:51.638738pt;height:24pt;mso-position-horizontal-relative:page;mso-position-vertical-relative:paragraph;z-index:-14999" type="#_x0000_t202" filled="f" stroked="f">
            <v:textbox inset="0,0,0,0">
              <w:txbxContent>
                <w:p>
                  <w:pPr>
                    <w:spacing w:before="0" w:after="0" w:line="480" w:lineRule="exact"/>
                    <w:ind w:right="-112"/>
                    <w:jc w:val="left"/>
                    <w:rPr>
                      <w:rFonts w:ascii="Times New Roman" w:hAnsi="Times New Roman" w:cs="Times New Roman" w:eastAsia="Times New Roman"/>
                      <w:sz w:val="36"/>
                      <w:szCs w:val="36"/>
                    </w:rPr>
                  </w:pPr>
                  <w:rPr/>
                  <w:r>
                    <w:rPr>
                      <w:rFonts w:ascii="Arial" w:hAnsi="Arial" w:cs="Arial" w:eastAsia="Arial"/>
                      <w:sz w:val="48"/>
                      <w:szCs w:val="48"/>
                      <w:color w:val="3D3D3D"/>
                      <w:spacing w:val="-19"/>
                      <w:w w:val="119"/>
                    </w:rPr>
                    <w:t>'</w:t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343A56"/>
                      <w:spacing w:val="0"/>
                      <w:w w:val="54"/>
                    </w:rPr>
                    <w:t>""""'</w:t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343A56"/>
                      <w:spacing w:val="-88"/>
                      <w:w w:val="100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36"/>
                      <w:szCs w:val="36"/>
                      <w:color w:val="3D3D3D"/>
                      <w:spacing w:val="-37"/>
                      <w:w w:val="153"/>
                    </w:rPr>
                    <w:t>"</w:t>
                  </w:r>
                  <w:r>
                    <w:rPr>
                      <w:rFonts w:ascii="Times New Roman" w:hAnsi="Times New Roman" w:cs="Times New Roman" w:eastAsia="Times New Roman"/>
                      <w:sz w:val="36"/>
                      <w:szCs w:val="36"/>
                      <w:color w:val="626262"/>
                      <w:spacing w:val="0"/>
                      <w:w w:val="77"/>
                    </w:rPr>
                    <w:t>-</w:t>
                  </w:r>
                  <w:r>
                    <w:rPr>
                      <w:rFonts w:ascii="Times New Roman" w:hAnsi="Times New Roman" w:cs="Times New Roman" w:eastAsia="Times New Roman"/>
                      <w:sz w:val="36"/>
                      <w:szCs w:val="36"/>
                      <w:color w:val="626262"/>
                      <w:spacing w:val="-21"/>
                      <w:w w:val="100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36"/>
                      <w:szCs w:val="36"/>
                      <w:color w:val="626262"/>
                      <w:spacing w:val="0"/>
                      <w:w w:val="77"/>
                    </w:rPr>
                    <w:t>'</w:t>
                  </w:r>
                  <w:r>
                    <w:rPr>
                      <w:rFonts w:ascii="Times New Roman" w:hAnsi="Times New Roman" w:cs="Times New Roman" w:eastAsia="Times New Roman"/>
                      <w:sz w:val="36"/>
                      <w:szCs w:val="36"/>
                      <w:color w:val="626262"/>
                      <w:spacing w:val="0"/>
                      <w:w w:val="77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36"/>
                      <w:szCs w:val="36"/>
                      <w:color w:val="626262"/>
                      <w:spacing w:val="0"/>
                      <w:w w:val="77"/>
                    </w:rPr>
                    <w:t>'</w:t>
                  </w:r>
                  <w:r>
                    <w:rPr>
                      <w:rFonts w:ascii="Times New Roman" w:hAnsi="Times New Roman" w:cs="Times New Roman" w:eastAsia="Times New Roman"/>
                      <w:sz w:val="36"/>
                      <w:szCs w:val="36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20"/>
          <w:szCs w:val="20"/>
          <w:color w:val="2B2B2B"/>
          <w:spacing w:val="-15"/>
          <w:w w:val="171"/>
          <w:position w:val="-2"/>
        </w:rPr>
        <w:t>H</w:t>
      </w:r>
      <w:r>
        <w:rPr>
          <w:rFonts w:ascii="Arial" w:hAnsi="Arial" w:cs="Arial" w:eastAsia="Arial"/>
          <w:sz w:val="20"/>
          <w:szCs w:val="20"/>
          <w:color w:val="3D3D3D"/>
          <w:spacing w:val="0"/>
          <w:w w:val="102"/>
          <w:position w:val="-2"/>
        </w:rPr>
        <w:t>N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45" w:lineRule="exact"/>
        <w:ind w:right="1083"/>
        <w:jc w:val="right"/>
        <w:tabs>
          <w:tab w:pos="400" w:val="left"/>
        </w:tabs>
        <w:rPr>
          <w:rFonts w:ascii="Times New Roman" w:hAnsi="Times New Roman" w:cs="Times New Roman" w:eastAsia="Times New Roman"/>
          <w:sz w:val="26"/>
          <w:szCs w:val="26"/>
        </w:rPr>
      </w:pPr>
      <w:rPr/>
      <w:r>
        <w:rPr/>
        <w:pict>
          <v:group style="position:absolute;margin-left:135.392441pt;margin-top:1.89465pt;width:56.5033pt;height:49.128747pt;mso-position-horizontal-relative:page;mso-position-vertical-relative:paragraph;z-index:-15005" coordorigin="2708,38" coordsize="1130,983">
            <v:group style="position:absolute;left:3096;top:50;width:2;height:498" coordorigin="3096,50" coordsize="2,498">
              <v:shape style="position:absolute;left:3096;top:50;width:2;height:498" coordorigin="3096,50" coordsize="0,498" path="m3096,548l3096,50e" filled="f" stroked="t" strokeweight="1.197104pt" strokecolor="#2B388C">
                <v:path arrowok="t"/>
              </v:shape>
            </v:group>
            <v:group style="position:absolute;left:3117;top:50;width:2;height:959" coordorigin="3117,50" coordsize="2,959">
              <v:shape style="position:absolute;left:3117;top:50;width:2;height:959" coordorigin="3117,50" coordsize="0,959" path="m3117,1008l3117,50e" filled="f" stroked="t" strokeweight="1.197104pt" strokecolor="#2F3B93">
                <v:path arrowok="t"/>
              </v:shape>
            </v:group>
            <v:group style="position:absolute;left:2710;top:601;width:402;height:2" coordorigin="2710,601" coordsize="402,2">
              <v:shape style="position:absolute;left:2710;top:601;width:402;height:2" coordorigin="2710,601" coordsize="402,0" path="m2710,601l3112,601e" filled="f" stroked="t" strokeweight=".239421pt" strokecolor="#3F3F93">
                <v:path arrowok="t"/>
              </v:shape>
            </v:group>
            <v:group style="position:absolute;left:3084;top:601;width:498;height:2" coordorigin="3084,601" coordsize="498,2">
              <v:shape style="position:absolute;left:3084;top:601;width:498;height:2" coordorigin="3084,601" coordsize="498,0" path="m3084,601l3582,601e" filled="f" stroked="t" strokeweight=".718262pt" strokecolor="#3B3F9C">
                <v:path arrowok="t"/>
              </v:shape>
            </v:group>
            <v:group style="position:absolute;left:3419;top:632;width:407;height:2" coordorigin="3419,632" coordsize="407,2">
              <v:shape style="position:absolute;left:3419;top:632;width:407;height:2" coordorigin="3419,632" coordsize="407,0" path="m3419,632l3826,632e" filled="f" stroked="t" strokeweight="1.197104pt" strokecolor="#3F4487">
                <v:path arrowok="t"/>
              </v:shape>
            </v:group>
            <v:group style="position:absolute;left:3797;top:620;width:2;height:297" coordorigin="3797,620" coordsize="2,297">
              <v:shape style="position:absolute;left:3797;top:620;width:2;height:297" coordorigin="3797,620" coordsize="0,297" path="m3797,917l3797,620e" filled="f" stroked="t" strokeweight="1.675945pt" strokecolor="#3B48A0">
                <v:path arrowok="t"/>
              </v:shape>
            </v:group>
            <w10:wrap type="none"/>
          </v:group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34.788116pt;margin-top:10.697687pt;width:38.229356pt;height:23.684304pt;mso-position-horizontal-relative:page;mso-position-vertical-relative:paragraph;z-index:-15000" type="#_x0000_t202" filled="f" stroked="f">
            <v:textbox inset="0,0,0,0">
              <w:txbxContent>
                <w:p>
                  <w:pPr>
                    <w:spacing w:before="0" w:after="0" w:line="474" w:lineRule="exact"/>
                    <w:ind w:right="-111"/>
                    <w:jc w:val="left"/>
                    <w:tabs>
                      <w:tab w:pos="520" w:val="left"/>
                    </w:tabs>
                    <w:rPr>
                      <w:rFonts w:ascii="Arial" w:hAnsi="Arial" w:cs="Arial" w:eastAsia="Arial"/>
                      <w:sz w:val="46"/>
                      <w:szCs w:val="46"/>
                    </w:rPr>
                  </w:pPr>
                  <w:rPr/>
                  <w:r>
                    <w:rPr>
                      <w:rFonts w:ascii="Arial" w:hAnsi="Arial" w:cs="Arial" w:eastAsia="Arial"/>
                      <w:sz w:val="33"/>
                      <w:szCs w:val="33"/>
                      <w:color w:val="8C8C8C"/>
                      <w:spacing w:val="0"/>
                      <w:w w:val="77"/>
                      <w:position w:val="-3"/>
                    </w:rPr>
                    <w:t>"</w:t>
                  </w:r>
                  <w:r>
                    <w:rPr>
                      <w:rFonts w:ascii="Arial" w:hAnsi="Arial" w:cs="Arial" w:eastAsia="Arial"/>
                      <w:sz w:val="33"/>
                      <w:szCs w:val="33"/>
                      <w:color w:val="8C8C8C"/>
                      <w:spacing w:val="0"/>
                      <w:w w:val="100"/>
                      <w:position w:val="-3"/>
                    </w:rPr>
                    <w:tab/>
                  </w:r>
                  <w:r>
                    <w:rPr>
                      <w:rFonts w:ascii="Arial" w:hAnsi="Arial" w:cs="Arial" w:eastAsia="Arial"/>
                      <w:sz w:val="33"/>
                      <w:szCs w:val="33"/>
                      <w:color w:val="8C8C8C"/>
                      <w:spacing w:val="0"/>
                      <w:w w:val="100"/>
                      <w:position w:val="-3"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15"/>
                      <w:szCs w:val="15"/>
                      <w:color w:val="727272"/>
                      <w:spacing w:val="0"/>
                      <w:w w:val="193"/>
                      <w:position w:val="1"/>
                    </w:rPr>
                    <w:t>'</w:t>
                  </w:r>
                  <w:r>
                    <w:rPr>
                      <w:rFonts w:ascii="Times New Roman" w:hAnsi="Times New Roman" w:cs="Times New Roman" w:eastAsia="Times New Roman"/>
                      <w:sz w:val="15"/>
                      <w:szCs w:val="15"/>
                      <w:color w:val="727272"/>
                      <w:spacing w:val="-19"/>
                      <w:w w:val="193"/>
                      <w:position w:val="1"/>
                    </w:rPr>
                    <w:t> </w:t>
                  </w:r>
                  <w:r>
                    <w:rPr>
                      <w:rFonts w:ascii="Arial" w:hAnsi="Arial" w:cs="Arial" w:eastAsia="Arial"/>
                      <w:sz w:val="46"/>
                      <w:szCs w:val="46"/>
                      <w:color w:val="A3A3A3"/>
                      <w:spacing w:val="0"/>
                      <w:w w:val="103"/>
                      <w:position w:val="1"/>
                    </w:rPr>
                    <w:t>.</w:t>
                  </w:r>
                  <w:r>
                    <w:rPr>
                      <w:rFonts w:ascii="Arial" w:hAnsi="Arial" w:cs="Arial" w:eastAsia="Arial"/>
                      <w:sz w:val="46"/>
                      <w:szCs w:val="46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8C8C8C"/>
          <w:spacing w:val="0"/>
          <w:w w:val="210"/>
          <w:position w:val="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8C8C8C"/>
          <w:spacing w:val="-46"/>
          <w:w w:val="21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727272"/>
          <w:spacing w:val="0"/>
          <w:w w:val="117"/>
          <w:position w:val="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727272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727272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78"/>
          <w:b/>
          <w:bCs/>
          <w:position w:val="1"/>
        </w:rPr>
        <w:t>'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12"/>
          <w:w w:val="79"/>
          <w:b/>
          <w:bCs/>
          <w:position w:val="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73"/>
          <w:b/>
          <w:bCs/>
          <w:position w:val="1"/>
        </w:rPr>
        <w:t>hA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72"/>
          <w:b/>
          <w:bCs/>
          <w:position w:val="1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35"/>
          <w:w w:val="100"/>
          <w:b/>
          <w:bCs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0"/>
          <w:b/>
          <w:bCs/>
          <w:position w:val="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6"/>
          <w:w w:val="100"/>
          <w:b/>
          <w:bCs/>
          <w:position w:val="1"/>
        </w:rPr>
        <w:t> </w:t>
      </w:r>
      <w:r>
        <w:rPr>
          <w:rFonts w:ascii="Arial" w:hAnsi="Arial" w:cs="Arial" w:eastAsia="Arial"/>
          <w:sz w:val="17"/>
          <w:szCs w:val="17"/>
          <w:color w:val="2B2B2B"/>
          <w:spacing w:val="0"/>
          <w:w w:val="94"/>
          <w:position w:val="1"/>
        </w:rPr>
        <w:t>Şub</w:t>
      </w:r>
      <w:r>
        <w:rPr>
          <w:rFonts w:ascii="Arial" w:hAnsi="Arial" w:cs="Arial" w:eastAsia="Arial"/>
          <w:sz w:val="17"/>
          <w:szCs w:val="17"/>
          <w:color w:val="2B2B2B"/>
          <w:spacing w:val="0"/>
          <w:w w:val="94"/>
          <w:position w:val="1"/>
        </w:rPr>
        <w:t>e</w:t>
      </w:r>
      <w:r>
        <w:rPr>
          <w:rFonts w:ascii="Arial" w:hAnsi="Arial" w:cs="Arial" w:eastAsia="Arial"/>
          <w:sz w:val="17"/>
          <w:szCs w:val="17"/>
          <w:color w:val="2B2B2B"/>
          <w:spacing w:val="0"/>
          <w:w w:val="94"/>
          <w:position w:val="1"/>
        </w:rPr>
        <w:t> </w:t>
      </w:r>
      <w:r>
        <w:rPr>
          <w:rFonts w:ascii="Arial" w:hAnsi="Arial" w:cs="Arial" w:eastAsia="Arial"/>
          <w:sz w:val="17"/>
          <w:szCs w:val="17"/>
          <w:color w:val="3D3D3D"/>
          <w:spacing w:val="0"/>
          <w:w w:val="139"/>
          <w:position w:val="1"/>
        </w:rPr>
        <w:t>Müd</w:t>
      </w:r>
      <w:r>
        <w:rPr>
          <w:rFonts w:ascii="Arial" w:hAnsi="Arial" w:cs="Arial" w:eastAsia="Arial"/>
          <w:sz w:val="17"/>
          <w:szCs w:val="17"/>
          <w:color w:val="3D3D3D"/>
          <w:spacing w:val="0"/>
          <w:w w:val="139"/>
          <w:position w:val="1"/>
        </w:rPr>
        <w:t> </w:t>
      </w:r>
      <w:r>
        <w:rPr>
          <w:rFonts w:ascii="Arial" w:hAnsi="Arial" w:cs="Arial" w:eastAsia="Arial"/>
          <w:sz w:val="17"/>
          <w:szCs w:val="17"/>
          <w:color w:val="3D3D3D"/>
          <w:spacing w:val="14"/>
          <w:w w:val="139"/>
          <w:position w:val="1"/>
        </w:rPr>
        <w:t> </w:t>
      </w:r>
      <w:r>
        <w:rPr>
          <w:rFonts w:ascii="Times New Roman" w:hAnsi="Times New Roman" w:cs="Times New Roman" w:eastAsia="Times New Roman"/>
          <w:sz w:val="26"/>
          <w:szCs w:val="26"/>
          <w:color w:val="2B2B2B"/>
          <w:spacing w:val="-5"/>
          <w:w w:val="65"/>
          <w:position w:val="1"/>
        </w:rPr>
        <w:t>v</w:t>
      </w:r>
      <w:r>
        <w:rPr>
          <w:rFonts w:ascii="Times New Roman" w:hAnsi="Times New Roman" w:cs="Times New Roman" w:eastAsia="Times New Roman"/>
          <w:sz w:val="26"/>
          <w:szCs w:val="26"/>
          <w:color w:val="A3A3A3"/>
          <w:spacing w:val="0"/>
          <w:w w:val="68"/>
          <w:position w:val="1"/>
        </w:rPr>
        <w:t>.</w:t>
      </w:r>
      <w:r>
        <w:rPr>
          <w:rFonts w:ascii="Times New Roman" w:hAnsi="Times New Roman" w:cs="Times New Roman" w:eastAsia="Times New Roman"/>
          <w:sz w:val="26"/>
          <w:szCs w:val="26"/>
          <w:color w:val="000000"/>
          <w:spacing w:val="0"/>
          <w:w w:val="100"/>
          <w:position w:val="0"/>
        </w:rPr>
      </w:r>
    </w:p>
    <w:p>
      <w:pPr>
        <w:spacing w:before="0" w:after="0" w:line="266" w:lineRule="exact"/>
        <w:ind w:right="1874"/>
        <w:jc w:val="right"/>
        <w:tabs>
          <w:tab w:pos="560" w:val="left"/>
          <w:tab w:pos="1020" w:val="left"/>
        </w:tabs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Arial" w:hAnsi="Arial" w:cs="Arial" w:eastAsia="Arial"/>
          <w:sz w:val="9"/>
          <w:szCs w:val="9"/>
          <w:color w:val="505050"/>
          <w:spacing w:val="-6"/>
          <w:w w:val="100"/>
          <w:b/>
          <w:bCs/>
          <w:position w:val="10"/>
        </w:rPr>
        <w:t>t</w:t>
      </w:r>
      <w:r>
        <w:rPr>
          <w:rFonts w:ascii="Arial" w:hAnsi="Arial" w:cs="Arial" w:eastAsia="Arial"/>
          <w:sz w:val="9"/>
          <w:szCs w:val="9"/>
          <w:color w:val="A3A3A3"/>
          <w:spacing w:val="0"/>
          <w:w w:val="100"/>
          <w:b/>
          <w:bCs/>
          <w:position w:val="10"/>
        </w:rPr>
        <w:t>'</w:t>
      </w:r>
      <w:r>
        <w:rPr>
          <w:rFonts w:ascii="Arial" w:hAnsi="Arial" w:cs="Arial" w:eastAsia="Arial"/>
          <w:sz w:val="9"/>
          <w:szCs w:val="9"/>
          <w:color w:val="A3A3A3"/>
          <w:spacing w:val="0"/>
          <w:w w:val="100"/>
          <w:b/>
          <w:bCs/>
          <w:position w:val="10"/>
        </w:rPr>
        <w:t>    </w:t>
      </w:r>
      <w:r>
        <w:rPr>
          <w:rFonts w:ascii="Arial" w:hAnsi="Arial" w:cs="Arial" w:eastAsia="Arial"/>
          <w:sz w:val="9"/>
          <w:szCs w:val="9"/>
          <w:color w:val="A3A3A3"/>
          <w:spacing w:val="21"/>
          <w:w w:val="100"/>
          <w:b/>
          <w:bCs/>
          <w:position w:val="10"/>
        </w:rPr>
        <w:t> </w:t>
      </w:r>
      <w:r>
        <w:rPr>
          <w:rFonts w:ascii="Arial" w:hAnsi="Arial" w:cs="Arial" w:eastAsia="Arial"/>
          <w:sz w:val="9"/>
          <w:szCs w:val="9"/>
          <w:color w:val="A3A3A3"/>
          <w:spacing w:val="0"/>
          <w:w w:val="202"/>
          <w:position w:val="10"/>
        </w:rPr>
        <w:t>"</w:t>
      </w:r>
      <w:r>
        <w:rPr>
          <w:rFonts w:ascii="Arial" w:hAnsi="Arial" w:cs="Arial" w:eastAsia="Arial"/>
          <w:sz w:val="9"/>
          <w:szCs w:val="9"/>
          <w:color w:val="A3A3A3"/>
          <w:spacing w:val="0"/>
          <w:w w:val="100"/>
          <w:position w:val="10"/>
        </w:rPr>
        <w:tab/>
      </w:r>
      <w:r>
        <w:rPr>
          <w:rFonts w:ascii="Arial" w:hAnsi="Arial" w:cs="Arial" w:eastAsia="Arial"/>
          <w:sz w:val="9"/>
          <w:szCs w:val="9"/>
          <w:color w:val="A3A3A3"/>
          <w:spacing w:val="0"/>
          <w:w w:val="100"/>
          <w:position w:val="10"/>
        </w:rPr>
      </w:r>
      <w:r>
        <w:rPr>
          <w:rFonts w:ascii="Arial" w:hAnsi="Arial" w:cs="Arial" w:eastAsia="Arial"/>
          <w:sz w:val="32"/>
          <w:szCs w:val="32"/>
          <w:color w:val="BABABA"/>
          <w:spacing w:val="0"/>
          <w:w w:val="119"/>
          <w:position w:val="-5"/>
        </w:rPr>
        <w:t>.</w:t>
      </w:r>
      <w:r>
        <w:rPr>
          <w:rFonts w:ascii="Arial" w:hAnsi="Arial" w:cs="Arial" w:eastAsia="Arial"/>
          <w:sz w:val="32"/>
          <w:szCs w:val="32"/>
          <w:color w:val="BABABA"/>
          <w:spacing w:val="0"/>
          <w:w w:val="100"/>
          <w:position w:val="-5"/>
        </w:rPr>
        <w:tab/>
      </w:r>
      <w:r>
        <w:rPr>
          <w:rFonts w:ascii="Arial" w:hAnsi="Arial" w:cs="Arial" w:eastAsia="Arial"/>
          <w:sz w:val="32"/>
          <w:szCs w:val="32"/>
          <w:color w:val="BABABA"/>
          <w:spacing w:val="0"/>
          <w:w w:val="100"/>
          <w:position w:val="-5"/>
        </w:rPr>
      </w:r>
      <w:r>
        <w:rPr>
          <w:rFonts w:ascii="Times New Roman" w:hAnsi="Times New Roman" w:cs="Times New Roman" w:eastAsia="Times New Roman"/>
          <w:sz w:val="16"/>
          <w:szCs w:val="16"/>
          <w:color w:val="A3A3A3"/>
          <w:spacing w:val="0"/>
          <w:w w:val="35"/>
          <w:position w:val="-2"/>
        </w:rPr>
        <w:t>o</w:t>
      </w:r>
      <w:r>
        <w:rPr>
          <w:rFonts w:ascii="Times New Roman" w:hAnsi="Times New Roman" w:cs="Times New Roman" w:eastAsia="Times New Roman"/>
          <w:sz w:val="16"/>
          <w:szCs w:val="16"/>
          <w:color w:val="A3A3A3"/>
          <w:spacing w:val="0"/>
          <w:w w:val="35"/>
          <w:position w:val="-2"/>
        </w:rPr>
        <w:t>     </w:t>
      </w:r>
      <w:r>
        <w:rPr>
          <w:rFonts w:ascii="Times New Roman" w:hAnsi="Times New Roman" w:cs="Times New Roman" w:eastAsia="Times New Roman"/>
          <w:sz w:val="16"/>
          <w:szCs w:val="16"/>
          <w:color w:val="A3A3A3"/>
          <w:spacing w:val="5"/>
          <w:w w:val="35"/>
          <w:position w:val="-2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BABABA"/>
          <w:spacing w:val="0"/>
          <w:w w:val="111"/>
          <w:position w:val="-2"/>
        </w:rPr>
        <w:t>)</w:t>
      </w:r>
      <w:r>
        <w:rPr>
          <w:rFonts w:ascii="Times New Roman" w:hAnsi="Times New Roman" w:cs="Times New Roman" w:eastAsia="Times New Roman"/>
          <w:sz w:val="16"/>
          <w:szCs w:val="16"/>
          <w:color w:val="000000"/>
          <w:spacing w:val="0"/>
          <w:w w:val="100"/>
          <w:position w:val="0"/>
        </w:rPr>
      </w:r>
    </w:p>
    <w:p>
      <w:pPr>
        <w:spacing w:before="0" w:after="0" w:line="5" w:lineRule="atLeast"/>
        <w:ind w:right="1817"/>
        <w:jc w:val="right"/>
        <w:tabs>
          <w:tab w:pos="660" w:val="left"/>
        </w:tabs>
        <w:rPr>
          <w:rFonts w:ascii="Times New Roman" w:hAnsi="Times New Roman" w:cs="Times New Roman" w:eastAsia="Times New Roman"/>
          <w:sz w:val="25"/>
          <w:szCs w:val="25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A3A3A3"/>
          <w:w w:val="52"/>
          <w:i/>
        </w:rPr>
        <w:t>..</w:t>
      </w:r>
      <w:r>
        <w:rPr>
          <w:rFonts w:ascii="Times New Roman" w:hAnsi="Times New Roman" w:cs="Times New Roman" w:eastAsia="Times New Roman"/>
          <w:sz w:val="21"/>
          <w:szCs w:val="21"/>
          <w:color w:val="A3A3A3"/>
          <w:w w:val="100"/>
          <w:i/>
        </w:rPr>
        <w:tab/>
      </w:r>
      <w:r>
        <w:rPr>
          <w:rFonts w:ascii="Times New Roman" w:hAnsi="Times New Roman" w:cs="Times New Roman" w:eastAsia="Times New Roman"/>
          <w:sz w:val="21"/>
          <w:szCs w:val="21"/>
          <w:color w:val="A3A3A3"/>
          <w:w w:val="100"/>
          <w:i/>
        </w:rPr>
      </w:r>
      <w:r>
        <w:rPr>
          <w:rFonts w:ascii="Times New Roman" w:hAnsi="Times New Roman" w:cs="Times New Roman" w:eastAsia="Times New Roman"/>
          <w:sz w:val="25"/>
          <w:szCs w:val="25"/>
          <w:color w:val="626262"/>
          <w:spacing w:val="0"/>
          <w:w w:val="61"/>
          <w:position w:val="4"/>
        </w:rPr>
        <w:t>-</w:t>
      </w:r>
      <w:r>
        <w:rPr>
          <w:rFonts w:ascii="Times New Roman" w:hAnsi="Times New Roman" w:cs="Times New Roman" w:eastAsia="Times New Roman"/>
          <w:sz w:val="25"/>
          <w:szCs w:val="25"/>
          <w:color w:val="000000"/>
          <w:spacing w:val="0"/>
          <w:w w:val="100"/>
          <w:position w:val="0"/>
        </w:rPr>
      </w:r>
    </w:p>
    <w:p>
      <w:pPr>
        <w:spacing w:before="0" w:after="0" w:line="240" w:lineRule="auto"/>
        <w:ind w:right="1826"/>
        <w:jc w:val="right"/>
        <w:rPr>
          <w:rFonts w:ascii="Arial" w:hAnsi="Arial" w:cs="Arial" w:eastAsia="Arial"/>
          <w:sz w:val="23"/>
          <w:szCs w:val="23"/>
        </w:rPr>
      </w:pPr>
      <w:rPr/>
      <w:r>
        <w:rPr>
          <w:rFonts w:ascii="Arial" w:hAnsi="Arial" w:cs="Arial" w:eastAsia="Arial"/>
          <w:sz w:val="14"/>
          <w:szCs w:val="14"/>
          <w:color w:val="BABABA"/>
          <w:spacing w:val="0"/>
          <w:w w:val="136"/>
          <w:i/>
        </w:rPr>
        <w:t>·</w:t>
      </w:r>
      <w:r>
        <w:rPr>
          <w:rFonts w:ascii="Arial" w:hAnsi="Arial" w:cs="Arial" w:eastAsia="Arial"/>
          <w:sz w:val="14"/>
          <w:szCs w:val="14"/>
          <w:color w:val="BABABA"/>
          <w:spacing w:val="-1"/>
          <w:w w:val="136"/>
          <w:i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8C8C8C"/>
          <w:spacing w:val="-3"/>
          <w:w w:val="98"/>
          <w:i/>
        </w:rPr>
        <w:t>,</w:t>
      </w:r>
      <w:r>
        <w:rPr>
          <w:rFonts w:ascii="Times New Roman" w:hAnsi="Times New Roman" w:cs="Times New Roman" w:eastAsia="Times New Roman"/>
          <w:sz w:val="23"/>
          <w:szCs w:val="23"/>
          <w:color w:val="BABABA"/>
          <w:spacing w:val="0"/>
          <w:w w:val="42"/>
          <w:i/>
        </w:rPr>
        <w:t>..</w:t>
      </w:r>
      <w:r>
        <w:rPr>
          <w:rFonts w:ascii="Times New Roman" w:hAnsi="Times New Roman" w:cs="Times New Roman" w:eastAsia="Times New Roman"/>
          <w:sz w:val="23"/>
          <w:szCs w:val="23"/>
          <w:color w:val="727272"/>
          <w:spacing w:val="-26"/>
          <w:w w:val="105"/>
          <w:i/>
        </w:rPr>
        <w:t>.</w:t>
      </w:r>
      <w:r>
        <w:rPr>
          <w:rFonts w:ascii="Times New Roman" w:hAnsi="Times New Roman" w:cs="Times New Roman" w:eastAsia="Times New Roman"/>
          <w:sz w:val="14"/>
          <w:szCs w:val="14"/>
          <w:color w:val="A3A3A3"/>
          <w:spacing w:val="0"/>
          <w:w w:val="84"/>
          <w:i/>
        </w:rPr>
        <w:t>,.:</w:t>
      </w:r>
      <w:r>
        <w:rPr>
          <w:rFonts w:ascii="Times New Roman" w:hAnsi="Times New Roman" w:cs="Times New Roman" w:eastAsia="Times New Roman"/>
          <w:sz w:val="14"/>
          <w:szCs w:val="14"/>
          <w:color w:val="A3A3A3"/>
          <w:spacing w:val="0"/>
          <w:w w:val="100"/>
          <w:i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color w:val="A3A3A3"/>
          <w:spacing w:val="4"/>
          <w:w w:val="100"/>
          <w:i/>
        </w:rPr>
        <w:t> </w:t>
      </w:r>
      <w:r>
        <w:rPr>
          <w:rFonts w:ascii="Arial" w:hAnsi="Arial" w:cs="Arial" w:eastAsia="Arial"/>
          <w:sz w:val="23"/>
          <w:szCs w:val="23"/>
          <w:color w:val="BABABA"/>
          <w:spacing w:val="0"/>
          <w:w w:val="124"/>
        </w:rPr>
        <w:t>.</w:t>
      </w:r>
      <w:r>
        <w:rPr>
          <w:rFonts w:ascii="Arial" w:hAnsi="Arial" w:cs="Arial" w:eastAsia="Arial"/>
          <w:sz w:val="23"/>
          <w:szCs w:val="23"/>
          <w:color w:val="BABABA"/>
          <w:spacing w:val="-48"/>
          <w:w w:val="100"/>
        </w:rPr>
        <w:t> </w:t>
      </w:r>
      <w:r>
        <w:rPr>
          <w:rFonts w:ascii="Arial" w:hAnsi="Arial" w:cs="Arial" w:eastAsia="Arial"/>
          <w:sz w:val="9"/>
          <w:szCs w:val="9"/>
          <w:color w:val="BABABA"/>
          <w:spacing w:val="0"/>
          <w:w w:val="159"/>
        </w:rPr>
        <w:t>'</w:t>
      </w:r>
      <w:r>
        <w:rPr>
          <w:rFonts w:ascii="Arial" w:hAnsi="Arial" w:cs="Arial" w:eastAsia="Arial"/>
          <w:sz w:val="9"/>
          <w:szCs w:val="9"/>
          <w:color w:val="BABABA"/>
          <w:spacing w:val="-6"/>
          <w:w w:val="159"/>
        </w:rPr>
        <w:t> </w:t>
      </w:r>
      <w:r>
        <w:rPr>
          <w:rFonts w:ascii="Times New Roman" w:hAnsi="Times New Roman" w:cs="Times New Roman" w:eastAsia="Times New Roman"/>
          <w:sz w:val="7"/>
          <w:szCs w:val="7"/>
          <w:color w:val="A3A3A3"/>
          <w:spacing w:val="0"/>
          <w:w w:val="100"/>
        </w:rPr>
        <w:t>\</w:t>
      </w:r>
      <w:r>
        <w:rPr>
          <w:rFonts w:ascii="Times New Roman" w:hAnsi="Times New Roman" w:cs="Times New Roman" w:eastAsia="Times New Roman"/>
          <w:sz w:val="7"/>
          <w:szCs w:val="7"/>
          <w:color w:val="A3A3A3"/>
          <w:spacing w:val="0"/>
          <w:w w:val="100"/>
        </w:rPr>
        <w:t>    </w:t>
      </w:r>
      <w:r>
        <w:rPr>
          <w:rFonts w:ascii="Times New Roman" w:hAnsi="Times New Roman" w:cs="Times New Roman" w:eastAsia="Times New Roman"/>
          <w:sz w:val="7"/>
          <w:szCs w:val="7"/>
          <w:color w:val="A3A3A3"/>
          <w:spacing w:val="8"/>
          <w:w w:val="100"/>
        </w:rPr>
        <w:t> </w:t>
      </w:r>
      <w:r>
        <w:rPr>
          <w:rFonts w:ascii="Arial" w:hAnsi="Arial" w:cs="Arial" w:eastAsia="Arial"/>
          <w:sz w:val="23"/>
          <w:szCs w:val="23"/>
          <w:color w:val="A3A3A3"/>
          <w:spacing w:val="0"/>
          <w:w w:val="124"/>
        </w:rPr>
        <w:t>.</w:t>
      </w:r>
      <w:r>
        <w:rPr>
          <w:rFonts w:ascii="Arial" w:hAnsi="Arial" w:cs="Arial" w:eastAsia="Arial"/>
          <w:sz w:val="23"/>
          <w:szCs w:val="23"/>
          <w:color w:val="000000"/>
          <w:spacing w:val="0"/>
          <w:w w:val="100"/>
        </w:rPr>
      </w:r>
    </w:p>
    <w:p>
      <w:pPr>
        <w:spacing w:before="20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35" w:after="0" w:line="240" w:lineRule="auto"/>
        <w:ind w:left="15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group style="position:absolute;margin-left:189.860657pt;margin-top:-.644793pt;width:.1pt;height:12.222569pt;mso-position-horizontal-relative:page;mso-position-vertical-relative:paragraph;z-index:-15004" coordorigin="3797,-13" coordsize="2,244">
            <v:shape style="position:absolute;left:3797;top:-13;width:2;height:244" coordorigin="3797,-13" coordsize="0,244" path="m3797,232l3797,-13e" filled="f" stroked="t" strokeweight="1.915366pt" strokecolor="#3B3F4F">
              <v:path arrowok="t"/>
            </v:shape>
          </v:group>
          <w10:wrap type="none"/>
        </w:pict>
      </w:r>
      <w:r>
        <w:rPr/>
        <w:pict>
          <v:group style="position:absolute;margin-left:227.210297pt;margin-top:15.173599pt;width:81.522769pt;height:2.994421pt;mso-position-horizontal-relative:page;mso-position-vertical-relative:paragraph;z-index:-15003" coordorigin="4544,303" coordsize="1630,60">
            <v:group style="position:absolute;left:4563;top:323;width:996;height:2" coordorigin="4563,323" coordsize="996,2">
              <v:shape style="position:absolute;left:4563;top:323;width:996;height:2" coordorigin="4563,323" coordsize="996,0" path="m4563,323l5559,323e" filled="f" stroked="t" strokeweight="1.915366pt" strokecolor="#484F74">
                <v:path arrowok="t"/>
              </v:shape>
            </v:group>
            <v:group style="position:absolute;left:5545;top:356;width:622;height:2" coordorigin="5545,356" coordsize="622,2">
              <v:shape style="position:absolute;left:5545;top:356;width:622;height:2" coordorigin="5545,356" coordsize="622,0" path="m5545,356l6167,356e" filled="f" stroked="t" strokeweight=".718262pt" strokecolor="#3B4477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Halk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300" w:bottom="280" w:left="200" w:right="200"/>
        </w:sectPr>
      </w:pPr>
      <w:rPr/>
    </w:p>
    <w:p>
      <w:pPr>
        <w:spacing w:before="0" w:after="0" w:line="489" w:lineRule="exact"/>
        <w:ind w:left="-2500" w:right="-20"/>
        <w:jc w:val="left"/>
        <w:rPr>
          <w:rFonts w:ascii="Arial" w:hAnsi="Arial" w:cs="Arial" w:eastAsia="Arial"/>
          <w:sz w:val="15"/>
          <w:szCs w:val="15"/>
        </w:rPr>
      </w:pPr>
      <w:rPr/>
      <w:r>
        <w:rPr>
          <w:rFonts w:ascii="Times New Roman" w:hAnsi="Times New Roman" w:cs="Times New Roman" w:eastAsia="Times New Roman"/>
          <w:sz w:val="87"/>
          <w:szCs w:val="87"/>
          <w:color w:val="212121"/>
          <w:spacing w:val="-1209"/>
          <w:w w:val="427"/>
          <w:position w:val="-41"/>
        </w:rPr>
        <w:t>!</w:t>
      </w:r>
      <w:r>
        <w:rPr>
          <w:rFonts w:ascii="Arial" w:hAnsi="Arial" w:cs="Arial" w:eastAsia="Arial"/>
          <w:sz w:val="15"/>
          <w:szCs w:val="15"/>
          <w:color w:val="3A3A3A"/>
          <w:spacing w:val="5"/>
          <w:w w:val="112"/>
          <w:position w:val="-55"/>
        </w:rPr>
        <w:t>I</w:t>
      </w:r>
      <w:r>
        <w:rPr>
          <w:rFonts w:ascii="Arial" w:hAnsi="Arial" w:cs="Arial" w:eastAsia="Arial"/>
          <w:sz w:val="15"/>
          <w:szCs w:val="15"/>
          <w:color w:val="3A3A3A"/>
          <w:spacing w:val="0"/>
          <w:w w:val="112"/>
          <w:position w:val="-55"/>
        </w:rPr>
        <w:t>Z</w:t>
      </w:r>
      <w:r>
        <w:rPr>
          <w:rFonts w:ascii="Arial" w:hAnsi="Arial" w:cs="Arial" w:eastAsia="Arial"/>
          <w:sz w:val="15"/>
          <w:szCs w:val="15"/>
          <w:color w:val="3A3A3A"/>
          <w:spacing w:val="-29"/>
          <w:w w:val="100"/>
          <w:position w:val="-55"/>
        </w:rPr>
        <w:t> </w:t>
      </w:r>
      <w:r>
        <w:rPr>
          <w:rFonts w:ascii="Arial" w:hAnsi="Arial" w:cs="Arial" w:eastAsia="Arial"/>
          <w:sz w:val="15"/>
          <w:szCs w:val="15"/>
          <w:color w:val="3A3A3A"/>
          <w:spacing w:val="0"/>
          <w:w w:val="109"/>
          <w:position w:val="-55"/>
        </w:rPr>
        <w:t>MIR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pgSz w:w="11920" w:h="16840"/>
          <w:pgMar w:top="660" w:bottom="280" w:left="0" w:right="20"/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7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171" w:lineRule="exact"/>
        <w:ind w:left="1105" w:right="-64"/>
        <w:jc w:val="left"/>
        <w:rPr>
          <w:rFonts w:ascii="Arial" w:hAnsi="Arial" w:cs="Arial" w:eastAsia="Arial"/>
          <w:sz w:val="15"/>
          <w:szCs w:val="15"/>
        </w:rPr>
      </w:pPr>
      <w:rPr/>
      <w:r>
        <w:rPr>
          <w:rFonts w:ascii="Arial" w:hAnsi="Arial" w:cs="Arial" w:eastAsia="Arial"/>
          <w:sz w:val="15"/>
          <w:szCs w:val="15"/>
          <w:color w:val="3A3A3A"/>
          <w:spacing w:val="0"/>
          <w:w w:val="101"/>
          <w:b/>
          <w:bCs/>
        </w:rPr>
        <w:t>BÜYÜKŞEHIR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</w:rPr>
      </w:r>
    </w:p>
    <w:p>
      <w:pPr>
        <w:spacing w:before="0" w:after="0" w:line="141" w:lineRule="exact"/>
        <w:ind w:left="1156" w:right="-20"/>
        <w:jc w:val="left"/>
        <w:rPr>
          <w:rFonts w:ascii="Arial" w:hAnsi="Arial" w:cs="Arial" w:eastAsia="Arial"/>
          <w:sz w:val="14"/>
          <w:szCs w:val="14"/>
        </w:rPr>
      </w:pPr>
      <w:rPr/>
      <w:r>
        <w:rPr>
          <w:rFonts w:ascii="Arial" w:hAnsi="Arial" w:cs="Arial" w:eastAsia="Arial"/>
          <w:sz w:val="14"/>
          <w:szCs w:val="14"/>
          <w:color w:val="3A3A3A"/>
          <w:spacing w:val="0"/>
          <w:w w:val="113"/>
        </w:rPr>
        <w:t>BELEDIYESI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</w:rPr>
      </w:r>
    </w:p>
    <w:p>
      <w:pPr>
        <w:spacing w:before="0" w:after="0" w:line="184" w:lineRule="exact"/>
        <w:ind w:left="473" w:right="4448"/>
        <w:jc w:val="center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5"/>
        </w:rPr>
        <w:t>İZMİR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2"/>
          <w:w w:val="9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5"/>
        </w:rPr>
        <w:t>BÜYÜKŞEHİR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0"/>
          <w:w w:val="9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5"/>
        </w:rPr>
        <w:t>BELEDİYESİ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2" w:after="0" w:line="202" w:lineRule="exact"/>
        <w:ind w:right="4156" w:firstLine="608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5"/>
        </w:rPr>
        <w:t>iTFAiYE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2"/>
          <w:w w:val="9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DAİRESi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BAŞKANLlCii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2"/>
        </w:rPr>
        <w:t>itfaiye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21"/>
          <w:w w:val="9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2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2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3"/>
          <w:w w:val="9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2"/>
        </w:rPr>
        <w:t>v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2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4"/>
          <w:w w:val="9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89"/>
        </w:rPr>
        <w:t>Mil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9"/>
          <w:w w:val="90"/>
        </w:rPr>
        <w:t>d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9"/>
          <w:w w:val="88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76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6"/>
          <w:w w:val="76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0"/>
          <w:w w:val="81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-2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12121"/>
          <w:spacing w:val="8"/>
          <w:w w:val="56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0"/>
          <w:w w:val="108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Şub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Müdürlüğü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02" w:lineRule="exact"/>
        <w:ind w:left="1039" w:right="5166"/>
        <w:jc w:val="center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3"/>
          <w:position w:val="-1"/>
        </w:rPr>
        <w:t>YANGl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3"/>
          <w:position w:val="-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23"/>
          <w:w w:val="93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1"/>
        </w:rPr>
        <w:t>RAP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0"/>
          <w:position w:val="-1"/>
        </w:rPr>
        <w:t>RU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type w:val="continuous"/>
          <w:pgSz w:w="11920" w:h="16840"/>
          <w:pgMar w:top="300" w:bottom="280" w:left="0" w:right="20"/>
          <w:cols w:num="2" w:equalWidth="0">
            <w:col w:w="2117" w:space="2063"/>
            <w:col w:w="7720"/>
          </w:cols>
        </w:sectPr>
      </w:pPr>
      <w:rPr/>
    </w:p>
    <w:p>
      <w:pPr>
        <w:spacing w:before="5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tbl>
      <w:tblPr>
        <w:tblW w:w="0" w:type="auto"/>
        <w:tblLook w:val="01E0"/>
        <w:tblLayout w:type="fixed"/>
        <w:tblCellMar>
          <w:left w:w="0" w:type="dxa"/>
          <w:right w:w="0" w:type="dxa"/>
          <w:bottom w:w="0" w:type="dxa"/>
          <w:top w:w="0" w:type="dxa"/>
        </w:tblCellMar>
        <w:jc w:val="left"/>
        <w:tblInd w:w="608.437004" w:type="dxa"/>
      </w:tblPr>
      <w:tblGrid/>
      <w:tr>
        <w:trPr>
          <w:trHeight w:val="217" w:hRule="exact"/>
        </w:trPr>
        <w:tc>
          <w:tcPr>
            <w:tcW w:w="1041" w:type="dxa"/>
            <w:tcBorders>
              <w:top w:val="single" w:sz="5.573472" w:space="0" w:color="575757"/>
              <w:bottom w:val="single" w:sz="5.573472" w:space="0" w:color="575757"/>
              <w:left w:val="single" w:sz="7.431288" w:space="0" w:color="545454"/>
              <w:right w:val="nil" w:sz="6" w:space="0" w:color="auto"/>
            </w:tcBorders>
          </w:tcPr>
          <w:p>
            <w:pPr>
              <w:spacing w:before="0" w:after="0" w:line="202" w:lineRule="exact"/>
              <w:ind w:left="14" w:right="-20"/>
              <w:jc w:val="left"/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Pr/>
            <w:r>
              <w:rPr>
                <w:rFonts w:ascii="Times New Roman" w:hAnsi="Times New Roman" w:cs="Times New Roman" w:eastAsia="Times New Roman"/>
                <w:sz w:val="18"/>
                <w:szCs w:val="18"/>
                <w:color w:val="3A3A3A"/>
                <w:w w:val="90"/>
              </w:rPr>
              <w:t>O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A3A3A"/>
                <w:w w:val="89"/>
              </w:rPr>
              <w:t>l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A3A3A"/>
                <w:spacing w:val="-3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6B6B6D"/>
                <w:spacing w:val="0"/>
                <w:w w:val="88"/>
              </w:rPr>
              <w:t>a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6B6B6D"/>
                <w:spacing w:val="-27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A3A3A"/>
                <w:spacing w:val="0"/>
                <w:w w:val="79"/>
              </w:rPr>
              <w:t>y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A3A3A"/>
                <w:spacing w:val="9"/>
                <w:w w:val="79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A3A3A"/>
                <w:spacing w:val="0"/>
                <w:w w:val="100"/>
              </w:rPr>
              <w:t>Tarihi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000000"/>
                <w:spacing w:val="0"/>
                <w:w w:val="100"/>
              </w:rPr>
            </w:r>
          </w:p>
        </w:tc>
        <w:tc>
          <w:tcPr>
            <w:tcW w:w="1524" w:type="dxa"/>
            <w:tcBorders>
              <w:top w:val="single" w:sz="5.573472" w:space="0" w:color="575757"/>
              <w:bottom w:val="single" w:sz="5.573472" w:space="0" w:color="575757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02" w:lineRule="exact"/>
              <w:ind w:left="181" w:right="-2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Pr/>
            <w:r>
              <w:rPr>
                <w:rFonts w:ascii="Times New Roman" w:hAnsi="Times New Roman" w:cs="Times New Roman" w:eastAsia="Times New Roman"/>
                <w:sz w:val="18"/>
                <w:szCs w:val="18"/>
                <w:color w:val="6B6B6D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6B6B6D"/>
                <w:spacing w:val="-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A3A3A"/>
                <w:spacing w:val="0"/>
                <w:w w:val="105"/>
              </w:rPr>
              <w:t>0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A3A3A"/>
                <w:spacing w:val="1"/>
                <w:w w:val="105"/>
              </w:rPr>
              <w:t>8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545454"/>
                <w:spacing w:val="-4"/>
                <w:w w:val="101"/>
              </w:rPr>
              <w:t>.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A3A3A"/>
                <w:spacing w:val="0"/>
                <w:w w:val="104"/>
              </w:rPr>
              <w:t>05.2017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000000"/>
                <w:spacing w:val="0"/>
                <w:w w:val="100"/>
              </w:rPr>
            </w:r>
          </w:p>
        </w:tc>
        <w:tc>
          <w:tcPr>
            <w:tcW w:w="2427" w:type="dxa"/>
            <w:tcBorders>
              <w:top w:val="single" w:sz="5.573472" w:space="0" w:color="575757"/>
              <w:bottom w:val="single" w:sz="5.573472" w:space="0" w:color="575757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02" w:lineRule="exact"/>
              <w:ind w:left="454" w:right="-2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Pr/>
            <w:r>
              <w:rPr>
                <w:rFonts w:ascii="Times New Roman" w:hAnsi="Times New Roman" w:cs="Times New Roman" w:eastAsia="Times New Roman"/>
                <w:sz w:val="18"/>
                <w:szCs w:val="18"/>
                <w:color w:val="3A3A3A"/>
                <w:spacing w:val="-10"/>
                <w:w w:val="90"/>
              </w:rPr>
              <w:t>!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545454"/>
                <w:spacing w:val="10"/>
                <w:w w:val="90"/>
              </w:rPr>
              <w:t>B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A3A3A"/>
                <w:spacing w:val="0"/>
                <w:w w:val="90"/>
              </w:rPr>
              <w:t>ildirim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A3A3A"/>
                <w:spacing w:val="14"/>
                <w:w w:val="9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A3A3A"/>
                <w:spacing w:val="0"/>
                <w:w w:val="100"/>
              </w:rPr>
              <w:t>Sıra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A3A3A"/>
                <w:spacing w:val="-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A3A3A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A3A3A"/>
                <w:spacing w:val="-8"/>
                <w:w w:val="100"/>
              </w:rPr>
              <w:t>o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545454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545454"/>
                <w:spacing w:val="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A3A3A"/>
                <w:spacing w:val="0"/>
                <w:w w:val="100"/>
              </w:rPr>
              <w:t>16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000000"/>
                <w:spacing w:val="0"/>
                <w:w w:val="100"/>
              </w:rPr>
            </w:r>
          </w:p>
        </w:tc>
        <w:tc>
          <w:tcPr>
            <w:tcW w:w="2200" w:type="dxa"/>
            <w:tcBorders>
              <w:top w:val="single" w:sz="5.573472" w:space="0" w:color="575757"/>
              <w:bottom w:val="single" w:sz="5.573472" w:space="0" w:color="575757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03" w:lineRule="exact"/>
              <w:ind w:left="336" w:right="-2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Pr/>
            <w:r>
              <w:rPr>
                <w:rFonts w:ascii="Times New Roman" w:hAnsi="Times New Roman" w:cs="Times New Roman" w:eastAsia="Times New Roman"/>
                <w:sz w:val="18"/>
                <w:szCs w:val="18"/>
                <w:color w:val="3A3A3A"/>
                <w:spacing w:val="0"/>
                <w:w w:val="92"/>
                <w:position w:val="-1"/>
              </w:rPr>
              <w:t>!Bildirim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A3A3A"/>
                <w:spacing w:val="7"/>
                <w:w w:val="92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A3A3A"/>
                <w:spacing w:val="0"/>
                <w:w w:val="100"/>
                <w:position w:val="-1"/>
              </w:rPr>
              <w:t>Saati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A3A3A"/>
                <w:spacing w:val="-5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545454"/>
                <w:spacing w:val="0"/>
                <w:w w:val="100"/>
                <w:position w:val="-1"/>
              </w:rPr>
              <w:t>: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545454"/>
                <w:spacing w:val="3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A3A3A"/>
                <w:spacing w:val="0"/>
                <w:w w:val="101"/>
                <w:position w:val="-1"/>
              </w:rPr>
              <w:t>12:19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000000"/>
                <w:spacing w:val="0"/>
                <w:w w:val="100"/>
                <w:position w:val="0"/>
              </w:rPr>
            </w:r>
          </w:p>
        </w:tc>
        <w:tc>
          <w:tcPr>
            <w:tcW w:w="3793" w:type="dxa"/>
            <w:tcBorders>
              <w:top w:val="single" w:sz="5.573472" w:space="0" w:color="575757"/>
              <w:bottom w:val="single" w:sz="5.573472" w:space="0" w:color="575757"/>
              <w:left w:val="nil" w:sz="6" w:space="0" w:color="auto"/>
              <w:right w:val="single" w:sz="5.573472" w:space="0" w:color="5B5B5B"/>
            </w:tcBorders>
          </w:tcPr>
          <w:p>
            <w:pPr>
              <w:spacing w:before="0" w:after="0" w:line="203" w:lineRule="exact"/>
              <w:ind w:left="189" w:right="-20"/>
              <w:jc w:val="left"/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Pr/>
            <w:r>
              <w:rPr>
                <w:rFonts w:ascii="Times New Roman" w:hAnsi="Times New Roman" w:cs="Times New Roman" w:eastAsia="Times New Roman"/>
                <w:sz w:val="18"/>
                <w:szCs w:val="18"/>
                <w:color w:val="3A3A3A"/>
                <w:spacing w:val="0"/>
                <w:w w:val="100"/>
                <w:position w:val="-1"/>
              </w:rPr>
              <w:t>Tel: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000000"/>
                <w:spacing w:val="0"/>
                <w:w w:val="100"/>
                <w:position w:val="0"/>
              </w:rPr>
            </w:r>
          </w:p>
        </w:tc>
      </w:tr>
      <w:tr>
        <w:trPr>
          <w:trHeight w:val="212" w:hRule="exact"/>
        </w:trPr>
        <w:tc>
          <w:tcPr>
            <w:tcW w:w="1041" w:type="dxa"/>
            <w:tcBorders>
              <w:top w:val="single" w:sz="5.573472" w:space="0" w:color="575757"/>
              <w:bottom w:val="single" w:sz="5.573472" w:space="0" w:color="575757"/>
              <w:left w:val="single" w:sz="7.431288" w:space="0" w:color="545454"/>
              <w:right w:val="nil" w:sz="6" w:space="0" w:color="auto"/>
            </w:tcBorders>
          </w:tcPr>
          <w:p>
            <w:pPr>
              <w:spacing w:before="0" w:after="0" w:line="198" w:lineRule="exact"/>
              <w:ind w:left="23" w:right="-20"/>
              <w:jc w:val="left"/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Pr/>
            <w:r>
              <w:rPr>
                <w:rFonts w:ascii="Times New Roman" w:hAnsi="Times New Roman" w:cs="Times New Roman" w:eastAsia="Times New Roman"/>
                <w:sz w:val="18"/>
                <w:szCs w:val="18"/>
                <w:color w:val="3A3A3A"/>
                <w:w w:val="85"/>
              </w:rPr>
              <w:t>K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A3A3A"/>
                <w:w w:val="84"/>
              </w:rPr>
              <w:t>a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A3A3A"/>
                <w:spacing w:val="-27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545454"/>
                <w:spacing w:val="7"/>
                <w:w w:val="88"/>
              </w:rPr>
              <w:t>y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A3A3A"/>
                <w:spacing w:val="0"/>
                <w:w w:val="88"/>
              </w:rPr>
              <w:t>ıt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A3A3A"/>
                <w:spacing w:val="4"/>
                <w:w w:val="88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A3A3A"/>
                <w:spacing w:val="0"/>
                <w:w w:val="100"/>
              </w:rPr>
              <w:t>Tarihi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000000"/>
                <w:spacing w:val="0"/>
                <w:w w:val="100"/>
              </w:rPr>
            </w:r>
          </w:p>
        </w:tc>
        <w:tc>
          <w:tcPr>
            <w:tcW w:w="1524" w:type="dxa"/>
            <w:tcBorders>
              <w:top w:val="single" w:sz="5.573472" w:space="0" w:color="575757"/>
              <w:bottom w:val="single" w:sz="5.573472" w:space="0" w:color="575757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198" w:lineRule="exact"/>
              <w:ind w:left="185" w:right="-2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Pr/>
            <w:r>
              <w:rPr>
                <w:rFonts w:ascii="Times New Roman" w:hAnsi="Times New Roman" w:cs="Times New Roman" w:eastAsia="Times New Roman"/>
                <w:sz w:val="18"/>
                <w:szCs w:val="18"/>
                <w:color w:val="545454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545454"/>
                <w:spacing w:val="-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A3A3A"/>
                <w:spacing w:val="0"/>
                <w:w w:val="104"/>
              </w:rPr>
              <w:t>08.05.2017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000000"/>
                <w:spacing w:val="0"/>
                <w:w w:val="100"/>
              </w:rPr>
            </w:r>
          </w:p>
        </w:tc>
        <w:tc>
          <w:tcPr>
            <w:tcW w:w="2427" w:type="dxa"/>
            <w:tcBorders>
              <w:top w:val="single" w:sz="5.573472" w:space="0" w:color="575757"/>
              <w:bottom w:val="single" w:sz="5.573472" w:space="0" w:color="575757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198" w:lineRule="exact"/>
              <w:ind w:left="450" w:right="-20"/>
              <w:jc w:val="left"/>
              <w:tabs>
                <w:tab w:pos="1640" w:val="left"/>
              </w:tabs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Pr/>
            <w:r>
              <w:rPr>
                <w:rFonts w:ascii="Times New Roman" w:hAnsi="Times New Roman" w:cs="Times New Roman" w:eastAsia="Times New Roman"/>
                <w:sz w:val="18"/>
                <w:szCs w:val="18"/>
                <w:color w:val="545454"/>
                <w:spacing w:val="-21"/>
                <w:w w:val="117"/>
              </w:rPr>
              <w:t>!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A3A3A"/>
                <w:spacing w:val="-4"/>
                <w:w w:val="90"/>
              </w:rPr>
              <w:t>K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545454"/>
                <w:spacing w:val="0"/>
                <w:w w:val="88"/>
              </w:rPr>
              <w:t>a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545454"/>
                <w:spacing w:val="-3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A3A3A"/>
                <w:spacing w:val="0"/>
                <w:w w:val="100"/>
              </w:rPr>
              <w:t>yıt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A3A3A"/>
                <w:spacing w:val="-1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A3A3A"/>
                <w:spacing w:val="0"/>
                <w:w w:val="100"/>
              </w:rPr>
              <w:t>No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A3A3A"/>
                <w:spacing w:val="0"/>
                <w:w w:val="100"/>
              </w:rPr>
              <w:tab/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A3A3A"/>
                <w:spacing w:val="0"/>
                <w:w w:val="100"/>
              </w:rPr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545454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545454"/>
                <w:spacing w:val="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A3A3A"/>
                <w:spacing w:val="0"/>
                <w:w w:val="102"/>
              </w:rPr>
              <w:t>2882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000000"/>
                <w:spacing w:val="0"/>
                <w:w w:val="100"/>
              </w:rPr>
            </w:r>
          </w:p>
        </w:tc>
        <w:tc>
          <w:tcPr>
            <w:tcW w:w="2200" w:type="dxa"/>
            <w:tcBorders>
              <w:top w:val="single" w:sz="5.573472" w:space="0" w:color="575757"/>
              <w:bottom w:val="single" w:sz="5.573472" w:space="0" w:color="575757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198" w:lineRule="exact"/>
              <w:ind w:left="336" w:right="-20"/>
              <w:jc w:val="left"/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Pr/>
            <w:r>
              <w:rPr>
                <w:rFonts w:ascii="Times New Roman" w:hAnsi="Times New Roman" w:cs="Times New Roman" w:eastAsia="Times New Roman"/>
                <w:sz w:val="18"/>
                <w:szCs w:val="18"/>
                <w:color w:val="3A3A3A"/>
                <w:spacing w:val="0"/>
                <w:w w:val="92"/>
                <w:position w:val="-1"/>
              </w:rPr>
              <w:t>!Bildirim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A3A3A"/>
                <w:spacing w:val="4"/>
                <w:w w:val="92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A3A3A"/>
                <w:spacing w:val="0"/>
                <w:w w:val="100"/>
                <w:position w:val="-1"/>
              </w:rPr>
              <w:t>Ala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A3A3A"/>
                <w:spacing w:val="0"/>
                <w:w w:val="100"/>
                <w:position w:val="-1"/>
              </w:rPr>
              <w:t>n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A3A3A"/>
                <w:spacing w:val="-18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545454"/>
                <w:spacing w:val="0"/>
                <w:w w:val="100"/>
                <w:position w:val="-1"/>
              </w:rPr>
              <w:t>: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545454"/>
                <w:spacing w:val="6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A3A3A"/>
                <w:spacing w:val="0"/>
                <w:w w:val="100"/>
                <w:position w:val="-1"/>
              </w:rPr>
              <w:t>Merkez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000000"/>
                <w:spacing w:val="0"/>
                <w:w w:val="100"/>
                <w:position w:val="0"/>
              </w:rPr>
            </w:r>
          </w:p>
        </w:tc>
        <w:tc>
          <w:tcPr>
            <w:tcW w:w="3793" w:type="dxa"/>
            <w:tcBorders>
              <w:top w:val="single" w:sz="5.573472" w:space="0" w:color="575757"/>
              <w:bottom w:val="single" w:sz="5.573472" w:space="0" w:color="575757"/>
              <w:left w:val="nil" w:sz="6" w:space="0" w:color="auto"/>
              <w:right w:val="single" w:sz="5.573472" w:space="0" w:color="5B5B5B"/>
            </w:tcBorders>
          </w:tcPr>
          <w:p>
            <w:pPr/>
            <w:rPr/>
          </w:p>
        </w:tc>
      </w:tr>
    </w:tbl>
    <w:p>
      <w:pPr>
        <w:spacing w:after="0"/>
        <w:sectPr>
          <w:type w:val="continuous"/>
          <w:pgSz w:w="11920" w:h="16840"/>
          <w:pgMar w:top="300" w:bottom="280" w:left="0" w:right="20"/>
        </w:sectPr>
      </w:pPr>
      <w:rPr/>
    </w:p>
    <w:p>
      <w:pPr>
        <w:spacing w:before="0" w:after="0" w:line="188" w:lineRule="exact"/>
        <w:ind w:left="650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3"/>
        </w:rPr>
        <w:t>Bildirile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3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4"/>
          <w:w w:val="9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2"/>
        </w:rPr>
        <w:t>Buca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9"/>
          <w:w w:val="9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5"/>
          <w:w w:val="84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6B6B6D"/>
          <w:spacing w:val="0"/>
          <w:w w:val="96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6B6B6D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6"/>
          <w:w w:val="79"/>
        </w:rPr>
        <w:t>H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0"/>
          <w:w w:val="94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2"/>
        </w:rPr>
        <w:t>tbov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2"/>
        </w:rPr>
        <w:t>u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2"/>
          <w:w w:val="9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Caddesi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502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5"/>
          <w:w w:val="83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0"/>
          <w:w w:val="98"/>
        </w:rPr>
        <w:t>ar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7"/>
          <w:w w:val="99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5"/>
          <w:w w:val="57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1"/>
          <w:w w:val="110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212121"/>
          <w:spacing w:val="0"/>
          <w:w w:val="57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10" w:after="0" w:line="240" w:lineRule="auto"/>
        <w:ind w:left="650" w:right="-20"/>
        <w:jc w:val="left"/>
        <w:tabs>
          <w:tab w:pos="184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545454"/>
          <w:w w:val="78"/>
        </w:rPr>
        <w:t>Doıı: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84"/>
        </w:rPr>
        <w:t>ru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7"/>
          <w:w w:val="8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Adr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3"/>
        </w:rPr>
        <w:t>Buca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3"/>
          <w:w w:val="9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2"/>
        </w:rPr>
        <w:t>A.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4"/>
        </w:rPr>
        <w:t>Hatb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3"/>
          <w:w w:val="95"/>
        </w:rPr>
        <w:t>o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0"/>
          <w:w w:val="90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73"/>
        </w:rPr>
        <w:t>u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6"/>
          <w:w w:val="7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0"/>
          <w:w w:val="95"/>
        </w:rPr>
        <w:t>Ca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7"/>
        </w:rPr>
        <w:t>dd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5"/>
          <w:w w:val="96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6"/>
          <w:w w:val="102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68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-3"/>
          <w:w w:val="100"/>
        </w:rPr>
        <w:t>o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502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3"/>
        </w:rPr>
        <w:t>Ka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12"/>
          <w:w w:val="94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4"/>
          <w:w w:val="118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5"/>
          <w:w w:val="57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5"/>
          <w:w w:val="110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45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24" w:after="0" w:line="240" w:lineRule="auto"/>
        <w:ind w:left="646" w:right="-20"/>
        <w:jc w:val="left"/>
        <w:tabs>
          <w:tab w:pos="1820" w:val="left"/>
          <w:tab w:pos="438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86"/>
        </w:rPr>
        <w:t>Ya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7"/>
          <w:w w:val="86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9"/>
          <w:w w:val="86"/>
        </w:rPr>
        <w:t>g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86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86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4"/>
          <w:w w:val="8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Türü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545454"/>
          <w:spacing w:val="0"/>
          <w:w w:val="116"/>
        </w:rPr>
        <w:t>:Ç</w:t>
      </w:r>
      <w:r>
        <w:rPr>
          <w:rFonts w:ascii="Times New Roman" w:hAnsi="Times New Roman" w:cs="Times New Roman" w:eastAsia="Times New Roman"/>
          <w:sz w:val="17"/>
          <w:szCs w:val="17"/>
          <w:color w:val="545454"/>
          <w:spacing w:val="3"/>
          <w:w w:val="116"/>
        </w:rPr>
        <w:t>ö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16"/>
        </w:rPr>
        <w:t>p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44"/>
          <w:w w:val="11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Ya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8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0"/>
          <w:w w:val="100"/>
        </w:rPr>
        <w:t>ğ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ıııı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13"/>
          <w:w w:val="85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0"/>
          <w:w w:val="88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8"/>
          <w:w w:val="94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0"/>
          <w:w w:val="94"/>
        </w:rPr>
        <w:t>g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4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4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14"/>
          <w:w w:val="9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4"/>
        </w:rPr>
        <w:t>Sınıf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7"/>
          <w:w w:val="94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0"/>
          <w:w w:val="94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8"/>
          <w:w w:val="9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27" w:lineRule="exact"/>
        <w:ind w:left="636" w:right="-20"/>
        <w:jc w:val="left"/>
        <w:tabs>
          <w:tab w:pos="408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545454"/>
          <w:w w:val="81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-2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8"/>
          <w:w w:val="74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5"/>
          <w:w w:val="103"/>
        </w:rPr>
        <w:t>g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89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4"/>
        </w:rPr>
        <w:t>Binada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5"/>
          <w:w w:val="94"/>
        </w:rPr>
        <w:t> </w:t>
      </w:r>
      <w:r>
        <w:rPr>
          <w:rFonts w:ascii="Arial" w:hAnsi="Arial" w:cs="Arial" w:eastAsia="Arial"/>
          <w:sz w:val="21"/>
          <w:szCs w:val="21"/>
          <w:color w:val="3A3A3A"/>
          <w:spacing w:val="0"/>
          <w:w w:val="176"/>
        </w:rPr>
        <w:t>i</w:t>
      </w:r>
      <w:r>
        <w:rPr>
          <w:rFonts w:ascii="Arial" w:hAnsi="Arial" w:cs="Arial" w:eastAsia="Arial"/>
          <w:sz w:val="21"/>
          <w:szCs w:val="21"/>
          <w:color w:val="3A3A3A"/>
          <w:spacing w:val="-56"/>
          <w:w w:val="17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B6B6D"/>
          <w:spacing w:val="0"/>
          <w:w w:val="14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6B6B6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6B6B6D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0"/>
          <w:w w:val="88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0"/>
        </w:rPr>
        <w:t>pıııı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3"/>
          <w:w w:val="9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Şekl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"/>
          <w:w w:val="100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197" w:lineRule="exact"/>
        <w:ind w:right="-20"/>
        <w:jc w:val="righ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44.768173pt;margin-top:4.755084pt;width:32.684888pt;height:24pt;mso-position-horizontal-relative:page;mso-position-vertical-relative:paragraph;z-index:-14995" type="#_x0000_t202" filled="f" stroked="f">
            <v:textbox inset="0,0,0,0">
              <w:txbxContent>
                <w:p>
                  <w:pPr>
                    <w:spacing w:before="0" w:after="0" w:line="480" w:lineRule="exact"/>
                    <w:ind w:right="-112"/>
                    <w:jc w:val="left"/>
                    <w:tabs>
                      <w:tab w:pos="580" w:val="left"/>
                    </w:tabs>
                    <w:rPr>
                      <w:rFonts w:ascii="Arial" w:hAnsi="Arial" w:cs="Arial" w:eastAsia="Arial"/>
                      <w:sz w:val="48"/>
                      <w:szCs w:val="48"/>
                    </w:rPr>
                  </w:pPr>
                  <w:rPr/>
                  <w:r>
                    <w:rPr>
                      <w:rFonts w:ascii="Arial" w:hAnsi="Arial" w:cs="Arial" w:eastAsia="Arial"/>
                      <w:sz w:val="48"/>
                      <w:szCs w:val="48"/>
                      <w:color w:val="3A3A3A"/>
                      <w:spacing w:val="0"/>
                      <w:w w:val="54"/>
                    </w:rPr>
                    <w:t>ı</w:t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3A3A3A"/>
                      <w:spacing w:val="0"/>
                      <w:w w:val="100"/>
                    </w:rPr>
                    <w:tab/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3A3A3A"/>
                      <w:spacing w:val="0"/>
                      <w:w w:val="54"/>
                    </w:rPr>
                    <w:t>ı</w:t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1"/>
          <w:w w:val="86"/>
        </w:rPr>
        <w:t>B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2"/>
          <w:w w:val="108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4"/>
          <w:w w:val="75"/>
        </w:rPr>
        <w:t>t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7"/>
          <w:w w:val="96"/>
        </w:rPr>
        <w:t>o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79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0"/>
          <w:w w:val="88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7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4"/>
          <w:w w:val="10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5"/>
          <w:w w:val="100"/>
        </w:rPr>
        <w:t>g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81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12121"/>
          <w:spacing w:val="-5"/>
          <w:w w:val="56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55"/>
        </w:rPr>
        <w:t>l_Ş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56"/>
        </w:rPr>
        <w:t>(I])_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2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646" w:right="-20"/>
        <w:jc w:val="left"/>
        <w:tabs>
          <w:tab w:pos="262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9"/>
          <w:w w:val="85"/>
          <w:position w:val="1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7"/>
          <w:w w:val="85"/>
          <w:position w:val="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85"/>
          <w:position w:val="1"/>
        </w:rPr>
        <w:t>ııa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85"/>
          <w:position w:val="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6"/>
          <w:w w:val="85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2"/>
          <w:w w:val="100"/>
          <w:position w:val="1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4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1"/>
        </w:rPr>
        <w:t>yi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3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0"/>
          <w:w w:val="534"/>
          <w:position w:val="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-3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0"/>
        </w:rPr>
        <w:t>hibi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2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B6B6D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62" w:after="0" w:line="203" w:lineRule="exact"/>
        <w:ind w:left="2624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1"/>
        </w:rPr>
        <w:t>V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1"/>
        </w:rPr>
        <w:t>\miri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1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B6B6D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6B6B6D"/>
          <w:spacing w:val="1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1"/>
        </w:rPr>
        <w:t>Kena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1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0"/>
          <w:position w:val="-1"/>
        </w:rPr>
        <w:t>KIL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1"/>
          <w:position w:val="-1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3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-3"/>
          <w:w w:val="100"/>
          <w:position w:val="-1"/>
        </w:rPr>
        <w:t>Ç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1"/>
        </w:rPr>
        <w:t>TAŞ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9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57" w:lineRule="auto"/>
        <w:ind w:left="1180" w:right="1837" w:firstLine="-19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13"/>
          <w:w w:val="85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0"/>
          <w:w w:val="88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84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4"/>
          <w:w w:val="88"/>
        </w:rPr>
        <w:t>g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88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88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2"/>
          <w:w w:val="8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Sebebi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7"/>
        </w:rPr>
        <w:t>Dikkatsizli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7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2"/>
          <w:w w:val="10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9"/>
        </w:rPr>
        <w:t>(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8"/>
        </w:rPr>
        <w:t>Sigara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9"/>
        </w:rPr>
        <w:t>)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4"/>
        </w:rPr>
        <w:t>Kullanım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2"/>
          <w:w w:val="9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Şekli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B6B6D"/>
          <w:spacing w:val="0"/>
          <w:w w:val="117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193" w:lineRule="exact"/>
        <w:ind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4"/>
          <w:w w:val="100"/>
        </w:rPr>
        <w:t>Ç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3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lik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piğer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  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6"/>
          <w:w w:val="96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0"/>
          <w:w w:val="108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-21"/>
          <w:w w:val="108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6B6B6D"/>
          <w:spacing w:val="0"/>
          <w:w w:val="115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6B6B6D"/>
          <w:spacing w:val="-18"/>
          <w:w w:val="115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3"/>
          <w:w w:val="96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7E8080"/>
          <w:spacing w:val="-12"/>
          <w:w w:val="119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-12"/>
          <w:w w:val="119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12"/>
          <w:w w:val="119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6B6B6D"/>
          <w:spacing w:val="-7"/>
          <w:w w:val="119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0"/>
          <w:w w:val="101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-7"/>
          <w:w w:val="101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1"/>
          <w:w w:val="96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6B6B6D"/>
          <w:spacing w:val="-12"/>
          <w:w w:val="119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7"/>
          <w:w w:val="119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6B6B6D"/>
          <w:spacing w:val="-7"/>
          <w:w w:val="119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-1"/>
          <w:w w:val="96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6B6B6D"/>
          <w:spacing w:val="-12"/>
          <w:w w:val="119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0"/>
          <w:w w:val="101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-6"/>
          <w:w w:val="101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18"/>
          <w:w w:val="143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7E8080"/>
          <w:spacing w:val="0"/>
          <w:w w:val="102"/>
        </w:rPr>
        <w:t>...</w:t>
      </w:r>
      <w:r>
        <w:rPr>
          <w:rFonts w:ascii="Times New Roman" w:hAnsi="Times New Roman" w:cs="Times New Roman" w:eastAsia="Times New Roman"/>
          <w:sz w:val="18"/>
          <w:szCs w:val="18"/>
          <w:color w:val="7E8080"/>
          <w:spacing w:val="-9"/>
          <w:w w:val="102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-12"/>
          <w:w w:val="119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6B6B6D"/>
          <w:spacing w:val="-18"/>
          <w:w w:val="143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-1"/>
          <w:w w:val="96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6B6B6D"/>
          <w:spacing w:val="-7"/>
          <w:w w:val="119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-6"/>
          <w:w w:val="96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6B6B6D"/>
          <w:spacing w:val="0"/>
          <w:w w:val="106"/>
        </w:rPr>
        <w:t>..</w:t>
      </w:r>
      <w:r>
        <w:rPr>
          <w:rFonts w:ascii="Times New Roman" w:hAnsi="Times New Roman" w:cs="Times New Roman" w:eastAsia="Times New Roman"/>
          <w:sz w:val="18"/>
          <w:szCs w:val="18"/>
          <w:color w:val="6B6B6D"/>
          <w:spacing w:val="-12"/>
          <w:w w:val="106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0"/>
          <w:w w:val="101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-1"/>
          <w:w w:val="101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6B6B6D"/>
          <w:spacing w:val="-7"/>
          <w:w w:val="119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1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3"/>
          <w:w w:val="101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7E8080"/>
          <w:spacing w:val="0"/>
          <w:w w:val="99"/>
        </w:rPr>
        <w:t>.....</w:t>
      </w:r>
      <w:r>
        <w:rPr>
          <w:rFonts w:ascii="Times New Roman" w:hAnsi="Times New Roman" w:cs="Times New Roman" w:eastAsia="Times New Roman"/>
          <w:sz w:val="18"/>
          <w:szCs w:val="18"/>
          <w:color w:val="7E8080"/>
          <w:spacing w:val="-7"/>
          <w:w w:val="99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9"/>
        </w:rPr>
        <w:t>...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1"/>
          <w:w w:val="99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6B6B6D"/>
          <w:spacing w:val="0"/>
          <w:w w:val="101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6B6B6D"/>
          <w:spacing w:val="-7"/>
          <w:w w:val="101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0"/>
          <w:w w:val="100"/>
        </w:rPr>
        <w:t>....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3"/>
          <w:w w:val="100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6B6B6D"/>
          <w:spacing w:val="0"/>
          <w:w w:val="99"/>
        </w:rPr>
        <w:t>.......</w:t>
      </w:r>
      <w:r>
        <w:rPr>
          <w:rFonts w:ascii="Times New Roman" w:hAnsi="Times New Roman" w:cs="Times New Roman" w:eastAsia="Times New Roman"/>
          <w:sz w:val="18"/>
          <w:szCs w:val="18"/>
          <w:color w:val="6B6B6D"/>
          <w:spacing w:val="-7"/>
          <w:w w:val="99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0"/>
          <w:w w:val="102"/>
        </w:rPr>
        <w:t>..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-7"/>
          <w:w w:val="102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6B6B6D"/>
          <w:spacing w:val="0"/>
          <w:w w:val="102"/>
        </w:rPr>
        <w:t>..</w:t>
      </w:r>
      <w:r>
        <w:rPr>
          <w:rFonts w:ascii="Times New Roman" w:hAnsi="Times New Roman" w:cs="Times New Roman" w:eastAsia="Times New Roman"/>
          <w:sz w:val="18"/>
          <w:szCs w:val="18"/>
          <w:color w:val="6B6B6D"/>
          <w:spacing w:val="-14"/>
          <w:w w:val="102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-7"/>
          <w:w w:val="119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6B6B6D"/>
          <w:spacing w:val="-7"/>
          <w:w w:val="119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1"/>
          <w:w w:val="96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0"/>
          <w:w w:val="98"/>
        </w:rPr>
        <w:t>....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-7"/>
          <w:w w:val="98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7E8080"/>
          <w:spacing w:val="0"/>
          <w:w w:val="100"/>
        </w:rPr>
        <w:t>.......</w:t>
      </w:r>
      <w:r>
        <w:rPr>
          <w:rFonts w:ascii="Times New Roman" w:hAnsi="Times New Roman" w:cs="Times New Roman" w:eastAsia="Times New Roman"/>
          <w:sz w:val="18"/>
          <w:szCs w:val="18"/>
          <w:color w:val="7E8080"/>
          <w:spacing w:val="-18"/>
          <w:w w:val="100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-12"/>
          <w:w w:val="119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0"/>
          <w:w w:val="119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03" w:lineRule="exact"/>
        <w:ind w:left="581" w:right="-20"/>
        <w:jc w:val="left"/>
        <w:tabs>
          <w:tab w:pos="110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959795"/>
          <w:spacing w:val="0"/>
          <w:w w:val="52"/>
        </w:rPr>
        <w:t>'</w:t>
      </w:r>
      <w:r>
        <w:rPr>
          <w:rFonts w:ascii="Times New Roman" w:hAnsi="Times New Roman" w:cs="Times New Roman" w:eastAsia="Times New Roman"/>
          <w:sz w:val="18"/>
          <w:szCs w:val="18"/>
          <w:color w:val="959795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959795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0"/>
          <w:w w:val="81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-2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8"/>
          <w:w w:val="79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0"/>
          <w:w w:val="103"/>
        </w:rPr>
        <w:t>g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86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87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57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5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5"/>
          <w:w w:val="5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4"/>
        </w:rPr>
        <w:t>Kontrol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"/>
          <w:w w:val="9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4"/>
        </w:rPr>
        <w:t>Altına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2"/>
          <w:w w:val="9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4"/>
        </w:rPr>
        <w:t>Alına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5"/>
          <w:w w:val="9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12:25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9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40" w:lineRule="auto"/>
        <w:ind w:left="153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A3A3A"/>
          <w:w w:val="91"/>
        </w:rPr>
        <w:t>Kir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3"/>
          <w:w w:val="91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7"/>
          <w:w w:val="102"/>
        </w:rPr>
        <w:t>c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57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Kullana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B6B6D"/>
          <w:spacing w:val="0"/>
          <w:w w:val="14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300" w:bottom="280" w:left="0" w:right="20"/>
          <w:cols w:num="2" w:equalWidth="0">
            <w:col w:w="5896" w:space="104"/>
            <w:col w:w="5900"/>
          </w:cols>
        </w:sectPr>
      </w:pPr>
      <w:rPr/>
    </w:p>
    <w:p>
      <w:pPr>
        <w:spacing w:before="7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40" w:lineRule="auto"/>
        <w:ind w:left="618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Arial" w:hAnsi="Arial" w:cs="Arial" w:eastAsia="Arial"/>
          <w:sz w:val="26"/>
          <w:szCs w:val="26"/>
          <w:color w:val="545454"/>
          <w:w w:val="69"/>
        </w:rPr>
        <w:t>L</w:t>
      </w:r>
      <w:r>
        <w:rPr>
          <w:rFonts w:ascii="Arial" w:hAnsi="Arial" w:cs="Arial" w:eastAsia="Arial"/>
          <w:sz w:val="26"/>
          <w:szCs w:val="26"/>
          <w:color w:val="545454"/>
          <w:spacing w:val="-8"/>
          <w:w w:val="69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85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8"/>
          <w:w w:val="86"/>
        </w:rPr>
        <w:t>d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0"/>
          <w:w w:val="101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74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187" w:lineRule="exact"/>
        <w:ind w:left="646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9"/>
          <w:w w:val="81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83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82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2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2"/>
          <w:w w:val="100"/>
        </w:rPr>
        <w:t>b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8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646" w:right="-67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12"/>
          <w:w w:val="74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0"/>
          <w:w w:val="88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3"/>
        </w:rPr>
        <w:t>rdı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6"/>
          <w:w w:val="93"/>
        </w:rPr>
        <w:t>m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8"/>
          <w:w w:val="95"/>
        </w:rPr>
        <w:t>c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68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Gitmiş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2"/>
          <w:w w:val="100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14" w:after="0" w:line="240" w:lineRule="auto"/>
        <w:ind w:left="5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87"/>
        </w:rPr>
        <w:t>jl\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1"/>
          <w:w w:val="87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7"/>
          <w:w w:val="87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87"/>
        </w:rPr>
        <w:t>ç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8"/>
          <w:w w:val="8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4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40"/>
          <w:w w:val="14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45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04" w:lineRule="exact"/>
        <w:ind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Arial" w:hAnsi="Arial" w:cs="Arial" w:eastAsia="Arial"/>
          <w:sz w:val="19"/>
          <w:szCs w:val="19"/>
          <w:color w:val="3A3A3A"/>
          <w:spacing w:val="0"/>
          <w:w w:val="89"/>
        </w:rPr>
        <w:t>jl</w:t>
      </w:r>
      <w:r>
        <w:rPr>
          <w:rFonts w:ascii="Arial" w:hAnsi="Arial" w:cs="Arial" w:eastAsia="Arial"/>
          <w:sz w:val="19"/>
          <w:szCs w:val="19"/>
          <w:color w:val="3A3A3A"/>
          <w:spacing w:val="0"/>
          <w:w w:val="89"/>
        </w:rPr>
        <w:t>\</w:t>
      </w:r>
      <w:r>
        <w:rPr>
          <w:rFonts w:ascii="Arial" w:hAnsi="Arial" w:cs="Arial" w:eastAsia="Arial"/>
          <w:sz w:val="19"/>
          <w:szCs w:val="19"/>
          <w:color w:val="3A3A3A"/>
          <w:spacing w:val="0"/>
          <w:w w:val="89"/>
        </w:rPr>
        <w:t>r</w:t>
      </w:r>
      <w:r>
        <w:rPr>
          <w:rFonts w:ascii="Arial" w:hAnsi="Arial" w:cs="Arial" w:eastAsia="Arial"/>
          <w:sz w:val="19"/>
          <w:szCs w:val="19"/>
          <w:color w:val="3A3A3A"/>
          <w:spacing w:val="-3"/>
          <w:w w:val="89"/>
        </w:rPr>
        <w:t>a</w:t>
      </w:r>
      <w:r>
        <w:rPr>
          <w:rFonts w:ascii="Arial" w:hAnsi="Arial" w:cs="Arial" w:eastAsia="Arial"/>
          <w:sz w:val="19"/>
          <w:szCs w:val="19"/>
          <w:color w:val="545454"/>
          <w:spacing w:val="0"/>
          <w:w w:val="89"/>
        </w:rPr>
        <w:t>ç</w:t>
      </w:r>
      <w:r>
        <w:rPr>
          <w:rFonts w:ascii="Arial" w:hAnsi="Arial" w:cs="Arial" w:eastAsia="Arial"/>
          <w:sz w:val="19"/>
          <w:szCs w:val="19"/>
          <w:color w:val="545454"/>
          <w:spacing w:val="-2"/>
          <w:w w:val="8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89"/>
        </w:rPr>
        <w:t>Plakası: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33"/>
          <w:w w:val="89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35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CFE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3"/>
        </w:rPr>
        <w:t>48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9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73" w:lineRule="auto"/>
        <w:ind w:right="590" w:firstLine="28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2"/>
          <w:w w:val="82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6B6B6D"/>
          <w:spacing w:val="8"/>
          <w:w w:val="95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0"/>
          <w:w w:val="94"/>
        </w:rPr>
        <w:t>rs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7"/>
          <w:w w:val="94"/>
        </w:rPr>
        <w:t>o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7"/>
          <w:w w:val="79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8"/>
          <w:w w:val="101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56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0"/>
          <w:w w:val="89"/>
        </w:rPr>
        <w:t>Sıı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7"/>
          <w:w w:val="90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9"/>
          <w:w w:val="68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6"/>
          <w:w w:val="102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57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B6B6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6B6B6D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3"/>
        </w:rPr>
        <w:t>3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12121"/>
          <w:spacing w:val="0"/>
          <w:w w:val="68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212121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2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0"/>
          <w:w w:val="92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0"/>
          <w:w w:val="92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-4"/>
          <w:w w:val="9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8"/>
        </w:rPr>
        <w:t>Saat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"/>
          <w:w w:val="98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6B6B6D"/>
          <w:spacing w:val="0"/>
          <w:w w:val="14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166" w:lineRule="exact"/>
        <w:ind w:left="23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A3A3A"/>
          <w:w w:val="87"/>
          <w:position w:val="1"/>
        </w:rPr>
        <w:t>Döıı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2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4"/>
          <w:w w:val="55"/>
          <w:position w:val="1"/>
        </w:rPr>
        <w:t>U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10"/>
          <w:position w:val="1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1"/>
        </w:rPr>
        <w:t>Saati: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10" w:after="0" w:line="240" w:lineRule="auto"/>
        <w:ind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A3A3A"/>
          <w:w w:val="72"/>
        </w:rPr>
        <w:t>!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7"/>
          <w:w w:val="72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0"/>
          <w:w w:val="88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1"/>
        </w:rPr>
        <w:t>rdıma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9"/>
          <w:w w:val="9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Plakası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5" w:after="0" w:line="203" w:lineRule="exact"/>
        <w:ind w:left="23" w:right="-67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6B6B6D"/>
          <w:spacing w:val="5"/>
          <w:w w:val="93"/>
          <w:position w:val="-1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3"/>
          <w:position w:val="-1"/>
        </w:rPr>
        <w:t>ki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3"/>
          <w:position w:val="-1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10"/>
          <w:w w:val="93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3"/>
          <w:position w:val="-1"/>
        </w:rPr>
        <w:t>Amirini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3"/>
          <w:position w:val="-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21"/>
          <w:w w:val="93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4"/>
          <w:position w:val="-1"/>
        </w:rPr>
        <w:t>Adı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9"/>
          <w:w w:val="95"/>
          <w:position w:val="-1"/>
        </w:rPr>
        <w:t>-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0"/>
          <w:w w:val="105"/>
          <w:position w:val="-1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2"/>
          <w:w w:val="105"/>
          <w:position w:val="-1"/>
        </w:rPr>
        <w:t>o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79"/>
          <w:position w:val="-1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3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4"/>
          <w:w w:val="100"/>
          <w:position w:val="-1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1"/>
        </w:rPr>
        <w:t>dı: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18" w:after="0" w:line="240" w:lineRule="auto"/>
        <w:ind w:left="5" w:right="-20"/>
        <w:jc w:val="left"/>
        <w:tabs>
          <w:tab w:pos="286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3"/>
        </w:rPr>
        <w:t>ıkı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3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"/>
          <w:w w:val="9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1"/>
          <w:w w:val="100"/>
        </w:rPr>
        <w:t>2</w:t>
      </w:r>
      <w:r>
        <w:rPr>
          <w:rFonts w:ascii="Times New Roman" w:hAnsi="Times New Roman" w:cs="Times New Roman" w:eastAsia="Times New Roman"/>
          <w:sz w:val="17"/>
          <w:szCs w:val="17"/>
          <w:color w:val="545454"/>
          <w:spacing w:val="1"/>
          <w:w w:val="10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20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-17"/>
          <w:w w:val="86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545454"/>
          <w:spacing w:val="0"/>
          <w:w w:val="93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545454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3"/>
          <w:w w:val="100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54545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545454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4"/>
          <w:w w:val="100"/>
        </w:rPr>
        <w:t>2</w:t>
      </w:r>
      <w:r>
        <w:rPr>
          <w:rFonts w:ascii="Times New Roman" w:hAnsi="Times New Roman" w:cs="Times New Roman" w:eastAsia="Times New Roman"/>
          <w:sz w:val="17"/>
          <w:szCs w:val="17"/>
          <w:color w:val="545454"/>
          <w:spacing w:val="3"/>
          <w:w w:val="100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23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0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auto"/>
        <w:ind w:left="28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6"/>
          <w:w w:val="92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2"/>
        </w:rPr>
        <w:t>lektri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2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3"/>
          <w:w w:val="9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2"/>
        </w:rPr>
        <w:t>Arıza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7"/>
          <w:w w:val="9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2"/>
        </w:rPr>
        <w:t>Gel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2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9"/>
          <w:w w:val="57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0"/>
          <w:w w:val="102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29" w:after="0" w:line="262" w:lineRule="auto"/>
        <w:ind w:right="4478" w:firstLine="42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212121"/>
          <w:spacing w:val="0"/>
          <w:w w:val="42"/>
        </w:rPr>
        <w:t>1</w:t>
      </w:r>
      <w:r>
        <w:rPr>
          <w:rFonts w:ascii="Times New Roman" w:hAnsi="Times New Roman" w:cs="Times New Roman" w:eastAsia="Times New Roman"/>
          <w:sz w:val="17"/>
          <w:szCs w:val="17"/>
          <w:color w:val="212121"/>
          <w:spacing w:val="0"/>
          <w:w w:val="4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12121"/>
          <w:spacing w:val="3"/>
          <w:w w:val="4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12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7"/>
          <w:w w:val="36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6B6B6D"/>
          <w:spacing w:val="6"/>
          <w:w w:val="85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86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0"/>
          <w:w w:val="85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212121"/>
          <w:spacing w:val="0"/>
          <w:w w:val="97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212121"/>
          <w:spacing w:val="-9"/>
          <w:w w:val="97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3"/>
        </w:rPr>
        <w:t>iycı-Jaıı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4"/>
          <w:w w:val="94"/>
        </w:rPr>
        <w:t>d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0"/>
          <w:w w:val="88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rma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0"/>
          <w:w w:val="98"/>
        </w:rPr>
        <w:t>G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8"/>
          <w:w w:val="97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76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9"/>
          <w:w w:val="76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0"/>
          <w:w w:val="102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7E8080"/>
          <w:spacing w:val="0"/>
          <w:w w:val="117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7E8080"/>
          <w:spacing w:val="0"/>
          <w:w w:val="11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2"/>
          <w:w w:val="85"/>
        </w:rPr>
        <w:t>D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-7"/>
          <w:w w:val="102"/>
        </w:rPr>
        <w:t>o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4"/>
        </w:rPr>
        <w:t>ğal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-5"/>
          <w:w w:val="100"/>
        </w:rPr>
        <w:t>g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1"/>
          <w:w w:val="10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6B6B6D"/>
          <w:spacing w:val="0"/>
          <w:w w:val="100"/>
        </w:rPr>
        <w:t>z</w:t>
      </w:r>
      <w:r>
        <w:rPr>
          <w:rFonts w:ascii="Times New Roman" w:hAnsi="Times New Roman" w:cs="Times New Roman" w:eastAsia="Times New Roman"/>
          <w:sz w:val="18"/>
          <w:szCs w:val="18"/>
          <w:color w:val="6B6B6D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9"/>
          <w:w w:val="92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2"/>
        </w:rPr>
        <w:t>kibi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4"/>
          <w:w w:val="9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0"/>
          <w:w w:val="92"/>
        </w:rPr>
        <w:t>G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2"/>
          <w:w w:val="92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2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5"/>
          <w:w w:val="92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0"/>
          <w:w w:val="92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15"/>
          <w:w w:val="9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5" w:after="0" w:line="240" w:lineRule="auto"/>
        <w:ind w:right="-20"/>
        <w:jc w:val="left"/>
        <w:tabs>
          <w:tab w:pos="286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89"/>
        </w:rPr>
        <w:t>!A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4"/>
          <w:w w:val="89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0"/>
          <w:w w:val="89"/>
        </w:rPr>
        <w:t>aç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6"/>
          <w:w w:val="8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B6B6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6B6B6D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B6B6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6B6B6D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2"/>
          <w:w w:val="82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-8"/>
          <w:w w:val="115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3"/>
          <w:w w:val="85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0"/>
          <w:w w:val="102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1"/>
          <w:w w:val="102"/>
        </w:rPr>
        <w:t>o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7"/>
          <w:w w:val="79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8"/>
          <w:w w:val="95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67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5"/>
        </w:rPr>
        <w:t>Sayısı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0"/>
          <w:w w:val="117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300" w:bottom="280" w:left="0" w:right="20"/>
          <w:cols w:num="3" w:equalWidth="0">
            <w:col w:w="2325" w:space="294"/>
            <w:col w:w="1912" w:space="578"/>
            <w:col w:w="6791"/>
          </w:cols>
        </w:sectPr>
      </w:pPr>
      <w:rPr/>
    </w:p>
    <w:p>
      <w:pPr>
        <w:spacing w:before="9" w:after="0" w:line="240" w:lineRule="auto"/>
        <w:ind w:left="613" w:right="-67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A3A3A"/>
          <w:w w:val="71"/>
        </w:rPr>
        <w:t>jO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6"/>
          <w:w w:val="71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0"/>
          <w:w w:val="93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0"/>
          <w:w w:val="94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Görüldüğ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ü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Durum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32" w:after="0" w:line="203" w:lineRule="exact"/>
        <w:ind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1"/>
        </w:rPr>
        <w:t>rvangı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1"/>
        </w:rPr>
        <w:t>yerine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3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9"/>
          <w:position w:val="-1"/>
        </w:rPr>
        <w:t>vanldığında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6"/>
          <w:w w:val="109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1"/>
        </w:rPr>
        <w:t>yangını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1"/>
        </w:rPr>
        <w:t>alevii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3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1"/>
        </w:rPr>
        <w:t>v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1"/>
        </w:rPr>
        <w:t>dumanlı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1"/>
        </w:rPr>
        <w:t>bi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1"/>
        </w:rPr>
        <w:t>şekilde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4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1"/>
        </w:rPr>
        <w:t>yandığı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4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1"/>
        </w:rPr>
        <w:t>görüld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1"/>
        </w:rPr>
        <w:t>ü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0"/>
          <w:w w:val="119"/>
          <w:position w:val="-1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300" w:bottom="280" w:left="0" w:right="20"/>
          <w:cols w:num="2" w:equalWidth="0">
            <w:col w:w="2432" w:space="188"/>
            <w:col w:w="9280"/>
          </w:cols>
        </w:sectPr>
      </w:pPr>
      <w:rPr/>
    </w:p>
    <w:p>
      <w:pPr>
        <w:spacing w:before="4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jc w:val="left"/>
        <w:spacing w:after="0"/>
        <w:sectPr>
          <w:type w:val="continuous"/>
          <w:pgSz w:w="11920" w:h="16840"/>
          <w:pgMar w:top="300" w:bottom="280" w:left="0" w:right="20"/>
        </w:sectPr>
      </w:pPr>
      <w:rPr/>
    </w:p>
    <w:p>
      <w:pPr>
        <w:spacing w:before="20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608" w:right="-67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A3A3A"/>
          <w:w w:val="75"/>
        </w:rPr>
        <w:t>!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"/>
          <w:w w:val="75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6"/>
          <w:w w:val="108"/>
        </w:rPr>
        <w:t>ö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80"/>
        </w:rPr>
        <w:t>ndU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4"/>
          <w:w w:val="86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86"/>
        </w:rPr>
        <w:t>ıı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4"/>
          <w:w w:val="86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0"/>
          <w:w w:val="86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9"/>
          <w:w w:val="8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Türü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20" w:after="0" w:line="220" w:lineRule="exact"/>
        <w:jc w:val="left"/>
        <w:rPr>
          <w:sz w:val="22"/>
          <w:szCs w:val="22"/>
        </w:rPr>
      </w:pPr>
      <w:rPr/>
      <w:r>
        <w:rPr/>
        <w:br w:type="column"/>
      </w:r>
      <w:r>
        <w:rPr>
          <w:sz w:val="22"/>
          <w:szCs w:val="22"/>
        </w:rPr>
      </w:r>
    </w:p>
    <w:p>
      <w:pPr>
        <w:spacing w:before="0" w:after="0" w:line="240" w:lineRule="auto"/>
        <w:ind w:right="-67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Sul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Söndürme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36" w:after="0" w:line="240" w:lineRule="auto"/>
        <w:ind w:left="5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3A3A3A"/>
          <w:w w:val="64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7"/>
          <w:w w:val="64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7"/>
          <w:w w:val="96"/>
        </w:rPr>
        <w:t>ö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1"/>
        </w:rPr>
        <w:t>ndilrı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2"/>
          <w:w w:val="92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-7"/>
          <w:w w:val="108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8"/>
          <w:w w:val="88"/>
        </w:rPr>
        <w:t>d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0"/>
          <w:w w:val="122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4"/>
        </w:rPr>
        <w:t>Kullanıla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4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0"/>
          <w:w w:val="9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söndilrücü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5" w:after="0" w:line="179" w:lineRule="exact"/>
        <w:ind w:left="-35" w:right="-55"/>
        <w:jc w:val="center"/>
        <w:tabs>
          <w:tab w:pos="18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Arial" w:hAnsi="Arial" w:cs="Arial" w:eastAsia="Arial"/>
          <w:sz w:val="18"/>
          <w:szCs w:val="18"/>
          <w:color w:val="3A3A3A"/>
          <w:spacing w:val="0"/>
          <w:w w:val="86"/>
          <w:position w:val="-4"/>
        </w:rPr>
        <w:t>u</w:t>
      </w:r>
      <w:r>
        <w:rPr>
          <w:rFonts w:ascii="Arial" w:hAnsi="Arial" w:cs="Arial" w:eastAsia="Arial"/>
          <w:sz w:val="18"/>
          <w:szCs w:val="18"/>
          <w:color w:val="3A3A3A"/>
          <w:spacing w:val="-2"/>
          <w:w w:val="86"/>
          <w:position w:val="-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4"/>
        </w:rPr>
        <w:t>ın3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81"/>
          <w:position w:val="-4"/>
        </w:rPr>
        <w:t>!K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38"/>
          <w:w w:val="80"/>
          <w:position w:val="-4"/>
        </w:rPr>
        <w:t>W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0"/>
          <w:w w:val="76"/>
          <w:position w:val="-4"/>
        </w:rPr>
        <w:t>ll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-25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62"/>
          <w:position w:val="-4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62"/>
          <w:position w:val="-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7"/>
          <w:w w:val="62"/>
          <w:position w:val="-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5"/>
          <w:w w:val="75"/>
          <w:position w:val="-4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89"/>
          <w:position w:val="-4"/>
        </w:rPr>
        <w:t>g.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83" w:lineRule="exact"/>
        <w:ind w:left="712" w:right="593"/>
        <w:jc w:val="center"/>
        <w:tabs>
          <w:tab w:pos="1840" w:val="left"/>
        </w:tabs>
        <w:rPr>
          <w:rFonts w:ascii="Arial" w:hAnsi="Arial" w:cs="Arial" w:eastAsia="Arial"/>
          <w:sz w:val="34"/>
          <w:szCs w:val="34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2</w:t>
        <w:tab/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</w:r>
      <w:r>
        <w:rPr>
          <w:rFonts w:ascii="Arial" w:hAnsi="Arial" w:cs="Arial" w:eastAsia="Arial"/>
          <w:sz w:val="34"/>
          <w:szCs w:val="34"/>
          <w:color w:val="545454"/>
          <w:spacing w:val="0"/>
          <w:w w:val="77"/>
        </w:rPr>
        <w:t>ı</w:t>
      </w:r>
      <w:r>
        <w:rPr>
          <w:rFonts w:ascii="Arial" w:hAnsi="Arial" w:cs="Arial" w:eastAsia="Arial"/>
          <w:sz w:val="34"/>
          <w:szCs w:val="34"/>
          <w:color w:val="000000"/>
          <w:spacing w:val="0"/>
          <w:w w:val="100"/>
        </w:rPr>
      </w:r>
    </w:p>
    <w:p>
      <w:pPr>
        <w:spacing w:before="3" w:after="0" w:line="260" w:lineRule="exact"/>
        <w:jc w:val="left"/>
        <w:rPr>
          <w:sz w:val="26"/>
          <w:szCs w:val="26"/>
        </w:rPr>
      </w:pPr>
      <w:rPr/>
      <w:r>
        <w:rPr/>
        <w:br w:type="column"/>
      </w:r>
      <w:r>
        <w:rPr>
          <w:sz w:val="26"/>
          <w:szCs w:val="26"/>
        </w:rPr>
      </w:r>
    </w:p>
    <w:p>
      <w:pPr>
        <w:spacing w:before="0" w:after="0" w:line="170" w:lineRule="exact"/>
        <w:ind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3"/>
          <w:w w:val="45"/>
          <w:position w:val="-3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8"/>
          <w:w w:val="83"/>
          <w:position w:val="-3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6B6B6D"/>
          <w:spacing w:val="3"/>
          <w:w w:val="119"/>
          <w:position w:val="-3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4"/>
          <w:position w:val="-3"/>
        </w:rPr>
        <w:t>K.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13"/>
          <w:w w:val="93"/>
          <w:position w:val="-3"/>
        </w:rPr>
        <w:t>T</w:t>
      </w:r>
      <w:r>
        <w:rPr>
          <w:rFonts w:ascii="Times New Roman" w:hAnsi="Times New Roman" w:cs="Times New Roman" w:eastAsia="Times New Roman"/>
          <w:sz w:val="18"/>
          <w:szCs w:val="18"/>
          <w:color w:val="6B6B6D"/>
          <w:spacing w:val="0"/>
          <w:w w:val="96"/>
          <w:position w:val="-3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6B6B6D"/>
          <w:spacing w:val="15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"/>
          <w:w w:val="76"/>
          <w:position w:val="-3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0"/>
          <w:w w:val="107"/>
          <w:position w:val="-3"/>
        </w:rPr>
        <w:t>g.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278" w:lineRule="exact"/>
        <w:ind w:left="5" w:right="-20"/>
        <w:jc w:val="left"/>
        <w:tabs>
          <w:tab w:pos="1480" w:val="left"/>
        </w:tabs>
        <w:rPr>
          <w:rFonts w:ascii="Arial" w:hAnsi="Arial" w:cs="Arial" w:eastAsia="Arial"/>
          <w:sz w:val="27"/>
          <w:szCs w:val="27"/>
        </w:rPr>
      </w:pPr>
      <w:rPr/>
      <w:r>
        <w:rPr>
          <w:rFonts w:ascii="Arial" w:hAnsi="Arial" w:cs="Arial" w:eastAsia="Arial"/>
          <w:sz w:val="34"/>
          <w:szCs w:val="34"/>
          <w:color w:val="212121"/>
          <w:spacing w:val="0"/>
          <w:w w:val="61"/>
          <w:position w:val="-2"/>
        </w:rPr>
        <w:t>ı</w:t>
      </w:r>
      <w:r>
        <w:rPr>
          <w:rFonts w:ascii="Arial" w:hAnsi="Arial" w:cs="Arial" w:eastAsia="Arial"/>
          <w:sz w:val="34"/>
          <w:szCs w:val="34"/>
          <w:color w:val="212121"/>
          <w:spacing w:val="0"/>
          <w:w w:val="100"/>
          <w:position w:val="-2"/>
        </w:rPr>
        <w:tab/>
      </w:r>
      <w:r>
        <w:rPr>
          <w:rFonts w:ascii="Arial" w:hAnsi="Arial" w:cs="Arial" w:eastAsia="Arial"/>
          <w:sz w:val="34"/>
          <w:szCs w:val="34"/>
          <w:color w:val="212121"/>
          <w:spacing w:val="0"/>
          <w:w w:val="100"/>
          <w:position w:val="-2"/>
        </w:rPr>
      </w:r>
      <w:r>
        <w:rPr>
          <w:rFonts w:ascii="Arial" w:hAnsi="Arial" w:cs="Arial" w:eastAsia="Arial"/>
          <w:sz w:val="27"/>
          <w:szCs w:val="27"/>
          <w:color w:val="545454"/>
          <w:spacing w:val="0"/>
          <w:w w:val="156"/>
          <w:position w:val="-2"/>
        </w:rPr>
        <w:t>1</w:t>
      </w:r>
      <w:r>
        <w:rPr>
          <w:rFonts w:ascii="Arial" w:hAnsi="Arial" w:cs="Arial" w:eastAsia="Arial"/>
          <w:sz w:val="27"/>
          <w:szCs w:val="27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300" w:bottom="280" w:left="0" w:right="20"/>
          <w:cols w:num="4" w:equalWidth="0">
            <w:col w:w="1733" w:space="1602"/>
            <w:col w:w="1093" w:space="676"/>
            <w:col w:w="2623" w:space="796"/>
            <w:col w:w="3377"/>
          </w:cols>
        </w:sectPr>
      </w:pPr>
      <w:rPr/>
    </w:p>
    <w:p>
      <w:pPr>
        <w:spacing w:before="0" w:after="0" w:line="184" w:lineRule="exact"/>
        <w:ind w:left="608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-3"/>
          <w:w w:val="509"/>
        </w:rPr>
        <w:t>ö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4"/>
        </w:rPr>
        <w:t>ııdilrmc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Sonundaki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1"/>
        </w:rPr>
        <w:t>Hasari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11"/>
          <w:w w:val="92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1"/>
          <w:w w:val="108"/>
        </w:rPr>
        <w:t>o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67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6"/>
        </w:rPr>
        <w:t>kenarındaki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5"/>
          <w:w w:val="9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çöple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6"/>
        </w:rPr>
        <w:t>yanmıştı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11"/>
          <w:w w:val="96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0"/>
          <w:w w:val="96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6"/>
          <w:w w:val="9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6"/>
        </w:rPr>
        <w:t>Maddi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2"/>
          <w:w w:val="9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yoktu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7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194" w:lineRule="exact"/>
        <w:ind w:left="636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A3A3A"/>
          <w:w w:val="97"/>
        </w:rPr>
        <w:t>Du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8"/>
          <w:w w:val="97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212121"/>
          <w:spacing w:val="0"/>
          <w:w w:val="57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212121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nıu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5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jc w:val="left"/>
        <w:spacing w:after="0"/>
        <w:sectPr>
          <w:type w:val="continuous"/>
          <w:pgSz w:w="11920" w:h="16840"/>
          <w:pgMar w:top="300" w:bottom="280" w:left="0" w:right="20"/>
        </w:sectPr>
      </w:pPr>
      <w:rPr/>
    </w:p>
    <w:p>
      <w:pPr>
        <w:spacing w:before="15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632" w:right="-67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13"/>
          <w:w w:val="78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0"/>
          <w:w w:val="94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4"/>
          <w:w w:val="89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4"/>
          <w:w w:val="89"/>
        </w:rPr>
        <w:t>g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89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89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0"/>
          <w:w w:val="8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43" w:after="0" w:line="202" w:lineRule="exact"/>
        <w:ind w:right="54" w:firstLine="51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2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2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0"/>
          <w:w w:val="9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6"/>
        </w:rPr>
        <w:t>tetkikte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2"/>
          <w:w w:val="9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6"/>
        </w:rPr>
        <w:t>başlangıcının;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4"/>
          <w:w w:val="9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yo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5"/>
        </w:rPr>
        <w:t>kenarındaki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9"/>
          <w:w w:val="9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5"/>
        </w:rPr>
        <w:t>çöplerde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8"/>
          <w:w w:val="9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7"/>
        </w:rPr>
        <w:t>görülmü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7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olu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2"/>
        </w:rPr>
        <w:t>yapı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6"/>
          <w:w w:val="92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8"/>
          <w:w w:val="92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2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3"/>
          <w:w w:val="9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2"/>
        </w:rPr>
        <w:t>araştırma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33"/>
          <w:w w:val="9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ve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2"/>
          <w:w w:val="422"/>
        </w:rPr>
        <w:t>o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7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5"/>
          <w:w w:val="96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0"/>
          <w:w w:val="11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4"/>
        </w:rPr>
        <w:t>tur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2"/>
          <w:w w:val="94"/>
        </w:rPr>
        <w:t>m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4"/>
          <w:w w:val="94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4"/>
          <w:w w:val="93"/>
        </w:rPr>
        <w:t>d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4"/>
          <w:w w:val="94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6B6B6D"/>
          <w:spacing w:val="0"/>
          <w:w w:val="106"/>
        </w:rPr>
        <w:t>,</w:t>
      </w:r>
      <w:r>
        <w:rPr>
          <w:rFonts w:ascii="Times New Roman" w:hAnsi="Times New Roman" w:cs="Times New Roman" w:eastAsia="Times New Roman"/>
          <w:sz w:val="18"/>
          <w:szCs w:val="18"/>
          <w:color w:val="6B6B6D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kimliği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5"/>
        </w:rPr>
        <w:t>belirsiz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4"/>
          <w:w w:val="9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kişi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4"/>
        </w:rPr>
        <w:t>kişilerce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6"/>
          <w:w w:val="9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4"/>
        </w:rPr>
        <w:t>selıve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4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8"/>
          <w:w w:val="9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atıla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5"/>
        </w:rPr>
        <w:t>veya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1"/>
          <w:w w:val="9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5"/>
        </w:rPr>
        <w:t>düşürüle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5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6"/>
          <w:w w:val="9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5"/>
        </w:rPr>
        <w:t>sönmemi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5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3"/>
          <w:w w:val="9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1"/>
          <w:w w:val="100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igara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3"/>
        </w:rPr>
        <w:t>izmaritini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3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33"/>
          <w:w w:val="9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3"/>
        </w:rPr>
        <w:t>kola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3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5"/>
          <w:w w:val="9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3"/>
        </w:rPr>
        <w:t>yanıcı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2"/>
          <w:w w:val="9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çöpleri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78"/>
        </w:rPr>
        <w:t>u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12121"/>
          <w:spacing w:val="0"/>
          <w:w w:val="56"/>
        </w:rPr>
        <w:t>t</w:t>
      </w:r>
      <w:r>
        <w:rPr>
          <w:rFonts w:ascii="Times New Roman" w:hAnsi="Times New Roman" w:cs="Times New Roman" w:eastAsia="Times New Roman"/>
          <w:sz w:val="18"/>
          <w:szCs w:val="18"/>
          <w:color w:val="212121"/>
          <w:spacing w:val="-2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5"/>
          <w:w w:val="78"/>
        </w:rPr>
        <w:t>u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1"/>
          <w:w w:val="11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3"/>
        </w:rPr>
        <w:t>ınrn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5"/>
          <w:w w:val="93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0"/>
          <w:w w:val="101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1"/>
          <w:w w:val="102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212121"/>
          <w:spacing w:val="0"/>
          <w:w w:val="68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212121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5"/>
        </w:rPr>
        <w:t>neticesinde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9"/>
          <w:w w:val="9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5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5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2"/>
          <w:w w:val="9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çıktığı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6"/>
        </w:rPr>
        <w:t>kanaatine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6"/>
          <w:w w:val="9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6"/>
        </w:rPr>
        <w:t>varılmıştı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12"/>
          <w:w w:val="97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0"/>
          <w:w w:val="72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300" w:bottom="280" w:left="0" w:right="20"/>
          <w:cols w:num="2" w:equalWidth="0">
            <w:col w:w="2077" w:space="538"/>
            <w:col w:w="9285"/>
          </w:cols>
        </w:sectPr>
      </w:pPr>
      <w:rPr/>
    </w:p>
    <w:p>
      <w:pPr>
        <w:spacing w:before="13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jc w:val="left"/>
        <w:spacing w:after="0"/>
        <w:sectPr>
          <w:type w:val="continuous"/>
          <w:pgSz w:w="11920" w:h="16840"/>
          <w:pgMar w:top="300" w:bottom="280" w:left="0" w:right="20"/>
        </w:sectPr>
      </w:pPr>
      <w:rPr/>
    </w:p>
    <w:p>
      <w:pPr>
        <w:spacing w:before="36" w:after="0" w:line="240" w:lineRule="auto"/>
        <w:ind w:left="622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545454"/>
          <w:spacing w:val="4"/>
          <w:w w:val="105"/>
        </w:rPr>
        <w:t>S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7"/>
          <w:w w:val="72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545454"/>
          <w:spacing w:val="-5"/>
          <w:w w:val="109"/>
        </w:rPr>
        <w:t>g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ortalı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8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40" w:lineRule="auto"/>
        <w:ind w:left="622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Arial" w:hAnsi="Arial" w:cs="Arial" w:eastAsia="Arial"/>
          <w:sz w:val="17"/>
          <w:szCs w:val="17"/>
          <w:color w:val="3A3A3A"/>
          <w:spacing w:val="0"/>
          <w:w w:val="92"/>
        </w:rPr>
        <w:t>A</w:t>
      </w:r>
      <w:r>
        <w:rPr>
          <w:rFonts w:ascii="Arial" w:hAnsi="Arial" w:cs="Arial" w:eastAsia="Arial"/>
          <w:sz w:val="17"/>
          <w:szCs w:val="17"/>
          <w:color w:val="3A3A3A"/>
          <w:spacing w:val="6"/>
          <w:w w:val="92"/>
        </w:rPr>
        <w:t>r</w:t>
      </w:r>
      <w:r>
        <w:rPr>
          <w:rFonts w:ascii="Arial" w:hAnsi="Arial" w:cs="Arial" w:eastAsia="Arial"/>
          <w:sz w:val="17"/>
          <w:szCs w:val="17"/>
          <w:color w:val="545454"/>
          <w:spacing w:val="0"/>
          <w:w w:val="92"/>
        </w:rPr>
        <w:t>aç</w:t>
      </w:r>
      <w:r>
        <w:rPr>
          <w:rFonts w:ascii="Arial" w:hAnsi="Arial" w:cs="Arial" w:eastAsia="Arial"/>
          <w:sz w:val="17"/>
          <w:szCs w:val="17"/>
          <w:color w:val="545454"/>
          <w:spacing w:val="3"/>
          <w:w w:val="9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Gereç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0"/>
          <w:w w:val="79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0"/>
          <w:w w:val="88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ybı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24" w:after="0" w:line="240" w:lineRule="auto"/>
        <w:ind w:left="632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8"/>
          <w:w w:val="74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0"/>
          <w:w w:val="94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4"/>
          <w:w w:val="9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5"/>
          <w:w w:val="91"/>
        </w:rPr>
        <w:t>g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1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7"/>
          <w:w w:val="9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1"/>
        </w:rPr>
        <w:t>Yerini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22"/>
          <w:w w:val="9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Kime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03" w:lineRule="exact"/>
        <w:ind w:left="622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15"/>
          <w:w w:val="100"/>
        </w:rPr>
        <w:t>T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6"/>
          <w:w w:val="100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lim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Edildiği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34" w:after="0" w:line="201" w:lineRule="exact"/>
        <w:ind w:left="627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3"/>
        </w:rPr>
        <w:t>F'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11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B6B6D"/>
          <w:spacing w:val="0"/>
          <w:w w:val="100"/>
          <w:position w:val="-3"/>
        </w:rPr>
        <w:t>..</w:t>
      </w:r>
      <w:r>
        <w:rPr>
          <w:rFonts w:ascii="Times New Roman" w:hAnsi="Times New Roman" w:cs="Times New Roman" w:eastAsia="Times New Roman"/>
          <w:sz w:val="19"/>
          <w:szCs w:val="19"/>
          <w:color w:val="6B6B6D"/>
          <w:spacing w:val="-8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B6B6D"/>
          <w:spacing w:val="-12"/>
          <w:w w:val="113"/>
          <w:position w:val="-3"/>
        </w:rPr>
        <w:t>·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71"/>
          <w:position w:val="-3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12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"/>
          <w:w w:val="84"/>
          <w:position w:val="-3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2"/>
          <w:w w:val="96"/>
          <w:position w:val="-3"/>
        </w:rPr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3"/>
          <w:w w:val="96"/>
          <w:u w:val="single" w:color="000000"/>
          <w:position w:val="-3"/>
        </w:rPr>
        <w:t>ö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3"/>
          <w:w w:val="96"/>
          <w:u w:val="single" w:color="000000"/>
          <w:position w:val="-3"/>
        </w:rPr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3"/>
          <w:w w:val="96"/>
          <w:u w:val="single" w:color="000000"/>
          <w:position w:val="-3"/>
        </w:rPr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80"/>
          <w:u w:val="single" w:color="000000"/>
          <w:position w:val="-3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80"/>
          <w:u w:val="single" w:color="000000"/>
          <w:position w:val="-3"/>
        </w:rPr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36"/>
          <w:w w:val="100"/>
          <w:u w:val="single" w:color="0000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36"/>
          <w:w w:val="100"/>
          <w:u w:val="single" w:color="000000"/>
          <w:position w:val="-3"/>
        </w:rPr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36"/>
          <w:w w:val="100"/>
          <w:u w:val="single" w:color="000000"/>
          <w:position w:val="-3"/>
        </w:rPr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70"/>
          <w:u w:val="single" w:color="000000"/>
          <w:position w:val="-3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70"/>
          <w:u w:val="single" w:color="000000"/>
          <w:position w:val="-3"/>
        </w:rPr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-5"/>
          <w:w w:val="70"/>
          <w:u w:val="single" w:color="000000"/>
          <w:position w:val="-3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-5"/>
          <w:w w:val="70"/>
          <w:u w:val="single" w:color="000000"/>
          <w:position w:val="-3"/>
        </w:rPr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-5"/>
          <w:w w:val="70"/>
          <w:u w:val="single" w:color="000000"/>
          <w:position w:val="-3"/>
        </w:rPr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60"/>
          <w:u w:val="single" w:color="000000"/>
          <w:position w:val="-3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60"/>
          <w:position w:val="-3"/>
        </w:rPr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77" w:lineRule="exact"/>
        <w:ind w:left="892" w:right="-85"/>
        <w:jc w:val="left"/>
        <w:tabs>
          <w:tab w:pos="1500" w:val="left"/>
          <w:tab w:pos="200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30"/>
          <w:szCs w:val="30"/>
          <w:color w:val="7E8080"/>
          <w:spacing w:val="0"/>
          <w:w w:val="50"/>
          <w:i/>
          <w:position w:val="1"/>
        </w:rPr>
        <w:t>.</w:t>
      </w:r>
      <w:r>
        <w:rPr>
          <w:rFonts w:ascii="Times New Roman" w:hAnsi="Times New Roman" w:cs="Times New Roman" w:eastAsia="Times New Roman"/>
          <w:sz w:val="30"/>
          <w:szCs w:val="30"/>
          <w:color w:val="7E8080"/>
          <w:spacing w:val="-3"/>
          <w:w w:val="50"/>
          <w:i/>
          <w:position w:val="1"/>
        </w:rPr>
        <w:t>J</w:t>
      </w:r>
      <w:r>
        <w:rPr>
          <w:rFonts w:ascii="Times New Roman" w:hAnsi="Times New Roman" w:cs="Times New Roman" w:eastAsia="Times New Roman"/>
          <w:sz w:val="30"/>
          <w:szCs w:val="30"/>
          <w:color w:val="545454"/>
          <w:spacing w:val="0"/>
          <w:w w:val="50"/>
          <w:i/>
          <w:position w:val="1"/>
        </w:rPr>
        <w:t>a</w:t>
      </w:r>
      <w:r>
        <w:rPr>
          <w:rFonts w:ascii="Times New Roman" w:hAnsi="Times New Roman" w:cs="Times New Roman" w:eastAsia="Times New Roman"/>
          <w:sz w:val="30"/>
          <w:szCs w:val="30"/>
          <w:color w:val="545454"/>
          <w:spacing w:val="-37"/>
          <w:w w:val="50"/>
          <w:i/>
          <w:position w:val="1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545454"/>
          <w:spacing w:val="0"/>
          <w:w w:val="100"/>
          <w:i/>
          <w:position w:val="1"/>
        </w:rPr>
        <w:tab/>
      </w:r>
      <w:r>
        <w:rPr>
          <w:rFonts w:ascii="Times New Roman" w:hAnsi="Times New Roman" w:cs="Times New Roman" w:eastAsia="Times New Roman"/>
          <w:sz w:val="30"/>
          <w:szCs w:val="30"/>
          <w:color w:val="545454"/>
          <w:spacing w:val="0"/>
          <w:w w:val="100"/>
          <w:i/>
          <w:position w:val="1"/>
        </w:rPr>
      </w:r>
      <w:r>
        <w:rPr>
          <w:rFonts w:ascii="Arial" w:hAnsi="Arial" w:cs="Arial" w:eastAsia="Arial"/>
          <w:sz w:val="18"/>
          <w:szCs w:val="18"/>
          <w:color w:val="545454"/>
          <w:spacing w:val="-5"/>
          <w:w w:val="93"/>
          <w:position w:val="1"/>
        </w:rPr>
        <w:t>Ö</w:t>
      </w:r>
      <w:r>
        <w:rPr>
          <w:rFonts w:ascii="Arial" w:hAnsi="Arial" w:cs="Arial" w:eastAsia="Arial"/>
          <w:sz w:val="18"/>
          <w:szCs w:val="18"/>
          <w:color w:val="212121"/>
          <w:spacing w:val="-19"/>
          <w:w w:val="135"/>
          <w:position w:val="1"/>
        </w:rPr>
        <w:t>I</w:t>
      </w:r>
      <w:r>
        <w:rPr>
          <w:rFonts w:ascii="Arial" w:hAnsi="Arial" w:cs="Arial" w:eastAsia="Arial"/>
          <w:sz w:val="18"/>
          <w:szCs w:val="18"/>
          <w:color w:val="3A3A3A"/>
          <w:spacing w:val="0"/>
          <w:w w:val="64"/>
          <w:position w:val="1"/>
        </w:rPr>
        <w:t>U</w:t>
      </w:r>
      <w:r>
        <w:rPr>
          <w:rFonts w:ascii="Arial" w:hAnsi="Arial" w:cs="Arial" w:eastAsia="Arial"/>
          <w:sz w:val="18"/>
          <w:szCs w:val="18"/>
          <w:color w:val="3A3A3A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18"/>
          <w:szCs w:val="18"/>
          <w:color w:val="3A3A3A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1"/>
        </w:rPr>
        <w:t>Yaralı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41" w:after="0" w:line="240" w:lineRule="auto"/>
        <w:ind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Şirketi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1"/>
        </w:rPr>
        <w:t>Ad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0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7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9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A3A3A"/>
          <w:w w:val="126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23"/>
          <w:w w:val="127"/>
        </w:rPr>
        <w:t>'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8"/>
          <w:w w:val="10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1"/>
        </w:rPr>
        <w:t>rih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B6B6D"/>
          <w:spacing w:val="0"/>
          <w:w w:val="12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6B6B6D"/>
          <w:spacing w:val="-17"/>
          <w:w w:val="12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21"/>
        </w:rPr>
        <w:t>08:05.2017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23" w:after="0" w:line="240" w:lineRule="auto"/>
        <w:ind w:right="-69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GiDE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EKiP: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4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3A3A3A"/>
          <w:spacing w:val="0"/>
          <w:w w:val="87"/>
        </w:rPr>
        <w:t>1</w:t>
      </w:r>
      <w:r>
        <w:rPr>
          <w:rFonts w:ascii="Arial" w:hAnsi="Arial" w:cs="Arial" w:eastAsia="Arial"/>
          <w:sz w:val="19"/>
          <w:szCs w:val="19"/>
          <w:color w:val="3A3A3A"/>
          <w:spacing w:val="0"/>
          <w:w w:val="87"/>
        </w:rPr>
        <w:t>.</w:t>
      </w:r>
      <w:r>
        <w:rPr>
          <w:rFonts w:ascii="Arial" w:hAnsi="Arial" w:cs="Arial" w:eastAsia="Arial"/>
          <w:sz w:val="19"/>
          <w:szCs w:val="19"/>
          <w:color w:val="3A3A3A"/>
          <w:spacing w:val="-2"/>
          <w:w w:val="8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Posta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Buca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6"/>
        </w:rPr>
        <w:t>Grubu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65" w:after="0" w:line="240" w:lineRule="auto"/>
        <w:ind w:left="641" w:right="-67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3A3A3A"/>
          <w:w w:val="92"/>
        </w:rPr>
        <w:t>_f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26"/>
          <w:w w:val="92"/>
        </w:rPr>
        <w:t>_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-12"/>
          <w:w w:val="108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8"/>
          <w:w w:val="88"/>
        </w:rPr>
        <w:t>d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-1"/>
          <w:w w:val="101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87"/>
        </w:rPr>
        <w:t>li</w:t>
      </w:r>
      <w:r>
        <w:rPr>
          <w:rFonts w:ascii="Times New Roman" w:hAnsi="Times New Roman" w:cs="Times New Roman" w:eastAsia="Times New Roman"/>
          <w:sz w:val="18"/>
          <w:szCs w:val="18"/>
          <w:color w:val="212121"/>
          <w:spacing w:val="0"/>
          <w:w w:val="14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2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7"/>
          <w:w w:val="123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0"/>
          <w:w w:val="90"/>
        </w:rPr>
        <w:t>aa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83"/>
        </w:rPr>
        <w:t>ti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7"/>
          <w:w w:val="8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B6B6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6B6B6D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73"/>
        </w:rPr>
        <w:t>1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3"/>
        </w:rPr>
        <w:t>2.50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0" w:after="0" w:line="120" w:lineRule="exact"/>
        <w:jc w:val="left"/>
        <w:rPr>
          <w:sz w:val="12"/>
          <w:szCs w:val="12"/>
        </w:rPr>
      </w:pPr>
      <w:rPr/>
      <w:r>
        <w:rPr/>
        <w:br w:type="column"/>
      </w:r>
      <w:r>
        <w:rPr>
          <w:sz w:val="12"/>
          <w:szCs w:val="12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182" w:lineRule="exact"/>
        <w:ind w:left="-34" w:right="1485"/>
        <w:jc w:val="center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A3A3A"/>
          <w:w w:val="90"/>
          <w:position w:val="-2"/>
        </w:rPr>
        <w:t>ONAYLAY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9"/>
          <w:w w:val="91"/>
          <w:position w:val="-2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0"/>
          <w:w w:val="87"/>
          <w:position w:val="-2"/>
        </w:rPr>
        <w:t>"t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-13"/>
          <w:w w:val="88"/>
          <w:position w:val="-2"/>
        </w:rPr>
        <w:t>'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19"/>
          <w:position w:val="-2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9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92"/>
          <w:position w:val="-2"/>
        </w:rPr>
        <w:t>·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0"/>
          <w:w w:val="192"/>
          <w:position w:val="-2"/>
        </w:rPr>
        <w:t>-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245" w:lineRule="exact"/>
        <w:ind w:left="178" w:right="1515"/>
        <w:jc w:val="center"/>
        <w:rPr>
          <w:rFonts w:ascii="Arial" w:hAnsi="Arial" w:cs="Arial" w:eastAsia="Arial"/>
          <w:sz w:val="17"/>
          <w:szCs w:val="17"/>
        </w:rPr>
      </w:pPr>
      <w:rPr/>
      <w:r>
        <w:rPr>
          <w:rFonts w:ascii="Arial" w:hAnsi="Arial" w:cs="Arial" w:eastAsia="Arial"/>
          <w:sz w:val="23"/>
          <w:szCs w:val="23"/>
          <w:color w:val="3A3A3A"/>
          <w:w w:val="99"/>
        </w:rPr>
        <w:t>1</w:t>
      </w:r>
      <w:r>
        <w:rPr>
          <w:rFonts w:ascii="Arial" w:hAnsi="Arial" w:cs="Arial" w:eastAsia="Arial"/>
          <w:sz w:val="23"/>
          <w:szCs w:val="23"/>
          <w:color w:val="3A3A3A"/>
          <w:spacing w:val="-33"/>
          <w:w w:val="100"/>
        </w:rPr>
        <w:t> </w:t>
      </w:r>
      <w:r>
        <w:rPr>
          <w:rFonts w:ascii="Arial" w:hAnsi="Arial" w:cs="Arial" w:eastAsia="Arial"/>
          <w:sz w:val="27"/>
          <w:szCs w:val="27"/>
          <w:color w:val="6B6B6D"/>
          <w:spacing w:val="0"/>
          <w:w w:val="65"/>
        </w:rPr>
        <w:t>2</w:t>
      </w:r>
      <w:r>
        <w:rPr>
          <w:rFonts w:ascii="Arial" w:hAnsi="Arial" w:cs="Arial" w:eastAsia="Arial"/>
          <w:sz w:val="27"/>
          <w:szCs w:val="27"/>
          <w:color w:val="6B6B6D"/>
          <w:spacing w:val="21"/>
          <w:w w:val="65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545454"/>
          <w:spacing w:val="0"/>
          <w:w w:val="52"/>
        </w:rPr>
        <w:t>Ma</w:t>
      </w:r>
      <w:r>
        <w:rPr>
          <w:rFonts w:ascii="Times New Roman" w:hAnsi="Times New Roman" w:cs="Times New Roman" w:eastAsia="Times New Roman"/>
          <w:sz w:val="21"/>
          <w:szCs w:val="21"/>
          <w:color w:val="545454"/>
          <w:spacing w:val="9"/>
          <w:w w:val="53"/>
        </w:rPr>
        <w:t>Y</w:t>
      </w:r>
      <w:r>
        <w:rPr>
          <w:rFonts w:ascii="Times New Roman" w:hAnsi="Times New Roman" w:cs="Times New Roman" w:eastAsia="Times New Roman"/>
          <w:sz w:val="21"/>
          <w:szCs w:val="21"/>
          <w:color w:val="3A3A3A"/>
          <w:spacing w:val="-9"/>
          <w:w w:val="55"/>
        </w:rPr>
        <w:t>I</w:t>
      </w:r>
      <w:r>
        <w:rPr>
          <w:rFonts w:ascii="Times New Roman" w:hAnsi="Times New Roman" w:cs="Times New Roman" w:eastAsia="Times New Roman"/>
          <w:sz w:val="21"/>
          <w:szCs w:val="21"/>
          <w:color w:val="545454"/>
          <w:spacing w:val="0"/>
          <w:w w:val="70"/>
        </w:rPr>
        <w:t>S</w:t>
      </w:r>
      <w:r>
        <w:rPr>
          <w:rFonts w:ascii="Times New Roman" w:hAnsi="Times New Roman" w:cs="Times New Roman" w:eastAsia="Times New Roman"/>
          <w:sz w:val="21"/>
          <w:szCs w:val="21"/>
          <w:color w:val="545454"/>
          <w:spacing w:val="21"/>
          <w:w w:val="100"/>
        </w:rPr>
        <w:t> </w:t>
      </w:r>
      <w:r>
        <w:rPr>
          <w:rFonts w:ascii="Arial" w:hAnsi="Arial" w:cs="Arial" w:eastAsia="Arial"/>
          <w:sz w:val="17"/>
          <w:szCs w:val="17"/>
          <w:color w:val="3A3A3A"/>
          <w:spacing w:val="0"/>
          <w:w w:val="78"/>
          <w:i/>
        </w:rPr>
        <w:t>LU</w:t>
      </w:r>
      <w:r>
        <w:rPr>
          <w:rFonts w:ascii="Arial" w:hAnsi="Arial" w:cs="Arial" w:eastAsia="Arial"/>
          <w:sz w:val="17"/>
          <w:szCs w:val="17"/>
          <w:color w:val="3A3A3A"/>
          <w:spacing w:val="4"/>
          <w:w w:val="78"/>
          <w:i/>
        </w:rPr>
        <w:t> </w:t>
      </w:r>
      <w:r>
        <w:rPr>
          <w:rFonts w:ascii="Arial" w:hAnsi="Arial" w:cs="Arial" w:eastAsia="Arial"/>
          <w:sz w:val="17"/>
          <w:szCs w:val="17"/>
          <w:color w:val="3A3A3A"/>
          <w:spacing w:val="0"/>
          <w:w w:val="125"/>
          <w:i/>
        </w:rPr>
        <w:t>ll</w:t>
      </w:r>
      <w:r>
        <w:rPr>
          <w:rFonts w:ascii="Arial" w:hAnsi="Arial" w:cs="Arial" w:eastAsia="Arial"/>
          <w:sz w:val="17"/>
          <w:szCs w:val="17"/>
          <w:color w:val="000000"/>
          <w:spacing w:val="0"/>
          <w:w w:val="100"/>
        </w:rPr>
      </w:r>
    </w:p>
    <w:p>
      <w:pPr>
        <w:jc w:val="center"/>
        <w:spacing w:after="0"/>
        <w:sectPr>
          <w:type w:val="continuous"/>
          <w:pgSz w:w="11920" w:h="16840"/>
          <w:pgMar w:top="300" w:bottom="280" w:left="0" w:right="20"/>
          <w:cols w:num="4" w:equalWidth="0">
            <w:col w:w="2416" w:space="213"/>
            <w:col w:w="2668" w:space="1149"/>
            <w:col w:w="1239" w:space="1353"/>
            <w:col w:w="2862"/>
          </w:cols>
        </w:sectPr>
      </w:pPr>
      <w:rPr/>
    </w:p>
    <w:p>
      <w:pPr>
        <w:spacing w:before="0" w:after="0" w:line="186" w:lineRule="exact"/>
        <w:ind w:left="2754" w:right="-67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0"/>
        </w:rPr>
        <w:t>Üs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0"/>
        </w:rPr>
        <w:t>t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7"/>
          <w:w w:val="9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Amiri: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191" w:lineRule="exact"/>
        <w:ind w:left="-34" w:right="-54"/>
        <w:jc w:val="center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2"/>
        </w:rPr>
        <w:t>Yangına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6"/>
          <w:w w:val="9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4"/>
        </w:rPr>
        <w:t>Koyan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03" w:lineRule="exact"/>
        <w:ind w:left="185" w:right="232"/>
        <w:jc w:val="center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4"/>
        </w:rPr>
        <w:t>Eki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4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2"/>
          <w:w w:val="9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4"/>
        </w:rPr>
        <w:t>Anıiri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10" w:after="0" w:line="180" w:lineRule="exact"/>
        <w:jc w:val="left"/>
        <w:rPr>
          <w:sz w:val="18"/>
          <w:szCs w:val="18"/>
        </w:rPr>
      </w:pPr>
      <w:rPr/>
      <w:r>
        <w:rPr/>
        <w:br w:type="column"/>
      </w:r>
      <w:r>
        <w:rPr>
          <w:sz w:val="18"/>
          <w:szCs w:val="18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14" w:lineRule="exact"/>
        <w:ind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75"/>
          <w:i/>
          <w:position w:val="-1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75"/>
          <w:i/>
          <w:position w:val="-1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4"/>
          <w:w w:val="75"/>
          <w:i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45454"/>
          <w:spacing w:val="0"/>
          <w:w w:val="100"/>
          <w:position w:val="-1"/>
        </w:rPr>
        <w:t>/</w:t>
      </w:r>
      <w:r>
        <w:rPr>
          <w:rFonts w:ascii="Times New Roman" w:hAnsi="Times New Roman" w:cs="Times New Roman" w:eastAsia="Times New Roman"/>
          <w:sz w:val="17"/>
          <w:szCs w:val="17"/>
          <w:color w:val="545454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5"/>
          <w:position w:val="-1"/>
        </w:rPr>
        <w:t>2017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300" w:bottom="280" w:left="0" w:right="20"/>
          <w:cols w:num="3" w:equalWidth="0">
            <w:col w:w="4174" w:space="786"/>
            <w:col w:w="1278" w:space="3037"/>
            <w:col w:w="2625"/>
          </w:cols>
        </w:sectPr>
      </w:pPr>
      <w:rPr/>
    </w:p>
    <w:p>
      <w:pPr>
        <w:spacing w:before="4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jc w:val="left"/>
        <w:spacing w:after="0"/>
        <w:sectPr>
          <w:type w:val="continuous"/>
          <w:pgSz w:w="11920" w:h="16840"/>
          <w:pgMar w:top="300" w:bottom="280" w:left="0" w:right="20"/>
        </w:sectPr>
      </w:pPr>
      <w:rPr/>
    </w:p>
    <w:p>
      <w:pPr>
        <w:spacing w:before="5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776" w:lineRule="exact"/>
        <w:ind w:left="2973" w:right="-20"/>
        <w:jc w:val="left"/>
        <w:rPr>
          <w:rFonts w:ascii="Arial" w:hAnsi="Arial" w:cs="Arial" w:eastAsia="Arial"/>
          <w:sz w:val="72"/>
          <w:szCs w:val="72"/>
        </w:rPr>
      </w:pPr>
      <w:rPr/>
      <w:r>
        <w:rPr/>
        <w:pict>
          <v:shape style="position:absolute;margin-left:37.439999pt;margin-top:-9.936383pt;width:11.52pt;height:30.719999pt;mso-position-horizontal-relative:page;mso-position-vertical-relative:paragraph;z-index:-14997" type="#_x0000_t75">
            <v:imagedata r:id="rId12" o:title=""/>
          </v:shape>
        </w:pict>
      </w:r>
      <w:r>
        <w:rPr>
          <w:rFonts w:ascii="Arial" w:hAnsi="Arial" w:cs="Arial" w:eastAsia="Arial"/>
          <w:sz w:val="72"/>
          <w:szCs w:val="72"/>
          <w:color w:val="565D75"/>
          <w:w w:val="316"/>
          <w:position w:val="-5"/>
        </w:rPr>
        <w:t>t</w:t>
      </w:r>
      <w:r>
        <w:rPr>
          <w:rFonts w:ascii="Arial" w:hAnsi="Arial" w:cs="Arial" w:eastAsia="Arial"/>
          <w:sz w:val="72"/>
          <w:szCs w:val="72"/>
          <w:color w:val="3A3A3A"/>
          <w:w w:val="61"/>
          <w:position w:val="-5"/>
        </w:rPr>
        <w:t>u</w:t>
      </w:r>
      <w:r>
        <w:rPr>
          <w:rFonts w:ascii="Arial" w:hAnsi="Arial" w:cs="Arial" w:eastAsia="Arial"/>
          <w:sz w:val="72"/>
          <w:szCs w:val="72"/>
          <w:color w:val="000000"/>
          <w:w w:val="100"/>
          <w:position w:val="0"/>
        </w:rPr>
      </w:r>
    </w:p>
    <w:p>
      <w:pPr>
        <w:spacing w:before="0" w:after="0" w:line="142" w:lineRule="exact"/>
        <w:ind w:left="2917" w:right="-20"/>
        <w:jc w:val="left"/>
        <w:rPr>
          <w:rFonts w:ascii="Arial" w:hAnsi="Arial" w:cs="Arial" w:eastAsia="Arial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color w:val="6B6B6D"/>
          <w:spacing w:val="-11"/>
          <w:w w:val="153"/>
          <w:position w:val="1"/>
        </w:rPr>
        <w:t>I</w:t>
      </w:r>
      <w:r>
        <w:rPr>
          <w:rFonts w:ascii="Arial" w:hAnsi="Arial" w:cs="Arial" w:eastAsia="Arial"/>
          <w:sz w:val="19"/>
          <w:szCs w:val="19"/>
          <w:color w:val="545454"/>
          <w:spacing w:val="0"/>
          <w:w w:val="106"/>
          <w:position w:val="1"/>
        </w:rPr>
        <w:t>t</w:t>
      </w:r>
      <w:r>
        <w:rPr>
          <w:rFonts w:ascii="Arial" w:hAnsi="Arial" w:cs="Arial" w:eastAsia="Arial"/>
          <w:sz w:val="19"/>
          <w:szCs w:val="19"/>
          <w:color w:val="545454"/>
          <w:spacing w:val="9"/>
          <w:w w:val="106"/>
          <w:position w:val="1"/>
        </w:rPr>
        <w:t>f</w:t>
      </w:r>
      <w:r>
        <w:rPr>
          <w:rFonts w:ascii="Arial" w:hAnsi="Arial" w:cs="Arial" w:eastAsia="Arial"/>
          <w:sz w:val="19"/>
          <w:szCs w:val="19"/>
          <w:color w:val="6B6B6D"/>
          <w:spacing w:val="0"/>
          <w:w w:val="92"/>
          <w:position w:val="1"/>
        </w:rPr>
        <w:t>a</w:t>
      </w:r>
      <w:r>
        <w:rPr>
          <w:rFonts w:ascii="Arial" w:hAnsi="Arial" w:cs="Arial" w:eastAsia="Arial"/>
          <w:sz w:val="19"/>
          <w:szCs w:val="19"/>
          <w:color w:val="6B6B6D"/>
          <w:spacing w:val="-40"/>
          <w:w w:val="100"/>
          <w:position w:val="1"/>
        </w:rPr>
        <w:t> </w:t>
      </w:r>
      <w:r>
        <w:rPr>
          <w:rFonts w:ascii="Arial" w:hAnsi="Arial" w:cs="Arial" w:eastAsia="Arial"/>
          <w:sz w:val="19"/>
          <w:szCs w:val="19"/>
          <w:color w:val="3A3A3A"/>
          <w:spacing w:val="0"/>
          <w:w w:val="100"/>
          <w:position w:val="1"/>
        </w:rPr>
        <w:t>iye</w:t>
      </w:r>
      <w:r>
        <w:rPr>
          <w:rFonts w:ascii="Arial" w:hAnsi="Arial" w:cs="Arial" w:eastAsia="Arial"/>
          <w:sz w:val="19"/>
          <w:szCs w:val="19"/>
          <w:color w:val="3A3A3A"/>
          <w:spacing w:val="27"/>
          <w:w w:val="100"/>
          <w:position w:val="1"/>
        </w:rPr>
        <w:t> </w:t>
      </w:r>
      <w:r>
        <w:rPr>
          <w:rFonts w:ascii="Arial" w:hAnsi="Arial" w:cs="Arial" w:eastAsia="Arial"/>
          <w:sz w:val="19"/>
          <w:szCs w:val="19"/>
          <w:color w:val="3A3A3A"/>
          <w:spacing w:val="0"/>
          <w:w w:val="100"/>
          <w:position w:val="1"/>
        </w:rPr>
        <w:t>Merkez</w:t>
      </w:r>
      <w:r>
        <w:rPr>
          <w:rFonts w:ascii="Arial" w:hAnsi="Arial" w:cs="Arial" w:eastAsia="Arial"/>
          <w:sz w:val="19"/>
          <w:szCs w:val="19"/>
          <w:color w:val="3A3A3A"/>
          <w:spacing w:val="42"/>
          <w:w w:val="100"/>
          <w:position w:val="1"/>
        </w:rPr>
        <w:t> </w:t>
      </w:r>
      <w:r>
        <w:rPr>
          <w:rFonts w:ascii="Arial" w:hAnsi="Arial" w:cs="Arial" w:eastAsia="Arial"/>
          <w:sz w:val="19"/>
          <w:szCs w:val="19"/>
          <w:color w:val="545454"/>
          <w:spacing w:val="0"/>
          <w:w w:val="105"/>
          <w:position w:val="1"/>
        </w:rPr>
        <w:t>B</w:t>
      </w:r>
      <w:r>
        <w:rPr>
          <w:rFonts w:ascii="Arial" w:hAnsi="Arial" w:cs="Arial" w:eastAsia="Arial"/>
          <w:sz w:val="19"/>
          <w:szCs w:val="19"/>
          <w:color w:val="545454"/>
          <w:spacing w:val="7"/>
          <w:w w:val="106"/>
          <w:position w:val="1"/>
        </w:rPr>
        <w:t>ö</w:t>
      </w:r>
      <w:r>
        <w:rPr>
          <w:rFonts w:ascii="Arial" w:hAnsi="Arial" w:cs="Arial" w:eastAsia="Arial"/>
          <w:sz w:val="19"/>
          <w:szCs w:val="19"/>
          <w:color w:val="3A3A3A"/>
          <w:spacing w:val="0"/>
          <w:w w:val="107"/>
          <w:position w:val="1"/>
        </w:rPr>
        <w:t>lge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17" w:lineRule="exact"/>
        <w:ind w:left="2880" w:right="-69"/>
        <w:jc w:val="left"/>
        <w:rPr>
          <w:rFonts w:ascii="Arial" w:hAnsi="Arial" w:cs="Arial" w:eastAsia="Arial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color w:val="3A3A3A"/>
          <w:spacing w:val="0"/>
          <w:w w:val="100"/>
        </w:rPr>
        <w:t>1.Post</w:t>
      </w:r>
      <w:r>
        <w:rPr>
          <w:rFonts w:ascii="Arial" w:hAnsi="Arial" w:cs="Arial" w:eastAsia="Arial"/>
          <w:sz w:val="19"/>
          <w:szCs w:val="19"/>
          <w:color w:val="3A3A3A"/>
          <w:spacing w:val="0"/>
          <w:w w:val="100"/>
        </w:rPr>
        <w:t>a</w:t>
      </w:r>
      <w:r>
        <w:rPr>
          <w:rFonts w:ascii="Arial" w:hAnsi="Arial" w:cs="Arial" w:eastAsia="Arial"/>
          <w:sz w:val="19"/>
          <w:szCs w:val="19"/>
          <w:color w:val="3A3A3A"/>
          <w:spacing w:val="15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3A3A3A"/>
          <w:spacing w:val="0"/>
          <w:w w:val="100"/>
        </w:rPr>
        <w:t>Grupla</w:t>
      </w:r>
      <w:r>
        <w:rPr>
          <w:rFonts w:ascii="Arial" w:hAnsi="Arial" w:cs="Arial" w:eastAsia="Arial"/>
          <w:sz w:val="19"/>
          <w:szCs w:val="19"/>
          <w:color w:val="3A3A3A"/>
          <w:spacing w:val="0"/>
          <w:w w:val="100"/>
        </w:rPr>
        <w:t>r</w:t>
      </w:r>
      <w:r>
        <w:rPr>
          <w:rFonts w:ascii="Arial" w:hAnsi="Arial" w:cs="Arial" w:eastAsia="Arial"/>
          <w:sz w:val="19"/>
          <w:szCs w:val="19"/>
          <w:color w:val="3A3A3A"/>
          <w:spacing w:val="50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3A3A3A"/>
          <w:spacing w:val="0"/>
          <w:w w:val="113"/>
        </w:rPr>
        <w:t>Amiri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9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right="-71"/>
        <w:jc w:val="left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4"/>
          <w:w w:val="100"/>
        </w:rPr>
        <w:t>K</w:t>
      </w:r>
      <w:r>
        <w:rPr>
          <w:rFonts w:ascii="Times New Roman" w:hAnsi="Times New Roman" w:cs="Times New Roman" w:eastAsia="Times New Roman"/>
          <w:sz w:val="21"/>
          <w:szCs w:val="21"/>
          <w:color w:val="545454"/>
          <w:spacing w:val="-8"/>
          <w:w w:val="10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9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03" w:lineRule="exact"/>
        <w:ind w:right="-67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5"/>
          <w:position w:val="-1"/>
        </w:rPr>
        <w:t>itf.Eri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36" w:after="0" w:line="240" w:lineRule="auto"/>
        <w:ind w:left="544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2"/>
        </w:rPr>
        <w:t>Birim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8"/>
          <w:w w:val="9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Anıiri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300" w:bottom="280" w:left="0" w:right="20"/>
          <w:cols w:num="4" w:equalWidth="0">
            <w:col w:w="4832" w:space="222"/>
            <w:col w:w="311" w:space="107"/>
            <w:col w:w="450" w:space="2526"/>
            <w:col w:w="3452"/>
          </w:cols>
        </w:sectPr>
      </w:pPr>
      <w:rPr/>
    </w:p>
    <w:p>
      <w:pPr>
        <w:spacing w:before="11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jc w:val="left"/>
        <w:spacing w:after="0"/>
        <w:sectPr>
          <w:type w:val="continuous"/>
          <w:pgSz w:w="11920" w:h="16840"/>
          <w:pgMar w:top="300" w:bottom="280" w:left="0" w:right="20"/>
        </w:sectPr>
      </w:pPr>
      <w:rPr/>
    </w:p>
    <w:p>
      <w:pPr>
        <w:spacing w:before="28" w:after="0" w:line="240" w:lineRule="auto"/>
        <w:ind w:right="381"/>
        <w:jc w:val="right"/>
        <w:rPr>
          <w:rFonts w:ascii="Arial" w:hAnsi="Arial" w:cs="Arial" w:eastAsia="Arial"/>
          <w:sz w:val="25"/>
          <w:szCs w:val="25"/>
        </w:rPr>
      </w:pPr>
      <w:rPr/>
      <w:r>
        <w:rPr>
          <w:rFonts w:ascii="Arial" w:hAnsi="Arial" w:cs="Arial" w:eastAsia="Arial"/>
          <w:sz w:val="25"/>
          <w:szCs w:val="25"/>
          <w:color w:val="282D64"/>
          <w:spacing w:val="0"/>
          <w:w w:val="72"/>
        </w:rPr>
        <w:t>ll</w:t>
      </w:r>
      <w:r>
        <w:rPr>
          <w:rFonts w:ascii="Arial" w:hAnsi="Arial" w:cs="Arial" w:eastAsia="Arial"/>
          <w:sz w:val="25"/>
          <w:szCs w:val="25"/>
          <w:color w:val="000000"/>
          <w:spacing w:val="0"/>
          <w:w w:val="100"/>
        </w:rPr>
      </w:r>
    </w:p>
    <w:p>
      <w:pPr>
        <w:spacing w:before="0" w:after="0" w:line="445" w:lineRule="exact"/>
        <w:ind w:left="2889" w:right="-161"/>
        <w:jc w:val="left"/>
        <w:tabs>
          <w:tab w:pos="3940" w:val="left"/>
        </w:tabs>
        <w:rPr>
          <w:rFonts w:ascii="Arial" w:hAnsi="Arial" w:cs="Arial" w:eastAsia="Arial"/>
          <w:sz w:val="49"/>
          <w:szCs w:val="49"/>
        </w:rPr>
      </w:pPr>
      <w:rPr/>
      <w:r>
        <w:rPr>
          <w:rFonts w:ascii="Arial" w:hAnsi="Arial" w:cs="Arial" w:eastAsia="Arial"/>
          <w:sz w:val="66"/>
          <w:szCs w:val="66"/>
          <w:color w:val="565D75"/>
          <w:w w:val="160"/>
          <w:i/>
          <w:position w:val="-38"/>
        </w:rPr>
        <w:t>i</w:t>
      </w:r>
      <w:r>
        <w:rPr>
          <w:rFonts w:ascii="Arial" w:hAnsi="Arial" w:cs="Arial" w:eastAsia="Arial"/>
          <w:sz w:val="66"/>
          <w:szCs w:val="66"/>
          <w:color w:val="565D75"/>
          <w:spacing w:val="-115"/>
          <w:w w:val="100"/>
          <w:i/>
          <w:position w:val="-38"/>
        </w:rPr>
        <w:t> </w:t>
      </w:r>
      <w:r>
        <w:rPr>
          <w:rFonts w:ascii="Arial" w:hAnsi="Arial" w:cs="Arial" w:eastAsia="Arial"/>
          <w:sz w:val="66"/>
          <w:szCs w:val="66"/>
          <w:color w:val="44497C"/>
          <w:spacing w:val="0"/>
          <w:w w:val="28"/>
          <w:i/>
          <w:position w:val="-38"/>
        </w:rPr>
        <w:t>{</w:t>
      </w:r>
      <w:r>
        <w:rPr>
          <w:rFonts w:ascii="Arial" w:hAnsi="Arial" w:cs="Arial" w:eastAsia="Arial"/>
          <w:sz w:val="66"/>
          <w:szCs w:val="66"/>
          <w:color w:val="44497C"/>
          <w:spacing w:val="0"/>
          <w:w w:val="100"/>
          <w:i/>
          <w:position w:val="-38"/>
        </w:rPr>
        <w:tab/>
      </w:r>
      <w:r>
        <w:rPr>
          <w:rFonts w:ascii="Arial" w:hAnsi="Arial" w:cs="Arial" w:eastAsia="Arial"/>
          <w:sz w:val="66"/>
          <w:szCs w:val="66"/>
          <w:color w:val="44497C"/>
          <w:spacing w:val="0"/>
          <w:w w:val="100"/>
          <w:i/>
          <w:position w:val="-38"/>
        </w:rPr>
      </w:r>
      <w:r>
        <w:rPr>
          <w:rFonts w:ascii="Arial" w:hAnsi="Arial" w:cs="Arial" w:eastAsia="Arial"/>
          <w:sz w:val="49"/>
          <w:szCs w:val="49"/>
          <w:color w:val="44497C"/>
          <w:spacing w:val="0"/>
          <w:w w:val="56"/>
          <w:i/>
          <w:position w:val="-10"/>
        </w:rPr>
        <w:t>{_fp</w:t>
      </w:r>
      <w:r>
        <w:rPr>
          <w:rFonts w:ascii="Arial" w:hAnsi="Arial" w:cs="Arial" w:eastAsia="Arial"/>
          <w:sz w:val="49"/>
          <w:szCs w:val="49"/>
          <w:color w:val="000000"/>
          <w:spacing w:val="0"/>
          <w:w w:val="100"/>
          <w:position w:val="0"/>
        </w:rPr>
      </w:r>
    </w:p>
    <w:p>
      <w:pPr>
        <w:spacing w:before="5" w:after="0" w:line="110" w:lineRule="exact"/>
        <w:jc w:val="left"/>
        <w:rPr>
          <w:sz w:val="11"/>
          <w:szCs w:val="11"/>
        </w:rPr>
      </w:pPr>
      <w:rPr/>
      <w:r>
        <w:rPr/>
        <w:br w:type="column"/>
      </w:r>
      <w:r>
        <w:rPr>
          <w:sz w:val="11"/>
          <w:szCs w:val="11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46" w:lineRule="exact"/>
        <w:ind w:right="-94"/>
        <w:jc w:val="left"/>
        <w:rPr>
          <w:rFonts w:ascii="Times New Roman" w:hAnsi="Times New Roman" w:cs="Times New Roman" w:eastAsia="Times New Roman"/>
          <w:sz w:val="36"/>
          <w:szCs w:val="36"/>
        </w:rPr>
      </w:pPr>
      <w:rPr/>
      <w:r>
        <w:rPr>
          <w:rFonts w:ascii="Times New Roman" w:hAnsi="Times New Roman" w:cs="Times New Roman" w:eastAsia="Times New Roman"/>
          <w:sz w:val="36"/>
          <w:szCs w:val="36"/>
          <w:color w:val="6B6B6D"/>
          <w:w w:val="53"/>
          <w:position w:val="-30"/>
        </w:rPr>
        <w:t>PÇ</w:t>
      </w:r>
      <w:r>
        <w:rPr>
          <w:rFonts w:ascii="Times New Roman" w:hAnsi="Times New Roman" w:cs="Times New Roman" w:eastAsia="Times New Roman"/>
          <w:sz w:val="36"/>
          <w:szCs w:val="36"/>
          <w:color w:val="6B6B6D"/>
          <w:spacing w:val="14"/>
          <w:w w:val="54"/>
          <w:position w:val="-30"/>
        </w:rPr>
        <w:t>V</w:t>
      </w:r>
      <w:r>
        <w:rPr>
          <w:rFonts w:ascii="Times New Roman" w:hAnsi="Times New Roman" w:cs="Times New Roman" w:eastAsia="Times New Roman"/>
          <w:sz w:val="36"/>
          <w:szCs w:val="36"/>
          <w:color w:val="2D3D95"/>
          <w:spacing w:val="0"/>
          <w:w w:val="67"/>
          <w:position w:val="-30"/>
        </w:rPr>
        <w:t>'</w:t>
      </w:r>
      <w:r>
        <w:rPr>
          <w:rFonts w:ascii="Times New Roman" w:hAnsi="Times New Roman" w:cs="Times New Roman" w:eastAsia="Times New Roman"/>
          <w:sz w:val="36"/>
          <w:szCs w:val="36"/>
          <w:color w:val="2D3D95"/>
          <w:spacing w:val="4"/>
          <w:w w:val="67"/>
          <w:position w:val="-30"/>
        </w:rPr>
        <w:t>f</w:t>
      </w:r>
      <w:r>
        <w:rPr>
          <w:rFonts w:ascii="Times New Roman" w:hAnsi="Times New Roman" w:cs="Times New Roman" w:eastAsia="Times New Roman"/>
          <w:sz w:val="36"/>
          <w:szCs w:val="36"/>
          <w:color w:val="44497C"/>
          <w:spacing w:val="0"/>
          <w:w w:val="119"/>
          <w:position w:val="-30"/>
        </w:rPr>
        <w:t>.</w:t>
      </w:r>
      <w:r>
        <w:rPr>
          <w:rFonts w:ascii="Times New Roman" w:hAnsi="Times New Roman" w:cs="Times New Roman" w:eastAsia="Times New Roman"/>
          <w:sz w:val="36"/>
          <w:szCs w:val="36"/>
          <w:color w:val="000000"/>
          <w:spacing w:val="0"/>
          <w:w w:val="100"/>
          <w:position w:val="0"/>
        </w:rPr>
      </w:r>
    </w:p>
    <w:p>
      <w:pPr>
        <w:spacing w:before="4" w:after="0" w:line="160" w:lineRule="exact"/>
        <w:jc w:val="left"/>
        <w:rPr>
          <w:sz w:val="16"/>
          <w:szCs w:val="16"/>
        </w:rPr>
      </w:pPr>
      <w:rPr/>
      <w:r>
        <w:rPr/>
        <w:br w:type="column"/>
      </w:r>
      <w:r>
        <w:rPr>
          <w:sz w:val="16"/>
          <w:szCs w:val="16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397" w:lineRule="exact"/>
        <w:ind w:right="-20"/>
        <w:jc w:val="left"/>
        <w:rPr>
          <w:rFonts w:ascii="Arial" w:hAnsi="Arial" w:cs="Arial" w:eastAsia="Arial"/>
          <w:sz w:val="43"/>
          <w:szCs w:val="43"/>
        </w:rPr>
      </w:pPr>
      <w:rPr/>
      <w:r>
        <w:rPr/>
        <w:pict>
          <v:shape style="position:absolute;margin-left:422.399994pt;margin-top:-60.17308pt;width:134.399994pt;height:96.959999pt;mso-position-horizontal-relative:page;mso-position-vertical-relative:paragraph;z-index:-14996" type="#_x0000_t75">
            <v:imagedata r:id="rId13" o:title=""/>
          </v:shape>
        </w:pict>
      </w:r>
      <w:r>
        <w:rPr>
          <w:rFonts w:ascii="Arial" w:hAnsi="Arial" w:cs="Arial" w:eastAsia="Arial"/>
          <w:sz w:val="43"/>
          <w:szCs w:val="43"/>
          <w:color w:val="2D3D95"/>
          <w:spacing w:val="0"/>
          <w:w w:val="70"/>
          <w:i/>
          <w:position w:val="-9"/>
        </w:rPr>
        <w:t>LP/ı</w:t>
      </w:r>
      <w:r>
        <w:rPr>
          <w:rFonts w:ascii="Arial" w:hAnsi="Arial" w:cs="Arial" w:eastAsia="Arial"/>
          <w:sz w:val="43"/>
          <w:szCs w:val="43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300" w:bottom="280" w:left="0" w:right="20"/>
          <w:cols w:num="3" w:equalWidth="0">
            <w:col w:w="4425" w:space="105"/>
            <w:col w:w="628" w:space="370"/>
            <w:col w:w="6372"/>
          </w:cols>
        </w:sectPr>
      </w:pPr>
      <w:rPr/>
    </w:p>
    <w:p>
      <w:pPr>
        <w:spacing w:before="0" w:after="0" w:line="218" w:lineRule="exact"/>
        <w:ind w:right="-20"/>
        <w:jc w:val="right"/>
        <w:rPr>
          <w:rFonts w:ascii="Times New Roman" w:hAnsi="Times New Roman" w:cs="Times New Roman" w:eastAsia="Times New Roman"/>
          <w:sz w:val="36"/>
          <w:szCs w:val="36"/>
        </w:rPr>
      </w:pPr>
      <w:rPr/>
      <w:r>
        <w:rPr>
          <w:rFonts w:ascii="Times New Roman" w:hAnsi="Times New Roman" w:cs="Times New Roman" w:eastAsia="Times New Roman"/>
          <w:sz w:val="36"/>
          <w:szCs w:val="36"/>
          <w:color w:val="6B6B6D"/>
          <w:w w:val="88"/>
          <w:position w:val="-12"/>
        </w:rPr>
        <w:t>an</w:t>
      </w:r>
      <w:r>
        <w:rPr>
          <w:rFonts w:ascii="Times New Roman" w:hAnsi="Times New Roman" w:cs="Times New Roman" w:eastAsia="Times New Roman"/>
          <w:sz w:val="36"/>
          <w:szCs w:val="36"/>
          <w:color w:val="6B6B6D"/>
          <w:spacing w:val="3"/>
          <w:w w:val="89"/>
          <w:position w:val="-12"/>
        </w:rPr>
        <w:t>r</w:t>
      </w:r>
      <w:r>
        <w:rPr>
          <w:rFonts w:ascii="Times New Roman" w:hAnsi="Times New Roman" w:cs="Times New Roman" w:eastAsia="Times New Roman"/>
          <w:sz w:val="36"/>
          <w:szCs w:val="36"/>
          <w:color w:val="44497C"/>
          <w:spacing w:val="0"/>
          <w:w w:val="88"/>
          <w:position w:val="-12"/>
        </w:rPr>
        <w:t>b</w:t>
      </w:r>
      <w:r>
        <w:rPr>
          <w:rFonts w:ascii="Times New Roman" w:hAnsi="Times New Roman" w:cs="Times New Roman" w:eastAsia="Times New Roman"/>
          <w:sz w:val="36"/>
          <w:szCs w:val="36"/>
          <w:color w:val="000000"/>
          <w:spacing w:val="0"/>
          <w:w w:val="100"/>
          <w:position w:val="0"/>
        </w:rPr>
      </w:r>
    </w:p>
    <w:p>
      <w:pPr>
        <w:spacing w:before="0" w:after="0" w:line="218" w:lineRule="exact"/>
        <w:ind w:right="-20"/>
        <w:jc w:val="left"/>
        <w:rPr>
          <w:rFonts w:ascii="Arial" w:hAnsi="Arial" w:cs="Arial" w:eastAsia="Arial"/>
          <w:sz w:val="34"/>
          <w:szCs w:val="34"/>
        </w:rPr>
      </w:pPr>
      <w:rPr/>
      <w:r>
        <w:rPr/>
        <w:br w:type="column"/>
      </w:r>
      <w:r>
        <w:rPr>
          <w:rFonts w:ascii="Arial" w:hAnsi="Arial" w:cs="Arial" w:eastAsia="Arial"/>
          <w:sz w:val="34"/>
          <w:szCs w:val="34"/>
          <w:color w:val="2D3D95"/>
          <w:w w:val="81"/>
          <w:position w:val="-12"/>
        </w:rPr>
        <w:t>_.-f'</w:t>
      </w:r>
      <w:r>
        <w:rPr>
          <w:rFonts w:ascii="Arial" w:hAnsi="Arial" w:cs="Arial" w:eastAsia="Arial"/>
          <w:sz w:val="34"/>
          <w:szCs w:val="34"/>
          <w:color w:val="2D3D95"/>
          <w:w w:val="82"/>
          <w:position w:val="-12"/>
        </w:rPr>
        <w:t>7</w:t>
      </w:r>
      <w:r>
        <w:rPr>
          <w:rFonts w:ascii="Arial" w:hAnsi="Arial" w:cs="Arial" w:eastAsia="Arial"/>
          <w:sz w:val="34"/>
          <w:szCs w:val="34"/>
          <w:color w:val="00000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300" w:bottom="280" w:left="0" w:right="20"/>
          <w:cols w:num="2" w:equalWidth="0">
            <w:col w:w="4546" w:space="645"/>
            <w:col w:w="6709"/>
          </w:cols>
        </w:sectPr>
      </w:pPr>
      <w:rPr/>
    </w:p>
    <w:p>
      <w:pPr>
        <w:spacing w:before="0" w:after="0" w:line="441" w:lineRule="exact"/>
        <w:ind w:left="2894" w:right="-20"/>
        <w:jc w:val="left"/>
        <w:tabs>
          <w:tab w:pos="5160" w:val="left"/>
        </w:tabs>
        <w:rPr>
          <w:rFonts w:ascii="Arial" w:hAnsi="Arial" w:cs="Arial" w:eastAsia="Arial"/>
          <w:sz w:val="19"/>
          <w:szCs w:val="19"/>
        </w:rPr>
      </w:pPr>
      <w:rPr/>
      <w:r>
        <w:rPr/>
        <w:pict>
          <v:group style="position:absolute;margin-left:29.144596pt;margin-top:37.761368pt;width:552.934541pt;height:763.913462pt;mso-position-horizontal-relative:page;mso-position-vertical-relative:page;z-index:-14998" coordorigin="583,755" coordsize="11059,15278">
            <v:shape style="position:absolute;left:10330;top:7814;width:749;height:192" type="#_x0000_t75">
              <v:imagedata r:id="rId14" o:title=""/>
            </v:shape>
            <v:group style="position:absolute;left:618;top:765;width:2;height:15253" coordorigin="618,765" coordsize="2,15253">
              <v:shape style="position:absolute;left:618;top:765;width:2;height:15253" coordorigin="618,765" coordsize="0,15253" path="m618,16017l618,765e" filled="f" stroked="t" strokeweight=".928911pt" strokecolor="#545454">
                <v:path arrowok="t"/>
              </v:shape>
            </v:group>
            <v:group style="position:absolute;left:627;top:807;width:10975;height:2" coordorigin="627,807" coordsize="10975,2">
              <v:shape style="position:absolute;left:627;top:807;width:10975;height:2" coordorigin="627,807" coordsize="10975,0" path="m627,807l11602,807e" filled="f" stroked="t" strokeweight=".696684pt" strokecolor="#5B5B5B">
                <v:path arrowok="t"/>
              </v:shape>
            </v:group>
            <v:group style="position:absolute;left:2633;top:798;width:2;height:1491" coordorigin="2633,798" coordsize="2,1491">
              <v:shape style="position:absolute;left:2633;top:798;width:2;height:1491" coordorigin="2633,798" coordsize="0,1491" path="m2633,2289l2633,798e" filled="f" stroked="t" strokeweight=".696684pt" strokecolor="#4B4B4B">
                <v:path arrowok="t"/>
              </v:shape>
            </v:group>
            <v:group style="position:absolute;left:9247;top:802;width:2;height:1487" coordorigin="9247,802" coordsize="2,1487">
              <v:shape style="position:absolute;left:9247;top:802;width:2;height:1487" coordorigin="9247,802" coordsize="0,1487" path="m9247,2289l9247,802e" filled="f" stroked="t" strokeweight=".696684pt" strokecolor="#545454">
                <v:path arrowok="t"/>
              </v:shape>
            </v:group>
            <v:group style="position:absolute;left:11602;top:802;width:2;height:3318" coordorigin="11602,802" coordsize="2,3318">
              <v:shape style="position:absolute;left:11602;top:802;width:2;height:3318" coordorigin="11602,802" coordsize="0,3318" path="m11602,4120l11602,802e" filled="f" stroked="t" strokeweight=".696684pt" strokecolor="#5B5B5B">
                <v:path arrowok="t"/>
              </v:shape>
            </v:group>
            <v:group style="position:absolute;left:622;top:2926;width:10989;height:2" coordorigin="622,2926" coordsize="10989,2">
              <v:shape style="position:absolute;left:622;top:2926;width:10989;height:2" coordorigin="622,2926" coordsize="10989,0" path="m622,2926l11611,2926e" filled="f" stroked="t" strokeweight=".696684pt" strokecolor="#575757">
                <v:path arrowok="t"/>
              </v:shape>
            </v:group>
            <v:group style="position:absolute;left:618;top:3138;width:10998;height:2" coordorigin="618,3138" coordsize="10998,2">
              <v:shape style="position:absolute;left:618;top:3138;width:10998;height:2" coordorigin="618,3138" coordsize="10998,0" path="m618,3138l11616,3138e" filled="f" stroked="t" strokeweight=".696684pt" strokecolor="#575757">
                <v:path arrowok="t"/>
              </v:shape>
            </v:group>
            <v:group style="position:absolute;left:2620;top:4092;width:2;height:11935" coordorigin="2620,4092" coordsize="2,11935">
              <v:shape style="position:absolute;left:2620;top:4092;width:2;height:11935" coordorigin="2620,4092" coordsize="0,11935" path="m2620,16027l2620,4092e" filled="f" stroked="t" strokeweight=".696684pt" strokecolor="#4F4F4F">
                <v:path arrowok="t"/>
              </v:shape>
            </v:group>
            <v:group style="position:absolute;left:618;top:4379;width:10998;height:2" coordorigin="618,4379" coordsize="10998,2">
              <v:shape style="position:absolute;left:618;top:4379;width:10998;height:2" coordorigin="618,4379" coordsize="10998,0" path="m618,4379l11616,4379e" filled="f" stroked="t" strokeweight=".696684pt" strokecolor="#575757">
                <v:path arrowok="t"/>
              </v:shape>
            </v:group>
            <v:group style="position:absolute;left:4087;top:3374;width:2;height:736" coordorigin="4087,3374" coordsize="2,736">
              <v:shape style="position:absolute;left:4087;top:3374;width:2;height:736" coordorigin="4087,3374" coordsize="0,736" path="m4087,4110l4087,3374e" filled="f" stroked="t" strokeweight=".696684pt" strokecolor="#4B4B4B">
                <v:path arrowok="t"/>
              </v:shape>
            </v:group>
            <v:group style="position:absolute;left:7125;top:3374;width:2;height:741" coordorigin="7125,3374" coordsize="2,741">
              <v:shape style="position:absolute;left:7125;top:3374;width:2;height:741" coordorigin="7125,3374" coordsize="0,741" path="m7125,4115l7125,3374e" filled="f" stroked="t" strokeweight=".696684pt" strokecolor="#545454">
                <v:path arrowok="t"/>
              </v:shape>
            </v:group>
            <v:group style="position:absolute;left:622;top:3379;width:10989;height:2" coordorigin="622,3379" coordsize="10989,2">
              <v:shape style="position:absolute;left:622;top:3379;width:10989;height:2" coordorigin="622,3379" coordsize="10989,0" path="m622,3379l11611,3379e" filled="f" stroked="t" strokeweight=".696684pt" strokecolor="#575757">
                <v:path arrowok="t"/>
              </v:shape>
            </v:group>
            <v:group style="position:absolute;left:622;top:4106;width:10989;height:2" coordorigin="622,4106" coordsize="10989,2">
              <v:shape style="position:absolute;left:622;top:4106;width:10989;height:2" coordorigin="622,4106" coordsize="10989,0" path="m622,4106l11611,4106e" filled="f" stroked="t" strokeweight=".696684pt" strokecolor="#4F4F4F">
                <v:path arrowok="t"/>
              </v:shape>
            </v:group>
            <v:group style="position:absolute;left:11607;top:4365;width:2;height:9000" coordorigin="11607,4365" coordsize="2,9000">
              <v:shape style="position:absolute;left:11607;top:4365;width:2;height:9000" coordorigin="11607,4365" coordsize="0,9000" path="m11607,13365l11607,4365e" filled="f" stroked="t" strokeweight=".696684pt" strokecolor="#606060">
                <v:path arrowok="t"/>
              </v:shape>
            </v:group>
            <v:group style="position:absolute;left:2759;top:4597;width:8862;height:2" coordorigin="2759,4597" coordsize="8862,2">
              <v:shape style="position:absolute;left:2759;top:4597;width:8862;height:2" coordorigin="2759,4597" coordsize="8862,0" path="m2759,4597l11621,4597e" filled="f" stroked="t" strokeweight=".696684pt" strokecolor="#5B5B5B">
                <v:path arrowok="t"/>
              </v:shape>
            </v:group>
            <v:group style="position:absolute;left:5118;top:4587;width:2;height:2048" coordorigin="5118,4587" coordsize="2,2048">
              <v:shape style="position:absolute;left:5118;top:4587;width:2;height:2048" coordorigin="5118,4587" coordsize="0,2048" path="m5118,6635l5118,4587e" filled="f" stroked="t" strokeweight=".696684pt" strokecolor="#4F4F4F">
                <v:path arrowok="t"/>
              </v:shape>
            </v:group>
            <v:group style="position:absolute;left:5109;top:5073;width:6507;height:2" coordorigin="5109,5073" coordsize="6507,2">
              <v:shape style="position:absolute;left:5109;top:5073;width:6507;height:2" coordorigin="5109,5073" coordsize="6507,0" path="m5109,5073l11616,5073e" filled="f" stroked="t" strokeweight=".696684pt" strokecolor="#707070">
                <v:path arrowok="t"/>
              </v:shape>
            </v:group>
            <v:group style="position:absolute;left:5104;top:5312;width:6512;height:2" coordorigin="5104,5312" coordsize="6512,2">
              <v:shape style="position:absolute;left:5104;top:5312;width:6512;height:2" coordorigin="5104,5312" coordsize="6512,0" path="m5104,5312l11616,5312e" filled="f" stroked="t" strokeweight=".696684pt" strokecolor="#5B5B5B">
                <v:path arrowok="t"/>
              </v:shape>
            </v:group>
            <v:group style="position:absolute;left:5109;top:5550;width:6526;height:2" coordorigin="5109,5550" coordsize="6526,2">
              <v:shape style="position:absolute;left:5109;top:5550;width:6526;height:2" coordorigin="5109,5550" coordsize="6526,0" path="m5109,5550l11635,5550e" filled="f" stroked="t" strokeweight=".696684pt" strokecolor="#575757">
                <v:path arrowok="t"/>
              </v:shape>
            </v:group>
            <v:group style="position:absolute;left:2620;top:5767;width:9001;height:2" coordorigin="2620,5767" coordsize="9001,2">
              <v:shape style="position:absolute;left:2620;top:5767;width:9001;height:2" coordorigin="2620,5767" coordsize="9001,0" path="m2620,5767l11621,5767e" filled="f" stroked="t" strokeweight=".696684pt" strokecolor="#5B5B5B">
                <v:path arrowok="t"/>
              </v:shape>
            </v:group>
            <v:group style="position:absolute;left:7956;top:5984;width:2;height:651" coordorigin="7956,5984" coordsize="2,651">
              <v:shape style="position:absolute;left:7956;top:5984;width:2;height:651" coordorigin="7956,5984" coordsize="0,651" path="m7956,6635l7956,5984e" filled="f" stroked="t" strokeweight=".696684pt" strokecolor="#606060">
                <v:path arrowok="t"/>
              </v:shape>
            </v:group>
            <v:group style="position:absolute;left:2615;top:6413;width:9001;height:2" coordorigin="2615,6413" coordsize="9001,2">
              <v:shape style="position:absolute;left:2615;top:6413;width:9001;height:2" coordorigin="2615,6413" coordsize="9001,0" path="m2615,6413l11616,6413e" filled="f" stroked="t" strokeweight=".696684pt" strokecolor="#5B5B5B">
                <v:path arrowok="t"/>
              </v:shape>
            </v:group>
            <v:group style="position:absolute;left:618;top:5993;width:10998;height:2" coordorigin="618,5993" coordsize="10998,2">
              <v:shape style="position:absolute;left:618;top:5993;width:10998;height:2" coordorigin="618,5993" coordsize="10998,0" path="m618,5993l11616,5993e" filled="f" stroked="t" strokeweight=".696684pt" strokecolor="#5B5B5B">
                <v:path arrowok="t"/>
              </v:shape>
            </v:group>
            <v:group style="position:absolute;left:613;top:6843;width:11008;height:2" coordorigin="613,6843" coordsize="11008,2">
              <v:shape style="position:absolute;left:613;top:6843;width:11008;height:2" coordorigin="613,6843" coordsize="11008,0" path="m613,6843l11621,6843e" filled="f" stroked="t" strokeweight=".696684pt" strokecolor="#575757">
                <v:path arrowok="t"/>
              </v:shape>
            </v:group>
            <v:group style="position:absolute;left:2620;top:6628;width:9001;height:2" coordorigin="2620,6628" coordsize="9001,2">
              <v:shape style="position:absolute;left:2620;top:6628;width:9001;height:2" coordorigin="2620,6628" coordsize="9001,0" path="m2620,6628l11621,6628e" filled="f" stroked="t" strokeweight=".696684pt" strokecolor="#575757">
                <v:path arrowok="t"/>
              </v:shape>
            </v:group>
            <v:group style="position:absolute;left:5114;top:7456;width:2;height:670" coordorigin="5114,7456" coordsize="2,670">
              <v:shape style="position:absolute;left:5114;top:7456;width:2;height:670" coordorigin="5114,7456" coordsize="0,670" path="m5114,8127l5114,7456e" filled="f" stroked="t" strokeweight=".696684pt" strokecolor="#4B4B4B">
                <v:path arrowok="t"/>
              </v:shape>
            </v:group>
            <v:group style="position:absolute;left:5104;top:7688;width:6512;height:2" coordorigin="5104,7688" coordsize="6512,2">
              <v:shape style="position:absolute;left:5104;top:7688;width:6512;height:2" coordorigin="5104,7688" coordsize="6512,0" path="m5104,7688l11616,7688e" filled="f" stroked="t" strokeweight=".696684pt" strokecolor="#5B5B5B">
                <v:path arrowok="t"/>
              </v:shape>
            </v:group>
            <v:group style="position:absolute;left:5109;top:7902;width:6507;height:2" coordorigin="5109,7902" coordsize="6507,2">
              <v:shape style="position:absolute;left:5109;top:7902;width:6507;height:2" coordorigin="5109,7902" coordsize="6507,0" path="m5109,7902l11616,7902e" filled="f" stroked="t" strokeweight=".696684pt" strokecolor="#5B5B5B">
                <v:path arrowok="t"/>
              </v:shape>
            </v:group>
            <v:group style="position:absolute;left:613;top:7466;width:11008;height:2" coordorigin="613,7466" coordsize="11008,2">
              <v:shape style="position:absolute;left:613;top:7466;width:11008;height:2" coordorigin="613,7466" coordsize="11008,0" path="m613,7466l11621,7466e" filled="f" stroked="t" strokeweight=".696684pt" strokecolor="#5B5B5B">
                <v:path arrowok="t"/>
              </v:shape>
            </v:group>
            <v:group style="position:absolute;left:608;top:8117;width:11008;height:2" coordorigin="608,8117" coordsize="11008,2">
              <v:shape style="position:absolute;left:608;top:8117;width:11008;height:2" coordorigin="608,8117" coordsize="11008,0" path="m608,8117l11616,8117e" filled="f" stroked="t" strokeweight=".696684pt" strokecolor="#575757">
                <v:path arrowok="t"/>
              </v:shape>
            </v:group>
            <v:group style="position:absolute;left:613;top:8726;width:11003;height:2" coordorigin="613,8726" coordsize="11003,2">
              <v:shape style="position:absolute;left:613;top:8726;width:11003;height:2" coordorigin="613,8726" coordsize="11003,0" path="m613,8726l11616,8726e" filled="f" stroked="t" strokeweight=".696684pt" strokecolor="#575757">
                <v:path arrowok="t"/>
              </v:shape>
            </v:group>
            <v:group style="position:absolute;left:608;top:9601;width:11008;height:2" coordorigin="608,9601" coordsize="11008,2">
              <v:shape style="position:absolute;left:608;top:9601;width:11008;height:2" coordorigin="608,9601" coordsize="11008,0" path="m608,9601l11616,9601e" filled="f" stroked="t" strokeweight=".696684pt" strokecolor="#5B5B5B">
                <v:path arrowok="t"/>
              </v:shape>
            </v:group>
            <v:group style="position:absolute;left:604;top:9936;width:11012;height:2" coordorigin="604,9936" coordsize="11012,2">
              <v:shape style="position:absolute;left:604;top:9936;width:11012;height:2" coordorigin="604,9936" coordsize="11012,0" path="m604,9936l11616,9936e" filled="f" stroked="t" strokeweight=".696684pt" strokecolor="#5B5B5B">
                <v:path arrowok="t"/>
              </v:shape>
            </v:group>
            <v:group style="position:absolute;left:604;top:10168;width:11012;height:2" coordorigin="604,10168" coordsize="11012,2">
              <v:shape style="position:absolute;left:604;top:10168;width:11012;height:2" coordorigin="604,10168" coordsize="11012,0" path="m604,10168l11616,10168e" filled="f" stroked="t" strokeweight=".696684pt" strokecolor="#5B5B5B">
                <v:path arrowok="t"/>
              </v:shape>
            </v:group>
            <v:group style="position:absolute;left:604;top:10637;width:11017;height:2" coordorigin="604,10637" coordsize="11017,2">
              <v:shape style="position:absolute;left:604;top:10637;width:11017;height:2" coordorigin="604,10637" coordsize="11017,0" path="m604,10637l11621,10637e" filled="f" stroked="t" strokeweight=".696684pt" strokecolor="#5B5B5B">
                <v:path arrowok="t"/>
              </v:shape>
            </v:group>
            <v:group style="position:absolute;left:1955;top:10845;width:2;height:5177" coordorigin="1955,10845" coordsize="2,5177">
              <v:shape style="position:absolute;left:1955;top:10845;width:2;height:5177" coordorigin="1955,10845" coordsize="0,5177" path="m1955,16022l1955,10845e" filled="f" stroked="t" strokeweight=".696684pt" strokecolor="#4F4F4F">
                <v:path arrowok="t"/>
              </v:shape>
            </v:group>
            <v:group style="position:absolute;left:604;top:11093;width:11012;height:2" coordorigin="604,11093" coordsize="11012,2">
              <v:shape style="position:absolute;left:604;top:11093;width:11012;height:2" coordorigin="604,11093" coordsize="11012,0" path="m604,11093l11616,11093e" filled="f" stroked="t" strokeweight=".696684pt" strokecolor="#5B5B5B">
                <v:path arrowok="t"/>
              </v:shape>
            </v:group>
            <v:group style="position:absolute;left:595;top:13134;width:2025;height:2" coordorigin="595,13134" coordsize="2025,2">
              <v:shape style="position:absolute;left:595;top:13134;width:2025;height:2" coordorigin="595,13134" coordsize="2025,0" path="m595,13134l2620,13134e" filled="f" stroked="t" strokeweight=".696684pt" strokecolor="#5B5B5B">
                <v:path arrowok="t"/>
              </v:shape>
            </v:group>
            <v:group style="position:absolute;left:1384;top:10996;width:2;height:5021" coordorigin="1384,10996" coordsize="2,5021">
              <v:shape style="position:absolute;left:1384;top:10996;width:2;height:5021" coordorigin="1384,10996" coordsize="0,5021" path="m1384,16017l1384,10996e" filled="f" stroked="t" strokeweight=".696684pt" strokecolor="#4F4F4F">
                <v:path arrowok="t"/>
              </v:shape>
            </v:group>
            <v:group style="position:absolute;left:590;top:16019;width:10952;height:2" coordorigin="590,16019" coordsize="10952,2">
              <v:shape style="position:absolute;left:590;top:16019;width:10952;height:2" coordorigin="590,16019" coordsize="10952,0" path="m590,16019l11542,16019e" filled="f" stroked="t" strokeweight=".696684pt" strokecolor="#646464">
                <v:path arrowok="t"/>
              </v:shape>
            </v:group>
            <v:group style="position:absolute;left:7510;top:10845;width:2;height:5182" coordorigin="7510,10845" coordsize="2,5182">
              <v:shape style="position:absolute;left:7510;top:10845;width:2;height:5182" coordorigin="7510,10845" coordsize="0,5182" path="m7510,16027l7510,10845e" filled="f" stroked="t" strokeweight=".696684pt" strokecolor="#545454">
                <v:path arrowok="t"/>
              </v:shape>
            </v:group>
            <w10:wrap type="none"/>
          </v:group>
        </w:pict>
      </w:r>
      <w:r>
        <w:rPr>
          <w:rFonts w:ascii="Arial" w:hAnsi="Arial" w:cs="Arial" w:eastAsia="Arial"/>
          <w:sz w:val="45"/>
          <w:szCs w:val="45"/>
          <w:color w:val="6B6B6D"/>
          <w:spacing w:val="0"/>
          <w:w w:val="100"/>
          <w:position w:val="-1"/>
        </w:rPr>
        <w:t>ltf</w:t>
      </w:r>
      <w:r>
        <w:rPr>
          <w:rFonts w:ascii="Arial" w:hAnsi="Arial" w:cs="Arial" w:eastAsia="Arial"/>
          <w:sz w:val="45"/>
          <w:szCs w:val="45"/>
          <w:color w:val="6B6B6D"/>
          <w:spacing w:val="66"/>
          <w:w w:val="100"/>
          <w:position w:val="-1"/>
        </w:rPr>
        <w:t> </w:t>
      </w:r>
      <w:r>
        <w:rPr>
          <w:rFonts w:ascii="Arial" w:hAnsi="Arial" w:cs="Arial" w:eastAsia="Arial"/>
          <w:sz w:val="25"/>
          <w:szCs w:val="25"/>
          <w:color w:val="545454"/>
          <w:spacing w:val="0"/>
          <w:w w:val="69"/>
          <w:position w:val="-1"/>
        </w:rPr>
        <w:t>M</w:t>
      </w:r>
      <w:r>
        <w:rPr>
          <w:rFonts w:ascii="Arial" w:hAnsi="Arial" w:cs="Arial" w:eastAsia="Arial"/>
          <w:sz w:val="25"/>
          <w:szCs w:val="25"/>
          <w:color w:val="6B6B6D"/>
          <w:spacing w:val="-1"/>
          <w:w w:val="69"/>
          <w:position w:val="-1"/>
        </w:rPr>
        <w:t>e</w:t>
      </w:r>
      <w:r>
        <w:rPr>
          <w:rFonts w:ascii="Arial" w:hAnsi="Arial" w:cs="Arial" w:eastAsia="Arial"/>
          <w:sz w:val="25"/>
          <w:szCs w:val="25"/>
          <w:color w:val="545454"/>
          <w:spacing w:val="0"/>
          <w:w w:val="69"/>
          <w:position w:val="-1"/>
        </w:rPr>
        <w:t>r</w:t>
      </w:r>
      <w:r>
        <w:rPr>
          <w:rFonts w:ascii="Arial" w:hAnsi="Arial" w:cs="Arial" w:eastAsia="Arial"/>
          <w:sz w:val="25"/>
          <w:szCs w:val="25"/>
          <w:color w:val="545454"/>
          <w:spacing w:val="3"/>
          <w:w w:val="69"/>
          <w:position w:val="-1"/>
        </w:rPr>
        <w:t>k</w:t>
      </w:r>
      <w:r>
        <w:rPr>
          <w:rFonts w:ascii="Arial" w:hAnsi="Arial" w:cs="Arial" w:eastAsia="Arial"/>
          <w:sz w:val="25"/>
          <w:szCs w:val="25"/>
          <w:color w:val="6B6B6D"/>
          <w:spacing w:val="0"/>
          <w:w w:val="69"/>
          <w:position w:val="-1"/>
        </w:rPr>
        <w:t>ez</w:t>
      </w:r>
      <w:r>
        <w:rPr>
          <w:rFonts w:ascii="Arial" w:hAnsi="Arial" w:cs="Arial" w:eastAsia="Arial"/>
          <w:sz w:val="25"/>
          <w:szCs w:val="25"/>
          <w:color w:val="6B6B6D"/>
          <w:spacing w:val="-4"/>
          <w:w w:val="69"/>
          <w:position w:val="-1"/>
        </w:rPr>
        <w:t> </w:t>
      </w:r>
      <w:r>
        <w:rPr>
          <w:rFonts w:ascii="Arial" w:hAnsi="Arial" w:cs="Arial" w:eastAsia="Arial"/>
          <w:sz w:val="22"/>
          <w:szCs w:val="22"/>
          <w:color w:val="959795"/>
          <w:spacing w:val="0"/>
          <w:w w:val="73"/>
          <w:position w:val="-1"/>
        </w:rPr>
        <w:t>Böl_</w:t>
      </w:r>
      <w:r>
        <w:rPr>
          <w:rFonts w:ascii="Arial" w:hAnsi="Arial" w:cs="Arial" w:eastAsia="Arial"/>
          <w:sz w:val="22"/>
          <w:szCs w:val="22"/>
          <w:color w:val="959795"/>
          <w:spacing w:val="-4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5"/>
          <w:szCs w:val="15"/>
          <w:color w:val="959795"/>
          <w:spacing w:val="0"/>
          <w:w w:val="144"/>
          <w:position w:val="-1"/>
        </w:rPr>
        <w:t>a</w:t>
      </w:r>
      <w:r>
        <w:rPr>
          <w:rFonts w:ascii="Times New Roman" w:hAnsi="Times New Roman" w:cs="Times New Roman" w:eastAsia="Times New Roman"/>
          <w:sz w:val="15"/>
          <w:szCs w:val="15"/>
          <w:color w:val="959795"/>
          <w:spacing w:val="-11"/>
          <w:w w:val="144"/>
          <w:position w:val="-1"/>
        </w:rPr>
        <w:t> </w:t>
      </w:r>
      <w:r>
        <w:rPr>
          <w:rFonts w:ascii="Arial" w:hAnsi="Arial" w:cs="Arial" w:eastAsia="Arial"/>
          <w:sz w:val="22"/>
          <w:szCs w:val="22"/>
          <w:color w:val="3A3A3A"/>
          <w:spacing w:val="0"/>
          <w:w w:val="78"/>
          <w:position w:val="-1"/>
        </w:rPr>
        <w:t>Am</w:t>
      </w:r>
      <w:r>
        <w:rPr>
          <w:rFonts w:ascii="Arial" w:hAnsi="Arial" w:cs="Arial" w:eastAsia="Arial"/>
          <w:sz w:val="22"/>
          <w:szCs w:val="22"/>
          <w:color w:val="3A3A3A"/>
          <w:spacing w:val="-17"/>
          <w:w w:val="79"/>
          <w:position w:val="-1"/>
        </w:rPr>
        <w:t>i</w:t>
      </w:r>
      <w:r>
        <w:rPr>
          <w:rFonts w:ascii="Arial" w:hAnsi="Arial" w:cs="Arial" w:eastAsia="Arial"/>
          <w:sz w:val="22"/>
          <w:szCs w:val="22"/>
          <w:color w:val="545454"/>
          <w:spacing w:val="5"/>
          <w:w w:val="75"/>
          <w:position w:val="-1"/>
        </w:rPr>
        <w:t>r</w:t>
      </w:r>
      <w:r>
        <w:rPr>
          <w:rFonts w:ascii="Arial" w:hAnsi="Arial" w:cs="Arial" w:eastAsia="Arial"/>
          <w:sz w:val="22"/>
          <w:szCs w:val="22"/>
          <w:color w:val="6B6B6D"/>
          <w:spacing w:val="0"/>
          <w:w w:val="62"/>
          <w:position w:val="-1"/>
        </w:rPr>
        <w:t>:</w:t>
      </w:r>
      <w:r>
        <w:rPr>
          <w:rFonts w:ascii="Arial" w:hAnsi="Arial" w:cs="Arial" w:eastAsia="Arial"/>
          <w:sz w:val="22"/>
          <w:szCs w:val="22"/>
          <w:color w:val="6B6B6D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22"/>
          <w:szCs w:val="22"/>
          <w:color w:val="6B6B6D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5"/>
          <w:position w:val="-1"/>
        </w:rPr>
        <w:t>Fati</w:t>
      </w:r>
      <w:r>
        <w:rPr>
          <w:rFonts w:ascii="Arial" w:hAnsi="Arial" w:cs="Arial" w:eastAsia="Arial"/>
          <w:sz w:val="19"/>
          <w:szCs w:val="19"/>
          <w:color w:val="3A3A3A"/>
          <w:spacing w:val="0"/>
          <w:w w:val="108"/>
          <w:position w:val="-1"/>
        </w:rPr>
        <w:t>öKTEN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65" w:lineRule="exact"/>
        <w:ind w:left="5480" w:right="5812"/>
        <w:jc w:val="center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1"/>
        </w:rPr>
        <w:t>Itf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1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2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8"/>
          <w:position w:val="1"/>
        </w:rPr>
        <w:t>Eri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type w:val="continuous"/>
          <w:pgSz w:w="11920" w:h="16840"/>
          <w:pgMar w:top="300" w:bottom="280" w:left="0" w:right="20"/>
        </w:sectPr>
      </w:pPr>
      <w:rPr/>
    </w:p>
    <w:p>
      <w:pPr>
        <w:spacing w:before="47" w:after="0" w:line="224" w:lineRule="auto"/>
        <w:ind w:left="608" w:right="-151" w:firstLine="-43"/>
        <w:jc w:val="left"/>
        <w:rPr>
          <w:rFonts w:ascii="Arial" w:hAnsi="Arial" w:cs="Arial" w:eastAsia="Arial"/>
          <w:sz w:val="14"/>
          <w:szCs w:val="14"/>
        </w:rPr>
      </w:pPr>
      <w:rPr/>
      <w:r>
        <w:rPr>
          <w:rFonts w:ascii="Arial" w:hAnsi="Arial" w:cs="Arial" w:eastAsia="Arial"/>
          <w:sz w:val="87"/>
          <w:szCs w:val="87"/>
          <w:color w:val="343434"/>
          <w:spacing w:val="-422"/>
          <w:w w:val="174"/>
          <w:b/>
          <w:bCs/>
          <w:i/>
          <w:position w:val="12"/>
        </w:rPr>
        <w:t>l</w:t>
      </w:r>
      <w:r>
        <w:rPr>
          <w:rFonts w:ascii="Arial" w:hAnsi="Arial" w:cs="Arial" w:eastAsia="Arial"/>
          <w:sz w:val="14"/>
          <w:szCs w:val="14"/>
          <w:color w:val="343434"/>
          <w:spacing w:val="0"/>
          <w:w w:val="119"/>
          <w:position w:val="0"/>
        </w:rPr>
        <w:t>IZ</w:t>
      </w:r>
      <w:r>
        <w:rPr>
          <w:rFonts w:ascii="Arial" w:hAnsi="Arial" w:cs="Arial" w:eastAsia="Arial"/>
          <w:sz w:val="14"/>
          <w:szCs w:val="14"/>
          <w:color w:val="343434"/>
          <w:spacing w:val="-20"/>
          <w:w w:val="100"/>
          <w:position w:val="0"/>
        </w:rPr>
        <w:t> </w:t>
      </w:r>
      <w:r>
        <w:rPr>
          <w:rFonts w:ascii="Arial" w:hAnsi="Arial" w:cs="Arial" w:eastAsia="Arial"/>
          <w:sz w:val="14"/>
          <w:szCs w:val="14"/>
          <w:color w:val="343434"/>
          <w:spacing w:val="0"/>
          <w:w w:val="117"/>
          <w:position w:val="0"/>
        </w:rPr>
        <w:t>MIR</w:t>
      </w:r>
      <w:r>
        <w:rPr>
          <w:rFonts w:ascii="Arial" w:hAnsi="Arial" w:cs="Arial" w:eastAsia="Arial"/>
          <w:sz w:val="14"/>
          <w:szCs w:val="14"/>
          <w:color w:val="343434"/>
          <w:spacing w:val="0"/>
          <w:w w:val="117"/>
          <w:position w:val="0"/>
        </w:rPr>
        <w:t> </w:t>
      </w:r>
      <w:r>
        <w:rPr>
          <w:rFonts w:ascii="Arial" w:hAnsi="Arial" w:cs="Arial" w:eastAsia="Arial"/>
          <w:sz w:val="15"/>
          <w:szCs w:val="15"/>
          <w:color w:val="343434"/>
          <w:spacing w:val="0"/>
          <w:w w:val="105"/>
          <w:position w:val="0"/>
        </w:rPr>
        <w:t>BÜYÜKŞEHIR</w:t>
      </w:r>
      <w:r>
        <w:rPr>
          <w:rFonts w:ascii="Arial" w:hAnsi="Arial" w:cs="Arial" w:eastAsia="Arial"/>
          <w:sz w:val="15"/>
          <w:szCs w:val="15"/>
          <w:color w:val="343434"/>
          <w:spacing w:val="0"/>
          <w:w w:val="105"/>
          <w:position w:val="0"/>
        </w:rPr>
        <w:t> </w:t>
      </w:r>
      <w:r>
        <w:rPr>
          <w:rFonts w:ascii="Arial" w:hAnsi="Arial" w:cs="Arial" w:eastAsia="Arial"/>
          <w:sz w:val="14"/>
          <w:szCs w:val="14"/>
          <w:color w:val="343434"/>
          <w:spacing w:val="0"/>
          <w:w w:val="115"/>
          <w:position w:val="0"/>
        </w:rPr>
        <w:t>BELEDIYESI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  <w:position w:val="0"/>
        </w:rPr>
      </w:r>
    </w:p>
    <w:p>
      <w:pPr>
        <w:spacing w:before="4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0" w:after="0" w:line="240" w:lineRule="auto"/>
        <w:ind w:left="360" w:right="4377"/>
        <w:jc w:val="center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0"/>
          <w:w w:val="100"/>
        </w:rPr>
        <w:t>İZMİR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0"/>
          <w:w w:val="100"/>
        </w:rPr>
        <w:t>BÜYÜKŞEHİR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0"/>
          <w:w w:val="104"/>
        </w:rPr>
        <w:t>BELEDİYESİ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21" w:after="0" w:line="240" w:lineRule="auto"/>
        <w:ind w:left="477" w:right="4517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10"/>
        </w:rPr>
        <w:t>İT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"/>
          <w:w w:val="11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10"/>
        </w:rPr>
        <w:t>AİY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1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0"/>
          <w:w w:val="11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7"/>
        </w:rPr>
        <w:t>DAİRE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"/>
          <w:w w:val="108"/>
        </w:rPr>
        <w:t>S</w:t>
      </w:r>
      <w:r>
        <w:rPr>
          <w:rFonts w:ascii="Arial" w:hAnsi="Arial" w:cs="Arial" w:eastAsia="Arial"/>
          <w:sz w:val="20"/>
          <w:szCs w:val="20"/>
          <w:color w:val="343434"/>
          <w:spacing w:val="0"/>
          <w:w w:val="283"/>
        </w:rPr>
        <w:t>İ</w:t>
      </w:r>
      <w:r>
        <w:rPr>
          <w:rFonts w:ascii="Arial" w:hAnsi="Arial" w:cs="Arial" w:eastAsia="Arial"/>
          <w:sz w:val="20"/>
          <w:szCs w:val="20"/>
          <w:color w:val="343434"/>
          <w:spacing w:val="-3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8"/>
        </w:rPr>
        <w:t>BAŞKANLI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6"/>
          <w:w w:val="109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1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0" w:after="0" w:line="240" w:lineRule="auto"/>
        <w:ind w:right="-20"/>
        <w:jc w:val="left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0"/>
          <w:w w:val="100"/>
        </w:rPr>
        <w:t>Müdahale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0"/>
          <w:w w:val="100"/>
        </w:rPr>
        <w:t>Şub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0"/>
          <w:w w:val="102"/>
        </w:rPr>
        <w:t>Müdürlüğü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22" w:after="0" w:line="240" w:lineRule="auto"/>
        <w:ind w:left="1142" w:right="5230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0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ANGIN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8"/>
        </w:rPr>
        <w:t>RAPORU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jc w:val="center"/>
        <w:spacing w:after="0"/>
        <w:sectPr>
          <w:pgSz w:w="11920" w:h="16840"/>
          <w:pgMar w:top="680" w:bottom="280" w:left="220" w:right="340"/>
          <w:cols w:num="2" w:equalWidth="0">
            <w:col w:w="1641" w:space="1441"/>
            <w:col w:w="8278"/>
          </w:cols>
        </w:sectPr>
      </w:pPr>
      <w:rPr/>
    </w:p>
    <w:p>
      <w:pPr>
        <w:spacing w:before="44" w:after="0" w:line="240" w:lineRule="auto"/>
        <w:ind w:left="115" w:right="-69"/>
        <w:jc w:val="left"/>
        <w:tabs>
          <w:tab w:pos="1520" w:val="left"/>
          <w:tab w:pos="2940" w:val="left"/>
          <w:tab w:pos="53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Pl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8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75757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575757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75757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08.05.2017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Sıra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15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Bildirim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4"/>
        </w:rPr>
        <w:t>12.04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74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Arial" w:hAnsi="Arial" w:cs="Arial" w:eastAsia="Arial"/>
          <w:sz w:val="25"/>
          <w:szCs w:val="25"/>
          <w:color w:val="343434"/>
          <w:spacing w:val="0"/>
          <w:w w:val="100"/>
          <w:position w:val="-1"/>
        </w:rPr>
        <w:t>i</w:t>
      </w:r>
      <w:r>
        <w:rPr>
          <w:rFonts w:ascii="Arial" w:hAnsi="Arial" w:cs="Arial" w:eastAsia="Arial"/>
          <w:sz w:val="25"/>
          <w:szCs w:val="25"/>
          <w:color w:val="343434"/>
          <w:spacing w:val="-15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75757"/>
          <w:spacing w:val="0"/>
          <w:w w:val="115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300" w:bottom="280" w:left="220" w:right="340"/>
          <w:cols w:num="2" w:equalWidth="0">
            <w:col w:w="7099" w:space="291"/>
            <w:col w:w="3970"/>
          </w:cols>
        </w:sectPr>
      </w:pPr>
      <w:rPr/>
    </w:p>
    <w:p>
      <w:pPr>
        <w:spacing w:before="10" w:after="0" w:line="240" w:lineRule="auto"/>
        <w:ind w:left="139" w:right="-69"/>
        <w:jc w:val="left"/>
        <w:tabs>
          <w:tab w:pos="1520" w:val="left"/>
          <w:tab w:pos="2940" w:val="left"/>
          <w:tab w:pos="43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9"/>
        </w:rPr>
        <w:t>KayıtTarihi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9"/>
        </w:rPr>
        <w:t>:08.05.2017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89"/>
        </w:rPr>
        <w:t>!K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"/>
          <w:w w:val="88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75757"/>
          <w:spacing w:val="0"/>
          <w:w w:val="108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575757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ıt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575757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75757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3"/>
        </w:rPr>
        <w:t>2881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40" w:lineRule="auto"/>
        <w:ind w:left="13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Bildirile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Çiğli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Sasalı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29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Soka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4"/>
        </w:rPr>
        <w:t>üzeri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14" w:lineRule="exact"/>
        <w:ind w:left="139" w:right="-20"/>
        <w:jc w:val="left"/>
        <w:tabs>
          <w:tab w:pos="15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Doğru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Adres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Çiğli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Sasalı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27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Soka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4"/>
          <w:position w:val="-1"/>
        </w:rPr>
        <w:t>No:32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0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Bildirim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Ala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Merkez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4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300" w:bottom="280" w:left="220" w:right="340"/>
          <w:cols w:num="2" w:equalWidth="0">
            <w:col w:w="4837" w:space="543"/>
            <w:col w:w="5980"/>
          </w:cols>
        </w:sectPr>
      </w:pPr>
      <w:rPr/>
    </w:p>
    <w:p>
      <w:pPr>
        <w:spacing w:before="25" w:after="0" w:line="224" w:lineRule="exact"/>
        <w:ind w:left="134" w:right="-20"/>
        <w:jc w:val="left"/>
        <w:tabs>
          <w:tab w:pos="1520" w:val="left"/>
          <w:tab w:pos="4640" w:val="left"/>
          <w:tab w:pos="74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Bina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Sınıfı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75757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75757"/>
          <w:spacing w:val="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F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4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Sebebi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1"/>
          <w:position w:val="-1"/>
        </w:rPr>
        <w:t>:Parlama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300" w:bottom="280" w:left="220" w:right="340"/>
        </w:sectPr>
      </w:pPr>
      <w:rPr/>
    </w:p>
    <w:p>
      <w:pPr>
        <w:spacing w:before="20" w:after="0" w:line="240" w:lineRule="auto"/>
        <w:ind w:left="115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!Yangı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30"/>
        </w:rPr>
        <w:t>ise: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5" w:after="0" w:line="240" w:lineRule="auto"/>
        <w:ind w:right="-20"/>
        <w:jc w:val="left"/>
        <w:tabs>
          <w:tab w:pos="31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2"/>
        </w:rPr>
        <w:t>Yapını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4"/>
          <w:w w:val="9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5"/>
        </w:rPr>
        <w:t>Şekl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8"/>
          <w:w w:val="105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575757"/>
          <w:spacing w:val="0"/>
          <w:w w:val="105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575757"/>
          <w:spacing w:val="-41"/>
          <w:w w:val="10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75757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575757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Kullanım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Şekli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4"/>
        </w:rPr>
        <w:t>Mesken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45" w:lineRule="exact"/>
        <w:ind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-12"/>
        </w:rPr>
        <w:t>Bc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-1"/>
          <w:w w:val="100"/>
          <w:position w:val="-12"/>
        </w:rPr>
        <w:t>t</w:t>
      </w:r>
      <w:r>
        <w:rPr>
          <w:rFonts w:ascii="Times New Roman" w:hAnsi="Times New Roman" w:cs="Times New Roman" w:eastAsia="Times New Roman"/>
          <w:sz w:val="17"/>
          <w:szCs w:val="17"/>
          <w:color w:val="575757"/>
          <w:spacing w:val="6"/>
          <w:w w:val="100"/>
          <w:position w:val="-12"/>
        </w:rPr>
        <w:t>o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8"/>
          <w:w w:val="100"/>
          <w:position w:val="-12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575757"/>
          <w:spacing w:val="0"/>
          <w:w w:val="100"/>
          <w:position w:val="-12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575757"/>
          <w:spacing w:val="9"/>
          <w:w w:val="100"/>
          <w:position w:val="-12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-12"/>
        </w:rPr>
        <w:t>mc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-1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34"/>
          <w:w w:val="100"/>
          <w:position w:val="-1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9"/>
          <w:w w:val="95"/>
          <w:position w:val="-12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575757"/>
          <w:spacing w:val="0"/>
          <w:w w:val="95"/>
          <w:position w:val="-12"/>
        </w:rPr>
        <w:t>agi</w:t>
      </w:r>
      <w:r>
        <w:rPr>
          <w:rFonts w:ascii="Times New Roman" w:hAnsi="Times New Roman" w:cs="Times New Roman" w:eastAsia="Times New Roman"/>
          <w:sz w:val="17"/>
          <w:szCs w:val="17"/>
          <w:color w:val="575757"/>
          <w:spacing w:val="-15"/>
          <w:w w:val="95"/>
          <w:position w:val="-1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-12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-1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2"/>
          <w:w w:val="100"/>
          <w:position w:val="-1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-12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5"/>
          <w:w w:val="100"/>
          <w:position w:val="-12"/>
        </w:rPr>
        <w:t>h</w:t>
      </w:r>
      <w:r>
        <w:rPr>
          <w:rFonts w:ascii="Times New Roman" w:hAnsi="Times New Roman" w:cs="Times New Roman" w:eastAsia="Times New Roman"/>
          <w:sz w:val="17"/>
          <w:szCs w:val="17"/>
          <w:color w:val="575757"/>
          <w:spacing w:val="0"/>
          <w:w w:val="104"/>
          <w:position w:val="-12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575757"/>
          <w:spacing w:val="0"/>
          <w:w w:val="103"/>
          <w:position w:val="-12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575757"/>
          <w:spacing w:val="-28"/>
          <w:w w:val="100"/>
          <w:position w:val="-1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-12"/>
        </w:rPr>
        <w:t>p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-12"/>
        </w:rPr>
        <w:t> 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5"/>
          <w:w w:val="100"/>
          <w:position w:val="-1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75757"/>
          <w:spacing w:val="0"/>
          <w:w w:val="100"/>
          <w:position w:val="-12"/>
        </w:rPr>
        <w:t>Ç</w:t>
      </w:r>
      <w:r>
        <w:rPr>
          <w:rFonts w:ascii="Times New Roman" w:hAnsi="Times New Roman" w:cs="Times New Roman" w:eastAsia="Times New Roman"/>
          <w:sz w:val="17"/>
          <w:szCs w:val="17"/>
          <w:color w:val="575757"/>
          <w:spacing w:val="-2"/>
          <w:w w:val="100"/>
          <w:position w:val="-12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-12"/>
        </w:rPr>
        <w:t>lik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-12"/>
        </w:rPr>
        <w:t>  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26"/>
          <w:w w:val="100"/>
          <w:position w:val="-1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7"/>
          <w:w w:val="102"/>
          <w:position w:val="-12"/>
        </w:rPr>
        <w:t>Q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98"/>
          <w:position w:val="-12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99"/>
          <w:position w:val="-12"/>
        </w:rPr>
        <w:t>ğ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300" w:bottom="280" w:left="220" w:right="340"/>
          <w:cols w:num="2" w:equalWidth="0">
            <w:col w:w="1748" w:space="1693"/>
            <w:col w:w="7919"/>
          </w:cols>
        </w:sectPr>
      </w:pPr>
      <w:rPr/>
    </w:p>
    <w:p>
      <w:pPr>
        <w:spacing w:before="0" w:after="0" w:line="480" w:lineRule="exact"/>
        <w:ind w:left="3805" w:right="-112"/>
        <w:jc w:val="left"/>
        <w:tabs>
          <w:tab w:pos="4260" w:val="left"/>
          <w:tab w:pos="4860" w:val="left"/>
          <w:tab w:pos="582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0"/>
          <w:w w:val="100"/>
        </w:rPr>
        <w:t>x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0"/>
          <w:w w:val="100"/>
        </w:rPr>
      </w:r>
      <w:r>
        <w:rPr>
          <w:rFonts w:ascii="Arial" w:hAnsi="Arial" w:cs="Arial" w:eastAsia="Arial"/>
          <w:sz w:val="48"/>
          <w:szCs w:val="48"/>
          <w:color w:val="131313"/>
          <w:spacing w:val="0"/>
          <w:w w:val="44"/>
        </w:rPr>
        <w:t>ı</w:t>
      </w:r>
      <w:r>
        <w:rPr>
          <w:rFonts w:ascii="Arial" w:hAnsi="Arial" w:cs="Arial" w:eastAsia="Arial"/>
          <w:sz w:val="48"/>
          <w:szCs w:val="48"/>
          <w:color w:val="131313"/>
          <w:spacing w:val="0"/>
          <w:w w:val="100"/>
        </w:rPr>
        <w:tab/>
      </w:r>
      <w:r>
        <w:rPr>
          <w:rFonts w:ascii="Arial" w:hAnsi="Arial" w:cs="Arial" w:eastAsia="Arial"/>
          <w:sz w:val="48"/>
          <w:szCs w:val="48"/>
          <w:color w:val="131313"/>
          <w:spacing w:val="0"/>
          <w:w w:val="44"/>
        </w:rPr>
        <w:t>ı</w:t>
      </w:r>
      <w:r>
        <w:rPr>
          <w:rFonts w:ascii="Arial" w:hAnsi="Arial" w:cs="Arial" w:eastAsia="Arial"/>
          <w:sz w:val="48"/>
          <w:szCs w:val="48"/>
          <w:color w:val="131313"/>
          <w:spacing w:val="0"/>
          <w:w w:val="100"/>
        </w:rPr>
        <w:tab/>
      </w:r>
      <w:r>
        <w:rPr>
          <w:rFonts w:ascii="Arial" w:hAnsi="Arial" w:cs="Arial" w:eastAsia="Arial"/>
          <w:sz w:val="48"/>
          <w:szCs w:val="48"/>
          <w:color w:val="131313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54"/>
        </w:rPr>
        <w:t>1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2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w w:val="97"/>
        </w:rPr>
        <w:t>!Yangı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w w:val="98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78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9"/>
          <w:w w:val="7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Altına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Alma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4"/>
        </w:rPr>
        <w:t>12.12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300" w:bottom="280" w:left="220" w:right="340"/>
          <w:cols w:num="2" w:equalWidth="0">
            <w:col w:w="5886" w:space="662"/>
            <w:col w:w="4812"/>
          </w:cols>
        </w:sectPr>
      </w:pPr>
      <w:rPr/>
    </w:p>
    <w:p>
      <w:pPr>
        <w:spacing w:before="0" w:after="0" w:line="240" w:lineRule="auto"/>
        <w:ind w:left="129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2"/>
        </w:rPr>
        <w:t>Şeyi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7"/>
          <w:w w:val="103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757775"/>
          <w:spacing w:val="0"/>
          <w:w w:val="9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" w:after="0" w:line="240" w:lineRule="auto"/>
        <w:ind w:left="14" w:right="-20"/>
        <w:jc w:val="left"/>
        <w:tabs>
          <w:tab w:pos="36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Sahibi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75757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75757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75757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-Kazım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KARAGÖZ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Kiracı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Kullana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2"/>
        </w:rPr>
        <w:t>Kendisi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5" w:after="0" w:line="214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[Amiri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5"/>
          <w:position w:val="-1"/>
        </w:rPr>
        <w:t>ErEdiz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"/>
          <w:w w:val="115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7"/>
          <w:position w:val="-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5"/>
          <w:position w:val="-1"/>
        </w:rPr>
        <w:t>YDIIN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300" w:bottom="280" w:left="220" w:right="340"/>
          <w:cols w:num="2" w:equalWidth="0">
            <w:col w:w="1205" w:space="729"/>
            <w:col w:w="9426"/>
          </w:cols>
        </w:sectPr>
      </w:pPr>
      <w:rPr/>
    </w:p>
    <w:p>
      <w:pPr>
        <w:spacing w:before="6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134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4"/>
        </w:rPr>
        <w:t>Giden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9" w:after="0" w:line="240" w:lineRule="auto"/>
        <w:ind w:left="5" w:right="-20"/>
        <w:jc w:val="left"/>
        <w:rPr>
          <w:rFonts w:ascii="Arial" w:hAnsi="Arial" w:cs="Arial" w:eastAsia="Arial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3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343434"/>
          <w:spacing w:val="0"/>
          <w:w w:val="238"/>
        </w:rPr>
        <w:t>I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14" w:lineRule="exact"/>
        <w:ind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Plakası: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35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FN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3"/>
          <w:position w:val="-1"/>
        </w:rPr>
        <w:t>091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5" w:after="0" w:line="240" w:lineRule="auto"/>
        <w:ind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1"/>
        </w:rPr>
        <w:t>12.05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5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Varı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6"/>
          <w:w w:val="1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0"/>
        </w:rPr>
        <w:t>12.12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300" w:bottom="280" w:left="220" w:right="340"/>
          <w:cols w:num="4" w:equalWidth="0">
            <w:col w:w="622" w:space="1326"/>
            <w:col w:w="1967" w:space="603"/>
            <w:col w:w="1459" w:space="1461"/>
            <w:col w:w="3922"/>
          </w:cols>
        </w:sectPr>
      </w:pPr>
      <w:rPr/>
    </w:p>
    <w:p>
      <w:pPr>
        <w:spacing w:before="1" w:after="0" w:line="240" w:lineRule="auto"/>
        <w:ind w:left="14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Ekibin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4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39" w:right="-73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Yardımcı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3"/>
        </w:rPr>
        <w:t>Ekip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40" w:lineRule="auto"/>
        <w:ind w:left="13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1"/>
        </w:rPr>
        <w:t>Git"1işse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4" w:after="0" w:line="160" w:lineRule="exact"/>
        <w:jc w:val="left"/>
        <w:rPr>
          <w:sz w:val="16"/>
          <w:szCs w:val="16"/>
        </w:rPr>
      </w:pPr>
      <w:rPr/>
      <w:r>
        <w:rPr/>
        <w:br w:type="column"/>
      </w:r>
      <w:r>
        <w:rPr>
          <w:sz w:val="16"/>
          <w:szCs w:val="16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5" w:right="-20"/>
        <w:jc w:val="left"/>
        <w:tabs>
          <w:tab w:pos="14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Sayıs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0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75757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75757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75757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75757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6" w:after="0" w:line="258" w:lineRule="auto"/>
        <w:ind w:left="10" w:right="975" w:firstLine="-1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9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Dönüş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0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240" w:lineRule="auto"/>
        <w:ind w:left="1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Yardıma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5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64" w:after="0" w:line="214" w:lineRule="exact"/>
        <w:ind w:left="10"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Amirini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5"/>
          <w:position w:val="-1"/>
        </w:rPr>
        <w:t>Adı-Soyad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"/>
          <w:w w:val="105"/>
          <w:position w:val="-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75757"/>
          <w:spacing w:val="0"/>
          <w:w w:val="138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39" w:after="0" w:line="240" w:lineRule="auto"/>
        <w:ind w:right="3470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Arıza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      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4"/>
        </w:rPr>
        <w:t>Gelmedi.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65" w:lineRule="auto"/>
        <w:ind w:right="3437" w:firstLine="10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112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   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4"/>
        </w:rPr>
        <w:t>Gelmedi.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Emniyet-Jandarma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4"/>
        </w:rPr>
        <w:t>Gelmedi.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Doğalgaz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   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3"/>
        </w:rPr>
        <w:t>Gelmed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1"/>
          <w:w w:val="103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75757"/>
          <w:spacing w:val="0"/>
          <w:w w:val="117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17" w:lineRule="exact"/>
        <w:ind w:left="91" w:right="2579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211"/>
        </w:rPr>
        <w:t>raç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52"/>
          <w:w w:val="21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38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38"/>
        </w:rPr>
        <w:t>                       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1"/>
          <w:w w:val="13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4"/>
        </w:rPr>
        <w:t>Sayıs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5"/>
          <w:w w:val="104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75757"/>
          <w:spacing w:val="0"/>
          <w:w w:val="115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both"/>
        <w:spacing w:after="0"/>
        <w:sectPr>
          <w:type w:val="continuous"/>
          <w:pgSz w:w="11920" w:h="16840"/>
          <w:pgMar w:top="300" w:bottom="280" w:left="220" w:right="340"/>
          <w:cols w:num="3" w:equalWidth="0">
            <w:col w:w="1319" w:space="635"/>
            <w:col w:w="2218" w:space="357"/>
            <w:col w:w="6831"/>
          </w:cols>
        </w:sectPr>
      </w:pPr>
      <w:rPr/>
    </w:p>
    <w:p>
      <w:pPr>
        <w:spacing w:before="30" w:after="0" w:line="240" w:lineRule="auto"/>
        <w:ind w:left="134" w:right="-73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Olayı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3"/>
        </w:rPr>
        <w:t>Görüldüğü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14" w:lineRule="exact"/>
        <w:ind w:left="14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1"/>
          <w:position w:val="-1"/>
        </w:rPr>
        <w:t>Durum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5" w:after="0" w:line="252" w:lineRule="auto"/>
        <w:ind w:right="487" w:firstLine="96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varıldığında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kendileri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tarafında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söndürülmü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görüldü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Tarafımızda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işlem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2"/>
        </w:rPr>
        <w:t>yapılmadı,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araştırma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5"/>
        </w:rPr>
        <w:t>yapıldı.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300" w:bottom="280" w:left="220" w:right="340"/>
          <w:cols w:num="2" w:equalWidth="0">
            <w:col w:w="1593" w:space="360"/>
            <w:col w:w="9407"/>
          </w:cols>
        </w:sectPr>
      </w:pPr>
      <w:rPr/>
    </w:p>
    <w:p>
      <w:pPr>
        <w:spacing w:before="10" w:after="0" w:line="240" w:lineRule="auto"/>
        <w:ind w:left="4543" w:right="3882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23"/>
        </w:rPr>
        <w:t>öndürmede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2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3"/>
        </w:rPr>
        <w:t>söndürücü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6" w:after="0" w:line="168" w:lineRule="exact"/>
        <w:ind w:left="144" w:right="-20"/>
        <w:jc w:val="left"/>
        <w:tabs>
          <w:tab w:pos="4500" w:val="left"/>
          <w:tab w:pos="6440" w:val="left"/>
          <w:tab w:pos="80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33.139679pt;margin-top:6.982372pt;width:10.544567pt;height:20.5pt;mso-position-horizontal-relative:page;mso-position-vertical-relative:paragraph;z-index:-14991" type="#_x0000_t202" filled="f" stroked="f">
            <v:textbox inset="0,0,0,0">
              <w:txbxContent>
                <w:p>
                  <w:pPr>
                    <w:spacing w:before="0" w:after="0" w:line="410" w:lineRule="exact"/>
                    <w:ind w:right="-101"/>
                    <w:jc w:val="left"/>
                    <w:rPr>
                      <w:rFonts w:ascii="Arial" w:hAnsi="Arial" w:cs="Arial" w:eastAsia="Arial"/>
                      <w:sz w:val="41"/>
                      <w:szCs w:val="41"/>
                    </w:rPr>
                  </w:pPr>
                  <w:rPr/>
                  <w:r>
                    <w:rPr>
                      <w:rFonts w:ascii="Arial" w:hAnsi="Arial" w:cs="Arial" w:eastAsia="Arial"/>
                      <w:sz w:val="41"/>
                      <w:szCs w:val="41"/>
                      <w:color w:val="343434"/>
                      <w:spacing w:val="0"/>
                      <w:w w:val="49"/>
                    </w:rPr>
                    <w:t>ı</w:t>
                  </w:r>
                  <w:r>
                    <w:rPr>
                      <w:rFonts w:ascii="Arial" w:hAnsi="Arial" w:cs="Arial" w:eastAsia="Arial"/>
                      <w:sz w:val="41"/>
                      <w:szCs w:val="41"/>
                      <w:color w:val="343434"/>
                      <w:spacing w:val="35"/>
                      <w:w w:val="49"/>
                    </w:rPr>
                    <w:t> </w:t>
                  </w:r>
                  <w:r>
                    <w:rPr>
                      <w:rFonts w:ascii="Arial" w:hAnsi="Arial" w:cs="Arial" w:eastAsia="Arial"/>
                      <w:sz w:val="41"/>
                      <w:szCs w:val="41"/>
                      <w:color w:val="343434"/>
                      <w:spacing w:val="0"/>
                      <w:w w:val="49"/>
                    </w:rPr>
                    <w:t>-</w:t>
                  </w:r>
                  <w:r>
                    <w:rPr>
                      <w:rFonts w:ascii="Arial" w:hAnsi="Arial" w:cs="Arial" w:eastAsia="Arial"/>
                      <w:sz w:val="41"/>
                      <w:szCs w:val="41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4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4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4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40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4"/>
        </w:rPr>
        <w:t>Su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6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4"/>
        </w:rPr>
        <w:t>m3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4"/>
        </w:rPr>
        <w:t>IKöpük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5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4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4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4"/>
        </w:rPr>
        <w:t>IK.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7"/>
          <w:w w:val="100"/>
          <w:position w:val="-4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575757"/>
          <w:spacing w:val="-5"/>
          <w:w w:val="100"/>
          <w:position w:val="-4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4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575757"/>
          <w:spacing w:val="0"/>
          <w:w w:val="100"/>
          <w:position w:val="-4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575757"/>
          <w:spacing w:val="-19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4"/>
          <w:position w:val="-4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67" w:lineRule="exact"/>
        <w:ind w:right="3089"/>
        <w:jc w:val="right"/>
        <w:rPr>
          <w:rFonts w:ascii="Arial" w:hAnsi="Arial" w:cs="Arial" w:eastAsia="Arial"/>
          <w:sz w:val="41"/>
          <w:szCs w:val="41"/>
        </w:rPr>
      </w:pPr>
      <w:rPr/>
      <w:r>
        <w:rPr>
          <w:rFonts w:ascii="Arial" w:hAnsi="Arial" w:cs="Arial" w:eastAsia="Arial"/>
          <w:sz w:val="41"/>
          <w:szCs w:val="41"/>
          <w:color w:val="343434"/>
          <w:spacing w:val="0"/>
          <w:w w:val="52"/>
          <w:position w:val="1"/>
        </w:rPr>
        <w:t>ı</w:t>
      </w:r>
      <w:r>
        <w:rPr>
          <w:rFonts w:ascii="Arial" w:hAnsi="Arial" w:cs="Arial" w:eastAsia="Arial"/>
          <w:sz w:val="41"/>
          <w:szCs w:val="41"/>
          <w:color w:val="343434"/>
          <w:spacing w:val="23"/>
          <w:w w:val="52"/>
          <w:position w:val="1"/>
        </w:rPr>
        <w:t> </w:t>
      </w:r>
      <w:r>
        <w:rPr>
          <w:rFonts w:ascii="Arial" w:hAnsi="Arial" w:cs="Arial" w:eastAsia="Arial"/>
          <w:sz w:val="41"/>
          <w:szCs w:val="41"/>
          <w:color w:val="343434"/>
          <w:spacing w:val="0"/>
          <w:w w:val="52"/>
          <w:position w:val="1"/>
        </w:rPr>
        <w:t>-</w:t>
      </w:r>
      <w:r>
        <w:rPr>
          <w:rFonts w:ascii="Arial" w:hAnsi="Arial" w:cs="Arial" w:eastAsia="Arial"/>
          <w:sz w:val="41"/>
          <w:szCs w:val="41"/>
          <w:color w:val="000000"/>
          <w:spacing w:val="0"/>
          <w:w w:val="100"/>
          <w:position w:val="0"/>
        </w:rPr>
      </w:r>
    </w:p>
    <w:p>
      <w:pPr>
        <w:spacing w:before="0" w:after="0" w:line="192" w:lineRule="exact"/>
        <w:ind w:left="2101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esnasında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mutfa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malzemeleri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(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Taba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vb)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ile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çatı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kaplama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plastikleri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yanara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5"/>
        </w:rPr>
        <w:t>gördü.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11" w:lineRule="exact"/>
        <w:ind w:left="149" w:right="-20"/>
        <w:jc w:val="left"/>
        <w:tabs>
          <w:tab w:pos="2080" w:val="left"/>
        </w:tabs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Sonundaki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</w:r>
      <w:r>
        <w:rPr>
          <w:rFonts w:ascii="Times New Roman" w:hAnsi="Times New Roman" w:cs="Times New Roman" w:eastAsia="Times New Roman"/>
          <w:sz w:val="16"/>
          <w:szCs w:val="16"/>
          <w:color w:val="343434"/>
          <w:spacing w:val="0"/>
          <w:w w:val="100"/>
        </w:rPr>
        <w:t>Zarar:</w:t>
      </w:r>
      <w:r>
        <w:rPr>
          <w:rFonts w:ascii="Times New Roman" w:hAnsi="Times New Roman" w:cs="Times New Roman" w:eastAsia="Times New Roman"/>
          <w:sz w:val="16"/>
          <w:szCs w:val="16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4343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43434"/>
          <w:spacing w:val="0"/>
          <w:w w:val="100"/>
        </w:rPr>
        <w:t>Eşyada</w:t>
      </w:r>
      <w:r>
        <w:rPr>
          <w:rFonts w:ascii="Times New Roman" w:hAnsi="Times New Roman" w:cs="Times New Roman" w:eastAsia="Times New Roman"/>
          <w:sz w:val="16"/>
          <w:szCs w:val="16"/>
          <w:color w:val="34343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43434"/>
          <w:spacing w:val="0"/>
          <w:w w:val="100"/>
        </w:rPr>
        <w:t>500</w:t>
      </w:r>
      <w:r>
        <w:rPr>
          <w:rFonts w:ascii="Times New Roman" w:hAnsi="Times New Roman" w:cs="Times New Roman" w:eastAsia="Times New Roman"/>
          <w:sz w:val="16"/>
          <w:szCs w:val="16"/>
          <w:color w:val="34343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43434"/>
          <w:spacing w:val="0"/>
          <w:w w:val="100"/>
        </w:rPr>
        <w:t>TL</w:t>
      </w:r>
      <w:r>
        <w:rPr>
          <w:rFonts w:ascii="Times New Roman" w:hAnsi="Times New Roman" w:cs="Times New Roman" w:eastAsia="Times New Roman"/>
          <w:sz w:val="16"/>
          <w:szCs w:val="16"/>
          <w:color w:val="34343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6"/>
          <w:szCs w:val="16"/>
          <w:color w:val="343434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43434"/>
          <w:spacing w:val="0"/>
          <w:w w:val="100"/>
        </w:rPr>
        <w:t>Binada</w:t>
      </w:r>
      <w:r>
        <w:rPr>
          <w:rFonts w:ascii="Times New Roman" w:hAnsi="Times New Roman" w:cs="Times New Roman" w:eastAsia="Times New Roman"/>
          <w:sz w:val="16"/>
          <w:szCs w:val="16"/>
          <w:color w:val="34343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43434"/>
          <w:spacing w:val="0"/>
          <w:w w:val="100"/>
        </w:rPr>
        <w:t>1500</w:t>
      </w:r>
      <w:r>
        <w:rPr>
          <w:rFonts w:ascii="Times New Roman" w:hAnsi="Times New Roman" w:cs="Times New Roman" w:eastAsia="Times New Roman"/>
          <w:sz w:val="16"/>
          <w:szCs w:val="16"/>
          <w:color w:val="343434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43434"/>
          <w:spacing w:val="0"/>
          <w:w w:val="100"/>
        </w:rPr>
        <w:t>TL'dir</w:t>
      </w:r>
      <w:r>
        <w:rPr>
          <w:rFonts w:ascii="Times New Roman" w:hAnsi="Times New Roman" w:cs="Times New Roman" w:eastAsia="Times New Roman"/>
          <w:sz w:val="16"/>
          <w:szCs w:val="16"/>
          <w:color w:val="000000"/>
          <w:spacing w:val="0"/>
          <w:w w:val="100"/>
        </w:rPr>
      </w:r>
    </w:p>
    <w:p>
      <w:pPr>
        <w:spacing w:before="40" w:after="0" w:line="214" w:lineRule="exact"/>
        <w:ind w:left="153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Hasa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2"/>
          <w:position w:val="-1"/>
        </w:rPr>
        <w:t>Durumu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6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40" w:lineRule="auto"/>
        <w:ind w:left="205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başlangıcının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zemi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üzeri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katlı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binanı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çatı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katında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açı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mutfa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2"/>
        </w:rPr>
        <w:t>olarak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52" w:lineRule="auto"/>
        <w:ind w:left="1977" w:right="57" w:firstLine="-181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kısımda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görülmü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olup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araştırma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soruşturmada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ocakta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unutula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kızartma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yağını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2"/>
        </w:rPr>
        <w:t>aşırı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ısınara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parlaması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sonuc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çıkmı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olabileceği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4"/>
        </w:rPr>
        <w:t>varıldı.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300" w:bottom="280" w:left="220" w:right="340"/>
        </w:sectPr>
      </w:pPr>
      <w:rPr/>
    </w:p>
    <w:p>
      <w:pPr>
        <w:spacing w:before="4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0" w:after="0" w:line="240" w:lineRule="auto"/>
        <w:ind w:left="200" w:right="544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37"/>
        </w:rPr>
        <w:t>igortalı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7"/>
          <w:w w:val="13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6" w:after="0" w:line="263" w:lineRule="auto"/>
        <w:ind w:left="153" w:right="151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Gereç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2"/>
        </w:rPr>
        <w:t>Kaybı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Yer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3"/>
        </w:rPr>
        <w:t>Kime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Teslim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3"/>
        </w:rPr>
        <w:t>Edildiği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" w:after="0" w:line="316" w:lineRule="exact"/>
        <w:ind w:left="137" w:right="407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31"/>
          <w:szCs w:val="31"/>
          <w:color w:val="343434"/>
          <w:spacing w:val="-107"/>
          <w:w w:val="100"/>
          <w:position w:val="-4"/>
        </w:rPr>
        <w:t>-</w:t>
      </w:r>
      <w:r>
        <w:rPr>
          <w:rFonts w:ascii="Arial" w:hAnsi="Arial" w:cs="Arial" w:eastAsia="Arial"/>
          <w:sz w:val="19"/>
          <w:szCs w:val="19"/>
          <w:color w:val="575757"/>
          <w:spacing w:val="0"/>
          <w:w w:val="100"/>
          <w:position w:val="7"/>
        </w:rPr>
        <w:t>EV</w:t>
      </w:r>
      <w:r>
        <w:rPr>
          <w:rFonts w:ascii="Arial" w:hAnsi="Arial" w:cs="Arial" w:eastAsia="Arial"/>
          <w:sz w:val="19"/>
          <w:szCs w:val="19"/>
          <w:color w:val="575757"/>
          <w:spacing w:val="-15"/>
          <w:w w:val="100"/>
          <w:position w:val="7"/>
        </w:rPr>
        <w:t> </w:t>
      </w:r>
      <w:r>
        <w:rPr>
          <w:rFonts w:ascii="Arial" w:hAnsi="Arial" w:cs="Arial" w:eastAsia="Arial"/>
          <w:sz w:val="19"/>
          <w:szCs w:val="19"/>
          <w:color w:val="343434"/>
          <w:spacing w:val="0"/>
          <w:w w:val="100"/>
          <w:position w:val="7"/>
        </w:rPr>
        <w:t>'</w:t>
      </w:r>
      <w:r>
        <w:rPr>
          <w:rFonts w:ascii="Arial" w:hAnsi="Arial" w:cs="Arial" w:eastAsia="Arial"/>
          <w:sz w:val="19"/>
          <w:szCs w:val="19"/>
          <w:color w:val="343434"/>
          <w:spacing w:val="13"/>
          <w:w w:val="100"/>
          <w:position w:val="7"/>
        </w:rPr>
        <w:t> </w:t>
      </w:r>
      <w:r>
        <w:rPr>
          <w:rFonts w:ascii="Arial" w:hAnsi="Arial" w:cs="Arial" w:eastAsia="Arial"/>
          <w:sz w:val="18"/>
          <w:szCs w:val="18"/>
          <w:color w:val="343434"/>
          <w:spacing w:val="0"/>
          <w:w w:val="100"/>
          <w:position w:val="7"/>
        </w:rPr>
        <w:t>:</w:t>
      </w:r>
      <w:r>
        <w:rPr>
          <w:rFonts w:ascii="Arial" w:hAnsi="Arial" w:cs="Arial" w:eastAsia="Arial"/>
          <w:sz w:val="18"/>
          <w:szCs w:val="18"/>
          <w:color w:val="343434"/>
          <w:spacing w:val="0"/>
          <w:w w:val="100"/>
          <w:position w:val="7"/>
        </w:rPr>
        <w:t>n</w:t>
      </w:r>
      <w:r>
        <w:rPr>
          <w:rFonts w:ascii="Arial" w:hAnsi="Arial" w:cs="Arial" w:eastAsia="Arial"/>
          <w:sz w:val="18"/>
          <w:szCs w:val="18"/>
          <w:color w:val="343434"/>
          <w:spacing w:val="19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22"/>
          <w:w w:val="93"/>
          <w:position w:val="7"/>
        </w:rPr>
        <w:t>D</w:t>
      </w:r>
      <w:r>
        <w:rPr>
          <w:rFonts w:ascii="Times New Roman" w:hAnsi="Times New Roman" w:cs="Times New Roman" w:eastAsia="Times New Roman"/>
          <w:sz w:val="26"/>
          <w:szCs w:val="26"/>
          <w:color w:val="575757"/>
          <w:spacing w:val="-27"/>
          <w:w w:val="62"/>
          <w:position w:val="-4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73"/>
          <w:w w:val="93"/>
          <w:position w:val="7"/>
        </w:rPr>
        <w:t>ö</w:t>
      </w:r>
      <w:r>
        <w:rPr>
          <w:rFonts w:ascii="Times New Roman" w:hAnsi="Times New Roman" w:cs="Times New Roman" w:eastAsia="Times New Roman"/>
          <w:sz w:val="26"/>
          <w:szCs w:val="26"/>
          <w:color w:val="575757"/>
          <w:spacing w:val="0"/>
          <w:w w:val="62"/>
          <w:position w:val="-4"/>
        </w:rPr>
        <w:t>.</w:t>
      </w:r>
      <w:r>
        <w:rPr>
          <w:rFonts w:ascii="Times New Roman" w:hAnsi="Times New Roman" w:cs="Times New Roman" w:eastAsia="Times New Roman"/>
          <w:sz w:val="26"/>
          <w:szCs w:val="26"/>
          <w:color w:val="575757"/>
          <w:spacing w:val="-37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7"/>
        </w:rPr>
        <w:t>nUşll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50" w:lineRule="exact"/>
        <w:ind w:left="828" w:right="-68"/>
        <w:jc w:val="left"/>
        <w:tabs>
          <w:tab w:pos="13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Olü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4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2"/>
          <w:position w:val="1"/>
        </w:rPr>
        <w:t>Yaralı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4" w:after="0" w:line="160" w:lineRule="exact"/>
        <w:jc w:val="left"/>
        <w:rPr>
          <w:sz w:val="16"/>
          <w:szCs w:val="16"/>
        </w:rPr>
      </w:pPr>
      <w:rPr/>
      <w:r>
        <w:rPr/>
        <w:br w:type="column"/>
      </w:r>
      <w:r>
        <w:rPr>
          <w:sz w:val="16"/>
          <w:szCs w:val="16"/>
        </w:rPr>
      </w:r>
    </w:p>
    <w:p>
      <w:pPr>
        <w:spacing w:before="0" w:after="0" w:line="258" w:lineRule="auto"/>
        <w:ind w:left="38" w:right="1690" w:firstLine="-3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Sirketi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Adı: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0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1"/>
        </w:rPr>
        <w:t>yok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6" w:after="0" w:line="370" w:lineRule="exact"/>
        <w:ind w:right="-53" w:firstLine="91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Kazım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KARAGÖZ'e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teslim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5"/>
        </w:rPr>
        <w:t>edildi.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Tarih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1"/>
        </w:rPr>
        <w:t>:08.05.2017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8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GiDE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EKiP: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Bostanlı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1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343434"/>
          <w:spacing w:val="0"/>
          <w:w w:val="123"/>
        </w:rPr>
        <w:t>I.</w:t>
      </w:r>
      <w:r>
        <w:rPr>
          <w:rFonts w:ascii="Arial" w:hAnsi="Arial" w:cs="Arial" w:eastAsia="Arial"/>
          <w:sz w:val="19"/>
          <w:szCs w:val="19"/>
          <w:color w:val="343434"/>
          <w:spacing w:val="4"/>
          <w:w w:val="12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23"/>
        </w:rPr>
        <w:t>Posta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9" w:after="0" w:line="150" w:lineRule="exact"/>
        <w:jc w:val="left"/>
        <w:rPr>
          <w:sz w:val="15"/>
          <w:szCs w:val="15"/>
        </w:rPr>
      </w:pPr>
      <w:rPr/>
      <w:r>
        <w:rPr/>
        <w:br w:type="column"/>
      </w:r>
      <w:r>
        <w:rPr>
          <w:sz w:val="15"/>
          <w:szCs w:val="15"/>
        </w:rPr>
      </w:r>
    </w:p>
    <w:p>
      <w:pPr>
        <w:spacing w:before="0" w:after="0" w:line="240" w:lineRule="auto"/>
        <w:ind w:left="737"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89"/>
        </w:rPr>
        <w:t>IBed.eli: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!Saati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5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"/>
          <w:w w:val="105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575757"/>
          <w:spacing w:val="8"/>
          <w:w w:val="9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4"/>
        </w:rPr>
        <w:t>58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7" w:after="0" w:line="150" w:lineRule="exact"/>
        <w:jc w:val="left"/>
        <w:rPr>
          <w:sz w:val="15"/>
          <w:szCs w:val="15"/>
        </w:rPr>
      </w:pPr>
      <w:rPr/>
      <w:r>
        <w:rPr/>
        <w:br w:type="column"/>
      </w:r>
      <w:r>
        <w:rPr>
          <w:sz w:val="15"/>
          <w:szCs w:val="15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w w:val="103"/>
        </w:rPr>
        <w:t>ONAYLA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6"/>
          <w:w w:val="104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1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300" w:bottom="280" w:left="220" w:right="340"/>
          <w:cols w:num="4" w:equalWidth="0">
            <w:col w:w="1834" w:space="138"/>
            <w:col w:w="2894" w:space="1017"/>
            <w:col w:w="1330" w:space="1393"/>
            <w:col w:w="2754"/>
          </w:cols>
        </w:sectPr>
      </w:pPr>
      <w:rPr/>
    </w:p>
    <w:p>
      <w:pPr>
        <w:spacing w:before="63" w:after="0" w:line="214" w:lineRule="exact"/>
        <w:ind w:left="163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2"/>
          <w:position w:val="-1"/>
        </w:rPr>
        <w:t>Varsa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300" w:bottom="280" w:left="220" w:right="340"/>
        </w:sectPr>
      </w:pPr>
      <w:rPr/>
    </w:p>
    <w:p>
      <w:pPr>
        <w:spacing w:before="11" w:after="0" w:line="240" w:lineRule="exact"/>
        <w:jc w:val="left"/>
        <w:rPr>
          <w:sz w:val="24"/>
          <w:szCs w:val="24"/>
        </w:rPr>
      </w:pPr>
      <w:rPr/>
      <w:r>
        <w:rPr/>
        <w:pict>
          <v:group style="position:absolute;margin-left:15.915078pt;margin-top:37.87759pt;width:569.592292pt;height:778.630053pt;mso-position-horizontal-relative:page;mso-position-vertical-relative:page;z-index:-14994" coordorigin="318,758" coordsize="11392,15573">
            <v:shape style="position:absolute;left:9581;top:826;width:1114;height:1114" type="#_x0000_t75">
              <v:imagedata r:id="rId15" o:title=""/>
            </v:shape>
            <v:group style="position:absolute;left:325;top:801;width:11310;height:2" coordorigin="325,801" coordsize="11310,2">
              <v:shape style="position:absolute;left:325;top:801;width:11310;height:2" coordorigin="325,801" coordsize="11310,0" path="m325,801l11636,801e" filled="f" stroked="t" strokeweight=".717973pt" strokecolor="#5B5B5B">
                <v:path arrowok="t"/>
              </v:shape>
            </v:group>
            <v:group style="position:absolute;left:364;top:767;width:2;height:15553" coordorigin="364,767" coordsize="2,15553">
              <v:shape style="position:absolute;left:364;top:767;width:2;height:15553" coordorigin="364,767" coordsize="0,15553" path="m364,16321l364,767e" filled="f" stroked="t" strokeweight=".957298pt" strokecolor="#484848">
                <v:path arrowok="t"/>
              </v:shape>
            </v:group>
            <v:group style="position:absolute;left:2152;top:786;width:2;height:1194" coordorigin="2152,786" coordsize="2,1194">
              <v:shape style="position:absolute;left:2152;top:786;width:2;height:1194" coordorigin="2152,786" coordsize="0,1194" path="m2152,1980l2152,786e" filled="f" stroked="t" strokeweight=".478649pt" strokecolor="#747474">
                <v:path arrowok="t"/>
              </v:shape>
            </v:group>
            <v:group style="position:absolute;left:8956;top:796;width:2;height:1189" coordorigin="8956,796" coordsize="2,1189">
              <v:shape style="position:absolute;left:8956;top:796;width:2;height:1189" coordorigin="8956,796" coordsize="0,1189" path="m8956,1985l8956,796e" filled="f" stroked="t" strokeweight=".717973pt" strokecolor="#4F4F4F">
                <v:path arrowok="t"/>
              </v:shape>
            </v:group>
            <v:group style="position:absolute;left:325;top:1971;width:11315;height:2" coordorigin="325,1971" coordsize="11315,2">
              <v:shape style="position:absolute;left:325;top:1971;width:11315;height:2" coordorigin="325,1971" coordsize="11315,0" path="m325,1971l11641,1971e" filled="f" stroked="t" strokeweight=".717973pt" strokecolor="#4B4B4B">
                <v:path arrowok="t"/>
              </v:shape>
            </v:group>
            <v:group style="position:absolute;left:11650;top:786;width:2;height:15496" coordorigin="11650,786" coordsize="2,15496">
              <v:shape style="position:absolute;left:11650;top:786;width:2;height:15496" coordorigin="11650,786" coordsize="0,15496" path="m11650,16282l11650,786e" filled="f" stroked="t" strokeweight=".717973pt" strokecolor="#545454">
                <v:path arrowok="t"/>
              </v:shape>
            </v:group>
            <v:group style="position:absolute;left:325;top:2210;width:11315;height:2" coordorigin="325,2210" coordsize="11315,2">
              <v:shape style="position:absolute;left:325;top:2210;width:11315;height:2" coordorigin="325,2210" coordsize="11315,0" path="m325,2210l11641,2210e" filled="f" stroked="t" strokeweight=".717973pt" strokecolor="#4F4F4F">
                <v:path arrowok="t"/>
              </v:shape>
            </v:group>
            <v:group style="position:absolute;left:325;top:2455;width:11315;height:2" coordorigin="325,2455" coordsize="11315,2">
              <v:shape style="position:absolute;left:325;top:2455;width:11315;height:2" coordorigin="325,2455" coordsize="11315,0" path="m325,2455l11641,2455e" filled="f" stroked="t" strokeweight=".717973pt" strokecolor="#4B4B4B">
                <v:path arrowok="t"/>
              </v:shape>
            </v:group>
            <v:group style="position:absolute;left:335;top:2695;width:11306;height:2" coordorigin="335,2695" coordsize="11306,2">
              <v:shape style="position:absolute;left:335;top:2695;width:11306;height:2" coordorigin="335,2695" coordsize="11306,0" path="m335,2695l11641,2695e" filled="f" stroked="t" strokeweight=".717973pt" strokecolor="#4F4F4F">
                <v:path arrowok="t"/>
              </v:shape>
            </v:group>
            <v:group style="position:absolute;left:330;top:2939;width:11315;height:2" coordorigin="330,2939" coordsize="11315,2">
              <v:shape style="position:absolute;left:330;top:2939;width:11315;height:2" coordorigin="330,2939" coordsize="11315,0" path="m330,2939l11646,2939e" filled="f" stroked="t" strokeweight=".717973pt" strokecolor="#545454">
                <v:path arrowok="t"/>
              </v:shape>
            </v:group>
            <v:group style="position:absolute;left:2178;top:3908;width:2;height:12403" coordorigin="2178,3908" coordsize="2,12403">
              <v:shape style="position:absolute;left:2178;top:3908;width:2;height:12403" coordorigin="2178,3908" coordsize="0,12403" path="m2178,16311l2178,3908e" filled="f" stroked="t" strokeweight=".957298pt" strokecolor="#444444">
                <v:path arrowok="t"/>
              </v:shape>
            </v:group>
            <v:group style="position:absolute;left:3645;top:3169;width:2;height:753" coordorigin="3645,3169" coordsize="2,753">
              <v:shape style="position:absolute;left:3645;top:3169;width:2;height:753" coordorigin="3645,3169" coordsize="0,753" path="m3645,3922l3645,3169e" filled="f" stroked="t" strokeweight=".957298pt" strokecolor="#545454">
                <v:path arrowok="t"/>
              </v:shape>
            </v:group>
            <v:group style="position:absolute;left:6773;top:3169;width:2;height:758" coordorigin="6773,3169" coordsize="2,758">
              <v:shape style="position:absolute;left:6773;top:3169;width:2;height:758" coordorigin="6773,3169" coordsize="0,758" path="m6773,3927l6773,3169e" filled="f" stroked="t" strokeweight=".717973pt" strokecolor="#484848">
                <v:path arrowok="t"/>
              </v:shape>
            </v:group>
            <v:group style="position:absolute;left:330;top:3915;width:11315;height:2" coordorigin="330,3915" coordsize="11315,2">
              <v:shape style="position:absolute;left:330;top:3915;width:11315;height:2" coordorigin="330,3915" coordsize="11315,0" path="m330,3915l11646,3915e" filled="f" stroked="t" strokeweight=".957298pt" strokecolor="#4F4F4F">
                <v:path arrowok="t"/>
              </v:shape>
            </v:group>
            <v:group style="position:absolute;left:330;top:3179;width:11315;height:2" coordorigin="330,3179" coordsize="11315,2">
              <v:shape style="position:absolute;left:330;top:3179;width:11315;height:2" coordorigin="330,3179" coordsize="11315,0" path="m330,3179l11646,3179e" filled="f" stroked="t" strokeweight=".717973pt" strokecolor="#545454">
                <v:path arrowok="t"/>
              </v:shape>
            </v:group>
            <v:group style="position:absolute;left:2149;top:4433;width:9501;height:2" coordorigin="2149,4433" coordsize="9501,2">
              <v:shape style="position:absolute;left:2149;top:4433;width:9501;height:2" coordorigin="2149,4433" coordsize="9501,0" path="m2149,4433l11650,4433e" filled="f" stroked="t" strokeweight=".717973pt" strokecolor="#4F4F4F">
                <v:path arrowok="t"/>
              </v:shape>
            </v:group>
            <v:group style="position:absolute;left:4715;top:4919;width:6940;height:2" coordorigin="4715,4919" coordsize="6940,2">
              <v:shape style="position:absolute;left:4715;top:4919;width:6940;height:2" coordorigin="4715,4919" coordsize="6940,0" path="m4715,4919l11655,4919e" filled="f" stroked="t" strokeweight=".717973pt" strokecolor="#4F4F4F">
                <v:path arrowok="t"/>
              </v:shape>
            </v:group>
            <v:group style="position:absolute;left:4729;top:4421;width:2;height:2234" coordorigin="4729,4421" coordsize="2,2234">
              <v:shape style="position:absolute;left:4729;top:4421;width:2;height:2234" coordorigin="4729,4421" coordsize="0,2234" path="m4729,6655l4729,4421e" filled="f" stroked="t" strokeweight=".717973pt" strokecolor="#484848">
                <v:path arrowok="t"/>
              </v:shape>
            </v:group>
            <v:group style="position:absolute;left:335;top:5883;width:11320;height:2" coordorigin="335,5883" coordsize="11320,2">
              <v:shape style="position:absolute;left:335;top:5883;width:11320;height:2" coordorigin="335,5883" coordsize="11320,0" path="m335,5883l11655,5883e" filled="f" stroked="t" strokeweight=".717973pt" strokecolor="#4B4B4B">
                <v:path arrowok="t"/>
              </v:shape>
            </v:group>
            <v:group style="position:absolute;left:330;top:4193;width:11320;height:2" coordorigin="330,4193" coordsize="11320,2">
              <v:shape style="position:absolute;left:330;top:4193;width:11320;height:2" coordorigin="330,4193" coordsize="11320,0" path="m330,4193l11650,4193e" filled="f" stroked="t" strokeweight=".717973pt" strokecolor="#484848">
                <v:path arrowok="t"/>
              </v:shape>
            </v:group>
            <v:group style="position:absolute;left:4724;top:5159;width:6931;height:2" coordorigin="4724,5159" coordsize="6931,2">
              <v:shape style="position:absolute;left:4724;top:5159;width:6931;height:2" coordorigin="4724,5159" coordsize="6931,0" path="m4724,5159l11655,5159e" filled="f" stroked="t" strokeweight=".717973pt" strokecolor="#4F4F4F">
                <v:path arrowok="t"/>
              </v:shape>
            </v:group>
            <v:group style="position:absolute;left:4724;top:5403;width:6931;height:2" coordorigin="4724,5403" coordsize="6931,2">
              <v:shape style="position:absolute;left:4724;top:5403;width:6931;height:2" coordorigin="4724,5403" coordsize="6931,0" path="m4724,5403l11655,5403e" filled="f" stroked="t" strokeweight=".717973pt" strokecolor="#545454">
                <v:path arrowok="t"/>
              </v:shape>
            </v:group>
            <v:group style="position:absolute;left:2149;top:5643;width:9506;height:2" coordorigin="2149,5643" coordsize="9506,2">
              <v:shape style="position:absolute;left:2149;top:5643;width:9506;height:2" coordorigin="2149,5643" coordsize="9506,0" path="m2149,5643l11655,5643e" filled="f" stroked="t" strokeweight=".717973pt" strokecolor="#4B4B4B">
                <v:path arrowok="t"/>
              </v:shape>
            </v:group>
            <v:group style="position:absolute;left:7644;top:5873;width:2;height:786" coordorigin="7644,5873" coordsize="2,786">
              <v:shape style="position:absolute;left:7644;top:5873;width:2;height:786" coordorigin="7644,5873" coordsize="0,786" path="m7644,6660l7644,5873e" filled="f" stroked="t" strokeweight=".957298pt" strokecolor="#4F4F4F">
                <v:path arrowok="t"/>
              </v:shape>
            </v:group>
            <v:group style="position:absolute;left:2154;top:6360;width:9506;height:2" coordorigin="2154,6360" coordsize="9506,2">
              <v:shape style="position:absolute;left:2154;top:6360;width:9506;height:2" coordorigin="2154,6360" coordsize="9506,0" path="m2154,6360l11660,6360e" filled="f" stroked="t" strokeweight=".957298pt" strokecolor="#4F4F4F">
                <v:path arrowok="t"/>
              </v:shape>
            </v:group>
            <v:group style="position:absolute;left:2154;top:6648;width:9506;height:2" coordorigin="2154,6648" coordsize="9506,2">
              <v:shape style="position:absolute;left:2154;top:6648;width:9506;height:2" coordorigin="2154,6648" coordsize="9506,0" path="m2154,6648l11660,6648e" filled="f" stroked="t" strokeweight=".717973pt" strokecolor="#4B4B4B">
                <v:path arrowok="t"/>
              </v:shape>
            </v:group>
            <v:group style="position:absolute;left:335;top:6892;width:11325;height:2" coordorigin="335,6892" coordsize="11325,2">
              <v:shape style="position:absolute;left:335;top:6892;width:11325;height:2" coordorigin="335,6892" coordsize="11325,0" path="m335,6892l11660,6892e" filled="f" stroked="t" strokeweight=".717973pt" strokecolor="#4F4F4F">
                <v:path arrowok="t"/>
              </v:shape>
            </v:group>
            <v:group style="position:absolute;left:335;top:7362;width:11330;height:2" coordorigin="335,7362" coordsize="11330,2">
              <v:shape style="position:absolute;left:335;top:7362;width:11330;height:2" coordorigin="335,7362" coordsize="11330,0" path="m335,7362l11665,7362e" filled="f" stroked="t" strokeweight=".717973pt" strokecolor="#4F4F4F">
                <v:path arrowok="t"/>
              </v:shape>
            </v:group>
            <v:group style="position:absolute;left:4729;top:7604;width:6940;height:2" coordorigin="4729,7604" coordsize="6940,2">
              <v:shape style="position:absolute;left:4729;top:7604;width:6940;height:2" coordorigin="4729,7604" coordsize="6940,0" path="m4729,7604l11669,7604e" filled="f" stroked="t" strokeweight=".717973pt" strokecolor="#545454">
                <v:path arrowok="t"/>
              </v:shape>
            </v:group>
            <v:group style="position:absolute;left:4739;top:7355;width:2;height:767" coordorigin="4739,7355" coordsize="2,767">
              <v:shape style="position:absolute;left:4739;top:7355;width:2;height:767" coordorigin="4739,7355" coordsize="0,767" path="m4739,8122l4739,7355e" filled="f" stroked="t" strokeweight=".957298pt" strokecolor="#4F4F4F">
                <v:path arrowok="t"/>
              </v:shape>
            </v:group>
            <v:group style="position:absolute;left:4729;top:7844;width:6940;height:2" coordorigin="4729,7844" coordsize="6940,2">
              <v:shape style="position:absolute;left:4729;top:7844;width:6940;height:2" coordorigin="4729,7844" coordsize="6940,0" path="m4729,7844l11669,7844e" filled="f" stroked="t" strokeweight=".717973pt" strokecolor="#545454">
                <v:path arrowok="t"/>
              </v:shape>
            </v:group>
            <v:group style="position:absolute;left:345;top:8112;width:11325;height:2" coordorigin="345,8112" coordsize="11325,2">
              <v:shape style="position:absolute;left:345;top:8112;width:11325;height:2" coordorigin="345,8112" coordsize="11325,0" path="m345,8112l11669,8112e" filled="f" stroked="t" strokeweight=".717973pt" strokecolor="#4B4B4B">
                <v:path arrowok="t"/>
              </v:shape>
            </v:group>
            <v:group style="position:absolute;left:340;top:8925;width:11330;height:2" coordorigin="340,8925" coordsize="11330,2">
              <v:shape style="position:absolute;left:340;top:8925;width:11330;height:2" coordorigin="340,8925" coordsize="11330,0" path="m340,8925l11669,8925e" filled="f" stroked="t" strokeweight=".717973pt" strokecolor="#4F4F4F">
                <v:path arrowok="t"/>
              </v:shape>
            </v:group>
            <v:group style="position:absolute;left:349;top:9769;width:11325;height:2" coordorigin="349,9769" coordsize="11325,2">
              <v:shape style="position:absolute;left:349;top:9769;width:11325;height:2" coordorigin="349,9769" coordsize="11325,0" path="m349,9769l11674,9769e" filled="f" stroked="t" strokeweight=".717973pt" strokecolor="#4B4B4B">
                <v:path arrowok="t"/>
              </v:shape>
            </v:group>
            <v:group style="position:absolute;left:349;top:10009;width:11325;height:2" coordorigin="349,10009" coordsize="11325,2">
              <v:shape style="position:absolute;left:349;top:10009;width:11325;height:2" coordorigin="349,10009" coordsize="11325,0" path="m349,10009l11674,10009e" filled="f" stroked="t" strokeweight=".717973pt" strokecolor="#4B4B4B">
                <v:path arrowok="t"/>
              </v:shape>
            </v:group>
            <v:group style="position:absolute;left:349;top:10251;width:11325;height:2" coordorigin="349,10251" coordsize="11325,2">
              <v:shape style="position:absolute;left:349;top:10251;width:11325;height:2" coordorigin="349,10251" coordsize="11325,0" path="m349,10251l11674,10251e" filled="f" stroked="t" strokeweight=".717973pt" strokecolor="#4B4B4B">
                <v:path arrowok="t"/>
              </v:shape>
            </v:group>
            <v:group style="position:absolute;left:354;top:10733;width:11330;height:2" coordorigin="354,10733" coordsize="11330,2">
              <v:shape style="position:absolute;left:354;top:10733;width:11330;height:2" coordorigin="354,10733" coordsize="11330,0" path="m354,10733l11684,10733e" filled="f" stroked="t" strokeweight=".717973pt" strokecolor="#4F4F4F">
                <v:path arrowok="t"/>
              </v:shape>
            </v:group>
            <v:group style="position:absolute;left:1515;top:11152;width:2;height:5159" coordorigin="1515,11152" coordsize="2,5159">
              <v:shape style="position:absolute;left:1515;top:11152;width:2;height:5159" coordorigin="1515,11152" coordsize="0,5159" path="m1515,16311l1515,11152e" filled="f" stroked="t" strokeweight=".717973pt" strokecolor="#444444">
                <v:path arrowok="t"/>
              </v:shape>
            </v:group>
            <v:group style="position:absolute;left:354;top:11492;width:11330;height:2" coordorigin="354,11492" coordsize="11330,2">
              <v:shape style="position:absolute;left:354;top:11492;width:11330;height:2" coordorigin="354,11492" coordsize="11330,0" path="m354,11492l11684,11492e" filled="f" stroked="t" strokeweight=".717973pt" strokecolor="#4F4F4F">
                <v:path arrowok="t"/>
              </v:shape>
            </v:group>
            <v:group style="position:absolute;left:359;top:13590;width:1838;height:2" coordorigin="359,13590" coordsize="1838,2">
              <v:shape style="position:absolute;left:359;top:13590;width:1838;height:2" coordorigin="359,13590" coordsize="1838,0" path="m359,13590l2197,13590e" filled="f" stroked="t" strokeweight=".957298pt" strokecolor="#606060">
                <v:path arrowok="t"/>
              </v:shape>
            </v:group>
            <v:group style="position:absolute;left:373;top:16282;width:11330;height:2" coordorigin="373,16282" coordsize="11330,2">
              <v:shape style="position:absolute;left:373;top:16282;width:11330;height:2" coordorigin="373,16282" coordsize="11330,0" path="m373,16282l11703,16282e" filled="f" stroked="t" strokeweight=".717973pt" strokecolor="#575757">
                <v:path arrowok="t"/>
              </v:shape>
            </v:group>
            <v:group style="position:absolute;left:931;top:11037;width:2;height:5269" coordorigin="931,11037" coordsize="2,5269">
              <v:shape style="position:absolute;left:931;top:11037;width:2;height:5269" coordorigin="931,11037" coordsize="0,5269" path="m931,16306l931,11037e" filled="f" stroked="t" strokeweight=".717973pt" strokecolor="#444444">
                <v:path arrowok="t"/>
              </v:shape>
            </v:group>
            <v:group style="position:absolute;left:2838;top:14729;width:1340;height:2" coordorigin="2838,14729" coordsize="1340,2">
              <v:shape style="position:absolute;left:2838;top:14729;width:1340;height:2" coordorigin="2838,14729" coordsize="1340,0" path="m2838,14729l4179,14729e" filled="f" stroked="t" strokeweight="2.393245pt" strokecolor="#3F4B90">
                <v:path arrowok="t"/>
              </v:shape>
            </v:group>
            <v:group style="position:absolute;left:7235;top:10965;width:2;height:5317" coordorigin="7235,10965" coordsize="2,5317">
              <v:shape style="position:absolute;left:7235;top:10965;width:2;height:5317" coordorigin="7235,10965" coordsize="0,5317" path="m7235,16282l7235,10965e" filled="f" stroked="t" strokeweight=".717973pt" strokecolor="#484848">
                <v:path arrowok="t"/>
              </v:shape>
            </v:group>
            <w10:wrap type="none"/>
          </v:group>
        </w:pict>
      </w:r>
      <w:r>
        <w:rPr>
          <w:sz w:val="24"/>
          <w:szCs w:val="24"/>
        </w:rPr>
      </w:r>
    </w:p>
    <w:p>
      <w:pPr>
        <w:spacing w:before="0" w:after="0" w:line="240" w:lineRule="auto"/>
        <w:ind w:left="2121" w:right="-148"/>
        <w:jc w:val="left"/>
        <w:tabs>
          <w:tab w:pos="3360" w:val="left"/>
          <w:tab w:pos="46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Üst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ıniri: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2"/>
        </w:rPr>
        <w:t>Koyan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688" w:lineRule="exact"/>
        <w:ind w:left="279" w:right="-20"/>
        <w:jc w:val="left"/>
        <w:tabs>
          <w:tab w:pos="48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shape style="width:11.52pt;height:33.599998pt;mso-position-horizontal-relative:char;mso-position-vertical-relative:line" type="#_x0000_t75">
            <v:imagedata r:id="rId16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  <w:position w:val="32"/>
        </w:rPr>
        <w:t>                                                          </w:t>
      </w:r>
      <w:r>
        <w:rPr>
          <w:rFonts w:ascii="Times New Roman" w:hAnsi="Times New Roman" w:cs="Times New Roman" w:eastAsia="Times New Roman"/>
          <w:sz w:val="26"/>
          <w:szCs w:val="26"/>
          <w:color w:val="343D87"/>
          <w:spacing w:val="0"/>
          <w:w w:val="376"/>
          <w:i/>
          <w:position w:val="32"/>
        </w:rPr>
        <w:t>V</w:t>
      </w:r>
      <w:r>
        <w:rPr>
          <w:rFonts w:ascii="Times New Roman" w:hAnsi="Times New Roman" w:cs="Times New Roman" w:eastAsia="Times New Roman"/>
          <w:sz w:val="26"/>
          <w:szCs w:val="26"/>
          <w:color w:val="343D87"/>
          <w:spacing w:val="0"/>
          <w:w w:val="100"/>
          <w:i/>
          <w:position w:val="32"/>
        </w:rPr>
        <w:tab/>
      </w:r>
      <w:r>
        <w:rPr>
          <w:rFonts w:ascii="Times New Roman" w:hAnsi="Times New Roman" w:cs="Times New Roman" w:eastAsia="Times New Roman"/>
          <w:sz w:val="26"/>
          <w:szCs w:val="26"/>
          <w:color w:val="343D87"/>
          <w:spacing w:val="0"/>
          <w:w w:val="100"/>
          <w:i/>
          <w:position w:val="32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32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32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9"/>
          <w:w w:val="100"/>
          <w:position w:val="3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4"/>
          <w:position w:val="32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88" w:lineRule="exact"/>
        <w:ind w:left="2331" w:right="-20"/>
        <w:jc w:val="left"/>
        <w:tabs>
          <w:tab w:pos="4520" w:val="left"/>
        </w:tabs>
        <w:rPr>
          <w:rFonts w:ascii="Times New Roman" w:hAnsi="Times New Roman" w:cs="Times New Roman" w:eastAsia="Times New Roman"/>
          <w:sz w:val="25"/>
          <w:szCs w:val="25"/>
        </w:rPr>
      </w:pPr>
      <w:rPr/>
      <w:r>
        <w:rPr>
          <w:rFonts w:ascii="Times New Roman" w:hAnsi="Times New Roman" w:cs="Times New Roman" w:eastAsia="Times New Roman"/>
          <w:sz w:val="25"/>
          <w:szCs w:val="25"/>
          <w:color w:val="575757"/>
          <w:spacing w:val="0"/>
          <w:w w:val="460"/>
          <w:position w:val="-3"/>
        </w:rPr>
        <w:t>Na</w:t>
      </w:r>
      <w:r>
        <w:rPr>
          <w:rFonts w:ascii="Times New Roman" w:hAnsi="Times New Roman" w:cs="Times New Roman" w:eastAsia="Times New Roman"/>
          <w:sz w:val="25"/>
          <w:szCs w:val="25"/>
          <w:color w:val="575757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25"/>
          <w:szCs w:val="25"/>
          <w:color w:val="575757"/>
          <w:spacing w:val="0"/>
          <w:w w:val="460"/>
          <w:position w:val="-3"/>
        </w:rPr>
        <w:t>K</w:t>
      </w:r>
      <w:r>
        <w:rPr>
          <w:rFonts w:ascii="Times New Roman" w:hAnsi="Times New Roman" w:cs="Times New Roman" w:eastAsia="Times New Roman"/>
          <w:sz w:val="25"/>
          <w:szCs w:val="25"/>
          <w:color w:val="000000"/>
          <w:spacing w:val="0"/>
          <w:w w:val="100"/>
          <w:position w:val="0"/>
        </w:rPr>
      </w:r>
    </w:p>
    <w:p>
      <w:pPr>
        <w:spacing w:before="0" w:after="0" w:line="156" w:lineRule="exact"/>
        <w:ind w:left="2322" w:right="-20"/>
        <w:jc w:val="left"/>
        <w:rPr>
          <w:rFonts w:ascii="Arial" w:hAnsi="Arial" w:cs="Arial" w:eastAsia="Arial"/>
          <w:sz w:val="20"/>
          <w:szCs w:val="20"/>
        </w:rPr>
      </w:pPr>
      <w:rPr/>
      <w:r>
        <w:rPr>
          <w:rFonts w:ascii="Arial" w:hAnsi="Arial" w:cs="Arial" w:eastAsia="Arial"/>
          <w:sz w:val="20"/>
          <w:szCs w:val="20"/>
          <w:color w:val="343434"/>
          <w:w w:val="124"/>
          <w:position w:val="1"/>
        </w:rPr>
        <w:t>itfaiy</w:t>
      </w:r>
      <w:r>
        <w:rPr>
          <w:rFonts w:ascii="Arial" w:hAnsi="Arial" w:cs="Arial" w:eastAsia="Arial"/>
          <w:sz w:val="20"/>
          <w:szCs w:val="20"/>
          <w:color w:val="343434"/>
          <w:w w:val="125"/>
          <w:position w:val="1"/>
        </w:rPr>
        <w:t>e</w:t>
      </w:r>
      <w:r>
        <w:rPr>
          <w:rFonts w:ascii="Arial" w:hAnsi="Arial" w:cs="Arial" w:eastAsia="Arial"/>
          <w:sz w:val="20"/>
          <w:szCs w:val="20"/>
          <w:color w:val="343434"/>
          <w:spacing w:val="-30"/>
          <w:w w:val="100"/>
          <w:position w:val="1"/>
        </w:rPr>
        <w:t> </w:t>
      </w:r>
      <w:r>
        <w:rPr>
          <w:rFonts w:ascii="Arial" w:hAnsi="Arial" w:cs="Arial" w:eastAsia="Arial"/>
          <w:sz w:val="20"/>
          <w:szCs w:val="20"/>
          <w:color w:val="575757"/>
          <w:spacing w:val="11"/>
          <w:w w:val="47"/>
          <w:position w:val="1"/>
        </w:rPr>
        <w:t>.</w:t>
      </w:r>
      <w:r>
        <w:rPr>
          <w:rFonts w:ascii="Arial" w:hAnsi="Arial" w:cs="Arial" w:eastAsia="Arial"/>
          <w:sz w:val="20"/>
          <w:szCs w:val="20"/>
          <w:color w:val="343434"/>
          <w:spacing w:val="0"/>
          <w:w w:val="109"/>
          <w:position w:val="1"/>
        </w:rPr>
        <w:t>Kuze</w:t>
      </w:r>
      <w:r>
        <w:rPr>
          <w:rFonts w:ascii="Arial" w:hAnsi="Arial" w:cs="Arial" w:eastAsia="Arial"/>
          <w:sz w:val="20"/>
          <w:szCs w:val="20"/>
          <w:color w:val="343434"/>
          <w:spacing w:val="0"/>
          <w:w w:val="110"/>
          <w:position w:val="1"/>
        </w:rPr>
        <w:t>y</w:t>
      </w:r>
      <w:r>
        <w:rPr>
          <w:rFonts w:ascii="Arial" w:hAnsi="Arial" w:cs="Arial" w:eastAsia="Arial"/>
          <w:sz w:val="20"/>
          <w:szCs w:val="20"/>
          <w:color w:val="343434"/>
          <w:spacing w:val="14"/>
          <w:w w:val="100"/>
          <w:position w:val="1"/>
        </w:rPr>
        <w:t> </w:t>
      </w:r>
      <w:r>
        <w:rPr>
          <w:rFonts w:ascii="Arial" w:hAnsi="Arial" w:cs="Arial" w:eastAsia="Arial"/>
          <w:sz w:val="20"/>
          <w:szCs w:val="20"/>
          <w:color w:val="343434"/>
          <w:spacing w:val="0"/>
          <w:w w:val="113"/>
          <w:position w:val="1"/>
        </w:rPr>
        <w:t>Bolge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40" w:lineRule="auto"/>
        <w:ind w:left="2207" w:right="-20"/>
        <w:jc w:val="left"/>
        <w:tabs>
          <w:tab w:pos="4800" w:val="left"/>
        </w:tabs>
        <w:rPr>
          <w:rFonts w:ascii="Arial" w:hAnsi="Arial" w:cs="Arial" w:eastAsia="Arial"/>
          <w:sz w:val="21"/>
          <w:szCs w:val="21"/>
        </w:rPr>
      </w:pPr>
      <w:rPr/>
      <w:r>
        <w:rPr>
          <w:rFonts w:ascii="Arial" w:hAnsi="Arial" w:cs="Arial" w:eastAsia="Arial"/>
          <w:sz w:val="21"/>
          <w:szCs w:val="21"/>
          <w:color w:val="343434"/>
          <w:spacing w:val="0"/>
          <w:w w:val="100"/>
        </w:rPr>
        <w:t>1</w:t>
      </w:r>
      <w:r>
        <w:rPr>
          <w:rFonts w:ascii="Arial" w:hAnsi="Arial" w:cs="Arial" w:eastAsia="Arial"/>
          <w:sz w:val="21"/>
          <w:szCs w:val="21"/>
          <w:color w:val="343434"/>
          <w:spacing w:val="0"/>
          <w:w w:val="100"/>
        </w:rPr>
        <w:t>.</w:t>
      </w:r>
      <w:r>
        <w:rPr>
          <w:rFonts w:ascii="Arial" w:hAnsi="Arial" w:cs="Arial" w:eastAsia="Arial"/>
          <w:sz w:val="21"/>
          <w:szCs w:val="21"/>
          <w:color w:val="343434"/>
          <w:spacing w:val="-4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343434"/>
          <w:spacing w:val="0"/>
          <w:w w:val="100"/>
        </w:rPr>
        <w:t>Post</w:t>
      </w:r>
      <w:r>
        <w:rPr>
          <w:rFonts w:ascii="Arial" w:hAnsi="Arial" w:cs="Arial" w:eastAsia="Arial"/>
          <w:sz w:val="20"/>
          <w:szCs w:val="20"/>
          <w:color w:val="343434"/>
          <w:spacing w:val="0"/>
          <w:w w:val="100"/>
        </w:rPr>
        <w:t>a</w:t>
      </w:r>
      <w:r>
        <w:rPr>
          <w:rFonts w:ascii="Arial" w:hAnsi="Arial" w:cs="Arial" w:eastAsia="Arial"/>
          <w:sz w:val="20"/>
          <w:szCs w:val="20"/>
          <w:color w:val="343434"/>
          <w:spacing w:val="43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343434"/>
          <w:spacing w:val="0"/>
          <w:w w:val="115"/>
        </w:rPr>
        <w:t>Grupla</w:t>
      </w:r>
      <w:r>
        <w:rPr>
          <w:rFonts w:ascii="Arial" w:hAnsi="Arial" w:cs="Arial" w:eastAsia="Arial"/>
          <w:sz w:val="20"/>
          <w:szCs w:val="20"/>
          <w:color w:val="343434"/>
          <w:spacing w:val="0"/>
          <w:w w:val="115"/>
        </w:rPr>
        <w:t>r</w:t>
      </w:r>
      <w:r>
        <w:rPr>
          <w:rFonts w:ascii="Arial" w:hAnsi="Arial" w:cs="Arial" w:eastAsia="Arial"/>
          <w:sz w:val="20"/>
          <w:szCs w:val="20"/>
          <w:color w:val="343434"/>
          <w:spacing w:val="-9"/>
          <w:w w:val="115"/>
        </w:rPr>
        <w:t> </w:t>
      </w:r>
      <w:r>
        <w:rPr>
          <w:rFonts w:ascii="Arial" w:hAnsi="Arial" w:cs="Arial" w:eastAsia="Arial"/>
          <w:sz w:val="21"/>
          <w:szCs w:val="21"/>
          <w:color w:val="343434"/>
          <w:spacing w:val="0"/>
          <w:w w:val="115"/>
        </w:rPr>
        <w:t>Amiri</w:t>
      </w:r>
      <w:r>
        <w:rPr>
          <w:rFonts w:ascii="Arial" w:hAnsi="Arial" w:cs="Arial" w:eastAsia="Arial"/>
          <w:sz w:val="21"/>
          <w:szCs w:val="21"/>
          <w:color w:val="343434"/>
          <w:spacing w:val="-58"/>
          <w:w w:val="115"/>
        </w:rPr>
        <w:t> </w:t>
      </w:r>
      <w:r>
        <w:rPr>
          <w:rFonts w:ascii="Arial" w:hAnsi="Arial" w:cs="Arial" w:eastAsia="Arial"/>
          <w:sz w:val="21"/>
          <w:szCs w:val="21"/>
          <w:color w:val="343434"/>
          <w:spacing w:val="0"/>
          <w:w w:val="100"/>
        </w:rPr>
        <w:tab/>
      </w:r>
      <w:r>
        <w:rPr>
          <w:rFonts w:ascii="Arial" w:hAnsi="Arial" w:cs="Arial" w:eastAsia="Arial"/>
          <w:sz w:val="21"/>
          <w:szCs w:val="21"/>
          <w:color w:val="343434"/>
          <w:spacing w:val="0"/>
          <w:w w:val="100"/>
        </w:rPr>
      </w:r>
      <w:r>
        <w:rPr>
          <w:rFonts w:ascii="Arial" w:hAnsi="Arial" w:cs="Arial" w:eastAsia="Arial"/>
          <w:sz w:val="21"/>
          <w:szCs w:val="21"/>
          <w:color w:val="5D5D7E"/>
          <w:spacing w:val="0"/>
          <w:w w:val="181"/>
        </w:rPr>
        <w:t>'</w:t>
      </w:r>
      <w:r>
        <w:rPr>
          <w:rFonts w:ascii="Arial" w:hAnsi="Arial" w:cs="Arial" w:eastAsia="Arial"/>
          <w:sz w:val="21"/>
          <w:szCs w:val="21"/>
          <w:color w:val="000000"/>
          <w:spacing w:val="0"/>
          <w:w w:val="100"/>
        </w:rPr>
      </w:r>
    </w:p>
    <w:p>
      <w:pPr>
        <w:spacing w:before="6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0" w:after="0" w:line="258" w:lineRule="auto"/>
        <w:ind w:left="4959" w:right="347" w:firstLine="-25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shape style="position:absolute;margin-left:246.720001pt;margin-top:16.123985pt;width:67.199997pt;height:97.919998pt;mso-position-horizontal-relative:page;mso-position-vertical-relative:paragraph;z-index:-14993" type="#_x0000_t75">
            <v:imagedata r:id="rId17" o:title=""/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8"/>
        </w:rPr>
        <w:t>EdizAYDIN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İtf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Eri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2371" w:right="3380"/>
        <w:jc w:val="center"/>
        <w:rPr>
          <w:rFonts w:ascii="Times New Roman" w:hAnsi="Times New Roman" w:cs="Times New Roman" w:eastAsia="Times New Roman"/>
          <w:sz w:val="23"/>
          <w:szCs w:val="23"/>
        </w:rPr>
      </w:pPr>
      <w:rPr/>
      <w:r>
        <w:rPr>
          <w:rFonts w:ascii="Times New Roman" w:hAnsi="Times New Roman" w:cs="Times New Roman" w:eastAsia="Times New Roman"/>
          <w:sz w:val="23"/>
          <w:szCs w:val="23"/>
          <w:color w:val="343D87"/>
          <w:spacing w:val="0"/>
          <w:w w:val="225"/>
        </w:rPr>
        <w:t>,-</w:t>
      </w:r>
      <w:r>
        <w:rPr>
          <w:rFonts w:ascii="Times New Roman" w:hAnsi="Times New Roman" w:cs="Times New Roman" w:eastAsia="Times New Roman"/>
          <w:sz w:val="23"/>
          <w:szCs w:val="23"/>
          <w:color w:val="000000"/>
          <w:spacing w:val="0"/>
          <w:w w:val="100"/>
        </w:rPr>
      </w:r>
    </w:p>
    <w:p>
      <w:pPr>
        <w:spacing w:before="6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40" w:lineRule="auto"/>
        <w:ind w:left="2471" w:right="1809"/>
        <w:jc w:val="center"/>
        <w:rPr>
          <w:rFonts w:ascii="Times New Roman" w:hAnsi="Times New Roman" w:cs="Times New Roman" w:eastAsia="Times New Roman"/>
          <w:sz w:val="30"/>
          <w:szCs w:val="30"/>
        </w:rPr>
      </w:pPr>
      <w:rPr/>
      <w:r>
        <w:rPr>
          <w:rFonts w:ascii="Times New Roman" w:hAnsi="Times New Roman" w:cs="Times New Roman" w:eastAsia="Times New Roman"/>
          <w:sz w:val="30"/>
          <w:szCs w:val="30"/>
          <w:color w:val="343434"/>
          <w:spacing w:val="0"/>
          <w:w w:val="163"/>
        </w:rPr>
        <w:t>.</w:t>
      </w:r>
      <w:r>
        <w:rPr>
          <w:rFonts w:ascii="Times New Roman" w:hAnsi="Times New Roman" w:cs="Times New Roman" w:eastAsia="Times New Roman"/>
          <w:sz w:val="30"/>
          <w:szCs w:val="30"/>
          <w:color w:val="343434"/>
          <w:spacing w:val="43"/>
          <w:w w:val="163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343434"/>
          <w:spacing w:val="0"/>
          <w:w w:val="102"/>
          <w:b/>
          <w:bCs/>
        </w:rPr>
        <w:t>erimKÖSE</w:t>
      </w:r>
      <w:r>
        <w:rPr>
          <w:rFonts w:ascii="Times New Roman" w:hAnsi="Times New Roman" w:cs="Times New Roman" w:eastAsia="Times New Roman"/>
          <w:sz w:val="30"/>
          <w:szCs w:val="30"/>
          <w:color w:val="000000"/>
          <w:spacing w:val="0"/>
          <w:w w:val="100"/>
        </w:rPr>
      </w:r>
    </w:p>
    <w:p>
      <w:pPr>
        <w:spacing w:before="6" w:after="0" w:line="240" w:lineRule="auto"/>
        <w:ind w:left="2245" w:right="-20"/>
        <w:jc w:val="left"/>
        <w:rPr>
          <w:rFonts w:ascii="Arial" w:hAnsi="Arial" w:cs="Arial" w:eastAsia="Arial"/>
          <w:sz w:val="20"/>
          <w:szCs w:val="20"/>
        </w:rPr>
      </w:pPr>
      <w:rPr/>
      <w:r>
        <w:rPr>
          <w:rFonts w:ascii="Arial" w:hAnsi="Arial" w:cs="Arial" w:eastAsia="Arial"/>
          <w:sz w:val="20"/>
          <w:szCs w:val="20"/>
          <w:color w:val="343434"/>
          <w:spacing w:val="0"/>
          <w:w w:val="89"/>
        </w:rPr>
        <w:t>Itfaiy</w:t>
      </w:r>
      <w:r>
        <w:rPr>
          <w:rFonts w:ascii="Arial" w:hAnsi="Arial" w:cs="Arial" w:eastAsia="Arial"/>
          <w:sz w:val="20"/>
          <w:szCs w:val="20"/>
          <w:color w:val="343434"/>
          <w:spacing w:val="0"/>
          <w:w w:val="89"/>
        </w:rPr>
        <w:t>e</w:t>
      </w:r>
      <w:r>
        <w:rPr>
          <w:rFonts w:ascii="Arial" w:hAnsi="Arial" w:cs="Arial" w:eastAsia="Arial"/>
          <w:sz w:val="20"/>
          <w:szCs w:val="20"/>
          <w:color w:val="343434"/>
          <w:spacing w:val="31"/>
          <w:w w:val="89"/>
        </w:rPr>
        <w:t> </w:t>
      </w:r>
      <w:r>
        <w:rPr>
          <w:rFonts w:ascii="Arial" w:hAnsi="Arial" w:cs="Arial" w:eastAsia="Arial"/>
          <w:sz w:val="20"/>
          <w:szCs w:val="20"/>
          <w:color w:val="343434"/>
          <w:spacing w:val="0"/>
          <w:w w:val="89"/>
        </w:rPr>
        <w:t>Kuze</w:t>
      </w:r>
      <w:r>
        <w:rPr>
          <w:rFonts w:ascii="Arial" w:hAnsi="Arial" w:cs="Arial" w:eastAsia="Arial"/>
          <w:sz w:val="20"/>
          <w:szCs w:val="20"/>
          <w:color w:val="343434"/>
          <w:spacing w:val="0"/>
          <w:w w:val="89"/>
        </w:rPr>
        <w:t>y</w:t>
      </w:r>
      <w:r>
        <w:rPr>
          <w:rFonts w:ascii="Arial" w:hAnsi="Arial" w:cs="Arial" w:eastAsia="Arial"/>
          <w:sz w:val="20"/>
          <w:szCs w:val="20"/>
          <w:color w:val="343434"/>
          <w:spacing w:val="-12"/>
          <w:w w:val="89"/>
        </w:rPr>
        <w:t> </w:t>
      </w:r>
      <w:r>
        <w:rPr>
          <w:rFonts w:ascii="Arial" w:hAnsi="Arial" w:cs="Arial" w:eastAsia="Arial"/>
          <w:sz w:val="20"/>
          <w:szCs w:val="20"/>
          <w:color w:val="343434"/>
          <w:spacing w:val="0"/>
          <w:w w:val="89"/>
        </w:rPr>
        <w:t>Bölg</w:t>
      </w:r>
      <w:r>
        <w:rPr>
          <w:rFonts w:ascii="Arial" w:hAnsi="Arial" w:cs="Arial" w:eastAsia="Arial"/>
          <w:sz w:val="20"/>
          <w:szCs w:val="20"/>
          <w:color w:val="343434"/>
          <w:spacing w:val="0"/>
          <w:w w:val="89"/>
        </w:rPr>
        <w:t>e</w:t>
      </w:r>
      <w:r>
        <w:rPr>
          <w:rFonts w:ascii="Arial" w:hAnsi="Arial" w:cs="Arial" w:eastAsia="Arial"/>
          <w:sz w:val="20"/>
          <w:szCs w:val="20"/>
          <w:color w:val="343434"/>
          <w:spacing w:val="17"/>
          <w:w w:val="89"/>
        </w:rPr>
        <w:t> </w:t>
      </w:r>
      <w:r>
        <w:rPr>
          <w:rFonts w:ascii="Arial" w:hAnsi="Arial" w:cs="Arial" w:eastAsia="Arial"/>
          <w:sz w:val="20"/>
          <w:szCs w:val="20"/>
          <w:color w:val="343434"/>
          <w:spacing w:val="0"/>
          <w:w w:val="100"/>
        </w:rPr>
        <w:t>Amiri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</w:r>
    </w:p>
    <w:p>
      <w:pPr>
        <w:spacing w:before="1" w:after="0" w:line="180" w:lineRule="exact"/>
        <w:jc w:val="left"/>
        <w:rPr>
          <w:sz w:val="18"/>
          <w:szCs w:val="18"/>
        </w:rPr>
      </w:pPr>
      <w:rPr/>
      <w:r>
        <w:rPr/>
        <w:br w:type="column"/>
      </w:r>
      <w:r>
        <w:rPr>
          <w:sz w:val="18"/>
          <w:szCs w:val="18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77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shape style="position:absolute;margin-left:438.720001pt;margin-top:28.800011pt;width:115.199997pt;height:79.680pt;mso-position-horizontal-relative:page;mso-position-vertical-relative:paragraph;z-index:-14992" type="#_x0000_t75">
            <v:imagedata r:id="rId18" o:title=""/>
          </v:shape>
        </w:pict>
      </w:r>
      <w:r>
        <w:rPr/>
        <w:pict>
          <v:shape style="width:57.599998pt;height:15.36pt;mso-position-horizontal-relative:char;mso-position-vertical-relative:line" type="#_x0000_t75">
            <v:imagedata r:id="rId19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8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81" w:lineRule="exact"/>
        <w:ind w:left="516" w:right="-20"/>
        <w:jc w:val="left"/>
        <w:rPr>
          <w:rFonts w:ascii="Arial" w:hAnsi="Arial" w:cs="Arial" w:eastAsia="Arial"/>
          <w:sz w:val="8"/>
          <w:szCs w:val="8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81.520874pt;margin-top:2.483001pt;width:6.41691pt;height:20.5pt;mso-position-horizontal-relative:page;mso-position-vertical-relative:paragraph;z-index:-14990" type="#_x0000_t202" filled="f" stroked="f">
            <v:textbox inset="0,0,0,0">
              <w:txbxContent>
                <w:p>
                  <w:pPr>
                    <w:spacing w:before="0" w:after="0" w:line="410" w:lineRule="exact"/>
                    <w:ind w:right="-101"/>
                    <w:jc w:val="left"/>
                    <w:rPr>
                      <w:rFonts w:ascii="Arial" w:hAnsi="Arial" w:cs="Arial" w:eastAsia="Arial"/>
                      <w:sz w:val="41"/>
                      <w:szCs w:val="41"/>
                    </w:rPr>
                  </w:pPr>
                  <w:rPr/>
                  <w:r>
                    <w:rPr>
                      <w:rFonts w:ascii="Arial" w:hAnsi="Arial" w:cs="Arial" w:eastAsia="Arial"/>
                      <w:sz w:val="41"/>
                      <w:szCs w:val="41"/>
                      <w:color w:val="A3A3A5"/>
                      <w:spacing w:val="0"/>
                      <w:w w:val="100"/>
                    </w:rPr>
                    <w:t>-</w:t>
                  </w:r>
                  <w:r>
                    <w:rPr>
                      <w:rFonts w:ascii="Arial" w:hAnsi="Arial" w:cs="Arial" w:eastAsia="Arial"/>
                      <w:sz w:val="41"/>
                      <w:szCs w:val="41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8"/>
          <w:szCs w:val="8"/>
          <w:color w:val="757775"/>
          <w:spacing w:val="0"/>
          <w:w w:val="145"/>
          <w:position w:val="-1"/>
        </w:rPr>
        <w:t>4</w:t>
      </w:r>
      <w:r>
        <w:rPr>
          <w:rFonts w:ascii="Arial" w:hAnsi="Arial" w:cs="Arial" w:eastAsia="Arial"/>
          <w:sz w:val="8"/>
          <w:szCs w:val="8"/>
          <w:color w:val="757775"/>
          <w:spacing w:val="0"/>
          <w:w w:val="145"/>
          <w:position w:val="-1"/>
        </w:rPr>
        <w:t>  </w:t>
      </w:r>
      <w:r>
        <w:rPr>
          <w:rFonts w:ascii="Arial" w:hAnsi="Arial" w:cs="Arial" w:eastAsia="Arial"/>
          <w:sz w:val="8"/>
          <w:szCs w:val="8"/>
          <w:color w:val="757775"/>
          <w:spacing w:val="20"/>
          <w:w w:val="145"/>
          <w:position w:val="-1"/>
        </w:rPr>
        <w:t> </w:t>
      </w:r>
      <w:r>
        <w:rPr>
          <w:rFonts w:ascii="Arial" w:hAnsi="Arial" w:cs="Arial" w:eastAsia="Arial"/>
          <w:sz w:val="8"/>
          <w:szCs w:val="8"/>
          <w:color w:val="898989"/>
          <w:spacing w:val="0"/>
          <w:w w:val="145"/>
          <w:position w:val="-1"/>
        </w:rPr>
        <w:t>•</w:t>
      </w:r>
      <w:r>
        <w:rPr>
          <w:rFonts w:ascii="Arial" w:hAnsi="Arial" w:cs="Arial" w:eastAsia="Arial"/>
          <w:sz w:val="8"/>
          <w:szCs w:val="8"/>
          <w:color w:val="000000"/>
          <w:spacing w:val="0"/>
          <w:w w:val="100"/>
          <w:position w:val="0"/>
        </w:rPr>
      </w:r>
    </w:p>
    <w:p>
      <w:pPr>
        <w:spacing w:before="0" w:after="0" w:line="359" w:lineRule="exact"/>
        <w:ind w:left="545" w:right="-20"/>
        <w:jc w:val="left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13"/>
          <w:szCs w:val="13"/>
          <w:color w:val="A3A3A5"/>
          <w:w w:val="92"/>
          <w:position w:val="7"/>
        </w:rPr>
        <w:t>"</w:t>
      </w:r>
      <w:r>
        <w:rPr>
          <w:rFonts w:ascii="Times New Roman" w:hAnsi="Times New Roman" w:cs="Times New Roman" w:eastAsia="Times New Roman"/>
          <w:sz w:val="13"/>
          <w:szCs w:val="13"/>
          <w:color w:val="A3A3A5"/>
          <w:spacing w:val="-2"/>
          <w:w w:val="92"/>
          <w:position w:val="7"/>
        </w:rPr>
        <w:t>'</w:t>
      </w:r>
      <w:r>
        <w:rPr>
          <w:rFonts w:ascii="Times New Roman" w:hAnsi="Times New Roman" w:cs="Times New Roman" w:eastAsia="Times New Roman"/>
          <w:sz w:val="13"/>
          <w:szCs w:val="13"/>
          <w:color w:val="757775"/>
          <w:spacing w:val="-23"/>
          <w:w w:val="90"/>
          <w:position w:val="7"/>
        </w:rPr>
        <w:t>•</w:t>
      </w:r>
      <w:r>
        <w:rPr>
          <w:rFonts w:ascii="Arial" w:hAnsi="Arial" w:cs="Arial" w:eastAsia="Arial"/>
          <w:sz w:val="22"/>
          <w:szCs w:val="22"/>
          <w:color w:val="575757"/>
          <w:spacing w:val="-55"/>
          <w:w w:val="130"/>
          <w:position w:val="12"/>
        </w:rPr>
        <w:t>'</w:t>
      </w:r>
      <w:r>
        <w:rPr>
          <w:rFonts w:ascii="Times New Roman" w:hAnsi="Times New Roman" w:cs="Times New Roman" w:eastAsia="Times New Roman"/>
          <w:sz w:val="24"/>
          <w:szCs w:val="24"/>
          <w:color w:val="898989"/>
          <w:spacing w:val="-13"/>
          <w:w w:val="52"/>
          <w:position w:val="7"/>
        </w:rPr>
        <w:t>.</w:t>
      </w:r>
      <w:r>
        <w:rPr>
          <w:rFonts w:ascii="Arial" w:hAnsi="Arial" w:cs="Arial" w:eastAsia="Arial"/>
          <w:sz w:val="22"/>
          <w:szCs w:val="22"/>
          <w:color w:val="A3A3A5"/>
          <w:spacing w:val="-62"/>
          <w:w w:val="87"/>
          <w:position w:val="12"/>
        </w:rPr>
        <w:t>·</w:t>
      </w:r>
      <w:r>
        <w:rPr>
          <w:rFonts w:ascii="Times New Roman" w:hAnsi="Times New Roman" w:cs="Times New Roman" w:eastAsia="Times New Roman"/>
          <w:sz w:val="24"/>
          <w:szCs w:val="24"/>
          <w:color w:val="898989"/>
          <w:spacing w:val="0"/>
          <w:w w:val="52"/>
          <w:position w:val="7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color w:val="898989"/>
          <w:spacing w:val="12"/>
          <w:w w:val="52"/>
          <w:position w:val="7"/>
        </w:rPr>
        <w:t>.</w:t>
      </w:r>
      <w:r>
        <w:rPr>
          <w:rFonts w:ascii="Times New Roman" w:hAnsi="Times New Roman" w:cs="Times New Roman" w:eastAsia="Times New Roman"/>
          <w:sz w:val="25"/>
          <w:szCs w:val="25"/>
          <w:color w:val="898989"/>
          <w:spacing w:val="-6"/>
          <w:w w:val="76"/>
          <w:position w:val="-1"/>
        </w:rPr>
        <w:t>-</w:t>
      </w:r>
      <w:r>
        <w:rPr>
          <w:rFonts w:ascii="Arial" w:hAnsi="Arial" w:cs="Arial" w:eastAsia="Arial"/>
          <w:sz w:val="19"/>
          <w:szCs w:val="19"/>
          <w:color w:val="898989"/>
          <w:spacing w:val="0"/>
          <w:w w:val="52"/>
          <w:position w:val="-1"/>
        </w:rPr>
        <w:t>..</w:t>
      </w:r>
      <w:r>
        <w:rPr>
          <w:rFonts w:ascii="Arial" w:hAnsi="Arial" w:cs="Arial" w:eastAsia="Arial"/>
          <w:sz w:val="19"/>
          <w:szCs w:val="19"/>
          <w:color w:val="898989"/>
          <w:spacing w:val="0"/>
          <w:w w:val="100"/>
          <w:position w:val="-1"/>
        </w:rPr>
        <w:t> </w:t>
      </w:r>
      <w:r>
        <w:rPr>
          <w:rFonts w:ascii="Arial" w:hAnsi="Arial" w:cs="Arial" w:eastAsia="Arial"/>
          <w:sz w:val="19"/>
          <w:szCs w:val="19"/>
          <w:color w:val="898989"/>
          <w:spacing w:val="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B8B8B8"/>
          <w:spacing w:val="0"/>
          <w:w w:val="52"/>
          <w:position w:val="-1"/>
        </w:rPr>
        <w:t>...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300" w:bottom="280" w:left="220" w:right="340"/>
          <w:cols w:num="2" w:equalWidth="0">
            <w:col w:w="6147" w:space="2407"/>
            <w:col w:w="2806"/>
          </w:cols>
        </w:sectPr>
      </w:pPr>
      <w:rPr/>
    </w:p>
    <w:p>
      <w:pPr>
        <w:spacing w:before="4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3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5" w:lineRule="auto"/>
        <w:ind w:left="3464" w:right="4751" w:firstLine="-103"/>
        <w:jc w:val="left"/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İZMİR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2"/>
        </w:rPr>
        <w:t>BÜYÜKŞEHiR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4"/>
          <w:w w:val="11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12"/>
        </w:rPr>
        <w:t>BELEDİYESİ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1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1"/>
        </w:rPr>
        <w:t>İTFAİYE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"/>
          <w:w w:val="11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1"/>
        </w:rPr>
        <w:t>DAİRESi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3"/>
          <w:w w:val="11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1"/>
        </w:rPr>
        <w:t>BAŞKA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1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8"/>
          <w:w w:val="111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343434"/>
          <w:spacing w:val="0"/>
          <w:w w:val="100"/>
        </w:rPr>
        <w:t>LIÖI</w:t>
      </w:r>
      <w:r>
        <w:rPr>
          <w:rFonts w:ascii="Times New Roman" w:hAnsi="Times New Roman" w:cs="Times New Roman" w:eastAsia="Times New Roman"/>
          <w:sz w:val="22"/>
          <w:szCs w:val="22"/>
          <w:color w:val="000000"/>
          <w:spacing w:val="0"/>
          <w:w w:val="100"/>
        </w:rPr>
      </w:r>
    </w:p>
    <w:p>
      <w:pPr>
        <w:spacing w:before="11" w:after="0" w:line="281" w:lineRule="exact"/>
        <w:ind w:left="862" w:right="-20"/>
        <w:jc w:val="left"/>
        <w:tabs>
          <w:tab w:pos="3080" w:val="left"/>
          <w:tab w:pos="9440" w:val="left"/>
        </w:tabs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8"/>
          <w:szCs w:val="18"/>
          <w:color w:val="343434"/>
          <w:spacing w:val="0"/>
          <w:w w:val="100"/>
          <w:position w:val="-2"/>
        </w:rPr>
        <w:t>IZMIR</w:t>
      </w:r>
      <w:r>
        <w:rPr>
          <w:rFonts w:ascii="Arial" w:hAnsi="Arial" w:cs="Arial" w:eastAsia="Arial"/>
          <w:sz w:val="18"/>
          <w:szCs w:val="18"/>
          <w:color w:val="343434"/>
          <w:spacing w:val="0"/>
          <w:w w:val="100"/>
          <w:position w:val="-2"/>
        </w:rPr>
        <w:tab/>
      </w:r>
      <w:r>
        <w:rPr>
          <w:rFonts w:ascii="Arial" w:hAnsi="Arial" w:cs="Arial" w:eastAsia="Arial"/>
          <w:sz w:val="18"/>
          <w:szCs w:val="18"/>
          <w:color w:val="343434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5"/>
          <w:position w:val="5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"/>
          <w:w w:val="115"/>
          <w:position w:val="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5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5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8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5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5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1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5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2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2"/>
          <w:position w:val="5"/>
        </w:rPr>
        <w:t>Müdahale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"/>
          <w:w w:val="112"/>
          <w:position w:val="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5"/>
        </w:rPr>
        <w:t>Şub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5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7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3"/>
          <w:position w:val="5"/>
        </w:rPr>
        <w:t>Müdürlüğü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5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5"/>
        </w:rPr>
      </w:r>
      <w:r>
        <w:rPr>
          <w:rFonts w:ascii="Arial" w:hAnsi="Arial" w:cs="Arial" w:eastAsia="Arial"/>
          <w:sz w:val="18"/>
          <w:szCs w:val="18"/>
          <w:color w:val="A8A8AA"/>
          <w:spacing w:val="0"/>
          <w:w w:val="52"/>
          <w:position w:val="2"/>
        </w:rPr>
        <w:t>·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196" w:lineRule="exact"/>
        <w:ind w:left="590" w:right="-20"/>
        <w:jc w:val="left"/>
        <w:tabs>
          <w:tab w:pos="41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60.106983pt;margin-top:-54.375881pt;width:455.105617pt;height:55.269786pt;mso-position-horizontal-relative:page;mso-position-vertical-relative:paragraph;z-index:-14985" type="#_x0000_t202" filled="f" stroked="f">
            <v:textbox inset="0,0,0,0">
              <w:txbxContent>
                <w:p>
                  <w:pPr>
                    <w:spacing w:before="0" w:after="0" w:line="1105" w:lineRule="exact"/>
                    <w:ind w:right="-206"/>
                    <w:jc w:val="left"/>
                    <w:tabs>
                      <w:tab w:pos="8600" w:val="left"/>
                    </w:tabs>
                    <w:rPr>
                      <w:rFonts w:ascii="Times New Roman" w:hAnsi="Times New Roman" w:cs="Times New Roman" w:eastAsia="Times New Roman"/>
                      <w:sz w:val="81"/>
                      <w:szCs w:val="81"/>
                    </w:rPr>
                  </w:pPr>
                  <w:rPr/>
                  <w:r>
                    <w:rPr>
                      <w:rFonts w:ascii="Arial" w:hAnsi="Arial" w:cs="Arial" w:eastAsia="Arial"/>
                      <w:sz w:val="109"/>
                      <w:szCs w:val="109"/>
                      <w:color w:val="343434"/>
                      <w:spacing w:val="0"/>
                      <w:w w:val="139"/>
                      <w:b/>
                      <w:bCs/>
                      <w:i/>
                      <w:position w:val="-1"/>
                    </w:rPr>
                    <w:t>l</w:t>
                  </w:r>
                  <w:r>
                    <w:rPr>
                      <w:rFonts w:ascii="Arial" w:hAnsi="Arial" w:cs="Arial" w:eastAsia="Arial"/>
                      <w:sz w:val="109"/>
                      <w:szCs w:val="109"/>
                      <w:color w:val="343434"/>
                      <w:spacing w:val="0"/>
                      <w:w w:val="100"/>
                      <w:b/>
                      <w:bCs/>
                      <w:i/>
                      <w:position w:val="-1"/>
                    </w:rPr>
                    <w:tab/>
                  </w:r>
                  <w:r>
                    <w:rPr>
                      <w:rFonts w:ascii="Arial" w:hAnsi="Arial" w:cs="Arial" w:eastAsia="Arial"/>
                      <w:sz w:val="109"/>
                      <w:szCs w:val="109"/>
                      <w:color w:val="343434"/>
                      <w:spacing w:val="0"/>
                      <w:w w:val="100"/>
                      <w:b/>
                      <w:bCs/>
                      <w:i/>
                      <w:position w:val="-1"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81"/>
                      <w:szCs w:val="81"/>
                      <w:color w:val="959797"/>
                      <w:spacing w:val="-34"/>
                      <w:w w:val="74"/>
                      <w:position w:val="23"/>
                    </w:rPr>
                    <w:t>1</w:t>
                  </w:r>
                  <w:r>
                    <w:rPr>
                      <w:rFonts w:ascii="Times New Roman" w:hAnsi="Times New Roman" w:cs="Times New Roman" w:eastAsia="Times New Roman"/>
                      <w:sz w:val="81"/>
                      <w:szCs w:val="81"/>
                      <w:color w:val="959797"/>
                      <w:spacing w:val="0"/>
                      <w:w w:val="74"/>
                      <w:position w:val="23"/>
                    </w:rPr>
                    <w:t>)</w:t>
                  </w:r>
                  <w:r>
                    <w:rPr>
                      <w:rFonts w:ascii="Times New Roman" w:hAnsi="Times New Roman" w:cs="Times New Roman" w:eastAsia="Times New Roman"/>
                      <w:sz w:val="81"/>
                      <w:szCs w:val="81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20"/>
          <w:szCs w:val="20"/>
          <w:color w:val="343434"/>
          <w:spacing w:val="0"/>
          <w:w w:val="77"/>
        </w:rPr>
        <w:t>BÜYÜKŞEHIR</w:t>
      </w:r>
      <w:r>
        <w:rPr>
          <w:rFonts w:ascii="Arial" w:hAnsi="Arial" w:cs="Arial" w:eastAsia="Arial"/>
          <w:sz w:val="20"/>
          <w:szCs w:val="20"/>
          <w:color w:val="343434"/>
          <w:spacing w:val="0"/>
          <w:w w:val="100"/>
        </w:rPr>
        <w:tab/>
      </w:r>
      <w:r>
        <w:rPr>
          <w:rFonts w:ascii="Arial" w:hAnsi="Arial" w:cs="Arial" w:eastAsia="Arial"/>
          <w:sz w:val="20"/>
          <w:szCs w:val="20"/>
          <w:color w:val="343434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1"/>
          <w:position w:val="1"/>
        </w:rPr>
        <w:t>YANGl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1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"/>
          <w:w w:val="111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1"/>
          <w:position w:val="1"/>
        </w:rPr>
        <w:t>RAPORU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80" w:lineRule="exact"/>
        <w:ind w:left="637" w:right="-20"/>
        <w:jc w:val="left"/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8"/>
          <w:szCs w:val="18"/>
          <w:color w:val="343434"/>
          <w:spacing w:val="0"/>
          <w:w w:val="100"/>
        </w:rPr>
        <w:t>BELEDIYESI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</w:r>
    </w:p>
    <w:p>
      <w:pPr>
        <w:spacing w:before="7" w:after="0" w:line="247" w:lineRule="auto"/>
        <w:ind w:left="130" w:right="3564" w:firstLine="-9"/>
        <w:jc w:val="left"/>
        <w:tabs>
          <w:tab w:pos="1460" w:val="left"/>
          <w:tab w:pos="3020" w:val="left"/>
          <w:tab w:pos="4400" w:val="left"/>
          <w:tab w:pos="5370" w:val="left"/>
          <w:tab w:pos="5400" w:val="left"/>
          <w:tab w:pos="74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64646"/>
          <w:w w:val="85"/>
          <w:position w:val="1"/>
        </w:rPr>
        <w:t>Olay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w w:val="86"/>
          <w:position w:val="1"/>
        </w:rPr>
        <w:t>_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2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:08.05.2017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42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1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88"/>
          <w:position w:val="1"/>
        </w:rPr>
        <w:t>Sıı·a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"/>
          <w:w w:val="88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14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4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ab/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1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1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"/>
          <w:w w:val="112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8"/>
          <w:w w:val="94"/>
          <w:position w:val="1"/>
        </w:rPr>
        <w:t>1</w:t>
      </w:r>
      <w:r>
        <w:rPr>
          <w:rFonts w:ascii="Arial" w:hAnsi="Arial" w:cs="Arial" w:eastAsia="Arial"/>
          <w:sz w:val="26"/>
          <w:szCs w:val="26"/>
          <w:color w:val="343434"/>
          <w:spacing w:val="-12"/>
          <w:w w:val="163"/>
          <w:position w:val="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6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1"/>
          <w:w w:val="106"/>
          <w:position w:val="1"/>
        </w:rPr>
        <w:t>2</w:t>
      </w:r>
      <w:r>
        <w:rPr>
          <w:rFonts w:ascii="Arial" w:hAnsi="Arial" w:cs="Arial" w:eastAsia="Arial"/>
          <w:sz w:val="26"/>
          <w:szCs w:val="26"/>
          <w:color w:val="343434"/>
          <w:spacing w:val="0"/>
          <w:w w:val="163"/>
          <w:position w:val="1"/>
        </w:rPr>
        <w:t>ı</w:t>
      </w:r>
      <w:r>
        <w:rPr>
          <w:rFonts w:ascii="Arial" w:hAnsi="Arial" w:cs="Arial" w:eastAsia="Arial"/>
          <w:sz w:val="26"/>
          <w:szCs w:val="26"/>
          <w:color w:val="343434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26"/>
          <w:szCs w:val="26"/>
          <w:color w:val="343434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3"/>
          <w:position w:val="0"/>
        </w:rPr>
        <w:t>tfel: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3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1"/>
        </w:rPr>
        <w:t>Kayıt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1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1"/>
        </w:rPr>
        <w:t>Tarihi</w:t>
        <w:tab/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:08.05.2017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2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9"/>
          <w:position w:val="0"/>
        </w:rPr>
        <w:t>lKayıtNo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:2880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21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lBildirim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0"/>
        </w:rPr>
        <w:t>Ala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Merkez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2"/>
          <w:position w:val="0"/>
        </w:rPr>
        <w:t>santral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2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0"/>
        </w:rPr>
        <w:t>Bildirile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Adre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0"/>
        </w:rPr>
        <w:t>:İzmi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Otobü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Terminal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İşletmeleri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A.Ş.içi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7" w:after="0" w:line="224" w:lineRule="exact"/>
        <w:ind w:left="130" w:right="-20"/>
        <w:jc w:val="left"/>
        <w:tabs>
          <w:tab w:pos="14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6"/>
          <w:w w:val="10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5D5D5E"/>
          <w:spacing w:val="0"/>
          <w:w w:val="100"/>
        </w:rPr>
        <w:t>ğ</w:t>
      </w:r>
      <w:r>
        <w:rPr>
          <w:rFonts w:ascii="Times New Roman" w:hAnsi="Times New Roman" w:cs="Times New Roman" w:eastAsia="Times New Roman"/>
          <w:sz w:val="19"/>
          <w:szCs w:val="19"/>
          <w:color w:val="5D5D5E"/>
          <w:spacing w:val="1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Adres</w:t>
        <w:tab/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:izmi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Otobü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Terminal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Işlet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"/>
          <w:w w:val="100"/>
          <w:position w:val="-1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5D5D5E"/>
          <w:spacing w:val="-5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leri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1"/>
          <w:position w:val="-1"/>
        </w:rPr>
        <w:t>A.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6"/>
          <w:w w:val="101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5D5D5E"/>
          <w:spacing w:val="0"/>
          <w:w w:val="160"/>
          <w:position w:val="-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5D5D5E"/>
          <w:spacing w:val="-1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Pamukkale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-1"/>
        </w:rPr>
        <w:t>servisleri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2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2"/>
          <w:position w:val="-1"/>
        </w:rPr>
        <w:t>arkası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3" w:after="0" w:line="238" w:lineRule="auto"/>
        <w:ind w:left="130" w:right="1153"/>
        <w:jc w:val="left"/>
        <w:tabs>
          <w:tab w:pos="1440" w:val="left"/>
          <w:tab w:pos="3520" w:val="left"/>
          <w:tab w:pos="4140" w:val="left"/>
          <w:tab w:pos="6600" w:val="left"/>
          <w:tab w:pos="74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88.090881pt;margin-top:22.861284pt;width:48.997837pt;height:29.5pt;mso-position-horizontal-relative:page;mso-position-vertical-relative:paragraph;z-index:-14984" type="#_x0000_t202" filled="f" stroked="f">
            <v:textbox inset="0,0,0,0">
              <w:txbxContent>
                <w:p>
                  <w:pPr>
                    <w:spacing w:before="0" w:after="0" w:line="590" w:lineRule="exact"/>
                    <w:ind w:right="-129"/>
                    <w:jc w:val="left"/>
                    <w:tabs>
                      <w:tab w:pos="280" w:val="left"/>
                    </w:tabs>
                    <w:rPr>
                      <w:rFonts w:ascii="Arial" w:hAnsi="Arial" w:cs="Arial" w:eastAsia="Arial"/>
                      <w:sz w:val="59"/>
                      <w:szCs w:val="59"/>
                    </w:rPr>
                  </w:pPr>
                  <w:rPr/>
                  <w:r>
                    <w:rPr>
                      <w:rFonts w:ascii="Arial" w:hAnsi="Arial" w:cs="Arial" w:eastAsia="Arial"/>
                      <w:sz w:val="48"/>
                      <w:szCs w:val="48"/>
                      <w:color w:val="A8A8AA"/>
                      <w:spacing w:val="0"/>
                      <w:w w:val="55"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A8A8AA"/>
                      <w:spacing w:val="0"/>
                      <w:w w:val="100"/>
                      <w:position w:val="-1"/>
                    </w:rPr>
                    <w:tab/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A8A8AA"/>
                      <w:spacing w:val="0"/>
                      <w:w w:val="100"/>
                      <w:position w:val="-1"/>
                    </w:rPr>
                  </w:r>
                  <w:r>
                    <w:rPr>
                      <w:rFonts w:ascii="Arial" w:hAnsi="Arial" w:cs="Arial" w:eastAsia="Arial"/>
                      <w:sz w:val="59"/>
                      <w:szCs w:val="59"/>
                      <w:color w:val="464646"/>
                      <w:spacing w:val="0"/>
                      <w:w w:val="99"/>
                      <w:position w:val="-1"/>
                    </w:rPr>
                  </w:r>
                  <w:r>
                    <w:rPr>
                      <w:rFonts w:ascii="Arial" w:hAnsi="Arial" w:cs="Arial" w:eastAsia="Arial"/>
                      <w:sz w:val="59"/>
                      <w:szCs w:val="59"/>
                      <w:color w:val="464646"/>
                      <w:spacing w:val="6"/>
                      <w:w w:val="99"/>
                      <w:u w:val="single" w:color="646464"/>
                      <w:position w:val="-1"/>
                    </w:rPr>
                    <w:t> </w:t>
                  </w:r>
                  <w:r>
                    <w:rPr>
                      <w:rFonts w:ascii="Arial" w:hAnsi="Arial" w:cs="Arial" w:eastAsia="Arial"/>
                      <w:sz w:val="59"/>
                      <w:szCs w:val="59"/>
                      <w:color w:val="464646"/>
                      <w:spacing w:val="6"/>
                      <w:w w:val="99"/>
                      <w:u w:val="single" w:color="646464"/>
                      <w:position w:val="-1"/>
                    </w:rPr>
                  </w:r>
                  <w:r>
                    <w:rPr>
                      <w:rFonts w:ascii="Arial" w:hAnsi="Arial" w:cs="Arial" w:eastAsia="Arial"/>
                      <w:sz w:val="59"/>
                      <w:szCs w:val="59"/>
                      <w:color w:val="464646"/>
                      <w:spacing w:val="-2"/>
                      <w:w w:val="44"/>
                      <w:u w:val="single" w:color="646464"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59"/>
                      <w:szCs w:val="59"/>
                      <w:color w:val="464646"/>
                      <w:spacing w:val="-2"/>
                      <w:w w:val="44"/>
                      <w:u w:val="single" w:color="646464"/>
                      <w:position w:val="-1"/>
                    </w:rPr>
                  </w:r>
                  <w:r>
                    <w:rPr>
                      <w:rFonts w:ascii="Arial" w:hAnsi="Arial" w:cs="Arial" w:eastAsia="Arial"/>
                      <w:sz w:val="59"/>
                      <w:szCs w:val="59"/>
                      <w:color w:val="464646"/>
                      <w:spacing w:val="-2"/>
                      <w:w w:val="44"/>
                      <w:u w:val="single" w:color="646464"/>
                      <w:position w:val="-1"/>
                    </w:rPr>
                  </w:r>
                  <w:r>
                    <w:rPr>
                      <w:rFonts w:ascii="Arial" w:hAnsi="Arial" w:cs="Arial" w:eastAsia="Arial"/>
                      <w:sz w:val="59"/>
                      <w:szCs w:val="59"/>
                      <w:color w:val="BFBFBF"/>
                      <w:spacing w:val="0"/>
                      <w:w w:val="228"/>
                      <w:u w:val="single" w:color="646464"/>
                      <w:position w:val="-1"/>
                    </w:rPr>
                    <w:t>-</w:t>
                  </w:r>
                  <w:r>
                    <w:rPr>
                      <w:rFonts w:ascii="Arial" w:hAnsi="Arial" w:cs="Arial" w:eastAsia="Arial"/>
                      <w:sz w:val="59"/>
                      <w:szCs w:val="59"/>
                      <w:color w:val="BFBFBF"/>
                      <w:spacing w:val="0"/>
                      <w:w w:val="228"/>
                      <w:position w:val="-1"/>
                    </w:rPr>
                  </w:r>
                  <w:r>
                    <w:rPr>
                      <w:rFonts w:ascii="Arial" w:hAnsi="Arial" w:cs="Arial" w:eastAsia="Arial"/>
                      <w:sz w:val="59"/>
                      <w:szCs w:val="59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0"/>
        </w:rPr>
        <w:t>Ya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7"/>
          <w:w w:val="9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5D5D5E"/>
          <w:spacing w:val="4"/>
          <w:w w:val="9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0"/>
        </w:rPr>
        <w:t>ııı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8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:Ot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yaııgını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ab/>
        <w:tab/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Sınıfı: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sınıfı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ab/>
        <w:tab/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4"/>
        </w:rPr>
        <w:t>Ya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"/>
          <w:w w:val="94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5D5D5E"/>
          <w:spacing w:val="4"/>
          <w:w w:val="94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4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4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7"/>
          <w:w w:val="9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Sebebi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:Dikkatsizli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4"/>
        </w:rPr>
        <w:t>(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3"/>
        </w:rPr>
        <w:t>Sigara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4"/>
        </w:rPr>
        <w:t>)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8"/>
          <w:w w:val="8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5D5D5E"/>
          <w:spacing w:val="0"/>
          <w:w w:val="96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D5D5E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5D5D5E"/>
          <w:spacing w:val="0"/>
          <w:w w:val="100"/>
        </w:rPr>
        <w:t>gı</w:t>
      </w:r>
      <w:r>
        <w:rPr>
          <w:rFonts w:ascii="Times New Roman" w:hAnsi="Times New Roman" w:cs="Times New Roman" w:eastAsia="Times New Roman"/>
          <w:sz w:val="19"/>
          <w:szCs w:val="19"/>
          <w:color w:val="5D5D5E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5D5D5E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İs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D5D5E"/>
          <w:spacing w:val="0"/>
          <w:w w:val="135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D5D5E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D5D5E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87"/>
          <w:position w:val="2"/>
        </w:rPr>
        <w:t>Yapınlll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2"/>
          <w:w w:val="87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2"/>
        </w:rPr>
        <w:t>Şekli: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-7"/>
        </w:rPr>
        <w:t>Kullanım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0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7"/>
        </w:rPr>
        <w:t>Şekli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0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12"/>
          <w:position w:val="-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pgSz w:w="11920" w:h="16840"/>
          <w:pgMar w:top="500" w:bottom="280" w:left="340" w:right="60"/>
        </w:sectPr>
      </w:pPr>
      <w:rPr/>
    </w:p>
    <w:p>
      <w:pPr>
        <w:spacing w:before="0" w:after="0" w:line="103" w:lineRule="exact"/>
        <w:ind w:left="3534"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-2"/>
        </w:rPr>
        <w:t>Betonarme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31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-2"/>
        </w:rPr>
        <w:t>Kagi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-2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9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2"/>
        </w:rPr>
        <w:t>Ahşa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4"/>
          <w:w w:val="100"/>
          <w:position w:val="-2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BFBFBF"/>
          <w:spacing w:val="-33"/>
          <w:w w:val="100"/>
          <w:position w:val="-2"/>
        </w:rPr>
        <w:t>_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-2"/>
        </w:rPr>
        <w:t>Çelik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-2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28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9"/>
          <w:position w:val="-2"/>
        </w:rPr>
        <w:t>Di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2"/>
          <w:w w:val="100"/>
          <w:position w:val="-2"/>
        </w:rPr>
        <w:t>ğ</w:t>
      </w:r>
      <w:r>
        <w:rPr>
          <w:rFonts w:ascii="Times New Roman" w:hAnsi="Times New Roman" w:cs="Times New Roman" w:eastAsia="Times New Roman"/>
          <w:sz w:val="19"/>
          <w:szCs w:val="19"/>
          <w:color w:val="5D5D5E"/>
          <w:spacing w:val="0"/>
          <w:w w:val="105"/>
          <w:position w:val="-2"/>
        </w:rPr>
        <w:t>er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72" w:lineRule="exact"/>
        <w:ind w:left="4271" w:right="-20"/>
        <w:jc w:val="left"/>
        <w:tabs>
          <w:tab w:pos="4860" w:val="left"/>
        </w:tabs>
        <w:rPr>
          <w:rFonts w:ascii="Times New Roman" w:hAnsi="Times New Roman" w:cs="Times New Roman" w:eastAsia="Times New Roman"/>
          <w:sz w:val="40"/>
          <w:szCs w:val="40"/>
        </w:rPr>
      </w:pPr>
      <w:rPr/>
      <w:r>
        <w:rPr/>
        <w:pict>
          <v:group style="position:absolute;margin-left:122.914085pt;margin-top:20.906092pt;width:19.957397pt;height:.234793pt;mso-position-horizontal-relative:page;mso-position-vertical-relative:paragraph;z-index:-14988" coordorigin="2458,418" coordsize="399,5">
            <v:group style="position:absolute;left:2461;top:420;width:225;height:2" coordorigin="2461,420" coordsize="225,2">
              <v:shape style="position:absolute;left:2461;top:420;width:225;height:2" coordorigin="2461,420" coordsize="225,0" path="m2461,420l2686,420e" filled="f" stroked="t" strokeweight=".234793pt" strokecolor="#747474">
                <v:path arrowok="t"/>
              </v:shape>
            </v:group>
            <v:group style="position:absolute;left:2630;top:420;width:225;height:2" coordorigin="2630,420" coordsize="225,2">
              <v:shape style="position:absolute;left:2630;top:420;width:225;height:2" coordorigin="2630,420" coordsize="225,0" path="m2630,420l2855,420e" filled="f" stroked="t" strokeweight=".234793pt" strokecolor="#606060">
                <v:path arrowok="t"/>
              </v:shape>
            </v:group>
            <w10:wrap type="none"/>
          </v:group>
        </w:pict>
      </w:r>
      <w:r>
        <w:rPr/>
        <w:pict>
          <v:group style="position:absolute;margin-left:144.632431pt;margin-top:19.480652pt;width:8.687337pt;height:.1pt;mso-position-horizontal-relative:page;mso-position-vertical-relative:paragraph;z-index:-14987" coordorigin="2893,390" coordsize="174,2">
            <v:shape style="position:absolute;left:2893;top:390;width:174;height:2" coordorigin="2893,390" coordsize="174,0" path="m2893,390l3066,390e" filled="f" stroked="t" strokeweight=".234793pt" strokecolor="#000000">
              <v:path arrowok="t"/>
            </v:shape>
          </v:group>
          <w10:wrap type="none"/>
        </w:pict>
      </w:r>
      <w:r>
        <w:rPr/>
        <w:pict>
          <v:group style="position:absolute;margin-left:154.258942pt;margin-top:21.023489pt;width:18.54864pt;height:.1pt;mso-position-horizontal-relative:page;mso-position-vertical-relative:paragraph;z-index:-14986" coordorigin="3085,420" coordsize="371,2">
            <v:shape style="position:absolute;left:3085;top:420;width:371;height:2" coordorigin="3085,420" coordsize="371,0" path="m3085,420l3456,420e" filled="f" stroked="t" strokeweight=".234793pt" strokecolor="#707070">
              <v:path arrowok="t"/>
            </v:shape>
          </v:group>
          <w10:wrap type="none"/>
        </w:pict>
      </w:r>
      <w:r>
        <w:rPr>
          <w:rFonts w:ascii="Arial" w:hAnsi="Arial" w:cs="Arial" w:eastAsia="Arial"/>
          <w:sz w:val="22"/>
          <w:szCs w:val="22"/>
          <w:color w:val="5D5D5E"/>
          <w:spacing w:val="0"/>
          <w:w w:val="50"/>
          <w:position w:val="1"/>
        </w:rPr>
        <w:t>_ı</w:t>
      </w:r>
      <w:r>
        <w:rPr>
          <w:rFonts w:ascii="Arial" w:hAnsi="Arial" w:cs="Arial" w:eastAsia="Arial"/>
          <w:sz w:val="22"/>
          <w:szCs w:val="22"/>
          <w:color w:val="5D5D5E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22"/>
          <w:szCs w:val="22"/>
          <w:color w:val="5D5D5E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40"/>
          <w:szCs w:val="40"/>
          <w:color w:val="464646"/>
          <w:spacing w:val="0"/>
          <w:w w:val="71"/>
          <w:position w:val="1"/>
        </w:rPr>
        <w:t>J</w:t>
      </w:r>
      <w:r>
        <w:rPr>
          <w:rFonts w:ascii="Times New Roman" w:hAnsi="Times New Roman" w:cs="Times New Roman" w:eastAsia="Times New Roman"/>
          <w:sz w:val="40"/>
          <w:szCs w:val="40"/>
          <w:color w:val="000000"/>
          <w:spacing w:val="0"/>
          <w:w w:val="100"/>
          <w:position w:val="0"/>
        </w:rPr>
      </w:r>
    </w:p>
    <w:p>
      <w:pPr>
        <w:spacing w:before="2" w:after="0" w:line="190" w:lineRule="exact"/>
        <w:jc w:val="left"/>
        <w:rPr>
          <w:sz w:val="19"/>
          <w:szCs w:val="19"/>
        </w:rPr>
      </w:pPr>
      <w:rPr/>
      <w:r>
        <w:rPr/>
        <w:br w:type="column"/>
      </w:r>
      <w:r>
        <w:rPr>
          <w:sz w:val="19"/>
          <w:szCs w:val="19"/>
        </w:rPr>
      </w:r>
    </w:p>
    <w:p>
      <w:pPr>
        <w:spacing w:before="0" w:after="0" w:line="240" w:lineRule="auto"/>
        <w:ind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Yangın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" w:after="0" w:line="190" w:lineRule="exact"/>
        <w:jc w:val="left"/>
        <w:rPr>
          <w:sz w:val="19"/>
          <w:szCs w:val="19"/>
        </w:rPr>
      </w:pPr>
      <w:rPr/>
      <w:r>
        <w:rPr/>
        <w:br w:type="column"/>
      </w:r>
      <w:r>
        <w:rPr>
          <w:sz w:val="19"/>
          <w:szCs w:val="19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Altına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Alma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:11:28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300" w:bottom="280" w:left="340" w:right="60"/>
          <w:cols w:num="3" w:equalWidth="0">
            <w:col w:w="6538" w:space="62"/>
            <w:col w:w="543" w:space="0"/>
            <w:col w:w="4377"/>
          </w:cols>
        </w:sectPr>
      </w:pPr>
      <w:rPr/>
    </w:p>
    <w:p>
      <w:pPr>
        <w:spacing w:before="68" w:after="0" w:line="240" w:lineRule="auto"/>
        <w:ind w:left="130" w:right="-20"/>
        <w:jc w:val="left"/>
        <w:tabs>
          <w:tab w:pos="1900" w:val="left"/>
          <w:tab w:pos="55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94"/>
          <w:position w:val="1"/>
        </w:rPr>
        <w:t>Yana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94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0"/>
          <w:w w:val="94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1"/>
        </w:rPr>
        <w:t>Şeyin: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3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43"/>
          <w:position w:val="0"/>
        </w:rPr>
        <w:t>ahibi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57"/>
          <w:w w:val="143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D5D5E"/>
          <w:spacing w:val="0"/>
          <w:w w:val="143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D5D5E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D5D5E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1"/>
          <w:position w:val="0"/>
        </w:rPr>
        <w:t>jKiracı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0"/>
          <w:w w:val="91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2"/>
          <w:position w:val="0"/>
        </w:rPr>
        <w:t>Kullanan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33" w:after="0" w:line="240" w:lineRule="auto"/>
        <w:ind w:left="182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464646"/>
          <w:spacing w:val="0"/>
          <w:w w:val="82"/>
        </w:rPr>
        <w:t>lAnıiri</w:t>
      </w:r>
      <w:r>
        <w:rPr>
          <w:rFonts w:ascii="Times New Roman" w:hAnsi="Times New Roman" w:cs="Times New Roman" w:eastAsia="Times New Roman"/>
          <w:sz w:val="21"/>
          <w:szCs w:val="21"/>
          <w:color w:val="464646"/>
          <w:spacing w:val="0"/>
          <w:w w:val="82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464646"/>
          <w:spacing w:val="17"/>
          <w:w w:val="8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D5D5E"/>
          <w:spacing w:val="0"/>
          <w:w w:val="100"/>
        </w:rPr>
        <w:t>:Çvş</w:t>
      </w:r>
      <w:r>
        <w:rPr>
          <w:rFonts w:ascii="Times New Roman" w:hAnsi="Times New Roman" w:cs="Times New Roman" w:eastAsia="Times New Roman"/>
          <w:sz w:val="19"/>
          <w:szCs w:val="19"/>
          <w:color w:val="5D5D5E"/>
          <w:spacing w:val="-5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Saınet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2"/>
        </w:rPr>
        <w:t>MUTLU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4" w:after="0" w:line="228" w:lineRule="exact"/>
        <w:ind w:left="101" w:right="2628" w:firstLine="1728"/>
        <w:jc w:val="left"/>
        <w:tabs>
          <w:tab w:pos="1820" w:val="left"/>
          <w:tab w:pos="4700" w:val="left"/>
          <w:tab w:pos="74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92"/>
        </w:rPr>
        <w:t>!Araç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4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273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274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"/>
          <w:w w:val="112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4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85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:22</w:t>
        <w:tab/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92"/>
        </w:rPr>
        <w:t>Varı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92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9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"/>
          <w:w w:val="112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75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85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2"/>
        </w:rPr>
        <w:t>:26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14"/>
          <w:position w:val="1"/>
        </w:rPr>
        <w:t>piden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4"/>
          <w:position w:val="0"/>
        </w:rPr>
        <w:t>!Araç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4"/>
          <w:w w:val="94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Plakası:3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0"/>
        </w:rPr>
        <w:t>FN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1"/>
          <w:position w:val="0"/>
        </w:rPr>
        <w:t>106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35" w:lineRule="exact"/>
        <w:ind w:left="125" w:right="-20"/>
        <w:jc w:val="left"/>
        <w:tabs>
          <w:tab w:pos="4580" w:val="left"/>
          <w:tab w:pos="69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D5D5E"/>
          <w:spacing w:val="0"/>
          <w:w w:val="100"/>
          <w:position w:val="2"/>
        </w:rPr>
        <w:t>Ekibin</w:t>
        <w:tab/>
      </w:r>
      <w:r>
        <w:rPr>
          <w:rFonts w:ascii="Times New Roman" w:hAnsi="Times New Roman" w:cs="Times New Roman" w:eastAsia="Times New Roman"/>
          <w:sz w:val="19"/>
          <w:szCs w:val="19"/>
          <w:color w:val="5D5D5E"/>
          <w:spacing w:val="0"/>
          <w:w w:val="100"/>
          <w:position w:val="-1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5D5D5E"/>
          <w:spacing w:val="1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ktri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Arıza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4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3"/>
          <w:position w:val="-1"/>
        </w:rPr>
        <w:t>:Gelmedi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59" w:lineRule="exact"/>
        <w:ind w:left="4600" w:right="-20"/>
        <w:jc w:val="left"/>
        <w:tabs>
          <w:tab w:pos="69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26"/>
          <w:szCs w:val="26"/>
          <w:color w:val="343434"/>
          <w:spacing w:val="-10"/>
          <w:w w:val="163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7"/>
        </w:rPr>
        <w:t>12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3"/>
        </w:rPr>
        <w:t>:Gelmedi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" w:after="0" w:line="214" w:lineRule="exact"/>
        <w:ind w:left="458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-1"/>
        </w:rPr>
        <w:t>Emniyet-Jandarma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3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-1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3"/>
          <w:position w:val="-1"/>
        </w:rPr>
        <w:t>Saati:Gelmedi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300" w:bottom="280" w:left="340" w:right="60"/>
        </w:sectPr>
      </w:pPr>
      <w:rPr/>
    </w:p>
    <w:p>
      <w:pPr>
        <w:spacing w:before="10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120" w:lineRule="exact"/>
        <w:ind w:left="101" w:right="-64"/>
        <w:jc w:val="left"/>
        <w:rPr>
          <w:rFonts w:ascii="Arial" w:hAnsi="Arial" w:cs="Arial" w:eastAsia="Arial"/>
          <w:sz w:val="16"/>
          <w:szCs w:val="16"/>
        </w:rPr>
      </w:pPr>
      <w:rPr/>
      <w:r>
        <w:rPr>
          <w:rFonts w:ascii="Arial" w:hAnsi="Arial" w:cs="Arial" w:eastAsia="Arial"/>
          <w:sz w:val="16"/>
          <w:szCs w:val="16"/>
          <w:color w:val="464646"/>
          <w:spacing w:val="0"/>
          <w:w w:val="130"/>
          <w:position w:val="-5"/>
        </w:rPr>
        <w:t>r--</w:t>
      </w:r>
      <w:r>
        <w:rPr>
          <w:rFonts w:ascii="Arial" w:hAnsi="Arial" w:cs="Arial" w:eastAsia="Arial"/>
          <w:sz w:val="16"/>
          <w:szCs w:val="16"/>
          <w:color w:val="000000"/>
          <w:spacing w:val="0"/>
          <w:w w:val="100"/>
          <w:position w:val="0"/>
        </w:rPr>
      </w:r>
    </w:p>
    <w:p>
      <w:pPr>
        <w:spacing w:before="32" w:after="0" w:line="240" w:lineRule="auto"/>
        <w:ind w:right="-20"/>
        <w:jc w:val="left"/>
        <w:tabs>
          <w:tab w:pos="2740" w:val="left"/>
          <w:tab w:pos="51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"/>
          <w:w w:val="88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5D5D5E"/>
          <w:spacing w:val="6"/>
          <w:w w:val="11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8"/>
        </w:rPr>
        <w:t>rso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6"/>
          <w:w w:val="98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5D5D5E"/>
          <w:spacing w:val="-3"/>
          <w:w w:val="11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75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D5D5E"/>
          <w:spacing w:val="0"/>
          <w:w w:val="104"/>
        </w:rPr>
        <w:t>Sa</w:t>
      </w:r>
      <w:r>
        <w:rPr>
          <w:rFonts w:ascii="Times New Roman" w:hAnsi="Times New Roman" w:cs="Times New Roman" w:eastAsia="Times New Roman"/>
          <w:sz w:val="19"/>
          <w:szCs w:val="19"/>
          <w:color w:val="5D5D5E"/>
          <w:spacing w:val="7"/>
          <w:w w:val="105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"/>
          <w:w w:val="76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D5D5E"/>
          <w:spacing w:val="5"/>
          <w:w w:val="113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5"/>
          <w:w w:val="76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D5D5E"/>
          <w:spacing w:val="0"/>
          <w:w w:val="135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D5D5E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4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Doğalgaz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2"/>
        </w:rPr>
        <w:t>:Gelmedi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300" w:bottom="280" w:left="340" w:right="60"/>
          <w:cols w:num="2" w:equalWidth="0">
            <w:col w:w="310" w:space="1539"/>
            <w:col w:w="9671"/>
          </w:cols>
        </w:sectPr>
      </w:pPr>
      <w:rPr/>
    </w:p>
    <w:p>
      <w:pPr>
        <w:spacing w:before="0" w:after="0" w:line="229" w:lineRule="exact"/>
        <w:ind w:left="130" w:right="-20"/>
        <w:jc w:val="left"/>
        <w:tabs>
          <w:tab w:pos="1900" w:val="left"/>
          <w:tab w:pos="4560" w:val="left"/>
          <w:tab w:pos="74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w w:val="80"/>
          <w:position w:val="2"/>
        </w:rPr>
        <w:t>Ya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0"/>
          <w:w w:val="100"/>
          <w:position w:val="2"/>
        </w:rPr>
        <w:t> </w:t>
      </w:r>
      <w:r>
        <w:rPr>
          <w:rFonts w:ascii="Arial" w:hAnsi="Arial" w:cs="Arial" w:eastAsia="Arial"/>
          <w:sz w:val="15"/>
          <w:szCs w:val="15"/>
          <w:color w:val="5D5D5E"/>
          <w:spacing w:val="0"/>
          <w:w w:val="212"/>
          <w:position w:val="2"/>
        </w:rPr>
        <w:t>ı</w:t>
      </w:r>
      <w:r>
        <w:rPr>
          <w:rFonts w:ascii="Arial" w:hAnsi="Arial" w:cs="Arial" w:eastAsia="Arial"/>
          <w:sz w:val="15"/>
          <w:szCs w:val="15"/>
          <w:color w:val="5D5D5E"/>
          <w:spacing w:val="-38"/>
          <w:w w:val="212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54"/>
          <w:position w:val="2"/>
        </w:rPr>
        <w:t>.mcı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14"/>
          <w:w w:val="154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2"/>
        </w:rPr>
        <w:t>Ekip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44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84"/>
          <w:position w:val="0"/>
        </w:rPr>
        <w:t>ıkı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84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35"/>
          <w:w w:val="184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22"/>
          <w:szCs w:val="22"/>
          <w:color w:val="464646"/>
          <w:spacing w:val="0"/>
          <w:w w:val="79"/>
          <w:position w:val="1"/>
        </w:rPr>
        <w:t>!Araç</w:t>
      </w:r>
      <w:r>
        <w:rPr>
          <w:rFonts w:ascii="Times New Roman" w:hAnsi="Times New Roman" w:cs="Times New Roman" w:eastAsia="Times New Roman"/>
          <w:sz w:val="22"/>
          <w:szCs w:val="22"/>
          <w:color w:val="464646"/>
          <w:spacing w:val="5"/>
          <w:w w:val="79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35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2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3"/>
          <w:position w:val="2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12" w:lineRule="exact"/>
        <w:ind w:left="101" w:right="-20"/>
        <w:jc w:val="left"/>
        <w:tabs>
          <w:tab w:pos="18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joitmişse</w:t>
        <w:tab/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75"/>
        </w:rPr>
        <w:t>Döntl_ş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76"/>
        </w:rPr>
        <w:t>_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3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3" w:after="0" w:line="240" w:lineRule="auto"/>
        <w:ind w:left="1848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3"/>
        </w:rPr>
        <w:t>Yıırdıma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0"/>
          <w:w w:val="9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3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3" w:after="0" w:line="240" w:lineRule="auto"/>
        <w:ind w:left="1853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Amirini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3"/>
        </w:rPr>
        <w:t>Adı-Soyadı: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9" w:after="0" w:line="250" w:lineRule="auto"/>
        <w:ind w:left="130" w:right="3032" w:firstLine="-28"/>
        <w:jc w:val="left"/>
        <w:tabs>
          <w:tab w:pos="18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playı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Görüldüğü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91"/>
        </w:rPr>
        <w:t>!Yangı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9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7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varıldığında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dumanlı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yanmakta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1"/>
        </w:rPr>
        <w:t>görüldü.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99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um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240" w:lineRule="auto"/>
        <w:ind w:left="4538" w:right="4129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93"/>
        </w:rPr>
        <w:t>[SöndOrmede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7"/>
          <w:w w:val="9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3"/>
        </w:rPr>
        <w:t>söndürücü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8" w:after="0" w:line="214" w:lineRule="exact"/>
        <w:ind w:left="120" w:right="-20"/>
        <w:jc w:val="left"/>
        <w:tabs>
          <w:tab w:pos="4640" w:val="left"/>
          <w:tab w:pos="6440" w:val="left"/>
          <w:tab w:pos="80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78"/>
          <w:position w:val="-3"/>
        </w:rPr>
        <w:t>um3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-1"/>
        </w:rPr>
        <w:t>IKöpük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1"/>
          <w:w w:val="100"/>
          <w:position w:val="-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5D5D5E"/>
          <w:spacing w:val="-3"/>
          <w:w w:val="100"/>
          <w:position w:val="-1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92"/>
          <w:position w:val="-1"/>
        </w:rPr>
        <w:t>IK.K.T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92"/>
          <w:position w:val="-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20"/>
          <w:w w:val="92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-1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24" w:lineRule="exact"/>
        <w:ind w:left="3102" w:right="-20"/>
        <w:jc w:val="left"/>
        <w:tabs>
          <w:tab w:pos="5500" w:val="left"/>
          <w:tab w:pos="6440" w:val="left"/>
          <w:tab w:pos="8000" w:val="left"/>
        </w:tabs>
        <w:rPr>
          <w:rFonts w:ascii="Arial" w:hAnsi="Arial" w:cs="Arial" w:eastAsia="Arial"/>
          <w:sz w:val="35"/>
          <w:szCs w:val="35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2"/>
        </w:rPr>
        <w:t>Su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43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2"/>
        </w:rPr>
      </w:r>
      <w:r>
        <w:rPr>
          <w:rFonts w:ascii="Arial" w:hAnsi="Arial" w:cs="Arial" w:eastAsia="Arial"/>
          <w:sz w:val="26"/>
          <w:szCs w:val="26"/>
          <w:color w:val="343434"/>
          <w:spacing w:val="0"/>
          <w:w w:val="163"/>
          <w:position w:val="5"/>
        </w:rPr>
        <w:t>ı</w:t>
      </w:r>
      <w:r>
        <w:rPr>
          <w:rFonts w:ascii="Arial" w:hAnsi="Arial" w:cs="Arial" w:eastAsia="Arial"/>
          <w:sz w:val="26"/>
          <w:szCs w:val="26"/>
          <w:color w:val="343434"/>
          <w:spacing w:val="0"/>
          <w:w w:val="100"/>
          <w:position w:val="5"/>
        </w:rPr>
        <w:tab/>
      </w:r>
      <w:r>
        <w:rPr>
          <w:rFonts w:ascii="Arial" w:hAnsi="Arial" w:cs="Arial" w:eastAsia="Arial"/>
          <w:sz w:val="26"/>
          <w:szCs w:val="26"/>
          <w:color w:val="343434"/>
          <w:spacing w:val="0"/>
          <w:w w:val="100"/>
          <w:position w:val="5"/>
        </w:rPr>
      </w:r>
      <w:r>
        <w:rPr>
          <w:rFonts w:ascii="Arial" w:hAnsi="Arial" w:cs="Arial" w:eastAsia="Arial"/>
          <w:sz w:val="35"/>
          <w:szCs w:val="35"/>
          <w:color w:val="464646"/>
          <w:spacing w:val="0"/>
          <w:w w:val="52"/>
          <w:position w:val="0"/>
        </w:rPr>
        <w:t>ı</w:t>
      </w:r>
      <w:r>
        <w:rPr>
          <w:rFonts w:ascii="Arial" w:hAnsi="Arial" w:cs="Arial" w:eastAsia="Arial"/>
          <w:sz w:val="35"/>
          <w:szCs w:val="35"/>
          <w:color w:val="464646"/>
          <w:spacing w:val="-43"/>
          <w:w w:val="52"/>
          <w:position w:val="0"/>
        </w:rPr>
        <w:t> </w:t>
      </w:r>
      <w:r>
        <w:rPr>
          <w:rFonts w:ascii="Arial" w:hAnsi="Arial" w:cs="Arial" w:eastAsia="Arial"/>
          <w:sz w:val="35"/>
          <w:szCs w:val="35"/>
          <w:color w:val="464646"/>
          <w:spacing w:val="0"/>
          <w:w w:val="100"/>
          <w:position w:val="0"/>
        </w:rPr>
        <w:tab/>
      </w:r>
      <w:r>
        <w:rPr>
          <w:rFonts w:ascii="Arial" w:hAnsi="Arial" w:cs="Arial" w:eastAsia="Arial"/>
          <w:sz w:val="35"/>
          <w:szCs w:val="35"/>
          <w:color w:val="464646"/>
          <w:spacing w:val="0"/>
          <w:w w:val="100"/>
          <w:position w:val="0"/>
        </w:rPr>
      </w:r>
      <w:r>
        <w:rPr>
          <w:rFonts w:ascii="Arial" w:hAnsi="Arial" w:cs="Arial" w:eastAsia="Arial"/>
          <w:sz w:val="35"/>
          <w:szCs w:val="35"/>
          <w:color w:val="343434"/>
          <w:spacing w:val="0"/>
          <w:w w:val="52"/>
          <w:position w:val="0"/>
        </w:rPr>
        <w:t>ı</w:t>
      </w:r>
      <w:r>
        <w:rPr>
          <w:rFonts w:ascii="Arial" w:hAnsi="Arial" w:cs="Arial" w:eastAsia="Arial"/>
          <w:sz w:val="35"/>
          <w:szCs w:val="35"/>
          <w:color w:val="000000"/>
          <w:spacing w:val="0"/>
          <w:w w:val="100"/>
          <w:position w:val="0"/>
        </w:rPr>
      </w:r>
    </w:p>
    <w:p>
      <w:pPr>
        <w:spacing w:before="0" w:after="0" w:line="185" w:lineRule="exact"/>
        <w:ind w:left="182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!Yangında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adet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selvi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ağacı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mikta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ante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kablos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su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tesisatı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kısme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yanma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kavrulma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suretiyle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D5D5E"/>
          <w:spacing w:val="0"/>
          <w:w w:val="98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5D5D5E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54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4" w:after="0" w:line="250" w:lineRule="auto"/>
        <w:ind w:left="130" w:right="6068" w:firstLine="-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D5D5E"/>
          <w:spacing w:val="0"/>
          <w:w w:val="100"/>
        </w:rPr>
        <w:t>Söndürıne</w:t>
      </w:r>
      <w:r>
        <w:rPr>
          <w:rFonts w:ascii="Times New Roman" w:hAnsi="Times New Roman" w:cs="Times New Roman" w:eastAsia="Times New Roman"/>
          <w:sz w:val="19"/>
          <w:szCs w:val="19"/>
          <w:color w:val="5D5D5E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Sonundaki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D5D5E"/>
          <w:spacing w:val="0"/>
          <w:w w:val="239"/>
        </w:rPr>
        <w:t>ör</w:t>
      </w:r>
      <w:r>
        <w:rPr>
          <w:rFonts w:ascii="Times New Roman" w:hAnsi="Times New Roman" w:cs="Times New Roman" w:eastAsia="Times New Roman"/>
          <w:sz w:val="19"/>
          <w:szCs w:val="19"/>
          <w:color w:val="5D5D5E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müştrır.Tahmini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zarar-ziya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lOOTL'dir.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Hasa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Durumu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" w:after="0" w:line="249" w:lineRule="auto"/>
        <w:ind w:left="130" w:right="52" w:firstLine="178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başlangıcının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otoga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içersinde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Pamukkale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şehi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içi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servislerini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arkasınd&lt;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34"/>
          <w:position w:val="1"/>
        </w:rPr>
        <w:t>uluna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34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35"/>
          <w:w w:val="134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boş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alandaki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1"/>
        </w:rPr>
        <w:t>otlarda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1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1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görülmü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olup;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1"/>
        </w:rPr>
        <w:t>araştırma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soruşturmada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kimliği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belirsiz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1"/>
        </w:rPr>
        <w:t>kişi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2"/>
          <w:position w:val="1"/>
        </w:rPr>
        <w:t>vey,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14" w:lineRule="exact"/>
        <w:ind w:left="187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dşilerce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söndüıi\lmede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atıla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sehve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düşürüle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sigara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izmaritini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kola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yanıcı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kuru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otları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tutuşturması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9"/>
        </w:rPr>
        <w:t>sonu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D5D5E"/>
          <w:spacing w:val="0"/>
          <w:w w:val="104"/>
        </w:rPr>
        <w:t>c</w:t>
      </w:r>
      <w:r>
        <w:rPr>
          <w:rFonts w:ascii="Times New Roman" w:hAnsi="Times New Roman" w:cs="Times New Roman" w:eastAsia="Times New Roman"/>
          <w:sz w:val="19"/>
          <w:szCs w:val="19"/>
          <w:color w:val="5D5D5E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74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4" w:after="0" w:line="240" w:lineRule="auto"/>
        <w:ind w:left="1897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41"/>
        </w:rPr>
        <w:t>angı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4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8"/>
          <w:w w:val="14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çıktığı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2"/>
        </w:rPr>
        <w:t>varılmıştır.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54" w:lineRule="auto"/>
        <w:ind w:left="120" w:right="4225"/>
        <w:jc w:val="left"/>
        <w:tabs>
          <w:tab w:pos="1880" w:val="left"/>
          <w:tab w:pos="66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89"/>
        </w:rPr>
        <w:t>Sig_ortalı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26"/>
          <w:w w:val="8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36"/>
        </w:rPr>
        <w:t>irketi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36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14"/>
          <w:w w:val="13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Adı: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1"/>
        </w:rPr>
        <w:t>[Bedeli: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57"/>
          <w:w w:val="99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7E7E80"/>
          <w:spacing w:val="-60"/>
          <w:w w:val="168"/>
          <w:position w:val="0"/>
        </w:rPr>
        <w:t>·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99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9"/>
          <w:w w:val="100"/>
          <w:position w:val="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5D5D5E"/>
          <w:spacing w:val="11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reç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Kaybı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47" w:lineRule="exact"/>
        <w:ind w:left="120" w:right="-20"/>
        <w:jc w:val="left"/>
        <w:tabs>
          <w:tab w:pos="18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28"/>
          <w:szCs w:val="28"/>
          <w:color w:val="464646"/>
          <w:spacing w:val="0"/>
          <w:w w:val="57"/>
          <w:position w:val="1"/>
        </w:rPr>
        <w:t>Yı,,</w:t>
      </w:r>
      <w:r>
        <w:rPr>
          <w:rFonts w:ascii="Arial" w:hAnsi="Arial" w:cs="Arial" w:eastAsia="Arial"/>
          <w:sz w:val="28"/>
          <w:szCs w:val="28"/>
          <w:color w:val="464646"/>
          <w:spacing w:val="17"/>
          <w:w w:val="57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D5D5E"/>
          <w:spacing w:val="0"/>
          <w:w w:val="105"/>
          <w:position w:val="1"/>
        </w:rPr>
        <w:t>.,</w:t>
      </w:r>
      <w:r>
        <w:rPr>
          <w:rFonts w:ascii="Times New Roman" w:hAnsi="Times New Roman" w:cs="Times New Roman" w:eastAsia="Times New Roman"/>
          <w:sz w:val="19"/>
          <w:szCs w:val="19"/>
          <w:color w:val="5D5D5E"/>
          <w:spacing w:val="0"/>
          <w:w w:val="104"/>
          <w:position w:val="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D5D5E"/>
          <w:spacing w:val="-3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1"/>
          <w:position w:val="1"/>
        </w:rPr>
        <w:t>Yer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1"/>
          <w:position w:val="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"/>
          <w:w w:val="91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Kime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4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1"/>
        </w:rPr>
        <w:t>Nöbetçi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Müdür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Hüdaverdi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'iPEK'e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teslim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1"/>
          <w:position w:val="1"/>
        </w:rPr>
        <w:t>edilmiştir.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14" w:lineRule="exact"/>
        <w:ind w:left="12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D5D5E"/>
          <w:w w:val="96"/>
        </w:rPr>
        <w:t>Te</w:t>
      </w:r>
      <w:r>
        <w:rPr>
          <w:rFonts w:ascii="Times New Roman" w:hAnsi="Times New Roman" w:cs="Times New Roman" w:eastAsia="Times New Roman"/>
          <w:sz w:val="19"/>
          <w:szCs w:val="19"/>
          <w:color w:val="5D5D5E"/>
          <w:w w:val="97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5D5D5E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lim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1"/>
        </w:rPr>
        <w:t>Edildiği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3" w:after="0" w:line="240" w:lineRule="auto"/>
        <w:ind w:left="134" w:right="-20"/>
        <w:jc w:val="left"/>
        <w:tabs>
          <w:tab w:pos="1840" w:val="left"/>
          <w:tab w:pos="59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D5D5E"/>
          <w:w w:val="96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5D5D5E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Döntı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6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464646"/>
          <w:spacing w:val="0"/>
          <w:w w:val="100"/>
        </w:rPr>
        <w:t>ü</w:t>
      </w:r>
      <w:r>
        <w:rPr>
          <w:rFonts w:ascii="Arial" w:hAnsi="Arial" w:cs="Arial" w:eastAsia="Arial"/>
          <w:sz w:val="18"/>
          <w:szCs w:val="18"/>
          <w:color w:val="464646"/>
          <w:spacing w:val="0"/>
          <w:w w:val="100"/>
        </w:rPr>
        <w:tab/>
      </w:r>
      <w:r>
        <w:rPr>
          <w:rFonts w:ascii="Arial" w:hAnsi="Arial" w:cs="Arial" w:eastAsia="Arial"/>
          <w:sz w:val="18"/>
          <w:szCs w:val="18"/>
          <w:color w:val="464646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Tarih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:08.05.2017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1"/>
        </w:rPr>
        <w:t>ısaali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D5D5E"/>
          <w:spacing w:val="1"/>
          <w:w w:val="112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3"/>
          <w:position w:val="1"/>
        </w:rPr>
        <w:t>12:10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9" w:after="0" w:line="240" w:lineRule="auto"/>
        <w:ind w:left="177" w:right="-20"/>
        <w:jc w:val="left"/>
        <w:tabs>
          <w:tab w:pos="1840" w:val="left"/>
          <w:tab w:pos="85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Varsa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ÖlU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rt'aralı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GfDE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7"/>
        </w:rPr>
        <w:t>EKiP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6"/>
          <w:w w:val="10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7"/>
        </w:rPr>
        <w:t>!.Posta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"/>
          <w:w w:val="10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lşıkkent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grubu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ONAYLA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8"/>
          <w:w w:val="100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4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40" w:lineRule="auto"/>
        <w:ind w:left="1994" w:right="-20"/>
        <w:jc w:val="left"/>
        <w:tabs>
          <w:tab w:pos="4460" w:val="left"/>
          <w:tab w:pos="9140" w:val="left"/>
        </w:tabs>
        <w:rPr>
          <w:rFonts w:ascii="Times New Roman" w:hAnsi="Times New Roman" w:cs="Times New Roman" w:eastAsia="Times New Roman"/>
          <w:sz w:val="30"/>
          <w:szCs w:val="30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Amiri: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Koyan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</w:r>
      <w:r>
        <w:rPr>
          <w:rFonts w:ascii="Times New Roman" w:hAnsi="Times New Roman" w:cs="Times New Roman" w:eastAsia="Times New Roman"/>
          <w:sz w:val="29"/>
          <w:szCs w:val="29"/>
          <w:color w:val="5D5D5E"/>
          <w:spacing w:val="0"/>
          <w:w w:val="80"/>
          <w:position w:val="2"/>
        </w:rPr>
        <w:t>1</w:t>
      </w:r>
      <w:r>
        <w:rPr>
          <w:rFonts w:ascii="Times New Roman" w:hAnsi="Times New Roman" w:cs="Times New Roman" w:eastAsia="Times New Roman"/>
          <w:sz w:val="29"/>
          <w:szCs w:val="29"/>
          <w:color w:val="5D5D5E"/>
          <w:spacing w:val="3"/>
          <w:w w:val="80"/>
          <w:position w:val="2"/>
        </w:rPr>
        <w:t> </w:t>
      </w:r>
      <w:r>
        <w:rPr>
          <w:rFonts w:ascii="Times New Roman" w:hAnsi="Times New Roman" w:cs="Times New Roman" w:eastAsia="Times New Roman"/>
          <w:sz w:val="29"/>
          <w:szCs w:val="29"/>
          <w:color w:val="5D5D5E"/>
          <w:spacing w:val="0"/>
          <w:w w:val="70"/>
          <w:position w:val="2"/>
        </w:rPr>
        <w:t>2</w:t>
      </w:r>
      <w:r>
        <w:rPr>
          <w:rFonts w:ascii="Times New Roman" w:hAnsi="Times New Roman" w:cs="Times New Roman" w:eastAsia="Times New Roman"/>
          <w:sz w:val="29"/>
          <w:szCs w:val="29"/>
          <w:color w:val="5D5D5E"/>
          <w:spacing w:val="-32"/>
          <w:w w:val="100"/>
          <w:position w:val="2"/>
        </w:rPr>
        <w:t> </w:t>
      </w:r>
      <w:r>
        <w:rPr>
          <w:rFonts w:ascii="Arial" w:hAnsi="Arial" w:cs="Arial" w:eastAsia="Arial"/>
          <w:sz w:val="25"/>
          <w:szCs w:val="25"/>
          <w:color w:val="5D5D5E"/>
          <w:spacing w:val="0"/>
          <w:w w:val="51"/>
          <w:position w:val="2"/>
        </w:rPr>
        <w:t>MaYıs</w:t>
      </w:r>
      <w:r>
        <w:rPr>
          <w:rFonts w:ascii="Arial" w:hAnsi="Arial" w:cs="Arial" w:eastAsia="Arial"/>
          <w:sz w:val="25"/>
          <w:szCs w:val="25"/>
          <w:color w:val="5D5D5E"/>
          <w:spacing w:val="19"/>
          <w:w w:val="51"/>
          <w:position w:val="2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5D5D5E"/>
          <w:spacing w:val="0"/>
          <w:w w:val="60"/>
          <w:position w:val="2"/>
        </w:rPr>
        <w:t>1017</w:t>
      </w:r>
      <w:r>
        <w:rPr>
          <w:rFonts w:ascii="Times New Roman" w:hAnsi="Times New Roman" w:cs="Times New Roman" w:eastAsia="Times New Roman"/>
          <w:sz w:val="30"/>
          <w:szCs w:val="30"/>
          <w:color w:val="000000"/>
          <w:spacing w:val="0"/>
          <w:w w:val="100"/>
          <w:position w:val="0"/>
        </w:rPr>
      </w:r>
    </w:p>
    <w:p>
      <w:pPr>
        <w:spacing w:before="0" w:after="0" w:line="197" w:lineRule="exact"/>
        <w:ind w:left="242" w:right="-20"/>
        <w:jc w:val="left"/>
        <w:tabs>
          <w:tab w:pos="47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7"/>
          <w:szCs w:val="17"/>
          <w:color w:val="343434"/>
          <w:spacing w:val="0"/>
          <w:w w:val="118"/>
        </w:rPr>
        <w:t>'ü</w:t>
      </w:r>
      <w:r>
        <w:rPr>
          <w:rFonts w:ascii="Arial" w:hAnsi="Arial" w:cs="Arial" w:eastAsia="Arial"/>
          <w:sz w:val="17"/>
          <w:szCs w:val="17"/>
          <w:color w:val="343434"/>
          <w:spacing w:val="-39"/>
          <w:w w:val="118"/>
        </w:rPr>
        <w:t> </w:t>
      </w:r>
      <w:r>
        <w:rPr>
          <w:rFonts w:ascii="Arial" w:hAnsi="Arial" w:cs="Arial" w:eastAsia="Arial"/>
          <w:sz w:val="17"/>
          <w:szCs w:val="17"/>
          <w:color w:val="343434"/>
          <w:spacing w:val="0"/>
          <w:w w:val="100"/>
        </w:rPr>
        <w:tab/>
      </w:r>
      <w:r>
        <w:rPr>
          <w:rFonts w:ascii="Arial" w:hAnsi="Arial" w:cs="Arial" w:eastAsia="Arial"/>
          <w:sz w:val="17"/>
          <w:szCs w:val="17"/>
          <w:color w:val="343434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8"/>
          <w:position w:val="-2"/>
        </w:rPr>
        <w:t>EkipAmiri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8" w:lineRule="exact"/>
        <w:ind w:left="289" w:right="-20"/>
        <w:jc w:val="left"/>
        <w:rPr>
          <w:rFonts w:ascii="Times New Roman" w:hAnsi="Times New Roman" w:cs="Times New Roman" w:eastAsia="Times New Roman"/>
          <w:sz w:val="8"/>
          <w:szCs w:val="8"/>
        </w:rPr>
      </w:pPr>
      <w:rPr/>
      <w:r>
        <w:rPr>
          <w:rFonts w:ascii="Times New Roman" w:hAnsi="Times New Roman" w:cs="Times New Roman" w:eastAsia="Times New Roman"/>
          <w:sz w:val="8"/>
          <w:szCs w:val="8"/>
          <w:color w:val="343434"/>
          <w:spacing w:val="0"/>
          <w:w w:val="100"/>
          <w:i/>
          <w:position w:val="-4"/>
        </w:rPr>
        <w:t>&lt;1</w:t>
      </w:r>
      <w:r>
        <w:rPr>
          <w:rFonts w:ascii="Times New Roman" w:hAnsi="Times New Roman" w:cs="Times New Roman" w:eastAsia="Times New Roman"/>
          <w:sz w:val="8"/>
          <w:szCs w:val="8"/>
          <w:color w:val="343434"/>
          <w:spacing w:val="0"/>
          <w:w w:val="100"/>
          <w:i/>
          <w:position w:val="-4"/>
        </w:rPr>
        <w:t>)</w:t>
      </w:r>
      <w:r>
        <w:rPr>
          <w:rFonts w:ascii="Times New Roman" w:hAnsi="Times New Roman" w:cs="Times New Roman" w:eastAsia="Times New Roman"/>
          <w:sz w:val="8"/>
          <w:szCs w:val="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300" w:bottom="280" w:left="340" w:right="60"/>
        </w:sectPr>
      </w:pPr>
      <w:rPr/>
    </w:p>
    <w:p>
      <w:pPr>
        <w:spacing w:before="0" w:after="0" w:line="24" w:lineRule="exact"/>
        <w:ind w:left="270" w:right="-257"/>
        <w:jc w:val="left"/>
        <w:tabs>
          <w:tab w:pos="2280" w:val="left"/>
          <w:tab w:pos="4300" w:val="left"/>
        </w:tabs>
        <w:rPr>
          <w:rFonts w:ascii="Arial" w:hAnsi="Arial" w:cs="Arial" w:eastAsia="Arial"/>
          <w:sz w:val="124"/>
          <w:szCs w:val="124"/>
        </w:rPr>
      </w:pPr>
      <w:rPr/>
      <w:r>
        <w:rPr>
          <w:rFonts w:ascii="Times New Roman" w:hAnsi="Times New Roman" w:cs="Times New Roman" w:eastAsia="Times New Roman"/>
          <w:sz w:val="68"/>
          <w:szCs w:val="68"/>
          <w:color w:val="343434"/>
          <w:spacing w:val="0"/>
          <w:w w:val="67"/>
          <w:position w:val="-53"/>
        </w:rPr>
        <w:t>-</w:t>
      </w:r>
      <w:r>
        <w:rPr>
          <w:rFonts w:ascii="Times New Roman" w:hAnsi="Times New Roman" w:cs="Times New Roman" w:eastAsia="Times New Roman"/>
          <w:sz w:val="68"/>
          <w:szCs w:val="68"/>
          <w:color w:val="343434"/>
          <w:spacing w:val="0"/>
          <w:w w:val="100"/>
          <w:position w:val="-53"/>
        </w:rPr>
        <w:tab/>
      </w:r>
      <w:r>
        <w:rPr>
          <w:rFonts w:ascii="Times New Roman" w:hAnsi="Times New Roman" w:cs="Times New Roman" w:eastAsia="Times New Roman"/>
          <w:sz w:val="68"/>
          <w:szCs w:val="68"/>
          <w:color w:val="343434"/>
          <w:spacing w:val="0"/>
          <w:w w:val="100"/>
          <w:position w:val="-53"/>
        </w:rPr>
      </w:r>
      <w:r>
        <w:rPr>
          <w:rFonts w:ascii="Courier New" w:hAnsi="Courier New" w:cs="Courier New" w:eastAsia="Courier New"/>
          <w:sz w:val="116"/>
          <w:szCs w:val="116"/>
          <w:color w:val="3B4279"/>
          <w:spacing w:val="0"/>
          <w:w w:val="67"/>
          <w:position w:val="-112"/>
        </w:rPr>
        <w:t>M</w:t>
      </w:r>
      <w:r>
        <w:rPr>
          <w:rFonts w:ascii="Courier New" w:hAnsi="Courier New" w:cs="Courier New" w:eastAsia="Courier New"/>
          <w:sz w:val="116"/>
          <w:szCs w:val="116"/>
          <w:color w:val="3B4279"/>
          <w:spacing w:val="-459"/>
          <w:w w:val="67"/>
          <w:position w:val="-112"/>
        </w:rPr>
        <w:t> </w:t>
      </w:r>
      <w:r>
        <w:rPr>
          <w:rFonts w:ascii="Courier New" w:hAnsi="Courier New" w:cs="Courier New" w:eastAsia="Courier New"/>
          <w:sz w:val="116"/>
          <w:szCs w:val="116"/>
          <w:color w:val="3B4279"/>
          <w:spacing w:val="0"/>
          <w:w w:val="100"/>
          <w:position w:val="-112"/>
        </w:rPr>
        <w:tab/>
      </w:r>
      <w:r>
        <w:rPr>
          <w:rFonts w:ascii="Courier New" w:hAnsi="Courier New" w:cs="Courier New" w:eastAsia="Courier New"/>
          <w:sz w:val="116"/>
          <w:szCs w:val="116"/>
          <w:color w:val="3B4279"/>
          <w:spacing w:val="0"/>
          <w:w w:val="100"/>
          <w:position w:val="-112"/>
        </w:rPr>
      </w:r>
      <w:r>
        <w:rPr>
          <w:rFonts w:ascii="Arial" w:hAnsi="Arial" w:cs="Arial" w:eastAsia="Arial"/>
          <w:sz w:val="124"/>
          <w:szCs w:val="124"/>
          <w:color w:val="3B4279"/>
          <w:spacing w:val="0"/>
          <w:w w:val="120"/>
          <w:i/>
          <w:position w:val="-111"/>
        </w:rPr>
        <w:t>rJ/</w:t>
      </w:r>
      <w:r>
        <w:rPr>
          <w:rFonts w:ascii="Arial" w:hAnsi="Arial" w:cs="Arial" w:eastAsia="Arial"/>
          <w:sz w:val="124"/>
          <w:szCs w:val="124"/>
          <w:color w:val="000000"/>
          <w:spacing w:val="0"/>
          <w:w w:val="100"/>
          <w:position w:val="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18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454" w:lineRule="atLeas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color w:val="343434"/>
          <w:spacing w:val="12"/>
          <w:w w:val="226"/>
        </w:rPr>
        <w:t>İ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1"/>
        </w:rPr>
        <w:t>tfaiye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Birim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300" w:bottom="280" w:left="340" w:right="60"/>
          <w:cols w:num="2" w:equalWidth="0">
            <w:col w:w="5975" w:space="2537"/>
            <w:col w:w="3008"/>
          </w:cols>
        </w:sectPr>
      </w:pPr>
      <w:rPr/>
    </w:p>
    <w:p>
      <w:pPr>
        <w:spacing w:before="0" w:after="0" w:line="451" w:lineRule="atLeast"/>
        <w:ind w:left="289" w:right="-20"/>
        <w:jc w:val="left"/>
        <w:tabs>
          <w:tab w:pos="88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6"/>
          <w:szCs w:val="16"/>
          <w:color w:val="464646"/>
          <w:spacing w:val="0"/>
          <w:w w:val="81"/>
          <w:position w:val="5"/>
        </w:rPr>
        <w:t>&gt;-.</w:t>
      </w:r>
      <w:r>
        <w:rPr>
          <w:rFonts w:ascii="Times New Roman" w:hAnsi="Times New Roman" w:cs="Times New Roman" w:eastAsia="Times New Roman"/>
          <w:sz w:val="16"/>
          <w:szCs w:val="16"/>
          <w:color w:val="464646"/>
          <w:spacing w:val="0"/>
          <w:w w:val="100"/>
          <w:position w:val="5"/>
        </w:rPr>
        <w:tab/>
      </w:r>
      <w:r>
        <w:rPr>
          <w:rFonts w:ascii="Times New Roman" w:hAnsi="Times New Roman" w:cs="Times New Roman" w:eastAsia="Times New Roman"/>
          <w:sz w:val="16"/>
          <w:szCs w:val="16"/>
          <w:color w:val="464646"/>
          <w:spacing w:val="0"/>
          <w:w w:val="100"/>
          <w:position w:val="5"/>
        </w:rPr>
      </w:r>
      <w:r>
        <w:rPr>
          <w:rFonts w:ascii="Arial" w:hAnsi="Arial" w:cs="Arial" w:eastAsia="Arial"/>
          <w:sz w:val="19"/>
          <w:szCs w:val="19"/>
          <w:color w:val="464646"/>
          <w:spacing w:val="0"/>
          <w:w w:val="81"/>
          <w:i/>
          <w:position w:val="0"/>
        </w:rPr>
        <w:t>1</w:t>
      </w:r>
      <w:r>
        <w:rPr>
          <w:rFonts w:ascii="Arial" w:hAnsi="Arial" w:cs="Arial" w:eastAsia="Arial"/>
          <w:sz w:val="19"/>
          <w:szCs w:val="19"/>
          <w:color w:val="464646"/>
          <w:spacing w:val="0"/>
          <w:w w:val="81"/>
          <w:i/>
          <w:position w:val="0"/>
        </w:rPr>
        <w:t>  </w:t>
      </w:r>
      <w:r>
        <w:rPr>
          <w:rFonts w:ascii="Arial" w:hAnsi="Arial" w:cs="Arial" w:eastAsia="Arial"/>
          <w:sz w:val="19"/>
          <w:szCs w:val="19"/>
          <w:color w:val="464646"/>
          <w:spacing w:val="39"/>
          <w:w w:val="81"/>
          <w:i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9"/>
          <w:position w:val="0"/>
        </w:rPr>
        <w:t>12017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5" w:after="0" w:line="240" w:lineRule="auto"/>
        <w:ind w:left="224" w:right="-20"/>
        <w:jc w:val="left"/>
        <w:rPr>
          <w:rFonts w:ascii="Times New Roman" w:hAnsi="Times New Roman" w:cs="Times New Roman" w:eastAsia="Times New Roman"/>
          <w:sz w:val="23"/>
          <w:szCs w:val="23"/>
        </w:rPr>
      </w:pPr>
      <w:rPr/>
      <w:r>
        <w:rPr>
          <w:rFonts w:ascii="Times New Roman" w:hAnsi="Times New Roman" w:cs="Times New Roman" w:eastAsia="Times New Roman"/>
          <w:sz w:val="23"/>
          <w:szCs w:val="23"/>
          <w:color w:val="464646"/>
          <w:spacing w:val="0"/>
          <w:w w:val="53"/>
        </w:rPr>
        <w:t>......</w:t>
      </w:r>
      <w:r>
        <w:rPr>
          <w:rFonts w:ascii="Times New Roman" w:hAnsi="Times New Roman" w:cs="Times New Roman" w:eastAsia="Times New Roman"/>
          <w:sz w:val="23"/>
          <w:szCs w:val="23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300" w:bottom="280" w:left="340" w:right="60"/>
        </w:sectPr>
      </w:pPr>
      <w:rPr/>
    </w:p>
    <w:p>
      <w:pPr>
        <w:spacing w:before="7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919" w:right="-20"/>
        <w:jc w:val="left"/>
        <w:rPr>
          <w:rFonts w:ascii="Times New Roman" w:hAnsi="Times New Roman" w:cs="Times New Roman" w:eastAsia="Times New Roman"/>
          <w:sz w:val="26"/>
          <w:szCs w:val="26"/>
        </w:rPr>
      </w:pPr>
      <w:rPr/>
      <w:r>
        <w:rPr>
          <w:rFonts w:ascii="Times New Roman" w:hAnsi="Times New Roman" w:cs="Times New Roman" w:eastAsia="Times New Roman"/>
          <w:sz w:val="26"/>
          <w:szCs w:val="26"/>
          <w:color w:val="5D5D5E"/>
          <w:spacing w:val="0"/>
          <w:w w:val="113"/>
        </w:rPr>
        <w:t>Ayaı</w:t>
      </w:r>
      <w:r>
        <w:rPr>
          <w:rFonts w:ascii="Times New Roman" w:hAnsi="Times New Roman" w:cs="Times New Roman" w:eastAsia="Times New Roman"/>
          <w:sz w:val="26"/>
          <w:szCs w:val="26"/>
          <w:color w:val="5D5D5E"/>
          <w:spacing w:val="0"/>
          <w:w w:val="113"/>
        </w:rPr>
        <w:t>n</w:t>
      </w:r>
      <w:r>
        <w:rPr>
          <w:rFonts w:ascii="Times New Roman" w:hAnsi="Times New Roman" w:cs="Times New Roman" w:eastAsia="Times New Roman"/>
          <w:sz w:val="26"/>
          <w:szCs w:val="26"/>
          <w:color w:val="5D5D5E"/>
          <w:spacing w:val="-16"/>
          <w:w w:val="113"/>
        </w:rPr>
        <w:t> </w:t>
      </w:r>
      <w:r>
        <w:rPr>
          <w:rFonts w:ascii="Times New Roman" w:hAnsi="Times New Roman" w:cs="Times New Roman" w:eastAsia="Times New Roman"/>
          <w:sz w:val="26"/>
          <w:szCs w:val="26"/>
          <w:color w:val="5D5D5E"/>
          <w:spacing w:val="0"/>
          <w:w w:val="111"/>
        </w:rPr>
        <w:t>MUl</w:t>
      </w:r>
      <w:r>
        <w:rPr>
          <w:rFonts w:ascii="Times New Roman" w:hAnsi="Times New Roman" w:cs="Times New Roman" w:eastAsia="Times New Roman"/>
          <w:sz w:val="26"/>
          <w:szCs w:val="26"/>
          <w:color w:val="5D5D5E"/>
          <w:spacing w:val="-14"/>
          <w:w w:val="112"/>
        </w:rPr>
        <w:t>'</w:t>
      </w:r>
      <w:r>
        <w:rPr>
          <w:rFonts w:ascii="Times New Roman" w:hAnsi="Times New Roman" w:cs="Times New Roman" w:eastAsia="Times New Roman"/>
          <w:sz w:val="26"/>
          <w:szCs w:val="26"/>
          <w:color w:val="7E7E80"/>
          <w:spacing w:val="0"/>
          <w:w w:val="70"/>
        </w:rPr>
        <w:t>L.</w:t>
      </w:r>
      <w:r>
        <w:rPr>
          <w:rFonts w:ascii="Times New Roman" w:hAnsi="Times New Roman" w:cs="Times New Roman" w:eastAsia="Times New Roman"/>
          <w:sz w:val="26"/>
          <w:szCs w:val="26"/>
          <w:color w:val="A8A8AA"/>
          <w:spacing w:val="0"/>
          <w:w w:val="96"/>
        </w:rPr>
        <w:t>i</w:t>
      </w:r>
      <w:r>
        <w:rPr>
          <w:rFonts w:ascii="Times New Roman" w:hAnsi="Times New Roman" w:cs="Times New Roman" w:eastAsia="Times New Roman"/>
          <w:sz w:val="26"/>
          <w:szCs w:val="26"/>
          <w:color w:val="000000"/>
          <w:spacing w:val="0"/>
          <w:w w:val="100"/>
        </w:rPr>
      </w:r>
    </w:p>
    <w:p>
      <w:pPr>
        <w:spacing w:before="4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spacing w:before="0" w:after="0" w:line="188" w:lineRule="atLeast"/>
        <w:ind w:left="1867" w:right="-71"/>
        <w:jc w:val="left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Arial" w:hAnsi="Arial" w:cs="Arial" w:eastAsia="Arial"/>
          <w:sz w:val="19"/>
          <w:szCs w:val="19"/>
          <w:color w:val="343434"/>
          <w:spacing w:val="-13"/>
          <w:w w:val="168"/>
        </w:rPr>
        <w:t>ı</w:t>
      </w:r>
      <w:r>
        <w:rPr>
          <w:rFonts w:ascii="Arial" w:hAnsi="Arial" w:cs="Arial" w:eastAsia="Arial"/>
          <w:sz w:val="19"/>
          <w:szCs w:val="19"/>
          <w:color w:val="5D5D5E"/>
          <w:spacing w:val="-6"/>
          <w:w w:val="123"/>
        </w:rPr>
        <w:t>.</w:t>
      </w:r>
      <w:r>
        <w:rPr>
          <w:rFonts w:ascii="Arial" w:hAnsi="Arial" w:cs="Arial" w:eastAsia="Arial"/>
          <w:sz w:val="19"/>
          <w:szCs w:val="19"/>
          <w:color w:val="343434"/>
          <w:spacing w:val="0"/>
          <w:w w:val="100"/>
        </w:rPr>
        <w:t>Post</w:t>
      </w:r>
      <w:r>
        <w:rPr>
          <w:rFonts w:ascii="Arial" w:hAnsi="Arial" w:cs="Arial" w:eastAsia="Arial"/>
          <w:sz w:val="19"/>
          <w:szCs w:val="19"/>
          <w:color w:val="343434"/>
          <w:spacing w:val="0"/>
          <w:w w:val="101"/>
        </w:rPr>
        <w:t>a</w:t>
      </w:r>
      <w:r>
        <w:rPr>
          <w:rFonts w:ascii="Arial" w:hAnsi="Arial" w:cs="Arial" w:eastAsia="Arial"/>
          <w:sz w:val="19"/>
          <w:szCs w:val="19"/>
          <w:color w:val="343434"/>
          <w:spacing w:val="15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343434"/>
          <w:spacing w:val="0"/>
          <w:w w:val="100"/>
        </w:rPr>
        <w:t>Grupla</w:t>
      </w:r>
      <w:r>
        <w:rPr>
          <w:rFonts w:ascii="Arial" w:hAnsi="Arial" w:cs="Arial" w:eastAsia="Arial"/>
          <w:sz w:val="19"/>
          <w:szCs w:val="19"/>
          <w:color w:val="343434"/>
          <w:spacing w:val="0"/>
          <w:w w:val="100"/>
        </w:rPr>
        <w:t>r</w:t>
      </w:r>
      <w:r>
        <w:rPr>
          <w:rFonts w:ascii="Arial" w:hAnsi="Arial" w:cs="Arial" w:eastAsia="Arial"/>
          <w:sz w:val="19"/>
          <w:szCs w:val="19"/>
          <w:color w:val="343434"/>
          <w:spacing w:val="0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343434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464646"/>
          <w:spacing w:val="0"/>
          <w:w w:val="100"/>
        </w:rPr>
        <w:t>Ai</w:t>
      </w:r>
      <w:r>
        <w:rPr>
          <w:rFonts w:ascii="Times New Roman" w:hAnsi="Times New Roman" w:cs="Times New Roman" w:eastAsia="Times New Roman"/>
          <w:sz w:val="21"/>
          <w:szCs w:val="21"/>
          <w:color w:val="464646"/>
          <w:spacing w:val="0"/>
          <w:w w:val="100"/>
        </w:rPr>
        <w:t>'</w:t>
      </w:r>
      <w:r>
        <w:rPr>
          <w:rFonts w:ascii="Times New Roman" w:hAnsi="Times New Roman" w:cs="Times New Roman" w:eastAsia="Times New Roman"/>
          <w:sz w:val="21"/>
          <w:szCs w:val="21"/>
          <w:color w:val="464646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464646"/>
          <w:spacing w:val="0"/>
          <w:w w:val="43"/>
        </w:rPr>
        <w:t>·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15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178" w:lineRule="exact"/>
        <w:ind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4"/>
        </w:rPr>
        <w:t>Sarnet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6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4"/>
        </w:rPr>
        <w:t>MUTLU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9" w:after="0" w:line="130" w:lineRule="exact"/>
        <w:jc w:val="left"/>
        <w:rPr>
          <w:sz w:val="13"/>
          <w:szCs w:val="13"/>
        </w:rPr>
      </w:pPr>
      <w:rPr/>
      <w:r>
        <w:rPr/>
        <w:br w:type="column"/>
      </w:r>
      <w:r>
        <w:rPr>
          <w:sz w:val="13"/>
          <w:szCs w:val="13"/>
        </w:rPr>
      </w:r>
    </w:p>
    <w:p>
      <w:pPr>
        <w:spacing w:before="0" w:after="0" w:line="305" w:lineRule="exact"/>
        <w:ind w:left="861" w:right="1717"/>
        <w:jc w:val="center"/>
        <w:tabs>
          <w:tab w:pos="1620" w:val="left"/>
        </w:tabs>
        <w:rPr>
          <w:rFonts w:ascii="Times New Roman" w:hAnsi="Times New Roman" w:cs="Times New Roman" w:eastAsia="Times New Roman"/>
          <w:sz w:val="28"/>
          <w:szCs w:val="28"/>
        </w:rPr>
      </w:pPr>
      <w:rPr/>
      <w:r>
        <w:rPr>
          <w:rFonts w:ascii="Times New Roman" w:hAnsi="Times New Roman" w:cs="Times New Roman" w:eastAsia="Times New Roman"/>
          <w:sz w:val="28"/>
          <w:szCs w:val="28"/>
          <w:color w:val="BFBFBF"/>
          <w:spacing w:val="1"/>
          <w:w w:val="12"/>
          <w:i/>
          <w:position w:val="-2"/>
        </w:rPr>
        <w:t>-</w:t>
      </w:r>
      <w:r>
        <w:rPr>
          <w:rFonts w:ascii="Times New Roman" w:hAnsi="Times New Roman" w:cs="Times New Roman" w:eastAsia="Times New Roman"/>
          <w:sz w:val="28"/>
          <w:szCs w:val="28"/>
          <w:color w:val="959797"/>
          <w:spacing w:val="-24"/>
          <w:w w:val="99"/>
          <w:i/>
          <w:position w:val="-2"/>
        </w:rPr>
        <w:t>:</w:t>
      </w:r>
      <w:r>
        <w:rPr>
          <w:rFonts w:ascii="Times New Roman" w:hAnsi="Times New Roman" w:cs="Times New Roman" w:eastAsia="Times New Roman"/>
          <w:sz w:val="28"/>
          <w:szCs w:val="28"/>
          <w:color w:val="5D5D5E"/>
          <w:spacing w:val="0"/>
          <w:w w:val="116"/>
          <w:i/>
          <w:position w:val="-2"/>
        </w:rPr>
        <w:t>.</w:t>
      </w:r>
      <w:r>
        <w:rPr>
          <w:rFonts w:ascii="Times New Roman" w:hAnsi="Times New Roman" w:cs="Times New Roman" w:eastAsia="Times New Roman"/>
          <w:sz w:val="28"/>
          <w:szCs w:val="28"/>
          <w:color w:val="7E7E80"/>
          <w:spacing w:val="0"/>
          <w:w w:val="46"/>
          <w:i/>
          <w:position w:val="-2"/>
        </w:rPr>
        <w:t>-.</w:t>
      </w:r>
      <w:r>
        <w:rPr>
          <w:rFonts w:ascii="Times New Roman" w:hAnsi="Times New Roman" w:cs="Times New Roman" w:eastAsia="Times New Roman"/>
          <w:sz w:val="28"/>
          <w:szCs w:val="28"/>
          <w:color w:val="7E7E80"/>
          <w:spacing w:val="0"/>
          <w:w w:val="100"/>
          <w:i/>
          <w:position w:val="-2"/>
        </w:rPr>
        <w:tab/>
      </w:r>
      <w:r>
        <w:rPr>
          <w:rFonts w:ascii="Times New Roman" w:hAnsi="Times New Roman" w:cs="Times New Roman" w:eastAsia="Times New Roman"/>
          <w:sz w:val="28"/>
          <w:szCs w:val="28"/>
          <w:color w:val="7E7E80"/>
          <w:spacing w:val="0"/>
          <w:w w:val="100"/>
          <w:i/>
          <w:position w:val="-2"/>
        </w:rPr>
      </w:r>
      <w:r>
        <w:rPr>
          <w:rFonts w:ascii="Arial" w:hAnsi="Arial" w:cs="Arial" w:eastAsia="Arial"/>
          <w:sz w:val="22"/>
          <w:szCs w:val="22"/>
          <w:color w:val="A8A8AA"/>
          <w:spacing w:val="0"/>
          <w:w w:val="100"/>
          <w:position w:val="-2"/>
        </w:rPr>
        <w:t>.</w:t>
      </w:r>
      <w:r>
        <w:rPr>
          <w:rFonts w:ascii="Arial" w:hAnsi="Arial" w:cs="Arial" w:eastAsia="Arial"/>
          <w:sz w:val="22"/>
          <w:szCs w:val="22"/>
          <w:color w:val="A8A8AA"/>
          <w:spacing w:val="-8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7E7E80"/>
          <w:spacing w:val="-49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7E7E80"/>
          <w:spacing w:val="0"/>
          <w:w w:val="52"/>
          <w:emboss/>
          <w:position w:val="-2"/>
        </w:rPr>
        <w:t>.</w:t>
      </w:r>
      <w:r>
        <w:rPr>
          <w:rFonts w:ascii="Times New Roman" w:hAnsi="Times New Roman" w:cs="Times New Roman" w:eastAsia="Times New Roman"/>
          <w:sz w:val="28"/>
          <w:szCs w:val="28"/>
          <w:color w:val="7E7E80"/>
          <w:spacing w:val="0"/>
          <w:w w:val="52"/>
          <w:emboss/>
          <w:position w:val="-2"/>
        </w:rPr>
      </w:r>
      <w:r>
        <w:rPr>
          <w:rFonts w:ascii="Times New Roman" w:hAnsi="Times New Roman" w:cs="Times New Roman" w:eastAsia="Times New Roman"/>
          <w:sz w:val="28"/>
          <w:szCs w:val="28"/>
          <w:color w:val="7E7E80"/>
          <w:spacing w:val="0"/>
          <w:w w:val="52"/>
          <w:position w:val="-2"/>
        </w:rPr>
      </w:r>
      <w:r>
        <w:rPr>
          <w:rFonts w:ascii="Times New Roman" w:hAnsi="Times New Roman" w:cs="Times New Roman" w:eastAsia="Times New Roman"/>
          <w:sz w:val="28"/>
          <w:szCs w:val="28"/>
          <w:color w:val="7E7E80"/>
          <w:spacing w:val="0"/>
          <w:w w:val="52"/>
          <w:position w:val="-2"/>
        </w:rPr>
        <w:t>.</w:t>
      </w:r>
      <w:r>
        <w:rPr>
          <w:rFonts w:ascii="Times New Roman" w:hAnsi="Times New Roman" w:cs="Times New Roman" w:eastAsia="Times New Roman"/>
          <w:sz w:val="28"/>
          <w:szCs w:val="28"/>
          <w:color w:val="000000"/>
          <w:spacing w:val="0"/>
          <w:w w:val="100"/>
          <w:position w:val="0"/>
        </w:rPr>
      </w:r>
    </w:p>
    <w:p>
      <w:pPr>
        <w:spacing w:before="0" w:after="0" w:line="101" w:lineRule="exact"/>
        <w:ind w:left="647" w:right="1652"/>
        <w:jc w:val="center"/>
        <w:tabs>
          <w:tab w:pos="1240" w:val="left"/>
          <w:tab w:pos="1800" w:val="left"/>
        </w:tabs>
        <w:rPr>
          <w:rFonts w:ascii="Times New Roman" w:hAnsi="Times New Roman" w:cs="Times New Roman" w:eastAsia="Times New Roman"/>
          <w:sz w:val="12"/>
          <w:szCs w:val="12"/>
        </w:rPr>
      </w:pPr>
      <w:rPr/>
      <w:r>
        <w:rPr>
          <w:rFonts w:ascii="Arial" w:hAnsi="Arial" w:cs="Arial" w:eastAsia="Arial"/>
          <w:sz w:val="11"/>
          <w:szCs w:val="11"/>
          <w:color w:val="959797"/>
          <w:spacing w:val="0"/>
          <w:w w:val="225"/>
        </w:rPr>
        <w:t>.:</w:t>
      </w:r>
      <w:r>
        <w:rPr>
          <w:rFonts w:ascii="Arial" w:hAnsi="Arial" w:cs="Arial" w:eastAsia="Arial"/>
          <w:sz w:val="11"/>
          <w:szCs w:val="11"/>
          <w:color w:val="959797"/>
          <w:spacing w:val="0"/>
          <w:w w:val="225"/>
        </w:rPr>
        <w:t> </w:t>
      </w:r>
      <w:r>
        <w:rPr>
          <w:rFonts w:ascii="Arial" w:hAnsi="Arial" w:cs="Arial" w:eastAsia="Arial"/>
          <w:sz w:val="11"/>
          <w:szCs w:val="11"/>
          <w:color w:val="959797"/>
          <w:spacing w:val="0"/>
          <w:w w:val="225"/>
        </w:rPr>
        <w:t>(</w:t>
      </w:r>
      <w:r>
        <w:rPr>
          <w:rFonts w:ascii="Arial" w:hAnsi="Arial" w:cs="Arial" w:eastAsia="Arial"/>
          <w:sz w:val="11"/>
          <w:szCs w:val="11"/>
          <w:color w:val="959797"/>
          <w:spacing w:val="0"/>
          <w:w w:val="225"/>
        </w:rPr>
        <w:t>'</w:t>
      </w:r>
      <w:r>
        <w:rPr>
          <w:rFonts w:ascii="Arial" w:hAnsi="Arial" w:cs="Arial" w:eastAsia="Arial"/>
          <w:sz w:val="11"/>
          <w:szCs w:val="11"/>
          <w:color w:val="959797"/>
          <w:spacing w:val="0"/>
          <w:w w:val="100"/>
        </w:rPr>
        <w:tab/>
      </w:r>
      <w:r>
        <w:rPr>
          <w:rFonts w:ascii="Arial" w:hAnsi="Arial" w:cs="Arial" w:eastAsia="Arial"/>
          <w:sz w:val="11"/>
          <w:szCs w:val="11"/>
          <w:color w:val="959797"/>
          <w:spacing w:val="0"/>
          <w:w w:val="100"/>
        </w:rPr>
      </w:r>
      <w:r>
        <w:rPr>
          <w:rFonts w:ascii="Arial" w:hAnsi="Arial" w:cs="Arial" w:eastAsia="Arial"/>
          <w:sz w:val="11"/>
          <w:szCs w:val="11"/>
          <w:color w:val="A8A8AA"/>
          <w:spacing w:val="0"/>
          <w:w w:val="133"/>
        </w:rPr>
        <w:t>r</w:t>
      </w:r>
      <w:r>
        <w:rPr>
          <w:rFonts w:ascii="Arial" w:hAnsi="Arial" w:cs="Arial" w:eastAsia="Arial"/>
          <w:sz w:val="11"/>
          <w:szCs w:val="11"/>
          <w:color w:val="A8A8AA"/>
          <w:spacing w:val="0"/>
          <w:w w:val="133"/>
        </w:rPr>
        <w:t>   </w:t>
      </w:r>
      <w:r>
        <w:rPr>
          <w:rFonts w:ascii="Arial" w:hAnsi="Arial" w:cs="Arial" w:eastAsia="Arial"/>
          <w:sz w:val="11"/>
          <w:szCs w:val="11"/>
          <w:color w:val="A8A8AA"/>
          <w:spacing w:val="19"/>
          <w:w w:val="133"/>
        </w:rPr>
        <w:t> </w:t>
      </w:r>
      <w:r>
        <w:rPr>
          <w:rFonts w:ascii="Times New Roman" w:hAnsi="Times New Roman" w:cs="Times New Roman" w:eastAsia="Times New Roman"/>
          <w:sz w:val="12"/>
          <w:szCs w:val="12"/>
          <w:color w:val="959797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12"/>
          <w:szCs w:val="12"/>
          <w:color w:val="959797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12"/>
          <w:szCs w:val="12"/>
          <w:color w:val="959797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2"/>
          <w:szCs w:val="12"/>
          <w:color w:val="959797"/>
          <w:spacing w:val="0"/>
          <w:w w:val="100"/>
        </w:rPr>
      </w:r>
      <w:r>
        <w:rPr>
          <w:rFonts w:ascii="Times New Roman" w:hAnsi="Times New Roman" w:cs="Times New Roman" w:eastAsia="Times New Roman"/>
          <w:sz w:val="12"/>
          <w:szCs w:val="12"/>
          <w:color w:val="A8A8AA"/>
          <w:spacing w:val="0"/>
          <w:w w:val="165"/>
        </w:rPr>
        <w:t>.,</w:t>
      </w:r>
      <w:r>
        <w:rPr>
          <w:rFonts w:ascii="Times New Roman" w:hAnsi="Times New Roman" w:cs="Times New Roman" w:eastAsia="Times New Roman"/>
          <w:sz w:val="12"/>
          <w:szCs w:val="12"/>
          <w:color w:val="000000"/>
          <w:spacing w:val="0"/>
          <w:w w:val="100"/>
        </w:rPr>
      </w:r>
    </w:p>
    <w:p>
      <w:pPr>
        <w:spacing w:before="0" w:after="0" w:line="107" w:lineRule="exact"/>
        <w:ind w:right="-20"/>
        <w:jc w:val="left"/>
        <w:rPr>
          <w:rFonts w:ascii="Arial" w:hAnsi="Arial" w:cs="Arial" w:eastAsia="Arial"/>
          <w:sz w:val="22"/>
          <w:szCs w:val="22"/>
        </w:rPr>
      </w:pPr>
      <w:rPr/>
      <w:r>
        <w:rPr>
          <w:rFonts w:ascii="Arial" w:hAnsi="Arial" w:cs="Arial" w:eastAsia="Arial"/>
          <w:sz w:val="77"/>
          <w:szCs w:val="77"/>
          <w:color w:val="545D85"/>
          <w:w w:val="114"/>
          <w:i/>
          <w:position w:val="-53"/>
        </w:rPr>
        <w:t>di}J</w:t>
      </w:r>
      <w:r>
        <w:rPr>
          <w:rFonts w:ascii="Arial" w:hAnsi="Arial" w:cs="Arial" w:eastAsia="Arial"/>
          <w:sz w:val="77"/>
          <w:szCs w:val="77"/>
          <w:color w:val="545D85"/>
          <w:spacing w:val="-18"/>
          <w:w w:val="115"/>
          <w:i/>
          <w:position w:val="-53"/>
        </w:rPr>
        <w:t>J</w:t>
      </w:r>
      <w:r>
        <w:rPr>
          <w:rFonts w:ascii="Arial" w:hAnsi="Arial" w:cs="Arial" w:eastAsia="Arial"/>
          <w:sz w:val="77"/>
          <w:szCs w:val="77"/>
          <w:color w:val="545D85"/>
          <w:spacing w:val="-218"/>
          <w:w w:val="114"/>
          <w:i/>
          <w:position w:val="-53"/>
        </w:rPr>
        <w:t>.</w:t>
      </w:r>
      <w:r>
        <w:rPr>
          <w:rFonts w:ascii="Arial" w:hAnsi="Arial" w:cs="Arial" w:eastAsia="Arial"/>
          <w:sz w:val="22"/>
          <w:szCs w:val="22"/>
          <w:color w:val="545D85"/>
          <w:spacing w:val="0"/>
          <w:w w:val="48"/>
          <w:position w:val="-53"/>
        </w:rPr>
        <w:t>'</w:t>
      </w:r>
      <w:r>
        <w:rPr>
          <w:rFonts w:ascii="Arial" w:hAnsi="Arial" w:cs="Arial" w:eastAsia="Arial"/>
          <w:sz w:val="22"/>
          <w:szCs w:val="22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300" w:bottom="280" w:left="340" w:right="60"/>
          <w:cols w:num="3" w:equalWidth="0">
            <w:col w:w="3650" w:space="875"/>
            <w:col w:w="1226" w:space="2108"/>
            <w:col w:w="3661"/>
          </w:cols>
        </w:sectPr>
      </w:pPr>
      <w:rPr/>
    </w:p>
    <w:p>
      <w:pPr>
        <w:spacing w:before="0" w:after="0" w:line="157" w:lineRule="atLeast"/>
        <w:ind w:left="1867" w:right="-80"/>
        <w:jc w:val="left"/>
        <w:tabs>
          <w:tab w:pos="49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color w:val="343434"/>
          <w:spacing w:val="0"/>
          <w:w w:val="114"/>
        </w:rPr>
        <w:t>itfaiy</w:t>
      </w:r>
      <w:r>
        <w:rPr>
          <w:rFonts w:ascii="Arial" w:hAnsi="Arial" w:cs="Arial" w:eastAsia="Arial"/>
          <w:sz w:val="19"/>
          <w:szCs w:val="19"/>
          <w:color w:val="343434"/>
          <w:spacing w:val="0"/>
          <w:w w:val="114"/>
        </w:rPr>
        <w:t>e</w:t>
      </w:r>
      <w:r>
        <w:rPr>
          <w:rFonts w:ascii="Arial" w:hAnsi="Arial" w:cs="Arial" w:eastAsia="Arial"/>
          <w:sz w:val="19"/>
          <w:szCs w:val="19"/>
          <w:color w:val="343434"/>
          <w:spacing w:val="-1"/>
          <w:w w:val="114"/>
        </w:rPr>
        <w:t> </w:t>
      </w:r>
      <w:r>
        <w:rPr>
          <w:rFonts w:ascii="Arial" w:hAnsi="Arial" w:cs="Arial" w:eastAsia="Arial"/>
          <w:sz w:val="19"/>
          <w:szCs w:val="19"/>
          <w:color w:val="343434"/>
          <w:spacing w:val="0"/>
          <w:w w:val="100"/>
        </w:rPr>
        <w:t>Merkez</w:t>
      </w:r>
      <w:r>
        <w:rPr>
          <w:rFonts w:ascii="Arial" w:hAnsi="Arial" w:cs="Arial" w:eastAsia="Arial"/>
          <w:sz w:val="19"/>
          <w:szCs w:val="19"/>
          <w:color w:val="343434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25"/>
        </w:rPr>
        <w:t>8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3"/>
          <w:w w:val="125"/>
        </w:rPr>
        <w:t>0</w:t>
      </w:r>
      <w:r>
        <w:rPr>
          <w:rFonts w:ascii="Arial" w:hAnsi="Arial" w:cs="Arial" w:eastAsia="Arial"/>
          <w:sz w:val="11"/>
          <w:szCs w:val="11"/>
          <w:color w:val="5D5D5E"/>
          <w:spacing w:val="7"/>
          <w:w w:val="65"/>
          <w:position w:val="7"/>
        </w:rPr>
        <w:t>1</w:t>
      </w:r>
      <w:r>
        <w:rPr>
          <w:rFonts w:ascii="Arial" w:hAnsi="Arial" w:cs="Arial" w:eastAsia="Arial"/>
          <w:sz w:val="11"/>
          <w:szCs w:val="11"/>
          <w:color w:val="5D5D5E"/>
          <w:spacing w:val="0"/>
          <w:w w:val="148"/>
          <w:position w:val="0"/>
        </w:rPr>
        <w:t>'</w:t>
      </w:r>
      <w:r>
        <w:rPr>
          <w:rFonts w:ascii="Arial" w:hAnsi="Arial" w:cs="Arial" w:eastAsia="Arial"/>
          <w:sz w:val="11"/>
          <w:szCs w:val="11"/>
          <w:color w:val="5D5D5E"/>
          <w:spacing w:val="0"/>
          <w:w w:val="100"/>
          <w:position w:val="0"/>
        </w:rPr>
        <w:t>  </w:t>
      </w:r>
      <w:r>
        <w:rPr>
          <w:rFonts w:ascii="Arial" w:hAnsi="Arial" w:cs="Arial" w:eastAsia="Arial"/>
          <w:sz w:val="11"/>
          <w:szCs w:val="11"/>
          <w:color w:val="5D5D5E"/>
          <w:spacing w:val="-1"/>
          <w:w w:val="100"/>
          <w:position w:val="0"/>
        </w:rPr>
        <w:t> </w:t>
      </w:r>
      <w:r>
        <w:rPr>
          <w:rFonts w:ascii="Arial" w:hAnsi="Arial" w:cs="Arial" w:eastAsia="Arial"/>
          <w:sz w:val="11"/>
          <w:szCs w:val="11"/>
          <w:color w:val="5D5D5E"/>
          <w:spacing w:val="0"/>
          <w:w w:val="121"/>
          <w:position w:val="0"/>
        </w:rPr>
        <w:t>-</w:t>
      </w:r>
      <w:r>
        <w:rPr>
          <w:rFonts w:ascii="Arial" w:hAnsi="Arial" w:cs="Arial" w:eastAsia="Arial"/>
          <w:sz w:val="11"/>
          <w:szCs w:val="11"/>
          <w:color w:val="5D5D5E"/>
          <w:spacing w:val="-27"/>
          <w:w w:val="121"/>
          <w:position w:val="0"/>
        </w:rPr>
        <w:t> </w:t>
      </w:r>
      <w:r>
        <w:rPr>
          <w:rFonts w:ascii="Arial" w:hAnsi="Arial" w:cs="Arial" w:eastAsia="Arial"/>
          <w:sz w:val="11"/>
          <w:szCs w:val="11"/>
          <w:color w:val="5D5D5E"/>
          <w:spacing w:val="0"/>
          <w:w w:val="100"/>
          <w:position w:val="0"/>
        </w:rPr>
        <w:tab/>
      </w:r>
      <w:r>
        <w:rPr>
          <w:rFonts w:ascii="Arial" w:hAnsi="Arial" w:cs="Arial" w:eastAsia="Arial"/>
          <w:sz w:val="11"/>
          <w:szCs w:val="11"/>
          <w:color w:val="5D5D5E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21"/>
          <w:position w:val="-7"/>
        </w:rPr>
        <w:t>Çvş.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29" w:lineRule="exact"/>
        <w:ind w:left="1097" w:right="1365"/>
        <w:jc w:val="center"/>
        <w:tabs>
          <w:tab w:pos="1680" w:val="left"/>
        </w:tabs>
        <w:rPr>
          <w:rFonts w:ascii="Times New Roman" w:hAnsi="Times New Roman" w:cs="Times New Roman" w:eastAsia="Times New Roman"/>
          <w:sz w:val="8"/>
          <w:szCs w:val="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8"/>
          <w:szCs w:val="8"/>
          <w:color w:val="A8A8AA"/>
          <w:spacing w:val="-30"/>
          <w:w w:val="344"/>
          <w:position w:val="-1"/>
        </w:rPr>
        <w:t>'</w:t>
      </w:r>
      <w:r>
        <w:rPr>
          <w:rFonts w:ascii="Times New Roman" w:hAnsi="Times New Roman" w:cs="Times New Roman" w:eastAsia="Times New Roman"/>
          <w:sz w:val="8"/>
          <w:szCs w:val="8"/>
          <w:color w:val="A8A8AA"/>
          <w:spacing w:val="-31"/>
          <w:w w:val="344"/>
          <w:position w:val="-1"/>
        </w:rPr>
        <w:t>·</w:t>
      </w:r>
      <w:r>
        <w:rPr>
          <w:rFonts w:ascii="Times New Roman" w:hAnsi="Times New Roman" w:cs="Times New Roman" w:eastAsia="Times New Roman"/>
          <w:sz w:val="8"/>
          <w:szCs w:val="8"/>
          <w:color w:val="5D5D5E"/>
          <w:spacing w:val="-36"/>
          <w:w w:val="225"/>
          <w:position w:val="-1"/>
        </w:rPr>
        <w:t>,</w:t>
      </w:r>
      <w:r>
        <w:rPr>
          <w:rFonts w:ascii="Times New Roman" w:hAnsi="Times New Roman" w:cs="Times New Roman" w:eastAsia="Times New Roman"/>
          <w:sz w:val="8"/>
          <w:szCs w:val="8"/>
          <w:color w:val="5D5D5E"/>
          <w:spacing w:val="-31"/>
          <w:w w:val="225"/>
          <w:position w:val="-1"/>
        </w:rPr>
        <w:t>.</w:t>
      </w:r>
      <w:r>
        <w:rPr>
          <w:rFonts w:ascii="Arial" w:hAnsi="Arial" w:cs="Arial" w:eastAsia="Arial"/>
          <w:sz w:val="22"/>
          <w:szCs w:val="22"/>
          <w:color w:val="545D85"/>
          <w:spacing w:val="0"/>
          <w:w w:val="48"/>
          <w:position w:val="2"/>
        </w:rPr>
        <w:t>"</w:t>
      </w:r>
      <w:r>
        <w:rPr>
          <w:rFonts w:ascii="Times New Roman" w:hAnsi="Times New Roman" w:cs="Times New Roman" w:eastAsia="Times New Roman"/>
          <w:sz w:val="8"/>
          <w:szCs w:val="8"/>
          <w:color w:val="5D5D5E"/>
          <w:spacing w:val="0"/>
          <w:w w:val="225"/>
          <w:position w:val="-1"/>
        </w:rPr>
      </w:r>
      <w:r>
        <w:rPr>
          <w:rFonts w:ascii="Times New Roman" w:hAnsi="Times New Roman" w:cs="Times New Roman" w:eastAsia="Times New Roman"/>
          <w:sz w:val="8"/>
          <w:szCs w:val="8"/>
          <w:color w:val="5D5D5E"/>
          <w:spacing w:val="-15"/>
          <w:w w:val="225"/>
          <w:emboss/>
          <w:position w:val="-1"/>
        </w:rPr>
        <w:t>.</w:t>
      </w:r>
      <w:r>
        <w:rPr>
          <w:rFonts w:ascii="Times New Roman" w:hAnsi="Times New Roman" w:cs="Times New Roman" w:eastAsia="Times New Roman"/>
          <w:sz w:val="8"/>
          <w:szCs w:val="8"/>
          <w:color w:val="5D5D5E"/>
          <w:spacing w:val="-15"/>
          <w:w w:val="225"/>
          <w:emboss/>
          <w:position w:val="-1"/>
        </w:rPr>
      </w:r>
      <w:r>
        <w:rPr>
          <w:rFonts w:ascii="Times New Roman" w:hAnsi="Times New Roman" w:cs="Times New Roman" w:eastAsia="Times New Roman"/>
          <w:sz w:val="8"/>
          <w:szCs w:val="8"/>
          <w:color w:val="5D5D5E"/>
          <w:spacing w:val="-15"/>
          <w:w w:val="225"/>
          <w:position w:val="-1"/>
        </w:rPr>
      </w:r>
      <w:r>
        <w:rPr>
          <w:rFonts w:ascii="Times New Roman" w:hAnsi="Times New Roman" w:cs="Times New Roman" w:eastAsia="Times New Roman"/>
          <w:sz w:val="8"/>
          <w:szCs w:val="8"/>
          <w:color w:val="5D5D5E"/>
          <w:spacing w:val="-15"/>
          <w:w w:val="225"/>
          <w:position w:val="-1"/>
        </w:rPr>
      </w:r>
      <w:r>
        <w:rPr>
          <w:rFonts w:ascii="Arial" w:hAnsi="Arial" w:cs="Arial" w:eastAsia="Arial"/>
          <w:sz w:val="22"/>
          <w:szCs w:val="22"/>
          <w:color w:val="545D85"/>
          <w:spacing w:val="0"/>
          <w:w w:val="48"/>
          <w:position w:val="2"/>
        </w:rPr>
        <w:t>":</w:t>
      </w:r>
      <w:r>
        <w:rPr>
          <w:rFonts w:ascii="Arial" w:hAnsi="Arial" w:cs="Arial" w:eastAsia="Arial"/>
          <w:sz w:val="22"/>
          <w:szCs w:val="22"/>
          <w:color w:val="545D85"/>
          <w:spacing w:val="0"/>
          <w:w w:val="100"/>
          <w:position w:val="2"/>
        </w:rPr>
        <w:tab/>
      </w:r>
      <w:r>
        <w:rPr>
          <w:rFonts w:ascii="Arial" w:hAnsi="Arial" w:cs="Arial" w:eastAsia="Arial"/>
          <w:sz w:val="22"/>
          <w:szCs w:val="22"/>
          <w:color w:val="545D85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8"/>
          <w:szCs w:val="8"/>
          <w:color w:val="5D5D5E"/>
          <w:spacing w:val="-12"/>
          <w:w w:val="264"/>
          <w:position w:val="-1"/>
        </w:rPr>
        <w:t>•</w:t>
      </w:r>
      <w:r>
        <w:rPr>
          <w:rFonts w:ascii="Times New Roman" w:hAnsi="Times New Roman" w:cs="Times New Roman" w:eastAsia="Times New Roman"/>
          <w:sz w:val="8"/>
          <w:szCs w:val="8"/>
          <w:color w:val="464646"/>
          <w:spacing w:val="0"/>
          <w:w w:val="107"/>
          <w:position w:val="-1"/>
        </w:rPr>
        <w:t>tJ</w:t>
      </w:r>
      <w:r>
        <w:rPr>
          <w:rFonts w:ascii="Times New Roman" w:hAnsi="Times New Roman" w:cs="Times New Roman" w:eastAsia="Times New Roman"/>
          <w:sz w:val="8"/>
          <w:szCs w:val="8"/>
          <w:color w:val="000000"/>
          <w:spacing w:val="0"/>
          <w:w w:val="100"/>
          <w:position w:val="0"/>
        </w:rPr>
      </w:r>
    </w:p>
    <w:p>
      <w:pPr>
        <w:spacing w:before="51" w:after="0" w:line="240" w:lineRule="exact"/>
        <w:ind w:right="-20"/>
        <w:jc w:val="left"/>
        <w:rPr>
          <w:rFonts w:ascii="Arial" w:hAnsi="Arial" w:cs="Arial" w:eastAsia="Arial"/>
          <w:sz w:val="23"/>
          <w:szCs w:val="23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31.784149pt;margin-top:2.139552pt;width:60.392914pt;height:27pt;mso-position-horizontal-relative:page;mso-position-vertical-relative:paragraph;z-index:-14983" type="#_x0000_t202" filled="f" stroked="f">
            <v:textbox inset="0,0,0,0">
              <w:txbxContent>
                <w:p>
                  <w:pPr>
                    <w:spacing w:before="0" w:after="0" w:line="540" w:lineRule="exact"/>
                    <w:ind w:right="-121"/>
                    <w:jc w:val="left"/>
                    <w:tabs>
                      <w:tab w:pos="440" w:val="left"/>
                    </w:tabs>
                    <w:rPr>
                      <w:rFonts w:ascii="Arial" w:hAnsi="Arial" w:cs="Arial" w:eastAsia="Arial"/>
                      <w:sz w:val="54"/>
                      <w:szCs w:val="54"/>
                    </w:rPr>
                  </w:pPr>
                  <w:rPr/>
                  <w:r>
                    <w:rPr>
                      <w:rFonts w:ascii="Arial" w:hAnsi="Arial" w:cs="Arial" w:eastAsia="Arial"/>
                      <w:sz w:val="54"/>
                      <w:szCs w:val="54"/>
                      <w:color w:val="7E7E80"/>
                      <w:spacing w:val="0"/>
                      <w:w w:val="50"/>
                      <w:position w:val="-1"/>
                    </w:rPr>
                    <w:t>'</w:t>
                  </w:r>
                  <w:r>
                    <w:rPr>
                      <w:rFonts w:ascii="Arial" w:hAnsi="Arial" w:cs="Arial" w:eastAsia="Arial"/>
                      <w:sz w:val="54"/>
                      <w:szCs w:val="54"/>
                      <w:color w:val="7E7E80"/>
                      <w:spacing w:val="-74"/>
                      <w:w w:val="50"/>
                      <w:position w:val="-1"/>
                    </w:rPr>
                    <w:t> </w:t>
                  </w:r>
                  <w:r>
                    <w:rPr>
                      <w:rFonts w:ascii="Arial" w:hAnsi="Arial" w:cs="Arial" w:eastAsia="Arial"/>
                      <w:sz w:val="54"/>
                      <w:szCs w:val="54"/>
                      <w:color w:val="7E7E80"/>
                      <w:spacing w:val="0"/>
                      <w:w w:val="100"/>
                      <w:position w:val="-1"/>
                    </w:rPr>
                    <w:tab/>
                  </w:r>
                  <w:r>
                    <w:rPr>
                      <w:rFonts w:ascii="Arial" w:hAnsi="Arial" w:cs="Arial" w:eastAsia="Arial"/>
                      <w:sz w:val="54"/>
                      <w:szCs w:val="54"/>
                      <w:color w:val="7E7E80"/>
                      <w:spacing w:val="0"/>
                      <w:w w:val="100"/>
                      <w:position w:val="-1"/>
                    </w:rPr>
                  </w:r>
                  <w:r>
                    <w:rPr>
                      <w:rFonts w:ascii="Arial" w:hAnsi="Arial" w:cs="Arial" w:eastAsia="Arial"/>
                      <w:sz w:val="54"/>
                      <w:szCs w:val="54"/>
                      <w:color w:val="464646"/>
                      <w:spacing w:val="-8"/>
                      <w:w w:val="50"/>
                      <w:position w:val="-1"/>
                    </w:rPr>
                    <w:t>.</w:t>
                  </w:r>
                  <w:r>
                    <w:rPr>
                      <w:rFonts w:ascii="Arial" w:hAnsi="Arial" w:cs="Arial" w:eastAsia="Arial"/>
                      <w:sz w:val="54"/>
                      <w:szCs w:val="54"/>
                      <w:color w:val="464646"/>
                      <w:spacing w:val="0"/>
                      <w:w w:val="50"/>
                      <w:position w:val="-1"/>
                    </w:rPr>
                    <w:t>,</w:t>
                  </w:r>
                  <w:r>
                    <w:rPr>
                      <w:rFonts w:ascii="Arial" w:hAnsi="Arial" w:cs="Arial" w:eastAsia="Arial"/>
                      <w:sz w:val="54"/>
                      <w:szCs w:val="54"/>
                      <w:color w:val="464646"/>
                      <w:spacing w:val="27"/>
                      <w:w w:val="50"/>
                      <w:position w:val="-1"/>
                    </w:rPr>
                    <w:t> </w:t>
                  </w:r>
                  <w:r>
                    <w:rPr>
                      <w:rFonts w:ascii="Arial" w:hAnsi="Arial" w:cs="Arial" w:eastAsia="Arial"/>
                      <w:sz w:val="54"/>
                      <w:szCs w:val="54"/>
                      <w:color w:val="BFBFBF"/>
                      <w:spacing w:val="0"/>
                      <w:w w:val="106"/>
                      <w:position w:val="-1"/>
                    </w:rPr>
                    <w:t>-</w:t>
                  </w:r>
                  <w:r>
                    <w:rPr>
                      <w:rFonts w:ascii="Arial" w:hAnsi="Arial" w:cs="Arial" w:eastAsia="Arial"/>
                      <w:sz w:val="54"/>
                      <w:szCs w:val="54"/>
                      <w:color w:val="BFBFBF"/>
                      <w:spacing w:val="-82"/>
                      <w:w w:val="100"/>
                      <w:position w:val="-1"/>
                    </w:rPr>
                    <w:t> </w:t>
                  </w:r>
                  <w:r>
                    <w:rPr>
                      <w:rFonts w:ascii="Arial" w:hAnsi="Arial" w:cs="Arial" w:eastAsia="Arial"/>
                      <w:sz w:val="54"/>
                      <w:szCs w:val="54"/>
                      <w:color w:val="7E7E80"/>
                      <w:spacing w:val="-55"/>
                      <w:w w:val="56"/>
                      <w:position w:val="-1"/>
                    </w:rPr>
                    <w:t>,</w:t>
                  </w:r>
                  <w:r>
                    <w:rPr>
                      <w:rFonts w:ascii="Arial" w:hAnsi="Arial" w:cs="Arial" w:eastAsia="Arial"/>
                      <w:sz w:val="54"/>
                      <w:szCs w:val="54"/>
                      <w:color w:val="5D5D5E"/>
                      <w:spacing w:val="-3"/>
                      <w:w w:val="81"/>
                      <w:position w:val="-1"/>
                    </w:rPr>
                    <w:t>,</w:t>
                  </w:r>
                  <w:r>
                    <w:rPr>
                      <w:rFonts w:ascii="Arial" w:hAnsi="Arial" w:cs="Arial" w:eastAsia="Arial"/>
                      <w:sz w:val="54"/>
                      <w:szCs w:val="54"/>
                      <w:color w:val="A8A8AA"/>
                      <w:spacing w:val="0"/>
                      <w:w w:val="14"/>
                      <w:position w:val="-1"/>
                    </w:rPr>
                    <w:t>•</w:t>
                  </w:r>
                  <w:r>
                    <w:rPr>
                      <w:rFonts w:ascii="Arial" w:hAnsi="Arial" w:cs="Arial" w:eastAsia="Arial"/>
                      <w:sz w:val="54"/>
                      <w:szCs w:val="54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23"/>
          <w:szCs w:val="23"/>
          <w:color w:val="959797"/>
          <w:spacing w:val="-37"/>
          <w:w w:val="138"/>
          <w:position w:val="-2"/>
        </w:rPr>
        <w:t>ı</w:t>
      </w:r>
      <w:r>
        <w:rPr>
          <w:rFonts w:ascii="Arial" w:hAnsi="Arial" w:cs="Arial" w:eastAsia="Arial"/>
          <w:sz w:val="23"/>
          <w:szCs w:val="23"/>
          <w:color w:val="5D5D5E"/>
          <w:spacing w:val="0"/>
          <w:w w:val="87"/>
          <w:position w:val="-2"/>
        </w:rPr>
        <w:t>ı</w:t>
      </w:r>
      <w:r>
        <w:rPr>
          <w:rFonts w:ascii="Arial" w:hAnsi="Arial" w:cs="Arial" w:eastAsia="Arial"/>
          <w:sz w:val="23"/>
          <w:szCs w:val="23"/>
          <w:color w:val="5D5D5E"/>
          <w:spacing w:val="-36"/>
          <w:w w:val="87"/>
          <w:position w:val="-2"/>
        </w:rPr>
        <w:t>'</w:t>
      </w:r>
      <w:r>
        <w:rPr>
          <w:rFonts w:ascii="Arial" w:hAnsi="Arial" w:cs="Arial" w:eastAsia="Arial"/>
          <w:sz w:val="23"/>
          <w:szCs w:val="23"/>
          <w:color w:val="959797"/>
          <w:spacing w:val="0"/>
          <w:w w:val="80"/>
          <w:position w:val="-2"/>
        </w:rPr>
        <w:t>:ıf</w:t>
      </w:r>
      <w:r>
        <w:rPr>
          <w:rFonts w:ascii="Arial" w:hAnsi="Arial" w:cs="Arial" w:eastAsia="Arial"/>
          <w:sz w:val="23"/>
          <w:szCs w:val="23"/>
          <w:color w:val="959797"/>
          <w:spacing w:val="-12"/>
          <w:w w:val="100"/>
          <w:position w:val="-2"/>
        </w:rPr>
        <w:t> </w:t>
      </w:r>
      <w:r>
        <w:rPr>
          <w:rFonts w:ascii="Arial" w:hAnsi="Arial" w:cs="Arial" w:eastAsia="Arial"/>
          <w:sz w:val="23"/>
          <w:szCs w:val="23"/>
          <w:color w:val="959797"/>
          <w:spacing w:val="0"/>
          <w:w w:val="80"/>
          <w:position w:val="-2"/>
        </w:rPr>
        <w:t>f</w:t>
      </w:r>
      <w:r>
        <w:rPr>
          <w:rFonts w:ascii="Arial" w:hAnsi="Arial" w:cs="Arial" w:eastAsia="Arial"/>
          <w:sz w:val="23"/>
          <w:szCs w:val="23"/>
          <w:color w:val="959797"/>
          <w:spacing w:val="12"/>
          <w:w w:val="80"/>
          <w:position w:val="-2"/>
        </w:rPr>
        <w:t>S</w:t>
      </w:r>
      <w:r>
        <w:rPr>
          <w:rFonts w:ascii="Arial" w:hAnsi="Arial" w:cs="Arial" w:eastAsia="Arial"/>
          <w:sz w:val="23"/>
          <w:szCs w:val="23"/>
          <w:color w:val="5D5D5E"/>
          <w:spacing w:val="-17"/>
          <w:w w:val="65"/>
          <w:position w:val="-2"/>
        </w:rPr>
        <w:t>v</w:t>
      </w:r>
      <w:r>
        <w:rPr>
          <w:rFonts w:ascii="Arial" w:hAnsi="Arial" w:cs="Arial" w:eastAsia="Arial"/>
          <w:sz w:val="23"/>
          <w:szCs w:val="23"/>
          <w:color w:val="5D5D5E"/>
          <w:spacing w:val="0"/>
          <w:w w:val="65"/>
          <w:position w:val="-2"/>
        </w:rPr>
        <w:t>lwM</w:t>
      </w:r>
      <w:r>
        <w:rPr>
          <w:rFonts w:ascii="Arial" w:hAnsi="Arial" w:cs="Arial" w:eastAsia="Arial"/>
          <w:sz w:val="23"/>
          <w:szCs w:val="23"/>
          <w:color w:val="5D5D5E"/>
          <w:spacing w:val="-54"/>
          <w:w w:val="64"/>
          <w:position w:val="-2"/>
        </w:rPr>
        <w:t>Q</w:t>
      </w:r>
      <w:r>
        <w:rPr>
          <w:rFonts w:ascii="Arial" w:hAnsi="Arial" w:cs="Arial" w:eastAsia="Arial"/>
          <w:sz w:val="23"/>
          <w:szCs w:val="23"/>
          <w:color w:val="5D5D5E"/>
          <w:spacing w:val="0"/>
          <w:w w:val="65"/>
          <w:position w:val="-2"/>
        </w:rPr>
        <w:t>-</w:t>
      </w:r>
      <w:r>
        <w:rPr>
          <w:rFonts w:ascii="Arial" w:hAnsi="Arial" w:cs="Arial" w:eastAsia="Arial"/>
          <w:sz w:val="23"/>
          <w:szCs w:val="23"/>
          <w:color w:val="5D5D5E"/>
          <w:spacing w:val="-16"/>
          <w:w w:val="65"/>
          <w:position w:val="-2"/>
        </w:rPr>
        <w:t>d</w:t>
      </w:r>
      <w:r>
        <w:rPr>
          <w:rFonts w:ascii="Arial" w:hAnsi="Arial" w:cs="Arial" w:eastAsia="Arial"/>
          <w:sz w:val="23"/>
          <w:szCs w:val="23"/>
          <w:color w:val="5D5D5E"/>
          <w:spacing w:val="0"/>
          <w:w w:val="64"/>
          <w:position w:val="-2"/>
        </w:rPr>
        <w:t>O</w:t>
      </w:r>
      <w:r>
        <w:rPr>
          <w:rFonts w:ascii="Arial" w:hAnsi="Arial" w:cs="Arial" w:eastAsia="Arial"/>
          <w:sz w:val="23"/>
          <w:szCs w:val="23"/>
          <w:color w:val="5D5D5E"/>
          <w:spacing w:val="-45"/>
          <w:w w:val="100"/>
          <w:position w:val="-2"/>
        </w:rPr>
        <w:t> </w:t>
      </w:r>
      <w:r>
        <w:rPr>
          <w:rFonts w:ascii="Arial" w:hAnsi="Arial" w:cs="Arial" w:eastAsia="Arial"/>
          <w:sz w:val="23"/>
          <w:szCs w:val="23"/>
          <w:color w:val="5D5D5E"/>
          <w:spacing w:val="0"/>
          <w:w w:val="48"/>
          <w:position w:val="-2"/>
        </w:rPr>
        <w:t>'</w:t>
      </w:r>
      <w:r>
        <w:rPr>
          <w:rFonts w:ascii="Arial" w:hAnsi="Arial" w:cs="Arial" w:eastAsia="Arial"/>
          <w:sz w:val="23"/>
          <w:szCs w:val="23"/>
          <w:color w:val="5D5D5E"/>
          <w:spacing w:val="0"/>
          <w:w w:val="48"/>
          <w:position w:val="-2"/>
        </w:rPr>
        <w:t>o</w:t>
      </w:r>
      <w:r>
        <w:rPr>
          <w:rFonts w:ascii="Arial" w:hAnsi="Arial" w:cs="Arial" w:eastAsia="Arial"/>
          <w:sz w:val="23"/>
          <w:szCs w:val="23"/>
          <w:color w:val="5D5D5E"/>
          <w:spacing w:val="31"/>
          <w:w w:val="48"/>
          <w:position w:val="-2"/>
        </w:rPr>
        <w:t> </w:t>
      </w:r>
      <w:r>
        <w:rPr>
          <w:rFonts w:ascii="Arial" w:hAnsi="Arial" w:cs="Arial" w:eastAsia="Arial"/>
          <w:sz w:val="23"/>
          <w:szCs w:val="23"/>
          <w:color w:val="5D5D5E"/>
          <w:spacing w:val="-8"/>
          <w:w w:val="77"/>
          <w:position w:val="-2"/>
        </w:rPr>
        <w:t>v</w:t>
      </w:r>
      <w:r>
        <w:rPr>
          <w:rFonts w:ascii="Arial" w:hAnsi="Arial" w:cs="Arial" w:eastAsia="Arial"/>
          <w:sz w:val="23"/>
          <w:szCs w:val="23"/>
          <w:color w:val="BFBFBF"/>
          <w:spacing w:val="0"/>
          <w:w w:val="60"/>
          <w:position w:val="-2"/>
        </w:rPr>
        <w:t>.</w:t>
      </w:r>
      <w:r>
        <w:rPr>
          <w:rFonts w:ascii="Arial" w:hAnsi="Arial" w:cs="Arial" w:eastAsia="Arial"/>
          <w:sz w:val="23"/>
          <w:szCs w:val="23"/>
          <w:color w:val="000000"/>
          <w:spacing w:val="0"/>
          <w:w w:val="100"/>
          <w:position w:val="0"/>
        </w:rPr>
      </w:r>
    </w:p>
    <w:p>
      <w:pPr>
        <w:spacing w:before="0" w:after="0" w:line="78" w:lineRule="exact"/>
        <w:ind w:left="451" w:right="-20"/>
        <w:jc w:val="left"/>
        <w:tabs>
          <w:tab w:pos="1760" w:val="left"/>
        </w:tabs>
        <w:rPr>
          <w:rFonts w:ascii="Arial" w:hAnsi="Arial" w:cs="Arial" w:eastAsia="Arial"/>
          <w:sz w:val="10"/>
          <w:szCs w:val="10"/>
        </w:rPr>
      </w:pPr>
      <w:rPr/>
      <w:r>
        <w:rPr>
          <w:rFonts w:ascii="Arial" w:hAnsi="Arial" w:cs="Arial" w:eastAsia="Arial"/>
          <w:sz w:val="10"/>
          <w:szCs w:val="10"/>
          <w:color w:val="464646"/>
          <w:spacing w:val="0"/>
          <w:w w:val="128"/>
          <w:i/>
          <w:position w:val="1"/>
        </w:rPr>
        <w:t>-?</w:t>
      </w:r>
      <w:r>
        <w:rPr>
          <w:rFonts w:ascii="Arial" w:hAnsi="Arial" w:cs="Arial" w:eastAsia="Arial"/>
          <w:sz w:val="10"/>
          <w:szCs w:val="10"/>
          <w:color w:val="464646"/>
          <w:spacing w:val="0"/>
          <w:w w:val="128"/>
          <w:i/>
          <w:position w:val="1"/>
        </w:rPr>
        <w:t> </w:t>
      </w:r>
      <w:r>
        <w:rPr>
          <w:rFonts w:ascii="Arial" w:hAnsi="Arial" w:cs="Arial" w:eastAsia="Arial"/>
          <w:sz w:val="10"/>
          <w:szCs w:val="10"/>
          <w:color w:val="464646"/>
          <w:spacing w:val="26"/>
          <w:w w:val="128"/>
          <w:i/>
          <w:position w:val="1"/>
        </w:rPr>
        <w:t> </w:t>
      </w:r>
      <w:r>
        <w:rPr>
          <w:rFonts w:ascii="Arial" w:hAnsi="Arial" w:cs="Arial" w:eastAsia="Arial"/>
          <w:sz w:val="10"/>
          <w:szCs w:val="10"/>
          <w:color w:val="A8A8AA"/>
          <w:spacing w:val="0"/>
          <w:w w:val="84"/>
          <w:position w:val="1"/>
        </w:rPr>
        <w:t>'......:</w:t>
      </w:r>
      <w:r>
        <w:rPr>
          <w:rFonts w:ascii="Arial" w:hAnsi="Arial" w:cs="Arial" w:eastAsia="Arial"/>
          <w:sz w:val="10"/>
          <w:szCs w:val="10"/>
          <w:color w:val="A8A8AA"/>
          <w:spacing w:val="0"/>
          <w:w w:val="84"/>
          <w:position w:val="1"/>
        </w:rPr>
        <w:t> </w:t>
      </w:r>
      <w:r>
        <w:rPr>
          <w:rFonts w:ascii="Arial" w:hAnsi="Arial" w:cs="Arial" w:eastAsia="Arial"/>
          <w:sz w:val="10"/>
          <w:szCs w:val="10"/>
          <w:color w:val="A8A8AA"/>
          <w:spacing w:val="1"/>
          <w:w w:val="84"/>
          <w:position w:val="1"/>
        </w:rPr>
        <w:t> </w:t>
      </w:r>
      <w:r>
        <w:rPr>
          <w:rFonts w:ascii="Arial" w:hAnsi="Arial" w:cs="Arial" w:eastAsia="Arial"/>
          <w:sz w:val="10"/>
          <w:szCs w:val="10"/>
          <w:color w:val="959797"/>
          <w:spacing w:val="0"/>
          <w:w w:val="100"/>
          <w:position w:val="1"/>
        </w:rPr>
        <w:t>...</w:t>
      </w:r>
      <w:r>
        <w:rPr>
          <w:rFonts w:ascii="Arial" w:hAnsi="Arial" w:cs="Arial" w:eastAsia="Arial"/>
          <w:sz w:val="10"/>
          <w:szCs w:val="10"/>
          <w:color w:val="959797"/>
          <w:spacing w:val="0"/>
          <w:w w:val="100"/>
          <w:position w:val="1"/>
        </w:rPr>
        <w:t>  </w:t>
      </w:r>
      <w:r>
        <w:rPr>
          <w:rFonts w:ascii="Arial" w:hAnsi="Arial" w:cs="Arial" w:eastAsia="Arial"/>
          <w:sz w:val="10"/>
          <w:szCs w:val="10"/>
          <w:color w:val="959797"/>
          <w:spacing w:val="3"/>
          <w:w w:val="100"/>
          <w:position w:val="1"/>
        </w:rPr>
        <w:t> </w:t>
      </w:r>
      <w:r>
        <w:rPr>
          <w:rFonts w:ascii="Arial" w:hAnsi="Arial" w:cs="Arial" w:eastAsia="Arial"/>
          <w:sz w:val="10"/>
          <w:szCs w:val="10"/>
          <w:color w:val="A8A8AA"/>
          <w:spacing w:val="0"/>
          <w:w w:val="186"/>
          <w:position w:val="1"/>
        </w:rPr>
        <w:t>..</w:t>
      </w:r>
      <w:r>
        <w:rPr>
          <w:rFonts w:ascii="Arial" w:hAnsi="Arial" w:cs="Arial" w:eastAsia="Arial"/>
          <w:sz w:val="10"/>
          <w:szCs w:val="10"/>
          <w:color w:val="A8A8AA"/>
          <w:spacing w:val="-20"/>
          <w:w w:val="186"/>
          <w:position w:val="1"/>
        </w:rPr>
        <w:t> </w:t>
      </w:r>
      <w:r>
        <w:rPr>
          <w:rFonts w:ascii="Arial" w:hAnsi="Arial" w:cs="Arial" w:eastAsia="Arial"/>
          <w:sz w:val="10"/>
          <w:szCs w:val="10"/>
          <w:color w:val="959797"/>
          <w:spacing w:val="0"/>
          <w:w w:val="100"/>
          <w:position w:val="1"/>
        </w:rPr>
        <w:t>•</w:t>
      </w:r>
      <w:r>
        <w:rPr>
          <w:rFonts w:ascii="Arial" w:hAnsi="Arial" w:cs="Arial" w:eastAsia="Arial"/>
          <w:sz w:val="10"/>
          <w:szCs w:val="10"/>
          <w:color w:val="959797"/>
          <w:spacing w:val="0"/>
          <w:w w:val="100"/>
          <w:position w:val="1"/>
        </w:rPr>
        <w:t>   </w:t>
      </w:r>
      <w:r>
        <w:rPr>
          <w:rFonts w:ascii="Arial" w:hAnsi="Arial" w:cs="Arial" w:eastAsia="Arial"/>
          <w:sz w:val="10"/>
          <w:szCs w:val="10"/>
          <w:color w:val="959797"/>
          <w:spacing w:val="0"/>
          <w:w w:val="100"/>
          <w:position w:val="1"/>
        </w:rPr>
        <w:t> </w:t>
      </w:r>
      <w:r>
        <w:rPr>
          <w:rFonts w:ascii="Arial" w:hAnsi="Arial" w:cs="Arial" w:eastAsia="Arial"/>
          <w:sz w:val="10"/>
          <w:szCs w:val="10"/>
          <w:color w:val="464646"/>
          <w:spacing w:val="0"/>
          <w:w w:val="126"/>
          <w:position w:val="1"/>
        </w:rPr>
        <w:t>(-·</w:t>
      </w:r>
      <w:r>
        <w:rPr>
          <w:rFonts w:ascii="Arial" w:hAnsi="Arial" w:cs="Arial" w:eastAsia="Arial"/>
          <w:sz w:val="10"/>
          <w:szCs w:val="10"/>
          <w:color w:val="464646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10"/>
          <w:szCs w:val="10"/>
          <w:color w:val="464646"/>
          <w:spacing w:val="0"/>
          <w:w w:val="100"/>
          <w:position w:val="1"/>
        </w:rPr>
      </w:r>
      <w:r>
        <w:rPr>
          <w:rFonts w:ascii="Arial" w:hAnsi="Arial" w:cs="Arial" w:eastAsia="Arial"/>
          <w:sz w:val="10"/>
          <w:szCs w:val="10"/>
          <w:color w:val="959797"/>
          <w:spacing w:val="0"/>
          <w:w w:val="600"/>
          <w:position w:val="1"/>
        </w:rPr>
        <w:t>-</w:t>
      </w:r>
      <w:r>
        <w:rPr>
          <w:rFonts w:ascii="Arial" w:hAnsi="Arial" w:cs="Arial" w:eastAsia="Arial"/>
          <w:sz w:val="10"/>
          <w:szCs w:val="10"/>
          <w:color w:val="000000"/>
          <w:spacing w:val="0"/>
          <w:w w:val="100"/>
          <w:position w:val="0"/>
        </w:rPr>
      </w:r>
    </w:p>
    <w:p>
      <w:pPr>
        <w:spacing w:before="62" w:after="0" w:line="240" w:lineRule="auto"/>
        <w:ind w:left="98" w:right="1538"/>
        <w:jc w:val="center"/>
        <w:tabs>
          <w:tab w:pos="700" w:val="left"/>
          <w:tab w:pos="162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2"/>
          <w:szCs w:val="12"/>
          <w:color w:val="8AA583"/>
          <w:spacing w:val="0"/>
          <w:w w:val="130"/>
          <w:b/>
          <w:bCs/>
        </w:rPr>
        <w:t>-t)</w:t>
      </w:r>
      <w:r>
        <w:rPr>
          <w:rFonts w:ascii="Times New Roman" w:hAnsi="Times New Roman" w:cs="Times New Roman" w:eastAsia="Times New Roman"/>
          <w:sz w:val="12"/>
          <w:szCs w:val="12"/>
          <w:color w:val="8AA583"/>
          <w:spacing w:val="0"/>
          <w:w w:val="100"/>
          <w:b/>
          <w:bCs/>
        </w:rPr>
        <w:tab/>
      </w:r>
      <w:r>
        <w:rPr>
          <w:rFonts w:ascii="Times New Roman" w:hAnsi="Times New Roman" w:cs="Times New Roman" w:eastAsia="Times New Roman"/>
          <w:sz w:val="12"/>
          <w:szCs w:val="12"/>
          <w:color w:val="8AA583"/>
          <w:spacing w:val="0"/>
          <w:w w:val="100"/>
          <w:b/>
          <w:bCs/>
        </w:rPr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78"/>
          <w:i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78"/>
          <w:i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1"/>
          <w:w w:val="78"/>
          <w:i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78"/>
          <w:i/>
        </w:rPr>
        <w:t>%'·.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79"/>
          <w:i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-31"/>
          <w:w w:val="100"/>
          <w:i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D5D5E"/>
          <w:spacing w:val="0"/>
          <w:w w:val="100"/>
          <w:i/>
        </w:rPr>
        <w:t>·</w:t>
      </w:r>
      <w:r>
        <w:rPr>
          <w:rFonts w:ascii="Times New Roman" w:hAnsi="Times New Roman" w:cs="Times New Roman" w:eastAsia="Times New Roman"/>
          <w:sz w:val="18"/>
          <w:szCs w:val="18"/>
          <w:color w:val="5D5D5E"/>
          <w:spacing w:val="0"/>
          <w:w w:val="100"/>
          <w:i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5D5D5E"/>
          <w:spacing w:val="0"/>
          <w:w w:val="100"/>
          <w:i/>
        </w:rPr>
      </w:r>
      <w:r>
        <w:rPr>
          <w:rFonts w:ascii="Times New Roman" w:hAnsi="Times New Roman" w:cs="Times New Roman" w:eastAsia="Times New Roman"/>
          <w:sz w:val="18"/>
          <w:szCs w:val="18"/>
          <w:color w:val="BFBFBF"/>
          <w:spacing w:val="0"/>
          <w:w w:val="41"/>
        </w:rPr>
        <w:t>-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16" w:after="0" w:line="78" w:lineRule="exact"/>
        <w:ind w:left="287" w:right="1598"/>
        <w:jc w:val="center"/>
        <w:rPr>
          <w:rFonts w:ascii="Times New Roman" w:hAnsi="Times New Roman" w:cs="Times New Roman" w:eastAsia="Times New Roman"/>
          <w:sz w:val="14"/>
          <w:szCs w:val="14"/>
        </w:rPr>
      </w:pPr>
      <w:rPr/>
      <w:r>
        <w:rPr>
          <w:rFonts w:ascii="Times New Roman" w:hAnsi="Times New Roman" w:cs="Times New Roman" w:eastAsia="Times New Roman"/>
          <w:sz w:val="16"/>
          <w:szCs w:val="16"/>
          <w:color w:val="A8A8AA"/>
          <w:spacing w:val="-8"/>
          <w:w w:val="202"/>
          <w:i/>
          <w:position w:val="-9"/>
        </w:rPr>
        <w:t>'</w:t>
      </w:r>
      <w:r>
        <w:rPr>
          <w:rFonts w:ascii="Times New Roman" w:hAnsi="Times New Roman" w:cs="Times New Roman" w:eastAsia="Times New Roman"/>
          <w:sz w:val="16"/>
          <w:szCs w:val="16"/>
          <w:color w:val="7E7E80"/>
          <w:spacing w:val="-20"/>
          <w:w w:val="134"/>
          <w:i/>
          <w:position w:val="-9"/>
        </w:rPr>
        <w:t>'</w:t>
      </w:r>
      <w:r>
        <w:rPr>
          <w:rFonts w:ascii="Times New Roman" w:hAnsi="Times New Roman" w:cs="Times New Roman" w:eastAsia="Times New Roman"/>
          <w:sz w:val="16"/>
          <w:szCs w:val="16"/>
          <w:color w:val="5D5D5E"/>
          <w:spacing w:val="0"/>
          <w:w w:val="87"/>
          <w:i/>
          <w:position w:val="-9"/>
        </w:rPr>
        <w:t>"'</w:t>
      </w:r>
      <w:r>
        <w:rPr>
          <w:rFonts w:ascii="Times New Roman" w:hAnsi="Times New Roman" w:cs="Times New Roman" w:eastAsia="Times New Roman"/>
          <w:sz w:val="16"/>
          <w:szCs w:val="16"/>
          <w:color w:val="5D5D5E"/>
          <w:spacing w:val="-14"/>
          <w:w w:val="100"/>
          <w:i/>
          <w:position w:val="-9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43434"/>
          <w:spacing w:val="0"/>
          <w:w w:val="100"/>
          <w:i/>
          <w:position w:val="-9"/>
        </w:rPr>
        <w:t>{i</w:t>
      </w:r>
      <w:r>
        <w:rPr>
          <w:rFonts w:ascii="Times New Roman" w:hAnsi="Times New Roman" w:cs="Times New Roman" w:eastAsia="Times New Roman"/>
          <w:sz w:val="16"/>
          <w:szCs w:val="16"/>
          <w:color w:val="343434"/>
          <w:spacing w:val="0"/>
          <w:w w:val="100"/>
          <w:i/>
          <w:position w:val="-9"/>
        </w:rPr>
        <w:t>  </w:t>
      </w:r>
      <w:r>
        <w:rPr>
          <w:rFonts w:ascii="Times New Roman" w:hAnsi="Times New Roman" w:cs="Times New Roman" w:eastAsia="Times New Roman"/>
          <w:sz w:val="16"/>
          <w:szCs w:val="16"/>
          <w:color w:val="343434"/>
          <w:spacing w:val="34"/>
          <w:w w:val="100"/>
          <w:i/>
          <w:position w:val="-9"/>
        </w:rPr>
        <w:t> </w:t>
      </w:r>
      <w:r>
        <w:rPr>
          <w:rFonts w:ascii="Arial" w:hAnsi="Arial" w:cs="Arial" w:eastAsia="Arial"/>
          <w:sz w:val="12"/>
          <w:szCs w:val="12"/>
          <w:color w:val="464646"/>
          <w:spacing w:val="0"/>
          <w:w w:val="178"/>
          <w:position w:val="-9"/>
        </w:rPr>
        <w:t>i</w:t>
      </w:r>
      <w:r>
        <w:rPr>
          <w:rFonts w:ascii="Arial" w:hAnsi="Arial" w:cs="Arial" w:eastAsia="Arial"/>
          <w:sz w:val="12"/>
          <w:szCs w:val="12"/>
          <w:color w:val="464646"/>
          <w:spacing w:val="0"/>
          <w:w w:val="178"/>
          <w:position w:val="-9"/>
        </w:rPr>
        <w:t>}</w:t>
      </w:r>
      <w:r>
        <w:rPr>
          <w:rFonts w:ascii="Arial" w:hAnsi="Arial" w:cs="Arial" w:eastAsia="Arial"/>
          <w:sz w:val="12"/>
          <w:szCs w:val="12"/>
          <w:color w:val="464646"/>
          <w:spacing w:val="-22"/>
          <w:w w:val="178"/>
          <w:position w:val="-9"/>
        </w:rPr>
        <w:t> </w:t>
      </w:r>
      <w:r>
        <w:rPr>
          <w:rFonts w:ascii="Arial" w:hAnsi="Arial" w:cs="Arial" w:eastAsia="Arial"/>
          <w:sz w:val="12"/>
          <w:szCs w:val="12"/>
          <w:color w:val="343434"/>
          <w:spacing w:val="0"/>
          <w:w w:val="178"/>
          <w:position w:val="-9"/>
        </w:rPr>
        <w:t>..</w:t>
      </w:r>
      <w:r>
        <w:rPr>
          <w:rFonts w:ascii="Arial" w:hAnsi="Arial" w:cs="Arial" w:eastAsia="Arial"/>
          <w:sz w:val="12"/>
          <w:szCs w:val="12"/>
          <w:color w:val="343434"/>
          <w:spacing w:val="-27"/>
          <w:w w:val="178"/>
          <w:position w:val="-9"/>
        </w:rPr>
        <w:t> </w:t>
      </w:r>
      <w:r>
        <w:rPr>
          <w:rFonts w:ascii="Arial" w:hAnsi="Arial" w:cs="Arial" w:eastAsia="Arial"/>
          <w:sz w:val="12"/>
          <w:szCs w:val="12"/>
          <w:color w:val="343434"/>
          <w:spacing w:val="-5"/>
          <w:w w:val="98"/>
          <w:position w:val="-9"/>
        </w:rPr>
        <w:t>\</w:t>
      </w:r>
      <w:r>
        <w:rPr>
          <w:rFonts w:ascii="Arial" w:hAnsi="Arial" w:cs="Arial" w:eastAsia="Arial"/>
          <w:sz w:val="12"/>
          <w:szCs w:val="12"/>
          <w:color w:val="5D5D5E"/>
          <w:spacing w:val="5"/>
          <w:w w:val="388"/>
          <w:position w:val="-9"/>
        </w:rPr>
        <w:t>'</w:t>
      </w:r>
      <w:r>
        <w:rPr>
          <w:rFonts w:ascii="Times New Roman" w:hAnsi="Times New Roman" w:cs="Times New Roman" w:eastAsia="Times New Roman"/>
          <w:sz w:val="14"/>
          <w:szCs w:val="14"/>
          <w:color w:val="5D5D5E"/>
          <w:spacing w:val="0"/>
          <w:w w:val="111"/>
          <w:position w:val="-9"/>
        </w:rPr>
        <w:t>'</w:t>
      </w:r>
      <w:r>
        <w:rPr>
          <w:rFonts w:ascii="Times New Roman" w:hAnsi="Times New Roman" w:cs="Times New Roman" w:eastAsia="Times New Roman"/>
          <w:sz w:val="14"/>
          <w:szCs w:val="14"/>
          <w:color w:val="5D5D5E"/>
          <w:spacing w:val="-6"/>
          <w:w w:val="110"/>
          <w:position w:val="-9"/>
        </w:rPr>
        <w:t>i</w:t>
      </w:r>
      <w:r>
        <w:rPr>
          <w:rFonts w:ascii="Times New Roman" w:hAnsi="Times New Roman" w:cs="Times New Roman" w:eastAsia="Times New Roman"/>
          <w:sz w:val="14"/>
          <w:szCs w:val="14"/>
          <w:color w:val="343434"/>
          <w:spacing w:val="0"/>
          <w:w w:val="130"/>
          <w:position w:val="-9"/>
        </w:rPr>
        <w:t>·</w:t>
      </w:r>
      <w:r>
        <w:rPr>
          <w:rFonts w:ascii="Times New Roman" w:hAnsi="Times New Roman" w:cs="Times New Roman" w:eastAsia="Times New Roman"/>
          <w:sz w:val="14"/>
          <w:szCs w:val="14"/>
          <w:color w:val="343434"/>
          <w:spacing w:val="0"/>
          <w:w w:val="100"/>
          <w:position w:val="-9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color w:val="343434"/>
          <w:spacing w:val="9"/>
          <w:w w:val="100"/>
          <w:position w:val="-9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color w:val="A8A8AA"/>
          <w:spacing w:val="0"/>
          <w:w w:val="100"/>
          <w:position w:val="-9"/>
        </w:rPr>
        <w:t>-</w:t>
      </w:r>
      <w:r>
        <w:rPr>
          <w:rFonts w:ascii="Times New Roman" w:hAnsi="Times New Roman" w:cs="Times New Roman" w:eastAsia="Times New Roman"/>
          <w:sz w:val="14"/>
          <w:szCs w:val="14"/>
          <w:color w:val="A8A8AA"/>
          <w:spacing w:val="0"/>
          <w:w w:val="100"/>
          <w:position w:val="-9"/>
        </w:rPr>
        <w:t>  </w:t>
      </w:r>
      <w:r>
        <w:rPr>
          <w:rFonts w:ascii="Times New Roman" w:hAnsi="Times New Roman" w:cs="Times New Roman" w:eastAsia="Times New Roman"/>
          <w:sz w:val="14"/>
          <w:szCs w:val="14"/>
          <w:color w:val="A8A8AA"/>
          <w:spacing w:val="4"/>
          <w:w w:val="100"/>
          <w:position w:val="-9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color w:val="959797"/>
          <w:spacing w:val="0"/>
          <w:w w:val="203"/>
          <w:position w:val="-9"/>
        </w:rPr>
        <w:t>'</w:t>
      </w:r>
      <w:r>
        <w:rPr>
          <w:rFonts w:ascii="Times New Roman" w:hAnsi="Times New Roman" w:cs="Times New Roman" w:eastAsia="Times New Roman"/>
          <w:sz w:val="14"/>
          <w:szCs w:val="14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type w:val="continuous"/>
          <w:pgSz w:w="11920" w:h="16840"/>
          <w:pgMar w:top="300" w:bottom="280" w:left="340" w:right="60"/>
          <w:cols w:num="2" w:equalWidth="0">
            <w:col w:w="5265" w:space="2965"/>
            <w:col w:w="3290"/>
          </w:cols>
        </w:sectPr>
      </w:pPr>
      <w:rPr/>
    </w:p>
    <w:p>
      <w:pPr>
        <w:spacing w:before="55" w:after="0" w:line="240" w:lineRule="auto"/>
        <w:ind w:left="139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Halk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" w:after="0" w:line="150" w:lineRule="exact"/>
        <w:jc w:val="left"/>
        <w:rPr>
          <w:sz w:val="15"/>
          <w:szCs w:val="15"/>
        </w:rPr>
      </w:pPr>
      <w:rPr/>
      <w:r>
        <w:rPr/>
        <w:br w:type="column"/>
      </w:r>
      <w:r>
        <w:rPr>
          <w:sz w:val="15"/>
          <w:szCs w:val="15"/>
        </w:rPr>
      </w:r>
    </w:p>
    <w:p>
      <w:pPr>
        <w:spacing w:before="0" w:after="0" w:line="395" w:lineRule="exact"/>
        <w:ind w:right="-94"/>
        <w:jc w:val="left"/>
        <w:rPr>
          <w:rFonts w:ascii="Times New Roman" w:hAnsi="Times New Roman" w:cs="Times New Roman" w:eastAsia="Times New Roman"/>
          <w:sz w:val="36"/>
          <w:szCs w:val="36"/>
        </w:rPr>
      </w:pPr>
      <w:rPr/>
      <w:r>
        <w:rPr>
          <w:rFonts w:ascii="Times New Roman" w:hAnsi="Times New Roman" w:cs="Times New Roman" w:eastAsia="Times New Roman"/>
          <w:sz w:val="36"/>
          <w:szCs w:val="36"/>
          <w:color w:val="5D5D5E"/>
          <w:spacing w:val="0"/>
          <w:w w:val="82"/>
          <w:position w:val="-2"/>
        </w:rPr>
        <w:t>o</w:t>
      </w:r>
      <w:r>
        <w:rPr>
          <w:rFonts w:ascii="Times New Roman" w:hAnsi="Times New Roman" w:cs="Times New Roman" w:eastAsia="Times New Roman"/>
          <w:sz w:val="36"/>
          <w:szCs w:val="36"/>
          <w:color w:val="5D5D5E"/>
          <w:spacing w:val="-16"/>
          <w:w w:val="82"/>
          <w:position w:val="-2"/>
        </w:rPr>
        <w:t>P</w:t>
      </w:r>
      <w:r>
        <w:rPr>
          <w:rFonts w:ascii="Times New Roman" w:hAnsi="Times New Roman" w:cs="Times New Roman" w:eastAsia="Times New Roman"/>
          <w:sz w:val="36"/>
          <w:szCs w:val="36"/>
          <w:color w:val="7E7E80"/>
          <w:spacing w:val="0"/>
          <w:w w:val="82"/>
          <w:position w:val="-2"/>
        </w:rPr>
        <w:t>ç</w:t>
      </w:r>
      <w:r>
        <w:rPr>
          <w:rFonts w:ascii="Times New Roman" w:hAnsi="Times New Roman" w:cs="Times New Roman" w:eastAsia="Times New Roman"/>
          <w:sz w:val="36"/>
          <w:szCs w:val="36"/>
          <w:color w:val="7E7E80"/>
          <w:spacing w:val="43"/>
          <w:w w:val="82"/>
          <w:position w:val="-2"/>
        </w:rPr>
        <w:t> </w:t>
      </w:r>
      <w:r>
        <w:rPr>
          <w:rFonts w:ascii="Times New Roman" w:hAnsi="Times New Roman" w:cs="Times New Roman" w:eastAsia="Times New Roman"/>
          <w:sz w:val="36"/>
          <w:szCs w:val="36"/>
          <w:color w:val="3B4279"/>
          <w:spacing w:val="-32"/>
          <w:w w:val="86"/>
          <w:position w:val="-2"/>
        </w:rPr>
        <w:t>Y</w:t>
      </w:r>
      <w:r>
        <w:rPr>
          <w:rFonts w:ascii="Times New Roman" w:hAnsi="Times New Roman" w:cs="Times New Roman" w:eastAsia="Times New Roman"/>
          <w:sz w:val="36"/>
          <w:szCs w:val="36"/>
          <w:color w:val="3646AC"/>
          <w:spacing w:val="0"/>
          <w:w w:val="134"/>
          <w:position w:val="-2"/>
        </w:rPr>
        <w:t>-</w:t>
      </w:r>
      <w:r>
        <w:rPr>
          <w:rFonts w:ascii="Times New Roman" w:hAnsi="Times New Roman" w:cs="Times New Roman" w:eastAsia="Times New Roman"/>
          <w:sz w:val="36"/>
          <w:szCs w:val="36"/>
          <w:color w:val="000000"/>
          <w:spacing w:val="0"/>
          <w:w w:val="100"/>
          <w:position w:val="0"/>
        </w:rPr>
      </w:r>
    </w:p>
    <w:p>
      <w:pPr>
        <w:spacing w:before="0" w:after="0" w:line="348" w:lineRule="exact"/>
        <w:ind w:left="128" w:right="62"/>
        <w:jc w:val="center"/>
        <w:rPr>
          <w:rFonts w:ascii="Arial" w:hAnsi="Arial" w:cs="Arial" w:eastAsia="Arial"/>
          <w:sz w:val="34"/>
          <w:szCs w:val="34"/>
        </w:rPr>
      </w:pPr>
      <w:rPr/>
      <w:r>
        <w:rPr/>
        <w:br w:type="column"/>
      </w:r>
      <w:r>
        <w:rPr>
          <w:rFonts w:ascii="Arial" w:hAnsi="Arial" w:cs="Arial" w:eastAsia="Arial"/>
          <w:sz w:val="34"/>
          <w:szCs w:val="34"/>
          <w:color w:val="3646AC"/>
          <w:spacing w:val="0"/>
          <w:w w:val="76"/>
          <w:i/>
        </w:rPr>
        <w:t>;;;;lf?::.</w:t>
      </w:r>
      <w:r>
        <w:rPr>
          <w:rFonts w:ascii="Arial" w:hAnsi="Arial" w:cs="Arial" w:eastAsia="Arial"/>
          <w:sz w:val="34"/>
          <w:szCs w:val="34"/>
          <w:color w:val="000000"/>
          <w:spacing w:val="0"/>
          <w:w w:val="100"/>
        </w:rPr>
      </w:r>
    </w:p>
    <w:p>
      <w:pPr>
        <w:spacing w:before="7" w:after="0" w:line="194" w:lineRule="exact"/>
        <w:ind w:left="-34" w:right="-54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4"/>
          <w:position w:val="-2"/>
        </w:rPr>
        <w:t>TamerTAŞLI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47" w:after="0" w:line="240" w:lineRule="auto"/>
        <w:ind w:right="-20"/>
        <w:jc w:val="left"/>
        <w:tabs>
          <w:tab w:pos="1580" w:val="left"/>
        </w:tabs>
        <w:rPr>
          <w:rFonts w:ascii="Arial" w:hAnsi="Arial" w:cs="Arial" w:eastAsia="Arial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1"/>
          <w:szCs w:val="11"/>
          <w:color w:val="959797"/>
          <w:spacing w:val="0"/>
          <w:w w:val="75"/>
          <w:b/>
          <w:bCs/>
        </w:rPr>
        <w:t>",'"A</w:t>
      </w:r>
      <w:r>
        <w:rPr>
          <w:rFonts w:ascii="Times New Roman" w:hAnsi="Times New Roman" w:cs="Times New Roman" w:eastAsia="Times New Roman"/>
          <w:sz w:val="11"/>
          <w:szCs w:val="11"/>
          <w:color w:val="5D5D5E"/>
          <w:spacing w:val="0"/>
          <w:w w:val="75"/>
          <w:b/>
          <w:bCs/>
        </w:rPr>
        <w:t>..</w:t>
      </w:r>
      <w:r>
        <w:rPr>
          <w:rFonts w:ascii="Times New Roman" w:hAnsi="Times New Roman" w:cs="Times New Roman" w:eastAsia="Times New Roman"/>
          <w:sz w:val="11"/>
          <w:szCs w:val="11"/>
          <w:color w:val="5D5D5E"/>
          <w:spacing w:val="3"/>
          <w:w w:val="75"/>
          <w:b/>
          <w:bCs/>
        </w:rPr>
        <w:t>.</w:t>
      </w:r>
      <w:r>
        <w:rPr>
          <w:rFonts w:ascii="Arial" w:hAnsi="Arial" w:cs="Arial" w:eastAsia="Arial"/>
          <w:sz w:val="9"/>
          <w:szCs w:val="9"/>
          <w:color w:val="BFBFBF"/>
          <w:spacing w:val="0"/>
          <w:w w:val="75"/>
          <w:b/>
          <w:bCs/>
        </w:rPr>
        <w:t>•.ıo</w:t>
      </w:r>
      <w:r>
        <w:rPr>
          <w:rFonts w:ascii="Arial" w:hAnsi="Arial" w:cs="Arial" w:eastAsia="Arial"/>
          <w:sz w:val="9"/>
          <w:szCs w:val="9"/>
          <w:color w:val="BFBFBF"/>
          <w:spacing w:val="2"/>
          <w:w w:val="75"/>
          <w:b/>
          <w:bCs/>
        </w:rPr>
        <w:t> </w:t>
      </w:r>
      <w:r>
        <w:rPr>
          <w:rFonts w:ascii="Arial" w:hAnsi="Arial" w:cs="Arial" w:eastAsia="Arial"/>
          <w:sz w:val="9"/>
          <w:szCs w:val="9"/>
          <w:color w:val="959797"/>
          <w:spacing w:val="0"/>
          <w:w w:val="85"/>
          <w:b/>
          <w:bCs/>
        </w:rPr>
        <w:t>;_-r</w:t>
      </w:r>
      <w:r>
        <w:rPr>
          <w:rFonts w:ascii="Arial" w:hAnsi="Arial" w:cs="Arial" w:eastAsia="Arial"/>
          <w:sz w:val="9"/>
          <w:szCs w:val="9"/>
          <w:color w:val="959797"/>
          <w:spacing w:val="-11"/>
          <w:w w:val="100"/>
          <w:b/>
          <w:bCs/>
        </w:rPr>
        <w:t> </w:t>
      </w:r>
      <w:r>
        <w:rPr>
          <w:rFonts w:ascii="Arial" w:hAnsi="Arial" w:cs="Arial" w:eastAsia="Arial"/>
          <w:sz w:val="9"/>
          <w:szCs w:val="9"/>
          <w:color w:val="343434"/>
          <w:spacing w:val="0"/>
          <w:w w:val="100"/>
          <w:b/>
          <w:bCs/>
        </w:rPr>
        <w:t>..</w:t>
      </w:r>
      <w:r>
        <w:rPr>
          <w:rFonts w:ascii="Arial" w:hAnsi="Arial" w:cs="Arial" w:eastAsia="Arial"/>
          <w:sz w:val="9"/>
          <w:szCs w:val="9"/>
          <w:color w:val="343434"/>
          <w:spacing w:val="0"/>
          <w:w w:val="100"/>
          <w:b/>
          <w:bCs/>
        </w:rPr>
        <w:t>  </w:t>
      </w:r>
      <w:r>
        <w:rPr>
          <w:rFonts w:ascii="Arial" w:hAnsi="Arial" w:cs="Arial" w:eastAsia="Arial"/>
          <w:sz w:val="9"/>
          <w:szCs w:val="9"/>
          <w:color w:val="343434"/>
          <w:spacing w:val="13"/>
          <w:w w:val="100"/>
          <w:b/>
          <w:bCs/>
        </w:rPr>
        <w:t> </w:t>
      </w:r>
      <w:r>
        <w:rPr>
          <w:rFonts w:ascii="Arial" w:hAnsi="Arial" w:cs="Arial" w:eastAsia="Arial"/>
          <w:sz w:val="9"/>
          <w:szCs w:val="9"/>
          <w:color w:val="A8A8AA"/>
          <w:spacing w:val="-5"/>
          <w:w w:val="100"/>
          <w:i/>
        </w:rPr>
        <w:t>.</w:t>
      </w:r>
      <w:r>
        <w:rPr>
          <w:rFonts w:ascii="Times New Roman" w:hAnsi="Times New Roman" w:cs="Times New Roman" w:eastAsia="Times New Roman"/>
          <w:sz w:val="11"/>
          <w:szCs w:val="11"/>
          <w:color w:val="5D5D5E"/>
          <w:spacing w:val="-32"/>
          <w:w w:val="100"/>
          <w:i/>
        </w:rPr>
        <w:t>-</w:t>
      </w:r>
      <w:r>
        <w:rPr>
          <w:rFonts w:ascii="Arial" w:hAnsi="Arial" w:cs="Arial" w:eastAsia="Arial"/>
          <w:sz w:val="9"/>
          <w:szCs w:val="9"/>
          <w:color w:val="A8A8AA"/>
          <w:spacing w:val="5"/>
          <w:w w:val="100"/>
          <w:i/>
        </w:rPr>
        <w:t>.</w:t>
      </w:r>
      <w:r>
        <w:rPr>
          <w:rFonts w:ascii="Times New Roman" w:hAnsi="Times New Roman" w:cs="Times New Roman" w:eastAsia="Times New Roman"/>
          <w:sz w:val="11"/>
          <w:szCs w:val="11"/>
          <w:color w:val="5D5D5E"/>
          <w:spacing w:val="0"/>
          <w:w w:val="100"/>
          <w:i/>
        </w:rPr>
        <w:t>ı</w:t>
      </w:r>
      <w:r>
        <w:rPr>
          <w:rFonts w:ascii="Times New Roman" w:hAnsi="Times New Roman" w:cs="Times New Roman" w:eastAsia="Times New Roman"/>
          <w:sz w:val="11"/>
          <w:szCs w:val="11"/>
          <w:color w:val="5D5D5E"/>
          <w:spacing w:val="-26"/>
          <w:w w:val="100"/>
          <w:i/>
        </w:rPr>
        <w:t> </w:t>
      </w:r>
      <w:r>
        <w:rPr>
          <w:rFonts w:ascii="Times New Roman" w:hAnsi="Times New Roman" w:cs="Times New Roman" w:eastAsia="Times New Roman"/>
          <w:sz w:val="11"/>
          <w:szCs w:val="11"/>
          <w:color w:val="5D5D5E"/>
          <w:spacing w:val="0"/>
          <w:w w:val="100"/>
          <w:i/>
        </w:rPr>
        <w:tab/>
      </w:r>
      <w:r>
        <w:rPr>
          <w:rFonts w:ascii="Times New Roman" w:hAnsi="Times New Roman" w:cs="Times New Roman" w:eastAsia="Times New Roman"/>
          <w:sz w:val="11"/>
          <w:szCs w:val="11"/>
          <w:color w:val="5D5D5E"/>
          <w:spacing w:val="0"/>
          <w:w w:val="100"/>
          <w:i/>
        </w:rPr>
      </w:r>
      <w:r>
        <w:rPr>
          <w:rFonts w:ascii="Arial" w:hAnsi="Arial" w:cs="Arial" w:eastAsia="Arial"/>
          <w:sz w:val="19"/>
          <w:szCs w:val="19"/>
          <w:color w:val="A8A8AA"/>
          <w:spacing w:val="0"/>
          <w:w w:val="51"/>
          <w:position w:val="-4"/>
        </w:rPr>
        <w:t>..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300" w:bottom="280" w:left="340" w:right="60"/>
          <w:cols w:num="4" w:equalWidth="0">
            <w:col w:w="494" w:space="1495"/>
            <w:col w:w="902" w:space="1629"/>
            <w:col w:w="1085" w:space="3108"/>
            <w:col w:w="2807"/>
          </w:cols>
        </w:sectPr>
      </w:pPr>
      <w:rPr/>
    </w:p>
    <w:p>
      <w:pPr>
        <w:spacing w:before="0" w:after="0" w:line="249" w:lineRule="exact"/>
        <w:ind w:left="2013" w:right="-20"/>
        <w:jc w:val="left"/>
        <w:tabs>
          <w:tab w:pos="49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group style="position:absolute;margin-left:21.483551pt;margin-top:43.559349pt;width:561.389834pt;height:779.006711pt;mso-position-horizontal-relative:page;mso-position-vertical-relative:page;z-index:-14989" coordorigin="430,871" coordsize="11228,15580">
            <v:group style="position:absolute;left:441;top:897;width:11153;height:2" coordorigin="441,897" coordsize="11153,2">
              <v:shape style="position:absolute;left:441;top:897;width:11153;height:2" coordorigin="441,897" coordsize="11153,0" path="m441,897l11594,897e" filled="f" stroked="t" strokeweight=".704379pt" strokecolor="#606060">
                <v:path arrowok="t"/>
              </v:shape>
            </v:group>
            <v:group style="position:absolute;left:448;top:878;width:2;height:1524" coordorigin="448,878" coordsize="2,1524">
              <v:shape style="position:absolute;left:448;top:878;width:2;height:1524" coordorigin="448,878" coordsize="0,1524" path="m448,2402l448,878e" filled="f" stroked="t" strokeweight=".704379pt" strokecolor="#707070">
                <v:path arrowok="t"/>
              </v:shape>
            </v:group>
            <v:group style="position:absolute;left:2174;top:888;width:2;height:1495" coordorigin="2174,888" coordsize="2,1495">
              <v:shape style="position:absolute;left:2174;top:888;width:2;height:1495" coordorigin="2174,888" coordsize="0,1495" path="m2174,2383l2174,888e" filled="f" stroked="t" strokeweight=".704379pt" strokecolor="#6B6B6B">
                <v:path arrowok="t"/>
              </v:shape>
            </v:group>
            <v:group style="position:absolute;left:3038;top:900;width:305;height:2" coordorigin="3038,900" coordsize="305,2">
              <v:shape style="position:absolute;left:3038;top:900;width:305;height:2" coordorigin="3038,900" coordsize="305,0" path="m3038,900l3343,900e" filled="f" stroked="t" strokeweight=".704379pt" strokecolor="#545454">
                <v:path arrowok="t"/>
              </v:shape>
            </v:group>
            <v:group style="position:absolute;left:3653;top:900;width:216;height:2" coordorigin="3653,900" coordsize="216,2">
              <v:shape style="position:absolute;left:3653;top:900;width:216;height:2" coordorigin="3653,900" coordsize="216,0" path="m3653,900l3869,900e" filled="f" stroked="t" strokeweight=".704379pt" strokecolor="#4F4F4F">
                <v:path arrowok="t"/>
              </v:shape>
            </v:group>
            <v:group style="position:absolute;left:4330;top:900;width:629;height:2" coordorigin="4330,900" coordsize="629,2">
              <v:shape style="position:absolute;left:4330;top:900;width:629;height:2" coordorigin="4330,900" coordsize="629,0" path="m4330,900l4959,900e" filled="f" stroked="t" strokeweight=".704379pt" strokecolor="#575757">
                <v:path arrowok="t"/>
              </v:shape>
            </v:group>
            <v:group style="position:absolute;left:9072;top:892;width:2;height:347" coordorigin="9072,892" coordsize="2,347">
              <v:shape style="position:absolute;left:9072;top:892;width:2;height:347" coordorigin="9072,892" coordsize="0,347" path="m9072,1239l9072,892e" filled="f" stroked="t" strokeweight=".939172pt" strokecolor="#606060">
                <v:path arrowok="t"/>
              </v:shape>
            </v:group>
            <v:group style="position:absolute;left:9965;top:902;width:1658;height:2" coordorigin="9965,902" coordsize="1658,2">
              <v:shape style="position:absolute;left:9965;top:902;width:1658;height:2" coordorigin="9965,902" coordsize="1658,0" path="m9965,902l11622,902e" filled="f" stroked="t" strokeweight=".704379pt" strokecolor="#747474">
                <v:path arrowok="t"/>
              </v:shape>
            </v:group>
            <v:group style="position:absolute;left:11625;top:888;width:2;height:7092" coordorigin="11625,888" coordsize="2,7092">
              <v:shape style="position:absolute;left:11625;top:888;width:2;height:7092" coordorigin="11625,888" coordsize="0,7092" path="m11625,7980l11625,888e" filled="f" stroked="t" strokeweight=".704379pt" strokecolor="#646464">
                <v:path arrowok="t"/>
              </v:shape>
            </v:group>
            <v:group style="position:absolute;left:9075;top:1125;width:2;height:294" coordorigin="9075,1125" coordsize="2,294">
              <v:shape style="position:absolute;left:9075;top:1125;width:2;height:294" coordorigin="9075,1125" coordsize="0,294" path="m9075,1419l9075,1125e" filled="f" stroked="t" strokeweight=".469586pt" strokecolor="#4B4B4B">
                <v:path arrowok="t"/>
              </v:shape>
            </v:group>
            <v:group style="position:absolute;left:446;top:1362;width:2;height:313" coordorigin="446,1362" coordsize="2,313">
              <v:shape style="position:absolute;left:446;top:1362;width:2;height:313" coordorigin="446,1362" coordsize="0,313" path="m446,1676l446,1362e" filled="f" stroked="t" strokeweight=".469586pt" strokecolor="#606060">
                <v:path arrowok="t"/>
              </v:shape>
            </v:group>
            <v:group style="position:absolute;left:9075;top:1362;width:2;height:1021" coordorigin="9075,1362" coordsize="2,1021">
              <v:shape style="position:absolute;left:9075;top:1362;width:2;height:1021" coordorigin="9075,1362" coordsize="0,1021" path="m9075,2383l9075,1362e" filled="f" stroked="t" strokeweight=".704379pt" strokecolor="#606060">
                <v:path arrowok="t"/>
              </v:shape>
            </v:group>
            <v:group style="position:absolute;left:446;top:1889;width:2;height:266" coordorigin="446,1889" coordsize="2,266">
              <v:shape style="position:absolute;left:446;top:1889;width:2;height:266" coordorigin="446,1889" coordsize="0,266" path="m446,2155l446,1889e" filled="f" stroked="t" strokeweight=".469586pt" strokecolor="#606060">
                <v:path arrowok="t"/>
              </v:shape>
            </v:group>
            <v:group style="position:absolute;left:437;top:2376;width:2484;height:2" coordorigin="437,2376" coordsize="2484,2">
              <v:shape style="position:absolute;left:437;top:2376;width:2484;height:2" coordorigin="437,2376" coordsize="2484,0" path="m437,2376l2921,2376e" filled="f" stroked="t" strokeweight=".704379pt" strokecolor="#5B5B5B">
                <v:path arrowok="t"/>
              </v:shape>
            </v:group>
            <v:group style="position:absolute;left:2864;top:2378;width:230;height:2" coordorigin="2864,2378" coordsize="230,2">
              <v:shape style="position:absolute;left:2864;top:2378;width:230;height:2" coordorigin="2864,2378" coordsize="230,0" path="m2864,2378l3095,2378e" filled="f" stroked="t" strokeweight=".469586pt" strokecolor="#343434">
                <v:path arrowok="t"/>
              </v:shape>
            </v:group>
            <v:group style="position:absolute;left:3038;top:2381;width:8589;height:2" coordorigin="3038,2381" coordsize="8589,2">
              <v:shape style="position:absolute;left:3038;top:2381;width:8589;height:2" coordorigin="3038,2381" coordsize="8589,0" path="m3038,2381l11627,2381e" filled="f" stroked="t" strokeweight=".704379pt" strokecolor="#5B5B5B">
                <v:path arrowok="t"/>
              </v:shape>
            </v:group>
            <v:group style="position:absolute;left:441;top:2613;width:8983;height:2" coordorigin="441,2613" coordsize="8983,2">
              <v:shape style="position:absolute;left:441;top:2613;width:8983;height:2" coordorigin="441,2613" coordsize="8983,0" path="m441,2613l9425,2613e" filled="f" stroked="t" strokeweight=".704379pt" strokecolor="#545454">
                <v:path arrowok="t"/>
              </v:shape>
            </v:group>
            <v:group style="position:absolute;left:451;top:2331;width:2;height:313" coordorigin="451,2331" coordsize="2,313">
              <v:shape style="position:absolute;left:451;top:2331;width:2;height:313" coordorigin="451,2331" coordsize="0,313" path="m451,2644l451,2331e" filled="f" stroked="t" strokeweight=".469586pt" strokecolor="#4B4B4B">
                <v:path arrowok="t"/>
              </v:shape>
            </v:group>
            <v:group style="position:absolute;left:2864;top:2616;width:230;height:2" coordorigin="2864,2616" coordsize="230,2">
              <v:shape style="position:absolute;left:2864;top:2616;width:230;height:2" coordorigin="2864,2616" coordsize="230,0" path="m2864,2616l3095,2616e" filled="f" stroked="t" strokeweight=".469586pt" strokecolor="#3F3F3F">
                <v:path arrowok="t"/>
              </v:shape>
            </v:group>
            <v:group style="position:absolute;left:9298;top:2616;width:2334;height:2" coordorigin="9298,2616" coordsize="2334,2">
              <v:shape style="position:absolute;left:9298;top:2616;width:2334;height:2" coordorigin="9298,2616" coordsize="2334,0" path="m9298,2616l11632,2616e" filled="f" stroked="t" strokeweight=".704379pt" strokecolor="#676767">
                <v:path arrowok="t"/>
              </v:shape>
            </v:group>
            <v:group style="position:absolute;left:441;top:2853;width:11162;height:2" coordorigin="441,2853" coordsize="11162,2">
              <v:shape style="position:absolute;left:441;top:2853;width:11162;height:2" coordorigin="441,2853" coordsize="11162,0" path="m441,2853l11603,2853e" filled="f" stroked="t" strokeweight=".704379pt" strokecolor="#5B5B5B">
                <v:path arrowok="t"/>
              </v:shape>
            </v:group>
            <v:group style="position:absolute;left:10467;top:2855;width:1165;height:2" coordorigin="10467,2855" coordsize="1165,2">
              <v:shape style="position:absolute;left:10467;top:2855;width:1165;height:2" coordorigin="10467,2855" coordsize="1165,0" path="m10467,2855l11632,2855e" filled="f" stroked="t" strokeweight=".704379pt" strokecolor="#707070">
                <v:path arrowok="t"/>
              </v:shape>
            </v:group>
            <v:group style="position:absolute;left:446;top:3090;width:5212;height:2" coordorigin="446,3090" coordsize="5212,2">
              <v:shape style="position:absolute;left:446;top:3090;width:5212;height:2" coordorigin="446,3090" coordsize="5212,0" path="m446,3090l5659,3090e" filled="f" stroked="t" strokeweight=".704379pt" strokecolor="#575B5B">
                <v:path arrowok="t"/>
              </v:shape>
            </v:group>
            <v:group style="position:absolute;left:451;top:2829;width:2;height:532" coordorigin="451,2829" coordsize="2,532">
              <v:shape style="position:absolute;left:451;top:2829;width:2;height:532" coordorigin="451,2829" coordsize="0,532" path="m451,3361l451,2829e" filled="f" stroked="t" strokeweight=".469586pt" strokecolor="#484848">
                <v:path arrowok="t"/>
              </v:shape>
            </v:group>
            <v:group style="position:absolute;left:5602;top:3093;width:239;height:2" coordorigin="5602,3093" coordsize="239,2">
              <v:shape style="position:absolute;left:5602;top:3093;width:239;height:2" coordorigin="5602,3093" coordsize="239,0" path="m5602,3093l5842,3093e" filled="f" stroked="t" strokeweight=".469586pt" strokecolor="#444444">
                <v:path arrowok="t"/>
              </v:shape>
            </v:group>
            <v:group style="position:absolute;left:5767;top:3093;width:4757;height:2" coordorigin="5767,3093" coordsize="4757,2">
              <v:shape style="position:absolute;left:5767;top:3093;width:4757;height:2" coordorigin="5767,3093" coordsize="4757,0" path="m5767,3093l10523,3093e" filled="f" stroked="t" strokeweight=".704379pt" strokecolor="#5B5B5B">
                <v:path arrowok="t"/>
              </v:shape>
            </v:group>
            <v:group style="position:absolute;left:10467;top:3090;width:1160;height:2" coordorigin="10467,3090" coordsize="1160,2">
              <v:shape style="position:absolute;left:10467;top:3090;width:1160;height:2" coordorigin="10467,3090" coordsize="1160,0" path="m10467,3090l11627,3090e" filled="f" stroked="t" strokeweight=".704379pt" strokecolor="#747474">
                <v:path arrowok="t"/>
              </v:shape>
            </v:group>
            <v:group style="position:absolute;left:11622;top:2829;width:2;height:290" coordorigin="11622,2829" coordsize="2,290">
              <v:shape style="position:absolute;left:11622;top:2829;width:2;height:290" coordorigin="11622,2829" coordsize="0,290" path="m11622,3119l11622,2829e" filled="f" stroked="t" strokeweight=".469586pt" strokecolor="#484848">
                <v:path arrowok="t"/>
              </v:shape>
            </v:group>
            <v:group style="position:absolute;left:441;top:3333;width:10082;height:2" coordorigin="441,3333" coordsize="10082,2">
              <v:shape style="position:absolute;left:441;top:3333;width:10082;height:2" coordorigin="441,3333" coordsize="10082,0" path="m441,3333l10523,3333e" filled="f" stroked="t" strokeweight=".704379pt" strokecolor="#575757">
                <v:path arrowok="t"/>
              </v:shape>
            </v:group>
            <v:group style="position:absolute;left:10467;top:3333;width:1165;height:2" coordorigin="10467,3333" coordsize="1165,2">
              <v:shape style="position:absolute;left:10467;top:3333;width:1165;height:2" coordorigin="10467,3333" coordsize="1165,0" path="m10467,3333l11632,3333e" filled="f" stroked="t" strokeweight=".704379pt" strokecolor="#6B6B6B">
                <v:path arrowok="t"/>
              </v:shape>
            </v:group>
            <v:group style="position:absolute;left:11622;top:3048;width:2;height:1652" coordorigin="11622,3048" coordsize="2,1652">
              <v:shape style="position:absolute;left:11622;top:3048;width:2;height:1652" coordorigin="11622,3048" coordsize="0,1652" path="m11622,4700l11622,3048e" filled="f" stroked="t" strokeweight=".704379pt" strokecolor="#646464">
                <v:path arrowok="t"/>
              </v:shape>
            </v:group>
            <v:group style="position:absolute;left:437;top:3572;width:11190;height:2" coordorigin="437,3572" coordsize="11190,2">
              <v:shape style="position:absolute;left:437;top:3572;width:11190;height:2" coordorigin="437,3572" coordsize="11190,0" path="m437,3572l11627,3572e" filled="f" stroked="t" strokeweight=".704379pt" strokecolor="#5B5B5B">
                <v:path arrowok="t"/>
              </v:shape>
            </v:group>
            <v:group style="position:absolute;left:2630;top:3570;width:291;height:2" coordorigin="2630,3570" coordsize="291,2">
              <v:shape style="position:absolute;left:2630;top:3570;width:291;height:2" coordorigin="2630,3570" coordsize="291,0" path="m2630,3570l2921,3570e" filled="f" stroked="t" strokeweight=".469586pt" strokecolor="#3B3B3B">
                <v:path arrowok="t"/>
              </v:shape>
            </v:group>
            <v:group style="position:absolute;left:448;top:3522;width:2;height:427" coordorigin="448,3522" coordsize="2,427">
              <v:shape style="position:absolute;left:448;top:3522;width:2;height:427" coordorigin="448,3522" coordsize="0,427" path="m448,3950l448,3522e" filled="f" stroked="t" strokeweight=".469586pt" strokecolor="#3F3F3F">
                <v:path arrowok="t"/>
              </v:shape>
            </v:group>
            <v:group style="position:absolute;left:3851;top:3565;width:2;height:831" coordorigin="3851,3565" coordsize="2,831">
              <v:shape style="position:absolute;left:3851;top:3565;width:2;height:831" coordorigin="3851,3565" coordsize="0,831" path="m3851,4396l3851,3565e" filled="f" stroked="t" strokeweight=".704379pt" strokecolor="#4B4B4B">
                <v:path arrowok="t"/>
              </v:shape>
            </v:group>
            <v:group style="position:absolute;left:6922;top:3565;width:2;height:831" coordorigin="6922,3565" coordsize="2,831">
              <v:shape style="position:absolute;left:6922;top:3565;width:2;height:831" coordorigin="6922,3565" coordsize="0,831" path="m6922,4396l6922,3565e" filled="f" stroked="t" strokeweight=".704379pt" strokecolor="#4B4B4B">
                <v:path arrowok="t"/>
              </v:shape>
            </v:group>
            <v:group style="position:absolute;left:6912;top:3933;width:4719;height:2" coordorigin="6912,3933" coordsize="4719,2">
              <v:shape style="position:absolute;left:6912;top:3933;width:4719;height:2" coordorigin="6912,3933" coordsize="4719,0" path="m6912,3933l11632,3933e" filled="f" stroked="t" strokeweight=".704379pt" strokecolor="#707070">
                <v:path arrowok="t"/>
              </v:shape>
            </v:group>
            <v:group style="position:absolute;left:3841;top:4014;width:3090;height:2" coordorigin="3841,4014" coordsize="3090,2">
              <v:shape style="position:absolute;left:3841;top:4014;width:3090;height:2" coordorigin="3841,4014" coordsize="3090,0" path="m3841,4014l6931,4014e" filled="f" stroked="t" strokeweight=".704379pt" strokecolor="#7C7C7C">
                <v:path arrowok="t"/>
              </v:shape>
            </v:group>
            <v:group style="position:absolute;left:3653;top:4391;width:225;height:2" coordorigin="3653,4391" coordsize="225,2">
              <v:shape style="position:absolute;left:3653;top:4391;width:225;height:2" coordorigin="3653,4391" coordsize="225,0" path="m3653,4391l3879,4391e" filled="f" stroked="t" strokeweight=".469586pt" strokecolor="#747474">
                <v:path arrowok="t"/>
              </v:shape>
            </v:group>
            <v:group style="position:absolute;left:9561;top:4391;width:2071;height:2" coordorigin="9561,4391" coordsize="2071,2">
              <v:shape style="position:absolute;left:9561;top:4391;width:2071;height:2" coordorigin="9561,4391" coordsize="2071,0" path="m9561,4391l11632,4391e" filled="f" stroked="t" strokeweight=".469586pt" strokecolor="#747474">
                <v:path arrowok="t"/>
              </v:shape>
            </v:group>
            <v:group style="position:absolute;left:441;top:4674;width:11190;height:2" coordorigin="441,4674" coordsize="11190,2">
              <v:shape style="position:absolute;left:441;top:4674;width:11190;height:2" coordorigin="441,4674" coordsize="11190,0" path="m441,4674l11632,4674e" filled="f" stroked="t" strokeweight=".704379pt" strokecolor="#6B6B6B">
                <v:path arrowok="t"/>
              </v:shape>
            </v:group>
            <v:group style="position:absolute;left:441;top:4391;width:535;height:2" coordorigin="441,4391" coordsize="535,2">
              <v:shape style="position:absolute;left:441;top:4391;width:535;height:2" coordorigin="441,4391" coordsize="535,0" path="m441,4391l977,4391e" filled="f" stroked="t" strokeweight=".469586pt" strokecolor="#5B5B5B">
                <v:path arrowok="t"/>
              </v:shape>
            </v:group>
            <v:group style="position:absolute;left:920;top:4391;width:601;height:2" coordorigin="920,4391" coordsize="601,2">
              <v:shape style="position:absolute;left:920;top:4391;width:601;height:2" coordorigin="920,4391" coordsize="601,0" path="m920,4391l1521,4391e" filled="f" stroked="t" strokeweight=".469586pt" strokecolor="#707070">
                <v:path arrowok="t"/>
              </v:shape>
            </v:group>
            <v:group style="position:absolute;left:448;top:4334;width:2;height:366" coordorigin="448,4334" coordsize="2,366">
              <v:shape style="position:absolute;left:448;top:4334;width:2;height:366" coordorigin="448,4334" coordsize="0,366" path="m448,4700l448,4334e" filled="f" stroked="t" strokeweight=".469586pt" strokecolor="#444444">
                <v:path arrowok="t"/>
              </v:shape>
            </v:group>
            <v:group style="position:absolute;left:1747;top:4394;width:446;height:2" coordorigin="1747,4394" coordsize="446,2">
              <v:shape style="position:absolute;left:1747;top:4394;width:446;height:2" coordorigin="1747,4394" coordsize="446,0" path="m1747,4394l2193,4394e" filled="f" stroked="t" strokeweight=".234793pt" strokecolor="#6B6B6B">
                <v:path arrowok="t"/>
              </v:shape>
            </v:group>
            <v:group style="position:absolute;left:2174;top:4391;width:2;height:309" coordorigin="2174,4391" coordsize="2,309">
              <v:shape style="position:absolute;left:2174;top:4391;width:2;height:309" coordorigin="2174,4391" coordsize="0,309" path="m2174,4700l2174,4391e" filled="f" stroked="t" strokeweight=".469586pt" strokecolor="#575757">
                <v:path arrowok="t"/>
              </v:shape>
            </v:group>
            <v:group style="position:absolute;left:2864;top:4676;width:230;height:2" coordorigin="2864,4676" coordsize="230,2">
              <v:shape style="position:absolute;left:2864;top:4676;width:230;height:2" coordorigin="2864,4676" coordsize="230,0" path="m2864,4676l3095,4676e" filled="f" stroked="t" strokeweight=".469586pt" strokecolor="#484848">
                <v:path arrowok="t"/>
              </v:shape>
            </v:group>
            <v:group style="position:absolute;left:2174;top:4629;width:2;height:555" coordorigin="2174,4629" coordsize="2,555">
              <v:shape style="position:absolute;left:2174;top:4629;width:2;height:555" coordorigin="2174,4629" coordsize="0,555" path="m2174,5184l2174,4629e" filled="f" stroked="t" strokeweight=".704379pt" strokecolor="#5B5B5B">
                <v:path arrowok="t"/>
              </v:shape>
            </v:group>
            <v:group style="position:absolute;left:2165;top:4916;width:9472;height:2" coordorigin="2165,4916" coordsize="9472,2">
              <v:shape style="position:absolute;left:2165;top:4916;width:9472;height:2" coordorigin="2165,4916" coordsize="9472,0" path="m2165,4916l11636,4916e" filled="f" stroked="t" strokeweight=".704379pt" strokecolor="#5B5B5B">
                <v:path arrowok="t"/>
              </v:shape>
            </v:group>
            <v:group style="position:absolute;left:4912;top:4909;width:2;height:275" coordorigin="4912,4909" coordsize="2,275">
              <v:shape style="position:absolute;left:4912;top:4909;width:2;height:275" coordorigin="4912,4909" coordsize="0,275" path="m4912,5184l4912,4909e" filled="f" stroked="t" strokeweight=".469586pt" strokecolor="#444444">
                <v:path arrowok="t"/>
              </v:shape>
            </v:group>
            <v:group style="position:absolute;left:7682;top:4899;width:2;height:256" coordorigin="7682,4899" coordsize="2,256">
              <v:shape style="position:absolute;left:7682;top:4899;width:2;height:256" coordorigin="7682,4899" coordsize="0,256" path="m7682,5155l7682,4899e" filled="f" stroked="t" strokeweight=".234793pt" strokecolor="#676767">
                <v:path arrowok="t"/>
              </v:shape>
            </v:group>
            <v:group style="position:absolute;left:11627;top:888;width:2;height:4296" coordorigin="11627,888" coordsize="2,4296">
              <v:shape style="position:absolute;left:11627;top:888;width:2;height:4296" coordorigin="11627,888" coordsize="0,4296" path="m11627,5184l11627,888e" filled="f" stroked="t" strokeweight=".469586pt" strokecolor="#5B5B5B">
                <v:path arrowok="t"/>
              </v:shape>
            </v:group>
            <v:group style="position:absolute;left:2174;top:5127;width:2;height:285" coordorigin="2174,5127" coordsize="2,285">
              <v:shape style="position:absolute;left:2174;top:5127;width:2;height:285" coordorigin="2174,5127" coordsize="0,285" path="m2174,5412l2174,5127e" filled="f" stroked="t" strokeweight=".469586pt" strokecolor="#4B4B4B">
                <v:path arrowok="t"/>
              </v:shape>
            </v:group>
            <v:group style="position:absolute;left:4898;top:5398;width:3433;height:2" coordorigin="4898,5398" coordsize="3433,2">
              <v:shape style="position:absolute;left:4898;top:5398;width:3433;height:2" coordorigin="4898,5398" coordsize="3433,0" path="m4898,5398l8330,5398e" filled="f" stroked="t" strokeweight=".704379pt" strokecolor="#575757">
                <v:path arrowok="t"/>
              </v:shape>
            </v:group>
            <v:group style="position:absolute;left:4912;top:5089;width:2;height:1975" coordorigin="4912,5089" coordsize="2,1975">
              <v:shape style="position:absolute;left:4912;top:5089;width:2;height:1975" coordorigin="4912,5089" coordsize="0,1975" path="m4912,7064l4912,5089e" filled="f" stroked="t" strokeweight=".704379pt" strokecolor="#575757">
                <v:path arrowok="t"/>
              </v:shape>
            </v:group>
            <v:group style="position:absolute;left:7682;top:5155;width:2;height:237" coordorigin="7682,5155" coordsize="2,237">
              <v:shape style="position:absolute;left:7682;top:5155;width:2;height:237" coordorigin="7682,5155" coordsize="0,237" path="m7682,5393l7682,5155e" filled="f" stroked="t" strokeweight=".234793pt" strokecolor="#2F2F2F">
                <v:path arrowok="t"/>
              </v:shape>
            </v:group>
            <v:group style="position:absolute;left:8222;top:5393;width:3414;height:2" coordorigin="8222,5393" coordsize="3414,2">
              <v:shape style="position:absolute;left:8222;top:5393;width:3414;height:2" coordorigin="8222,5393" coordsize="3414,0" path="m8222,5393l11636,5393e" filled="f" stroked="t" strokeweight=".704379pt" strokecolor="#6B6B6B">
                <v:path arrowok="t"/>
              </v:shape>
            </v:group>
            <v:group style="position:absolute;left:4907;top:5635;width:6363;height:2" coordorigin="4907,5635" coordsize="6363,2">
              <v:shape style="position:absolute;left:4907;top:5635;width:6363;height:2" coordorigin="4907,5635" coordsize="6363,0" path="m4907,5635l11270,5635e" filled="f" stroked="t" strokeweight=".704379pt" strokecolor="#5B5B5B">
                <v:path arrowok="t"/>
              </v:shape>
            </v:group>
            <v:group style="position:absolute;left:10467;top:5633;width:1165;height:2" coordorigin="10467,5633" coordsize="1165,2">
              <v:shape style="position:absolute;left:10467;top:5633;width:1165;height:2" coordorigin="10467,5633" coordsize="1165,0" path="m10467,5633l11632,5633e" filled="f" stroked="t" strokeweight=".704379pt" strokecolor="#747474">
                <v:path arrowok="t"/>
              </v:shape>
            </v:group>
            <v:group style="position:absolute;left:2172;top:5355;width:2;height:565" coordorigin="2172,5355" coordsize="2,565">
              <v:shape style="position:absolute;left:2172;top:5355;width:2;height:565" coordorigin="2172,5355" coordsize="0,565" path="m2172,5920l2172,5355e" filled="f" stroked="t" strokeweight=".704379pt" strokecolor="#646464">
                <v:path arrowok="t"/>
              </v:shape>
            </v:group>
            <v:group style="position:absolute;left:4902;top:5872;width:6729;height:2" coordorigin="4902,5872" coordsize="6729,2">
              <v:shape style="position:absolute;left:4902;top:5872;width:6729;height:2" coordorigin="4902,5872" coordsize="6729,0" path="m4902,5872l11632,5872e" filled="f" stroked="t" strokeweight=".704379pt" strokecolor="#5B5B5B">
                <v:path arrowok="t"/>
              </v:shape>
            </v:group>
            <v:group style="position:absolute;left:11625;top:5592;width:2;height:337" coordorigin="11625,5592" coordsize="2,337">
              <v:shape style="position:absolute;left:11625;top:5592;width:2;height:337" coordorigin="11625,5592" coordsize="0,337" path="m11625,5929l11625,5592e" filled="f" stroked="t" strokeweight=".704379pt" strokecolor="#575757">
                <v:path arrowok="t"/>
              </v:shape>
            </v:group>
            <v:group style="position:absolute;left:2172;top:5863;width:2;height:266" coordorigin="2172,5863" coordsize="2,266">
              <v:shape style="position:absolute;left:2172;top:5863;width:2;height:266" coordorigin="2172,5863" coordsize="0,266" path="m2172,6129l2172,5863e" filled="f" stroked="t" strokeweight=".469586pt" strokecolor="#4F4F4F">
                <v:path arrowok="t"/>
              </v:shape>
            </v:group>
            <v:group style="position:absolute;left:2165;top:6114;width:521;height:2" coordorigin="2165,6114" coordsize="521,2">
              <v:shape style="position:absolute;left:2165;top:6114;width:521;height:2" coordorigin="2165,6114" coordsize="521,0" path="m2165,6114l2686,6114e" filled="f" stroked="t" strokeweight=".939172pt" strokecolor="#606060">
                <v:path arrowok="t"/>
              </v:shape>
            </v:group>
            <v:group style="position:absolute;left:2630;top:6114;width:291;height:2" coordorigin="2630,6114" coordsize="291,2">
              <v:shape style="position:absolute;left:2630;top:6114;width:291;height:2" coordorigin="2630,6114" coordsize="291,0" path="m2630,6114l2921,6114e" filled="f" stroked="t" strokeweight=".469586pt" strokecolor="#444444">
                <v:path arrowok="t"/>
              </v:shape>
            </v:group>
            <v:group style="position:absolute;left:2864;top:6112;width:8772;height:2" coordorigin="2864,6112" coordsize="8772,2">
              <v:shape style="position:absolute;left:2864;top:6112;width:8772;height:2" coordorigin="2864,6112" coordsize="8772,0" path="m2864,6112l11636,6112e" filled="f" stroked="t" strokeweight=".704379pt" strokecolor="#5B5B5B">
                <v:path arrowok="t"/>
              </v:shape>
            </v:group>
            <v:group style="position:absolute;left:448;top:4875;width:2;height:536" coordorigin="448,4875" coordsize="2,536">
              <v:shape style="position:absolute;left:448;top:4875;width:2;height:536" coordorigin="448,4875" coordsize="0,536" path="m448,5412l448,4875e" filled="f" stroked="t" strokeweight=".469586pt" strokecolor="#4F4F4F">
                <v:path arrowok="t"/>
              </v:shape>
            </v:group>
            <v:group style="position:absolute;left:446;top:5597;width:2;height:323" coordorigin="446,5597" coordsize="2,323">
              <v:shape style="position:absolute;left:446;top:5597;width:2;height:323" coordorigin="446,5597" coordsize="0,323" path="m446,5920l446,5597e" filled="f" stroked="t" strokeweight=".469586pt" strokecolor="#484848">
                <v:path arrowok="t"/>
              </v:shape>
            </v:group>
            <v:group style="position:absolute;left:448;top:878;width:2;height:15561" coordorigin="448,878" coordsize="2,15561">
              <v:shape style="position:absolute;left:448;top:878;width:2;height:15561" coordorigin="448,878" coordsize="0,15561" path="m448,16440l448,878e" filled="f" stroked="t" strokeweight=".704379pt" strokecolor="#575757">
                <v:path arrowok="t"/>
              </v:shape>
            </v:group>
            <v:group style="position:absolute;left:11632;top:6067;width:2;height:1116" coordorigin="11632,6067" coordsize="2,1116">
              <v:shape style="position:absolute;left:11632;top:6067;width:2;height:1116" coordorigin="11632,6067" coordsize="0,1116" path="m11632,7183l11632,6067e" filled="f" stroked="t" strokeweight=".704379pt" strokecolor="#646464">
                <v:path arrowok="t"/>
              </v:shape>
            </v:group>
            <v:group style="position:absolute;left:2169;top:6072;width:2;height:798" coordorigin="2169,6072" coordsize="2,798">
              <v:shape style="position:absolute;left:2169;top:6072;width:2;height:798" coordorigin="2169,6072" coordsize="0,798" path="m2169,6869l2169,6072e" filled="f" stroked="t" strokeweight=".704379pt" strokecolor="#676767">
                <v:path arrowok="t"/>
              </v:shape>
            </v:group>
            <v:group style="position:absolute;left:953;top:6349;width:10678;height:2" coordorigin="953,6349" coordsize="10678,2">
              <v:shape style="position:absolute;left:953;top:6349;width:10678;height:2" coordorigin="953,6349" coordsize="10678,0" path="m953,6349l11632,6349e" filled="f" stroked="t" strokeweight=".704379pt" strokecolor="#5B5B5B">
                <v:path arrowok="t"/>
              </v:shape>
            </v:group>
            <v:group style="position:absolute;left:7682;top:6352;width:2;height:498" coordorigin="7682,6352" coordsize="2,498">
              <v:shape style="position:absolute;left:7682;top:6352;width:2;height:498" coordorigin="7682,6352" coordsize="0,498" path="m7682,6850l7682,6352e" filled="f" stroked="t" strokeweight=".234793pt" strokecolor="#6B6B6B">
                <v:path arrowok="t"/>
              </v:shape>
            </v:group>
            <v:group style="position:absolute;left:2165;top:6819;width:9472;height:2" coordorigin="2165,6819" coordsize="9472,2">
              <v:shape style="position:absolute;left:2165;top:6819;width:9472;height:2" coordorigin="2165,6819" coordsize="9472,0" path="m2165,6819l11636,6819e" filled="f" stroked="t" strokeweight=".704379pt" strokecolor="#5B5B5B">
                <v:path arrowok="t"/>
              </v:shape>
            </v:group>
            <v:group style="position:absolute;left:446;top:6812;width:2;height:261" coordorigin="446,6812" coordsize="2,261">
              <v:shape style="position:absolute;left:446;top:6812;width:2;height:261" coordorigin="446,6812" coordsize="0,261" path="m446,7073l446,6812e" filled="f" stroked="t" strokeweight=".469586pt" strokecolor="#3F3F3F">
                <v:path arrowok="t"/>
              </v:shape>
            </v:group>
            <v:group style="position:absolute;left:2177;top:6812;width:2;height:261" coordorigin="2177,6812" coordsize="2,261">
              <v:shape style="position:absolute;left:2177;top:6812;width:2;height:261" coordorigin="2177,6812" coordsize="0,261" path="m2177,7073l2177,6812e" filled="f" stroked="t" strokeweight=".469586pt" strokecolor="#4B4B4B">
                <v:path arrowok="t"/>
              </v:shape>
            </v:group>
            <v:group style="position:absolute;left:2169;top:7059;width:2771;height:2" coordorigin="2169,7059" coordsize="2771,2">
              <v:shape style="position:absolute;left:2169;top:7059;width:2771;height:2" coordorigin="2169,7059" coordsize="2771,0" path="m2169,7059l4940,7059e" filled="f" stroked="t" strokeweight=".469586pt" strokecolor="#545454">
                <v:path arrowok="t"/>
              </v:shape>
            </v:group>
            <v:group style="position:absolute;left:7682;top:6836;width:2;height:218" coordorigin="7682,6836" coordsize="2,218">
              <v:shape style="position:absolute;left:7682;top:6836;width:2;height:218" coordorigin="7682,6836" coordsize="0,218" path="m7682,7054l7682,6836e" filled="f" stroked="t" strokeweight=".234793pt" strokecolor="#444444">
                <v:path arrowok="t"/>
              </v:shape>
            </v:group>
            <v:group style="position:absolute;left:4870;top:7057;width:6771;height:2" coordorigin="4870,7057" coordsize="6771,2">
              <v:shape style="position:absolute;left:4870;top:7057;width:6771;height:2" coordorigin="4870,7057" coordsize="6771,0" path="m4870,7057l11641,7057e" filled="f" stroked="t" strokeweight=".704379pt" strokecolor="#5B5B5B">
                <v:path arrowok="t"/>
              </v:shape>
            </v:group>
            <v:group style="position:absolute;left:2174;top:7016;width:2;height:328" coordorigin="2174,7016" coordsize="2,328">
              <v:shape style="position:absolute;left:2174;top:7016;width:2;height:328" coordorigin="2174,7016" coordsize="0,328" path="m2174,7344l2174,7016e" filled="f" stroked="t" strokeweight=".469586pt" strokecolor="#606060">
                <v:path arrowok="t"/>
              </v:shape>
            </v:group>
            <v:group style="position:absolute;left:437;top:7296;width:11200;height:2" coordorigin="437,7296" coordsize="11200,2">
              <v:shape style="position:absolute;left:437;top:7296;width:11200;height:2" coordorigin="437,7296" coordsize="11200,0" path="m437,7296l11636,7296e" filled="f" stroked="t" strokeweight=".704379pt" strokecolor="#5B5B5B">
                <v:path arrowok="t"/>
              </v:shape>
            </v:group>
            <v:group style="position:absolute;left:446;top:7273;width:2;height:517" coordorigin="446,7273" coordsize="2,517">
              <v:shape style="position:absolute;left:446;top:7273;width:2;height:517" coordorigin="446,7273" coordsize="0,517" path="m446,7790l446,7273e" filled="f" stroked="t" strokeweight=".469586pt" strokecolor="#4F4F4F">
                <v:path arrowok="t"/>
              </v:shape>
            </v:group>
            <v:group style="position:absolute;left:2174;top:7273;width:2;height:313" coordorigin="2174,7273" coordsize="2,313">
              <v:shape style="position:absolute;left:2174;top:7273;width:2;height:313" coordorigin="2174,7273" coordsize="0,313" path="m2174,7586l2174,7273e" filled="f" stroked="t" strokeweight=".704379pt" strokecolor="#5B5B5B">
                <v:path arrowok="t"/>
              </v:shape>
            </v:group>
            <v:group style="position:absolute;left:11639;top:7273;width:2;height:9153" coordorigin="11639,7273" coordsize="2,9153">
              <v:shape style="position:absolute;left:11639;top:7273;width:2;height:9153" coordorigin="11639,7273" coordsize="0,9153" path="m11639,16425l11639,7273e" filled="f" stroked="t" strokeweight=".704379pt" strokecolor="#676767">
                <v:path arrowok="t"/>
              </v:shape>
            </v:group>
            <v:group style="position:absolute;left:2174;top:7529;width:2;height:261" coordorigin="2174,7529" coordsize="2,261">
              <v:shape style="position:absolute;left:2174;top:7529;width:2;height:261" coordorigin="2174,7529" coordsize="0,261" path="m2174,7790l2174,7529e" filled="f" stroked="t" strokeweight=".469586pt" strokecolor="#3F3F3F">
                <v:path arrowok="t"/>
              </v:shape>
            </v:group>
            <v:group style="position:absolute;left:3287;top:7769;width:1212;height:2" coordorigin="3287,7769" coordsize="1212,2">
              <v:shape style="position:absolute;left:3287;top:7769;width:1212;height:2" coordorigin="3287,7769" coordsize="1212,0" path="m3287,7769l4499,7769e" filled="f" stroked="t" strokeweight=".704379pt" strokecolor="#5B5B5B">
                <v:path arrowok="t"/>
              </v:shape>
            </v:group>
            <v:group style="position:absolute;left:5602;top:7766;width:239;height:2" coordorigin="5602,7766" coordsize="239,2">
              <v:shape style="position:absolute;left:5602;top:7766;width:239;height:2" coordorigin="5602,7766" coordsize="239,0" path="m5602,7766l5842,7766e" filled="f" stroked="t" strokeweight=".469586pt" strokecolor="#3F3F3F">
                <v:path arrowok="t"/>
              </v:shape>
            </v:group>
            <v:group style="position:absolute;left:437;top:7766;width:10810;height:2" coordorigin="437,7766" coordsize="10810,2">
              <v:shape style="position:absolute;left:437;top:7766;width:10810;height:2" coordorigin="437,7766" coordsize="10810,0" path="m437,7766l11247,7766e" filled="f" stroked="t" strokeweight=".704379pt" strokecolor="#606060">
                <v:path arrowok="t"/>
              </v:shape>
            </v:group>
            <v:group style="position:absolute;left:7654;top:7764;width:1437;height:2" coordorigin="7654,7764" coordsize="1437,2">
              <v:shape style="position:absolute;left:7654;top:7764;width:1437;height:2" coordorigin="7654,7764" coordsize="1437,0" path="m7654,7764l9091,7764e" filled="f" stroked="t" strokeweight=".704379pt" strokecolor="#5B5B5B">
                <v:path arrowok="t"/>
              </v:shape>
            </v:group>
            <v:group style="position:absolute;left:10373;top:7762;width:1263;height:2" coordorigin="10373,7762" coordsize="1263,2">
              <v:shape style="position:absolute;left:10373;top:7762;width:1263;height:2" coordorigin="10373,7762" coordsize="1263,0" path="m10373,7762l11636,7762e" filled="f" stroked="t" strokeweight=".704379pt" strokecolor="#747474">
                <v:path arrowok="t"/>
              </v:shape>
            </v:group>
            <v:group style="position:absolute;left:2174;top:7719;width:2;height:1211" coordorigin="2174,7719" coordsize="2,1211">
              <v:shape style="position:absolute;left:2174;top:7719;width:2;height:1211" coordorigin="2174,7719" coordsize="0,1211" path="m2174,8929l2174,7719e" filled="f" stroked="t" strokeweight=".704379pt" strokecolor="#606060">
                <v:path arrowok="t"/>
              </v:shape>
            </v:group>
            <v:group style="position:absolute;left:4914;top:7757;width:2;height:527" coordorigin="4914,7757" coordsize="2,527">
              <v:shape style="position:absolute;left:4914;top:7757;width:2;height:527" coordorigin="4914,7757" coordsize="0,527" path="m4914,8284l4914,7757e" filled="f" stroked="t" strokeweight=".704379pt" strokecolor="#5B5B5B">
                <v:path arrowok="t"/>
              </v:shape>
            </v:group>
            <v:group style="position:absolute;left:4907;top:8006;width:6729;height:2" coordorigin="4907,8006" coordsize="6729,2">
              <v:shape style="position:absolute;left:4907;top:8006;width:6729;height:2" coordorigin="4907,8006" coordsize="6729,0" path="m4907,8006l11636,8006e" filled="f" stroked="t" strokeweight=".704379pt" strokecolor="#606060">
                <v:path arrowok="t"/>
              </v:shape>
            </v:group>
            <v:group style="position:absolute;left:448;top:7966;width:2;height:318" coordorigin="448,7966" coordsize="2,318">
              <v:shape style="position:absolute;left:448;top:7966;width:2;height:318" coordorigin="448,7966" coordsize="0,318" path="m448,8284l448,7966e" filled="f" stroked="t" strokeweight=".704379pt" strokecolor="#4F4F4F">
                <v:path arrowok="t"/>
              </v:shape>
            </v:group>
            <v:group style="position:absolute;left:4902;top:8244;width:6739;height:2" coordorigin="4902,8244" coordsize="6739,2">
              <v:shape style="position:absolute;left:4902;top:8244;width:6739;height:2" coordorigin="4902,8244" coordsize="6739,0" path="m4902,8244l11641,8244e" filled="f" stroked="t" strokeweight=".704379pt" strokecolor="#575757">
                <v:path arrowok="t"/>
              </v:shape>
            </v:group>
            <v:group style="position:absolute;left:437;top:8512;width:2249;height:2" coordorigin="437,8512" coordsize="2249,2">
              <v:shape style="position:absolute;left:437;top:8512;width:2249;height:2" coordorigin="437,8512" coordsize="2249,0" path="m437,8512l2686,8512e" filled="f" stroked="t" strokeweight=".704379pt" strokecolor="#5B5B5B">
                <v:path arrowok="t"/>
              </v:shape>
            </v:group>
            <v:group style="position:absolute;left:4914;top:8227;width:2;height:290" coordorigin="4914,8227" coordsize="2,290">
              <v:shape style="position:absolute;left:4914;top:8227;width:2;height:290" coordorigin="4914,8227" coordsize="0,290" path="m4914,8516l4914,8227e" filled="f" stroked="t" strokeweight=".469586pt" strokecolor="#444444">
                <v:path arrowok="t"/>
              </v:shape>
            </v:group>
            <v:group style="position:absolute;left:2531;top:8509;width:9105;height:2" coordorigin="2531,8509" coordsize="9105,2">
              <v:shape style="position:absolute;left:2531;top:8509;width:9105;height:2" coordorigin="2531,8509" coordsize="9105,0" path="m2531,8509l11636,8509e" filled="f" stroked="t" strokeweight=".704379pt" strokecolor="#5B5B5B">
                <v:path arrowok="t"/>
              </v:shape>
            </v:group>
            <v:group style="position:absolute;left:448;top:8730;width:2;height:755" coordorigin="448,8730" coordsize="2,755">
              <v:shape style="position:absolute;left:448;top:8730;width:2;height:755" coordorigin="448,8730" coordsize="0,755" path="m448,9485l448,8730e" filled="f" stroked="t" strokeweight=".704379pt" strokecolor="#4F4F4F">
                <v:path arrowok="t"/>
              </v:shape>
            </v:group>
            <v:group style="position:absolute;left:2174;top:8730;width:2;height:318" coordorigin="2174,8730" coordsize="2,318">
              <v:shape style="position:absolute;left:2174;top:8730;width:2;height:318" coordorigin="2174,8730" coordsize="0,318" path="m2174,9048l2174,8730e" filled="f" stroked="t" strokeweight=".469586pt" strokecolor="#575757">
                <v:path arrowok="t"/>
              </v:shape>
            </v:group>
            <v:group style="position:absolute;left:446;top:9210;width:2710;height:2" coordorigin="446,9210" coordsize="2710,2">
              <v:shape style="position:absolute;left:446;top:9210;width:2710;height:2" coordorigin="446,9210" coordsize="2710,0" path="m446,9210l3156,9210e" filled="f" stroked="t" strokeweight=".704379pt" strokecolor="#606060">
                <v:path arrowok="t"/>
              </v:shape>
            </v:group>
            <v:group style="position:absolute;left:2174;top:8939;width:2;height:1709" coordorigin="2174,8939" coordsize="2,1709">
              <v:shape style="position:absolute;left:2174;top:8939;width:2;height:1709" coordorigin="2174,8939" coordsize="0,1709" path="m2174,10648l2174,8939e" filled="f" stroked="t" strokeweight=".704379pt" strokecolor="#646464">
                <v:path arrowok="t"/>
              </v:shape>
            </v:group>
            <v:group style="position:absolute;left:3038;top:9207;width:305;height:2" coordorigin="3038,9207" coordsize="305,2">
              <v:shape style="position:absolute;left:3038;top:9207;width:305;height:2" coordorigin="3038,9207" coordsize="305,0" path="m3038,9207l3343,9207e" filled="f" stroked="t" strokeweight=".469586pt" strokecolor="#3B3B3B">
                <v:path arrowok="t"/>
              </v:shape>
            </v:group>
            <v:group style="position:absolute;left:3287;top:9202;width:8354;height:2" coordorigin="3287,9202" coordsize="8354,2">
              <v:shape style="position:absolute;left:3287;top:9202;width:8354;height:2" coordorigin="3287,9202" coordsize="8354,0" path="m3287,9202l11641,9202e" filled="f" stroked="t" strokeweight=".704379pt" strokecolor="#646464">
                <v:path arrowok="t"/>
              </v:shape>
            </v:group>
            <v:group style="position:absolute;left:11636;top:7985;width:2;height:1500" coordorigin="11636,7985" coordsize="2,1500">
              <v:shape style="position:absolute;left:11636;top:7985;width:2;height:1500" coordorigin="11636,7985" coordsize="0,1500" path="m11636,9485l11636,7985e" filled="f" stroked="t" strokeweight=".469586pt" strokecolor="#5B5B5B">
                <v:path arrowok="t"/>
              </v:shape>
            </v:group>
            <v:group style="position:absolute;left:448;top:9665;width:2;height:280" coordorigin="448,9665" coordsize="2,280">
              <v:shape style="position:absolute;left:448;top:9665;width:2;height:280" coordorigin="448,9665" coordsize="0,280" path="m448,9945l448,9665e" filled="f" stroked="t" strokeweight=".704379pt" strokecolor="#4F4F4F">
                <v:path arrowok="t"/>
              </v:shape>
            </v:group>
            <v:group style="position:absolute;left:4658;top:10356;width:582;height:2" coordorigin="4658,10356" coordsize="582,2">
              <v:shape style="position:absolute;left:4658;top:10356;width:582;height:2" coordorigin="4658,10356" coordsize="582,0" path="m4658,10356l5241,10356e" filled="f" stroked="t" strokeweight=".704379pt" strokecolor="#545454">
                <v:path arrowok="t"/>
              </v:shape>
            </v:group>
            <v:group style="position:absolute;left:437;top:10354;width:11209;height:2" coordorigin="437,10354" coordsize="11209,2">
              <v:shape style="position:absolute;left:437;top:10354;width:11209;height:2" coordorigin="437,10354" coordsize="11209,0" path="m437,10354l11646,10354e" filled="f" stroked="t" strokeweight=".704379pt" strokecolor="#5B5B5B">
                <v:path arrowok="t"/>
              </v:shape>
            </v:group>
            <v:group style="position:absolute;left:448;top:10306;width:2;height:342" coordorigin="448,10306" coordsize="2,342">
              <v:shape style="position:absolute;left:448;top:10306;width:2;height:342" coordorigin="448,10306" coordsize="0,342" path="m448,10648l448,10306e" filled="f" stroked="t" strokeweight=".704379pt" strokecolor="#545454">
                <v:path arrowok="t"/>
              </v:shape>
            </v:group>
            <v:group style="position:absolute;left:441;top:10598;width:5217;height:2" coordorigin="441,10598" coordsize="5217,2">
              <v:shape style="position:absolute;left:441;top:10598;width:5217;height:2" coordorigin="441,10598" coordsize="5217,0" path="m441,10598l5659,10598e" filled="f" stroked="t" strokeweight=".704379pt" strokecolor="#575757">
                <v:path arrowok="t"/>
              </v:shape>
            </v:group>
            <v:group style="position:absolute;left:5602;top:10596;width:239;height:2" coordorigin="5602,10596" coordsize="239,2">
              <v:shape style="position:absolute;left:5602;top:10596;width:239;height:2" coordorigin="5602,10596" coordsize="239,0" path="m5602,10596l5842,10596e" filled="f" stroked="t" strokeweight=".469586pt" strokecolor="#3B3B3B">
                <v:path arrowok="t"/>
              </v:shape>
            </v:group>
            <v:group style="position:absolute;left:5785;top:10591;width:5856;height:2" coordorigin="5785,10591" coordsize="5856,2">
              <v:shape style="position:absolute;left:5785;top:10591;width:5856;height:2" coordorigin="5785,10591" coordsize="5856,0" path="m5785,10591l11641,10591e" filled="f" stroked="t" strokeweight=".704379pt" strokecolor="#606060">
                <v:path arrowok="t"/>
              </v:shape>
            </v:group>
            <v:group style="position:absolute;left:916;top:10835;width:2005;height:2" coordorigin="916,10835" coordsize="2005,2">
              <v:shape style="position:absolute;left:916;top:10835;width:2005;height:2" coordorigin="916,10835" coordsize="2005,0" path="m916,10835l2921,10835e" filled="f" stroked="t" strokeweight=".704379pt" strokecolor="#575757">
                <v:path arrowok="t"/>
              </v:shape>
            </v:group>
            <v:group style="position:absolute;left:2174;top:10577;width:2;height:266" coordorigin="2174,10577" coordsize="2,266">
              <v:shape style="position:absolute;left:2174;top:10577;width:2;height:266" coordorigin="2174,10577" coordsize="0,266" path="m2174,10843l2174,10577e" filled="f" stroked="t" strokeweight=".469586pt" strokecolor="#444444">
                <v:path arrowok="t"/>
              </v:shape>
            </v:group>
            <v:group style="position:absolute;left:2864;top:10838;width:230;height:2" coordorigin="2864,10838" coordsize="230,2">
              <v:shape style="position:absolute;left:2864;top:10838;width:230;height:2" coordorigin="2864,10838" coordsize="230,0" path="m2864,10838l3095,10838e" filled="f" stroked="t" strokeweight=".469586pt" strokecolor="#383838">
                <v:path arrowok="t"/>
              </v:shape>
            </v:group>
            <v:group style="position:absolute;left:4132;top:10833;width:1108;height:2" coordorigin="4132,10833" coordsize="1108,2">
              <v:shape style="position:absolute;left:4132;top:10833;width:1108;height:2" coordorigin="4132,10833" coordsize="1108,0" path="m4132,10833l5241,10833e" filled="f" stroked="t" strokeweight=".704379pt" strokecolor="#545454">
                <v:path arrowok="t"/>
              </v:shape>
            </v:group>
            <v:group style="position:absolute;left:5602;top:10833;width:239;height:2" coordorigin="5602,10833" coordsize="239,2">
              <v:shape style="position:absolute;left:5602;top:10833;width:239;height:2" coordorigin="5602,10833" coordsize="239,0" path="m5602,10833l5842,10833e" filled="f" stroked="t" strokeweight=".469586pt" strokecolor="#2F2F2F">
                <v:path arrowok="t"/>
              </v:shape>
            </v:group>
            <v:group style="position:absolute;left:9965;top:10826;width:559;height:2" coordorigin="9965,10826" coordsize="559,2">
              <v:shape style="position:absolute;left:9965;top:10826;width:559;height:2" coordorigin="9965,10826" coordsize="559,0" path="m9965,10826l10523,10826e" filled="f" stroked="t" strokeweight=".704379pt" strokecolor="#646464">
                <v:path arrowok="t"/>
              </v:shape>
            </v:group>
            <v:group style="position:absolute;left:3038;top:10831;width:8608;height:2" coordorigin="3038,10831" coordsize="8608,2">
              <v:shape style="position:absolute;left:3038;top:10831;width:8608;height:2" coordorigin="3038,10831" coordsize="8608,0" path="m3038,10831l11646,10831e" filled="f" stroked="t" strokeweight=".704379pt" strokecolor="#606060">
                <v:path arrowok="t"/>
              </v:shape>
            </v:group>
            <v:group style="position:absolute;left:2179;top:10781;width:2;height:1942" coordorigin="2179,10781" coordsize="2,1942">
              <v:shape style="position:absolute;left:2179;top:10781;width:2;height:1942" coordorigin="2179,10781" coordsize="0,1942" path="m2179,12722l2179,10781e" filled="f" stroked="t" strokeweight=".704379pt" strokecolor="#646464">
                <v:path arrowok="t"/>
              </v:shape>
            </v:group>
            <v:group style="position:absolute;left:451;top:11308;width:2644;height:2" coordorigin="451,11308" coordsize="2644,2">
              <v:shape style="position:absolute;left:451;top:11308;width:2644;height:2" coordorigin="451,11308" coordsize="2644,0" path="m451,11308l3095,11308e" filled="f" stroked="t" strokeweight=".704379pt" strokecolor="#5B5B5B">
                <v:path arrowok="t"/>
              </v:shape>
            </v:group>
            <v:group style="position:absolute;left:3038;top:11301;width:8612;height:2" coordorigin="3038,11301" coordsize="8612,2">
              <v:shape style="position:absolute;left:3038;top:11301;width:8612;height:2" coordorigin="3038,11301" coordsize="8612,0" path="m3038,11301l11650,11301e" filled="f" stroked="t" strokeweight=".704379pt" strokecolor="#606060">
                <v:path arrowok="t"/>
              </v:shape>
            </v:group>
            <v:group style="position:absolute;left:451;top:11279;width:2;height:290" coordorigin="451,11279" coordsize="2,290">
              <v:shape style="position:absolute;left:451;top:11279;width:2;height:290" coordorigin="451,11279" coordsize="0,290" path="m451,11569l451,11279e" filled="f" stroked="t" strokeweight=".469586pt" strokecolor="#484848">
                <v:path arrowok="t"/>
              </v:shape>
            </v:group>
            <v:group style="position:absolute;left:446;top:11538;width:11200;height:2" coordorigin="446,11538" coordsize="11200,2">
              <v:shape style="position:absolute;left:446;top:11538;width:11200;height:2" coordorigin="446,11538" coordsize="11200,0" path="m446,11538l11646,11538e" filled="f" stroked="t" strokeweight=".704379pt" strokecolor="#606060">
                <v:path arrowok="t"/>
              </v:shape>
            </v:group>
            <v:group style="position:absolute;left:437;top:11863;width:521;height:2" coordorigin="437,11863" coordsize="521,2">
              <v:shape style="position:absolute;left:437;top:11863;width:521;height:2" coordorigin="437,11863" coordsize="521,0" path="m437,11863l958,11863e" filled="f" stroked="t" strokeweight=".234793pt" strokecolor="#4B4B4B">
                <v:path arrowok="t"/>
              </v:shape>
            </v:group>
            <v:group style="position:absolute;left:944;top:11863;width:4269;height:2" coordorigin="944,11863" coordsize="4269,2">
              <v:shape style="position:absolute;left:944;top:11863;width:4269;height:2" coordorigin="944,11863" coordsize="4269,0" path="m944,11863l5212,11863e" filled="f" stroked="t" strokeweight=".234793pt" strokecolor="#676767">
                <v:path arrowok="t"/>
              </v:shape>
            </v:group>
            <v:group style="position:absolute;left:1505;top:11498;width:2;height:954" coordorigin="1505,11498" coordsize="2,954">
              <v:shape style="position:absolute;left:1505;top:11498;width:2;height:954" coordorigin="1505,11498" coordsize="0,954" path="m1505,12452l1505,11498e" filled="f" stroked="t" strokeweight=".704379pt" strokecolor="#676767">
                <v:path arrowok="t"/>
              </v:shape>
            </v:group>
            <v:group style="position:absolute;left:5212;top:11863;width:2057;height:2" coordorigin="5212,11863" coordsize="2057,2">
              <v:shape style="position:absolute;left:5212;top:11863;width:2057;height:2" coordorigin="5212,11863" coordsize="2057,0" path="m5212,11863l7269,11863e" filled="f" stroked="t" strokeweight=".234793pt" strokecolor="#000000">
                <v:path arrowok="t"/>
              </v:shape>
            </v:group>
            <v:group style="position:absolute;left:7264;top:11526;width:2;height:342" coordorigin="7264,11526" coordsize="2,342">
              <v:shape style="position:absolute;left:7264;top:11526;width:2;height:342" coordorigin="7264,11526" coordsize="0,342" path="m7264,11868l7264,11526e" filled="f" stroked="t" strokeweight=".234793pt" strokecolor="#282828">
                <v:path arrowok="t"/>
              </v:shape>
            </v:group>
            <v:group style="position:absolute;left:7264;top:11863;width:418;height:2" coordorigin="7264,11863" coordsize="418,2">
              <v:shape style="position:absolute;left:7264;top:11863;width:418;height:2" coordorigin="7264,11863" coordsize="418,0" path="m7264,11863l7682,11863e" filled="f" stroked="t" strokeweight=".234793pt" strokecolor="#575757">
                <v:path arrowok="t"/>
              </v:shape>
            </v:group>
            <v:group style="position:absolute;left:7682;top:11863;width:3945;height:2" coordorigin="7682,11863" coordsize="3945,2">
              <v:shape style="position:absolute;left:7682;top:11863;width:3945;height:2" coordorigin="7682,11863" coordsize="3945,0" path="m7682,11863l11627,11863e" filled="f" stroked="t" strokeweight=".234793pt" strokecolor="#000000">
                <v:path arrowok="t"/>
              </v:shape>
            </v:group>
            <v:group style="position:absolute;left:453;top:11835;width:2;height:589" coordorigin="453,11835" coordsize="2,589">
              <v:shape style="position:absolute;left:453;top:11835;width:2;height:589" coordorigin="453,11835" coordsize="0,589" path="m453,12423l453,11835e" filled="f" stroked="t" strokeweight=".469586pt" strokecolor="#575757">
                <v:path arrowok="t"/>
              </v:shape>
            </v:group>
            <v:group style="position:absolute;left:7264;top:11863;width:2;height:3817" coordorigin="7264,11863" coordsize="2,3817">
              <v:shape style="position:absolute;left:7264;top:11863;width:2;height:3817" coordorigin="7264,11863" coordsize="0,3817" path="m7264,15680l7264,11863e" filled="f" stroked="t" strokeweight=".234793pt" strokecolor="#000000">
                <v:path arrowok="t"/>
              </v:shape>
            </v:group>
            <v:group style="position:absolute;left:455;top:12395;width:2;height:142" coordorigin="455,12395" coordsize="2,142">
              <v:shape style="position:absolute;left:455;top:12395;width:2;height:142" coordorigin="455,12395" coordsize="0,142" path="m455,12537l455,12395e" filled="f" stroked="t" strokeweight=".469586pt" strokecolor="#343434">
                <v:path arrowok="t"/>
              </v:shape>
            </v:group>
            <v:group style="position:absolute;left:960;top:11540;width:2;height:2070" coordorigin="960,11540" coordsize="2,2070">
              <v:shape style="position:absolute;left:960;top:11540;width:2;height:2070" coordorigin="960,11540" coordsize="0,2070" path="m960,13610l960,11540e" filled="f" stroked="t" strokeweight=".704379pt" strokecolor="#575757">
                <v:path arrowok="t"/>
              </v:shape>
            </v:group>
            <v:group style="position:absolute;left:453;top:12480;width:2;height:242" coordorigin="453,12480" coordsize="2,242">
              <v:shape style="position:absolute;left:453;top:12480;width:2;height:242" coordorigin="453,12480" coordsize="0,242" path="m453,12722l453,12480e" filled="f" stroked="t" strokeweight=".704379pt" strokecolor="#484848">
                <v:path arrowok="t"/>
              </v:shape>
            </v:group>
            <v:group style="position:absolute;left:1505;top:12395;width:2;height:328" coordorigin="1505,12395" coordsize="2,328">
              <v:shape style="position:absolute;left:1505;top:12395;width:2;height:328" coordorigin="1505,12395" coordsize="0,328" path="m1505,12722l1505,12395e" filled="f" stroked="t" strokeweight=".469586pt" strokecolor="#4B4B4B">
                <v:path arrowok="t"/>
              </v:shape>
            </v:group>
            <v:group style="position:absolute;left:2179;top:12666;width:2;height:309" coordorigin="2179,12666" coordsize="2,309">
              <v:shape style="position:absolute;left:2179;top:12666;width:2;height:309" coordorigin="2179,12666" coordsize="0,309" path="m2179,12974l2179,12666e" filled="f" stroked="t" strokeweight=".469586pt" strokecolor="#484848">
                <v:path arrowok="t"/>
              </v:shape>
            </v:group>
            <v:group style="position:absolute;left:3315;top:12694;width:2;height:180" coordorigin="3315,12694" coordsize="2,180">
              <v:shape style="position:absolute;left:3315;top:12694;width:2;height:180" coordorigin="3315,12694" coordsize="0,180" path="m3315,12874l3315,12694e" filled="f" stroked="t" strokeweight=".234793pt" strokecolor="#000000">
                <v:path arrowok="t"/>
              </v:shape>
            </v:group>
            <v:group style="position:absolute;left:2179;top:12784;width:2;height:119" coordorigin="2179,12784" coordsize="2,119">
              <v:shape style="position:absolute;left:2179;top:12784;width:2;height:119" coordorigin="2179,12784" coordsize="0,119" path="m2179,12903l2179,12784e" filled="f" stroked="t" strokeweight=".469586pt" strokecolor="#2B2B2B">
                <v:path arrowok="t"/>
              </v:shape>
            </v:group>
            <v:group style="position:absolute;left:1505;top:12666;width:2;height:945" coordorigin="1505,12666" coordsize="2,945">
              <v:shape style="position:absolute;left:1505;top:12666;width:2;height:945" coordorigin="1505,12666" coordsize="0,945" path="m1505,13610l1505,12666e" filled="f" stroked="t" strokeweight=".939172pt" strokecolor="#676767">
                <v:path arrowok="t"/>
              </v:shape>
            </v:group>
            <v:group style="position:absolute;left:2179;top:12917;width:2;height:926" coordorigin="2179,12917" coordsize="2,926">
              <v:shape style="position:absolute;left:2179;top:12917;width:2;height:926" coordorigin="2179,12917" coordsize="0,926" path="m2179,13843l2179,12917e" filled="f" stroked="t" strokeweight=".704379pt" strokecolor="#676767">
                <v:path arrowok="t"/>
              </v:shape>
            </v:group>
            <v:group style="position:absolute;left:455;top:13553;width:2;height:290" coordorigin="455,13553" coordsize="2,290">
              <v:shape style="position:absolute;left:455;top:13553;width:2;height:290" coordorigin="455,13553" coordsize="0,290" path="m455,13843l455,13553e" filled="f" stroked="t" strokeweight=".469586pt" strokecolor="#383838">
                <v:path arrowok="t"/>
              </v:shape>
            </v:group>
            <v:group style="position:absolute;left:963;top:13553;width:2;height:290" coordorigin="963,13553" coordsize="2,290">
              <v:shape style="position:absolute;left:963;top:13553;width:2;height:290" coordorigin="963,13553" coordsize="0,290" path="m963,13843l963,13553e" filled="f" stroked="t" strokeweight=".469586pt" strokecolor="#383838">
                <v:path arrowok="t"/>
              </v:shape>
            </v:group>
            <v:group style="position:absolute;left:1507;top:13553;width:2;height:290" coordorigin="1507,13553" coordsize="2,290">
              <v:shape style="position:absolute;left:1507;top:13553;width:2;height:290" coordorigin="1507,13553" coordsize="0,290" path="m1507,13843l1507,13553e" filled="f" stroked="t" strokeweight=".469586pt" strokecolor="#444444">
                <v:path arrowok="t"/>
              </v:shape>
            </v:group>
            <v:group style="position:absolute;left:437;top:13810;width:1066;height:2" coordorigin="437,13810" coordsize="1066,2">
              <v:shape style="position:absolute;left:437;top:13810;width:1066;height:2" coordorigin="437,13810" coordsize="1066,0" path="m437,13810l1503,13810e" filled="f" stroked="t" strokeweight=".234793pt" strokecolor="#3B3B3B">
                <v:path arrowok="t"/>
              </v:shape>
            </v:group>
            <v:group style="position:absolute;left:1489;top:13810;width:686;height:2" coordorigin="1489,13810" coordsize="686,2">
              <v:shape style="position:absolute;left:1489;top:13810;width:686;height:2" coordorigin="1489,13810" coordsize="686,0" path="m1489,13810l2174,13810e" filled="f" stroked="t" strokeweight=".234793pt" strokecolor="#606060">
                <v:path arrowok="t"/>
              </v:shape>
            </v:group>
            <v:group style="position:absolute;left:458;top:13781;width:2;height:2658" coordorigin="458,13781" coordsize="2,2658">
              <v:shape style="position:absolute;left:458;top:13781;width:2;height:2658" coordorigin="458,13781" coordsize="0,2658" path="m458,16440l458,13781e" filled="f" stroked="t" strokeweight=".704379pt" strokecolor="#575757">
                <v:path arrowok="t"/>
              </v:shape>
            </v:group>
            <v:group style="position:absolute;left:1507;top:13781;width:2;height:418" coordorigin="1507,13781" coordsize="2,418">
              <v:shape style="position:absolute;left:1507;top:13781;width:2;height:418" coordorigin="1507,13781" coordsize="0,418" path="m1507,14199l1507,13781e" filled="f" stroked="t" strokeweight=".939172pt" strokecolor="#676767">
                <v:path arrowok="t"/>
              </v:shape>
            </v:group>
            <v:group style="position:absolute;left:2179;top:13781;width:2;height:418" coordorigin="2179,13781" coordsize="2,418">
              <v:shape style="position:absolute;left:2179;top:13781;width:2;height:418" coordorigin="2179,13781" coordsize="0,418" path="m2179,14199l2179,13781e" filled="f" stroked="t" strokeweight=".469586pt" strokecolor="#545454">
                <v:path arrowok="t"/>
              </v:shape>
            </v:group>
            <v:group style="position:absolute;left:455;top:14142;width:2;height:280" coordorigin="455,14142" coordsize="2,280">
              <v:shape style="position:absolute;left:455;top:14142;width:2;height:280" coordorigin="455,14142" coordsize="0,280" path="m455,14422l455,14142e" filled="f" stroked="t" strokeweight=".469586pt" strokecolor="#343434">
                <v:path arrowok="t"/>
              </v:shape>
            </v:group>
            <v:group style="position:absolute;left:960;top:13781;width:2;height:489" coordorigin="960,13781" coordsize="2,489">
              <v:shape style="position:absolute;left:960;top:13781;width:2;height:489" coordorigin="960,13781" coordsize="0,489" path="m960,14270l960,13781e" filled="f" stroked="t" strokeweight=".939172pt" strokecolor="#606060">
                <v:path arrowok="t"/>
              </v:shape>
            </v:group>
            <v:group style="position:absolute;left:1507;top:14142;width:2;height:128" coordorigin="1507,14142" coordsize="2,128">
              <v:shape style="position:absolute;left:1507;top:14142;width:2;height:128" coordorigin="1507,14142" coordsize="0,128" path="m1507,14270l1507,14142e" filled="f" stroked="t" strokeweight=".469586pt" strokecolor="#4B4B4B">
                <v:path arrowok="t"/>
              </v:shape>
            </v:group>
            <v:group style="position:absolute;left:2179;top:14142;width:2;height:328" coordorigin="2179,14142" coordsize="2,328">
              <v:shape style="position:absolute;left:2179;top:14142;width:2;height:328" coordorigin="2179,14142" coordsize="0,328" path="m2179,14469l2179,14142e" filled="f" stroked="t" strokeweight=".939172pt" strokecolor="#6B6B6B">
                <v:path arrowok="t"/>
              </v:shape>
            </v:group>
            <v:group style="position:absolute;left:9396;top:14170;width:2;height:71" coordorigin="9396,14170" coordsize="2,71">
              <v:shape style="position:absolute;left:9396;top:14170;width:2;height:71" coordorigin="9396,14170" coordsize="0,71" path="m9396,14242l9396,14170e" filled="f" stroked="t" strokeweight=".704379pt" strokecolor="#93A08C">
                <v:path arrowok="t"/>
              </v:shape>
            </v:group>
            <v:group style="position:absolute;left:963;top:14213;width:2;height:209" coordorigin="963,14213" coordsize="2,209">
              <v:shape style="position:absolute;left:963;top:14213;width:2;height:209" coordorigin="963,14213" coordsize="0,209" path="m963,14422l963,14213e" filled="f" stroked="t" strokeweight=".469586pt" strokecolor="#2F2F2F">
                <v:path arrowok="t"/>
              </v:shape>
            </v:group>
            <v:group style="position:absolute;left:1507;top:14213;width:2;height:209" coordorigin="1507,14213" coordsize="2,209">
              <v:shape style="position:absolute;left:1507;top:14213;width:2;height:209" coordorigin="1507,14213" coordsize="0,209" path="m1507,14422l1507,14213e" filled="f" stroked="t" strokeweight=".469586pt" strokecolor="#383838">
                <v:path arrowok="t"/>
              </v:shape>
            </v:group>
            <v:group style="position:absolute;left:8321;top:14415;width:864;height:2" coordorigin="8321,14415" coordsize="864,2">
              <v:shape style="position:absolute;left:8321;top:14415;width:864;height:2" coordorigin="8321,14415" coordsize="864,0" path="m8321,14415l9185,14415e" filled="f" stroked="t" strokeweight=".939172pt" strokecolor="#3B489C">
                <v:path arrowok="t"/>
              </v:shape>
            </v:group>
            <v:group style="position:absolute;left:9072;top:14379;width:1465;height:2" coordorigin="9072,14379" coordsize="1465,2">
              <v:shape style="position:absolute;left:9072;top:14379;width:1465;height:2" coordorigin="9072,14379" coordsize="1465,0" path="m9072,14379l10538,14379e" filled="f" stroked="t" strokeweight="2.347929pt" strokecolor="#3B4B87">
                <v:path arrowok="t"/>
              </v:shape>
            </v:group>
            <v:group style="position:absolute;left:9396;top:14227;width:2;height:195" coordorigin="9396,14227" coordsize="2,195">
              <v:shape style="position:absolute;left:9396;top:14227;width:2;height:195" coordorigin="9396,14227" coordsize="0,195" path="m9396,14422l9396,14227e" filled="f" stroked="t" strokeweight="2.347929pt" strokecolor="#485497">
                <v:path arrowok="t"/>
              </v:shape>
            </v:group>
            <v:group style="position:absolute;left:963;top:14365;width:2;height:475" coordorigin="963,14365" coordsize="2,475">
              <v:shape style="position:absolute;left:963;top:14365;width:2;height:475" coordorigin="963,14365" coordsize="0,475" path="m963,14840l963,14365e" filled="f" stroked="t" strokeweight=".704379pt" strokecolor="#575757">
                <v:path arrowok="t"/>
              </v:shape>
            </v:group>
            <v:group style="position:absolute;left:1507;top:14365;width:2;height:475" coordorigin="1507,14365" coordsize="2,475">
              <v:shape style="position:absolute;left:1507;top:14365;width:2;height:475" coordorigin="1507,14365" coordsize="0,475" path="m1507,14840l1507,14365e" filled="f" stroked="t" strokeweight=".704379pt" strokecolor="#606060">
                <v:path arrowok="t"/>
              </v:shape>
            </v:group>
            <v:group style="position:absolute;left:2179;top:14365;width:2;height:247" coordorigin="2179,14365" coordsize="2,247">
              <v:shape style="position:absolute;left:2179;top:14365;width:2;height:247" coordorigin="2179,14365" coordsize="0,247" path="m2179,14612l2179,14365e" filled="f" stroked="t" strokeweight=".704379pt" strokecolor="#575757">
                <v:path arrowok="t"/>
              </v:shape>
            </v:group>
            <v:group style="position:absolute;left:11641;top:14351;width:2;height:261" coordorigin="11641,14351" coordsize="2,261">
              <v:shape style="position:absolute;left:11641;top:14351;width:2;height:261" coordorigin="11641,14351" coordsize="0,261" path="m11641,14612l11641,14351e" filled="f" stroked="t" strokeweight=".469586pt" strokecolor="#4F4F4F">
                <v:path arrowok="t"/>
              </v:shape>
            </v:group>
            <v:group style="position:absolute;left:2179;top:14555;width:2;height:199" coordorigin="2179,14555" coordsize="2,199">
              <v:shape style="position:absolute;left:2179;top:14555;width:2;height:199" coordorigin="2179,14555" coordsize="0,199" path="m2179,14754l2179,14555e" filled="f" stroked="t" strokeweight=".469586pt" strokecolor="#3B3B3B">
                <v:path arrowok="t"/>
              </v:shape>
            </v:group>
            <v:group style="position:absolute;left:2179;top:14697;width:2;height:370" coordorigin="2179,14697" coordsize="2,370">
              <v:shape style="position:absolute;left:2179;top:14697;width:2;height:370" coordorigin="2179,14697" coordsize="0,370" path="m2179,15068l2179,14697e" filled="f" stroked="t" strokeweight=".704379pt" strokecolor="#646464">
                <v:path arrowok="t"/>
              </v:shape>
            </v:group>
            <v:group style="position:absolute;left:455;top:14783;width:2;height:256" coordorigin="455,14783" coordsize="2,256">
              <v:shape style="position:absolute;left:455;top:14783;width:2;height:256" coordorigin="455,14783" coordsize="0,256" path="m455,15039l455,14783e" filled="f" stroked="t" strokeweight=".469586pt" strokecolor="#383838">
                <v:path arrowok="t"/>
              </v:shape>
            </v:group>
            <v:group style="position:absolute;left:963;top:14783;width:2;height:256" coordorigin="963,14783" coordsize="2,256">
              <v:shape style="position:absolute;left:963;top:14783;width:2;height:256" coordorigin="963,14783" coordsize="0,256" path="m963,15039l963,14783e" filled="f" stroked="t" strokeweight=".469586pt" strokecolor="#2B2B2B">
                <v:path arrowok="t"/>
              </v:shape>
            </v:group>
            <v:group style="position:absolute;left:1507;top:14783;width:2;height:256" coordorigin="1507,14783" coordsize="2,256">
              <v:shape style="position:absolute;left:1507;top:14783;width:2;height:256" coordorigin="1507,14783" coordsize="0,256" path="m1507,15039l1507,14783e" filled="f" stroked="t" strokeweight=".469586pt" strokecolor="#3B3B3B">
                <v:path arrowok="t"/>
              </v:shape>
            </v:group>
            <v:group style="position:absolute;left:965;top:14982;width:2;height:1462" coordorigin="965,14982" coordsize="2,1462">
              <v:shape style="position:absolute;left:965;top:14982;width:2;height:1462" coordorigin="965,14982" coordsize="0,1462" path="m965,16444l965,14982e" filled="f" stroked="t" strokeweight=".704379pt" strokecolor="#5B5B5B">
                <v:path arrowok="t"/>
              </v:shape>
            </v:group>
            <v:group style="position:absolute;left:1510;top:14982;width:2;height:1462" coordorigin="1510,14982" coordsize="2,1462">
              <v:shape style="position:absolute;left:1510;top:14982;width:2;height:1462" coordorigin="1510,14982" coordsize="0,1462" path="m1510,16444l1510,14982e" filled="f" stroked="t" strokeweight=".704379pt" strokecolor="#676767">
                <v:path arrowok="t"/>
              </v:shape>
            </v:group>
            <v:group style="position:absolute;left:2181;top:14982;width:2;height:233" coordorigin="2181,14982" coordsize="2,233">
              <v:shape style="position:absolute;left:2181;top:14982;width:2;height:233" coordorigin="2181,14982" coordsize="0,233" path="m2181,15215l2181,14982e" filled="f" stroked="t" strokeweight=".469586pt" strokecolor="#4B4B4B">
                <v:path arrowok="t"/>
              </v:shape>
            </v:group>
            <v:group style="position:absolute;left:2181;top:15158;width:2;height:1286" coordorigin="2181,15158" coordsize="2,1286">
              <v:shape style="position:absolute;left:2181;top:15158;width:2;height:1286" coordorigin="2181,15158" coordsize="0,1286" path="m2181,16444l2181,15158e" filled="f" stroked="t" strokeweight=".704379pt" strokecolor="#646464">
                <v:path arrowok="t"/>
              </v:shape>
            </v:group>
            <v:group style="position:absolute;left:455;top:16430;width:7255;height:2" coordorigin="455,16430" coordsize="7255,2">
              <v:shape style="position:absolute;left:455;top:16430;width:7255;height:2" coordorigin="455,16430" coordsize="7255,0" path="m455,16430l7711,16430e" filled="f" stroked="t" strokeweight=".704379pt" strokecolor="#676767">
                <v:path arrowok="t"/>
              </v:shape>
            </v:group>
            <v:group style="position:absolute;left:7264;top:15680;width:2;height:745" coordorigin="7264,15680" coordsize="2,745">
              <v:shape style="position:absolute;left:7264;top:15680;width:2;height:745" coordorigin="7264,15680" coordsize="0,745" path="m7264,16425l7264,15680e" filled="f" stroked="t" strokeweight=".234793pt" strokecolor="#676767">
                <v:path arrowok="t"/>
              </v:shape>
            </v:group>
            <v:group style="position:absolute;left:7654;top:16418;width:3991;height:2" coordorigin="7654,16418" coordsize="3991,2">
              <v:shape style="position:absolute;left:7654;top:16418;width:3991;height:2" coordorigin="7654,16418" coordsize="3991,0" path="m7654,16418l11646,16418e" filled="f" stroked="t" strokeweight=".704379pt" strokecolor="#777777">
                <v:path arrowok="t"/>
              </v:shape>
            </v:group>
            <v:group style="position:absolute;left:10607;top:1674;width:2;height:246" coordorigin="10607,1674" coordsize="2,246">
              <v:shape style="position:absolute;left:10607;top:1674;width:2;height:246" coordorigin="10607,1674" coordsize="0,246" path="m10607,1919l10607,1674e" filled="f" stroked="t" strokeweight="1.65844pt" strokecolor="#B3B8BC">
                <v:path arrowok="t"/>
              </v:shape>
            </v:group>
            <v:group style="position:absolute;left:8477;top:14392;width:2;height:314" coordorigin="8477,14392" coordsize="2,314">
              <v:shape style="position:absolute;left:8477;top:14392;width:2;height:314" coordorigin="8477,14392" coordsize="0,314" path="m8477,14392l8477,14706,8477,14392xe" filled="t" fillcolor="#D6D8DD" stroked="f">
                <v:path arrowok="t"/>
                <v:fill/>
              </v:shape>
            </v:group>
            <w10:wrap type="none"/>
          </v:group>
        </w:pict>
      </w:r>
      <w:r>
        <w:rPr>
          <w:rFonts w:ascii="Arial" w:hAnsi="Arial" w:cs="Arial" w:eastAsia="Arial"/>
          <w:sz w:val="22"/>
          <w:szCs w:val="22"/>
          <w:color w:val="5D5D5E"/>
          <w:spacing w:val="0"/>
          <w:w w:val="80"/>
          <w:position w:val="2"/>
        </w:rPr>
        <w:t>Itfaiy</w:t>
      </w:r>
      <w:r>
        <w:rPr>
          <w:rFonts w:ascii="Arial" w:hAnsi="Arial" w:cs="Arial" w:eastAsia="Arial"/>
          <w:sz w:val="22"/>
          <w:szCs w:val="22"/>
          <w:color w:val="5D5D5E"/>
          <w:spacing w:val="0"/>
          <w:w w:val="80"/>
          <w:position w:val="2"/>
        </w:rPr>
        <w:t>e</w:t>
      </w:r>
      <w:r>
        <w:rPr>
          <w:rFonts w:ascii="Arial" w:hAnsi="Arial" w:cs="Arial" w:eastAsia="Arial"/>
          <w:sz w:val="22"/>
          <w:szCs w:val="22"/>
          <w:color w:val="5D5D5E"/>
          <w:spacing w:val="7"/>
          <w:w w:val="80"/>
          <w:position w:val="2"/>
        </w:rPr>
        <w:t> </w:t>
      </w:r>
      <w:r>
        <w:rPr>
          <w:rFonts w:ascii="Arial" w:hAnsi="Arial" w:cs="Arial" w:eastAsia="Arial"/>
          <w:sz w:val="22"/>
          <w:szCs w:val="22"/>
          <w:color w:val="5D5D5E"/>
          <w:spacing w:val="0"/>
          <w:w w:val="80"/>
          <w:position w:val="2"/>
        </w:rPr>
        <w:t>Merkez</w:t>
      </w:r>
      <w:r>
        <w:rPr>
          <w:rFonts w:ascii="Arial" w:hAnsi="Arial" w:cs="Arial" w:eastAsia="Arial"/>
          <w:sz w:val="22"/>
          <w:szCs w:val="22"/>
          <w:color w:val="5D5D5E"/>
          <w:spacing w:val="6"/>
          <w:w w:val="80"/>
          <w:position w:val="2"/>
        </w:rPr>
        <w:t> </w:t>
      </w:r>
      <w:r>
        <w:rPr>
          <w:rFonts w:ascii="Arial" w:hAnsi="Arial" w:cs="Arial" w:eastAsia="Arial"/>
          <w:sz w:val="22"/>
          <w:szCs w:val="22"/>
          <w:color w:val="5D5D5E"/>
          <w:spacing w:val="0"/>
          <w:w w:val="80"/>
          <w:position w:val="2"/>
        </w:rPr>
        <w:t>Bölg</w:t>
      </w:r>
      <w:r>
        <w:rPr>
          <w:rFonts w:ascii="Arial" w:hAnsi="Arial" w:cs="Arial" w:eastAsia="Arial"/>
          <w:sz w:val="22"/>
          <w:szCs w:val="22"/>
          <w:color w:val="5D5D5E"/>
          <w:spacing w:val="0"/>
          <w:w w:val="80"/>
          <w:position w:val="2"/>
        </w:rPr>
        <w:t>e</w:t>
      </w:r>
      <w:r>
        <w:rPr>
          <w:rFonts w:ascii="Arial" w:hAnsi="Arial" w:cs="Arial" w:eastAsia="Arial"/>
          <w:sz w:val="22"/>
          <w:szCs w:val="22"/>
          <w:color w:val="5D5D5E"/>
          <w:spacing w:val="-7"/>
          <w:w w:val="80"/>
          <w:position w:val="2"/>
        </w:rPr>
        <w:t> </w:t>
      </w:r>
      <w:r>
        <w:rPr>
          <w:rFonts w:ascii="Arial" w:hAnsi="Arial" w:cs="Arial" w:eastAsia="Arial"/>
          <w:sz w:val="22"/>
          <w:szCs w:val="22"/>
          <w:color w:val="5D5D5E"/>
          <w:spacing w:val="0"/>
          <w:w w:val="80"/>
          <w:position w:val="2"/>
        </w:rPr>
        <w:t>Amir</w:t>
      </w:r>
      <w:r>
        <w:rPr>
          <w:rFonts w:ascii="Arial" w:hAnsi="Arial" w:cs="Arial" w:eastAsia="Arial"/>
          <w:sz w:val="22"/>
          <w:szCs w:val="22"/>
          <w:color w:val="5D5D5E"/>
          <w:spacing w:val="0"/>
          <w:w w:val="100"/>
          <w:position w:val="2"/>
        </w:rPr>
        <w:tab/>
      </w:r>
      <w:r>
        <w:rPr>
          <w:rFonts w:ascii="Arial" w:hAnsi="Arial" w:cs="Arial" w:eastAsia="Arial"/>
          <w:sz w:val="22"/>
          <w:szCs w:val="22"/>
          <w:color w:val="5D5D5E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1"/>
          <w:position w:val="-1"/>
        </w:rPr>
        <w:t>itf.Eri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300" w:bottom="280" w:left="340" w:right="60"/>
        </w:sectPr>
      </w:pPr>
      <w:rPr/>
    </w:p>
    <w:p>
      <w:pPr>
        <w:spacing w:before="5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73" w:lineRule="auto"/>
        <w:ind w:left="3456" w:right="4665" w:firstLine="-105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13"/>
        </w:rPr>
        <w:t>İZMİR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0"/>
          <w:w w:val="11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13"/>
        </w:rPr>
        <w:t>BÜYÜKŞEHİR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9"/>
          <w:w w:val="11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13"/>
        </w:rPr>
        <w:t>BELEDİYESİ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1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14"/>
        </w:rPr>
        <w:t>İTFAİYE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7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14"/>
        </w:rPr>
        <w:t>DAİRESi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5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14"/>
        </w:rPr>
        <w:t>BAŞKANLIÖI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92" w:lineRule="exact"/>
        <w:ind w:left="806" w:right="-20"/>
        <w:jc w:val="left"/>
        <w:tabs>
          <w:tab w:pos="29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4"/>
          <w:szCs w:val="14"/>
          <w:color w:val="242424"/>
          <w:spacing w:val="0"/>
          <w:w w:val="115"/>
          <w:position w:val="1"/>
        </w:rPr>
        <w:t>IZMIR</w:t>
      </w:r>
      <w:r>
        <w:rPr>
          <w:rFonts w:ascii="Arial" w:hAnsi="Arial" w:cs="Arial" w:eastAsia="Arial"/>
          <w:sz w:val="14"/>
          <w:szCs w:val="14"/>
          <w:color w:val="242424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14"/>
          <w:szCs w:val="14"/>
          <w:color w:val="242424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15"/>
          <w:position w:val="-11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6"/>
          <w:w w:val="115"/>
          <w:position w:val="-1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15"/>
          <w:position w:val="-1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15"/>
          <w:position w:val="-1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4"/>
          <w:w w:val="115"/>
          <w:position w:val="-1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-11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-1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38"/>
          <w:w w:val="100"/>
          <w:position w:val="-1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-11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-1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2"/>
          <w:w w:val="100"/>
          <w:position w:val="-1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13"/>
          <w:position w:val="-11"/>
        </w:rPr>
        <w:t>Müdahale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4"/>
          <w:w w:val="113"/>
          <w:position w:val="-1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-11"/>
        </w:rPr>
        <w:t>Şub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-1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-1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7"/>
          <w:w w:val="100"/>
          <w:position w:val="-1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14"/>
          <w:position w:val="-11"/>
        </w:rPr>
        <w:t>Müdürlüğü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pgSz w:w="11920" w:h="16840"/>
          <w:pgMar w:top="440" w:bottom="280" w:left="240" w:right="200"/>
        </w:sectPr>
      </w:pPr>
      <w:rPr/>
    </w:p>
    <w:p>
      <w:pPr>
        <w:spacing w:before="0" w:after="0" w:line="162" w:lineRule="exact"/>
        <w:ind w:left="557" w:right="-20"/>
        <w:jc w:val="left"/>
        <w:rPr>
          <w:rFonts w:ascii="Arial" w:hAnsi="Arial" w:cs="Arial" w:eastAsia="Arial"/>
          <w:sz w:val="16"/>
          <w:szCs w:val="16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2.047173pt;margin-top:-42.480705pt;width:487.746822pt;height:81.287373pt;mso-position-horizontal-relative:page;mso-position-vertical-relative:paragraph;z-index:-14981" type="#_x0000_t202" filled="f" stroked="f">
            <v:textbox inset="0,0,0,0">
              <w:txbxContent>
                <w:p>
                  <w:pPr>
                    <w:spacing w:before="0" w:after="0" w:line="1626" w:lineRule="exact"/>
                    <w:ind w:right="-284"/>
                    <w:jc w:val="left"/>
                    <w:tabs>
                      <w:tab w:pos="8480" w:val="left"/>
                    </w:tabs>
                    <w:rPr>
                      <w:rFonts w:ascii="Arial" w:hAnsi="Arial" w:cs="Arial" w:eastAsia="Arial"/>
                      <w:sz w:val="144"/>
                      <w:szCs w:val="144"/>
                    </w:rPr>
                  </w:pPr>
                  <w:rPr/>
                  <w:r>
                    <w:rPr>
                      <w:rFonts w:ascii="Arial" w:hAnsi="Arial" w:cs="Arial" w:eastAsia="Arial"/>
                      <w:sz w:val="86"/>
                      <w:szCs w:val="86"/>
                      <w:color w:val="242424"/>
                      <w:spacing w:val="0"/>
                      <w:w w:val="152"/>
                      <w:b/>
                      <w:bCs/>
                      <w:position w:val="60"/>
                    </w:rPr>
                    <w:t>1</w:t>
                  </w:r>
                  <w:r>
                    <w:rPr>
                      <w:rFonts w:ascii="Arial" w:hAnsi="Arial" w:cs="Arial" w:eastAsia="Arial"/>
                      <w:sz w:val="86"/>
                      <w:szCs w:val="86"/>
                      <w:color w:val="242424"/>
                      <w:spacing w:val="0"/>
                      <w:w w:val="100"/>
                      <w:b/>
                      <w:bCs/>
                      <w:position w:val="60"/>
                    </w:rPr>
                    <w:tab/>
                  </w:r>
                  <w:r>
                    <w:rPr>
                      <w:rFonts w:ascii="Arial" w:hAnsi="Arial" w:cs="Arial" w:eastAsia="Arial"/>
                      <w:sz w:val="86"/>
                      <w:szCs w:val="86"/>
                      <w:color w:val="242424"/>
                      <w:spacing w:val="0"/>
                      <w:w w:val="100"/>
                      <w:b/>
                      <w:bCs/>
                      <w:position w:val="60"/>
                    </w:rPr>
                  </w:r>
                  <w:r>
                    <w:rPr>
                      <w:rFonts w:ascii="Arial" w:hAnsi="Arial" w:cs="Arial" w:eastAsia="Arial"/>
                      <w:sz w:val="144"/>
                      <w:szCs w:val="144"/>
                      <w:color w:val="3B3B3B"/>
                      <w:spacing w:val="0"/>
                      <w:w w:val="251"/>
                      <w:position w:val="-5"/>
                    </w:rPr>
                    <w:t>•</w:t>
                  </w:r>
                  <w:r>
                    <w:rPr>
                      <w:rFonts w:ascii="Arial" w:hAnsi="Arial" w:cs="Arial" w:eastAsia="Arial"/>
                      <w:sz w:val="144"/>
                      <w:szCs w:val="144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6"/>
          <w:szCs w:val="16"/>
          <w:color w:val="242424"/>
          <w:spacing w:val="0"/>
          <w:w w:val="100"/>
          <w:b/>
          <w:bCs/>
        </w:rPr>
        <w:t>BÜYÜKŞEHIR</w:t>
      </w:r>
      <w:r>
        <w:rPr>
          <w:rFonts w:ascii="Arial" w:hAnsi="Arial" w:cs="Arial" w:eastAsia="Arial"/>
          <w:sz w:val="16"/>
          <w:szCs w:val="16"/>
          <w:color w:val="000000"/>
          <w:spacing w:val="0"/>
          <w:w w:val="100"/>
        </w:rPr>
      </w:r>
    </w:p>
    <w:p>
      <w:pPr>
        <w:spacing w:before="0" w:after="0" w:line="215" w:lineRule="exact"/>
        <w:ind w:left="600" w:right="-72"/>
        <w:jc w:val="left"/>
        <w:tabs>
          <w:tab w:pos="41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4"/>
          <w:szCs w:val="14"/>
          <w:color w:val="242424"/>
          <w:spacing w:val="0"/>
          <w:w w:val="113"/>
          <w:position w:val="6"/>
        </w:rPr>
        <w:t>BELEDIYESI</w:t>
      </w:r>
      <w:r>
        <w:rPr>
          <w:rFonts w:ascii="Arial" w:hAnsi="Arial" w:cs="Arial" w:eastAsia="Arial"/>
          <w:sz w:val="14"/>
          <w:szCs w:val="14"/>
          <w:color w:val="242424"/>
          <w:spacing w:val="0"/>
          <w:w w:val="100"/>
          <w:position w:val="6"/>
        </w:rPr>
        <w:tab/>
      </w:r>
      <w:r>
        <w:rPr>
          <w:rFonts w:ascii="Arial" w:hAnsi="Arial" w:cs="Arial" w:eastAsia="Arial"/>
          <w:sz w:val="14"/>
          <w:szCs w:val="14"/>
          <w:color w:val="242424"/>
          <w:spacing w:val="0"/>
          <w:w w:val="100"/>
          <w:position w:val="6"/>
        </w:rPr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1"/>
          <w:w w:val="113"/>
          <w:position w:val="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13"/>
          <w:position w:val="0"/>
        </w:rPr>
        <w:t>ANGl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13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22"/>
          <w:w w:val="113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13"/>
          <w:position w:val="0"/>
        </w:rPr>
        <w:t>RAPORU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46" w:after="0" w:line="240" w:lineRule="auto"/>
        <w:ind w:right="-20"/>
        <w:jc w:val="left"/>
        <w:rPr>
          <w:rFonts w:ascii="Arial" w:hAnsi="Arial" w:cs="Arial" w:eastAsia="Arial"/>
          <w:sz w:val="16"/>
          <w:szCs w:val="16"/>
        </w:rPr>
      </w:pPr>
      <w:rPr/>
      <w:r>
        <w:rPr/>
        <w:br w:type="column"/>
      </w:r>
      <w:r>
        <w:rPr>
          <w:rFonts w:ascii="Arial" w:hAnsi="Arial" w:cs="Arial" w:eastAsia="Arial"/>
          <w:sz w:val="16"/>
          <w:szCs w:val="16"/>
          <w:color w:val="BDBDBF"/>
          <w:spacing w:val="0"/>
          <w:w w:val="53"/>
        </w:rPr>
        <w:t>....</w:t>
      </w:r>
      <w:r>
        <w:rPr>
          <w:rFonts w:ascii="Arial" w:hAnsi="Arial" w:cs="Arial" w:eastAsia="Arial"/>
          <w:sz w:val="16"/>
          <w:szCs w:val="16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300" w:bottom="280" w:left="240" w:right="200"/>
          <w:cols w:num="2" w:equalWidth="0">
            <w:col w:w="5920" w:space="3472"/>
            <w:col w:w="2088"/>
          </w:cols>
        </w:sectPr>
      </w:pPr>
      <w:rPr/>
    </w:p>
    <w:p>
      <w:pPr>
        <w:spacing w:before="6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spacing w:before="34" w:after="0" w:line="240" w:lineRule="auto"/>
        <w:ind w:left="113" w:right="-20"/>
        <w:jc w:val="left"/>
        <w:tabs>
          <w:tab w:pos="1480" w:val="left"/>
          <w:tab w:pos="2820" w:val="left"/>
          <w:tab w:pos="5200" w:val="left"/>
          <w:tab w:pos="72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2"/>
        </w:rPr>
        <w:t>Ola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2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5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2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-29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9"/>
          <w:position w:val="1"/>
        </w:rPr>
        <w:t>:08.05.20ı7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1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1"/>
        </w:rPr>
        <w:t>Sıra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16"/>
          <w:position w:val="1"/>
        </w:rPr>
        <w:t>No:l3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1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1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29"/>
          <w:position w:val="1"/>
        </w:rPr>
        <w:t>:ı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2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3"/>
          <w:position w:val="1"/>
        </w:rPr>
        <w:t>0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2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-3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18"/>
          <w:position w:val="1"/>
        </w:rPr>
        <w:t>ı4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-44"/>
          <w:w w:val="118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18"/>
          <w:position w:val="0"/>
        </w:rPr>
        <w:t>tfel: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1" w:after="0" w:line="268" w:lineRule="auto"/>
        <w:ind w:left="123" w:right="3214" w:firstLine="-10"/>
        <w:jc w:val="left"/>
        <w:tabs>
          <w:tab w:pos="1500" w:val="left"/>
          <w:tab w:pos="2820" w:val="left"/>
          <w:tab w:pos="4200" w:val="left"/>
          <w:tab w:pos="52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Kayıt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-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:08.05.20ı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7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-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!Kayıt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:2879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Ala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:E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7"/>
        </w:rPr>
        <w:t>TahirSARIKAYA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Bildirile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:Emmiogl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Mahallesi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Eski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Kona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Soka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14"/>
        </w:rPr>
        <w:t>No:l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14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-7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1"/>
        </w:rPr>
        <w:t>Ödem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7"/>
          <w:w w:val="10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94B4D"/>
          <w:spacing w:val="0"/>
          <w:w w:val="105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494B4D"/>
          <w:spacing w:val="5"/>
          <w:w w:val="104"/>
        </w:rPr>
        <w:t>/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3"/>
        </w:rPr>
        <w:t>İZMİR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15" w:lineRule="exact"/>
        <w:ind w:left="123" w:right="-20"/>
        <w:jc w:val="left"/>
        <w:tabs>
          <w:tab w:pos="15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Dogru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-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94B4D"/>
          <w:spacing w:val="0"/>
          <w:w w:val="101"/>
        </w:rPr>
        <w:t>:Em</w:t>
      </w:r>
      <w:r>
        <w:rPr>
          <w:rFonts w:ascii="Times New Roman" w:hAnsi="Times New Roman" w:cs="Times New Roman" w:eastAsia="Times New Roman"/>
          <w:sz w:val="19"/>
          <w:szCs w:val="19"/>
          <w:color w:val="494B4D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ınio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Mahallesi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Eski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Kona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Soka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13"/>
        </w:rPr>
        <w:t>No:ı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13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-1"/>
          <w:w w:val="11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3"/>
        </w:rPr>
        <w:t>Ödemi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-4"/>
          <w:w w:val="104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94B4D"/>
          <w:spacing w:val="4"/>
          <w:w w:val="116"/>
        </w:rPr>
        <w:t>/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5"/>
        </w:rPr>
        <w:t>lZMlR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40" w:lineRule="auto"/>
        <w:ind w:left="113" w:right="-20"/>
        <w:jc w:val="left"/>
        <w:tabs>
          <w:tab w:pos="1480" w:val="left"/>
          <w:tab w:pos="4600" w:val="left"/>
          <w:tab w:pos="77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:Bina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Sınıfı: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Sebebi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B4D"/>
          <w:spacing w:val="0"/>
          <w:w w:val="12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94B4D"/>
          <w:spacing w:val="-16"/>
          <w:w w:val="12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20"/>
        </w:rPr>
        <w:t>Sigara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6" w:after="0" w:line="262" w:lineRule="exact"/>
        <w:ind w:left="123" w:right="-20"/>
        <w:jc w:val="left"/>
        <w:tabs>
          <w:tab w:pos="3300" w:val="left"/>
          <w:tab w:pos="64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3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3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2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3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26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3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20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3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40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3"/>
        </w:rPr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5"/>
        </w:rPr>
        <w:t>Yapını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5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26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42424"/>
          <w:spacing w:val="0"/>
          <w:w w:val="100"/>
          <w:position w:val="5"/>
        </w:rPr>
        <w:t>Şekli:</w:t>
      </w:r>
      <w:r>
        <w:rPr>
          <w:rFonts w:ascii="Times New Roman" w:hAnsi="Times New Roman" w:cs="Times New Roman" w:eastAsia="Times New Roman"/>
          <w:sz w:val="17"/>
          <w:szCs w:val="17"/>
          <w:color w:val="242424"/>
          <w:spacing w:val="-15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42424"/>
          <w:spacing w:val="0"/>
          <w:w w:val="100"/>
          <w:position w:val="5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242424"/>
          <w:spacing w:val="0"/>
          <w:w w:val="100"/>
          <w:position w:val="5"/>
        </w:rPr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4"/>
        </w:rPr>
        <w:t>Kullanım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8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-4"/>
        </w:rPr>
        <w:t>Şekli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24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B4D"/>
          <w:spacing w:val="0"/>
          <w:w w:val="100"/>
          <w:position w:val="-4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94B4D"/>
          <w:spacing w:val="3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3"/>
          <w:position w:val="-4"/>
        </w:rPr>
        <w:t>Konut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67" w:lineRule="exact"/>
        <w:ind w:left="3269" w:right="5035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18.45488pt;margin-top:2.657149pt;width:59.179023pt;height:24pt;mso-position-horizontal-relative:page;mso-position-vertical-relative:paragraph;z-index:-14980" type="#_x0000_t202" filled="f" stroked="f">
            <v:textbox inset="0,0,0,0">
              <w:txbxContent>
                <w:p>
                  <w:pPr>
                    <w:spacing w:before="0" w:after="0" w:line="480" w:lineRule="exact"/>
                    <w:ind w:right="-112"/>
                    <w:jc w:val="left"/>
                    <w:tabs>
                      <w:tab w:pos="600" w:val="left"/>
                      <w:tab w:pos="1100" w:val="left"/>
                    </w:tabs>
                    <w:rPr>
                      <w:rFonts w:ascii="Arial" w:hAnsi="Arial" w:cs="Arial" w:eastAsia="Arial"/>
                      <w:sz w:val="48"/>
                      <w:szCs w:val="48"/>
                    </w:rPr>
                  </w:pPr>
                  <w:rPr/>
                  <w:r>
                    <w:rPr>
                      <w:rFonts w:ascii="Arial" w:hAnsi="Arial" w:cs="Arial" w:eastAsia="Arial"/>
                      <w:sz w:val="48"/>
                      <w:szCs w:val="48"/>
                      <w:color w:val="242424"/>
                      <w:spacing w:val="0"/>
                      <w:w w:val="44"/>
                    </w:rPr>
                    <w:t>ı</w:t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242424"/>
                      <w:spacing w:val="0"/>
                      <w:w w:val="100"/>
                    </w:rPr>
                    <w:tab/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242424"/>
                      <w:spacing w:val="0"/>
                      <w:w w:val="100"/>
                    </w:rPr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3B3B3B"/>
                      <w:spacing w:val="0"/>
                      <w:w w:val="56"/>
                    </w:rPr>
                    <w:t>ı</w:t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3B3B3B"/>
                      <w:spacing w:val="0"/>
                      <w:w w:val="100"/>
                    </w:rPr>
                    <w:tab/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3B3B3B"/>
                      <w:spacing w:val="0"/>
                      <w:w w:val="100"/>
                    </w:rPr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838585"/>
                      <w:spacing w:val="0"/>
                      <w:w w:val="56"/>
                    </w:rPr>
                    <w:t>ı</w:t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1"/>
        </w:rPr>
        <w:t>Betonarme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4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1"/>
        </w:rPr>
        <w:t>Kagi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1"/>
        </w:rPr>
        <w:t>Ahşa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1"/>
        </w:rPr>
        <w:t>Çelik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1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2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2"/>
          <w:position w:val="1"/>
        </w:rPr>
        <w:t>Diger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6" w:after="0" w:line="240" w:lineRule="auto"/>
        <w:ind w:left="3628" w:right="-20"/>
        <w:jc w:val="left"/>
        <w:tabs>
          <w:tab w:pos="5700" w:val="left"/>
          <w:tab w:pos="64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4"/>
          <w:szCs w:val="24"/>
          <w:color w:val="242424"/>
          <w:spacing w:val="0"/>
          <w:w w:val="100"/>
          <w:position w:val="-8"/>
        </w:rPr>
        <w:t>X</w:t>
      </w:r>
      <w:r>
        <w:rPr>
          <w:rFonts w:ascii="Times New Roman" w:hAnsi="Times New Roman" w:cs="Times New Roman" w:eastAsia="Times New Roman"/>
          <w:sz w:val="24"/>
          <w:szCs w:val="24"/>
          <w:color w:val="242424"/>
          <w:spacing w:val="-57"/>
          <w:w w:val="100"/>
          <w:position w:val="-8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242424"/>
          <w:spacing w:val="0"/>
          <w:w w:val="100"/>
          <w:position w:val="-8"/>
        </w:rPr>
        <w:tab/>
      </w:r>
      <w:r>
        <w:rPr>
          <w:rFonts w:ascii="Times New Roman" w:hAnsi="Times New Roman" w:cs="Times New Roman" w:eastAsia="Times New Roman"/>
          <w:sz w:val="24"/>
          <w:szCs w:val="24"/>
          <w:color w:val="242424"/>
          <w:spacing w:val="0"/>
          <w:w w:val="100"/>
          <w:position w:val="-8"/>
        </w:rPr>
      </w:r>
      <w:r>
        <w:rPr>
          <w:rFonts w:ascii="Times New Roman" w:hAnsi="Times New Roman" w:cs="Times New Roman" w:eastAsia="Times New Roman"/>
          <w:sz w:val="17"/>
          <w:szCs w:val="17"/>
          <w:color w:val="131313"/>
          <w:spacing w:val="0"/>
          <w:w w:val="54"/>
          <w:position w:val="-8"/>
        </w:rPr>
        <w:t>1</w:t>
      </w:r>
      <w:r>
        <w:rPr>
          <w:rFonts w:ascii="Times New Roman" w:hAnsi="Times New Roman" w:cs="Times New Roman" w:eastAsia="Times New Roman"/>
          <w:sz w:val="17"/>
          <w:szCs w:val="17"/>
          <w:color w:val="131313"/>
          <w:spacing w:val="0"/>
          <w:w w:val="100"/>
          <w:position w:val="-8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131313"/>
          <w:spacing w:val="0"/>
          <w:w w:val="100"/>
          <w:position w:val="-8"/>
        </w:rPr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0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0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3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0"/>
        </w:rPr>
        <w:t>Altına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0"/>
        </w:rPr>
        <w:t>Alma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35"/>
          <w:position w:val="0"/>
        </w:rPr>
        <w:t>:ı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-2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3"/>
          <w:position w:val="0"/>
        </w:rPr>
        <w:t>0:22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6" w:after="0" w:line="240" w:lineRule="auto"/>
        <w:ind w:left="113" w:right="-20"/>
        <w:jc w:val="left"/>
        <w:tabs>
          <w:tab w:pos="1880" w:val="left"/>
          <w:tab w:pos="53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Yana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Şeyin: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48"/>
        </w:rPr>
        <w:t>ahibi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8"/>
          <w:w w:val="14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B4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94B4D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Ari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f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PİŞMİŞ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94"/>
        </w:rPr>
        <w:t>ıKiracı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1"/>
          <w:w w:val="9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Kullana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:Fira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Rafsa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10"/>
        </w:rPr>
        <w:t>C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5"/>
          <w:w w:val="11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10"/>
        </w:rPr>
        <w:t>Vl-lrfa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1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4"/>
          <w:w w:val="1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10"/>
        </w:rPr>
        <w:t>MAKAS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4" w:after="0" w:line="240" w:lineRule="auto"/>
        <w:ind w:left="189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74"/>
        </w:rPr>
        <w:t>miri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21"/>
          <w:w w:val="17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3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30"/>
          <w:w w:val="13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Erca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6"/>
        </w:rPr>
        <w:t>ÇALıŞKAN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0" w:after="0" w:line="240" w:lineRule="auto"/>
        <w:ind w:left="1813" w:right="-20"/>
        <w:jc w:val="left"/>
        <w:tabs>
          <w:tab w:pos="4460" w:val="left"/>
          <w:tab w:pos="74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92"/>
        </w:rPr>
        <w:t>!Araç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5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87"/>
        </w:rPr>
        <w:t>ıkı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87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-36"/>
          <w:w w:val="18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29"/>
        </w:rPr>
        <w:t>:ı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0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-4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15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arı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35"/>
        </w:rPr>
        <w:t>:ı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7"/>
        </w:rPr>
        <w:t>0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6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23"/>
        </w:rPr>
        <w:t>ı8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30" w:lineRule="exact"/>
        <w:ind w:left="113" w:right="-20"/>
        <w:jc w:val="left"/>
        <w:tabs>
          <w:tab w:pos="18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1"/>
        </w:rPr>
        <w:t>Giden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-2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92"/>
          <w:position w:val="0"/>
        </w:rPr>
        <w:t>!Araç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4"/>
          <w:w w:val="92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0"/>
        </w:rPr>
        <w:t>Plakası:3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0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4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7"/>
          <w:position w:val="0"/>
        </w:rPr>
        <w:t>5297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40" w:lineRule="auto"/>
        <w:ind w:left="123" w:right="-20"/>
        <w:jc w:val="left"/>
        <w:tabs>
          <w:tab w:pos="43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3"/>
        </w:rPr>
        <w:t>Ekibin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-42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0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0"/>
        </w:rPr>
        <w:t>Arıza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3"/>
          <w:position w:val="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5" w:after="0" w:line="240" w:lineRule="auto"/>
        <w:ind w:left="4367" w:right="4855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1ı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4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40" w:lineRule="auto"/>
        <w:ind w:left="4357" w:right="4050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Emniyet-Jandarma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40"/>
        </w:rPr>
        <w:t>:ı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5"/>
        </w:rPr>
        <w:t>0:20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40" w:lineRule="auto"/>
        <w:ind w:left="1832" w:right="-20"/>
        <w:jc w:val="left"/>
        <w:tabs>
          <w:tab w:pos="43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Sayısı:3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Dogalgaz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4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3" w:after="0" w:line="224" w:lineRule="exact"/>
        <w:ind w:left="113" w:right="2859"/>
        <w:jc w:val="left"/>
        <w:tabs>
          <w:tab w:pos="1820" w:val="left"/>
          <w:tab w:pos="4360" w:val="left"/>
          <w:tab w:pos="72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1"/>
        </w:rPr>
        <w:t>Yardımcı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2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1"/>
        </w:rPr>
        <w:t>Ekip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-3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84"/>
          <w:position w:val="1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85"/>
          <w:position w:val="0"/>
        </w:rPr>
        <w:t>ıkı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85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-35"/>
          <w:w w:val="185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-3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95"/>
          <w:position w:val="0"/>
        </w:rPr>
        <w:t>!Araç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2"/>
          <w:w w:val="95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B4D"/>
          <w:spacing w:val="0"/>
          <w:w w:val="137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94B4D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94B4D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1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4"/>
          <w:position w:val="1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4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3"/>
          <w:position w:val="1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-6"/>
          <w:w w:val="102"/>
          <w:position w:val="1"/>
        </w:rPr>
        <w:t>;</w:t>
      </w:r>
      <w:r>
        <w:rPr>
          <w:rFonts w:ascii="Times New Roman" w:hAnsi="Times New Roman" w:cs="Times New Roman" w:eastAsia="Times New Roman"/>
          <w:sz w:val="19"/>
          <w:szCs w:val="19"/>
          <w:color w:val="494B4D"/>
          <w:spacing w:val="0"/>
          <w:w w:val="203"/>
          <w:position w:val="1"/>
        </w:rPr>
        <w:t>'</w:t>
      </w:r>
      <w:r>
        <w:rPr>
          <w:rFonts w:ascii="Times New Roman" w:hAnsi="Times New Roman" w:cs="Times New Roman" w:eastAsia="Times New Roman"/>
          <w:sz w:val="19"/>
          <w:szCs w:val="19"/>
          <w:color w:val="494B4D"/>
          <w:spacing w:val="-2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1"/>
        </w:rPr>
        <w:t>"-'işse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0"/>
        </w:rPr>
        <w:t>Dönüş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4"/>
          <w:position w:val="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55" w:lineRule="exact"/>
        <w:ind w:left="1813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8"/>
          <w:szCs w:val="28"/>
          <w:color w:val="242424"/>
          <w:w w:val="51"/>
          <w:position w:val="1"/>
        </w:rPr>
        <w:t>l</w:t>
      </w:r>
      <w:r>
        <w:rPr>
          <w:rFonts w:ascii="Times New Roman" w:hAnsi="Times New Roman" w:cs="Times New Roman" w:eastAsia="Times New Roman"/>
          <w:sz w:val="28"/>
          <w:szCs w:val="28"/>
          <w:color w:val="242424"/>
          <w:spacing w:val="7"/>
          <w:w w:val="51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2"/>
          <w:position w:val="1"/>
        </w:rPr>
        <w:t>ardıma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1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3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1"/>
        </w:rPr>
        <w:t>A.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4"/>
          <w:position w:val="1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" w:after="0" w:line="194" w:lineRule="exact"/>
        <w:ind w:left="1837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-2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-2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-2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-2"/>
        </w:rPr>
        <w:t>Amirini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-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29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5"/>
          <w:position w:val="-2"/>
        </w:rPr>
        <w:t>Adı-Soyadı: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87" w:lineRule="exact"/>
        <w:ind w:left="113" w:right="-20"/>
        <w:jc w:val="left"/>
        <w:tabs>
          <w:tab w:pos="18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1"/>
        </w:rPr>
        <w:t>Olayı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2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1"/>
        </w:rPr>
        <w:t>Görüldügü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-2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1"/>
        </w:rPr>
      </w:r>
      <w:r>
        <w:rPr>
          <w:rFonts w:ascii="Arial" w:hAnsi="Arial" w:cs="Arial" w:eastAsia="Arial"/>
          <w:sz w:val="30"/>
          <w:szCs w:val="30"/>
          <w:color w:val="242424"/>
          <w:spacing w:val="0"/>
          <w:w w:val="57"/>
          <w:position w:val="1"/>
        </w:rPr>
        <w:t>l</w:t>
      </w:r>
      <w:r>
        <w:rPr>
          <w:rFonts w:ascii="Arial" w:hAnsi="Arial" w:cs="Arial" w:eastAsia="Arial"/>
          <w:sz w:val="30"/>
          <w:szCs w:val="30"/>
          <w:color w:val="242424"/>
          <w:spacing w:val="3"/>
          <w:w w:val="57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2"/>
          <w:position w:val="1"/>
        </w:rPr>
        <w:t>angı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3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1"/>
        </w:rPr>
        <w:t>yerine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2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1"/>
        </w:rPr>
        <w:t>varıldıgında;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1"/>
        </w:rPr>
        <w:t>Müstakil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3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1"/>
        </w:rPr>
        <w:t>evi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1"/>
        </w:rPr>
        <w:t>yata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1"/>
        </w:rPr>
        <w:t>odasını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3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1"/>
        </w:rPr>
        <w:t>alevii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1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1"/>
        </w:rPr>
        <w:t>dumanlı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3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1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1"/>
        </w:rPr>
        <w:t>şekilde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2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1"/>
        </w:rPr>
        <w:t>yanınakla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2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1"/>
        </w:rPr>
        <w:t>oldug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1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2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2"/>
          <w:position w:val="1"/>
        </w:rPr>
        <w:t>görüldü.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03" w:lineRule="exact"/>
        <w:ind w:left="128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Durum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5" w:after="0" w:line="240" w:lineRule="auto"/>
        <w:ind w:left="4357" w:right="4249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Söndürmede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3"/>
        </w:rPr>
        <w:t>söndürücü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230" w:lineRule="exact"/>
        <w:ind w:left="113" w:right="-20"/>
        <w:jc w:val="left"/>
        <w:tabs>
          <w:tab w:pos="2540" w:val="left"/>
          <w:tab w:pos="4360" w:val="left"/>
          <w:tab w:pos="6280" w:val="left"/>
          <w:tab w:pos="78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1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3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1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-3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1"/>
        </w:rPr>
        <w:t>Su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1"/>
        </w:rPr>
        <w:t>işlenerek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-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81"/>
          <w:position w:val="-1"/>
        </w:rPr>
        <w:t>ISu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22"/>
          <w:w w:val="81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-1"/>
        </w:rPr>
        <w:t>m3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-4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0"/>
        </w:rPr>
        <w:t>IKöpükKg.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-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131313"/>
          <w:spacing w:val="0"/>
          <w:w w:val="77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131313"/>
          <w:spacing w:val="-2"/>
          <w:w w:val="77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12"/>
          <w:position w:val="0"/>
        </w:rPr>
        <w:t>.K.T.Kg.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96" w:lineRule="exact"/>
        <w:ind w:left="4416" w:right="-20"/>
        <w:jc w:val="left"/>
        <w:tabs>
          <w:tab w:pos="6280" w:val="left"/>
          <w:tab w:pos="78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26"/>
          <w:szCs w:val="26"/>
          <w:color w:val="242424"/>
          <w:spacing w:val="0"/>
          <w:w w:val="166"/>
          <w:position w:val="3"/>
        </w:rPr>
        <w:t>ı</w:t>
      </w:r>
      <w:r>
        <w:rPr>
          <w:rFonts w:ascii="Arial" w:hAnsi="Arial" w:cs="Arial" w:eastAsia="Arial"/>
          <w:sz w:val="26"/>
          <w:szCs w:val="26"/>
          <w:color w:val="242424"/>
          <w:spacing w:val="0"/>
          <w:w w:val="100"/>
          <w:position w:val="3"/>
        </w:rPr>
        <w:tab/>
      </w:r>
      <w:r>
        <w:rPr>
          <w:rFonts w:ascii="Arial" w:hAnsi="Arial" w:cs="Arial" w:eastAsia="Arial"/>
          <w:sz w:val="26"/>
          <w:szCs w:val="26"/>
          <w:color w:val="242424"/>
          <w:spacing w:val="0"/>
          <w:w w:val="100"/>
          <w:position w:val="3"/>
        </w:rPr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44"/>
          <w:position w:val="-2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55"/>
          <w:position w:val="-2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11" w:lineRule="exact"/>
        <w:ind w:left="183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Yangında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adet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halı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adet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çekyat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adet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yorga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yanma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suretiyle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görmüş;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tahmini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500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TL'dir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Evin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40" w:lineRule="auto"/>
        <w:ind w:left="176" w:right="-20"/>
        <w:jc w:val="left"/>
        <w:tabs>
          <w:tab w:pos="18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30"/>
        </w:rPr>
        <w:t>öndürme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1"/>
        </w:rPr>
        <w:t>yata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3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1"/>
        </w:rPr>
        <w:t>odasında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1"/>
        </w:rPr>
        <w:t>buluna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2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1"/>
        </w:rPr>
        <w:t>elbise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1"/>
        </w:rPr>
        <w:t>dolabını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2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1"/>
        </w:rPr>
        <w:t>kapagı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1"/>
        </w:rPr>
        <w:t>yanma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1"/>
        </w:rPr>
        <w:t>suretiyle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1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1"/>
        </w:rPr>
        <w:t>duva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2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1"/>
        </w:rPr>
        <w:t>boyaları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1"/>
        </w:rPr>
        <w:t>islenme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1"/>
        </w:rPr>
        <w:t>suretiyle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1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4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2"/>
          <w:position w:val="1"/>
        </w:rPr>
        <w:t>görmüş;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6" w:after="0" w:line="247" w:lineRule="auto"/>
        <w:ind w:left="128" w:right="7572" w:firstLine="47"/>
        <w:jc w:val="left"/>
        <w:tabs>
          <w:tab w:pos="18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28"/>
        </w:rPr>
        <w:t>onundaki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-6"/>
          <w:w w:val="12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Hasar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alımini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500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6"/>
        </w:rPr>
        <w:t>TL'dir.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1"/>
        </w:rPr>
        <w:t>Durumu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9" w:after="0" w:line="240" w:lineRule="auto"/>
        <w:ind w:left="1798" w:right="6889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Tahmini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Toplam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6"/>
        </w:rPr>
        <w:t>:ıoo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6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46"/>
          <w:w w:val="10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6"/>
        </w:rPr>
        <w:t>TL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52" w:lineRule="auto"/>
        <w:ind w:left="100" w:right="94" w:firstLine="1705"/>
        <w:jc w:val="righ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başlangıcının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yata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odasında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oldug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görülmü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olup;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araştırma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2"/>
        </w:rPr>
        <w:t>ve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soruşturmada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evde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eıektrigi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olmadıgı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evde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yaşayanla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tarafında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sehve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düşürüle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sigara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izmaritini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1"/>
        </w:rPr>
        <w:t>yorganı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tutuşturması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sonuc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çıktıgı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burada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od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92"/>
        </w:rPr>
        <w:t>iç_erisinde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9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buluna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di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eşyalara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sirayet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ettiği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2"/>
        </w:rPr>
        <w:t>varılmıştır.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9" w:after="0" w:line="240" w:lineRule="auto"/>
        <w:ind w:left="113" w:right="-20"/>
        <w:jc w:val="left"/>
        <w:tabs>
          <w:tab w:pos="1820" w:val="left"/>
          <w:tab w:pos="64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Sigortalı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-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Sirketi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Adı: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94B4D"/>
          <w:spacing w:val="-6"/>
          <w:w w:val="91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99"/>
        </w:rPr>
        <w:t>Bedel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5"/>
          <w:w w:val="99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626467"/>
          <w:spacing w:val="0"/>
          <w:w w:val="13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07" w:lineRule="exact"/>
        <w:ind w:left="21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215"/>
          <w:position w:val="-1"/>
        </w:rPr>
        <w:t>raç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-54"/>
          <w:w w:val="215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-1"/>
        </w:rPr>
        <w:t>Gereç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2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4"/>
          <w:position w:val="-1"/>
        </w:rPr>
        <w:t>Kaybı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75" w:lineRule="exact"/>
        <w:ind w:left="113" w:right="-20"/>
        <w:jc w:val="left"/>
        <w:tabs>
          <w:tab w:pos="18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8"/>
          <w:szCs w:val="28"/>
          <w:color w:val="242424"/>
          <w:w w:val="51"/>
          <w:position w:val="1"/>
        </w:rPr>
        <w:t>l</w:t>
      </w:r>
      <w:r>
        <w:rPr>
          <w:rFonts w:ascii="Times New Roman" w:hAnsi="Times New Roman" w:cs="Times New Roman" w:eastAsia="Times New Roman"/>
          <w:sz w:val="28"/>
          <w:szCs w:val="28"/>
          <w:color w:val="242424"/>
          <w:spacing w:val="7"/>
          <w:w w:val="51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4"/>
          <w:position w:val="1"/>
        </w:rPr>
        <w:t>angı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5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1"/>
        </w:rPr>
        <w:t>Yer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1"/>
        </w:rPr>
        <w:t>Kime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-3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1"/>
        </w:rPr>
        <w:t>Ödemi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1"/>
        </w:rPr>
        <w:t>Emniyet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3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1"/>
        </w:rPr>
        <w:t>Müdürlüğ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1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4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1"/>
        </w:rPr>
        <w:t>Ekiplerine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4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1"/>
        </w:rPr>
        <w:t>teslim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2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4"/>
          <w:position w:val="1"/>
        </w:rPr>
        <w:t>edilmiştir.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65" w:lineRule="exact"/>
        <w:ind w:left="213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5"/>
          <w:szCs w:val="15"/>
          <w:color w:val="242424"/>
          <w:w w:val="265"/>
          <w:position w:val="-2"/>
        </w:rPr>
        <w:t>t'</w:t>
      </w:r>
      <w:r>
        <w:rPr>
          <w:rFonts w:ascii="Times New Roman" w:hAnsi="Times New Roman" w:cs="Times New Roman" w:eastAsia="Times New Roman"/>
          <w:sz w:val="15"/>
          <w:szCs w:val="15"/>
          <w:color w:val="242424"/>
          <w:spacing w:val="-19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2"/>
          <w:szCs w:val="12"/>
          <w:color w:val="242424"/>
          <w:spacing w:val="-2"/>
          <w:w w:val="100"/>
          <w:position w:val="2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-2"/>
        </w:rPr>
        <w:t>;m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3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4"/>
          <w:position w:val="-2"/>
        </w:rPr>
        <w:t>Edildigi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91" w:lineRule="exact"/>
        <w:ind w:left="113" w:right="-20"/>
        <w:jc w:val="left"/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8"/>
          <w:szCs w:val="18"/>
          <w:color w:val="242424"/>
          <w:spacing w:val="0"/>
          <w:w w:val="77"/>
          <w:position w:val="-4"/>
        </w:rPr>
        <w:t>r--;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300" w:bottom="280" w:left="240" w:right="200"/>
        </w:sectPr>
      </w:pPr>
      <w:rPr/>
    </w:p>
    <w:p>
      <w:pPr>
        <w:spacing w:before="0" w:after="0" w:line="194" w:lineRule="exact"/>
        <w:ind w:left="137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42424"/>
          <w:w w:val="58"/>
        </w:rPr>
        <w:t>Eı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-15"/>
          <w:w w:val="59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494B4D"/>
          <w:spacing w:val="-54"/>
          <w:w w:val="49"/>
        </w:rPr>
        <w:t>_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59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-10"/>
          <w:w w:val="59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12"/>
        </w:rPr>
        <w:t>.n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Dönü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6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4" w:lineRule="exact"/>
        <w:ind w:right="-20"/>
        <w:jc w:val="left"/>
        <w:tabs>
          <w:tab w:pos="580" w:val="left"/>
          <w:tab w:pos="39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103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arih</w:t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5"/>
          <w:position w:val="1"/>
        </w:rPr>
        <w:t>:0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-6"/>
          <w:w w:val="106"/>
          <w:position w:val="1"/>
        </w:rPr>
        <w:t>8</w:t>
      </w:r>
      <w:r>
        <w:rPr>
          <w:rFonts w:ascii="Times New Roman" w:hAnsi="Times New Roman" w:cs="Times New Roman" w:eastAsia="Times New Roman"/>
          <w:sz w:val="19"/>
          <w:szCs w:val="19"/>
          <w:color w:val="626467"/>
          <w:spacing w:val="-12"/>
          <w:w w:val="140"/>
          <w:position w:val="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10"/>
          <w:position w:val="1"/>
        </w:rPr>
        <w:t>05.20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9"/>
          <w:position w:val="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-2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1"/>
        </w:rPr>
        <w:t>7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-4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0"/>
          <w:position w:val="1"/>
        </w:rPr>
        <w:t>ISaali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7"/>
          <w:w w:val="9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15"/>
          <w:position w:val="1"/>
        </w:rPr>
        <w:t>:ı0:45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300" w:bottom="280" w:left="240" w:right="200"/>
          <w:cols w:num="2" w:equalWidth="0">
            <w:col w:w="1143" w:space="688"/>
            <w:col w:w="9649"/>
          </w:cols>
        </w:sectPr>
      </w:pPr>
      <w:rPr/>
    </w:p>
    <w:p>
      <w:pPr>
        <w:spacing w:before="13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14" w:lineRule="exact"/>
        <w:ind w:left="132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-1"/>
        </w:rPr>
        <w:t>Vars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5" w:after="0" w:line="240" w:lineRule="auto"/>
        <w:ind w:right="-20"/>
        <w:jc w:val="left"/>
        <w:tabs>
          <w:tab w:pos="500" w:val="left"/>
          <w:tab w:pos="77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Ölü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Yaralı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GiDE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EKiP: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4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4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-20"/>
          <w:w w:val="14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Posta/Ödemiş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3"/>
          <w:position w:val="1"/>
        </w:rPr>
        <w:t>ONAYLA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6"/>
          <w:w w:val="104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1"/>
          <w:position w:val="1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300" w:bottom="280" w:left="240" w:right="200"/>
          <w:cols w:num="2" w:equalWidth="0">
            <w:col w:w="495" w:space="201"/>
            <w:col w:w="10784"/>
          </w:cols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9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jc w:val="left"/>
        <w:spacing w:after="0"/>
        <w:sectPr>
          <w:type w:val="continuous"/>
          <w:pgSz w:w="11920" w:h="16840"/>
          <w:pgMar w:top="300" w:bottom="280" w:left="240" w:right="200"/>
        </w:sectPr>
      </w:pPr>
      <w:rPr/>
    </w:p>
    <w:p>
      <w:pPr>
        <w:spacing w:before="8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192" w:lineRule="exact"/>
        <w:ind w:left="280" w:right="-78"/>
        <w:jc w:val="left"/>
        <w:rPr>
          <w:rFonts w:ascii="Times New Roman" w:hAnsi="Times New Roman" w:cs="Times New Roman" w:eastAsia="Times New Roman"/>
          <w:sz w:val="25"/>
          <w:szCs w:val="25"/>
        </w:rPr>
      </w:pPr>
      <w:rPr/>
      <w:r>
        <w:rPr>
          <w:rFonts w:ascii="Times New Roman" w:hAnsi="Times New Roman" w:cs="Times New Roman" w:eastAsia="Times New Roman"/>
          <w:sz w:val="25"/>
          <w:szCs w:val="25"/>
          <w:color w:val="242424"/>
          <w:spacing w:val="0"/>
          <w:w w:val="52"/>
          <w:position w:val="-8"/>
        </w:rPr>
        <w:t>.....</w:t>
      </w:r>
      <w:r>
        <w:rPr>
          <w:rFonts w:ascii="Times New Roman" w:hAnsi="Times New Roman" w:cs="Times New Roman" w:eastAsia="Times New Roman"/>
          <w:sz w:val="25"/>
          <w:szCs w:val="25"/>
          <w:color w:val="000000"/>
          <w:spacing w:val="0"/>
          <w:w w:val="100"/>
          <w:position w:val="0"/>
        </w:rPr>
      </w:r>
    </w:p>
    <w:p>
      <w:pPr>
        <w:spacing w:before="40" w:after="0" w:line="240" w:lineRule="auto"/>
        <w:ind w:right="-20"/>
        <w:jc w:val="left"/>
        <w:tabs>
          <w:tab w:pos="25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Amiri: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4"/>
        </w:rPr>
        <w:t>Koyan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6" w:after="0" w:line="54" w:lineRule="exact"/>
        <w:ind w:left="2760" w:right="-20"/>
        <w:jc w:val="left"/>
        <w:tabs>
          <w:tab w:pos="6660" w:val="left"/>
          <w:tab w:pos="7240" w:val="left"/>
        </w:tabs>
        <w:rPr>
          <w:rFonts w:ascii="Times New Roman" w:hAnsi="Times New Roman" w:cs="Times New Roman" w:eastAsia="Times New Roman"/>
          <w:sz w:val="30"/>
          <w:szCs w:val="30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-13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-13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8"/>
          <w:w w:val="100"/>
          <w:position w:val="-1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-13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-34"/>
          <w:w w:val="100"/>
          <w:position w:val="-1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-1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-13"/>
        </w:rPr>
      </w:r>
      <w:r>
        <w:rPr>
          <w:rFonts w:ascii="Times New Roman" w:hAnsi="Times New Roman" w:cs="Times New Roman" w:eastAsia="Times New Roman"/>
          <w:sz w:val="30"/>
          <w:szCs w:val="30"/>
          <w:color w:val="494B4D"/>
          <w:spacing w:val="0"/>
          <w:w w:val="100"/>
          <w:i/>
          <w:position w:val="-30"/>
        </w:rPr>
        <w:t>2</w:t>
      </w:r>
      <w:r>
        <w:rPr>
          <w:rFonts w:ascii="Times New Roman" w:hAnsi="Times New Roman" w:cs="Times New Roman" w:eastAsia="Times New Roman"/>
          <w:sz w:val="30"/>
          <w:szCs w:val="30"/>
          <w:color w:val="494B4D"/>
          <w:spacing w:val="0"/>
          <w:w w:val="100"/>
          <w:i/>
          <w:position w:val="-30"/>
        </w:rPr>
        <w:t>}</w:t>
      </w:r>
      <w:r>
        <w:rPr>
          <w:rFonts w:ascii="Times New Roman" w:hAnsi="Times New Roman" w:cs="Times New Roman" w:eastAsia="Times New Roman"/>
          <w:sz w:val="30"/>
          <w:szCs w:val="30"/>
          <w:color w:val="494B4D"/>
          <w:spacing w:val="-65"/>
          <w:w w:val="100"/>
          <w:i/>
          <w:position w:val="-3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494B4D"/>
          <w:spacing w:val="0"/>
          <w:w w:val="100"/>
          <w:i/>
          <w:position w:val="-30"/>
        </w:rPr>
        <w:tab/>
      </w:r>
      <w:r>
        <w:rPr>
          <w:rFonts w:ascii="Times New Roman" w:hAnsi="Times New Roman" w:cs="Times New Roman" w:eastAsia="Times New Roman"/>
          <w:sz w:val="30"/>
          <w:szCs w:val="30"/>
          <w:color w:val="494B4D"/>
          <w:spacing w:val="0"/>
          <w:w w:val="100"/>
          <w:i/>
          <w:position w:val="-30"/>
        </w:rPr>
        <w:t>ı</w:t>
      </w:r>
      <w:r>
        <w:rPr>
          <w:rFonts w:ascii="Times New Roman" w:hAnsi="Times New Roman" w:cs="Times New Roman" w:eastAsia="Times New Roman"/>
          <w:sz w:val="30"/>
          <w:szCs w:val="30"/>
          <w:color w:val="494B4D"/>
          <w:spacing w:val="5"/>
          <w:w w:val="100"/>
          <w:i/>
          <w:position w:val="-3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494B4D"/>
          <w:spacing w:val="0"/>
          <w:w w:val="103"/>
          <w:i/>
          <w:position w:val="-30"/>
        </w:rPr>
        <w:t>Oii</w:t>
      </w:r>
      <w:r>
        <w:rPr>
          <w:rFonts w:ascii="Times New Roman" w:hAnsi="Times New Roman" w:cs="Times New Roman" w:eastAsia="Times New Roman"/>
          <w:sz w:val="30"/>
          <w:szCs w:val="3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300" w:bottom="280" w:left="240" w:right="200"/>
          <w:cols w:num="2" w:equalWidth="0">
            <w:col w:w="443" w:space="1542"/>
            <w:col w:w="9495"/>
          </w:cols>
        </w:sectPr>
      </w:pPr>
      <w:rPr/>
    </w:p>
    <w:p>
      <w:pPr>
        <w:spacing w:before="0" w:after="0" w:line="401" w:lineRule="exact"/>
        <w:ind w:left="280" w:right="-20"/>
        <w:jc w:val="left"/>
        <w:tabs>
          <w:tab w:pos="4600" w:val="left"/>
        </w:tabs>
        <w:rPr>
          <w:rFonts w:ascii="Times New Roman" w:hAnsi="Times New Roman" w:cs="Times New Roman" w:eastAsia="Times New Roman"/>
          <w:sz w:val="142"/>
          <w:szCs w:val="142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8.172323pt;margin-top:.437791pt;width:5.8pt;height:8pt;mso-position-horizontal-relative:page;mso-position-vertical-relative:paragraph;z-index:-14979" type="#_x0000_t202" filled="f" stroked="f">
            <v:textbox inset="0,0,0,0">
              <w:txbxContent>
                <w:p>
                  <w:pPr>
                    <w:spacing w:before="0" w:after="0" w:line="160" w:lineRule="exact"/>
                    <w:ind w:right="-64"/>
                    <w:jc w:val="left"/>
                    <w:rPr>
                      <w:rFonts w:ascii="Times New Roman" w:hAnsi="Times New Roman" w:cs="Times New Roman" w:eastAsia="Times New Roman"/>
                      <w:sz w:val="16"/>
                      <w:szCs w:val="16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6"/>
                      <w:szCs w:val="16"/>
                      <w:color w:val="242424"/>
                      <w:spacing w:val="0"/>
                      <w:w w:val="145"/>
                    </w:rPr>
                    <w:t>o</w:t>
                  </w:r>
                  <w:r>
                    <w:rPr>
                      <w:rFonts w:ascii="Times New Roman" w:hAnsi="Times New Roman" w:cs="Times New Roman" w:eastAsia="Times New Roman"/>
                      <w:sz w:val="16"/>
                      <w:szCs w:val="16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Courier New" w:hAnsi="Courier New" w:cs="Courier New" w:eastAsia="Courier New"/>
          <w:sz w:val="21"/>
          <w:szCs w:val="21"/>
          <w:color w:val="242424"/>
          <w:spacing w:val="0"/>
          <w:w w:val="100"/>
          <w:i/>
          <w:position w:val="-5"/>
        </w:rPr>
        <w:t>.Q</w:t>
      </w:r>
      <w:r>
        <w:rPr>
          <w:rFonts w:ascii="Courier New" w:hAnsi="Courier New" w:cs="Courier New" w:eastAsia="Courier New"/>
          <w:sz w:val="21"/>
          <w:szCs w:val="21"/>
          <w:color w:val="242424"/>
          <w:spacing w:val="0"/>
          <w:w w:val="100"/>
          <w:i/>
          <w:position w:val="-5"/>
        </w:rPr>
        <w:tab/>
      </w:r>
      <w:r>
        <w:rPr>
          <w:rFonts w:ascii="Courier New" w:hAnsi="Courier New" w:cs="Courier New" w:eastAsia="Courier New"/>
          <w:sz w:val="21"/>
          <w:szCs w:val="21"/>
          <w:color w:val="242424"/>
          <w:spacing w:val="0"/>
          <w:w w:val="100"/>
          <w:i/>
          <w:position w:val="-5"/>
        </w:rPr>
      </w:r>
      <w:r>
        <w:rPr>
          <w:rFonts w:ascii="Times New Roman" w:hAnsi="Times New Roman" w:cs="Times New Roman" w:eastAsia="Times New Roman"/>
          <w:sz w:val="142"/>
          <w:szCs w:val="142"/>
          <w:color w:val="1C2690"/>
          <w:spacing w:val="-73"/>
          <w:w w:val="123"/>
          <w:i/>
          <w:position w:val="-82"/>
        </w:rPr>
        <w:t>a</w:t>
      </w:r>
      <w:r>
        <w:rPr>
          <w:rFonts w:ascii="Times New Roman" w:hAnsi="Times New Roman" w:cs="Times New Roman" w:eastAsia="Times New Roman"/>
          <w:sz w:val="142"/>
          <w:szCs w:val="142"/>
          <w:color w:val="2D2F69"/>
          <w:spacing w:val="0"/>
          <w:w w:val="48"/>
          <w:i/>
          <w:position w:val="-82"/>
        </w:rPr>
        <w:t>z</w:t>
      </w:r>
      <w:r>
        <w:rPr>
          <w:rFonts w:ascii="Times New Roman" w:hAnsi="Times New Roman" w:cs="Times New Roman" w:eastAsia="Times New Roman"/>
          <w:sz w:val="142"/>
          <w:szCs w:val="142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300" w:bottom="280" w:left="240" w:right="200"/>
        </w:sectPr>
      </w:pPr>
      <w:rPr/>
    </w:p>
    <w:p>
      <w:pPr>
        <w:spacing w:before="0" w:after="0" w:line="292" w:lineRule="exact"/>
        <w:ind w:left="261" w:right="-83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42424"/>
          <w:spacing w:val="-10"/>
          <w:w w:val="52"/>
          <w:position w:val="-2"/>
        </w:rPr>
        <w:t>.</w:t>
      </w:r>
      <w:r>
        <w:rPr>
          <w:rFonts w:ascii="Times New Roman" w:hAnsi="Times New Roman" w:cs="Times New Roman" w:eastAsia="Times New Roman"/>
          <w:sz w:val="25"/>
          <w:szCs w:val="25"/>
          <w:color w:val="242424"/>
          <w:spacing w:val="-113"/>
          <w:w w:val="51"/>
          <w:position w:val="3"/>
        </w:rPr>
        <w:t>&lt;</w:t>
      </w:r>
      <w:r>
        <w:rPr>
          <w:rFonts w:ascii="Times New Roman" w:hAnsi="Times New Roman" w:cs="Times New Roman" w:eastAsia="Times New Roman"/>
          <w:sz w:val="20"/>
          <w:szCs w:val="20"/>
          <w:color w:val="242424"/>
          <w:spacing w:val="0"/>
          <w:w w:val="52"/>
          <w:position w:val="-2"/>
        </w:rPr>
        <w:t>..</w:t>
      </w:r>
      <w:r>
        <w:rPr>
          <w:rFonts w:ascii="Times New Roman" w:hAnsi="Times New Roman" w:cs="Times New Roman" w:eastAsia="Times New Roman"/>
          <w:sz w:val="20"/>
          <w:szCs w:val="20"/>
          <w:color w:val="242424"/>
          <w:spacing w:val="-17"/>
          <w:w w:val="52"/>
          <w:position w:val="-2"/>
        </w:rPr>
        <w:t>.</w:t>
      </w:r>
      <w:r>
        <w:rPr>
          <w:rFonts w:ascii="Times New Roman" w:hAnsi="Times New Roman" w:cs="Times New Roman" w:eastAsia="Times New Roman"/>
          <w:sz w:val="25"/>
          <w:szCs w:val="25"/>
          <w:color w:val="242424"/>
          <w:spacing w:val="-47"/>
          <w:w w:val="52"/>
          <w:position w:val="3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color w:val="242424"/>
          <w:spacing w:val="0"/>
          <w:w w:val="52"/>
          <w:position w:val="-2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242424"/>
          <w:spacing w:val="-30"/>
          <w:w w:val="52"/>
          <w:position w:val="-2"/>
        </w:rPr>
        <w:t>.</w:t>
      </w:r>
      <w:r>
        <w:rPr>
          <w:rFonts w:ascii="Times New Roman" w:hAnsi="Times New Roman" w:cs="Times New Roman" w:eastAsia="Times New Roman"/>
          <w:sz w:val="25"/>
          <w:szCs w:val="25"/>
          <w:color w:val="242424"/>
          <w:spacing w:val="-23"/>
          <w:w w:val="51"/>
          <w:position w:val="3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242424"/>
          <w:spacing w:val="0"/>
          <w:w w:val="52"/>
          <w:position w:val="-2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72" w:after="0" w:line="198" w:lineRule="exact"/>
        <w:ind w:right="-71"/>
        <w:jc w:val="left"/>
        <w:tabs>
          <w:tab w:pos="720" w:val="left"/>
        </w:tabs>
        <w:rPr>
          <w:rFonts w:ascii="Arial" w:hAnsi="Arial" w:cs="Arial" w:eastAsia="Arial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1"/>
          <w:szCs w:val="21"/>
          <w:color w:val="3B3B3B"/>
          <w:w w:val="87"/>
          <w:position w:val="-4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-24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A8A8AA"/>
          <w:spacing w:val="4"/>
          <w:w w:val="100"/>
          <w:position w:val="-4"/>
        </w:rPr>
        <w:t>r</w:t>
      </w:r>
      <w:r>
        <w:rPr>
          <w:rFonts w:ascii="Times New Roman" w:hAnsi="Times New Roman" w:cs="Times New Roman" w:eastAsia="Times New Roman"/>
          <w:sz w:val="21"/>
          <w:szCs w:val="21"/>
          <w:color w:val="838585"/>
          <w:spacing w:val="0"/>
          <w:w w:val="100"/>
          <w:position w:val="-4"/>
        </w:rPr>
        <w:t>d</w:t>
      </w:r>
      <w:r>
        <w:rPr>
          <w:rFonts w:ascii="Times New Roman" w:hAnsi="Times New Roman" w:cs="Times New Roman" w:eastAsia="Times New Roman"/>
          <w:sz w:val="21"/>
          <w:szCs w:val="21"/>
          <w:color w:val="838585"/>
          <w:spacing w:val="-38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838585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21"/>
          <w:szCs w:val="21"/>
          <w:color w:val="838585"/>
          <w:spacing w:val="0"/>
          <w:w w:val="100"/>
          <w:position w:val="-4"/>
        </w:rPr>
      </w:r>
      <w:r>
        <w:rPr>
          <w:rFonts w:ascii="Arial" w:hAnsi="Arial" w:cs="Arial" w:eastAsia="Arial"/>
          <w:sz w:val="20"/>
          <w:szCs w:val="20"/>
          <w:color w:val="838585"/>
          <w:spacing w:val="-10"/>
          <w:w w:val="126"/>
          <w:b/>
          <w:bCs/>
          <w:position w:val="-3"/>
        </w:rPr>
        <w:t>I</w:t>
      </w:r>
      <w:r>
        <w:rPr>
          <w:rFonts w:ascii="Arial" w:hAnsi="Arial" w:cs="Arial" w:eastAsia="Arial"/>
          <w:sz w:val="20"/>
          <w:szCs w:val="20"/>
          <w:color w:val="242424"/>
          <w:spacing w:val="0"/>
          <w:w w:val="126"/>
          <w:b/>
          <w:bCs/>
          <w:position w:val="-3"/>
        </w:rPr>
        <w:t>L</w:t>
      </w:r>
      <w:r>
        <w:rPr>
          <w:rFonts w:ascii="Arial" w:hAnsi="Arial" w:cs="Arial" w:eastAsia="Arial"/>
          <w:sz w:val="20"/>
          <w:szCs w:val="20"/>
          <w:color w:val="242424"/>
          <w:spacing w:val="3"/>
          <w:w w:val="126"/>
          <w:b/>
          <w:bCs/>
          <w:position w:val="-3"/>
        </w:rPr>
        <w:t> </w:t>
      </w:r>
      <w:r>
        <w:rPr>
          <w:rFonts w:ascii="Arial" w:hAnsi="Arial" w:cs="Arial" w:eastAsia="Arial"/>
          <w:sz w:val="20"/>
          <w:szCs w:val="20"/>
          <w:color w:val="242424"/>
          <w:spacing w:val="0"/>
          <w:w w:val="126"/>
          <w:b/>
          <w:bCs/>
          <w:position w:val="-3"/>
        </w:rPr>
        <w:t>!RIM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57" w:lineRule="exact"/>
        <w:ind w:left="505" w:right="885"/>
        <w:jc w:val="center"/>
        <w:rPr>
          <w:rFonts w:ascii="Times New Roman" w:hAnsi="Times New Roman" w:cs="Times New Roman" w:eastAsia="Times New Roman"/>
          <w:sz w:val="26"/>
          <w:szCs w:val="26"/>
        </w:rPr>
      </w:pPr>
      <w:rPr/>
      <w:r>
        <w:rPr>
          <w:rFonts w:ascii="Times New Roman" w:hAnsi="Times New Roman" w:cs="Times New Roman" w:eastAsia="Times New Roman"/>
          <w:sz w:val="26"/>
          <w:szCs w:val="26"/>
          <w:color w:val="838585"/>
          <w:spacing w:val="0"/>
          <w:w w:val="62"/>
          <w:position w:val="-12"/>
        </w:rPr>
        <w:t>..</w:t>
      </w:r>
      <w:r>
        <w:rPr>
          <w:rFonts w:ascii="Times New Roman" w:hAnsi="Times New Roman" w:cs="Times New Roman" w:eastAsia="Times New Roman"/>
          <w:sz w:val="26"/>
          <w:szCs w:val="26"/>
          <w:color w:val="000000"/>
          <w:spacing w:val="0"/>
          <w:w w:val="100"/>
          <w:position w:val="0"/>
        </w:rPr>
      </w:r>
    </w:p>
    <w:p>
      <w:pPr>
        <w:spacing w:before="9" w:after="0" w:line="240" w:lineRule="exact"/>
        <w:jc w:val="left"/>
        <w:rPr>
          <w:sz w:val="24"/>
          <w:szCs w:val="24"/>
        </w:rPr>
      </w:pPr>
      <w:rPr/>
      <w:r>
        <w:rPr/>
        <w:br w:type="column"/>
      </w:r>
      <w:r>
        <w:rPr>
          <w:sz w:val="24"/>
          <w:szCs w:val="24"/>
        </w:rPr>
      </w:r>
    </w:p>
    <w:p>
      <w:pPr>
        <w:spacing w:before="0" w:after="0" w:line="78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-11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33"/>
          <w:w w:val="100"/>
          <w:position w:val="-1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-39"/>
          <w:w w:val="105"/>
          <w:position w:val="-11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-41"/>
          <w:w w:val="116"/>
          <w:position w:val="-1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BDBDBF"/>
          <w:spacing w:val="-31"/>
          <w:w w:val="93"/>
          <w:position w:val="-1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-103"/>
          <w:w w:val="101"/>
          <w:position w:val="-1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-27"/>
          <w:w w:val="116"/>
          <w:position w:val="-1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A8A8AA"/>
          <w:spacing w:val="-3"/>
          <w:w w:val="163"/>
          <w:position w:val="-1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-11"/>
        </w:rPr>
        <w:t>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300" w:bottom="280" w:left="240" w:right="200"/>
          <w:cols w:num="3" w:equalWidth="0">
            <w:col w:w="444" w:space="1546"/>
            <w:col w:w="1570" w:space="4891"/>
            <w:col w:w="3029"/>
          </w:cols>
        </w:sectPr>
      </w:pPr>
      <w:rPr/>
    </w:p>
    <w:p>
      <w:pPr>
        <w:spacing w:before="27" w:after="0" w:line="199" w:lineRule="exact"/>
        <w:ind w:right="-20"/>
        <w:jc w:val="righ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BDBDBF"/>
          <w:w w:val="79"/>
          <w:position w:val="-2"/>
        </w:rPr>
        <w:t>,·,</w:t>
      </w:r>
      <w:r>
        <w:rPr>
          <w:rFonts w:ascii="Times New Roman" w:hAnsi="Times New Roman" w:cs="Times New Roman" w:eastAsia="Times New Roman"/>
          <w:sz w:val="19"/>
          <w:szCs w:val="19"/>
          <w:color w:val="BDBDBF"/>
          <w:spacing w:val="-2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B4D"/>
          <w:spacing w:val="0"/>
          <w:w w:val="100"/>
          <w:position w:val="-2"/>
        </w:rPr>
        <w:t>\i</w:t>
      </w:r>
      <w:r>
        <w:rPr>
          <w:rFonts w:ascii="Times New Roman" w:hAnsi="Times New Roman" w:cs="Times New Roman" w:eastAsia="Times New Roman"/>
          <w:sz w:val="19"/>
          <w:szCs w:val="19"/>
          <w:color w:val="494B4D"/>
          <w:spacing w:val="0"/>
          <w:w w:val="100"/>
          <w:position w:val="-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94B4D"/>
          <w:spacing w:val="-17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19"/>
          <w:position w:val="-2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26" w:lineRule="exact"/>
        <w:ind w:right="-20"/>
        <w:jc w:val="left"/>
        <w:rPr>
          <w:rFonts w:ascii="Arial" w:hAnsi="Arial" w:cs="Arial" w:eastAsia="Arial"/>
          <w:sz w:val="19"/>
          <w:szCs w:val="19"/>
        </w:rPr>
      </w:pPr>
      <w:rPr/>
      <w:r>
        <w:rPr/>
        <w:br w:type="column"/>
      </w:r>
      <w:r>
        <w:rPr>
          <w:rFonts w:ascii="Arial" w:hAnsi="Arial" w:cs="Arial" w:eastAsia="Arial"/>
          <w:sz w:val="19"/>
          <w:szCs w:val="19"/>
          <w:color w:val="838585"/>
          <w:spacing w:val="0"/>
          <w:w w:val="100"/>
          <w:b/>
          <w:bCs/>
          <w:position w:val="-4"/>
        </w:rPr>
        <w:t>e</w:t>
      </w:r>
      <w:r>
        <w:rPr>
          <w:rFonts w:ascii="Arial" w:hAnsi="Arial" w:cs="Arial" w:eastAsia="Arial"/>
          <w:sz w:val="19"/>
          <w:szCs w:val="19"/>
          <w:color w:val="838585"/>
          <w:spacing w:val="18"/>
          <w:w w:val="100"/>
          <w:b/>
          <w:bCs/>
          <w:position w:val="-4"/>
        </w:rPr>
        <w:t> </w:t>
      </w:r>
      <w:r>
        <w:rPr>
          <w:rFonts w:ascii="Arial" w:hAnsi="Arial" w:cs="Arial" w:eastAsia="Arial"/>
          <w:sz w:val="27"/>
          <w:szCs w:val="27"/>
          <w:color w:val="626467"/>
          <w:spacing w:val="-34"/>
          <w:w w:val="53"/>
          <w:position w:val="-4"/>
        </w:rPr>
        <w:t>·</w:t>
      </w:r>
      <w:r>
        <w:rPr>
          <w:rFonts w:ascii="Arial" w:hAnsi="Arial" w:cs="Arial" w:eastAsia="Arial"/>
          <w:sz w:val="27"/>
          <w:szCs w:val="27"/>
          <w:color w:val="494B4D"/>
          <w:spacing w:val="-13"/>
          <w:w w:val="160"/>
          <w:position w:val="-4"/>
        </w:rPr>
        <w:t>ı</w:t>
      </w:r>
      <w:r>
        <w:rPr>
          <w:rFonts w:ascii="Arial" w:hAnsi="Arial" w:cs="Arial" w:eastAsia="Arial"/>
          <w:sz w:val="27"/>
          <w:szCs w:val="27"/>
          <w:color w:val="626467"/>
          <w:spacing w:val="0"/>
          <w:w w:val="105"/>
          <w:position w:val="-4"/>
        </w:rPr>
        <w:t>.</w:t>
      </w:r>
      <w:r>
        <w:rPr>
          <w:rFonts w:ascii="Arial" w:hAnsi="Arial" w:cs="Arial" w:eastAsia="Arial"/>
          <w:sz w:val="27"/>
          <w:szCs w:val="27"/>
          <w:color w:val="626467"/>
          <w:spacing w:val="-46"/>
          <w:w w:val="100"/>
          <w:position w:val="-4"/>
        </w:rPr>
        <w:t> </w:t>
      </w:r>
      <w:r>
        <w:rPr>
          <w:rFonts w:ascii="Arial" w:hAnsi="Arial" w:cs="Arial" w:eastAsia="Arial"/>
          <w:sz w:val="19"/>
          <w:szCs w:val="19"/>
          <w:color w:val="494B4D"/>
          <w:spacing w:val="0"/>
          <w:w w:val="106"/>
          <w:b/>
          <w:bCs/>
          <w:position w:val="-4"/>
        </w:rPr>
        <w:t>Posta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300" w:bottom="280" w:left="240" w:right="200"/>
          <w:cols w:num="2" w:equalWidth="0">
            <w:col w:w="2184" w:space="627"/>
            <w:col w:w="8669"/>
          </w:cols>
        </w:sectPr>
      </w:pPr>
      <w:rPr/>
    </w:p>
    <w:p>
      <w:pPr>
        <w:spacing w:before="84" w:after="0" w:line="240" w:lineRule="auto"/>
        <w:ind w:left="2081" w:right="-83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56.539673pt;margin-top:4.4932pt;width:2.887246pt;height:33pt;mso-position-horizontal-relative:page;mso-position-vertical-relative:paragraph;z-index:-14978" type="#_x0000_t202" filled="f" stroked="f">
            <v:textbox inset="0,0,0,0">
              <w:txbxContent>
                <w:p>
                  <w:pPr>
                    <w:spacing w:before="0" w:after="0" w:line="660" w:lineRule="exact"/>
                    <w:ind w:right="-139"/>
                    <w:jc w:val="left"/>
                    <w:rPr>
                      <w:rFonts w:ascii="Arial" w:hAnsi="Arial" w:cs="Arial" w:eastAsia="Arial"/>
                      <w:sz w:val="66"/>
                      <w:szCs w:val="66"/>
                    </w:rPr>
                  </w:pPr>
                  <w:rPr/>
                  <w:r>
                    <w:rPr>
                      <w:rFonts w:ascii="Arial" w:hAnsi="Arial" w:cs="Arial" w:eastAsia="Arial"/>
                      <w:sz w:val="66"/>
                      <w:szCs w:val="66"/>
                      <w:color w:val="A8A8AA"/>
                      <w:spacing w:val="-45"/>
                      <w:w w:val="71"/>
                      <w:position w:val="-1"/>
                    </w:rPr>
                    <w:t>'</w:t>
                  </w:r>
                  <w:r>
                    <w:rPr>
                      <w:rFonts w:ascii="Arial" w:hAnsi="Arial" w:cs="Arial" w:eastAsia="Arial"/>
                      <w:sz w:val="66"/>
                      <w:szCs w:val="66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1"/>
          <w:szCs w:val="21"/>
          <w:color w:val="242424"/>
          <w:w w:val="103"/>
        </w:rPr>
        <w:t>Gru</w:t>
      </w:r>
      <w:r>
        <w:rPr>
          <w:rFonts w:ascii="Times New Roman" w:hAnsi="Times New Roman" w:cs="Times New Roman" w:eastAsia="Times New Roman"/>
          <w:sz w:val="21"/>
          <w:szCs w:val="21"/>
          <w:color w:val="242424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626467"/>
          <w:spacing w:val="0"/>
          <w:w w:val="65"/>
        </w:rPr>
        <w:t>P,</w:t>
      </w:r>
      <w:r>
        <w:rPr>
          <w:rFonts w:ascii="Times New Roman" w:hAnsi="Times New Roman" w:cs="Times New Roman" w:eastAsia="Times New Roman"/>
          <w:sz w:val="21"/>
          <w:szCs w:val="21"/>
          <w:color w:val="626467"/>
          <w:spacing w:val="28"/>
          <w:w w:val="65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838585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1"/>
          <w:szCs w:val="21"/>
          <w:color w:val="838585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1"/>
          <w:szCs w:val="21"/>
          <w:color w:val="838585"/>
          <w:spacing w:val="21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494B4D"/>
          <w:spacing w:val="0"/>
          <w:w w:val="103"/>
          <w:b/>
          <w:bCs/>
        </w:rPr>
        <w:t>Amir</w:t>
      </w:r>
      <w:r>
        <w:rPr>
          <w:rFonts w:ascii="Arial" w:hAnsi="Arial" w:cs="Arial" w:eastAsia="Arial"/>
          <w:sz w:val="19"/>
          <w:szCs w:val="19"/>
          <w:color w:val="494B4D"/>
          <w:spacing w:val="12"/>
          <w:w w:val="103"/>
          <w:b/>
          <w:bCs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D2F69"/>
          <w:spacing w:val="-196"/>
          <w:w w:val="486"/>
          <w:position w:val="-8"/>
        </w:rPr>
        <w:t>q</w:t>
      </w:r>
      <w:r>
        <w:rPr>
          <w:rFonts w:ascii="Times New Roman" w:hAnsi="Times New Roman" w:cs="Times New Roman" w:eastAsia="Times New Roman"/>
          <w:sz w:val="19"/>
          <w:szCs w:val="19"/>
          <w:color w:val="2D2F69"/>
          <w:spacing w:val="1"/>
          <w:w w:val="486"/>
          <w:position w:val="-8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9"/>
          <w:position w:val="-8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8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1"/>
          <w:w w:val="100"/>
          <w:position w:val="-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3"/>
          <w:position w:val="-8"/>
        </w:rPr>
        <w:t>ALlŞKAN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443" w:lineRule="exact"/>
        <w:ind w:right="-152"/>
        <w:jc w:val="left"/>
        <w:rPr>
          <w:rFonts w:ascii="Times New Roman" w:hAnsi="Times New Roman" w:cs="Times New Roman" w:eastAsia="Times New Roman"/>
          <w:sz w:val="33"/>
          <w:szCs w:val="33"/>
        </w:rPr>
      </w:pPr>
      <w:rPr/>
      <w:r>
        <w:rPr/>
        <w:br w:type="column"/>
      </w:r>
      <w:r>
        <w:rPr>
          <w:rFonts w:ascii="Arial" w:hAnsi="Arial" w:cs="Arial" w:eastAsia="Arial"/>
          <w:sz w:val="66"/>
          <w:szCs w:val="66"/>
          <w:color w:val="626467"/>
          <w:spacing w:val="-123"/>
          <w:w w:val="202"/>
          <w:position w:val="-27"/>
        </w:rPr>
        <w:t>:</w:t>
      </w:r>
      <w:r>
        <w:rPr>
          <w:rFonts w:ascii="Arial" w:hAnsi="Arial" w:cs="Arial" w:eastAsia="Arial"/>
          <w:sz w:val="66"/>
          <w:szCs w:val="66"/>
          <w:color w:val="838585"/>
          <w:spacing w:val="-100"/>
          <w:w w:val="158"/>
          <w:position w:val="-27"/>
        </w:rPr>
        <w:t>:</w:t>
      </w:r>
      <w:r>
        <w:rPr>
          <w:rFonts w:ascii="Arial" w:hAnsi="Arial" w:cs="Arial" w:eastAsia="Arial"/>
          <w:sz w:val="66"/>
          <w:szCs w:val="66"/>
          <w:color w:val="3F4687"/>
          <w:spacing w:val="0"/>
          <w:w w:val="87"/>
          <w:position w:val="-27"/>
        </w:rPr>
        <w:t>:;:</w:t>
      </w:r>
      <w:r>
        <w:rPr>
          <w:rFonts w:ascii="Arial" w:hAnsi="Arial" w:cs="Arial" w:eastAsia="Arial"/>
          <w:sz w:val="66"/>
          <w:szCs w:val="66"/>
          <w:color w:val="3F4687"/>
          <w:spacing w:val="-58"/>
          <w:w w:val="87"/>
          <w:position w:val="-27"/>
        </w:rPr>
        <w:t>ı</w:t>
      </w:r>
      <w:r>
        <w:rPr>
          <w:rFonts w:ascii="Times New Roman" w:hAnsi="Times New Roman" w:cs="Times New Roman" w:eastAsia="Times New Roman"/>
          <w:sz w:val="33"/>
          <w:szCs w:val="33"/>
          <w:color w:val="626467"/>
          <w:spacing w:val="-33"/>
          <w:w w:val="107"/>
          <w:position w:val="9"/>
        </w:rPr>
        <w:t>.</w:t>
      </w:r>
      <w:r>
        <w:rPr>
          <w:rFonts w:ascii="Times New Roman" w:hAnsi="Times New Roman" w:cs="Times New Roman" w:eastAsia="Times New Roman"/>
          <w:sz w:val="33"/>
          <w:szCs w:val="33"/>
          <w:color w:val="838585"/>
          <w:spacing w:val="0"/>
          <w:w w:val="84"/>
          <w:position w:val="9"/>
        </w:rPr>
        <w:t>·</w:t>
      </w:r>
      <w:r>
        <w:rPr>
          <w:rFonts w:ascii="Times New Roman" w:hAnsi="Times New Roman" w:cs="Times New Roman" w:eastAsia="Times New Roman"/>
          <w:sz w:val="33"/>
          <w:szCs w:val="33"/>
          <w:color w:val="000000"/>
          <w:spacing w:val="0"/>
          <w:w w:val="100"/>
          <w:position w:val="0"/>
        </w:rPr>
      </w:r>
    </w:p>
    <w:p>
      <w:pPr>
        <w:spacing w:before="0" w:after="0" w:line="337" w:lineRule="exact"/>
        <w:ind w:left="45" w:right="-20"/>
        <w:jc w:val="left"/>
        <w:rPr>
          <w:rFonts w:ascii="Times New Roman" w:hAnsi="Times New Roman" w:cs="Times New Roman" w:eastAsia="Times New Roman"/>
          <w:sz w:val="33"/>
          <w:szCs w:val="33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33"/>
          <w:szCs w:val="33"/>
          <w:color w:val="494B4D"/>
          <w:spacing w:val="0"/>
          <w:w w:val="63"/>
        </w:rPr>
        <w:t>&lt;t</w:t>
      </w:r>
      <w:r>
        <w:rPr>
          <w:rFonts w:ascii="Times New Roman" w:hAnsi="Times New Roman" w:cs="Times New Roman" w:eastAsia="Times New Roman"/>
          <w:sz w:val="33"/>
          <w:szCs w:val="33"/>
          <w:color w:val="494B4D"/>
          <w:spacing w:val="0"/>
          <w:w w:val="63"/>
        </w:rPr>
        <w:t>f</w:t>
      </w:r>
      <w:r>
        <w:rPr>
          <w:rFonts w:ascii="Times New Roman" w:hAnsi="Times New Roman" w:cs="Times New Roman" w:eastAsia="Times New Roman"/>
          <w:sz w:val="33"/>
          <w:szCs w:val="33"/>
          <w:color w:val="494B4D"/>
          <w:spacing w:val="0"/>
          <w:w w:val="63"/>
        </w:rPr>
        <w:t> </w:t>
      </w:r>
      <w:r>
        <w:rPr>
          <w:rFonts w:ascii="Times New Roman" w:hAnsi="Times New Roman" w:cs="Times New Roman" w:eastAsia="Times New Roman"/>
          <w:sz w:val="33"/>
          <w:szCs w:val="33"/>
          <w:color w:val="494B4D"/>
          <w:spacing w:val="16"/>
          <w:w w:val="63"/>
        </w:rPr>
        <w:t> </w:t>
      </w:r>
      <w:r>
        <w:rPr>
          <w:rFonts w:ascii="Times New Roman" w:hAnsi="Times New Roman" w:cs="Times New Roman" w:eastAsia="Times New Roman"/>
          <w:sz w:val="33"/>
          <w:szCs w:val="33"/>
          <w:color w:val="242424"/>
          <w:spacing w:val="0"/>
          <w:w w:val="146"/>
        </w:rPr>
        <w:t>f</w:t>
      </w:r>
      <w:r>
        <w:rPr>
          <w:rFonts w:ascii="Times New Roman" w:hAnsi="Times New Roman" w:cs="Times New Roman" w:eastAsia="Times New Roman"/>
          <w:sz w:val="33"/>
          <w:szCs w:val="33"/>
          <w:color w:val="242424"/>
          <w:spacing w:val="-43"/>
          <w:w w:val="100"/>
        </w:rPr>
        <w:t> </w:t>
      </w:r>
      <w:r>
        <w:rPr>
          <w:rFonts w:ascii="Times New Roman" w:hAnsi="Times New Roman" w:cs="Times New Roman" w:eastAsia="Times New Roman"/>
          <w:sz w:val="33"/>
          <w:szCs w:val="33"/>
          <w:color w:val="494B4D"/>
          <w:spacing w:val="0"/>
          <w:w w:val="263"/>
        </w:rPr>
        <w:t>'</w:t>
      </w:r>
      <w:r>
        <w:rPr>
          <w:rFonts w:ascii="Times New Roman" w:hAnsi="Times New Roman" w:cs="Times New Roman" w:eastAsia="Times New Roman"/>
          <w:sz w:val="33"/>
          <w:szCs w:val="33"/>
          <w:color w:val="000000"/>
          <w:spacing w:val="0"/>
          <w:w w:val="100"/>
        </w:rPr>
      </w:r>
    </w:p>
    <w:p>
      <w:pPr>
        <w:spacing w:before="53" w:after="0" w:line="52" w:lineRule="exact"/>
        <w:ind w:left="1209" w:right="1172"/>
        <w:jc w:val="center"/>
        <w:rPr>
          <w:rFonts w:ascii="Arial" w:hAnsi="Arial" w:cs="Arial" w:eastAsia="Arial"/>
          <w:sz w:val="28"/>
          <w:szCs w:val="28"/>
        </w:rPr>
      </w:pPr>
      <w:rPr/>
      <w:r>
        <w:rPr>
          <w:rFonts w:ascii="Arial" w:hAnsi="Arial" w:cs="Arial" w:eastAsia="Arial"/>
          <w:sz w:val="28"/>
          <w:szCs w:val="28"/>
          <w:color w:val="A8A8AA"/>
          <w:spacing w:val="0"/>
          <w:w w:val="90"/>
          <w:position w:val="-22"/>
        </w:rPr>
        <w:t>"</w:t>
      </w:r>
      <w:r>
        <w:rPr>
          <w:rFonts w:ascii="Arial" w:hAnsi="Arial" w:cs="Arial" w:eastAsia="Arial"/>
          <w:sz w:val="28"/>
          <w:szCs w:val="28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type w:val="continuous"/>
          <w:pgSz w:w="11920" w:h="16840"/>
          <w:pgMar w:top="300" w:bottom="280" w:left="240" w:right="200"/>
          <w:cols w:num="3" w:equalWidth="0">
            <w:col w:w="6303" w:space="1387"/>
            <w:col w:w="1077" w:space="123"/>
            <w:col w:w="2590"/>
          </w:cols>
        </w:sectPr>
      </w:pPr>
      <w:rPr/>
    </w:p>
    <w:p>
      <w:pPr>
        <w:spacing w:before="0" w:after="0" w:line="215" w:lineRule="exact"/>
        <w:ind w:left="4798" w:right="-20"/>
        <w:jc w:val="left"/>
        <w:tabs>
          <w:tab w:pos="90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2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39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2"/>
        </w:rPr>
        <w:t>Eri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-45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9"/>
          <w:szCs w:val="19"/>
          <w:color w:val="A8A8AA"/>
          <w:spacing w:val="0"/>
          <w:w w:val="103"/>
          <w:position w:val="-4"/>
        </w:rPr>
        <w:t>,;-;</w:t>
      </w:r>
      <w:r>
        <w:rPr>
          <w:rFonts w:ascii="Times New Roman" w:hAnsi="Times New Roman" w:cs="Times New Roman" w:eastAsia="Times New Roman"/>
          <w:sz w:val="19"/>
          <w:szCs w:val="19"/>
          <w:color w:val="6D7595"/>
          <w:spacing w:val="0"/>
          <w:w w:val="49"/>
          <w:position w:val="-4"/>
        </w:rPr>
        <w:t>..,;:.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96" w:lineRule="exact"/>
        <w:ind w:right="1251"/>
        <w:jc w:val="right"/>
        <w:tabs>
          <w:tab w:pos="360" w:val="left"/>
        </w:tabs>
        <w:rPr>
          <w:rFonts w:ascii="Arial" w:hAnsi="Arial" w:cs="Arial" w:eastAsia="Arial"/>
          <w:sz w:val="25"/>
          <w:szCs w:val="25"/>
        </w:rPr>
      </w:pPr>
      <w:rPr/>
      <w:r>
        <w:rPr>
          <w:rFonts w:ascii="Arial" w:hAnsi="Arial" w:cs="Arial" w:eastAsia="Arial"/>
          <w:sz w:val="25"/>
          <w:szCs w:val="25"/>
          <w:color w:val="838585"/>
          <w:w w:val="47"/>
          <w:i/>
          <w:position w:val="-1"/>
        </w:rPr>
        <w:t>.:.</w:t>
      </w:r>
      <w:r>
        <w:rPr>
          <w:rFonts w:ascii="Arial" w:hAnsi="Arial" w:cs="Arial" w:eastAsia="Arial"/>
          <w:sz w:val="25"/>
          <w:szCs w:val="25"/>
          <w:color w:val="838585"/>
          <w:w w:val="100"/>
          <w:i/>
          <w:position w:val="-1"/>
        </w:rPr>
        <w:tab/>
      </w:r>
      <w:r>
        <w:rPr>
          <w:rFonts w:ascii="Arial" w:hAnsi="Arial" w:cs="Arial" w:eastAsia="Arial"/>
          <w:sz w:val="25"/>
          <w:szCs w:val="25"/>
          <w:color w:val="838585"/>
          <w:w w:val="100"/>
          <w:i/>
          <w:position w:val="-1"/>
        </w:rPr>
      </w:r>
      <w:r>
        <w:rPr>
          <w:rFonts w:ascii="Arial" w:hAnsi="Arial" w:cs="Arial" w:eastAsia="Arial"/>
          <w:sz w:val="25"/>
          <w:szCs w:val="25"/>
          <w:color w:val="838585"/>
          <w:spacing w:val="0"/>
          <w:w w:val="46"/>
          <w:position w:val="-1"/>
        </w:rPr>
        <w:t>,....</w:t>
      </w:r>
      <w:r>
        <w:rPr>
          <w:rFonts w:ascii="Arial" w:hAnsi="Arial" w:cs="Arial" w:eastAsia="Arial"/>
          <w:sz w:val="25"/>
          <w:szCs w:val="25"/>
          <w:color w:val="838585"/>
          <w:spacing w:val="0"/>
          <w:w w:val="46"/>
          <w:position w:val="-1"/>
        </w:rPr>
        <w:t>    </w:t>
      </w:r>
      <w:r>
        <w:rPr>
          <w:rFonts w:ascii="Arial" w:hAnsi="Arial" w:cs="Arial" w:eastAsia="Arial"/>
          <w:sz w:val="25"/>
          <w:szCs w:val="25"/>
          <w:color w:val="838585"/>
          <w:spacing w:val="12"/>
          <w:w w:val="46"/>
          <w:position w:val="-1"/>
        </w:rPr>
        <w:t> </w:t>
      </w:r>
      <w:r>
        <w:rPr>
          <w:rFonts w:ascii="Arial" w:hAnsi="Arial" w:cs="Arial" w:eastAsia="Arial"/>
          <w:sz w:val="25"/>
          <w:szCs w:val="25"/>
          <w:color w:val="626467"/>
          <w:spacing w:val="0"/>
          <w:w w:val="115"/>
          <w:b/>
          <w:bCs/>
          <w:position w:val="-1"/>
        </w:rPr>
        <w:t>UN</w:t>
      </w:r>
      <w:r>
        <w:rPr>
          <w:rFonts w:ascii="Arial" w:hAnsi="Arial" w:cs="Arial" w:eastAsia="Arial"/>
          <w:sz w:val="25"/>
          <w:szCs w:val="25"/>
          <w:color w:val="000000"/>
          <w:spacing w:val="0"/>
          <w:w w:val="100"/>
          <w:position w:val="0"/>
        </w:rPr>
      </w:r>
    </w:p>
    <w:p>
      <w:pPr>
        <w:spacing w:before="0" w:after="0" w:line="180" w:lineRule="exact"/>
        <w:ind w:right="1787"/>
        <w:jc w:val="right"/>
        <w:rPr>
          <w:rFonts w:ascii="Times New Roman" w:hAnsi="Times New Roman" w:cs="Times New Roman" w:eastAsia="Times New Roman"/>
          <w:sz w:val="36"/>
          <w:szCs w:val="36"/>
        </w:rPr>
      </w:pPr>
      <w:rPr/>
      <w:r>
        <w:rPr>
          <w:rFonts w:ascii="Times New Roman" w:hAnsi="Times New Roman" w:cs="Times New Roman" w:eastAsia="Times New Roman"/>
          <w:sz w:val="36"/>
          <w:szCs w:val="36"/>
          <w:color w:val="3F4687"/>
          <w:w w:val="97"/>
          <w:position w:val="-12"/>
        </w:rPr>
        <w:t>}tu</w:t>
      </w:r>
      <w:r>
        <w:rPr>
          <w:rFonts w:ascii="Times New Roman" w:hAnsi="Times New Roman" w:cs="Times New Roman" w:eastAsia="Times New Roman"/>
          <w:sz w:val="36"/>
          <w:szCs w:val="36"/>
          <w:color w:val="3F4687"/>
          <w:spacing w:val="-51"/>
          <w:w w:val="98"/>
          <w:position w:val="-12"/>
        </w:rPr>
        <w:t>.</w:t>
      </w:r>
      <w:r>
        <w:rPr>
          <w:rFonts w:ascii="Times New Roman" w:hAnsi="Times New Roman" w:cs="Times New Roman" w:eastAsia="Times New Roman"/>
          <w:sz w:val="36"/>
          <w:szCs w:val="36"/>
          <w:color w:val="626467"/>
          <w:spacing w:val="0"/>
          <w:w w:val="63"/>
          <w:position w:val="-12"/>
        </w:rPr>
        <w:t>)'</w:t>
      </w:r>
      <w:r>
        <w:rPr>
          <w:rFonts w:ascii="Times New Roman" w:hAnsi="Times New Roman" w:cs="Times New Roman" w:eastAsia="Times New Roman"/>
          <w:sz w:val="36"/>
          <w:szCs w:val="36"/>
          <w:color w:val="626467"/>
          <w:spacing w:val="3"/>
          <w:w w:val="62"/>
          <w:position w:val="-12"/>
        </w:rPr>
        <w:t>a</w:t>
      </w:r>
      <w:r>
        <w:rPr>
          <w:rFonts w:ascii="Times New Roman" w:hAnsi="Times New Roman" w:cs="Times New Roman" w:eastAsia="Times New Roman"/>
          <w:sz w:val="36"/>
          <w:szCs w:val="36"/>
          <w:color w:val="494B4D"/>
          <w:spacing w:val="2"/>
          <w:w w:val="35"/>
          <w:position w:val="-12"/>
        </w:rPr>
        <w:t>ı</w:t>
      </w:r>
      <w:r>
        <w:rPr>
          <w:rFonts w:ascii="Times New Roman" w:hAnsi="Times New Roman" w:cs="Times New Roman" w:eastAsia="Times New Roman"/>
          <w:sz w:val="36"/>
          <w:szCs w:val="36"/>
          <w:color w:val="626467"/>
          <w:spacing w:val="0"/>
          <w:w w:val="65"/>
          <w:position w:val="-12"/>
        </w:rPr>
        <w:t>ıii'i</w:t>
      </w:r>
      <w:r>
        <w:rPr>
          <w:rFonts w:ascii="Times New Roman" w:hAnsi="Times New Roman" w:cs="Times New Roman" w:eastAsia="Times New Roman"/>
          <w:sz w:val="36"/>
          <w:szCs w:val="36"/>
          <w:color w:val="626467"/>
          <w:spacing w:val="3"/>
          <w:w w:val="65"/>
          <w:position w:val="-12"/>
        </w:rPr>
        <w:t>a</w:t>
      </w:r>
      <w:r>
        <w:rPr>
          <w:rFonts w:ascii="Times New Roman" w:hAnsi="Times New Roman" w:cs="Times New Roman" w:eastAsia="Times New Roman"/>
          <w:sz w:val="36"/>
          <w:szCs w:val="36"/>
          <w:color w:val="494B4D"/>
          <w:spacing w:val="-3"/>
          <w:w w:val="33"/>
          <w:position w:val="-12"/>
        </w:rPr>
        <w:t>O</w:t>
      </w:r>
      <w:r>
        <w:rPr>
          <w:rFonts w:ascii="Times New Roman" w:hAnsi="Times New Roman" w:cs="Times New Roman" w:eastAsia="Times New Roman"/>
          <w:sz w:val="36"/>
          <w:szCs w:val="36"/>
          <w:color w:val="626467"/>
          <w:spacing w:val="0"/>
          <w:w w:val="33"/>
          <w:position w:val="-12"/>
        </w:rPr>
        <w:t>R</w:t>
      </w:r>
      <w:r>
        <w:rPr>
          <w:rFonts w:ascii="Times New Roman" w:hAnsi="Times New Roman" w:cs="Times New Roman" w:eastAsia="Times New Roman"/>
          <w:sz w:val="36"/>
          <w:szCs w:val="36"/>
          <w:color w:val="494B4D"/>
          <w:spacing w:val="-110"/>
          <w:w w:val="43"/>
          <w:position w:val="-12"/>
        </w:rPr>
        <w:t>n</w:t>
      </w:r>
      <w:r>
        <w:rPr>
          <w:rFonts w:ascii="Times New Roman" w:hAnsi="Times New Roman" w:cs="Times New Roman" w:eastAsia="Times New Roman"/>
          <w:sz w:val="36"/>
          <w:szCs w:val="36"/>
          <w:color w:val="626467"/>
          <w:spacing w:val="0"/>
          <w:w w:val="117"/>
          <w:position w:val="-12"/>
        </w:rPr>
        <w:t>;</w:t>
      </w:r>
      <w:r>
        <w:rPr>
          <w:rFonts w:ascii="Times New Roman" w:hAnsi="Times New Roman" w:cs="Times New Roman" w:eastAsia="Times New Roman"/>
          <w:sz w:val="36"/>
          <w:szCs w:val="36"/>
          <w:color w:val="3B3B3B"/>
          <w:spacing w:val="0"/>
          <w:w w:val="44"/>
          <w:position w:val="-12"/>
        </w:rPr>
        <w:t>cıı</w:t>
      </w:r>
      <w:r>
        <w:rPr>
          <w:rFonts w:ascii="Times New Roman" w:hAnsi="Times New Roman" w:cs="Times New Roman" w:eastAsia="Times New Roman"/>
          <w:sz w:val="36"/>
          <w:szCs w:val="36"/>
          <w:color w:val="000000"/>
          <w:spacing w:val="0"/>
          <w:w w:val="100"/>
          <w:position w:val="0"/>
        </w:rPr>
      </w:r>
    </w:p>
    <w:p>
      <w:pPr>
        <w:jc w:val="right"/>
        <w:spacing w:after="0"/>
        <w:sectPr>
          <w:type w:val="continuous"/>
          <w:pgSz w:w="11920" w:h="16840"/>
          <w:pgMar w:top="300" w:bottom="280" w:left="240" w:right="200"/>
        </w:sectPr>
      </w:pPr>
      <w:rPr/>
    </w:p>
    <w:p>
      <w:pPr>
        <w:spacing w:before="4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133" w:lineRule="exact"/>
        <w:ind w:left="271" w:right="-92"/>
        <w:jc w:val="left"/>
        <w:tabs>
          <w:tab w:pos="2340" w:val="left"/>
        </w:tabs>
        <w:rPr>
          <w:rFonts w:ascii="Arial" w:hAnsi="Arial" w:cs="Arial" w:eastAsia="Arial"/>
          <w:sz w:val="26"/>
          <w:szCs w:val="26"/>
        </w:rPr>
      </w:pPr>
      <w:rPr/>
      <w:r>
        <w:rPr>
          <w:rFonts w:ascii="Arial" w:hAnsi="Arial" w:cs="Arial" w:eastAsia="Arial"/>
          <w:sz w:val="33"/>
          <w:szCs w:val="33"/>
          <w:color w:val="242424"/>
          <w:spacing w:val="0"/>
          <w:w w:val="66"/>
          <w:position w:val="-21"/>
        </w:rPr>
        <w:t>"'</w:t>
      </w:r>
      <w:r>
        <w:rPr>
          <w:rFonts w:ascii="Arial" w:hAnsi="Arial" w:cs="Arial" w:eastAsia="Arial"/>
          <w:sz w:val="33"/>
          <w:szCs w:val="33"/>
          <w:color w:val="242424"/>
          <w:spacing w:val="0"/>
          <w:w w:val="100"/>
          <w:position w:val="-21"/>
        </w:rPr>
        <w:tab/>
      </w:r>
      <w:r>
        <w:rPr>
          <w:rFonts w:ascii="Arial" w:hAnsi="Arial" w:cs="Arial" w:eastAsia="Arial"/>
          <w:sz w:val="33"/>
          <w:szCs w:val="33"/>
          <w:color w:val="242424"/>
          <w:spacing w:val="0"/>
          <w:w w:val="100"/>
          <w:position w:val="-21"/>
        </w:rPr>
      </w:r>
      <w:r>
        <w:rPr>
          <w:rFonts w:ascii="Arial" w:hAnsi="Arial" w:cs="Arial" w:eastAsia="Arial"/>
          <w:sz w:val="26"/>
          <w:szCs w:val="26"/>
          <w:color w:val="838585"/>
          <w:spacing w:val="0"/>
          <w:w w:val="92"/>
          <w:position w:val="-14"/>
        </w:rPr>
        <w:t>El!"</w:t>
      </w:r>
      <w:r>
        <w:rPr>
          <w:rFonts w:ascii="Arial" w:hAnsi="Arial" w:cs="Arial" w:eastAsia="Arial"/>
          <w:sz w:val="26"/>
          <w:szCs w:val="26"/>
          <w:color w:val="838585"/>
          <w:spacing w:val="16"/>
          <w:w w:val="93"/>
          <w:position w:val="-14"/>
        </w:rPr>
        <w:t>g</w:t>
      </w:r>
      <w:r>
        <w:rPr>
          <w:rFonts w:ascii="Arial" w:hAnsi="Arial" w:cs="Arial" w:eastAsia="Arial"/>
          <w:sz w:val="26"/>
          <w:szCs w:val="26"/>
          <w:color w:val="A8A8AA"/>
          <w:spacing w:val="0"/>
          <w:w w:val="76"/>
          <w:position w:val="-14"/>
        </w:rPr>
        <w:t>'</w:t>
      </w:r>
      <w:r>
        <w:rPr>
          <w:rFonts w:ascii="Arial" w:hAnsi="Arial" w:cs="Arial" w:eastAsia="Arial"/>
          <w:sz w:val="26"/>
          <w:szCs w:val="26"/>
          <w:color w:val="A8A8AA"/>
          <w:spacing w:val="8"/>
          <w:w w:val="76"/>
          <w:position w:val="-14"/>
        </w:rPr>
        <w:t>"</w:t>
      </w:r>
      <w:r>
        <w:rPr>
          <w:rFonts w:ascii="Arial" w:hAnsi="Arial" w:cs="Arial" w:eastAsia="Arial"/>
          <w:sz w:val="26"/>
          <w:szCs w:val="26"/>
          <w:color w:val="838585"/>
          <w:spacing w:val="14"/>
          <w:w w:val="161"/>
          <w:position w:val="-14"/>
        </w:rPr>
        <w:t>n</w:t>
      </w:r>
      <w:r>
        <w:rPr>
          <w:rFonts w:ascii="Arial" w:hAnsi="Arial" w:cs="Arial" w:eastAsia="Arial"/>
          <w:sz w:val="26"/>
          <w:szCs w:val="26"/>
          <w:color w:val="626467"/>
          <w:spacing w:val="0"/>
          <w:w w:val="123"/>
          <w:position w:val="-14"/>
        </w:rPr>
        <w:t>KA</w:t>
      </w:r>
      <w:r>
        <w:rPr>
          <w:rFonts w:ascii="Arial" w:hAnsi="Arial" w:cs="Arial" w:eastAsia="Arial"/>
          <w:sz w:val="26"/>
          <w:szCs w:val="26"/>
          <w:color w:val="626467"/>
          <w:spacing w:val="0"/>
          <w:w w:val="100"/>
          <w:position w:val="-14"/>
        </w:rPr>
        <w:t> </w:t>
      </w:r>
      <w:r>
        <w:rPr>
          <w:rFonts w:ascii="Arial" w:hAnsi="Arial" w:cs="Arial" w:eastAsia="Arial"/>
          <w:sz w:val="26"/>
          <w:szCs w:val="26"/>
          <w:color w:val="626467"/>
          <w:spacing w:val="28"/>
          <w:w w:val="100"/>
          <w:position w:val="-14"/>
        </w:rPr>
        <w:t> </w:t>
      </w:r>
      <w:r>
        <w:rPr>
          <w:rFonts w:ascii="Arial" w:hAnsi="Arial" w:cs="Arial" w:eastAsia="Arial"/>
          <w:sz w:val="26"/>
          <w:szCs w:val="26"/>
          <w:color w:val="626467"/>
          <w:spacing w:val="0"/>
          <w:w w:val="120"/>
          <w:position w:val="-14"/>
        </w:rPr>
        <w:t>A</w:t>
      </w:r>
      <w:r>
        <w:rPr>
          <w:rFonts w:ascii="Arial" w:hAnsi="Arial" w:cs="Arial" w:eastAsia="Arial"/>
          <w:sz w:val="26"/>
          <w:szCs w:val="26"/>
          <w:color w:val="000000"/>
          <w:spacing w:val="0"/>
          <w:w w:val="100"/>
          <w:position w:val="0"/>
        </w:rPr>
      </w:r>
    </w:p>
    <w:p>
      <w:pPr>
        <w:spacing w:before="0" w:after="0" w:line="437" w:lineRule="exact"/>
        <w:ind w:right="-202"/>
        <w:jc w:val="left"/>
        <w:rPr>
          <w:rFonts w:ascii="Times New Roman" w:hAnsi="Times New Roman" w:cs="Times New Roman" w:eastAsia="Times New Roman"/>
          <w:sz w:val="108"/>
          <w:szCs w:val="10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08"/>
          <w:szCs w:val="108"/>
          <w:color w:val="3F4687"/>
          <w:w w:val="73"/>
          <w:i/>
          <w:position w:val="-52"/>
        </w:rPr>
        <w:t>4/!!</w:t>
      </w:r>
      <w:r>
        <w:rPr>
          <w:rFonts w:ascii="Times New Roman" w:hAnsi="Times New Roman" w:cs="Times New Roman" w:eastAsia="Times New Roman"/>
          <w:sz w:val="108"/>
          <w:szCs w:val="108"/>
          <w:color w:val="3F4687"/>
          <w:spacing w:val="-36"/>
          <w:w w:val="73"/>
          <w:i/>
          <w:position w:val="-52"/>
        </w:rPr>
        <w:t>t</w:t>
      </w:r>
      <w:r>
        <w:rPr>
          <w:rFonts w:ascii="Times New Roman" w:hAnsi="Times New Roman" w:cs="Times New Roman" w:eastAsia="Times New Roman"/>
          <w:sz w:val="108"/>
          <w:szCs w:val="108"/>
          <w:color w:val="242424"/>
          <w:spacing w:val="0"/>
          <w:w w:val="20"/>
          <w:i/>
          <w:position w:val="-52"/>
        </w:rPr>
        <w:t>ÇA</w:t>
      </w:r>
      <w:r>
        <w:rPr>
          <w:rFonts w:ascii="Times New Roman" w:hAnsi="Times New Roman" w:cs="Times New Roman" w:eastAsia="Times New Roman"/>
          <w:sz w:val="108"/>
          <w:szCs w:val="108"/>
          <w:color w:val="000000"/>
          <w:spacing w:val="0"/>
          <w:w w:val="100"/>
          <w:position w:val="0"/>
        </w:rPr>
      </w:r>
    </w:p>
    <w:p>
      <w:pPr>
        <w:spacing w:before="0" w:after="0" w:line="324" w:lineRule="exact"/>
        <w:ind w:right="-20"/>
        <w:jc w:val="left"/>
        <w:rPr>
          <w:rFonts w:ascii="Arial" w:hAnsi="Arial" w:cs="Arial" w:eastAsia="Arial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9"/>
          <w:szCs w:val="29"/>
          <w:color w:val="626467"/>
          <w:spacing w:val="0"/>
          <w:w w:val="64"/>
        </w:rPr>
        <w:t>Od</w:t>
      </w:r>
      <w:r>
        <w:rPr>
          <w:rFonts w:ascii="Times New Roman" w:hAnsi="Times New Roman" w:cs="Times New Roman" w:eastAsia="Times New Roman"/>
          <w:sz w:val="29"/>
          <w:szCs w:val="29"/>
          <w:color w:val="626467"/>
          <w:spacing w:val="9"/>
          <w:w w:val="64"/>
        </w:rPr>
        <w:t> </w:t>
      </w:r>
      <w:r>
        <w:rPr>
          <w:rFonts w:ascii="Arial" w:hAnsi="Arial" w:cs="Arial" w:eastAsia="Arial"/>
          <w:sz w:val="20"/>
          <w:szCs w:val="20"/>
          <w:color w:val="494B4D"/>
          <w:spacing w:val="0"/>
          <w:w w:val="64"/>
        </w:rPr>
        <w:t>h</w:t>
      </w:r>
      <w:r>
        <w:rPr>
          <w:rFonts w:ascii="Arial" w:hAnsi="Arial" w:cs="Arial" w:eastAsia="Arial"/>
          <w:sz w:val="20"/>
          <w:szCs w:val="20"/>
          <w:color w:val="494B4D"/>
          <w:spacing w:val="0"/>
          <w:w w:val="64"/>
        </w:rPr>
        <w:t> </w:t>
      </w:r>
      <w:r>
        <w:rPr>
          <w:rFonts w:ascii="Arial" w:hAnsi="Arial" w:cs="Arial" w:eastAsia="Arial"/>
          <w:sz w:val="20"/>
          <w:szCs w:val="20"/>
          <w:color w:val="494B4D"/>
          <w:spacing w:val="33"/>
          <w:w w:val="64"/>
        </w:rPr>
        <w:t> </w:t>
      </w:r>
      <w:r>
        <w:rPr>
          <w:rFonts w:ascii="Arial" w:hAnsi="Arial" w:cs="Arial" w:eastAsia="Arial"/>
          <w:sz w:val="20"/>
          <w:szCs w:val="20"/>
          <w:color w:val="494B4D"/>
          <w:spacing w:val="-11"/>
          <w:w w:val="162"/>
        </w:rPr>
        <w:t>ı</w:t>
      </w:r>
      <w:r>
        <w:rPr>
          <w:rFonts w:ascii="Arial" w:hAnsi="Arial" w:cs="Arial" w:eastAsia="Arial"/>
          <w:sz w:val="20"/>
          <w:szCs w:val="20"/>
          <w:color w:val="626467"/>
          <w:spacing w:val="5"/>
          <w:w w:val="80"/>
        </w:rPr>
        <w:t>e</w:t>
      </w:r>
      <w:r>
        <w:rPr>
          <w:rFonts w:ascii="Arial" w:hAnsi="Arial" w:cs="Arial" w:eastAsia="Arial"/>
          <w:sz w:val="20"/>
          <w:szCs w:val="20"/>
          <w:color w:val="A8A8AA"/>
          <w:spacing w:val="-15"/>
          <w:w w:val="94"/>
        </w:rPr>
        <w:t>.</w:t>
      </w:r>
      <w:r>
        <w:rPr>
          <w:rFonts w:ascii="Arial" w:hAnsi="Arial" w:cs="Arial" w:eastAsia="Arial"/>
          <w:sz w:val="20"/>
          <w:szCs w:val="20"/>
          <w:color w:val="494B4D"/>
          <w:spacing w:val="0"/>
          <w:w w:val="83"/>
        </w:rPr>
        <w:t>Şub</w:t>
      </w:r>
      <w:r>
        <w:rPr>
          <w:rFonts w:ascii="Arial" w:hAnsi="Arial" w:cs="Arial" w:eastAsia="Arial"/>
          <w:sz w:val="20"/>
          <w:szCs w:val="20"/>
          <w:color w:val="494B4D"/>
          <w:spacing w:val="-29"/>
          <w:w w:val="84"/>
        </w:rPr>
        <w:t>a</w:t>
      </w:r>
      <w:r>
        <w:rPr>
          <w:rFonts w:ascii="Arial" w:hAnsi="Arial" w:cs="Arial" w:eastAsia="Arial"/>
          <w:sz w:val="20"/>
          <w:szCs w:val="20"/>
          <w:color w:val="A8A8AA"/>
          <w:spacing w:val="0"/>
          <w:w w:val="77"/>
        </w:rPr>
        <w:t>'</w:t>
      </w:r>
      <w:r>
        <w:rPr>
          <w:rFonts w:ascii="Arial" w:hAnsi="Arial" w:cs="Arial" w:eastAsia="Arial"/>
          <w:sz w:val="20"/>
          <w:szCs w:val="20"/>
          <w:color w:val="A8A8AA"/>
          <w:spacing w:val="-16"/>
          <w:w w:val="77"/>
        </w:rPr>
        <w:t>.</w:t>
      </w:r>
      <w:r>
        <w:rPr>
          <w:rFonts w:ascii="Arial" w:hAnsi="Arial" w:cs="Arial" w:eastAsia="Arial"/>
          <w:sz w:val="20"/>
          <w:szCs w:val="20"/>
          <w:color w:val="494B4D"/>
          <w:spacing w:val="0"/>
          <w:w w:val="76"/>
        </w:rPr>
        <w:t>MOdOr</w:t>
      </w:r>
      <w:r>
        <w:rPr>
          <w:rFonts w:ascii="Arial" w:hAnsi="Arial" w:cs="Arial" w:eastAsia="Arial"/>
          <w:sz w:val="20"/>
          <w:szCs w:val="20"/>
          <w:color w:val="494B4D"/>
          <w:spacing w:val="-14"/>
          <w:w w:val="68"/>
        </w:rPr>
        <w:t>V</w:t>
      </w:r>
      <w:r>
        <w:rPr>
          <w:rFonts w:ascii="Arial" w:hAnsi="Arial" w:cs="Arial" w:eastAsia="Arial"/>
          <w:sz w:val="20"/>
          <w:szCs w:val="20"/>
          <w:color w:val="838585"/>
          <w:spacing w:val="0"/>
          <w:w w:val="94"/>
        </w:rPr>
        <w:t>.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</w:r>
    </w:p>
    <w:p>
      <w:pPr>
        <w:spacing w:before="1" w:after="0" w:line="84" w:lineRule="exact"/>
        <w:ind w:left="62" w:right="-20"/>
        <w:jc w:val="left"/>
        <w:tabs>
          <w:tab w:pos="740" w:val="left"/>
          <w:tab w:pos="1300" w:val="left"/>
        </w:tabs>
        <w:rPr>
          <w:rFonts w:ascii="Times New Roman" w:hAnsi="Times New Roman" w:cs="Times New Roman" w:eastAsia="Times New Roman"/>
          <w:sz w:val="8"/>
          <w:szCs w:val="8"/>
        </w:rPr>
      </w:pPr>
      <w:rPr/>
      <w:r>
        <w:rPr>
          <w:rFonts w:ascii="Times New Roman" w:hAnsi="Times New Roman" w:cs="Times New Roman" w:eastAsia="Times New Roman"/>
          <w:sz w:val="8"/>
          <w:szCs w:val="8"/>
          <w:color w:val="A8A8AA"/>
          <w:spacing w:val="0"/>
          <w:w w:val="70"/>
          <w:position w:val="-1"/>
        </w:rPr>
        <w:t>....</w:t>
      </w:r>
      <w:r>
        <w:rPr>
          <w:rFonts w:ascii="Times New Roman" w:hAnsi="Times New Roman" w:cs="Times New Roman" w:eastAsia="Times New Roman"/>
          <w:sz w:val="8"/>
          <w:szCs w:val="8"/>
          <w:color w:val="A8A8AA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8"/>
          <w:szCs w:val="8"/>
          <w:color w:val="A8A8AA"/>
          <w:spacing w:val="0"/>
          <w:w w:val="146"/>
          <w:position w:val="-1"/>
        </w:rPr>
        <w:t>•</w:t>
      </w:r>
      <w:r>
        <w:rPr>
          <w:rFonts w:ascii="Times New Roman" w:hAnsi="Times New Roman" w:cs="Times New Roman" w:eastAsia="Times New Roman"/>
          <w:sz w:val="8"/>
          <w:szCs w:val="8"/>
          <w:color w:val="A8A8AA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8"/>
          <w:szCs w:val="8"/>
          <w:color w:val="A8A8AA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8"/>
          <w:szCs w:val="8"/>
          <w:color w:val="A8A8AA"/>
          <w:spacing w:val="-21"/>
          <w:w w:val="166"/>
          <w:i/>
          <w:position w:val="-1"/>
        </w:rPr>
        <w:t>·</w:t>
      </w:r>
      <w:r>
        <w:rPr>
          <w:rFonts w:ascii="Times New Roman" w:hAnsi="Times New Roman" w:cs="Times New Roman" w:eastAsia="Times New Roman"/>
          <w:sz w:val="8"/>
          <w:szCs w:val="8"/>
          <w:color w:val="D1D1D3"/>
          <w:spacing w:val="0"/>
          <w:w w:val="96"/>
          <w:i/>
          <w:position w:val="-1"/>
        </w:rPr>
        <w:t>"</w:t>
      </w:r>
      <w:r>
        <w:rPr>
          <w:rFonts w:ascii="Times New Roman" w:hAnsi="Times New Roman" w:cs="Times New Roman" w:eastAsia="Times New Roman"/>
          <w:sz w:val="8"/>
          <w:szCs w:val="8"/>
          <w:color w:val="D1D1D3"/>
          <w:spacing w:val="-3"/>
          <w:w w:val="100"/>
          <w:i/>
          <w:position w:val="-1"/>
        </w:rPr>
        <w:t> </w:t>
      </w:r>
      <w:r>
        <w:rPr>
          <w:rFonts w:ascii="Times New Roman" w:hAnsi="Times New Roman" w:cs="Times New Roman" w:eastAsia="Times New Roman"/>
          <w:sz w:val="8"/>
          <w:szCs w:val="8"/>
          <w:color w:val="A8A8AA"/>
          <w:spacing w:val="0"/>
          <w:w w:val="100"/>
          <w:i/>
          <w:position w:val="-1"/>
        </w:rPr>
        <w:t>f•</w:t>
      </w:r>
      <w:r>
        <w:rPr>
          <w:rFonts w:ascii="Times New Roman" w:hAnsi="Times New Roman" w:cs="Times New Roman" w:eastAsia="Times New Roman"/>
          <w:sz w:val="8"/>
          <w:szCs w:val="8"/>
          <w:color w:val="000000"/>
          <w:spacing w:val="0"/>
          <w:w w:val="100"/>
          <w:position w:val="0"/>
        </w:rPr>
      </w:r>
    </w:p>
    <w:p>
      <w:pPr>
        <w:spacing w:before="0" w:after="0" w:line="28" w:lineRule="exact"/>
        <w:ind w:left="738" w:right="2096"/>
        <w:jc w:val="center"/>
        <w:rPr>
          <w:rFonts w:ascii="Arial" w:hAnsi="Arial" w:cs="Arial" w:eastAsia="Arial"/>
          <w:sz w:val="46"/>
          <w:szCs w:val="46"/>
        </w:rPr>
      </w:pPr>
      <w:rPr/>
      <w:r>
        <w:rPr>
          <w:rFonts w:ascii="Arial" w:hAnsi="Arial" w:cs="Arial" w:eastAsia="Arial"/>
          <w:sz w:val="46"/>
          <w:szCs w:val="46"/>
          <w:color w:val="A8A8AA"/>
          <w:spacing w:val="0"/>
          <w:w w:val="72"/>
          <w:position w:val="-34"/>
        </w:rPr>
        <w:t>.</w:t>
      </w:r>
      <w:r>
        <w:rPr>
          <w:rFonts w:ascii="Arial" w:hAnsi="Arial" w:cs="Arial" w:eastAsia="Arial"/>
          <w:sz w:val="46"/>
          <w:szCs w:val="46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type w:val="continuous"/>
          <w:pgSz w:w="11920" w:h="16840"/>
          <w:pgMar w:top="300" w:bottom="280" w:left="240" w:right="200"/>
          <w:cols w:num="3" w:equalWidth="0">
            <w:col w:w="4037" w:space="565"/>
            <w:col w:w="1636" w:space="2170"/>
            <w:col w:w="3072"/>
          </w:cols>
        </w:sectPr>
      </w:pPr>
      <w:rPr/>
    </w:p>
    <w:p>
      <w:pPr>
        <w:spacing w:before="0" w:after="0" w:line="210" w:lineRule="exact"/>
        <w:ind w:left="233" w:right="-83"/>
        <w:jc w:val="left"/>
        <w:tabs>
          <w:tab w:pos="9160" w:val="left"/>
        </w:tabs>
        <w:rPr>
          <w:rFonts w:ascii="Times New Roman" w:hAnsi="Times New Roman" w:cs="Times New Roman" w:eastAsia="Times New Roman"/>
          <w:sz w:val="12"/>
          <w:szCs w:val="12"/>
        </w:rPr>
      </w:pPr>
      <w:rPr/>
      <w:r>
        <w:rPr>
          <w:rFonts w:ascii="Arial" w:hAnsi="Arial" w:cs="Arial" w:eastAsia="Arial"/>
          <w:sz w:val="22"/>
          <w:szCs w:val="22"/>
          <w:color w:val="242424"/>
          <w:spacing w:val="0"/>
          <w:w w:val="51"/>
          <w:position w:val="-1"/>
        </w:rPr>
        <w:t>::ı::</w:t>
      </w:r>
      <w:r>
        <w:rPr>
          <w:rFonts w:ascii="Arial" w:hAnsi="Arial" w:cs="Arial" w:eastAsia="Arial"/>
          <w:sz w:val="22"/>
          <w:szCs w:val="22"/>
          <w:color w:val="242424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22"/>
          <w:szCs w:val="22"/>
          <w:color w:val="242424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2"/>
          <w:szCs w:val="12"/>
          <w:color w:val="626467"/>
          <w:spacing w:val="-12"/>
          <w:w w:val="218"/>
          <w:position w:val="-1"/>
        </w:rPr>
        <w:t>,</w:t>
      </w:r>
      <w:r>
        <w:rPr>
          <w:rFonts w:ascii="Times New Roman" w:hAnsi="Times New Roman" w:cs="Times New Roman" w:eastAsia="Times New Roman"/>
          <w:sz w:val="12"/>
          <w:szCs w:val="12"/>
          <w:color w:val="A8A8AA"/>
          <w:spacing w:val="0"/>
          <w:w w:val="87"/>
          <w:position w:val="-1"/>
        </w:rPr>
        <w:t>t</w:t>
      </w:r>
      <w:r>
        <w:rPr>
          <w:rFonts w:ascii="Times New Roman" w:hAnsi="Times New Roman" w:cs="Times New Roman" w:eastAsia="Times New Roman"/>
          <w:sz w:val="12"/>
          <w:szCs w:val="12"/>
          <w:color w:val="000000"/>
          <w:spacing w:val="0"/>
          <w:w w:val="100"/>
          <w:position w:val="0"/>
        </w:rPr>
      </w:r>
    </w:p>
    <w:p>
      <w:pPr>
        <w:spacing w:before="0" w:after="0" w:line="223" w:lineRule="exact"/>
        <w:ind w:left="2167" w:right="-20"/>
        <w:jc w:val="left"/>
        <w:rPr>
          <w:rFonts w:ascii="Arial" w:hAnsi="Arial" w:cs="Arial" w:eastAsia="Arial"/>
          <w:sz w:val="23"/>
          <w:szCs w:val="23"/>
        </w:rPr>
      </w:pPr>
      <w:rPr/>
      <w:r>
        <w:rPr>
          <w:rFonts w:ascii="Arial" w:hAnsi="Arial" w:cs="Arial" w:eastAsia="Arial"/>
          <w:sz w:val="25"/>
          <w:szCs w:val="25"/>
          <w:color w:val="838585"/>
          <w:w w:val="54"/>
          <w:position w:val="-1"/>
        </w:rPr>
        <w:t>J</w:t>
      </w:r>
      <w:r>
        <w:rPr>
          <w:rFonts w:ascii="Arial" w:hAnsi="Arial" w:cs="Arial" w:eastAsia="Arial"/>
          <w:sz w:val="25"/>
          <w:szCs w:val="25"/>
          <w:color w:val="838585"/>
          <w:spacing w:val="2"/>
          <w:w w:val="53"/>
          <w:position w:val="-1"/>
        </w:rPr>
        <w:t>t</w:t>
      </w:r>
      <w:r>
        <w:rPr>
          <w:rFonts w:ascii="Arial" w:hAnsi="Arial" w:cs="Arial" w:eastAsia="Arial"/>
          <w:sz w:val="25"/>
          <w:szCs w:val="25"/>
          <w:color w:val="626467"/>
          <w:spacing w:val="0"/>
          <w:w w:val="72"/>
          <w:position w:val="-1"/>
        </w:rPr>
        <w:t>f</w:t>
      </w:r>
      <w:r>
        <w:rPr>
          <w:rFonts w:ascii="Arial" w:hAnsi="Arial" w:cs="Arial" w:eastAsia="Arial"/>
          <w:sz w:val="25"/>
          <w:szCs w:val="25"/>
          <w:color w:val="626467"/>
          <w:spacing w:val="-3"/>
          <w:w w:val="73"/>
          <w:position w:val="-1"/>
        </w:rPr>
        <w:t>a</w:t>
      </w:r>
      <w:r>
        <w:rPr>
          <w:rFonts w:ascii="Arial" w:hAnsi="Arial" w:cs="Arial" w:eastAsia="Arial"/>
          <w:sz w:val="25"/>
          <w:szCs w:val="25"/>
          <w:color w:val="494B4D"/>
          <w:spacing w:val="-17"/>
          <w:w w:val="130"/>
          <w:position w:val="-1"/>
        </w:rPr>
        <w:t>i</w:t>
      </w:r>
      <w:r>
        <w:rPr>
          <w:rFonts w:ascii="Arial" w:hAnsi="Arial" w:cs="Arial" w:eastAsia="Arial"/>
          <w:sz w:val="25"/>
          <w:szCs w:val="25"/>
          <w:color w:val="626467"/>
          <w:spacing w:val="1"/>
          <w:w w:val="64"/>
          <w:position w:val="-1"/>
        </w:rPr>
        <w:t>y</w:t>
      </w:r>
      <w:r>
        <w:rPr>
          <w:rFonts w:ascii="Arial" w:hAnsi="Arial" w:cs="Arial" w:eastAsia="Arial"/>
          <w:sz w:val="25"/>
          <w:szCs w:val="25"/>
          <w:color w:val="838585"/>
          <w:spacing w:val="0"/>
          <w:w w:val="72"/>
          <w:position w:val="-1"/>
        </w:rPr>
        <w:t>a</w:t>
      </w:r>
      <w:r>
        <w:rPr>
          <w:rFonts w:ascii="Arial" w:hAnsi="Arial" w:cs="Arial" w:eastAsia="Arial"/>
          <w:sz w:val="25"/>
          <w:szCs w:val="25"/>
          <w:color w:val="838585"/>
          <w:spacing w:val="-26"/>
          <w:w w:val="100"/>
          <w:position w:val="-1"/>
        </w:rPr>
        <w:t> </w:t>
      </w:r>
      <w:r>
        <w:rPr>
          <w:rFonts w:ascii="Arial" w:hAnsi="Arial" w:cs="Arial" w:eastAsia="Arial"/>
          <w:sz w:val="25"/>
          <w:szCs w:val="25"/>
          <w:color w:val="626467"/>
          <w:spacing w:val="0"/>
          <w:w w:val="70"/>
          <w:position w:val="-1"/>
        </w:rPr>
        <w:t>Güne</w:t>
      </w:r>
      <w:r>
        <w:rPr>
          <w:rFonts w:ascii="Arial" w:hAnsi="Arial" w:cs="Arial" w:eastAsia="Arial"/>
          <w:sz w:val="25"/>
          <w:szCs w:val="25"/>
          <w:color w:val="626467"/>
          <w:spacing w:val="0"/>
          <w:w w:val="70"/>
          <w:position w:val="-1"/>
        </w:rPr>
        <w:t>y</w:t>
      </w:r>
      <w:r>
        <w:rPr>
          <w:rFonts w:ascii="Arial" w:hAnsi="Arial" w:cs="Arial" w:eastAsia="Arial"/>
          <w:sz w:val="25"/>
          <w:szCs w:val="25"/>
          <w:color w:val="626467"/>
          <w:spacing w:val="-2"/>
          <w:w w:val="70"/>
          <w:position w:val="-1"/>
        </w:rPr>
        <w:t> </w:t>
      </w:r>
      <w:r>
        <w:rPr>
          <w:rFonts w:ascii="Arial" w:hAnsi="Arial" w:cs="Arial" w:eastAsia="Arial"/>
          <w:sz w:val="23"/>
          <w:szCs w:val="23"/>
          <w:color w:val="626467"/>
          <w:spacing w:val="0"/>
          <w:w w:val="79"/>
          <w:position w:val="-1"/>
        </w:rPr>
        <w:t>B</w:t>
      </w:r>
      <w:r>
        <w:rPr>
          <w:rFonts w:ascii="Arial" w:hAnsi="Arial" w:cs="Arial" w:eastAsia="Arial"/>
          <w:sz w:val="23"/>
          <w:szCs w:val="23"/>
          <w:color w:val="626467"/>
          <w:spacing w:val="-6"/>
          <w:w w:val="80"/>
          <w:position w:val="-1"/>
        </w:rPr>
        <w:t>ö</w:t>
      </w:r>
      <w:r>
        <w:rPr>
          <w:rFonts w:ascii="Arial" w:hAnsi="Arial" w:cs="Arial" w:eastAsia="Arial"/>
          <w:sz w:val="23"/>
          <w:szCs w:val="23"/>
          <w:color w:val="494B4D"/>
          <w:spacing w:val="-15"/>
          <w:w w:val="118"/>
          <w:position w:val="-1"/>
        </w:rPr>
        <w:t>l</w:t>
      </w:r>
      <w:r>
        <w:rPr>
          <w:rFonts w:ascii="Arial" w:hAnsi="Arial" w:cs="Arial" w:eastAsia="Arial"/>
          <w:sz w:val="23"/>
          <w:szCs w:val="23"/>
          <w:color w:val="626467"/>
          <w:spacing w:val="0"/>
          <w:w w:val="80"/>
          <w:position w:val="-1"/>
        </w:rPr>
        <w:t>ge</w:t>
      </w:r>
      <w:r>
        <w:rPr>
          <w:rFonts w:ascii="Arial" w:hAnsi="Arial" w:cs="Arial" w:eastAsia="Arial"/>
          <w:sz w:val="23"/>
          <w:szCs w:val="23"/>
          <w:color w:val="626467"/>
          <w:spacing w:val="-26"/>
          <w:w w:val="100"/>
          <w:position w:val="-1"/>
        </w:rPr>
        <w:t> </w:t>
      </w:r>
      <w:r>
        <w:rPr>
          <w:rFonts w:ascii="Arial" w:hAnsi="Arial" w:cs="Arial" w:eastAsia="Arial"/>
          <w:sz w:val="23"/>
          <w:szCs w:val="23"/>
          <w:color w:val="626467"/>
          <w:spacing w:val="-5"/>
          <w:w w:val="76"/>
          <w:position w:val="-1"/>
        </w:rPr>
        <w:t>A</w:t>
      </w:r>
      <w:r>
        <w:rPr>
          <w:rFonts w:ascii="Arial" w:hAnsi="Arial" w:cs="Arial" w:eastAsia="Arial"/>
          <w:sz w:val="23"/>
          <w:szCs w:val="23"/>
          <w:color w:val="494B4D"/>
          <w:spacing w:val="0"/>
          <w:w w:val="88"/>
          <w:position w:val="-1"/>
        </w:rPr>
        <w:t>m</w:t>
      </w:r>
      <w:r>
        <w:rPr>
          <w:rFonts w:ascii="Arial" w:hAnsi="Arial" w:cs="Arial" w:eastAsia="Arial"/>
          <w:sz w:val="23"/>
          <w:szCs w:val="23"/>
          <w:color w:val="494B4D"/>
          <w:spacing w:val="-33"/>
          <w:w w:val="88"/>
          <w:position w:val="-1"/>
        </w:rPr>
        <w:t>i</w:t>
      </w:r>
      <w:r>
        <w:rPr>
          <w:rFonts w:ascii="Arial" w:hAnsi="Arial" w:cs="Arial" w:eastAsia="Arial"/>
          <w:sz w:val="23"/>
          <w:szCs w:val="23"/>
          <w:color w:val="626467"/>
          <w:spacing w:val="-1"/>
          <w:w w:val="88"/>
          <w:position w:val="-1"/>
        </w:rPr>
        <w:t>r</w:t>
      </w:r>
      <w:r>
        <w:rPr>
          <w:rFonts w:ascii="Arial" w:hAnsi="Arial" w:cs="Arial" w:eastAsia="Arial"/>
          <w:sz w:val="23"/>
          <w:szCs w:val="23"/>
          <w:color w:val="838585"/>
          <w:spacing w:val="0"/>
          <w:w w:val="142"/>
          <w:position w:val="-1"/>
        </w:rPr>
        <w:t>i</w:t>
      </w:r>
      <w:r>
        <w:rPr>
          <w:rFonts w:ascii="Arial" w:hAnsi="Arial" w:cs="Arial" w:eastAsia="Arial"/>
          <w:sz w:val="23"/>
          <w:szCs w:val="23"/>
          <w:color w:val="000000"/>
          <w:spacing w:val="0"/>
          <w:w w:val="100"/>
          <w:position w:val="0"/>
        </w:rPr>
      </w:r>
    </w:p>
    <w:p>
      <w:pPr>
        <w:spacing w:before="58" w:after="0" w:line="240" w:lineRule="auto"/>
        <w:ind w:right="-20"/>
        <w:jc w:val="left"/>
        <w:rPr>
          <w:rFonts w:ascii="Arial" w:hAnsi="Arial" w:cs="Arial" w:eastAsia="Arial"/>
          <w:sz w:val="23"/>
          <w:szCs w:val="23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6"/>
          <w:szCs w:val="16"/>
          <w:color w:val="A8A8AA"/>
          <w:w w:val="143"/>
        </w:rPr>
        <w:t>_</w:t>
      </w:r>
      <w:r>
        <w:rPr>
          <w:rFonts w:ascii="Times New Roman" w:hAnsi="Times New Roman" w:cs="Times New Roman" w:eastAsia="Times New Roman"/>
          <w:sz w:val="16"/>
          <w:szCs w:val="16"/>
          <w:color w:val="A8A8AA"/>
          <w:spacing w:val="10"/>
          <w:w w:val="143"/>
        </w:rPr>
        <w:t>,</w:t>
      </w:r>
      <w:r>
        <w:rPr>
          <w:rFonts w:ascii="Arial" w:hAnsi="Arial" w:cs="Arial" w:eastAsia="Arial"/>
          <w:sz w:val="23"/>
          <w:szCs w:val="23"/>
          <w:color w:val="A8A8AA"/>
          <w:spacing w:val="0"/>
          <w:w w:val="103"/>
        </w:rPr>
        <w:t>.</w:t>
      </w:r>
      <w:r>
        <w:rPr>
          <w:rFonts w:ascii="Arial" w:hAnsi="Arial" w:cs="Arial" w:eastAsia="Arial"/>
          <w:sz w:val="23"/>
          <w:szCs w:val="23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300" w:bottom="280" w:left="240" w:right="200"/>
          <w:cols w:num="2" w:equalWidth="0">
            <w:col w:w="9249" w:space="127"/>
            <w:col w:w="2104"/>
          </w:cols>
        </w:sectPr>
      </w:pPr>
      <w:rPr/>
    </w:p>
    <w:p>
      <w:pPr>
        <w:spacing w:before="0" w:after="0" w:line="600" w:lineRule="exact"/>
        <w:ind w:left="3165" w:right="-20"/>
        <w:jc w:val="left"/>
        <w:tabs>
          <w:tab w:pos="48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group style="position:absolute;margin-left:15.99615pt;margin-top:27.283323pt;width:565.833946pt;height:773.950218pt;mso-position-horizontal-relative:page;mso-position-vertical-relative:page;z-index:-14982" coordorigin="320,546" coordsize="11317,15479">
            <v:group style="position:absolute;left:334;top:562;width:2039;height:2" coordorigin="334,562" coordsize="2039,2">
              <v:shape style="position:absolute;left:334;top:562;width:2039;height:2" coordorigin="334,562" coordsize="2039,0" path="m334,562l2373,562e" filled="f" stroked="t" strokeweight=".716246pt" strokecolor="#575757">
                <v:path arrowok="t"/>
              </v:shape>
            </v:group>
            <v:group style="position:absolute;left:2048;top:555;width:2;height:1455" coordorigin="2048,555" coordsize="2,1455">
              <v:shape style="position:absolute;left:2048;top:555;width:2;height:1455" coordorigin="2048,555" coordsize="0,1455" path="m2048,2010l2048,555e" filled="f" stroked="t" strokeweight=".954994pt" strokecolor="#646464">
                <v:path arrowok="t"/>
              </v:shape>
            </v:group>
            <v:group style="position:absolute;left:1996;top:572;width:9579;height:2" coordorigin="1996,572" coordsize="9579,2">
              <v:shape style="position:absolute;left:1996;top:572;width:9579;height:2" coordorigin="1996,572" coordsize="9579,0" path="m1996,572l11575,572e" filled="f" stroked="t" strokeweight=".716246pt" strokecolor="#484848">
                <v:path arrowok="t"/>
              </v:shape>
            </v:group>
            <v:group style="position:absolute;left:8547;top:574;width:306;height:2" coordorigin="8547,574" coordsize="306,2">
              <v:shape style="position:absolute;left:8547;top:574;width:306;height:2" coordorigin="8547,574" coordsize="306,0" path="m8547,574l8853,574e" filled="f" stroked="t" strokeweight=".477497pt" strokecolor="#1C1C1C">
                <v:path arrowok="t"/>
              </v:shape>
            </v:group>
            <v:group style="position:absolute;left:8822;top:570;width:2;height:1445" coordorigin="8822,570" coordsize="2,1445">
              <v:shape style="position:absolute;left:8822;top:570;width:2;height:1445" coordorigin="8822,570" coordsize="0,1445" path="m8822,2015l8822,570e" filled="f" stroked="t" strokeweight=".954994pt" strokecolor="#575757">
                <v:path arrowok="t"/>
              </v:shape>
            </v:group>
            <v:group style="position:absolute;left:8944;top:574;width:2631;height:2" coordorigin="8944,574" coordsize="2631,2">
              <v:shape style="position:absolute;left:8944;top:574;width:2631;height:2" coordorigin="8944,574" coordsize="2631,0" path="m8944,574l11575,574e" filled="f" stroked="t" strokeweight=".716246pt" strokecolor="#484848">
                <v:path arrowok="t"/>
              </v:shape>
            </v:group>
            <v:group style="position:absolute;left:11582;top:565;width:2;height:6361" coordorigin="11582,565" coordsize="2,6361">
              <v:shape style="position:absolute;left:11582;top:565;width:2;height:6361" coordorigin="11582,565" coordsize="0,6361" path="m11582,6926l11582,565e" filled="f" stroked="t" strokeweight=".954994pt" strokecolor="#545454">
                <v:path arrowok="t"/>
              </v:shape>
            </v:group>
            <v:group style="position:absolute;left:334;top:2001;width:11250;height:2" coordorigin="334,2001" coordsize="11250,2">
              <v:shape style="position:absolute;left:334;top:2001;width:11250;height:2" coordorigin="334,2001" coordsize="11250,0" path="m334,2001l11584,2001e" filled="f" stroked="t" strokeweight=".954994pt" strokecolor="#4B4B4B">
                <v:path arrowok="t"/>
              </v:shape>
            </v:group>
            <v:group style="position:absolute;left:334;top:2242;width:11250;height:2" coordorigin="334,2242" coordsize="11250,2">
              <v:shape style="position:absolute;left:334;top:2242;width:11250;height:2" coordorigin="334,2242" coordsize="11250,0" path="m334,2242l11584,2242e" filled="f" stroked="t" strokeweight=".954994pt" strokecolor="#4B4B4B">
                <v:path arrowok="t"/>
              </v:shape>
            </v:group>
            <v:group style="position:absolute;left:9111;top:2242;width:425;height:2" coordorigin="9111,2242" coordsize="425,2">
              <v:shape style="position:absolute;left:9111;top:2242;width:425;height:2" coordorigin="9111,2242" coordsize="425,0" path="m9111,2242l9536,2242e" filled="f" stroked="t" strokeweight="1.193743pt" strokecolor="#646464">
                <v:path arrowok="t"/>
              </v:shape>
            </v:group>
            <v:group style="position:absolute;left:334;top:2482;width:11250;height:2" coordorigin="334,2482" coordsize="11250,2">
              <v:shape style="position:absolute;left:334;top:2482;width:11250;height:2" coordorigin="334,2482" coordsize="11250,0" path="m334,2482l11584,2482e" filled="f" stroked="t" strokeweight=".954994pt" strokecolor="#484848">
                <v:path arrowok="t"/>
              </v:shape>
            </v:group>
            <v:group style="position:absolute;left:334;top:2726;width:11250;height:2" coordorigin="334,2726" coordsize="11250,2">
              <v:shape style="position:absolute;left:334;top:2726;width:11250;height:2" coordorigin="334,2726" coordsize="11250,0" path="m334,2726l11584,2726e" filled="f" stroked="t" strokeweight=".954994pt" strokecolor="#484848">
                <v:path arrowok="t"/>
              </v:shape>
            </v:group>
            <v:group style="position:absolute;left:334;top:2965;width:11255;height:2" coordorigin="334,2965" coordsize="11255,2">
              <v:shape style="position:absolute;left:334;top:2965;width:11255;height:2" coordorigin="334,2965" coordsize="11255,0" path="m334,2965l11589,2965e" filled="f" stroked="t" strokeweight=".716246pt" strokecolor="#4F4F4F">
                <v:path arrowok="t"/>
              </v:shape>
            </v:group>
            <v:group style="position:absolute;left:7043;top:2963;width:411;height:2" coordorigin="7043,2963" coordsize="411,2">
              <v:shape style="position:absolute;left:7043;top:2963;width:411;height:2" coordorigin="7043,2963" coordsize="411,0" path="m7043,2963l7454,2963e" filled="f" stroked="t" strokeweight=".477497pt" strokecolor="#2B2B2B">
                <v:path arrowok="t"/>
              </v:shape>
            </v:group>
            <v:group style="position:absolute;left:334;top:3202;width:4302;height:2" coordorigin="334,3202" coordsize="4302,2">
              <v:shape style="position:absolute;left:334;top:3202;width:4302;height:2" coordorigin="334,3202" coordsize="4302,0" path="m334,3202l4636,3202e" filled="f" stroked="t" strokeweight=".716246pt" strokecolor="#4B4B4B">
                <v:path arrowok="t"/>
              </v:shape>
            </v:group>
            <v:group style="position:absolute;left:4579;top:3202;width:196;height:2" coordorigin="4579,3202" coordsize="196,2">
              <v:shape style="position:absolute;left:4579;top:3202;width:196;height:2" coordorigin="4579,3202" coordsize="196,0" path="m4579,3202l4775,3202e" filled="f" stroked="t" strokeweight=".477497pt" strokecolor="#343434">
                <v:path arrowok="t"/>
              </v:shape>
            </v:group>
            <v:group style="position:absolute;left:4718;top:3204;width:6871;height:2" coordorigin="4718,3204" coordsize="6871,2">
              <v:shape style="position:absolute;left:4718;top:3204;width:6871;height:2" coordorigin="4718,3204" coordsize="6871,0" path="m4718,3204l11589,3204e" filled="f" stroked="t" strokeweight=".716246pt" strokecolor="#4F4F4F">
                <v:path arrowok="t"/>
              </v:shape>
            </v:group>
            <v:group style="position:absolute;left:3529;top:3192;width:2;height:775" coordorigin="3529,3192" coordsize="2,775">
              <v:shape style="position:absolute;left:3529;top:3192;width:2;height:775" coordorigin="3529,3192" coordsize="0,775" path="m3529,3968l3529,3192e" filled="f" stroked="t" strokeweight=".954994pt" strokecolor="#3F3F3F">
                <v:path arrowok="t"/>
              </v:shape>
            </v:group>
            <v:group style="position:absolute;left:6642;top:3197;width:2;height:780" coordorigin="6642,3197" coordsize="2,780">
              <v:shape style="position:absolute;left:6642;top:3197;width:2;height:780" coordorigin="6642,3197" coordsize="0,780" path="m6642,3977l6642,3197e" filled="f" stroked="t" strokeweight=".954994pt" strokecolor="#484848">
                <v:path arrowok="t"/>
              </v:shape>
            </v:group>
            <v:group style="position:absolute;left:6628;top:3666;width:2187;height:2" coordorigin="6628,3666" coordsize="2187,2">
              <v:shape style="position:absolute;left:6628;top:3666;width:2187;height:2" coordorigin="6628,3666" coordsize="2187,0" path="m6628,3666l8815,3666e" filled="f" stroked="t" strokeweight=".238749pt" strokecolor="#3F3F3F">
                <v:path arrowok="t"/>
              </v:shape>
            </v:group>
            <v:group style="position:absolute;left:3519;top:3652;width:2836;height:2" coordorigin="3519,3652" coordsize="2836,2">
              <v:shape style="position:absolute;left:3519;top:3652;width:2836;height:2" coordorigin="3519,3652" coordsize="2836,0" path="m3519,3652l6355,3652e" filled="f" stroked="t" strokeweight=".716246pt" strokecolor="#575757">
                <v:path arrowok="t"/>
              </v:shape>
            </v:group>
            <v:group style="position:absolute;left:6136;top:3652;width:516;height:2" coordorigin="6136,3652" coordsize="516,2">
              <v:shape style="position:absolute;left:6136;top:3652;width:516;height:2" coordorigin="6136,3652" coordsize="516,0" path="m6136,3652l6652,3652e" filled="f" stroked="t" strokeweight=".954994pt" strokecolor="#9C9C9C">
                <v:path arrowok="t"/>
              </v:shape>
            </v:group>
            <v:group style="position:absolute;left:8815;top:3666;width:692;height:2" coordorigin="8815,3666" coordsize="692,2">
              <v:shape style="position:absolute;left:8815;top:3666;width:692;height:2" coordorigin="8815,3666" coordsize="692,0" path="m8815,3666l9507,3666e" filled="f" stroked="t" strokeweight=".238749pt" strokecolor="#000000">
                <v:path arrowok="t"/>
              </v:shape>
            </v:group>
            <v:group style="position:absolute;left:9507;top:3666;width:2082;height:2" coordorigin="9507,3666" coordsize="2082,2">
              <v:shape style="position:absolute;left:9507;top:3666;width:2082;height:2" coordorigin="9507,3666" coordsize="2082,0" path="m9507,3666l11589,3666e" filled="f" stroked="t" strokeweight=".238749pt" strokecolor="#4F4F4F">
                <v:path arrowok="t"/>
              </v:shape>
            </v:group>
            <v:group style="position:absolute;left:344;top:1015;width:2;height:306" coordorigin="344,1015" coordsize="2,306">
              <v:shape style="position:absolute;left:344;top:1015;width:2;height:306" coordorigin="344,1015" coordsize="0,306" path="m344,1321l344,1015e" filled="f" stroked="t" strokeweight=".477497pt" strokecolor="#282828">
                <v:path arrowok="t"/>
              </v:shape>
            </v:group>
            <v:group style="position:absolute;left:344;top:3408;width:2;height:287" coordorigin="344,3408" coordsize="2,287">
              <v:shape style="position:absolute;left:344;top:3408;width:2;height:287" coordorigin="344,3408" coordsize="0,287" path="m344,3695l344,3408e" filled="f" stroked="t" strokeweight=".477497pt" strokecolor="#131313">
                <v:path arrowok="t"/>
              </v:shape>
            </v:group>
            <v:group style="position:absolute;left:344;top:555;width:2;height:5380" coordorigin="344,555" coordsize="2,5380">
              <v:shape style="position:absolute;left:344;top:555;width:2;height:5380" coordorigin="344,555" coordsize="0,5380" path="m344,5935l344,555e" filled="f" stroked="t" strokeweight=".954994pt" strokecolor="#484848">
                <v:path arrowok="t"/>
              </v:shape>
            </v:group>
            <v:group style="position:absolute;left:329;top:3961;width:7936;height:2" coordorigin="329,3961" coordsize="7936,2">
              <v:shape style="position:absolute;left:329;top:3961;width:7936;height:2" coordorigin="329,3961" coordsize="7936,0" path="m329,3961l8265,3961e" filled="f" stroked="t" strokeweight=".954994pt" strokecolor="#444444">
                <v:path arrowok="t"/>
              </v:shape>
            </v:group>
            <v:group style="position:absolute;left:6599;top:3963;width:4990;height:2" coordorigin="6599,3963" coordsize="4990,2">
              <v:shape style="position:absolute;left:6599;top:3963;width:4990;height:2" coordorigin="6599,3963" coordsize="4990,0" path="m6599,3963l11589,3963e" filled="f" stroked="t" strokeweight=".716246pt" strokecolor="#484848">
                <v:path arrowok="t"/>
              </v:shape>
            </v:group>
            <v:group style="position:absolute;left:329;top:4234;width:4307;height:2" coordorigin="329,4234" coordsize="4307,2">
              <v:shape style="position:absolute;left:329;top:4234;width:4307;height:2" coordorigin="329,4234" coordsize="4307,0" path="m329,4234l4636,4234e" filled="f" stroked="t" strokeweight=".954994pt" strokecolor="#4B4B4B">
                <v:path arrowok="t"/>
              </v:shape>
            </v:group>
            <v:group style="position:absolute;left:2051;top:3954;width:2;height:1747" coordorigin="2051,3954" coordsize="2,1747">
              <v:shape style="position:absolute;left:2051;top:3954;width:2;height:1747" coordorigin="2051,3954" coordsize="0,1747" path="m2051,5701l2051,3954e" filled="f" stroked="t" strokeweight=".954994pt" strokecolor="#4F4F4F">
                <v:path arrowok="t"/>
              </v:shape>
            </v:group>
            <v:group style="position:absolute;left:4579;top:4236;width:196;height:2" coordorigin="4579,4236" coordsize="196,2">
              <v:shape style="position:absolute;left:4579;top:4236;width:196;height:2" coordorigin="4579,4236" coordsize="196,0" path="m4579,4236l4775,4236e" filled="f" stroked="t" strokeweight=".477497pt" strokecolor="#1C1C1C">
                <v:path arrowok="t"/>
              </v:shape>
            </v:group>
            <v:group style="position:absolute;left:4718;top:4236;width:6876;height:2" coordorigin="4718,4236" coordsize="6876,2">
              <v:shape style="position:absolute;left:4718;top:4236;width:6876;height:2" coordorigin="4718,4236" coordsize="6876,0" path="m4718,4236l11594,4236e" filled="f" stroked="t" strokeweight=".716246pt" strokecolor="#4B4B4B">
                <v:path arrowok="t"/>
              </v:shape>
            </v:group>
            <v:group style="position:absolute;left:2044;top:4475;width:2593;height:2" coordorigin="2044,4475" coordsize="2593,2">
              <v:shape style="position:absolute;left:2044;top:4475;width:2593;height:2" coordorigin="2044,4475" coordsize="2593,0" path="m2044,4475l4636,4475e" filled="f" stroked="t" strokeweight=".716246pt" strokecolor="#484B4B">
                <v:path arrowok="t"/>
              </v:shape>
            </v:group>
            <v:group style="position:absolute;left:4579;top:4475;width:196;height:2" coordorigin="4579,4475" coordsize="196,2">
              <v:shape style="position:absolute;left:4579;top:4475;width:196;height:2" coordorigin="4579,4475" coordsize="196,0" path="m4579,4475l4775,4475e" filled="f" stroked="t" strokeweight=".477497pt" strokecolor="#232323">
                <v:path arrowok="t"/>
              </v:shape>
            </v:group>
            <v:group style="position:absolute;left:4718;top:4473;width:2383;height:2" coordorigin="4718,4473" coordsize="2383,2">
              <v:shape style="position:absolute;left:4718;top:4473;width:2383;height:2" coordorigin="4718,4473" coordsize="2383,0" path="m4718,4473l7100,4473e" filled="f" stroked="t" strokeweight=".954994pt" strokecolor="#484848">
                <v:path arrowok="t"/>
              </v:shape>
            </v:group>
            <v:group style="position:absolute;left:7043;top:4475;width:411;height:2" coordorigin="7043,4475" coordsize="411,2">
              <v:shape style="position:absolute;left:7043;top:4475;width:411;height:2" coordorigin="7043,4475" coordsize="411,0" path="m7043,4475l7454,4475e" filled="f" stroked="t" strokeweight=".477497pt" strokecolor="#1F1F1F">
                <v:path arrowok="t"/>
              </v:shape>
            </v:group>
            <v:group style="position:absolute;left:7396;top:4478;width:4197;height:2" coordorigin="7396,4478" coordsize="4197,2">
              <v:shape style="position:absolute;left:7396;top:4478;width:4197;height:2" coordorigin="7396,4478" coordsize="4197,0" path="m7396,4478l11594,4478e" filled="f" stroked="t" strokeweight=".954994pt" strokecolor="#4B4B4B">
                <v:path arrowok="t"/>
              </v:shape>
            </v:group>
            <v:group style="position:absolute;left:4613;top:4470;width:2;height:1489" coordorigin="4613,4470" coordsize="2,1489">
              <v:shape style="position:absolute;left:4613;top:4470;width:2;height:1489" coordorigin="4613,4470" coordsize="0,1489" path="m4613,5959l4613,4470e" filled="f" stroked="t" strokeweight=".716246pt" strokecolor="#3B3B3B">
                <v:path arrowok="t"/>
              </v:shape>
            </v:group>
            <v:group style="position:absolute;left:7425;top:4466;width:2;height:249" coordorigin="7425,4466" coordsize="2,249">
              <v:shape style="position:absolute;left:7425;top:4466;width:2;height:249" coordorigin="7425,4466" coordsize="0,249" path="m7425,4715l7425,4466e" filled="f" stroked="t" strokeweight=".238749pt" strokecolor="#1F1F1F">
                <v:path arrowok="t"/>
              </v:shape>
            </v:group>
            <v:group style="position:absolute;left:4603;top:4961;width:2497;height:2" coordorigin="4603,4961" coordsize="2497,2">
              <v:shape style="position:absolute;left:4603;top:4961;width:2497;height:2" coordorigin="4603,4961" coordsize="2497,0" path="m4603,4961l7100,4961e" filled="f" stroked="t" strokeweight=".954994pt" strokecolor="#484848">
                <v:path arrowok="t"/>
              </v:shape>
            </v:group>
            <v:group style="position:absolute;left:7043;top:4963;width:415;height:2" coordorigin="7043,4963" coordsize="415,2">
              <v:shape style="position:absolute;left:7043;top:4963;width:415;height:2" coordorigin="7043,4963" coordsize="415,0" path="m7043,4963l7459,4963e" filled="f" stroked="t" strokeweight=".477497pt" strokecolor="#0F0F0F">
                <v:path arrowok="t"/>
              </v:shape>
            </v:group>
            <v:group style="position:absolute;left:7425;top:4715;width:2;height:239" coordorigin="7425,4715" coordsize="2,239">
              <v:shape style="position:absolute;left:7425;top:4715;width:2;height:239" coordorigin="7425,4715" coordsize="0,239" path="m7425,4954l7425,4715e" filled="f" stroked="t" strokeweight=".238749pt" strokecolor="#000000">
                <v:path arrowok="t"/>
              </v:shape>
            </v:group>
            <v:group style="position:absolute;left:7396;top:4963;width:530;height:2" coordorigin="7396,4963" coordsize="530,2">
              <v:shape style="position:absolute;left:7396;top:4963;width:530;height:2" coordorigin="7396,4963" coordsize="530,0" path="m7396,4963l7926,4963e" filled="f" stroked="t" strokeweight=".477497pt" strokecolor="#2B2B2B">
                <v:path arrowok="t"/>
              </v:shape>
            </v:group>
            <v:group style="position:absolute;left:7821;top:4961;width:3772;height:2" coordorigin="7821,4961" coordsize="3772,2">
              <v:shape style="position:absolute;left:7821;top:4961;width:3772;height:2" coordorigin="7821,4961" coordsize="3772,0" path="m7821,4961l11594,4961e" filled="f" stroked="t" strokeweight=".954994pt" strokecolor="#484848">
                <v:path arrowok="t"/>
              </v:shape>
            </v:group>
            <v:group style="position:absolute;left:4603;top:5203;width:2497;height:2" coordorigin="4603,5203" coordsize="2497,2">
              <v:shape style="position:absolute;left:4603;top:5203;width:2497;height:2" coordorigin="4603,5203" coordsize="2497,0" path="m4603,5203l7100,5203e" filled="f" stroked="t" strokeweight=".954994pt" strokecolor="#484848">
                <v:path arrowok="t"/>
              </v:shape>
            </v:group>
            <v:group style="position:absolute;left:7043;top:5203;width:883;height:2" coordorigin="7043,5203" coordsize="883,2">
              <v:shape style="position:absolute;left:7043;top:5203;width:883;height:2" coordorigin="7043,5203" coordsize="883,0" path="m7043,5203l7926,5203e" filled="f" stroked="t" strokeweight=".477497pt" strokecolor="#282828">
                <v:path arrowok="t"/>
              </v:shape>
            </v:group>
            <v:group style="position:absolute;left:7836;top:5200;width:3758;height:2" coordorigin="7836,5200" coordsize="3758,2">
              <v:shape style="position:absolute;left:7836;top:5200;width:3758;height:2" coordorigin="7836,5200" coordsize="3758,0" path="m7836,5200l11594,5200e" filled="f" stroked="t" strokeweight=".954994pt" strokecolor="#4F4F4F">
                <v:path arrowok="t"/>
              </v:shape>
            </v:group>
            <v:group style="position:absolute;left:4603;top:5447;width:3457;height:2" coordorigin="4603,5447" coordsize="3457,2">
              <v:shape style="position:absolute;left:4603;top:5447;width:3457;height:2" coordorigin="4603,5447" coordsize="3457,0" path="m4603,5447l8060,5447e" filled="f" stroked="t" strokeweight=".954994pt" strokecolor="#4F4F4F">
                <v:path arrowok="t"/>
              </v:shape>
            </v:group>
            <v:group style="position:absolute;left:7869;top:5447;width:735;height:2" coordorigin="7869,5447" coordsize="735,2">
              <v:shape style="position:absolute;left:7869;top:5447;width:735;height:2" coordorigin="7869,5447" coordsize="735,0" path="m7869,5447l8604,5447e" filled="f" stroked="t" strokeweight=".477497pt" strokecolor="#343434">
                <v:path arrowok="t"/>
              </v:shape>
            </v:group>
            <v:group style="position:absolute;left:8547;top:5447;width:296;height:2" coordorigin="8547,5447" coordsize="296,2">
              <v:shape style="position:absolute;left:8547;top:5447;width:296;height:2" coordorigin="8547,5447" coordsize="296,0" path="m8547,5447l8843,5447e" filled="f" stroked="t" strokeweight=".477497pt" strokecolor="#181818">
                <v:path arrowok="t"/>
              </v:shape>
            </v:group>
            <v:group style="position:absolute;left:8786;top:5449;width:2808;height:2" coordorigin="8786,5449" coordsize="2808,2">
              <v:shape style="position:absolute;left:8786;top:5449;width:2808;height:2" coordorigin="8786,5449" coordsize="2808,0" path="m8786,5449l11594,5449e" filled="f" stroked="t" strokeweight=".716246pt" strokecolor="#4F4F4F">
                <v:path arrowok="t"/>
              </v:shape>
            </v:group>
            <v:group style="position:absolute;left:2044;top:5686;width:6561;height:2" coordorigin="2044,5686" coordsize="6561,2">
              <v:shape style="position:absolute;left:2044;top:5686;width:6561;height:2" coordorigin="2044,5686" coordsize="6561,0" path="m2044,5686l8604,5686e" filled="f" stroked="t" strokeweight=".954994pt" strokecolor="#4B4B4B">
                <v:path arrowok="t"/>
              </v:shape>
            </v:group>
            <v:group style="position:absolute;left:8547;top:5686;width:296;height:2" coordorigin="8547,5686" coordsize="296,2">
              <v:shape style="position:absolute;left:8547;top:5686;width:296;height:2" coordorigin="8547,5686" coordsize="296,0" path="m8547,5686l8843,5686e" filled="f" stroked="t" strokeweight=".477497pt" strokecolor="#181818">
                <v:path arrowok="t"/>
              </v:shape>
            </v:group>
            <v:group style="position:absolute;left:8786;top:5686;width:382;height:2" coordorigin="8786,5686" coordsize="382,2">
              <v:shape style="position:absolute;left:8786;top:5686;width:382;height:2" coordorigin="8786,5686" coordsize="382,0" path="m8786,5686l9168,5686e" filled="f" stroked="t" strokeweight=".477497pt" strokecolor="#343434">
                <v:path arrowok="t"/>
              </v:shape>
            </v:group>
            <v:group style="position:absolute;left:9111;top:5686;width:2488;height:2" coordorigin="9111,5686" coordsize="2488,2">
              <v:shape style="position:absolute;left:9111;top:5686;width:2488;height:2" coordorigin="9111,5686" coordsize="2488,0" path="m9111,5686l11598,5686e" filled="f" stroked="t" strokeweight=".954994pt" strokecolor="#545454">
                <v:path arrowok="t"/>
              </v:shape>
            </v:group>
            <v:group style="position:absolute;left:339;top:5928;width:11259;height:2" coordorigin="339,5928" coordsize="11259,2">
              <v:shape style="position:absolute;left:339;top:5928;width:11259;height:2" coordorigin="339,5928" coordsize="11259,0" path="m339,5928l11598,5928e" filled="f" stroked="t" strokeweight=".954994pt" strokecolor="#4B4B4B">
                <v:path arrowok="t"/>
              </v:shape>
            </v:group>
            <v:group style="position:absolute;left:346;top:5643;width:2;height:316" coordorigin="346,5643" coordsize="2,316">
              <v:shape style="position:absolute;left:346;top:5643;width:2;height:316" coordorigin="346,5643" coordsize="0,316" path="m346,5959l346,5643e" filled="f" stroked="t" strokeweight=".954994pt" strokecolor="#5B5B5B">
                <v:path arrowok="t"/>
              </v:shape>
            </v:group>
            <v:group style="position:absolute;left:2053;top:5643;width:2;height:316" coordorigin="2053,5643" coordsize="2,316">
              <v:shape style="position:absolute;left:2053;top:5643;width:2;height:316" coordorigin="2053,5643" coordsize="0,316" path="m2053,5959l2053,5643e" filled="f" stroked="t" strokeweight=".477497pt" strokecolor="#383838">
                <v:path arrowok="t"/>
              </v:shape>
            </v:group>
            <v:group style="position:absolute;left:344;top:5882;width:2;height:555" coordorigin="344,5882" coordsize="2,555">
              <v:shape style="position:absolute;left:344;top:5882;width:2;height:555" coordorigin="344,5882" coordsize="0,555" path="m344,6438l344,5882e" filled="f" stroked="t" strokeweight=".477497pt" strokecolor="#232323">
                <v:path arrowok="t"/>
              </v:shape>
            </v:group>
            <v:group style="position:absolute;left:2053;top:5882;width:2;height:775" coordorigin="2053,5882" coordsize="2,775">
              <v:shape style="position:absolute;left:2053;top:5882;width:2;height:775" coordorigin="2053,5882" coordsize="0,775" path="m2053,6658l2053,5882e" filled="f" stroked="t" strokeweight=".477497pt" strokecolor="#232323">
                <v:path arrowok="t"/>
              </v:shape>
            </v:group>
            <v:group style="position:absolute;left:4613;top:5882;width:2;height:565" coordorigin="4613,5882" coordsize="2,565">
              <v:shape style="position:absolute;left:4613;top:5882;width:2;height:565" coordorigin="4613,5882" coordsize="0,565" path="m4613,6447l4613,5882e" filled="f" stroked="t" strokeweight=".477497pt" strokecolor="#181818">
                <v:path arrowok="t"/>
              </v:shape>
            </v:group>
            <v:group style="position:absolute;left:7425;top:5911;width:2;height:258" coordorigin="7425,5911" coordsize="2,258">
              <v:shape style="position:absolute;left:7425;top:5911;width:2;height:258" coordorigin="7425,5911" coordsize="0,258" path="m7425,6170l7425,5911e" filled="f" stroked="t" strokeweight=".238749pt" strokecolor="#545454">
                <v:path arrowok="t"/>
              </v:shape>
            </v:group>
            <v:group style="position:absolute;left:11594;top:2968;width:2;height:7505" coordorigin="11594,2968" coordsize="2,7505">
              <v:shape style="position:absolute;left:11594;top:2968;width:2;height:7505" coordorigin="11594,2968" coordsize="0,7505" path="m11594,10473l11594,2968e" filled="f" stroked="t" strokeweight=".716246pt" strokecolor="#4B4B4B">
                <v:path arrowok="t"/>
              </v:shape>
            </v:group>
            <v:group style="position:absolute;left:2048;top:6397;width:9550;height:2" coordorigin="2048,6397" coordsize="9550,2">
              <v:shape style="position:absolute;left:2048;top:6397;width:9550;height:2" coordorigin="2048,6397" coordsize="9550,0" path="m2048,6397l11598,6397e" filled="f" stroked="t" strokeweight=".954994pt" strokecolor="#484848">
                <v:path arrowok="t"/>
              </v:shape>
            </v:group>
            <v:group style="position:absolute;left:7425;top:6170;width:2;height:464" coordorigin="7425,6170" coordsize="2,464">
              <v:shape style="position:absolute;left:7425;top:6170;width:2;height:464" coordorigin="7425,6170" coordsize="0,464" path="m7425,6634l7425,6170e" filled="f" stroked="t" strokeweight=".238749pt" strokecolor="#131313">
                <v:path arrowok="t"/>
              </v:shape>
            </v:group>
            <v:group style="position:absolute;left:346;top:6380;width:2;height:795" coordorigin="346,6380" coordsize="2,795">
              <v:shape style="position:absolute;left:346;top:6380;width:2;height:795" coordorigin="346,6380" coordsize="0,795" path="m346,7175l346,6380e" filled="f" stroked="t" strokeweight=".716246pt" strokecolor="#3F3F3F">
                <v:path arrowok="t"/>
              </v:shape>
            </v:group>
            <v:group style="position:absolute;left:4615;top:6371;width:2;height:282" coordorigin="4615,6371" coordsize="2,282">
              <v:shape style="position:absolute;left:4615;top:6371;width:2;height:282" coordorigin="4615,6371" coordsize="0,282" path="m4615,6653l4615,6371e" filled="f" stroked="t" strokeweight=".477497pt" strokecolor="#343434">
                <v:path arrowok="t"/>
              </v:shape>
            </v:group>
            <v:group style="position:absolute;left:2048;top:6641;width:4827;height:2" coordorigin="2048,6641" coordsize="4827,2">
              <v:shape style="position:absolute;left:2048;top:6641;width:4827;height:2" coordorigin="2048,6641" coordsize="4827,0" path="m2048,6641l6876,6641e" filled="f" stroked="t" strokeweight=".954994pt" strokecolor="#484848">
                <v:path arrowok="t"/>
              </v:shape>
            </v:group>
            <v:group style="position:absolute;left:6609;top:6641;width:492;height:2" coordorigin="6609,6641" coordsize="492,2">
              <v:shape style="position:absolute;left:6609;top:6641;width:492;height:2" coordorigin="6609,6641" coordsize="492,0" path="m6609,6641l7100,6641e" filled="f" stroked="t" strokeweight=".716246pt" strokecolor="#2F2F2F">
                <v:path arrowok="t"/>
              </v:shape>
            </v:group>
            <v:group style="position:absolute;left:7043;top:6639;width:415;height:2" coordorigin="7043,6639" coordsize="415,2">
              <v:shape style="position:absolute;left:7043;top:6639;width:415;height:2" coordorigin="7043,6639" coordsize="415,0" path="m7043,6639l7459,6639e" filled="f" stroked="t" strokeweight=".477497pt" strokecolor="#131313">
                <v:path arrowok="t"/>
              </v:shape>
            </v:group>
            <v:group style="position:absolute;left:7396;top:6639;width:4202;height:2" coordorigin="7396,6639" coordsize="4202,2">
              <v:shape style="position:absolute;left:7396;top:6639;width:4202;height:2" coordorigin="7396,6639" coordsize="4202,0" path="m7396,6639l11598,6639e" filled="f" stroked="t" strokeweight=".716246pt" strokecolor="#444444">
                <v:path arrowok="t"/>
              </v:shape>
            </v:group>
            <v:group style="position:absolute;left:339;top:6880;width:6575;height:2" coordorigin="339,6880" coordsize="6575,2">
              <v:shape style="position:absolute;left:339;top:6880;width:6575;height:2" coordorigin="339,6880" coordsize="6575,0" path="m339,6880l6914,6880e" filled="f" stroked="t" strokeweight=".954994pt" strokecolor="#484848">
                <v:path arrowok="t"/>
              </v:shape>
            </v:group>
            <v:group style="position:absolute;left:1356;top:6885;width:716;height:2" coordorigin="1356,6885" coordsize="716,2">
              <v:shape style="position:absolute;left:1356;top:6885;width:716;height:2" coordorigin="1356,6885" coordsize="716,0" path="m1356,6885l2072,6885e" filled="f" stroked="t" strokeweight=".954994pt" strokecolor="#606060">
                <v:path arrowok="t"/>
              </v:shape>
            </v:group>
            <v:group style="position:absolute;left:6609;top:6880;width:1318;height:2" coordorigin="6609,6880" coordsize="1318,2">
              <v:shape style="position:absolute;left:6609;top:6880;width:1318;height:2" coordorigin="6609,6880" coordsize="1318,0" path="m6609,6880l7926,6880e" filled="f" stroked="t" strokeweight=".477497pt" strokecolor="#2F2F2F">
                <v:path arrowok="t"/>
              </v:shape>
            </v:group>
            <v:group style="position:absolute;left:7821;top:6876;width:3782;height:2" coordorigin="7821,6876" coordsize="3782,2">
              <v:shape style="position:absolute;left:7821;top:6876;width:3782;height:2" coordorigin="7821,6876" coordsize="3782,0" path="m7821,6876l11603,6876e" filled="f" stroked="t" strokeweight=".954994pt" strokecolor="#4B4B4B">
                <v:path arrowok="t"/>
              </v:shape>
            </v:group>
            <v:group style="position:absolute;left:349;top:7117;width:2;height:263" coordorigin="349,7117" coordsize="2,263">
              <v:shape style="position:absolute;left:349;top:7117;width:2;height:263" coordorigin="349,7117" coordsize="0,263" path="m349,7381l349,7117e" filled="f" stroked="t" strokeweight=".477497pt" strokecolor="#1C1C1C">
                <v:path arrowok="t"/>
              </v:shape>
            </v:group>
            <v:group style="position:absolute;left:344;top:7354;width:2884;height:2" coordorigin="344,7354" coordsize="2884,2">
              <v:shape style="position:absolute;left:344;top:7354;width:2884;height:2" coordorigin="344,7354" coordsize="2884,0" path="m344,7354l3228,7354e" filled="f" stroked="t" strokeweight=".954994pt" strokecolor="#484848">
                <v:path arrowok="t"/>
              </v:shape>
            </v:group>
            <v:group style="position:absolute;left:2932;top:7354;width:630;height:2" coordorigin="2932,7354" coordsize="630,2">
              <v:shape style="position:absolute;left:2932;top:7354;width:630;height:2" coordorigin="2932,7354" coordsize="630,0" path="m2932,7354l3562,7354e" filled="f" stroked="t" strokeweight=".716246pt" strokecolor="#343434">
                <v:path arrowok="t"/>
              </v:shape>
            </v:group>
            <v:group style="position:absolute;left:3505;top:7352;width:368;height:2" coordorigin="3505,7352" coordsize="368,2">
              <v:shape style="position:absolute;left:3505;top:7352;width:368;height:2" coordorigin="3505,7352" coordsize="368,0" path="m3505,7352l3873,7352e" filled="f" stroked="t" strokeweight=".477497pt" strokecolor="#0C0C0C">
                <v:path arrowok="t"/>
              </v:shape>
            </v:group>
            <v:group style="position:absolute;left:3815;top:7354;width:2378;height:2" coordorigin="3815,7354" coordsize="2378,2">
              <v:shape style="position:absolute;left:3815;top:7354;width:2378;height:2" coordorigin="3815,7354" coordsize="2378,0" path="m3815,7354l6193,7354e" filled="f" stroked="t" strokeweight=".954994pt" strokecolor="#4B4B4B">
                <v:path arrowok="t"/>
              </v:shape>
            </v:group>
            <v:group style="position:absolute;left:6136;top:7352;width:530;height:2" coordorigin="6136,7352" coordsize="530,2">
              <v:shape style="position:absolute;left:6136;top:7352;width:530;height:2" coordorigin="6136,7352" coordsize="530,0" path="m6136,7352l6666,7352e" filled="f" stroked="t" strokeweight=".477497pt" strokecolor="#282828">
                <v:path arrowok="t"/>
              </v:shape>
            </v:group>
            <v:group style="position:absolute;left:6523;top:7352;width:5081;height:2" coordorigin="6523,7352" coordsize="5081,2">
              <v:shape style="position:absolute;left:6523;top:7352;width:5081;height:2" coordorigin="6523,7352" coordsize="5081,0" path="m6523,7352l11603,7352e" filled="f" stroked="t" strokeweight=".954994pt" strokecolor="#4B4B4B">
                <v:path arrowok="t"/>
              </v:shape>
            </v:group>
            <v:group style="position:absolute;left:344;top:7304;width:2;height:302" coordorigin="344,7304" coordsize="2,302">
              <v:shape style="position:absolute;left:344;top:7304;width:2;height:302" coordorigin="344,7304" coordsize="0,302" path="m344,7606l344,7304e" filled="f" stroked="t" strokeweight=".716246pt" strokecolor="#343434">
                <v:path arrowok="t"/>
              </v:shape>
            </v:group>
            <v:group style="position:absolute;left:2056;top:6600;width:2;height:3169" coordorigin="2056,6600" coordsize="2,3169">
              <v:shape style="position:absolute;left:2056;top:6600;width:2;height:3169" coordorigin="2056,6600" coordsize="0,3169" path="m2056,9769l2056,6600e" filled="f" stroked="t" strokeweight=".954994pt" strokecolor="#4B4B4B">
                <v:path arrowok="t"/>
              </v:shape>
            </v:group>
            <v:group style="position:absolute;left:4617;top:7342;width:2;height:263" coordorigin="4617,7342" coordsize="2,263">
              <v:shape style="position:absolute;left:4617;top:7342;width:2;height:263" coordorigin="4617,7342" coordsize="0,263" path="m4617,7606l4617,7342e" filled="f" stroked="t" strokeweight=".477497pt" strokecolor="#232323">
                <v:path arrowok="t"/>
              </v:shape>
            </v:group>
            <v:group style="position:absolute;left:4613;top:7589;width:6991;height:2" coordorigin="4613,7589" coordsize="6991,2">
              <v:shape style="position:absolute;left:4613;top:7589;width:6991;height:2" coordorigin="4613,7589" coordsize="6991,0" path="m4613,7589l11603,7589e" filled="f" stroked="t" strokeweight=".954994pt" strokecolor="#4B4B4B">
                <v:path arrowok="t"/>
              </v:shape>
            </v:group>
            <v:group style="position:absolute;left:353;top:555;width:2;height:15460" coordorigin="353,555" coordsize="2,15460">
              <v:shape style="position:absolute;left:353;top:555;width:2;height:15460" coordorigin="353,555" coordsize="0,15460" path="m353,16015l353,555e" filled="f" stroked="t" strokeweight=".954994pt" strokecolor="#484848">
                <v:path arrowok="t"/>
              </v:shape>
            </v:group>
            <v:group style="position:absolute;left:4617;top:7548;width:2;height:325" coordorigin="4617,7548" coordsize="2,325">
              <v:shape style="position:absolute;left:4617;top:7548;width:2;height:325" coordorigin="4617,7548" coordsize="0,325" path="m4617,7874l4617,7548e" filled="f" stroked="t" strokeweight=".477497pt" strokecolor="#3B3B3B">
                <v:path arrowok="t"/>
              </v:shape>
            </v:group>
            <v:group style="position:absolute;left:4603;top:7833;width:7000;height:2" coordorigin="4603,7833" coordsize="7000,2">
              <v:shape style="position:absolute;left:4603;top:7833;width:7000;height:2" coordorigin="4603,7833" coordsize="7000,0" path="m4603,7833l11603,7833e" filled="f" stroked="t" strokeweight=".954994pt" strokecolor="#4F4F4F">
                <v:path arrowok="t"/>
              </v:shape>
            </v:group>
            <v:group style="position:absolute;left:339;top:8096;width:540;height:2" coordorigin="339,8096" coordsize="540,2">
              <v:shape style="position:absolute;left:339;top:8096;width:540;height:2" coordorigin="339,8096" coordsize="540,0" path="m339,8096l879,8096e" filled="f" stroked="t" strokeweight=".954994pt" strokecolor="#606060">
                <v:path arrowok="t"/>
              </v:shape>
            </v:group>
            <v:group style="position:absolute;left:778;top:8101;width:4455;height:2" coordorigin="778,8101" coordsize="4455,2">
              <v:shape style="position:absolute;left:778;top:8101;width:4455;height:2" coordorigin="778,8101" coordsize="4455,0" path="m778,8101l5233,8101e" filled="f" stroked="t" strokeweight=".954994pt" strokecolor="#4B4B4B">
                <v:path arrowok="t"/>
              </v:shape>
            </v:group>
            <v:group style="position:absolute;left:4615;top:7816;width:2;height:292" coordorigin="4615,7816" coordsize="2,292">
              <v:shape style="position:absolute;left:4615;top:7816;width:2;height:292" coordorigin="4615,7816" coordsize="0,292" path="m4615,8108l4615,7816e" filled="f" stroked="t" strokeweight="1.193743pt" strokecolor="#545454">
                <v:path arrowok="t"/>
              </v:shape>
            </v:group>
            <v:group style="position:absolute;left:4718;top:8099;width:1475;height:2" coordorigin="4718,8099" coordsize="1475,2">
              <v:shape style="position:absolute;left:4718;top:8099;width:1475;height:2" coordorigin="4718,8099" coordsize="1475,0" path="m4718,8099l6193,8099e" filled="f" stroked="t" strokeweight=".716246pt" strokecolor="#383838">
                <v:path arrowok="t"/>
              </v:shape>
            </v:group>
            <v:group style="position:absolute;left:6136;top:8099;width:530;height:2" coordorigin="6136,8099" coordsize="530,2">
              <v:shape style="position:absolute;left:6136;top:8099;width:530;height:2" coordorigin="6136,8099" coordsize="530,0" path="m6136,8099l6666,8099e" filled="f" stroked="t" strokeweight=".477497pt" strokecolor="#232323">
                <v:path arrowok="t"/>
              </v:shape>
            </v:group>
            <v:group style="position:absolute;left:6609;top:8096;width:2235;height:2" coordorigin="6609,8096" coordsize="2235,2">
              <v:shape style="position:absolute;left:6609;top:8096;width:2235;height:2" coordorigin="6609,8096" coordsize="2235,0" path="m6609,8096l8843,8096e" filled="f" stroked="t" strokeweight=".954994pt" strokecolor="#4F4F4F">
                <v:path arrowok="t"/>
              </v:shape>
            </v:group>
            <v:group style="position:absolute;left:8786;top:8096;width:382;height:2" coordorigin="8786,8096" coordsize="382,2">
              <v:shape style="position:absolute;left:8786;top:8096;width:382;height:2" coordorigin="8786,8096" coordsize="382,0" path="m8786,8096l9168,8096e" filled="f" stroked="t" strokeweight=".716246pt" strokecolor="#383838">
                <v:path arrowok="t"/>
              </v:shape>
            </v:group>
            <v:group style="position:absolute;left:8982;top:8096;width:2626;height:2" coordorigin="8982,8096" coordsize="2626,2">
              <v:shape style="position:absolute;left:8982;top:8096;width:2626;height:2" coordorigin="8982,8096" coordsize="2626,0" path="m8982,8096l11608,8096e" filled="f" stroked="t" strokeweight=".954994pt" strokecolor="#4B4B4B">
                <v:path arrowok="t"/>
              </v:shape>
            </v:group>
            <v:group style="position:absolute;left:344;top:9264;width:4431;height:2" coordorigin="344,9264" coordsize="4431,2">
              <v:shape style="position:absolute;left:344;top:9264;width:4431;height:2" coordorigin="344,9264" coordsize="4431,0" path="m344,9264l4775,9264e" filled="f" stroked="t" strokeweight=".954994pt" strokecolor="#484848">
                <v:path arrowok="t"/>
              </v:shape>
            </v:group>
            <v:group style="position:absolute;left:4718;top:9262;width:1475;height:2" coordorigin="4718,9262" coordsize="1475,2">
              <v:shape style="position:absolute;left:4718;top:9262;width:1475;height:2" coordorigin="4718,9262" coordsize="1475,0" path="m4718,9262l6193,9262e" filled="f" stroked="t" strokeweight=".716246pt" strokecolor="#2F2F2F">
                <v:path arrowok="t"/>
              </v:shape>
            </v:group>
            <v:group style="position:absolute;left:5381;top:9259;width:6222;height:2" coordorigin="5381,9259" coordsize="6222,2">
              <v:shape style="position:absolute;left:5381;top:9259;width:6222;height:2" coordorigin="5381,9259" coordsize="6222,0" path="m5381,9259l11603,9259e" filled="f" stroked="t" strokeweight=".954994pt" strokecolor="#4B4B4B">
                <v:path arrowok="t"/>
              </v:shape>
            </v:group>
            <v:group style="position:absolute;left:344;top:9965;width:492;height:2" coordorigin="344,9965" coordsize="492,2">
              <v:shape style="position:absolute;left:344;top:9965;width:492;height:2" coordorigin="344,9965" coordsize="492,0" path="m344,9965l836,9965e" filled="f" stroked="t" strokeweight=".954994pt" strokecolor="#484848">
                <v:path arrowok="t"/>
              </v:shape>
            </v:group>
            <v:group style="position:absolute;left:778;top:9965;width:635;height:2" coordorigin="778,9965" coordsize="635,2">
              <v:shape style="position:absolute;left:778;top:9965;width:635;height:2" coordorigin="778,9965" coordsize="635,0" path="m778,9965l1413,9965e" filled="f" stroked="t" strokeweight=".477497pt" strokecolor="#232323">
                <v:path arrowok="t"/>
              </v:shape>
            </v:group>
            <v:group style="position:absolute;left:2060;top:9712;width:2;height:1005" coordorigin="2060,9712" coordsize="2,1005">
              <v:shape style="position:absolute;left:2060;top:9712;width:2;height:1005" coordorigin="2060,9712" coordsize="0,1005" path="m2060,10717l2060,9712e" filled="f" stroked="t" strokeweight=".716246pt" strokecolor="#383838">
                <v:path arrowok="t"/>
              </v:shape>
            </v:group>
            <v:group style="position:absolute;left:1261;top:9965;width:10347;height:2" coordorigin="1261,9965" coordsize="10347,2">
              <v:shape style="position:absolute;left:1261;top:9965;width:10347;height:2" coordorigin="1261,9965" coordsize="10347,0" path="m1261,9965l11608,9965e" filled="f" stroked="t" strokeweight=".954994pt" strokecolor="#4B4F4F">
                <v:path arrowok="t"/>
              </v:shape>
            </v:group>
            <v:group style="position:absolute;left:344;top:10207;width:5849;height:2" coordorigin="344,10207" coordsize="5849,2">
              <v:shape style="position:absolute;left:344;top:10207;width:5849;height:2" coordorigin="344,10207" coordsize="5849,0" path="m344,10207l6193,10207e" filled="f" stroked="t" strokeweight=".954994pt" strokecolor="#484848">
                <v:path arrowok="t"/>
              </v:shape>
            </v:group>
            <v:group style="position:absolute;left:6136;top:10202;width:530;height:2" coordorigin="6136,10202" coordsize="530,2">
              <v:shape style="position:absolute;left:6136;top:10202;width:530;height:2" coordorigin="6136,10202" coordsize="530,0" path="m6136,10202l6666,10202e" filled="f" stroked="t" strokeweight=".477497pt" strokecolor="#343434">
                <v:path arrowok="t"/>
              </v:shape>
            </v:group>
            <v:group style="position:absolute;left:6441;top:10202;width:5167;height:2" coordorigin="6441,10202" coordsize="5167,2">
              <v:shape style="position:absolute;left:6441;top:10202;width:5167;height:2" coordorigin="6441,10202" coordsize="5167,0" path="m6441,10202l11608,10202e" filled="f" stroked="t" strokeweight=".954994pt" strokecolor="#4F4F4F">
                <v:path arrowok="t"/>
              </v:shape>
            </v:group>
            <v:group style="position:absolute;left:344;top:10449;width:1724;height:2" coordorigin="344,10449" coordsize="1724,2">
              <v:shape style="position:absolute;left:344;top:10449;width:1724;height:2" coordorigin="344,10449" coordsize="1724,0" path="m344,10449l2068,10449e" filled="f" stroked="t" strokeweight=".954994pt" strokecolor="#4B4B4B">
                <v:path arrowok="t"/>
              </v:shape>
            </v:group>
            <v:group style="position:absolute;left:2005;top:10449;width:683;height:2" coordorigin="2005,10449" coordsize="683,2">
              <v:shape style="position:absolute;left:2005;top:10449;width:683;height:2" coordorigin="2005,10449" coordsize="683,0" path="m2005,10449l2688,10449e" filled="f" stroked="t" strokeweight=".477497pt" strokecolor="#181818">
                <v:path arrowok="t"/>
              </v:shape>
            </v:group>
            <v:group style="position:absolute;left:2631;top:10449;width:3562;height:2" coordorigin="2631,10449" coordsize="3562,2">
              <v:shape style="position:absolute;left:2631;top:10449;width:3562;height:2" coordorigin="2631,10449" coordsize="3562,0" path="m2631,10449l6193,10449e" filled="f" stroked="t" strokeweight=".954994pt" strokecolor="#4B4B4F">
                <v:path arrowok="t"/>
              </v:shape>
            </v:group>
            <v:group style="position:absolute;left:6136;top:10444;width:530;height:2" coordorigin="6136,10444" coordsize="530,2">
              <v:shape style="position:absolute;left:6136;top:10444;width:530;height:2" coordorigin="6136,10444" coordsize="530,0" path="m6136,10444l6666,10444e" filled="f" stroked="t" strokeweight=".477497pt" strokecolor="#343434">
                <v:path arrowok="t"/>
              </v:shape>
            </v:group>
            <v:group style="position:absolute;left:6527;top:10441;width:5081;height:2" coordorigin="6527,10441" coordsize="5081,2">
              <v:shape style="position:absolute;left:6527;top:10441;width:5081;height:2" coordorigin="6527,10441" coordsize="5081,0" path="m6527,10441l11608,10441e" filled="f" stroked="t" strokeweight=".954994pt" strokecolor="#4F4F4F">
                <v:path arrowok="t"/>
              </v:shape>
            </v:group>
            <v:group style="position:absolute;left:11608;top:5514;width:2;height:6198" coordorigin="11608,5514" coordsize="2,6198">
              <v:shape style="position:absolute;left:11608;top:5514;width:2;height:6198" coordorigin="11608,5514" coordsize="0,6198" path="m11608,11712l11608,5514e" filled="f" stroked="t" strokeweight=".716246pt" strokecolor="#4F4F4F">
                <v:path arrowok="t"/>
              </v:shape>
            </v:group>
            <v:group style="position:absolute;left:2063;top:10659;width:2;height:555" coordorigin="2063,10659" coordsize="2,555">
              <v:shape style="position:absolute;left:2063;top:10659;width:2;height:555" coordorigin="2063,10659" coordsize="0,555" path="m2063,11214l2063,10659e" filled="f" stroked="t" strokeweight=".477497pt" strokecolor="#1C1C1C">
                <v:path arrowok="t"/>
              </v:shape>
            </v:group>
            <v:group style="position:absolute;left:797;top:10922;width:5434;height:2" coordorigin="797,10922" coordsize="5434,2">
              <v:shape style="position:absolute;left:797;top:10922;width:5434;height:2" coordorigin="797,10922" coordsize="5434,0" path="m797,10922l6231,10922e" filled="f" stroked="t" strokeweight=".954994pt" strokecolor="#4F4F4F">
                <v:path arrowok="t"/>
              </v:shape>
            </v:group>
            <v:group style="position:absolute;left:5997;top:10920;width:1456;height:2" coordorigin="5997,10920" coordsize="1456,2">
              <v:shape style="position:absolute;left:5997;top:10920;width:1456;height:2" coordorigin="5997,10920" coordsize="1456,0" path="m5997,10920l7454,10920e" filled="f" stroked="t" strokeweight=".716246pt" strokecolor="#3B3B3B">
                <v:path arrowok="t"/>
              </v:shape>
            </v:group>
            <v:group style="position:absolute;left:7377;top:10920;width:2158;height:2" coordorigin="7377,10920" coordsize="2158,2">
              <v:shape style="position:absolute;left:7377;top:10920;width:2158;height:2" coordorigin="7377,10920" coordsize="2158,0" path="m7377,10920l9536,10920e" filled="f" stroked="t" strokeweight=".954994pt" strokecolor="#545454">
                <v:path arrowok="t"/>
              </v:shape>
            </v:group>
            <v:group style="position:absolute;left:9478;top:10918;width:2139;height:2" coordorigin="9478,10918" coordsize="2139,2">
              <v:shape style="position:absolute;left:9478;top:10918;width:2139;height:2" coordorigin="9478,10918" coordsize="2139,0" path="m9478,10918l11618,10918e" filled="f" stroked="t" strokeweight=".716246pt" strokecolor="#3F3F3F">
                <v:path arrowok="t"/>
              </v:shape>
            </v:group>
            <v:group style="position:absolute;left:2005;top:11167;width:683;height:2" coordorigin="2005,11167" coordsize="683,2">
              <v:shape style="position:absolute;left:2005;top:11167;width:683;height:2" coordorigin="2005,11167" coordsize="683,0" path="m2005,11167l2688,11167e" filled="f" stroked="t" strokeweight=".477497pt" strokecolor="#343434">
                <v:path arrowok="t"/>
              </v:shape>
            </v:group>
            <v:group style="position:absolute;left:349;top:11167;width:1719;height:2" coordorigin="349,11167" coordsize="1719,2">
              <v:shape style="position:absolute;left:349;top:11167;width:1719;height:2" coordorigin="349,11167" coordsize="1719,0" path="m349,11167l2068,11167e" filled="f" stroked="t" strokeweight=".954994pt" strokecolor="#4F4F4F">
                <v:path arrowok="t"/>
              </v:shape>
            </v:group>
            <v:group style="position:absolute;left:349;top:10994;width:2;height:191" coordorigin="349,10994" coordsize="2,191">
              <v:shape style="position:absolute;left:349;top:10994;width:2;height:191" coordorigin="349,10994" coordsize="0,191" path="m349,11186l349,10994e" filled="f" stroked="t" strokeweight=".954994pt" strokecolor="#232323">
                <v:path arrowok="t"/>
              </v:shape>
            </v:group>
            <v:group style="position:absolute;left:2493;top:11162;width:9120;height:2" coordorigin="2493,11162" coordsize="9120,2">
              <v:shape style="position:absolute;left:2493;top:11162;width:9120;height:2" coordorigin="2493,11162" coordsize="9120,0" path="m2493,11162l11613,11162e" filled="f" stroked="t" strokeweight=".954994pt" strokecolor="#4B4B4B">
                <v:path arrowok="t"/>
              </v:shape>
            </v:group>
            <v:group style="position:absolute;left:821;top:11157;width:2;height:4853" coordorigin="821,11157" coordsize="2,4853">
              <v:shape style="position:absolute;left:821;top:11157;width:2;height:4853" coordorigin="821,11157" coordsize="0,4853" path="m821,16010l821,11157e" filled="f" stroked="t" strokeweight=".716246pt" strokecolor="#4B4B4B">
                <v:path arrowok="t"/>
              </v:shape>
            </v:group>
            <v:group style="position:absolute;left:1394;top:11157;width:2;height:4853" coordorigin="1394,11157" coordsize="2,4853">
              <v:shape style="position:absolute;left:1394;top:11157;width:2;height:4853" coordorigin="1394,11157" coordsize="0,4853" path="m1394,16010l1394,11157e" filled="f" stroked="t" strokeweight=".716246pt" strokecolor="#383838">
                <v:path arrowok="t"/>
              </v:shape>
            </v:group>
            <v:group style="position:absolute;left:2063;top:11138;width:2;height:795" coordorigin="2063,11138" coordsize="2,795">
              <v:shape style="position:absolute;left:2063;top:11138;width:2;height:795" coordorigin="2063,11138" coordsize="0,795" path="m2063,11932l2063,11138e" filled="f" stroked="t" strokeweight=".477497pt" strokecolor="#3B3B3B">
                <v:path arrowok="t"/>
              </v:shape>
            </v:group>
            <v:group style="position:absolute;left:7079;top:11152;width:2;height:4183" coordorigin="7079,11152" coordsize="2,4183">
              <v:shape style="position:absolute;left:7079;top:11152;width:2;height:4183" coordorigin="7079,11152" coordsize="0,4183" path="m7079,15335l7079,11152e" filled="f" stroked="t" strokeweight=".954994pt" strokecolor="#4B4B4B">
                <v:path arrowok="t"/>
              </v:shape>
            </v:group>
            <v:group style="position:absolute;left:353;top:11908;width:5840;height:2" coordorigin="353,11908" coordsize="5840,2">
              <v:shape style="position:absolute;left:353;top:11908;width:5840;height:2" coordorigin="353,11908" coordsize="5840,0" path="m353,11908l6193,11908e" filled="f" stroked="t" strokeweight=".954994pt" strokecolor="#4F4F4F">
                <v:path arrowok="t"/>
              </v:shape>
            </v:group>
            <v:group style="position:absolute;left:6136;top:11908;width:530;height:2" coordorigin="6136,11908" coordsize="530,2">
              <v:shape style="position:absolute;left:6136;top:11908;width:530;height:2" coordorigin="6136,11908" coordsize="530,0" path="m6136,11908l6666,11908e" filled="f" stroked="t" strokeweight=".477497pt" strokecolor="#2F2F2F">
                <v:path arrowok="t"/>
              </v:shape>
            </v:group>
            <v:group style="position:absolute;left:6542;top:11906;width:2760;height:2" coordorigin="6542,11906" coordsize="2760,2">
              <v:shape style="position:absolute;left:6542;top:11906;width:2760;height:2" coordorigin="6542,11906" coordsize="2760,0" path="m6542,11906l9302,11906e" filled="f" stroked="t" strokeweight=".954994pt" strokecolor="#4F4F4F">
                <v:path arrowok="t"/>
              </v:shape>
            </v:group>
            <v:group style="position:absolute;left:9111;top:11906;width:425;height:2" coordorigin="9111,11906" coordsize="425,2">
              <v:shape style="position:absolute;left:9111;top:11906;width:425;height:2" coordorigin="9111,11906" coordsize="425,0" path="m9111,11906l9536,11906e" filled="f" stroked="t" strokeweight=".477497pt" strokecolor="#3B3B3B">
                <v:path arrowok="t"/>
              </v:shape>
            </v:group>
            <v:group style="position:absolute;left:9478;top:11906;width:2134;height:2" coordorigin="9478,11906" coordsize="2134,2">
              <v:shape style="position:absolute;left:9478;top:11906;width:2134;height:2" coordorigin="9478,11906" coordsize="2134,0" path="m9478,11906l11613,11906e" filled="f" stroked="t" strokeweight=".954994pt" strokecolor="#545454">
                <v:path arrowok="t"/>
              </v:shape>
            </v:group>
            <v:group style="position:absolute;left:11608;top:11655;width:2;height:1412" coordorigin="11608,11655" coordsize="2,1412">
              <v:shape style="position:absolute;left:11608;top:11655;width:2;height:1412" coordorigin="11608,11655" coordsize="0,1412" path="m11608,13067l11608,11655e" filled="f" stroked="t" strokeweight=".477497pt" strokecolor="#3F3F3F">
                <v:path arrowok="t"/>
              </v:shape>
            </v:group>
            <v:group style="position:absolute;left:819;top:11157;width:2;height:4853" coordorigin="819,11157" coordsize="2,4853">
              <v:shape style="position:absolute;left:819;top:11157;width:2;height:4853" coordorigin="819,11157" coordsize="0,4853" path="m819,16010l819,11157e" filled="f" stroked="t" strokeweight=".477497pt" strokecolor="#4B4B4B">
                <v:path arrowok="t"/>
              </v:shape>
            </v:group>
            <v:group style="position:absolute;left:1392;top:11157;width:2;height:4853" coordorigin="1392,11157" coordsize="2,4853">
              <v:shape style="position:absolute;left:1392;top:11157;width:2;height:4853" coordorigin="1392,11157" coordsize="0,4853" path="m1392,16010l1392,11157e" filled="f" stroked="t" strokeweight=".477497pt" strokecolor="#343434">
                <v:path arrowok="t"/>
              </v:shape>
            </v:group>
            <v:group style="position:absolute;left:2065;top:11856;width:2;height:1211" coordorigin="2065,11856" coordsize="2,1211">
              <v:shape style="position:absolute;left:2065;top:11856;width:2;height:1211" coordorigin="2065,11856" coordsize="0,1211" path="m2065,13067l2065,11856e" filled="f" stroked="t" strokeweight=".238749pt" strokecolor="#232323">
                <v:path arrowok="t"/>
              </v:shape>
            </v:group>
            <v:group style="position:absolute;left:353;top:555;width:2;height:15450" coordorigin="353,555" coordsize="2,15450">
              <v:shape style="position:absolute;left:353;top:555;width:2;height:15450" coordorigin="353,555" coordsize="0,15450" path="m353,16006l353,555e" filled="f" stroked="t" strokeweight=".477497pt" strokecolor="#444444">
                <v:path arrowok="t"/>
              </v:shape>
            </v:group>
            <v:group style="position:absolute;left:817;top:12368;width:2;height:488" coordorigin="817,12368" coordsize="2,488">
              <v:shape style="position:absolute;left:817;top:12368;width:2;height:488" coordorigin="817,12368" coordsize="0,488" path="m817,12856l817,12368e" filled="f" stroked="t" strokeweight=".477497pt" strokecolor="#232323">
                <v:path arrowok="t"/>
              </v:shape>
            </v:group>
            <v:group style="position:absolute;left:1390;top:12368;width:2;height:335" coordorigin="1390,12368" coordsize="2,335">
              <v:shape style="position:absolute;left:1390;top:12368;width:2;height:335" coordorigin="1390,12368" coordsize="0,335" path="m1390,12703l1390,12368e" filled="f" stroked="t" strokeweight=".477497pt" strokecolor="#0F0F0F">
                <v:path arrowok="t"/>
              </v:shape>
            </v:group>
            <v:group style="position:absolute;left:358;top:12646;width:2;height:211" coordorigin="358,12646" coordsize="2,211">
              <v:shape style="position:absolute;left:358;top:12646;width:2;height:211" coordorigin="358,12646" coordsize="0,211" path="m358,12856l358,12646e" filled="f" stroked="t" strokeweight=".477497pt" strokecolor="#1C1C1C">
                <v:path arrowok="t"/>
              </v:shape>
            </v:group>
            <v:group style="position:absolute;left:2065;top:13009;width:2;height:187" coordorigin="2065,13009" coordsize="2,187">
              <v:shape style="position:absolute;left:2065;top:13009;width:2;height:187" coordorigin="2065,13009" coordsize="0,187" path="m2065,13196l2065,13009e" filled="f" stroked="t" strokeweight=".238749pt" strokecolor="#3B3B3B">
                <v:path arrowok="t"/>
              </v:shape>
            </v:group>
            <v:group style="position:absolute;left:11610;top:13009;width:2;height:833" coordorigin="11610,13009" coordsize="2,833">
              <v:shape style="position:absolute;left:11610;top:13009;width:2;height:833" coordorigin="11610,13009" coordsize="0,833" path="m11610,13842l11610,13009e" filled="f" stroked="t" strokeweight=".238749pt" strokecolor="#2B2B2B">
                <v:path arrowok="t"/>
              </v:shape>
            </v:group>
            <v:group style="position:absolute;left:361;top:13139;width:2;height:282" coordorigin="361,13139" coordsize="2,282">
              <v:shape style="position:absolute;left:361;top:13139;width:2;height:282" coordorigin="361,13139" coordsize="0,282" path="m361,13421l361,13139e" filled="f" stroked="t" strokeweight=".716246pt" strokecolor="#2F2F2F">
                <v:path arrowok="t"/>
              </v:shape>
            </v:group>
            <v:group style="position:absolute;left:363;top:13363;width:2;height:483" coordorigin="363,13363" coordsize="2,483">
              <v:shape style="position:absolute;left:363;top:13363;width:2;height:483" coordorigin="363,13363" coordsize="0,483" path="m363,13847l363,13363e" filled="f" stroked="t" strokeweight=".477497pt" strokecolor="#131313">
                <v:path arrowok="t"/>
              </v:shape>
            </v:group>
            <v:group style="position:absolute;left:821;top:13363;width:2;height:249" coordorigin="821,13363" coordsize="2,249">
              <v:shape style="position:absolute;left:821;top:13363;width:2;height:249" coordorigin="821,13363" coordsize="0,249" path="m821,13612l821,13363e" filled="f" stroked="t" strokeweight=".477497pt" strokecolor="#1C1C1C">
                <v:path arrowok="t"/>
              </v:shape>
            </v:group>
            <v:group style="position:absolute;left:1394;top:13363;width:2;height:483" coordorigin="1394,13363" coordsize="2,483">
              <v:shape style="position:absolute;left:1394;top:13363;width:2;height:483" coordorigin="1394,13363" coordsize="0,483" path="m1394,13847l1394,13363e" filled="f" stroked="t" strokeweight=".477497pt" strokecolor="#0C0C0C">
                <v:path arrowok="t"/>
              </v:shape>
            </v:group>
            <v:group style="position:absolute;left:2034;top:13392;width:2;height:191" coordorigin="2034,13392" coordsize="2,191">
              <v:shape style="position:absolute;left:2034;top:13392;width:2;height:191" coordorigin="2034,13392" coordsize="0,191" path="m2034,13584l2034,13392e" filled="f" stroked="t" strokeweight=".238749pt" strokecolor="#C8C8C8">
                <v:path arrowok="t"/>
              </v:shape>
            </v:group>
            <v:group style="position:absolute;left:349;top:13813;width:1041;height:2" coordorigin="349,13813" coordsize="1041,2">
              <v:shape style="position:absolute;left:349;top:13813;width:1041;height:2" coordorigin="349,13813" coordsize="1041,0" path="m349,13813l1390,13813e" filled="f" stroked="t" strokeweight=".238749pt" strokecolor="#3B3B3B">
                <v:path arrowok="t"/>
              </v:shape>
            </v:group>
            <v:group style="position:absolute;left:1385;top:13813;width:654;height:2" coordorigin="1385,13813" coordsize="654,2">
              <v:shape style="position:absolute;left:1385;top:13813;width:654;height:2" coordorigin="1385,13813" coordsize="654,0" path="m1385,13813l2039,13813e" filled="f" stroked="t" strokeweight=".238749pt" strokecolor="#0F0F0F">
                <v:path arrowok="t"/>
              </v:shape>
            </v:group>
            <v:group style="position:absolute;left:2034;top:13584;width:2;height:235" coordorigin="2034,13584" coordsize="2,235">
              <v:shape style="position:absolute;left:2034;top:13584;width:2;height:235" coordorigin="2034,13584" coordsize="0,235" path="m2034,13818l2034,13584e" filled="f" stroked="t" strokeweight=".238749pt" strokecolor="#000000">
                <v:path arrowok="t"/>
              </v:shape>
            </v:group>
            <v:group style="position:absolute;left:2034;top:13813;width:2;height:244" coordorigin="2034,13813" coordsize="2,244">
              <v:shape style="position:absolute;left:2034;top:13813;width:2;height:244" coordorigin="2034,13813" coordsize="0,244" path="m2034,14058l2034,13813e" filled="f" stroked="t" strokeweight=".238749pt" strokecolor="#545457">
                <v:path arrowok="t"/>
              </v:shape>
            </v:group>
            <v:group style="position:absolute;left:11610;top:13785;width:2;height:713" coordorigin="11610,13785" coordsize="2,713">
              <v:shape style="position:absolute;left:11610;top:13785;width:2;height:713" coordorigin="11610,13785" coordsize="0,713" path="m11610,14498l11610,13785e" filled="f" stroked="t" strokeweight=".238749pt" strokecolor="#484848">
                <v:path arrowok="t"/>
              </v:shape>
            </v:group>
            <v:group style="position:absolute;left:819;top:14029;width:2;height:239" coordorigin="819,14029" coordsize="2,239">
              <v:shape style="position:absolute;left:819;top:14029;width:2;height:239" coordorigin="819,14029" coordsize="0,239" path="m819,14268l819,14029e" filled="f" stroked="t" strokeweight=".954994pt" strokecolor="#646464">
                <v:path arrowok="t"/>
              </v:shape>
            </v:group>
            <v:group style="position:absolute;left:2063;top:14029;width:2;height:239" coordorigin="2063,14029" coordsize="2,239">
              <v:shape style="position:absolute;left:2063;top:14029;width:2;height:239" coordorigin="2063,14029" coordsize="0,239" path="m2063,14268l2063,14029e" filled="f" stroked="t" strokeweight=".238749pt" strokecolor="#6B6B6B">
                <v:path arrowok="t"/>
              </v:shape>
            </v:group>
            <v:group style="position:absolute;left:7898;top:14239;width:678;height:2" coordorigin="7898,14239" coordsize="678,2">
              <v:shape style="position:absolute;left:7898;top:14239;width:678;height:2" coordorigin="7898,14239" coordsize="678,0" path="m7898,14239l8576,14239e" filled="f" stroked="t" strokeweight=".954994pt" strokecolor="#777CA3">
                <v:path arrowok="t"/>
              </v:shape>
            </v:group>
            <v:group style="position:absolute;left:8528;top:14239;width:315;height:2" coordorigin="8528,14239" coordsize="315,2">
              <v:shape style="position:absolute;left:8528;top:14239;width:315;height:2" coordorigin="8528,14239" coordsize="315,0" path="m8528,14239l8843,14239e" filled="f" stroked="t" strokeweight="3.342479pt" strokecolor="#6B749C">
                <v:path arrowok="t"/>
              </v:shape>
            </v:group>
            <v:group style="position:absolute;left:8815;top:14239;width:2769;height:2" coordorigin="8815,14239" coordsize="2769,2">
              <v:shape style="position:absolute;left:8815;top:14239;width:2769;height:2" coordorigin="8815,14239" coordsize="2769,0" path="m8815,14239l11584,14239e" filled="f" stroked="t" strokeweight="2.148737pt" strokecolor="#54608C">
                <v:path arrowok="t"/>
              </v:shape>
            </v:group>
            <v:group style="position:absolute;left:2065;top:14211;width:2;height:905" coordorigin="2065,14211" coordsize="2,905">
              <v:shape style="position:absolute;left:2065;top:14211;width:2;height:905" coordorigin="2065,14211" coordsize="0,905" path="m2065,15115l2065,14211e" filled="f" stroked="t" strokeweight=".238749pt" strokecolor="#575757">
                <v:path arrowok="t"/>
              </v:shape>
            </v:group>
            <v:group style="position:absolute;left:7088;top:12890;width:2;height:3106" coordorigin="7088,12890" coordsize="2,3106">
              <v:shape style="position:absolute;left:7088;top:12890;width:2;height:3106" coordorigin="7088,12890" coordsize="0,3106" path="m7088,15996l7088,12890e" filled="f" stroked="t" strokeweight=".954994pt" strokecolor="#4B4B4B">
                <v:path arrowok="t"/>
              </v:shape>
            </v:group>
            <v:group style="position:absolute;left:11608;top:14550;width:2;height:373" coordorigin="11608,14550" coordsize="2,373">
              <v:shape style="position:absolute;left:11608;top:14550;width:2;height:373" coordorigin="11608,14550" coordsize="0,373" path="m11608,14924l11608,14550e" filled="f" stroked="t" strokeweight=".477497pt" strokecolor="#6B6B6B">
                <v:path arrowok="t"/>
              </v:shape>
            </v:group>
            <v:group style="position:absolute;left:11579;top:14895;width:2;height:431" coordorigin="11579,14895" coordsize="2,431">
              <v:shape style="position:absolute;left:11579;top:14895;width:2;height:431" coordorigin="11579,14895" coordsize="0,431" path="m11579,15326l11579,14895e" filled="f" stroked="t" strokeweight=".238749pt" strokecolor="#000000">
                <v:path arrowok="t"/>
              </v:shape>
            </v:group>
            <v:group style="position:absolute;left:365;top:15058;width:2;height:957" coordorigin="365,15058" coordsize="2,957">
              <v:shape style="position:absolute;left:365;top:15058;width:2;height:957" coordorigin="365,15058" coordsize="0,957" path="m365,16015l365,15058e" filled="f" stroked="t" strokeweight=".954994pt" strokecolor="#545454">
                <v:path arrowok="t"/>
              </v:shape>
            </v:group>
            <v:group style="position:absolute;left:1397;top:14881;width:2;height:751" coordorigin="1397,14881" coordsize="2,751">
              <v:shape style="position:absolute;left:1397;top:14881;width:2;height:751" coordorigin="1397,14881" coordsize="0,751" path="m1397,15632l1397,14881e" filled="f" stroked="t" strokeweight=".954994pt" strokecolor="#4B4B4B">
                <v:path arrowok="t"/>
              </v:shape>
            </v:group>
            <v:group style="position:absolute;left:2065;top:15058;width:2;height:297" coordorigin="2065,15058" coordsize="2,297">
              <v:shape style="position:absolute;left:2065;top:15058;width:2;height:297" coordorigin="2065,15058" coordsize="0,297" path="m2065,15355l2065,15058e" filled="f" stroked="t" strokeweight=".238749pt" strokecolor="#777777">
                <v:path arrowok="t"/>
              </v:shape>
            </v:group>
            <v:group style="position:absolute;left:826;top:15297;width:2;height:335" coordorigin="826,15297" coordsize="2,335">
              <v:shape style="position:absolute;left:826;top:15297;width:2;height:335" coordorigin="826,15297" coordsize="0,335" path="m826,15632l826,15297e" filled="f" stroked="t" strokeweight=".954994pt" strokecolor="#676767">
                <v:path arrowok="t"/>
              </v:shape>
            </v:group>
            <v:group style="position:absolute;left:2034;top:15326;width:2;height:278" coordorigin="2034,15326" coordsize="2,278">
              <v:shape style="position:absolute;left:2034;top:15326;width:2;height:278" coordorigin="2034,15326" coordsize="0,278" path="m2034,15603l2034,15326e" filled="f" stroked="t" strokeweight=".238749pt" strokecolor="#000000">
                <v:path arrowok="t"/>
              </v:shape>
            </v:group>
            <v:group style="position:absolute;left:11610;top:15398;width:2;height:598" coordorigin="11610,15398" coordsize="2,598">
              <v:shape style="position:absolute;left:11610;top:15398;width:2;height:598" coordorigin="11610,15398" coordsize="0,598" path="m11610,15996l11610,15398e" filled="f" stroked="t" strokeweight=".238749pt" strokecolor="#808080">
                <v:path arrowok="t"/>
              </v:shape>
            </v:group>
            <v:group style="position:absolute;left:2034;top:15603;width:2;height:388" coordorigin="2034,15603" coordsize="2,388">
              <v:shape style="position:absolute;left:2034;top:15603;width:2;height:388" coordorigin="2034,15603" coordsize="0,388" path="m2034,15991l2034,15603e" filled="f" stroked="t" strokeweight=".238749pt" strokecolor="#9C9CA0">
                <v:path arrowok="t"/>
              </v:shape>
            </v:group>
            <v:group style="position:absolute;left:3424;top:15996;width:2063;height:2" coordorigin="3424,15996" coordsize="2063,2">
              <v:shape style="position:absolute;left:3424;top:15996;width:2063;height:2" coordorigin="3424,15996" coordsize="2063,0" path="m3424,15996l5486,15996e" filled="f" stroked="t" strokeweight=".954994pt" strokecolor="#6B6B6B">
                <v:path arrowok="t"/>
              </v:shape>
            </v:group>
            <v:group style="position:absolute;left:358;top:15996;width:7096;height:2" coordorigin="358,15996" coordsize="7096,2">
              <v:shape style="position:absolute;left:358;top:15996;width:7096;height:2" coordorigin="358,15996" coordsize="7096,0" path="m358,15996l7454,15996e" filled="f" stroked="t" strokeweight=".954994pt" strokecolor="#676767">
                <v:path arrowok="t"/>
              </v:shape>
            </v:group>
            <v:group style="position:absolute;left:7396;top:15989;width:530;height:2" coordorigin="7396,15989" coordsize="530,2">
              <v:shape style="position:absolute;left:7396;top:15989;width:530;height:2" coordorigin="7396,15989" coordsize="530,0" path="m7396,15989l7926,15989e" filled="f" stroked="t" strokeweight=".477497pt" strokecolor="#575757">
                <v:path arrowok="t"/>
              </v:shape>
            </v:group>
            <v:group style="position:absolute;left:7869;top:15989;width:3758;height:2" coordorigin="7869,15989" coordsize="3758,2">
              <v:shape style="position:absolute;left:7869;top:15989;width:3758;height:2" coordorigin="7869,15989" coordsize="3758,0" path="m7869,15989l11627,15989e" filled="f" stroked="t" strokeweight=".954994pt" strokecolor="#6B6B6B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32"/>
          <w:szCs w:val="32"/>
          <w:color w:val="3F4687"/>
          <w:spacing w:val="0"/>
          <w:w w:val="100"/>
          <w:i/>
          <w:position w:val="-6"/>
        </w:rPr>
        <w:t>o5</w:t>
      </w:r>
      <w:r>
        <w:rPr>
          <w:rFonts w:ascii="Times New Roman" w:hAnsi="Times New Roman" w:cs="Times New Roman" w:eastAsia="Times New Roman"/>
          <w:sz w:val="32"/>
          <w:szCs w:val="32"/>
          <w:color w:val="3F4687"/>
          <w:spacing w:val="0"/>
          <w:w w:val="100"/>
          <w:i/>
          <w:position w:val="-6"/>
        </w:rPr>
        <w:t> </w:t>
      </w:r>
      <w:r>
        <w:rPr>
          <w:rFonts w:ascii="Times New Roman" w:hAnsi="Times New Roman" w:cs="Times New Roman" w:eastAsia="Times New Roman"/>
          <w:sz w:val="32"/>
          <w:szCs w:val="32"/>
          <w:color w:val="3F4687"/>
          <w:spacing w:val="17"/>
          <w:w w:val="100"/>
          <w:i/>
          <w:position w:val="-6"/>
        </w:rPr>
        <w:t> </w:t>
      </w:r>
      <w:r>
        <w:rPr>
          <w:rFonts w:ascii="Times New Roman" w:hAnsi="Times New Roman" w:cs="Times New Roman" w:eastAsia="Times New Roman"/>
          <w:sz w:val="51"/>
          <w:szCs w:val="51"/>
          <w:color w:val="4F59A5"/>
          <w:spacing w:val="0"/>
          <w:w w:val="100"/>
          <w:i/>
          <w:position w:val="7"/>
        </w:rPr>
        <w:t>Je</w:t>
      </w:r>
      <w:r>
        <w:rPr>
          <w:rFonts w:ascii="Times New Roman" w:hAnsi="Times New Roman" w:cs="Times New Roman" w:eastAsia="Times New Roman"/>
          <w:sz w:val="51"/>
          <w:szCs w:val="51"/>
          <w:color w:val="4F59A5"/>
          <w:spacing w:val="-100"/>
          <w:w w:val="100"/>
          <w:i/>
          <w:position w:val="7"/>
        </w:rPr>
        <w:t> </w:t>
      </w:r>
      <w:r>
        <w:rPr>
          <w:rFonts w:ascii="Times New Roman" w:hAnsi="Times New Roman" w:cs="Times New Roman" w:eastAsia="Times New Roman"/>
          <w:sz w:val="51"/>
          <w:szCs w:val="51"/>
          <w:color w:val="4F59A5"/>
          <w:spacing w:val="0"/>
          <w:w w:val="100"/>
          <w:i/>
          <w:position w:val="7"/>
        </w:rPr>
        <w:tab/>
      </w:r>
      <w:r>
        <w:rPr>
          <w:rFonts w:ascii="Times New Roman" w:hAnsi="Times New Roman" w:cs="Times New Roman" w:eastAsia="Times New Roman"/>
          <w:sz w:val="51"/>
          <w:szCs w:val="51"/>
          <w:color w:val="4F59A5"/>
          <w:spacing w:val="0"/>
          <w:w w:val="100"/>
          <w:i/>
          <w:position w:val="7"/>
        </w:rPr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18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39"/>
          <w:w w:val="100"/>
          <w:position w:val="1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1"/>
          <w:position w:val="18"/>
        </w:rPr>
        <w:t>Eri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300" w:bottom="280" w:left="240" w:right="200"/>
        </w:sectPr>
      </w:pPr>
      <w:rPr/>
    </w:p>
    <w:p>
      <w:pPr>
        <w:spacing w:before="5" w:after="0" w:line="400" w:lineRule="exact"/>
        <w:ind w:left="-22" w:right="-20"/>
        <w:jc w:val="left"/>
        <w:rPr>
          <w:rFonts w:ascii="Arial" w:hAnsi="Arial" w:cs="Arial" w:eastAsia="Arial"/>
          <w:sz w:val="14"/>
          <w:szCs w:val="14"/>
        </w:rPr>
      </w:pPr>
      <w:rPr/>
      <w:r>
        <w:rPr>
          <w:rFonts w:ascii="Arial" w:hAnsi="Arial" w:cs="Arial" w:eastAsia="Arial"/>
          <w:sz w:val="82"/>
          <w:szCs w:val="82"/>
          <w:color w:val="2F2F31"/>
          <w:spacing w:val="-971"/>
          <w:w w:val="213"/>
          <w:position w:val="-44"/>
        </w:rPr>
        <w:t>1</w:t>
      </w:r>
      <w:r>
        <w:rPr>
          <w:rFonts w:ascii="Arial" w:hAnsi="Arial" w:cs="Arial" w:eastAsia="Arial"/>
          <w:sz w:val="14"/>
          <w:szCs w:val="14"/>
          <w:color w:val="2F2F31"/>
          <w:spacing w:val="0"/>
          <w:w w:val="125"/>
          <w:position w:val="-57"/>
        </w:rPr>
        <w:t>IZMIR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pgSz w:w="11920" w:h="16840"/>
          <w:pgMar w:top="700" w:bottom="280" w:left="0" w:right="0"/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0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16" w:lineRule="exact"/>
        <w:ind w:left="806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83"/>
        </w:rPr>
        <w:t>BÜYÜKŞEHIR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140" w:lineRule="exact"/>
        <w:ind w:left="854" w:right="-20"/>
        <w:jc w:val="left"/>
        <w:rPr>
          <w:rFonts w:ascii="Arial" w:hAnsi="Arial" w:cs="Arial" w:eastAsia="Arial"/>
          <w:sz w:val="14"/>
          <w:szCs w:val="14"/>
        </w:rPr>
      </w:pPr>
      <w:rPr/>
      <w:r>
        <w:rPr>
          <w:rFonts w:ascii="Arial" w:hAnsi="Arial" w:cs="Arial" w:eastAsia="Arial"/>
          <w:sz w:val="14"/>
          <w:szCs w:val="14"/>
          <w:color w:val="2F2F31"/>
          <w:spacing w:val="0"/>
          <w:w w:val="116"/>
        </w:rPr>
        <w:t>BELEDIYESI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</w:rPr>
      </w:r>
    </w:p>
    <w:p>
      <w:pPr>
        <w:spacing w:before="0" w:after="0" w:line="194" w:lineRule="exact"/>
        <w:ind w:left="9" w:right="4920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İZMİR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BÜYÜKŞEHİR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3"/>
        </w:rPr>
        <w:t>BELEDİYESİ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6" w:after="0" w:line="240" w:lineRule="auto"/>
        <w:ind w:left="115" w:right="5036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DAİRESi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2"/>
        </w:rPr>
        <w:t>BAŞKANL!GI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2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Müdahale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Şub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3"/>
        </w:rPr>
        <w:t>Müdürlüğü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7" w:after="0" w:line="214" w:lineRule="exact"/>
        <w:ind w:left="710" w:right="5688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  <w:position w:val="-1"/>
        </w:rPr>
        <w:t>YANGl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1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2"/>
          <w:position w:val="-1"/>
        </w:rPr>
        <w:t>RAPORU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type w:val="continuous"/>
          <w:pgSz w:w="11920" w:h="16840"/>
          <w:pgMar w:top="300" w:bottom="280" w:left="0" w:right="0"/>
          <w:cols w:num="2" w:equalWidth="0">
            <w:col w:w="1835" w:space="1938"/>
            <w:col w:w="8147"/>
          </w:cols>
        </w:sectPr>
      </w:pPr>
      <w:rPr/>
    </w:p>
    <w:p>
      <w:pPr>
        <w:spacing w:before="3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jc w:val="left"/>
        <w:spacing w:after="0"/>
        <w:sectPr>
          <w:type w:val="continuous"/>
          <w:pgSz w:w="11920" w:h="16840"/>
          <w:pgMar w:top="300" w:bottom="280" w:left="0" w:right="0"/>
        </w:sectPr>
      </w:pPr>
      <w:rPr/>
    </w:p>
    <w:p>
      <w:pPr>
        <w:spacing w:before="40" w:after="0" w:line="240" w:lineRule="auto"/>
        <w:ind w:left="317" w:right="-20"/>
        <w:jc w:val="left"/>
        <w:tabs>
          <w:tab w:pos="1720" w:val="left"/>
          <w:tab w:pos="34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95B5B"/>
          <w:spacing w:val="7"/>
          <w:w w:val="145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91"/>
        </w:rPr>
        <w:t>la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83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26"/>
          <w:w w:val="8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727275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727275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727275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08/05/2017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595B5B"/>
          <w:spacing w:val="-11"/>
          <w:w w:val="92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93"/>
        </w:rPr>
        <w:t>Bil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6"/>
        </w:rPr>
        <w:t>di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7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im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Sıra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12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40" w:lineRule="auto"/>
        <w:ind w:left="336" w:right="-69"/>
        <w:jc w:val="left"/>
        <w:tabs>
          <w:tab w:pos="1880" w:val="left"/>
          <w:tab w:pos="3360" w:val="left"/>
          <w:tab w:pos="48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31"/>
          <w:w w:val="85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B5B"/>
          <w:spacing w:val="0"/>
          <w:w w:val="99"/>
        </w:rPr>
        <w:t>ayı</w:t>
      </w:r>
      <w:r>
        <w:rPr>
          <w:rFonts w:ascii="Times New Roman" w:hAnsi="Times New Roman" w:cs="Times New Roman" w:eastAsia="Times New Roman"/>
          <w:sz w:val="19"/>
          <w:szCs w:val="19"/>
          <w:color w:val="595B5B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-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08/05/2017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595B5B"/>
          <w:spacing w:val="0"/>
          <w:w w:val="101"/>
        </w:rPr>
        <w:t>jKa</w:t>
      </w:r>
      <w:r>
        <w:rPr>
          <w:rFonts w:ascii="Times New Roman" w:hAnsi="Times New Roman" w:cs="Times New Roman" w:eastAsia="Times New Roman"/>
          <w:sz w:val="19"/>
          <w:szCs w:val="19"/>
          <w:color w:val="595B5B"/>
          <w:spacing w:val="0"/>
          <w:w w:val="102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595B5B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ıl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4"/>
        </w:rPr>
        <w:t>2878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5" w:after="0" w:line="240" w:lineRule="auto"/>
        <w:ind w:left="336" w:right="-20"/>
        <w:jc w:val="left"/>
        <w:tabs>
          <w:tab w:pos="18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Bildirile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2074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soka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No:2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8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-6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2F2F31"/>
          <w:spacing w:val="0"/>
          <w:w w:val="100"/>
          <w:i/>
        </w:rPr>
        <w:t>1</w:t>
      </w:r>
      <w:r>
        <w:rPr>
          <w:rFonts w:ascii="Arial" w:hAnsi="Arial" w:cs="Arial" w:eastAsia="Arial"/>
          <w:sz w:val="19"/>
          <w:szCs w:val="19"/>
          <w:color w:val="2F2F31"/>
          <w:spacing w:val="-14"/>
          <w:w w:val="100"/>
          <w:i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2"/>
        </w:rPr>
        <w:t>Bayraklı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15" w:lineRule="exact"/>
        <w:ind w:left="341" w:right="-20"/>
        <w:jc w:val="left"/>
        <w:tabs>
          <w:tab w:pos="18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  <w:position w:val="-1"/>
        </w:rPr>
        <w:t>Doğru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1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  <w:position w:val="-1"/>
        </w:rPr>
        <w:t>Adres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-2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  <w:position w:val="-1"/>
        </w:rPr>
        <w:t>2074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2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  <w:position w:val="-1"/>
        </w:rPr>
        <w:t>soka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  <w:position w:val="-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3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  <w:position w:val="-1"/>
        </w:rPr>
        <w:t>No:2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  <w:position w:val="-1"/>
        </w:rPr>
        <w:t>8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-6"/>
          <w:w w:val="100"/>
          <w:position w:val="-1"/>
        </w:rPr>
        <w:t> </w:t>
      </w:r>
      <w:r>
        <w:rPr>
          <w:rFonts w:ascii="Arial" w:hAnsi="Arial" w:cs="Arial" w:eastAsia="Arial"/>
          <w:sz w:val="19"/>
          <w:szCs w:val="19"/>
          <w:color w:val="2F2F31"/>
          <w:spacing w:val="0"/>
          <w:w w:val="100"/>
          <w:i/>
          <w:position w:val="-1"/>
        </w:rPr>
        <w:t>1</w:t>
      </w:r>
      <w:r>
        <w:rPr>
          <w:rFonts w:ascii="Arial" w:hAnsi="Arial" w:cs="Arial" w:eastAsia="Arial"/>
          <w:sz w:val="19"/>
          <w:szCs w:val="19"/>
          <w:color w:val="2F2F31"/>
          <w:spacing w:val="-8"/>
          <w:w w:val="100"/>
          <w:i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  <w:position w:val="-1"/>
        </w:rPr>
        <w:t>Bayra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1"/>
          <w:position w:val="-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-2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  <w:position w:val="-1"/>
        </w:rPr>
        <w:t>lı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35" w:after="0" w:line="240" w:lineRule="auto"/>
        <w:ind w:right="-20"/>
        <w:jc w:val="left"/>
        <w:tabs>
          <w:tab w:pos="20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-11"/>
          <w:w w:val="100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9"/>
          <w:w w:val="100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ildirim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09.52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3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B5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9"/>
          <w:w w:val="100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ildirim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Ala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3"/>
        </w:rPr>
        <w:t>Merkez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300" w:bottom="280" w:left="0" w:right="0"/>
          <w:cols w:num="2" w:equalWidth="0">
            <w:col w:w="5314" w:space="523"/>
            <w:col w:w="6083"/>
          </w:cols>
        </w:sectPr>
      </w:pPr>
      <w:rPr/>
    </w:p>
    <w:p>
      <w:pPr>
        <w:spacing w:before="25" w:after="0" w:line="214" w:lineRule="exact"/>
        <w:ind w:left="336" w:right="-69"/>
        <w:jc w:val="left"/>
        <w:tabs>
          <w:tab w:pos="18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1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  <w:position w:val="-1"/>
        </w:rPr>
        <w:t>Tüıi1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  <w:position w:val="-1"/>
        </w:rPr>
        <w:t>Bina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1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2"/>
          <w:position w:val="-1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5" w:after="0" w:line="214" w:lineRule="exact"/>
        <w:ind w:right="-20"/>
        <w:jc w:val="left"/>
        <w:tabs>
          <w:tab w:pos="27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2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  <w:position w:val="-1"/>
        </w:rPr>
        <w:t>Sınıfı: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3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  <w:position w:val="-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3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  <w:position w:val="-1"/>
        </w:rPr>
        <w:t>Sebebi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3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1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  <w:position w:val="-1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  <w:position w:val="-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4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  <w:position w:val="-1"/>
        </w:rPr>
        <w:t>Kısa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3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1"/>
          <w:position w:val="-1"/>
        </w:rPr>
        <w:t>Devre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300" w:bottom="280" w:left="0" w:right="0"/>
          <w:cols w:num="2" w:equalWidth="0">
            <w:col w:w="2944" w:space="1640"/>
            <w:col w:w="7336"/>
          </w:cols>
        </w:sectPr>
      </w:pPr>
      <w:rPr/>
    </w:p>
    <w:p>
      <w:pPr>
        <w:spacing w:before="30" w:after="0" w:line="240" w:lineRule="auto"/>
        <w:ind w:left="341" w:right="-20"/>
        <w:jc w:val="left"/>
        <w:tabs>
          <w:tab w:pos="39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B5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95B5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95B5B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83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apını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3"/>
        </w:rPr>
        <w:t>Şekl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5"/>
          <w:w w:val="103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727275"/>
          <w:spacing w:val="0"/>
          <w:w w:val="138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16" w:lineRule="exact"/>
        <w:ind w:left="3922"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37.12001pt;margin-top:3.51684pt;width:33.264846pt;height:26pt;mso-position-horizontal-relative:page;mso-position-vertical-relative:paragraph;z-index:-14974" type="#_x0000_t202" filled="f" stroked="f">
            <v:textbox inset="0,0,0,0">
              <w:txbxContent>
                <w:p>
                  <w:pPr>
                    <w:spacing w:before="0" w:after="0" w:line="520" w:lineRule="exact"/>
                    <w:ind w:right="-118"/>
                    <w:jc w:val="left"/>
                    <w:tabs>
                      <w:tab w:pos="600" w:val="left"/>
                    </w:tabs>
                    <w:rPr>
                      <w:rFonts w:ascii="Arial" w:hAnsi="Arial" w:cs="Arial" w:eastAsia="Arial"/>
                      <w:sz w:val="52"/>
                      <w:szCs w:val="52"/>
                    </w:rPr>
                  </w:pPr>
                  <w:rPr/>
                  <w:r>
                    <w:rPr>
                      <w:rFonts w:ascii="Arial" w:hAnsi="Arial" w:cs="Arial" w:eastAsia="Arial"/>
                      <w:sz w:val="52"/>
                      <w:szCs w:val="52"/>
                      <w:color w:val="595B5B"/>
                      <w:spacing w:val="0"/>
                      <w:w w:val="41"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595B5B"/>
                      <w:spacing w:val="0"/>
                      <w:w w:val="100"/>
                      <w:position w:val="-1"/>
                    </w:rPr>
                    <w:tab/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595B5B"/>
                      <w:spacing w:val="0"/>
                      <w:w w:val="41"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Betonanne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97"/>
        </w:rPr>
        <w:t>Ka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5"/>
          <w:w w:val="98"/>
        </w:rPr>
        <w:t>g</w:t>
      </w:r>
      <w:r>
        <w:rPr>
          <w:rFonts w:ascii="Times New Roman" w:hAnsi="Times New Roman" w:cs="Times New Roman" w:eastAsia="Times New Roman"/>
          <w:sz w:val="18"/>
          <w:szCs w:val="18"/>
          <w:color w:val="2F2F31"/>
          <w:spacing w:val="0"/>
          <w:w w:val="59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2F2F31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8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8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24"/>
          <w:w w:val="8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Al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9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95B5B"/>
          <w:spacing w:val="0"/>
          <w:w w:val="100"/>
        </w:rPr>
        <w:t>sap</w:t>
      </w:r>
      <w:r>
        <w:rPr>
          <w:rFonts w:ascii="Times New Roman" w:hAnsi="Times New Roman" w:cs="Times New Roman" w:eastAsia="Times New Roman"/>
          <w:sz w:val="19"/>
          <w:szCs w:val="19"/>
          <w:color w:val="595B5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B5B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Çelik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70" w:after="0" w:line="240" w:lineRule="auto"/>
        <w:ind w:right="1847"/>
        <w:jc w:val="right"/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22"/>
          <w:szCs w:val="22"/>
          <w:color w:val="2F2F31"/>
          <w:spacing w:val="0"/>
          <w:w w:val="105"/>
        </w:rPr>
        <w:t>X</w:t>
      </w:r>
      <w:r>
        <w:rPr>
          <w:rFonts w:ascii="Times New Roman" w:hAnsi="Times New Roman" w:cs="Times New Roman" w:eastAsia="Times New Roman"/>
          <w:sz w:val="22"/>
          <w:szCs w:val="22"/>
          <w:color w:val="000000"/>
          <w:spacing w:val="0"/>
          <w:w w:val="100"/>
        </w:rPr>
      </w:r>
    </w:p>
    <w:p>
      <w:pPr>
        <w:spacing w:before="6" w:after="0" w:line="240" w:lineRule="exact"/>
        <w:jc w:val="left"/>
        <w:rPr>
          <w:sz w:val="24"/>
          <w:szCs w:val="24"/>
        </w:rPr>
      </w:pPr>
      <w:rPr/>
      <w:r>
        <w:rPr/>
        <w:br w:type="column"/>
      </w:r>
      <w:r>
        <w:rPr>
          <w:sz w:val="24"/>
          <w:szCs w:val="24"/>
        </w:rPr>
      </w:r>
    </w:p>
    <w:p>
      <w:pPr>
        <w:spacing w:before="0" w:after="0" w:line="240" w:lineRule="auto"/>
        <w:ind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Diğer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0" w:after="0" w:line="240" w:lineRule="auto"/>
        <w:ind w:left="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F2F31"/>
          <w:w w:val="96"/>
        </w:rPr>
        <w:t>Kull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B5B"/>
          <w:spacing w:val="0"/>
          <w:w w:val="92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95B5B"/>
          <w:spacing w:val="-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nım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8"/>
        </w:rPr>
        <w:t>Şekli: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8"/>
          <w:w w:val="10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8"/>
        </w:rPr>
        <w:t>Konut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7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Altına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Alma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6"/>
        </w:rPr>
        <w:t>:09.58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300" w:bottom="280" w:left="0" w:right="0"/>
          <w:cols w:num="3" w:equalWidth="0">
            <w:col w:w="6283" w:space="207"/>
            <w:col w:w="398" w:space="178"/>
            <w:col w:w="4854"/>
          </w:cols>
        </w:sectPr>
      </w:pPr>
      <w:rPr/>
    </w:p>
    <w:p>
      <w:pPr>
        <w:spacing w:before="15" w:after="0" w:line="240" w:lineRule="auto"/>
        <w:ind w:left="341" w:right="-20"/>
        <w:jc w:val="left"/>
        <w:tabs>
          <w:tab w:pos="23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Yana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1"/>
        </w:rPr>
        <w:t>Şeyi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B5B"/>
          <w:spacing w:val="0"/>
          <w:w w:val="69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95B5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95B5B"/>
          <w:spacing w:val="0"/>
          <w:w w:val="55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95B5B"/>
          <w:spacing w:val="-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hibi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B5B"/>
          <w:spacing w:val="0"/>
          <w:w w:val="106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95B5B"/>
          <w:spacing w:val="6"/>
          <w:w w:val="107"/>
        </w:rPr>
        <w:t>Ö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3"/>
        </w:rPr>
        <w:t>ğrenilemedi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64" w:after="0" w:line="214" w:lineRule="exact"/>
        <w:ind w:left="2390" w:right="-69"/>
        <w:jc w:val="left"/>
        <w:tabs>
          <w:tab w:pos="32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68"/>
          <w:position w:val="-1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68"/>
          <w:position w:val="-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1"/>
          <w:w w:val="68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  <w:position w:val="-1"/>
        </w:rPr>
        <w:t>miri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44"/>
          <w:position w:val="-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12"/>
          <w:w w:val="44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B5B"/>
          <w:spacing w:val="0"/>
          <w:w w:val="105"/>
          <w:position w:val="-1"/>
        </w:rPr>
        <w:t>tf.Çv</w:t>
      </w:r>
      <w:r>
        <w:rPr>
          <w:rFonts w:ascii="Times New Roman" w:hAnsi="Times New Roman" w:cs="Times New Roman" w:eastAsia="Times New Roman"/>
          <w:sz w:val="19"/>
          <w:szCs w:val="19"/>
          <w:color w:val="595B5B"/>
          <w:spacing w:val="-2"/>
          <w:w w:val="105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5"/>
          <w:position w:val="-1"/>
        </w:rPr>
        <w:t>.Abdulkadi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5"/>
          <w:position w:val="-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13"/>
          <w:w w:val="105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99"/>
          <w:position w:val="-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98"/>
          <w:position w:val="-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-2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B5B"/>
          <w:spacing w:val="0"/>
          <w:w w:val="152"/>
          <w:position w:val="-1"/>
        </w:rPr>
        <w:t>ö</w:t>
      </w:r>
      <w:r>
        <w:rPr>
          <w:rFonts w:ascii="Times New Roman" w:hAnsi="Times New Roman" w:cs="Times New Roman" w:eastAsia="Times New Roman"/>
          <w:sz w:val="19"/>
          <w:szCs w:val="19"/>
          <w:color w:val="595B5B"/>
          <w:spacing w:val="-2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9"/>
          <w:w w:val="55"/>
          <w:position w:val="-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13"/>
          <w:position w:val="-1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0" w:after="0" w:line="240" w:lineRule="auto"/>
        <w:ind w:right="-20"/>
        <w:jc w:val="left"/>
        <w:tabs>
          <w:tab w:pos="19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Kiracı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Kullanan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Şükra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6"/>
          <w:w w:val="91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595B5B"/>
          <w:spacing w:val="0"/>
          <w:w w:val="101"/>
        </w:rPr>
        <w:t>OG</w:t>
      </w:r>
      <w:r>
        <w:rPr>
          <w:rFonts w:ascii="Times New Roman" w:hAnsi="Times New Roman" w:cs="Times New Roman" w:eastAsia="Times New Roman"/>
          <w:sz w:val="19"/>
          <w:szCs w:val="19"/>
          <w:color w:val="595B5B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300" w:bottom="280" w:left="0" w:right="0"/>
          <w:cols w:num="2" w:equalWidth="0">
            <w:col w:w="5319" w:space="729"/>
            <w:col w:w="5872"/>
          </w:cols>
        </w:sectPr>
      </w:pPr>
      <w:rPr/>
    </w:p>
    <w:p>
      <w:pPr>
        <w:spacing w:before="7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8" w:lineRule="exact"/>
        <w:ind w:left="317" w:right="-73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22"/>
          <w:szCs w:val="22"/>
          <w:color w:val="2F2F31"/>
          <w:w w:val="52"/>
          <w:i/>
          <w:position w:val="-1"/>
        </w:rPr>
        <w:t>r-J</w:t>
      </w:r>
      <w:r>
        <w:rPr>
          <w:rFonts w:ascii="Arial" w:hAnsi="Arial" w:cs="Arial" w:eastAsia="Arial"/>
          <w:sz w:val="22"/>
          <w:szCs w:val="22"/>
          <w:color w:val="2F2F31"/>
          <w:spacing w:val="-34"/>
          <w:w w:val="100"/>
          <w:i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  <w:position w:val="-1"/>
        </w:rPr>
        <w:t>iden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5" w:after="0" w:line="240" w:lineRule="auto"/>
        <w:ind w:left="19" w:right="-69"/>
        <w:jc w:val="left"/>
        <w:tabs>
          <w:tab w:pos="25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494949"/>
          <w:w w:val="83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4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595B5B"/>
          <w:spacing w:val="0"/>
          <w:w w:val="100"/>
        </w:rPr>
        <w:t>aç</w:t>
      </w:r>
      <w:r>
        <w:rPr>
          <w:rFonts w:ascii="Times New Roman" w:hAnsi="Times New Roman" w:cs="Times New Roman" w:eastAsia="Times New Roman"/>
          <w:sz w:val="19"/>
          <w:szCs w:val="19"/>
          <w:color w:val="595B5B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6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43"/>
          <w:w w:val="16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39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595B5B"/>
          <w:spacing w:val="0"/>
          <w:w w:val="101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595B5B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44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8"/>
          <w:w w:val="4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8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44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B5B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595B5B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6"/>
        </w:rPr>
        <w:t>09.53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6" w:after="0" w:line="214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-1"/>
        </w:rPr>
        <w:t>!Araç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  <w:position w:val="-1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2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-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  <w:position w:val="-1"/>
        </w:rPr>
        <w:t>35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3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  <w:position w:val="-1"/>
        </w:rPr>
        <w:t>EC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-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5"/>
          <w:position w:val="-1"/>
        </w:rPr>
        <w:t>646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5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1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arı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7"/>
        </w:rPr>
        <w:t>09.58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300" w:bottom="280" w:left="0" w:right="0"/>
          <w:cols w:num="3" w:equalWidth="0">
            <w:col w:w="801" w:space="1589"/>
            <w:col w:w="4087" w:space="1462"/>
            <w:col w:w="3981"/>
          </w:cols>
        </w:sectPr>
      </w:pPr>
      <w:rPr/>
    </w:p>
    <w:p>
      <w:pPr>
        <w:spacing w:before="6" w:after="0" w:line="240" w:lineRule="auto"/>
        <w:ind w:left="341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Ekibin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8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141" w:lineRule="exact"/>
        <w:ind w:left="285" w:right="249"/>
        <w:jc w:val="center"/>
        <w:rPr>
          <w:rFonts w:ascii="Arial" w:hAnsi="Arial" w:cs="Arial" w:eastAsia="Arial"/>
          <w:sz w:val="16"/>
          <w:szCs w:val="16"/>
        </w:rPr>
      </w:pPr>
      <w:rPr/>
      <w:r>
        <w:rPr>
          <w:rFonts w:ascii="Arial" w:hAnsi="Arial" w:cs="Arial" w:eastAsia="Arial"/>
          <w:sz w:val="16"/>
          <w:szCs w:val="16"/>
          <w:color w:val="8C8C8E"/>
          <w:spacing w:val="0"/>
          <w:w w:val="210"/>
          <w:position w:val="-4"/>
        </w:rPr>
        <w:t>r-</w:t>
      </w:r>
      <w:r>
        <w:rPr>
          <w:rFonts w:ascii="Arial" w:hAnsi="Arial" w:cs="Arial" w:eastAsia="Arial"/>
          <w:sz w:val="16"/>
          <w:szCs w:val="16"/>
          <w:color w:val="000000"/>
          <w:spacing w:val="0"/>
          <w:w w:val="100"/>
          <w:position w:val="0"/>
        </w:rPr>
      </w:r>
    </w:p>
    <w:p>
      <w:pPr>
        <w:spacing w:before="39" w:after="0" w:line="234" w:lineRule="auto"/>
        <w:ind w:left="2573" w:right="3614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595B5B"/>
          <w:spacing w:val="4"/>
          <w:w w:val="97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55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B5B"/>
          <w:spacing w:val="0"/>
          <w:w w:val="100"/>
        </w:rPr>
        <w:t>ektri</w:t>
      </w:r>
      <w:r>
        <w:rPr>
          <w:rFonts w:ascii="Times New Roman" w:hAnsi="Times New Roman" w:cs="Times New Roman" w:eastAsia="Times New Roman"/>
          <w:sz w:val="19"/>
          <w:szCs w:val="19"/>
          <w:color w:val="595B5B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Arıza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1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B5B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595B5B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      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5"/>
        </w:rPr>
        <w:t>:Gelmedi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5"/>
        </w:rPr>
        <w:t> </w:t>
      </w:r>
      <w:r>
        <w:rPr>
          <w:rFonts w:ascii="Arial" w:hAnsi="Arial" w:cs="Arial" w:eastAsia="Arial"/>
          <w:sz w:val="24"/>
          <w:szCs w:val="24"/>
          <w:color w:val="2F2F31"/>
          <w:spacing w:val="10"/>
          <w:w w:val="135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96"/>
        </w:rPr>
        <w:t>12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5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7"/>
          <w:w w:val="104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66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-1"/>
          <w:w w:val="67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95B5B"/>
          <w:spacing w:val="0"/>
          <w:w w:val="124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595B5B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    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4"/>
        </w:rPr>
        <w:t>:Gelmedi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B5B"/>
          <w:spacing w:val="9"/>
          <w:w w:val="10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95"/>
        </w:rPr>
        <w:t>nıni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5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1"/>
          <w:w w:val="104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97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8"/>
          <w:w w:val="98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J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99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90"/>
        </w:rPr>
        <w:t>ıı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91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92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rı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12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595B5B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95B5B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99"/>
        </w:rPr>
        <w:t>Gel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B5B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95B5B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595B5B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4"/>
        </w:rPr>
        <w:t>:Gelmedi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2" w:after="0" w:line="240" w:lineRule="auto"/>
        <w:ind w:right="-20"/>
        <w:jc w:val="left"/>
        <w:tabs>
          <w:tab w:pos="2560" w:val="left"/>
          <w:tab w:pos="50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4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-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Doğalgaz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4"/>
        </w:rPr>
        <w:t>:Gelmedi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300" w:bottom="280" w:left="0" w:right="0"/>
          <w:cols w:num="2" w:equalWidth="0">
            <w:col w:w="842" w:space="1577"/>
            <w:col w:w="9501"/>
          </w:cols>
        </w:sectPr>
      </w:pPr>
      <w:rPr/>
    </w:p>
    <w:p>
      <w:pPr>
        <w:spacing w:before="0" w:after="0" w:line="194" w:lineRule="exact"/>
        <w:ind w:left="341" w:right="-20"/>
        <w:jc w:val="left"/>
        <w:tabs>
          <w:tab w:pos="8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8"/>
          <w:szCs w:val="18"/>
          <w:color w:val="2F2F31"/>
          <w:spacing w:val="0"/>
          <w:w w:val="100"/>
          <w:position w:val="1"/>
        </w:rPr>
        <w:t>Y.</w:t>
      </w:r>
      <w:r>
        <w:rPr>
          <w:rFonts w:ascii="Arial" w:hAnsi="Arial" w:cs="Arial" w:eastAsia="Arial"/>
          <w:sz w:val="18"/>
          <w:szCs w:val="18"/>
          <w:color w:val="2F2F31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18"/>
          <w:szCs w:val="18"/>
          <w:color w:val="2F2F31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  <w:position w:val="0"/>
        </w:rPr>
        <w:t>ııcı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4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  <w:position w:val="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  <w:position w:val="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  <w:position w:val="0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  <w:position w:val="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90"/>
          <w:position w:val="0"/>
        </w:rPr>
        <w:t>ıkı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9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-31"/>
          <w:w w:val="19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5"/>
          <w:position w:val="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7" w:after="0" w:line="240" w:lineRule="auto"/>
        <w:ind w:left="241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Dönüş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2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6" w:after="0" w:line="240" w:lineRule="auto"/>
        <w:ind w:left="241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Yardıma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6" w:after="0" w:line="214" w:lineRule="exact"/>
        <w:ind w:left="2414"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  <w:position w:val="-1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  <w:position w:val="-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1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  <w:position w:val="-1"/>
        </w:rPr>
        <w:t>Amirini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4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4"/>
          <w:position w:val="-1"/>
        </w:rPr>
        <w:t>Adı-Soyadı: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94" w:lineRule="exact"/>
        <w:ind w:right="-20"/>
        <w:jc w:val="left"/>
        <w:tabs>
          <w:tab w:pos="29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B5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95B5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95B5B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300" w:bottom="280" w:left="0" w:right="0"/>
          <w:cols w:num="2" w:equalWidth="0">
            <w:col w:w="4607" w:space="385"/>
            <w:col w:w="6928"/>
          </w:cols>
        </w:sectPr>
      </w:pPr>
      <w:rPr/>
    </w:p>
    <w:p>
      <w:pPr>
        <w:spacing w:before="30" w:after="0" w:line="240" w:lineRule="auto"/>
        <w:ind w:left="317" w:right="-73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playı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4"/>
        </w:rPr>
        <w:t>Göıiildüğü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7" w:after="0" w:line="214" w:lineRule="exact"/>
        <w:ind w:left="341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  <w:position w:val="-1"/>
        </w:rPr>
        <w:t>Durum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30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varıldığında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kendileri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tarafında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söndürülmü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6"/>
        </w:rPr>
        <w:t>göıüld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11"/>
          <w:w w:val="107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595B5B"/>
          <w:spacing w:val="0"/>
          <w:w w:val="94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300" w:bottom="280" w:left="0" w:right="0"/>
          <w:cols w:num="2" w:equalWidth="0">
            <w:col w:w="1777" w:space="747"/>
            <w:col w:w="9396"/>
          </w:cols>
        </w:sectPr>
      </w:pPr>
      <w:rPr/>
    </w:p>
    <w:p>
      <w:pPr>
        <w:spacing w:before="6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133" w:lineRule="exact"/>
        <w:ind w:left="317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  <w:position w:val="-7"/>
        </w:rPr>
        <w:t>öndürıne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35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3"/>
          <w:position w:val="-7"/>
        </w:rPr>
        <w:t>Tüıii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3" w:after="0" w:line="230" w:lineRule="atLeast"/>
        <w:ind w:left="43" w:right="-53" w:firstLine="-43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Herhangi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5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işlemi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5"/>
        </w:rPr>
        <w:t>yapılmamıştır.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3" w:after="0" w:line="240" w:lineRule="atLeast"/>
        <w:ind w:right="-53"/>
        <w:jc w:val="left"/>
        <w:tabs>
          <w:tab w:pos="19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Söndürmede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söndürücU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Su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m3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595B5B"/>
          <w:spacing w:val="8"/>
          <w:w w:val="36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2"/>
        </w:rPr>
        <w:t>Köpük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2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60" w:lineRule="exact"/>
        <w:jc w:val="left"/>
        <w:rPr>
          <w:sz w:val="26"/>
          <w:szCs w:val="26"/>
        </w:rPr>
      </w:pPr>
      <w:rPr/>
      <w:r>
        <w:rPr/>
        <w:br w:type="column"/>
      </w:r>
      <w:r>
        <w:rPr>
          <w:sz w:val="26"/>
          <w:szCs w:val="26"/>
        </w:rPr>
      </w:r>
    </w:p>
    <w:p>
      <w:pPr>
        <w:spacing w:before="0" w:after="0" w:line="119" w:lineRule="exact"/>
        <w:ind w:right="-20"/>
        <w:jc w:val="left"/>
        <w:tabs>
          <w:tab w:pos="13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95B5B"/>
          <w:spacing w:val="8"/>
          <w:w w:val="36"/>
          <w:position w:val="-8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3"/>
          <w:position w:val="-8"/>
        </w:rPr>
        <w:t>K.K.T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4"/>
          <w:position w:val="-8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  <w:position w:val="-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-24"/>
          <w:w w:val="100"/>
          <w:position w:val="-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  <w:position w:val="-8"/>
        </w:rPr>
        <w:t>Kg.</w:t>
        <w:tab/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22"/>
          <w:position w:val="-8"/>
        </w:rPr>
        <w:t>lcü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22"/>
          <w:position w:val="-8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18"/>
          <w:w w:val="122"/>
          <w:position w:val="-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  <w:position w:val="-8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2"/>
          <w:w w:val="100"/>
          <w:position w:val="-8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595B5B"/>
          <w:spacing w:val="0"/>
          <w:w w:val="100"/>
          <w:position w:val="-8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300" w:bottom="280" w:left="0" w:right="0"/>
          <w:cols w:num="4" w:equalWidth="0">
            <w:col w:w="1465" w:space="1252"/>
            <w:col w:w="1860" w:space="415"/>
            <w:col w:w="2849" w:space="674"/>
            <w:col w:w="3405"/>
          </w:cols>
        </w:sectPr>
      </w:pPr>
      <w:rPr/>
    </w:p>
    <w:p>
      <w:pPr>
        <w:spacing w:before="0" w:after="0" w:line="286" w:lineRule="exact"/>
        <w:ind w:left="6922" w:right="-20"/>
        <w:jc w:val="left"/>
        <w:tabs>
          <w:tab w:pos="8500" w:val="left"/>
          <w:tab w:pos="9860" w:val="left"/>
        </w:tabs>
        <w:rPr>
          <w:rFonts w:ascii="Arial" w:hAnsi="Arial" w:cs="Arial" w:eastAsia="Arial"/>
          <w:sz w:val="38"/>
          <w:szCs w:val="38"/>
        </w:rPr>
      </w:pPr>
      <w:rPr/>
      <w:r>
        <w:rPr>
          <w:rFonts w:ascii="Arial" w:hAnsi="Arial" w:cs="Arial" w:eastAsia="Arial"/>
          <w:sz w:val="38"/>
          <w:szCs w:val="38"/>
          <w:color w:val="595B5B"/>
          <w:spacing w:val="0"/>
          <w:w w:val="55"/>
        </w:rPr>
        <w:t>ı</w:t>
      </w:r>
      <w:r>
        <w:rPr>
          <w:rFonts w:ascii="Arial" w:hAnsi="Arial" w:cs="Arial" w:eastAsia="Arial"/>
          <w:sz w:val="38"/>
          <w:szCs w:val="38"/>
          <w:color w:val="595B5B"/>
          <w:spacing w:val="-57"/>
          <w:w w:val="55"/>
        </w:rPr>
        <w:t> </w:t>
      </w:r>
      <w:r>
        <w:rPr>
          <w:rFonts w:ascii="Arial" w:hAnsi="Arial" w:cs="Arial" w:eastAsia="Arial"/>
          <w:sz w:val="38"/>
          <w:szCs w:val="38"/>
          <w:color w:val="595B5B"/>
          <w:spacing w:val="0"/>
          <w:w w:val="100"/>
        </w:rPr>
        <w:tab/>
      </w:r>
      <w:r>
        <w:rPr>
          <w:rFonts w:ascii="Arial" w:hAnsi="Arial" w:cs="Arial" w:eastAsia="Arial"/>
          <w:sz w:val="38"/>
          <w:szCs w:val="38"/>
          <w:color w:val="595B5B"/>
          <w:spacing w:val="0"/>
          <w:w w:val="55"/>
        </w:rPr>
        <w:t>ı</w:t>
      </w:r>
      <w:r>
        <w:rPr>
          <w:rFonts w:ascii="Arial" w:hAnsi="Arial" w:cs="Arial" w:eastAsia="Arial"/>
          <w:sz w:val="38"/>
          <w:szCs w:val="38"/>
          <w:color w:val="595B5B"/>
          <w:spacing w:val="-57"/>
          <w:w w:val="55"/>
        </w:rPr>
        <w:t> </w:t>
      </w:r>
      <w:r>
        <w:rPr>
          <w:rFonts w:ascii="Arial" w:hAnsi="Arial" w:cs="Arial" w:eastAsia="Arial"/>
          <w:sz w:val="38"/>
          <w:szCs w:val="38"/>
          <w:color w:val="595B5B"/>
          <w:spacing w:val="0"/>
          <w:w w:val="100"/>
        </w:rPr>
        <w:tab/>
      </w:r>
      <w:r>
        <w:rPr>
          <w:rFonts w:ascii="Arial" w:hAnsi="Arial" w:cs="Arial" w:eastAsia="Arial"/>
          <w:sz w:val="38"/>
          <w:szCs w:val="38"/>
          <w:color w:val="595B5B"/>
          <w:spacing w:val="0"/>
          <w:w w:val="100"/>
        </w:rPr>
      </w:r>
      <w:r>
        <w:rPr>
          <w:rFonts w:ascii="Arial" w:hAnsi="Arial" w:cs="Arial" w:eastAsia="Arial"/>
          <w:sz w:val="38"/>
          <w:szCs w:val="38"/>
          <w:color w:val="2F2F31"/>
          <w:spacing w:val="0"/>
          <w:w w:val="55"/>
          <w:position w:val="2"/>
        </w:rPr>
        <w:t>ı</w:t>
      </w:r>
      <w:r>
        <w:rPr>
          <w:rFonts w:ascii="Arial" w:hAnsi="Arial" w:cs="Arial" w:eastAsia="Arial"/>
          <w:sz w:val="38"/>
          <w:szCs w:val="38"/>
          <w:color w:val="2F2F31"/>
          <w:spacing w:val="0"/>
          <w:w w:val="55"/>
          <w:position w:val="2"/>
        </w:rPr>
        <w:t> </w:t>
      </w:r>
      <w:r>
        <w:rPr>
          <w:rFonts w:ascii="Arial" w:hAnsi="Arial" w:cs="Arial" w:eastAsia="Arial"/>
          <w:sz w:val="38"/>
          <w:szCs w:val="38"/>
          <w:color w:val="2F2F31"/>
          <w:spacing w:val="22"/>
          <w:w w:val="55"/>
          <w:position w:val="2"/>
        </w:rPr>
        <w:t> </w:t>
      </w:r>
      <w:r>
        <w:rPr>
          <w:rFonts w:ascii="Arial" w:hAnsi="Arial" w:cs="Arial" w:eastAsia="Arial"/>
          <w:sz w:val="38"/>
          <w:szCs w:val="38"/>
          <w:color w:val="595B5B"/>
          <w:spacing w:val="0"/>
          <w:w w:val="55"/>
          <w:position w:val="2"/>
        </w:rPr>
        <w:t>----</w:t>
      </w:r>
      <w:r>
        <w:rPr>
          <w:rFonts w:ascii="Arial" w:hAnsi="Arial" w:cs="Arial" w:eastAsia="Arial"/>
          <w:sz w:val="38"/>
          <w:szCs w:val="3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300" w:bottom="280" w:left="0" w:right="0"/>
        </w:sectPr>
      </w:pPr>
      <w:rPr/>
    </w:p>
    <w:p>
      <w:pPr>
        <w:spacing w:before="6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317" w:right="-53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öndürme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4"/>
        </w:rPr>
        <w:t>Sonundaki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2" w:after="0" w:line="240" w:lineRule="auto"/>
        <w:ind w:left="341" w:right="394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Hasa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Durumu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9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336" w:right="39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9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9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14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336" w:right="594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Sigortalı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54" w:lineRule="auto"/>
        <w:ind w:left="317" w:right="59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94949"/>
          <w:w w:val="76"/>
        </w:rPr>
        <w:t>!A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raç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Gereç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1"/>
        </w:rPr>
        <w:t>Kaybı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0"/>
          <w:w w:val="100"/>
        </w:rPr>
        <w:t>y,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0"/>
          <w:w w:val="100"/>
        </w:rPr>
        <w:t>    </w:t>
      </w:r>
      <w:r>
        <w:rPr>
          <w:rFonts w:ascii="Times New Roman" w:hAnsi="Times New Roman" w:cs="Times New Roman" w:eastAsia="Times New Roman"/>
          <w:sz w:val="20"/>
          <w:szCs w:val="20"/>
          <w:color w:val="2F2F31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77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7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Yer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1"/>
        </w:rPr>
        <w:t>Kime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8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esıım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1"/>
        </w:rPr>
        <w:t>Edildiği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194" w:lineRule="exact"/>
        <w:ind w:left="36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Yangında;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bina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girişindeki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adet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sayacı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tamame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yanmak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kabloları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kısme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yanma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suretiyl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6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2" w:after="0" w:line="240" w:lineRule="auto"/>
        <w:ind w:left="53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5"/>
        </w:rPr>
        <w:t>görmüştür.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2" w:after="0" w:line="240" w:lineRule="auto"/>
        <w:ind w:left="413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Tahmini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maddi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:50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0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4"/>
        </w:rPr>
        <w:t>TL'dir.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7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40" w:lineRule="auto"/>
        <w:ind w:left="451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Yangm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başlangıcının;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zemi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üst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katlı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binanın;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ön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cephesinde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bulunan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2" w:after="0" w:line="255" w:lineRule="auto"/>
        <w:ind w:right="41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!elektri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sayacında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olduğu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görülmü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olup;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araştırma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soruşturmada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pan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içerisinde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buluna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76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7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ayacını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kablolarında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herhangi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birini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aşırı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8"/>
        </w:rPr>
        <w:t>yüklenme,yıpranma,eskimc,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b.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sebeple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kısa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devre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yapara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kolay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tyanıcı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kabl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izolesini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tutuşturması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sonuc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çıktığı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5"/>
        </w:rPr>
        <w:t>varılmıştır.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7" w:after="0" w:line="240" w:lineRule="auto"/>
        <w:ind w:left="14" w:right="-20"/>
        <w:jc w:val="left"/>
        <w:tabs>
          <w:tab w:pos="47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95B5B"/>
          <w:spacing w:val="6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irketi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Ad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99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727275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727275"/>
          <w:spacing w:val="-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727275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727275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595B5B"/>
          <w:spacing w:val="0"/>
          <w:w w:val="92"/>
        </w:rPr>
        <w:t>!B</w:t>
      </w:r>
      <w:r>
        <w:rPr>
          <w:rFonts w:ascii="Times New Roman" w:hAnsi="Times New Roman" w:cs="Times New Roman" w:eastAsia="Times New Roman"/>
          <w:sz w:val="19"/>
          <w:szCs w:val="19"/>
          <w:color w:val="595B5B"/>
          <w:spacing w:val="-3"/>
          <w:w w:val="92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97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B5B"/>
          <w:spacing w:val="0"/>
          <w:w w:val="93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595B5B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55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-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40" w:lineRule="auto"/>
        <w:ind w:left="67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2"/>
        </w:rPr>
        <w:t>Yok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40" w:lineRule="auto"/>
        <w:ind w:left="2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6"/>
        </w:rPr>
        <w:t>YaşarBAYKA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6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22"/>
          <w:w w:val="10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'a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300" w:bottom="280" w:left="0" w:right="0"/>
          <w:cols w:num="2" w:equalWidth="0">
            <w:col w:w="1938" w:space="452"/>
            <w:col w:w="9530"/>
          </w:cols>
        </w:sectPr>
      </w:pPr>
      <w:rPr/>
    </w:p>
    <w:p>
      <w:pPr>
        <w:spacing w:before="14" w:after="0" w:line="240" w:lineRule="auto"/>
        <w:ind w:left="336" w:right="-61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Dönüşü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14" w:lineRule="exact"/>
        <w:ind w:left="427" w:right="-68"/>
        <w:jc w:val="left"/>
        <w:tabs>
          <w:tab w:pos="12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  <w:position w:val="-1"/>
        </w:rPr>
        <w:t>Varsa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-4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  <w:position w:val="-1"/>
        </w:rPr>
        <w:t>Ölü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4" w:after="0" w:line="240" w:lineRule="auto"/>
        <w:ind w:left="61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595B5B"/>
          <w:spacing w:val="0"/>
          <w:w w:val="306"/>
        </w:rPr>
        <w:t>[</w:t>
      </w:r>
      <w:r>
        <w:rPr>
          <w:rFonts w:ascii="Times New Roman" w:hAnsi="Times New Roman" w:cs="Times New Roman" w:eastAsia="Times New Roman"/>
          <w:sz w:val="19"/>
          <w:szCs w:val="19"/>
          <w:color w:val="595B5B"/>
          <w:spacing w:val="-82"/>
          <w:w w:val="30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arih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08/05/2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0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17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14" w:lineRule="exact"/>
        <w:ind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  <w:position w:val="-1"/>
        </w:rPr>
        <w:t>Yaralı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  <w:position w:val="-1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  <w:position w:val="-1"/>
        </w:rPr>
        <w:t>GiDE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  <w:position w:val="-1"/>
        </w:rPr>
        <w:t>EKiP: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55"/>
          <w:position w:val="-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23"/>
          <w:w w:val="55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  <w:position w:val="-1"/>
        </w:rPr>
        <w:t>.Posta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4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  <w:position w:val="-1"/>
        </w:rPr>
        <w:t>Bayraklı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2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4"/>
          <w:position w:val="-1"/>
        </w:rPr>
        <w:t>Grubu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39" w:lineRule="exact"/>
        <w:ind w:right="-73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2"/>
          <w:szCs w:val="22"/>
          <w:color w:val="2F2F31"/>
          <w:spacing w:val="-7"/>
          <w:w w:val="31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color w:val="595B5B"/>
          <w:spacing w:val="0"/>
          <w:w w:val="86"/>
        </w:rPr>
        <w:t>Saari</w:t>
      </w:r>
      <w:r>
        <w:rPr>
          <w:rFonts w:ascii="Times New Roman" w:hAnsi="Times New Roman" w:cs="Times New Roman" w:eastAsia="Times New Roman"/>
          <w:sz w:val="22"/>
          <w:szCs w:val="22"/>
          <w:color w:val="595B5B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595B5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2"/>
          <w:szCs w:val="22"/>
          <w:color w:val="595B5B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67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4"/>
          <w:w w:val="6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6"/>
        </w:rPr>
        <w:t>0.25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4" w:after="0" w:line="240" w:lineRule="exact"/>
        <w:jc w:val="left"/>
        <w:rPr>
          <w:sz w:val="24"/>
          <w:szCs w:val="24"/>
        </w:rPr>
      </w:pPr>
      <w:rPr/>
      <w:r>
        <w:rPr/>
        <w:br w:type="column"/>
      </w:r>
      <w:r>
        <w:rPr>
          <w:sz w:val="24"/>
          <w:szCs w:val="24"/>
        </w:rPr>
      </w:r>
    </w:p>
    <w:p>
      <w:pPr>
        <w:spacing w:before="0" w:after="0" w:line="214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  <w:position w:val="-1"/>
        </w:rPr>
        <w:t>ONAYLA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  <w:position w:val="-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1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  <w:position w:val="-1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300" w:bottom="280" w:left="0" w:right="0"/>
          <w:cols w:num="4" w:equalWidth="0">
            <w:col w:w="1533" w:space="247"/>
            <w:col w:w="3758" w:space="821"/>
            <w:col w:w="1033" w:space="1621"/>
            <w:col w:w="2907"/>
          </w:cols>
        </w:sectPr>
      </w:pPr>
      <w:rPr/>
    </w:p>
    <w:p>
      <w:pPr>
        <w:spacing w:before="0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jc w:val="left"/>
        <w:spacing w:after="0"/>
        <w:sectPr>
          <w:type w:val="continuous"/>
          <w:pgSz w:w="11920" w:h="16840"/>
          <w:pgMar w:top="300" w:bottom="280" w:left="0" w:right="0"/>
        </w:sectPr>
      </w:pPr>
      <w:rPr/>
    </w:p>
    <w:p>
      <w:pPr>
        <w:spacing w:before="35" w:after="0" w:line="240" w:lineRule="auto"/>
        <w:ind w:left="2558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2"/>
        </w:rPr>
        <w:t>Amiri: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4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993" w:lineRule="exact"/>
        <w:ind w:left="2650" w:right="-232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shape style="position:absolute;margin-left:22.08pt;margin-top:-.32875pt;width:12.48pt;height:32.639999pt;mso-position-horizontal-relative:page;mso-position-vertical-relative:paragraph;z-index:-14977" type="#_x0000_t75">
            <v:imagedata r:id="rId20" o:title=""/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-35"/>
          <w:w w:val="122"/>
          <w:position w:val="-59"/>
        </w:rPr>
        <w:t>:</w:t>
      </w:r>
      <w:r>
        <w:rPr>
          <w:rFonts w:ascii="Arial" w:hAnsi="Arial" w:cs="Arial" w:eastAsia="Arial"/>
          <w:sz w:val="128"/>
          <w:szCs w:val="128"/>
          <w:color w:val="C3C3C3"/>
          <w:spacing w:val="-169"/>
          <w:w w:val="29"/>
          <w:position w:val="-4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-8"/>
          <w:w w:val="122"/>
          <w:position w:val="-59"/>
        </w:rPr>
        <w:t>ı</w:t>
      </w:r>
      <w:r>
        <w:rPr>
          <w:rFonts w:ascii="Arial" w:hAnsi="Arial" w:cs="Arial" w:eastAsia="Arial"/>
          <w:sz w:val="128"/>
          <w:szCs w:val="128"/>
          <w:color w:val="383D72"/>
          <w:spacing w:val="-625"/>
          <w:w w:val="83"/>
          <w:position w:val="-41"/>
        </w:rPr>
        <w:t>J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22"/>
          <w:position w:val="-59"/>
        </w:rPr>
        <w:t>aıye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17"/>
          <w:w w:val="100"/>
          <w:position w:val="-59"/>
        </w:rPr>
        <w:t> </w:t>
      </w:r>
      <w:r>
        <w:rPr>
          <w:rFonts w:ascii="Arial" w:hAnsi="Arial" w:cs="Arial" w:eastAsia="Arial"/>
          <w:sz w:val="19"/>
          <w:szCs w:val="19"/>
          <w:color w:val="2F2F31"/>
          <w:spacing w:val="-95"/>
          <w:w w:val="108"/>
          <w:position w:val="-59"/>
        </w:rPr>
        <w:t>M</w:t>
      </w:r>
      <w:r>
        <w:rPr>
          <w:rFonts w:ascii="Arial" w:hAnsi="Arial" w:cs="Arial" w:eastAsia="Arial"/>
          <w:sz w:val="128"/>
          <w:szCs w:val="128"/>
          <w:color w:val="383D72"/>
          <w:spacing w:val="-585"/>
          <w:w w:val="83"/>
          <w:position w:val="-41"/>
        </w:rPr>
        <w:t>h</w:t>
      </w:r>
      <w:r>
        <w:rPr>
          <w:rFonts w:ascii="Arial" w:hAnsi="Arial" w:cs="Arial" w:eastAsia="Arial"/>
          <w:sz w:val="19"/>
          <w:szCs w:val="19"/>
          <w:color w:val="2F2F31"/>
          <w:spacing w:val="0"/>
          <w:w w:val="108"/>
          <w:position w:val="-59"/>
        </w:rPr>
        <w:t>erke</w:t>
      </w:r>
      <w:r>
        <w:rPr>
          <w:rFonts w:ascii="Arial" w:hAnsi="Arial" w:cs="Arial" w:eastAsia="Arial"/>
          <w:sz w:val="19"/>
          <w:szCs w:val="19"/>
          <w:color w:val="2F2F31"/>
          <w:spacing w:val="-14"/>
          <w:w w:val="108"/>
          <w:position w:val="-59"/>
        </w:rPr>
        <w:t>z</w:t>
      </w:r>
      <w:r>
        <w:rPr>
          <w:rFonts w:ascii="Arial" w:hAnsi="Arial" w:cs="Arial" w:eastAsia="Arial"/>
          <w:sz w:val="128"/>
          <w:szCs w:val="128"/>
          <w:color w:val="595B5B"/>
          <w:spacing w:val="-425"/>
          <w:w w:val="34"/>
          <w:position w:val="-41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595B5B"/>
          <w:spacing w:val="0"/>
          <w:w w:val="110"/>
          <w:position w:val="-59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595B5B"/>
          <w:spacing w:val="0"/>
          <w:w w:val="111"/>
          <w:position w:val="-59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595B5B"/>
          <w:spacing w:val="-29"/>
          <w:w w:val="100"/>
          <w:position w:val="-5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17"/>
          <w:position w:val="-59"/>
        </w:rPr>
        <w:t>lge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35" w:after="0" w:line="240" w:lineRule="auto"/>
        <w:ind w:left="-53" w:right="66"/>
        <w:jc w:val="righ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2"/>
        </w:rPr>
        <w:t>Koyan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2" w:after="0" w:line="240" w:lineRule="auto"/>
        <w:ind w:left="206" w:right="392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2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9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59" w:lineRule="exact"/>
        <w:ind w:right="-20"/>
        <w:jc w:val="right"/>
        <w:rPr>
          <w:rFonts w:ascii="Times New Roman" w:hAnsi="Times New Roman" w:cs="Times New Roman" w:eastAsia="Times New Roman"/>
          <w:sz w:val="29"/>
          <w:szCs w:val="29"/>
        </w:rPr>
      </w:pPr>
      <w:rPr/>
      <w:r>
        <w:rPr>
          <w:rFonts w:ascii="Times New Roman" w:hAnsi="Times New Roman" w:cs="Times New Roman" w:eastAsia="Times New Roman"/>
          <w:sz w:val="29"/>
          <w:szCs w:val="29"/>
          <w:color w:val="727275"/>
          <w:spacing w:val="0"/>
          <w:w w:val="79"/>
          <w:position w:val="-6"/>
        </w:rPr>
        <w:t>-</w:t>
      </w:r>
      <w:r>
        <w:rPr>
          <w:rFonts w:ascii="Times New Roman" w:hAnsi="Times New Roman" w:cs="Times New Roman" w:eastAsia="Times New Roman"/>
          <w:sz w:val="29"/>
          <w:szCs w:val="29"/>
          <w:color w:val="727275"/>
          <w:spacing w:val="31"/>
          <w:w w:val="79"/>
          <w:position w:val="-6"/>
        </w:rPr>
        <w:t> </w:t>
      </w:r>
      <w:r>
        <w:rPr>
          <w:rFonts w:ascii="Times New Roman" w:hAnsi="Times New Roman" w:cs="Times New Roman" w:eastAsia="Times New Roman"/>
          <w:sz w:val="29"/>
          <w:szCs w:val="29"/>
          <w:color w:val="49507E"/>
          <w:spacing w:val="0"/>
          <w:w w:val="185"/>
          <w:position w:val="-6"/>
        </w:rPr>
        <w:t>/­</w:t>
      </w:r>
      <w:r>
        <w:rPr>
          <w:rFonts w:ascii="Times New Roman" w:hAnsi="Times New Roman" w:cs="Times New Roman" w:eastAsia="Times New Roman"/>
          <w:sz w:val="29"/>
          <w:szCs w:val="29"/>
          <w:color w:val="000000"/>
          <w:spacing w:val="0"/>
          <w:w w:val="100"/>
          <w:position w:val="0"/>
        </w:rPr>
      </w:r>
    </w:p>
    <w:p>
      <w:pPr>
        <w:spacing w:before="0" w:after="0" w:line="238" w:lineRule="exact"/>
        <w:ind w:left="835" w:right="-20"/>
        <w:jc w:val="left"/>
        <w:rPr>
          <w:rFonts w:ascii="Times New Roman" w:hAnsi="Times New Roman" w:cs="Times New Roman" w:eastAsia="Times New Roman"/>
          <w:sz w:val="43"/>
          <w:szCs w:val="43"/>
        </w:rPr>
      </w:pPr>
      <w:rPr/>
      <w:r>
        <w:rPr/>
        <w:pict>
          <v:shape style="position:absolute;margin-left:418.559998pt;margin-top:-14.99799pt;width:142.080002pt;height:115.199997pt;mso-position-horizontal-relative:page;mso-position-vertical-relative:paragraph;z-index:-14976" type="#_x0000_t75">
            <v:imagedata r:id="rId21" o:title=""/>
          </v:shape>
        </w:pict>
      </w:r>
      <w:r>
        <w:rPr>
          <w:rFonts w:ascii="Times New Roman" w:hAnsi="Times New Roman" w:cs="Times New Roman" w:eastAsia="Times New Roman"/>
          <w:sz w:val="43"/>
          <w:szCs w:val="43"/>
          <w:color w:val="383D72"/>
          <w:w w:val="79"/>
          <w:i/>
          <w:position w:val="-8"/>
        </w:rPr>
        <w:t>:7</w:t>
      </w:r>
      <w:r>
        <w:rPr>
          <w:rFonts w:ascii="Times New Roman" w:hAnsi="Times New Roman" w:cs="Times New Roman" w:eastAsia="Times New Roman"/>
          <w:sz w:val="43"/>
          <w:szCs w:val="43"/>
          <w:color w:val="383D72"/>
          <w:spacing w:val="21"/>
          <w:w w:val="79"/>
          <w:i/>
          <w:position w:val="-8"/>
        </w:rPr>
        <w:t>.</w:t>
      </w:r>
      <w:r>
        <w:rPr>
          <w:rFonts w:ascii="Times New Roman" w:hAnsi="Times New Roman" w:cs="Times New Roman" w:eastAsia="Times New Roman"/>
          <w:sz w:val="43"/>
          <w:szCs w:val="43"/>
          <w:color w:val="2F2F31"/>
          <w:spacing w:val="0"/>
          <w:w w:val="71"/>
          <w:i/>
          <w:position w:val="-8"/>
        </w:rPr>
        <w:t>-.</w:t>
      </w:r>
      <w:r>
        <w:rPr>
          <w:rFonts w:ascii="Times New Roman" w:hAnsi="Times New Roman" w:cs="Times New Roman" w:eastAsia="Times New Roman"/>
          <w:sz w:val="43"/>
          <w:szCs w:val="43"/>
          <w:color w:val="000000"/>
          <w:spacing w:val="0"/>
          <w:w w:val="100"/>
          <w:position w:val="0"/>
        </w:rPr>
      </w:r>
    </w:p>
    <w:p>
      <w:pPr>
        <w:spacing w:before="62" w:after="0" w:line="240" w:lineRule="auto"/>
        <w:ind w:left="1051" w:right="-20"/>
        <w:jc w:val="left"/>
        <w:rPr>
          <w:rFonts w:ascii="Times New Roman" w:hAnsi="Times New Roman" w:cs="Times New Roman" w:eastAsia="Times New Roman"/>
          <w:sz w:val="29"/>
          <w:szCs w:val="2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9"/>
          <w:szCs w:val="29"/>
          <w:color w:val="2F2F31"/>
          <w:spacing w:val="0"/>
          <w:w w:val="73"/>
        </w:rPr>
        <w:t>1</w:t>
      </w:r>
      <w:r>
        <w:rPr>
          <w:rFonts w:ascii="Times New Roman" w:hAnsi="Times New Roman" w:cs="Times New Roman" w:eastAsia="Times New Roman"/>
          <w:sz w:val="29"/>
          <w:szCs w:val="29"/>
          <w:color w:val="2F2F31"/>
          <w:spacing w:val="27"/>
          <w:w w:val="73"/>
        </w:rPr>
        <w:t> </w:t>
      </w:r>
      <w:r>
        <w:rPr>
          <w:rFonts w:ascii="Times New Roman" w:hAnsi="Times New Roman" w:cs="Times New Roman" w:eastAsia="Times New Roman"/>
          <w:sz w:val="29"/>
          <w:szCs w:val="29"/>
          <w:color w:val="2F2F31"/>
          <w:spacing w:val="0"/>
          <w:w w:val="73"/>
        </w:rPr>
        <w:t>2</w:t>
      </w:r>
      <w:r>
        <w:rPr>
          <w:rFonts w:ascii="Times New Roman" w:hAnsi="Times New Roman" w:cs="Times New Roman" w:eastAsia="Times New Roman"/>
          <w:sz w:val="29"/>
          <w:szCs w:val="29"/>
          <w:color w:val="2F2F31"/>
          <w:spacing w:val="-9"/>
          <w:w w:val="73"/>
        </w:rPr>
        <w:t> </w:t>
      </w:r>
      <w:r>
        <w:rPr>
          <w:rFonts w:ascii="Arial" w:hAnsi="Arial" w:cs="Arial" w:eastAsia="Arial"/>
          <w:sz w:val="25"/>
          <w:szCs w:val="25"/>
          <w:color w:val="2F2F31"/>
          <w:spacing w:val="0"/>
          <w:w w:val="51"/>
        </w:rPr>
        <w:t>MaYıs</w:t>
      </w:r>
      <w:r>
        <w:rPr>
          <w:rFonts w:ascii="Arial" w:hAnsi="Arial" w:cs="Arial" w:eastAsia="Arial"/>
          <w:sz w:val="25"/>
          <w:szCs w:val="25"/>
          <w:color w:val="2F2F31"/>
          <w:spacing w:val="28"/>
          <w:w w:val="51"/>
        </w:rPr>
        <w:t> </w:t>
      </w:r>
      <w:r>
        <w:rPr>
          <w:rFonts w:ascii="Times New Roman" w:hAnsi="Times New Roman" w:cs="Times New Roman" w:eastAsia="Times New Roman"/>
          <w:sz w:val="29"/>
          <w:szCs w:val="29"/>
          <w:color w:val="2F2F31"/>
          <w:spacing w:val="0"/>
          <w:w w:val="60"/>
        </w:rPr>
        <w:t>2017</w:t>
      </w:r>
      <w:r>
        <w:rPr>
          <w:rFonts w:ascii="Times New Roman" w:hAnsi="Times New Roman" w:cs="Times New Roman" w:eastAsia="Times New Roman"/>
          <w:sz w:val="29"/>
          <w:szCs w:val="29"/>
          <w:color w:val="000000"/>
          <w:spacing w:val="0"/>
          <w:w w:val="100"/>
        </w:rPr>
      </w:r>
    </w:p>
    <w:p>
      <w:pPr>
        <w:spacing w:before="100" w:after="0" w:line="240" w:lineRule="auto"/>
        <w:ind w:left="95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color w:val="2F2F31"/>
          <w:spacing w:val="0"/>
          <w:w w:val="100"/>
          <w:i/>
        </w:rPr>
        <w:t>1</w:t>
      </w:r>
      <w:r>
        <w:rPr>
          <w:rFonts w:ascii="Arial" w:hAnsi="Arial" w:cs="Arial" w:eastAsia="Arial"/>
          <w:sz w:val="19"/>
          <w:szCs w:val="19"/>
          <w:color w:val="2F2F31"/>
          <w:spacing w:val="0"/>
          <w:w w:val="100"/>
          <w:i/>
        </w:rPr>
        <w:t> </w:t>
      </w:r>
      <w:r>
        <w:rPr>
          <w:rFonts w:ascii="Arial" w:hAnsi="Arial" w:cs="Arial" w:eastAsia="Arial"/>
          <w:sz w:val="19"/>
          <w:szCs w:val="19"/>
          <w:color w:val="2F2F31"/>
          <w:spacing w:val="48"/>
          <w:w w:val="100"/>
          <w:i/>
        </w:rPr>
        <w:t> </w:t>
      </w:r>
      <w:r>
        <w:rPr>
          <w:rFonts w:ascii="Arial" w:hAnsi="Arial" w:cs="Arial" w:eastAsia="Arial"/>
          <w:sz w:val="19"/>
          <w:szCs w:val="19"/>
          <w:color w:val="2F2F31"/>
          <w:spacing w:val="0"/>
          <w:w w:val="100"/>
          <w:i/>
        </w:rPr>
        <w:t>1</w:t>
      </w:r>
      <w:r>
        <w:rPr>
          <w:rFonts w:ascii="Arial" w:hAnsi="Arial" w:cs="Arial" w:eastAsia="Arial"/>
          <w:sz w:val="19"/>
          <w:szCs w:val="19"/>
          <w:color w:val="2F2F31"/>
          <w:spacing w:val="-19"/>
          <w:w w:val="100"/>
          <w:i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201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300" w:bottom="280" w:left="0" w:right="0"/>
          <w:cols w:num="3" w:equalWidth="0">
            <w:col w:w="4514" w:space="598"/>
            <w:col w:w="1575" w:space="1684"/>
            <w:col w:w="3549"/>
          </w:cols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6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14" w:lineRule="exact"/>
        <w:ind w:left="2582" w:right="-69"/>
        <w:jc w:val="left"/>
        <w:rPr>
          <w:rFonts w:ascii="Arial" w:hAnsi="Arial" w:cs="Arial" w:eastAsia="Arial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color w:val="2F2F31"/>
          <w:w w:val="94"/>
          <w:position w:val="-1"/>
        </w:rPr>
        <w:t>,</w:t>
      </w:r>
      <w:r>
        <w:rPr>
          <w:rFonts w:ascii="Arial" w:hAnsi="Arial" w:cs="Arial" w:eastAsia="Arial"/>
          <w:sz w:val="19"/>
          <w:szCs w:val="19"/>
          <w:color w:val="2F2F31"/>
          <w:spacing w:val="-32"/>
          <w:w w:val="100"/>
          <w:position w:val="-1"/>
        </w:rPr>
        <w:t> </w:t>
      </w:r>
      <w:r>
        <w:rPr>
          <w:rFonts w:ascii="Arial" w:hAnsi="Arial" w:cs="Arial" w:eastAsia="Arial"/>
          <w:sz w:val="19"/>
          <w:szCs w:val="19"/>
          <w:color w:val="2F2F31"/>
          <w:spacing w:val="0"/>
          <w:w w:val="100"/>
          <w:position w:val="-1"/>
        </w:rPr>
        <w:t>.eost</w:t>
      </w:r>
      <w:r>
        <w:rPr>
          <w:rFonts w:ascii="Arial" w:hAnsi="Arial" w:cs="Arial" w:eastAsia="Arial"/>
          <w:sz w:val="19"/>
          <w:szCs w:val="19"/>
          <w:color w:val="2F2F31"/>
          <w:spacing w:val="0"/>
          <w:w w:val="100"/>
          <w:position w:val="-1"/>
        </w:rPr>
        <w:t>a</w:t>
      </w:r>
      <w:r>
        <w:rPr>
          <w:rFonts w:ascii="Arial" w:hAnsi="Arial" w:cs="Arial" w:eastAsia="Arial"/>
          <w:sz w:val="19"/>
          <w:szCs w:val="19"/>
          <w:color w:val="2F2F31"/>
          <w:spacing w:val="0"/>
          <w:w w:val="100"/>
          <w:position w:val="-1"/>
        </w:rPr>
        <w:t> </w:t>
      </w:r>
      <w:r>
        <w:rPr>
          <w:rFonts w:ascii="Arial" w:hAnsi="Arial" w:cs="Arial" w:eastAsia="Arial"/>
          <w:sz w:val="19"/>
          <w:szCs w:val="19"/>
          <w:color w:val="2F2F31"/>
          <w:spacing w:val="1"/>
          <w:w w:val="100"/>
          <w:position w:val="-1"/>
        </w:rPr>
        <w:t> </w:t>
      </w:r>
      <w:r>
        <w:rPr>
          <w:rFonts w:ascii="Arial" w:hAnsi="Arial" w:cs="Arial" w:eastAsia="Arial"/>
          <w:sz w:val="19"/>
          <w:szCs w:val="19"/>
          <w:color w:val="2F2F31"/>
          <w:spacing w:val="0"/>
          <w:w w:val="100"/>
          <w:position w:val="-1"/>
        </w:rPr>
        <w:t>Grupla</w:t>
      </w:r>
      <w:r>
        <w:rPr>
          <w:rFonts w:ascii="Arial" w:hAnsi="Arial" w:cs="Arial" w:eastAsia="Arial"/>
          <w:sz w:val="19"/>
          <w:szCs w:val="19"/>
          <w:color w:val="2F2F31"/>
          <w:spacing w:val="0"/>
          <w:w w:val="100"/>
          <w:position w:val="-1"/>
        </w:rPr>
        <w:t>r</w:t>
      </w:r>
      <w:r>
        <w:rPr>
          <w:rFonts w:ascii="Arial" w:hAnsi="Arial" w:cs="Arial" w:eastAsia="Arial"/>
          <w:sz w:val="19"/>
          <w:szCs w:val="19"/>
          <w:color w:val="2F2F31"/>
          <w:spacing w:val="0"/>
          <w:w w:val="100"/>
          <w:position w:val="-1"/>
        </w:rPr>
        <w:t> </w:t>
      </w:r>
      <w:r>
        <w:rPr>
          <w:rFonts w:ascii="Arial" w:hAnsi="Arial" w:cs="Arial" w:eastAsia="Arial"/>
          <w:sz w:val="19"/>
          <w:szCs w:val="19"/>
          <w:color w:val="2F2F31"/>
          <w:spacing w:val="17"/>
          <w:w w:val="100"/>
          <w:position w:val="-1"/>
        </w:rPr>
        <w:t> </w:t>
      </w:r>
      <w:r>
        <w:rPr>
          <w:rFonts w:ascii="Arial" w:hAnsi="Arial" w:cs="Arial" w:eastAsia="Arial"/>
          <w:sz w:val="19"/>
          <w:szCs w:val="19"/>
          <w:color w:val="2F2F31"/>
          <w:spacing w:val="0"/>
          <w:w w:val="119"/>
          <w:position w:val="-1"/>
        </w:rPr>
        <w:t>Amiri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99" w:lineRule="exact"/>
        <w:ind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595B5B"/>
          <w:w w:val="99"/>
        </w:rPr>
        <w:t>Abd</w:t>
      </w:r>
      <w:r>
        <w:rPr>
          <w:rFonts w:ascii="Times New Roman" w:hAnsi="Times New Roman" w:cs="Times New Roman" w:eastAsia="Times New Roman"/>
          <w:sz w:val="19"/>
          <w:szCs w:val="19"/>
          <w:color w:val="595B5B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ul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194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595B5B"/>
          <w:spacing w:val="9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di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6"/>
        </w:rPr>
        <w:t>YıGIT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2" w:after="0" w:line="240" w:lineRule="auto"/>
        <w:ind w:left="1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3"/>
        </w:rPr>
        <w:t>itf.Çvş.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300" w:bottom="280" w:left="0" w:right="0"/>
          <w:cols w:num="3" w:equalWidth="0">
            <w:col w:w="4562" w:space="530"/>
            <w:col w:w="482" w:space="118"/>
            <w:col w:w="6228"/>
          </w:cols>
        </w:sectPr>
      </w:pPr>
      <w:rPr/>
    </w:p>
    <w:p>
      <w:pPr>
        <w:spacing w:before="11" w:after="0" w:line="260" w:lineRule="exact"/>
        <w:jc w:val="left"/>
        <w:rPr>
          <w:sz w:val="26"/>
          <w:szCs w:val="26"/>
        </w:rPr>
      </w:pPr>
      <w:rPr/>
      <w:r>
        <w:rPr/>
        <w:pict>
          <v:group style="position:absolute;margin-left:14.88pt;margin-top:38.400002pt;width:577.800012pt;height:771.360002pt;mso-position-horizontal-relative:page;mso-position-vertical-relative:page;z-index:-14975" coordorigin="298,768" coordsize="11556,15427">
            <v:group style="position:absolute;left:307;top:787;width:11515;height:2" coordorigin="307,787" coordsize="11515,2">
              <v:shape style="position:absolute;left:307;top:787;width:11515;height:2" coordorigin="307,787" coordsize="11515,0" path="m307,787l11822,787e" filled="f" stroked="t" strokeweight=".96pt" strokecolor="#707070">
                <v:path arrowok="t"/>
              </v:shape>
            </v:group>
            <v:group style="position:absolute;left:317;top:778;width:2;height:15408" coordorigin="317,778" coordsize="2,15408">
              <v:shape style="position:absolute;left:317;top:778;width:2;height:15408" coordorigin="317,778" coordsize="0,15408" path="m317,16186l317,778e" filled="f" stroked="t" strokeweight=".96pt" strokecolor="#6B6B6B">
                <v:path arrowok="t"/>
              </v:shape>
            </v:group>
            <v:group style="position:absolute;left:2390;top:778;width:2;height:1536" coordorigin="2390,778" coordsize="2,1536">
              <v:shape style="position:absolute;left:2390;top:778;width:2;height:1536" coordorigin="2390,778" coordsize="0,1536" path="m2390,2314l2390,778e" filled="f" stroked="t" strokeweight=".96pt" strokecolor="#707070">
                <v:path arrowok="t"/>
              </v:shape>
            </v:group>
            <v:group style="position:absolute;left:307;top:2299;width:11520;height:2" coordorigin="307,2299" coordsize="11520,2">
              <v:shape style="position:absolute;left:307;top:2299;width:11520;height:2" coordorigin="307,2299" coordsize="11520,0" path="m307,2299l11827,2299e" filled="f" stroked="t" strokeweight=".48pt" strokecolor="#575757">
                <v:path arrowok="t"/>
              </v:shape>
            </v:group>
            <v:group style="position:absolute;left:9254;top:778;width:2;height:1526" coordorigin="9254,778" coordsize="2,1526">
              <v:shape style="position:absolute;left:9254;top:778;width:2;height:1526" coordorigin="9254,778" coordsize="0,1526" path="m9254,2304l9254,778e" filled="f" stroked="t" strokeweight=".96pt" strokecolor="#5B5B5B">
                <v:path arrowok="t"/>
              </v:shape>
            </v:group>
            <v:group style="position:absolute;left:11818;top:778;width:2;height:3514" coordorigin="11818,778" coordsize="2,3514">
              <v:shape style="position:absolute;left:11818;top:778;width:2;height:3514" coordorigin="11818,778" coordsize="0,3514" path="m11818,4291l11818,778e" filled="f" stroked="t" strokeweight=".72pt" strokecolor="#5B5B5B">
                <v:path arrowok="t"/>
              </v:shape>
            </v:group>
            <v:group style="position:absolute;left:307;top:2539;width:11520;height:2" coordorigin="307,2539" coordsize="11520,2">
              <v:shape style="position:absolute;left:307;top:2539;width:11520;height:2" coordorigin="307,2539" coordsize="11520,0" path="m307,2539l11827,2539e" filled="f" stroked="t" strokeweight=".48pt" strokecolor="#545454">
                <v:path arrowok="t"/>
              </v:shape>
            </v:group>
            <v:group style="position:absolute;left:2400;top:4272;width:2;height:11914" coordorigin="2400,4272" coordsize="2,11914">
              <v:shape style="position:absolute;left:2400;top:4272;width:2;height:11914" coordorigin="2400,4272" coordsize="0,11914" path="m2400,16186l2400,4272e" filled="f" stroked="t" strokeweight=".72pt" strokecolor="#5B5B5B">
                <v:path arrowok="t"/>
              </v:shape>
            </v:group>
            <v:group style="position:absolute;left:3902;top:3504;width:2;height:787" coordorigin="3902,3504" coordsize="2,787">
              <v:shape style="position:absolute;left:3902;top:3504;width:2;height:787" coordorigin="3902,3504" coordsize="0,787" path="m3902,4291l3902,3504e" filled="f" stroked="t" strokeweight=".48pt" strokecolor="#232323">
                <v:path arrowok="t"/>
              </v:shape>
            </v:group>
            <v:group style="position:absolute;left:7051;top:3504;width:2;height:787" coordorigin="7051,3504" coordsize="2,787">
              <v:shape style="position:absolute;left:7051;top:3504;width:2;height:787" coordorigin="7051,3504" coordsize="0,787" path="m7051,4291l7051,3504e" filled="f" stroked="t" strokeweight=".48pt" strokecolor="#2B2B2B">
                <v:path arrowok="t"/>
              </v:shape>
            </v:group>
            <v:group style="position:absolute;left:307;top:4282;width:11520;height:2" coordorigin="307,4282" coordsize="11520,2">
              <v:shape style="position:absolute;left:307;top:4282;width:11520;height:2" coordorigin="307,4282" coordsize="11520,0" path="m307,4282l11827,4282e" filled="f" stroked="t" strokeweight=".96pt" strokecolor="#6B6B6B">
                <v:path arrowok="t"/>
              </v:shape>
            </v:group>
            <v:group style="position:absolute;left:307;top:2784;width:11520;height:2" coordorigin="307,2784" coordsize="11520,2">
              <v:shape style="position:absolute;left:307;top:2784;width:11520;height:2" coordorigin="307,2784" coordsize="11520,0" path="m307,2784l11827,2784e" filled="f" stroked="t" strokeweight=".72pt" strokecolor="#6B6B6B">
                <v:path arrowok="t"/>
              </v:shape>
            </v:group>
            <v:group style="position:absolute;left:307;top:3024;width:11520;height:2" coordorigin="307,3024" coordsize="11520,2">
              <v:shape style="position:absolute;left:307;top:3024;width:11520;height:2" coordorigin="307,3024" coordsize="11520,0" path="m307,3024l11827,3024e" filled="f" stroked="t" strokeweight=".72pt" strokecolor="#5B5B5B">
                <v:path arrowok="t"/>
              </v:shape>
            </v:group>
            <v:group style="position:absolute;left:307;top:3274;width:11520;height:2" coordorigin="307,3274" coordsize="11520,2">
              <v:shape style="position:absolute;left:307;top:3274;width:11520;height:2" coordorigin="307,3274" coordsize="11520,0" path="m307,3274l11827,3274e" filled="f" stroked="t" strokeweight=".72pt" strokecolor="#707070">
                <v:path arrowok="t"/>
              </v:shape>
            </v:group>
            <v:group style="position:absolute;left:307;top:3514;width:11520;height:2" coordorigin="307,3514" coordsize="11520,2">
              <v:shape style="position:absolute;left:307;top:3514;width:11520;height:2" coordorigin="307,3514" coordsize="11520,0" path="m307,3514l11827,3514e" filled="f" stroked="t" strokeweight=".96pt" strokecolor="#777777">
                <v:path arrowok="t"/>
              </v:shape>
            </v:group>
            <v:group style="position:absolute;left:307;top:4570;width:11520;height:2" coordorigin="307,4570" coordsize="11520,2">
              <v:shape style="position:absolute;left:307;top:4570;width:11520;height:2" coordorigin="307,4570" coordsize="11520,0" path="m307,4570l11827,4570e" filled="f" stroked="t" strokeweight=".96pt" strokecolor="#747474">
                <v:path arrowok="t"/>
              </v:shape>
            </v:group>
            <v:group style="position:absolute;left:2381;top:4810;width:9446;height:2" coordorigin="2381,4810" coordsize="9446,2">
              <v:shape style="position:absolute;left:2381;top:4810;width:9446;height:2" coordorigin="2381,4810" coordsize="9446,0" path="m2381,4810l11827,4810e" filled="f" stroked="t" strokeweight=".96pt" strokecolor="#777777">
                <v:path arrowok="t"/>
              </v:shape>
            </v:group>
            <v:group style="position:absolute;left:4973;top:4800;width:2;height:2189" coordorigin="4973,4800" coordsize="2,2189">
              <v:shape style="position:absolute;left:4973;top:4800;width:2;height:2189" coordorigin="4973,4800" coordsize="0,2189" path="m4973,6989l4973,4800e" filled="f" stroked="t" strokeweight=".96pt" strokecolor="#5B5B5B">
                <v:path arrowok="t"/>
              </v:shape>
            </v:group>
            <v:group style="position:absolute;left:11827;top:4560;width:2;height:11626" coordorigin="11827,4560" coordsize="2,11626">
              <v:shape style="position:absolute;left:11827;top:4560;width:2;height:11626" coordorigin="11827,4560" coordsize="0,11626" path="m11827,16186l11827,4560e" filled="f" stroked="t" strokeweight=".72pt" strokecolor="#646464">
                <v:path arrowok="t"/>
              </v:shape>
            </v:group>
            <v:group style="position:absolute;left:4963;top:5294;width:6864;height:2" coordorigin="4963,5294" coordsize="6864,2">
              <v:shape style="position:absolute;left:4963;top:5294;width:6864;height:2" coordorigin="4963,5294" coordsize="6864,0" path="m4963,5294l11827,5294e" filled="f" stroked="t" strokeweight=".48pt" strokecolor="#4F4F4F">
                <v:path arrowok="t"/>
              </v:shape>
            </v:group>
            <v:group style="position:absolute;left:4963;top:5539;width:6869;height:2" coordorigin="4963,5539" coordsize="6869,2">
              <v:shape style="position:absolute;left:4963;top:5539;width:6869;height:2" coordorigin="4963,5539" coordsize="6869,0" path="m4963,5539l11832,5539e" filled="f" stroked="t" strokeweight=".72pt" strokecolor="#707070">
                <v:path arrowok="t"/>
              </v:shape>
            </v:group>
            <v:group style="position:absolute;left:4963;top:5779;width:6869;height:2" coordorigin="4963,5779" coordsize="6869,2">
              <v:shape style="position:absolute;left:4963;top:5779;width:6869;height:2" coordorigin="4963,5779" coordsize="6869,0" path="m4963,5779l11832,5779e" filled="f" stroked="t" strokeweight=".72pt" strokecolor="#6B6B6B">
                <v:path arrowok="t"/>
              </v:shape>
            </v:group>
            <v:group style="position:absolute;left:2390;top:6024;width:9446;height:2" coordorigin="2390,6024" coordsize="9446,2">
              <v:shape style="position:absolute;left:2390;top:6024;width:9446;height:2" coordorigin="2390,6024" coordsize="9446,0" path="m2390,6024l11837,6024e" filled="f" stroked="t" strokeweight=".48pt" strokecolor="#3F3F3F">
                <v:path arrowok="t"/>
              </v:shape>
            </v:group>
            <v:group style="position:absolute;left:749;top:6269;width:11088;height:2" coordorigin="749,6269" coordsize="11088,2">
              <v:shape style="position:absolute;left:749;top:6269;width:11088;height:2" coordorigin="749,6269" coordsize="11088,0" path="m749,6269l11837,6269e" filled="f" stroked="t" strokeweight=".96pt" strokecolor="#747474">
                <v:path arrowok="t"/>
              </v:shape>
            </v:group>
            <v:group style="position:absolute;left:7920;top:6259;width:2;height:739" coordorigin="7920,6259" coordsize="2,739">
              <v:shape style="position:absolute;left:7920;top:6259;width:2;height:739" coordorigin="7920,6259" coordsize="0,739" path="m7920,6998l7920,6259e" filled="f" stroked="t" strokeweight=".96pt" strokecolor="#646464">
                <v:path arrowok="t"/>
              </v:shape>
            </v:group>
            <v:group style="position:absolute;left:4973;top:7690;width:2;height:749" coordorigin="4973,7690" coordsize="2,749">
              <v:shape style="position:absolute;left:4973;top:7690;width:2;height:749" coordorigin="4973,7690" coordsize="0,749" path="m4973,8438l4973,7690e" filled="f" stroked="t" strokeweight=".96pt" strokecolor="#606060">
                <v:path arrowok="t"/>
              </v:shape>
            </v:group>
            <v:group style="position:absolute;left:2390;top:6739;width:9446;height:2" coordorigin="2390,6739" coordsize="9446,2">
              <v:shape style="position:absolute;left:2390;top:6739;width:9446;height:2" coordorigin="2390,6739" coordsize="9446,0" path="m2390,6739l11837,6739e" filled="f" stroked="t" strokeweight=".96pt" strokecolor="#747474">
                <v:path arrowok="t"/>
              </v:shape>
            </v:group>
            <v:group style="position:absolute;left:2381;top:6984;width:9456;height:2" coordorigin="2381,6984" coordsize="9456,2">
              <v:shape style="position:absolute;left:2381;top:6984;width:9456;height:2" coordorigin="2381,6984" coordsize="9456,0" path="m2381,6984l11837,6984e" filled="f" stroked="t" strokeweight=".48pt" strokecolor="#575757">
                <v:path arrowok="t"/>
              </v:shape>
            </v:group>
            <v:group style="position:absolute;left:307;top:7704;width:11530;height:2" coordorigin="307,7704" coordsize="11530,2">
              <v:shape style="position:absolute;left:307;top:7704;width:11530;height:2" coordorigin="307,7704" coordsize="11530,0" path="m307,7704l11837,7704e" filled="f" stroked="t" strokeweight=".48pt" strokecolor="#4F4F4F">
                <v:path arrowok="t"/>
              </v:shape>
            </v:group>
            <v:group style="position:absolute;left:307;top:7229;width:11530;height:2" coordorigin="307,7229" coordsize="11530,2">
              <v:shape style="position:absolute;left:307;top:7229;width:11530;height:2" coordorigin="307,7229" coordsize="11530,0" path="m307,7229l11837,7229e" filled="f" stroked="t" strokeweight=".72pt" strokecolor="#707070">
                <v:path arrowok="t"/>
              </v:shape>
            </v:group>
            <v:group style="position:absolute;left:4963;top:7944;width:6874;height:2" coordorigin="4963,7944" coordsize="6874,2">
              <v:shape style="position:absolute;left:4963;top:7944;width:6874;height:2" coordorigin="4963,7944" coordsize="6874,0" path="m4963,7944l11837,7944e" filled="f" stroked="t" strokeweight=".48pt" strokecolor="#3B3B3B">
                <v:path arrowok="t"/>
              </v:shape>
            </v:group>
            <v:group style="position:absolute;left:307;top:8429;width:11530;height:2" coordorigin="307,8429" coordsize="11530,2">
              <v:shape style="position:absolute;left:307;top:8429;width:11530;height:2" coordorigin="307,8429" coordsize="11530,0" path="m307,8429l11837,8429e" filled="f" stroked="t" strokeweight=".96pt" strokecolor="#747474">
                <v:path arrowok="t"/>
              </v:shape>
            </v:group>
            <v:group style="position:absolute;left:307;top:9245;width:11530;height:2" coordorigin="307,9245" coordsize="11530,2">
              <v:shape style="position:absolute;left:307;top:9245;width:11530;height:2" coordorigin="307,9245" coordsize="11530,0" path="m307,9245l11837,9245e" filled="f" stroked="t" strokeweight=".72pt" strokecolor="#747474">
                <v:path arrowok="t"/>
              </v:shape>
            </v:group>
            <v:group style="position:absolute;left:4973;top:8189;width:6864;height:2" coordorigin="4973,8189" coordsize="6864,2">
              <v:shape style="position:absolute;left:4973;top:8189;width:6864;height:2" coordorigin="4973,8189" coordsize="6864,0" path="m4973,8189l11837,8189e" filled="f" stroked="t" strokeweight=".96pt" strokecolor="#747474">
                <v:path arrowok="t"/>
              </v:shape>
            </v:group>
            <v:group style="position:absolute;left:307;top:10176;width:11539;height:2" coordorigin="307,10176" coordsize="11539,2">
              <v:shape style="position:absolute;left:307;top:10176;width:11539;height:2" coordorigin="307,10176" coordsize="11539,0" path="m307,10176l11846,10176e" filled="f" stroked="t" strokeweight=".72pt" strokecolor="#5B5B5B">
                <v:path arrowok="t"/>
              </v:shape>
            </v:group>
            <v:group style="position:absolute;left:307;top:11246;width:11530;height:2" coordorigin="307,11246" coordsize="11530,2">
              <v:shape style="position:absolute;left:307;top:11246;width:11530;height:2" coordorigin="307,11246" coordsize="11530,0" path="m307,11246l11837,11246e" filled="f" stroked="t" strokeweight=".48pt" strokecolor="#5B5B5B">
                <v:path arrowok="t"/>
              </v:shape>
            </v:group>
            <v:group style="position:absolute;left:307;top:10522;width:11530;height:2" coordorigin="307,10522" coordsize="11530,2">
              <v:shape style="position:absolute;left:307;top:10522;width:11530;height:2" coordorigin="307,10522" coordsize="11530,0" path="m307,10522l11837,10522e" filled="f" stroked="t" strokeweight=".96pt" strokecolor="#747474">
                <v:path arrowok="t"/>
              </v:shape>
            </v:group>
            <v:group style="position:absolute;left:307;top:10762;width:11530;height:2" coordorigin="307,10762" coordsize="11530,2">
              <v:shape style="position:absolute;left:307;top:10762;width:11530;height:2" coordorigin="307,10762" coordsize="11530,0" path="m307,10762l11837,10762e" filled="f" stroked="t" strokeweight=".72pt" strokecolor="#707070">
                <v:path arrowok="t"/>
              </v:shape>
            </v:group>
            <v:group style="position:absolute;left:1714;top:11482;width:2;height:4704" coordorigin="1714,11482" coordsize="2,4704">
              <v:shape style="position:absolute;left:1714;top:11482;width:2;height:4704" coordorigin="1714,11482" coordsize="0,4704" path="m1714,16186l1714,11482e" filled="f" stroked="t" strokeweight=".48pt" strokecolor="#4F4F4F">
                <v:path arrowok="t"/>
              </v:shape>
            </v:group>
            <v:group style="position:absolute;left:307;top:11482;width:11530;height:2" coordorigin="307,11482" coordsize="11530,2">
              <v:shape style="position:absolute;left:307;top:11482;width:11530;height:2" coordorigin="307,11482" coordsize="11530,0" path="m307,11482l11837,11482e" filled="f" stroked="t" strokeweight=".96pt" strokecolor="#747474">
                <v:path arrowok="t"/>
              </v:shape>
            </v:group>
            <v:group style="position:absolute;left:1118;top:11472;width:2;height:4714" coordorigin="1118,11472" coordsize="2,4714">
              <v:shape style="position:absolute;left:1118;top:11472;width:2;height:4714" coordorigin="1118,11472" coordsize="0,4714" path="m1118,16186l1118,11472e" filled="f" stroked="t" strokeweight=".48pt" strokecolor="#575757">
                <v:path arrowok="t"/>
              </v:shape>
            </v:group>
            <v:group style="position:absolute;left:5885;top:13003;width:1286;height:2" coordorigin="5885,13003" coordsize="1286,2">
              <v:shape style="position:absolute;left:5885;top:13003;width:1286;height:2" coordorigin="5885,13003" coordsize="1286,0" path="m5885,13003l7171,13003e" filled="f" stroked="t" strokeweight="1.2pt" strokecolor="#4B5487">
                <v:path arrowok="t"/>
              </v:shape>
            </v:group>
            <v:group style="position:absolute;left:307;top:11722;width:11530;height:2" coordorigin="307,11722" coordsize="11530,2">
              <v:shape style="position:absolute;left:307;top:11722;width:11530;height:2" coordorigin="307,11722" coordsize="11530,0" path="m307,11722l11837,11722e" filled="f" stroked="t" strokeweight=".96pt" strokecolor="#777777">
                <v:path arrowok="t"/>
              </v:shape>
            </v:group>
            <v:group style="position:absolute;left:307;top:13805;width:2102;height:2" coordorigin="307,13805" coordsize="2102,2">
              <v:shape style="position:absolute;left:307;top:13805;width:2102;height:2" coordorigin="307,13805" coordsize="2102,0" path="m307,13805l2410,13805e" filled="f" stroked="t" strokeweight=".96pt" strokecolor="#808080">
                <v:path arrowok="t"/>
              </v:shape>
            </v:group>
            <v:group style="position:absolute;left:307;top:16176;width:11530;height:2" coordorigin="307,16176" coordsize="11530,2">
              <v:shape style="position:absolute;left:307;top:16176;width:11530;height:2" coordorigin="307,16176" coordsize="11530,0" path="m307,16176l11837,16176e" filled="f" stroked="t" strokeweight=".72pt" strokecolor="#707070">
                <v:path arrowok="t"/>
              </v:shape>
            </v:group>
            <v:group style="position:absolute;left:7469;top:11472;width:2;height:4714" coordorigin="7469,11472" coordsize="2,4714">
              <v:shape style="position:absolute;left:7469;top:11472;width:2;height:4714" coordorigin="7469,11472" coordsize="0,4714" path="m7469,16186l7469,11472e" filled="f" stroked="t" strokeweight=".72pt" strokecolor="#545454">
                <v:path arrowok="t"/>
              </v:shape>
            </v:group>
            <w10:wrap type="none"/>
          </v:group>
        </w:pict>
      </w:r>
      <w:r>
        <w:rPr>
          <w:sz w:val="26"/>
          <w:szCs w:val="26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411" w:lineRule="exact"/>
        <w:ind w:left="2947" w:right="-20"/>
        <w:jc w:val="left"/>
        <w:tabs>
          <w:tab w:pos="4680" w:val="left"/>
        </w:tabs>
        <w:rPr>
          <w:rFonts w:ascii="Arial" w:hAnsi="Arial" w:cs="Arial" w:eastAsia="Arial"/>
          <w:sz w:val="40"/>
          <w:szCs w:val="40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66.362503pt;margin-top:-19.059898pt;width:57.738563pt;height:47.0pt;mso-position-horizontal-relative:page;mso-position-vertical-relative:paragraph;z-index:-14973" type="#_x0000_t202" filled="f" stroked="f">
            <v:textbox inset="0,0,0,0">
              <w:txbxContent>
                <w:p>
                  <w:pPr>
                    <w:spacing w:before="0" w:after="0" w:line="940" w:lineRule="exact"/>
                    <w:ind w:right="-181"/>
                    <w:jc w:val="left"/>
                    <w:rPr>
                      <w:rFonts w:ascii="Times New Roman" w:hAnsi="Times New Roman" w:cs="Times New Roman" w:eastAsia="Times New Roman"/>
                      <w:sz w:val="94"/>
                      <w:szCs w:val="94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94"/>
                      <w:szCs w:val="94"/>
                      <w:color w:val="49507E"/>
                      <w:w w:val="31"/>
                    </w:rPr>
                    <w:t>J.r</w:t>
                  </w:r>
                  <w:r>
                    <w:rPr>
                      <w:rFonts w:ascii="Times New Roman" w:hAnsi="Times New Roman" w:cs="Times New Roman" w:eastAsia="Times New Roman"/>
                      <w:sz w:val="94"/>
                      <w:szCs w:val="94"/>
                      <w:color w:val="727275"/>
                      <w:spacing w:val="42"/>
                      <w:w w:val="28"/>
                    </w:rPr>
                    <w:t>.</w:t>
                  </w:r>
                  <w:r>
                    <w:rPr>
                      <w:rFonts w:ascii="Times New Roman" w:hAnsi="Times New Roman" w:cs="Times New Roman" w:eastAsia="Times New Roman"/>
                      <w:sz w:val="94"/>
                      <w:szCs w:val="94"/>
                      <w:color w:val="383D72"/>
                      <w:spacing w:val="29"/>
                      <w:w w:val="117"/>
                    </w:rPr>
                    <w:t>h</w:t>
                  </w:r>
                  <w:r>
                    <w:rPr>
                      <w:rFonts w:ascii="Times New Roman" w:hAnsi="Times New Roman" w:cs="Times New Roman" w:eastAsia="Times New Roman"/>
                      <w:sz w:val="94"/>
                      <w:szCs w:val="94"/>
                      <w:color w:val="727275"/>
                      <w:spacing w:val="0"/>
                      <w:w w:val="48"/>
                    </w:rPr>
                    <w:t>"</w:t>
                  </w:r>
                  <w:r>
                    <w:rPr>
                      <w:rFonts w:ascii="Times New Roman" w:hAnsi="Times New Roman" w:cs="Times New Roman" w:eastAsia="Times New Roman"/>
                      <w:sz w:val="94"/>
                      <w:szCs w:val="94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22"/>
          <w:szCs w:val="22"/>
          <w:color w:val="1C2852"/>
          <w:w w:val="17"/>
          <w:position w:val="-5"/>
        </w:rPr>
        <w:t>1</w:t>
      </w:r>
      <w:r>
        <w:rPr>
          <w:rFonts w:ascii="Arial" w:hAnsi="Arial" w:cs="Arial" w:eastAsia="Arial"/>
          <w:sz w:val="22"/>
          <w:szCs w:val="22"/>
          <w:color w:val="1C2852"/>
          <w:spacing w:val="-39"/>
          <w:w w:val="100"/>
          <w:position w:val="-5"/>
        </w:rPr>
        <w:t> </w:t>
      </w:r>
      <w:r>
        <w:rPr>
          <w:rFonts w:ascii="Arial" w:hAnsi="Arial" w:cs="Arial" w:eastAsia="Arial"/>
          <w:sz w:val="22"/>
          <w:szCs w:val="22"/>
          <w:color w:val="797EAA"/>
          <w:spacing w:val="0"/>
          <w:w w:val="100"/>
          <w:position w:val="-5"/>
        </w:rPr>
        <w:t>\</w:t>
      </w:r>
      <w:r>
        <w:rPr>
          <w:rFonts w:ascii="Arial" w:hAnsi="Arial" w:cs="Arial" w:eastAsia="Arial"/>
          <w:sz w:val="22"/>
          <w:szCs w:val="22"/>
          <w:color w:val="797EAA"/>
          <w:spacing w:val="-56"/>
          <w:w w:val="100"/>
          <w:position w:val="-5"/>
        </w:rPr>
        <w:t> </w:t>
      </w:r>
      <w:r>
        <w:rPr>
          <w:rFonts w:ascii="Arial" w:hAnsi="Arial" w:cs="Arial" w:eastAsia="Arial"/>
          <w:sz w:val="22"/>
          <w:szCs w:val="22"/>
          <w:color w:val="797EAA"/>
          <w:spacing w:val="0"/>
          <w:w w:val="100"/>
          <w:position w:val="-5"/>
        </w:rPr>
        <w:tab/>
      </w:r>
      <w:r>
        <w:rPr>
          <w:rFonts w:ascii="Arial" w:hAnsi="Arial" w:cs="Arial" w:eastAsia="Arial"/>
          <w:sz w:val="22"/>
          <w:szCs w:val="22"/>
          <w:color w:val="797EAA"/>
          <w:spacing w:val="0"/>
          <w:w w:val="100"/>
          <w:position w:val="-5"/>
        </w:rPr>
      </w:r>
      <w:r>
        <w:rPr>
          <w:rFonts w:ascii="Arial" w:hAnsi="Arial" w:cs="Arial" w:eastAsia="Arial"/>
          <w:sz w:val="27"/>
          <w:szCs w:val="27"/>
          <w:color w:val="596093"/>
          <w:spacing w:val="0"/>
          <w:w w:val="160"/>
          <w:position w:val="-5"/>
        </w:rPr>
        <w:t>;==</w:t>
      </w:r>
      <w:r>
        <w:rPr>
          <w:rFonts w:ascii="Arial" w:hAnsi="Arial" w:cs="Arial" w:eastAsia="Arial"/>
          <w:sz w:val="27"/>
          <w:szCs w:val="27"/>
          <w:color w:val="596093"/>
          <w:spacing w:val="-56"/>
          <w:w w:val="160"/>
          <w:position w:val="-5"/>
        </w:rPr>
        <w:t> </w:t>
      </w:r>
      <w:r>
        <w:rPr>
          <w:rFonts w:ascii="Arial" w:hAnsi="Arial" w:cs="Arial" w:eastAsia="Arial"/>
          <w:sz w:val="40"/>
          <w:szCs w:val="40"/>
          <w:color w:val="49507E"/>
          <w:spacing w:val="0"/>
          <w:w w:val="108"/>
          <w:position w:val="-5"/>
        </w:rPr>
        <w:t>JlmA</w:t>
      </w:r>
      <w:r>
        <w:rPr>
          <w:rFonts w:ascii="Arial" w:hAnsi="Arial" w:cs="Arial" w:eastAsia="Arial"/>
          <w:sz w:val="40"/>
          <w:szCs w:val="40"/>
          <w:color w:val="49507E"/>
          <w:spacing w:val="-34"/>
          <w:w w:val="109"/>
          <w:position w:val="-5"/>
        </w:rPr>
        <w:t>1</w:t>
      </w:r>
      <w:r>
        <w:rPr>
          <w:rFonts w:ascii="Arial" w:hAnsi="Arial" w:cs="Arial" w:eastAsia="Arial"/>
          <w:sz w:val="40"/>
          <w:szCs w:val="40"/>
          <w:color w:val="5456B5"/>
          <w:spacing w:val="0"/>
          <w:w w:val="97"/>
          <w:position w:val="-5"/>
        </w:rPr>
        <w:t>-</w:t>
      </w:r>
      <w:r>
        <w:rPr>
          <w:rFonts w:ascii="Arial" w:hAnsi="Arial" w:cs="Arial" w:eastAsia="Arial"/>
          <w:sz w:val="40"/>
          <w:szCs w:val="40"/>
          <w:color w:val="000000"/>
          <w:spacing w:val="0"/>
          <w:w w:val="100"/>
          <w:position w:val="0"/>
        </w:rPr>
      </w:r>
    </w:p>
    <w:p>
      <w:pPr>
        <w:spacing w:before="0" w:after="0" w:line="228" w:lineRule="exact"/>
        <w:ind w:left="2947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49507E"/>
          <w:spacing w:val="0"/>
          <w:w w:val="102"/>
          <w:position w:val="1"/>
        </w:rPr>
        <w:t>\</w:t>
      </w:r>
      <w:r>
        <w:rPr>
          <w:rFonts w:ascii="Times New Roman" w:hAnsi="Times New Roman" w:cs="Times New Roman" w:eastAsia="Times New Roman"/>
          <w:sz w:val="21"/>
          <w:szCs w:val="21"/>
          <w:color w:val="49507E"/>
          <w:spacing w:val="-40"/>
          <w:w w:val="102"/>
          <w:position w:val="1"/>
        </w:rPr>
        <w:t>!</w:t>
      </w:r>
      <w:r>
        <w:rPr>
          <w:rFonts w:ascii="Times New Roman" w:hAnsi="Times New Roman" w:cs="Times New Roman" w:eastAsia="Times New Roman"/>
          <w:sz w:val="21"/>
          <w:szCs w:val="21"/>
          <w:color w:val="8C8C8E"/>
          <w:spacing w:val="0"/>
          <w:w w:val="102"/>
          <w:position w:val="1"/>
        </w:rPr>
        <w:t>.</w:t>
      </w:r>
      <w:r>
        <w:rPr>
          <w:rFonts w:ascii="Times New Roman" w:hAnsi="Times New Roman" w:cs="Times New Roman" w:eastAsia="Times New Roman"/>
          <w:sz w:val="21"/>
          <w:szCs w:val="21"/>
          <w:color w:val="8C8C8E"/>
          <w:spacing w:val="0"/>
          <w:w w:val="102"/>
          <w:position w:val="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8C8C8E"/>
          <w:spacing w:val="53"/>
          <w:w w:val="102"/>
          <w:position w:val="1"/>
        </w:rPr>
        <w:t> </w:t>
      </w:r>
      <w:r>
        <w:rPr>
          <w:rFonts w:ascii="Arial" w:hAnsi="Arial" w:cs="Arial" w:eastAsia="Arial"/>
          <w:sz w:val="24"/>
          <w:szCs w:val="24"/>
          <w:color w:val="727275"/>
          <w:spacing w:val="0"/>
          <w:w w:val="62"/>
          <w:position w:val="1"/>
        </w:rPr>
        <w:t>:ıı</w:t>
      </w:r>
      <w:r>
        <w:rPr>
          <w:rFonts w:ascii="Arial" w:hAnsi="Arial" w:cs="Arial" w:eastAsia="Arial"/>
          <w:sz w:val="24"/>
          <w:szCs w:val="24"/>
          <w:color w:val="727275"/>
          <w:spacing w:val="-62"/>
          <w:w w:val="63"/>
          <w:position w:val="1"/>
        </w:rPr>
        <w:t>·</w:t>
      </w:r>
      <w:r>
        <w:rPr>
          <w:rFonts w:ascii="Arial" w:hAnsi="Arial" w:cs="Arial" w:eastAsia="Arial"/>
          <w:sz w:val="24"/>
          <w:szCs w:val="24"/>
          <w:color w:val="595B5B"/>
          <w:spacing w:val="-4"/>
          <w:w w:val="128"/>
          <w:position w:val="1"/>
        </w:rPr>
        <w:t>r</w:t>
      </w:r>
      <w:r>
        <w:rPr>
          <w:rFonts w:ascii="Arial" w:hAnsi="Arial" w:cs="Arial" w:eastAsia="Arial"/>
          <w:sz w:val="24"/>
          <w:szCs w:val="24"/>
          <w:color w:val="727275"/>
          <w:spacing w:val="0"/>
          <w:w w:val="134"/>
          <w:position w:val="1"/>
        </w:rPr>
        <w:t>uu</w:t>
      </w:r>
      <w:r>
        <w:rPr>
          <w:rFonts w:ascii="Arial" w:hAnsi="Arial" w:cs="Arial" w:eastAsia="Arial"/>
          <w:sz w:val="24"/>
          <w:szCs w:val="24"/>
          <w:color w:val="727275"/>
          <w:spacing w:val="-4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727275"/>
          <w:spacing w:val="0"/>
          <w:w w:val="73"/>
          <w:position w:val="1"/>
        </w:rPr>
        <w:t>m</w:t>
      </w:r>
      <w:r>
        <w:rPr>
          <w:rFonts w:ascii="Times New Roman" w:hAnsi="Times New Roman" w:cs="Times New Roman" w:eastAsia="Times New Roman"/>
          <w:sz w:val="28"/>
          <w:szCs w:val="28"/>
          <w:color w:val="727275"/>
          <w:spacing w:val="0"/>
          <w:w w:val="73"/>
          <w:position w:val="1"/>
        </w:rPr>
        <w:t>r</w:t>
      </w:r>
      <w:r>
        <w:rPr>
          <w:rFonts w:ascii="Times New Roman" w:hAnsi="Times New Roman" w:cs="Times New Roman" w:eastAsia="Times New Roman"/>
          <w:sz w:val="28"/>
          <w:szCs w:val="28"/>
          <w:color w:val="727275"/>
          <w:spacing w:val="0"/>
          <w:w w:val="73"/>
          <w:position w:val="1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727275"/>
          <w:spacing w:val="27"/>
          <w:w w:val="73"/>
          <w:position w:val="1"/>
        </w:rPr>
        <w:t> </w:t>
      </w:r>
      <w:r>
        <w:rPr>
          <w:rFonts w:ascii="Times New Roman" w:hAnsi="Times New Roman" w:cs="Times New Roman" w:eastAsia="Times New Roman"/>
          <w:sz w:val="26"/>
          <w:szCs w:val="26"/>
          <w:color w:val="727275"/>
          <w:spacing w:val="0"/>
          <w:w w:val="113"/>
          <w:position w:val="1"/>
        </w:rPr>
        <w:t>l</w:t>
      </w:r>
      <w:r>
        <w:rPr>
          <w:rFonts w:ascii="Times New Roman" w:hAnsi="Times New Roman" w:cs="Times New Roman" w:eastAsia="Times New Roman"/>
          <w:sz w:val="26"/>
          <w:szCs w:val="26"/>
          <w:color w:val="727275"/>
          <w:spacing w:val="-4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6"/>
          <w:szCs w:val="26"/>
          <w:color w:val="595B5B"/>
          <w:spacing w:val="0"/>
          <w:w w:val="71"/>
          <w:position w:val="1"/>
        </w:rPr>
        <w:t>OJ:</w:t>
      </w:r>
      <w:r>
        <w:rPr>
          <w:rFonts w:ascii="Times New Roman" w:hAnsi="Times New Roman" w:cs="Times New Roman" w:eastAsia="Times New Roman"/>
          <w:sz w:val="26"/>
          <w:szCs w:val="26"/>
          <w:color w:val="595B5B"/>
          <w:spacing w:val="-4"/>
          <w:w w:val="71"/>
          <w:position w:val="1"/>
        </w:rPr>
        <w:t>'</w:t>
      </w:r>
      <w:r>
        <w:rPr>
          <w:rFonts w:ascii="Times New Roman" w:hAnsi="Times New Roman" w:cs="Times New Roman" w:eastAsia="Times New Roman"/>
          <w:sz w:val="26"/>
          <w:szCs w:val="26"/>
          <w:color w:val="727275"/>
          <w:spacing w:val="0"/>
          <w:w w:val="71"/>
          <w:position w:val="1"/>
        </w:rPr>
        <w:t>Ç</w:t>
      </w:r>
      <w:r>
        <w:rPr>
          <w:rFonts w:ascii="Times New Roman" w:hAnsi="Times New Roman" w:cs="Times New Roman" w:eastAsia="Times New Roman"/>
          <w:sz w:val="26"/>
          <w:szCs w:val="26"/>
          <w:color w:val="727275"/>
          <w:spacing w:val="0"/>
          <w:w w:val="71"/>
          <w:position w:val="1"/>
        </w:rPr>
        <w:t> </w:t>
      </w:r>
      <w:r>
        <w:rPr>
          <w:rFonts w:ascii="Times New Roman" w:hAnsi="Times New Roman" w:cs="Times New Roman" w:eastAsia="Times New Roman"/>
          <w:sz w:val="26"/>
          <w:szCs w:val="26"/>
          <w:color w:val="727275"/>
          <w:spacing w:val="38"/>
          <w:w w:val="71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D72"/>
          <w:spacing w:val="11"/>
          <w:w w:val="600"/>
          <w:position w:val="1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89"/>
          <w:position w:val="1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-3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507E"/>
          <w:spacing w:val="0"/>
          <w:w w:val="238"/>
          <w:position w:val="1"/>
        </w:rPr>
        <w:t>;at;</w:t>
      </w:r>
      <w:r>
        <w:rPr>
          <w:rFonts w:ascii="Times New Roman" w:hAnsi="Times New Roman" w:cs="Times New Roman" w:eastAsia="Times New Roman"/>
          <w:sz w:val="19"/>
          <w:szCs w:val="19"/>
          <w:color w:val="49507E"/>
          <w:spacing w:val="-3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3"/>
          <w:position w:val="1"/>
        </w:rPr>
        <w:t>KESiMLİ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27" w:lineRule="exact"/>
        <w:ind w:left="2890" w:right="-20"/>
        <w:jc w:val="left"/>
        <w:tabs>
          <w:tab w:pos="57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23"/>
          <w:szCs w:val="23"/>
          <w:color w:val="727275"/>
          <w:spacing w:val="0"/>
          <w:w w:val="79"/>
        </w:rPr>
        <w:t>f</w:t>
      </w:r>
      <w:r>
        <w:rPr>
          <w:rFonts w:ascii="Arial" w:hAnsi="Arial" w:cs="Arial" w:eastAsia="Arial"/>
          <w:sz w:val="23"/>
          <w:szCs w:val="23"/>
          <w:color w:val="727275"/>
          <w:spacing w:val="-15"/>
          <w:w w:val="79"/>
        </w:rPr>
        <w:t>a</w:t>
      </w:r>
      <w:r>
        <w:rPr>
          <w:rFonts w:ascii="Arial" w:hAnsi="Arial" w:cs="Arial" w:eastAsia="Arial"/>
          <w:sz w:val="23"/>
          <w:szCs w:val="23"/>
          <w:color w:val="595B5B"/>
          <w:spacing w:val="0"/>
          <w:w w:val="79"/>
        </w:rPr>
        <w:t>ı</w:t>
      </w:r>
      <w:r>
        <w:rPr>
          <w:rFonts w:ascii="Arial" w:hAnsi="Arial" w:cs="Arial" w:eastAsia="Arial"/>
          <w:sz w:val="23"/>
          <w:szCs w:val="23"/>
          <w:color w:val="595B5B"/>
          <w:spacing w:val="4"/>
          <w:w w:val="79"/>
        </w:rPr>
        <w:t>y</w:t>
      </w:r>
      <w:r>
        <w:rPr>
          <w:rFonts w:ascii="Arial" w:hAnsi="Arial" w:cs="Arial" w:eastAsia="Arial"/>
          <w:sz w:val="23"/>
          <w:szCs w:val="23"/>
          <w:color w:val="727275"/>
          <w:spacing w:val="0"/>
          <w:w w:val="79"/>
        </w:rPr>
        <w:t>e</w:t>
      </w:r>
      <w:r>
        <w:rPr>
          <w:rFonts w:ascii="Arial" w:hAnsi="Arial" w:cs="Arial" w:eastAsia="Arial"/>
          <w:sz w:val="23"/>
          <w:szCs w:val="23"/>
          <w:color w:val="727275"/>
          <w:spacing w:val="-11"/>
          <w:w w:val="79"/>
        </w:rPr>
        <w:t> </w:t>
      </w:r>
      <w:r>
        <w:rPr>
          <w:rFonts w:ascii="Arial" w:hAnsi="Arial" w:cs="Arial" w:eastAsia="Arial"/>
          <w:sz w:val="23"/>
          <w:szCs w:val="23"/>
          <w:color w:val="595B5B"/>
          <w:spacing w:val="0"/>
          <w:w w:val="79"/>
        </w:rPr>
        <w:t>Merkez</w:t>
      </w:r>
      <w:r>
        <w:rPr>
          <w:rFonts w:ascii="Arial" w:hAnsi="Arial" w:cs="Arial" w:eastAsia="Arial"/>
          <w:sz w:val="23"/>
          <w:szCs w:val="23"/>
          <w:color w:val="595B5B"/>
          <w:spacing w:val="-3"/>
          <w:w w:val="79"/>
        </w:rPr>
        <w:t> </w:t>
      </w:r>
      <w:r>
        <w:rPr>
          <w:rFonts w:ascii="Arial" w:hAnsi="Arial" w:cs="Arial" w:eastAsia="Arial"/>
          <w:sz w:val="23"/>
          <w:szCs w:val="23"/>
          <w:color w:val="727275"/>
          <w:spacing w:val="0"/>
          <w:w w:val="80"/>
        </w:rPr>
        <w:t>B</w:t>
      </w:r>
      <w:r>
        <w:rPr>
          <w:rFonts w:ascii="Arial" w:hAnsi="Arial" w:cs="Arial" w:eastAsia="Arial"/>
          <w:sz w:val="23"/>
          <w:szCs w:val="23"/>
          <w:color w:val="727275"/>
          <w:spacing w:val="-46"/>
          <w:w w:val="100"/>
        </w:rPr>
        <w:t> </w:t>
      </w:r>
      <w:r>
        <w:rPr>
          <w:rFonts w:ascii="Arial" w:hAnsi="Arial" w:cs="Arial" w:eastAsia="Arial"/>
          <w:sz w:val="23"/>
          <w:szCs w:val="23"/>
          <w:color w:val="8C8C8E"/>
          <w:spacing w:val="-5"/>
          <w:w w:val="106"/>
        </w:rPr>
        <w:t>)</w:t>
      </w:r>
      <w:r>
        <w:rPr>
          <w:rFonts w:ascii="Arial" w:hAnsi="Arial" w:cs="Arial" w:eastAsia="Arial"/>
          <w:sz w:val="23"/>
          <w:szCs w:val="23"/>
          <w:color w:val="727275"/>
          <w:spacing w:val="0"/>
          <w:w w:val="48"/>
        </w:rPr>
        <w:t>lı:_ı</w:t>
      </w:r>
      <w:r>
        <w:rPr>
          <w:rFonts w:ascii="Arial" w:hAnsi="Arial" w:cs="Arial" w:eastAsia="Arial"/>
          <w:sz w:val="23"/>
          <w:szCs w:val="23"/>
          <w:color w:val="727275"/>
          <w:spacing w:val="0"/>
          <w:w w:val="49"/>
        </w:rPr>
        <w:t>e</w:t>
      </w:r>
      <w:r>
        <w:rPr>
          <w:rFonts w:ascii="Arial" w:hAnsi="Arial" w:cs="Arial" w:eastAsia="Arial"/>
          <w:sz w:val="23"/>
          <w:szCs w:val="23"/>
          <w:color w:val="727275"/>
          <w:spacing w:val="-33"/>
          <w:w w:val="100"/>
        </w:rPr>
        <w:t> </w:t>
      </w:r>
      <w:r>
        <w:rPr>
          <w:rFonts w:ascii="Arial" w:hAnsi="Arial" w:cs="Arial" w:eastAsia="Arial"/>
          <w:sz w:val="23"/>
          <w:szCs w:val="23"/>
          <w:color w:val="727275"/>
          <w:spacing w:val="-12"/>
          <w:w w:val="81"/>
        </w:rPr>
        <w:t>A</w:t>
      </w:r>
      <w:r>
        <w:rPr>
          <w:rFonts w:ascii="Arial" w:hAnsi="Arial" w:cs="Arial" w:eastAsia="Arial"/>
          <w:sz w:val="23"/>
          <w:szCs w:val="23"/>
          <w:color w:val="595B5B"/>
          <w:spacing w:val="-6"/>
          <w:w w:val="81"/>
        </w:rPr>
        <w:t>m</w:t>
      </w:r>
      <w:r>
        <w:rPr>
          <w:rFonts w:ascii="Arial" w:hAnsi="Arial" w:cs="Arial" w:eastAsia="Arial"/>
          <w:sz w:val="23"/>
          <w:szCs w:val="23"/>
          <w:color w:val="727275"/>
          <w:spacing w:val="-12"/>
          <w:w w:val="81"/>
        </w:rPr>
        <w:t>ı</w:t>
      </w:r>
      <w:r>
        <w:rPr>
          <w:rFonts w:ascii="Arial" w:hAnsi="Arial" w:cs="Arial" w:eastAsia="Arial"/>
          <w:sz w:val="23"/>
          <w:szCs w:val="23"/>
          <w:color w:val="8C8C8E"/>
          <w:spacing w:val="0"/>
          <w:w w:val="81"/>
        </w:rPr>
        <w:t>r</w:t>
      </w:r>
      <w:r>
        <w:rPr>
          <w:rFonts w:ascii="Arial" w:hAnsi="Arial" w:cs="Arial" w:eastAsia="Arial"/>
          <w:sz w:val="23"/>
          <w:szCs w:val="23"/>
          <w:color w:val="8C8C8E"/>
          <w:spacing w:val="-49"/>
          <w:w w:val="81"/>
        </w:rPr>
        <w:t> </w:t>
      </w:r>
      <w:r>
        <w:rPr>
          <w:rFonts w:ascii="Arial" w:hAnsi="Arial" w:cs="Arial" w:eastAsia="Arial"/>
          <w:sz w:val="23"/>
          <w:szCs w:val="23"/>
          <w:color w:val="8C8C8E"/>
          <w:spacing w:val="0"/>
          <w:w w:val="100"/>
        </w:rPr>
        <w:tab/>
      </w:r>
      <w:r>
        <w:rPr>
          <w:rFonts w:ascii="Arial" w:hAnsi="Arial" w:cs="Arial" w:eastAsia="Arial"/>
          <w:sz w:val="23"/>
          <w:szCs w:val="23"/>
          <w:color w:val="8C8C8E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itf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31"/>
          <w:spacing w:val="0"/>
          <w:w w:val="100"/>
        </w:rPr>
        <w:t>Eri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300" w:bottom="280" w:left="0" w:right="0"/>
        </w:sectPr>
      </w:pPr>
      <w:rPr/>
    </w:p>
    <w:p>
      <w:pPr>
        <w:spacing w:before="0" w:after="0" w:line="816" w:lineRule="exact"/>
        <w:ind w:left="887" w:right="-20"/>
        <w:jc w:val="left"/>
        <w:tabs>
          <w:tab w:pos="342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97.89856pt;margin-top:8.921636pt;width:63.130003pt;height:53.5pt;mso-position-horizontal-relative:page;mso-position-vertical-relative:paragraph;z-index:-14970" type="#_x0000_t202" filled="f" stroked="f">
            <v:textbox inset="0,0,0,0">
              <w:txbxContent>
                <w:p>
                  <w:pPr>
                    <w:spacing w:before="0" w:after="0" w:line="1070" w:lineRule="exact"/>
                    <w:ind w:right="-200"/>
                    <w:jc w:val="left"/>
                    <w:rPr>
                      <w:rFonts w:ascii="Times New Roman" w:hAnsi="Times New Roman" w:cs="Times New Roman" w:eastAsia="Times New Roman"/>
                      <w:sz w:val="107"/>
                      <w:szCs w:val="107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07"/>
                      <w:szCs w:val="107"/>
                      <w:color w:val="6E7070"/>
                      <w:spacing w:val="0"/>
                      <w:w w:val="236"/>
                      <w:position w:val="-1"/>
                    </w:rPr>
                    <w:t>8</w:t>
                  </w:r>
                  <w:r>
                    <w:rPr>
                      <w:rFonts w:ascii="Times New Roman" w:hAnsi="Times New Roman" w:cs="Times New Roman" w:eastAsia="Times New Roman"/>
                      <w:sz w:val="107"/>
                      <w:szCs w:val="107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86"/>
          <w:szCs w:val="86"/>
          <w:color w:val="363636"/>
          <w:spacing w:val="0"/>
          <w:w w:val="169"/>
          <w:b/>
          <w:bCs/>
          <w:position w:val="-14"/>
        </w:rPr>
        <w:t>1</w:t>
      </w:r>
      <w:r>
        <w:rPr>
          <w:rFonts w:ascii="Arial" w:hAnsi="Arial" w:cs="Arial" w:eastAsia="Arial"/>
          <w:sz w:val="86"/>
          <w:szCs w:val="86"/>
          <w:color w:val="363636"/>
          <w:spacing w:val="0"/>
          <w:w w:val="100"/>
          <w:b/>
          <w:bCs/>
          <w:position w:val="-14"/>
        </w:rPr>
        <w:tab/>
      </w:r>
      <w:r>
        <w:rPr>
          <w:rFonts w:ascii="Arial" w:hAnsi="Arial" w:cs="Arial" w:eastAsia="Arial"/>
          <w:sz w:val="86"/>
          <w:szCs w:val="86"/>
          <w:color w:val="363636"/>
          <w:spacing w:val="0"/>
          <w:w w:val="100"/>
          <w:b/>
          <w:bCs/>
          <w:position w:val="-14"/>
        </w:rPr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4"/>
        </w:rPr>
        <w:t>İZMİR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28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4"/>
        </w:rPr>
        <w:t>BÜYÜKŞEHİR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5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3"/>
          <w:position w:val="4"/>
        </w:rPr>
        <w:t>BELEDİYESİ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133" w:lineRule="atLeast"/>
        <w:ind w:right="996"/>
        <w:jc w:val="right"/>
        <w:rPr>
          <w:rFonts w:ascii="Arial" w:hAnsi="Arial" w:cs="Arial" w:eastAsia="Arial"/>
          <w:sz w:val="88"/>
          <w:szCs w:val="88"/>
        </w:rPr>
      </w:pPr>
      <w:rPr/>
      <w:r>
        <w:rPr/>
        <w:pict>
          <v:group style="position:absolute;margin-left:505.136841pt;margin-top:19.916277pt;width:32.987561pt;height:10.485065pt;mso-position-horizontal-relative:page;mso-position-vertical-relative:paragraph;z-index:-14971" coordorigin="10103,398" coordsize="660,210">
            <v:group style="position:absolute;left:10210;top:429;width:2;height:148" coordorigin="10210,429" coordsize="2,148">
              <v:shape style="position:absolute;left:10210;top:429;width:2;height:148" coordorigin="10210,429" coordsize="0,148" path="m10210,577l10210,429e" filled="f" stroked="t" strokeweight="3.085168pt" strokecolor="#6B7777">
                <v:path arrowok="t"/>
              </v:shape>
            </v:group>
            <v:group style="position:absolute;left:10134;top:549;width:598;height:2" coordorigin="10134,549" coordsize="598,2">
              <v:shape style="position:absolute;left:10134;top:549;width:598;height:2" coordorigin="10134,549" coordsize="598,0" path="m10134,549l10732,549e" filled="f" stroked="t" strokeweight="3.085168pt" strokecolor="#777C80">
                <v:path arrowok="t"/>
              </v:shape>
            </v:group>
            <w10:wrap type="none"/>
          </v:group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6.277512pt;margin-top:20.227871pt;width:51.080002pt;height:8pt;mso-position-horizontal-relative:page;mso-position-vertical-relative:paragraph;z-index:-14969" type="#_x0000_t202" filled="f" stroked="f">
            <v:textbox inset="0,0,0,0">
              <w:txbxContent>
                <w:p>
                  <w:pPr>
                    <w:spacing w:before="0" w:after="0" w:line="160" w:lineRule="exact"/>
                    <w:ind w:right="-64"/>
                    <w:jc w:val="left"/>
                    <w:rPr>
                      <w:rFonts w:ascii="Arial" w:hAnsi="Arial" w:cs="Arial" w:eastAsia="Arial"/>
                      <w:sz w:val="16"/>
                      <w:szCs w:val="16"/>
                    </w:rPr>
                  </w:pPr>
                  <w:rPr/>
                  <w:r>
                    <w:rPr>
                      <w:rFonts w:ascii="Arial" w:hAnsi="Arial" w:cs="Arial" w:eastAsia="Arial"/>
                      <w:sz w:val="16"/>
                      <w:szCs w:val="16"/>
                      <w:color w:val="363636"/>
                      <w:spacing w:val="0"/>
                      <w:w w:val="100"/>
                    </w:rPr>
                    <w:t>BÜYÜK$EHIR</w:t>
                  </w:r>
                  <w:r>
                    <w:rPr>
                      <w:rFonts w:ascii="Arial" w:hAnsi="Arial" w:cs="Arial" w:eastAsia="Arial"/>
                      <w:sz w:val="16"/>
                      <w:szCs w:val="16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88"/>
          <w:szCs w:val="88"/>
          <w:color w:val="6E7070"/>
          <w:spacing w:val="0"/>
          <w:w w:val="206"/>
        </w:rPr>
        <w:t>-</w:t>
      </w:r>
      <w:r>
        <w:rPr>
          <w:rFonts w:ascii="Arial" w:hAnsi="Arial" w:cs="Arial" w:eastAsia="Arial"/>
          <w:sz w:val="88"/>
          <w:szCs w:val="88"/>
          <w:color w:val="000000"/>
          <w:spacing w:val="0"/>
          <w:w w:val="100"/>
        </w:rPr>
      </w:r>
    </w:p>
    <w:p>
      <w:pPr>
        <w:spacing w:before="0" w:after="0" w:line="737" w:lineRule="atLeast"/>
        <w:ind w:left="3516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İTFAİYE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>DAİRESi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1"/>
        </w:rPr>
        <w:t>BAŞKANLIÖJ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0" w:after="0" w:line="213" w:lineRule="exact"/>
        <w:ind w:left="896" w:right="-20"/>
        <w:jc w:val="left"/>
        <w:tabs>
          <w:tab w:pos="3740" w:val="left"/>
          <w:tab w:pos="10120" w:val="left"/>
        </w:tabs>
        <w:rPr>
          <w:rFonts w:ascii="Arial" w:hAnsi="Arial" w:cs="Arial" w:eastAsia="Arial"/>
          <w:sz w:val="28"/>
          <w:szCs w:val="28"/>
        </w:rPr>
      </w:pPr>
      <w:rPr/>
      <w:r>
        <w:rPr>
          <w:rFonts w:ascii="Arial" w:hAnsi="Arial" w:cs="Arial" w:eastAsia="Arial"/>
          <w:sz w:val="14"/>
          <w:szCs w:val="14"/>
          <w:color w:val="363636"/>
          <w:spacing w:val="0"/>
          <w:w w:val="122"/>
          <w:position w:val="11"/>
        </w:rPr>
        <w:t>IZMIR</w:t>
      </w:r>
      <w:r>
        <w:rPr>
          <w:rFonts w:ascii="Arial" w:hAnsi="Arial" w:cs="Arial" w:eastAsia="Arial"/>
          <w:sz w:val="14"/>
          <w:szCs w:val="14"/>
          <w:color w:val="363636"/>
          <w:spacing w:val="0"/>
          <w:w w:val="100"/>
          <w:position w:val="11"/>
        </w:rPr>
        <w:tab/>
      </w:r>
      <w:r>
        <w:rPr>
          <w:rFonts w:ascii="Arial" w:hAnsi="Arial" w:cs="Arial" w:eastAsia="Arial"/>
          <w:sz w:val="14"/>
          <w:szCs w:val="14"/>
          <w:color w:val="363636"/>
          <w:spacing w:val="0"/>
          <w:w w:val="100"/>
          <w:position w:val="11"/>
        </w:rPr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  <w:position w:val="1"/>
        </w:rPr>
        <w:t>itfaiye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2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1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  <w:position w:val="1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  <w:position w:val="1"/>
        </w:rPr>
        <w:t>Acil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1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97"/>
          <w:position w:val="1"/>
        </w:rPr>
        <w:t>MUdahale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97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  <w:position w:val="1"/>
        </w:rPr>
        <w:t>Şub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3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1"/>
        </w:rPr>
        <w:t>MüdUrlUğU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1"/>
        </w:rPr>
      </w:r>
      <w:r>
        <w:rPr>
          <w:rFonts w:ascii="Arial" w:hAnsi="Arial" w:cs="Arial" w:eastAsia="Arial"/>
          <w:sz w:val="28"/>
          <w:szCs w:val="28"/>
          <w:color w:val="5B5B5B"/>
          <w:spacing w:val="0"/>
          <w:w w:val="100"/>
          <w:position w:val="2"/>
        </w:rPr>
        <w:t>.</w:t>
      </w:r>
      <w:r>
        <w:rPr>
          <w:rFonts w:ascii="Arial" w:hAnsi="Arial" w:cs="Arial" w:eastAsia="Arial"/>
          <w:sz w:val="28"/>
          <w:szCs w:val="28"/>
          <w:color w:val="000000"/>
          <w:spacing w:val="0"/>
          <w:w w:val="100"/>
          <w:position w:val="0"/>
        </w:rPr>
      </w:r>
    </w:p>
    <w:p>
      <w:pPr>
        <w:spacing w:before="2" w:after="0" w:line="240" w:lineRule="auto"/>
        <w:ind w:left="673" w:right="-20"/>
        <w:jc w:val="left"/>
        <w:tabs>
          <w:tab w:pos="404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Arial" w:hAnsi="Arial" w:cs="Arial" w:eastAsia="Arial"/>
          <w:sz w:val="14"/>
          <w:szCs w:val="14"/>
          <w:color w:val="363636"/>
          <w:spacing w:val="0"/>
          <w:w w:val="114"/>
          <w:position w:val="1"/>
        </w:rPr>
        <w:t>BELEDIYESI</w:t>
      </w:r>
      <w:r>
        <w:rPr>
          <w:rFonts w:ascii="Arial" w:hAnsi="Arial" w:cs="Arial" w:eastAsia="Arial"/>
          <w:sz w:val="14"/>
          <w:szCs w:val="14"/>
          <w:color w:val="363636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14"/>
          <w:szCs w:val="14"/>
          <w:color w:val="363636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  <w:position w:val="0"/>
        </w:rPr>
        <w:t>YANGl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2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3"/>
          <w:position w:val="0"/>
        </w:rPr>
        <w:t>RAPORU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276" w:lineRule="exact"/>
        <w:ind w:left="146" w:right="-20"/>
        <w:jc w:val="left"/>
        <w:tabs>
          <w:tab w:pos="1360" w:val="left"/>
          <w:tab w:pos="3180" w:val="left"/>
          <w:tab w:pos="5560" w:val="left"/>
          <w:tab w:pos="7600" w:val="left"/>
        </w:tabs>
        <w:rPr>
          <w:rFonts w:ascii="Times New Roman" w:hAnsi="Times New Roman" w:cs="Times New Roman" w:eastAsia="Times New Roman"/>
          <w:sz w:val="26"/>
          <w:szCs w:val="26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  <w:position w:val="1"/>
        </w:rPr>
        <w:t>Ola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  <w:position w:val="1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1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  <w:position w:val="1"/>
        </w:rPr>
        <w:t>Tarihi</w:t>
        <w:tab/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8"/>
          <w:position w:val="1"/>
        </w:rPr>
        <w:t>:08.05.2017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1"/>
        </w:rPr>
        <w:t>[Bildirim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-1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  <w:position w:val="1"/>
        </w:rPr>
        <w:t>Sıra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2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1"/>
        </w:rPr>
        <w:t>No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3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43"/>
          <w:position w:val="1"/>
        </w:rPr>
        <w:t>ll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7"/>
          <w:szCs w:val="17"/>
          <w:color w:val="1C1C1C"/>
          <w:spacing w:val="2"/>
          <w:w w:val="76"/>
          <w:position w:val="0"/>
        </w:rPr>
        <w:t>!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0"/>
        </w:rPr>
        <w:t>Bildirim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2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-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  <w:position w:val="0"/>
        </w:rPr>
        <w:t>08:30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-2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  <w:position w:val="0"/>
        </w:rPr>
        <w:t>rrel: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9"/>
          <w:w w:val="100"/>
          <w:position w:val="0"/>
        </w:rPr>
        <w:t> </w:t>
      </w:r>
      <w:r>
        <w:rPr>
          <w:rFonts w:ascii="Arial" w:hAnsi="Arial" w:cs="Arial" w:eastAsia="Arial"/>
          <w:sz w:val="17"/>
          <w:szCs w:val="17"/>
          <w:color w:val="363636"/>
          <w:spacing w:val="0"/>
          <w:w w:val="225"/>
          <w:position w:val="0"/>
        </w:rPr>
        <w:t>l</w:t>
      </w:r>
      <w:r>
        <w:rPr>
          <w:rFonts w:ascii="Arial" w:hAnsi="Arial" w:cs="Arial" w:eastAsia="Arial"/>
          <w:sz w:val="17"/>
          <w:szCs w:val="17"/>
          <w:color w:val="363636"/>
          <w:spacing w:val="-9"/>
          <w:w w:val="225"/>
          <w:position w:val="0"/>
        </w:rPr>
        <w:t>l</w:t>
      </w:r>
      <w:r>
        <w:rPr>
          <w:rFonts w:ascii="Times New Roman" w:hAnsi="Times New Roman" w:cs="Times New Roman" w:eastAsia="Times New Roman"/>
          <w:sz w:val="26"/>
          <w:szCs w:val="26"/>
          <w:color w:val="363636"/>
          <w:spacing w:val="0"/>
          <w:w w:val="68"/>
          <w:position w:val="0"/>
        </w:rPr>
        <w:t>o</w:t>
      </w:r>
      <w:r>
        <w:rPr>
          <w:rFonts w:ascii="Times New Roman" w:hAnsi="Times New Roman" w:cs="Times New Roman" w:eastAsia="Times New Roman"/>
          <w:sz w:val="26"/>
          <w:szCs w:val="26"/>
          <w:color w:val="000000"/>
          <w:spacing w:val="0"/>
          <w:w w:val="100"/>
          <w:position w:val="0"/>
        </w:rPr>
      </w:r>
    </w:p>
    <w:p>
      <w:pPr>
        <w:spacing w:before="0" w:after="0" w:line="195" w:lineRule="exact"/>
        <w:ind w:left="160" w:right="-20"/>
        <w:jc w:val="left"/>
        <w:tabs>
          <w:tab w:pos="1360" w:val="left"/>
          <w:tab w:pos="3180" w:val="left"/>
          <w:tab w:pos="4400" w:val="left"/>
          <w:tab w:pos="556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  <w:position w:val="1"/>
        </w:rPr>
        <w:t>Kayıt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  <w:position w:val="1"/>
        </w:rPr>
        <w:t>Tarihi</w:t>
        <w:tab/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7"/>
          <w:szCs w:val="17"/>
          <w:color w:val="5B5B5B"/>
          <w:spacing w:val="0"/>
          <w:w w:val="110"/>
          <w:position w:val="0"/>
        </w:rPr>
        <w:t>:08.0</w:t>
      </w:r>
      <w:r>
        <w:rPr>
          <w:rFonts w:ascii="Times New Roman" w:hAnsi="Times New Roman" w:cs="Times New Roman" w:eastAsia="Times New Roman"/>
          <w:sz w:val="17"/>
          <w:szCs w:val="17"/>
          <w:color w:val="5B5B5B"/>
          <w:spacing w:val="-1"/>
          <w:w w:val="110"/>
          <w:position w:val="0"/>
        </w:rPr>
        <w:t>5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10"/>
          <w:position w:val="0"/>
        </w:rPr>
        <w:t>.2017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-43"/>
          <w:w w:val="11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0"/>
        </w:rPr>
        <w:t>!Kayıt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-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0"/>
        </w:rPr>
        <w:t>No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-2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7"/>
          <w:szCs w:val="17"/>
          <w:color w:val="5B5B5B"/>
          <w:spacing w:val="0"/>
          <w:w w:val="117"/>
          <w:position w:val="0"/>
        </w:rPr>
        <w:t>:2877</w:t>
      </w:r>
      <w:r>
        <w:rPr>
          <w:rFonts w:ascii="Times New Roman" w:hAnsi="Times New Roman" w:cs="Times New Roman" w:eastAsia="Times New Roman"/>
          <w:sz w:val="17"/>
          <w:szCs w:val="17"/>
          <w:color w:val="5B5B5B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5B5B5B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0"/>
        </w:rPr>
        <w:t>!Bildirim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-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  <w:position w:val="0"/>
        </w:rPr>
        <w:t>Ala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6E7070"/>
          <w:spacing w:val="0"/>
          <w:w w:val="153"/>
          <w:position w:val="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4" w:after="0" w:line="203" w:lineRule="exact"/>
        <w:ind w:left="160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  <w:position w:val="-1"/>
        </w:rPr>
        <w:t>Bildirile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  <w:position w:val="-1"/>
        </w:rPr>
        <w:t>Adre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  <w:position w:val="-1"/>
        </w:rPr>
        <w:t>s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1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6E7070"/>
          <w:spacing w:val="0"/>
          <w:w w:val="127"/>
          <w:position w:val="-1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6E7070"/>
          <w:spacing w:val="-20"/>
          <w:w w:val="127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99"/>
          <w:position w:val="-1"/>
        </w:rPr>
        <w:t>Ayakkabıcı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-2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C1C1C"/>
          <w:spacing w:val="0"/>
          <w:w w:val="60"/>
          <w:position w:val="-1"/>
        </w:rPr>
        <w:t>l</w:t>
      </w:r>
      <w:r>
        <w:rPr>
          <w:rFonts w:ascii="Times New Roman" w:hAnsi="Times New Roman" w:cs="Times New Roman" w:eastAsia="Times New Roman"/>
          <w:sz w:val="17"/>
          <w:szCs w:val="17"/>
          <w:color w:val="1C1C1C"/>
          <w:spacing w:val="-2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  <w:position w:val="-1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  <w:position w:val="-1"/>
        </w:rPr>
        <w:t>Sitesi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1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-1"/>
        </w:rPr>
        <w:t>Tubo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-4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5B5B5B"/>
          <w:spacing w:val="0"/>
          <w:w w:val="100"/>
          <w:position w:val="-1"/>
        </w:rPr>
        <w:t>g</w:t>
      </w:r>
      <w:r>
        <w:rPr>
          <w:rFonts w:ascii="Times New Roman" w:hAnsi="Times New Roman" w:cs="Times New Roman" w:eastAsia="Times New Roman"/>
          <w:sz w:val="17"/>
          <w:szCs w:val="17"/>
          <w:color w:val="5B5B5B"/>
          <w:spacing w:val="2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  <w:position w:val="-1"/>
        </w:rPr>
        <w:t>arkası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4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-1"/>
          <w:w w:val="79"/>
          <w:position w:val="-1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5B5B5B"/>
          <w:spacing w:val="-1"/>
          <w:w w:val="128"/>
          <w:position w:val="-1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1C1C1C"/>
          <w:spacing w:val="0"/>
          <w:w w:val="61"/>
          <w:position w:val="-1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1C1C1C"/>
          <w:spacing w:val="-2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97"/>
          <w:position w:val="-1"/>
        </w:rPr>
        <w:t>kkent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-7"/>
          <w:w w:val="97"/>
          <w:position w:val="-1"/>
        </w:rPr>
        <w:t> </w:t>
      </w:r>
      <w:r>
        <w:rPr>
          <w:rFonts w:ascii="Arial" w:hAnsi="Arial" w:cs="Arial" w:eastAsia="Arial"/>
          <w:sz w:val="18"/>
          <w:szCs w:val="18"/>
          <w:color w:val="484848"/>
          <w:spacing w:val="0"/>
          <w:w w:val="97"/>
          <w:i/>
          <w:position w:val="-1"/>
        </w:rPr>
        <w:t>1</w:t>
      </w:r>
      <w:r>
        <w:rPr>
          <w:rFonts w:ascii="Arial" w:hAnsi="Arial" w:cs="Arial" w:eastAsia="Arial"/>
          <w:sz w:val="18"/>
          <w:szCs w:val="18"/>
          <w:color w:val="484848"/>
          <w:spacing w:val="-17"/>
          <w:w w:val="97"/>
          <w:i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3"/>
          <w:position w:val="-1"/>
        </w:rPr>
        <w:t>Bornova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3" w:after="0" w:line="20" w:lineRule="exact"/>
        <w:jc w:val="left"/>
        <w:rPr>
          <w:sz w:val="2"/>
          <w:szCs w:val="2"/>
        </w:rPr>
      </w:pPr>
      <w:rPr/>
      <w:r>
        <w:rPr>
          <w:sz w:val="2"/>
          <w:szCs w:val="2"/>
        </w:rPr>
      </w:r>
    </w:p>
    <w:tbl>
      <w:tblPr>
        <w:tblW w:w="0" w:type="auto"/>
        <w:tblLook w:val="01E0"/>
        <w:tblLayout w:type="fixed"/>
        <w:tblCellMar>
          <w:left w:w="0" w:type="dxa"/>
          <w:right w:w="0" w:type="dxa"/>
          <w:bottom w:w="0" w:type="dxa"/>
          <w:top w:w="0" w:type="dxa"/>
        </w:tblCellMar>
        <w:jc w:val="left"/>
        <w:tblInd w:w="106.162682" w:type="dxa"/>
      </w:tblPr>
      <w:tblGrid/>
      <w:tr>
        <w:trPr>
          <w:trHeight w:val="215" w:hRule="exact"/>
        </w:trPr>
        <w:tc>
          <w:tcPr>
            <w:tcW w:w="1121" w:type="dxa"/>
            <w:tcBorders>
              <w:top w:val="single" w:sz="5.695696" w:space="0" w:color="545454"/>
              <w:bottom w:val="single" w:sz="3.797128" w:space="0" w:color="4B4B4B"/>
              <w:left w:val="nil" w:sz="6" w:space="0" w:color="auto"/>
              <w:right w:val="nil" w:sz="6" w:space="0" w:color="auto"/>
            </w:tcBorders>
          </w:tcPr>
          <w:p>
            <w:pPr>
              <w:spacing w:before="8" w:after="0" w:line="195" w:lineRule="exact"/>
              <w:ind w:left="54" w:right="-2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Pr/>
            <w:r>
              <w:rPr>
                <w:rFonts w:ascii="Times New Roman" w:hAnsi="Times New Roman" w:cs="Times New Roman" w:eastAsia="Times New Roman"/>
                <w:sz w:val="17"/>
                <w:szCs w:val="17"/>
                <w:color w:val="484848"/>
                <w:spacing w:val="0"/>
                <w:w w:val="100"/>
              </w:rPr>
              <w:t>Do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484848"/>
                <w:spacing w:val="2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484848"/>
                <w:spacing w:val="0"/>
                <w:w w:val="100"/>
              </w:rPr>
              <w:t>rlı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484848"/>
                <w:spacing w:val="2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484848"/>
                <w:spacing w:val="0"/>
                <w:w w:val="101"/>
              </w:rPr>
              <w:t>Adre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484848"/>
                <w:spacing w:val="10"/>
                <w:w w:val="102"/>
              </w:rPr>
              <w:t>s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C1C1C1"/>
                <w:spacing w:val="0"/>
                <w:w w:val="52"/>
              </w:rPr>
              <w:t>.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000000"/>
                <w:spacing w:val="0"/>
                <w:w w:val="100"/>
              </w:rPr>
            </w:r>
          </w:p>
        </w:tc>
        <w:tc>
          <w:tcPr>
            <w:tcW w:w="4567" w:type="dxa"/>
            <w:tcBorders>
              <w:top w:val="single" w:sz="5.695696" w:space="0" w:color="545454"/>
              <w:bottom w:val="single" w:sz="5.695696" w:space="0" w:color="4F4F4F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01" w:lineRule="exact"/>
              <w:ind w:left="153" w:right="-2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Pr/>
            <w:r>
              <w:rPr>
                <w:rFonts w:ascii="Times New Roman" w:hAnsi="Times New Roman" w:cs="Times New Roman" w:eastAsia="Times New Roman"/>
                <w:sz w:val="17"/>
                <w:szCs w:val="17"/>
                <w:color w:val="5B5B5B"/>
                <w:spacing w:val="0"/>
                <w:w w:val="127"/>
              </w:rPr>
              <w:t>: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5B5B5B"/>
                <w:spacing w:val="-20"/>
                <w:w w:val="127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63636"/>
                <w:spacing w:val="0"/>
                <w:w w:val="94"/>
              </w:rPr>
              <w:t>Ayııkkııh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63636"/>
                <w:spacing w:val="2"/>
                <w:w w:val="94"/>
              </w:rPr>
              <w:t>ı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5B5B5B"/>
                <w:spacing w:val="-3"/>
                <w:w w:val="117"/>
              </w:rPr>
              <w:t>c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63636"/>
                <w:spacing w:val="0"/>
                <w:w w:val="87"/>
              </w:rPr>
              <w:t>ıl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63636"/>
                <w:spacing w:val="-2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5B5B5B"/>
                <w:spacing w:val="0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5B5B5B"/>
                <w:spacing w:val="0"/>
                <w:w w:val="100"/>
              </w:rPr>
              <w:t>r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5B5B5B"/>
                <w:spacing w:val="6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63636"/>
                <w:spacing w:val="0"/>
                <w:w w:val="100"/>
              </w:rPr>
              <w:t>Sitesi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63636"/>
                <w:spacing w:val="2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63636"/>
                <w:spacing w:val="0"/>
                <w:w w:val="100"/>
              </w:rPr>
              <w:t>Tu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63636"/>
                <w:spacing w:val="-7"/>
                <w:w w:val="100"/>
              </w:rPr>
              <w:t>b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5B5B5B"/>
                <w:spacing w:val="0"/>
                <w:w w:val="100"/>
              </w:rPr>
              <w:t>org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5B5B5B"/>
                <w:spacing w:val="3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484848"/>
                <w:spacing w:val="0"/>
                <w:w w:val="100"/>
              </w:rPr>
              <w:t>arkası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484848"/>
                <w:spacing w:val="2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63636"/>
                <w:spacing w:val="0"/>
                <w:w w:val="100"/>
              </w:rPr>
              <w:t>Işıkkent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63636"/>
                <w:spacing w:val="6"/>
                <w:w w:val="100"/>
              </w:rPr>
              <w:t> </w:t>
            </w:r>
            <w:r>
              <w:rPr>
                <w:rFonts w:ascii="Arial" w:hAnsi="Arial" w:cs="Arial" w:eastAsia="Arial"/>
                <w:sz w:val="18"/>
                <w:szCs w:val="18"/>
                <w:color w:val="363636"/>
                <w:spacing w:val="0"/>
                <w:w w:val="80"/>
                <w:i/>
              </w:rPr>
              <w:t>1</w:t>
            </w:r>
            <w:r>
              <w:rPr>
                <w:rFonts w:ascii="Arial" w:hAnsi="Arial" w:cs="Arial" w:eastAsia="Arial"/>
                <w:sz w:val="18"/>
                <w:szCs w:val="18"/>
                <w:color w:val="363636"/>
                <w:spacing w:val="-1"/>
                <w:w w:val="80"/>
                <w:i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63636"/>
                <w:spacing w:val="0"/>
                <w:w w:val="104"/>
              </w:rPr>
              <w:t>Bornova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000000"/>
                <w:spacing w:val="0"/>
                <w:w w:val="100"/>
              </w:rPr>
            </w:r>
          </w:p>
        </w:tc>
        <w:tc>
          <w:tcPr>
            <w:tcW w:w="5535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single" w:sz="5.695696" w:space="0" w:color="5B5B5B"/>
            </w:tcBorders>
          </w:tcPr>
          <w:p>
            <w:pPr/>
            <w:rPr/>
          </w:p>
        </w:tc>
      </w:tr>
      <w:tr>
        <w:trPr>
          <w:trHeight w:val="217" w:hRule="exact"/>
        </w:trPr>
        <w:tc>
          <w:tcPr>
            <w:tcW w:w="1121" w:type="dxa"/>
            <w:tcBorders>
              <w:top w:val="single" w:sz="3.797128" w:space="0" w:color="4B4B4B"/>
              <w:bottom w:val="single" w:sz="5.695696" w:space="0" w:color="545454"/>
              <w:left w:val="nil" w:sz="6" w:space="0" w:color="auto"/>
              <w:right w:val="nil" w:sz="6" w:space="0" w:color="auto"/>
            </w:tcBorders>
          </w:tcPr>
          <w:p>
            <w:pPr>
              <w:spacing w:before="10" w:after="0" w:line="195" w:lineRule="exact"/>
              <w:ind w:left="40" w:right="-2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Pr/>
            <w:r>
              <w:rPr>
                <w:rFonts w:ascii="Times New Roman" w:hAnsi="Times New Roman" w:cs="Times New Roman" w:eastAsia="Times New Roman"/>
                <w:sz w:val="17"/>
                <w:szCs w:val="17"/>
                <w:color w:val="363636"/>
                <w:w w:val="94"/>
              </w:rPr>
              <w:t>rtıı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63636"/>
                <w:spacing w:val="10"/>
                <w:w w:val="95"/>
              </w:rPr>
              <w:t>n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5B5B5B"/>
                <w:spacing w:val="0"/>
                <w:w w:val="89"/>
              </w:rPr>
              <w:t>ıt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5B5B5B"/>
                <w:spacing w:val="-28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63636"/>
                <w:spacing w:val="0"/>
                <w:w w:val="100"/>
              </w:rPr>
              <w:t>ı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63636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63636"/>
                <w:spacing w:val="-6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63636"/>
                <w:spacing w:val="0"/>
                <w:w w:val="101"/>
              </w:rPr>
              <w:t>Türü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000000"/>
                <w:spacing w:val="0"/>
                <w:w w:val="100"/>
              </w:rPr>
            </w:r>
          </w:p>
        </w:tc>
        <w:tc>
          <w:tcPr>
            <w:tcW w:w="4567" w:type="dxa"/>
            <w:tcBorders>
              <w:top w:val="single" w:sz="5.695696" w:space="0" w:color="4F4F4F"/>
              <w:bottom w:val="single" w:sz="5.695696" w:space="0" w:color="545454"/>
              <w:left w:val="nil" w:sz="6" w:space="0" w:color="auto"/>
              <w:right w:val="nil" w:sz="6" w:space="0" w:color="auto"/>
            </w:tcBorders>
          </w:tcPr>
          <w:p>
            <w:pPr>
              <w:spacing w:before="8" w:after="0" w:line="195" w:lineRule="exact"/>
              <w:ind w:left="134" w:right="-20"/>
              <w:jc w:val="left"/>
              <w:tabs>
                <w:tab w:pos="2680" w:val="left"/>
              </w:tabs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Pr/>
            <w:r>
              <w:rPr>
                <w:rFonts w:ascii="Times New Roman" w:hAnsi="Times New Roman" w:cs="Times New Roman" w:eastAsia="Times New Roman"/>
                <w:sz w:val="17"/>
                <w:szCs w:val="17"/>
                <w:color w:val="484848"/>
                <w:spacing w:val="0"/>
                <w:w w:val="127"/>
              </w:rPr>
              <w:t>: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484848"/>
                <w:spacing w:val="-20"/>
                <w:w w:val="127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484848"/>
                <w:spacing w:val="0"/>
                <w:w w:val="100"/>
              </w:rPr>
              <w:t>Çö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484848"/>
                <w:spacing w:val="0"/>
                <w:w w:val="100"/>
              </w:rPr>
              <w:t>p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484848"/>
                <w:spacing w:val="1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63636"/>
                <w:spacing w:val="0"/>
                <w:w w:val="100"/>
              </w:rPr>
              <w:t>Yaı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63636"/>
                <w:spacing w:val="6"/>
                <w:w w:val="100"/>
              </w:rPr>
              <w:t>ı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5B5B5B"/>
                <w:spacing w:val="6"/>
                <w:w w:val="100"/>
              </w:rPr>
              <w:t>g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63636"/>
                <w:spacing w:val="0"/>
                <w:w w:val="100"/>
              </w:rPr>
              <w:t>uıı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63636"/>
                <w:spacing w:val="0"/>
                <w:w w:val="100"/>
              </w:rPr>
              <w:tab/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63636"/>
                <w:spacing w:val="0"/>
                <w:w w:val="100"/>
              </w:rPr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484848"/>
                <w:spacing w:val="0"/>
                <w:w w:val="95"/>
              </w:rPr>
              <w:t>Yaııgııı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484848"/>
                <w:spacing w:val="3"/>
                <w:w w:val="95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63636"/>
                <w:spacing w:val="0"/>
                <w:w w:val="100"/>
              </w:rPr>
              <w:t>Sınıfı: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63636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63636"/>
                <w:spacing w:val="2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63636"/>
                <w:spacing w:val="0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000000"/>
                <w:spacing w:val="0"/>
                <w:w w:val="100"/>
              </w:rPr>
            </w:r>
          </w:p>
        </w:tc>
        <w:tc>
          <w:tcPr>
            <w:tcW w:w="5535" w:type="dxa"/>
            <w:tcBorders>
              <w:top w:val="nil" w:sz="6" w:space="0" w:color="auto"/>
              <w:bottom w:val="single" w:sz="5.695696" w:space="0" w:color="545454"/>
              <w:left w:val="nil" w:sz="6" w:space="0" w:color="auto"/>
              <w:right w:val="single" w:sz="5.695696" w:space="0" w:color="5B5B5B"/>
            </w:tcBorders>
          </w:tcPr>
          <w:p>
            <w:pPr>
              <w:spacing w:before="20" w:after="0" w:line="190" w:lineRule="exact"/>
              <w:ind w:left="470" w:right="-2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Pr/>
            <w:r>
              <w:rPr>
                <w:rFonts w:ascii="Times New Roman" w:hAnsi="Times New Roman" w:cs="Times New Roman" w:eastAsia="Times New Roman"/>
                <w:sz w:val="17"/>
                <w:szCs w:val="17"/>
                <w:color w:val="363636"/>
                <w:spacing w:val="0"/>
                <w:w w:val="100"/>
                <w:position w:val="-1"/>
              </w:rPr>
              <w:t>Ya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63636"/>
                <w:spacing w:val="8"/>
                <w:w w:val="100"/>
                <w:position w:val="-1"/>
              </w:rPr>
              <w:t>n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5B5B5B"/>
                <w:spacing w:val="0"/>
                <w:w w:val="100"/>
                <w:position w:val="-1"/>
              </w:rPr>
              <w:t>gı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5B5B5B"/>
                <w:spacing w:val="0"/>
                <w:w w:val="100"/>
                <w:position w:val="-1"/>
              </w:rPr>
              <w:t>n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5B5B5B"/>
                <w:spacing w:val="-13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63636"/>
                <w:spacing w:val="0"/>
                <w:w w:val="100"/>
                <w:position w:val="-1"/>
              </w:rPr>
              <w:t>Sebebi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63636"/>
                <w:spacing w:val="0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63636"/>
                <w:spacing w:val="34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6E7070"/>
                <w:spacing w:val="0"/>
                <w:w w:val="100"/>
                <w:position w:val="-1"/>
              </w:rPr>
              <w:t>: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6E7070"/>
                <w:spacing w:val="-11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484848"/>
                <w:spacing w:val="0"/>
                <w:w w:val="100"/>
                <w:position w:val="-1"/>
              </w:rPr>
              <w:t>Sigara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484848"/>
                <w:spacing w:val="0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484848"/>
                <w:spacing w:val="3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484848"/>
                <w:spacing w:val="0"/>
                <w:w w:val="96"/>
                <w:position w:val="-1"/>
              </w:rPr>
              <w:t>İz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484848"/>
                <w:spacing w:val="8"/>
                <w:w w:val="96"/>
                <w:position w:val="-1"/>
              </w:rPr>
              <w:t>m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6E7070"/>
                <w:spacing w:val="0"/>
                <w:w w:val="95"/>
                <w:position w:val="-1"/>
              </w:rPr>
              <w:t>a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6E7070"/>
                <w:spacing w:val="-29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484848"/>
                <w:spacing w:val="0"/>
                <w:w w:val="100"/>
                <w:position w:val="-1"/>
              </w:rPr>
              <w:t>riti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000000"/>
                <w:spacing w:val="0"/>
                <w:w w:val="100"/>
                <w:position w:val="0"/>
              </w:rPr>
            </w:r>
          </w:p>
        </w:tc>
      </w:tr>
    </w:tbl>
    <w:p>
      <w:pPr>
        <w:spacing w:before="0" w:after="0" w:line="192" w:lineRule="exact"/>
        <w:ind w:left="160" w:right="-20"/>
        <w:jc w:val="left"/>
        <w:tabs>
          <w:tab w:pos="3660" w:val="left"/>
          <w:tab w:pos="676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  <w:position w:val="1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-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1"/>
        </w:rPr>
        <w:t>Binada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1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1"/>
        </w:rPr>
        <w:t>ise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6E7070"/>
          <w:spacing w:val="0"/>
          <w:w w:val="153"/>
          <w:position w:val="1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6E7070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6E7070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  <w:position w:val="0"/>
        </w:rPr>
        <w:t>Yapını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-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  <w:position w:val="0"/>
        </w:rPr>
        <w:t>Şekli: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-2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  <w:position w:val="0"/>
        </w:rPr>
        <w:t>Kullanını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0"/>
        </w:rPr>
        <w:t>Şekli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6E7070"/>
          <w:spacing w:val="0"/>
          <w:w w:val="153"/>
          <w:position w:val="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14" w:after="0" w:line="177" w:lineRule="exact"/>
        <w:ind w:left="3677" w:right="-20"/>
        <w:jc w:val="left"/>
        <w:tabs>
          <w:tab w:pos="6800" w:val="left"/>
        </w:tabs>
        <w:rPr>
          <w:rFonts w:ascii="Times New Roman" w:hAnsi="Times New Roman" w:cs="Times New Roman" w:eastAsia="Times New Roman"/>
          <w:sz w:val="8"/>
          <w:szCs w:val="8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38.981827pt;margin-top:4.060651pt;width:58.803405pt;height:26pt;mso-position-horizontal-relative:page;mso-position-vertical-relative:paragraph;z-index:-14968" type="#_x0000_t202" filled="f" stroked="f">
            <v:textbox inset="0,0,0,0">
              <w:txbxContent>
                <w:p>
                  <w:pPr>
                    <w:spacing w:before="0" w:after="0" w:line="520" w:lineRule="exact"/>
                    <w:ind w:right="-118"/>
                    <w:jc w:val="left"/>
                    <w:tabs>
                      <w:tab w:pos="1100" w:val="left"/>
                    </w:tabs>
                    <w:rPr>
                      <w:rFonts w:ascii="Arial" w:hAnsi="Arial" w:cs="Arial" w:eastAsia="Arial"/>
                      <w:sz w:val="52"/>
                      <w:szCs w:val="52"/>
                    </w:rPr>
                  </w:pPr>
                  <w:rPr/>
                  <w:r>
                    <w:rPr>
                      <w:rFonts w:ascii="Arial" w:hAnsi="Arial" w:cs="Arial" w:eastAsia="Arial"/>
                      <w:sz w:val="52"/>
                      <w:szCs w:val="52"/>
                      <w:color w:val="5B5B5B"/>
                      <w:spacing w:val="0"/>
                      <w:w w:val="51"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5B5B5B"/>
                      <w:spacing w:val="0"/>
                      <w:w w:val="100"/>
                      <w:position w:val="-1"/>
                    </w:rPr>
                    <w:tab/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5B5B5B"/>
                      <w:spacing w:val="0"/>
                      <w:w w:val="100"/>
                      <w:position w:val="-1"/>
                    </w:rPr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AAAAAC"/>
                      <w:spacing w:val="0"/>
                      <w:w w:val="51"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  <w:position w:val="-1"/>
        </w:rPr>
        <w:t>13ctoııarnıc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2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-1"/>
        </w:rPr>
        <w:t>Ka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1"/>
          <w:position w:val="-1"/>
        </w:rPr>
        <w:t>g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-3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B5B5B"/>
          <w:spacing w:val="0"/>
          <w:w w:val="100"/>
          <w:position w:val="-1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5B5B5B"/>
          <w:spacing w:val="0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5B5B5B"/>
          <w:spacing w:val="4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  <w:position w:val="-1"/>
        </w:rPr>
        <w:t>Ahşap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4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  <w:position w:val="-1"/>
        </w:rPr>
        <w:t>Çelik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  <w:position w:val="-1"/>
        </w:rPr>
        <w:t>  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3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-2"/>
        </w:rPr>
        <w:t>Di</w:t>
      </w:r>
      <w:r>
        <w:rPr>
          <w:rFonts w:ascii="Times New Roman" w:hAnsi="Times New Roman" w:cs="Times New Roman" w:eastAsia="Times New Roman"/>
          <w:sz w:val="17"/>
          <w:szCs w:val="17"/>
          <w:color w:val="5B5B5B"/>
          <w:spacing w:val="0"/>
          <w:w w:val="100"/>
          <w:position w:val="-2"/>
        </w:rPr>
        <w:t>er</w:t>
      </w:r>
      <w:r>
        <w:rPr>
          <w:rFonts w:ascii="Times New Roman" w:hAnsi="Times New Roman" w:cs="Times New Roman" w:eastAsia="Times New Roman"/>
          <w:sz w:val="17"/>
          <w:szCs w:val="17"/>
          <w:color w:val="5B5B5B"/>
          <w:spacing w:val="-41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B5B5B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5B5B5B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8"/>
          <w:szCs w:val="8"/>
          <w:color w:val="363636"/>
          <w:spacing w:val="0"/>
          <w:w w:val="100"/>
          <w:b/>
          <w:bCs/>
          <w:position w:val="-3"/>
        </w:rPr>
        <w:t>••</w:t>
      </w:r>
      <w:r>
        <w:rPr>
          <w:rFonts w:ascii="Times New Roman" w:hAnsi="Times New Roman" w:cs="Times New Roman" w:eastAsia="Times New Roman"/>
          <w:sz w:val="8"/>
          <w:szCs w:val="8"/>
          <w:color w:val="363636"/>
          <w:spacing w:val="17"/>
          <w:w w:val="100"/>
          <w:b/>
          <w:bCs/>
          <w:position w:val="-3"/>
        </w:rPr>
        <w:t> </w:t>
      </w:r>
      <w:r>
        <w:rPr>
          <w:rFonts w:ascii="Times New Roman" w:hAnsi="Times New Roman" w:cs="Times New Roman" w:eastAsia="Times New Roman"/>
          <w:sz w:val="8"/>
          <w:szCs w:val="8"/>
          <w:color w:val="5B5B5B"/>
          <w:spacing w:val="0"/>
          <w:w w:val="152"/>
          <w:b/>
          <w:bCs/>
          <w:position w:val="-3"/>
        </w:rPr>
        <w:t>••••••••••</w:t>
      </w:r>
      <w:r>
        <w:rPr>
          <w:rFonts w:ascii="Times New Roman" w:hAnsi="Times New Roman" w:cs="Times New Roman" w:eastAsia="Times New Roman"/>
          <w:sz w:val="8"/>
          <w:szCs w:val="8"/>
          <w:color w:val="5B5B5B"/>
          <w:spacing w:val="-6"/>
          <w:w w:val="152"/>
          <w:b/>
          <w:bCs/>
          <w:position w:val="-3"/>
        </w:rPr>
        <w:t> </w:t>
      </w:r>
      <w:r>
        <w:rPr>
          <w:rFonts w:ascii="Times New Roman" w:hAnsi="Times New Roman" w:cs="Times New Roman" w:eastAsia="Times New Roman"/>
          <w:sz w:val="8"/>
          <w:szCs w:val="8"/>
          <w:color w:val="363636"/>
          <w:spacing w:val="0"/>
          <w:w w:val="128"/>
          <w:b/>
          <w:bCs/>
          <w:position w:val="-3"/>
        </w:rPr>
        <w:t>••</w:t>
      </w:r>
      <w:r>
        <w:rPr>
          <w:rFonts w:ascii="Times New Roman" w:hAnsi="Times New Roman" w:cs="Times New Roman" w:eastAsia="Times New Roman"/>
          <w:sz w:val="8"/>
          <w:szCs w:val="8"/>
          <w:color w:val="363636"/>
          <w:spacing w:val="-9"/>
          <w:w w:val="128"/>
          <w:b/>
          <w:bCs/>
          <w:position w:val="-3"/>
        </w:rPr>
        <w:t> </w:t>
      </w:r>
      <w:r>
        <w:rPr>
          <w:rFonts w:ascii="Times New Roman" w:hAnsi="Times New Roman" w:cs="Times New Roman" w:eastAsia="Times New Roman"/>
          <w:sz w:val="8"/>
          <w:szCs w:val="8"/>
          <w:color w:val="6E7070"/>
          <w:spacing w:val="0"/>
          <w:w w:val="128"/>
          <w:b/>
          <w:bCs/>
          <w:position w:val="-3"/>
        </w:rPr>
        <w:t>•</w:t>
      </w:r>
      <w:r>
        <w:rPr>
          <w:rFonts w:ascii="Times New Roman" w:hAnsi="Times New Roman" w:cs="Times New Roman" w:eastAsia="Times New Roman"/>
          <w:sz w:val="8"/>
          <w:szCs w:val="8"/>
          <w:color w:val="6E7070"/>
          <w:spacing w:val="-14"/>
          <w:w w:val="128"/>
          <w:b/>
          <w:bCs/>
          <w:position w:val="-3"/>
        </w:rPr>
        <w:t> </w:t>
      </w:r>
      <w:r>
        <w:rPr>
          <w:rFonts w:ascii="Times New Roman" w:hAnsi="Times New Roman" w:cs="Times New Roman" w:eastAsia="Times New Roman"/>
          <w:sz w:val="8"/>
          <w:szCs w:val="8"/>
          <w:color w:val="484848"/>
          <w:spacing w:val="0"/>
          <w:w w:val="128"/>
          <w:b/>
          <w:bCs/>
          <w:position w:val="-3"/>
        </w:rPr>
        <w:t>•••</w:t>
      </w:r>
      <w:r>
        <w:rPr>
          <w:rFonts w:ascii="Times New Roman" w:hAnsi="Times New Roman" w:cs="Times New Roman" w:eastAsia="Times New Roman"/>
          <w:sz w:val="8"/>
          <w:szCs w:val="8"/>
          <w:color w:val="484848"/>
          <w:spacing w:val="8"/>
          <w:w w:val="128"/>
          <w:b/>
          <w:bCs/>
          <w:position w:val="-3"/>
        </w:rPr>
        <w:t> </w:t>
      </w:r>
      <w:r>
        <w:rPr>
          <w:rFonts w:ascii="Times New Roman" w:hAnsi="Times New Roman" w:cs="Times New Roman" w:eastAsia="Times New Roman"/>
          <w:sz w:val="8"/>
          <w:szCs w:val="8"/>
          <w:color w:val="6E7070"/>
          <w:spacing w:val="0"/>
          <w:w w:val="100"/>
          <w:b/>
          <w:bCs/>
          <w:position w:val="-3"/>
        </w:rPr>
        <w:t>••</w:t>
      </w:r>
      <w:r>
        <w:rPr>
          <w:rFonts w:ascii="Times New Roman" w:hAnsi="Times New Roman" w:cs="Times New Roman" w:eastAsia="Times New Roman"/>
          <w:sz w:val="8"/>
          <w:szCs w:val="8"/>
          <w:color w:val="6E7070"/>
          <w:spacing w:val="17"/>
          <w:w w:val="100"/>
          <w:b/>
          <w:bCs/>
          <w:position w:val="-3"/>
        </w:rPr>
        <w:t> </w:t>
      </w:r>
      <w:r>
        <w:rPr>
          <w:rFonts w:ascii="Times New Roman" w:hAnsi="Times New Roman" w:cs="Times New Roman" w:eastAsia="Times New Roman"/>
          <w:sz w:val="8"/>
          <w:szCs w:val="8"/>
          <w:color w:val="484848"/>
          <w:spacing w:val="0"/>
          <w:w w:val="100"/>
          <w:b/>
          <w:bCs/>
          <w:position w:val="-3"/>
        </w:rPr>
        <w:t>•</w:t>
      </w:r>
      <w:r>
        <w:rPr>
          <w:rFonts w:ascii="Times New Roman" w:hAnsi="Times New Roman" w:cs="Times New Roman" w:eastAsia="Times New Roman"/>
          <w:sz w:val="8"/>
          <w:szCs w:val="8"/>
          <w:color w:val="484848"/>
          <w:spacing w:val="19"/>
          <w:w w:val="100"/>
          <w:b/>
          <w:bCs/>
          <w:position w:val="-3"/>
        </w:rPr>
        <w:t> </w:t>
      </w:r>
      <w:r>
        <w:rPr>
          <w:rFonts w:ascii="Times New Roman" w:hAnsi="Times New Roman" w:cs="Times New Roman" w:eastAsia="Times New Roman"/>
          <w:sz w:val="8"/>
          <w:szCs w:val="8"/>
          <w:color w:val="6E7070"/>
          <w:spacing w:val="0"/>
          <w:w w:val="132"/>
          <w:b/>
          <w:bCs/>
          <w:position w:val="-3"/>
        </w:rPr>
        <w:t>•uoooo•</w:t>
      </w:r>
      <w:r>
        <w:rPr>
          <w:rFonts w:ascii="Times New Roman" w:hAnsi="Times New Roman" w:cs="Times New Roman" w:eastAsia="Times New Roman"/>
          <w:sz w:val="8"/>
          <w:szCs w:val="8"/>
          <w:color w:val="6E7070"/>
          <w:spacing w:val="13"/>
          <w:w w:val="132"/>
          <w:b/>
          <w:bCs/>
          <w:position w:val="-3"/>
        </w:rPr>
        <w:t> </w:t>
      </w:r>
      <w:r>
        <w:rPr>
          <w:rFonts w:ascii="Times New Roman" w:hAnsi="Times New Roman" w:cs="Times New Roman" w:eastAsia="Times New Roman"/>
          <w:sz w:val="8"/>
          <w:szCs w:val="8"/>
          <w:color w:val="484848"/>
          <w:spacing w:val="0"/>
          <w:w w:val="132"/>
          <w:b/>
          <w:bCs/>
          <w:position w:val="-3"/>
        </w:rPr>
        <w:t>••</w:t>
      </w:r>
      <w:r>
        <w:rPr>
          <w:rFonts w:ascii="Times New Roman" w:hAnsi="Times New Roman" w:cs="Times New Roman" w:eastAsia="Times New Roman"/>
          <w:sz w:val="8"/>
          <w:szCs w:val="8"/>
          <w:color w:val="484848"/>
          <w:spacing w:val="-14"/>
          <w:w w:val="132"/>
          <w:b/>
          <w:bCs/>
          <w:position w:val="-3"/>
        </w:rPr>
        <w:t> </w:t>
      </w:r>
      <w:r>
        <w:rPr>
          <w:rFonts w:ascii="Times New Roman" w:hAnsi="Times New Roman" w:cs="Times New Roman" w:eastAsia="Times New Roman"/>
          <w:sz w:val="8"/>
          <w:szCs w:val="8"/>
          <w:color w:val="6E7070"/>
          <w:spacing w:val="-2"/>
          <w:w w:val="128"/>
          <w:b/>
          <w:bCs/>
          <w:position w:val="-3"/>
        </w:rPr>
        <w:t>•</w:t>
      </w:r>
      <w:r>
        <w:rPr>
          <w:rFonts w:ascii="Times New Roman" w:hAnsi="Times New Roman" w:cs="Times New Roman" w:eastAsia="Times New Roman"/>
          <w:sz w:val="8"/>
          <w:szCs w:val="8"/>
          <w:color w:val="9A9A9A"/>
          <w:spacing w:val="2"/>
          <w:w w:val="42"/>
          <w:b/>
          <w:bCs/>
          <w:position w:val="-3"/>
        </w:rPr>
        <w:t>-</w:t>
      </w:r>
      <w:r>
        <w:rPr>
          <w:rFonts w:ascii="Times New Roman" w:hAnsi="Times New Roman" w:cs="Times New Roman" w:eastAsia="Times New Roman"/>
          <w:sz w:val="8"/>
          <w:szCs w:val="8"/>
          <w:color w:val="6E7070"/>
          <w:spacing w:val="0"/>
          <w:w w:val="85"/>
          <w:b/>
          <w:bCs/>
          <w:position w:val="-3"/>
        </w:rPr>
        <w:t>•</w:t>
      </w:r>
      <w:r>
        <w:rPr>
          <w:rFonts w:ascii="Times New Roman" w:hAnsi="Times New Roman" w:cs="Times New Roman" w:eastAsia="Times New Roman"/>
          <w:sz w:val="8"/>
          <w:szCs w:val="8"/>
          <w:color w:val="6E7070"/>
          <w:spacing w:val="4"/>
          <w:w w:val="100"/>
          <w:b/>
          <w:bCs/>
          <w:position w:val="-3"/>
        </w:rPr>
        <w:t> </w:t>
      </w:r>
      <w:r>
        <w:rPr>
          <w:rFonts w:ascii="Times New Roman" w:hAnsi="Times New Roman" w:cs="Times New Roman" w:eastAsia="Times New Roman"/>
          <w:sz w:val="8"/>
          <w:szCs w:val="8"/>
          <w:color w:val="484848"/>
          <w:spacing w:val="0"/>
          <w:w w:val="135"/>
          <w:b/>
          <w:bCs/>
          <w:position w:val="-3"/>
        </w:rPr>
        <w:t>•••</w:t>
      </w:r>
      <w:r>
        <w:rPr>
          <w:rFonts w:ascii="Times New Roman" w:hAnsi="Times New Roman" w:cs="Times New Roman" w:eastAsia="Times New Roman"/>
          <w:sz w:val="8"/>
          <w:szCs w:val="8"/>
          <w:color w:val="484848"/>
          <w:spacing w:val="-7"/>
          <w:w w:val="135"/>
          <w:b/>
          <w:bCs/>
          <w:position w:val="-3"/>
        </w:rPr>
        <w:t> </w:t>
      </w:r>
      <w:r>
        <w:rPr>
          <w:rFonts w:ascii="Times New Roman" w:hAnsi="Times New Roman" w:cs="Times New Roman" w:eastAsia="Times New Roman"/>
          <w:sz w:val="8"/>
          <w:szCs w:val="8"/>
          <w:color w:val="6E7070"/>
          <w:spacing w:val="0"/>
          <w:w w:val="135"/>
          <w:b/>
          <w:bCs/>
          <w:position w:val="-3"/>
        </w:rPr>
        <w:t>••••</w:t>
      </w:r>
      <w:r>
        <w:rPr>
          <w:rFonts w:ascii="Times New Roman" w:hAnsi="Times New Roman" w:cs="Times New Roman" w:eastAsia="Times New Roman"/>
          <w:sz w:val="8"/>
          <w:szCs w:val="8"/>
          <w:color w:val="6E7070"/>
          <w:spacing w:val="5"/>
          <w:w w:val="135"/>
          <w:b/>
          <w:bCs/>
          <w:position w:val="-3"/>
        </w:rPr>
        <w:t> </w:t>
      </w:r>
      <w:r>
        <w:rPr>
          <w:rFonts w:ascii="Times New Roman" w:hAnsi="Times New Roman" w:cs="Times New Roman" w:eastAsia="Times New Roman"/>
          <w:sz w:val="8"/>
          <w:szCs w:val="8"/>
          <w:color w:val="363636"/>
          <w:spacing w:val="0"/>
          <w:w w:val="135"/>
          <w:b/>
          <w:bCs/>
          <w:position w:val="-3"/>
        </w:rPr>
        <w:t>•••</w:t>
      </w:r>
      <w:r>
        <w:rPr>
          <w:rFonts w:ascii="Times New Roman" w:hAnsi="Times New Roman" w:cs="Times New Roman" w:eastAsia="Times New Roman"/>
          <w:sz w:val="8"/>
          <w:szCs w:val="8"/>
          <w:color w:val="363636"/>
          <w:spacing w:val="-10"/>
          <w:w w:val="135"/>
          <w:b/>
          <w:bCs/>
          <w:position w:val="-3"/>
        </w:rPr>
        <w:t> </w:t>
      </w:r>
      <w:r>
        <w:rPr>
          <w:rFonts w:ascii="Times New Roman" w:hAnsi="Times New Roman" w:cs="Times New Roman" w:eastAsia="Times New Roman"/>
          <w:sz w:val="8"/>
          <w:szCs w:val="8"/>
          <w:color w:val="5B5B5B"/>
          <w:spacing w:val="0"/>
          <w:w w:val="135"/>
          <w:b/>
          <w:bCs/>
          <w:position w:val="-3"/>
        </w:rPr>
        <w:t>•••</w:t>
      </w:r>
      <w:r>
        <w:rPr>
          <w:rFonts w:ascii="Times New Roman" w:hAnsi="Times New Roman" w:cs="Times New Roman" w:eastAsia="Times New Roman"/>
          <w:sz w:val="8"/>
          <w:szCs w:val="8"/>
          <w:color w:val="5B5B5B"/>
          <w:spacing w:val="-1"/>
          <w:w w:val="135"/>
          <w:b/>
          <w:bCs/>
          <w:position w:val="-3"/>
        </w:rPr>
        <w:t> </w:t>
      </w:r>
      <w:r>
        <w:rPr>
          <w:rFonts w:ascii="Times New Roman" w:hAnsi="Times New Roman" w:cs="Times New Roman" w:eastAsia="Times New Roman"/>
          <w:sz w:val="8"/>
          <w:szCs w:val="8"/>
          <w:color w:val="363636"/>
          <w:spacing w:val="0"/>
          <w:w w:val="135"/>
          <w:b/>
          <w:bCs/>
          <w:position w:val="-3"/>
        </w:rPr>
        <w:t>••</w:t>
      </w:r>
      <w:r>
        <w:rPr>
          <w:rFonts w:ascii="Times New Roman" w:hAnsi="Times New Roman" w:cs="Times New Roman" w:eastAsia="Times New Roman"/>
          <w:sz w:val="8"/>
          <w:szCs w:val="8"/>
          <w:color w:val="363636"/>
          <w:spacing w:val="-15"/>
          <w:w w:val="135"/>
          <w:b/>
          <w:bCs/>
          <w:position w:val="-3"/>
        </w:rPr>
        <w:t> </w:t>
      </w:r>
      <w:r>
        <w:rPr>
          <w:rFonts w:ascii="Times New Roman" w:hAnsi="Times New Roman" w:cs="Times New Roman" w:eastAsia="Times New Roman"/>
          <w:sz w:val="8"/>
          <w:szCs w:val="8"/>
          <w:color w:val="5B5B5B"/>
          <w:spacing w:val="0"/>
          <w:w w:val="157"/>
          <w:b/>
          <w:bCs/>
          <w:position w:val="-3"/>
        </w:rPr>
        <w:t>•••••••••••uooou•••••••••••••••••••</w:t>
      </w:r>
      <w:r>
        <w:rPr>
          <w:rFonts w:ascii="Times New Roman" w:hAnsi="Times New Roman" w:cs="Times New Roman" w:eastAsia="Times New Roman"/>
          <w:sz w:val="8"/>
          <w:szCs w:val="8"/>
          <w:color w:val="000000"/>
          <w:spacing w:val="0"/>
          <w:w w:val="100"/>
          <w:position w:val="0"/>
        </w:rPr>
      </w:r>
    </w:p>
    <w:p>
      <w:pPr>
        <w:spacing w:before="0" w:after="0" w:line="367" w:lineRule="exact"/>
        <w:ind w:left="5082" w:right="-20"/>
        <w:jc w:val="left"/>
        <w:tabs>
          <w:tab w:pos="6180" w:val="left"/>
          <w:tab w:pos="676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Arial" w:hAnsi="Arial" w:cs="Arial" w:eastAsia="Arial"/>
          <w:sz w:val="42"/>
          <w:szCs w:val="42"/>
          <w:color w:val="484848"/>
          <w:spacing w:val="0"/>
          <w:w w:val="50"/>
          <w:position w:val="-2"/>
        </w:rPr>
        <w:t>ı</w:t>
      </w:r>
      <w:r>
        <w:rPr>
          <w:rFonts w:ascii="Arial" w:hAnsi="Arial" w:cs="Arial" w:eastAsia="Arial"/>
          <w:sz w:val="42"/>
          <w:szCs w:val="42"/>
          <w:color w:val="484848"/>
          <w:spacing w:val="0"/>
          <w:w w:val="100"/>
          <w:position w:val="-2"/>
        </w:rPr>
        <w:tab/>
      </w:r>
      <w:r>
        <w:rPr>
          <w:rFonts w:ascii="Arial" w:hAnsi="Arial" w:cs="Arial" w:eastAsia="Arial"/>
          <w:sz w:val="42"/>
          <w:szCs w:val="42"/>
          <w:color w:val="484848"/>
          <w:spacing w:val="0"/>
          <w:w w:val="100"/>
          <w:position w:val="-2"/>
        </w:rPr>
      </w:r>
      <w:r>
        <w:rPr>
          <w:rFonts w:ascii="Arial" w:hAnsi="Arial" w:cs="Arial" w:eastAsia="Arial"/>
          <w:sz w:val="42"/>
          <w:szCs w:val="42"/>
          <w:color w:val="9A9A9A"/>
          <w:spacing w:val="0"/>
          <w:w w:val="50"/>
          <w:position w:val="-2"/>
        </w:rPr>
        <w:t>ı</w:t>
      </w:r>
      <w:r>
        <w:rPr>
          <w:rFonts w:ascii="Arial" w:hAnsi="Arial" w:cs="Arial" w:eastAsia="Arial"/>
          <w:sz w:val="42"/>
          <w:szCs w:val="42"/>
          <w:color w:val="9A9A9A"/>
          <w:spacing w:val="0"/>
          <w:w w:val="100"/>
          <w:position w:val="-2"/>
        </w:rPr>
        <w:tab/>
      </w:r>
      <w:r>
        <w:rPr>
          <w:rFonts w:ascii="Arial" w:hAnsi="Arial" w:cs="Arial" w:eastAsia="Arial"/>
          <w:sz w:val="42"/>
          <w:szCs w:val="42"/>
          <w:color w:val="9A9A9A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96"/>
          <w:position w:val="11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97"/>
          <w:position w:val="1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-25"/>
          <w:w w:val="100"/>
          <w:position w:val="1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61"/>
          <w:position w:val="11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61"/>
          <w:position w:val="1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7"/>
          <w:w w:val="61"/>
          <w:position w:val="1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  <w:position w:val="11"/>
        </w:rPr>
        <w:t>Kontrol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23"/>
          <w:w w:val="100"/>
          <w:position w:val="1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  <w:position w:val="11"/>
        </w:rPr>
        <w:t>Altına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11"/>
          <w:w w:val="100"/>
          <w:position w:val="1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  <w:position w:val="11"/>
        </w:rPr>
        <w:t>Alına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14"/>
          <w:w w:val="100"/>
          <w:position w:val="1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11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19"/>
          <w:w w:val="100"/>
          <w:position w:val="1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  <w:position w:val="11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3"/>
          <w:w w:val="100"/>
          <w:position w:val="1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5"/>
          <w:position w:val="11"/>
        </w:rPr>
        <w:t>08.36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286" w:lineRule="exact"/>
        <w:ind w:left="160" w:right="-20"/>
        <w:jc w:val="left"/>
        <w:tabs>
          <w:tab w:pos="2200" w:val="left"/>
          <w:tab w:pos="5740" w:val="left"/>
          <w:tab w:pos="11120" w:val="left"/>
        </w:tabs>
        <w:rPr>
          <w:rFonts w:ascii="Times New Roman" w:hAnsi="Times New Roman" w:cs="Times New Roman" w:eastAsia="Times New Roman"/>
          <w:sz w:val="33"/>
          <w:szCs w:val="33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95"/>
          <w:position w:val="10"/>
        </w:rPr>
        <w:t>Yana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95"/>
          <w:position w:val="1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6"/>
          <w:w w:val="95"/>
          <w:position w:val="1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  <w:position w:val="10"/>
        </w:rPr>
        <w:t>Şeyin: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-25"/>
          <w:w w:val="100"/>
          <w:position w:val="1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  <w:position w:val="1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32"/>
          <w:position w:val="9"/>
        </w:rPr>
        <w:t>ııJıibi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42"/>
          <w:w w:val="132"/>
          <w:position w:val="9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  <w:position w:val="9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-42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  <w:position w:val="9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  <w:position w:val="9"/>
        </w:rPr>
      </w:r>
      <w:r>
        <w:rPr>
          <w:rFonts w:ascii="Times New Roman" w:hAnsi="Times New Roman" w:cs="Times New Roman" w:eastAsia="Times New Roman"/>
          <w:sz w:val="17"/>
          <w:szCs w:val="17"/>
          <w:color w:val="9A9A9A"/>
          <w:spacing w:val="3"/>
          <w:w w:val="39"/>
          <w:position w:val="9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9"/>
        </w:rPr>
        <w:t>Kiracı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13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9"/>
        </w:rPr>
        <w:t>veya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23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9"/>
        </w:rPr>
        <w:t>Kullanan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-18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9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9"/>
        </w:rPr>
      </w:r>
      <w:r>
        <w:rPr>
          <w:rFonts w:ascii="Times New Roman" w:hAnsi="Times New Roman" w:cs="Times New Roman" w:eastAsia="Times New Roman"/>
          <w:sz w:val="33"/>
          <w:szCs w:val="33"/>
          <w:color w:val="9A9A9A"/>
          <w:spacing w:val="0"/>
          <w:w w:val="130"/>
          <w:i/>
          <w:position w:val="0"/>
        </w:rPr>
        <w:t>l</w:t>
      </w:r>
      <w:r>
        <w:rPr>
          <w:rFonts w:ascii="Times New Roman" w:hAnsi="Times New Roman" w:cs="Times New Roman" w:eastAsia="Times New Roman"/>
          <w:sz w:val="33"/>
          <w:szCs w:val="33"/>
          <w:color w:val="000000"/>
          <w:spacing w:val="0"/>
          <w:w w:val="100"/>
          <w:position w:val="0"/>
        </w:rPr>
      </w:r>
    </w:p>
    <w:p>
      <w:pPr>
        <w:spacing w:before="0" w:after="0" w:line="158" w:lineRule="exact"/>
        <w:ind w:left="2159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  <w:position w:val="1"/>
        </w:rPr>
        <w:t>!Amiri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3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B5B5B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5B5B5B"/>
          <w:spacing w:val="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7"/>
          <w:position w:val="1"/>
        </w:rPr>
        <w:t>Çv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-5"/>
          <w:w w:val="107"/>
          <w:position w:val="1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6E7070"/>
          <w:spacing w:val="0"/>
          <w:w w:val="107"/>
          <w:position w:val="1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6E7070"/>
          <w:spacing w:val="1"/>
          <w:w w:val="107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  <w:position w:val="1"/>
        </w:rPr>
        <w:t>Fevzi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2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  <w:position w:val="1"/>
        </w:rPr>
        <w:t>SAVRAN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29" w:after="0" w:line="240" w:lineRule="auto"/>
        <w:ind w:left="2159" w:right="-20"/>
        <w:jc w:val="left"/>
        <w:tabs>
          <w:tab w:pos="4720" w:val="left"/>
          <w:tab w:pos="762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93"/>
        </w:rPr>
        <w:t>!Araç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6"/>
          <w:w w:val="9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78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-46"/>
          <w:w w:val="178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85"/>
        </w:rPr>
        <w:t>1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85"/>
        </w:rPr>
        <w:t>-,.ıkı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85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8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11"/>
          <w:w w:val="8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B5B5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5B5B5B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>08:31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96"/>
        </w:rPr>
        <w:t>Varı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96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-6"/>
          <w:w w:val="96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4"/>
        </w:rPr>
        <w:t>08.32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0" w:after="0" w:line="205" w:lineRule="exact"/>
        <w:ind w:left="146" w:right="-20"/>
        <w:jc w:val="left"/>
        <w:tabs>
          <w:tab w:pos="214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1"/>
        </w:rPr>
        <w:t>Giden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-3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94"/>
          <w:position w:val="0"/>
        </w:rPr>
        <w:t>!Ar</w:t>
      </w:r>
      <w:r>
        <w:rPr>
          <w:rFonts w:ascii="Times New Roman" w:hAnsi="Times New Roman" w:cs="Times New Roman" w:eastAsia="Times New Roman"/>
          <w:sz w:val="17"/>
          <w:szCs w:val="17"/>
          <w:color w:val="5B5B5B"/>
          <w:spacing w:val="0"/>
          <w:w w:val="94"/>
          <w:position w:val="0"/>
        </w:rPr>
        <w:t>aç</w:t>
      </w:r>
      <w:r>
        <w:rPr>
          <w:rFonts w:ascii="Times New Roman" w:hAnsi="Times New Roman" w:cs="Times New Roman" w:eastAsia="Times New Roman"/>
          <w:sz w:val="17"/>
          <w:szCs w:val="17"/>
          <w:color w:val="5B5B5B"/>
          <w:spacing w:val="9"/>
          <w:w w:val="94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0"/>
        </w:rPr>
        <w:t>Plakası: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3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0"/>
        </w:rPr>
        <w:t>35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0"/>
        </w:rPr>
        <w:t>FN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2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4"/>
          <w:position w:val="0"/>
        </w:rPr>
        <w:t>106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272" w:lineRule="exact"/>
        <w:ind w:left="156" w:right="-20"/>
        <w:jc w:val="left"/>
        <w:tabs>
          <w:tab w:pos="472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  <w:position w:val="7"/>
        </w:rPr>
        <w:t>Ekibin</w:t>
        <w:tab/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  <w:position w:val="7"/>
        </w:rPr>
      </w:r>
      <w:r>
        <w:rPr>
          <w:rFonts w:ascii="Times New Roman" w:hAnsi="Times New Roman" w:cs="Times New Roman" w:eastAsia="Times New Roman"/>
          <w:sz w:val="17"/>
          <w:szCs w:val="17"/>
          <w:color w:val="5B5B5B"/>
          <w:spacing w:val="6"/>
          <w:w w:val="100"/>
          <w:position w:val="-2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-2"/>
        </w:rPr>
        <w:t>lektri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-2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2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  <w:position w:val="-2"/>
        </w:rPr>
        <w:t>Arıza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13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  <w:position w:val="-2"/>
        </w:rPr>
        <w:t>Geli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  <w:position w:val="-2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16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3"/>
          <w:position w:val="-2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48" w:after="0" w:line="240" w:lineRule="auto"/>
        <w:ind w:left="4706" w:right="4825"/>
        <w:jc w:val="center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>112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3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43" w:after="0" w:line="263" w:lineRule="auto"/>
        <w:ind w:left="2178" w:right="4483" w:firstLine="2549"/>
        <w:jc w:val="left"/>
        <w:tabs>
          <w:tab w:pos="472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5B5B5B"/>
          <w:spacing w:val="5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mniyet-Jandarma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6E7070"/>
          <w:spacing w:val="0"/>
          <w:w w:val="127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6E7070"/>
          <w:spacing w:val="0"/>
          <w:w w:val="127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-1"/>
          <w:w w:val="100"/>
        </w:rPr>
        <w:t>P</w:t>
      </w:r>
      <w:r>
        <w:rPr>
          <w:rFonts w:ascii="Times New Roman" w:hAnsi="Times New Roman" w:cs="Times New Roman" w:eastAsia="Times New Roman"/>
          <w:sz w:val="17"/>
          <w:szCs w:val="17"/>
          <w:color w:val="5B5B5B"/>
          <w:spacing w:val="0"/>
          <w:w w:val="100"/>
        </w:rPr>
        <w:t>ersonel</w:t>
      </w:r>
      <w:r>
        <w:rPr>
          <w:rFonts w:ascii="Times New Roman" w:hAnsi="Times New Roman" w:cs="Times New Roman" w:eastAsia="Times New Roman"/>
          <w:sz w:val="17"/>
          <w:szCs w:val="17"/>
          <w:color w:val="5B5B5B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4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-2"/>
          <w:w w:val="100"/>
        </w:rPr>
        <w:t>o</w:t>
      </w:r>
      <w:r>
        <w:rPr>
          <w:rFonts w:ascii="Times New Roman" w:hAnsi="Times New Roman" w:cs="Times New Roman" w:eastAsia="Times New Roman"/>
          <w:sz w:val="17"/>
          <w:szCs w:val="17"/>
          <w:color w:val="5B5B5B"/>
          <w:spacing w:val="0"/>
          <w:w w:val="101"/>
        </w:rPr>
        <w:t>ğ</w:t>
      </w:r>
      <w:r>
        <w:rPr>
          <w:rFonts w:ascii="Times New Roman" w:hAnsi="Times New Roman" w:cs="Times New Roman" w:eastAsia="Times New Roman"/>
          <w:sz w:val="17"/>
          <w:szCs w:val="17"/>
          <w:color w:val="5B5B5B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5B5B5B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9"/>
          <w:w w:val="60"/>
        </w:rPr>
        <w:t>l</w:t>
      </w:r>
      <w:r>
        <w:rPr>
          <w:rFonts w:ascii="Times New Roman" w:hAnsi="Times New Roman" w:cs="Times New Roman" w:eastAsia="Times New Roman"/>
          <w:sz w:val="17"/>
          <w:szCs w:val="17"/>
          <w:color w:val="5B5B5B"/>
          <w:spacing w:val="0"/>
          <w:w w:val="104"/>
        </w:rPr>
        <w:t>gu</w:t>
      </w:r>
      <w:r>
        <w:rPr>
          <w:rFonts w:ascii="Times New Roman" w:hAnsi="Times New Roman" w:cs="Times New Roman" w:eastAsia="Times New Roman"/>
          <w:sz w:val="17"/>
          <w:szCs w:val="17"/>
          <w:color w:val="5B5B5B"/>
          <w:spacing w:val="0"/>
          <w:w w:val="103"/>
        </w:rPr>
        <w:t>z</w:t>
      </w:r>
      <w:r>
        <w:rPr>
          <w:rFonts w:ascii="Times New Roman" w:hAnsi="Times New Roman" w:cs="Times New Roman" w:eastAsia="Times New Roman"/>
          <w:sz w:val="17"/>
          <w:szCs w:val="17"/>
          <w:color w:val="5B5B5B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6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4" w:after="0" w:line="245" w:lineRule="auto"/>
        <w:ind w:left="2178" w:right="2708" w:firstLine="-2022"/>
        <w:jc w:val="left"/>
        <w:tabs>
          <w:tab w:pos="2220" w:val="left"/>
          <w:tab w:pos="4720" w:val="left"/>
          <w:tab w:pos="762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1"/>
        </w:rPr>
        <w:t>Yardımcı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-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1"/>
        </w:rPr>
        <w:t>Eki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1"/>
        </w:rPr>
        <w:t>p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1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  <w:position w:val="1"/>
        </w:rPr>
        <w:t>Gitmişse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-1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  <w:position w:val="1"/>
        </w:rPr>
        <w:tab/>
        <w:tab/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89"/>
          <w:position w:val="0"/>
        </w:rPr>
        <w:t>ıkı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89"/>
          <w:position w:val="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-36"/>
          <w:w w:val="189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0"/>
        </w:rPr>
        <w:t>Saati: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-2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  <w:position w:val="0"/>
        </w:rPr>
        <w:t>Araç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0"/>
        </w:rPr>
        <w:t>Sayısı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6E7070"/>
          <w:spacing w:val="0"/>
          <w:w w:val="153"/>
          <w:position w:val="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6E7070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6E7070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1"/>
        </w:rPr>
        <w:t>Personel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1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1"/>
        </w:rPr>
        <w:t>Sayısı: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2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0"/>
        </w:rPr>
        <w:t>Dönüş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4"/>
          <w:position w:val="0"/>
        </w:rPr>
        <w:t>Saati: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15" w:after="0" w:line="240" w:lineRule="auto"/>
        <w:ind w:left="2159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95"/>
        </w:rPr>
        <w:t>!Yardıma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5"/>
          <w:w w:val="9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4"/>
        </w:rPr>
        <w:t>Plakası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24" w:after="0" w:line="240" w:lineRule="auto"/>
        <w:ind w:left="2182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5B5B5B"/>
          <w:spacing w:val="10"/>
          <w:w w:val="96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96"/>
        </w:rPr>
        <w:t>ki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96"/>
        </w:rPr>
        <w:t>p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-3"/>
          <w:w w:val="96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Amirini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3"/>
        </w:rPr>
        <w:t>Adı-Soyad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9"/>
          <w:w w:val="103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5B5B5B"/>
          <w:spacing w:val="0"/>
          <w:w w:val="153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9" w:after="0" w:line="240" w:lineRule="auto"/>
        <w:ind w:left="146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>Olayı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Görüldüğ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ü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Durum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  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93"/>
        </w:rPr>
        <w:t>!Yangı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93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17"/>
          <w:w w:val="9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>varıldığında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dumanlı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>yanınakla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4"/>
        </w:rPr>
        <w:t>görüldü.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9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4689" w:right="4257"/>
        <w:jc w:val="center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>Söndürmede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Kullanıla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99"/>
        </w:rPr>
        <w:t>söndürücU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3" w:after="0" w:line="176" w:lineRule="exact"/>
        <w:ind w:left="146" w:right="-20"/>
        <w:jc w:val="left"/>
        <w:tabs>
          <w:tab w:pos="2240" w:val="left"/>
          <w:tab w:pos="4720" w:val="left"/>
          <w:tab w:pos="6620" w:val="left"/>
          <w:tab w:pos="8200" w:val="left"/>
          <w:tab w:pos="978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  <w:position w:val="-1"/>
        </w:rPr>
        <w:t>Söndilrıne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2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-1"/>
        </w:rPr>
        <w:t>Türü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-3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208"/>
          <w:position w:val="-4"/>
        </w:rPr>
        <w:t>ul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208"/>
          <w:position w:val="-4"/>
        </w:rPr>
        <w:t>u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-35"/>
          <w:w w:val="208"/>
          <w:position w:val="-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17"/>
          <w:position w:val="-4"/>
        </w:rPr>
        <w:t>söndürme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17"/>
          <w:position w:val="-3"/>
        </w:rPr>
        <w:t>Sum3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-46"/>
          <w:w w:val="117"/>
          <w:position w:val="-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-3"/>
        </w:rPr>
        <w:t>!Köpük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3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-3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3"/>
          <w:w w:val="100"/>
          <w:position w:val="-3"/>
        </w:rPr>
        <w:t>g</w:t>
      </w:r>
      <w:r>
        <w:rPr>
          <w:rFonts w:ascii="Times New Roman" w:hAnsi="Times New Roman" w:cs="Times New Roman" w:eastAsia="Times New Roman"/>
          <w:sz w:val="17"/>
          <w:szCs w:val="17"/>
          <w:color w:val="5B5B5B"/>
          <w:spacing w:val="0"/>
          <w:w w:val="100"/>
          <w:position w:val="-3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5B5B5B"/>
          <w:spacing w:val="-35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B5B5B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5B5B5B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95"/>
          <w:position w:val="-3"/>
        </w:rPr>
        <w:t>!K.K.T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95"/>
          <w:position w:val="-3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12"/>
          <w:w w:val="95"/>
          <w:position w:val="-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-3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-1"/>
          <w:w w:val="100"/>
          <w:position w:val="-3"/>
        </w:rPr>
        <w:t>g</w:t>
      </w:r>
      <w:r>
        <w:rPr>
          <w:rFonts w:ascii="Times New Roman" w:hAnsi="Times New Roman" w:cs="Times New Roman" w:eastAsia="Times New Roman"/>
          <w:sz w:val="17"/>
          <w:szCs w:val="17"/>
          <w:color w:val="5B5B5B"/>
          <w:spacing w:val="0"/>
          <w:w w:val="100"/>
          <w:position w:val="-3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5B5B5B"/>
          <w:spacing w:val="-35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B5B5B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5B5B5B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  <w:position w:val="-3"/>
        </w:rPr>
        <w:t>K;0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  <w:position w:val="-3"/>
        </w:rPr>
        <w:t>2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5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3"/>
          <w:position w:val="-3"/>
        </w:rPr>
        <w:t>Kg.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298" w:lineRule="exact"/>
        <w:ind w:left="5253" w:right="-20"/>
        <w:jc w:val="left"/>
        <w:tabs>
          <w:tab w:pos="6620" w:val="left"/>
          <w:tab w:pos="8200" w:val="left"/>
          <w:tab w:pos="9760" w:val="left"/>
        </w:tabs>
        <w:rPr>
          <w:rFonts w:ascii="Arial" w:hAnsi="Arial" w:cs="Arial" w:eastAsia="Arial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17"/>
          <w:position w:val="3"/>
        </w:rPr>
        <w:t>2m3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3"/>
        </w:rPr>
      </w:r>
      <w:r>
        <w:rPr>
          <w:rFonts w:ascii="Arial" w:hAnsi="Arial" w:cs="Arial" w:eastAsia="Arial"/>
          <w:sz w:val="34"/>
          <w:szCs w:val="34"/>
          <w:color w:val="363636"/>
          <w:spacing w:val="0"/>
          <w:w w:val="59"/>
          <w:position w:val="0"/>
        </w:rPr>
        <w:t>ı</w:t>
      </w:r>
      <w:r>
        <w:rPr>
          <w:rFonts w:ascii="Arial" w:hAnsi="Arial" w:cs="Arial" w:eastAsia="Arial"/>
          <w:sz w:val="34"/>
          <w:szCs w:val="34"/>
          <w:color w:val="363636"/>
          <w:spacing w:val="-53"/>
          <w:w w:val="59"/>
          <w:position w:val="0"/>
        </w:rPr>
        <w:t> </w:t>
      </w:r>
      <w:r>
        <w:rPr>
          <w:rFonts w:ascii="Arial" w:hAnsi="Arial" w:cs="Arial" w:eastAsia="Arial"/>
          <w:sz w:val="34"/>
          <w:szCs w:val="34"/>
          <w:color w:val="363636"/>
          <w:spacing w:val="0"/>
          <w:w w:val="100"/>
          <w:position w:val="0"/>
        </w:rPr>
        <w:tab/>
      </w:r>
      <w:r>
        <w:rPr>
          <w:rFonts w:ascii="Arial" w:hAnsi="Arial" w:cs="Arial" w:eastAsia="Arial"/>
          <w:sz w:val="34"/>
          <w:szCs w:val="34"/>
          <w:color w:val="363636"/>
          <w:spacing w:val="0"/>
          <w:w w:val="59"/>
          <w:position w:val="0"/>
        </w:rPr>
        <w:t>ı</w:t>
      </w:r>
      <w:r>
        <w:rPr>
          <w:rFonts w:ascii="Arial" w:hAnsi="Arial" w:cs="Arial" w:eastAsia="Arial"/>
          <w:sz w:val="34"/>
          <w:szCs w:val="34"/>
          <w:color w:val="363636"/>
          <w:spacing w:val="-53"/>
          <w:w w:val="59"/>
          <w:position w:val="0"/>
        </w:rPr>
        <w:t> </w:t>
      </w:r>
      <w:r>
        <w:rPr>
          <w:rFonts w:ascii="Arial" w:hAnsi="Arial" w:cs="Arial" w:eastAsia="Arial"/>
          <w:sz w:val="34"/>
          <w:szCs w:val="34"/>
          <w:color w:val="363636"/>
          <w:spacing w:val="0"/>
          <w:w w:val="100"/>
          <w:position w:val="0"/>
        </w:rPr>
        <w:tab/>
      </w:r>
      <w:r>
        <w:rPr>
          <w:rFonts w:ascii="Arial" w:hAnsi="Arial" w:cs="Arial" w:eastAsia="Arial"/>
          <w:sz w:val="34"/>
          <w:szCs w:val="34"/>
          <w:color w:val="363636"/>
          <w:spacing w:val="0"/>
          <w:w w:val="100"/>
          <w:position w:val="0"/>
        </w:rPr>
      </w:r>
      <w:r>
        <w:rPr>
          <w:rFonts w:ascii="Arial" w:hAnsi="Arial" w:cs="Arial" w:eastAsia="Arial"/>
          <w:sz w:val="17"/>
          <w:szCs w:val="17"/>
          <w:color w:val="5B5B5B"/>
          <w:spacing w:val="0"/>
          <w:w w:val="59"/>
          <w:position w:val="0"/>
        </w:rPr>
        <w:t>1</w:t>
      </w:r>
      <w:r>
        <w:rPr>
          <w:rFonts w:ascii="Arial" w:hAnsi="Arial" w:cs="Arial" w:eastAsia="Arial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163" w:lineRule="exact"/>
        <w:ind w:left="2249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Yangında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çöple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yanınıştır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>ziya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1"/>
        </w:rPr>
        <w:t>yoktur.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8" w:after="0" w:line="240" w:lineRule="auto"/>
        <w:ind w:left="146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>Söndilrıııe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>Sonundaki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1"/>
        </w:rPr>
        <w:t>Hasar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0" w:after="0" w:line="240" w:lineRule="auto"/>
        <w:ind w:left="151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3"/>
        </w:rPr>
        <w:t>Dunıınu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6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spacing w:before="0" w:after="0" w:line="240" w:lineRule="auto"/>
        <w:ind w:left="2182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başlangıcının;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>yo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kenarındaki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çöplerde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97"/>
        </w:rPr>
        <w:t>görilimU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97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2"/>
          <w:w w:val="97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18"/>
        </w:rPr>
        <w:t>olup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18"/>
        </w:rPr>
        <w:t>,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-9"/>
          <w:w w:val="118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tarafımızda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1"/>
        </w:rPr>
        <w:t>yapılan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0" w:after="0" w:line="252" w:lineRule="auto"/>
        <w:ind w:left="2178" w:right="52" w:firstLine="-2031"/>
        <w:jc w:val="left"/>
        <w:tabs>
          <w:tab w:pos="220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ab/>
        <w:tab/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29"/>
        </w:rPr>
        <w:t>raştırma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1"/>
          <w:w w:val="129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>soruşturmacia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>yolda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geçe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kimliği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belirsiz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kişi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kişile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tarafında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söndilrillmede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atıla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düşürüleıı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1"/>
        </w:rPr>
        <w:t>sigara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izmaritini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>etrafta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buluna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kola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yanıcı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maddeleri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tutuşturması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neticesinde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çıkmı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olabileceği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6"/>
          <w:w w:val="100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5B5B5B"/>
          <w:spacing w:val="8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rılmıştır.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8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320" w:lineRule="atLeast"/>
        <w:ind w:left="146" w:right="4140"/>
        <w:jc w:val="left"/>
        <w:tabs>
          <w:tab w:pos="2220" w:val="left"/>
          <w:tab w:pos="680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  <w:position w:val="2"/>
        </w:rPr>
        <w:t>Sigortalı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35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2"/>
        </w:rPr>
        <w:t>ise</w:t>
        <w:tab/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57"/>
          <w:position w:val="1"/>
        </w:rPr>
        <w:t>irket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-2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1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-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3"/>
          <w:position w:val="1"/>
        </w:rPr>
        <w:t>Ad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3"/>
          <w:w w:val="102"/>
          <w:position w:val="1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5B5B5B"/>
          <w:spacing w:val="0"/>
          <w:w w:val="153"/>
          <w:position w:val="1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5B5B5B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5B5B5B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92"/>
          <w:position w:val="0"/>
        </w:rPr>
        <w:t>IBedel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-1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  <w:position w:val="0"/>
        </w:rPr>
        <w:t>i: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  <w:position w:val="0"/>
        </w:rPr>
        <w:t>Araç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  <w:position w:val="0"/>
        </w:rPr>
        <w:t>Gereç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2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2"/>
          <w:position w:val="0"/>
        </w:rPr>
        <w:t>Kaybı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38" w:after="0" w:line="258" w:lineRule="auto"/>
        <w:ind w:left="170" w:right="9830" w:firstLine="-19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Yerini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3"/>
        </w:rPr>
        <w:t>Kime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resJim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2"/>
        </w:rPr>
        <w:t>Edildiği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0" w:after="0" w:line="240" w:lineRule="auto"/>
        <w:ind w:left="156" w:right="-20"/>
        <w:jc w:val="left"/>
        <w:tabs>
          <w:tab w:pos="2240" w:val="left"/>
          <w:tab w:pos="606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1"/>
        </w:rPr>
        <w:t>Ekibi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1"/>
        </w:rPr>
        <w:t>Dönüşü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-2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205"/>
          <w:position w:val="0"/>
        </w:rPr>
        <w:t>ari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-2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-39"/>
          <w:w w:val="106"/>
          <w:position w:val="0"/>
        </w:rPr>
        <w:t>h</w:t>
      </w:r>
      <w:r>
        <w:rPr>
          <w:rFonts w:ascii="Times New Roman" w:hAnsi="Times New Roman" w:cs="Times New Roman" w:eastAsia="Times New Roman"/>
          <w:sz w:val="17"/>
          <w:szCs w:val="17"/>
          <w:color w:val="5B5B5B"/>
          <w:spacing w:val="0"/>
          <w:w w:val="106"/>
          <w:position w:val="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5B5B5B"/>
          <w:spacing w:val="-6"/>
          <w:w w:val="106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5"/>
          <w:position w:val="0"/>
        </w:rPr>
        <w:t>08</w:t>
      </w:r>
      <w:r>
        <w:rPr>
          <w:rFonts w:ascii="Times New Roman" w:hAnsi="Times New Roman" w:cs="Times New Roman" w:eastAsia="Times New Roman"/>
          <w:sz w:val="17"/>
          <w:szCs w:val="17"/>
          <w:color w:val="6E7070"/>
          <w:spacing w:val="-17"/>
          <w:w w:val="155"/>
          <w:position w:val="0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6"/>
          <w:position w:val="0"/>
        </w:rPr>
        <w:t>05.2017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7"/>
          <w:szCs w:val="17"/>
          <w:color w:val="5B5B5B"/>
          <w:spacing w:val="0"/>
          <w:w w:val="95"/>
          <w:position w:val="0"/>
        </w:rPr>
        <w:t>!Saa</w:t>
      </w:r>
      <w:r>
        <w:rPr>
          <w:rFonts w:ascii="Times New Roman" w:hAnsi="Times New Roman" w:cs="Times New Roman" w:eastAsia="Times New Roman"/>
          <w:sz w:val="17"/>
          <w:szCs w:val="17"/>
          <w:color w:val="5B5B5B"/>
          <w:spacing w:val="10"/>
          <w:w w:val="95"/>
          <w:position w:val="0"/>
        </w:rPr>
        <w:t>t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74"/>
          <w:position w:val="0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-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5"/>
          <w:position w:val="0"/>
        </w:rPr>
        <w:t>09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10"/>
          <w:w w:val="105"/>
          <w:position w:val="0"/>
        </w:rPr>
        <w:t>:</w:t>
      </w:r>
      <w:r>
        <w:rPr>
          <w:rFonts w:ascii="Arial" w:hAnsi="Arial" w:cs="Arial" w:eastAsia="Arial"/>
          <w:sz w:val="23"/>
          <w:szCs w:val="23"/>
          <w:color w:val="363636"/>
          <w:spacing w:val="-14"/>
          <w:w w:val="163"/>
          <w:position w:val="0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69"/>
          <w:position w:val="0"/>
        </w:rPr>
        <w:t>O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200" w:lineRule="exact"/>
        <w:ind w:left="588" w:right="-20"/>
        <w:jc w:val="left"/>
        <w:tabs>
          <w:tab w:pos="1040" w:val="left"/>
          <w:tab w:pos="1540" w:val="left"/>
          <w:tab w:pos="872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2"/>
          <w:szCs w:val="12"/>
          <w:color w:val="484848"/>
          <w:spacing w:val="0"/>
          <w:w w:val="60"/>
        </w:rPr>
        <w:t>1</w:t>
      </w:r>
      <w:r>
        <w:rPr>
          <w:rFonts w:ascii="Times New Roman" w:hAnsi="Times New Roman" w:cs="Times New Roman" w:eastAsia="Times New Roman"/>
          <w:sz w:val="12"/>
          <w:szCs w:val="12"/>
          <w:color w:val="48484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2"/>
          <w:szCs w:val="12"/>
          <w:color w:val="484848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Ölü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Yaralı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  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14"/>
        </w:rPr>
        <w:t>piDE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14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9"/>
          <w:w w:val="11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EKİP:Işıkkent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Grubu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3.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Posta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1"/>
        </w:rPr>
        <w:t>ONAYLAYAN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2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64" w:lineRule="exact"/>
        <w:ind w:left="2301" w:right="-20"/>
        <w:jc w:val="left"/>
        <w:tabs>
          <w:tab w:pos="454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88"/>
          <w:position w:val="-5"/>
        </w:rPr>
        <w:t>G;tmiş.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88"/>
          <w:position w:val="-5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88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4"/>
          <w:w w:val="88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88"/>
          <w:position w:val="-5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3"/>
          <w:w w:val="88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5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5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5"/>
        </w:rPr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5"/>
        </w:rPr>
        <w:t>Yangına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12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5"/>
        </w:rPr>
        <w:t>El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15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1"/>
          <w:position w:val="5"/>
        </w:rPr>
        <w:t>Koyan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218" w:lineRule="exact"/>
        <w:ind w:left="4779" w:right="-20"/>
        <w:jc w:val="left"/>
        <w:tabs>
          <w:tab w:pos="8560" w:val="left"/>
          <w:tab w:pos="9020" w:val="left"/>
        </w:tabs>
        <w:rPr>
          <w:rFonts w:ascii="Arial" w:hAnsi="Arial" w:cs="Arial" w:eastAsia="Arial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9"/>
          <w:position w:val="7"/>
        </w:rPr>
        <w:t>EkipAmiri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7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7"/>
        </w:rPr>
      </w:r>
      <w:r>
        <w:rPr>
          <w:rFonts w:ascii="Arial" w:hAnsi="Arial" w:cs="Arial" w:eastAsia="Arial"/>
          <w:sz w:val="28"/>
          <w:szCs w:val="28"/>
          <w:color w:val="363636"/>
          <w:spacing w:val="0"/>
          <w:w w:val="64"/>
          <w:b/>
          <w:bCs/>
          <w:position w:val="-8"/>
        </w:rPr>
        <w:t>1</w:t>
      </w:r>
      <w:r>
        <w:rPr>
          <w:rFonts w:ascii="Arial" w:hAnsi="Arial" w:cs="Arial" w:eastAsia="Arial"/>
          <w:sz w:val="28"/>
          <w:szCs w:val="28"/>
          <w:color w:val="363636"/>
          <w:spacing w:val="16"/>
          <w:w w:val="64"/>
          <w:b/>
          <w:bCs/>
          <w:position w:val="-8"/>
        </w:rPr>
        <w:t> </w:t>
      </w:r>
      <w:r>
        <w:rPr>
          <w:rFonts w:ascii="Times New Roman" w:hAnsi="Times New Roman" w:cs="Times New Roman" w:eastAsia="Times New Roman"/>
          <w:sz w:val="27"/>
          <w:szCs w:val="27"/>
          <w:color w:val="363636"/>
          <w:spacing w:val="0"/>
          <w:w w:val="64"/>
          <w:b/>
          <w:bCs/>
          <w:position w:val="-8"/>
        </w:rPr>
        <w:t>1</w:t>
      </w:r>
      <w:r>
        <w:rPr>
          <w:rFonts w:ascii="Times New Roman" w:hAnsi="Times New Roman" w:cs="Times New Roman" w:eastAsia="Times New Roman"/>
          <w:sz w:val="27"/>
          <w:szCs w:val="27"/>
          <w:color w:val="363636"/>
          <w:spacing w:val="0"/>
          <w:w w:val="100"/>
          <w:b/>
          <w:bCs/>
          <w:position w:val="-8"/>
        </w:rPr>
        <w:tab/>
      </w:r>
      <w:r>
        <w:rPr>
          <w:rFonts w:ascii="Times New Roman" w:hAnsi="Times New Roman" w:cs="Times New Roman" w:eastAsia="Times New Roman"/>
          <w:sz w:val="27"/>
          <w:szCs w:val="27"/>
          <w:color w:val="363636"/>
          <w:spacing w:val="0"/>
          <w:w w:val="100"/>
          <w:b/>
          <w:bCs/>
          <w:position w:val="-8"/>
        </w:rPr>
      </w:r>
      <w:r>
        <w:rPr>
          <w:rFonts w:ascii="Arial" w:hAnsi="Arial" w:cs="Arial" w:eastAsia="Arial"/>
          <w:sz w:val="18"/>
          <w:szCs w:val="18"/>
          <w:color w:val="363636"/>
          <w:spacing w:val="0"/>
          <w:w w:val="244"/>
          <w:position w:val="-8"/>
        </w:rPr>
        <w:t>YI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222" w:lineRule="exact"/>
        <w:ind w:left="293" w:right="-20"/>
        <w:jc w:val="left"/>
        <w:rPr>
          <w:rFonts w:ascii="Arial" w:hAnsi="Arial" w:cs="Arial" w:eastAsia="Arial"/>
          <w:sz w:val="25"/>
          <w:szCs w:val="25"/>
        </w:rPr>
      </w:pPr>
      <w:rPr/>
      <w:r>
        <w:rPr>
          <w:rFonts w:ascii="Arial" w:hAnsi="Arial" w:cs="Arial" w:eastAsia="Arial"/>
          <w:sz w:val="14"/>
          <w:szCs w:val="14"/>
          <w:color w:val="484848"/>
          <w:w w:val="105"/>
          <w:position w:val="2"/>
        </w:rPr>
        <w:t>'</w:t>
      </w:r>
      <w:r>
        <w:rPr>
          <w:rFonts w:ascii="Arial" w:hAnsi="Arial" w:cs="Arial" w:eastAsia="Arial"/>
          <w:sz w:val="14"/>
          <w:szCs w:val="14"/>
          <w:color w:val="484848"/>
          <w:spacing w:val="-99"/>
          <w:w w:val="105"/>
          <w:position w:val="2"/>
        </w:rPr>
        <w:t>G</w:t>
      </w:r>
      <w:r>
        <w:rPr>
          <w:rFonts w:ascii="Arial" w:hAnsi="Arial" w:cs="Arial" w:eastAsia="Arial"/>
          <w:sz w:val="25"/>
          <w:szCs w:val="25"/>
          <w:color w:val="363636"/>
          <w:spacing w:val="0"/>
          <w:w w:val="51"/>
          <w:position w:val="-3"/>
        </w:rPr>
        <w:t>..,</w:t>
      </w:r>
      <w:r>
        <w:rPr>
          <w:rFonts w:ascii="Arial" w:hAnsi="Arial" w:cs="Arial" w:eastAsia="Arial"/>
          <w:sz w:val="25"/>
          <w:szCs w:val="25"/>
          <w:color w:val="000000"/>
          <w:spacing w:val="0"/>
          <w:w w:val="100"/>
          <w:position w:val="0"/>
        </w:rPr>
      </w:r>
    </w:p>
    <w:p>
      <w:pPr>
        <w:spacing w:before="0" w:after="0" w:line="132" w:lineRule="exact"/>
        <w:ind w:left="293" w:right="-20"/>
        <w:jc w:val="left"/>
        <w:tabs>
          <w:tab w:pos="3700" w:val="left"/>
          <w:tab w:pos="866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Arial" w:hAnsi="Arial" w:cs="Arial" w:eastAsia="Arial"/>
          <w:sz w:val="23"/>
          <w:szCs w:val="23"/>
          <w:color w:val="363636"/>
          <w:spacing w:val="0"/>
          <w:w w:val="100"/>
          <w:position w:val="-5"/>
        </w:rPr>
        <w:t>.</w:t>
      </w:r>
      <w:r>
        <w:rPr>
          <w:rFonts w:ascii="Arial" w:hAnsi="Arial" w:cs="Arial" w:eastAsia="Arial"/>
          <w:sz w:val="23"/>
          <w:szCs w:val="23"/>
          <w:color w:val="363636"/>
          <w:spacing w:val="-52"/>
          <w:w w:val="100"/>
          <w:position w:val="-5"/>
        </w:rPr>
        <w:t> </w:t>
      </w:r>
      <w:r>
        <w:rPr>
          <w:rFonts w:ascii="Arial" w:hAnsi="Arial" w:cs="Arial" w:eastAsia="Arial"/>
          <w:sz w:val="23"/>
          <w:szCs w:val="23"/>
          <w:color w:val="363636"/>
          <w:spacing w:val="0"/>
          <w:w w:val="100"/>
          <w:position w:val="-5"/>
        </w:rPr>
        <w:tab/>
      </w:r>
      <w:r>
        <w:rPr>
          <w:rFonts w:ascii="Arial" w:hAnsi="Arial" w:cs="Arial" w:eastAsia="Arial"/>
          <w:sz w:val="23"/>
          <w:szCs w:val="23"/>
          <w:color w:val="363636"/>
          <w:spacing w:val="0"/>
          <w:w w:val="100"/>
          <w:position w:val="-5"/>
        </w:rPr>
      </w:r>
      <w:r>
        <w:rPr>
          <w:rFonts w:ascii="Arial" w:hAnsi="Arial" w:cs="Arial" w:eastAsia="Arial"/>
          <w:sz w:val="22"/>
          <w:szCs w:val="22"/>
          <w:color w:val="6E7070"/>
          <w:spacing w:val="-7"/>
          <w:w w:val="100"/>
          <w:position w:val="-17"/>
        </w:rPr>
        <w:t>e</w:t>
      </w:r>
      <w:r>
        <w:rPr>
          <w:rFonts w:ascii="Arial" w:hAnsi="Arial" w:cs="Arial" w:eastAsia="Arial"/>
          <w:sz w:val="20"/>
          <w:szCs w:val="20"/>
          <w:color w:val="484848"/>
          <w:spacing w:val="-18"/>
          <w:w w:val="100"/>
          <w:position w:val="-17"/>
        </w:rPr>
        <w:t>h</w:t>
      </w:r>
      <w:r>
        <w:rPr>
          <w:rFonts w:ascii="Arial" w:hAnsi="Arial" w:cs="Arial" w:eastAsia="Arial"/>
          <w:sz w:val="22"/>
          <w:szCs w:val="22"/>
          <w:color w:val="5B5B5B"/>
          <w:spacing w:val="0"/>
          <w:w w:val="100"/>
          <w:position w:val="-17"/>
        </w:rPr>
        <w:t>ır</w:t>
      </w:r>
      <w:r>
        <w:rPr>
          <w:rFonts w:ascii="Arial" w:hAnsi="Arial" w:cs="Arial" w:eastAsia="Arial"/>
          <w:sz w:val="22"/>
          <w:szCs w:val="22"/>
          <w:color w:val="5B5B5B"/>
          <w:spacing w:val="0"/>
          <w:w w:val="100"/>
          <w:position w:val="-17"/>
        </w:rPr>
        <w:tab/>
      </w:r>
      <w:r>
        <w:rPr>
          <w:rFonts w:ascii="Arial" w:hAnsi="Arial" w:cs="Arial" w:eastAsia="Arial"/>
          <w:sz w:val="22"/>
          <w:szCs w:val="22"/>
          <w:color w:val="5B5B5B"/>
          <w:spacing w:val="0"/>
          <w:w w:val="100"/>
          <w:position w:val="-17"/>
        </w:rPr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-17"/>
        </w:rPr>
        <w:t>itfaiye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29"/>
          <w:w w:val="100"/>
          <w:position w:val="-17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-17"/>
        </w:rPr>
        <w:t>Birim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15"/>
          <w:w w:val="100"/>
          <w:position w:val="-17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1"/>
          <w:position w:val="-17"/>
        </w:rPr>
        <w:t>Amiri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pgSz w:w="11920" w:h="16840"/>
          <w:pgMar w:top="680" w:bottom="0" w:left="300" w:right="80"/>
        </w:sectPr>
      </w:pPr>
      <w:rPr/>
    </w:p>
    <w:p>
      <w:pPr>
        <w:spacing w:before="95" w:after="0" w:line="240" w:lineRule="auto"/>
        <w:ind w:left="270" w:right="-67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84848"/>
          <w:spacing w:val="0"/>
          <w:w w:val="52"/>
        </w:rPr>
        <w:t>.......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73" w:lineRule="exact"/>
        <w:ind w:left="19" w:right="-20"/>
        <w:jc w:val="left"/>
        <w:tabs>
          <w:tab w:pos="820" w:val="left"/>
          <w:tab w:pos="1600" w:val="left"/>
        </w:tabs>
        <w:rPr>
          <w:rFonts w:ascii="Arial" w:hAnsi="Arial" w:cs="Arial" w:eastAsia="Arial"/>
          <w:sz w:val="29"/>
          <w:szCs w:val="2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3D4D6E"/>
          <w:spacing w:val="0"/>
          <w:w w:val="309"/>
          <w:position w:val="-2"/>
        </w:rPr>
        <w:t>3</w:t>
      </w:r>
      <w:r>
        <w:rPr>
          <w:rFonts w:ascii="Times New Roman" w:hAnsi="Times New Roman" w:cs="Times New Roman" w:eastAsia="Times New Roman"/>
          <w:sz w:val="20"/>
          <w:szCs w:val="20"/>
          <w:color w:val="3D4D6E"/>
          <w:spacing w:val="-140"/>
          <w:w w:val="309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4D6E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D4D6E"/>
          <w:spacing w:val="0"/>
          <w:w w:val="100"/>
          <w:position w:val="-2"/>
        </w:rPr>
      </w:r>
      <w:r>
        <w:rPr>
          <w:rFonts w:ascii="Arial" w:hAnsi="Arial" w:cs="Arial" w:eastAsia="Arial"/>
          <w:sz w:val="29"/>
          <w:szCs w:val="29"/>
          <w:color w:val="484848"/>
          <w:spacing w:val="0"/>
          <w:w w:val="309"/>
          <w:position w:val="-2"/>
        </w:rPr>
        <w:t>ı</w:t>
      </w:r>
      <w:r>
        <w:rPr>
          <w:rFonts w:ascii="Arial" w:hAnsi="Arial" w:cs="Arial" w:eastAsia="Arial"/>
          <w:sz w:val="29"/>
          <w:szCs w:val="29"/>
          <w:color w:val="484848"/>
          <w:spacing w:val="0"/>
          <w:w w:val="100"/>
          <w:position w:val="-2"/>
        </w:rPr>
        <w:tab/>
      </w:r>
      <w:r>
        <w:rPr>
          <w:rFonts w:ascii="Arial" w:hAnsi="Arial" w:cs="Arial" w:eastAsia="Arial"/>
          <w:sz w:val="29"/>
          <w:szCs w:val="29"/>
          <w:color w:val="484848"/>
          <w:spacing w:val="0"/>
          <w:w w:val="100"/>
          <w:position w:val="-2"/>
        </w:rPr>
      </w:r>
      <w:r>
        <w:rPr>
          <w:rFonts w:ascii="Arial" w:hAnsi="Arial" w:cs="Arial" w:eastAsia="Arial"/>
          <w:sz w:val="29"/>
          <w:szCs w:val="29"/>
          <w:color w:val="6E7070"/>
          <w:spacing w:val="0"/>
          <w:w w:val="64"/>
          <w:position w:val="-2"/>
        </w:rPr>
        <w:t>.</w:t>
      </w:r>
      <w:r>
        <w:rPr>
          <w:rFonts w:ascii="Arial" w:hAnsi="Arial" w:cs="Arial" w:eastAsia="Arial"/>
          <w:sz w:val="29"/>
          <w:szCs w:val="29"/>
          <w:color w:val="000000"/>
          <w:spacing w:val="0"/>
          <w:w w:val="100"/>
          <w:position w:val="0"/>
        </w:rPr>
      </w:r>
    </w:p>
    <w:p>
      <w:pPr>
        <w:spacing w:before="0" w:after="0" w:line="261" w:lineRule="exact"/>
        <w:ind w:right="-82"/>
        <w:jc w:val="left"/>
        <w:tabs>
          <w:tab w:pos="440" w:val="left"/>
          <w:tab w:pos="1500" w:val="left"/>
        </w:tabs>
        <w:rPr>
          <w:rFonts w:ascii="Arial" w:hAnsi="Arial" w:cs="Arial" w:eastAsia="Arial"/>
          <w:sz w:val="23"/>
          <w:szCs w:val="23"/>
        </w:rPr>
      </w:pPr>
      <w:rPr/>
      <w:r>
        <w:rPr>
          <w:rFonts w:ascii="Arial" w:hAnsi="Arial" w:cs="Arial" w:eastAsia="Arial"/>
          <w:sz w:val="23"/>
          <w:szCs w:val="23"/>
          <w:color w:val="3D4D6E"/>
          <w:spacing w:val="0"/>
          <w:w w:val="100"/>
        </w:rPr>
        <w:t>3</w:t>
      </w:r>
      <w:r>
        <w:rPr>
          <w:rFonts w:ascii="Arial" w:hAnsi="Arial" w:cs="Arial" w:eastAsia="Arial"/>
          <w:sz w:val="23"/>
          <w:szCs w:val="23"/>
          <w:color w:val="3D4D6E"/>
          <w:spacing w:val="0"/>
          <w:w w:val="100"/>
        </w:rPr>
        <w:tab/>
      </w:r>
      <w:r>
        <w:rPr>
          <w:rFonts w:ascii="Arial" w:hAnsi="Arial" w:cs="Arial" w:eastAsia="Arial"/>
          <w:sz w:val="23"/>
          <w:szCs w:val="23"/>
          <w:color w:val="3D4D6E"/>
          <w:spacing w:val="0"/>
          <w:w w:val="100"/>
        </w:rPr>
      </w:r>
      <w:r>
        <w:rPr>
          <w:rFonts w:ascii="Arial" w:hAnsi="Arial" w:cs="Arial" w:eastAsia="Arial"/>
          <w:sz w:val="23"/>
          <w:szCs w:val="23"/>
          <w:color w:val="85898A"/>
          <w:spacing w:val="-3"/>
          <w:w w:val="194"/>
          <w:position w:val="5"/>
        </w:rPr>
        <w:t>;</w:t>
      </w:r>
      <w:r>
        <w:rPr>
          <w:rFonts w:ascii="Arial" w:hAnsi="Arial" w:cs="Arial" w:eastAsia="Arial"/>
          <w:sz w:val="23"/>
          <w:szCs w:val="23"/>
          <w:color w:val="2B3177"/>
          <w:spacing w:val="0"/>
          <w:w w:val="600"/>
          <w:position w:val="5"/>
        </w:rPr>
        <w:t>"</w:t>
      </w:r>
      <w:r>
        <w:rPr>
          <w:rFonts w:ascii="Arial" w:hAnsi="Arial" w:cs="Arial" w:eastAsia="Arial"/>
          <w:sz w:val="23"/>
          <w:szCs w:val="23"/>
          <w:color w:val="2B3177"/>
          <w:spacing w:val="0"/>
          <w:w w:val="100"/>
          <w:position w:val="5"/>
        </w:rPr>
        <w:tab/>
      </w:r>
      <w:r>
        <w:rPr>
          <w:rFonts w:ascii="Arial" w:hAnsi="Arial" w:cs="Arial" w:eastAsia="Arial"/>
          <w:sz w:val="23"/>
          <w:szCs w:val="23"/>
          <w:color w:val="2B3177"/>
          <w:spacing w:val="0"/>
          <w:w w:val="100"/>
          <w:position w:val="5"/>
        </w:rPr>
      </w:r>
      <w:r>
        <w:rPr>
          <w:rFonts w:ascii="Arial" w:hAnsi="Arial" w:cs="Arial" w:eastAsia="Arial"/>
          <w:sz w:val="23"/>
          <w:szCs w:val="23"/>
          <w:color w:val="3D4D6E"/>
          <w:spacing w:val="0"/>
          <w:w w:val="100"/>
          <w:position w:val="5"/>
        </w:rPr>
        <w:t>Amiri</w:t>
      </w:r>
      <w:r>
        <w:rPr>
          <w:rFonts w:ascii="Arial" w:hAnsi="Arial" w:cs="Arial" w:eastAsia="Arial"/>
          <w:sz w:val="23"/>
          <w:szCs w:val="23"/>
          <w:color w:val="000000"/>
          <w:spacing w:val="0"/>
          <w:w w:val="100"/>
          <w:position w:val="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3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390" w:lineRule="exact"/>
        <w:ind w:left="-79" w:right="26"/>
        <w:jc w:val="right"/>
        <w:tabs>
          <w:tab w:pos="1160" w:val="left"/>
        </w:tabs>
        <w:rPr>
          <w:rFonts w:ascii="Arial" w:hAnsi="Arial" w:cs="Arial" w:eastAsia="Arial"/>
          <w:sz w:val="23"/>
          <w:szCs w:val="23"/>
        </w:rPr>
      </w:pPr>
      <w:rPr/>
      <w:r>
        <w:rPr>
          <w:rFonts w:ascii="Times New Roman" w:hAnsi="Times New Roman" w:cs="Times New Roman" w:eastAsia="Times New Roman"/>
          <w:sz w:val="30"/>
          <w:szCs w:val="30"/>
          <w:color w:val="6E7070"/>
          <w:spacing w:val="0"/>
          <w:w w:val="167"/>
          <w:position w:val="3"/>
        </w:rPr>
        <w:t>A</w:t>
      </w:r>
      <w:r>
        <w:rPr>
          <w:rFonts w:ascii="Times New Roman" w:hAnsi="Times New Roman" w:cs="Times New Roman" w:eastAsia="Times New Roman"/>
          <w:sz w:val="30"/>
          <w:szCs w:val="30"/>
          <w:color w:val="6E7070"/>
          <w:spacing w:val="22"/>
          <w:w w:val="167"/>
          <w:position w:val="3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AAAAAC"/>
          <w:spacing w:val="0"/>
          <w:w w:val="100"/>
          <w:position w:val="3"/>
        </w:rPr>
        <w:t>·</w:t>
      </w:r>
      <w:r>
        <w:rPr>
          <w:rFonts w:ascii="Times New Roman" w:hAnsi="Times New Roman" w:cs="Times New Roman" w:eastAsia="Times New Roman"/>
          <w:sz w:val="30"/>
          <w:szCs w:val="30"/>
          <w:color w:val="AAAAAC"/>
          <w:spacing w:val="-52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AAAAAC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30"/>
          <w:szCs w:val="30"/>
          <w:color w:val="AAAAAC"/>
          <w:spacing w:val="0"/>
          <w:w w:val="100"/>
          <w:position w:val="3"/>
        </w:rPr>
      </w:r>
      <w:r>
        <w:rPr>
          <w:rFonts w:ascii="Arial" w:hAnsi="Arial" w:cs="Arial" w:eastAsia="Arial"/>
          <w:sz w:val="23"/>
          <w:szCs w:val="23"/>
          <w:color w:val="6E7070"/>
          <w:spacing w:val="0"/>
          <w:w w:val="103"/>
          <w:i/>
          <w:position w:val="-8"/>
        </w:rPr>
        <w:t>tiıi</w:t>
      </w:r>
      <w:r>
        <w:rPr>
          <w:rFonts w:ascii="Arial" w:hAnsi="Arial" w:cs="Arial" w:eastAsia="Arial"/>
          <w:sz w:val="23"/>
          <w:szCs w:val="23"/>
          <w:color w:val="6E7070"/>
          <w:spacing w:val="-17"/>
          <w:w w:val="104"/>
          <w:i/>
          <w:position w:val="-8"/>
        </w:rPr>
        <w:t>i</w:t>
      </w:r>
      <w:r>
        <w:rPr>
          <w:rFonts w:ascii="Arial" w:hAnsi="Arial" w:cs="Arial" w:eastAsia="Arial"/>
          <w:sz w:val="23"/>
          <w:szCs w:val="23"/>
          <w:color w:val="85898A"/>
          <w:spacing w:val="0"/>
          <w:w w:val="77"/>
          <w:i/>
          <w:position w:val="-8"/>
        </w:rPr>
        <w:t>'</w:t>
      </w:r>
      <w:r>
        <w:rPr>
          <w:rFonts w:ascii="Arial" w:hAnsi="Arial" w:cs="Arial" w:eastAsia="Arial"/>
          <w:sz w:val="23"/>
          <w:szCs w:val="23"/>
          <w:color w:val="3D4D6E"/>
          <w:spacing w:val="0"/>
          <w:w w:val="55"/>
          <w:i/>
          <w:position w:val="-8"/>
        </w:rPr>
        <w:t>A&lt;</w:t>
      </w:r>
      <w:r>
        <w:rPr>
          <w:rFonts w:ascii="Arial" w:hAnsi="Arial" w:cs="Arial" w:eastAsia="Arial"/>
          <w:sz w:val="23"/>
          <w:szCs w:val="23"/>
          <w:color w:val="000000"/>
          <w:spacing w:val="0"/>
          <w:w w:val="100"/>
          <w:position w:val="0"/>
        </w:rPr>
      </w:r>
    </w:p>
    <w:p>
      <w:pPr>
        <w:spacing w:before="0" w:after="0" w:line="49" w:lineRule="atLeast"/>
        <w:ind w:right="-20"/>
        <w:jc w:val="right"/>
        <w:rPr>
          <w:rFonts w:ascii="Arial" w:hAnsi="Arial" w:cs="Arial" w:eastAsia="Arial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color w:val="3B4485"/>
          <w:w w:val="185"/>
          <w:i/>
        </w:rPr>
        <w:t>V</w:t>
      </w:r>
      <w:r>
        <w:rPr>
          <w:rFonts w:ascii="Arial" w:hAnsi="Arial" w:cs="Arial" w:eastAsia="Arial"/>
          <w:sz w:val="19"/>
          <w:szCs w:val="19"/>
          <w:color w:val="3B4485"/>
          <w:spacing w:val="-38"/>
          <w:w w:val="100"/>
          <w:i/>
        </w:rPr>
        <w:t> </w:t>
      </w:r>
      <w:r>
        <w:rPr>
          <w:rFonts w:ascii="Arial" w:hAnsi="Arial" w:cs="Arial" w:eastAsia="Arial"/>
          <w:sz w:val="19"/>
          <w:szCs w:val="19"/>
          <w:color w:val="6E7070"/>
          <w:spacing w:val="0"/>
          <w:w w:val="75"/>
          <w:i/>
        </w:rPr>
        <w:t>i1:'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100" w:lineRule="exact"/>
        <w:jc w:val="left"/>
        <w:rPr>
          <w:sz w:val="10"/>
          <w:szCs w:val="10"/>
        </w:rPr>
      </w:pPr>
      <w:rPr/>
      <w:r>
        <w:rPr/>
        <w:br w:type="column"/>
      </w:r>
      <w:r>
        <w:rPr>
          <w:sz w:val="10"/>
          <w:szCs w:val="1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711" w:right="570"/>
        <w:jc w:val="center"/>
        <w:rPr>
          <w:rFonts w:ascii="Times New Roman" w:hAnsi="Times New Roman" w:cs="Times New Roman" w:eastAsia="Times New Roman"/>
          <w:sz w:val="13"/>
          <w:szCs w:val="13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40.141663pt;margin-top:-2.182441pt;width:9.1908pt;height:15pt;mso-position-horizontal-relative:page;mso-position-vertical-relative:paragraph;z-index:-14964" type="#_x0000_t202" filled="f" stroked="f">
            <v:textbox inset="0,0,0,0">
              <w:txbxContent>
                <w:p>
                  <w:pPr>
                    <w:spacing w:before="0" w:after="0" w:line="300" w:lineRule="exact"/>
                    <w:ind w:right="-85"/>
                    <w:jc w:val="left"/>
                    <w:rPr>
                      <w:rFonts w:ascii="Times New Roman" w:hAnsi="Times New Roman" w:cs="Times New Roman" w:eastAsia="Times New Roman"/>
                      <w:sz w:val="30"/>
                      <w:szCs w:val="30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30"/>
                      <w:szCs w:val="30"/>
                      <w:color w:val="85898A"/>
                      <w:spacing w:val="0"/>
                      <w:w w:val="184"/>
                    </w:rPr>
                    <w:t>·</w:t>
                  </w:r>
                  <w:r>
                    <w:rPr>
                      <w:rFonts w:ascii="Times New Roman" w:hAnsi="Times New Roman" w:cs="Times New Roman" w:eastAsia="Times New Roman"/>
                      <w:sz w:val="30"/>
                      <w:szCs w:val="30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3"/>
          <w:szCs w:val="13"/>
          <w:color w:val="9A9A9A"/>
          <w:spacing w:val="0"/>
          <w:w w:val="295"/>
        </w:rPr>
        <w:t>'</w:t>
      </w:r>
      <w:r>
        <w:rPr>
          <w:rFonts w:ascii="Times New Roman" w:hAnsi="Times New Roman" w:cs="Times New Roman" w:eastAsia="Times New Roman"/>
          <w:sz w:val="13"/>
          <w:szCs w:val="13"/>
          <w:color w:val="000000"/>
          <w:spacing w:val="0"/>
          <w:w w:val="100"/>
        </w:rPr>
      </w:r>
    </w:p>
    <w:p>
      <w:pPr>
        <w:spacing w:before="0" w:after="0" w:line="104" w:lineRule="exact"/>
        <w:ind w:right="-20"/>
        <w:jc w:val="left"/>
        <w:tabs>
          <w:tab w:pos="740" w:val="left"/>
        </w:tabs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2B3177"/>
          <w:spacing w:val="-11"/>
          <w:w w:val="137"/>
          <w:position w:val="-7"/>
        </w:rPr>
        <w:t>'</w:t>
      </w:r>
      <w:r>
        <w:rPr>
          <w:rFonts w:ascii="Times New Roman" w:hAnsi="Times New Roman" w:cs="Times New Roman" w:eastAsia="Times New Roman"/>
          <w:sz w:val="18"/>
          <w:szCs w:val="18"/>
          <w:color w:val="484848"/>
          <w:spacing w:val="0"/>
          <w:w w:val="137"/>
          <w:position w:val="-7"/>
        </w:rPr>
        <w:t>lt9</w:t>
      </w:r>
      <w:r>
        <w:rPr>
          <w:rFonts w:ascii="Times New Roman" w:hAnsi="Times New Roman" w:cs="Times New Roman" w:eastAsia="Times New Roman"/>
          <w:sz w:val="18"/>
          <w:szCs w:val="18"/>
          <w:color w:val="484848"/>
          <w:spacing w:val="-61"/>
          <w:w w:val="137"/>
          <w:position w:val="-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84848"/>
          <w:spacing w:val="0"/>
          <w:w w:val="100"/>
          <w:position w:val="-7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484848"/>
          <w:spacing w:val="0"/>
          <w:w w:val="100"/>
          <w:position w:val="-7"/>
        </w:rPr>
      </w:r>
      <w:r>
        <w:rPr>
          <w:rFonts w:ascii="Times New Roman" w:hAnsi="Times New Roman" w:cs="Times New Roman" w:eastAsia="Times New Roman"/>
          <w:sz w:val="21"/>
          <w:szCs w:val="21"/>
          <w:color w:val="5B5B5B"/>
          <w:spacing w:val="0"/>
          <w:w w:val="104"/>
          <w:i/>
          <w:position w:val="-17"/>
        </w:rPr>
        <w:t>o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300" w:bottom="280" w:left="300" w:right="80"/>
          <w:cols w:num="4" w:equalWidth="0">
            <w:col w:w="434" w:space="1896"/>
            <w:col w:w="1971" w:space="3829"/>
            <w:col w:w="1769" w:space="196"/>
            <w:col w:w="1445"/>
          </w:cols>
        </w:sectPr>
      </w:pPr>
      <w:rPr/>
    </w:p>
    <w:p>
      <w:pPr>
        <w:spacing w:before="0" w:after="0" w:line="5" w:lineRule="atLeast"/>
        <w:ind w:right="1397"/>
        <w:jc w:val="right"/>
        <w:rPr>
          <w:rFonts w:ascii="Arial" w:hAnsi="Arial" w:cs="Arial" w:eastAsia="Arial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color w:val="3D4D6E"/>
          <w:spacing w:val="0"/>
          <w:w w:val="85"/>
          <w:i/>
        </w:rPr>
        <w:t>wP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9" w:lineRule="exact"/>
        <w:ind w:left="4608" w:right="-20"/>
        <w:jc w:val="left"/>
        <w:tabs>
          <w:tab w:pos="9240" w:val="left"/>
          <w:tab w:pos="9840" w:val="left"/>
          <w:tab w:pos="10880" w:val="left"/>
        </w:tabs>
        <w:rPr>
          <w:rFonts w:ascii="Times New Roman" w:hAnsi="Times New Roman" w:cs="Times New Roman" w:eastAsia="Times New Roman"/>
          <w:sz w:val="16"/>
          <w:szCs w:val="16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22.105286pt;margin-top:3.642583pt;width:17.965288pt;height:17pt;mso-position-horizontal-relative:page;mso-position-vertical-relative:paragraph;z-index:-14967" type="#_x0000_t202" filled="f" stroked="f">
            <v:textbox inset="0,0,0,0">
              <w:txbxContent>
                <w:p>
                  <w:pPr>
                    <w:spacing w:before="0" w:after="0" w:line="340" w:lineRule="exact"/>
                    <w:ind w:right="-91"/>
                    <w:jc w:val="left"/>
                    <w:rPr>
                      <w:rFonts w:ascii="Times New Roman" w:hAnsi="Times New Roman" w:cs="Times New Roman" w:eastAsia="Times New Roman"/>
                      <w:sz w:val="34"/>
                      <w:szCs w:val="34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34"/>
                      <w:szCs w:val="34"/>
                      <w:color w:val="5B5B5B"/>
                      <w:spacing w:val="6"/>
                      <w:w w:val="58"/>
                      <w:i/>
                    </w:rPr>
                    <w:t>r</w:t>
                  </w:r>
                  <w:r>
                    <w:rPr>
                      <w:rFonts w:ascii="Times New Roman" w:hAnsi="Times New Roman" w:cs="Times New Roman" w:eastAsia="Times New Roman"/>
                      <w:sz w:val="34"/>
                      <w:szCs w:val="34"/>
                      <w:color w:val="363636"/>
                      <w:spacing w:val="11"/>
                      <w:w w:val="46"/>
                      <w:i/>
                    </w:rPr>
                    <w:t>ü</w:t>
                  </w:r>
                  <w:r>
                    <w:rPr>
                      <w:rFonts w:ascii="Times New Roman" w:hAnsi="Times New Roman" w:cs="Times New Roman" w:eastAsia="Times New Roman"/>
                      <w:sz w:val="34"/>
                      <w:szCs w:val="34"/>
                      <w:color w:val="AAAAAC"/>
                      <w:spacing w:val="-72"/>
                      <w:w w:val="44"/>
                    </w:rPr>
                    <w:t>·</w:t>
                  </w:r>
                  <w:r>
                    <w:rPr>
                      <w:rFonts w:ascii="Times New Roman" w:hAnsi="Times New Roman" w:cs="Times New Roman" w:eastAsia="Times New Roman"/>
                      <w:sz w:val="34"/>
                      <w:szCs w:val="34"/>
                      <w:color w:val="9A9A9A"/>
                      <w:spacing w:val="-32"/>
                      <w:w w:val="59"/>
                    </w:rPr>
                    <w:t>\</w:t>
                  </w:r>
                  <w:r>
                    <w:rPr>
                      <w:rFonts w:ascii="Times New Roman" w:hAnsi="Times New Roman" w:cs="Times New Roman" w:eastAsia="Times New Roman"/>
                      <w:sz w:val="34"/>
                      <w:szCs w:val="34"/>
                      <w:color w:val="5B5B5B"/>
                      <w:spacing w:val="0"/>
                      <w:w w:val="41"/>
                    </w:rPr>
                    <w:t>'-'-</w:t>
                  </w:r>
                  <w:r>
                    <w:rPr>
                      <w:rFonts w:ascii="Times New Roman" w:hAnsi="Times New Roman" w:cs="Times New Roman" w:eastAsia="Times New Roman"/>
                      <w:sz w:val="34"/>
                      <w:szCs w:val="34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8"/>
          <w:szCs w:val="18"/>
          <w:color w:val="484848"/>
          <w:spacing w:val="0"/>
          <w:w w:val="100"/>
          <w:position w:val="-6"/>
        </w:rPr>
        <w:t>F</w:t>
      </w:r>
      <w:r>
        <w:rPr>
          <w:rFonts w:ascii="Arial" w:hAnsi="Arial" w:cs="Arial" w:eastAsia="Arial"/>
          <w:sz w:val="18"/>
          <w:szCs w:val="18"/>
          <w:color w:val="484848"/>
          <w:spacing w:val="0"/>
          <w:w w:val="100"/>
          <w:position w:val="-6"/>
        </w:rPr>
        <w:tab/>
      </w:r>
      <w:r>
        <w:rPr>
          <w:rFonts w:ascii="Arial" w:hAnsi="Arial" w:cs="Arial" w:eastAsia="Arial"/>
          <w:sz w:val="18"/>
          <w:szCs w:val="18"/>
          <w:color w:val="484848"/>
          <w:spacing w:val="0"/>
          <w:w w:val="100"/>
          <w:position w:val="-6"/>
        </w:rPr>
      </w:r>
      <w:r>
        <w:rPr>
          <w:rFonts w:ascii="Arial" w:hAnsi="Arial" w:cs="Arial" w:eastAsia="Arial"/>
          <w:sz w:val="10"/>
          <w:szCs w:val="10"/>
          <w:color w:val="363636"/>
          <w:spacing w:val="0"/>
          <w:w w:val="36"/>
          <w:position w:val="-1"/>
        </w:rPr>
        <w:t>1</w:t>
      </w:r>
      <w:r>
        <w:rPr>
          <w:rFonts w:ascii="Arial" w:hAnsi="Arial" w:cs="Arial" w:eastAsia="Arial"/>
          <w:sz w:val="10"/>
          <w:szCs w:val="10"/>
          <w:color w:val="363636"/>
          <w:spacing w:val="0"/>
          <w:w w:val="36"/>
          <w:position w:val="-1"/>
        </w:rPr>
        <w:t>    </w:t>
      </w:r>
      <w:r>
        <w:rPr>
          <w:rFonts w:ascii="Arial" w:hAnsi="Arial" w:cs="Arial" w:eastAsia="Arial"/>
          <w:sz w:val="10"/>
          <w:szCs w:val="10"/>
          <w:color w:val="363636"/>
          <w:spacing w:val="3"/>
          <w:w w:val="36"/>
          <w:position w:val="-1"/>
        </w:rPr>
        <w:t> </w:t>
      </w:r>
      <w:r>
        <w:rPr>
          <w:rFonts w:ascii="Arial" w:hAnsi="Arial" w:cs="Arial" w:eastAsia="Arial"/>
          <w:sz w:val="10"/>
          <w:szCs w:val="10"/>
          <w:color w:val="4F5293"/>
          <w:spacing w:val="-20"/>
          <w:w w:val="200"/>
          <w:position w:val="-1"/>
        </w:rPr>
        <w:t>.</w:t>
      </w:r>
      <w:r>
        <w:rPr>
          <w:rFonts w:ascii="Arial" w:hAnsi="Arial" w:cs="Arial" w:eastAsia="Arial"/>
          <w:sz w:val="10"/>
          <w:szCs w:val="10"/>
          <w:color w:val="5B5B5B"/>
          <w:spacing w:val="0"/>
          <w:w w:val="200"/>
          <w:position w:val="-1"/>
        </w:rPr>
        <w:t>..</w:t>
      </w:r>
      <w:r>
        <w:rPr>
          <w:rFonts w:ascii="Arial" w:hAnsi="Arial" w:cs="Arial" w:eastAsia="Arial"/>
          <w:sz w:val="10"/>
          <w:szCs w:val="10"/>
          <w:color w:val="5B5B5B"/>
          <w:spacing w:val="-55"/>
          <w:w w:val="200"/>
          <w:position w:val="-1"/>
        </w:rPr>
        <w:t> </w:t>
      </w:r>
      <w:r>
        <w:rPr>
          <w:rFonts w:ascii="Arial" w:hAnsi="Arial" w:cs="Arial" w:eastAsia="Arial"/>
          <w:sz w:val="10"/>
          <w:szCs w:val="10"/>
          <w:color w:val="5B5B5B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10"/>
          <w:szCs w:val="10"/>
          <w:color w:val="5B5B5B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23"/>
          <w:szCs w:val="23"/>
          <w:color w:val="484848"/>
          <w:spacing w:val="0"/>
          <w:w w:val="86"/>
          <w:position w:val="-1"/>
        </w:rPr>
        <w:t>.':'-01</w:t>
      </w:r>
      <w:r>
        <w:rPr>
          <w:rFonts w:ascii="Times New Roman" w:hAnsi="Times New Roman" w:cs="Times New Roman" w:eastAsia="Times New Roman"/>
          <w:sz w:val="23"/>
          <w:szCs w:val="23"/>
          <w:color w:val="484848"/>
          <w:spacing w:val="-12"/>
          <w:w w:val="87"/>
          <w:position w:val="-1"/>
        </w:rPr>
        <w:t>'</w:t>
      </w:r>
      <w:r>
        <w:rPr>
          <w:rFonts w:ascii="Times New Roman" w:hAnsi="Times New Roman" w:cs="Times New Roman" w:eastAsia="Times New Roman"/>
          <w:sz w:val="23"/>
          <w:szCs w:val="23"/>
          <w:color w:val="AAAAAC"/>
          <w:spacing w:val="0"/>
          <w:w w:val="140"/>
          <w:position w:val="-1"/>
        </w:rPr>
        <w:t>·</w:t>
      </w:r>
      <w:r>
        <w:rPr>
          <w:rFonts w:ascii="Times New Roman" w:hAnsi="Times New Roman" w:cs="Times New Roman" w:eastAsia="Times New Roman"/>
          <w:sz w:val="23"/>
          <w:szCs w:val="23"/>
          <w:color w:val="AAAAAC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3"/>
          <w:szCs w:val="23"/>
          <w:color w:val="AAAAAC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6"/>
          <w:szCs w:val="16"/>
          <w:color w:val="484848"/>
          <w:spacing w:val="0"/>
          <w:w w:val="84"/>
          <w:i/>
          <w:position w:val="-1"/>
        </w:rPr>
        <w:t>.</w:t>
      </w:r>
      <w:r>
        <w:rPr>
          <w:rFonts w:ascii="Times New Roman" w:hAnsi="Times New Roman" w:cs="Times New Roman" w:eastAsia="Times New Roman"/>
          <w:sz w:val="16"/>
          <w:szCs w:val="16"/>
          <w:color w:val="484848"/>
          <w:spacing w:val="0"/>
          <w:w w:val="84"/>
          <w:i/>
          <w:position w:val="-1"/>
        </w:rPr>
        <w:t>V</w:t>
      </w:r>
      <w:r>
        <w:rPr>
          <w:rFonts w:ascii="Times New Roman" w:hAnsi="Times New Roman" w:cs="Times New Roman" w:eastAsia="Times New Roman"/>
          <w:sz w:val="16"/>
          <w:szCs w:val="16"/>
          <w:color w:val="484848"/>
          <w:spacing w:val="2"/>
          <w:w w:val="84"/>
          <w:i/>
          <w:position w:val="-1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AAAAAC"/>
          <w:spacing w:val="0"/>
          <w:w w:val="275"/>
          <w:position w:val="-1"/>
        </w:rPr>
        <w:t>.</w:t>
      </w:r>
      <w:r>
        <w:rPr>
          <w:rFonts w:ascii="Times New Roman" w:hAnsi="Times New Roman" w:cs="Times New Roman" w:eastAsia="Times New Roman"/>
          <w:sz w:val="16"/>
          <w:szCs w:val="16"/>
          <w:color w:val="000000"/>
          <w:spacing w:val="0"/>
          <w:w w:val="100"/>
          <w:position w:val="0"/>
        </w:rPr>
      </w:r>
    </w:p>
    <w:p>
      <w:pPr>
        <w:spacing w:before="0" w:after="0" w:line="119" w:lineRule="exact"/>
        <w:ind w:left="4831" w:right="-20"/>
        <w:jc w:val="left"/>
        <w:tabs>
          <w:tab w:pos="8320" w:val="left"/>
          <w:tab w:pos="8780" w:val="left"/>
          <w:tab w:pos="11160" w:val="left"/>
        </w:tabs>
        <w:rPr>
          <w:rFonts w:ascii="Times New Roman" w:hAnsi="Times New Roman" w:cs="Times New Roman" w:eastAsia="Times New Roman"/>
          <w:sz w:val="25"/>
          <w:szCs w:val="25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-12"/>
        </w:rPr>
        <w:t>İtf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-12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7"/>
          <w:w w:val="100"/>
          <w:position w:val="-1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-12"/>
        </w:rPr>
        <w:t>Çvş.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-30"/>
          <w:w w:val="100"/>
          <w:position w:val="-1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-12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-12"/>
        </w:rPr>
      </w:r>
      <w:r>
        <w:rPr>
          <w:rFonts w:ascii="Times New Roman" w:hAnsi="Times New Roman" w:cs="Times New Roman" w:eastAsia="Times New Roman"/>
          <w:sz w:val="17"/>
          <w:szCs w:val="17"/>
          <w:color w:val="1F2885"/>
          <w:spacing w:val="0"/>
          <w:w w:val="600"/>
          <w:position w:val="-4"/>
        </w:rPr>
        <w:t>7</w:t>
      </w:r>
      <w:r>
        <w:rPr>
          <w:rFonts w:ascii="Times New Roman" w:hAnsi="Times New Roman" w:cs="Times New Roman" w:eastAsia="Times New Roman"/>
          <w:sz w:val="17"/>
          <w:szCs w:val="17"/>
          <w:color w:val="1F2885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1F2885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96"/>
          <w:position w:val="-4"/>
        </w:rPr>
        <w:t>u:anal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-30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6E7070"/>
          <w:spacing w:val="-12"/>
          <w:w w:val="147"/>
          <w:position w:val="-4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6E7070"/>
          <w:spacing w:val="0"/>
          <w:w w:val="147"/>
          <w:position w:val="-4"/>
        </w:rPr>
        <w:t>{</w:t>
      </w:r>
      <w:r>
        <w:rPr>
          <w:rFonts w:ascii="Times New Roman" w:hAnsi="Times New Roman" w:cs="Times New Roman" w:eastAsia="Times New Roman"/>
          <w:sz w:val="17"/>
          <w:szCs w:val="17"/>
          <w:color w:val="6E7070"/>
          <w:spacing w:val="-30"/>
          <w:w w:val="147"/>
          <w:position w:val="-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B5B5B"/>
          <w:spacing w:val="0"/>
          <w:w w:val="102"/>
          <w:position w:val="-4"/>
        </w:rPr>
        <w:t>\!Pe</w:t>
      </w:r>
      <w:r>
        <w:rPr>
          <w:rFonts w:ascii="Times New Roman" w:hAnsi="Times New Roman" w:cs="Times New Roman" w:eastAsia="Times New Roman"/>
          <w:sz w:val="17"/>
          <w:szCs w:val="17"/>
          <w:color w:val="5B5B5B"/>
          <w:spacing w:val="-56"/>
          <w:w w:val="103"/>
          <w:position w:val="-4"/>
        </w:rPr>
        <w:t>_</w:t>
      </w:r>
      <w:r>
        <w:rPr>
          <w:rFonts w:ascii="Arial" w:hAnsi="Arial" w:cs="Arial" w:eastAsia="Arial"/>
          <w:sz w:val="18"/>
          <w:szCs w:val="18"/>
          <w:color w:val="484848"/>
          <w:spacing w:val="6"/>
          <w:w w:val="89"/>
          <w:position w:val="-4"/>
        </w:rPr>
        <w:t>M</w:t>
      </w:r>
      <w:r>
        <w:rPr>
          <w:rFonts w:ascii="Arial" w:hAnsi="Arial" w:cs="Arial" w:eastAsia="Arial"/>
          <w:sz w:val="18"/>
          <w:szCs w:val="18"/>
          <w:color w:val="6E7070"/>
          <w:spacing w:val="0"/>
          <w:w w:val="131"/>
          <w:position w:val="-4"/>
        </w:rPr>
        <w:t>.</w:t>
      </w:r>
      <w:r>
        <w:rPr>
          <w:rFonts w:ascii="Arial" w:hAnsi="Arial" w:cs="Arial" w:eastAsia="Arial"/>
          <w:sz w:val="18"/>
          <w:szCs w:val="18"/>
          <w:color w:val="6E7070"/>
          <w:spacing w:val="0"/>
          <w:w w:val="100"/>
          <w:position w:val="-4"/>
        </w:rPr>
        <w:tab/>
      </w:r>
      <w:r>
        <w:rPr>
          <w:rFonts w:ascii="Arial" w:hAnsi="Arial" w:cs="Arial" w:eastAsia="Arial"/>
          <w:sz w:val="18"/>
          <w:szCs w:val="18"/>
          <w:color w:val="6E7070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25"/>
          <w:szCs w:val="25"/>
          <w:color w:val="9A9A9A"/>
          <w:spacing w:val="0"/>
          <w:w w:val="100"/>
          <w:position w:val="-4"/>
        </w:rPr>
        <w:t>ij</w:t>
      </w:r>
      <w:r>
        <w:rPr>
          <w:rFonts w:ascii="Times New Roman" w:hAnsi="Times New Roman" w:cs="Times New Roman" w:eastAsia="Times New Roman"/>
          <w:sz w:val="25"/>
          <w:szCs w:val="25"/>
          <w:color w:val="000000"/>
          <w:spacing w:val="0"/>
          <w:w w:val="100"/>
          <w:position w:val="0"/>
        </w:rPr>
      </w:r>
    </w:p>
    <w:p>
      <w:pPr>
        <w:spacing w:before="0" w:after="0" w:line="195" w:lineRule="exact"/>
        <w:ind w:right="257"/>
        <w:jc w:val="right"/>
        <w:tabs>
          <w:tab w:pos="1120" w:val="left"/>
        </w:tabs>
        <w:rPr>
          <w:rFonts w:ascii="Arial" w:hAnsi="Arial" w:cs="Arial" w:eastAsia="Arial"/>
          <w:sz w:val="27"/>
          <w:szCs w:val="27"/>
        </w:rPr>
      </w:pPr>
      <w:rPr/>
      <w:r>
        <w:rPr>
          <w:rFonts w:ascii="Arial" w:hAnsi="Arial" w:cs="Arial" w:eastAsia="Arial"/>
          <w:sz w:val="21"/>
          <w:szCs w:val="21"/>
          <w:color w:val="363636"/>
          <w:spacing w:val="0"/>
          <w:w w:val="100"/>
          <w:position w:val="-6"/>
        </w:rPr>
        <w:t>""</w:t>
      </w:r>
      <w:r>
        <w:rPr>
          <w:rFonts w:ascii="Arial" w:hAnsi="Arial" w:cs="Arial" w:eastAsia="Arial"/>
          <w:sz w:val="21"/>
          <w:szCs w:val="21"/>
          <w:color w:val="363636"/>
          <w:spacing w:val="24"/>
          <w:w w:val="100"/>
          <w:position w:val="-6"/>
        </w:rPr>
        <w:t> </w:t>
      </w:r>
      <w:r>
        <w:rPr>
          <w:rFonts w:ascii="Arial" w:hAnsi="Arial" w:cs="Arial" w:eastAsia="Arial"/>
          <w:sz w:val="21"/>
          <w:szCs w:val="21"/>
          <w:color w:val="363636"/>
          <w:spacing w:val="0"/>
          <w:w w:val="78"/>
          <w:position w:val="-6"/>
        </w:rPr>
        <w:t>...</w:t>
      </w:r>
      <w:r>
        <w:rPr>
          <w:rFonts w:ascii="Arial" w:hAnsi="Arial" w:cs="Arial" w:eastAsia="Arial"/>
          <w:sz w:val="21"/>
          <w:szCs w:val="21"/>
          <w:color w:val="363636"/>
          <w:spacing w:val="0"/>
          <w:w w:val="100"/>
          <w:position w:val="-6"/>
        </w:rPr>
        <w:tab/>
      </w:r>
      <w:r>
        <w:rPr>
          <w:rFonts w:ascii="Arial" w:hAnsi="Arial" w:cs="Arial" w:eastAsia="Arial"/>
          <w:sz w:val="21"/>
          <w:szCs w:val="21"/>
          <w:color w:val="363636"/>
          <w:spacing w:val="0"/>
          <w:w w:val="100"/>
          <w:position w:val="-6"/>
        </w:rPr>
      </w:r>
      <w:r>
        <w:rPr>
          <w:rFonts w:ascii="Arial" w:hAnsi="Arial" w:cs="Arial" w:eastAsia="Arial"/>
          <w:sz w:val="21"/>
          <w:szCs w:val="21"/>
          <w:color w:val="6E7070"/>
          <w:spacing w:val="0"/>
          <w:w w:val="100"/>
          <w:i/>
          <w:position w:val="-6"/>
        </w:rPr>
        <w:t>1</w:t>
      </w:r>
      <w:r>
        <w:rPr>
          <w:rFonts w:ascii="Arial" w:hAnsi="Arial" w:cs="Arial" w:eastAsia="Arial"/>
          <w:sz w:val="21"/>
          <w:szCs w:val="21"/>
          <w:color w:val="6E7070"/>
          <w:spacing w:val="-14"/>
          <w:w w:val="100"/>
          <w:i/>
          <w:position w:val="-6"/>
        </w:rPr>
        <w:t> </w:t>
      </w:r>
      <w:r>
        <w:rPr>
          <w:rFonts w:ascii="Times New Roman" w:hAnsi="Times New Roman" w:cs="Times New Roman" w:eastAsia="Times New Roman"/>
          <w:sz w:val="10"/>
          <w:szCs w:val="10"/>
          <w:color w:val="484848"/>
          <w:spacing w:val="0"/>
          <w:w w:val="100"/>
          <w:position w:val="-6"/>
        </w:rPr>
        <w:t>0./</w:t>
      </w:r>
      <w:r>
        <w:rPr>
          <w:rFonts w:ascii="Times New Roman" w:hAnsi="Times New Roman" w:cs="Times New Roman" w:eastAsia="Times New Roman"/>
          <w:sz w:val="10"/>
          <w:szCs w:val="10"/>
          <w:color w:val="484848"/>
          <w:spacing w:val="0"/>
          <w:w w:val="100"/>
          <w:position w:val="-6"/>
        </w:rPr>
        <w:t>   </w:t>
      </w:r>
      <w:r>
        <w:rPr>
          <w:rFonts w:ascii="Times New Roman" w:hAnsi="Times New Roman" w:cs="Times New Roman" w:eastAsia="Times New Roman"/>
          <w:sz w:val="10"/>
          <w:szCs w:val="10"/>
          <w:color w:val="484848"/>
          <w:spacing w:val="14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0"/>
          <w:szCs w:val="10"/>
          <w:color w:val="484848"/>
          <w:spacing w:val="0"/>
          <w:w w:val="181"/>
          <w:position w:val="-6"/>
        </w:rPr>
        <w:t>.,,</w:t>
      </w:r>
      <w:r>
        <w:rPr>
          <w:rFonts w:ascii="Times New Roman" w:hAnsi="Times New Roman" w:cs="Times New Roman" w:eastAsia="Times New Roman"/>
          <w:sz w:val="10"/>
          <w:szCs w:val="10"/>
          <w:color w:val="484848"/>
          <w:spacing w:val="14"/>
          <w:w w:val="181"/>
          <w:position w:val="-6"/>
        </w:rPr>
        <w:t> </w:t>
      </w:r>
      <w:r>
        <w:rPr>
          <w:rFonts w:ascii="Arial" w:hAnsi="Arial" w:cs="Arial" w:eastAsia="Arial"/>
          <w:sz w:val="27"/>
          <w:szCs w:val="27"/>
          <w:color w:val="9A9A9A"/>
          <w:spacing w:val="0"/>
          <w:w w:val="50"/>
          <w:i/>
          <w:position w:val="-6"/>
        </w:rPr>
        <w:t>r.</w:t>
      </w:r>
      <w:r>
        <w:rPr>
          <w:rFonts w:ascii="Arial" w:hAnsi="Arial" w:cs="Arial" w:eastAsia="Arial"/>
          <w:sz w:val="27"/>
          <w:szCs w:val="27"/>
          <w:color w:val="000000"/>
          <w:spacing w:val="0"/>
          <w:w w:val="100"/>
          <w:position w:val="0"/>
        </w:rPr>
      </w:r>
    </w:p>
    <w:p>
      <w:pPr>
        <w:jc w:val="right"/>
        <w:spacing w:after="0"/>
        <w:sectPr>
          <w:type w:val="continuous"/>
          <w:pgSz w:w="11920" w:h="16840"/>
          <w:pgMar w:top="300" w:bottom="280" w:left="300" w:right="80"/>
        </w:sectPr>
      </w:pPr>
      <w:rPr/>
    </w:p>
    <w:p>
      <w:pPr>
        <w:spacing w:before="7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86" w:lineRule="atLeast"/>
        <w:ind w:right="-20"/>
        <w:jc w:val="right"/>
        <w:tabs>
          <w:tab w:pos="1020" w:val="left"/>
        </w:tabs>
        <w:rPr>
          <w:rFonts w:ascii="Times New Roman" w:hAnsi="Times New Roman" w:cs="Times New Roman" w:eastAsia="Times New Roman"/>
          <w:sz w:val="14"/>
          <w:szCs w:val="14"/>
        </w:rPr>
      </w:pPr>
      <w:rPr/>
      <w:r>
        <w:rPr>
          <w:rFonts w:ascii="Arial" w:hAnsi="Arial" w:cs="Arial" w:eastAsia="Arial"/>
          <w:sz w:val="13"/>
          <w:szCs w:val="13"/>
          <w:color w:val="363636"/>
          <w:spacing w:val="0"/>
          <w:w w:val="54"/>
          <w:b/>
          <w:bCs/>
        </w:rPr>
        <w:t>..,to</w:t>
      </w:r>
      <w:r>
        <w:rPr>
          <w:rFonts w:ascii="Arial" w:hAnsi="Arial" w:cs="Arial" w:eastAsia="Arial"/>
          <w:sz w:val="13"/>
          <w:szCs w:val="13"/>
          <w:color w:val="363636"/>
          <w:spacing w:val="0"/>
          <w:w w:val="54"/>
          <w:b/>
          <w:bCs/>
        </w:rPr>
        <w:t>       </w:t>
      </w:r>
      <w:r>
        <w:rPr>
          <w:rFonts w:ascii="Arial" w:hAnsi="Arial" w:cs="Arial" w:eastAsia="Arial"/>
          <w:sz w:val="13"/>
          <w:szCs w:val="13"/>
          <w:color w:val="363636"/>
          <w:spacing w:val="12"/>
          <w:w w:val="54"/>
          <w:b/>
          <w:bCs/>
        </w:rPr>
        <w:t> </w:t>
      </w:r>
      <w:r>
        <w:rPr>
          <w:rFonts w:ascii="Times New Roman" w:hAnsi="Times New Roman" w:cs="Times New Roman" w:eastAsia="Times New Roman"/>
          <w:sz w:val="12"/>
          <w:szCs w:val="12"/>
          <w:color w:val="6E7070"/>
          <w:spacing w:val="0"/>
          <w:w w:val="100"/>
          <w:b/>
          <w:bCs/>
          <w:i/>
        </w:rPr>
        <w:t>.1</w:t>
      </w:r>
      <w:r>
        <w:rPr>
          <w:rFonts w:ascii="Times New Roman" w:hAnsi="Times New Roman" w:cs="Times New Roman" w:eastAsia="Times New Roman"/>
          <w:sz w:val="12"/>
          <w:szCs w:val="12"/>
          <w:color w:val="6E7070"/>
          <w:spacing w:val="0"/>
          <w:w w:val="100"/>
          <w:b/>
          <w:bCs/>
          <w:i/>
        </w:rPr>
        <w:t>     </w:t>
      </w:r>
      <w:r>
        <w:rPr>
          <w:rFonts w:ascii="Times New Roman" w:hAnsi="Times New Roman" w:cs="Times New Roman" w:eastAsia="Times New Roman"/>
          <w:sz w:val="12"/>
          <w:szCs w:val="12"/>
          <w:color w:val="6E7070"/>
          <w:spacing w:val="14"/>
          <w:w w:val="100"/>
          <w:b/>
          <w:bCs/>
          <w:i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color w:val="5B5B5B"/>
          <w:spacing w:val="0"/>
          <w:w w:val="100"/>
          <w:b/>
          <w:bCs/>
          <w:i/>
        </w:rPr>
        <w:t>·</w:t>
      </w:r>
      <w:r>
        <w:rPr>
          <w:rFonts w:ascii="Times New Roman" w:hAnsi="Times New Roman" w:cs="Times New Roman" w:eastAsia="Times New Roman"/>
          <w:sz w:val="14"/>
          <w:szCs w:val="14"/>
          <w:color w:val="5B5B5B"/>
          <w:spacing w:val="-3"/>
          <w:w w:val="100"/>
          <w:b/>
          <w:bCs/>
          <w:i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color w:val="AAAAAC"/>
          <w:spacing w:val="0"/>
          <w:w w:val="147"/>
          <w:b/>
          <w:bCs/>
          <w:i/>
        </w:rPr>
        <w:t>·</w:t>
      </w:r>
      <w:r>
        <w:rPr>
          <w:rFonts w:ascii="Times New Roman" w:hAnsi="Times New Roman" w:cs="Times New Roman" w:eastAsia="Times New Roman"/>
          <w:sz w:val="14"/>
          <w:szCs w:val="14"/>
          <w:color w:val="AAAAAC"/>
          <w:spacing w:val="2"/>
          <w:w w:val="147"/>
          <w:b/>
          <w:bCs/>
          <w:i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color w:val="6E7070"/>
          <w:spacing w:val="0"/>
          <w:w w:val="147"/>
          <w:b/>
          <w:bCs/>
          <w:i/>
        </w:rPr>
        <w:t>1</w:t>
        <w:tab/>
      </w:r>
      <w:r>
        <w:rPr>
          <w:rFonts w:ascii="Times New Roman" w:hAnsi="Times New Roman" w:cs="Times New Roman" w:eastAsia="Times New Roman"/>
          <w:sz w:val="14"/>
          <w:szCs w:val="14"/>
          <w:color w:val="6E7070"/>
          <w:spacing w:val="0"/>
          <w:w w:val="147"/>
          <w:b/>
          <w:bCs/>
          <w:i/>
        </w:rPr>
      </w:r>
      <w:r>
        <w:rPr>
          <w:rFonts w:ascii="Times New Roman" w:hAnsi="Times New Roman" w:cs="Times New Roman" w:eastAsia="Times New Roman"/>
          <w:sz w:val="14"/>
          <w:szCs w:val="14"/>
          <w:color w:val="484848"/>
          <w:spacing w:val="0"/>
          <w:w w:val="122"/>
          <w:i/>
        </w:rPr>
        <w:t>\</w:t>
      </w:r>
      <w:r>
        <w:rPr>
          <w:rFonts w:ascii="Times New Roman" w:hAnsi="Times New Roman" w:cs="Times New Roman" w:eastAsia="Times New Roman"/>
          <w:sz w:val="14"/>
          <w:szCs w:val="14"/>
          <w:color w:val="484848"/>
          <w:spacing w:val="-14"/>
          <w:w w:val="123"/>
          <w:i/>
        </w:rPr>
        <w:t>,</w:t>
      </w:r>
      <w:r>
        <w:rPr>
          <w:rFonts w:ascii="Times New Roman" w:hAnsi="Times New Roman" w:cs="Times New Roman" w:eastAsia="Times New Roman"/>
          <w:sz w:val="14"/>
          <w:szCs w:val="14"/>
          <w:color w:val="5B5B5B"/>
          <w:spacing w:val="0"/>
          <w:w w:val="62"/>
          <w:i/>
        </w:rPr>
        <w:t>.</w:t>
      </w:r>
      <w:r>
        <w:rPr>
          <w:rFonts w:ascii="Times New Roman" w:hAnsi="Times New Roman" w:cs="Times New Roman" w:eastAsia="Times New Roman"/>
          <w:sz w:val="14"/>
          <w:szCs w:val="14"/>
          <w:color w:val="5B5B5B"/>
          <w:spacing w:val="-18"/>
          <w:w w:val="62"/>
          <w:i/>
        </w:rPr>
        <w:t>.</w:t>
      </w:r>
      <w:r>
        <w:rPr>
          <w:rFonts w:ascii="Arial" w:hAnsi="Arial" w:cs="Arial" w:eastAsia="Arial"/>
          <w:sz w:val="12"/>
          <w:szCs w:val="12"/>
          <w:color w:val="484848"/>
          <w:spacing w:val="-49"/>
          <w:w w:val="119"/>
          <w:i/>
        </w:rPr>
        <w:t>1</w:t>
      </w:r>
      <w:r>
        <w:rPr>
          <w:rFonts w:ascii="Times New Roman" w:hAnsi="Times New Roman" w:cs="Times New Roman" w:eastAsia="Times New Roman"/>
          <w:sz w:val="14"/>
          <w:szCs w:val="14"/>
          <w:color w:val="5B5B5B"/>
          <w:spacing w:val="0"/>
          <w:w w:val="62"/>
          <w:i/>
        </w:rPr>
        <w:t>.</w:t>
      </w:r>
      <w:r>
        <w:rPr>
          <w:rFonts w:ascii="Times New Roman" w:hAnsi="Times New Roman" w:cs="Times New Roman" w:eastAsia="Times New Roman"/>
          <w:sz w:val="14"/>
          <w:szCs w:val="14"/>
          <w:color w:val="000000"/>
          <w:spacing w:val="0"/>
          <w:w w:val="100"/>
        </w:rPr>
      </w:r>
    </w:p>
    <w:p>
      <w:pPr>
        <w:spacing w:before="0" w:after="0" w:line="41" w:lineRule="exact"/>
        <w:ind w:right="-20"/>
        <w:jc w:val="left"/>
        <w:rPr>
          <w:rFonts w:ascii="Times New Roman" w:hAnsi="Times New Roman" w:cs="Times New Roman" w:eastAsia="Times New Roman"/>
          <w:sz w:val="32"/>
          <w:szCs w:val="32"/>
        </w:rPr>
      </w:pPr>
      <w:rPr/>
      <w:r>
        <w:rPr/>
        <w:br w:type="column"/>
      </w:r>
      <w:r>
        <w:rPr>
          <w:rFonts w:ascii="Arial" w:hAnsi="Arial" w:cs="Arial" w:eastAsia="Arial"/>
          <w:sz w:val="12"/>
          <w:szCs w:val="12"/>
          <w:color w:val="484848"/>
          <w:spacing w:val="0"/>
          <w:w w:val="137"/>
          <w:position w:val="-22"/>
        </w:rPr>
        <w:t>·-</w:t>
      </w:r>
      <w:r>
        <w:rPr>
          <w:rFonts w:ascii="Arial" w:hAnsi="Arial" w:cs="Arial" w:eastAsia="Arial"/>
          <w:sz w:val="12"/>
          <w:szCs w:val="12"/>
          <w:color w:val="484848"/>
          <w:spacing w:val="-3"/>
          <w:w w:val="137"/>
          <w:position w:val="-22"/>
        </w:rPr>
        <w:t> </w:t>
      </w:r>
      <w:r>
        <w:rPr>
          <w:rFonts w:ascii="Times New Roman" w:hAnsi="Times New Roman" w:cs="Times New Roman" w:eastAsia="Times New Roman"/>
          <w:sz w:val="32"/>
          <w:szCs w:val="32"/>
          <w:color w:val="9A9A9A"/>
          <w:spacing w:val="0"/>
          <w:w w:val="54"/>
          <w:b/>
          <w:bCs/>
          <w:i/>
          <w:position w:val="-22"/>
        </w:rPr>
        <w:t>J</w:t>
      </w:r>
      <w:r>
        <w:rPr>
          <w:rFonts w:ascii="Times New Roman" w:hAnsi="Times New Roman" w:cs="Times New Roman" w:eastAsia="Times New Roman"/>
          <w:sz w:val="32"/>
          <w:szCs w:val="32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300" w:bottom="280" w:left="300" w:right="80"/>
          <w:cols w:num="2" w:equalWidth="0">
            <w:col w:w="10702" w:space="214"/>
            <w:col w:w="624"/>
          </w:cols>
        </w:sectPr>
      </w:pPr>
      <w:rPr/>
    </w:p>
    <w:p>
      <w:pPr>
        <w:spacing w:before="0" w:after="0" w:line="124" w:lineRule="atLeast"/>
        <w:ind w:right="236"/>
        <w:jc w:val="right"/>
        <w:tabs>
          <w:tab w:pos="360" w:val="left"/>
          <w:tab w:pos="680" w:val="left"/>
          <w:tab w:pos="1220" w:val="left"/>
        </w:tabs>
        <w:rPr>
          <w:rFonts w:ascii="Arial" w:hAnsi="Arial" w:cs="Arial" w:eastAsia="Arial"/>
          <w:sz w:val="12"/>
          <w:szCs w:val="12"/>
        </w:rPr>
      </w:pPr>
      <w:rPr/>
      <w:r>
        <w:rPr>
          <w:rFonts w:ascii="Times New Roman" w:hAnsi="Times New Roman" w:cs="Times New Roman" w:eastAsia="Times New Roman"/>
          <w:sz w:val="12"/>
          <w:szCs w:val="12"/>
          <w:color w:val="484848"/>
          <w:spacing w:val="0"/>
          <w:w w:val="100"/>
        </w:rPr>
        <w:t>t•'</w:t>
      </w:r>
      <w:r>
        <w:rPr>
          <w:rFonts w:ascii="Times New Roman" w:hAnsi="Times New Roman" w:cs="Times New Roman" w:eastAsia="Times New Roman"/>
          <w:sz w:val="12"/>
          <w:szCs w:val="12"/>
          <w:color w:val="484848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2"/>
          <w:szCs w:val="12"/>
          <w:color w:val="48484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2"/>
          <w:szCs w:val="12"/>
          <w:color w:val="484848"/>
          <w:spacing w:val="0"/>
          <w:w w:val="100"/>
        </w:rPr>
      </w:r>
      <w:r>
        <w:rPr>
          <w:rFonts w:ascii="Times New Roman" w:hAnsi="Times New Roman" w:cs="Times New Roman" w:eastAsia="Times New Roman"/>
          <w:sz w:val="12"/>
          <w:szCs w:val="12"/>
          <w:color w:val="85898A"/>
          <w:spacing w:val="0"/>
          <w:w w:val="183"/>
        </w:rPr>
        <w:t>.</w:t>
      </w:r>
      <w:r>
        <w:rPr>
          <w:rFonts w:ascii="Times New Roman" w:hAnsi="Times New Roman" w:cs="Times New Roman" w:eastAsia="Times New Roman"/>
          <w:sz w:val="12"/>
          <w:szCs w:val="12"/>
          <w:color w:val="85898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2"/>
          <w:szCs w:val="12"/>
          <w:color w:val="85898A"/>
          <w:spacing w:val="0"/>
          <w:w w:val="100"/>
        </w:rPr>
      </w:r>
      <w:r>
        <w:rPr>
          <w:rFonts w:ascii="Arial" w:hAnsi="Arial" w:cs="Arial" w:eastAsia="Arial"/>
          <w:sz w:val="12"/>
          <w:szCs w:val="12"/>
          <w:color w:val="AAAAAC"/>
          <w:spacing w:val="0"/>
          <w:w w:val="179"/>
          <w:i/>
        </w:rPr>
        <w:t>'</w:t>
      </w:r>
      <w:r>
        <w:rPr>
          <w:rFonts w:ascii="Arial" w:hAnsi="Arial" w:cs="Arial" w:eastAsia="Arial"/>
          <w:sz w:val="12"/>
          <w:szCs w:val="12"/>
          <w:color w:val="AAAAAC"/>
          <w:spacing w:val="0"/>
          <w:w w:val="100"/>
          <w:i/>
        </w:rPr>
        <w:tab/>
      </w:r>
      <w:r>
        <w:rPr>
          <w:rFonts w:ascii="Arial" w:hAnsi="Arial" w:cs="Arial" w:eastAsia="Arial"/>
          <w:sz w:val="12"/>
          <w:szCs w:val="12"/>
          <w:color w:val="AAAAAC"/>
          <w:spacing w:val="0"/>
          <w:w w:val="100"/>
          <w:i/>
        </w:rPr>
      </w:r>
      <w:r>
        <w:rPr>
          <w:rFonts w:ascii="Arial" w:hAnsi="Arial" w:cs="Arial" w:eastAsia="Arial"/>
          <w:sz w:val="12"/>
          <w:szCs w:val="12"/>
          <w:color w:val="484848"/>
          <w:spacing w:val="0"/>
          <w:w w:val="91"/>
          <w:i/>
        </w:rPr>
        <w:t>'</w:t>
      </w:r>
      <w:r>
        <w:rPr>
          <w:rFonts w:ascii="Arial" w:hAnsi="Arial" w:cs="Arial" w:eastAsia="Arial"/>
          <w:sz w:val="12"/>
          <w:szCs w:val="12"/>
          <w:color w:val="484848"/>
          <w:spacing w:val="-8"/>
          <w:w w:val="92"/>
          <w:i/>
        </w:rPr>
        <w:t>J</w:t>
      </w:r>
      <w:r>
        <w:rPr>
          <w:rFonts w:ascii="Arial" w:hAnsi="Arial" w:cs="Arial" w:eastAsia="Arial"/>
          <w:sz w:val="12"/>
          <w:szCs w:val="12"/>
          <w:color w:val="6E7070"/>
          <w:spacing w:val="-17"/>
          <w:w w:val="98"/>
          <w:i/>
        </w:rPr>
        <w:t>·</w:t>
      </w:r>
      <w:r>
        <w:rPr>
          <w:rFonts w:ascii="Arial" w:hAnsi="Arial" w:cs="Arial" w:eastAsia="Arial"/>
          <w:sz w:val="12"/>
          <w:szCs w:val="12"/>
          <w:color w:val="85898A"/>
          <w:spacing w:val="0"/>
          <w:w w:val="69"/>
          <w:i/>
        </w:rPr>
        <w:t>-</w:t>
      </w:r>
      <w:r>
        <w:rPr>
          <w:rFonts w:ascii="Arial" w:hAnsi="Arial" w:cs="Arial" w:eastAsia="Arial"/>
          <w:sz w:val="12"/>
          <w:szCs w:val="12"/>
          <w:color w:val="85898A"/>
          <w:spacing w:val="16"/>
          <w:w w:val="100"/>
          <w:i/>
        </w:rPr>
        <w:t> </w:t>
      </w:r>
      <w:r>
        <w:rPr>
          <w:rFonts w:ascii="Arial" w:hAnsi="Arial" w:cs="Arial" w:eastAsia="Arial"/>
          <w:sz w:val="12"/>
          <w:szCs w:val="12"/>
          <w:color w:val="6E7070"/>
          <w:spacing w:val="-7"/>
          <w:w w:val="326"/>
          <w:i/>
        </w:rPr>
        <w:t>·</w:t>
      </w:r>
      <w:r>
        <w:rPr>
          <w:rFonts w:ascii="Arial" w:hAnsi="Arial" w:cs="Arial" w:eastAsia="Arial"/>
          <w:sz w:val="12"/>
          <w:szCs w:val="12"/>
          <w:color w:val="AAAAAC"/>
          <w:spacing w:val="0"/>
          <w:w w:val="178"/>
          <w:i/>
        </w:rPr>
        <w:t>·[J</w:t>
      </w:r>
      <w:r>
        <w:rPr>
          <w:rFonts w:ascii="Arial" w:hAnsi="Arial" w:cs="Arial" w:eastAsia="Arial"/>
          <w:sz w:val="12"/>
          <w:szCs w:val="12"/>
          <w:color w:val="000000"/>
          <w:spacing w:val="0"/>
          <w:w w:val="100"/>
        </w:rPr>
      </w:r>
    </w:p>
    <w:p>
      <w:pPr>
        <w:jc w:val="right"/>
        <w:spacing w:after="0"/>
        <w:sectPr>
          <w:type w:val="continuous"/>
          <w:pgSz w:w="11920" w:h="16840"/>
          <w:pgMar w:top="300" w:bottom="280" w:left="300" w:right="80"/>
        </w:sectPr>
      </w:pPr>
      <w:rPr/>
    </w:p>
    <w:p>
      <w:pPr>
        <w:spacing w:before="0" w:after="0" w:line="168" w:lineRule="exact"/>
        <w:ind w:right="-20"/>
        <w:jc w:val="right"/>
        <w:rPr>
          <w:rFonts w:ascii="Arial" w:hAnsi="Arial" w:cs="Arial" w:eastAsia="Arial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6"/>
          <w:szCs w:val="16"/>
          <w:color w:val="5B5B5B"/>
          <w:w w:val="80"/>
          <w:position w:val="1"/>
        </w:rPr>
        <w:t>...</w:t>
      </w:r>
      <w:r>
        <w:rPr>
          <w:rFonts w:ascii="Times New Roman" w:hAnsi="Times New Roman" w:cs="Times New Roman" w:eastAsia="Times New Roman"/>
          <w:sz w:val="16"/>
          <w:szCs w:val="16"/>
          <w:color w:val="5B5B5B"/>
          <w:spacing w:val="-28"/>
          <w:w w:val="80"/>
          <w:position w:val="1"/>
        </w:rPr>
        <w:t>.</w:t>
      </w:r>
      <w:r>
        <w:rPr>
          <w:rFonts w:ascii="Arial" w:hAnsi="Arial" w:cs="Arial" w:eastAsia="Arial"/>
          <w:sz w:val="13"/>
          <w:szCs w:val="13"/>
          <w:color w:val="6E7070"/>
          <w:spacing w:val="0"/>
          <w:w w:val="118"/>
          <w:b/>
          <w:bCs/>
          <w:i/>
          <w:position w:val="-3"/>
        </w:rPr>
        <w:t>ı/</w:t>
      </w:r>
      <w:r>
        <w:rPr>
          <w:rFonts w:ascii="Arial" w:hAnsi="Arial" w:cs="Arial" w:eastAsia="Arial"/>
          <w:sz w:val="13"/>
          <w:szCs w:val="13"/>
          <w:color w:val="6E7070"/>
          <w:spacing w:val="0"/>
          <w:w w:val="100"/>
          <w:b/>
          <w:bCs/>
          <w:i/>
          <w:position w:val="-3"/>
        </w:rPr>
        <w:t>  </w:t>
      </w:r>
      <w:r>
        <w:rPr>
          <w:rFonts w:ascii="Arial" w:hAnsi="Arial" w:cs="Arial" w:eastAsia="Arial"/>
          <w:sz w:val="13"/>
          <w:szCs w:val="13"/>
          <w:color w:val="6E7070"/>
          <w:spacing w:val="-9"/>
          <w:w w:val="100"/>
          <w:b/>
          <w:bCs/>
          <w:i/>
          <w:position w:val="-3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5B5B5B"/>
          <w:spacing w:val="0"/>
          <w:w w:val="100"/>
          <w:i/>
          <w:position w:val="1"/>
        </w:rPr>
        <w:t>tt</w:t>
      </w:r>
      <w:r>
        <w:rPr>
          <w:rFonts w:ascii="Times New Roman" w:hAnsi="Times New Roman" w:cs="Times New Roman" w:eastAsia="Times New Roman"/>
          <w:sz w:val="16"/>
          <w:szCs w:val="16"/>
          <w:color w:val="5B5B5B"/>
          <w:spacing w:val="0"/>
          <w:w w:val="100"/>
          <w:i/>
          <w:position w:val="1"/>
        </w:rPr>
        <w:t>   </w:t>
      </w:r>
      <w:r>
        <w:rPr>
          <w:rFonts w:ascii="Times New Roman" w:hAnsi="Times New Roman" w:cs="Times New Roman" w:eastAsia="Times New Roman"/>
          <w:sz w:val="16"/>
          <w:szCs w:val="16"/>
          <w:color w:val="5B5B5B"/>
          <w:spacing w:val="7"/>
          <w:w w:val="100"/>
          <w:i/>
          <w:position w:val="1"/>
        </w:rPr>
        <w:t> </w:t>
      </w:r>
      <w:r>
        <w:rPr>
          <w:rFonts w:ascii="Arial" w:hAnsi="Arial" w:cs="Arial" w:eastAsia="Arial"/>
          <w:sz w:val="13"/>
          <w:szCs w:val="13"/>
          <w:color w:val="484848"/>
          <w:spacing w:val="-25"/>
          <w:w w:val="106"/>
          <w:position w:val="-3"/>
        </w:rPr>
        <w:t>·</w:t>
      </w:r>
      <w:r>
        <w:rPr>
          <w:rFonts w:ascii="Times New Roman" w:hAnsi="Times New Roman" w:cs="Times New Roman" w:eastAsia="Times New Roman"/>
          <w:sz w:val="16"/>
          <w:szCs w:val="16"/>
          <w:color w:val="484848"/>
          <w:spacing w:val="0"/>
          <w:w w:val="138"/>
          <w:position w:val="1"/>
        </w:rPr>
        <w:t>"</w:t>
      </w:r>
      <w:r>
        <w:rPr>
          <w:rFonts w:ascii="Times New Roman" w:hAnsi="Times New Roman" w:cs="Times New Roman" w:eastAsia="Times New Roman"/>
          <w:sz w:val="16"/>
          <w:szCs w:val="16"/>
          <w:color w:val="484848"/>
          <w:spacing w:val="3"/>
          <w:w w:val="100"/>
          <w:position w:val="1"/>
        </w:rPr>
        <w:t> </w:t>
      </w:r>
      <w:r>
        <w:rPr>
          <w:rFonts w:ascii="Arial" w:hAnsi="Arial" w:cs="Arial" w:eastAsia="Arial"/>
          <w:sz w:val="6"/>
          <w:szCs w:val="6"/>
          <w:color w:val="484848"/>
          <w:spacing w:val="-20"/>
          <w:w w:val="112"/>
          <w:position w:val="-3"/>
        </w:rPr>
        <w:t>r</w:t>
      </w:r>
      <w:r>
        <w:rPr>
          <w:rFonts w:ascii="Arial" w:hAnsi="Arial" w:cs="Arial" w:eastAsia="Arial"/>
          <w:sz w:val="17"/>
          <w:szCs w:val="17"/>
          <w:color w:val="5B5B5B"/>
          <w:spacing w:val="0"/>
          <w:w w:val="73"/>
          <w:position w:val="1"/>
        </w:rPr>
        <w:t>'</w:t>
      </w:r>
      <w:r>
        <w:rPr>
          <w:rFonts w:ascii="Arial" w:hAnsi="Arial" w:cs="Arial" w:eastAsia="Arial"/>
          <w:sz w:val="17"/>
          <w:szCs w:val="17"/>
          <w:color w:val="5B5B5B"/>
          <w:spacing w:val="0"/>
          <w:w w:val="74"/>
          <w:position w:val="1"/>
        </w:rPr>
        <w:t>J</w:t>
      </w:r>
      <w:r>
        <w:rPr>
          <w:rFonts w:ascii="Arial" w:hAnsi="Arial" w:cs="Arial" w:eastAsia="Arial"/>
          <w:sz w:val="17"/>
          <w:szCs w:val="17"/>
          <w:color w:val="5B5B5B"/>
          <w:spacing w:val="-24"/>
          <w:w w:val="100"/>
          <w:position w:val="1"/>
        </w:rPr>
        <w:t> </w:t>
      </w:r>
      <w:r>
        <w:rPr>
          <w:rFonts w:ascii="Arial" w:hAnsi="Arial" w:cs="Arial" w:eastAsia="Arial"/>
          <w:sz w:val="17"/>
          <w:szCs w:val="17"/>
          <w:color w:val="484848"/>
          <w:spacing w:val="-7"/>
          <w:w w:val="74"/>
          <w:position w:val="1"/>
        </w:rPr>
        <w:t>•</w:t>
      </w:r>
      <w:r>
        <w:rPr>
          <w:rFonts w:ascii="Arial" w:hAnsi="Arial" w:cs="Arial" w:eastAsia="Arial"/>
          <w:sz w:val="6"/>
          <w:szCs w:val="6"/>
          <w:color w:val="5B5B5B"/>
          <w:spacing w:val="-18"/>
          <w:w w:val="130"/>
          <w:position w:val="-3"/>
        </w:rPr>
        <w:t>•</w:t>
      </w:r>
      <w:r>
        <w:rPr>
          <w:rFonts w:ascii="Arial" w:hAnsi="Arial" w:cs="Arial" w:eastAsia="Arial"/>
          <w:sz w:val="17"/>
          <w:szCs w:val="17"/>
          <w:color w:val="484848"/>
          <w:spacing w:val="-16"/>
          <w:w w:val="73"/>
          <w:position w:val="1"/>
        </w:rPr>
        <w:t>.</w:t>
      </w:r>
      <w:r>
        <w:rPr>
          <w:rFonts w:ascii="Arial" w:hAnsi="Arial" w:cs="Arial" w:eastAsia="Arial"/>
          <w:sz w:val="6"/>
          <w:szCs w:val="6"/>
          <w:color w:val="5B5B5B"/>
          <w:spacing w:val="0"/>
          <w:w w:val="129"/>
          <w:position w:val="-3"/>
        </w:rPr>
        <w:t>,</w:t>
      </w:r>
      <w:r>
        <w:rPr>
          <w:rFonts w:ascii="Arial" w:hAnsi="Arial" w:cs="Arial" w:eastAsia="Arial"/>
          <w:sz w:val="6"/>
          <w:szCs w:val="6"/>
          <w:color w:val="5B5B5B"/>
          <w:spacing w:val="4"/>
          <w:w w:val="100"/>
          <w:position w:val="-3"/>
        </w:rPr>
        <w:t> </w:t>
      </w:r>
      <w:r>
        <w:rPr>
          <w:rFonts w:ascii="Arial" w:hAnsi="Arial" w:cs="Arial" w:eastAsia="Arial"/>
          <w:sz w:val="17"/>
          <w:szCs w:val="17"/>
          <w:color w:val="363636"/>
          <w:spacing w:val="0"/>
          <w:w w:val="98"/>
          <w:position w:val="1"/>
        </w:rPr>
        <w:t>'·'</w:t>
      </w:r>
      <w:r>
        <w:rPr>
          <w:rFonts w:ascii="Arial" w:hAnsi="Arial" w:cs="Arial" w:eastAsia="Arial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168" w:lineRule="exact"/>
        <w:ind w:right="-20"/>
        <w:jc w:val="left"/>
        <w:rPr>
          <w:rFonts w:ascii="Arial" w:hAnsi="Arial" w:cs="Arial" w:eastAsia="Arial"/>
          <w:sz w:val="13"/>
          <w:szCs w:val="13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3"/>
          <w:szCs w:val="13"/>
          <w:color w:val="484848"/>
          <w:spacing w:val="0"/>
          <w:w w:val="80"/>
          <w:position w:val="-3"/>
        </w:rPr>
        <w:t>'f</w:t>
      </w:r>
      <w:r>
        <w:rPr>
          <w:rFonts w:ascii="Times New Roman" w:hAnsi="Times New Roman" w:cs="Times New Roman" w:eastAsia="Times New Roman"/>
          <w:sz w:val="13"/>
          <w:szCs w:val="13"/>
          <w:color w:val="484848"/>
          <w:spacing w:val="1"/>
          <w:w w:val="80"/>
          <w:position w:val="-3"/>
        </w:rPr>
        <w:t>-</w:t>
      </w:r>
      <w:r>
        <w:rPr>
          <w:rFonts w:ascii="Times New Roman" w:hAnsi="Times New Roman" w:cs="Times New Roman" w:eastAsia="Times New Roman"/>
          <w:sz w:val="14"/>
          <w:szCs w:val="14"/>
          <w:color w:val="484848"/>
          <w:spacing w:val="0"/>
          <w:w w:val="80"/>
          <w:i/>
          <w:position w:val="1"/>
        </w:rPr>
        <w:t>Jt</w:t>
      </w:r>
      <w:r>
        <w:rPr>
          <w:rFonts w:ascii="Times New Roman" w:hAnsi="Times New Roman" w:cs="Times New Roman" w:eastAsia="Times New Roman"/>
          <w:sz w:val="14"/>
          <w:szCs w:val="14"/>
          <w:color w:val="484848"/>
          <w:spacing w:val="0"/>
          <w:w w:val="80"/>
          <w:i/>
          <w:position w:val="1"/>
        </w:rPr>
        <w:t>  </w:t>
      </w:r>
      <w:r>
        <w:rPr>
          <w:rFonts w:ascii="Times New Roman" w:hAnsi="Times New Roman" w:cs="Times New Roman" w:eastAsia="Times New Roman"/>
          <w:sz w:val="14"/>
          <w:szCs w:val="14"/>
          <w:color w:val="484848"/>
          <w:spacing w:val="8"/>
          <w:w w:val="80"/>
          <w:i/>
          <w:position w:val="1"/>
        </w:rPr>
        <w:t> </w:t>
      </w:r>
      <w:r>
        <w:rPr>
          <w:rFonts w:ascii="Arial" w:hAnsi="Arial" w:cs="Arial" w:eastAsia="Arial"/>
          <w:sz w:val="13"/>
          <w:szCs w:val="13"/>
          <w:color w:val="AAAAAC"/>
          <w:spacing w:val="0"/>
          <w:w w:val="100"/>
          <w:position w:val="1"/>
        </w:rPr>
        <w:t>jı</w:t>
      </w:r>
      <w:r>
        <w:rPr>
          <w:rFonts w:ascii="Arial" w:hAnsi="Arial" w:cs="Arial" w:eastAsia="Arial"/>
          <w:sz w:val="13"/>
          <w:szCs w:val="13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300" w:bottom="280" w:left="300" w:right="80"/>
          <w:cols w:num="2" w:equalWidth="0">
            <w:col w:w="10641" w:space="114"/>
            <w:col w:w="785"/>
          </w:cols>
        </w:sectPr>
      </w:pPr>
      <w:rPr/>
    </w:p>
    <w:p>
      <w:pPr>
        <w:spacing w:before="1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27" w:lineRule="exact"/>
        <w:ind w:left="293" w:right="-71"/>
        <w:jc w:val="left"/>
        <w:tabs>
          <w:tab w:pos="454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09.316757pt;margin-top:-19.740549pt;width:6.23931pt;height:36.5pt;mso-position-horizontal-relative:page;mso-position-vertical-relative:paragraph;z-index:-14966" type="#_x0000_t202" filled="f" stroked="f">
            <v:textbox inset="0,0,0,0">
              <w:txbxContent>
                <w:p>
                  <w:pPr>
                    <w:spacing w:before="0" w:after="0" w:line="730" w:lineRule="exact"/>
                    <w:ind w:right="-149"/>
                    <w:jc w:val="left"/>
                    <w:rPr>
                      <w:rFonts w:ascii="Arial" w:hAnsi="Arial" w:cs="Arial" w:eastAsia="Arial"/>
                      <w:sz w:val="73"/>
                      <w:szCs w:val="73"/>
                    </w:rPr>
                  </w:pPr>
                  <w:rPr/>
                  <w:r>
                    <w:rPr>
                      <w:rFonts w:ascii="Arial" w:hAnsi="Arial" w:cs="Arial" w:eastAsia="Arial"/>
                      <w:sz w:val="73"/>
                      <w:szCs w:val="73"/>
                      <w:color w:val="3B4485"/>
                      <w:spacing w:val="0"/>
                      <w:w w:val="77"/>
                      <w:i/>
                      <w:position w:val="-1"/>
                    </w:rPr>
                    <w:t>l</w:t>
                  </w:r>
                  <w:r>
                    <w:rPr>
                      <w:rFonts w:ascii="Arial" w:hAnsi="Arial" w:cs="Arial" w:eastAsia="Arial"/>
                      <w:sz w:val="73"/>
                      <w:szCs w:val="73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52"/>
          <w:position w:val="-1"/>
        </w:rPr>
        <w:t>::ı::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25"/>
          <w:position w:val="-2"/>
        </w:rPr>
        <w:t>Enl'l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28"/>
          <w:w w:val="125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-2"/>
        </w:rPr>
        <w:t>DAÖCAN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161" w:lineRule="exact"/>
        <w:ind w:right="330"/>
        <w:jc w:val="righ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ltf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10"/>
        </w:rPr>
        <w:t>En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0" w:after="0" w:line="153" w:lineRule="exact"/>
        <w:ind w:right="-63"/>
        <w:jc w:val="left"/>
        <w:rPr>
          <w:rFonts w:ascii="Arial" w:hAnsi="Arial" w:cs="Arial" w:eastAsia="Arial"/>
          <w:sz w:val="14"/>
          <w:szCs w:val="14"/>
        </w:rPr>
      </w:pPr>
      <w:rPr/>
      <w:r>
        <w:rPr/>
        <w:br w:type="column"/>
      </w:r>
      <w:r>
        <w:rPr>
          <w:rFonts w:ascii="Arial" w:hAnsi="Arial" w:cs="Arial" w:eastAsia="Arial"/>
          <w:sz w:val="15"/>
          <w:szCs w:val="15"/>
          <w:color w:val="484848"/>
          <w:spacing w:val="2"/>
          <w:w w:val="101"/>
          <w:i/>
        </w:rPr>
        <w:t>J</w:t>
      </w:r>
      <w:r>
        <w:rPr>
          <w:rFonts w:ascii="Arial" w:hAnsi="Arial" w:cs="Arial" w:eastAsia="Arial"/>
          <w:sz w:val="15"/>
          <w:szCs w:val="15"/>
          <w:color w:val="6E7070"/>
          <w:spacing w:val="0"/>
          <w:w w:val="77"/>
          <w:i/>
        </w:rPr>
        <w:t>•</w:t>
      </w:r>
      <w:r>
        <w:rPr>
          <w:rFonts w:ascii="Arial" w:hAnsi="Arial" w:cs="Arial" w:eastAsia="Arial"/>
          <w:sz w:val="15"/>
          <w:szCs w:val="15"/>
          <w:color w:val="6E7070"/>
          <w:spacing w:val="-28"/>
          <w:w w:val="100"/>
          <w:i/>
        </w:rPr>
        <w:t> </w:t>
      </w:r>
      <w:r>
        <w:rPr>
          <w:rFonts w:ascii="Arial" w:hAnsi="Arial" w:cs="Arial" w:eastAsia="Arial"/>
          <w:sz w:val="14"/>
          <w:szCs w:val="14"/>
          <w:color w:val="363636"/>
          <w:spacing w:val="0"/>
          <w:w w:val="74"/>
          <w:i/>
        </w:rPr>
        <w:t>fJ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</w:rPr>
      </w:r>
    </w:p>
    <w:p>
      <w:pPr>
        <w:spacing w:before="0" w:after="0" w:line="126" w:lineRule="exact"/>
        <w:ind w:left="294" w:right="-20"/>
        <w:jc w:val="left"/>
        <w:tabs>
          <w:tab w:pos="740" w:val="left"/>
        </w:tabs>
        <w:rPr>
          <w:rFonts w:ascii="Arial" w:hAnsi="Arial" w:cs="Arial" w:eastAsia="Arial"/>
          <w:sz w:val="14"/>
          <w:szCs w:val="14"/>
        </w:rPr>
      </w:pPr>
      <w:rPr/>
      <w:r>
        <w:rPr/>
        <w:br w:type="column"/>
      </w:r>
      <w:r>
        <w:rPr>
          <w:rFonts w:ascii="Arial" w:hAnsi="Arial" w:cs="Arial" w:eastAsia="Arial"/>
          <w:sz w:val="14"/>
          <w:szCs w:val="14"/>
          <w:color w:val="484848"/>
          <w:spacing w:val="0"/>
          <w:w w:val="100"/>
          <w:position w:val="-2"/>
        </w:rPr>
        <w:t>"'.,.</w:t>
      </w:r>
      <w:r>
        <w:rPr>
          <w:rFonts w:ascii="Arial" w:hAnsi="Arial" w:cs="Arial" w:eastAsia="Arial"/>
          <w:sz w:val="14"/>
          <w:szCs w:val="14"/>
          <w:color w:val="484848"/>
          <w:spacing w:val="4"/>
          <w:w w:val="100"/>
          <w:position w:val="-2"/>
        </w:rPr>
        <w:t> </w:t>
      </w:r>
      <w:r>
        <w:rPr>
          <w:rFonts w:ascii="Arial" w:hAnsi="Arial" w:cs="Arial" w:eastAsia="Arial"/>
          <w:sz w:val="14"/>
          <w:szCs w:val="14"/>
          <w:color w:val="484848"/>
          <w:spacing w:val="0"/>
          <w:w w:val="100"/>
          <w:position w:val="-2"/>
        </w:rPr>
        <w:tab/>
      </w:r>
      <w:r>
        <w:rPr>
          <w:rFonts w:ascii="Arial" w:hAnsi="Arial" w:cs="Arial" w:eastAsia="Arial"/>
          <w:sz w:val="14"/>
          <w:szCs w:val="14"/>
          <w:color w:val="484848"/>
          <w:spacing w:val="0"/>
          <w:w w:val="100"/>
          <w:position w:val="-2"/>
        </w:rPr>
      </w:r>
      <w:r>
        <w:rPr>
          <w:rFonts w:ascii="Arial" w:hAnsi="Arial" w:cs="Arial" w:eastAsia="Arial"/>
          <w:sz w:val="14"/>
          <w:szCs w:val="14"/>
          <w:color w:val="9A9A9A"/>
          <w:spacing w:val="0"/>
          <w:w w:val="135"/>
          <w:position w:val="-2"/>
        </w:rPr>
        <w:t>'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  <w:position w:val="0"/>
        </w:rPr>
      </w:r>
    </w:p>
    <w:p>
      <w:pPr>
        <w:spacing w:before="0" w:after="0" w:line="128" w:lineRule="exact"/>
        <w:ind w:right="-20"/>
        <w:jc w:val="left"/>
        <w:rPr>
          <w:rFonts w:ascii="Arial" w:hAnsi="Arial" w:cs="Arial" w:eastAsia="Arial"/>
          <w:sz w:val="14"/>
          <w:szCs w:val="14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49.159790pt;margin-top:-3.890183pt;width:3.4632pt;height:20pt;mso-position-horizontal-relative:page;mso-position-vertical-relative:paragraph;z-index:-14965" type="#_x0000_t202" filled="f" stroked="f">
            <v:textbox inset="0,0,0,0">
              <w:txbxContent>
                <w:p>
                  <w:pPr>
                    <w:spacing w:before="0" w:after="0" w:line="400" w:lineRule="exact"/>
                    <w:ind w:right="-100"/>
                    <w:jc w:val="left"/>
                    <w:rPr>
                      <w:rFonts w:ascii="Times New Roman" w:hAnsi="Times New Roman" w:cs="Times New Roman" w:eastAsia="Times New Roman"/>
                      <w:sz w:val="40"/>
                      <w:szCs w:val="40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40"/>
                      <w:szCs w:val="40"/>
                      <w:color w:val="9A9A9A"/>
                      <w:spacing w:val="0"/>
                      <w:w w:val="52"/>
                    </w:rPr>
                    <w:t>-</w:t>
                  </w:r>
                  <w:r>
                    <w:rPr>
                      <w:rFonts w:ascii="Times New Roman" w:hAnsi="Times New Roman" w:cs="Times New Roman" w:eastAsia="Times New Roman"/>
                      <w:sz w:val="40"/>
                      <w:szCs w:val="40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5"/>
          <w:szCs w:val="15"/>
          <w:color w:val="484848"/>
          <w:spacing w:val="0"/>
          <w:w w:val="100"/>
          <w:i/>
          <w:position w:val="1"/>
        </w:rPr>
        <w:t>ii</w:t>
      </w:r>
      <w:r>
        <w:rPr>
          <w:rFonts w:ascii="Arial" w:hAnsi="Arial" w:cs="Arial" w:eastAsia="Arial"/>
          <w:sz w:val="15"/>
          <w:szCs w:val="15"/>
          <w:color w:val="484848"/>
          <w:spacing w:val="-1"/>
          <w:w w:val="100"/>
          <w:i/>
          <w:position w:val="1"/>
        </w:rPr>
        <w:t> </w:t>
      </w:r>
      <w:r>
        <w:rPr>
          <w:rFonts w:ascii="Arial" w:hAnsi="Arial" w:cs="Arial" w:eastAsia="Arial"/>
          <w:sz w:val="14"/>
          <w:szCs w:val="14"/>
          <w:color w:val="363636"/>
          <w:spacing w:val="0"/>
          <w:w w:val="578"/>
          <w:position w:val="1"/>
        </w:rPr>
        <w:t>l</w:t>
      </w:r>
      <w:r>
        <w:rPr>
          <w:rFonts w:ascii="Arial" w:hAnsi="Arial" w:cs="Arial" w:eastAsia="Arial"/>
          <w:sz w:val="14"/>
          <w:szCs w:val="14"/>
          <w:color w:val="363636"/>
          <w:spacing w:val="-125"/>
          <w:w w:val="578"/>
          <w:position w:val="1"/>
        </w:rPr>
        <w:t> </w:t>
      </w:r>
      <w:r>
        <w:rPr>
          <w:rFonts w:ascii="Arial" w:hAnsi="Arial" w:cs="Arial" w:eastAsia="Arial"/>
          <w:sz w:val="14"/>
          <w:szCs w:val="14"/>
          <w:color w:val="484848"/>
          <w:spacing w:val="0"/>
          <w:w w:val="100"/>
          <w:position w:val="1"/>
        </w:rPr>
        <w:t>·.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300" w:bottom="280" w:left="300" w:right="80"/>
          <w:cols w:num="3" w:equalWidth="0">
            <w:col w:w="5744" w:space="4061"/>
            <w:col w:w="214" w:space="194"/>
            <w:col w:w="1327"/>
          </w:cols>
        </w:sectPr>
      </w:pPr>
      <w:rPr/>
    </w:p>
    <w:p>
      <w:pPr>
        <w:spacing w:before="8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jc w:val="left"/>
        <w:spacing w:after="0"/>
        <w:sectPr>
          <w:type w:val="continuous"/>
          <w:pgSz w:w="11920" w:h="16840"/>
          <w:pgMar w:top="300" w:bottom="280" w:left="300" w:right="80"/>
        </w:sectPr>
      </w:pPr>
      <w:rPr/>
    </w:p>
    <w:p>
      <w:pPr>
        <w:spacing w:before="30" w:after="0" w:line="240" w:lineRule="auto"/>
        <w:ind w:right="-20"/>
        <w:jc w:val="right"/>
        <w:tabs>
          <w:tab w:pos="760" w:val="left"/>
        </w:tabs>
        <w:rPr>
          <w:rFonts w:ascii="Arial" w:hAnsi="Arial" w:cs="Arial" w:eastAsia="Arial"/>
          <w:sz w:val="28"/>
          <w:szCs w:val="28"/>
        </w:rPr>
      </w:pPr>
      <w:rPr/>
      <w:r>
        <w:rPr/>
        <w:pict>
          <v:group style="position:absolute;margin-left:20.765551pt;margin-top:38.075748pt;width:561.975131pt;height:803.364255pt;mso-position-horizontal-relative:page;mso-position-vertical-relative:page;z-index:-14972" coordorigin="415,762" coordsize="11240,16067">
            <v:group style="position:absolute;left:437;top:793;width:508;height:2" coordorigin="437,793" coordsize="508,2">
              <v:shape style="position:absolute;left:437;top:793;width:508;height:2" coordorigin="437,793" coordsize="508,0" path="m437,793l945,793e" filled="f" stroked="t" strokeweight=".474641pt" strokecolor="#3B3B3B">
                <v:path arrowok="t"/>
              </v:shape>
            </v:group>
            <v:group style="position:absolute;left:859;top:802;width:10774;height:2" coordorigin="859,802" coordsize="10774,2">
              <v:shape style="position:absolute;left:859;top:802;width:10774;height:2" coordorigin="859,802" coordsize="10774,0" path="m859,802l11633,802e" filled="f" stroked="t" strokeweight=".711962pt" strokecolor="#545454">
                <v:path arrowok="t"/>
              </v:shape>
            </v:group>
            <v:group style="position:absolute;left:2463;top:793;width:2;height:783" coordorigin="2463,793" coordsize="2,783">
              <v:shape style="position:absolute;left:2463;top:793;width:2;height:783" coordorigin="2463,793" coordsize="0,783" path="m2463,1575l2463,793e" filled="f" stroked="t" strokeweight=".474641pt" strokecolor="#343434">
                <v:path arrowok="t"/>
              </v:shape>
            </v:group>
            <v:group style="position:absolute;left:7015;top:807;width:470;height:2" coordorigin="7015,807" coordsize="470,2">
              <v:shape style="position:absolute;left:7015;top:807;width:470;height:2" coordorigin="7015,807" coordsize="470,0" path="m7015,807l7485,807e" filled="f" stroked="t" strokeweight=".474641pt" strokecolor="#3F3F3F">
                <v:path arrowok="t"/>
              </v:shape>
            </v:group>
            <v:group style="position:absolute;left:9227;top:797;width:2;height:921" coordorigin="9227,797" coordsize="2,921">
              <v:shape style="position:absolute;left:9227;top:797;width:2;height:921" coordorigin="9227,797" coordsize="0,921" path="m9227,1719l9227,797e" filled="f" stroked="t" strokeweight=".711962pt" strokecolor="#545454">
                <v:path arrowok="t"/>
              </v:shape>
            </v:group>
            <v:group style="position:absolute;left:11629;top:797;width:2;height:3313" coordorigin="11629,797" coordsize="2,3313">
              <v:shape style="position:absolute;left:11629;top:797;width:2;height:3313" coordorigin="11629,797" coordsize="0,3313" path="m11629,4111l11629,797e" filled="f" stroked="t" strokeweight=".711962pt" strokecolor="#5B5B5B">
                <v:path arrowok="t"/>
              </v:shape>
            </v:group>
            <v:group style="position:absolute;left:2463;top:1518;width:2;height:773" coordorigin="2463,1518" coordsize="2,773">
              <v:shape style="position:absolute;left:2463;top:1518;width:2;height:773" coordorigin="2463,1518" coordsize="0,773" path="m2463,2292l2463,1518e" filled="f" stroked="t" strokeweight=".949282pt" strokecolor="#545454">
                <v:path arrowok="t"/>
              </v:shape>
            </v:group>
            <v:group style="position:absolute;left:9227;top:1661;width:2;height:148" coordorigin="9227,1661" coordsize="2,148">
              <v:shape style="position:absolute;left:9227;top:1661;width:2;height:148" coordorigin="9227,1661" coordsize="0,148" path="m9227,1809l9227,1661e" filled="f" stroked="t" strokeweight=".474641pt" strokecolor="#444444">
                <v:path arrowok="t"/>
              </v:shape>
            </v:group>
            <v:group style="position:absolute;left:11629;top:797;width:2;height:1012" coordorigin="11629,797" coordsize="2,1012">
              <v:shape style="position:absolute;left:11629;top:797;width:2;height:1012" coordorigin="11629,797" coordsize="0,1012" path="m11629,1809l11629,797e" filled="f" stroked="t" strokeweight=".474641pt" strokecolor="#606060">
                <v:path arrowok="t"/>
              </v:shape>
            </v:group>
            <v:group style="position:absolute;left:437;top:2280;width:2497;height:2" coordorigin="437,2280" coordsize="2497,2">
              <v:shape style="position:absolute;left:437;top:2280;width:2497;height:2" coordorigin="437,2280" coordsize="2497,0" path="m437,2280l2933,2280e" filled="f" stroked="t" strokeweight=".711962pt" strokecolor="#5B5B5B">
                <v:path arrowok="t"/>
              </v:shape>
            </v:group>
            <v:group style="position:absolute;left:2876;top:2284;width:850;height:2" coordorigin="2876,2284" coordsize="850,2">
              <v:shape style="position:absolute;left:2876;top:2284;width:850;height:2" coordorigin="2876,2284" coordsize="850,0" path="m2876,2284l3726,2284e" filled="f" stroked="t" strokeweight=".474641pt" strokecolor="#3F3F3F">
                <v:path arrowok="t"/>
              </v:shape>
            </v:group>
            <v:group style="position:absolute;left:3664;top:2287;width:7974;height:2" coordorigin="3664,2287" coordsize="7974,2">
              <v:shape style="position:absolute;left:3664;top:2287;width:7974;height:2" coordorigin="3664,2287" coordsize="7974,0" path="m3664,2287l11638,2287e" filled="f" stroked="t" strokeweight=".711962pt" strokecolor="#575757">
                <v:path arrowok="t"/>
              </v:shape>
            </v:group>
            <v:group style="position:absolute;left:9232;top:1752;width:2;height:544" coordorigin="9232,1752" coordsize="2,544">
              <v:shape style="position:absolute;left:9232;top:1752;width:2;height:544" coordorigin="9232,1752" coordsize="0,544" path="m9232,2296l9232,1752e" filled="f" stroked="t" strokeweight=".711962pt" strokecolor="#575757">
                <v:path arrowok="t"/>
              </v:shape>
            </v:group>
            <v:group style="position:absolute;left:437;top:2499;width:2497;height:2" coordorigin="437,2499" coordsize="2497,2">
              <v:shape style="position:absolute;left:437;top:2499;width:2497;height:2" coordorigin="437,2499" coordsize="2497,0" path="m437,2499l2933,2499e" filled="f" stroked="t" strokeweight=".711962pt" strokecolor="#4F4F4F">
                <v:path arrowok="t"/>
              </v:shape>
            </v:group>
            <v:group style="position:absolute;left:2876;top:2502;width:560;height:2" coordorigin="2876,2502" coordsize="560,2">
              <v:shape style="position:absolute;left:2876;top:2502;width:560;height:2" coordorigin="2876,2502" coordsize="560,0" path="m2876,2502l3436,2502e" filled="f" stroked="t" strokeweight=".474641pt" strokecolor="#2F2F2F">
                <v:path arrowok="t"/>
              </v:shape>
            </v:group>
            <v:group style="position:absolute;left:3341;top:2504;width:7661;height:2" coordorigin="3341,2504" coordsize="7661,2">
              <v:shape style="position:absolute;left:3341;top:2504;width:7661;height:2" coordorigin="3341,2504" coordsize="7661,0" path="m3341,2504l11002,2504e" filled="f" stroked="t" strokeweight=".711962pt" strokecolor="#545454">
                <v:path arrowok="t"/>
              </v:shape>
            </v:group>
            <v:group style="position:absolute;left:10945;top:2504;width:693;height:2" coordorigin="10945,2504" coordsize="693,2">
              <v:shape style="position:absolute;left:10945;top:2504;width:693;height:2" coordorigin="10945,2504" coordsize="693,0" path="m10945,2504l11638,2504e" filled="f" stroked="t" strokeweight=".949282pt" strokecolor="#676767">
                <v:path arrowok="t"/>
              </v:shape>
            </v:group>
            <v:group style="position:absolute;left:432;top:2716;width:8449;height:2" coordorigin="432,2716" coordsize="8449,2">
              <v:shape style="position:absolute;left:432;top:2716;width:8449;height:2" coordorigin="432,2716" coordsize="8449,0" path="m432,2716l8881,2716e" filled="f" stroked="t" strokeweight=".711962pt" strokecolor="#575757">
                <v:path arrowok="t"/>
              </v:shape>
            </v:group>
            <v:group style="position:absolute;left:446;top:2454;width:2;height:315" coordorigin="446,2454" coordsize="2,315">
              <v:shape style="position:absolute;left:446;top:2454;width:2;height:315" coordorigin="446,2454" coordsize="0,315" path="m446,2769l446,2454e" filled="f" stroked="t" strokeweight=".711962pt" strokecolor="#484848">
                <v:path arrowok="t"/>
              </v:shape>
            </v:group>
            <v:group style="position:absolute;left:8824;top:2721;width:422;height:2" coordorigin="8824,2721" coordsize="422,2">
              <v:shape style="position:absolute;left:8824;top:2721;width:422;height:2" coordorigin="8824,2721" coordsize="422,0" path="m8824,2721l9246,2721e" filled="f" stroked="t" strokeweight=".474641pt" strokecolor="#383838">
                <v:path arrowok="t"/>
              </v:shape>
            </v:group>
            <v:group style="position:absolute;left:9189;top:2719;width:2449;height:2" coordorigin="9189,2719" coordsize="2449,2">
              <v:shape style="position:absolute;left:9189;top:2719;width:2449;height:2" coordorigin="9189,2719" coordsize="2449,0" path="m9189,2719l11638,2719e" filled="f" stroked="t" strokeweight=".711962pt" strokecolor="#545454">
                <v:path arrowok="t"/>
              </v:shape>
            </v:group>
            <v:group style="position:absolute;left:441;top:3561;width:2;height:248" coordorigin="441,3561" coordsize="2,248">
              <v:shape style="position:absolute;left:441;top:3561;width:2;height:248" coordorigin="441,3561" coordsize="0,248" path="m441,3810l441,3561e" filled="f" stroked="t" strokeweight=".474641pt" strokecolor="#282828">
                <v:path arrowok="t"/>
              </v:shape>
            </v:group>
            <v:group style="position:absolute;left:432;top:4101;width:513;height:2" coordorigin="432,4101" coordsize="513,2">
              <v:shape style="position:absolute;left:432;top:4101;width:513;height:2" coordorigin="432,4101" coordsize="513,0" path="m432,4101l945,4101e" filled="f" stroked="t" strokeweight=".949282pt" strokecolor="#575757">
                <v:path arrowok="t"/>
              </v:shape>
            </v:group>
            <v:group style="position:absolute;left:439;top:769;width:2;height:6140" coordorigin="439,769" coordsize="2,6140">
              <v:shape style="position:absolute;left:439;top:769;width:2;height:6140" coordorigin="439,769" coordsize="0,6140" path="m439,6908l439,769e" filled="f" stroked="t" strokeweight=".711962pt" strokecolor="#4F4F4F">
                <v:path arrowok="t"/>
              </v:shape>
            </v:group>
            <v:group style="position:absolute;left:888;top:4101;width:793;height:2" coordorigin="888,4101" coordsize="793,2">
              <v:shape style="position:absolute;left:888;top:4101;width:793;height:2" coordorigin="888,4101" coordsize="793,0" path="m888,4101l1680,4101e" filled="f" stroked="t" strokeweight=".474641pt" strokecolor="#3B3B3B">
                <v:path arrowok="t"/>
              </v:shape>
            </v:group>
            <v:group style="position:absolute;left:1623;top:4103;width:1310;height:2" coordorigin="1623,4103" coordsize="1310,2">
              <v:shape style="position:absolute;left:1623;top:4103;width:1310;height:2" coordorigin="1623,4103" coordsize="1310,0" path="m1623,4103l2933,4103e" filled="f" stroked="t" strokeweight=".711962pt" strokecolor="#545454">
                <v:path arrowok="t"/>
              </v:shape>
            </v:group>
            <v:group style="position:absolute;left:2876;top:4106;width:560;height:2" coordorigin="2876,4106" coordsize="560,2">
              <v:shape style="position:absolute;left:2876;top:4106;width:560;height:2" coordorigin="2876,4106" coordsize="560,0" path="m2876,4106l3436,4106e" filled="f" stroked="t" strokeweight=".474641pt" strokecolor="#343434">
                <v:path arrowok="t"/>
              </v:shape>
            </v:group>
            <v:group style="position:absolute;left:3902;top:3356;width:2;height:234" coordorigin="3902,3356" coordsize="2,234">
              <v:shape style="position:absolute;left:3902;top:3356;width:2;height:234" coordorigin="3902,3356" coordsize="0,234" path="m3902,3590l3902,3356e" filled="f" stroked="t" strokeweight=".237321pt" strokecolor="#676767">
                <v:path arrowok="t"/>
              </v:shape>
            </v:group>
            <v:group style="position:absolute;left:3902;top:3590;width:2;height:191" coordorigin="3902,3590" coordsize="2,191">
              <v:shape style="position:absolute;left:3902;top:3590;width:2;height:191" coordorigin="3902,3590" coordsize="0,191" path="m3902,3781l3902,3590e" filled="f" stroked="t" strokeweight=".237321pt" strokecolor="#000000">
                <v:path arrowok="t"/>
              </v:shape>
            </v:group>
            <v:group style="position:absolute;left:7058;top:3371;width:2;height:248" coordorigin="7058,3371" coordsize="2,248">
              <v:shape style="position:absolute;left:7058;top:3371;width:2;height:248" coordorigin="7058,3371" coordsize="0,248" path="m7058,3619l7058,3371e" filled="f" stroked="t" strokeweight=".474641pt" strokecolor="#4B4B4B">
                <v:path arrowok="t"/>
              </v:shape>
            </v:group>
            <v:group style="position:absolute;left:3949;top:3793;width:2482;height:2" coordorigin="3949,3793" coordsize="2482,2">
              <v:shape style="position:absolute;left:3949;top:3793;width:2482;height:2" coordorigin="3949,3793" coordsize="2482,0" path="m3949,3793l6431,3793e" filled="f" stroked="t" strokeweight=".711962pt" strokecolor="#676767">
                <v:path arrowok="t"/>
              </v:shape>
            </v:group>
            <v:group style="position:absolute;left:6374;top:3791;width:688;height:2" coordorigin="6374,3791" coordsize="688,2">
              <v:shape style="position:absolute;left:6374;top:3791;width:688;height:2" coordorigin="6374,3791" coordsize="688,0" path="m6374,3791l7063,3791e" filled="f" stroked="t" strokeweight=".474641pt" strokecolor="#A0A0A0">
                <v:path arrowok="t"/>
              </v:shape>
            </v:group>
            <v:group style="position:absolute;left:7058;top:3561;width:2;height:258" coordorigin="7058,3561" coordsize="2,258">
              <v:shape style="position:absolute;left:7058;top:3561;width:2;height:258" coordorigin="7058,3561" coordsize="0,258" path="m7058,3819l7058,3561e" filled="f" stroked="t" strokeweight=".474641pt" strokecolor="#282828">
                <v:path arrowok="t"/>
              </v:shape>
            </v:group>
            <v:group style="position:absolute;left:3902;top:3781;width:2;height:320" coordorigin="3902,3781" coordsize="2,320">
              <v:shape style="position:absolute;left:3902;top:3781;width:2;height:320" coordorigin="3902,3781" coordsize="0,320" path="m3902,4101l3902,3781e" filled="f" stroked="t" strokeweight=".237321pt" strokecolor="#606060">
                <v:path arrowok="t"/>
              </v:shape>
            </v:group>
            <v:group style="position:absolute;left:3346;top:4101;width:8292;height:2" coordorigin="3346,4101" coordsize="8292,2">
              <v:shape style="position:absolute;left:3346;top:4101;width:8292;height:2" coordorigin="3346,4101" coordsize="8292,0" path="m3346,4101l11638,4101e" filled="f" stroked="t" strokeweight=".949282pt" strokecolor="#4B4B4B">
                <v:path arrowok="t"/>
              </v:shape>
            </v:group>
            <v:group style="position:absolute;left:7058;top:3748;width:2;height:368" coordorigin="7058,3748" coordsize="2,368">
              <v:shape style="position:absolute;left:7058;top:3748;width:2;height:368" coordorigin="7058,3748" coordsize="0,368" path="m7058,4115l7058,3748e" filled="f" stroked="t" strokeweight=".474641pt" strokecolor="#3B3B3B">
                <v:path arrowok="t"/>
              </v:shape>
            </v:group>
            <v:group style="position:absolute;left:432;top:4380;width:3294;height:2" coordorigin="432,4380" coordsize="3294,2">
              <v:shape style="position:absolute;left:432;top:4380;width:3294;height:2" coordorigin="432,4380" coordsize="3294,0" path="m432,4380l3726,4380e" filled="f" stroked="t" strokeweight=".711962pt" strokecolor="#575757">
                <v:path arrowok="t"/>
              </v:shape>
            </v:group>
            <v:group style="position:absolute;left:3669;top:4378;width:261;height:2" coordorigin="3669,4378" coordsize="261,2">
              <v:shape style="position:absolute;left:3669;top:4378;width:261;height:2" coordorigin="3669,4378" coordsize="261,0" path="m3669,4378l3930,4378e" filled="f" stroked="t" strokeweight=".474641pt" strokecolor="#383838">
                <v:path arrowok="t"/>
              </v:shape>
            </v:group>
            <v:group style="position:absolute;left:3873;top:4380;width:7770;height:2" coordorigin="3873,4380" coordsize="7770,2">
              <v:shape style="position:absolute;left:3873;top:4380;width:7770;height:2" coordorigin="3873,4380" coordsize="7770,0" path="m3873,4380l11643,4380e" filled="f" stroked="t" strokeweight=".711962pt" strokecolor="#575757">
                <v:path arrowok="t"/>
              </v:shape>
            </v:group>
            <v:group style="position:absolute;left:2449;top:4597;width:2269;height:2" coordorigin="2449,4597" coordsize="2269,2">
              <v:shape style="position:absolute;left:2449;top:4597;width:2269;height:2" coordorigin="2449,4597" coordsize="2269,0" path="m2449,4597l4718,4597e" filled="f" stroked="t" strokeweight=".711962pt" strokecolor="#575757">
                <v:path arrowok="t"/>
              </v:shape>
            </v:group>
            <v:group style="position:absolute;left:4661;top:4597;width:370;height:2" coordorigin="4661,4597" coordsize="370,2">
              <v:shape style="position:absolute;left:4661;top:4597;width:370;height:2" coordorigin="4661,4597" coordsize="370,0" path="m4661,4597l5031,4597e" filled="f" stroked="t" strokeweight=".474641pt" strokecolor="#343434">
                <v:path arrowok="t"/>
              </v:shape>
            </v:group>
            <v:group style="position:absolute;left:4974;top:4597;width:859;height:2" coordorigin="4974,4597" coordsize="859,2">
              <v:shape style="position:absolute;left:4974;top:4597;width:859;height:2" coordorigin="4974,4597" coordsize="859,0" path="m4974,4597l5833,4597e" filled="f" stroked="t" strokeweight=".949282pt" strokecolor="#575757">
                <v:path arrowok="t"/>
              </v:shape>
            </v:group>
            <v:group style="position:absolute;left:5776;top:4597;width:655;height:2" coordorigin="5776,4597" coordsize="655,2">
              <v:shape style="position:absolute;left:5776;top:4597;width:655;height:2" coordorigin="5776,4597" coordsize="655,0" path="m5776,4597l6431,4597e" filled="f" stroked="t" strokeweight=".474641pt" strokecolor="#343434">
                <v:path arrowok="t"/>
              </v:shape>
            </v:group>
            <v:group style="position:absolute;left:6374;top:4597;width:698;height:2" coordorigin="6374,4597" coordsize="698,2">
              <v:shape style="position:absolute;left:6374;top:4597;width:698;height:2" coordorigin="6374,4597" coordsize="698,0" path="m6374,4597l7072,4597e" filled="f" stroked="t" strokeweight=".949282pt" strokecolor="#575757">
                <v:path arrowok="t"/>
              </v:shape>
            </v:group>
            <v:group style="position:absolute;left:7015;top:4597;width:470;height:2" coordorigin="7015,4597" coordsize="470,2">
              <v:shape style="position:absolute;left:7015;top:4597;width:470;height:2" coordorigin="7015,4597" coordsize="470,0" path="m7015,4597l7485,4597e" filled="f" stroked="t" strokeweight=".474641pt" strokecolor="#2B2B2B">
                <v:path arrowok="t"/>
              </v:shape>
            </v:group>
            <v:group style="position:absolute;left:7428;top:4597;width:4215;height:2" coordorigin="7428,4597" coordsize="4215,2">
              <v:shape style="position:absolute;left:7428;top:4597;width:4215;height:2" coordorigin="7428,4597" coordsize="4215,0" path="m7428,4597l11643,4597e" filled="f" stroked="t" strokeweight=".711962pt" strokecolor="#5B5B5B">
                <v:path arrowok="t"/>
              </v:shape>
            </v:group>
            <v:group style="position:absolute;left:2461;top:4096;width:2;height:750" coordorigin="2461,4096" coordsize="2,750">
              <v:shape style="position:absolute;left:2461;top:4096;width:2;height:750" coordorigin="2461,4096" coordsize="0,750" path="m2461,4846l2461,4096e" filled="f" stroked="t" strokeweight=".949282pt" strokecolor="#545454">
                <v:path arrowok="t"/>
              </v:shape>
            </v:group>
            <v:group style="position:absolute;left:4998;top:5032;width:1405;height:2" coordorigin="4998,5032" coordsize="1405,2">
              <v:shape style="position:absolute;left:4998;top:5032;width:1405;height:2" coordorigin="4998,5032" coordsize="1405,0" path="m4998,5032l6403,5032e" filled="f" stroked="t" strokeweight=".237321pt" strokecolor="#545454">
                <v:path arrowok="t"/>
              </v:shape>
            </v:group>
            <v:group style="position:absolute;left:7915;top:4588;width:2;height:497" coordorigin="7915,4588" coordsize="2,497">
              <v:shape style="position:absolute;left:7915;top:4588;width:2;height:497" coordorigin="7915,4588" coordsize="0,497" path="m7915,5084l7915,4588e" filled="f" stroked="t" strokeweight=".711962pt" strokecolor="#4B4B4B">
                <v:path arrowok="t"/>
              </v:shape>
            </v:group>
            <v:group style="position:absolute;left:11636;top:4368;width:2;height:12456" coordorigin="11636,4368" coordsize="2,12456">
              <v:shape style="position:absolute;left:11636;top:4368;width:2;height:12456" coordorigin="11636,4368" coordsize="0,12456" path="m11636,16824l11636,4368e" filled="f" stroked="t" strokeweight=".711962pt" strokecolor="#646464">
                <v:path arrowok="t"/>
              </v:shape>
            </v:group>
            <v:group style="position:absolute;left:6403;top:5032;width:1054;height:2" coordorigin="6403,5032" coordsize="1054,2">
              <v:shape style="position:absolute;left:6403;top:5032;width:1054;height:2" coordorigin="6403,5032" coordsize="1054,0" path="m6403,5032l7457,5032e" filled="f" stroked="t" strokeweight=".237321pt" strokecolor="#000000">
                <v:path arrowok="t"/>
              </v:shape>
            </v:group>
            <v:group style="position:absolute;left:7457;top:5032;width:1395;height:2" coordorigin="7457,5032" coordsize="1395,2">
              <v:shape style="position:absolute;left:7457;top:5032;width:1395;height:2" coordorigin="7457,5032" coordsize="1395,0" path="m7457,5032l8852,5032e" filled="f" stroked="t" strokeweight=".237321pt" strokecolor="#444444">
                <v:path arrowok="t"/>
              </v:shape>
            </v:group>
            <v:group style="position:absolute;left:8852;top:5032;width:2772;height:2" coordorigin="8852,5032" coordsize="2772,2">
              <v:shape style="position:absolute;left:8852;top:5032;width:2772;height:2" coordorigin="8852,5032" coordsize="2772,0" path="m8852,5032l11624,5032e" filled="f" stroked="t" strokeweight=".237321pt" strokecolor="#000000">
                <v:path arrowok="t"/>
              </v:shape>
            </v:group>
            <v:group style="position:absolute;left:2461;top:4788;width:2;height:544" coordorigin="2461,4788" coordsize="2,544">
              <v:shape style="position:absolute;left:2461;top:4788;width:2;height:544" coordorigin="2461,4788" coordsize="0,544" path="m2461,5333l2461,4788e" filled="f" stroked="t" strokeweight=".474641pt" strokecolor="#343434">
                <v:path arrowok="t"/>
              </v:shape>
            </v:group>
            <v:group style="position:absolute;left:4998;top:5318;width:3883;height:2" coordorigin="4998,5318" coordsize="3883,2">
              <v:shape style="position:absolute;left:4998;top:5318;width:3883;height:2" coordorigin="4998,5318" coordsize="3883,0" path="m4998,5318l8881,5318e" filled="f" stroked="t" strokeweight=".711962pt" strokecolor="#606060">
                <v:path arrowok="t"/>
              </v:shape>
            </v:group>
            <v:group style="position:absolute;left:8824;top:5318;width:422;height:2" coordorigin="8824,5318" coordsize="422,2">
              <v:shape style="position:absolute;left:8824;top:5318;width:422;height:2" coordorigin="8824,5318" coordsize="422,0" path="m8824,5318l9246,5318e" filled="f" stroked="t" strokeweight=".474641pt" strokecolor="#444444">
                <v:path arrowok="t"/>
              </v:shape>
            </v:group>
            <v:group style="position:absolute;left:9189;top:5316;width:2449;height:2" coordorigin="9189,5316" coordsize="2449,2">
              <v:shape style="position:absolute;left:9189;top:5316;width:2449;height:2" coordorigin="9189,5316" coordsize="2449,0" path="m9189,5316l11638,5316e" filled="f" stroked="t" strokeweight=".711962pt" strokecolor="#676767">
                <v:path arrowok="t"/>
              </v:shape>
            </v:group>
            <v:group style="position:absolute;left:11633;top:5003;width:2;height:339" coordorigin="11633,5003" coordsize="2,339">
              <v:shape style="position:absolute;left:11633;top:5003;width:2;height:339" coordorigin="11633,5003" coordsize="0,339" path="m11633,5342l11633,5003e" filled="f" stroked="t" strokeweight=".474641pt" strokecolor="#4F4F4F">
                <v:path arrowok="t"/>
              </v:shape>
            </v:group>
            <v:group style="position:absolute;left:437;top:5275;width:2;height:301" coordorigin="437,5275" coordsize="2,301">
              <v:shape style="position:absolute;left:437;top:5275;width:2;height:301" coordorigin="437,5275" coordsize="0,301" path="m437,5576l437,5275e" filled="f" stroked="t" strokeweight=".474641pt" strokecolor="#1F1F1F">
                <v:path arrowok="t"/>
              </v:shape>
            </v:group>
            <v:group style="position:absolute;left:5010;top:4593;width:2;height:1241" coordorigin="5010,4593" coordsize="2,1241">
              <v:shape style="position:absolute;left:5010;top:4593;width:2;height:1241" coordorigin="5010,4593" coordsize="0,1241" path="m5010,5834l5010,4593e" filled="f" stroked="t" strokeweight=".949282pt" strokecolor="#575757">
                <v:path arrowok="t"/>
              </v:shape>
            </v:group>
            <v:group style="position:absolute;left:4998;top:5559;width:6645;height:2" coordorigin="4998,5559" coordsize="6645,2">
              <v:shape style="position:absolute;left:4998;top:5559;width:6645;height:2" coordorigin="4998,5559" coordsize="6645,0" path="m4998,5559l11643,5559e" filled="f" stroked="t" strokeweight=".711962pt" strokecolor="#575757">
                <v:path arrowok="t"/>
              </v:shape>
            </v:group>
            <v:group style="position:absolute;left:434;top:5519;width:2;height:291" coordorigin="434,5519" coordsize="2,291">
              <v:shape style="position:absolute;left:434;top:5519;width:2;height:291" coordorigin="434,5519" coordsize="0,291" path="m434,5810l434,5519e" filled="f" stroked="t" strokeweight=".474641pt" strokecolor="#383838">
                <v:path arrowok="t"/>
              </v:shape>
            </v:group>
            <v:group style="position:absolute;left:2454;top:5779;width:9189;height:2" coordorigin="2454,5779" coordsize="9189,2">
              <v:shape style="position:absolute;left:2454;top:5779;width:9189;height:2" coordorigin="2454,5779" coordsize="9189,0" path="m2454,5779l11643,5779e" filled="f" stroked="t" strokeweight=".711962pt" strokecolor="#545454">
                <v:path arrowok="t"/>
              </v:shape>
            </v:group>
            <v:group style="position:absolute;left:427;top:6006;width:11211;height:2" coordorigin="427,6006" coordsize="11211,2">
              <v:shape style="position:absolute;left:427;top:6006;width:11211;height:2" coordorigin="427,6006" coordsize="11211,0" path="m427,6006l11638,6006e" filled="f" stroked="t" strokeweight=".711962pt" strokecolor="#545454">
                <v:path arrowok="t"/>
              </v:shape>
            </v:group>
            <v:group style="position:absolute;left:2461;top:5275;width:2;height:2043" coordorigin="2461,5275" coordsize="2,2043">
              <v:shape style="position:absolute;left:2461;top:5275;width:2;height:2043" coordorigin="2461,5275" coordsize="0,2043" path="m2461,7319l2461,5275e" filled="f" stroked="t" strokeweight=".949282pt" strokecolor="#545454">
                <v:path arrowok="t"/>
              </v:shape>
            </v:group>
            <v:group style="position:absolute;left:5007;top:5748;width:2;height:301" coordorigin="5007,5748" coordsize="2,301">
              <v:shape style="position:absolute;left:5007;top:5748;width:2;height:301" coordorigin="5007,5748" coordsize="0,301" path="m5007,6049l5007,5748e" filled="f" stroked="t" strokeweight=".474641pt" strokecolor="#444444">
                <v:path arrowok="t"/>
              </v:shape>
            </v:group>
            <v:group style="position:absolute;left:5012;top:5977;width:2;height:310" coordorigin="5012,5977" coordsize="2,310">
              <v:shape style="position:absolute;left:5012;top:5977;width:2;height:310" coordorigin="5012,5977" coordsize="0,310" path="m5012,6288l5012,5977e" filled="f" stroked="t" strokeweight=".711962pt" strokecolor="#444444">
                <v:path arrowok="t"/>
              </v:shape>
            </v:group>
            <v:group style="position:absolute;left:7912;top:5992;width:2;height:659" coordorigin="7912,5992" coordsize="2,659">
              <v:shape style="position:absolute;left:7912;top:5992;width:2;height:659" coordorigin="7912,5992" coordsize="0,659" path="m7912,6650l7912,5992e" filled="f" stroked="t" strokeweight=".474641pt" strokecolor="#575757">
                <v:path arrowok="t"/>
              </v:shape>
            </v:group>
            <v:group style="position:absolute;left:2454;top:6431;width:983;height:2" coordorigin="2454,6431" coordsize="983,2">
              <v:shape style="position:absolute;left:2454;top:6431;width:983;height:2" coordorigin="2454,6431" coordsize="983,0" path="m2454,6431l3436,6431e" filled="f" stroked="t" strokeweight=".949282pt" strokecolor="#5B5B5B">
                <v:path arrowok="t"/>
              </v:shape>
            </v:group>
            <v:group style="position:absolute;left:3379;top:6431;width:176;height:2" coordorigin="3379,6431" coordsize="176,2">
              <v:shape style="position:absolute;left:3379;top:6431;width:176;height:2" coordorigin="3379,6431" coordsize="176,0" path="m3379,6431l3555,6431e" filled="f" stroked="t" strokeweight=".474641pt" strokecolor="#3F3F3F">
                <v:path arrowok="t"/>
              </v:shape>
            </v:group>
            <v:group style="position:absolute;left:3498;top:6431;width:228;height:2" coordorigin="3498,6431" coordsize="228,2">
              <v:shape style="position:absolute;left:3498;top:6431;width:228;height:2" coordorigin="3498,6431" coordsize="228,0" path="m3498,6431l3726,6431e" filled="f" stroked="t" strokeweight=".474641pt" strokecolor="#2B2B2B">
                <v:path arrowok="t"/>
              </v:shape>
            </v:group>
            <v:group style="position:absolute;left:3669;top:6428;width:3403;height:2" coordorigin="3669,6428" coordsize="3403,2">
              <v:shape style="position:absolute;left:3669;top:6428;width:3403;height:2" coordorigin="3669,6428" coordsize="3403,0" path="m3669,6428l7072,6428e" filled="f" stroked="t" strokeweight=".711962pt" strokecolor="#545454">
                <v:path arrowok="t"/>
              </v:shape>
            </v:group>
            <v:group style="position:absolute;left:7015;top:6431;width:470;height:2" coordorigin="7015,6431" coordsize="470,2">
              <v:shape style="position:absolute;left:7015;top:6431;width:470;height:2" coordorigin="7015,6431" coordsize="470,0" path="m7015,6431l7485,6431e" filled="f" stroked="t" strokeweight=".474641pt" strokecolor="#343434">
                <v:path arrowok="t"/>
              </v:shape>
            </v:group>
            <v:group style="position:absolute;left:7428;top:6428;width:4210;height:2" coordorigin="7428,6428" coordsize="4210,2">
              <v:shape style="position:absolute;left:7428;top:6428;width:4210;height:2" coordorigin="7428,6428" coordsize="4210,0" path="m7428,6428l11638,6428e" filled="f" stroked="t" strokeweight=".949282pt" strokecolor="#606060">
                <v:path arrowok="t"/>
              </v:shape>
            </v:group>
            <v:group style="position:absolute;left:11633;top:6230;width:2;height:229" coordorigin="11633,6230" coordsize="2,229">
              <v:shape style="position:absolute;left:11633;top:6230;width:2;height:229" coordorigin="11633,6230" coordsize="0,229" path="m11633,6459l11633,6230e" filled="f" stroked="t" strokeweight=".474641pt" strokecolor="#484848">
                <v:path arrowok="t"/>
              </v:shape>
            </v:group>
            <v:group style="position:absolute;left:437;top:783;width:2;height:15955" coordorigin="437,783" coordsize="2,15955">
              <v:shape style="position:absolute;left:437;top:783;width:2;height:15955" coordorigin="437,783" coordsize="0,15955" path="m437,16738l437,783e" filled="f" stroked="t" strokeweight=".711962pt" strokecolor="#545454">
                <v:path arrowok="t"/>
              </v:shape>
            </v:group>
            <v:group style="position:absolute;left:5010;top:6154;width:2;height:497" coordorigin="5010,6154" coordsize="2,497">
              <v:shape style="position:absolute;left:5010;top:6154;width:2;height:497" coordorigin="5010,6154" coordsize="0,497" path="m5010,6650l5010,6154e" filled="f" stroked="t" strokeweight=".949282pt" strokecolor="#575757">
                <v:path arrowok="t"/>
              </v:shape>
            </v:group>
            <v:group style="position:absolute;left:2454;top:6643;width:9189;height:2" coordorigin="2454,6643" coordsize="9189,2">
              <v:shape style="position:absolute;left:2454;top:6643;width:9189;height:2" coordorigin="2454,6643" coordsize="9189,0" path="m2454,6643l11643,6643e" filled="f" stroked="t" strokeweight=".711962pt" strokecolor="#575757">
                <v:path arrowok="t"/>
              </v:shape>
            </v:group>
            <v:group style="position:absolute;left:7915;top:6230;width:2;height:420" coordorigin="7915,6230" coordsize="2,420">
              <v:shape style="position:absolute;left:7915;top:6230;width:2;height:420" coordorigin="7915,6230" coordsize="0,420" path="m7915,6650l7915,6230e" filled="f" stroked="t" strokeweight=".949282pt" strokecolor="#646464">
                <v:path arrowok="t"/>
              </v:shape>
            </v:group>
            <v:group style="position:absolute;left:432;top:6863;width:11211;height:2" coordorigin="432,6863" coordsize="11211,2">
              <v:shape style="position:absolute;left:432;top:6863;width:11211;height:2" coordorigin="432,6863" coordsize="11211,0" path="m432,6863l11643,6863e" filled="f" stroked="t" strokeweight=".711962pt" strokecolor="#575757">
                <v:path arrowok="t"/>
              </v:shape>
            </v:group>
            <v:group style="position:absolute;left:427;top:7288;width:11211;height:2" coordorigin="427,7288" coordsize="11211,2">
              <v:shape style="position:absolute;left:427;top:7288;width:11211;height:2" coordorigin="427,7288" coordsize="11211,0" path="m427,7288l11638,7288e" filled="f" stroked="t" strokeweight=".711962pt" strokecolor="#575757">
                <v:path arrowok="t"/>
              </v:shape>
            </v:group>
            <v:group style="position:absolute;left:2463;top:7247;width:2;height:277" coordorigin="2463,7247" coordsize="2,277">
              <v:shape style="position:absolute;left:2463;top:7247;width:2;height:277" coordorigin="2463,7247" coordsize="0,277" path="m2463,7524l2463,7247e" filled="f" stroked="t" strokeweight=".474641pt" strokecolor="#2F2F2F">
                <v:path arrowok="t"/>
              </v:shape>
            </v:group>
            <v:group style="position:absolute;left:5012;top:7285;width:2;height:520" coordorigin="5012,7285" coordsize="2,520">
              <v:shape style="position:absolute;left:5012;top:7285;width:2;height:520" coordorigin="5012,7285" coordsize="0,520" path="m5012,7806l5012,7285e" filled="f" stroked="t" strokeweight=".949282pt" strokecolor="#606060">
                <v:path arrowok="t"/>
              </v:shape>
            </v:group>
            <v:group style="position:absolute;left:5003;top:7510;width:5235;height:2" coordorigin="5003,7510" coordsize="5235,2">
              <v:shape style="position:absolute;left:5003;top:7510;width:5235;height:2" coordorigin="5003,7510" coordsize="5235,0" path="m5003,7510l10238,7510e" filled="f" stroked="t" strokeweight=".711962pt" strokecolor="#545454">
                <v:path arrowok="t"/>
              </v:shape>
            </v:group>
            <v:group style="position:absolute;left:10181;top:7507;width:1457;height:2" coordorigin="10181,7507" coordsize="1457,2">
              <v:shape style="position:absolute;left:10181;top:7507;width:1457;height:2" coordorigin="10181,7507" coordsize="1457,0" path="m10181,7507l11638,7507e" filled="f" stroked="t" strokeweight=".949282pt" strokecolor="#676767">
                <v:path arrowok="t"/>
              </v:shape>
            </v:group>
            <v:group style="position:absolute;left:11633;top:7247;width:2;height:286" coordorigin="11633,7247" coordsize="2,286">
              <v:shape style="position:absolute;left:11633;top:7247;width:2;height:286" coordorigin="11633,7247" coordsize="0,286" path="m11633,7534l11633,7247e" filled="f" stroked="t" strokeweight=".474641pt" strokecolor="#383838">
                <v:path arrowok="t"/>
              </v:shape>
            </v:group>
            <v:group style="position:absolute;left:2463;top:7467;width:2;height:721" coordorigin="2463,7467" coordsize="2,721">
              <v:shape style="position:absolute;left:2463;top:7467;width:2;height:721" coordorigin="2463,7467" coordsize="0,721" path="m2463,8188l2463,7467e" filled="f" stroked="t" strokeweight=".711962pt" strokecolor="#444444">
                <v:path arrowok="t"/>
              </v:shape>
            </v:group>
            <v:group style="position:absolute;left:4998;top:7729;width:835;height:2" coordorigin="4998,7729" coordsize="835,2">
              <v:shape style="position:absolute;left:4998;top:7729;width:835;height:2" coordorigin="4998,7729" coordsize="835,0" path="m4998,7729l5833,7729e" filled="f" stroked="t" strokeweight=".949282pt" strokecolor="#5B5B5B">
                <v:path arrowok="t"/>
              </v:shape>
            </v:group>
            <v:group style="position:absolute;left:5776;top:7729;width:655;height:2" coordorigin="5776,7729" coordsize="655,2">
              <v:shape style="position:absolute;left:5776;top:7729;width:655;height:2" coordorigin="5776,7729" coordsize="655,0" path="m5776,7729l6431,7729e" filled="f" stroked="t" strokeweight=".474641pt" strokecolor="#3B3B3B">
                <v:path arrowok="t"/>
              </v:shape>
            </v:group>
            <v:group style="position:absolute;left:6289;top:7727;width:4713;height:2" coordorigin="6289,7727" coordsize="4713,2">
              <v:shape style="position:absolute;left:6289;top:7727;width:4713;height:2" coordorigin="6289,7727" coordsize="4713,0" path="m6289,7727l11002,7727e" filled="f" stroked="t" strokeweight=".711962pt" strokecolor="#575757">
                <v:path arrowok="t"/>
              </v:shape>
            </v:group>
            <v:group style="position:absolute;left:10855;top:7727;width:783;height:2" coordorigin="10855,7727" coordsize="783,2">
              <v:shape style="position:absolute;left:10855;top:7727;width:783;height:2" coordorigin="10855,7727" coordsize="783,0" path="m10855,7727l11638,7727e" filled="f" stroked="t" strokeweight=".949282pt" strokecolor="#6B6B6B">
                <v:path arrowok="t"/>
              </v:shape>
            </v:group>
            <v:group style="position:absolute;left:11633;top:7462;width:2;height:315" coordorigin="11633,7462" coordsize="2,315">
              <v:shape style="position:absolute;left:11633;top:7462;width:2;height:315" coordorigin="11633,7462" coordsize="0,315" path="m11633,7777l11633,7462e" filled="f" stroked="t" strokeweight=".474641pt" strokecolor="#4B4B4B">
                <v:path arrowok="t"/>
              </v:shape>
            </v:group>
            <v:group style="position:absolute;left:422;top:7944;width:522;height:2" coordorigin="422,7944" coordsize="522,2">
              <v:shape style="position:absolute;left:422;top:7944;width:522;height:2" coordorigin="422,7944" coordsize="522,0" path="m422,7944l945,7944e" filled="f" stroked="t" strokeweight=".474641pt" strokecolor="#3B3B3B">
                <v:path arrowok="t"/>
              </v:shape>
            </v:group>
            <v:group style="position:absolute;left:451;top:7947;width:3726;height:2" coordorigin="451,7947" coordsize="3726,2">
              <v:shape style="position:absolute;left:451;top:7947;width:3726;height:2" coordorigin="451,7947" coordsize="3726,0" path="m451,7947l4177,7947e" filled="f" stroked="t" strokeweight=".949282pt" strokecolor="#575757">
                <v:path arrowok="t"/>
              </v:shape>
            </v:group>
            <v:group style="position:absolute;left:4120;top:7947;width:598;height:2" coordorigin="4120,7947" coordsize="598,2">
              <v:shape style="position:absolute;left:4120;top:7947;width:598;height:2" coordorigin="4120,7947" coordsize="598,0" path="m4120,7947l4718,7947e" filled="f" stroked="t" strokeweight=".711962pt" strokecolor="#383838">
                <v:path arrowok="t"/>
              </v:shape>
            </v:group>
            <v:group style="position:absolute;left:4495;top:7947;width:7148;height:2" coordorigin="4495,7947" coordsize="7148,2">
              <v:shape style="position:absolute;left:4495;top:7947;width:7148;height:2" coordorigin="4495,7947" coordsize="7148,0" path="m4495,7947l11643,7947e" filled="f" stroked="t" strokeweight=".711962pt" strokecolor="#545454">
                <v:path arrowok="t"/>
              </v:shape>
            </v:group>
            <v:group style="position:absolute;left:5007;top:7710;width:2;height:243" coordorigin="5007,7710" coordsize="2,243">
              <v:shape style="position:absolute;left:5007;top:7710;width:2;height:243" coordorigin="5007,7710" coordsize="0,243" path="m5007,7954l5007,7710e" filled="f" stroked="t" strokeweight=".711962pt" strokecolor="#4B4B4B">
                <v:path arrowok="t"/>
              </v:shape>
            </v:group>
            <v:group style="position:absolute;left:2461;top:8111;width:2;height:1900" coordorigin="2461,8111" coordsize="2,1900">
              <v:shape style="position:absolute;left:2461;top:8111;width:2;height:1900" coordorigin="2461,8111" coordsize="0,1900" path="m2461,10011l2461,8111e" filled="f" stroked="t" strokeweight=".949282pt" strokecolor="#575757">
                <v:path arrowok="t"/>
              </v:shape>
            </v:group>
            <v:group style="position:absolute;left:427;top:8751;width:812;height:2" coordorigin="427,8751" coordsize="812,2">
              <v:shape style="position:absolute;left:427;top:8751;width:812;height:2" coordorigin="427,8751" coordsize="812,0" path="m427,8751l1239,8751e" filled="f" stroked="t" strokeweight=".711962pt" strokecolor="#5B5B5B">
                <v:path arrowok="t"/>
              </v:shape>
            </v:group>
            <v:group style="position:absolute;left:1182;top:8751;width:498;height:2" coordorigin="1182,8751" coordsize="498,2">
              <v:shape style="position:absolute;left:1182;top:8751;width:498;height:2" coordorigin="1182,8751" coordsize="498,0" path="m1182,8751l1680,8751e" filled="f" stroked="t" strokeweight=".474641pt" strokecolor="#3F3F3F">
                <v:path arrowok="t"/>
              </v:shape>
            </v:group>
            <v:group style="position:absolute;left:1524;top:8753;width:2046;height:2" coordorigin="1524,8753" coordsize="2046,2">
              <v:shape style="position:absolute;left:1524;top:8753;width:2046;height:2" coordorigin="1524,8753" coordsize="2046,0" path="m1524,8753l3569,8753e" filled="f" stroked="t" strokeweight=".949282pt" strokecolor="#5B5B5B">
                <v:path arrowok="t"/>
              </v:shape>
            </v:group>
            <v:group style="position:absolute;left:3498;top:8751;width:432;height:2" coordorigin="3498,8751" coordsize="432,2">
              <v:shape style="position:absolute;left:3498;top:8751;width:432;height:2" coordorigin="3498,8751" coordsize="432,0" path="m3498,8751l3930,8751e" filled="f" stroked="t" strokeweight=".474641pt" strokecolor="#3B3B3B">
                <v:path arrowok="t"/>
              </v:shape>
            </v:group>
            <v:group style="position:absolute;left:4661;top:8751;width:370;height:2" coordorigin="4661,8751" coordsize="370,2">
              <v:shape style="position:absolute;left:4661;top:8751;width:370;height:2" coordorigin="4661,8751" coordsize="370,0" path="m4661,8751l5031,8751e" filled="f" stroked="t" strokeweight=".474641pt" strokecolor="#282828">
                <v:path arrowok="t"/>
              </v:shape>
            </v:group>
            <v:group style="position:absolute;left:5776;top:8751;width:655;height:2" coordorigin="5776,8751" coordsize="655,2">
              <v:shape style="position:absolute;left:5776;top:8751;width:655;height:2" coordorigin="5776,8751" coordsize="655,0" path="m5776,8751l6431,8751e" filled="f" stroked="t" strokeweight=".474641pt" strokecolor="#484848">
                <v:path arrowok="t"/>
              </v:shape>
            </v:group>
            <v:group style="position:absolute;left:3873;top:8749;width:7765;height:2" coordorigin="3873,8749" coordsize="7765,2">
              <v:shape style="position:absolute;left:3873;top:8749;width:7765;height:2" coordorigin="3873,8749" coordsize="7765,0" path="m3873,8749l11638,8749e" filled="f" stroked="t" strokeweight=".711962pt" strokecolor="#575757">
                <v:path arrowok="t"/>
              </v:shape>
            </v:group>
            <v:group style="position:absolute;left:11633;top:8355;width:2;height:420" coordorigin="11633,8355" coordsize="2,420">
              <v:shape style="position:absolute;left:11633;top:8355;width:2;height:420" coordorigin="11633,8355" coordsize="0,420" path="m11633,8775l11633,8355e" filled="f" stroked="t" strokeweight=".474641pt" strokecolor="#484848">
                <v:path arrowok="t"/>
              </v:shape>
            </v:group>
            <v:group style="position:absolute;left:427;top:9632;width:812;height:2" coordorigin="427,9632" coordsize="812,2">
              <v:shape style="position:absolute;left:427;top:9632;width:812;height:2" coordorigin="427,9632" coordsize="812,0" path="m427,9632l1239,9632e" filled="f" stroked="t" strokeweight=".949282pt" strokecolor="#646464">
                <v:path arrowok="t"/>
              </v:shape>
            </v:group>
            <v:group style="position:absolute;left:1182;top:9629;width:498;height:2" coordorigin="1182,9629" coordsize="498,2">
              <v:shape style="position:absolute;left:1182;top:9629;width:498;height:2" coordorigin="1182,9629" coordsize="498,0" path="m1182,9629l1680,9629e" filled="f" stroked="t" strokeweight=".474641pt" strokecolor="#484848">
                <v:path arrowok="t"/>
              </v:shape>
            </v:group>
            <v:group style="position:absolute;left:1623;top:9632;width:10020;height:2" coordorigin="1623,9632" coordsize="10020,2">
              <v:shape style="position:absolute;left:1623;top:9632;width:10020;height:2" coordorigin="1623,9632" coordsize="10020,0" path="m1623,9632l11643,9632e" filled="f" stroked="t" strokeweight=".711962pt" strokecolor="#575757">
                <v:path arrowok="t"/>
              </v:shape>
            </v:group>
            <v:group style="position:absolute;left:427;top:9968;width:3531;height:2" coordorigin="427,9968" coordsize="3531,2">
              <v:shape style="position:absolute;left:427;top:9968;width:3531;height:2" coordorigin="427,9968" coordsize="3531,0" path="m427,9968l3959,9968e" filled="f" stroked="t" strokeweight=".711962pt" strokecolor="#545454">
                <v:path arrowok="t"/>
              </v:shape>
            </v:group>
            <v:group style="position:absolute;left:3873;top:9968;width:304;height:2" coordorigin="3873,9968" coordsize="304,2">
              <v:shape style="position:absolute;left:3873;top:9968;width:304;height:2" coordorigin="3873,9968" coordsize="304,0" path="m3873,9968l4177,9968e" filled="f" stroked="t" strokeweight=".474641pt" strokecolor="#3F3F3F">
                <v:path arrowok="t"/>
              </v:shape>
            </v:group>
            <v:group style="position:absolute;left:4120;top:9964;width:7528;height:2" coordorigin="4120,9964" coordsize="7528,2">
              <v:shape style="position:absolute;left:4120;top:9964;width:7528;height:2" coordorigin="4120,9964" coordsize="7528,0" path="m4120,9964l11648,9964e" filled="f" stroked="t" strokeweight=".711962pt" strokecolor="#575757">
                <v:path arrowok="t"/>
              </v:shape>
            </v:group>
            <v:group style="position:absolute;left:422;top:10205;width:3133;height:2" coordorigin="422,10205" coordsize="3133,2">
              <v:shape style="position:absolute;left:422;top:10205;width:3133;height:2" coordorigin="422,10205" coordsize="3133,0" path="m422,10205l3555,10205e" filled="f" stroked="t" strokeweight=".711962pt" strokecolor="#545454">
                <v:path arrowok="t"/>
              </v:shape>
            </v:group>
            <v:group style="position:absolute;left:2461;top:9921;width:2;height:539" coordorigin="2461,9921" coordsize="2,539">
              <v:shape style="position:absolute;left:2461;top:9921;width:2;height:539" coordorigin="2461,9921" coordsize="0,539" path="m2461,10460l2461,9921e" filled="f" stroked="t" strokeweight=".711962pt" strokecolor="#3F3F3F">
                <v:path arrowok="t"/>
              </v:shape>
            </v:group>
            <v:group style="position:absolute;left:3498;top:10202;width:228;height:2" coordorigin="3498,10202" coordsize="228,2">
              <v:shape style="position:absolute;left:3498;top:10202;width:228;height:2" coordorigin="3498,10202" coordsize="228,0" path="m3498,10202l3726,10202e" filled="f" stroked="t" strokeweight=".474641pt" strokecolor="#2F2F2F">
                <v:path arrowok="t"/>
              </v:shape>
            </v:group>
            <v:group style="position:absolute;left:3669;top:10202;width:261;height:2" coordorigin="3669,10202" coordsize="261,2">
              <v:shape style="position:absolute;left:3669;top:10202;width:261;height:2" coordorigin="3669,10202" coordsize="261,0" path="m3669,10202l3930,10202e" filled="f" stroked="t" strokeweight=".474641pt" strokecolor="#484848">
                <v:path arrowok="t"/>
              </v:shape>
            </v:group>
            <v:group style="position:absolute;left:3840;top:10202;width:878;height:2" coordorigin="3840,10202" coordsize="878,2">
              <v:shape style="position:absolute;left:3840;top:10202;width:878;height:2" coordorigin="3840,10202" coordsize="878,0" path="m3840,10202l4718,10202e" filled="f" stroked="t" strokeweight=".949282pt" strokecolor="#545454">
                <v:path arrowok="t"/>
              </v:shape>
            </v:group>
            <v:group style="position:absolute;left:4661;top:10202;width:370;height:2" coordorigin="4661,10202" coordsize="370,2">
              <v:shape style="position:absolute;left:4661;top:10202;width:370;height:2" coordorigin="4661,10202" coordsize="370,0" path="m4661,10202l5031,10202e" filled="f" stroked="t" strokeweight=".474641pt" strokecolor="#2B2B2B">
                <v:path arrowok="t"/>
              </v:shape>
            </v:group>
            <v:group style="position:absolute;left:4974;top:10200;width:3906;height:2" coordorigin="4974,10200" coordsize="3906,2">
              <v:shape style="position:absolute;left:4974;top:10200;width:3906;height:2" coordorigin="4974,10200" coordsize="3906,0" path="m4974,10200l8881,10200e" filled="f" stroked="t" strokeweight=".949282pt" strokecolor="#575757">
                <v:path arrowok="t"/>
              </v:shape>
            </v:group>
            <v:group style="position:absolute;left:8824;top:10198;width:422;height:2" coordorigin="8824,10198" coordsize="422,2">
              <v:shape style="position:absolute;left:8824;top:10198;width:422;height:2" coordorigin="8824,10198" coordsize="422,0" path="m8824,10198l9246,10198e" filled="f" stroked="t" strokeweight=".474641pt" strokecolor="#2F2F2F">
                <v:path arrowok="t"/>
              </v:shape>
            </v:group>
            <v:group style="position:absolute;left:9189;top:10198;width:328;height:2" coordorigin="9189,10198" coordsize="328,2">
              <v:shape style="position:absolute;left:9189;top:10198;width:328;height:2" coordorigin="9189,10198" coordsize="328,0" path="m9189,10198l9517,10198e" filled="f" stroked="t" strokeweight=".474641pt" strokecolor="#444444">
                <v:path arrowok="t"/>
              </v:shape>
            </v:group>
            <v:group style="position:absolute;left:9460;top:10198;width:2188;height:2" coordorigin="9460,10198" coordsize="2188,2">
              <v:shape style="position:absolute;left:9460;top:10198;width:2188;height:2" coordorigin="9460,10198" coordsize="2188,0" path="m9460,10198l11648,10198e" filled="f" stroked="t" strokeweight=".711962pt" strokecolor="#575757">
                <v:path arrowok="t"/>
              </v:shape>
            </v:group>
            <v:group style="position:absolute;left:427;top:10684;width:2065;height:2" coordorigin="427,10684" coordsize="2065,2">
              <v:shape style="position:absolute;left:427;top:10684;width:2065;height:2" coordorigin="427,10684" coordsize="2065,0" path="m427,10684l2492,10684e" filled="f" stroked="t" strokeweight=".711962pt" strokecolor="#5B5B5B">
                <v:path arrowok="t"/>
              </v:shape>
            </v:group>
            <v:group style="position:absolute;left:2421;top:10684;width:1016;height:2" coordorigin="2421,10684" coordsize="1016,2">
              <v:shape style="position:absolute;left:2421;top:10684;width:1016;height:2" coordorigin="2421,10684" coordsize="1016,0" path="m2421,10684l3436,10684e" filled="f" stroked="t" strokeweight=".711962pt" strokecolor="#484848">
                <v:path arrowok="t"/>
              </v:shape>
            </v:group>
            <v:group style="position:absolute;left:3237;top:10684;width:726;height:2" coordorigin="3237,10684" coordsize="726,2">
              <v:shape style="position:absolute;left:3237;top:10684;width:726;height:2" coordorigin="3237,10684" coordsize="726,0" path="m3237,10684l3963,10684e" filled="f" stroked="t" strokeweight=".949282pt" strokecolor="#5B5B5B">
                <v:path arrowok="t"/>
              </v:shape>
            </v:group>
            <v:group style="position:absolute;left:3873;top:10684;width:304;height:2" coordorigin="3873,10684" coordsize="304,2">
              <v:shape style="position:absolute;left:3873;top:10684;width:304;height:2" coordorigin="3873,10684" coordsize="304,0" path="m3873,10684l4177,10684e" filled="f" stroked="t" strokeweight=".474641pt" strokecolor="#3B3B3B">
                <v:path arrowok="t"/>
              </v:shape>
            </v:group>
            <v:group style="position:absolute;left:4120;top:10682;width:2952;height:2" coordorigin="4120,10682" coordsize="2952,2">
              <v:shape style="position:absolute;left:4120;top:10682;width:2952;height:2" coordorigin="4120,10682" coordsize="2952,0" path="m4120,10682l7072,10682e" filled="f" stroked="t" strokeweight=".949282pt" strokecolor="#545454">
                <v:path arrowok="t"/>
              </v:shape>
            </v:group>
            <v:group style="position:absolute;left:7015;top:10680;width:470;height:2" coordorigin="7015,10680" coordsize="470,2">
              <v:shape style="position:absolute;left:7015;top:10680;width:470;height:2" coordorigin="7015,10680" coordsize="470,0" path="m7015,10680l7485,10680e" filled="f" stroked="t" strokeweight=".474641pt" strokecolor="#2B2B2B">
                <v:path arrowok="t"/>
              </v:shape>
            </v:group>
            <v:group style="position:absolute;left:7428;top:10677;width:3574;height:2" coordorigin="7428,10677" coordsize="3574,2">
              <v:shape style="position:absolute;left:7428;top:10677;width:3574;height:2" coordorigin="7428,10677" coordsize="3574,0" path="m7428,10677l11002,10677e" filled="f" stroked="t" strokeweight=".711962pt" strokecolor="#575757">
                <v:path arrowok="t"/>
              </v:shape>
            </v:group>
            <v:group style="position:absolute;left:10760;top:10675;width:883;height:2" coordorigin="10760,10675" coordsize="883,2">
              <v:shape style="position:absolute;left:10760;top:10675;width:883;height:2" coordorigin="10760,10675" coordsize="883,0" path="m10760,10675l11643,10675e" filled="f" stroked="t" strokeweight=".711962pt" strokecolor="#6B6B6B">
                <v:path arrowok="t"/>
              </v:shape>
            </v:group>
            <v:group style="position:absolute;left:427;top:10899;width:2065;height:2" coordorigin="427,10899" coordsize="2065,2">
              <v:shape style="position:absolute;left:427;top:10899;width:2065;height:2" coordorigin="427,10899" coordsize="2065,0" path="m427,10899l2492,10899e" filled="f" stroked="t" strokeweight=".711962pt" strokecolor="#545454">
                <v:path arrowok="t"/>
              </v:shape>
            </v:group>
            <v:group style="position:absolute;left:2461;top:10403;width:2;height:563" coordorigin="2461,10403" coordsize="2,563">
              <v:shape style="position:absolute;left:2461;top:10403;width:2;height:563" coordorigin="2461,10403" coordsize="0,563" path="m2461,10966l2461,10403e" filled="f" stroked="t" strokeweight=".949282pt" strokecolor="#5B5B5B">
                <v:path arrowok="t"/>
              </v:shape>
            </v:group>
            <v:group style="position:absolute;left:2421;top:10899;width:1509;height:2" coordorigin="2421,10899" coordsize="1509,2">
              <v:shape style="position:absolute;left:2421;top:10899;width:1509;height:2" coordorigin="2421,10899" coordsize="1509,0" path="m2421,10899l3930,10899e" filled="f" stroked="t" strokeweight=".474641pt" strokecolor="#4B4B4B">
                <v:path arrowok="t"/>
              </v:shape>
            </v:group>
            <v:group style="position:absolute;left:3769;top:10895;width:7874;height:2" coordorigin="3769,10895" coordsize="7874,2">
              <v:shape style="position:absolute;left:3769;top:10895;width:7874;height:2" coordorigin="3769,10895" coordsize="7874,0" path="m3769,10895l11643,10895e" filled="f" stroked="t" strokeweight=".711962pt" strokecolor="#575757">
                <v:path arrowok="t"/>
              </v:shape>
            </v:group>
            <v:group style="position:absolute;left:1225;top:10852;width:2;height:745" coordorigin="1225,10852" coordsize="2,745">
              <v:shape style="position:absolute;left:1225;top:10852;width:2;height:745" coordorigin="1225,10852" coordsize="0,745" path="m1225,11596l1225,10852e" filled="f" stroked="t" strokeweight=".711962pt" strokecolor="#4B4B4B">
                <v:path arrowok="t"/>
              </v:shape>
            </v:group>
            <v:group style="position:absolute;left:1652;top:10880;width:2;height:248" coordorigin="1652,10880" coordsize="2,248">
              <v:shape style="position:absolute;left:1652;top:10880;width:2;height:248" coordorigin="1652,10880" coordsize="0,248" path="m1652,11128l1652,10880e" filled="f" stroked="t" strokeweight=".237321pt" strokecolor="#5B5B5B">
                <v:path arrowok="t"/>
              </v:shape>
            </v:group>
            <v:group style="position:absolute;left:2463;top:10852;width:2;height:306" coordorigin="2463,10852" coordsize="2,306">
              <v:shape style="position:absolute;left:2463;top:10852;width:2;height:306" coordorigin="2463,10852" coordsize="0,306" path="m2463,11157l2463,10852e" filled="f" stroked="t" strokeweight=".474641pt" strokecolor="#3B3B3B">
                <v:path arrowok="t"/>
              </v:shape>
            </v:group>
            <v:group style="position:absolute;left:892;top:11131;width:4941;height:2" coordorigin="892,11131" coordsize="4941,2">
              <v:shape style="position:absolute;left:892;top:11131;width:4941;height:2" coordorigin="892,11131" coordsize="4941,0" path="m892,11131l5833,11131e" filled="f" stroked="t" strokeweight=".711962pt" strokecolor="#545454">
                <v:path arrowok="t"/>
              </v:shape>
            </v:group>
            <v:group style="position:absolute;left:5776;top:11128;width:655;height:2" coordorigin="5776,11128" coordsize="655,2">
              <v:shape style="position:absolute;left:5776;top:11128;width:655;height:2" coordorigin="5776,11128" coordsize="655,0" path="m5776,11128l6431,11128e" filled="f" stroked="t" strokeweight=".474641pt" strokecolor="#444444">
                <v:path arrowok="t"/>
              </v:shape>
            </v:group>
            <v:group style="position:absolute;left:6275;top:11128;width:797;height:2" coordorigin="6275,11128" coordsize="797,2">
              <v:shape style="position:absolute;left:6275;top:11128;width:797;height:2" coordorigin="6275,11128" coordsize="797,0" path="m6275,11128l7072,11128e" filled="f" stroked="t" strokeweight=".949282pt" strokecolor="#606060">
                <v:path arrowok="t"/>
              </v:shape>
            </v:group>
            <v:group style="position:absolute;left:7015;top:11128;width:479;height:2" coordorigin="7015,11128" coordsize="479,2">
              <v:shape style="position:absolute;left:7015;top:11128;width:479;height:2" coordorigin="7015,11128" coordsize="479,0" path="m7015,11128l7495,11128e" filled="f" stroked="t" strokeweight=".474641pt" strokecolor="#343434">
                <v:path arrowok="t"/>
              </v:shape>
            </v:group>
            <v:group style="position:absolute;left:7468;top:10885;width:2;height:5910" coordorigin="7468,10885" coordsize="2,5910">
              <v:shape style="position:absolute;left:7468;top:10885;width:2;height:5910" coordorigin="7468,10885" coordsize="0,5910" path="m7468,16795l7468,10885e" filled="f" stroked="t" strokeweight=".711962pt" strokecolor="#545454">
                <v:path arrowok="t"/>
              </v:shape>
            </v:group>
            <v:group style="position:absolute;left:7423;top:11126;width:4224;height:2" coordorigin="7423,11126" coordsize="4224,2">
              <v:shape style="position:absolute;left:7423;top:11126;width:4224;height:2" coordorigin="7423,11126" coordsize="4224,0" path="m7423,11126l11648,11126e" filled="f" stroked="t" strokeweight=".711962pt" strokecolor="#5B5B5B">
                <v:path arrowok="t"/>
              </v:shape>
            </v:group>
            <v:group style="position:absolute;left:1652;top:11114;width:2;height:454" coordorigin="1652,11114" coordsize="2,454">
              <v:shape style="position:absolute;left:1652;top:11114;width:2;height:454" coordorigin="1652,11114" coordsize="0,454" path="m1652,11568l1652,11114e" filled="f" stroked="t" strokeweight=".237321pt" strokecolor="#3B3B3B">
                <v:path arrowok="t"/>
              </v:shape>
            </v:group>
            <v:group style="position:absolute;left:2466;top:11086;width:2;height:5672" coordorigin="2466,11086" coordsize="2,5672">
              <v:shape style="position:absolute;left:2466;top:11086;width:2;height:5672" coordorigin="2466,11086" coordsize="0,5672" path="m2466,16757l2466,11086e" filled="f" stroked="t" strokeweight=".711962pt" strokecolor="#4F4F4F">
                <v:path arrowok="t"/>
              </v:shape>
            </v:group>
            <v:group style="position:absolute;left:1225;top:11539;width:2;height:306" coordorigin="1225,11539" coordsize="2,306">
              <v:shape style="position:absolute;left:1225;top:11539;width:2;height:306" coordorigin="1225,11539" coordsize="0,306" path="m1225,11845l1225,11539e" filled="f" stroked="t" strokeweight=".474641pt" strokecolor="#2B2B2B">
                <v:path arrowok="t"/>
              </v:shape>
            </v:group>
            <v:group style="position:absolute;left:1652;top:11568;width:2;height:1542" coordorigin="1652,11568" coordsize="2,1542">
              <v:shape style="position:absolute;left:1652;top:11568;width:2;height:1542" coordorigin="1652,11568" coordsize="0,1542" path="m1652,13110l1652,11568e" filled="f" stroked="t" strokeweight=".237321pt" strokecolor="#000000">
                <v:path arrowok="t"/>
              </v:shape>
            </v:group>
            <v:group style="position:absolute;left:11638;top:11539;width:2;height:430" coordorigin="11638,11539" coordsize="2,430">
              <v:shape style="position:absolute;left:11638;top:11539;width:2;height:430" coordorigin="11638,11539" coordsize="0,430" path="m11638,11969l11638,11539e" filled="f" stroked="t" strokeweight=".474641pt" strokecolor="#3F3F3F">
                <v:path arrowok="t"/>
              </v:shape>
            </v:group>
            <v:group style="position:absolute;left:1225;top:11787;width:2;height:181" coordorigin="1225,11787" coordsize="2,181">
              <v:shape style="position:absolute;left:1225;top:11787;width:2;height:181" coordorigin="1225,11787" coordsize="0,181" path="m1225,11969l1225,11787e" filled="f" stroked="t" strokeweight=".474641pt" strokecolor="#3F3F3F">
                <v:path arrowok="t"/>
              </v:shape>
            </v:group>
            <v:group style="position:absolute;left:2463;top:11911;width:2;height:611" coordorigin="2463,11911" coordsize="2,611">
              <v:shape style="position:absolute;left:2463;top:11911;width:2;height:611" coordorigin="2463,11911" coordsize="0,611" path="m2463,12523l2463,11911e" filled="f" stroked="t" strokeweight=".474641pt" strokecolor="#343434">
                <v:path arrowok="t"/>
              </v:shape>
            </v:group>
            <v:group style="position:absolute;left:3368;top:12050;width:2;height:143" coordorigin="3368,12050" coordsize="2,143">
              <v:shape style="position:absolute;left:3368;top:12050;width:2;height:143" coordorigin="3368,12050" coordsize="0,143" path="m3368,12193l3368,12050e" filled="f" stroked="t" strokeweight="1.186603pt" strokecolor="#485B83">
                <v:path arrowok="t"/>
              </v:shape>
            </v:group>
            <v:group style="position:absolute;left:3517;top:12050;width:2;height:105" coordorigin="3517,12050" coordsize="2,105">
              <v:shape style="position:absolute;left:3517;top:12050;width:2;height:105" coordorigin="3517,12050" coordsize="0,105" path="m3517,12155l3517,12050e" filled="f" stroked="t" strokeweight="1.423923pt" strokecolor="#485777">
                <v:path arrowok="t"/>
              </v:shape>
            </v:group>
            <v:group style="position:absolute;left:7466;top:12198;width:2;height:325" coordorigin="7466,12198" coordsize="2,325">
              <v:shape style="position:absolute;left:7466;top:12198;width:2;height:325" coordorigin="7466,12198" coordsize="0,325" path="m7466,12523l7466,12198e" filled="f" stroked="t" strokeweight=".474641pt" strokecolor="#282828">
                <v:path arrowok="t"/>
              </v:shape>
            </v:group>
            <v:group style="position:absolute;left:1222;top:11911;width:2;height:936" coordorigin="1222,11911" coordsize="2,936">
              <v:shape style="position:absolute;left:1222;top:11911;width:2;height:936" coordorigin="1222,11911" coordsize="0,936" path="m1222,12847l1222,11911e" filled="f" stroked="t" strokeweight=".949282pt" strokecolor="#575757">
                <v:path arrowok="t"/>
              </v:shape>
            </v:group>
            <v:group style="position:absolute;left:1225;top:12790;width:2;height:248" coordorigin="1225,12790" coordsize="2,248">
              <v:shape style="position:absolute;left:1225;top:12790;width:2;height:248" coordorigin="1225,12790" coordsize="0,248" path="m1225,13038l1225,12790e" filled="f" stroked="t" strokeweight=".474641pt" strokecolor="#232323">
                <v:path arrowok="t"/>
              </v:shape>
            </v:group>
            <v:group style="position:absolute;left:9488;top:12819;width:2;height:191" coordorigin="9488,12819" coordsize="2,191">
              <v:shape style="position:absolute;left:9488;top:12819;width:2;height:191" coordorigin="9488,12819" coordsize="0,191" path="m9488,13009l9488,12819e" filled="f" stroked="t" strokeweight=".711962pt" strokecolor="#2B38A8">
                <v:path arrowok="t"/>
              </v:shape>
            </v:group>
            <v:group style="position:absolute;left:422;top:13105;width:494;height:2" coordorigin="422,13105" coordsize="494,2">
              <v:shape style="position:absolute;left:422;top:13105;width:494;height:2" coordorigin="422,13105" coordsize="494,0" path="m422,13105l916,13105e" filled="f" stroked="t" strokeweight=".237321pt" strokecolor="#545454">
                <v:path arrowok="t"/>
              </v:shape>
            </v:group>
            <v:group style="position:absolute;left:916;top:13105;width:304;height:2" coordorigin="916,13105" coordsize="304,2">
              <v:shape style="position:absolute;left:916;top:13105;width:304;height:2" coordorigin="916,13105" coordsize="304,0" path="m916,13105l1220,13105e" filled="f" stroked="t" strokeweight=".237321pt" strokecolor="#232323">
                <v:path arrowok="t"/>
              </v:shape>
            </v:group>
            <v:group style="position:absolute;left:1225;top:12981;width:2;height:158" coordorigin="1225,12981" coordsize="2,158">
              <v:shape style="position:absolute;left:1225;top:12981;width:2;height:158" coordorigin="1225,12981" coordsize="0,158" path="m1225,13138l1225,12981e" filled="f" stroked="t" strokeweight=".474641pt" strokecolor="#3F3F3F">
                <v:path arrowok="t"/>
              </v:shape>
            </v:group>
            <v:group style="position:absolute;left:1206;top:13105;width:451;height:2" coordorigin="1206,13105" coordsize="451,2">
              <v:shape style="position:absolute;left:1206;top:13105;width:451;height:2" coordorigin="1206,13105" coordsize="451,0" path="m1206,13105l1656,13105e" filled="f" stroked="t" strokeweight=".237321pt" strokecolor="#3F3F3F">
                <v:path arrowok="t"/>
              </v:shape>
            </v:group>
            <v:group style="position:absolute;left:1652;top:13105;width:812;height:2" coordorigin="1652,13105" coordsize="812,2">
              <v:shape style="position:absolute;left:1652;top:13105;width:812;height:2" coordorigin="1652,13105" coordsize="812,0" path="m1652,13105l2463,13105e" filled="f" stroked="t" strokeweight=".237321pt" strokecolor="#5B5B5B">
                <v:path arrowok="t"/>
              </v:shape>
            </v:group>
            <v:group style="position:absolute;left:8852;top:13105;width:365;height:2" coordorigin="8852,13105" coordsize="365,2">
              <v:shape style="position:absolute;left:8852;top:13105;width:365;height:2" coordorigin="8852,13105" coordsize="365,0" path="m8852,13105l9218,13105e" filled="f" stroked="t" strokeweight="1.186603pt" strokecolor="#545777">
                <v:path arrowok="t"/>
              </v:shape>
            </v:group>
            <v:group style="position:absolute;left:9218;top:13105;width:285;height:2" coordorigin="9218,13105" coordsize="285,2">
              <v:shape style="position:absolute;left:9218;top:13105;width:285;height:2" coordorigin="9218,13105" coordsize="285,0" path="m9218,13105l9502,13105e" filled="f" stroked="t" strokeweight="2.847847pt" strokecolor="#646777">
                <v:path arrowok="t"/>
              </v:shape>
            </v:group>
            <v:group style="position:absolute;left:9486;top:13029;width:2;height:134" coordorigin="9486,13029" coordsize="2,134">
              <v:shape style="position:absolute;left:9486;top:13029;width:2;height:134" coordorigin="9486,13029" coordsize="0,134" path="m9486,13162l9486,13029e" filled="f" stroked="t" strokeweight="1.661244pt" strokecolor="#4F578C">
                <v:path arrowok="t"/>
              </v:shape>
            </v:group>
            <v:group style="position:absolute;left:9450;top:13134;width:1158;height:2" coordorigin="9450,13134" coordsize="1158,2">
              <v:shape style="position:absolute;left:9450;top:13134;width:1158;height:2" coordorigin="9450,13134" coordsize="1158,0" path="m9450,13134l10608,13134e" filled="f" stroked="t" strokeweight="1.661244pt" strokecolor="#2F3F8C">
                <v:path arrowok="t"/>
              </v:shape>
            </v:group>
            <v:group style="position:absolute;left:1652;top:13105;width:2;height:296" coordorigin="1652,13105" coordsize="2,296">
              <v:shape style="position:absolute;left:1652;top:13105;width:2;height:296" coordorigin="1652,13105" coordsize="0,296" path="m1652,13401l1652,13105e" filled="f" stroked="t" strokeweight=".237321pt" strokecolor="#7C7C7C">
                <v:path arrowok="t"/>
              </v:shape>
            </v:group>
            <v:group style="position:absolute;left:2463;top:13076;width:2;height:353" coordorigin="2463,13076" coordsize="2,353">
              <v:shape style="position:absolute;left:2463;top:13076;width:2;height:353" coordorigin="2463,13076" coordsize="0,353" path="m2463,13430l2463,13076e" filled="f" stroked="t" strokeweight=".474641pt" strokecolor="#3F3F3F">
                <v:path arrowok="t"/>
              </v:shape>
            </v:group>
            <v:group style="position:absolute;left:1652;top:13401;width:2;height:3423" coordorigin="1652,13401" coordsize="2,3423">
              <v:shape style="position:absolute;left:1652;top:13401;width:2;height:3423" coordorigin="1652,13401" coordsize="0,3423" path="m1652,16824l1652,13401e" filled="f" stroked="t" strokeweight=".237321pt" strokecolor="#000000">
                <v:path arrowok="t"/>
              </v:shape>
            </v:group>
            <v:group style="position:absolute;left:2463;top:13372;width:2;height:377" coordorigin="2463,13372" coordsize="2,377">
              <v:shape style="position:absolute;left:2463;top:13372;width:2;height:377" coordorigin="2463,13372" coordsize="0,377" path="m2463,13749l2463,13372e" filled="f" stroked="t" strokeweight=".474641pt" strokecolor="#2B2B2B">
                <v:path arrowok="t"/>
              </v:shape>
            </v:group>
            <v:group style="position:absolute;left:11643;top:13535;width:2;height:215" coordorigin="11643,13535" coordsize="2,215">
              <v:shape style="position:absolute;left:11643;top:13535;width:2;height:215" coordorigin="11643,13535" coordsize="0,215" path="m11643,13749l11643,13535e" filled="f" stroked="t" strokeweight=".474641pt" strokecolor="#484848">
                <v:path arrowok="t"/>
              </v:shape>
            </v:group>
            <v:group style="position:absolute;left:1222;top:13076;width:2;height:3671" coordorigin="1222,13076" coordsize="2,3671">
              <v:shape style="position:absolute;left:1222;top:13076;width:2;height:3671" coordorigin="1222,13076" coordsize="0,3671" path="m1222,16748l1222,13076e" filled="f" stroked="t" strokeweight=".711962pt" strokecolor="#575757">
                <v:path arrowok="t"/>
              </v:shape>
            </v:group>
            <v:group style="position:absolute;left:1225;top:14103;width:2;height:191" coordorigin="1225,14103" coordsize="2,191">
              <v:shape style="position:absolute;left:1225;top:14103;width:2;height:191" coordorigin="1225,14103" coordsize="0,191" path="m1225,14294l1225,14103e" filled="f" stroked="t" strokeweight=".474641pt" strokecolor="#3B3B3B">
                <v:path arrowok="t"/>
              </v:shape>
            </v:group>
            <v:group style="position:absolute;left:10257;top:14466;width:655;height:2" coordorigin="10257,14466" coordsize="655,2">
              <v:shape style="position:absolute;left:10257;top:14466;width:655;height:2" coordorigin="10257,14466" coordsize="655,0" path="m10257,14466l10912,14466e" filled="f" stroked="t" strokeweight="1.186603pt" strokecolor="#838C90">
                <v:path arrowok="t"/>
              </v:shape>
            </v:group>
            <v:group style="position:absolute;left:2463;top:14432;width:2;height:520" coordorigin="2463,14432" coordsize="2,520">
              <v:shape style="position:absolute;left:2463;top:14432;width:2;height:520" coordorigin="2463,14432" coordsize="0,520" path="m2463,14953l2463,14432e" filled="f" stroked="t" strokeweight=".474641pt" strokecolor="#343434">
                <v:path arrowok="t"/>
              </v:shape>
            </v:group>
            <v:group style="position:absolute;left:11643;top:14895;width:2;height:239" coordorigin="11643,14895" coordsize="2,239">
              <v:shape style="position:absolute;left:11643;top:14895;width:2;height:239" coordorigin="11643,14895" coordsize="0,239" path="m11643,15134l11643,14895e" filled="f" stroked="t" strokeweight=".474641pt" strokecolor="#545454">
                <v:path arrowok="t"/>
              </v:shape>
            </v:group>
            <v:group style="position:absolute;left:437;top:15077;width:2;height:263" coordorigin="437,15077" coordsize="2,263">
              <v:shape style="position:absolute;left:437;top:15077;width:2;height:263" coordorigin="437,15077" coordsize="0,263" path="m437,15339l437,15077e" filled="f" stroked="t" strokeweight=".474641pt" strokecolor="#383838">
                <v:path arrowok="t"/>
              </v:shape>
            </v:group>
            <v:group style="position:absolute;left:1225;top:15077;width:2;height:263" coordorigin="1225,15077" coordsize="2,263">
              <v:shape style="position:absolute;left:1225;top:15077;width:2;height:263" coordorigin="1225,15077" coordsize="0,263" path="m1225,15339l1225,15077e" filled="f" stroked="t" strokeweight=".474641pt" strokecolor="#2F2F2F">
                <v:path arrowok="t"/>
              </v:shape>
            </v:group>
            <v:group style="position:absolute;left:4148;top:15105;width:2;height:205" coordorigin="4148,15105" coordsize="2,205">
              <v:shape style="position:absolute;left:4148;top:15105;width:2;height:205" coordorigin="4148,15105" coordsize="0,205" path="m4148,15311l4148,15105e" filled="f" stroked="t" strokeweight=".237321pt" strokecolor="#000000">
                <v:path arrowok="t"/>
              </v:shape>
            </v:group>
            <v:group style="position:absolute;left:7471;top:15077;width:2;height:263" coordorigin="7471,15077" coordsize="2,263">
              <v:shape style="position:absolute;left:7471;top:15077;width:2;height:263" coordorigin="7471,15077" coordsize="0,263" path="m7471,15339l7471,15077e" filled="f" stroked="t" strokeweight=".474641pt" strokecolor="#343434">
                <v:path arrowok="t"/>
              </v:shape>
            </v:group>
            <v:group style="position:absolute;left:3676;top:15497;width:2;height:458" coordorigin="3676,15497" coordsize="2,458">
              <v:shape style="position:absolute;left:3676;top:15497;width:2;height:458" coordorigin="3676,15497" coordsize="0,458" path="m3676,15955l3676,15497e" filled="f" stroked="t" strokeweight="1.186603pt" strokecolor="#3B3F7C">
                <v:path arrowok="t"/>
              </v:shape>
            </v:group>
            <v:group style="position:absolute;left:3664;top:15898;width:2;height:869" coordorigin="3664,15898" coordsize="2,869">
              <v:shape style="position:absolute;left:3664;top:15898;width:2;height:869" coordorigin="3664,15898" coordsize="0,869" path="m3664,16767l3664,15898e" filled="f" stroked="t" strokeweight=".949282pt" strokecolor="#2F3477">
                <v:path arrowok="t"/>
              </v:shape>
            </v:group>
            <v:group style="position:absolute;left:11643;top:15898;width:2;height:640" coordorigin="11643,15898" coordsize="2,640">
              <v:shape style="position:absolute;left:11643;top:15898;width:2;height:640" coordorigin="11643,15898" coordsize="0,640" path="m11643,16538l11643,15898e" filled="f" stroked="t" strokeweight=".474641pt" strokecolor="#575757">
                <v:path arrowok="t"/>
              </v:shape>
            </v:group>
            <v:group style="position:absolute;left:437;top:16480;width:2;height:258" coordorigin="437,16480" coordsize="2,258">
              <v:shape style="position:absolute;left:437;top:16480;width:2;height:258" coordorigin="437,16480" coordsize="0,258" path="m437,16738l437,16480e" filled="f" stroked="t" strokeweight=".474641pt" strokecolor="#282828">
                <v:path arrowok="t"/>
              </v:shape>
            </v:group>
            <v:group style="position:absolute;left:1225;top:16480;width:2;height:243" coordorigin="1225,16480" coordsize="2,243">
              <v:shape style="position:absolute;left:1225;top:16480;width:2;height:243" coordorigin="1225,16480" coordsize="0,243" path="m1225,16724l1225,16480e" filled="f" stroked="t" strokeweight=".474641pt" strokecolor="#2B2B2B">
                <v:path arrowok="t"/>
              </v:shape>
            </v:group>
            <v:group style="position:absolute;left:3664;top:16480;width:2;height:286" coordorigin="3664,16480" coordsize="2,286">
              <v:shape style="position:absolute;left:3664;top:16480;width:2;height:286" coordorigin="3664,16480" coordsize="0,286" path="m3664,16767l3664,16480e" filled="f" stroked="t" strokeweight=".474641pt" strokecolor="#383F93">
                <v:path arrowok="t"/>
              </v:shape>
            </v:group>
            <v:group style="position:absolute;left:1225;top:16666;width:2;height:81" coordorigin="1225,16666" coordsize="2,81">
              <v:shape style="position:absolute;left:1225;top:16666;width:2;height:81" coordorigin="1225,16666" coordsize="0,81" path="m1225,16748l1225,16666e" filled="f" stroked="t" strokeweight=".474641pt" strokecolor="#3F3F3F">
                <v:path arrowok="t"/>
              </v:shape>
            </v:group>
            <v:group style="position:absolute;left:10945;top:16819;width:702;height:2" coordorigin="10945,16819" coordsize="702,2">
              <v:shape style="position:absolute;left:10945;top:16819;width:702;height:2" coordorigin="10945,16819" coordsize="702,0" path="m10945,16819l11648,16819e" filled="f" stroked="t" strokeweight=".474641pt" strokecolor="#7C7C7C">
                <v:path arrowok="t"/>
              </v:shape>
            </v:group>
            <w10:wrap type="none"/>
          </v:group>
        </w:pict>
      </w:r>
      <w:r>
        <w:rPr>
          <w:rFonts w:ascii="Arial" w:hAnsi="Arial" w:cs="Arial" w:eastAsia="Arial"/>
          <w:sz w:val="23"/>
          <w:szCs w:val="23"/>
          <w:color w:val="5B5B5B"/>
          <w:spacing w:val="-51"/>
          <w:w w:val="82"/>
          <w:position w:val="1"/>
        </w:rPr>
        <w:t>I</w:t>
      </w:r>
      <w:r>
        <w:rPr>
          <w:rFonts w:ascii="Arial" w:hAnsi="Arial" w:cs="Arial" w:eastAsia="Arial"/>
          <w:sz w:val="24"/>
          <w:szCs w:val="24"/>
          <w:color w:val="6E7070"/>
          <w:spacing w:val="-114"/>
          <w:w w:val="95"/>
          <w:position w:val="9"/>
        </w:rPr>
        <w:t>A</w:t>
      </w:r>
      <w:r>
        <w:rPr>
          <w:rFonts w:ascii="Arial" w:hAnsi="Arial" w:cs="Arial" w:eastAsia="Arial"/>
          <w:sz w:val="23"/>
          <w:szCs w:val="23"/>
          <w:color w:val="5B5B5B"/>
          <w:spacing w:val="0"/>
          <w:w w:val="82"/>
          <w:position w:val="1"/>
        </w:rPr>
        <w:t>tfa!</w:t>
      </w:r>
      <w:r>
        <w:rPr>
          <w:rFonts w:ascii="Arial" w:hAnsi="Arial" w:cs="Arial" w:eastAsia="Arial"/>
          <w:sz w:val="23"/>
          <w:szCs w:val="23"/>
          <w:color w:val="5B5B5B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23"/>
          <w:szCs w:val="23"/>
          <w:color w:val="5B5B5B"/>
          <w:spacing w:val="0"/>
          <w:w w:val="100"/>
          <w:position w:val="1"/>
        </w:rPr>
      </w:r>
      <w:r>
        <w:rPr>
          <w:rFonts w:ascii="Arial" w:hAnsi="Arial" w:cs="Arial" w:eastAsia="Arial"/>
          <w:sz w:val="28"/>
          <w:szCs w:val="28"/>
          <w:color w:val="2B3177"/>
          <w:spacing w:val="-87"/>
          <w:w w:val="51"/>
          <w:position w:val="0"/>
        </w:rPr>
        <w:t>Y</w:t>
      </w:r>
      <w:r>
        <w:rPr>
          <w:rFonts w:ascii="Arial" w:hAnsi="Arial" w:cs="Arial" w:eastAsia="Arial"/>
          <w:sz w:val="28"/>
          <w:szCs w:val="28"/>
          <w:color w:val="000000"/>
          <w:spacing w:val="0"/>
          <w:w w:val="100"/>
          <w:position w:val="0"/>
        </w:rPr>
      </w:r>
    </w:p>
    <w:p>
      <w:pPr>
        <w:spacing w:before="9" w:after="0" w:line="120" w:lineRule="exact"/>
        <w:jc w:val="left"/>
        <w:rPr>
          <w:sz w:val="12"/>
          <w:szCs w:val="12"/>
        </w:rPr>
      </w:pPr>
      <w:rPr/>
      <w:r>
        <w:rPr/>
        <w:br w:type="column"/>
      </w:r>
      <w:r>
        <w:rPr>
          <w:sz w:val="12"/>
          <w:szCs w:val="12"/>
        </w:rPr>
      </w:r>
    </w:p>
    <w:p>
      <w:pPr>
        <w:spacing w:before="0" w:after="0" w:line="240" w:lineRule="auto"/>
        <w:ind w:left="252" w:right="-20"/>
        <w:jc w:val="left"/>
        <w:rPr>
          <w:rFonts w:ascii="Arial" w:hAnsi="Arial" w:cs="Arial" w:eastAsia="Arial"/>
          <w:sz w:val="23"/>
          <w:szCs w:val="23"/>
        </w:rPr>
      </w:pPr>
      <w:rPr/>
      <w:r>
        <w:rPr>
          <w:rFonts w:ascii="Arial" w:hAnsi="Arial" w:cs="Arial" w:eastAsia="Arial"/>
          <w:sz w:val="22"/>
          <w:szCs w:val="22"/>
          <w:color w:val="484848"/>
          <w:spacing w:val="0"/>
          <w:w w:val="74"/>
          <w:b/>
          <w:bCs/>
        </w:rPr>
        <w:t>Bölg</w:t>
      </w:r>
      <w:r>
        <w:rPr>
          <w:rFonts w:ascii="Arial" w:hAnsi="Arial" w:cs="Arial" w:eastAsia="Arial"/>
          <w:sz w:val="22"/>
          <w:szCs w:val="22"/>
          <w:color w:val="484848"/>
          <w:spacing w:val="0"/>
          <w:w w:val="74"/>
          <w:b/>
          <w:bCs/>
        </w:rPr>
        <w:t>e</w:t>
      </w:r>
      <w:r>
        <w:rPr>
          <w:rFonts w:ascii="Arial" w:hAnsi="Arial" w:cs="Arial" w:eastAsia="Arial"/>
          <w:sz w:val="22"/>
          <w:szCs w:val="22"/>
          <w:color w:val="484848"/>
          <w:spacing w:val="-5"/>
          <w:w w:val="74"/>
          <w:b/>
          <w:bCs/>
        </w:rPr>
        <w:t> </w:t>
      </w:r>
      <w:r>
        <w:rPr>
          <w:rFonts w:ascii="Arial" w:hAnsi="Arial" w:cs="Arial" w:eastAsia="Arial"/>
          <w:sz w:val="23"/>
          <w:szCs w:val="23"/>
          <w:color w:val="484848"/>
          <w:spacing w:val="0"/>
          <w:w w:val="79"/>
        </w:rPr>
        <w:t>Amiri</w:t>
      </w:r>
      <w:r>
        <w:rPr>
          <w:rFonts w:ascii="Arial" w:hAnsi="Arial" w:cs="Arial" w:eastAsia="Arial"/>
          <w:sz w:val="23"/>
          <w:szCs w:val="23"/>
          <w:color w:val="000000"/>
          <w:spacing w:val="0"/>
          <w:w w:val="100"/>
        </w:rPr>
      </w:r>
    </w:p>
    <w:p>
      <w:pPr>
        <w:spacing w:before="87" w:after="0" w:line="240" w:lineRule="auto"/>
        <w:ind w:left="123" w:right="-20"/>
        <w:jc w:val="left"/>
        <w:rPr>
          <w:rFonts w:ascii="Arial" w:hAnsi="Arial" w:cs="Arial" w:eastAsia="Arial"/>
          <w:sz w:val="17"/>
          <w:szCs w:val="17"/>
        </w:rPr>
      </w:pPr>
      <w:rPr/>
      <w:r>
        <w:rPr>
          <w:rFonts w:ascii="Arial" w:hAnsi="Arial" w:cs="Arial" w:eastAsia="Arial"/>
          <w:sz w:val="17"/>
          <w:szCs w:val="17"/>
          <w:color w:val="8A95CD"/>
          <w:spacing w:val="0"/>
          <w:w w:val="74"/>
        </w:rPr>
        <w:t>1</w:t>
      </w:r>
      <w:r>
        <w:rPr>
          <w:rFonts w:ascii="Arial" w:hAnsi="Arial" w:cs="Arial" w:eastAsia="Arial"/>
          <w:sz w:val="17"/>
          <w:szCs w:val="17"/>
          <w:color w:val="000000"/>
          <w:spacing w:val="0"/>
          <w:w w:val="100"/>
        </w:rPr>
      </w:r>
    </w:p>
    <w:p>
      <w:pPr>
        <w:spacing w:before="51" w:after="0" w:line="240" w:lineRule="auto"/>
        <w:ind w:right="-20"/>
        <w:jc w:val="left"/>
        <w:rPr>
          <w:rFonts w:ascii="Arial" w:hAnsi="Arial" w:cs="Arial" w:eastAsia="Arial"/>
          <w:sz w:val="8"/>
          <w:szCs w:val="8"/>
        </w:rPr>
      </w:pPr>
      <w:rPr/>
      <w:r>
        <w:rPr>
          <w:rFonts w:ascii="Arial" w:hAnsi="Arial" w:cs="Arial" w:eastAsia="Arial"/>
          <w:sz w:val="8"/>
          <w:szCs w:val="8"/>
          <w:color w:val="AAAAAC"/>
          <w:spacing w:val="0"/>
          <w:w w:val="225"/>
        </w:rPr>
        <w:t>,/</w:t>
      </w:r>
      <w:r>
        <w:rPr>
          <w:rFonts w:ascii="Arial" w:hAnsi="Arial" w:cs="Arial" w:eastAsia="Arial"/>
          <w:sz w:val="8"/>
          <w:szCs w:val="8"/>
          <w:color w:val="000000"/>
          <w:spacing w:val="0"/>
          <w:w w:val="100"/>
        </w:rPr>
      </w:r>
    </w:p>
    <w:p>
      <w:pPr>
        <w:spacing w:before="68" w:after="0" w:line="139" w:lineRule="exact"/>
        <w:ind w:right="915"/>
        <w:jc w:val="righ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C1C1C1"/>
          <w:spacing w:val="0"/>
          <w:w w:val="468"/>
          <w:position w:val="-6"/>
        </w:rPr>
        <w:t>--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jc w:val="right"/>
        <w:spacing w:after="0"/>
        <w:sectPr>
          <w:type w:val="continuous"/>
          <w:pgSz w:w="11920" w:h="16840"/>
          <w:pgMar w:top="300" w:bottom="280" w:left="300" w:right="80"/>
          <w:cols w:num="2" w:equalWidth="0">
            <w:col w:w="3540" w:space="114"/>
            <w:col w:w="7886"/>
          </w:cols>
        </w:sectPr>
      </w:pPr>
      <w:rPr/>
    </w:p>
    <w:p>
      <w:pPr>
        <w:spacing w:before="3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tbl>
      <w:tblPr>
        <w:tblW w:w="0" w:type="auto"/>
        <w:tblLook w:val="01E0"/>
        <w:tblLayout w:type="fixed"/>
        <w:tblCellMar>
          <w:left w:w="0" w:type="dxa"/>
          <w:right w:w="0" w:type="dxa"/>
          <w:bottom w:w="0" w:type="dxa"/>
          <w:top w:w="0" w:type="dxa"/>
        </w:tblCellMar>
        <w:jc w:val="left"/>
        <w:tblInd w:w="98.284807" w:type="dxa"/>
      </w:tblPr>
      <w:tblGrid/>
      <w:tr>
        <w:trPr>
          <w:trHeight w:val="1522" w:hRule="exact"/>
        </w:trPr>
        <w:tc>
          <w:tcPr>
            <w:tcW w:w="2069" w:type="dxa"/>
            <w:gridSpan w:val="3"/>
            <w:tcBorders>
              <w:top w:val="single" w:sz="5.746096" w:space="0" w:color="77777C"/>
              <w:bottom w:val="single" w:sz="5.746096" w:space="0" w:color="747474"/>
              <w:left w:val="nil" w:sz="6" w:space="0" w:color="auto"/>
              <w:right w:val="single" w:sz="5.746096" w:space="0" w:color="4F4F4F"/>
            </w:tcBorders>
          </w:tcPr>
          <w:p>
            <w:pPr>
              <w:spacing w:before="0" w:after="0" w:line="759" w:lineRule="exact"/>
              <w:ind w:left="10" w:right="-20"/>
              <w:jc w:val="left"/>
              <w:tabs>
                <w:tab w:pos="780" w:val="left"/>
              </w:tabs>
              <w:rPr>
                <w:rFonts w:ascii="Times New Roman" w:hAnsi="Times New Roman" w:cs="Times New Roman" w:eastAsia="Times New Roman"/>
                <w:sz w:val="88"/>
                <w:szCs w:val="88"/>
              </w:rPr>
            </w:pPr>
            <w:rPr/>
            <w:r>
              <w:rPr>
                <w:rFonts w:ascii="Arial" w:hAnsi="Arial" w:cs="Arial" w:eastAsia="Arial"/>
                <w:sz w:val="31"/>
                <w:szCs w:val="31"/>
                <w:color w:val="B1B1B1"/>
                <w:spacing w:val="0"/>
                <w:w w:val="52"/>
                <w:position w:val="27"/>
              </w:rPr>
              <w:t>ı</w:t>
            </w:r>
            <w:r>
              <w:rPr>
                <w:rFonts w:ascii="Arial" w:hAnsi="Arial" w:cs="Arial" w:eastAsia="Arial"/>
                <w:sz w:val="31"/>
                <w:szCs w:val="31"/>
                <w:color w:val="B1B1B1"/>
                <w:spacing w:val="0"/>
                <w:w w:val="100"/>
                <w:position w:val="27"/>
              </w:rPr>
              <w:tab/>
            </w:r>
            <w:r>
              <w:rPr>
                <w:rFonts w:ascii="Arial" w:hAnsi="Arial" w:cs="Arial" w:eastAsia="Arial"/>
                <w:sz w:val="31"/>
                <w:szCs w:val="31"/>
                <w:color w:val="B1B1B1"/>
                <w:spacing w:val="0"/>
                <w:w w:val="100"/>
                <w:position w:val="27"/>
              </w:rPr>
            </w:r>
            <w:r>
              <w:rPr>
                <w:rFonts w:ascii="Times New Roman" w:hAnsi="Times New Roman" w:cs="Times New Roman" w:eastAsia="Times New Roman"/>
                <w:sz w:val="88"/>
                <w:szCs w:val="88"/>
                <w:color w:val="1F2121"/>
                <w:spacing w:val="0"/>
                <w:w w:val="138"/>
                <w:b/>
                <w:bCs/>
                <w:position w:val="-7"/>
              </w:rPr>
              <w:t>1</w:t>
            </w:r>
            <w:r>
              <w:rPr>
                <w:rFonts w:ascii="Times New Roman" w:hAnsi="Times New Roman" w:cs="Times New Roman" w:eastAsia="Times New Roman"/>
                <w:sz w:val="88"/>
                <w:szCs w:val="88"/>
                <w:color w:val="000000"/>
                <w:spacing w:val="0"/>
                <w:w w:val="100"/>
                <w:position w:val="0"/>
              </w:rPr>
            </w:r>
          </w:p>
          <w:p>
            <w:pPr>
              <w:spacing w:before="0" w:after="0" w:line="73" w:lineRule="exact"/>
              <w:ind w:left="740" w:right="768"/>
              <w:jc w:val="center"/>
              <w:rPr>
                <w:rFonts w:ascii="Arial" w:hAnsi="Arial" w:cs="Arial" w:eastAsia="Arial"/>
                <w:sz w:val="14"/>
                <w:szCs w:val="14"/>
              </w:rPr>
            </w:pPr>
            <w:rPr/>
            <w:r>
              <w:rPr>
                <w:rFonts w:ascii="Arial" w:hAnsi="Arial" w:cs="Arial" w:eastAsia="Arial"/>
                <w:sz w:val="14"/>
                <w:szCs w:val="14"/>
                <w:color w:val="363838"/>
                <w:spacing w:val="0"/>
                <w:w w:val="123"/>
                <w:position w:val="2"/>
              </w:rPr>
              <w:t>!ZMIR</w:t>
            </w:r>
            <w:r>
              <w:rPr>
                <w:rFonts w:ascii="Arial" w:hAnsi="Arial" w:cs="Arial" w:eastAsia="Arial"/>
                <w:sz w:val="14"/>
                <w:szCs w:val="14"/>
                <w:color w:val="000000"/>
                <w:spacing w:val="0"/>
                <w:w w:val="100"/>
                <w:position w:val="0"/>
              </w:rPr>
            </w:r>
          </w:p>
          <w:p>
            <w:pPr>
              <w:spacing w:before="0" w:after="0" w:line="160" w:lineRule="exact"/>
              <w:ind w:left="466" w:right="469"/>
              <w:jc w:val="center"/>
              <w:rPr>
                <w:rFonts w:ascii="Arial" w:hAnsi="Arial" w:cs="Arial" w:eastAsia="Arial"/>
                <w:sz w:val="15"/>
                <w:szCs w:val="15"/>
              </w:rPr>
            </w:pPr>
            <w:rPr/>
            <w:r>
              <w:rPr>
                <w:rFonts w:ascii="Arial" w:hAnsi="Arial" w:cs="Arial" w:eastAsia="Arial"/>
                <w:sz w:val="15"/>
                <w:szCs w:val="15"/>
                <w:color w:val="363838"/>
                <w:spacing w:val="0"/>
                <w:w w:val="106"/>
              </w:rPr>
              <w:t>BÜYÜKŞEHIR</w:t>
            </w:r>
            <w:r>
              <w:rPr>
                <w:rFonts w:ascii="Arial" w:hAnsi="Arial" w:cs="Arial" w:eastAsia="Arial"/>
                <w:sz w:val="15"/>
                <w:szCs w:val="15"/>
                <w:color w:val="000000"/>
                <w:spacing w:val="0"/>
                <w:w w:val="100"/>
              </w:rPr>
            </w:r>
          </w:p>
          <w:p>
            <w:pPr>
              <w:spacing w:before="0" w:after="0" w:line="146" w:lineRule="exact"/>
              <w:ind w:left="520" w:right="506"/>
              <w:jc w:val="center"/>
              <w:rPr>
                <w:rFonts w:ascii="Arial" w:hAnsi="Arial" w:cs="Arial" w:eastAsia="Arial"/>
                <w:sz w:val="14"/>
                <w:szCs w:val="14"/>
              </w:rPr>
            </w:pPr>
            <w:rPr/>
            <w:r>
              <w:rPr>
                <w:rFonts w:ascii="Arial" w:hAnsi="Arial" w:cs="Arial" w:eastAsia="Arial"/>
                <w:sz w:val="14"/>
                <w:szCs w:val="14"/>
                <w:color w:val="363838"/>
                <w:spacing w:val="0"/>
                <w:w w:val="116"/>
              </w:rPr>
              <w:t>BELEDIYESI</w:t>
            </w:r>
            <w:r>
              <w:rPr>
                <w:rFonts w:ascii="Arial" w:hAnsi="Arial" w:cs="Arial" w:eastAsia="Arial"/>
                <w:sz w:val="14"/>
                <w:szCs w:val="14"/>
                <w:color w:val="000000"/>
                <w:spacing w:val="0"/>
                <w:w w:val="100"/>
              </w:rPr>
            </w:r>
          </w:p>
        </w:tc>
        <w:tc>
          <w:tcPr>
            <w:tcW w:w="6850" w:type="dxa"/>
            <w:gridSpan w:val="6"/>
            <w:tcBorders>
              <w:top w:val="single" w:sz="5.746096" w:space="0" w:color="77777C"/>
              <w:bottom w:val="single" w:sz="5.746096" w:space="0" w:color="747474"/>
              <w:left w:val="single" w:sz="5.746096" w:space="0" w:color="4F4F4F"/>
              <w:right w:val="single" w:sz="7.661464" w:space="0" w:color="7C7C7C"/>
            </w:tcBorders>
          </w:tcPr>
          <w:p>
            <w:pPr>
              <w:spacing w:before="17" w:after="0" w:line="240" w:lineRule="exact"/>
              <w:jc w:val="left"/>
              <w:rPr>
                <w:sz w:val="24"/>
                <w:szCs w:val="24"/>
              </w:rPr>
            </w:pPr>
            <w:rPr/>
            <w:r>
              <w:rPr>
                <w:sz w:val="24"/>
                <w:szCs w:val="24"/>
              </w:rPr>
            </w:r>
          </w:p>
          <w:p>
            <w:pPr>
              <w:spacing w:before="0" w:after="0" w:line="240" w:lineRule="auto"/>
              <w:ind w:left="1473" w:right="1762"/>
              <w:jc w:val="center"/>
              <w:rPr>
                <w:rFonts w:ascii="Times New Roman" w:hAnsi="Times New Roman" w:cs="Times New Roman" w:eastAsia="Times New Roman"/>
                <w:sz w:val="21"/>
                <w:szCs w:val="21"/>
              </w:rPr>
            </w:pPr>
            <w:rPr/>
            <w:r>
              <w:rPr>
                <w:rFonts w:ascii="Times New Roman" w:hAnsi="Times New Roman" w:cs="Times New Roman" w:eastAsia="Times New Roman"/>
                <w:sz w:val="21"/>
                <w:szCs w:val="21"/>
                <w:color w:val="363838"/>
                <w:spacing w:val="0"/>
                <w:w w:val="100"/>
              </w:rPr>
              <w:t>İZMİR</w:t>
            </w:r>
            <w:r>
              <w:rPr>
                <w:rFonts w:ascii="Times New Roman" w:hAnsi="Times New Roman" w:cs="Times New Roman" w:eastAsia="Times New Roman"/>
                <w:sz w:val="21"/>
                <w:szCs w:val="21"/>
                <w:color w:val="363838"/>
                <w:spacing w:val="3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1"/>
                <w:szCs w:val="21"/>
                <w:color w:val="363838"/>
                <w:spacing w:val="0"/>
                <w:w w:val="100"/>
              </w:rPr>
              <w:t>BÜYÜKŞEHİR</w:t>
            </w:r>
            <w:r>
              <w:rPr>
                <w:rFonts w:ascii="Times New Roman" w:hAnsi="Times New Roman" w:cs="Times New Roman" w:eastAsia="Times New Roman"/>
                <w:sz w:val="21"/>
                <w:szCs w:val="21"/>
                <w:color w:val="363838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1"/>
                <w:szCs w:val="21"/>
                <w:color w:val="363838"/>
                <w:spacing w:val="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1"/>
                <w:szCs w:val="21"/>
                <w:color w:val="363838"/>
                <w:spacing w:val="0"/>
                <w:w w:val="102"/>
              </w:rPr>
              <w:t>BELEDİYESİ</w:t>
            </w:r>
            <w:r>
              <w:rPr>
                <w:rFonts w:ascii="Times New Roman" w:hAnsi="Times New Roman" w:cs="Times New Roman" w:eastAsia="Times New Roman"/>
                <w:sz w:val="21"/>
                <w:szCs w:val="21"/>
                <w:color w:val="000000"/>
                <w:spacing w:val="0"/>
                <w:w w:val="100"/>
              </w:rPr>
            </w:r>
          </w:p>
          <w:p>
            <w:pPr>
              <w:spacing w:before="7" w:after="0" w:line="240" w:lineRule="auto"/>
              <w:ind w:left="1633" w:right="1948"/>
              <w:jc w:val="center"/>
              <w:rPr>
                <w:rFonts w:ascii="Times New Roman" w:hAnsi="Times New Roman" w:cs="Times New Roman" w:eastAsia="Times New Roman"/>
                <w:sz w:val="21"/>
                <w:szCs w:val="21"/>
              </w:rPr>
            </w:pPr>
            <w:rPr/>
            <w:r>
              <w:rPr>
                <w:rFonts w:ascii="Times New Roman" w:hAnsi="Times New Roman" w:cs="Times New Roman" w:eastAsia="Times New Roman"/>
                <w:sz w:val="21"/>
                <w:szCs w:val="21"/>
                <w:color w:val="363838"/>
                <w:spacing w:val="0"/>
                <w:w w:val="100"/>
              </w:rPr>
              <w:t>iTFAiYE</w:t>
            </w:r>
            <w:r>
              <w:rPr>
                <w:rFonts w:ascii="Times New Roman" w:hAnsi="Times New Roman" w:cs="Times New Roman" w:eastAsia="Times New Roman"/>
                <w:sz w:val="21"/>
                <w:szCs w:val="21"/>
                <w:color w:val="363838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1"/>
                <w:szCs w:val="21"/>
                <w:color w:val="363838"/>
                <w:spacing w:val="16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1"/>
                <w:szCs w:val="21"/>
                <w:color w:val="363838"/>
                <w:spacing w:val="0"/>
                <w:w w:val="100"/>
              </w:rPr>
              <w:t>DAİRESi</w:t>
            </w:r>
            <w:r>
              <w:rPr>
                <w:rFonts w:ascii="Times New Roman" w:hAnsi="Times New Roman" w:cs="Times New Roman" w:eastAsia="Times New Roman"/>
                <w:sz w:val="21"/>
                <w:szCs w:val="21"/>
                <w:color w:val="363838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1"/>
                <w:szCs w:val="21"/>
                <w:color w:val="363838"/>
                <w:spacing w:val="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1"/>
                <w:szCs w:val="21"/>
                <w:color w:val="363838"/>
                <w:spacing w:val="0"/>
                <w:w w:val="101"/>
              </w:rPr>
              <w:t>BAŞKANLIGI</w:t>
            </w:r>
            <w:r>
              <w:rPr>
                <w:rFonts w:ascii="Times New Roman" w:hAnsi="Times New Roman" w:cs="Times New Roman" w:eastAsia="Times New Roman"/>
                <w:sz w:val="21"/>
                <w:szCs w:val="21"/>
                <w:color w:val="000000"/>
                <w:spacing w:val="0"/>
                <w:w w:val="100"/>
              </w:rPr>
            </w:r>
          </w:p>
          <w:p>
            <w:pPr>
              <w:spacing w:before="22" w:after="0" w:line="228" w:lineRule="exact"/>
              <w:ind w:left="1161" w:right="-2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Pr/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0"/>
                <w:w w:val="100"/>
              </w:rPr>
              <w:t>itfaiye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1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0"/>
                <w:w w:val="100"/>
              </w:rPr>
              <w:t>Yangm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8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0"/>
                <w:w w:val="100"/>
              </w:rPr>
              <w:t>v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0"/>
                <w:w w:val="100"/>
              </w:rPr>
              <w:t>e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2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0"/>
                <w:w w:val="100"/>
              </w:rPr>
              <w:t>Acil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4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0"/>
                <w:w w:val="108"/>
              </w:rPr>
              <w:t>Müdahale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-7"/>
                <w:w w:val="108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0"/>
                <w:w w:val="100"/>
              </w:rPr>
              <w:t>Şub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0"/>
                <w:w w:val="100"/>
              </w:rPr>
              <w:t>e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18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0"/>
                <w:w w:val="107"/>
              </w:rPr>
              <w:t>Müdürlüğü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000000"/>
                <w:spacing w:val="0"/>
                <w:w w:val="100"/>
              </w:rPr>
            </w:r>
          </w:p>
          <w:p>
            <w:pPr>
              <w:spacing w:before="16" w:after="0" w:line="240" w:lineRule="auto"/>
              <w:ind w:left="2286" w:right="2664"/>
              <w:jc w:val="center"/>
              <w:rPr>
                <w:rFonts w:ascii="Times New Roman" w:hAnsi="Times New Roman" w:cs="Times New Roman" w:eastAsia="Times New Roman"/>
                <w:sz w:val="21"/>
                <w:szCs w:val="21"/>
              </w:rPr>
            </w:pPr>
            <w:rPr/>
            <w:r>
              <w:rPr>
                <w:rFonts w:ascii="Times New Roman" w:hAnsi="Times New Roman" w:cs="Times New Roman" w:eastAsia="Times New Roman"/>
                <w:sz w:val="21"/>
                <w:szCs w:val="21"/>
                <w:color w:val="363838"/>
                <w:w w:val="92"/>
              </w:rPr>
              <w:t>Y</w:t>
            </w:r>
            <w:r>
              <w:rPr>
                <w:rFonts w:ascii="Times New Roman" w:hAnsi="Times New Roman" w:cs="Times New Roman" w:eastAsia="Times New Roman"/>
                <w:sz w:val="21"/>
                <w:szCs w:val="21"/>
                <w:color w:val="363838"/>
                <w:spacing w:val="-2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1"/>
                <w:szCs w:val="21"/>
                <w:color w:val="363838"/>
                <w:spacing w:val="0"/>
                <w:w w:val="100"/>
              </w:rPr>
              <w:t>ANGl</w:t>
            </w:r>
            <w:r>
              <w:rPr>
                <w:rFonts w:ascii="Times New Roman" w:hAnsi="Times New Roman" w:cs="Times New Roman" w:eastAsia="Times New Roman"/>
                <w:sz w:val="21"/>
                <w:szCs w:val="21"/>
                <w:color w:val="363838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21"/>
                <w:szCs w:val="21"/>
                <w:color w:val="363838"/>
                <w:spacing w:val="4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1"/>
                <w:szCs w:val="21"/>
                <w:color w:val="363838"/>
                <w:spacing w:val="0"/>
                <w:w w:val="100"/>
              </w:rPr>
              <w:t>RAPORU</w:t>
            </w:r>
            <w:r>
              <w:rPr>
                <w:rFonts w:ascii="Times New Roman" w:hAnsi="Times New Roman" w:cs="Times New Roman" w:eastAsia="Times New Roman"/>
                <w:sz w:val="21"/>
                <w:szCs w:val="21"/>
                <w:color w:val="000000"/>
                <w:spacing w:val="0"/>
                <w:w w:val="100"/>
              </w:rPr>
            </w:r>
          </w:p>
        </w:tc>
        <w:tc>
          <w:tcPr>
            <w:tcW w:w="2430" w:type="dxa"/>
            <w:tcBorders>
              <w:top w:val="single" w:sz="5.746096" w:space="0" w:color="77777C"/>
              <w:bottom w:val="single" w:sz="5.746096" w:space="0" w:color="747474"/>
              <w:left w:val="single" w:sz="7.661464" w:space="0" w:color="7C7C7C"/>
              <w:right w:val="single" w:sz="5.746096" w:space="0" w:color="676767"/>
            </w:tcBorders>
          </w:tcPr>
          <w:p>
            <w:pPr>
              <w:spacing w:before="3" w:after="0" w:line="120" w:lineRule="exact"/>
              <w:jc w:val="left"/>
              <w:rPr>
                <w:sz w:val="12"/>
                <w:szCs w:val="12"/>
              </w:rPr>
            </w:pPr>
            <w:rPr/>
            <w:r>
              <w:rPr>
                <w:sz w:val="12"/>
                <w:szCs w:val="12"/>
              </w:rPr>
            </w:r>
          </w:p>
          <w:p>
            <w:pPr>
              <w:spacing w:before="0" w:after="0" w:line="240" w:lineRule="auto"/>
              <w:ind w:left="692" w:right="-2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Pr/>
            <w:r>
              <w:rPr/>
              <w:pict>
                <v:shape style="width:55.680002pt;height:49.92pt;mso-position-horizontal-relative:char;mso-position-vertical-relative:line" type="#_x0000_t75">
                  <v:imagedata r:id="rId22" o:title=""/>
                </v:shape>
              </w:pic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</w:rPr>
            </w:r>
          </w:p>
          <w:p>
            <w:pPr>
              <w:spacing w:before="6" w:after="0" w:line="180" w:lineRule="exact"/>
              <w:jc w:val="left"/>
              <w:rPr>
                <w:sz w:val="18"/>
                <w:szCs w:val="18"/>
              </w:rPr>
            </w:pPr>
            <w:rPr/>
            <w:r>
              <w:rPr>
                <w:sz w:val="18"/>
                <w:szCs w:val="18"/>
              </w:rPr>
            </w:r>
          </w:p>
          <w:p>
            <w:pPr>
              <w:spacing w:before="0" w:after="0" w:line="200" w:lineRule="exact"/>
              <w:jc w:val="left"/>
              <w:rPr>
                <w:sz w:val="20"/>
                <w:szCs w:val="20"/>
              </w:rPr>
            </w:pPr>
            <w:rPr/>
            <w:r>
              <w:rPr>
                <w:sz w:val="20"/>
                <w:szCs w:val="20"/>
              </w:rPr>
            </w:r>
          </w:p>
        </w:tc>
      </w:tr>
      <w:tr>
        <w:trPr>
          <w:trHeight w:val="242" w:hRule="exact"/>
        </w:trPr>
        <w:tc>
          <w:tcPr>
            <w:tcW w:w="11349" w:type="dxa"/>
            <w:gridSpan w:val="10"/>
            <w:tcBorders>
              <w:top w:val="single" w:sz="5.746096" w:space="0" w:color="747474"/>
              <w:bottom w:val="single" w:sz="5.746096" w:space="0" w:color="707070"/>
              <w:left w:val="single" w:sz="7.661464" w:space="0" w:color="5B5B5B"/>
              <w:right w:val="single" w:sz="5.746096" w:space="0" w:color="676767"/>
            </w:tcBorders>
          </w:tcPr>
          <w:p>
            <w:pPr>
              <w:spacing w:before="0" w:after="0" w:line="228" w:lineRule="exact"/>
              <w:ind w:left="5" w:right="-20"/>
              <w:jc w:val="left"/>
              <w:tabs>
                <w:tab w:pos="1400" w:val="left"/>
                <w:tab w:pos="3080" w:val="left"/>
                <w:tab w:pos="5480" w:val="left"/>
                <w:tab w:pos="7540" w:val="left"/>
              </w:tabs>
              <w:rPr>
                <w:rFonts w:ascii="Arial" w:hAnsi="Arial" w:cs="Arial" w:eastAsia="Arial"/>
                <w:sz w:val="20"/>
                <w:szCs w:val="20"/>
              </w:rPr>
            </w:pPr>
            <w:rPr/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0"/>
                <w:w w:val="100"/>
              </w:rPr>
              <w:t>Pla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0"/>
                <w:w w:val="100"/>
              </w:rPr>
              <w:t>y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36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0"/>
                <w:w w:val="100"/>
              </w:rPr>
              <w:t>Tarihi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0"/>
                <w:w w:val="100"/>
              </w:rPr>
              <w:tab/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0"/>
                <w:w w:val="100"/>
              </w:rPr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4F4F4F"/>
                <w:spacing w:val="0"/>
                <w:w w:val="65"/>
              </w:rPr>
              <w:t>: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4F4F4F"/>
                <w:spacing w:val="0"/>
                <w:w w:val="65"/>
              </w:rPr>
              <w:t> 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4F4F4F"/>
                <w:spacing w:val="24"/>
                <w:w w:val="65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0"/>
                <w:w w:val="100"/>
              </w:rPr>
              <w:t>08.05.2017</w:t>
              <w:tab/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0"/>
                <w:w w:val="100"/>
              </w:rPr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666666"/>
                <w:spacing w:val="7"/>
                <w:w w:val="34"/>
              </w:rPr>
              <w:t>I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0"/>
                <w:w w:val="84"/>
              </w:rPr>
              <w:t>L3ildirim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18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0"/>
                <w:w w:val="100"/>
              </w:rPr>
              <w:t>Sıra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0"/>
                <w:w w:val="100"/>
              </w:rPr>
              <w:t>No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16"/>
                <w:w w:val="100"/>
              </w:rPr>
              <w:t> </w:t>
            </w:r>
            <w:r>
              <w:rPr>
                <w:rFonts w:ascii="Arial" w:hAnsi="Arial" w:cs="Arial" w:eastAsia="Arial"/>
                <w:sz w:val="20"/>
                <w:szCs w:val="20"/>
                <w:color w:val="363838"/>
                <w:spacing w:val="0"/>
                <w:w w:val="36"/>
              </w:rPr>
              <w:t>1</w:t>
            </w:r>
            <w:r>
              <w:rPr>
                <w:rFonts w:ascii="Arial" w:hAnsi="Arial" w:cs="Arial" w:eastAsia="Arial"/>
                <w:sz w:val="20"/>
                <w:szCs w:val="20"/>
                <w:color w:val="363838"/>
                <w:spacing w:val="19"/>
                <w:w w:val="36"/>
              </w:rPr>
              <w:t> </w:t>
            </w:r>
            <w:r>
              <w:rPr>
                <w:rFonts w:ascii="Arial" w:hAnsi="Arial" w:cs="Arial" w:eastAsia="Arial"/>
                <w:sz w:val="20"/>
                <w:szCs w:val="20"/>
                <w:color w:val="363838"/>
                <w:spacing w:val="0"/>
                <w:w w:val="62"/>
              </w:rPr>
              <w:t>O</w:t>
            </w:r>
            <w:r>
              <w:rPr>
                <w:rFonts w:ascii="Arial" w:hAnsi="Arial" w:cs="Arial" w:eastAsia="Arial"/>
                <w:sz w:val="20"/>
                <w:szCs w:val="20"/>
                <w:color w:val="363838"/>
                <w:spacing w:val="0"/>
                <w:w w:val="100"/>
              </w:rPr>
              <w:tab/>
            </w:r>
            <w:r>
              <w:rPr>
                <w:rFonts w:ascii="Arial" w:hAnsi="Arial" w:cs="Arial" w:eastAsia="Arial"/>
                <w:sz w:val="20"/>
                <w:szCs w:val="20"/>
                <w:color w:val="363838"/>
                <w:spacing w:val="0"/>
                <w:w w:val="100"/>
              </w:rPr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0"/>
                <w:w w:val="93"/>
              </w:rPr>
              <w:t>!Bildirim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12"/>
                <w:w w:val="93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0"/>
                <w:w w:val="100"/>
              </w:rPr>
              <w:t>Saati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8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0"/>
                <w:w w:val="100"/>
              </w:rPr>
              <w:t>07:27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0"/>
                <w:w w:val="100"/>
              </w:rPr>
              <w:tab/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0"/>
                <w:w w:val="100"/>
              </w:rPr>
            </w:r>
            <w:r>
              <w:rPr>
                <w:rFonts w:ascii="Arial" w:hAnsi="Arial" w:cs="Arial" w:eastAsia="Arial"/>
                <w:sz w:val="20"/>
                <w:szCs w:val="20"/>
                <w:color w:val="4F4F4F"/>
                <w:spacing w:val="0"/>
                <w:w w:val="107"/>
              </w:rPr>
              <w:t>trc</w:t>
            </w:r>
            <w:r>
              <w:rPr>
                <w:rFonts w:ascii="Arial" w:hAnsi="Arial" w:cs="Arial" w:eastAsia="Arial"/>
                <w:sz w:val="20"/>
                <w:szCs w:val="20"/>
                <w:color w:val="4F4F4F"/>
                <w:spacing w:val="-13"/>
                <w:w w:val="108"/>
              </w:rPr>
              <w:t>l</w:t>
            </w:r>
            <w:r>
              <w:rPr>
                <w:rFonts w:ascii="Arial" w:hAnsi="Arial" w:cs="Arial" w:eastAsia="Arial"/>
                <w:sz w:val="20"/>
                <w:szCs w:val="20"/>
                <w:color w:val="7C7E7E"/>
                <w:spacing w:val="0"/>
                <w:w w:val="143"/>
              </w:rPr>
              <w:t>:</w:t>
            </w:r>
            <w:r>
              <w:rPr>
                <w:rFonts w:ascii="Arial" w:hAnsi="Arial" w:cs="Arial" w:eastAsia="Arial"/>
                <w:sz w:val="20"/>
                <w:szCs w:val="20"/>
                <w:color w:val="000000"/>
                <w:spacing w:val="0"/>
                <w:w w:val="100"/>
              </w:rPr>
            </w:r>
          </w:p>
        </w:tc>
      </w:tr>
      <w:tr>
        <w:trPr>
          <w:trHeight w:val="240" w:hRule="exact"/>
        </w:trPr>
        <w:tc>
          <w:tcPr>
            <w:tcW w:w="11349" w:type="dxa"/>
            <w:gridSpan w:val="10"/>
            <w:tcBorders>
              <w:top w:val="single" w:sz="5.746096" w:space="0" w:color="707070"/>
              <w:bottom w:val="single" w:sz="5.746096" w:space="0" w:color="707070"/>
              <w:left w:val="single" w:sz="7.661464" w:space="0" w:color="5B5B5B"/>
              <w:right w:val="single" w:sz="5.746096" w:space="0" w:color="676767"/>
            </w:tcBorders>
          </w:tcPr>
          <w:p>
            <w:pPr>
              <w:spacing w:before="0" w:after="0" w:line="225" w:lineRule="exact"/>
              <w:ind w:left="29" w:right="-20"/>
              <w:jc w:val="left"/>
              <w:tabs>
                <w:tab w:pos="1400" w:val="left"/>
                <w:tab w:pos="3080" w:val="left"/>
                <w:tab w:pos="4460" w:val="left"/>
                <w:tab w:pos="5480" w:val="left"/>
              </w:tabs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Pr/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0"/>
                <w:w w:val="92"/>
              </w:rPr>
              <w:t>Kayıt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11"/>
                <w:w w:val="92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0"/>
                <w:w w:val="100"/>
              </w:rPr>
              <w:t>Tarihi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0"/>
                <w:w w:val="100"/>
              </w:rPr>
              <w:tab/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0"/>
                <w:w w:val="100"/>
              </w:rPr>
              <w:t>08.05.2017</w:t>
              <w:tab/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0"/>
                <w:w w:val="100"/>
              </w:rPr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666666"/>
                <w:spacing w:val="-10"/>
                <w:w w:val="100"/>
              </w:rPr>
              <w:t>!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0"/>
                <w:w w:val="100"/>
              </w:rPr>
              <w:t>Kayıt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-2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0"/>
                <w:w w:val="100"/>
              </w:rPr>
              <w:t>No</w:t>
              <w:tab/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0"/>
                <w:w w:val="100"/>
              </w:rPr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4F4F4F"/>
                <w:spacing w:val="0"/>
                <w:w w:val="65"/>
              </w:rPr>
              <w:t>: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4F4F4F"/>
                <w:spacing w:val="0"/>
                <w:w w:val="65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4F4F4F"/>
                <w:spacing w:val="7"/>
                <w:w w:val="65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0"/>
                <w:w w:val="100"/>
              </w:rPr>
              <w:t>2876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0"/>
                <w:w w:val="100"/>
              </w:rPr>
              <w:tab/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0"/>
                <w:w w:val="93"/>
              </w:rPr>
              <w:t>!Bildirim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27"/>
                <w:w w:val="93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0"/>
                <w:w w:val="100"/>
              </w:rPr>
              <w:t>Ala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-1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18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0"/>
                <w:w w:val="100"/>
              </w:rPr>
              <w:t>Emrc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-8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0"/>
                <w:w w:val="85"/>
              </w:rPr>
              <w:t>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-2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0"/>
                <w:w w:val="100"/>
              </w:rPr>
              <w:t>YDlN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000000"/>
                <w:spacing w:val="0"/>
                <w:w w:val="100"/>
              </w:rPr>
            </w:r>
          </w:p>
        </w:tc>
      </w:tr>
      <w:tr>
        <w:trPr>
          <w:trHeight w:val="244" w:hRule="exact"/>
        </w:trPr>
        <w:tc>
          <w:tcPr>
            <w:tcW w:w="11349" w:type="dxa"/>
            <w:gridSpan w:val="10"/>
            <w:tcBorders>
              <w:top w:val="single" w:sz="5.746096" w:space="0" w:color="707070"/>
              <w:bottom w:val="single" w:sz="5.746096" w:space="0" w:color="707070"/>
              <w:left w:val="single" w:sz="7.661464" w:space="0" w:color="5B5B5B"/>
              <w:right w:val="single" w:sz="5.746096" w:space="0" w:color="676767"/>
            </w:tcBorders>
          </w:tcPr>
          <w:p>
            <w:pPr>
              <w:spacing w:before="0" w:after="0" w:line="228" w:lineRule="exact"/>
              <w:ind w:left="29" w:right="-2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Pr/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0"/>
                <w:w w:val="100"/>
              </w:rPr>
              <w:t>Bildirile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-2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0"/>
                <w:w w:val="100"/>
              </w:rPr>
              <w:t>Adres: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5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0"/>
                <w:w w:val="100"/>
              </w:rPr>
              <w:t>Sırrı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16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0"/>
                <w:w w:val="93"/>
              </w:rPr>
              <w:t>Daydııı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9"/>
                <w:w w:val="93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0"/>
                <w:w w:val="100"/>
              </w:rPr>
              <w:t>Tarım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0"/>
                <w:w w:val="100"/>
              </w:rPr>
              <w:t>San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0"/>
                <w:w w:val="100"/>
              </w:rPr>
              <w:t>.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-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0"/>
                <w:w w:val="100"/>
              </w:rPr>
              <w:t>Tic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0"/>
                <w:w w:val="100"/>
              </w:rPr>
              <w:t>.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18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0"/>
                <w:w w:val="100"/>
              </w:rPr>
              <w:t>Ltd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0"/>
                <w:w w:val="100"/>
              </w:rPr>
              <w:t>.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-1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4F4F4F"/>
                <w:spacing w:val="0"/>
                <w:w w:val="100"/>
              </w:rPr>
              <w:t>Şti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4F4F4F"/>
                <w:spacing w:val="0"/>
                <w:w w:val="100"/>
              </w:rPr>
              <w:t>.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4F4F4F"/>
                <w:spacing w:val="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0"/>
                <w:w w:val="100"/>
              </w:rPr>
              <w:t>Tulum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1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0"/>
                <w:w w:val="95"/>
              </w:rPr>
              <w:t>Mahallesi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21"/>
                <w:w w:val="95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0"/>
                <w:w w:val="100"/>
              </w:rPr>
              <w:t>602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0"/>
                <w:w w:val="100"/>
              </w:rPr>
              <w:t>Soka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0"/>
                <w:w w:val="100"/>
              </w:rPr>
              <w:t>k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7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0"/>
                <w:w w:val="100"/>
              </w:rPr>
              <w:t>No:70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3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0"/>
                <w:w w:val="100"/>
              </w:rPr>
              <w:t>Torbalı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3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0"/>
                <w:w w:val="100"/>
              </w:rPr>
              <w:t>iZMiR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000000"/>
                <w:spacing w:val="0"/>
                <w:w w:val="100"/>
              </w:rPr>
            </w:r>
          </w:p>
        </w:tc>
      </w:tr>
      <w:tr>
        <w:trPr>
          <w:trHeight w:val="242" w:hRule="exact"/>
        </w:trPr>
        <w:tc>
          <w:tcPr>
            <w:tcW w:w="11349" w:type="dxa"/>
            <w:gridSpan w:val="10"/>
            <w:tcBorders>
              <w:top w:val="single" w:sz="5.746096" w:space="0" w:color="707070"/>
              <w:bottom w:val="single" w:sz="3.830736" w:space="0" w:color="6B6B6B"/>
              <w:left w:val="single" w:sz="7.661464" w:space="0" w:color="5B5B5B"/>
              <w:right w:val="single" w:sz="5.746096" w:space="0" w:color="676767"/>
            </w:tcBorders>
          </w:tcPr>
          <w:p>
            <w:pPr>
              <w:spacing w:before="0" w:after="0" w:line="228" w:lineRule="exact"/>
              <w:ind w:left="24" w:right="-20"/>
              <w:jc w:val="left"/>
              <w:tabs>
                <w:tab w:pos="1400" w:val="left"/>
              </w:tabs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Pr/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0"/>
                <w:w w:val="100"/>
              </w:rPr>
              <w:t>Doğru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-6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0"/>
                <w:w w:val="100"/>
              </w:rPr>
              <w:t>Adres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0"/>
                <w:w w:val="100"/>
              </w:rPr>
              <w:tab/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-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0"/>
                <w:w w:val="100"/>
              </w:rPr>
              <w:t>Sırrı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18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0"/>
                <w:w w:val="93"/>
              </w:rPr>
              <w:t>Daydı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0"/>
                <w:w w:val="93"/>
              </w:rPr>
              <w:t>n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20"/>
                <w:w w:val="93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0"/>
                <w:w w:val="100"/>
              </w:rPr>
              <w:t>Tarım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0"/>
                <w:w w:val="100"/>
              </w:rPr>
              <w:t>San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0"/>
                <w:w w:val="100"/>
              </w:rPr>
              <w:t>.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-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0"/>
                <w:w w:val="100"/>
              </w:rPr>
              <w:t>Tic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0"/>
                <w:w w:val="100"/>
              </w:rPr>
              <w:t>.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2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0"/>
                <w:w w:val="100"/>
              </w:rPr>
              <w:t>Ltd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0"/>
                <w:w w:val="100"/>
              </w:rPr>
              <w:t>.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-1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0"/>
                <w:w w:val="100"/>
              </w:rPr>
              <w:t>Sti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0"/>
                <w:w w:val="100"/>
              </w:rPr>
              <w:t>.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0"/>
                <w:w w:val="100"/>
              </w:rPr>
              <w:t>Tulum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1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0"/>
                <w:w w:val="100"/>
              </w:rPr>
              <w:t>Mahallesi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-1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0"/>
                <w:w w:val="100"/>
              </w:rPr>
              <w:t>602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0"/>
                <w:w w:val="100"/>
              </w:rPr>
              <w:t>Soka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0"/>
                <w:w w:val="100"/>
              </w:rPr>
              <w:t>k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7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0"/>
                <w:w w:val="100"/>
              </w:rPr>
              <w:t>No:70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2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0"/>
                <w:w w:val="100"/>
              </w:rPr>
              <w:t>Torbalı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2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0"/>
                <w:w w:val="94"/>
              </w:rPr>
              <w:t>iZ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-3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0"/>
                <w:w w:val="78"/>
              </w:rPr>
              <w:t>M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1"/>
                <w:w w:val="78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0"/>
                <w:w w:val="100"/>
              </w:rPr>
              <w:t>iR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000000"/>
                <w:spacing w:val="0"/>
                <w:w w:val="100"/>
              </w:rPr>
            </w:r>
          </w:p>
        </w:tc>
      </w:tr>
      <w:tr>
        <w:trPr>
          <w:trHeight w:val="242" w:hRule="exact"/>
        </w:trPr>
        <w:tc>
          <w:tcPr>
            <w:tcW w:w="11349" w:type="dxa"/>
            <w:gridSpan w:val="10"/>
            <w:tcBorders>
              <w:top w:val="single" w:sz="3.830736" w:space="0" w:color="6B6B6B"/>
              <w:bottom w:val="single" w:sz="5.746096" w:space="0" w:color="6B6B6B"/>
              <w:left w:val="single" w:sz="7.661464" w:space="0" w:color="5B5B5B"/>
              <w:right w:val="single" w:sz="5.746096" w:space="0" w:color="676767"/>
            </w:tcBorders>
          </w:tcPr>
          <w:p>
            <w:pPr>
              <w:spacing w:before="0" w:after="0" w:line="228" w:lineRule="exact"/>
              <w:ind w:left="24" w:right="-20"/>
              <w:jc w:val="left"/>
              <w:tabs>
                <w:tab w:pos="1380" w:val="left"/>
                <w:tab w:pos="4080" w:val="left"/>
                <w:tab w:pos="7320" w:val="left"/>
              </w:tabs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Pr/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0"/>
                <w:w w:val="93"/>
              </w:rPr>
              <w:t>Yangı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0"/>
                <w:w w:val="93"/>
              </w:rPr>
              <w:t>n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20"/>
                <w:w w:val="93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0"/>
                <w:w w:val="100"/>
              </w:rPr>
              <w:t>Türü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0"/>
                <w:w w:val="100"/>
              </w:rPr>
              <w:tab/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0"/>
                <w:w w:val="100"/>
              </w:rPr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4F4F4F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4F4F4F"/>
                <w:spacing w:val="18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0"/>
                <w:w w:val="100"/>
              </w:rPr>
              <w:t>Bina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-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0"/>
                <w:w w:val="100"/>
              </w:rPr>
              <w:t>Yangını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0"/>
                <w:w w:val="100"/>
              </w:rPr>
              <w:tab/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0"/>
                <w:w w:val="100"/>
              </w:rPr>
              <w:t>Yangı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-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0"/>
                <w:w w:val="100"/>
              </w:rPr>
              <w:t>Sınıfı: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1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0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0"/>
                <w:w w:val="100"/>
              </w:rPr>
              <w:tab/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0"/>
                <w:w w:val="100"/>
              </w:rPr>
              <w:t>Yangı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-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0"/>
                <w:w w:val="100"/>
              </w:rPr>
              <w:t>Sebebi: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2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0"/>
                <w:w w:val="100"/>
              </w:rPr>
              <w:t>E.K.D.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000000"/>
                <w:spacing w:val="0"/>
                <w:w w:val="100"/>
              </w:rPr>
            </w:r>
          </w:p>
        </w:tc>
      </w:tr>
      <w:tr>
        <w:trPr>
          <w:trHeight w:val="736" w:hRule="exact"/>
        </w:trPr>
        <w:tc>
          <w:tcPr>
            <w:tcW w:w="3584" w:type="dxa"/>
            <w:gridSpan w:val="4"/>
            <w:tcBorders>
              <w:top w:val="single" w:sz="5.746096" w:space="0" w:color="6B6B6B"/>
              <w:bottom w:val="single" w:sz="3.830736" w:space="0" w:color="777777"/>
              <w:left w:val="single" w:sz="7.661464" w:space="0" w:color="5B5B5B"/>
              <w:right w:val="single" w:sz="5.746096" w:space="0" w:color="575757"/>
            </w:tcBorders>
          </w:tcPr>
          <w:p>
            <w:pPr>
              <w:spacing w:before="17" w:after="0" w:line="240" w:lineRule="auto"/>
              <w:ind w:left="24" w:right="-2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Pr/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0"/>
                <w:w w:val="100"/>
              </w:rPr>
              <w:t>Yangı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-1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0"/>
                <w:w w:val="100"/>
              </w:rPr>
              <w:t>Binada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-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0"/>
                <w:w w:val="100"/>
              </w:rPr>
              <w:t>ise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-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7C7E7E"/>
                <w:spacing w:val="0"/>
                <w:w w:val="109"/>
              </w:rPr>
              <w:t>: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000000"/>
                <w:spacing w:val="0"/>
                <w:w w:val="100"/>
              </w:rPr>
            </w:r>
          </w:p>
        </w:tc>
        <w:tc>
          <w:tcPr>
            <w:tcW w:w="3132" w:type="dxa"/>
            <w:gridSpan w:val="2"/>
            <w:tcBorders>
              <w:top w:val="single" w:sz="5.746096" w:space="0" w:color="6B6B6B"/>
              <w:bottom w:val="single" w:sz="3.830736" w:space="0" w:color="777777"/>
              <w:left w:val="single" w:sz="5.746096" w:space="0" w:color="575757"/>
              <w:right w:val="single" w:sz="5.746096" w:space="0" w:color="4F4F4F"/>
            </w:tcBorders>
          </w:tcPr>
          <w:p>
            <w:pPr>
              <w:spacing w:before="53" w:after="0" w:line="159" w:lineRule="exact"/>
              <w:ind w:left="10" w:right="-20"/>
              <w:jc w:val="left"/>
              <w:rPr>
                <w:rFonts w:ascii="Arial" w:hAnsi="Arial" w:cs="Arial" w:eastAsia="Arial"/>
                <w:sz w:val="16"/>
                <w:szCs w:val="16"/>
              </w:rPr>
            </w:pPr>
            <w:rPr/>
            <w:r>
              <w:rPr>
                <w:rFonts w:ascii="Arial" w:hAnsi="Arial" w:cs="Arial" w:eastAsia="Arial"/>
                <w:sz w:val="16"/>
                <w:szCs w:val="16"/>
                <w:color w:val="4F4F4F"/>
                <w:spacing w:val="0"/>
                <w:w w:val="100"/>
                <w:position w:val="-2"/>
              </w:rPr>
              <w:t>Yapını</w:t>
            </w:r>
            <w:r>
              <w:rPr>
                <w:rFonts w:ascii="Arial" w:hAnsi="Arial" w:cs="Arial" w:eastAsia="Arial"/>
                <w:sz w:val="16"/>
                <w:szCs w:val="16"/>
                <w:color w:val="4F4F4F"/>
                <w:spacing w:val="0"/>
                <w:w w:val="100"/>
                <w:position w:val="-2"/>
              </w:rPr>
              <w:t>n</w:t>
            </w:r>
            <w:r>
              <w:rPr>
                <w:rFonts w:ascii="Arial" w:hAnsi="Arial" w:cs="Arial" w:eastAsia="Arial"/>
                <w:sz w:val="16"/>
                <w:szCs w:val="16"/>
                <w:color w:val="4F4F4F"/>
                <w:spacing w:val="16"/>
                <w:w w:val="100"/>
                <w:position w:val="-2"/>
              </w:rPr>
              <w:t> </w:t>
            </w:r>
            <w:r>
              <w:rPr>
                <w:rFonts w:ascii="Arial" w:hAnsi="Arial" w:cs="Arial" w:eastAsia="Arial"/>
                <w:sz w:val="16"/>
                <w:szCs w:val="16"/>
                <w:color w:val="363838"/>
                <w:spacing w:val="0"/>
                <w:w w:val="105"/>
                <w:position w:val="-2"/>
              </w:rPr>
              <w:t>Şekli:</w:t>
            </w:r>
            <w:r>
              <w:rPr>
                <w:rFonts w:ascii="Arial" w:hAnsi="Arial" w:cs="Arial" w:eastAsia="Arial"/>
                <w:sz w:val="16"/>
                <w:szCs w:val="16"/>
                <w:color w:val="000000"/>
                <w:spacing w:val="0"/>
                <w:w w:val="100"/>
                <w:position w:val="0"/>
              </w:rPr>
            </w:r>
          </w:p>
          <w:p>
            <w:pPr>
              <w:spacing w:before="0" w:after="0" w:line="104" w:lineRule="exact"/>
              <w:ind w:left="10" w:right="-228"/>
              <w:jc w:val="left"/>
              <w:rPr>
                <w:rFonts w:ascii="Arial" w:hAnsi="Arial" w:cs="Arial" w:eastAsia="Arial"/>
                <w:sz w:val="21"/>
                <w:szCs w:val="21"/>
              </w:rPr>
            </w:pPr>
            <w:rPr/>
            <w:r>
              <w:rPr>
                <w:rFonts w:ascii="Arial" w:hAnsi="Arial" w:cs="Arial" w:eastAsia="Arial"/>
                <w:sz w:val="16"/>
                <w:szCs w:val="16"/>
                <w:color w:val="363838"/>
                <w:w w:val="101"/>
                <w:position w:val="-6"/>
              </w:rPr>
            </w:r>
            <w:r>
              <w:rPr>
                <w:rFonts w:ascii="Arial" w:hAnsi="Arial" w:cs="Arial" w:eastAsia="Arial"/>
                <w:sz w:val="16"/>
                <w:szCs w:val="16"/>
                <w:color w:val="363838"/>
                <w:spacing w:val="0"/>
                <w:w w:val="100"/>
                <w:u w:val="single" w:color="000000"/>
                <w:position w:val="-6"/>
              </w:rPr>
              <w:t>Buıonıır</w:t>
            </w:r>
            <w:r>
              <w:rPr>
                <w:rFonts w:ascii="Arial" w:hAnsi="Arial" w:cs="Arial" w:eastAsia="Arial"/>
                <w:sz w:val="16"/>
                <w:szCs w:val="16"/>
                <w:color w:val="363838"/>
                <w:spacing w:val="0"/>
                <w:w w:val="100"/>
                <w:u w:val="single" w:color="000000"/>
                <w:position w:val="-6"/>
              </w:rPr>
            </w:r>
            <w:r>
              <w:rPr>
                <w:rFonts w:ascii="Arial" w:hAnsi="Arial" w:cs="Arial" w:eastAsia="Arial"/>
                <w:sz w:val="16"/>
                <w:szCs w:val="16"/>
                <w:color w:val="363838"/>
                <w:spacing w:val="0"/>
                <w:w w:val="100"/>
                <w:position w:val="-6"/>
              </w:rPr>
            </w:r>
            <w:r>
              <w:rPr>
                <w:rFonts w:ascii="Arial" w:hAnsi="Arial" w:cs="Arial" w:eastAsia="Arial"/>
                <w:sz w:val="16"/>
                <w:szCs w:val="16"/>
                <w:color w:val="363838"/>
                <w:spacing w:val="0"/>
                <w:w w:val="100"/>
                <w:position w:val="-6"/>
              </w:rPr>
              <w:t>ııı</w:t>
            </w:r>
            <w:r>
              <w:rPr>
                <w:rFonts w:ascii="Arial" w:hAnsi="Arial" w:cs="Arial" w:eastAsia="Arial"/>
                <w:sz w:val="16"/>
                <w:szCs w:val="16"/>
                <w:color w:val="363838"/>
                <w:spacing w:val="0"/>
                <w:w w:val="100"/>
                <w:position w:val="-6"/>
              </w:rPr>
              <w:t>c</w:t>
            </w:r>
            <w:r>
              <w:rPr>
                <w:rFonts w:ascii="Arial" w:hAnsi="Arial" w:cs="Arial" w:eastAsia="Arial"/>
                <w:sz w:val="16"/>
                <w:szCs w:val="16"/>
                <w:color w:val="363838"/>
                <w:spacing w:val="0"/>
                <w:w w:val="100"/>
                <w:position w:val="-6"/>
              </w:rPr>
              <w:t> </w:t>
            </w:r>
            <w:r>
              <w:rPr>
                <w:rFonts w:ascii="Arial" w:hAnsi="Arial" w:cs="Arial" w:eastAsia="Arial"/>
                <w:sz w:val="16"/>
                <w:szCs w:val="16"/>
                <w:color w:val="363838"/>
                <w:spacing w:val="22"/>
                <w:w w:val="100"/>
                <w:position w:val="-6"/>
              </w:rPr>
              <w:t> </w:t>
            </w:r>
            <w:r>
              <w:rPr>
                <w:rFonts w:ascii="Arial" w:hAnsi="Arial" w:cs="Arial" w:eastAsia="Arial"/>
                <w:sz w:val="16"/>
                <w:szCs w:val="16"/>
                <w:color w:val="363838"/>
                <w:spacing w:val="0"/>
                <w:w w:val="100"/>
                <w:position w:val="-6"/>
              </w:rPr>
              <w:t>K</w:t>
            </w:r>
            <w:r>
              <w:rPr>
                <w:rFonts w:ascii="Arial" w:hAnsi="Arial" w:cs="Arial" w:eastAsia="Arial"/>
                <w:sz w:val="16"/>
                <w:szCs w:val="16"/>
                <w:color w:val="363838"/>
                <w:spacing w:val="0"/>
                <w:w w:val="100"/>
                <w:position w:val="-6"/>
              </w:rPr>
              <w:t>a</w:t>
            </w:r>
            <w:r>
              <w:rPr>
                <w:rFonts w:ascii="Arial" w:hAnsi="Arial" w:cs="Arial" w:eastAsia="Arial"/>
                <w:sz w:val="16"/>
                <w:szCs w:val="16"/>
                <w:color w:val="363838"/>
                <w:spacing w:val="28"/>
                <w:w w:val="100"/>
                <w:position w:val="-6"/>
              </w:rPr>
              <w:t> </w:t>
            </w:r>
            <w:r>
              <w:rPr>
                <w:rFonts w:ascii="Arial" w:hAnsi="Arial" w:cs="Arial" w:eastAsia="Arial"/>
                <w:sz w:val="16"/>
                <w:szCs w:val="16"/>
                <w:color w:val="666666"/>
                <w:spacing w:val="0"/>
                <w:w w:val="271"/>
                <w:position w:val="-6"/>
              </w:rPr>
              <w:t>ir</w:t>
            </w:r>
            <w:r>
              <w:rPr>
                <w:rFonts w:ascii="Arial" w:hAnsi="Arial" w:cs="Arial" w:eastAsia="Arial"/>
                <w:sz w:val="16"/>
                <w:szCs w:val="16"/>
                <w:color w:val="666666"/>
                <w:spacing w:val="-16"/>
                <w:w w:val="271"/>
                <w:position w:val="-6"/>
              </w:rPr>
              <w:t> </w:t>
            </w:r>
            <w:r>
              <w:rPr>
                <w:rFonts w:ascii="Arial" w:hAnsi="Arial" w:cs="Arial" w:eastAsia="Arial"/>
                <w:sz w:val="16"/>
                <w:szCs w:val="16"/>
                <w:color w:val="363838"/>
                <w:spacing w:val="0"/>
                <w:w w:val="100"/>
                <w:position w:val="-6"/>
              </w:rPr>
              <w:t>t\</w:t>
            </w:r>
            <w:r>
              <w:rPr>
                <w:rFonts w:ascii="Arial" w:hAnsi="Arial" w:cs="Arial" w:eastAsia="Arial"/>
                <w:sz w:val="16"/>
                <w:szCs w:val="16"/>
                <w:color w:val="363838"/>
                <w:spacing w:val="0"/>
                <w:w w:val="100"/>
                <w:position w:val="-6"/>
              </w:rPr>
              <w:t>h</w:t>
            </w:r>
            <w:r>
              <w:rPr>
                <w:rFonts w:ascii="Arial" w:hAnsi="Arial" w:cs="Arial" w:eastAsia="Arial"/>
                <w:sz w:val="16"/>
                <w:szCs w:val="16"/>
                <w:color w:val="363838"/>
                <w:spacing w:val="28"/>
                <w:w w:val="100"/>
                <w:position w:val="-6"/>
              </w:rPr>
              <w:t> </w:t>
            </w:r>
            <w:r>
              <w:rPr>
                <w:rFonts w:ascii="Arial" w:hAnsi="Arial" w:cs="Arial" w:eastAsia="Arial"/>
                <w:sz w:val="16"/>
                <w:szCs w:val="16"/>
                <w:color w:val="363838"/>
                <w:spacing w:val="0"/>
                <w:w w:val="100"/>
                <w:position w:val="-6"/>
              </w:rPr>
              <w:t>ap</w:t>
            </w:r>
            <w:r>
              <w:rPr>
                <w:rFonts w:ascii="Arial" w:hAnsi="Arial" w:cs="Arial" w:eastAsia="Arial"/>
                <w:sz w:val="16"/>
                <w:szCs w:val="16"/>
                <w:color w:val="363838"/>
                <w:spacing w:val="-4"/>
                <w:w w:val="100"/>
                <w:position w:val="-6"/>
              </w:rPr>
              <w:t> </w:t>
            </w:r>
            <w:r>
              <w:rPr>
                <w:rFonts w:ascii="Arial" w:hAnsi="Arial" w:cs="Arial" w:eastAsia="Arial"/>
                <w:sz w:val="16"/>
                <w:szCs w:val="16"/>
                <w:color w:val="363838"/>
                <w:spacing w:val="0"/>
                <w:w w:val="100"/>
                <w:position w:val="-6"/>
              </w:rPr>
              <w:t>Çelik</w:t>
            </w:r>
            <w:r>
              <w:rPr>
                <w:rFonts w:ascii="Arial" w:hAnsi="Arial" w:cs="Arial" w:eastAsia="Arial"/>
                <w:sz w:val="16"/>
                <w:szCs w:val="16"/>
                <w:color w:val="363838"/>
                <w:spacing w:val="0"/>
                <w:w w:val="100"/>
                <w:position w:val="-6"/>
              </w:rPr>
              <w:t>    </w:t>
            </w:r>
            <w:r>
              <w:rPr>
                <w:rFonts w:ascii="Arial" w:hAnsi="Arial" w:cs="Arial" w:eastAsia="Arial"/>
                <w:sz w:val="16"/>
                <w:szCs w:val="16"/>
                <w:color w:val="363838"/>
                <w:spacing w:val="2"/>
                <w:w w:val="100"/>
                <w:position w:val="-6"/>
              </w:rPr>
              <w:t> </w:t>
            </w:r>
            <w:r>
              <w:rPr>
                <w:rFonts w:ascii="Arial" w:hAnsi="Arial" w:cs="Arial" w:eastAsia="Arial"/>
                <w:sz w:val="16"/>
                <w:szCs w:val="16"/>
                <w:color w:val="363838"/>
                <w:spacing w:val="0"/>
                <w:w w:val="100"/>
                <w:position w:val="-6"/>
              </w:rPr>
              <w:t>Diğer</w:t>
            </w:r>
            <w:r>
              <w:rPr>
                <w:rFonts w:ascii="Arial" w:hAnsi="Arial" w:cs="Arial" w:eastAsia="Arial"/>
                <w:sz w:val="16"/>
                <w:szCs w:val="16"/>
                <w:color w:val="363838"/>
                <w:spacing w:val="0"/>
                <w:w w:val="100"/>
                <w:position w:val="-6"/>
              </w:rPr>
              <w:t>  </w:t>
            </w:r>
            <w:r>
              <w:rPr>
                <w:rFonts w:ascii="Arial" w:hAnsi="Arial" w:cs="Arial" w:eastAsia="Arial"/>
                <w:sz w:val="16"/>
                <w:szCs w:val="16"/>
                <w:color w:val="363838"/>
                <w:spacing w:val="40"/>
                <w:w w:val="100"/>
                <w:position w:val="-6"/>
              </w:rPr>
              <w:t> </w:t>
            </w:r>
            <w:r>
              <w:rPr>
                <w:rFonts w:ascii="Arial" w:hAnsi="Arial" w:cs="Arial" w:eastAsia="Arial"/>
                <w:sz w:val="21"/>
                <w:szCs w:val="21"/>
                <w:color w:val="4F4F4F"/>
                <w:spacing w:val="0"/>
                <w:w w:val="224"/>
                <w:position w:val="-6"/>
              </w:rPr>
              <w:t>r</w:t>
            </w:r>
            <w:r>
              <w:rPr>
                <w:rFonts w:ascii="Arial" w:hAnsi="Arial" w:cs="Arial" w:eastAsia="Arial"/>
                <w:sz w:val="21"/>
                <w:szCs w:val="21"/>
                <w:color w:val="000000"/>
                <w:spacing w:val="0"/>
                <w:w w:val="100"/>
                <w:position w:val="0"/>
              </w:rPr>
            </w:r>
          </w:p>
          <w:p>
            <w:pPr>
              <w:spacing w:before="0" w:after="0" w:line="406" w:lineRule="exact"/>
              <w:ind w:left="373" w:right="-20"/>
              <w:jc w:val="left"/>
              <w:tabs>
                <w:tab w:pos="820" w:val="left"/>
                <w:tab w:pos="1420" w:val="left"/>
                <w:tab w:pos="2400" w:val="left"/>
              </w:tabs>
              <w:rPr>
                <w:rFonts w:ascii="Arial" w:hAnsi="Arial" w:cs="Arial" w:eastAsia="Arial"/>
                <w:sz w:val="13"/>
                <w:szCs w:val="13"/>
              </w:rPr>
            </w:pPr>
            <w:rPr/>
            <w:r>
              <w:rPr>
                <w:rFonts w:ascii="Arial" w:hAnsi="Arial" w:cs="Arial" w:eastAsia="Arial"/>
                <w:sz w:val="17"/>
                <w:szCs w:val="17"/>
                <w:color w:val="363838"/>
                <w:spacing w:val="0"/>
                <w:w w:val="100"/>
                <w:position w:val="2"/>
              </w:rPr>
              <w:t>x</w:t>
            </w:r>
            <w:r>
              <w:rPr>
                <w:rFonts w:ascii="Arial" w:hAnsi="Arial" w:cs="Arial" w:eastAsia="Arial"/>
                <w:sz w:val="17"/>
                <w:szCs w:val="17"/>
                <w:color w:val="363838"/>
                <w:spacing w:val="0"/>
                <w:w w:val="100"/>
                <w:position w:val="2"/>
              </w:rPr>
              <w:tab/>
            </w:r>
            <w:r>
              <w:rPr>
                <w:rFonts w:ascii="Arial" w:hAnsi="Arial" w:cs="Arial" w:eastAsia="Arial"/>
                <w:sz w:val="17"/>
                <w:szCs w:val="17"/>
                <w:color w:val="363838"/>
                <w:spacing w:val="0"/>
                <w:w w:val="100"/>
                <w:position w:val="2"/>
              </w:rPr>
            </w:r>
            <w:r>
              <w:rPr>
                <w:rFonts w:ascii="Arial" w:hAnsi="Arial" w:cs="Arial" w:eastAsia="Arial"/>
                <w:sz w:val="48"/>
                <w:szCs w:val="48"/>
                <w:color w:val="363838"/>
                <w:spacing w:val="0"/>
                <w:w w:val="44"/>
                <w:position w:val="2"/>
              </w:rPr>
              <w:t>ı</w:t>
            </w:r>
            <w:r>
              <w:rPr>
                <w:rFonts w:ascii="Arial" w:hAnsi="Arial" w:cs="Arial" w:eastAsia="Arial"/>
                <w:sz w:val="48"/>
                <w:szCs w:val="48"/>
                <w:color w:val="363838"/>
                <w:spacing w:val="0"/>
                <w:w w:val="100"/>
                <w:position w:val="2"/>
              </w:rPr>
              <w:tab/>
            </w:r>
            <w:r>
              <w:rPr>
                <w:rFonts w:ascii="Arial" w:hAnsi="Arial" w:cs="Arial" w:eastAsia="Arial"/>
                <w:sz w:val="48"/>
                <w:szCs w:val="48"/>
                <w:color w:val="363838"/>
                <w:spacing w:val="0"/>
                <w:w w:val="100"/>
                <w:position w:val="2"/>
              </w:rPr>
            </w:r>
            <w:r>
              <w:rPr>
                <w:rFonts w:ascii="Arial" w:hAnsi="Arial" w:cs="Arial" w:eastAsia="Arial"/>
                <w:sz w:val="48"/>
                <w:szCs w:val="48"/>
                <w:color w:val="4F4F4F"/>
                <w:spacing w:val="0"/>
                <w:w w:val="56"/>
                <w:position w:val="2"/>
              </w:rPr>
              <w:t>ı</w:t>
            </w:r>
            <w:r>
              <w:rPr>
                <w:rFonts w:ascii="Arial" w:hAnsi="Arial" w:cs="Arial" w:eastAsia="Arial"/>
                <w:sz w:val="48"/>
                <w:szCs w:val="48"/>
                <w:color w:val="4F4F4F"/>
                <w:spacing w:val="0"/>
                <w:w w:val="100"/>
                <w:position w:val="2"/>
              </w:rPr>
              <w:tab/>
            </w:r>
            <w:r>
              <w:rPr>
                <w:rFonts w:ascii="Arial" w:hAnsi="Arial" w:cs="Arial" w:eastAsia="Arial"/>
                <w:sz w:val="48"/>
                <w:szCs w:val="48"/>
                <w:color w:val="4F4F4F"/>
                <w:spacing w:val="0"/>
                <w:w w:val="100"/>
                <w:position w:val="2"/>
              </w:rPr>
            </w:r>
            <w:r>
              <w:rPr>
                <w:rFonts w:ascii="Arial" w:hAnsi="Arial" w:cs="Arial" w:eastAsia="Arial"/>
                <w:sz w:val="13"/>
                <w:szCs w:val="13"/>
                <w:color w:val="1F2121"/>
                <w:spacing w:val="0"/>
                <w:w w:val="56"/>
                <w:position w:val="2"/>
              </w:rPr>
              <w:t>1</w:t>
            </w:r>
            <w:r>
              <w:rPr>
                <w:rFonts w:ascii="Arial" w:hAnsi="Arial" w:cs="Arial" w:eastAsia="Arial"/>
                <w:sz w:val="13"/>
                <w:szCs w:val="13"/>
                <w:color w:val="000000"/>
                <w:spacing w:val="0"/>
                <w:w w:val="100"/>
                <w:position w:val="0"/>
              </w:rPr>
            </w:r>
          </w:p>
        </w:tc>
        <w:tc>
          <w:tcPr>
            <w:tcW w:w="4633" w:type="dxa"/>
            <w:gridSpan w:val="4"/>
            <w:tcBorders>
              <w:top w:val="single" w:sz="5.746096" w:space="0" w:color="6B6B6B"/>
              <w:bottom w:val="single" w:sz="3.830736" w:space="0" w:color="777777"/>
              <w:left w:val="single" w:sz="5.746096" w:space="0" w:color="4F4F4F"/>
              <w:right w:val="single" w:sz="5.746096" w:space="0" w:color="676767"/>
            </w:tcBorders>
          </w:tcPr>
          <w:p>
            <w:pPr>
              <w:spacing w:before="17" w:after="0" w:line="200" w:lineRule="exact"/>
              <w:ind w:left="14" w:right="-2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Pr/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0"/>
                <w:w w:val="100"/>
                <w:position w:val="-3"/>
              </w:rPr>
              <w:t>Kullanım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-15"/>
                <w:w w:val="100"/>
                <w:position w:val="-3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0"/>
                <w:w w:val="100"/>
                <w:position w:val="-3"/>
              </w:rPr>
              <w:t>Şekli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0"/>
                <w:w w:val="100"/>
                <w:position w:val="-3"/>
              </w:rPr>
              <w:t>·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0"/>
                <w:w w:val="100"/>
                <w:position w:val="-3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11"/>
                <w:w w:val="100"/>
                <w:position w:val="-3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0"/>
                <w:w w:val="100"/>
                <w:position w:val="-3"/>
              </w:rPr>
              <w:t>Mcskcn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000000"/>
                <w:spacing w:val="0"/>
                <w:w w:val="100"/>
                <w:position w:val="0"/>
              </w:rPr>
            </w:r>
          </w:p>
          <w:p>
            <w:pPr>
              <w:spacing w:before="0" w:after="0" w:line="185" w:lineRule="exact"/>
              <w:ind w:left="142" w:right="-90"/>
              <w:jc w:val="left"/>
              <w:tabs>
                <w:tab w:pos="4320" w:val="left"/>
              </w:tabs>
              <w:rPr>
                <w:rFonts w:ascii="Arial" w:hAnsi="Arial" w:cs="Arial" w:eastAsia="Arial"/>
                <w:sz w:val="21"/>
                <w:szCs w:val="21"/>
              </w:rPr>
            </w:pPr>
            <w:rPr/>
            <w:r>
              <w:rPr>
                <w:rFonts w:ascii="Arial" w:hAnsi="Arial" w:cs="Arial" w:eastAsia="Arial"/>
                <w:sz w:val="21"/>
                <w:szCs w:val="21"/>
                <w:color w:val="4F4F4F"/>
                <w:spacing w:val="0"/>
                <w:w w:val="221"/>
                <w:position w:val="1"/>
              </w:rPr>
              <w:t>-------</w:t>
            </w:r>
            <w:r>
              <w:rPr>
                <w:rFonts w:ascii="Arial" w:hAnsi="Arial" w:cs="Arial" w:eastAsia="Arial"/>
                <w:sz w:val="21"/>
                <w:szCs w:val="21"/>
                <w:color w:val="4F4F4F"/>
                <w:spacing w:val="22"/>
                <w:w w:val="221"/>
                <w:position w:val="1"/>
              </w:rPr>
              <w:t>·</w:t>
            </w:r>
            <w:r>
              <w:rPr>
                <w:rFonts w:ascii="Arial" w:hAnsi="Arial" w:cs="Arial" w:eastAsia="Arial"/>
                <w:sz w:val="21"/>
                <w:szCs w:val="21"/>
                <w:color w:val="666666"/>
                <w:spacing w:val="22"/>
                <w:w w:val="221"/>
                <w:position w:val="1"/>
              </w:rPr>
            </w:r>
            <w:r>
              <w:rPr>
                <w:rFonts w:ascii="Arial" w:hAnsi="Arial" w:cs="Arial" w:eastAsia="Arial"/>
                <w:sz w:val="21"/>
                <w:szCs w:val="21"/>
                <w:color w:val="666666"/>
                <w:spacing w:val="-67"/>
                <w:w w:val="221"/>
                <w:u w:val="single" w:color="353737"/>
                <w:position w:val="1"/>
              </w:rPr>
              <w:t> </w:t>
            </w:r>
            <w:r>
              <w:rPr>
                <w:rFonts w:ascii="Arial" w:hAnsi="Arial" w:cs="Arial" w:eastAsia="Arial"/>
                <w:sz w:val="21"/>
                <w:szCs w:val="21"/>
                <w:color w:val="666666"/>
                <w:spacing w:val="0"/>
                <w:w w:val="100"/>
                <w:u w:val="single" w:color="353737"/>
                <w:position w:val="1"/>
              </w:rPr>
              <w:tab/>
            </w:r>
            <w:r>
              <w:rPr>
                <w:rFonts w:ascii="Arial" w:hAnsi="Arial" w:cs="Arial" w:eastAsia="Arial"/>
                <w:sz w:val="21"/>
                <w:szCs w:val="21"/>
                <w:color w:val="666666"/>
                <w:spacing w:val="0"/>
                <w:w w:val="100"/>
                <w:u w:val="single" w:color="353737"/>
                <w:position w:val="1"/>
              </w:rPr>
            </w:r>
            <w:r>
              <w:rPr>
                <w:rFonts w:ascii="Arial" w:hAnsi="Arial" w:cs="Arial" w:eastAsia="Arial"/>
                <w:sz w:val="21"/>
                <w:szCs w:val="21"/>
                <w:color w:val="666666"/>
                <w:spacing w:val="0"/>
                <w:w w:val="99"/>
                <w:u w:val="single" w:color="353737"/>
                <w:position w:val="1"/>
              </w:rPr>
              <w:t> </w:t>
            </w:r>
            <w:r>
              <w:rPr>
                <w:rFonts w:ascii="Arial" w:hAnsi="Arial" w:cs="Arial" w:eastAsia="Arial"/>
                <w:sz w:val="21"/>
                <w:szCs w:val="21"/>
                <w:color w:val="666666"/>
                <w:spacing w:val="0"/>
                <w:w w:val="100"/>
                <w:u w:val="single" w:color="353737"/>
                <w:position w:val="1"/>
              </w:rPr>
              <w:t>  </w:t>
            </w:r>
            <w:r>
              <w:rPr>
                <w:rFonts w:ascii="Arial" w:hAnsi="Arial" w:cs="Arial" w:eastAsia="Arial"/>
                <w:sz w:val="21"/>
                <w:szCs w:val="21"/>
                <w:color w:val="666666"/>
                <w:spacing w:val="22"/>
                <w:w w:val="100"/>
                <w:u w:val="single" w:color="353737"/>
                <w:position w:val="1"/>
              </w:rPr>
              <w:t> </w:t>
            </w:r>
            <w:r>
              <w:rPr>
                <w:rFonts w:ascii="Arial" w:hAnsi="Arial" w:cs="Arial" w:eastAsia="Arial"/>
                <w:sz w:val="21"/>
                <w:szCs w:val="21"/>
                <w:color w:val="666666"/>
                <w:spacing w:val="22"/>
                <w:w w:val="100"/>
                <w:u w:val="single" w:color="353737"/>
                <w:position w:val="1"/>
              </w:rPr>
            </w:r>
            <w:r>
              <w:rPr>
                <w:rFonts w:ascii="Arial" w:hAnsi="Arial" w:cs="Arial" w:eastAsia="Arial"/>
                <w:sz w:val="21"/>
                <w:szCs w:val="21"/>
                <w:color w:val="666666"/>
                <w:spacing w:val="22"/>
                <w:w w:val="100"/>
                <w:position w:val="1"/>
              </w:rPr>
            </w:r>
            <w:r>
              <w:rPr>
                <w:rFonts w:ascii="Arial" w:hAnsi="Arial" w:cs="Arial" w:eastAsia="Arial"/>
                <w:sz w:val="21"/>
                <w:szCs w:val="21"/>
                <w:color w:val="666666"/>
                <w:spacing w:val="0"/>
                <w:w w:val="72"/>
                <w:position w:val="1"/>
              </w:rPr>
              <w:t>,</w:t>
            </w:r>
            <w:r>
              <w:rPr>
                <w:rFonts w:ascii="Arial" w:hAnsi="Arial" w:cs="Arial" w:eastAsia="Arial"/>
                <w:sz w:val="21"/>
                <w:szCs w:val="21"/>
                <w:color w:val="000000"/>
                <w:spacing w:val="0"/>
                <w:w w:val="100"/>
                <w:position w:val="0"/>
              </w:rPr>
            </w:r>
          </w:p>
          <w:p>
            <w:pPr>
              <w:spacing w:before="32" w:after="0" w:line="240" w:lineRule="auto"/>
              <w:ind w:left="10" w:right="-2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Pr/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0"/>
                <w:w w:val="100"/>
              </w:rPr>
              <w:t>Yangını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6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0"/>
                <w:w w:val="100"/>
              </w:rPr>
              <w:t>Kontrol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6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0"/>
                <w:w w:val="100"/>
              </w:rPr>
              <w:t>Altına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-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0"/>
                <w:w w:val="100"/>
              </w:rPr>
              <w:t>Alma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-1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0"/>
                <w:w w:val="100"/>
              </w:rPr>
              <w:t>Saati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4F4F4F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4F4F4F"/>
                <w:spacing w:val="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0"/>
                <w:w w:val="100"/>
              </w:rPr>
              <w:t>07:45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000000"/>
                <w:spacing w:val="0"/>
                <w:w w:val="100"/>
              </w:rPr>
            </w:r>
          </w:p>
        </w:tc>
      </w:tr>
      <w:tr>
        <w:trPr>
          <w:trHeight w:val="482" w:hRule="exact"/>
        </w:trPr>
        <w:tc>
          <w:tcPr>
            <w:tcW w:w="2069" w:type="dxa"/>
            <w:gridSpan w:val="3"/>
            <w:tcBorders>
              <w:top w:val="single" w:sz="3.830736" w:space="0" w:color="777777"/>
              <w:bottom w:val="single" w:sz="5.746096" w:space="0" w:color="6B6B6B"/>
              <w:left w:val="single" w:sz="7.661464" w:space="0" w:color="5B5B5B"/>
              <w:right w:val="single" w:sz="5.746096" w:space="0" w:color="575757"/>
            </w:tcBorders>
          </w:tcPr>
          <w:p>
            <w:pPr>
              <w:spacing w:before="7" w:after="0" w:line="240" w:lineRule="auto"/>
              <w:ind w:left="19" w:right="-2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Pr/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0"/>
                <w:w w:val="93"/>
              </w:rPr>
              <w:t>Yana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0"/>
                <w:w w:val="93"/>
              </w:rPr>
              <w:t>n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13"/>
                <w:w w:val="93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0"/>
                <w:w w:val="100"/>
              </w:rPr>
              <w:t>Şeyi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11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7C7E7E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000000"/>
                <w:spacing w:val="0"/>
                <w:w w:val="100"/>
              </w:rPr>
            </w:r>
          </w:p>
        </w:tc>
        <w:tc>
          <w:tcPr>
            <w:tcW w:w="9280" w:type="dxa"/>
            <w:gridSpan w:val="7"/>
            <w:tcBorders>
              <w:top w:val="single" w:sz="3.830736" w:space="0" w:color="777777"/>
              <w:bottom w:val="single" w:sz="5.746096" w:space="0" w:color="6B6B6B"/>
              <w:left w:val="single" w:sz="5.746096" w:space="0" w:color="575757"/>
              <w:right w:val="single" w:sz="5.746096" w:space="0" w:color="676767"/>
            </w:tcBorders>
          </w:tcPr>
          <w:p>
            <w:pPr>
              <w:spacing w:before="8" w:after="0" w:line="140" w:lineRule="exact"/>
              <w:jc w:val="left"/>
              <w:rPr>
                <w:sz w:val="14"/>
                <w:szCs w:val="14"/>
              </w:rPr>
            </w:pPr>
            <w:rPr/>
            <w:r>
              <w:rPr>
                <w:sz w:val="14"/>
                <w:szCs w:val="14"/>
              </w:rPr>
            </w:r>
          </w:p>
          <w:p>
            <w:pPr>
              <w:spacing w:before="0" w:after="0" w:line="53" w:lineRule="auto"/>
              <w:ind w:left="17" w:right="550" w:firstLine="59"/>
              <w:jc w:val="left"/>
              <w:tabs>
                <w:tab w:pos="3600" w:val="left"/>
              </w:tabs>
              <w:rPr>
                <w:rFonts w:ascii="Arial" w:hAnsi="Arial" w:cs="Arial" w:eastAsia="Arial"/>
                <w:sz w:val="40"/>
                <w:szCs w:val="40"/>
              </w:rPr>
            </w:pPr>
            <w:rPr/>
            <w:r>
              <w:rPr>
                <w:rFonts w:ascii="Times New Roman" w:hAnsi="Times New Roman" w:cs="Times New Roman" w:eastAsia="Times New Roman"/>
                <w:sz w:val="20"/>
                <w:szCs w:val="20"/>
                <w:color w:val="4F4F4F"/>
                <w:spacing w:val="0"/>
                <w:w w:val="146"/>
              </w:rPr>
              <w:t>ahibi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4F4F4F"/>
                <w:spacing w:val="44"/>
                <w:w w:val="146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4F4F4F"/>
                <w:spacing w:val="0"/>
                <w:w w:val="100"/>
              </w:rPr>
              <w:t>:Sırrı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4F4F4F"/>
                <w:spacing w:val="1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0"/>
                <w:w w:val="100"/>
              </w:rPr>
              <w:t>Daydı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-17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0"/>
                <w:w w:val="100"/>
              </w:rPr>
              <w:t>Tarım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0"/>
                <w:w w:val="100"/>
              </w:rPr>
              <w:t>San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0"/>
                <w:w w:val="100"/>
              </w:rPr>
              <w:t>.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0"/>
                <w:w w:val="100"/>
              </w:rPr>
              <w:t>Tic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0"/>
                <w:w w:val="100"/>
              </w:rPr>
              <w:t>.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18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0"/>
                <w:w w:val="100"/>
              </w:rPr>
              <w:t>Ltd.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17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0"/>
                <w:w w:val="90"/>
              </w:rPr>
              <w:t>[Kiracı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31"/>
                <w:w w:val="9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0"/>
                <w:w w:val="100"/>
              </w:rPr>
              <w:t>veya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8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0"/>
                <w:w w:val="100"/>
              </w:rPr>
              <w:t>Kullana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3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0"/>
                <w:w w:val="100"/>
              </w:rPr>
              <w:t>Sırrı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18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0"/>
                <w:w w:val="100"/>
              </w:rPr>
              <w:t>Daydı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-1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0"/>
                <w:w w:val="100"/>
              </w:rPr>
              <w:t>Tarını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0"/>
                <w:w w:val="100"/>
              </w:rPr>
              <w:t>San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0"/>
                <w:w w:val="100"/>
              </w:rPr>
              <w:t>.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-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0"/>
                <w:w w:val="100"/>
              </w:rPr>
              <w:t>Tic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0"/>
                <w:w w:val="100"/>
              </w:rPr>
              <w:t>.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26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0"/>
                <w:w w:val="100"/>
              </w:rPr>
              <w:t>Ltd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0"/>
                <w:w w:val="100"/>
              </w:rPr>
              <w:t>.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-6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0"/>
                <w:w w:val="100"/>
              </w:rPr>
              <w:t>Şti.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0"/>
                <w:w w:val="95"/>
              </w:rPr>
              <w:t>Şti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-3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666666"/>
                <w:spacing w:val="0"/>
                <w:w w:val="100"/>
              </w:rPr>
              <w:t>.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666666"/>
                <w:spacing w:val="0"/>
                <w:w w:val="100"/>
              </w:rPr>
              <w:tab/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666666"/>
                <w:spacing w:val="0"/>
                <w:w w:val="100"/>
              </w:rPr>
            </w:r>
            <w:r>
              <w:rPr>
                <w:rFonts w:ascii="Arial" w:hAnsi="Arial" w:cs="Arial" w:eastAsia="Arial"/>
                <w:sz w:val="40"/>
                <w:szCs w:val="40"/>
                <w:color w:val="363838"/>
                <w:spacing w:val="0"/>
                <w:w w:val="67"/>
              </w:rPr>
              <w:t>ı</w:t>
            </w:r>
            <w:r>
              <w:rPr>
                <w:rFonts w:ascii="Arial" w:hAnsi="Arial" w:cs="Arial" w:eastAsia="Arial"/>
                <w:sz w:val="40"/>
                <w:szCs w:val="40"/>
                <w:color w:val="000000"/>
                <w:spacing w:val="0"/>
                <w:w w:val="100"/>
              </w:rPr>
            </w:r>
          </w:p>
        </w:tc>
      </w:tr>
      <w:tr>
        <w:trPr>
          <w:trHeight w:val="240" w:hRule="exact"/>
        </w:trPr>
        <w:tc>
          <w:tcPr>
            <w:tcW w:w="2069" w:type="dxa"/>
            <w:vMerge w:val="restart"/>
            <w:gridSpan w:val="3"/>
            <w:tcBorders>
              <w:top w:val="single" w:sz="5.746096" w:space="0" w:color="6B6B6B"/>
              <w:left w:val="single" w:sz="7.661464" w:space="0" w:color="5B5B5B"/>
              <w:right w:val="single" w:sz="5.746096" w:space="0" w:color="575757"/>
            </w:tcBorders>
          </w:tcPr>
          <w:p>
            <w:pPr>
              <w:spacing w:before="0" w:after="0" w:line="200" w:lineRule="exact"/>
              <w:jc w:val="left"/>
              <w:rPr>
                <w:sz w:val="20"/>
                <w:szCs w:val="20"/>
              </w:rPr>
            </w:pPr>
            <w:rPr/>
            <w:r>
              <w:rPr>
                <w:sz w:val="20"/>
                <w:szCs w:val="20"/>
              </w:rPr>
            </w:r>
          </w:p>
          <w:p>
            <w:pPr>
              <w:spacing w:before="3" w:after="0" w:line="260" w:lineRule="exact"/>
              <w:jc w:val="left"/>
              <w:rPr>
                <w:sz w:val="26"/>
                <w:szCs w:val="26"/>
              </w:rPr>
            </w:pPr>
            <w:rPr/>
            <w:r>
              <w:rPr>
                <w:sz w:val="26"/>
                <w:szCs w:val="26"/>
              </w:rPr>
            </w:r>
          </w:p>
          <w:p>
            <w:pPr>
              <w:spacing w:before="0" w:after="0" w:line="240" w:lineRule="auto"/>
              <w:ind w:left="5" w:right="-2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Pr/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0"/>
                <w:w w:val="100"/>
              </w:rPr>
              <w:t>Giden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000000"/>
                <w:spacing w:val="0"/>
                <w:w w:val="100"/>
              </w:rPr>
            </w:r>
          </w:p>
          <w:p>
            <w:pPr>
              <w:spacing w:before="0" w:after="0" w:line="240" w:lineRule="auto"/>
              <w:ind w:left="14" w:right="-2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Pr/>
            <w:r>
              <w:rPr>
                <w:rFonts w:ascii="Times New Roman" w:hAnsi="Times New Roman" w:cs="Times New Roman" w:eastAsia="Times New Roman"/>
                <w:sz w:val="20"/>
                <w:szCs w:val="20"/>
                <w:color w:val="4F4F4F"/>
                <w:spacing w:val="0"/>
                <w:w w:val="100"/>
              </w:rPr>
              <w:t>Ekibin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000000"/>
                <w:spacing w:val="0"/>
                <w:w w:val="100"/>
              </w:rPr>
            </w:r>
          </w:p>
        </w:tc>
        <w:tc>
          <w:tcPr>
            <w:tcW w:w="9280" w:type="dxa"/>
            <w:gridSpan w:val="7"/>
            <w:tcBorders>
              <w:top w:val="single" w:sz="5.746096" w:space="0" w:color="6B6B6B"/>
              <w:bottom w:val="single" w:sz="5.746096" w:space="0" w:color="707070"/>
              <w:left w:val="single" w:sz="5.746096" w:space="0" w:color="575757"/>
              <w:right w:val="single" w:sz="5.746096" w:space="0" w:color="676767"/>
            </w:tcBorders>
          </w:tcPr>
          <w:p>
            <w:pPr>
              <w:spacing w:before="0" w:after="0" w:line="225" w:lineRule="exact"/>
              <w:ind w:left="2" w:right="-2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Pr/>
            <w:r>
              <w:rPr>
                <w:rFonts w:ascii="Times New Roman" w:hAnsi="Times New Roman" w:cs="Times New Roman" w:eastAsia="Times New Roman"/>
                <w:sz w:val="20"/>
                <w:szCs w:val="20"/>
                <w:color w:val="4F4F4F"/>
                <w:w w:val="279"/>
              </w:rPr>
              <w:t>m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4F4F4F"/>
                <w:spacing w:val="-3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0"/>
                <w:w w:val="100"/>
              </w:rPr>
              <w:t>iri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4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4F4F4F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4F4F4F"/>
                <w:spacing w:val="1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0"/>
                <w:w w:val="92"/>
              </w:rPr>
              <w:t>Ad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11"/>
                <w:w w:val="92"/>
              </w:rPr>
              <w:t>e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0"/>
                <w:w w:val="92"/>
              </w:rPr>
              <w:t>n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0"/>
                <w:w w:val="92"/>
              </w:rPr>
              <w:t>ı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27"/>
                <w:w w:val="92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0"/>
                <w:w w:val="93"/>
              </w:rPr>
              <w:t>SA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-3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0"/>
                <w:w w:val="99"/>
              </w:rPr>
              <w:t>Tl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-2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0"/>
                <w:w w:val="83"/>
              </w:rPr>
              <w:t>R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000000"/>
                <w:spacing w:val="0"/>
                <w:w w:val="100"/>
              </w:rPr>
            </w:r>
          </w:p>
        </w:tc>
      </w:tr>
      <w:tr>
        <w:trPr>
          <w:trHeight w:val="484" w:hRule="exact"/>
        </w:trPr>
        <w:tc>
          <w:tcPr>
            <w:tcW w:w="2069" w:type="dxa"/>
            <w:vMerge/>
            <w:gridSpan w:val="3"/>
            <w:tcBorders>
              <w:left w:val="single" w:sz="7.661464" w:space="0" w:color="5B5B5B"/>
              <w:right w:val="single" w:sz="5.746096" w:space="0" w:color="575757"/>
            </w:tcBorders>
          </w:tcPr>
          <w:p>
            <w:pPr/>
            <w:rPr/>
          </w:p>
        </w:tc>
        <w:tc>
          <w:tcPr>
            <w:tcW w:w="2576" w:type="dxa"/>
            <w:vMerge w:val="restart"/>
            <w:gridSpan w:val="2"/>
            <w:tcBorders>
              <w:top w:val="single" w:sz="5.746096" w:space="0" w:color="707070"/>
              <w:left w:val="single" w:sz="5.746096" w:space="0" w:color="575757"/>
              <w:right w:val="single" w:sz="7.661464" w:space="0" w:color="707070"/>
            </w:tcBorders>
          </w:tcPr>
          <w:p>
            <w:pPr>
              <w:spacing w:before="0" w:after="0" w:line="228" w:lineRule="exact"/>
              <w:ind w:left="17" w:right="-2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Pr/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0"/>
                <w:w w:val="100"/>
              </w:rPr>
              <w:t>Araç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-1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0"/>
                <w:w w:val="100"/>
              </w:rPr>
              <w:t>Sayısı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6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4F4F4F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4F4F4F"/>
                <w:spacing w:val="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0"/>
                <w:w w:val="100"/>
              </w:rPr>
              <w:t>2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000000"/>
                <w:spacing w:val="0"/>
                <w:w w:val="100"/>
              </w:rPr>
            </w:r>
          </w:p>
          <w:p>
            <w:pPr>
              <w:spacing w:before="5" w:after="0" w:line="240" w:lineRule="auto"/>
              <w:ind w:left="105" w:right="-2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Pr/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0"/>
                <w:w w:val="205"/>
              </w:rPr>
              <w:t>raç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-40"/>
                <w:w w:val="205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0"/>
                <w:w w:val="100"/>
              </w:rPr>
              <w:t>Plakası: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-1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0"/>
                <w:w w:val="100"/>
              </w:rPr>
              <w:t>35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16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0"/>
                <w:w w:val="82"/>
              </w:rPr>
              <w:t>Y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25"/>
                <w:w w:val="82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0"/>
                <w:w w:val="101"/>
              </w:rPr>
              <w:t>5248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000000"/>
                <w:spacing w:val="0"/>
                <w:w w:val="100"/>
              </w:rPr>
            </w:r>
          </w:p>
          <w:p>
            <w:pPr>
              <w:spacing w:before="0" w:after="0" w:line="240" w:lineRule="auto"/>
              <w:ind w:left="1118" w:right="-2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Pr/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0"/>
                <w:w w:val="121"/>
              </w:rPr>
              <w:t>35SI098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000000"/>
                <w:spacing w:val="0"/>
                <w:w w:val="100"/>
              </w:rPr>
            </w:r>
          </w:p>
        </w:tc>
        <w:tc>
          <w:tcPr>
            <w:tcW w:w="6704" w:type="dxa"/>
            <w:gridSpan w:val="5"/>
            <w:tcBorders>
              <w:top w:val="single" w:sz="5.746096" w:space="0" w:color="707070"/>
              <w:bottom w:val="single" w:sz="5.746096" w:space="0" w:color="777777"/>
              <w:left w:val="single" w:sz="7.661464" w:space="0" w:color="707070"/>
              <w:right w:val="single" w:sz="5.746096" w:space="0" w:color="676767"/>
            </w:tcBorders>
          </w:tcPr>
          <w:p>
            <w:pPr>
              <w:spacing w:before="2" w:after="0" w:line="240" w:lineRule="auto"/>
              <w:ind w:left="80" w:right="-20"/>
              <w:jc w:val="left"/>
              <w:tabs>
                <w:tab w:pos="2940" w:val="left"/>
              </w:tabs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Pr/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0"/>
                <w:w w:val="178"/>
              </w:rPr>
              <w:t>ıkı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0"/>
                <w:w w:val="178"/>
              </w:rPr>
              <w:t>ş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-30"/>
                <w:w w:val="178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0"/>
                <w:w w:val="100"/>
              </w:rPr>
              <w:t>Saati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-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4F4F4F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4F4F4F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0"/>
                <w:w w:val="100"/>
              </w:rPr>
              <w:t>07:28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0"/>
                <w:w w:val="100"/>
              </w:rPr>
              <w:tab/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0"/>
                <w:w w:val="100"/>
              </w:rPr>
              <w:t>Varı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0"/>
                <w:w w:val="100"/>
              </w:rPr>
              <w:t>ş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-17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0"/>
                <w:w w:val="100"/>
              </w:rPr>
              <w:t>Saati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8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0"/>
                <w:w w:val="100"/>
              </w:rPr>
              <w:t>07:40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000000"/>
                <w:spacing w:val="0"/>
                <w:w w:val="100"/>
              </w:rPr>
            </w:r>
          </w:p>
        </w:tc>
      </w:tr>
      <w:tr>
        <w:trPr>
          <w:trHeight w:val="242" w:hRule="exact"/>
        </w:trPr>
        <w:tc>
          <w:tcPr>
            <w:tcW w:w="2069" w:type="dxa"/>
            <w:vMerge/>
            <w:gridSpan w:val="3"/>
            <w:tcBorders>
              <w:left w:val="single" w:sz="7.661464" w:space="0" w:color="5B5B5B"/>
              <w:right w:val="single" w:sz="5.746096" w:space="0" w:color="575757"/>
            </w:tcBorders>
          </w:tcPr>
          <w:p>
            <w:pPr/>
            <w:rPr/>
          </w:p>
        </w:tc>
        <w:tc>
          <w:tcPr>
            <w:tcW w:w="2576" w:type="dxa"/>
            <w:vMerge/>
            <w:gridSpan w:val="2"/>
            <w:tcBorders>
              <w:left w:val="single" w:sz="5.746096" w:space="0" w:color="575757"/>
              <w:right w:val="single" w:sz="7.661464" w:space="0" w:color="707070"/>
            </w:tcBorders>
          </w:tcPr>
          <w:p>
            <w:pPr/>
            <w:rPr/>
          </w:p>
        </w:tc>
        <w:tc>
          <w:tcPr>
            <w:tcW w:w="6704" w:type="dxa"/>
            <w:gridSpan w:val="5"/>
            <w:tcBorders>
              <w:top w:val="single" w:sz="5.746096" w:space="0" w:color="777777"/>
              <w:bottom w:val="single" w:sz="3.830736" w:space="0" w:color="707070"/>
              <w:left w:val="single" w:sz="7.661464" w:space="0" w:color="707070"/>
              <w:right w:val="single" w:sz="5.746096" w:space="0" w:color="676767"/>
            </w:tcBorders>
          </w:tcPr>
          <w:p>
            <w:pPr>
              <w:spacing w:before="0" w:after="0" w:line="228" w:lineRule="exact"/>
              <w:ind w:left="10" w:right="-2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Pr/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0"/>
                <w:w w:val="100"/>
              </w:rPr>
              <w:t>Elektri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0"/>
                <w:w w:val="100"/>
              </w:rPr>
              <w:t>k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-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0"/>
                <w:w w:val="100"/>
              </w:rPr>
              <w:t>Arıza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-1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0"/>
                <w:w w:val="100"/>
              </w:rPr>
              <w:t>Geli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0"/>
                <w:w w:val="100"/>
              </w:rPr>
              <w:t>ş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0"/>
                <w:w w:val="100"/>
              </w:rPr>
              <w:t>Saati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000000"/>
                <w:spacing w:val="0"/>
                <w:w w:val="100"/>
              </w:rPr>
            </w:r>
          </w:p>
        </w:tc>
      </w:tr>
      <w:tr>
        <w:trPr>
          <w:trHeight w:val="242" w:hRule="exact"/>
        </w:trPr>
        <w:tc>
          <w:tcPr>
            <w:tcW w:w="2069" w:type="dxa"/>
            <w:vMerge/>
            <w:gridSpan w:val="3"/>
            <w:tcBorders>
              <w:left w:val="single" w:sz="7.661464" w:space="0" w:color="5B5B5B"/>
              <w:right w:val="single" w:sz="5.746096" w:space="0" w:color="575757"/>
            </w:tcBorders>
          </w:tcPr>
          <w:p>
            <w:pPr/>
            <w:rPr/>
          </w:p>
        </w:tc>
        <w:tc>
          <w:tcPr>
            <w:tcW w:w="2576" w:type="dxa"/>
            <w:vMerge/>
            <w:gridSpan w:val="2"/>
            <w:tcBorders>
              <w:left w:val="single" w:sz="5.746096" w:space="0" w:color="575757"/>
              <w:right w:val="single" w:sz="7.661464" w:space="0" w:color="707070"/>
            </w:tcBorders>
          </w:tcPr>
          <w:p>
            <w:pPr/>
            <w:rPr/>
          </w:p>
        </w:tc>
        <w:tc>
          <w:tcPr>
            <w:tcW w:w="6704" w:type="dxa"/>
            <w:gridSpan w:val="5"/>
            <w:tcBorders>
              <w:top w:val="single" w:sz="3.830736" w:space="0" w:color="707070"/>
              <w:bottom w:val="single" w:sz="5.746096" w:space="0" w:color="7C7C7C"/>
              <w:left w:val="single" w:sz="7.661464" w:space="0" w:color="707070"/>
              <w:right w:val="single" w:sz="5.746096" w:space="0" w:color="676767"/>
            </w:tcBorders>
          </w:tcPr>
          <w:p>
            <w:pPr>
              <w:spacing w:before="2" w:after="0" w:line="227" w:lineRule="exact"/>
              <w:ind w:left="34" w:right="-2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Pr/>
            <w:r>
              <w:rPr>
                <w:rFonts w:ascii="Times New Roman" w:hAnsi="Times New Roman" w:cs="Times New Roman" w:eastAsia="Times New Roman"/>
                <w:sz w:val="14"/>
                <w:szCs w:val="14"/>
                <w:color w:val="363838"/>
                <w:spacing w:val="0"/>
                <w:w w:val="52"/>
              </w:rPr>
              <w:t>1</w:t>
            </w:r>
            <w:r>
              <w:rPr>
                <w:rFonts w:ascii="Times New Roman" w:hAnsi="Times New Roman" w:cs="Times New Roman" w:eastAsia="Times New Roman"/>
                <w:sz w:val="14"/>
                <w:szCs w:val="14"/>
                <w:color w:val="363838"/>
                <w:spacing w:val="0"/>
                <w:w w:val="52"/>
              </w:rPr>
              <w:t>  </w:t>
            </w:r>
            <w:r>
              <w:rPr>
                <w:rFonts w:ascii="Times New Roman" w:hAnsi="Times New Roman" w:cs="Times New Roman" w:eastAsia="Times New Roman"/>
                <w:sz w:val="14"/>
                <w:szCs w:val="14"/>
                <w:color w:val="363838"/>
                <w:spacing w:val="0"/>
                <w:w w:val="52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0"/>
                <w:w w:val="100"/>
              </w:rPr>
              <w:t>12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0"/>
                <w:w w:val="100"/>
              </w:rPr>
              <w:t>Acil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-8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0"/>
                <w:w w:val="100"/>
              </w:rPr>
              <w:t>Servi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0"/>
                <w:w w:val="100"/>
              </w:rPr>
              <w:t>s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0"/>
                <w:w w:val="100"/>
              </w:rPr>
              <w:t>Geli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0"/>
                <w:w w:val="100"/>
              </w:rPr>
              <w:t>ş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0"/>
                <w:w w:val="100"/>
              </w:rPr>
              <w:t>Saati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000000"/>
                <w:spacing w:val="0"/>
                <w:w w:val="100"/>
              </w:rPr>
            </w:r>
          </w:p>
        </w:tc>
      </w:tr>
      <w:tr>
        <w:trPr>
          <w:trHeight w:val="242" w:hRule="exact"/>
        </w:trPr>
        <w:tc>
          <w:tcPr>
            <w:tcW w:w="2069" w:type="dxa"/>
            <w:vMerge/>
            <w:gridSpan w:val="3"/>
            <w:tcBorders>
              <w:left w:val="single" w:sz="7.661464" w:space="0" w:color="5B5B5B"/>
              <w:right w:val="single" w:sz="5.746096" w:space="0" w:color="575757"/>
            </w:tcBorders>
          </w:tcPr>
          <w:p>
            <w:pPr/>
            <w:rPr/>
          </w:p>
        </w:tc>
        <w:tc>
          <w:tcPr>
            <w:tcW w:w="2576" w:type="dxa"/>
            <w:vMerge/>
            <w:gridSpan w:val="2"/>
            <w:tcBorders>
              <w:bottom w:val="single" w:sz="5.746096" w:space="0" w:color="747474"/>
              <w:left w:val="single" w:sz="5.746096" w:space="0" w:color="575757"/>
              <w:right w:val="single" w:sz="7.661464" w:space="0" w:color="707070"/>
            </w:tcBorders>
          </w:tcPr>
          <w:p>
            <w:pPr/>
            <w:rPr/>
          </w:p>
        </w:tc>
        <w:tc>
          <w:tcPr>
            <w:tcW w:w="6704" w:type="dxa"/>
            <w:gridSpan w:val="5"/>
            <w:tcBorders>
              <w:top w:val="single" w:sz="5.746096" w:space="0" w:color="7C7C7C"/>
              <w:bottom w:val="single" w:sz="5.746096" w:space="0" w:color="747474"/>
              <w:left w:val="single" w:sz="7.661464" w:space="0" w:color="707070"/>
              <w:right w:val="single" w:sz="5.746096" w:space="0" w:color="676767"/>
            </w:tcBorders>
          </w:tcPr>
          <w:p>
            <w:pPr>
              <w:spacing w:before="0" w:after="0" w:line="228" w:lineRule="exact"/>
              <w:ind w:left="10" w:right="-2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Pr/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0"/>
                <w:w w:val="98"/>
              </w:rPr>
              <w:t>Emniyet-Jandarma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7"/>
                <w:w w:val="98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0"/>
                <w:w w:val="100"/>
              </w:rPr>
              <w:t>Geli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0"/>
                <w:w w:val="100"/>
              </w:rPr>
              <w:t>ş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0"/>
                <w:w w:val="100"/>
              </w:rPr>
              <w:t>Saati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666666"/>
                <w:spacing w:val="0"/>
                <w:w w:val="131"/>
              </w:rPr>
              <w:t>: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000000"/>
                <w:spacing w:val="0"/>
                <w:w w:val="100"/>
              </w:rPr>
            </w:r>
          </w:p>
        </w:tc>
      </w:tr>
      <w:tr>
        <w:trPr>
          <w:trHeight w:val="244" w:hRule="exact"/>
        </w:trPr>
        <w:tc>
          <w:tcPr>
            <w:tcW w:w="2069" w:type="dxa"/>
            <w:vMerge/>
            <w:gridSpan w:val="3"/>
            <w:tcBorders>
              <w:bottom w:val="single" w:sz="3.830736" w:space="0" w:color="707070"/>
              <w:left w:val="single" w:sz="7.661464" w:space="0" w:color="5B5B5B"/>
              <w:right w:val="single" w:sz="5.746096" w:space="0" w:color="575757"/>
            </w:tcBorders>
          </w:tcPr>
          <w:p>
            <w:pPr/>
            <w:rPr/>
          </w:p>
        </w:tc>
        <w:tc>
          <w:tcPr>
            <w:tcW w:w="2576" w:type="dxa"/>
            <w:gridSpan w:val="2"/>
            <w:tcBorders>
              <w:top w:val="single" w:sz="5.746096" w:space="0" w:color="747474"/>
              <w:bottom w:val="single" w:sz="3.830736" w:space="0" w:color="707070"/>
              <w:left w:val="single" w:sz="5.746096" w:space="0" w:color="575757"/>
              <w:right w:val="single" w:sz="7.661464" w:space="0" w:color="707070"/>
            </w:tcBorders>
          </w:tcPr>
          <w:p>
            <w:pPr>
              <w:spacing w:before="0" w:after="0" w:line="225" w:lineRule="exact"/>
              <w:ind w:left="22" w:right="-2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Pr/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0"/>
                <w:w w:val="100"/>
              </w:rPr>
              <w:t>Personel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-2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0"/>
                <w:w w:val="95"/>
              </w:rPr>
              <w:t>Sayısı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-28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666666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666666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666666"/>
                <w:spacing w:val="7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4F4F4F"/>
                <w:spacing w:val="0"/>
                <w:w w:val="100"/>
              </w:rPr>
              <w:t>8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000000"/>
                <w:spacing w:val="0"/>
                <w:w w:val="100"/>
              </w:rPr>
            </w:r>
          </w:p>
        </w:tc>
        <w:tc>
          <w:tcPr>
            <w:tcW w:w="6704" w:type="dxa"/>
            <w:gridSpan w:val="5"/>
            <w:tcBorders>
              <w:top w:val="single" w:sz="5.746096" w:space="0" w:color="747474"/>
              <w:bottom w:val="single" w:sz="3.830736" w:space="0" w:color="707070"/>
              <w:left w:val="single" w:sz="7.661464" w:space="0" w:color="707070"/>
              <w:right w:val="single" w:sz="5.746096" w:space="0" w:color="676767"/>
            </w:tcBorders>
          </w:tcPr>
          <w:p>
            <w:pPr>
              <w:spacing w:before="0" w:after="0" w:line="225" w:lineRule="exact"/>
              <w:ind w:left="14" w:right="-2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Pr/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0"/>
                <w:w w:val="100"/>
              </w:rPr>
              <w:t>Doğalgaz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-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0"/>
                <w:w w:val="100"/>
              </w:rPr>
              <w:t>Ekibi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-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0"/>
                <w:w w:val="100"/>
              </w:rPr>
              <w:t>Geli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0"/>
                <w:w w:val="100"/>
              </w:rPr>
              <w:t>ş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-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0"/>
                <w:w w:val="100"/>
              </w:rPr>
              <w:t>Saati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000000"/>
                <w:spacing w:val="0"/>
                <w:w w:val="100"/>
              </w:rPr>
            </w:r>
          </w:p>
        </w:tc>
      </w:tr>
      <w:tr>
        <w:trPr>
          <w:trHeight w:val="472" w:hRule="exact"/>
        </w:trPr>
        <w:tc>
          <w:tcPr>
            <w:tcW w:w="2069" w:type="dxa"/>
            <w:vMerge w:val="restart"/>
            <w:gridSpan w:val="3"/>
            <w:tcBorders>
              <w:top w:val="single" w:sz="3.830736" w:space="0" w:color="707070"/>
              <w:left w:val="single" w:sz="7.661464" w:space="0" w:color="5B5B5B"/>
              <w:right w:val="single" w:sz="5.746096" w:space="0" w:color="575757"/>
            </w:tcBorders>
          </w:tcPr>
          <w:p>
            <w:pPr>
              <w:spacing w:before="0" w:after="0" w:line="228" w:lineRule="exact"/>
              <w:ind w:left="5" w:right="-2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Pr/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0"/>
                <w:w w:val="100"/>
              </w:rPr>
              <w:t>Yardımcı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-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4F4F4F"/>
                <w:spacing w:val="0"/>
                <w:w w:val="100"/>
              </w:rPr>
              <w:t>Eki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4F4F4F"/>
                <w:spacing w:val="0"/>
                <w:w w:val="100"/>
              </w:rPr>
              <w:t>p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4F4F4F"/>
                <w:spacing w:val="-1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0"/>
                <w:w w:val="100"/>
              </w:rPr>
              <w:t>Gitmişsc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000000"/>
                <w:spacing w:val="0"/>
                <w:w w:val="100"/>
              </w:rPr>
            </w:r>
          </w:p>
        </w:tc>
        <w:tc>
          <w:tcPr>
            <w:tcW w:w="2576" w:type="dxa"/>
            <w:gridSpan w:val="2"/>
            <w:tcBorders>
              <w:top w:val="single" w:sz="3.830736" w:space="0" w:color="707070"/>
              <w:bottom w:val="single" w:sz="5.746096" w:space="0" w:color="747474"/>
              <w:left w:val="single" w:sz="5.746096" w:space="0" w:color="575757"/>
              <w:right w:val="single" w:sz="7.661464" w:space="0" w:color="707070"/>
            </w:tcBorders>
          </w:tcPr>
          <w:p>
            <w:pPr>
              <w:spacing w:before="23" w:after="0" w:line="220" w:lineRule="exact"/>
              <w:ind w:left="22" w:right="1375" w:firstLine="7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Pr/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0"/>
                <w:w w:val="178"/>
              </w:rPr>
              <w:t>ıkı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0"/>
                <w:w w:val="178"/>
              </w:rPr>
              <w:t>ş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-36"/>
                <w:w w:val="178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0"/>
                <w:w w:val="97"/>
              </w:rPr>
              <w:t>Saati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-3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666666"/>
                <w:spacing w:val="0"/>
                <w:w w:val="109"/>
              </w:rPr>
              <w:t>: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666666"/>
                <w:spacing w:val="0"/>
                <w:w w:val="109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0"/>
                <w:w w:val="100"/>
              </w:rPr>
              <w:t>Dönüş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-1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0"/>
                <w:w w:val="97"/>
              </w:rPr>
              <w:t>Saati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-3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666666"/>
                <w:spacing w:val="0"/>
                <w:w w:val="109"/>
              </w:rPr>
              <w:t>: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000000"/>
                <w:spacing w:val="0"/>
                <w:w w:val="100"/>
              </w:rPr>
            </w:r>
          </w:p>
        </w:tc>
        <w:tc>
          <w:tcPr>
            <w:tcW w:w="2940" w:type="dxa"/>
            <w:gridSpan w:val="3"/>
            <w:tcBorders>
              <w:top w:val="single" w:sz="3.830736" w:space="0" w:color="707070"/>
              <w:bottom w:val="single" w:sz="5.746096" w:space="0" w:color="747474"/>
              <w:left w:val="single" w:sz="7.661464" w:space="0" w:color="707070"/>
              <w:right w:val="single" w:sz="3.830736" w:space="0" w:color="484848"/>
            </w:tcBorders>
          </w:tcPr>
          <w:p>
            <w:pPr>
              <w:spacing w:before="7" w:after="0" w:line="240" w:lineRule="auto"/>
              <w:ind w:left="-10" w:right="-2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Pr/>
            <w:r>
              <w:rPr>
                <w:rFonts w:ascii="Times New Roman" w:hAnsi="Times New Roman" w:cs="Times New Roman" w:eastAsia="Times New Roman"/>
                <w:sz w:val="20"/>
                <w:szCs w:val="20"/>
                <w:color w:val="4F4F4F"/>
                <w:spacing w:val="0"/>
                <w:w w:val="89"/>
              </w:rPr>
              <w:t>!Araç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4F4F4F"/>
                <w:spacing w:val="8"/>
                <w:w w:val="89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0"/>
                <w:w w:val="100"/>
              </w:rPr>
              <w:t>Sayısı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4F4F4F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000000"/>
                <w:spacing w:val="0"/>
                <w:w w:val="100"/>
              </w:rPr>
            </w:r>
          </w:p>
        </w:tc>
        <w:tc>
          <w:tcPr>
            <w:tcW w:w="3764" w:type="dxa"/>
            <w:gridSpan w:val="2"/>
            <w:tcBorders>
              <w:top w:val="single" w:sz="3.830736" w:space="0" w:color="707070"/>
              <w:bottom w:val="single" w:sz="5.746096" w:space="0" w:color="747474"/>
              <w:left w:val="single" w:sz="3.830736" w:space="0" w:color="484848"/>
              <w:right w:val="single" w:sz="5.746096" w:space="0" w:color="676767"/>
            </w:tcBorders>
          </w:tcPr>
          <w:p>
            <w:pPr>
              <w:spacing w:before="2" w:after="0" w:line="240" w:lineRule="auto"/>
              <w:ind w:left="14" w:right="-2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Pr/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0"/>
                <w:w w:val="100"/>
              </w:rPr>
              <w:t>Personel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-1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0"/>
                <w:w w:val="97"/>
              </w:rPr>
              <w:t>Sayısı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-3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7C7E7E"/>
                <w:spacing w:val="0"/>
                <w:w w:val="109"/>
              </w:rPr>
              <w:t>: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000000"/>
                <w:spacing w:val="0"/>
                <w:w w:val="100"/>
              </w:rPr>
            </w:r>
          </w:p>
        </w:tc>
      </w:tr>
      <w:tr>
        <w:trPr>
          <w:trHeight w:val="244" w:hRule="exact"/>
        </w:trPr>
        <w:tc>
          <w:tcPr>
            <w:tcW w:w="2069" w:type="dxa"/>
            <w:vMerge/>
            <w:gridSpan w:val="3"/>
            <w:tcBorders>
              <w:left w:val="single" w:sz="7.661464" w:space="0" w:color="5B5B5B"/>
              <w:right w:val="single" w:sz="5.746096" w:space="0" w:color="575757"/>
            </w:tcBorders>
          </w:tcPr>
          <w:p>
            <w:pPr/>
            <w:rPr/>
          </w:p>
        </w:tc>
        <w:tc>
          <w:tcPr>
            <w:tcW w:w="2576" w:type="dxa"/>
            <w:gridSpan w:val="2"/>
            <w:tcBorders>
              <w:top w:val="single" w:sz="5.746096" w:space="0" w:color="747474"/>
              <w:bottom w:val="single" w:sz="5.746096" w:space="0" w:color="747474"/>
              <w:left w:val="single" w:sz="5.746096" w:space="0" w:color="575757"/>
              <w:right w:val="single" w:sz="7.661464" w:space="0" w:color="707070"/>
            </w:tcBorders>
          </w:tcPr>
          <w:p>
            <w:pPr>
              <w:spacing w:before="0" w:after="0" w:line="228" w:lineRule="exact"/>
              <w:ind w:left="22" w:right="-2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Pr/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0"/>
                <w:w w:val="100"/>
              </w:rPr>
              <w:t>Yardıma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-1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0"/>
                <w:w w:val="100"/>
              </w:rPr>
              <w:t>Gele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1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0"/>
                <w:w w:val="100"/>
              </w:rPr>
              <w:t>A.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0"/>
                <w:w w:val="100"/>
              </w:rPr>
              <w:t>Plakası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000000"/>
                <w:spacing w:val="0"/>
                <w:w w:val="100"/>
              </w:rPr>
            </w:r>
          </w:p>
        </w:tc>
        <w:tc>
          <w:tcPr>
            <w:tcW w:w="2940" w:type="dxa"/>
            <w:gridSpan w:val="3"/>
            <w:tcBorders>
              <w:top w:val="single" w:sz="5.746096" w:space="0" w:color="747474"/>
              <w:bottom w:val="single" w:sz="5.746096" w:space="0" w:color="747474"/>
              <w:left w:val="single" w:sz="7.661464" w:space="0" w:color="707070"/>
              <w:right w:val="single" w:sz="3.830736" w:space="0" w:color="484848"/>
            </w:tcBorders>
          </w:tcPr>
          <w:p>
            <w:pPr/>
            <w:rPr/>
          </w:p>
        </w:tc>
        <w:tc>
          <w:tcPr>
            <w:tcW w:w="3764" w:type="dxa"/>
            <w:gridSpan w:val="2"/>
            <w:tcBorders>
              <w:top w:val="single" w:sz="5.746096" w:space="0" w:color="747474"/>
              <w:bottom w:val="single" w:sz="5.746096" w:space="0" w:color="747474"/>
              <w:left w:val="single" w:sz="3.830736" w:space="0" w:color="484848"/>
              <w:right w:val="single" w:sz="5.746096" w:space="0" w:color="676767"/>
            </w:tcBorders>
          </w:tcPr>
          <w:p>
            <w:pPr/>
            <w:rPr/>
          </w:p>
        </w:tc>
      </w:tr>
      <w:tr>
        <w:trPr>
          <w:trHeight w:val="240" w:hRule="exact"/>
        </w:trPr>
        <w:tc>
          <w:tcPr>
            <w:tcW w:w="2069" w:type="dxa"/>
            <w:vMerge/>
            <w:gridSpan w:val="3"/>
            <w:tcBorders>
              <w:bottom w:val="single" w:sz="5.746096" w:space="0" w:color="6B6B6B"/>
              <w:left w:val="single" w:sz="7.661464" w:space="0" w:color="5B5B5B"/>
              <w:right w:val="single" w:sz="5.746096" w:space="0" w:color="575757"/>
            </w:tcBorders>
          </w:tcPr>
          <w:p>
            <w:pPr/>
            <w:rPr/>
          </w:p>
        </w:tc>
        <w:tc>
          <w:tcPr>
            <w:tcW w:w="9280" w:type="dxa"/>
            <w:gridSpan w:val="7"/>
            <w:tcBorders>
              <w:top w:val="single" w:sz="5.746096" w:space="0" w:color="747474"/>
              <w:bottom w:val="single" w:sz="5.746096" w:space="0" w:color="6B6B6B"/>
              <w:left w:val="single" w:sz="5.746096" w:space="0" w:color="575757"/>
              <w:right w:val="single" w:sz="5.746096" w:space="0" w:color="676767"/>
            </w:tcBorders>
          </w:tcPr>
          <w:p>
            <w:pPr>
              <w:spacing w:before="0" w:after="0" w:line="223" w:lineRule="exact"/>
              <w:ind w:left="22" w:right="-2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Pr/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0"/>
                <w:w w:val="100"/>
              </w:rPr>
              <w:t>Eki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0"/>
                <w:w w:val="100"/>
              </w:rPr>
              <w:t>p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-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0"/>
                <w:w w:val="100"/>
              </w:rPr>
              <w:t>Amirini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-6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0"/>
                <w:w w:val="97"/>
              </w:rPr>
              <w:t>Adı-Soyad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12"/>
                <w:w w:val="97"/>
              </w:rPr>
              <w:t>ı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666666"/>
                <w:spacing w:val="0"/>
                <w:w w:val="131"/>
              </w:rPr>
              <w:t>: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000000"/>
                <w:spacing w:val="0"/>
                <w:w w:val="100"/>
              </w:rPr>
            </w:r>
          </w:p>
        </w:tc>
      </w:tr>
      <w:tr>
        <w:trPr>
          <w:trHeight w:val="475" w:hRule="exact"/>
        </w:trPr>
        <w:tc>
          <w:tcPr>
            <w:tcW w:w="2069" w:type="dxa"/>
            <w:gridSpan w:val="3"/>
            <w:tcBorders>
              <w:top w:val="single" w:sz="5.746096" w:space="0" w:color="6B6B6B"/>
              <w:bottom w:val="single" w:sz="5.746096" w:space="0" w:color="747474"/>
              <w:left w:val="single" w:sz="7.661464" w:space="0" w:color="5B5B5B"/>
              <w:right w:val="single" w:sz="5.746096" w:space="0" w:color="575757"/>
            </w:tcBorders>
          </w:tcPr>
          <w:p>
            <w:pPr>
              <w:spacing w:before="0" w:after="0" w:line="228" w:lineRule="exact"/>
              <w:ind w:left="5" w:right="-2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Pr/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0"/>
                <w:w w:val="100"/>
              </w:rPr>
              <w:t>Olayı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-7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0"/>
                <w:w w:val="100"/>
              </w:rPr>
              <w:t>Görüldüğü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000000"/>
                <w:spacing w:val="0"/>
                <w:w w:val="100"/>
              </w:rPr>
            </w:r>
          </w:p>
          <w:p>
            <w:pPr>
              <w:spacing w:before="5" w:after="0" w:line="227" w:lineRule="exact"/>
              <w:ind w:left="10" w:right="-2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Pr/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0"/>
                <w:w w:val="100"/>
              </w:rPr>
              <w:t>Durum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000000"/>
                <w:spacing w:val="0"/>
                <w:w w:val="100"/>
              </w:rPr>
            </w:r>
          </w:p>
        </w:tc>
        <w:tc>
          <w:tcPr>
            <w:tcW w:w="9280" w:type="dxa"/>
            <w:gridSpan w:val="7"/>
            <w:tcBorders>
              <w:top w:val="single" w:sz="5.746096" w:space="0" w:color="6B6B6B"/>
              <w:bottom w:val="single" w:sz="5.746096" w:space="0" w:color="747474"/>
              <w:left w:val="single" w:sz="5.746096" w:space="0" w:color="575757"/>
              <w:right w:val="single" w:sz="5.746096" w:space="0" w:color="676767"/>
            </w:tcBorders>
          </w:tcPr>
          <w:p>
            <w:pPr>
              <w:spacing w:before="0" w:after="0" w:line="228" w:lineRule="exact"/>
              <w:ind w:left="2" w:right="-2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Pr/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0"/>
                <w:w w:val="100"/>
              </w:rPr>
              <w:t>pla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0"/>
                <w:w w:val="100"/>
              </w:rPr>
              <w:t>y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4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0"/>
                <w:w w:val="100"/>
              </w:rPr>
              <w:t>yerine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-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0"/>
                <w:w w:val="100"/>
              </w:rPr>
              <w:t>vanldığında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28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0"/>
                <w:w w:val="100"/>
              </w:rPr>
              <w:t>zemi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-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0"/>
                <w:w w:val="100"/>
              </w:rPr>
              <w:t>üst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0"/>
                <w:w w:val="100"/>
              </w:rPr>
              <w:t>ü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-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0"/>
                <w:w w:val="100"/>
              </w:rPr>
              <w:t>tc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0"/>
                <w:w w:val="100"/>
              </w:rPr>
              <w:t>k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0"/>
                <w:w w:val="100"/>
              </w:rPr>
              <w:t>katlı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16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0"/>
                <w:w w:val="100"/>
              </w:rPr>
              <w:t>binanı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-2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0"/>
                <w:w w:val="100"/>
              </w:rPr>
              <w:t>alevii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1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0"/>
                <w:w w:val="100"/>
              </w:rPr>
              <w:t>v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0"/>
                <w:w w:val="100"/>
              </w:rPr>
              <w:t>e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0"/>
                <w:w w:val="98"/>
              </w:rPr>
              <w:t>dumani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-2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0"/>
                <w:w w:val="52"/>
              </w:rPr>
              <w:t>ı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0"/>
                <w:w w:val="52"/>
              </w:rPr>
              <w:t> 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5"/>
                <w:w w:val="52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0"/>
                <w:w w:val="100"/>
              </w:rPr>
              <w:t>bi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0"/>
                <w:w w:val="100"/>
              </w:rPr>
              <w:t>r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-1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4F4F4F"/>
                <w:spacing w:val="0"/>
                <w:w w:val="100"/>
              </w:rPr>
              <w:t>şekilde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4F4F4F"/>
                <w:spacing w:val="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0"/>
                <w:w w:val="100"/>
              </w:rPr>
              <w:t>yanmakta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-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0"/>
                <w:w w:val="100"/>
              </w:rPr>
              <w:t>olduğ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0"/>
                <w:w w:val="100"/>
              </w:rPr>
              <w:t>u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0"/>
                <w:w w:val="98"/>
              </w:rPr>
              <w:t>görüld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0"/>
                <w:w w:val="99"/>
              </w:rPr>
              <w:t>ü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-3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7C7E7E"/>
                <w:spacing w:val="0"/>
                <w:w w:val="100"/>
              </w:rPr>
              <w:t>.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000000"/>
                <w:spacing w:val="0"/>
                <w:w w:val="100"/>
              </w:rPr>
            </w:r>
          </w:p>
        </w:tc>
      </w:tr>
      <w:tr>
        <w:trPr>
          <w:trHeight w:val="240" w:hRule="exact"/>
        </w:trPr>
        <w:tc>
          <w:tcPr>
            <w:tcW w:w="2069" w:type="dxa"/>
            <w:vMerge w:val="restart"/>
            <w:gridSpan w:val="3"/>
            <w:tcBorders>
              <w:top w:val="single" w:sz="5.746096" w:space="0" w:color="747474"/>
              <w:left w:val="single" w:sz="7.661464" w:space="0" w:color="5B5B5B"/>
              <w:right w:val="single" w:sz="5.746096" w:space="0" w:color="575757"/>
            </w:tcBorders>
          </w:tcPr>
          <w:p>
            <w:pPr>
              <w:spacing w:before="3" w:after="0" w:line="220" w:lineRule="exact"/>
              <w:jc w:val="left"/>
              <w:rPr>
                <w:sz w:val="22"/>
                <w:szCs w:val="22"/>
              </w:rPr>
            </w:pPr>
            <w:rPr/>
            <w:r>
              <w:rPr>
                <w:sz w:val="22"/>
                <w:szCs w:val="22"/>
              </w:rPr>
            </w:r>
          </w:p>
          <w:p>
            <w:pPr>
              <w:spacing w:before="0" w:after="0" w:line="240" w:lineRule="auto"/>
              <w:ind w:left="66" w:right="-2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Pr/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0"/>
                <w:w w:val="121"/>
              </w:rPr>
              <w:t>öndürmc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-4"/>
                <w:w w:val="121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0"/>
                <w:w w:val="100"/>
              </w:rPr>
              <w:t>Türü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000000"/>
                <w:spacing w:val="0"/>
                <w:w w:val="100"/>
              </w:rPr>
            </w:r>
          </w:p>
        </w:tc>
        <w:tc>
          <w:tcPr>
            <w:tcW w:w="2576" w:type="dxa"/>
            <w:vMerge w:val="restart"/>
            <w:gridSpan w:val="2"/>
            <w:tcBorders>
              <w:top w:val="single" w:sz="5.746096" w:space="0" w:color="747474"/>
              <w:left w:val="single" w:sz="5.746096" w:space="0" w:color="575757"/>
              <w:right w:val="single" w:sz="3.830736" w:space="0" w:color="545454"/>
            </w:tcBorders>
          </w:tcPr>
          <w:p>
            <w:pPr>
              <w:spacing w:before="8" w:after="0" w:line="220" w:lineRule="exact"/>
              <w:jc w:val="left"/>
              <w:rPr>
                <w:sz w:val="22"/>
                <w:szCs w:val="22"/>
              </w:rPr>
            </w:pPr>
            <w:rPr/>
            <w:r>
              <w:rPr>
                <w:sz w:val="22"/>
                <w:szCs w:val="22"/>
              </w:rPr>
            </w:r>
          </w:p>
          <w:p>
            <w:pPr>
              <w:spacing w:before="0" w:after="0" w:line="240" w:lineRule="auto"/>
              <w:ind w:left="251" w:right="-2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Pr/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0"/>
                <w:w w:val="100"/>
              </w:rPr>
              <w:t>Su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000000"/>
                <w:spacing w:val="0"/>
                <w:w w:val="100"/>
              </w:rPr>
            </w:r>
          </w:p>
        </w:tc>
        <w:tc>
          <w:tcPr>
            <w:tcW w:w="6704" w:type="dxa"/>
            <w:gridSpan w:val="5"/>
            <w:tcBorders>
              <w:top w:val="single" w:sz="5.746096" w:space="0" w:color="747474"/>
              <w:bottom w:val="single" w:sz="5.746096" w:space="0" w:color="747474"/>
              <w:left w:val="single" w:sz="3.830736" w:space="0" w:color="545454"/>
              <w:right w:val="single" w:sz="5.746096" w:space="0" w:color="676767"/>
            </w:tcBorders>
          </w:tcPr>
          <w:p>
            <w:pPr>
              <w:spacing w:before="0" w:after="0" w:line="225" w:lineRule="exact"/>
              <w:ind w:left="55" w:right="-2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Pr/>
            <w:r>
              <w:rPr>
                <w:rFonts w:ascii="Times New Roman" w:hAnsi="Times New Roman" w:cs="Times New Roman" w:eastAsia="Times New Roman"/>
                <w:sz w:val="20"/>
                <w:szCs w:val="20"/>
                <w:color w:val="4F4F4F"/>
                <w:spacing w:val="0"/>
                <w:w w:val="119"/>
              </w:rPr>
              <w:t>öndürmcdc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4F4F4F"/>
                <w:spacing w:val="8"/>
                <w:w w:val="119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0"/>
                <w:w w:val="100"/>
              </w:rPr>
              <w:t>Kullanıla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-1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0"/>
                <w:w w:val="100"/>
              </w:rPr>
              <w:t>söndürücü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000000"/>
                <w:spacing w:val="0"/>
                <w:w w:val="100"/>
              </w:rPr>
            </w:r>
          </w:p>
        </w:tc>
      </w:tr>
      <w:tr>
        <w:trPr>
          <w:trHeight w:val="242" w:hRule="exact"/>
        </w:trPr>
        <w:tc>
          <w:tcPr>
            <w:tcW w:w="2069" w:type="dxa"/>
            <w:vMerge/>
            <w:gridSpan w:val="3"/>
            <w:tcBorders>
              <w:left w:val="single" w:sz="7.661464" w:space="0" w:color="5B5B5B"/>
              <w:right w:val="single" w:sz="5.746096" w:space="0" w:color="575757"/>
            </w:tcBorders>
          </w:tcPr>
          <w:p>
            <w:pPr/>
            <w:rPr/>
          </w:p>
        </w:tc>
        <w:tc>
          <w:tcPr>
            <w:tcW w:w="2576" w:type="dxa"/>
            <w:vMerge/>
            <w:gridSpan w:val="2"/>
            <w:tcBorders>
              <w:left w:val="single" w:sz="5.746096" w:space="0" w:color="575757"/>
              <w:right w:val="single" w:sz="3.830736" w:space="0" w:color="545454"/>
            </w:tcBorders>
          </w:tcPr>
          <w:p>
            <w:pPr/>
            <w:rPr/>
          </w:p>
        </w:tc>
        <w:tc>
          <w:tcPr>
            <w:tcW w:w="6704" w:type="dxa"/>
            <w:gridSpan w:val="5"/>
            <w:tcBorders>
              <w:top w:val="single" w:sz="5.746096" w:space="0" w:color="747474"/>
              <w:bottom w:val="single" w:sz="3.830736" w:space="0" w:color="6B6B6B"/>
              <w:left w:val="single" w:sz="3.830736" w:space="0" w:color="545454"/>
              <w:right w:val="single" w:sz="5.746096" w:space="0" w:color="676767"/>
            </w:tcBorders>
          </w:tcPr>
          <w:p>
            <w:pPr>
              <w:spacing w:before="0" w:after="0" w:line="228" w:lineRule="exact"/>
              <w:ind w:left="10" w:right="-20"/>
              <w:jc w:val="left"/>
              <w:tabs>
                <w:tab w:pos="1920" w:val="left"/>
                <w:tab w:pos="3500" w:val="left"/>
              </w:tabs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Pr/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0"/>
                <w:w w:val="100"/>
              </w:rPr>
              <w:t>Su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1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0"/>
                <w:w w:val="100"/>
              </w:rPr>
              <w:t>m3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0"/>
                <w:w w:val="100"/>
              </w:rPr>
              <w:tab/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0"/>
                <w:w w:val="100"/>
              </w:rPr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4F4F4F"/>
                <w:spacing w:val="0"/>
                <w:w w:val="100"/>
              </w:rPr>
              <w:t>[Köpük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4F4F4F"/>
                <w:spacing w:val="-1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0"/>
                <w:w w:val="100"/>
              </w:rPr>
              <w:t>Kg.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0"/>
                <w:w w:val="100"/>
              </w:rPr>
              <w:tab/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0"/>
                <w:w w:val="100"/>
              </w:rPr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4F4F4F"/>
                <w:spacing w:val="0"/>
                <w:w w:val="100"/>
              </w:rPr>
              <w:t>jK.K.T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4F4F4F"/>
                <w:spacing w:val="0"/>
                <w:w w:val="100"/>
              </w:rPr>
              <w:t>.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4F4F4F"/>
                <w:spacing w:val="-1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0"/>
                <w:w w:val="100"/>
              </w:rPr>
              <w:t>Kg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000000"/>
                <w:spacing w:val="0"/>
                <w:w w:val="100"/>
              </w:rPr>
            </w:r>
          </w:p>
        </w:tc>
      </w:tr>
      <w:tr>
        <w:trPr>
          <w:trHeight w:val="242" w:hRule="exact"/>
        </w:trPr>
        <w:tc>
          <w:tcPr>
            <w:tcW w:w="2069" w:type="dxa"/>
            <w:vMerge/>
            <w:gridSpan w:val="3"/>
            <w:tcBorders>
              <w:bottom w:val="single" w:sz="5.746096" w:space="0" w:color="6B6B6B"/>
              <w:left w:val="single" w:sz="7.661464" w:space="0" w:color="5B5B5B"/>
              <w:right w:val="single" w:sz="5.746096" w:space="0" w:color="575757"/>
            </w:tcBorders>
          </w:tcPr>
          <w:p>
            <w:pPr/>
            <w:rPr/>
          </w:p>
        </w:tc>
        <w:tc>
          <w:tcPr>
            <w:tcW w:w="2576" w:type="dxa"/>
            <w:vMerge/>
            <w:gridSpan w:val="2"/>
            <w:tcBorders>
              <w:bottom w:val="single" w:sz="5.746096" w:space="0" w:color="6B6B6B"/>
              <w:left w:val="single" w:sz="5.746096" w:space="0" w:color="575757"/>
              <w:right w:val="single" w:sz="3.830736" w:space="0" w:color="545454"/>
            </w:tcBorders>
          </w:tcPr>
          <w:p>
            <w:pPr/>
            <w:rPr/>
          </w:p>
        </w:tc>
        <w:tc>
          <w:tcPr>
            <w:tcW w:w="6704" w:type="dxa"/>
            <w:gridSpan w:val="5"/>
            <w:tcBorders>
              <w:top w:val="single" w:sz="3.830736" w:space="0" w:color="6B6B6B"/>
              <w:bottom w:val="single" w:sz="5.746096" w:space="0" w:color="6B6B6B"/>
              <w:left w:val="single" w:sz="3.830736" w:space="0" w:color="545454"/>
              <w:right w:val="single" w:sz="5.746096" w:space="0" w:color="676767"/>
            </w:tcBorders>
          </w:tcPr>
          <w:p>
            <w:pPr>
              <w:spacing w:before="0" w:after="0" w:line="230" w:lineRule="exact"/>
              <w:ind w:left="-5" w:right="-20"/>
              <w:jc w:val="left"/>
              <w:tabs>
                <w:tab w:pos="1920" w:val="left"/>
                <w:tab w:pos="3520" w:val="left"/>
              </w:tabs>
              <w:rPr>
                <w:rFonts w:ascii="Arial" w:hAnsi="Arial" w:cs="Arial" w:eastAsia="Arial"/>
                <w:sz w:val="31"/>
                <w:szCs w:val="31"/>
              </w:rPr>
            </w:pPr>
            <w:rPr/>
            <w:r>
              <w:rPr>
                <w:rFonts w:ascii="Times New Roman" w:hAnsi="Times New Roman" w:cs="Times New Roman" w:eastAsia="Times New Roman"/>
                <w:sz w:val="28"/>
                <w:szCs w:val="28"/>
                <w:color w:val="363838"/>
                <w:spacing w:val="0"/>
                <w:w w:val="58"/>
                <w:position w:val="-2"/>
              </w:rPr>
              <w:t>b.5</w:t>
            </w:r>
            <w:r>
              <w:rPr>
                <w:rFonts w:ascii="Times New Roman" w:hAnsi="Times New Roman" w:cs="Times New Roman" w:eastAsia="Times New Roman"/>
                <w:sz w:val="28"/>
                <w:szCs w:val="28"/>
                <w:color w:val="363838"/>
                <w:spacing w:val="5"/>
                <w:w w:val="58"/>
                <w:position w:val="-2"/>
              </w:rPr>
              <w:t> </w:t>
            </w:r>
            <w:r>
              <w:rPr>
                <w:rFonts w:ascii="Times New Roman" w:hAnsi="Times New Roman" w:cs="Times New Roman" w:eastAsia="Times New Roman"/>
                <w:sz w:val="28"/>
                <w:szCs w:val="28"/>
                <w:color w:val="363838"/>
                <w:spacing w:val="0"/>
                <w:w w:val="100"/>
                <w:position w:val="-2"/>
              </w:rPr>
              <w:tab/>
            </w:r>
            <w:r>
              <w:rPr>
                <w:rFonts w:ascii="Times New Roman" w:hAnsi="Times New Roman" w:cs="Times New Roman" w:eastAsia="Times New Roman"/>
                <w:sz w:val="28"/>
                <w:szCs w:val="28"/>
                <w:color w:val="363838"/>
                <w:spacing w:val="0"/>
                <w:w w:val="100"/>
                <w:position w:val="-2"/>
              </w:rPr>
            </w:r>
            <w:r>
              <w:rPr>
                <w:rFonts w:ascii="Times New Roman" w:hAnsi="Times New Roman" w:cs="Times New Roman" w:eastAsia="Times New Roman"/>
                <w:sz w:val="14"/>
                <w:szCs w:val="14"/>
                <w:color w:val="4F4F4F"/>
                <w:spacing w:val="0"/>
                <w:w w:val="58"/>
                <w:position w:val="-2"/>
              </w:rPr>
              <w:t>1</w:t>
            </w:r>
            <w:r>
              <w:rPr>
                <w:rFonts w:ascii="Times New Roman" w:hAnsi="Times New Roman" w:cs="Times New Roman" w:eastAsia="Times New Roman"/>
                <w:sz w:val="14"/>
                <w:szCs w:val="14"/>
                <w:color w:val="4F4F4F"/>
                <w:spacing w:val="0"/>
                <w:w w:val="100"/>
                <w:position w:val="-2"/>
              </w:rPr>
              <w:tab/>
            </w:r>
            <w:r>
              <w:rPr>
                <w:rFonts w:ascii="Times New Roman" w:hAnsi="Times New Roman" w:cs="Times New Roman" w:eastAsia="Times New Roman"/>
                <w:sz w:val="14"/>
                <w:szCs w:val="14"/>
                <w:color w:val="4F4F4F"/>
                <w:spacing w:val="0"/>
                <w:w w:val="100"/>
                <w:position w:val="-2"/>
              </w:rPr>
            </w:r>
            <w:r>
              <w:rPr>
                <w:rFonts w:ascii="Arial" w:hAnsi="Arial" w:cs="Arial" w:eastAsia="Arial"/>
                <w:sz w:val="31"/>
                <w:szCs w:val="31"/>
                <w:color w:val="363838"/>
                <w:spacing w:val="0"/>
                <w:w w:val="58"/>
                <w:position w:val="-3"/>
              </w:rPr>
              <w:t>ı</w:t>
            </w:r>
            <w:r>
              <w:rPr>
                <w:rFonts w:ascii="Arial" w:hAnsi="Arial" w:cs="Arial" w:eastAsia="Arial"/>
                <w:sz w:val="31"/>
                <w:szCs w:val="31"/>
                <w:color w:val="000000"/>
                <w:spacing w:val="0"/>
                <w:w w:val="100"/>
                <w:position w:val="0"/>
              </w:rPr>
            </w:r>
          </w:p>
        </w:tc>
      </w:tr>
      <w:tr>
        <w:trPr>
          <w:trHeight w:val="939" w:hRule="exact"/>
        </w:trPr>
        <w:tc>
          <w:tcPr>
            <w:tcW w:w="2069" w:type="dxa"/>
            <w:gridSpan w:val="3"/>
            <w:tcBorders>
              <w:top w:val="single" w:sz="5.746096" w:space="0" w:color="6B6B6B"/>
              <w:bottom w:val="single" w:sz="5.746096" w:space="0" w:color="747474"/>
              <w:left w:val="single" w:sz="7.661464" w:space="0" w:color="5B5B5B"/>
              <w:right w:val="single" w:sz="5.746096" w:space="0" w:color="575757"/>
            </w:tcBorders>
          </w:tcPr>
          <w:p>
            <w:pPr>
              <w:spacing w:before="8" w:after="0" w:line="220" w:lineRule="exact"/>
              <w:jc w:val="left"/>
              <w:rPr>
                <w:sz w:val="22"/>
                <w:szCs w:val="22"/>
              </w:rPr>
            </w:pPr>
            <w:rPr/>
            <w:r>
              <w:rPr>
                <w:sz w:val="22"/>
                <w:szCs w:val="22"/>
              </w:rPr>
            </w:r>
          </w:p>
          <w:p>
            <w:pPr>
              <w:spacing w:before="0" w:after="0" w:line="240" w:lineRule="auto"/>
              <w:ind w:left="48" w:right="-2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Pr/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0"/>
                <w:w w:val="124"/>
              </w:rPr>
              <w:t>öndürmc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-9"/>
                <w:w w:val="124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0"/>
                <w:w w:val="100"/>
              </w:rPr>
              <w:t>Sonundaki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000000"/>
                <w:spacing w:val="0"/>
                <w:w w:val="100"/>
              </w:rPr>
            </w:r>
          </w:p>
          <w:p>
            <w:pPr>
              <w:spacing w:before="5" w:after="0" w:line="240" w:lineRule="auto"/>
              <w:ind w:left="5" w:right="-2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Pr/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0"/>
                <w:w w:val="100"/>
              </w:rPr>
              <w:t>Hasa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0"/>
                <w:w w:val="100"/>
              </w:rPr>
              <w:t>r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-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0"/>
                <w:w w:val="100"/>
              </w:rPr>
              <w:t>Durumu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000000"/>
                <w:spacing w:val="0"/>
                <w:w w:val="100"/>
              </w:rPr>
            </w:r>
          </w:p>
        </w:tc>
        <w:tc>
          <w:tcPr>
            <w:tcW w:w="9280" w:type="dxa"/>
            <w:gridSpan w:val="7"/>
            <w:tcBorders>
              <w:top w:val="single" w:sz="5.746096" w:space="0" w:color="6B6B6B"/>
              <w:bottom w:val="single" w:sz="5.746096" w:space="0" w:color="747474"/>
              <w:left w:val="single" w:sz="5.746096" w:space="0" w:color="575757"/>
              <w:right w:val="single" w:sz="5.746096" w:space="0" w:color="676767"/>
            </w:tcBorders>
          </w:tcPr>
          <w:p>
            <w:pPr>
              <w:spacing w:before="0" w:after="0" w:line="230" w:lineRule="exact"/>
              <w:ind w:left="12" w:right="-47" w:firstLine="5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Pr/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0"/>
                <w:w w:val="100"/>
              </w:rPr>
              <w:t>Yangında;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-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0"/>
                <w:w w:val="37"/>
              </w:rPr>
              <w:t>1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0"/>
                <w:w w:val="37"/>
              </w:rPr>
              <w:t>   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15"/>
                <w:w w:val="37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0"/>
                <w:w w:val="100"/>
              </w:rPr>
              <w:t>adet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6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0"/>
                <w:w w:val="100"/>
              </w:rPr>
              <w:t>aspiratör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0"/>
                <w:w w:val="100"/>
              </w:rPr>
              <w:t>,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1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0"/>
                <w:w w:val="100"/>
              </w:rPr>
              <w:t>ahşa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0"/>
                <w:w w:val="100"/>
              </w:rPr>
              <w:t>p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1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0"/>
                <w:w w:val="100"/>
              </w:rPr>
              <w:t>mutfa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0"/>
                <w:w w:val="100"/>
              </w:rPr>
              <w:t>k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-6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0"/>
                <w:w w:val="100"/>
              </w:rPr>
              <w:t>dolaplar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4"/>
                <w:w w:val="100"/>
              </w:rPr>
              <w:t>ı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666666"/>
                <w:spacing w:val="0"/>
                <w:w w:val="100"/>
              </w:rPr>
              <w:t>,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666666"/>
                <w:spacing w:val="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0"/>
                <w:w w:val="100"/>
              </w:rPr>
              <w:t>elektri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0"/>
                <w:w w:val="100"/>
              </w:rPr>
              <w:t>k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2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0"/>
                <w:w w:val="100"/>
              </w:rPr>
              <w:t>kabloları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0"/>
                <w:w w:val="100"/>
              </w:rPr>
              <w:t>,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0"/>
                <w:w w:val="100"/>
              </w:rPr>
              <w:t>plasti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0"/>
                <w:w w:val="100"/>
              </w:rPr>
              <w:t>k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1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0"/>
                <w:w w:val="100"/>
              </w:rPr>
              <w:t>tavan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0"/>
                <w:w w:val="100"/>
              </w:rPr>
              <w:t>,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0"/>
                <w:w w:val="100"/>
              </w:rPr>
              <w:t>tü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0"/>
                <w:w w:val="100"/>
              </w:rPr>
              <w:t>p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1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0"/>
                <w:w w:val="100"/>
              </w:rPr>
              <w:t>lıortum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0"/>
                <w:w w:val="100"/>
              </w:rPr>
              <w:t>u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6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0"/>
                <w:w w:val="100"/>
              </w:rPr>
              <w:t>kısme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8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0"/>
                <w:w w:val="100"/>
              </w:rPr>
              <w:t>yanıııak.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0"/>
                <w:w w:val="100"/>
              </w:rPr>
              <w:t>mutfa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0"/>
                <w:w w:val="100"/>
              </w:rPr>
              <w:t>k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0"/>
                <w:w w:val="100"/>
              </w:rPr>
              <w:t>bölüm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0"/>
                <w:w w:val="100"/>
              </w:rPr>
              <w:t>ü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0"/>
                <w:w w:val="100"/>
              </w:rPr>
              <w:t>v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0"/>
                <w:w w:val="100"/>
              </w:rPr>
              <w:t>e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0"/>
                <w:w w:val="100"/>
              </w:rPr>
              <w:t>mutfa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0"/>
                <w:w w:val="100"/>
              </w:rPr>
              <w:t>k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-6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0"/>
                <w:w w:val="100"/>
              </w:rPr>
              <w:t>eşyaları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7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0"/>
                <w:w w:val="100"/>
              </w:rPr>
              <w:t>islcnmc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0"/>
                <w:w w:val="100"/>
              </w:rPr>
              <w:t>k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-1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0"/>
                <w:w w:val="100"/>
              </w:rPr>
              <w:t>suretiyle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0"/>
                <w:w w:val="100"/>
              </w:rPr>
              <w:t>zara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0"/>
                <w:w w:val="100"/>
              </w:rPr>
              <w:t>r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0"/>
                <w:w w:val="100"/>
              </w:rPr>
              <w:t>görmüştür.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000000"/>
                <w:spacing w:val="0"/>
                <w:w w:val="100"/>
              </w:rPr>
            </w:r>
          </w:p>
          <w:p>
            <w:pPr>
              <w:spacing w:before="2" w:after="0" w:line="240" w:lineRule="auto"/>
              <w:ind w:left="2" w:right="3821" w:firstLine="14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Pr/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0"/>
                <w:w w:val="100"/>
              </w:rPr>
              <w:t>Binada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-1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0"/>
                <w:w w:val="100"/>
              </w:rPr>
              <w:t>tahmini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-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0"/>
                <w:w w:val="100"/>
              </w:rPr>
              <w:t>zarar: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1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0"/>
                <w:w w:val="100"/>
              </w:rPr>
              <w:t>2.500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-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0"/>
                <w:w w:val="100"/>
              </w:rPr>
              <w:t>TL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0"/>
                <w:w w:val="100"/>
              </w:rPr>
              <w:t>,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-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0"/>
                <w:w w:val="100"/>
              </w:rPr>
              <w:t>eşyalarda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-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0"/>
                <w:w w:val="100"/>
              </w:rPr>
              <w:t>tahmini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4F4F4F"/>
                <w:spacing w:val="0"/>
                <w:w w:val="100"/>
              </w:rPr>
              <w:t>zarar: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4F4F4F"/>
                <w:spacing w:val="-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0"/>
                <w:w w:val="100"/>
              </w:rPr>
              <w:t>2.500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-6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0"/>
                <w:w w:val="103"/>
              </w:rPr>
              <w:t>TL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0"/>
                <w:w w:val="103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0"/>
                <w:w w:val="100"/>
              </w:rPr>
              <w:t>Tahmini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0"/>
                <w:w w:val="100"/>
              </w:rPr>
              <w:t>Toplanı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1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4F4F4F"/>
                <w:spacing w:val="0"/>
                <w:w w:val="100"/>
              </w:rPr>
              <w:t>Zara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4F4F4F"/>
                <w:spacing w:val="0"/>
                <w:w w:val="100"/>
              </w:rPr>
              <w:t>r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4F4F4F"/>
                <w:spacing w:val="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0"/>
                <w:w w:val="100"/>
              </w:rPr>
              <w:t>5000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-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0"/>
                <w:w w:val="100"/>
              </w:rPr>
              <w:t>TL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000000"/>
                <w:spacing w:val="0"/>
                <w:w w:val="100"/>
              </w:rPr>
            </w:r>
          </w:p>
        </w:tc>
      </w:tr>
      <w:tr>
        <w:trPr>
          <w:trHeight w:val="848" w:hRule="exact"/>
        </w:trPr>
        <w:tc>
          <w:tcPr>
            <w:tcW w:w="2069" w:type="dxa"/>
            <w:gridSpan w:val="3"/>
            <w:tcBorders>
              <w:top w:val="single" w:sz="5.746096" w:space="0" w:color="747474"/>
              <w:bottom w:val="single" w:sz="5.746096" w:space="0" w:color="747474"/>
              <w:left w:val="single" w:sz="7.661464" w:space="0" w:color="5B5B5B"/>
              <w:right w:val="single" w:sz="5.746096" w:space="0" w:color="575757"/>
            </w:tcBorders>
          </w:tcPr>
          <w:p>
            <w:pPr>
              <w:spacing w:before="8" w:after="0" w:line="220" w:lineRule="exact"/>
              <w:jc w:val="left"/>
              <w:rPr>
                <w:sz w:val="22"/>
                <w:szCs w:val="22"/>
              </w:rPr>
            </w:pPr>
            <w:rPr/>
            <w:r>
              <w:rPr>
                <w:sz w:val="22"/>
                <w:szCs w:val="22"/>
              </w:rPr>
            </w:r>
          </w:p>
          <w:p>
            <w:pPr>
              <w:spacing w:before="0" w:after="0" w:line="240" w:lineRule="auto"/>
              <w:ind w:left="5" w:right="-2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Pr/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0"/>
                <w:w w:val="100"/>
              </w:rPr>
              <w:t>Yangı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-1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0"/>
                <w:w w:val="100"/>
              </w:rPr>
              <w:t>Çıkı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0"/>
                <w:w w:val="100"/>
              </w:rPr>
              <w:t>ş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1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0"/>
                <w:w w:val="100"/>
              </w:rPr>
              <w:t>Nedeni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000000"/>
                <w:spacing w:val="0"/>
                <w:w w:val="100"/>
              </w:rPr>
            </w:r>
          </w:p>
        </w:tc>
        <w:tc>
          <w:tcPr>
            <w:tcW w:w="9280" w:type="dxa"/>
            <w:gridSpan w:val="7"/>
            <w:tcBorders>
              <w:top w:val="single" w:sz="5.746096" w:space="0" w:color="747474"/>
              <w:bottom w:val="single" w:sz="5.746096" w:space="0" w:color="747474"/>
              <w:left w:val="single" w:sz="5.746096" w:space="0" w:color="575757"/>
              <w:right w:val="single" w:sz="5.746096" w:space="0" w:color="676767"/>
            </w:tcBorders>
          </w:tcPr>
          <w:p>
            <w:pPr>
              <w:spacing w:before="0" w:after="0" w:line="228" w:lineRule="exact"/>
              <w:ind w:left="12" w:right="-82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Pr/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0"/>
                <w:w w:val="100"/>
              </w:rPr>
              <w:t>Yangı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17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0"/>
                <w:w w:val="100"/>
              </w:rPr>
              <w:t>yerinde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2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0"/>
                <w:w w:val="100"/>
              </w:rPr>
              <w:t>yapıla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2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0"/>
                <w:w w:val="100"/>
              </w:rPr>
              <w:t>tctkiktc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2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0"/>
                <w:w w:val="100"/>
              </w:rPr>
              <w:t>yangı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2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0"/>
                <w:w w:val="100"/>
              </w:rPr>
              <w:t>başlangıcını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18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0"/>
                <w:w w:val="100"/>
              </w:rPr>
              <w:t>hayva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1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0"/>
                <w:w w:val="100"/>
              </w:rPr>
              <w:t>çiftliği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3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0"/>
                <w:w w:val="100"/>
              </w:rPr>
              <w:t>girişinde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1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4F4F4F"/>
                <w:spacing w:val="0"/>
                <w:w w:val="100"/>
              </w:rPr>
              <w:t>solda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4F4F4F"/>
                <w:spacing w:val="38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0"/>
                <w:w w:val="100"/>
              </w:rPr>
              <w:t>buluna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2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0"/>
                <w:w w:val="100"/>
              </w:rPr>
              <w:t>mutfa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0"/>
                <w:w w:val="100"/>
              </w:rPr>
              <w:t>k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3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0"/>
                <w:w w:val="100"/>
              </w:rPr>
              <w:t>bölümünde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000000"/>
                <w:spacing w:val="0"/>
                <w:w w:val="100"/>
              </w:rPr>
            </w:r>
          </w:p>
          <w:p>
            <w:pPr>
              <w:spacing w:before="5" w:after="0" w:line="240" w:lineRule="auto"/>
              <w:ind w:left="2" w:right="-25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Pr/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0"/>
                <w:w w:val="100"/>
              </w:rPr>
              <w:t>olduğ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0"/>
                <w:w w:val="100"/>
              </w:rPr>
              <w:t>u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3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0"/>
                <w:w w:val="100"/>
              </w:rPr>
              <w:t>görülmü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0"/>
                <w:w w:val="100"/>
              </w:rPr>
              <w:t>ş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28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0"/>
                <w:w w:val="100"/>
              </w:rPr>
              <w:t>olup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0"/>
                <w:w w:val="100"/>
              </w:rPr>
              <w:t>,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4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0"/>
                <w:w w:val="100"/>
              </w:rPr>
              <w:t>yapıla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2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0"/>
                <w:w w:val="100"/>
              </w:rPr>
              <w:t>araştırma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2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0"/>
                <w:w w:val="100"/>
              </w:rPr>
              <w:t>v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0"/>
                <w:w w:val="100"/>
              </w:rPr>
              <w:t>e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2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4F4F4F"/>
                <w:spacing w:val="0"/>
                <w:w w:val="100"/>
              </w:rPr>
              <w:t>soruşturmada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4F4F4F"/>
                <w:spacing w:val="3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0"/>
                <w:w w:val="100"/>
              </w:rPr>
              <w:t>çalışı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0"/>
                <w:w w:val="100"/>
              </w:rPr>
              <w:t>r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37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0"/>
                <w:w w:val="100"/>
              </w:rPr>
              <w:t>durumdaki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37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0"/>
                <w:w w:val="100"/>
              </w:rPr>
              <w:t>aspiratördc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4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0"/>
                <w:w w:val="100"/>
              </w:rPr>
              <w:t>herhangi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4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0"/>
                <w:w w:val="100"/>
              </w:rPr>
              <w:t>bi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0"/>
                <w:w w:val="100"/>
              </w:rPr>
              <w:t>r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3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0"/>
                <w:w w:val="100"/>
              </w:rPr>
              <w:t>ncdcndcı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0"/>
                <w:w w:val="100"/>
              </w:rPr>
              <w:t>dolayı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1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0"/>
                <w:w w:val="100"/>
              </w:rPr>
              <w:t>meydana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-1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0"/>
                <w:w w:val="100"/>
              </w:rPr>
              <w:t>gele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16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0"/>
                <w:w w:val="100"/>
              </w:rPr>
              <w:t>kısa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-1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0"/>
                <w:w w:val="100"/>
              </w:rPr>
              <w:t>devre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0"/>
                <w:w w:val="100"/>
              </w:rPr>
              <w:t>sonuc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0"/>
                <w:w w:val="100"/>
              </w:rPr>
              <w:t>u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46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0"/>
                <w:w w:val="100"/>
              </w:rPr>
              <w:t>yangı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-6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0"/>
                <w:w w:val="100"/>
              </w:rPr>
              <w:t>çıktığı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0"/>
                <w:w w:val="100"/>
              </w:rPr>
              <w:t>v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0"/>
                <w:w w:val="100"/>
              </w:rPr>
              <w:t>e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0"/>
                <w:w w:val="100"/>
              </w:rPr>
              <w:t>çevreye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7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0"/>
                <w:w w:val="100"/>
              </w:rPr>
              <w:t>sirayet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0"/>
                <w:w w:val="100"/>
              </w:rPr>
              <w:t>ettiği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1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0"/>
                <w:w w:val="100"/>
              </w:rPr>
              <w:t>kanaatine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-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0"/>
                <w:w w:val="95"/>
              </w:rPr>
              <w:t>v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0"/>
                <w:w w:val="94"/>
              </w:rPr>
              <w:t>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-3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0"/>
                <w:w w:val="83"/>
              </w:rPr>
              <w:t>r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12"/>
                <w:w w:val="82"/>
              </w:rPr>
              <w:t>ı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0"/>
                <w:w w:val="99"/>
              </w:rPr>
              <w:t>!mıştır.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000000"/>
                <w:spacing w:val="0"/>
                <w:w w:val="100"/>
              </w:rPr>
            </w:r>
          </w:p>
        </w:tc>
      </w:tr>
      <w:tr>
        <w:trPr>
          <w:trHeight w:val="244" w:hRule="exact"/>
        </w:trPr>
        <w:tc>
          <w:tcPr>
            <w:tcW w:w="2069" w:type="dxa"/>
            <w:gridSpan w:val="3"/>
            <w:tcBorders>
              <w:top w:val="single" w:sz="5.746096" w:space="0" w:color="747474"/>
              <w:bottom w:val="single" w:sz="5.746096" w:space="0" w:color="747474"/>
              <w:left w:val="single" w:sz="7.661464" w:space="0" w:color="5B5B5B"/>
              <w:right w:val="single" w:sz="5.746096" w:space="0" w:color="575757"/>
            </w:tcBorders>
          </w:tcPr>
          <w:p>
            <w:pPr>
              <w:spacing w:before="0" w:after="0" w:line="228" w:lineRule="exact"/>
              <w:ind w:left="50" w:right="-2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Pr/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0"/>
                <w:w w:val="128"/>
              </w:rPr>
              <w:t>igortalı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12"/>
                <w:w w:val="128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0"/>
                <w:w w:val="100"/>
              </w:rPr>
              <w:t>ise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000000"/>
                <w:spacing w:val="0"/>
                <w:w w:val="100"/>
              </w:rPr>
            </w:r>
          </w:p>
        </w:tc>
        <w:tc>
          <w:tcPr>
            <w:tcW w:w="9280" w:type="dxa"/>
            <w:gridSpan w:val="7"/>
            <w:tcBorders>
              <w:top w:val="single" w:sz="5.746096" w:space="0" w:color="747474"/>
              <w:bottom w:val="single" w:sz="5.746096" w:space="0" w:color="747474"/>
              <w:left w:val="single" w:sz="5.746096" w:space="0" w:color="575757"/>
              <w:right w:val="single" w:sz="5.746096" w:space="0" w:color="676767"/>
            </w:tcBorders>
          </w:tcPr>
          <w:p>
            <w:pPr>
              <w:spacing w:before="2" w:after="0" w:line="227" w:lineRule="exact"/>
              <w:ind w:left="2" w:right="-20"/>
              <w:jc w:val="left"/>
              <w:tabs>
                <w:tab w:pos="4680" w:val="left"/>
              </w:tabs>
              <w:rPr>
                <w:rFonts w:ascii="Arial" w:hAnsi="Arial" w:cs="Arial" w:eastAsia="Arial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20"/>
                <w:szCs w:val="20"/>
                <w:color w:val="4F4F4F"/>
                <w:spacing w:val="0"/>
                <w:w w:val="82"/>
              </w:rPr>
              <w:t>:;;irkcLi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4F4F4F"/>
                <w:spacing w:val="0"/>
                <w:w w:val="82"/>
              </w:rPr>
              <w:t>n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4F4F4F"/>
                <w:spacing w:val="35"/>
                <w:w w:val="82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0"/>
                <w:w w:val="93"/>
              </w:rPr>
              <w:t>Ad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0"/>
                <w:w w:val="92"/>
              </w:rPr>
              <w:t>ı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-3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666666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666666"/>
                <w:spacing w:val="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4F4F4F"/>
                <w:spacing w:val="0"/>
                <w:w w:val="100"/>
              </w:rPr>
              <w:t>Öğrenilemedi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4F4F4F"/>
                <w:spacing w:val="0"/>
                <w:w w:val="100"/>
              </w:rPr>
              <w:tab/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4F4F4F"/>
                <w:spacing w:val="0"/>
                <w:w w:val="100"/>
              </w:rPr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0"/>
                <w:w w:val="88"/>
              </w:rPr>
              <w:t>IBedel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-33"/>
                <w:w w:val="100"/>
              </w:rPr>
              <w:t> </w:t>
            </w:r>
            <w:r>
              <w:rPr>
                <w:rFonts w:ascii="Arial" w:hAnsi="Arial" w:cs="Arial" w:eastAsia="Arial"/>
                <w:sz w:val="19"/>
                <w:szCs w:val="19"/>
                <w:color w:val="363838"/>
                <w:spacing w:val="0"/>
                <w:w w:val="123"/>
              </w:rPr>
              <w:t>i:</w:t>
            </w:r>
            <w:r>
              <w:rPr>
                <w:rFonts w:ascii="Arial" w:hAnsi="Arial" w:cs="Arial" w:eastAsia="Arial"/>
                <w:sz w:val="19"/>
                <w:szCs w:val="19"/>
                <w:color w:val="000000"/>
                <w:spacing w:val="0"/>
                <w:w w:val="100"/>
              </w:rPr>
            </w:r>
          </w:p>
        </w:tc>
      </w:tr>
      <w:tr>
        <w:trPr>
          <w:trHeight w:val="240" w:hRule="exact"/>
        </w:trPr>
        <w:tc>
          <w:tcPr>
            <w:tcW w:w="2069" w:type="dxa"/>
            <w:gridSpan w:val="3"/>
            <w:tcBorders>
              <w:top w:val="single" w:sz="5.746096" w:space="0" w:color="747474"/>
              <w:bottom w:val="single" w:sz="5.746096" w:space="0" w:color="747474"/>
              <w:left w:val="single" w:sz="7.661464" w:space="0" w:color="5B5B5B"/>
              <w:right w:val="single" w:sz="5.746096" w:space="0" w:color="575757"/>
            </w:tcBorders>
          </w:tcPr>
          <w:p>
            <w:pPr>
              <w:spacing w:before="0" w:after="0" w:line="223" w:lineRule="exact"/>
              <w:ind w:left="-5" w:right="-2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Pr/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0"/>
                <w:w w:val="100"/>
              </w:rPr>
              <w:t>Araç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-16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0"/>
                <w:w w:val="100"/>
              </w:rPr>
              <w:t>Gereç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18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0"/>
                <w:w w:val="100"/>
              </w:rPr>
              <w:t>Kaybı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000000"/>
                <w:spacing w:val="0"/>
                <w:w w:val="100"/>
              </w:rPr>
            </w:r>
          </w:p>
        </w:tc>
        <w:tc>
          <w:tcPr>
            <w:tcW w:w="9280" w:type="dxa"/>
            <w:gridSpan w:val="7"/>
            <w:tcBorders>
              <w:top w:val="single" w:sz="5.746096" w:space="0" w:color="747474"/>
              <w:bottom w:val="single" w:sz="5.746096" w:space="0" w:color="747474"/>
              <w:left w:val="single" w:sz="5.746096" w:space="0" w:color="575757"/>
              <w:right w:val="single" w:sz="5.746096" w:space="0" w:color="676767"/>
            </w:tcBorders>
          </w:tcPr>
          <w:p>
            <w:pPr/>
            <w:rPr/>
          </w:p>
        </w:tc>
      </w:tr>
      <w:tr>
        <w:trPr>
          <w:trHeight w:val="477" w:hRule="exact"/>
        </w:trPr>
        <w:tc>
          <w:tcPr>
            <w:tcW w:w="2069" w:type="dxa"/>
            <w:gridSpan w:val="3"/>
            <w:tcBorders>
              <w:top w:val="single" w:sz="5.746096" w:space="0" w:color="747474"/>
              <w:bottom w:val="single" w:sz="3.830736" w:space="0" w:color="707070"/>
              <w:left w:val="single" w:sz="7.661464" w:space="0" w:color="5B5B5B"/>
              <w:right w:val="single" w:sz="5.746096" w:space="0" w:color="575757"/>
            </w:tcBorders>
          </w:tcPr>
          <w:p>
            <w:pPr>
              <w:spacing w:before="0" w:after="0" w:line="223" w:lineRule="exact"/>
              <w:ind w:left="-5" w:right="-2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Pr/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0"/>
                <w:w w:val="100"/>
              </w:rPr>
              <w:t>Yangı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-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0"/>
                <w:w w:val="100"/>
              </w:rPr>
              <w:t>Yer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0"/>
                <w:w w:val="100"/>
              </w:rPr>
              <w:t>.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1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0"/>
                <w:w w:val="100"/>
              </w:rPr>
              <w:t>Kime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000000"/>
                <w:spacing w:val="0"/>
                <w:w w:val="100"/>
              </w:rPr>
            </w:r>
          </w:p>
          <w:p>
            <w:pPr>
              <w:spacing w:before="0" w:after="0" w:line="240" w:lineRule="auto"/>
              <w:ind w:left="-14" w:right="-2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Pr/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0"/>
                <w:w w:val="91"/>
              </w:rPr>
              <w:t>I_cslinı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22"/>
                <w:w w:val="91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4F4F4F"/>
                <w:spacing w:val="0"/>
                <w:w w:val="100"/>
              </w:rPr>
              <w:t>Edildiği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000000"/>
                <w:spacing w:val="0"/>
                <w:w w:val="100"/>
              </w:rPr>
            </w:r>
          </w:p>
        </w:tc>
        <w:tc>
          <w:tcPr>
            <w:tcW w:w="9280" w:type="dxa"/>
            <w:gridSpan w:val="7"/>
            <w:tcBorders>
              <w:top w:val="single" w:sz="5.746096" w:space="0" w:color="747474"/>
              <w:bottom w:val="single" w:sz="3.830736" w:space="0" w:color="707070"/>
              <w:left w:val="single" w:sz="5.746096" w:space="0" w:color="575757"/>
              <w:right w:val="single" w:sz="5.746096" w:space="0" w:color="676767"/>
            </w:tcBorders>
          </w:tcPr>
          <w:p>
            <w:pPr/>
            <w:rPr/>
          </w:p>
        </w:tc>
      </w:tr>
      <w:tr>
        <w:trPr>
          <w:trHeight w:val="232" w:hRule="exact"/>
        </w:trPr>
        <w:tc>
          <w:tcPr>
            <w:tcW w:w="2069" w:type="dxa"/>
            <w:gridSpan w:val="3"/>
            <w:tcBorders>
              <w:top w:val="single" w:sz="3.830736" w:space="0" w:color="707070"/>
              <w:bottom w:val="nil" w:sz="6" w:space="0" w:color="auto"/>
              <w:left w:val="single" w:sz="7.661464" w:space="0" w:color="5B5B5B"/>
              <w:right w:val="single" w:sz="5.746096" w:space="0" w:color="575757"/>
            </w:tcBorders>
          </w:tcPr>
          <w:p>
            <w:pPr>
              <w:spacing w:before="0" w:after="0" w:line="228" w:lineRule="exact"/>
              <w:ind w:right="-20"/>
              <w:jc w:val="left"/>
              <w:tabs>
                <w:tab w:pos="400" w:val="left"/>
              </w:tabs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Pr/>
            <w:r>
              <w:rPr>
                <w:rFonts w:ascii="Arial" w:hAnsi="Arial" w:cs="Arial" w:eastAsia="Arial"/>
                <w:sz w:val="25"/>
                <w:szCs w:val="25"/>
                <w:color w:val="363838"/>
                <w:spacing w:val="0"/>
                <w:w w:val="100"/>
              </w:rPr>
              <w:t>r</w:t>
            </w:r>
            <w:r>
              <w:rPr>
                <w:rFonts w:ascii="Arial" w:hAnsi="Arial" w:cs="Arial" w:eastAsia="Arial"/>
                <w:sz w:val="25"/>
                <w:szCs w:val="25"/>
                <w:color w:val="363838"/>
                <w:spacing w:val="-51"/>
                <w:w w:val="100"/>
              </w:rPr>
              <w:t> </w:t>
            </w:r>
            <w:r>
              <w:rPr>
                <w:rFonts w:ascii="Arial" w:hAnsi="Arial" w:cs="Arial" w:eastAsia="Arial"/>
                <w:sz w:val="25"/>
                <w:szCs w:val="25"/>
                <w:color w:val="363838"/>
                <w:spacing w:val="0"/>
                <w:w w:val="100"/>
              </w:rPr>
              <w:tab/>
            </w:r>
            <w:r>
              <w:rPr>
                <w:rFonts w:ascii="Arial" w:hAnsi="Arial" w:cs="Arial" w:eastAsia="Arial"/>
                <w:sz w:val="25"/>
                <w:szCs w:val="25"/>
                <w:color w:val="363838"/>
                <w:spacing w:val="0"/>
                <w:w w:val="100"/>
              </w:rPr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0"/>
                <w:w w:val="83"/>
              </w:rPr>
              <w:t>n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31"/>
                <w:w w:val="83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0"/>
                <w:w w:val="100"/>
              </w:rPr>
              <w:t>Dönüşü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000000"/>
                <w:spacing w:val="0"/>
                <w:w w:val="100"/>
              </w:rPr>
            </w:r>
          </w:p>
        </w:tc>
        <w:tc>
          <w:tcPr>
            <w:tcW w:w="9280" w:type="dxa"/>
            <w:gridSpan w:val="7"/>
            <w:tcBorders>
              <w:top w:val="single" w:sz="3.830736" w:space="0" w:color="707070"/>
              <w:bottom w:val="nil" w:sz="6" w:space="0" w:color="auto"/>
              <w:left w:val="single" w:sz="5.746096" w:space="0" w:color="575757"/>
              <w:right w:val="single" w:sz="5.746096" w:space="0" w:color="676767"/>
            </w:tcBorders>
          </w:tcPr>
          <w:p>
            <w:pPr>
              <w:spacing w:before="2" w:after="0" w:line="225" w:lineRule="exact"/>
              <w:ind w:left="2" w:right="-20"/>
              <w:jc w:val="left"/>
              <w:tabs>
                <w:tab w:pos="3920" w:val="left"/>
              </w:tabs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Pr/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0"/>
                <w:w w:val="100"/>
              </w:rPr>
              <w:t>Tnrilı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3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4F4F4F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4F4F4F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0"/>
                <w:w w:val="100"/>
              </w:rPr>
              <w:t>0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-3"/>
                <w:w w:val="100"/>
              </w:rPr>
              <w:t>8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666666"/>
                <w:spacing w:val="-10"/>
                <w:w w:val="100"/>
              </w:rPr>
              <w:t>.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0"/>
                <w:w w:val="100"/>
              </w:rPr>
              <w:t>0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3"/>
                <w:w w:val="100"/>
              </w:rPr>
              <w:t>5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7C7E7E"/>
                <w:spacing w:val="9"/>
                <w:w w:val="100"/>
              </w:rPr>
              <w:t>.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0"/>
                <w:w w:val="100"/>
              </w:rPr>
              <w:t>2017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-4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0"/>
                <w:w w:val="100"/>
              </w:rPr>
              <w:tab/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0"/>
                <w:w w:val="100"/>
              </w:rPr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4F4F4F"/>
                <w:spacing w:val="0"/>
                <w:w w:val="90"/>
                <w:position w:val="-1"/>
              </w:rPr>
              <w:t>!Saati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4F4F4F"/>
                <w:spacing w:val="25"/>
                <w:w w:val="9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4F4F4F"/>
                <w:spacing w:val="0"/>
                <w:w w:val="100"/>
                <w:position w:val="-1"/>
              </w:rPr>
              <w:t>: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4F4F4F"/>
                <w:spacing w:val="-5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0"/>
                <w:w w:val="102"/>
                <w:position w:val="-1"/>
              </w:rPr>
              <w:t>08:40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000000"/>
                <w:spacing w:val="0"/>
                <w:w w:val="100"/>
                <w:position w:val="0"/>
              </w:rPr>
            </w:r>
          </w:p>
        </w:tc>
      </w:tr>
      <w:tr>
        <w:trPr>
          <w:trHeight w:val="249" w:hRule="exact"/>
        </w:trPr>
        <w:tc>
          <w:tcPr>
            <w:tcW w:w="781" w:type="dxa"/>
            <w:tcBorders>
              <w:top w:val="nil" w:sz="6" w:space="0" w:color="auto"/>
              <w:bottom w:val="single" w:sz="5.746096" w:space="0" w:color="747474"/>
              <w:left w:val="single" w:sz="7.661464" w:space="0" w:color="5B5B5B"/>
              <w:right w:val="single" w:sz="5.746096" w:space="0" w:color="707070"/>
            </w:tcBorders>
          </w:tcPr>
          <w:p>
            <w:pPr>
              <w:spacing w:before="10" w:after="0" w:line="240" w:lineRule="auto"/>
              <w:ind w:left="96" w:right="-2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Pr/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0"/>
                <w:w w:val="100"/>
              </w:rPr>
              <w:t>Varsa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000000"/>
                <w:spacing w:val="0"/>
                <w:w w:val="100"/>
              </w:rPr>
            </w:r>
          </w:p>
        </w:tc>
        <w:tc>
          <w:tcPr>
            <w:tcW w:w="1288" w:type="dxa"/>
            <w:gridSpan w:val="2"/>
            <w:tcBorders>
              <w:top w:val="nil" w:sz="6" w:space="0" w:color="auto"/>
              <w:bottom w:val="single" w:sz="5.746096" w:space="0" w:color="747474"/>
              <w:left w:val="single" w:sz="5.746096" w:space="0" w:color="707070"/>
              <w:right w:val="single" w:sz="5.746096" w:space="0" w:color="575757"/>
            </w:tcBorders>
          </w:tcPr>
          <w:p>
            <w:pPr>
              <w:spacing w:before="10" w:after="0" w:line="240" w:lineRule="auto"/>
              <w:ind w:left="127" w:right="-20"/>
              <w:jc w:val="left"/>
              <w:tabs>
                <w:tab w:pos="640" w:val="left"/>
              </w:tabs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Pr/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0"/>
                <w:w w:val="100"/>
              </w:rPr>
              <w:t>Ölü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0"/>
                <w:w w:val="100"/>
              </w:rPr>
              <w:tab/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0"/>
                <w:w w:val="100"/>
              </w:rPr>
              <w:t>Yaralı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000000"/>
                <w:spacing w:val="0"/>
                <w:w w:val="100"/>
              </w:rPr>
            </w:r>
          </w:p>
        </w:tc>
        <w:tc>
          <w:tcPr>
            <w:tcW w:w="5052" w:type="dxa"/>
            <w:gridSpan w:val="4"/>
            <w:tcBorders>
              <w:top w:val="nil" w:sz="6" w:space="0" w:color="auto"/>
              <w:bottom w:val="single" w:sz="5.746096" w:space="0" w:color="747474"/>
              <w:left w:val="single" w:sz="5.746096" w:space="0" w:color="575757"/>
              <w:right w:val="single" w:sz="7.661464" w:space="0" w:color="646464"/>
            </w:tcBorders>
          </w:tcPr>
          <w:p>
            <w:pPr>
              <w:spacing w:before="10" w:after="0" w:line="240" w:lineRule="auto"/>
              <w:ind w:left="-2" w:right="-2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Pr/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0"/>
                <w:w w:val="100"/>
              </w:rPr>
              <w:t>GiDE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2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0"/>
                <w:w w:val="100"/>
              </w:rPr>
              <w:t>EKiP: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-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0"/>
                <w:w w:val="100"/>
              </w:rPr>
              <w:t>Torbalı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1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0"/>
                <w:w w:val="100"/>
              </w:rPr>
              <w:t>3.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2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0"/>
                <w:w w:val="100"/>
              </w:rPr>
              <w:t>Posta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000000"/>
                <w:spacing w:val="0"/>
                <w:w w:val="100"/>
              </w:rPr>
            </w:r>
          </w:p>
        </w:tc>
        <w:tc>
          <w:tcPr>
            <w:tcW w:w="4228" w:type="dxa"/>
            <w:gridSpan w:val="3"/>
            <w:tcBorders>
              <w:top w:val="nil" w:sz="6" w:space="0" w:color="auto"/>
              <w:bottom w:val="single" w:sz="5.746096" w:space="0" w:color="747474"/>
              <w:left w:val="single" w:sz="7.661464" w:space="0" w:color="646464"/>
              <w:right w:val="single" w:sz="5.746096" w:space="0" w:color="676767"/>
            </w:tcBorders>
          </w:tcPr>
          <w:p>
            <w:pPr>
              <w:spacing w:before="10" w:after="0" w:line="240" w:lineRule="auto"/>
              <w:ind w:left="1435" w:right="1415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Pr/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0"/>
                <w:w w:val="98"/>
              </w:rPr>
              <w:t>ONAYLA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0"/>
                <w:w w:val="98"/>
              </w:rPr>
              <w:t>Y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-18"/>
                <w:w w:val="98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0"/>
                <w:w w:val="91"/>
              </w:rPr>
              <w:t>AN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000000"/>
                <w:spacing w:val="0"/>
                <w:w w:val="100"/>
              </w:rPr>
            </w:r>
          </w:p>
        </w:tc>
      </w:tr>
      <w:tr>
        <w:trPr>
          <w:trHeight w:val="2075" w:hRule="exact"/>
        </w:trPr>
        <w:tc>
          <w:tcPr>
            <w:tcW w:w="781" w:type="dxa"/>
            <w:tcBorders>
              <w:top w:val="single" w:sz="5.746096" w:space="0" w:color="747474"/>
              <w:bottom w:val="single" w:sz="5.746096" w:space="0" w:color="707070"/>
              <w:left w:val="single" w:sz="7.661464" w:space="0" w:color="5B5B5B"/>
              <w:right w:val="single" w:sz="5.746096" w:space="0" w:color="707070"/>
            </w:tcBorders>
          </w:tcPr>
          <w:p>
            <w:pPr>
              <w:spacing w:before="0" w:after="0" w:line="200" w:lineRule="exact"/>
              <w:jc w:val="left"/>
              <w:rPr>
                <w:sz w:val="20"/>
                <w:szCs w:val="20"/>
              </w:rPr>
            </w:pPr>
            <w:rPr/>
            <w:r>
              <w:rPr>
                <w:sz w:val="20"/>
                <w:szCs w:val="20"/>
              </w:rPr>
            </w:r>
          </w:p>
          <w:p>
            <w:pPr>
              <w:spacing w:before="0" w:after="0" w:line="200" w:lineRule="exact"/>
              <w:jc w:val="left"/>
              <w:rPr>
                <w:sz w:val="20"/>
                <w:szCs w:val="20"/>
              </w:rPr>
            </w:pPr>
            <w:rPr/>
            <w:r>
              <w:rPr>
                <w:sz w:val="20"/>
                <w:szCs w:val="20"/>
              </w:rPr>
            </w:r>
          </w:p>
          <w:p>
            <w:pPr>
              <w:spacing w:before="11" w:after="0" w:line="280" w:lineRule="exact"/>
              <w:jc w:val="left"/>
              <w:rPr>
                <w:sz w:val="28"/>
                <w:szCs w:val="28"/>
              </w:rPr>
            </w:pPr>
            <w:rPr/>
            <w:r>
              <w:rPr>
                <w:sz w:val="28"/>
                <w:szCs w:val="28"/>
              </w:rPr>
            </w:r>
          </w:p>
          <w:p>
            <w:pPr>
              <w:spacing w:before="0" w:after="0" w:line="240" w:lineRule="auto"/>
              <w:ind w:left="303" w:right="-2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Pr/>
            <w:r>
              <w:rPr/>
              <w:pict>
                <v:shape style="width:11.52pt;height:30.72pt;mso-position-horizontal-relative:char;mso-position-vertical-relative:line" type="#_x0000_t75">
                  <v:imagedata r:id="rId23" o:title=""/>
                </v:shape>
              </w:pic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</w:rPr>
            </w:r>
          </w:p>
          <w:p>
            <w:pPr>
              <w:spacing w:before="6" w:after="0" w:line="150" w:lineRule="exact"/>
              <w:jc w:val="left"/>
              <w:rPr>
                <w:sz w:val="15"/>
                <w:szCs w:val="15"/>
              </w:rPr>
            </w:pPr>
            <w:rPr/>
            <w:r>
              <w:rPr>
                <w:sz w:val="15"/>
                <w:szCs w:val="15"/>
              </w:rPr>
            </w:r>
          </w:p>
          <w:p>
            <w:pPr>
              <w:spacing w:before="0" w:after="0" w:line="200" w:lineRule="exact"/>
              <w:jc w:val="left"/>
              <w:rPr>
                <w:sz w:val="20"/>
                <w:szCs w:val="20"/>
              </w:rPr>
            </w:pPr>
            <w:rPr/>
            <w:r>
              <w:rPr>
                <w:sz w:val="20"/>
                <w:szCs w:val="20"/>
              </w:rPr>
            </w:r>
          </w:p>
          <w:p>
            <w:pPr>
              <w:spacing w:before="0" w:after="0" w:line="200" w:lineRule="exact"/>
              <w:jc w:val="left"/>
              <w:rPr>
                <w:sz w:val="20"/>
                <w:szCs w:val="20"/>
              </w:rPr>
            </w:pPr>
            <w:rPr/>
            <w:r>
              <w:rPr>
                <w:sz w:val="20"/>
                <w:szCs w:val="20"/>
              </w:rPr>
            </w:r>
          </w:p>
          <w:p>
            <w:pPr>
              <w:spacing w:before="0" w:after="0" w:line="200" w:lineRule="exact"/>
              <w:jc w:val="left"/>
              <w:rPr>
                <w:sz w:val="20"/>
                <w:szCs w:val="20"/>
              </w:rPr>
            </w:pPr>
            <w:rPr/>
            <w:r>
              <w:rPr>
                <w:sz w:val="20"/>
                <w:szCs w:val="20"/>
              </w:rPr>
            </w:r>
          </w:p>
        </w:tc>
        <w:tc>
          <w:tcPr>
            <w:tcW w:w="587" w:type="dxa"/>
            <w:tcBorders>
              <w:top w:val="single" w:sz="5.746096" w:space="0" w:color="747474"/>
              <w:bottom w:val="single" w:sz="5.746096" w:space="0" w:color="707070"/>
              <w:left w:val="single" w:sz="5.746096" w:space="0" w:color="707070"/>
              <w:right w:val="single" w:sz="5.746096" w:space="0" w:color="5B5B5B"/>
            </w:tcBorders>
          </w:tcPr>
          <w:p>
            <w:pPr/>
            <w:rPr/>
          </w:p>
        </w:tc>
        <w:tc>
          <w:tcPr>
            <w:tcW w:w="702" w:type="dxa"/>
            <w:tcBorders>
              <w:top w:val="single" w:sz="5.746096" w:space="0" w:color="747474"/>
              <w:bottom w:val="single" w:sz="5.746096" w:space="0" w:color="707070"/>
              <w:left w:val="single" w:sz="5.746096" w:space="0" w:color="5B5B5B"/>
              <w:right w:val="single" w:sz="5.746096" w:space="0" w:color="575757"/>
            </w:tcBorders>
          </w:tcPr>
          <w:p>
            <w:pPr/>
            <w:rPr/>
          </w:p>
        </w:tc>
        <w:tc>
          <w:tcPr>
            <w:tcW w:w="5052" w:type="dxa"/>
            <w:vMerge w:val="restart"/>
            <w:gridSpan w:val="4"/>
            <w:tcBorders>
              <w:top w:val="single" w:sz="5.746096" w:space="0" w:color="747474"/>
              <w:left w:val="single" w:sz="5.746096" w:space="0" w:color="575757"/>
              <w:right w:val="single" w:sz="7.661464" w:space="0" w:color="646464"/>
            </w:tcBorders>
          </w:tcPr>
          <w:p>
            <w:pPr>
              <w:spacing w:before="2" w:after="0" w:line="240" w:lineRule="exact"/>
              <w:jc w:val="left"/>
              <w:rPr>
                <w:sz w:val="24"/>
                <w:szCs w:val="24"/>
              </w:rPr>
            </w:pPr>
            <w:rPr/>
            <w:r>
              <w:rPr>
                <w:sz w:val="24"/>
                <w:szCs w:val="24"/>
              </w:rPr>
            </w:r>
          </w:p>
          <w:p>
            <w:pPr>
              <w:spacing w:before="0" w:after="0" w:line="190" w:lineRule="exact"/>
              <w:ind w:left="76" w:right="757"/>
              <w:jc w:val="center"/>
              <w:tabs>
                <w:tab w:pos="2620" w:val="left"/>
              </w:tabs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Pr/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0"/>
                <w:w w:val="100"/>
                <w:position w:val="-3"/>
              </w:rPr>
              <w:t>Gitnıişse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13"/>
                <w:w w:val="100"/>
                <w:position w:val="-3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0"/>
                <w:w w:val="100"/>
                <w:position w:val="-3"/>
              </w:rPr>
              <w:t>Üs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0"/>
                <w:w w:val="100"/>
                <w:position w:val="-3"/>
              </w:rPr>
              <w:t>t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-2"/>
                <w:w w:val="100"/>
                <w:position w:val="-3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0"/>
                <w:w w:val="85"/>
                <w:position w:val="-3"/>
              </w:rPr>
              <w:t>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-34"/>
                <w:w w:val="100"/>
                <w:position w:val="-3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B448C"/>
                <w:spacing w:val="0"/>
                <w:w w:val="317"/>
                <w:position w:val="-3"/>
              </w:rPr>
              <w:t>%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B448C"/>
                <w:spacing w:val="0"/>
                <w:w w:val="100"/>
                <w:position w:val="-3"/>
              </w:rPr>
              <w:tab/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B448C"/>
                <w:spacing w:val="0"/>
                <w:w w:val="100"/>
                <w:position w:val="-3"/>
              </w:rPr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0"/>
                <w:w w:val="100"/>
                <w:position w:val="-3"/>
              </w:rPr>
              <w:t>Yangına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2"/>
                <w:w w:val="100"/>
                <w:position w:val="-3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0"/>
                <w:w w:val="100"/>
                <w:position w:val="-3"/>
              </w:rPr>
              <w:t>El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11"/>
                <w:w w:val="100"/>
                <w:position w:val="-3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0"/>
                <w:w w:val="93"/>
                <w:position w:val="-3"/>
              </w:rPr>
              <w:t>Koyan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000000"/>
                <w:spacing w:val="0"/>
                <w:w w:val="100"/>
                <w:position w:val="0"/>
              </w:rPr>
            </w:r>
          </w:p>
          <w:p>
            <w:pPr>
              <w:spacing w:before="0" w:after="0" w:line="665" w:lineRule="exact"/>
              <w:ind w:left="611" w:right="1125"/>
              <w:jc w:val="center"/>
              <w:tabs>
                <w:tab w:pos="3280" w:val="left"/>
              </w:tabs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Pr/>
            <w:r>
              <w:rPr>
                <w:rFonts w:ascii="Arial" w:hAnsi="Arial" w:cs="Arial" w:eastAsia="Arial"/>
                <w:sz w:val="62"/>
                <w:szCs w:val="62"/>
                <w:color w:val="3B448C"/>
                <w:spacing w:val="-60"/>
                <w:w w:val="61"/>
                <w:i/>
                <w:position w:val="1"/>
              </w:rPr>
              <w:t>N</w:t>
            </w:r>
            <w:r>
              <w:rPr>
                <w:rFonts w:ascii="Arial" w:hAnsi="Arial" w:cs="Arial" w:eastAsia="Arial"/>
                <w:sz w:val="69"/>
                <w:szCs w:val="69"/>
                <w:color w:val="3B448C"/>
                <w:spacing w:val="0"/>
                <w:w w:val="51"/>
                <w:i/>
                <w:position w:val="1"/>
              </w:rPr>
              <w:t>k</w:t>
            </w:r>
            <w:r>
              <w:rPr>
                <w:rFonts w:ascii="Arial" w:hAnsi="Arial" w:cs="Arial" w:eastAsia="Arial"/>
                <w:sz w:val="69"/>
                <w:szCs w:val="69"/>
                <w:color w:val="3B448C"/>
                <w:spacing w:val="27"/>
                <w:w w:val="51"/>
                <w:i/>
                <w:position w:val="1"/>
              </w:rPr>
              <w:t>J</w:t>
            </w:r>
            <w:r>
              <w:rPr>
                <w:rFonts w:ascii="Times New Roman" w:hAnsi="Times New Roman" w:cs="Times New Roman" w:eastAsia="Times New Roman"/>
                <w:sz w:val="33"/>
                <w:szCs w:val="33"/>
                <w:color w:val="3B448C"/>
                <w:spacing w:val="0"/>
                <w:w w:val="65"/>
                <w:position w:val="1"/>
              </w:rPr>
              <w:t>/</w:t>
            </w:r>
            <w:r>
              <w:rPr>
                <w:rFonts w:ascii="Times New Roman" w:hAnsi="Times New Roman" w:cs="Times New Roman" w:eastAsia="Times New Roman"/>
                <w:sz w:val="33"/>
                <w:szCs w:val="33"/>
                <w:color w:val="3B448C"/>
                <w:spacing w:val="-3"/>
                <w:w w:val="65"/>
                <w:position w:val="1"/>
              </w:rPr>
              <w:t>:</w:t>
            </w:r>
            <w:r>
              <w:rPr>
                <w:rFonts w:ascii="Times New Roman" w:hAnsi="Times New Roman" w:cs="Times New Roman" w:eastAsia="Times New Roman"/>
                <w:sz w:val="33"/>
                <w:szCs w:val="33"/>
                <w:color w:val="3B448C"/>
                <w:spacing w:val="0"/>
                <w:w w:val="65"/>
                <w:position w:val="1"/>
              </w:rPr>
              <w:t>:</w:t>
            </w:r>
            <w:r>
              <w:rPr>
                <w:rFonts w:ascii="Times New Roman" w:hAnsi="Times New Roman" w:cs="Times New Roman" w:eastAsia="Times New Roman"/>
                <w:sz w:val="33"/>
                <w:szCs w:val="33"/>
                <w:color w:val="3B448C"/>
                <w:spacing w:val="-54"/>
                <w:w w:val="65"/>
                <w:position w:val="1"/>
              </w:rPr>
              <w:t>:</w:t>
            </w:r>
            <w:r>
              <w:rPr>
                <w:rFonts w:ascii="Times New Roman" w:hAnsi="Times New Roman" w:cs="Times New Roman" w:eastAsia="Times New Roman"/>
                <w:sz w:val="33"/>
                <w:szCs w:val="33"/>
                <w:color w:val="3B448C"/>
                <w:spacing w:val="-55"/>
                <w:w w:val="118"/>
                <w:position w:val="1"/>
              </w:rPr>
              <w:t>t</w:t>
            </w:r>
            <w:r>
              <w:rPr>
                <w:rFonts w:ascii="Times New Roman" w:hAnsi="Times New Roman" w:cs="Times New Roman" w:eastAsia="Times New Roman"/>
                <w:sz w:val="33"/>
                <w:szCs w:val="33"/>
                <w:color w:val="3B448C"/>
                <w:spacing w:val="-57"/>
                <w:w w:val="66"/>
                <w:position w:val="1"/>
              </w:rPr>
              <w:t>.</w:t>
            </w:r>
            <w:r>
              <w:rPr>
                <w:rFonts w:ascii="Times New Roman" w:hAnsi="Times New Roman" w:cs="Times New Roman" w:eastAsia="Times New Roman"/>
                <w:sz w:val="33"/>
                <w:szCs w:val="33"/>
                <w:color w:val="1D2390"/>
                <w:spacing w:val="0"/>
                <w:w w:val="20"/>
                <w:position w:val="1"/>
              </w:rPr>
              <w:t>,</w:t>
            </w:r>
            <w:r>
              <w:rPr>
                <w:rFonts w:ascii="Times New Roman" w:hAnsi="Times New Roman" w:cs="Times New Roman" w:eastAsia="Times New Roman"/>
                <w:sz w:val="33"/>
                <w:szCs w:val="33"/>
                <w:color w:val="1D2390"/>
                <w:spacing w:val="-57"/>
                <w:w w:val="100"/>
                <w:position w:val="1"/>
              </w:rPr>
              <w:t> </w:t>
            </w:r>
            <w:r>
              <w:rPr>
                <w:rFonts w:ascii="Times New Roman" w:hAnsi="Times New Roman" w:cs="Times New Roman" w:eastAsia="Times New Roman"/>
                <w:sz w:val="33"/>
                <w:szCs w:val="33"/>
                <w:color w:val="3B448C"/>
                <w:spacing w:val="-69"/>
                <w:w w:val="65"/>
                <w:position w:val="1"/>
              </w:rPr>
              <w:t>:</w:t>
            </w:r>
            <w:r>
              <w:rPr>
                <w:rFonts w:ascii="Times New Roman" w:hAnsi="Times New Roman" w:cs="Times New Roman" w:eastAsia="Times New Roman"/>
                <w:sz w:val="33"/>
                <w:szCs w:val="33"/>
                <w:color w:val="3B448C"/>
                <w:spacing w:val="-50"/>
                <w:w w:val="118"/>
                <w:position w:val="1"/>
              </w:rPr>
              <w:t>;</w:t>
            </w:r>
            <w:r>
              <w:rPr>
                <w:rFonts w:ascii="Times New Roman" w:hAnsi="Times New Roman" w:cs="Times New Roman" w:eastAsia="Times New Roman"/>
                <w:sz w:val="33"/>
                <w:szCs w:val="33"/>
                <w:color w:val="3B448C"/>
                <w:spacing w:val="-16"/>
                <w:w w:val="65"/>
                <w:position w:val="1"/>
              </w:rPr>
              <w:t>:</w:t>
            </w:r>
            <w:r>
              <w:rPr>
                <w:rFonts w:ascii="Times New Roman" w:hAnsi="Times New Roman" w:cs="Times New Roman" w:eastAsia="Times New Roman"/>
                <w:sz w:val="33"/>
                <w:szCs w:val="33"/>
                <w:color w:val="3B448C"/>
                <w:spacing w:val="-78"/>
                <w:w w:val="65"/>
                <w:position w:val="1"/>
              </w:rPr>
              <w:t>:</w:t>
            </w:r>
            <w:r>
              <w:rPr>
                <w:rFonts w:ascii="Times New Roman" w:hAnsi="Times New Roman" w:cs="Times New Roman" w:eastAsia="Times New Roman"/>
                <w:sz w:val="33"/>
                <w:szCs w:val="33"/>
                <w:color w:val="3B448C"/>
                <w:spacing w:val="-41"/>
                <w:w w:val="118"/>
                <w:position w:val="1"/>
              </w:rPr>
              <w:t>;</w:t>
            </w:r>
            <w:r>
              <w:rPr>
                <w:rFonts w:ascii="Times New Roman" w:hAnsi="Times New Roman" w:cs="Times New Roman" w:eastAsia="Times New Roman"/>
                <w:sz w:val="33"/>
                <w:szCs w:val="33"/>
                <w:color w:val="3B448C"/>
                <w:spacing w:val="0"/>
                <w:w w:val="65"/>
                <w:position w:val="1"/>
              </w:rPr>
              <w:t>:</w:t>
            </w:r>
            <w:r>
              <w:rPr>
                <w:rFonts w:ascii="Times New Roman" w:hAnsi="Times New Roman" w:cs="Times New Roman" w:eastAsia="Times New Roman"/>
                <w:sz w:val="33"/>
                <w:szCs w:val="33"/>
                <w:color w:val="3B448C"/>
                <w:spacing w:val="-46"/>
                <w:w w:val="65"/>
                <w:position w:val="1"/>
              </w:rPr>
              <w:t>;</w:t>
            </w:r>
            <w:r>
              <w:rPr>
                <w:rFonts w:ascii="Times New Roman" w:hAnsi="Times New Roman" w:cs="Times New Roman" w:eastAsia="Times New Roman"/>
                <w:sz w:val="33"/>
                <w:szCs w:val="33"/>
                <w:color w:val="3B448C"/>
                <w:spacing w:val="-14"/>
                <w:w w:val="176"/>
                <w:position w:val="1"/>
              </w:rPr>
              <w:t>-</w:t>
            </w:r>
            <w:r>
              <w:rPr>
                <w:rFonts w:ascii="Times New Roman" w:hAnsi="Times New Roman" w:cs="Times New Roman" w:eastAsia="Times New Roman"/>
                <w:sz w:val="33"/>
                <w:szCs w:val="33"/>
                <w:color w:val="4F4F4F"/>
                <w:spacing w:val="0"/>
                <w:w w:val="20"/>
                <w:position w:val="1"/>
              </w:rPr>
              <w:t>E.ı.</w:t>
            </w:r>
            <w:r>
              <w:rPr>
                <w:rFonts w:ascii="Times New Roman" w:hAnsi="Times New Roman" w:cs="Times New Roman" w:eastAsia="Times New Roman"/>
                <w:sz w:val="33"/>
                <w:szCs w:val="33"/>
                <w:color w:val="4F4F4F"/>
                <w:spacing w:val="-11"/>
                <w:w w:val="20"/>
                <w:position w:val="1"/>
              </w:rPr>
              <w:t>;</w:t>
            </w:r>
            <w:r>
              <w:rPr>
                <w:rFonts w:ascii="Times New Roman" w:hAnsi="Times New Roman" w:cs="Times New Roman" w:eastAsia="Times New Roman"/>
                <w:sz w:val="33"/>
                <w:szCs w:val="33"/>
                <w:color w:val="3B448C"/>
                <w:spacing w:val="-104"/>
                <w:w w:val="71"/>
                <w:position w:val="1"/>
              </w:rPr>
              <w:t>•</w:t>
            </w:r>
            <w:r>
              <w:rPr>
                <w:rFonts w:ascii="Times New Roman" w:hAnsi="Times New Roman" w:cs="Times New Roman" w:eastAsia="Times New Roman"/>
                <w:sz w:val="33"/>
                <w:szCs w:val="33"/>
                <w:color w:val="4F4F4F"/>
                <w:spacing w:val="0"/>
                <w:w w:val="20"/>
                <w:position w:val="1"/>
              </w:rPr>
              <w:t>..ıı..ıil</w:t>
            </w:r>
            <w:r>
              <w:rPr>
                <w:rFonts w:ascii="Times New Roman" w:hAnsi="Times New Roman" w:cs="Times New Roman" w:eastAsia="Times New Roman"/>
                <w:sz w:val="33"/>
                <w:szCs w:val="33"/>
                <w:color w:val="4F4F4F"/>
                <w:spacing w:val="20"/>
                <w:w w:val="20"/>
                <w:position w:val="1"/>
              </w:rPr>
              <w:t>i</w:t>
            </w:r>
            <w:r>
              <w:rPr>
                <w:rFonts w:ascii="Times New Roman" w:hAnsi="Times New Roman" w:cs="Times New Roman" w:eastAsia="Times New Roman"/>
                <w:sz w:val="33"/>
                <w:szCs w:val="33"/>
                <w:color w:val="363838"/>
                <w:spacing w:val="0"/>
                <w:w w:val="52"/>
                <w:position w:val="1"/>
              </w:rPr>
              <w:t>p</w:t>
            </w:r>
            <w:r>
              <w:rPr>
                <w:rFonts w:ascii="Times New Roman" w:hAnsi="Times New Roman" w:cs="Times New Roman" w:eastAsia="Times New Roman"/>
                <w:sz w:val="33"/>
                <w:szCs w:val="33"/>
                <w:color w:val="363838"/>
                <w:spacing w:val="0"/>
                <w:w w:val="100"/>
                <w:position w:val="1"/>
              </w:rPr>
              <w:tab/>
            </w:r>
            <w:r>
              <w:rPr>
                <w:rFonts w:ascii="Times New Roman" w:hAnsi="Times New Roman" w:cs="Times New Roman" w:eastAsia="Times New Roman"/>
                <w:sz w:val="33"/>
                <w:szCs w:val="33"/>
                <w:color w:val="363838"/>
                <w:spacing w:val="0"/>
                <w:w w:val="100"/>
                <w:position w:val="1"/>
              </w:rPr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-98"/>
                <w:w w:val="82"/>
                <w:position w:val="1"/>
              </w:rPr>
              <w:t>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B448C"/>
                <w:spacing w:val="-9"/>
                <w:w w:val="172"/>
                <w:position w:val="1"/>
              </w:rPr>
              <w:t>J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0"/>
                <w:w w:val="94"/>
                <w:position w:val="1"/>
              </w:rPr>
              <w:t>miri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000000"/>
                <w:spacing w:val="0"/>
                <w:w w:val="100"/>
                <w:position w:val="0"/>
              </w:rPr>
            </w:r>
          </w:p>
          <w:p>
            <w:pPr>
              <w:spacing w:before="1" w:after="0" w:line="240" w:lineRule="auto"/>
              <w:ind w:left="370" w:right="1211"/>
              <w:jc w:val="center"/>
              <w:tabs>
                <w:tab w:pos="2720" w:val="left"/>
              </w:tabs>
              <w:rPr>
                <w:rFonts w:ascii="Times New Roman" w:hAnsi="Times New Roman" w:cs="Times New Roman" w:eastAsia="Times New Roman"/>
                <w:sz w:val="29"/>
                <w:szCs w:val="29"/>
              </w:rPr>
            </w:pPr>
            <w:rPr/>
            <w:r>
              <w:rPr>
                <w:rFonts w:ascii="Times New Roman" w:hAnsi="Times New Roman" w:cs="Times New Roman" w:eastAsia="Times New Roman"/>
                <w:sz w:val="52"/>
                <w:szCs w:val="52"/>
                <w:color w:val="4F4F4F"/>
                <w:w w:val="46"/>
                <w:b/>
                <w:bCs/>
              </w:rPr>
              <w:t>Grn=</w:t>
            </w:r>
            <w:r>
              <w:rPr>
                <w:rFonts w:ascii="Times New Roman" w:hAnsi="Times New Roman" w:cs="Times New Roman" w:eastAsia="Times New Roman"/>
                <w:sz w:val="52"/>
                <w:szCs w:val="52"/>
                <w:color w:val="4F4F4F"/>
                <w:spacing w:val="-80"/>
                <w:w w:val="100"/>
                <w:b/>
                <w:bCs/>
              </w:rPr>
              <w:t> </w:t>
            </w:r>
            <w:r>
              <w:rPr>
                <w:rFonts w:ascii="Times New Roman" w:hAnsi="Times New Roman" w:cs="Times New Roman" w:eastAsia="Times New Roman"/>
                <w:sz w:val="52"/>
                <w:szCs w:val="52"/>
                <w:color w:val="363838"/>
                <w:spacing w:val="0"/>
                <w:w w:val="53"/>
                <w:b/>
                <w:bCs/>
              </w:rPr>
              <w:t>Bölp</w:t>
            </w:r>
            <w:r>
              <w:rPr>
                <w:rFonts w:ascii="Times New Roman" w:hAnsi="Times New Roman" w:cs="Times New Roman" w:eastAsia="Times New Roman"/>
                <w:sz w:val="52"/>
                <w:szCs w:val="52"/>
                <w:color w:val="363838"/>
                <w:spacing w:val="39"/>
                <w:w w:val="53"/>
                <w:b/>
                <w:bCs/>
              </w:rPr>
              <w:t> </w:t>
            </w:r>
            <w:r>
              <w:rPr>
                <w:rFonts w:ascii="Times New Roman" w:hAnsi="Times New Roman" w:cs="Times New Roman" w:eastAsia="Times New Roman"/>
                <w:sz w:val="29"/>
                <w:szCs w:val="29"/>
                <w:color w:val="363838"/>
                <w:spacing w:val="0"/>
                <w:w w:val="100"/>
                <w:b/>
                <w:bCs/>
              </w:rPr>
              <w:t>Uosta</w:t>
            </w:r>
            <w:r>
              <w:rPr>
                <w:rFonts w:ascii="Times New Roman" w:hAnsi="Times New Roman" w:cs="Times New Roman" w:eastAsia="Times New Roman"/>
                <w:sz w:val="29"/>
                <w:szCs w:val="29"/>
                <w:color w:val="363838"/>
                <w:spacing w:val="-9"/>
                <w:w w:val="100"/>
                <w:b/>
                <w:bCs/>
              </w:rPr>
              <w:t> </w:t>
            </w:r>
            <w:r>
              <w:rPr>
                <w:rFonts w:ascii="Times New Roman" w:hAnsi="Times New Roman" w:cs="Times New Roman" w:eastAsia="Times New Roman"/>
                <w:sz w:val="29"/>
                <w:szCs w:val="29"/>
                <w:color w:val="363838"/>
                <w:spacing w:val="0"/>
                <w:w w:val="100"/>
                <w:b/>
                <w:bCs/>
              </w:rPr>
              <w:tab/>
            </w:r>
            <w:r>
              <w:rPr>
                <w:rFonts w:ascii="Times New Roman" w:hAnsi="Times New Roman" w:cs="Times New Roman" w:eastAsia="Times New Roman"/>
                <w:sz w:val="29"/>
                <w:szCs w:val="29"/>
                <w:color w:val="363838"/>
                <w:spacing w:val="0"/>
                <w:w w:val="100"/>
                <w:b/>
                <w:bCs/>
              </w:rPr>
            </w:r>
            <w:r>
              <w:rPr>
                <w:rFonts w:ascii="Times New Roman" w:hAnsi="Times New Roman" w:cs="Times New Roman" w:eastAsia="Times New Roman"/>
                <w:sz w:val="29"/>
                <w:szCs w:val="29"/>
                <w:color w:val="3B448C"/>
                <w:spacing w:val="0"/>
                <w:w w:val="168"/>
              </w:rPr>
              <w:t>,/:.-//</w:t>
            </w:r>
            <w:r>
              <w:rPr>
                <w:rFonts w:ascii="Times New Roman" w:hAnsi="Times New Roman" w:cs="Times New Roman" w:eastAsia="Times New Roman"/>
                <w:sz w:val="29"/>
                <w:szCs w:val="29"/>
                <w:color w:val="000000"/>
                <w:spacing w:val="0"/>
                <w:w w:val="100"/>
              </w:rPr>
            </w:r>
          </w:p>
          <w:p>
            <w:pPr>
              <w:spacing w:before="0" w:after="0" w:line="184" w:lineRule="exact"/>
              <w:ind w:left="836" w:right="-20"/>
              <w:jc w:val="left"/>
              <w:rPr>
                <w:rFonts w:ascii="Arial" w:hAnsi="Arial" w:cs="Arial" w:eastAsia="Arial"/>
                <w:sz w:val="19"/>
                <w:szCs w:val="19"/>
              </w:rPr>
            </w:pPr>
            <w:rPr/>
            <w:r>
              <w:rPr>
                <w:rFonts w:ascii="Arial" w:hAnsi="Arial" w:cs="Arial" w:eastAsia="Arial"/>
                <w:sz w:val="19"/>
                <w:szCs w:val="19"/>
                <w:color w:val="363838"/>
                <w:spacing w:val="0"/>
                <w:w w:val="100"/>
                <w:b/>
                <w:bCs/>
                <w:position w:val="-1"/>
              </w:rPr>
              <w:t>Grupla</w:t>
            </w:r>
            <w:r>
              <w:rPr>
                <w:rFonts w:ascii="Arial" w:hAnsi="Arial" w:cs="Arial" w:eastAsia="Arial"/>
                <w:sz w:val="19"/>
                <w:szCs w:val="19"/>
                <w:color w:val="363838"/>
                <w:spacing w:val="0"/>
                <w:w w:val="100"/>
                <w:b/>
                <w:bCs/>
                <w:position w:val="-1"/>
              </w:rPr>
              <w:t>r</w:t>
            </w:r>
            <w:r>
              <w:rPr>
                <w:rFonts w:ascii="Arial" w:hAnsi="Arial" w:cs="Arial" w:eastAsia="Arial"/>
                <w:sz w:val="19"/>
                <w:szCs w:val="19"/>
                <w:color w:val="363838"/>
                <w:spacing w:val="32"/>
                <w:w w:val="100"/>
                <w:b/>
                <w:bCs/>
                <w:position w:val="-1"/>
              </w:rPr>
              <w:t> </w:t>
            </w:r>
            <w:r>
              <w:rPr>
                <w:rFonts w:ascii="Arial" w:hAnsi="Arial" w:cs="Arial" w:eastAsia="Arial"/>
                <w:sz w:val="19"/>
                <w:szCs w:val="19"/>
                <w:color w:val="363838"/>
                <w:spacing w:val="0"/>
                <w:w w:val="105"/>
                <w:b/>
                <w:bCs/>
                <w:position w:val="-1"/>
              </w:rPr>
              <w:t>Amiri</w:t>
            </w:r>
            <w:r>
              <w:rPr>
                <w:rFonts w:ascii="Arial" w:hAnsi="Arial" w:cs="Arial" w:eastAsia="Arial"/>
                <w:sz w:val="19"/>
                <w:szCs w:val="19"/>
                <w:color w:val="000000"/>
                <w:spacing w:val="0"/>
                <w:w w:val="100"/>
                <w:position w:val="0"/>
              </w:rPr>
            </w:r>
          </w:p>
          <w:p>
            <w:pPr>
              <w:spacing w:before="0" w:after="0" w:line="187" w:lineRule="exact"/>
              <w:ind w:left="2802" w:right="1052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Pr/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0"/>
                <w:w w:val="100"/>
                <w:position w:val="1"/>
              </w:rPr>
              <w:t>Adcnı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-18"/>
                <w:w w:val="100"/>
                <w:position w:val="1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0"/>
                <w:w w:val="99"/>
                <w:position w:val="1"/>
              </w:rPr>
              <w:t>SATlR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000000"/>
                <w:spacing w:val="0"/>
                <w:w w:val="100"/>
                <w:position w:val="0"/>
              </w:rPr>
            </w:r>
          </w:p>
          <w:p>
            <w:pPr>
              <w:spacing w:before="0" w:after="0" w:line="240" w:lineRule="auto"/>
              <w:ind w:left="2960" w:right="1245"/>
              <w:jc w:val="center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Pr/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0"/>
                <w:w w:val="100"/>
              </w:rPr>
              <w:t>itf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0"/>
                <w:w w:val="100"/>
              </w:rPr>
              <w:t>.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0"/>
                <w:w w:val="95"/>
              </w:rPr>
              <w:t>Amiri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000000"/>
                <w:spacing w:val="0"/>
                <w:w w:val="100"/>
              </w:rPr>
            </w:r>
          </w:p>
          <w:p>
            <w:pPr>
              <w:spacing w:before="0" w:after="0" w:line="361" w:lineRule="exact"/>
              <w:ind w:left="238" w:right="783"/>
              <w:jc w:val="center"/>
              <w:tabs>
                <w:tab w:pos="1580" w:val="left"/>
                <w:tab w:pos="2440" w:val="left"/>
              </w:tabs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Pr/>
            <w:r>
              <w:rPr>
                <w:rFonts w:ascii="Arial" w:hAnsi="Arial" w:cs="Arial" w:eastAsia="Arial"/>
                <w:sz w:val="24"/>
                <w:szCs w:val="24"/>
                <w:color w:val="7C7E7E"/>
                <w:w w:val="68"/>
                <w:position w:val="-95"/>
              </w:rPr>
              <w:t>.r.</w:t>
            </w:r>
            <w:r>
              <w:rPr>
                <w:rFonts w:ascii="Arial" w:hAnsi="Arial" w:cs="Arial" w:eastAsia="Arial"/>
                <w:sz w:val="24"/>
                <w:szCs w:val="24"/>
                <w:color w:val="7C7E7E"/>
                <w:spacing w:val="-32"/>
                <w:w w:val="68"/>
                <w:position w:val="-95"/>
              </w:rPr>
              <w:t>;</w:t>
            </w:r>
            <w:r>
              <w:rPr>
                <w:rFonts w:ascii="Arial" w:hAnsi="Arial" w:cs="Arial" w:eastAsia="Arial"/>
                <w:sz w:val="24"/>
                <w:szCs w:val="24"/>
                <w:color w:val="979799"/>
                <w:spacing w:val="0"/>
                <w:w w:val="41"/>
                <w:position w:val="-95"/>
              </w:rPr>
              <w:t>1</w:t>
            </w:r>
            <w:r>
              <w:rPr>
                <w:rFonts w:ascii="Arial" w:hAnsi="Arial" w:cs="Arial" w:eastAsia="Arial"/>
                <w:sz w:val="24"/>
                <w:szCs w:val="24"/>
                <w:color w:val="979799"/>
                <w:spacing w:val="-18"/>
                <w:w w:val="41"/>
                <w:position w:val="-95"/>
              </w:rPr>
              <w:t>1</w:t>
            </w:r>
            <w:r>
              <w:rPr>
                <w:rFonts w:ascii="Arial" w:hAnsi="Arial" w:cs="Arial" w:eastAsia="Arial"/>
                <w:sz w:val="24"/>
                <w:szCs w:val="24"/>
                <w:color w:val="7C7E7E"/>
                <w:spacing w:val="0"/>
                <w:w w:val="104"/>
                <w:position w:val="-95"/>
              </w:rPr>
              <w:t>"</w:t>
            </w:r>
            <w:r>
              <w:rPr>
                <w:rFonts w:ascii="Arial" w:hAnsi="Arial" w:cs="Arial" w:eastAsia="Arial"/>
                <w:sz w:val="24"/>
                <w:szCs w:val="24"/>
                <w:color w:val="7C7E7E"/>
                <w:spacing w:val="1"/>
                <w:w w:val="105"/>
                <w:position w:val="-95"/>
              </w:rPr>
              <w:t>g</w:t>
            </w:r>
            <w:r>
              <w:rPr>
                <w:rFonts w:ascii="Arial" w:hAnsi="Arial" w:cs="Arial" w:eastAsia="Arial"/>
                <w:sz w:val="26"/>
                <w:szCs w:val="26"/>
                <w:color w:val="979799"/>
                <w:spacing w:val="-42"/>
                <w:w w:val="147"/>
                <w:position w:val="-95"/>
              </w:rPr>
              <w:t>·</w:t>
            </w:r>
            <w:r>
              <w:rPr>
                <w:rFonts w:ascii="Arial" w:hAnsi="Arial" w:cs="Arial" w:eastAsia="Arial"/>
                <w:sz w:val="26"/>
                <w:szCs w:val="26"/>
                <w:color w:val="B1B1B1"/>
                <w:spacing w:val="-11"/>
                <w:w w:val="184"/>
                <w:position w:val="-95"/>
              </w:rPr>
              <w:t>·</w:t>
            </w:r>
            <w:r>
              <w:rPr>
                <w:rFonts w:ascii="Arial" w:hAnsi="Arial" w:cs="Arial" w:eastAsia="Arial"/>
                <w:sz w:val="26"/>
                <w:szCs w:val="26"/>
                <w:color w:val="979799"/>
                <w:spacing w:val="0"/>
                <w:w w:val="149"/>
                <w:position w:val="-95"/>
              </w:rPr>
              <w:t>n</w:t>
            </w:r>
            <w:r>
              <w:rPr>
                <w:rFonts w:ascii="Arial" w:hAnsi="Arial" w:cs="Arial" w:eastAsia="Arial"/>
                <w:sz w:val="26"/>
                <w:szCs w:val="26"/>
                <w:color w:val="979799"/>
                <w:spacing w:val="0"/>
                <w:w w:val="100"/>
                <w:position w:val="-95"/>
              </w:rPr>
              <w:tab/>
            </w:r>
            <w:r>
              <w:rPr>
                <w:rFonts w:ascii="Arial" w:hAnsi="Arial" w:cs="Arial" w:eastAsia="Arial"/>
                <w:sz w:val="26"/>
                <w:szCs w:val="26"/>
                <w:color w:val="979799"/>
                <w:spacing w:val="0"/>
                <w:w w:val="100"/>
                <w:position w:val="-95"/>
              </w:rPr>
              <w:t>·</w:t>
            </w:r>
            <w:r>
              <w:rPr>
                <w:rFonts w:ascii="Arial" w:hAnsi="Arial" w:cs="Arial" w:eastAsia="Arial"/>
                <w:sz w:val="26"/>
                <w:szCs w:val="26"/>
                <w:color w:val="979799"/>
                <w:spacing w:val="-21"/>
                <w:w w:val="100"/>
                <w:position w:val="-95"/>
              </w:rPr>
              <w:t> </w:t>
            </w:r>
            <w:r>
              <w:rPr>
                <w:rFonts w:ascii="Times New Roman" w:hAnsi="Times New Roman" w:cs="Times New Roman" w:eastAsia="Times New Roman"/>
                <w:sz w:val="29"/>
                <w:szCs w:val="29"/>
                <w:color w:val="7C7E7E"/>
                <w:spacing w:val="0"/>
                <w:w w:val="100"/>
                <w:position w:val="-95"/>
              </w:rPr>
              <w:t>A</w:t>
            </w:r>
            <w:r>
              <w:rPr>
                <w:rFonts w:ascii="Times New Roman" w:hAnsi="Times New Roman" w:cs="Times New Roman" w:eastAsia="Times New Roman"/>
                <w:sz w:val="29"/>
                <w:szCs w:val="29"/>
                <w:color w:val="7C7E7E"/>
                <w:spacing w:val="-66"/>
                <w:w w:val="100"/>
                <w:position w:val="-95"/>
              </w:rPr>
              <w:t> </w:t>
            </w:r>
            <w:r>
              <w:rPr>
                <w:rFonts w:ascii="Times New Roman" w:hAnsi="Times New Roman" w:cs="Times New Roman" w:eastAsia="Times New Roman"/>
                <w:sz w:val="29"/>
                <w:szCs w:val="29"/>
                <w:color w:val="7C7E7E"/>
                <w:spacing w:val="0"/>
                <w:w w:val="100"/>
                <w:position w:val="-95"/>
              </w:rPr>
              <w:tab/>
            </w:r>
            <w:r>
              <w:rPr>
                <w:rFonts w:ascii="Times New Roman" w:hAnsi="Times New Roman" w:cs="Times New Roman" w:eastAsia="Times New Roman"/>
                <w:sz w:val="29"/>
                <w:szCs w:val="29"/>
                <w:color w:val="7C7E7E"/>
                <w:spacing w:val="0"/>
                <w:w w:val="100"/>
                <w:position w:val="-95"/>
              </w:rPr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0"/>
                <w:w w:val="99"/>
                <w:position w:val="-105"/>
              </w:rPr>
              <w:t>Tur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-87"/>
                <w:w w:val="100"/>
                <w:position w:val="-105"/>
              </w:rPr>
              <w:t>g</w:t>
            </w:r>
            <w:r>
              <w:rPr>
                <w:rFonts w:ascii="Arial" w:hAnsi="Arial" w:cs="Arial" w:eastAsia="Arial"/>
                <w:sz w:val="144"/>
                <w:szCs w:val="144"/>
                <w:color w:val="4B569C"/>
                <w:spacing w:val="-338"/>
                <w:w w:val="64"/>
                <w:position w:val="-89"/>
              </w:rPr>
              <w:t>r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0"/>
                <w:w w:val="99"/>
                <w:position w:val="-105"/>
              </w:rPr>
              <w:t>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0"/>
                <w:w w:val="100"/>
                <w:position w:val="-105"/>
              </w:rPr>
              <w:t>y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-19"/>
                <w:w w:val="100"/>
                <w:position w:val="-105"/>
              </w:rPr>
              <w:t> </w:t>
            </w:r>
            <w:r>
              <w:rPr>
                <w:rFonts w:ascii="Arial" w:hAnsi="Arial" w:cs="Arial" w:eastAsia="Arial"/>
                <w:sz w:val="144"/>
                <w:szCs w:val="144"/>
                <w:color w:val="4B569C"/>
                <w:spacing w:val="-645"/>
                <w:w w:val="64"/>
                <w:position w:val="-89"/>
              </w:rPr>
              <w:t>J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0"/>
                <w:w w:val="90"/>
                <w:position w:val="-105"/>
              </w:rPr>
              <w:t>KA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-25"/>
                <w:w w:val="100"/>
                <w:position w:val="-105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0"/>
                <w:w w:val="89"/>
                <w:position w:val="-105"/>
              </w:rPr>
              <w:t>V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-135"/>
                <w:w w:val="89"/>
                <w:position w:val="-105"/>
              </w:rPr>
              <w:t>A</w:t>
            </w:r>
            <w:r>
              <w:rPr>
                <w:rFonts w:ascii="Arial" w:hAnsi="Arial" w:cs="Arial" w:eastAsia="Arial"/>
                <w:sz w:val="144"/>
                <w:szCs w:val="144"/>
                <w:color w:val="4B569C"/>
                <w:spacing w:val="-148"/>
                <w:w w:val="63"/>
                <w:position w:val="-89"/>
              </w:rPr>
              <w:t>ı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0"/>
                <w:w w:val="91"/>
                <w:position w:val="-105"/>
              </w:rPr>
              <w:t>K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8"/>
                <w:w w:val="90"/>
                <w:position w:val="-105"/>
              </w:rPr>
              <w:t>L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0"/>
                <w:w w:val="55"/>
                <w:position w:val="-105"/>
              </w:rPr>
              <w:t>1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000000"/>
                <w:spacing w:val="0"/>
                <w:w w:val="100"/>
                <w:position w:val="0"/>
              </w:rPr>
            </w:r>
          </w:p>
          <w:p>
            <w:pPr>
              <w:spacing w:before="0" w:after="0" w:line="104" w:lineRule="exact"/>
              <w:ind w:right="-2065"/>
              <w:jc w:val="righ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Pr/>
            <w:r>
              <w:rPr>
                <w:rFonts w:ascii="Times New Roman" w:hAnsi="Times New Roman" w:cs="Times New Roman" w:eastAsia="Times New Roman"/>
                <w:sz w:val="20"/>
                <w:szCs w:val="20"/>
                <w:color w:val="7C7E7E"/>
                <w:spacing w:val="-293"/>
                <w:w w:val="600"/>
                <w:position w:val="2"/>
              </w:rPr>
              <w:t>r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000000"/>
                <w:spacing w:val="0"/>
                <w:w w:val="100"/>
                <w:position w:val="0"/>
              </w:rPr>
            </w:r>
          </w:p>
          <w:p>
            <w:pPr>
              <w:spacing w:before="0" w:after="0" w:line="200" w:lineRule="exact"/>
              <w:jc w:val="left"/>
              <w:rPr>
                <w:sz w:val="20"/>
                <w:szCs w:val="20"/>
              </w:rPr>
            </w:pPr>
            <w:rPr/>
            <w:r>
              <w:rPr>
                <w:sz w:val="20"/>
                <w:szCs w:val="20"/>
              </w:rPr>
            </w:r>
          </w:p>
          <w:p>
            <w:pPr>
              <w:spacing w:before="0" w:after="0" w:line="200" w:lineRule="exact"/>
              <w:jc w:val="left"/>
              <w:rPr>
                <w:sz w:val="20"/>
                <w:szCs w:val="20"/>
              </w:rPr>
            </w:pPr>
            <w:rPr/>
            <w:r>
              <w:rPr>
                <w:sz w:val="20"/>
                <w:szCs w:val="20"/>
              </w:rPr>
            </w:r>
          </w:p>
          <w:p>
            <w:pPr>
              <w:spacing w:before="0" w:after="0" w:line="200" w:lineRule="exact"/>
              <w:jc w:val="left"/>
              <w:rPr>
                <w:sz w:val="20"/>
                <w:szCs w:val="20"/>
              </w:rPr>
            </w:pPr>
            <w:rPr/>
            <w:r>
              <w:rPr>
                <w:sz w:val="20"/>
                <w:szCs w:val="20"/>
              </w:rPr>
            </w:r>
          </w:p>
          <w:p>
            <w:pPr>
              <w:spacing w:before="8" w:after="0" w:line="240" w:lineRule="exact"/>
              <w:jc w:val="left"/>
              <w:rPr>
                <w:sz w:val="24"/>
                <w:szCs w:val="24"/>
              </w:rPr>
            </w:pPr>
            <w:rPr/>
            <w:r>
              <w:rPr>
                <w:sz w:val="24"/>
                <w:szCs w:val="24"/>
              </w:rPr>
            </w:r>
          </w:p>
          <w:p>
            <w:pPr>
              <w:spacing w:before="0" w:after="0" w:line="240" w:lineRule="auto"/>
              <w:ind w:left="180" w:right="-20"/>
              <w:jc w:val="left"/>
              <w:tabs>
                <w:tab w:pos="3040" w:val="left"/>
              </w:tabs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Pr/>
            <w:r>
              <w:rPr>
                <w:rFonts w:ascii="Arial" w:hAnsi="Arial" w:cs="Arial" w:eastAsia="Arial"/>
                <w:sz w:val="24"/>
                <w:szCs w:val="24"/>
                <w:color w:val="B1B1B1"/>
                <w:spacing w:val="-12"/>
                <w:w w:val="80"/>
              </w:rPr>
              <w:t>.</w:t>
            </w:r>
            <w:r>
              <w:rPr>
                <w:rFonts w:ascii="Arial" w:hAnsi="Arial" w:cs="Arial" w:eastAsia="Arial"/>
                <w:sz w:val="24"/>
                <w:szCs w:val="24"/>
                <w:color w:val="979799"/>
                <w:spacing w:val="0"/>
                <w:w w:val="80"/>
              </w:rPr>
              <w:t>ı</w:t>
            </w:r>
            <w:r>
              <w:rPr>
                <w:rFonts w:ascii="Arial" w:hAnsi="Arial" w:cs="Arial" w:eastAsia="Arial"/>
                <w:sz w:val="24"/>
                <w:szCs w:val="24"/>
                <w:color w:val="979799"/>
                <w:spacing w:val="-4"/>
                <w:w w:val="80"/>
              </w:rPr>
              <w:t>t</w:t>
            </w:r>
            <w:r>
              <w:rPr>
                <w:rFonts w:ascii="Arial" w:hAnsi="Arial" w:cs="Arial" w:eastAsia="Arial"/>
                <w:sz w:val="24"/>
                <w:szCs w:val="24"/>
                <w:color w:val="7C7E7E"/>
                <w:spacing w:val="0"/>
                <w:w w:val="80"/>
              </w:rPr>
              <w:t>aiya</w:t>
            </w:r>
            <w:r>
              <w:rPr>
                <w:rFonts w:ascii="Arial" w:hAnsi="Arial" w:cs="Arial" w:eastAsia="Arial"/>
                <w:sz w:val="24"/>
                <w:szCs w:val="24"/>
                <w:color w:val="7C7E7E"/>
                <w:spacing w:val="-7"/>
                <w:w w:val="80"/>
              </w:rPr>
              <w:t> </w:t>
            </w:r>
            <w:r>
              <w:rPr>
                <w:rFonts w:ascii="Arial" w:hAnsi="Arial" w:cs="Arial" w:eastAsia="Arial"/>
                <w:sz w:val="24"/>
                <w:szCs w:val="24"/>
                <w:color w:val="7C7E7E"/>
                <w:spacing w:val="0"/>
                <w:w w:val="69"/>
              </w:rPr>
              <w:t>GOne</w:t>
            </w:r>
            <w:r>
              <w:rPr>
                <w:rFonts w:ascii="Arial" w:hAnsi="Arial" w:cs="Arial" w:eastAsia="Arial"/>
                <w:sz w:val="24"/>
                <w:szCs w:val="24"/>
                <w:color w:val="7C7E7E"/>
                <w:spacing w:val="0"/>
                <w:w w:val="69"/>
              </w:rPr>
              <w:t>y</w:t>
            </w:r>
            <w:r>
              <w:rPr>
                <w:rFonts w:ascii="Arial" w:hAnsi="Arial" w:cs="Arial" w:eastAsia="Arial"/>
                <w:sz w:val="24"/>
                <w:szCs w:val="24"/>
                <w:color w:val="7C7E7E"/>
                <w:spacing w:val="-3"/>
                <w:w w:val="69"/>
              </w:rPr>
              <w:t> </w:t>
            </w:r>
            <w:r>
              <w:rPr>
                <w:rFonts w:ascii="Arial" w:hAnsi="Arial" w:cs="Arial" w:eastAsia="Arial"/>
                <w:sz w:val="24"/>
                <w:szCs w:val="24"/>
                <w:color w:val="7C7E7E"/>
                <w:spacing w:val="0"/>
                <w:w w:val="69"/>
              </w:rPr>
              <w:t>B</w:t>
            </w:r>
            <w:r>
              <w:rPr>
                <w:rFonts w:ascii="Arial" w:hAnsi="Arial" w:cs="Arial" w:eastAsia="Arial"/>
                <w:sz w:val="24"/>
                <w:szCs w:val="24"/>
                <w:color w:val="7C7E7E"/>
                <w:spacing w:val="-1"/>
                <w:w w:val="69"/>
              </w:rPr>
              <w:t>ö</w:t>
            </w:r>
            <w:r>
              <w:rPr>
                <w:rFonts w:ascii="Arial" w:hAnsi="Arial" w:cs="Arial" w:eastAsia="Arial"/>
                <w:sz w:val="24"/>
                <w:szCs w:val="24"/>
                <w:color w:val="4F4F4F"/>
                <w:spacing w:val="0"/>
                <w:w w:val="69"/>
              </w:rPr>
              <w:t>lge</w:t>
            </w:r>
            <w:r>
              <w:rPr>
                <w:rFonts w:ascii="Arial" w:hAnsi="Arial" w:cs="Arial" w:eastAsia="Arial"/>
                <w:sz w:val="24"/>
                <w:szCs w:val="24"/>
                <w:color w:val="4F4F4F"/>
                <w:spacing w:val="40"/>
                <w:w w:val="69"/>
              </w:rPr>
              <w:t> </w:t>
            </w:r>
            <w:r>
              <w:rPr>
                <w:rFonts w:ascii="Arial" w:hAnsi="Arial" w:cs="Arial" w:eastAsia="Arial"/>
                <w:sz w:val="24"/>
                <w:szCs w:val="24"/>
                <w:color w:val="666666"/>
                <w:spacing w:val="0"/>
                <w:w w:val="69"/>
              </w:rPr>
              <w:t>Amiri</w:t>
            </w:r>
            <w:r>
              <w:rPr>
                <w:rFonts w:ascii="Arial" w:hAnsi="Arial" w:cs="Arial" w:eastAsia="Arial"/>
                <w:sz w:val="24"/>
                <w:szCs w:val="24"/>
                <w:color w:val="666666"/>
                <w:spacing w:val="3"/>
                <w:w w:val="69"/>
              </w:rPr>
              <w:t> </w:t>
            </w:r>
            <w:r>
              <w:rPr>
                <w:rFonts w:ascii="Arial" w:hAnsi="Arial" w:cs="Arial" w:eastAsia="Arial"/>
                <w:sz w:val="24"/>
                <w:szCs w:val="24"/>
                <w:color w:val="666666"/>
                <w:spacing w:val="0"/>
                <w:w w:val="100"/>
              </w:rPr>
              <w:tab/>
            </w:r>
            <w:r>
              <w:rPr>
                <w:rFonts w:ascii="Arial" w:hAnsi="Arial" w:cs="Arial" w:eastAsia="Arial"/>
                <w:sz w:val="24"/>
                <w:szCs w:val="24"/>
                <w:color w:val="666666"/>
                <w:spacing w:val="0"/>
                <w:w w:val="100"/>
              </w:rPr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0"/>
                <w:w w:val="100"/>
                <w:position w:val="-3"/>
              </w:rPr>
              <w:t>itfaiye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12"/>
                <w:w w:val="100"/>
                <w:position w:val="-3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4F4F4F"/>
                <w:spacing w:val="0"/>
                <w:w w:val="100"/>
                <w:position w:val="-3"/>
              </w:rPr>
              <w:t>Eri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000000"/>
                <w:spacing w:val="0"/>
                <w:w w:val="100"/>
                <w:position w:val="0"/>
              </w:rPr>
            </w:r>
          </w:p>
          <w:p>
            <w:pPr>
              <w:spacing w:before="0" w:after="0" w:line="483" w:lineRule="exact"/>
              <w:ind w:left="788" w:right="-20"/>
              <w:jc w:val="left"/>
              <w:rPr>
                <w:rFonts w:ascii="Arial" w:hAnsi="Arial" w:cs="Arial" w:eastAsia="Arial"/>
                <w:sz w:val="43"/>
                <w:szCs w:val="43"/>
              </w:rPr>
            </w:pPr>
            <w:rPr/>
            <w:r>
              <w:rPr>
                <w:rFonts w:ascii="Arial" w:hAnsi="Arial" w:cs="Arial" w:eastAsia="Arial"/>
                <w:sz w:val="30"/>
                <w:szCs w:val="30"/>
                <w:color w:val="3B448C"/>
                <w:spacing w:val="0"/>
                <w:w w:val="172"/>
                <w:i/>
                <w:position w:val="-1"/>
              </w:rPr>
              <w:t>2</w:t>
            </w:r>
            <w:r>
              <w:rPr>
                <w:rFonts w:ascii="Arial" w:hAnsi="Arial" w:cs="Arial" w:eastAsia="Arial"/>
                <w:sz w:val="30"/>
                <w:szCs w:val="30"/>
                <w:color w:val="3B448C"/>
                <w:spacing w:val="-1"/>
                <w:w w:val="172"/>
                <w:i/>
                <w:position w:val="-1"/>
              </w:rPr>
              <w:t> </w:t>
            </w:r>
            <w:r>
              <w:rPr>
                <w:rFonts w:ascii="Arial" w:hAnsi="Arial" w:cs="Arial" w:eastAsia="Arial"/>
                <w:sz w:val="30"/>
                <w:szCs w:val="30"/>
                <w:color w:val="3B448C"/>
                <w:spacing w:val="0"/>
                <w:w w:val="172"/>
                <w:i/>
                <w:position w:val="-1"/>
              </w:rPr>
              <w:t>5</w:t>
            </w:r>
            <w:r>
              <w:rPr>
                <w:rFonts w:ascii="Arial" w:hAnsi="Arial" w:cs="Arial" w:eastAsia="Arial"/>
                <w:sz w:val="30"/>
                <w:szCs w:val="30"/>
                <w:color w:val="3B448C"/>
                <w:spacing w:val="30"/>
                <w:w w:val="172"/>
                <w:i/>
                <w:position w:val="-1"/>
              </w:rPr>
              <w:t> </w:t>
            </w:r>
            <w:r>
              <w:rPr>
                <w:rFonts w:ascii="Arial" w:hAnsi="Arial" w:cs="Arial" w:eastAsia="Arial"/>
                <w:sz w:val="43"/>
                <w:szCs w:val="43"/>
                <w:color w:val="4B569C"/>
                <w:spacing w:val="0"/>
                <w:w w:val="101"/>
                <w:position w:val="-1"/>
              </w:rPr>
              <w:t>dii:</w:t>
            </w:r>
            <w:r>
              <w:rPr>
                <w:rFonts w:ascii="Arial" w:hAnsi="Arial" w:cs="Arial" w:eastAsia="Arial"/>
                <w:sz w:val="43"/>
                <w:szCs w:val="43"/>
                <w:color w:val="000000"/>
                <w:spacing w:val="0"/>
                <w:w w:val="100"/>
                <w:position w:val="0"/>
              </w:rPr>
            </w:r>
          </w:p>
        </w:tc>
        <w:tc>
          <w:tcPr>
            <w:tcW w:w="4228" w:type="dxa"/>
            <w:vMerge w:val="restart"/>
            <w:gridSpan w:val="3"/>
            <w:tcBorders>
              <w:top w:val="single" w:sz="5.746096" w:space="0" w:color="747474"/>
              <w:left w:val="single" w:sz="7.661464" w:space="0" w:color="646464"/>
              <w:right w:val="single" w:sz="5.746096" w:space="0" w:color="676767"/>
            </w:tcBorders>
          </w:tcPr>
          <w:p>
            <w:pPr>
              <w:spacing w:before="0" w:after="0" w:line="200" w:lineRule="exact"/>
              <w:jc w:val="left"/>
              <w:rPr>
                <w:sz w:val="20"/>
                <w:szCs w:val="20"/>
              </w:rPr>
            </w:pPr>
            <w:rPr/>
            <w:r>
              <w:rPr>
                <w:sz w:val="20"/>
                <w:szCs w:val="20"/>
              </w:rPr>
            </w:r>
          </w:p>
          <w:p>
            <w:pPr>
              <w:spacing w:before="0" w:after="0" w:line="200" w:lineRule="exact"/>
              <w:jc w:val="left"/>
              <w:rPr>
                <w:sz w:val="20"/>
                <w:szCs w:val="20"/>
              </w:rPr>
            </w:pPr>
            <w:rPr/>
            <w:r>
              <w:rPr>
                <w:sz w:val="20"/>
                <w:szCs w:val="20"/>
              </w:rPr>
            </w:r>
          </w:p>
          <w:p>
            <w:pPr>
              <w:spacing w:before="11" w:after="0" w:line="260" w:lineRule="exact"/>
              <w:jc w:val="left"/>
              <w:rPr>
                <w:sz w:val="26"/>
                <w:szCs w:val="26"/>
              </w:rPr>
            </w:pPr>
            <w:rPr/>
            <w:r>
              <w:rPr>
                <w:sz w:val="26"/>
                <w:szCs w:val="26"/>
              </w:rPr>
            </w:r>
          </w:p>
          <w:p>
            <w:pPr>
              <w:spacing w:before="0" w:after="0" w:line="240" w:lineRule="auto"/>
              <w:ind w:left="1588" w:right="-2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Pr/>
            <w:r>
              <w:rPr/>
              <w:pict>
                <v:shape style="width:58.560001pt;height:18.240pt;mso-position-horizontal-relative:char;mso-position-vertical-relative:line" type="#_x0000_t75">
                  <v:imagedata r:id="rId24" o:title=""/>
                </v:shape>
              </w:pic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</w:rPr>
            </w:r>
          </w:p>
          <w:p>
            <w:pPr>
              <w:spacing w:before="7" w:after="0" w:line="110" w:lineRule="exact"/>
              <w:jc w:val="left"/>
              <w:rPr>
                <w:sz w:val="11"/>
                <w:szCs w:val="11"/>
              </w:rPr>
            </w:pPr>
            <w:rPr/>
            <w:r>
              <w:rPr>
                <w:sz w:val="11"/>
                <w:szCs w:val="11"/>
              </w:rPr>
            </w:r>
          </w:p>
          <w:p>
            <w:pPr>
              <w:spacing w:before="0" w:after="0" w:line="240" w:lineRule="auto"/>
              <w:ind w:left="1446" w:right="-2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Pr/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0"/>
                <w:w w:val="100"/>
              </w:rPr>
              <w:t>itfaiye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8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0"/>
                <w:w w:val="100"/>
              </w:rPr>
              <w:t>Birim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63838"/>
                <w:spacing w:val="0"/>
                <w:w w:val="100"/>
              </w:rPr>
              <w:t>Anıiri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000000"/>
                <w:spacing w:val="0"/>
                <w:w w:val="100"/>
              </w:rPr>
            </w:r>
          </w:p>
          <w:p>
            <w:pPr>
              <w:spacing w:before="4" w:after="0" w:line="120" w:lineRule="exact"/>
              <w:jc w:val="left"/>
              <w:rPr>
                <w:sz w:val="12"/>
                <w:szCs w:val="12"/>
              </w:rPr>
            </w:pPr>
            <w:rPr/>
            <w:r>
              <w:rPr>
                <w:sz w:val="12"/>
                <w:szCs w:val="12"/>
              </w:rPr>
            </w:r>
          </w:p>
          <w:p>
            <w:pPr>
              <w:spacing w:before="0" w:after="0" w:line="615" w:lineRule="exact"/>
              <w:ind w:left="781" w:right="-20"/>
              <w:jc w:val="left"/>
              <w:rPr>
                <w:rFonts w:ascii="Times New Roman" w:hAnsi="Times New Roman" w:cs="Times New Roman" w:eastAsia="Times New Roman"/>
                <w:sz w:val="56"/>
                <w:szCs w:val="56"/>
              </w:rPr>
            </w:pPr>
            <w:rPr/>
            <w:r>
              <w:rPr>
                <w:rFonts w:ascii="Times New Roman" w:hAnsi="Times New Roman" w:cs="Times New Roman" w:eastAsia="Times New Roman"/>
                <w:sz w:val="56"/>
                <w:szCs w:val="56"/>
                <w:color w:val="1D2390"/>
                <w:w w:val="260"/>
                <w:position w:val="-3"/>
              </w:rPr>
              <w:t>(</w:t>
            </w:r>
            <w:r>
              <w:rPr>
                <w:rFonts w:ascii="Times New Roman" w:hAnsi="Times New Roman" w:cs="Times New Roman" w:eastAsia="Times New Roman"/>
                <w:sz w:val="56"/>
                <w:szCs w:val="56"/>
                <w:color w:val="1D2390"/>
                <w:spacing w:val="-100"/>
                <w:w w:val="100"/>
                <w:position w:val="-3"/>
              </w:rPr>
              <w:t> </w:t>
            </w:r>
            <w:r>
              <w:rPr>
                <w:rFonts w:ascii="Times New Roman" w:hAnsi="Times New Roman" w:cs="Times New Roman" w:eastAsia="Times New Roman"/>
                <w:sz w:val="56"/>
                <w:szCs w:val="56"/>
                <w:color w:val="979799"/>
                <w:spacing w:val="0"/>
                <w:w w:val="50"/>
                <w:position w:val="-3"/>
              </w:rPr>
              <w:t>·</w:t>
            </w:r>
            <w:r>
              <w:rPr>
                <w:rFonts w:ascii="Times New Roman" w:hAnsi="Times New Roman" w:cs="Times New Roman" w:eastAsia="Times New Roman"/>
                <w:sz w:val="56"/>
                <w:szCs w:val="56"/>
                <w:color w:val="979799"/>
                <w:spacing w:val="-101"/>
                <w:w w:val="100"/>
                <w:position w:val="-3"/>
              </w:rPr>
              <w:t> </w:t>
            </w:r>
            <w:r>
              <w:rPr>
                <w:rFonts w:ascii="Times New Roman" w:hAnsi="Times New Roman" w:cs="Times New Roman" w:eastAsia="Times New Roman"/>
                <w:sz w:val="56"/>
                <w:szCs w:val="56"/>
                <w:color w:val="979799"/>
                <w:spacing w:val="0"/>
                <w:w w:val="51"/>
                <w:position w:val="-3"/>
              </w:rPr>
              <w:t>B</w:t>
            </w:r>
            <w:r>
              <w:rPr>
                <w:rFonts w:ascii="Times New Roman" w:hAnsi="Times New Roman" w:cs="Times New Roman" w:eastAsia="Times New Roman"/>
                <w:sz w:val="56"/>
                <w:szCs w:val="56"/>
                <w:color w:val="000000"/>
                <w:spacing w:val="0"/>
                <w:w w:val="100"/>
                <w:position w:val="0"/>
              </w:rPr>
            </w:r>
          </w:p>
          <w:p>
            <w:pPr>
              <w:spacing w:before="0" w:after="0" w:line="127" w:lineRule="exact"/>
              <w:ind w:left="2313" w:right="-20"/>
              <w:jc w:val="left"/>
              <w:tabs>
                <w:tab w:pos="2620" w:val="left"/>
              </w:tabs>
              <w:rPr>
                <w:rFonts w:ascii="Times New Roman" w:hAnsi="Times New Roman" w:cs="Times New Roman" w:eastAsia="Times New Roman"/>
                <w:sz w:val="16"/>
                <w:szCs w:val="16"/>
              </w:rPr>
            </w:pPr>
            <w:rPr/>
            <w:r>
              <w:rPr>
                <w:rFonts w:ascii="Times New Roman" w:hAnsi="Times New Roman" w:cs="Times New Roman" w:eastAsia="Times New Roman"/>
                <w:sz w:val="16"/>
                <w:szCs w:val="16"/>
                <w:color w:val="666666"/>
                <w:spacing w:val="0"/>
                <w:w w:val="161"/>
              </w:rPr>
              <w:t>"</w:t>
            </w:r>
            <w:r>
              <w:rPr>
                <w:rFonts w:ascii="Times New Roman" w:hAnsi="Times New Roman" w:cs="Times New Roman" w:eastAsia="Times New Roman"/>
                <w:sz w:val="16"/>
                <w:szCs w:val="16"/>
                <w:color w:val="666666"/>
                <w:spacing w:val="0"/>
                <w:w w:val="100"/>
              </w:rPr>
              <w:tab/>
            </w:r>
            <w:r>
              <w:rPr>
                <w:rFonts w:ascii="Times New Roman" w:hAnsi="Times New Roman" w:cs="Times New Roman" w:eastAsia="Times New Roman"/>
                <w:sz w:val="16"/>
                <w:szCs w:val="16"/>
                <w:color w:val="666666"/>
                <w:spacing w:val="0"/>
                <w:w w:val="100"/>
              </w:rPr>
            </w:r>
            <w:r>
              <w:rPr>
                <w:rFonts w:ascii="Times New Roman" w:hAnsi="Times New Roman" w:cs="Times New Roman" w:eastAsia="Times New Roman"/>
                <w:sz w:val="16"/>
                <w:szCs w:val="16"/>
                <w:color w:val="4F4F4F"/>
                <w:spacing w:val="0"/>
                <w:w w:val="81"/>
              </w:rPr>
              <w:t>r&lt;:JACif</w:t>
            </w:r>
            <w:r>
              <w:rPr>
                <w:rFonts w:ascii="Times New Roman" w:hAnsi="Times New Roman" w:cs="Times New Roman" w:eastAsia="Times New Roman"/>
                <w:sz w:val="16"/>
                <w:szCs w:val="16"/>
                <w:color w:val="000000"/>
                <w:spacing w:val="0"/>
                <w:w w:val="100"/>
              </w:rPr>
            </w:r>
          </w:p>
          <w:p>
            <w:pPr>
              <w:spacing w:before="0" w:after="0" w:line="184" w:lineRule="exact"/>
              <w:ind w:left="1077" w:right="-20"/>
              <w:jc w:val="left"/>
              <w:tabs>
                <w:tab w:pos="3680" w:val="left"/>
              </w:tabs>
              <w:rPr>
                <w:rFonts w:ascii="Arial" w:hAnsi="Arial" w:cs="Arial" w:eastAsia="Arial"/>
                <w:sz w:val="20"/>
                <w:szCs w:val="20"/>
              </w:rPr>
            </w:pPr>
            <w:rPr/>
            <w:r>
              <w:rPr>
                <w:rFonts w:ascii="Arial" w:hAnsi="Arial" w:cs="Arial" w:eastAsia="Arial"/>
                <w:sz w:val="16"/>
                <w:szCs w:val="16"/>
                <w:color w:val="3B448C"/>
                <w:spacing w:val="0"/>
                <w:w w:val="100"/>
                <w:position w:val="-1"/>
              </w:rPr>
              <w:t>--:;id</w:t>
            </w:r>
            <w:r>
              <w:rPr>
                <w:rFonts w:ascii="Arial" w:hAnsi="Arial" w:cs="Arial" w:eastAsia="Arial"/>
                <w:sz w:val="16"/>
                <w:szCs w:val="16"/>
                <w:color w:val="3B448C"/>
                <w:spacing w:val="-20"/>
                <w:w w:val="100"/>
                <w:position w:val="-1"/>
              </w:rPr>
              <w:t>r</w:t>
            </w:r>
            <w:r>
              <w:rPr>
                <w:rFonts w:ascii="Arial" w:hAnsi="Arial" w:cs="Arial" w:eastAsia="Arial"/>
                <w:sz w:val="16"/>
                <w:szCs w:val="16"/>
                <w:color w:val="4F4F4F"/>
                <w:spacing w:val="0"/>
                <w:w w:val="100"/>
                <w:position w:val="-1"/>
              </w:rPr>
              <w:t>üdı:ıhsl</w:t>
            </w:r>
            <w:r>
              <w:rPr>
                <w:rFonts w:ascii="Arial" w:hAnsi="Arial" w:cs="Arial" w:eastAsia="Arial"/>
                <w:sz w:val="16"/>
                <w:szCs w:val="16"/>
                <w:color w:val="4F4F4F"/>
                <w:spacing w:val="0"/>
                <w:w w:val="100"/>
                <w:position w:val="-1"/>
              </w:rPr>
              <w:t>e</w:t>
            </w:r>
            <w:r>
              <w:rPr>
                <w:rFonts w:ascii="Arial" w:hAnsi="Arial" w:cs="Arial" w:eastAsia="Arial"/>
                <w:sz w:val="16"/>
                <w:szCs w:val="16"/>
                <w:color w:val="4F4F4F"/>
                <w:spacing w:val="5"/>
                <w:w w:val="100"/>
                <w:position w:val="-1"/>
              </w:rPr>
              <w:t> </w:t>
            </w:r>
            <w:r>
              <w:rPr>
                <w:rFonts w:ascii="Arial" w:hAnsi="Arial" w:cs="Arial" w:eastAsia="Arial"/>
                <w:sz w:val="18"/>
                <w:szCs w:val="18"/>
                <w:color w:val="666666"/>
                <w:spacing w:val="0"/>
                <w:w w:val="138"/>
                <w:position w:val="-1"/>
              </w:rPr>
              <w:t>ptı</w:t>
            </w:r>
            <w:r>
              <w:rPr>
                <w:rFonts w:ascii="Arial" w:hAnsi="Arial" w:cs="Arial" w:eastAsia="Arial"/>
                <w:sz w:val="18"/>
                <w:szCs w:val="18"/>
                <w:color w:val="666666"/>
                <w:spacing w:val="0"/>
                <w:w w:val="138"/>
                <w:position w:val="-1"/>
              </w:rPr>
              <w:t>e</w:t>
            </w:r>
            <w:r>
              <w:rPr>
                <w:rFonts w:ascii="Arial" w:hAnsi="Arial" w:cs="Arial" w:eastAsia="Arial"/>
                <w:sz w:val="18"/>
                <w:szCs w:val="18"/>
                <w:color w:val="666666"/>
                <w:spacing w:val="-25"/>
                <w:w w:val="138"/>
                <w:position w:val="-1"/>
              </w:rPr>
              <w:t> </w:t>
            </w:r>
            <w:r>
              <w:rPr>
                <w:rFonts w:ascii="Arial" w:hAnsi="Arial" w:cs="Arial" w:eastAsia="Arial"/>
                <w:sz w:val="16"/>
                <w:szCs w:val="16"/>
                <w:color w:val="4F4F4F"/>
                <w:spacing w:val="0"/>
                <w:w w:val="101"/>
                <w:position w:val="-1"/>
              </w:rPr>
              <w:t>Mü</w:t>
            </w:r>
            <w:r>
              <w:rPr>
                <w:rFonts w:ascii="Arial" w:hAnsi="Arial" w:cs="Arial" w:eastAsia="Arial"/>
                <w:sz w:val="16"/>
                <w:szCs w:val="16"/>
                <w:color w:val="4F4F4F"/>
                <w:spacing w:val="-29"/>
                <w:w w:val="100"/>
                <w:position w:val="-1"/>
              </w:rPr>
              <w:t> </w:t>
            </w:r>
            <w:r>
              <w:rPr>
                <w:rFonts w:ascii="Arial" w:hAnsi="Arial" w:cs="Arial" w:eastAsia="Arial"/>
                <w:sz w:val="16"/>
                <w:szCs w:val="16"/>
                <w:color w:val="7C7E7E"/>
                <w:spacing w:val="0"/>
                <w:w w:val="119"/>
                <w:position w:val="-1"/>
              </w:rPr>
              <w:t>.</w:t>
            </w:r>
            <w:r>
              <w:rPr>
                <w:rFonts w:ascii="Arial" w:hAnsi="Arial" w:cs="Arial" w:eastAsia="Arial"/>
                <w:sz w:val="20"/>
                <w:szCs w:val="20"/>
                <w:color w:val="4F4F4F"/>
                <w:spacing w:val="0"/>
                <w:w w:val="54"/>
                <w:position w:val="-1"/>
              </w:rPr>
              <w:t>Q.i'J</w:t>
            </w:r>
            <w:r>
              <w:rPr>
                <w:rFonts w:ascii="Arial" w:hAnsi="Arial" w:cs="Arial" w:eastAsia="Arial"/>
                <w:sz w:val="20"/>
                <w:szCs w:val="20"/>
                <w:color w:val="4F4F4F"/>
                <w:spacing w:val="0"/>
                <w:w w:val="55"/>
                <w:position w:val="-1"/>
              </w:rPr>
              <w:t>)</w:t>
            </w:r>
            <w:r>
              <w:rPr>
                <w:rFonts w:ascii="Arial" w:hAnsi="Arial" w:cs="Arial" w:eastAsia="Arial"/>
                <w:sz w:val="20"/>
                <w:szCs w:val="20"/>
                <w:color w:val="4F4F4F"/>
                <w:spacing w:val="0"/>
                <w:w w:val="54"/>
                <w:position w:val="-1"/>
              </w:rPr>
              <w:t>'</w:t>
            </w:r>
            <w:r>
              <w:rPr>
                <w:rFonts w:ascii="Arial" w:hAnsi="Arial" w:cs="Arial" w:eastAsia="Arial"/>
                <w:sz w:val="20"/>
                <w:szCs w:val="20"/>
                <w:color w:val="4F4F4F"/>
                <w:spacing w:val="0"/>
                <w:w w:val="100"/>
                <w:position w:val="-1"/>
              </w:rPr>
              <w:tab/>
            </w:r>
            <w:r>
              <w:rPr>
                <w:rFonts w:ascii="Arial" w:hAnsi="Arial" w:cs="Arial" w:eastAsia="Arial"/>
                <w:sz w:val="20"/>
                <w:szCs w:val="20"/>
                <w:color w:val="4F4F4F"/>
                <w:spacing w:val="0"/>
                <w:w w:val="100"/>
                <w:position w:val="-1"/>
              </w:rPr>
            </w:r>
            <w:r>
              <w:rPr>
                <w:rFonts w:ascii="Arial" w:hAnsi="Arial" w:cs="Arial" w:eastAsia="Arial"/>
                <w:sz w:val="20"/>
                <w:szCs w:val="20"/>
                <w:color w:val="7C7E7E"/>
                <w:spacing w:val="0"/>
                <w:w w:val="145"/>
                <w:position w:val="-1"/>
              </w:rPr>
              <w:t>/</w:t>
            </w:r>
            <w:r>
              <w:rPr>
                <w:rFonts w:ascii="Arial" w:hAnsi="Arial" w:cs="Arial" w:eastAsia="Arial"/>
                <w:sz w:val="20"/>
                <w:szCs w:val="20"/>
                <w:color w:val="000000"/>
                <w:spacing w:val="0"/>
                <w:w w:val="100"/>
                <w:position w:val="0"/>
              </w:rPr>
            </w:r>
          </w:p>
          <w:p>
            <w:pPr>
              <w:spacing w:before="0" w:after="0" w:line="143" w:lineRule="exact"/>
              <w:ind w:left="1140" w:right="-20"/>
              <w:jc w:val="left"/>
              <w:tabs>
                <w:tab w:pos="2600" w:val="left"/>
                <w:tab w:pos="3180" w:val="left"/>
                <w:tab w:pos="3960" w:val="left"/>
              </w:tabs>
              <w:rPr>
                <w:rFonts w:ascii="Times New Roman" w:hAnsi="Times New Roman" w:cs="Times New Roman" w:eastAsia="Times New Roman"/>
                <w:sz w:val="16"/>
                <w:szCs w:val="16"/>
              </w:rPr>
            </w:pPr>
            <w:rPr/>
            <w:r>
              <w:rPr>
                <w:rFonts w:ascii="Times New Roman" w:hAnsi="Times New Roman" w:cs="Times New Roman" w:eastAsia="Times New Roman"/>
                <w:sz w:val="17"/>
                <w:szCs w:val="17"/>
                <w:color w:val="13137C"/>
                <w:spacing w:val="0"/>
                <w:w w:val="281"/>
                <w:position w:val="-1"/>
              </w:rPr>
              <w:t>/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13137C"/>
                <w:spacing w:val="0"/>
                <w:w w:val="100"/>
                <w:position w:val="-1"/>
              </w:rPr>
              <w:tab/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13137C"/>
                <w:spacing w:val="0"/>
                <w:w w:val="100"/>
                <w:position w:val="-1"/>
              </w:rPr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7C7E7E"/>
                <w:spacing w:val="0"/>
                <w:w w:val="100"/>
                <w:i/>
                <w:position w:val="-1"/>
              </w:rPr>
              <w:t>Ir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7C7E7E"/>
                <w:spacing w:val="-30"/>
                <w:w w:val="100"/>
                <w:i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7C7E7E"/>
                <w:spacing w:val="0"/>
                <w:w w:val="100"/>
                <w:i/>
                <w:position w:val="-1"/>
              </w:rPr>
              <w:tab/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7C7E7E"/>
                <w:spacing w:val="0"/>
                <w:w w:val="100"/>
                <w:i/>
                <w:position w:val="-1"/>
              </w:rPr>
            </w:r>
            <w:r>
              <w:rPr>
                <w:rFonts w:ascii="Times New Roman" w:hAnsi="Times New Roman" w:cs="Times New Roman" w:eastAsia="Times New Roman"/>
                <w:sz w:val="15"/>
                <w:szCs w:val="15"/>
                <w:color w:val="B1B1B1"/>
                <w:spacing w:val="0"/>
                <w:w w:val="100"/>
                <w:position w:val="-1"/>
              </w:rPr>
              <w:t>)</w:t>
            </w:r>
            <w:r>
              <w:rPr>
                <w:rFonts w:ascii="Times New Roman" w:hAnsi="Times New Roman" w:cs="Times New Roman" w:eastAsia="Times New Roman"/>
                <w:sz w:val="15"/>
                <w:szCs w:val="15"/>
                <w:color w:val="B1B1B1"/>
                <w:spacing w:val="-11"/>
                <w:w w:val="100"/>
                <w:position w:val="-1"/>
              </w:rPr>
              <w:t>.</w:t>
            </w:r>
            <w:r>
              <w:rPr>
                <w:rFonts w:ascii="Times New Roman" w:hAnsi="Times New Roman" w:cs="Times New Roman" w:eastAsia="Times New Roman"/>
                <w:sz w:val="15"/>
                <w:szCs w:val="15"/>
                <w:color w:val="7C7E7E"/>
                <w:spacing w:val="0"/>
                <w:w w:val="100"/>
                <w:position w:val="-1"/>
              </w:rPr>
              <w:t>,ı</w:t>
            </w:r>
            <w:r>
              <w:rPr>
                <w:rFonts w:ascii="Times New Roman" w:hAnsi="Times New Roman" w:cs="Times New Roman" w:eastAsia="Times New Roman"/>
                <w:sz w:val="15"/>
                <w:szCs w:val="15"/>
                <w:color w:val="7C7E7E"/>
                <w:spacing w:val="0"/>
                <w:w w:val="100"/>
                <w:position w:val="-1"/>
              </w:rPr>
              <w:t>.</w:t>
            </w:r>
            <w:r>
              <w:rPr>
                <w:rFonts w:ascii="Times New Roman" w:hAnsi="Times New Roman" w:cs="Times New Roman" w:eastAsia="Times New Roman"/>
                <w:sz w:val="15"/>
                <w:szCs w:val="15"/>
                <w:color w:val="7C7E7E"/>
                <w:spacing w:val="0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5"/>
                <w:szCs w:val="15"/>
                <w:color w:val="7C7E7E"/>
                <w:spacing w:val="26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6"/>
                <w:szCs w:val="16"/>
                <w:color w:val="979799"/>
                <w:spacing w:val="0"/>
                <w:w w:val="100"/>
                <w:position w:val="-1"/>
              </w:rPr>
              <w:t>',ı</w:t>
            </w:r>
            <w:r>
              <w:rPr>
                <w:rFonts w:ascii="Times New Roman" w:hAnsi="Times New Roman" w:cs="Times New Roman" w:eastAsia="Times New Roman"/>
                <w:sz w:val="16"/>
                <w:szCs w:val="16"/>
                <w:color w:val="979799"/>
                <w:spacing w:val="0"/>
                <w:w w:val="100"/>
                <w:position w:val="-1"/>
              </w:rPr>
              <w:t>.</w:t>
            </w:r>
            <w:r>
              <w:rPr>
                <w:rFonts w:ascii="Times New Roman" w:hAnsi="Times New Roman" w:cs="Times New Roman" w:eastAsia="Times New Roman"/>
                <w:sz w:val="16"/>
                <w:szCs w:val="16"/>
                <w:color w:val="979799"/>
                <w:spacing w:val="0"/>
                <w:w w:val="100"/>
                <w:position w:val="-1"/>
              </w:rPr>
              <w:tab/>
            </w:r>
            <w:r>
              <w:rPr>
                <w:rFonts w:ascii="Times New Roman" w:hAnsi="Times New Roman" w:cs="Times New Roman" w:eastAsia="Times New Roman"/>
                <w:sz w:val="16"/>
                <w:szCs w:val="16"/>
                <w:color w:val="979799"/>
                <w:spacing w:val="0"/>
                <w:w w:val="100"/>
                <w:position w:val="-1"/>
              </w:rPr>
            </w:r>
            <w:r>
              <w:rPr>
                <w:rFonts w:ascii="Times New Roman" w:hAnsi="Times New Roman" w:cs="Times New Roman" w:eastAsia="Times New Roman"/>
                <w:sz w:val="16"/>
                <w:szCs w:val="16"/>
                <w:color w:val="B1B1B1"/>
                <w:spacing w:val="0"/>
                <w:w w:val="61"/>
                <w:position w:val="-1"/>
              </w:rPr>
              <w:t>•</w:t>
            </w:r>
            <w:r>
              <w:rPr>
                <w:rFonts w:ascii="Times New Roman" w:hAnsi="Times New Roman" w:cs="Times New Roman" w:eastAsia="Times New Roman"/>
                <w:sz w:val="16"/>
                <w:szCs w:val="16"/>
                <w:color w:val="000000"/>
                <w:spacing w:val="0"/>
                <w:w w:val="100"/>
                <w:position w:val="0"/>
              </w:rPr>
            </w:r>
          </w:p>
          <w:p>
            <w:pPr>
              <w:spacing w:before="0" w:after="0" w:line="98" w:lineRule="exact"/>
              <w:ind w:left="2610" w:right="-20"/>
              <w:jc w:val="left"/>
              <w:tabs>
                <w:tab w:pos="3160" w:val="left"/>
              </w:tabs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Pr/>
            <w:r>
              <w:rPr>
                <w:rFonts w:ascii="Times New Roman" w:hAnsi="Times New Roman" w:cs="Times New Roman" w:eastAsia="Times New Roman"/>
                <w:sz w:val="20"/>
                <w:szCs w:val="20"/>
                <w:color w:val="979799"/>
                <w:spacing w:val="0"/>
                <w:w w:val="200"/>
                <w:position w:val="-7"/>
              </w:rPr>
              <w:t>.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979799"/>
                <w:spacing w:val="0"/>
                <w:w w:val="100"/>
                <w:position w:val="-7"/>
              </w:rPr>
              <w:tab/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979799"/>
                <w:spacing w:val="0"/>
                <w:w w:val="100"/>
                <w:position w:val="-7"/>
              </w:rPr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B1B1B1"/>
                <w:spacing w:val="0"/>
                <w:w w:val="63"/>
                <w:i/>
                <w:position w:val="-7"/>
              </w:rPr>
              <w:t>-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B1B1B1"/>
                <w:spacing w:val="-38"/>
                <w:w w:val="63"/>
                <w:i/>
                <w:position w:val="-7"/>
              </w:rPr>
              <w:t>: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7C7E7E"/>
                <w:spacing w:val="0"/>
                <w:w w:val="208"/>
                <w:i/>
                <w:position w:val="-7"/>
              </w:rPr>
              <w:t>\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7C7E7E"/>
                <w:spacing w:val="0"/>
                <w:w w:val="100"/>
                <w:i/>
                <w:position w:val="-7"/>
              </w:rPr>
              <w:t> 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7C7E7E"/>
                <w:spacing w:val="-1"/>
                <w:w w:val="100"/>
                <w:i/>
                <w:position w:val="-7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979799"/>
                <w:spacing w:val="-14"/>
                <w:w w:val="100"/>
                <w:position w:val="-7"/>
              </w:rPr>
              <w:t>,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979799"/>
                <w:spacing w:val="0"/>
                <w:w w:val="100"/>
                <w:position w:val="-7"/>
              </w:rPr>
              <w:t>..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979799"/>
                <w:spacing w:val="44"/>
                <w:w w:val="100"/>
                <w:position w:val="-7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666666"/>
                <w:spacing w:val="0"/>
                <w:w w:val="82"/>
                <w:position w:val="-7"/>
              </w:rPr>
              <w:t>,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000000"/>
                <w:spacing w:val="0"/>
                <w:w w:val="100"/>
                <w:position w:val="0"/>
              </w:rPr>
            </w:r>
          </w:p>
          <w:p>
            <w:pPr>
              <w:spacing w:before="0" w:after="0" w:line="243" w:lineRule="exact"/>
              <w:ind w:left="1987" w:right="148"/>
              <w:jc w:val="center"/>
              <w:tabs>
                <w:tab w:pos="2360" w:val="left"/>
                <w:tab w:pos="2860" w:val="left"/>
                <w:tab w:pos="3400" w:val="left"/>
              </w:tabs>
              <w:rPr>
                <w:rFonts w:ascii="Times New Roman" w:hAnsi="Times New Roman" w:cs="Times New Roman" w:eastAsia="Times New Roman"/>
                <w:sz w:val="37"/>
                <w:szCs w:val="37"/>
              </w:rPr>
            </w:pPr>
            <w:rPr/>
            <w:r>
              <w:rPr>
                <w:rFonts w:ascii="Times New Roman" w:hAnsi="Times New Roman" w:cs="Times New Roman" w:eastAsia="Times New Roman"/>
                <w:sz w:val="13"/>
                <w:szCs w:val="13"/>
                <w:color w:val="7C7E7E"/>
                <w:spacing w:val="0"/>
                <w:w w:val="298"/>
                <w:position w:val="-1"/>
              </w:rPr>
              <w:t>'</w:t>
            </w:r>
            <w:r>
              <w:rPr>
                <w:rFonts w:ascii="Times New Roman" w:hAnsi="Times New Roman" w:cs="Times New Roman" w:eastAsia="Times New Roman"/>
                <w:sz w:val="13"/>
                <w:szCs w:val="13"/>
                <w:color w:val="7C7E7E"/>
                <w:spacing w:val="0"/>
                <w:w w:val="100"/>
                <w:position w:val="-1"/>
              </w:rPr>
              <w:tab/>
            </w:r>
            <w:r>
              <w:rPr>
                <w:rFonts w:ascii="Times New Roman" w:hAnsi="Times New Roman" w:cs="Times New Roman" w:eastAsia="Times New Roman"/>
                <w:sz w:val="13"/>
                <w:szCs w:val="13"/>
                <w:color w:val="7C7E7E"/>
                <w:spacing w:val="0"/>
                <w:w w:val="100"/>
                <w:position w:val="-1"/>
              </w:rPr>
            </w:r>
            <w:r>
              <w:rPr>
                <w:rFonts w:ascii="Times New Roman" w:hAnsi="Times New Roman" w:cs="Times New Roman" w:eastAsia="Times New Roman"/>
                <w:sz w:val="13"/>
                <w:szCs w:val="13"/>
                <w:color w:val="979799"/>
                <w:spacing w:val="0"/>
                <w:w w:val="70"/>
                <w:position w:val="-1"/>
              </w:rPr>
              <w:t>"!.</w:t>
            </w:r>
            <w:r>
              <w:rPr>
                <w:rFonts w:ascii="Times New Roman" w:hAnsi="Times New Roman" w:cs="Times New Roman" w:eastAsia="Times New Roman"/>
                <w:sz w:val="13"/>
                <w:szCs w:val="13"/>
                <w:color w:val="979799"/>
                <w:spacing w:val="-14"/>
                <w:w w:val="70"/>
                <w:position w:val="-1"/>
              </w:rPr>
              <w:t>.</w:t>
            </w:r>
            <w:r>
              <w:rPr>
                <w:rFonts w:ascii="Times New Roman" w:hAnsi="Times New Roman" w:cs="Times New Roman" w:eastAsia="Times New Roman"/>
                <w:sz w:val="13"/>
                <w:szCs w:val="13"/>
                <w:color w:val="B1B1B1"/>
                <w:spacing w:val="0"/>
                <w:w w:val="149"/>
                <w:position w:val="-1"/>
              </w:rPr>
              <w:t>'</w:t>
            </w:r>
            <w:r>
              <w:rPr>
                <w:rFonts w:ascii="Times New Roman" w:hAnsi="Times New Roman" w:cs="Times New Roman" w:eastAsia="Times New Roman"/>
                <w:sz w:val="13"/>
                <w:szCs w:val="13"/>
                <w:color w:val="B1B1B1"/>
                <w:spacing w:val="0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3"/>
                <w:szCs w:val="13"/>
                <w:color w:val="B1B1B1"/>
                <w:spacing w:val="2"/>
                <w:w w:val="100"/>
                <w:position w:val="-1"/>
              </w:rPr>
              <w:t> </w:t>
            </w:r>
            <w:r>
              <w:rPr>
                <w:rFonts w:ascii="Arial" w:hAnsi="Arial" w:cs="Arial" w:eastAsia="Arial"/>
                <w:sz w:val="18"/>
                <w:szCs w:val="18"/>
                <w:color w:val="979799"/>
                <w:spacing w:val="0"/>
                <w:w w:val="65"/>
                <w:position w:val="-1"/>
              </w:rPr>
              <w:t>ilı</w:t>
            </w:r>
            <w:r>
              <w:rPr>
                <w:rFonts w:ascii="Arial" w:hAnsi="Arial" w:cs="Arial" w:eastAsia="Arial"/>
                <w:sz w:val="18"/>
                <w:szCs w:val="18"/>
                <w:color w:val="979799"/>
                <w:spacing w:val="0"/>
                <w:w w:val="100"/>
                <w:position w:val="-1"/>
              </w:rPr>
              <w:tab/>
            </w:r>
            <w:r>
              <w:rPr>
                <w:rFonts w:ascii="Arial" w:hAnsi="Arial" w:cs="Arial" w:eastAsia="Arial"/>
                <w:sz w:val="18"/>
                <w:szCs w:val="18"/>
                <w:color w:val="979799"/>
                <w:spacing w:val="0"/>
                <w:w w:val="100"/>
                <w:position w:val="-1"/>
              </w:rPr>
            </w:r>
            <w:r>
              <w:rPr>
                <w:rFonts w:ascii="Arial" w:hAnsi="Arial" w:cs="Arial" w:eastAsia="Arial"/>
                <w:sz w:val="18"/>
                <w:szCs w:val="18"/>
                <w:color w:val="7C7E7E"/>
                <w:spacing w:val="-20"/>
                <w:w w:val="225"/>
                <w:position w:val="-1"/>
              </w:rPr>
              <w:t>,</w:t>
            </w:r>
            <w:r>
              <w:rPr>
                <w:rFonts w:ascii="Arial" w:hAnsi="Arial" w:cs="Arial" w:eastAsia="Arial"/>
                <w:sz w:val="18"/>
                <w:szCs w:val="18"/>
                <w:color w:val="B1B1B1"/>
                <w:spacing w:val="0"/>
                <w:w w:val="66"/>
                <w:position w:val="-1"/>
              </w:rPr>
              <w:t>.·.·,</w:t>
            </w:r>
            <w:r>
              <w:rPr>
                <w:rFonts w:ascii="Arial" w:hAnsi="Arial" w:cs="Arial" w:eastAsia="Arial"/>
                <w:sz w:val="18"/>
                <w:szCs w:val="18"/>
                <w:color w:val="B1B1B1"/>
                <w:spacing w:val="0"/>
                <w:w w:val="100"/>
                <w:position w:val="-1"/>
              </w:rPr>
              <w:tab/>
            </w:r>
            <w:r>
              <w:rPr>
                <w:rFonts w:ascii="Arial" w:hAnsi="Arial" w:cs="Arial" w:eastAsia="Arial"/>
                <w:sz w:val="18"/>
                <w:szCs w:val="18"/>
                <w:color w:val="B1B1B1"/>
                <w:spacing w:val="0"/>
                <w:w w:val="100"/>
                <w:position w:val="-1"/>
              </w:rPr>
            </w:r>
            <w:r>
              <w:rPr>
                <w:rFonts w:ascii="Arial" w:hAnsi="Arial" w:cs="Arial" w:eastAsia="Arial"/>
                <w:sz w:val="18"/>
                <w:szCs w:val="18"/>
                <w:color w:val="979799"/>
                <w:spacing w:val="0"/>
                <w:w w:val="250"/>
                <w:position w:val="-1"/>
              </w:rPr>
              <w:t>,</w:t>
            </w:r>
            <w:r>
              <w:rPr>
                <w:rFonts w:ascii="Arial" w:hAnsi="Arial" w:cs="Arial" w:eastAsia="Arial"/>
                <w:sz w:val="18"/>
                <w:szCs w:val="18"/>
                <w:color w:val="979799"/>
                <w:spacing w:val="-29"/>
                <w:w w:val="100"/>
                <w:position w:val="-1"/>
              </w:rPr>
              <w:t> </w:t>
            </w:r>
            <w:r>
              <w:rPr>
                <w:rFonts w:ascii="Arial" w:hAnsi="Arial" w:cs="Arial" w:eastAsia="Arial"/>
                <w:sz w:val="18"/>
                <w:szCs w:val="18"/>
                <w:color w:val="B1B1B1"/>
                <w:spacing w:val="0"/>
                <w:w w:val="105"/>
                <w:position w:val="-1"/>
              </w:rPr>
              <w:t>'</w:t>
            </w:r>
            <w:r>
              <w:rPr>
                <w:rFonts w:ascii="Arial" w:hAnsi="Arial" w:cs="Arial" w:eastAsia="Arial"/>
                <w:sz w:val="18"/>
                <w:szCs w:val="18"/>
                <w:color w:val="B1B1B1"/>
                <w:spacing w:val="-29"/>
                <w:w w:val="100"/>
                <w:position w:val="-1"/>
              </w:rPr>
              <w:t> </w:t>
            </w:r>
            <w:r>
              <w:rPr>
                <w:rFonts w:ascii="Arial" w:hAnsi="Arial" w:cs="Arial" w:eastAsia="Arial"/>
                <w:sz w:val="18"/>
                <w:szCs w:val="18"/>
                <w:color w:val="7C7E7E"/>
                <w:spacing w:val="0"/>
                <w:w w:val="159"/>
                <w:position w:val="-1"/>
              </w:rPr>
              <w:t>'</w:t>
            </w:r>
            <w:r>
              <w:rPr>
                <w:rFonts w:ascii="Arial" w:hAnsi="Arial" w:cs="Arial" w:eastAsia="Arial"/>
                <w:sz w:val="18"/>
                <w:szCs w:val="18"/>
                <w:color w:val="7C7E7E"/>
                <w:spacing w:val="-46"/>
                <w:w w:val="159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37"/>
                <w:szCs w:val="37"/>
                <w:color w:val="7C7E7E"/>
                <w:spacing w:val="0"/>
                <w:w w:val="41"/>
                <w:position w:val="-1"/>
              </w:rPr>
              <w:t>ı</w:t>
            </w:r>
            <w:r>
              <w:rPr>
                <w:rFonts w:ascii="Times New Roman" w:hAnsi="Times New Roman" w:cs="Times New Roman" w:eastAsia="Times New Roman"/>
                <w:sz w:val="37"/>
                <w:szCs w:val="37"/>
                <w:color w:val="7C7E7E"/>
                <w:spacing w:val="-68"/>
                <w:w w:val="42"/>
                <w:position w:val="-1"/>
              </w:rPr>
              <w:t>w</w:t>
            </w:r>
            <w:r>
              <w:rPr>
                <w:rFonts w:ascii="Times New Roman" w:hAnsi="Times New Roman" w:cs="Times New Roman" w:eastAsia="Times New Roman"/>
                <w:sz w:val="37"/>
                <w:szCs w:val="37"/>
                <w:color w:val="979799"/>
                <w:spacing w:val="0"/>
                <w:w w:val="89"/>
                <w:position w:val="-1"/>
              </w:rPr>
              <w:t>;ı</w:t>
            </w:r>
            <w:r>
              <w:rPr>
                <w:rFonts w:ascii="Times New Roman" w:hAnsi="Times New Roman" w:cs="Times New Roman" w:eastAsia="Times New Roman"/>
                <w:sz w:val="37"/>
                <w:szCs w:val="37"/>
                <w:color w:val="000000"/>
                <w:spacing w:val="0"/>
                <w:w w:val="100"/>
                <w:position w:val="0"/>
              </w:rPr>
            </w:r>
          </w:p>
          <w:p>
            <w:pPr>
              <w:spacing w:before="0" w:after="0" w:line="77" w:lineRule="exact"/>
              <w:ind w:left="2274" w:right="-20"/>
              <w:jc w:val="left"/>
              <w:tabs>
                <w:tab w:pos="3660" w:val="left"/>
              </w:tabs>
              <w:rPr>
                <w:rFonts w:ascii="Times New Roman" w:hAnsi="Times New Roman" w:cs="Times New Roman" w:eastAsia="Times New Roman"/>
                <w:sz w:val="14"/>
                <w:szCs w:val="14"/>
              </w:rPr>
            </w:pPr>
            <w:rPr/>
            <w:r>
              <w:rPr>
                <w:rFonts w:ascii="Arial" w:hAnsi="Arial" w:cs="Arial" w:eastAsia="Arial"/>
                <w:sz w:val="11"/>
                <w:szCs w:val="11"/>
                <w:color w:val="979799"/>
                <w:spacing w:val="0"/>
                <w:w w:val="157"/>
                <w:position w:val="-1"/>
              </w:rPr>
              <w:t>;.</w:t>
            </w:r>
            <w:r>
              <w:rPr>
                <w:rFonts w:ascii="Arial" w:hAnsi="Arial" w:cs="Arial" w:eastAsia="Arial"/>
                <w:sz w:val="11"/>
                <w:szCs w:val="11"/>
                <w:color w:val="979799"/>
                <w:spacing w:val="23"/>
                <w:w w:val="157"/>
                <w:position w:val="-1"/>
              </w:rPr>
              <w:t> </w:t>
            </w:r>
            <w:r>
              <w:rPr>
                <w:rFonts w:ascii="Arial" w:hAnsi="Arial" w:cs="Arial" w:eastAsia="Arial"/>
                <w:sz w:val="11"/>
                <w:szCs w:val="11"/>
                <w:color w:val="666666"/>
                <w:spacing w:val="0"/>
                <w:w w:val="245"/>
                <w:position w:val="-1"/>
              </w:rPr>
              <w:t>,</w:t>
            </w:r>
            <w:r>
              <w:rPr>
                <w:rFonts w:ascii="Arial" w:hAnsi="Arial" w:cs="Arial" w:eastAsia="Arial"/>
                <w:sz w:val="11"/>
                <w:szCs w:val="11"/>
                <w:color w:val="666666"/>
                <w:spacing w:val="0"/>
                <w:w w:val="245"/>
                <w:position w:val="-1"/>
              </w:rPr>
              <w:t> </w:t>
            </w:r>
            <w:r>
              <w:rPr>
                <w:rFonts w:ascii="Arial" w:hAnsi="Arial" w:cs="Arial" w:eastAsia="Arial"/>
                <w:sz w:val="11"/>
                <w:szCs w:val="11"/>
                <w:color w:val="666666"/>
                <w:spacing w:val="39"/>
                <w:w w:val="245"/>
                <w:position w:val="-1"/>
              </w:rPr>
              <w:t> </w:t>
            </w:r>
            <w:r>
              <w:rPr>
                <w:rFonts w:ascii="Arial" w:hAnsi="Arial" w:cs="Arial" w:eastAsia="Arial"/>
                <w:sz w:val="11"/>
                <w:szCs w:val="11"/>
                <w:color w:val="7C7E7E"/>
                <w:spacing w:val="3"/>
                <w:w w:val="100"/>
                <w:position w:val="-1"/>
              </w:rPr>
              <w:t>•</w:t>
            </w:r>
            <w:r>
              <w:rPr>
                <w:rFonts w:ascii="Arial" w:hAnsi="Arial" w:cs="Arial" w:eastAsia="Arial"/>
                <w:sz w:val="11"/>
                <w:szCs w:val="11"/>
                <w:color w:val="B1B1B1"/>
                <w:spacing w:val="0"/>
                <w:w w:val="100"/>
                <w:position w:val="-1"/>
              </w:rPr>
              <w:t>.</w:t>
            </w:r>
            <w:r>
              <w:rPr>
                <w:rFonts w:ascii="Arial" w:hAnsi="Arial" w:cs="Arial" w:eastAsia="Arial"/>
                <w:sz w:val="11"/>
                <w:szCs w:val="11"/>
                <w:color w:val="B1B1B1"/>
                <w:spacing w:val="0"/>
                <w:w w:val="100"/>
                <w:position w:val="-1"/>
              </w:rPr>
              <w:t> </w:t>
            </w:r>
            <w:r>
              <w:rPr>
                <w:rFonts w:ascii="Arial" w:hAnsi="Arial" w:cs="Arial" w:eastAsia="Arial"/>
                <w:sz w:val="11"/>
                <w:szCs w:val="11"/>
                <w:color w:val="B1B1B1"/>
                <w:spacing w:val="24"/>
                <w:w w:val="100"/>
                <w:position w:val="-1"/>
              </w:rPr>
              <w:t> </w:t>
            </w:r>
            <w:r>
              <w:rPr>
                <w:rFonts w:ascii="Arial" w:hAnsi="Arial" w:cs="Arial" w:eastAsia="Arial"/>
                <w:sz w:val="11"/>
                <w:szCs w:val="11"/>
                <w:color w:val="B1B1B1"/>
                <w:spacing w:val="0"/>
                <w:w w:val="409"/>
                <w:position w:val="-1"/>
              </w:rPr>
              <w:t>,</w:t>
            </w:r>
            <w:r>
              <w:rPr>
                <w:rFonts w:ascii="Arial" w:hAnsi="Arial" w:cs="Arial" w:eastAsia="Arial"/>
                <w:sz w:val="11"/>
                <w:szCs w:val="11"/>
                <w:color w:val="B1B1B1"/>
                <w:spacing w:val="-17"/>
                <w:w w:val="100"/>
                <w:position w:val="-1"/>
              </w:rPr>
              <w:t> </w:t>
            </w:r>
            <w:r>
              <w:rPr>
                <w:rFonts w:ascii="Arial" w:hAnsi="Arial" w:cs="Arial" w:eastAsia="Arial"/>
                <w:sz w:val="11"/>
                <w:szCs w:val="11"/>
                <w:color w:val="666666"/>
                <w:spacing w:val="0"/>
                <w:w w:val="100"/>
                <w:position w:val="-1"/>
              </w:rPr>
              <w:t>\</w:t>
            </w:r>
            <w:r>
              <w:rPr>
                <w:rFonts w:ascii="Arial" w:hAnsi="Arial" w:cs="Arial" w:eastAsia="Arial"/>
                <w:sz w:val="11"/>
                <w:szCs w:val="11"/>
                <w:color w:val="666666"/>
                <w:spacing w:val="-8"/>
                <w:w w:val="100"/>
                <w:position w:val="-1"/>
              </w:rPr>
              <w:t> </w:t>
            </w:r>
            <w:r>
              <w:rPr>
                <w:rFonts w:ascii="Arial" w:hAnsi="Arial" w:cs="Arial" w:eastAsia="Arial"/>
                <w:sz w:val="11"/>
                <w:szCs w:val="11"/>
                <w:color w:val="979799"/>
                <w:spacing w:val="0"/>
                <w:w w:val="100"/>
                <w:i/>
                <w:position w:val="-1"/>
              </w:rPr>
              <w:t>'</w:t>
            </w:r>
            <w:r>
              <w:rPr>
                <w:rFonts w:ascii="Arial" w:hAnsi="Arial" w:cs="Arial" w:eastAsia="Arial"/>
                <w:sz w:val="11"/>
                <w:szCs w:val="11"/>
                <w:color w:val="979799"/>
                <w:spacing w:val="0"/>
                <w:w w:val="100"/>
                <w:i/>
                <w:position w:val="-1"/>
              </w:rPr>
              <w:t>$</w:t>
            </w:r>
            <w:r>
              <w:rPr>
                <w:rFonts w:ascii="Arial" w:hAnsi="Arial" w:cs="Arial" w:eastAsia="Arial"/>
                <w:sz w:val="11"/>
                <w:szCs w:val="11"/>
                <w:color w:val="979799"/>
                <w:spacing w:val="10"/>
                <w:w w:val="100"/>
                <w:i/>
                <w:position w:val="-1"/>
              </w:rPr>
              <w:t> </w:t>
            </w:r>
            <w:r>
              <w:rPr>
                <w:rFonts w:ascii="Arial" w:hAnsi="Arial" w:cs="Arial" w:eastAsia="Arial"/>
                <w:sz w:val="11"/>
                <w:szCs w:val="11"/>
                <w:color w:val="666666"/>
                <w:spacing w:val="0"/>
                <w:w w:val="254"/>
                <w:i/>
                <w:position w:val="-1"/>
              </w:rPr>
              <w:t>·</w:t>
            </w:r>
            <w:r>
              <w:rPr>
                <w:rFonts w:ascii="Arial" w:hAnsi="Arial" w:cs="Arial" w:eastAsia="Arial"/>
                <w:sz w:val="11"/>
                <w:szCs w:val="11"/>
                <w:color w:val="666666"/>
                <w:spacing w:val="-18"/>
                <w:w w:val="254"/>
                <w:i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4"/>
                <w:szCs w:val="14"/>
                <w:color w:val="979799"/>
                <w:spacing w:val="0"/>
                <w:w w:val="72"/>
                <w:b/>
                <w:bCs/>
                <w:i/>
                <w:position w:val="-1"/>
              </w:rPr>
              <w:t>r.</w:t>
            </w:r>
            <w:r>
              <w:rPr>
                <w:rFonts w:ascii="Times New Roman" w:hAnsi="Times New Roman" w:cs="Times New Roman" w:eastAsia="Times New Roman"/>
                <w:sz w:val="14"/>
                <w:szCs w:val="14"/>
                <w:color w:val="979799"/>
                <w:spacing w:val="0"/>
                <w:w w:val="100"/>
                <w:b/>
                <w:bCs/>
                <w:i/>
                <w:position w:val="-1"/>
              </w:rPr>
              <w:tab/>
            </w:r>
            <w:r>
              <w:rPr>
                <w:rFonts w:ascii="Times New Roman" w:hAnsi="Times New Roman" w:cs="Times New Roman" w:eastAsia="Times New Roman"/>
                <w:sz w:val="14"/>
                <w:szCs w:val="14"/>
                <w:color w:val="979799"/>
                <w:spacing w:val="0"/>
                <w:w w:val="100"/>
                <w:b/>
                <w:bCs/>
                <w:i/>
                <w:position w:val="-1"/>
              </w:rPr>
            </w:r>
            <w:r>
              <w:rPr>
                <w:rFonts w:ascii="Times New Roman" w:hAnsi="Times New Roman" w:cs="Times New Roman" w:eastAsia="Times New Roman"/>
                <w:sz w:val="14"/>
                <w:szCs w:val="14"/>
                <w:color w:val="979799"/>
                <w:spacing w:val="0"/>
                <w:w w:val="76"/>
                <w:position w:val="-1"/>
              </w:rPr>
              <w:t>.</w:t>
            </w:r>
            <w:r>
              <w:rPr>
                <w:rFonts w:ascii="Times New Roman" w:hAnsi="Times New Roman" w:cs="Times New Roman" w:eastAsia="Times New Roman"/>
                <w:sz w:val="14"/>
                <w:szCs w:val="14"/>
                <w:color w:val="979799"/>
                <w:spacing w:val="-8"/>
                <w:w w:val="76"/>
                <w:position w:val="-1"/>
              </w:rPr>
              <w:t>.</w:t>
            </w:r>
            <w:r>
              <w:rPr>
                <w:rFonts w:ascii="Times New Roman" w:hAnsi="Times New Roman" w:cs="Times New Roman" w:eastAsia="Times New Roman"/>
                <w:sz w:val="14"/>
                <w:szCs w:val="14"/>
                <w:color w:val="666666"/>
                <w:spacing w:val="0"/>
                <w:w w:val="285"/>
                <w:position w:val="-1"/>
              </w:rPr>
              <w:t>.</w:t>
            </w:r>
            <w:r>
              <w:rPr>
                <w:rFonts w:ascii="Times New Roman" w:hAnsi="Times New Roman" w:cs="Times New Roman" w:eastAsia="Times New Roman"/>
                <w:sz w:val="14"/>
                <w:szCs w:val="14"/>
                <w:color w:val="666666"/>
                <w:spacing w:val="-10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4"/>
                <w:szCs w:val="14"/>
                <w:color w:val="C4C6C6"/>
                <w:spacing w:val="0"/>
                <w:w w:val="127"/>
                <w:position w:val="-1"/>
              </w:rPr>
              <w:t>.</w:t>
            </w:r>
            <w:r>
              <w:rPr>
                <w:rFonts w:ascii="Times New Roman" w:hAnsi="Times New Roman" w:cs="Times New Roman" w:eastAsia="Times New Roman"/>
                <w:sz w:val="14"/>
                <w:szCs w:val="14"/>
                <w:color w:val="000000"/>
                <w:spacing w:val="0"/>
                <w:w w:val="100"/>
                <w:position w:val="0"/>
              </w:rPr>
            </w:r>
          </w:p>
          <w:p>
            <w:pPr>
              <w:spacing w:before="0" w:after="0" w:line="103" w:lineRule="exact"/>
              <w:ind w:left="2265" w:right="-20"/>
              <w:jc w:val="left"/>
              <w:rPr>
                <w:rFonts w:ascii="Times New Roman" w:hAnsi="Times New Roman" w:cs="Times New Roman" w:eastAsia="Times New Roman"/>
                <w:sz w:val="15"/>
                <w:szCs w:val="15"/>
              </w:rPr>
            </w:pPr>
            <w:rPr/>
            <w:r>
              <w:rPr>
                <w:rFonts w:ascii="Times New Roman" w:hAnsi="Times New Roman" w:cs="Times New Roman" w:eastAsia="Times New Roman"/>
                <w:sz w:val="15"/>
                <w:szCs w:val="15"/>
                <w:color w:val="7C7E7E"/>
                <w:spacing w:val="0"/>
                <w:w w:val="100"/>
                <w:position w:val="-2"/>
              </w:rPr>
              <w:t>'()</w:t>
            </w:r>
            <w:r>
              <w:rPr>
                <w:rFonts w:ascii="Times New Roman" w:hAnsi="Times New Roman" w:cs="Times New Roman" w:eastAsia="Times New Roman"/>
                <w:sz w:val="15"/>
                <w:szCs w:val="15"/>
                <w:color w:val="7C7E7E"/>
                <w:spacing w:val="0"/>
                <w:w w:val="100"/>
                <w:position w:val="-2"/>
              </w:rPr>
              <w:t>   </w:t>
            </w:r>
            <w:r>
              <w:rPr>
                <w:rFonts w:ascii="Times New Roman" w:hAnsi="Times New Roman" w:cs="Times New Roman" w:eastAsia="Times New Roman"/>
                <w:sz w:val="15"/>
                <w:szCs w:val="15"/>
                <w:color w:val="7C7E7E"/>
                <w:spacing w:val="10"/>
                <w:w w:val="100"/>
                <w:position w:val="-2"/>
              </w:rPr>
              <w:t> </w:t>
            </w:r>
            <w:r>
              <w:rPr>
                <w:rFonts w:ascii="Times New Roman" w:hAnsi="Times New Roman" w:cs="Times New Roman" w:eastAsia="Times New Roman"/>
                <w:sz w:val="15"/>
                <w:szCs w:val="15"/>
                <w:color w:val="7C7E7E"/>
                <w:spacing w:val="2"/>
                <w:w w:val="162"/>
                <w:b/>
                <w:bCs/>
                <w:i/>
                <w:position w:val="-2"/>
              </w:rPr>
              <w:t>{</w:t>
            </w:r>
            <w:r>
              <w:rPr>
                <w:rFonts w:ascii="Times New Roman" w:hAnsi="Times New Roman" w:cs="Times New Roman" w:eastAsia="Times New Roman"/>
                <w:sz w:val="15"/>
                <w:szCs w:val="15"/>
                <w:color w:val="B1B1B1"/>
                <w:spacing w:val="0"/>
                <w:w w:val="29"/>
                <w:b/>
                <w:bCs/>
                <w:i/>
                <w:position w:val="-2"/>
              </w:rPr>
              <w:t>&lt;t</w:t>
            </w:r>
            <w:r>
              <w:rPr>
                <w:rFonts w:ascii="Times New Roman" w:hAnsi="Times New Roman" w:cs="Times New Roman" w:eastAsia="Times New Roman"/>
                <w:sz w:val="15"/>
                <w:szCs w:val="15"/>
                <w:color w:val="B1B1B1"/>
                <w:spacing w:val="0"/>
                <w:w w:val="100"/>
                <w:b/>
                <w:bCs/>
                <w:i/>
                <w:position w:val="-2"/>
              </w:rPr>
              <w:t>   </w:t>
            </w:r>
            <w:r>
              <w:rPr>
                <w:rFonts w:ascii="Times New Roman" w:hAnsi="Times New Roman" w:cs="Times New Roman" w:eastAsia="Times New Roman"/>
                <w:sz w:val="15"/>
                <w:szCs w:val="15"/>
                <w:color w:val="B1B1B1"/>
                <w:spacing w:val="13"/>
                <w:w w:val="100"/>
                <w:b/>
                <w:bCs/>
                <w:i/>
                <w:position w:val="-2"/>
              </w:rPr>
              <w:t> </w:t>
            </w:r>
            <w:r>
              <w:rPr>
                <w:rFonts w:ascii="Times New Roman" w:hAnsi="Times New Roman" w:cs="Times New Roman" w:eastAsia="Times New Roman"/>
                <w:sz w:val="15"/>
                <w:szCs w:val="15"/>
                <w:color w:val="B1B1B1"/>
                <w:spacing w:val="0"/>
                <w:w w:val="53"/>
                <w:position w:val="-2"/>
              </w:rPr>
              <w:t>...</w:t>
            </w:r>
            <w:r>
              <w:rPr>
                <w:rFonts w:ascii="Times New Roman" w:hAnsi="Times New Roman" w:cs="Times New Roman" w:eastAsia="Times New Roman"/>
                <w:sz w:val="15"/>
                <w:szCs w:val="15"/>
                <w:color w:val="B1B1B1"/>
                <w:spacing w:val="0"/>
                <w:w w:val="53"/>
                <w:position w:val="-2"/>
              </w:rPr>
              <w:t>     </w:t>
            </w:r>
            <w:r>
              <w:rPr>
                <w:rFonts w:ascii="Times New Roman" w:hAnsi="Times New Roman" w:cs="Times New Roman" w:eastAsia="Times New Roman"/>
                <w:sz w:val="15"/>
                <w:szCs w:val="15"/>
                <w:color w:val="B1B1B1"/>
                <w:spacing w:val="3"/>
                <w:w w:val="53"/>
                <w:position w:val="-2"/>
              </w:rPr>
              <w:t> </w:t>
            </w:r>
            <w:r>
              <w:rPr>
                <w:rFonts w:ascii="Times New Roman" w:hAnsi="Times New Roman" w:cs="Times New Roman" w:eastAsia="Times New Roman"/>
                <w:sz w:val="15"/>
                <w:szCs w:val="15"/>
                <w:color w:val="7C7E7E"/>
                <w:spacing w:val="-6"/>
                <w:w w:val="118"/>
                <w:position w:val="-2"/>
              </w:rPr>
              <w:t>.</w:t>
            </w:r>
            <w:r>
              <w:rPr>
                <w:rFonts w:ascii="Times New Roman" w:hAnsi="Times New Roman" w:cs="Times New Roman" w:eastAsia="Times New Roman"/>
                <w:sz w:val="15"/>
                <w:szCs w:val="15"/>
                <w:color w:val="979799"/>
                <w:spacing w:val="-12"/>
                <w:w w:val="148"/>
                <w:position w:val="-2"/>
              </w:rPr>
              <w:t>.</w:t>
            </w:r>
            <w:r>
              <w:rPr>
                <w:rFonts w:ascii="Times New Roman" w:hAnsi="Times New Roman" w:cs="Times New Roman" w:eastAsia="Times New Roman"/>
                <w:sz w:val="15"/>
                <w:szCs w:val="15"/>
                <w:color w:val="B1B1B1"/>
                <w:spacing w:val="0"/>
                <w:w w:val="89"/>
                <w:position w:val="-2"/>
              </w:rPr>
              <w:t>.</w:t>
            </w:r>
            <w:r>
              <w:rPr>
                <w:rFonts w:ascii="Times New Roman" w:hAnsi="Times New Roman" w:cs="Times New Roman" w:eastAsia="Times New Roman"/>
                <w:sz w:val="15"/>
                <w:szCs w:val="15"/>
                <w:color w:val="B1B1B1"/>
                <w:spacing w:val="-28"/>
                <w:w w:val="100"/>
                <w:position w:val="-2"/>
              </w:rPr>
              <w:t> </w:t>
            </w:r>
            <w:r>
              <w:rPr>
                <w:rFonts w:ascii="Times New Roman" w:hAnsi="Times New Roman" w:cs="Times New Roman" w:eastAsia="Times New Roman"/>
                <w:sz w:val="15"/>
                <w:szCs w:val="15"/>
                <w:color w:val="979799"/>
                <w:spacing w:val="0"/>
                <w:w w:val="63"/>
                <w:position w:val="-2"/>
              </w:rPr>
              <w:t>...</w:t>
            </w:r>
            <w:r>
              <w:rPr>
                <w:rFonts w:ascii="Times New Roman" w:hAnsi="Times New Roman" w:cs="Times New Roman" w:eastAsia="Times New Roman"/>
                <w:sz w:val="15"/>
                <w:szCs w:val="15"/>
                <w:color w:val="979799"/>
                <w:spacing w:val="0"/>
                <w:w w:val="63"/>
                <w:position w:val="-2"/>
              </w:rPr>
              <w:t>  </w:t>
            </w:r>
            <w:r>
              <w:rPr>
                <w:rFonts w:ascii="Times New Roman" w:hAnsi="Times New Roman" w:cs="Times New Roman" w:eastAsia="Times New Roman"/>
                <w:sz w:val="15"/>
                <w:szCs w:val="15"/>
                <w:color w:val="979799"/>
                <w:spacing w:val="13"/>
                <w:w w:val="63"/>
                <w:position w:val="-2"/>
              </w:rPr>
              <w:t> </w:t>
            </w:r>
            <w:r>
              <w:rPr>
                <w:rFonts w:ascii="Times New Roman" w:hAnsi="Times New Roman" w:cs="Times New Roman" w:eastAsia="Times New Roman"/>
                <w:sz w:val="15"/>
                <w:szCs w:val="15"/>
                <w:color w:val="B1B1B1"/>
                <w:spacing w:val="0"/>
                <w:w w:val="44"/>
                <w:position w:val="-2"/>
              </w:rPr>
              <w:t>·</w:t>
            </w:r>
            <w:r>
              <w:rPr>
                <w:rFonts w:ascii="Times New Roman" w:hAnsi="Times New Roman" w:cs="Times New Roman" w:eastAsia="Times New Roman"/>
                <w:sz w:val="15"/>
                <w:szCs w:val="15"/>
                <w:color w:val="B1B1B1"/>
                <w:spacing w:val="-17"/>
                <w:w w:val="44"/>
                <w:position w:val="-2"/>
              </w:rPr>
              <w:t>·</w:t>
            </w:r>
            <w:r>
              <w:rPr>
                <w:rFonts w:ascii="Times New Roman" w:hAnsi="Times New Roman" w:cs="Times New Roman" w:eastAsia="Times New Roman"/>
                <w:sz w:val="15"/>
                <w:szCs w:val="15"/>
                <w:color w:val="979799"/>
                <w:spacing w:val="0"/>
                <w:w w:val="98"/>
                <w:position w:val="-2"/>
              </w:rPr>
              <w:t>'·</w:t>
            </w:r>
            <w:r>
              <w:rPr>
                <w:rFonts w:ascii="Times New Roman" w:hAnsi="Times New Roman" w:cs="Times New Roman" w:eastAsia="Times New Roman"/>
                <w:sz w:val="15"/>
                <w:szCs w:val="15"/>
                <w:color w:val="979799"/>
                <w:spacing w:val="-15"/>
                <w:w w:val="100"/>
                <w:position w:val="-2"/>
              </w:rPr>
              <w:t> </w:t>
            </w:r>
            <w:r>
              <w:rPr>
                <w:rFonts w:ascii="Times New Roman" w:hAnsi="Times New Roman" w:cs="Times New Roman" w:eastAsia="Times New Roman"/>
                <w:sz w:val="15"/>
                <w:szCs w:val="15"/>
                <w:color w:val="979799"/>
                <w:spacing w:val="0"/>
                <w:w w:val="61"/>
                <w:position w:val="-2"/>
              </w:rPr>
              <w:t>\</w:t>
            </w:r>
            <w:r>
              <w:rPr>
                <w:rFonts w:ascii="Times New Roman" w:hAnsi="Times New Roman" w:cs="Times New Roman" w:eastAsia="Times New Roman"/>
                <w:sz w:val="15"/>
                <w:szCs w:val="15"/>
                <w:color w:val="979799"/>
                <w:spacing w:val="0"/>
                <w:w w:val="62"/>
                <w:position w:val="-2"/>
              </w:rPr>
              <w:t>.-</w:t>
            </w:r>
            <w:r>
              <w:rPr>
                <w:rFonts w:ascii="Times New Roman" w:hAnsi="Times New Roman" w:cs="Times New Roman" w:eastAsia="Times New Roman"/>
                <w:sz w:val="15"/>
                <w:szCs w:val="15"/>
                <w:color w:val="979799"/>
                <w:spacing w:val="-21"/>
                <w:w w:val="100"/>
                <w:position w:val="-2"/>
              </w:rPr>
              <w:t> </w:t>
            </w:r>
            <w:r>
              <w:rPr>
                <w:rFonts w:ascii="Times New Roman" w:hAnsi="Times New Roman" w:cs="Times New Roman" w:eastAsia="Times New Roman"/>
                <w:sz w:val="15"/>
                <w:szCs w:val="15"/>
                <w:color w:val="7C7E7E"/>
                <w:spacing w:val="0"/>
                <w:w w:val="148"/>
                <w:position w:val="-2"/>
              </w:rPr>
              <w:t>.</w:t>
            </w:r>
            <w:r>
              <w:rPr>
                <w:rFonts w:ascii="Times New Roman" w:hAnsi="Times New Roman" w:cs="Times New Roman" w:eastAsia="Times New Roman"/>
                <w:sz w:val="15"/>
                <w:szCs w:val="15"/>
                <w:color w:val="000000"/>
                <w:spacing w:val="0"/>
                <w:w w:val="100"/>
                <w:position w:val="0"/>
              </w:rPr>
            </w:r>
          </w:p>
          <w:p>
            <w:pPr>
              <w:spacing w:before="0" w:after="0" w:line="175" w:lineRule="exact"/>
              <w:ind w:left="2163" w:right="331"/>
              <w:jc w:val="center"/>
              <w:tabs>
                <w:tab w:pos="2780" w:val="left"/>
                <w:tab w:pos="3200" w:val="left"/>
                <w:tab w:pos="3520" w:val="left"/>
              </w:tabs>
              <w:rPr>
                <w:rFonts w:ascii="Times New Roman" w:hAnsi="Times New Roman" w:cs="Times New Roman" w:eastAsia="Times New Roman"/>
                <w:sz w:val="12"/>
                <w:szCs w:val="12"/>
              </w:rPr>
            </w:pPr>
            <w:rPr/>
            <w:r>
              <w:rPr>
                <w:rFonts w:ascii="Arial" w:hAnsi="Arial" w:cs="Arial" w:eastAsia="Arial"/>
                <w:sz w:val="17"/>
                <w:szCs w:val="17"/>
                <w:color w:val="979799"/>
                <w:spacing w:val="0"/>
                <w:w w:val="168"/>
                <w:position w:val="1"/>
              </w:rPr>
              <w:t>:</w:t>
            </w:r>
            <w:r>
              <w:rPr>
                <w:rFonts w:ascii="Arial" w:hAnsi="Arial" w:cs="Arial" w:eastAsia="Arial"/>
                <w:sz w:val="17"/>
                <w:szCs w:val="17"/>
                <w:color w:val="979799"/>
                <w:spacing w:val="-5"/>
                <w:w w:val="168"/>
                <w:position w:val="1"/>
              </w:rPr>
              <w:t> </w:t>
            </w:r>
            <w:r>
              <w:rPr>
                <w:rFonts w:ascii="Arial" w:hAnsi="Arial" w:cs="Arial" w:eastAsia="Arial"/>
                <w:sz w:val="17"/>
                <w:szCs w:val="17"/>
                <w:color w:val="7C7E7E"/>
                <w:spacing w:val="0"/>
                <w:w w:val="74"/>
                <w:b/>
                <w:bCs/>
                <w:i/>
                <w:position w:val="1"/>
              </w:rPr>
              <w:t>O'J</w:t>
            </w:r>
            <w:r>
              <w:rPr>
                <w:rFonts w:ascii="Arial" w:hAnsi="Arial" w:cs="Arial" w:eastAsia="Arial"/>
                <w:sz w:val="17"/>
                <w:szCs w:val="17"/>
                <w:color w:val="7C7E7E"/>
                <w:spacing w:val="0"/>
                <w:w w:val="100"/>
                <w:b/>
                <w:bCs/>
                <w:i/>
                <w:position w:val="1"/>
              </w:rPr>
              <w:tab/>
            </w:r>
            <w:r>
              <w:rPr>
                <w:rFonts w:ascii="Arial" w:hAnsi="Arial" w:cs="Arial" w:eastAsia="Arial"/>
                <w:sz w:val="17"/>
                <w:szCs w:val="17"/>
                <w:color w:val="7C7E7E"/>
                <w:spacing w:val="0"/>
                <w:w w:val="100"/>
                <w:b/>
                <w:bCs/>
                <w:i/>
                <w:position w:val="1"/>
              </w:rPr>
            </w:r>
            <w:r>
              <w:rPr>
                <w:rFonts w:ascii="Arial" w:hAnsi="Arial" w:cs="Arial" w:eastAsia="Arial"/>
                <w:sz w:val="17"/>
                <w:szCs w:val="17"/>
                <w:color w:val="B1B1B1"/>
                <w:spacing w:val="0"/>
                <w:w w:val="100"/>
                <w:position w:val="1"/>
              </w:rPr>
              <w:t>.</w:t>
            </w:r>
            <w:r>
              <w:rPr>
                <w:rFonts w:ascii="Arial" w:hAnsi="Arial" w:cs="Arial" w:eastAsia="Arial"/>
                <w:sz w:val="17"/>
                <w:szCs w:val="17"/>
                <w:color w:val="B1B1B1"/>
                <w:spacing w:val="-10"/>
                <w:w w:val="100"/>
                <w:position w:val="1"/>
              </w:rPr>
              <w:t> </w:t>
            </w:r>
            <w:r>
              <w:rPr>
                <w:rFonts w:ascii="Arial" w:hAnsi="Arial" w:cs="Arial" w:eastAsia="Arial"/>
                <w:sz w:val="17"/>
                <w:szCs w:val="17"/>
                <w:color w:val="B1B1B1"/>
                <w:spacing w:val="0"/>
                <w:w w:val="66"/>
                <w:position w:val="1"/>
              </w:rPr>
              <w:t>.</w:t>
            </w:r>
            <w:r>
              <w:rPr>
                <w:rFonts w:ascii="Arial" w:hAnsi="Arial" w:cs="Arial" w:eastAsia="Arial"/>
                <w:sz w:val="17"/>
                <w:szCs w:val="17"/>
                <w:color w:val="B1B1B1"/>
                <w:spacing w:val="19"/>
                <w:w w:val="66"/>
                <w:position w:val="1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979799"/>
                <w:spacing w:val="0"/>
                <w:w w:val="66"/>
                <w:b/>
                <w:bCs/>
                <w:i/>
                <w:position w:val="1"/>
              </w:rPr>
              <w:t>ı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979799"/>
                <w:spacing w:val="-26"/>
                <w:w w:val="66"/>
                <w:b/>
                <w:bCs/>
                <w:i/>
                <w:position w:val="1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979799"/>
                <w:spacing w:val="0"/>
                <w:w w:val="100"/>
                <w:b/>
                <w:bCs/>
                <w:i/>
                <w:position w:val="1"/>
              </w:rPr>
              <w:tab/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979799"/>
                <w:spacing w:val="0"/>
                <w:w w:val="100"/>
                <w:b/>
                <w:bCs/>
                <w:i/>
                <w:position w:val="1"/>
              </w:rPr>
            </w:r>
            <w:r>
              <w:rPr>
                <w:rFonts w:ascii="Times New Roman" w:hAnsi="Times New Roman" w:cs="Times New Roman" w:eastAsia="Times New Roman"/>
                <w:sz w:val="12"/>
                <w:szCs w:val="12"/>
                <w:color w:val="7C7E7E"/>
                <w:spacing w:val="0"/>
                <w:w w:val="100"/>
                <w:b/>
                <w:bCs/>
                <w:i/>
                <w:position w:val="1"/>
              </w:rPr>
              <w:t>t\</w:t>
            </w:r>
            <w:r>
              <w:rPr>
                <w:rFonts w:ascii="Times New Roman" w:hAnsi="Times New Roman" w:cs="Times New Roman" w:eastAsia="Times New Roman"/>
                <w:sz w:val="12"/>
                <w:szCs w:val="12"/>
                <w:color w:val="7C7E7E"/>
                <w:spacing w:val="-29"/>
                <w:w w:val="100"/>
                <w:b/>
                <w:bCs/>
                <w:i/>
                <w:position w:val="1"/>
              </w:rPr>
              <w:t> </w:t>
            </w:r>
            <w:r>
              <w:rPr>
                <w:rFonts w:ascii="Times New Roman" w:hAnsi="Times New Roman" w:cs="Times New Roman" w:eastAsia="Times New Roman"/>
                <w:sz w:val="12"/>
                <w:szCs w:val="12"/>
                <w:color w:val="7C7E7E"/>
                <w:spacing w:val="0"/>
                <w:w w:val="100"/>
                <w:b/>
                <w:bCs/>
                <w:i/>
                <w:position w:val="1"/>
              </w:rPr>
              <w:tab/>
            </w:r>
            <w:r>
              <w:rPr>
                <w:rFonts w:ascii="Times New Roman" w:hAnsi="Times New Roman" w:cs="Times New Roman" w:eastAsia="Times New Roman"/>
                <w:sz w:val="12"/>
                <w:szCs w:val="12"/>
                <w:color w:val="7C7E7E"/>
                <w:spacing w:val="0"/>
                <w:w w:val="100"/>
                <w:b/>
                <w:bCs/>
                <w:i/>
                <w:position w:val="1"/>
              </w:rPr>
            </w:r>
            <w:r>
              <w:rPr>
                <w:rFonts w:ascii="Times New Roman" w:hAnsi="Times New Roman" w:cs="Times New Roman" w:eastAsia="Times New Roman"/>
                <w:sz w:val="12"/>
                <w:szCs w:val="12"/>
                <w:color w:val="C4C6C6"/>
                <w:spacing w:val="0"/>
                <w:w w:val="100"/>
                <w:position w:val="1"/>
              </w:rPr>
              <w:t>.</w:t>
            </w:r>
            <w:r>
              <w:rPr>
                <w:rFonts w:ascii="Times New Roman" w:hAnsi="Times New Roman" w:cs="Times New Roman" w:eastAsia="Times New Roman"/>
                <w:sz w:val="12"/>
                <w:szCs w:val="12"/>
                <w:color w:val="C4C6C6"/>
                <w:spacing w:val="0"/>
                <w:w w:val="100"/>
                <w:position w:val="1"/>
              </w:rPr>
              <w:t>     </w:t>
            </w:r>
            <w:r>
              <w:rPr>
                <w:rFonts w:ascii="Times New Roman" w:hAnsi="Times New Roman" w:cs="Times New Roman" w:eastAsia="Times New Roman"/>
                <w:sz w:val="12"/>
                <w:szCs w:val="12"/>
                <w:color w:val="C4C6C6"/>
                <w:spacing w:val="5"/>
                <w:w w:val="100"/>
                <w:position w:val="1"/>
              </w:rPr>
              <w:t> </w:t>
            </w:r>
            <w:r>
              <w:rPr>
                <w:rFonts w:ascii="Times New Roman" w:hAnsi="Times New Roman" w:cs="Times New Roman" w:eastAsia="Times New Roman"/>
                <w:sz w:val="12"/>
                <w:szCs w:val="12"/>
                <w:color w:val="B1B1B1"/>
                <w:spacing w:val="0"/>
                <w:w w:val="51"/>
                <w:position w:val="1"/>
              </w:rPr>
              <w:t>.</w:t>
            </w:r>
            <w:r>
              <w:rPr>
                <w:rFonts w:ascii="Times New Roman" w:hAnsi="Times New Roman" w:cs="Times New Roman" w:eastAsia="Times New Roman"/>
                <w:sz w:val="12"/>
                <w:szCs w:val="12"/>
                <w:color w:val="B1B1B1"/>
                <w:spacing w:val="-18"/>
                <w:w w:val="51"/>
                <w:position w:val="1"/>
              </w:rPr>
              <w:t>.</w:t>
            </w:r>
            <w:r>
              <w:rPr>
                <w:rFonts w:ascii="Times New Roman" w:hAnsi="Times New Roman" w:cs="Times New Roman" w:eastAsia="Times New Roman"/>
                <w:sz w:val="12"/>
                <w:szCs w:val="12"/>
                <w:color w:val="979799"/>
                <w:spacing w:val="-58"/>
                <w:w w:val="129"/>
                <w:position w:val="1"/>
              </w:rPr>
              <w:t>"</w:t>
            </w:r>
            <w:r>
              <w:rPr>
                <w:rFonts w:ascii="Times New Roman" w:hAnsi="Times New Roman" w:cs="Times New Roman" w:eastAsia="Times New Roman"/>
                <w:sz w:val="12"/>
                <w:szCs w:val="12"/>
                <w:color w:val="B1B1B1"/>
                <w:spacing w:val="0"/>
                <w:w w:val="50"/>
                <w:position w:val="1"/>
              </w:rPr>
              <w:t>:</w:t>
            </w:r>
            <w:r>
              <w:rPr>
                <w:rFonts w:ascii="Times New Roman" w:hAnsi="Times New Roman" w:cs="Times New Roman" w:eastAsia="Times New Roman"/>
                <w:sz w:val="12"/>
                <w:szCs w:val="12"/>
                <w:color w:val="000000"/>
                <w:spacing w:val="0"/>
                <w:w w:val="100"/>
                <w:position w:val="0"/>
              </w:rPr>
            </w:r>
          </w:p>
          <w:p>
            <w:pPr>
              <w:spacing w:before="31" w:after="0" w:line="240" w:lineRule="auto"/>
              <w:ind w:left="2552" w:right="-20"/>
              <w:jc w:val="left"/>
              <w:tabs>
                <w:tab w:pos="2820" w:val="left"/>
                <w:tab w:pos="3140" w:val="left"/>
                <w:tab w:pos="3660" w:val="left"/>
              </w:tabs>
              <w:rPr>
                <w:rFonts w:ascii="Arial" w:hAnsi="Arial" w:cs="Arial" w:eastAsia="Arial"/>
                <w:sz w:val="14"/>
                <w:szCs w:val="14"/>
              </w:rPr>
            </w:pPr>
            <w:rPr/>
            <w:r>
              <w:rPr>
                <w:rFonts w:ascii="Times New Roman" w:hAnsi="Times New Roman" w:cs="Times New Roman" w:eastAsia="Times New Roman"/>
                <w:sz w:val="11"/>
                <w:szCs w:val="11"/>
                <w:color w:val="7C7E7E"/>
                <w:spacing w:val="-12"/>
                <w:w w:val="135"/>
                <w:b/>
                <w:bCs/>
                <w:i/>
              </w:rPr>
              <w:t>.</w:t>
            </w:r>
            <w:r>
              <w:rPr>
                <w:rFonts w:ascii="Times New Roman" w:hAnsi="Times New Roman" w:cs="Times New Roman" w:eastAsia="Times New Roman"/>
                <w:sz w:val="11"/>
                <w:szCs w:val="11"/>
                <w:color w:val="B1B1B1"/>
                <w:spacing w:val="0"/>
                <w:w w:val="65"/>
                <w:b/>
                <w:bCs/>
                <w:i/>
              </w:rPr>
              <w:t>1-</w:t>
            </w:r>
            <w:r>
              <w:rPr>
                <w:rFonts w:ascii="Times New Roman" w:hAnsi="Times New Roman" w:cs="Times New Roman" w:eastAsia="Times New Roman"/>
                <w:sz w:val="11"/>
                <w:szCs w:val="11"/>
                <w:color w:val="B1B1B1"/>
                <w:spacing w:val="0"/>
                <w:w w:val="100"/>
                <w:b/>
                <w:bCs/>
                <w:i/>
              </w:rPr>
              <w:tab/>
            </w:r>
            <w:r>
              <w:rPr>
                <w:rFonts w:ascii="Times New Roman" w:hAnsi="Times New Roman" w:cs="Times New Roman" w:eastAsia="Times New Roman"/>
                <w:sz w:val="11"/>
                <w:szCs w:val="11"/>
                <w:color w:val="B1B1B1"/>
                <w:spacing w:val="0"/>
                <w:w w:val="100"/>
                <w:b/>
                <w:bCs/>
                <w:i/>
              </w:rPr>
            </w:r>
            <w:r>
              <w:rPr>
                <w:rFonts w:ascii="Times New Roman" w:hAnsi="Times New Roman" w:cs="Times New Roman" w:eastAsia="Times New Roman"/>
                <w:sz w:val="14"/>
                <w:szCs w:val="14"/>
                <w:color w:val="7C7E7E"/>
                <w:spacing w:val="0"/>
                <w:w w:val="61"/>
                <w:b/>
                <w:bCs/>
                <w:i/>
              </w:rPr>
              <w:t>i</w:t>
            </w:r>
            <w:r>
              <w:rPr>
                <w:rFonts w:ascii="Times New Roman" w:hAnsi="Times New Roman" w:cs="Times New Roman" w:eastAsia="Times New Roman"/>
                <w:sz w:val="14"/>
                <w:szCs w:val="14"/>
                <w:color w:val="7C7E7E"/>
                <w:spacing w:val="-6"/>
                <w:w w:val="61"/>
                <w:b/>
                <w:bCs/>
                <w:i/>
              </w:rPr>
              <w:t>_</w:t>
            </w:r>
            <w:r>
              <w:rPr>
                <w:rFonts w:ascii="Times New Roman" w:hAnsi="Times New Roman" w:cs="Times New Roman" w:eastAsia="Times New Roman"/>
                <w:sz w:val="14"/>
                <w:szCs w:val="14"/>
                <w:color w:val="979799"/>
                <w:spacing w:val="0"/>
                <w:w w:val="61"/>
                <w:b/>
                <w:bCs/>
                <w:i/>
              </w:rPr>
              <w:t>ı</w:t>
            </w:r>
            <w:r>
              <w:rPr>
                <w:rFonts w:ascii="Times New Roman" w:hAnsi="Times New Roman" w:cs="Times New Roman" w:eastAsia="Times New Roman"/>
                <w:sz w:val="14"/>
                <w:szCs w:val="14"/>
                <w:color w:val="979799"/>
                <w:spacing w:val="0"/>
                <w:w w:val="100"/>
                <w:b/>
                <w:bCs/>
                <w:i/>
              </w:rPr>
              <w:tab/>
            </w:r>
            <w:r>
              <w:rPr>
                <w:rFonts w:ascii="Times New Roman" w:hAnsi="Times New Roman" w:cs="Times New Roman" w:eastAsia="Times New Roman"/>
                <w:sz w:val="14"/>
                <w:szCs w:val="14"/>
                <w:color w:val="979799"/>
                <w:spacing w:val="0"/>
                <w:w w:val="100"/>
                <w:b/>
                <w:bCs/>
                <w:i/>
              </w:rPr>
            </w:r>
            <w:r>
              <w:rPr>
                <w:rFonts w:ascii="Arial" w:hAnsi="Arial" w:cs="Arial" w:eastAsia="Arial"/>
                <w:sz w:val="14"/>
                <w:szCs w:val="14"/>
                <w:color w:val="7C7E7E"/>
                <w:spacing w:val="0"/>
                <w:w w:val="157"/>
                <w:b/>
                <w:bCs/>
              </w:rPr>
              <w:t>t</w:t>
            </w:r>
            <w:r>
              <w:rPr>
                <w:rFonts w:ascii="Arial" w:hAnsi="Arial" w:cs="Arial" w:eastAsia="Arial"/>
                <w:sz w:val="14"/>
                <w:szCs w:val="14"/>
                <w:color w:val="7C7E7E"/>
                <w:spacing w:val="-14"/>
                <w:w w:val="157"/>
                <w:b/>
                <w:bCs/>
              </w:rPr>
              <w:t> 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color w:val="C4C6C6"/>
                <w:spacing w:val="0"/>
                <w:w w:val="100"/>
                <w:position w:val="-12"/>
              </w:rPr>
              <w:t>,,.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color w:val="C4C6C6"/>
                <w:spacing w:val="-48"/>
                <w:w w:val="100"/>
                <w:position w:val="-12"/>
              </w:rPr>
              <w:t> 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color w:val="C4C6C6"/>
                <w:spacing w:val="0"/>
                <w:w w:val="100"/>
                <w:position w:val="-12"/>
              </w:rPr>
              <w:tab/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color w:val="C4C6C6"/>
                <w:spacing w:val="0"/>
                <w:w w:val="100"/>
                <w:position w:val="-12"/>
              </w:rPr>
            </w:r>
            <w:r>
              <w:rPr>
                <w:rFonts w:ascii="Arial" w:hAnsi="Arial" w:cs="Arial" w:eastAsia="Arial"/>
                <w:sz w:val="14"/>
                <w:szCs w:val="14"/>
                <w:color w:val="B1B1B1"/>
                <w:spacing w:val="0"/>
                <w:w w:val="229"/>
                <w:position w:val="0"/>
              </w:rPr>
              <w:t>·-</w:t>
            </w:r>
            <w:r>
              <w:rPr>
                <w:rFonts w:ascii="Arial" w:hAnsi="Arial" w:cs="Arial" w:eastAsia="Arial"/>
                <w:sz w:val="14"/>
                <w:szCs w:val="14"/>
                <w:color w:val="000000"/>
                <w:spacing w:val="0"/>
                <w:w w:val="100"/>
                <w:position w:val="0"/>
              </w:rPr>
            </w:r>
          </w:p>
        </w:tc>
      </w:tr>
      <w:tr>
        <w:trPr>
          <w:trHeight w:val="2694" w:hRule="exact"/>
        </w:trPr>
        <w:tc>
          <w:tcPr>
            <w:tcW w:w="781" w:type="dxa"/>
            <w:tcBorders>
              <w:top w:val="single" w:sz="5.746096" w:space="0" w:color="707070"/>
              <w:bottom w:val="single" w:sz="5.746096" w:space="0" w:color="909090"/>
              <w:left w:val="single" w:sz="7.661464" w:space="0" w:color="5B5B5B"/>
              <w:right w:val="single" w:sz="5.746096" w:space="0" w:color="707070"/>
            </w:tcBorders>
          </w:tcPr>
          <w:p>
            <w:pPr/>
            <w:rPr/>
          </w:p>
        </w:tc>
        <w:tc>
          <w:tcPr>
            <w:tcW w:w="587" w:type="dxa"/>
            <w:tcBorders>
              <w:top w:val="single" w:sz="5.746096" w:space="0" w:color="707070"/>
              <w:bottom w:val="single" w:sz="5.746096" w:space="0" w:color="909090"/>
              <w:left w:val="single" w:sz="5.746096" w:space="0" w:color="707070"/>
              <w:right w:val="single" w:sz="5.746096" w:space="0" w:color="5B5B5B"/>
            </w:tcBorders>
          </w:tcPr>
          <w:p>
            <w:pPr/>
            <w:rPr/>
          </w:p>
        </w:tc>
        <w:tc>
          <w:tcPr>
            <w:tcW w:w="702" w:type="dxa"/>
            <w:tcBorders>
              <w:top w:val="single" w:sz="5.746096" w:space="0" w:color="707070"/>
              <w:bottom w:val="single" w:sz="5.746096" w:space="0" w:color="909090"/>
              <w:left w:val="single" w:sz="5.746096" w:space="0" w:color="5B5B5B"/>
              <w:right w:val="single" w:sz="5.746096" w:space="0" w:color="575757"/>
            </w:tcBorders>
          </w:tcPr>
          <w:p>
            <w:pPr/>
            <w:rPr/>
          </w:p>
        </w:tc>
        <w:tc>
          <w:tcPr>
            <w:tcW w:w="5052" w:type="dxa"/>
            <w:vMerge/>
            <w:gridSpan w:val="4"/>
            <w:tcBorders>
              <w:bottom w:val="single" w:sz="5.746096" w:space="0" w:color="909090"/>
              <w:left w:val="single" w:sz="5.746096" w:space="0" w:color="575757"/>
              <w:right w:val="single" w:sz="7.661464" w:space="0" w:color="646464"/>
            </w:tcBorders>
          </w:tcPr>
          <w:p>
            <w:pPr/>
            <w:rPr/>
          </w:p>
        </w:tc>
        <w:tc>
          <w:tcPr>
            <w:tcW w:w="4228" w:type="dxa"/>
            <w:vMerge/>
            <w:gridSpan w:val="3"/>
            <w:tcBorders>
              <w:bottom w:val="single" w:sz="5.746096" w:space="0" w:color="909090"/>
              <w:left w:val="single" w:sz="7.661464" w:space="0" w:color="646464"/>
              <w:right w:val="single" w:sz="5.746096" w:space="0" w:color="676767"/>
            </w:tcBorders>
          </w:tcPr>
          <w:p>
            <w:pPr/>
            <w:rPr/>
          </w:p>
        </w:tc>
      </w:tr>
    </w:tbl>
    <w:p>
      <w:pPr>
        <w:spacing w:after="0"/>
        <w:sectPr>
          <w:pgSz w:w="11920" w:h="16840"/>
          <w:pgMar w:top="260" w:bottom="280" w:left="280" w:right="20"/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9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3371" w:right="-20"/>
        <w:jc w:val="left"/>
        <w:rPr>
          <w:rFonts w:ascii="Arial" w:hAnsi="Arial" w:cs="Arial" w:eastAsia="Arial"/>
          <w:sz w:val="21"/>
          <w:szCs w:val="21"/>
        </w:rPr>
      </w:pPr>
      <w:rPr/>
      <w:r>
        <w:rPr/>
        <w:pict>
          <v:group style="position:absolute;margin-left:501.70517pt;margin-top:11.154105pt;width:33.765258pt;height:25.738721pt;mso-position-horizontal-relative:page;mso-position-vertical-relative:paragraph;z-index:-14962" coordorigin="10034,223" coordsize="675,515">
            <v:group style="position:absolute;left:10612;top:230;width:2;height:227" coordorigin="10612,230" coordsize="2,227">
              <v:shape style="position:absolute;left:10612;top:230;width:2;height:227" coordorigin="10612,230" coordsize="0,227" path="m10612,457l10612,230e" filled="f" stroked="t" strokeweight=".698592pt" strokecolor="#545454">
                <v:path arrowok="t"/>
              </v:shape>
            </v:group>
            <v:group style="position:absolute;left:10064;top:670;width:615;height:2" coordorigin="10064,670" coordsize="615,2">
              <v:shape style="position:absolute;left:10064;top:670;width:615;height:2" coordorigin="10064,670" coordsize="615,0" path="m10064,670l10679,670e" filled="f" stroked="t" strokeweight="3.02723pt" strokecolor="#747C7C">
                <v:path arrowok="t"/>
              </v:shape>
            </v:group>
            <v:group style="position:absolute;left:10605;top:429;width:2;height:284" coordorigin="10605,429" coordsize="2,284">
              <v:shape style="position:absolute;left:10605;top:429;width:2;height:284" coordorigin="10605,429" coordsize="0,284" path="m10605,712l10605,429e" filled="f" stroked="t" strokeweight="2.561502pt" strokecolor="#74777C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</w:rPr>
        <w:t>İZMİR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BÜYÜKŞEHIR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</w:rPr>
        <w:t>BELEDiYE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5"/>
          <w:w w:val="100"/>
        </w:rPr>
        <w:t> </w:t>
      </w:r>
      <w:r>
        <w:rPr>
          <w:rFonts w:ascii="Arial" w:hAnsi="Arial" w:cs="Arial" w:eastAsia="Arial"/>
          <w:sz w:val="21"/>
          <w:szCs w:val="21"/>
          <w:color w:val="383838"/>
          <w:spacing w:val="0"/>
          <w:w w:val="277"/>
        </w:rPr>
        <w:t>i</w:t>
      </w:r>
      <w:r>
        <w:rPr>
          <w:rFonts w:ascii="Arial" w:hAnsi="Arial" w:cs="Arial" w:eastAsia="Arial"/>
          <w:sz w:val="21"/>
          <w:szCs w:val="21"/>
          <w:color w:val="000000"/>
          <w:spacing w:val="0"/>
          <w:w w:val="100"/>
        </w:rPr>
      </w:r>
    </w:p>
    <w:p>
      <w:pPr>
        <w:spacing w:before="4" w:after="0" w:line="164" w:lineRule="exact"/>
        <w:ind w:left="3455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2"/>
        </w:rPr>
        <w:t>iTFAiYE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8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2"/>
        </w:rPr>
        <w:t>DAİRESi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4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  <w:position w:val="-2"/>
        </w:rPr>
        <w:t>BA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11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98"/>
          <w:position w:val="-3"/>
        </w:rPr>
        <w:t>KANL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10"/>
          <w:w w:val="99"/>
          <w:position w:val="-3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6"/>
          <w:position w:val="-3"/>
        </w:rPr>
        <w:t>Gl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302" w:lineRule="exact"/>
        <w:ind w:left="623" w:right="-20"/>
        <w:jc w:val="left"/>
        <w:tabs>
          <w:tab w:pos="366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65.201881pt;margin-top:-36.101078pt;width:495.638664pt;height:81.895094pt;mso-position-horizontal-relative:page;mso-position-vertical-relative:paragraph;z-index:-14961" type="#_x0000_t202" filled="f" stroked="f">
            <v:textbox inset="0,0,0,0">
              <w:txbxContent>
                <w:p>
                  <w:pPr>
                    <w:spacing w:before="0" w:after="0" w:line="1638" w:lineRule="exact"/>
                    <w:ind w:right="-286"/>
                    <w:jc w:val="left"/>
                    <w:tabs>
                      <w:tab w:pos="8580" w:val="left"/>
                    </w:tabs>
                    <w:rPr>
                      <w:rFonts w:ascii="Arial" w:hAnsi="Arial" w:cs="Arial" w:eastAsia="Arial"/>
                      <w:sz w:val="144"/>
                      <w:szCs w:val="144"/>
                    </w:rPr>
                  </w:pPr>
                  <w:rPr/>
                  <w:r>
                    <w:rPr>
                      <w:rFonts w:ascii="Arial" w:hAnsi="Arial" w:cs="Arial" w:eastAsia="Arial"/>
                      <w:sz w:val="85"/>
                      <w:szCs w:val="85"/>
                      <w:color w:val="383838"/>
                      <w:spacing w:val="0"/>
                      <w:w w:val="212"/>
                      <w:i/>
                      <w:position w:val="62"/>
                    </w:rPr>
                    <w:t>l</w:t>
                  </w:r>
                  <w:r>
                    <w:rPr>
                      <w:rFonts w:ascii="Arial" w:hAnsi="Arial" w:cs="Arial" w:eastAsia="Arial"/>
                      <w:sz w:val="85"/>
                      <w:szCs w:val="85"/>
                      <w:color w:val="383838"/>
                      <w:spacing w:val="0"/>
                      <w:w w:val="100"/>
                      <w:i/>
                      <w:position w:val="62"/>
                    </w:rPr>
                    <w:tab/>
                  </w:r>
                  <w:r>
                    <w:rPr>
                      <w:rFonts w:ascii="Arial" w:hAnsi="Arial" w:cs="Arial" w:eastAsia="Arial"/>
                      <w:sz w:val="85"/>
                      <w:szCs w:val="85"/>
                      <w:color w:val="383838"/>
                      <w:spacing w:val="0"/>
                      <w:w w:val="100"/>
                      <w:i/>
                      <w:position w:val="62"/>
                    </w:rPr>
                  </w:r>
                  <w:r>
                    <w:rPr>
                      <w:rFonts w:ascii="Arial" w:hAnsi="Arial" w:cs="Arial" w:eastAsia="Arial"/>
                      <w:sz w:val="144"/>
                      <w:szCs w:val="144"/>
                      <w:color w:val="6E7072"/>
                      <w:spacing w:val="0"/>
                      <w:w w:val="261"/>
                      <w:position w:val="-5"/>
                    </w:rPr>
                    <w:t>•</w:t>
                  </w:r>
                  <w:r>
                    <w:rPr>
                      <w:rFonts w:ascii="Arial" w:hAnsi="Arial" w:cs="Arial" w:eastAsia="Arial"/>
                      <w:sz w:val="144"/>
                      <w:szCs w:val="144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36"/>
          <w:szCs w:val="36"/>
          <w:color w:val="282828"/>
          <w:w w:val="54"/>
          <w:position w:val="-2"/>
        </w:rPr>
        <w:t>BÜ</w:t>
      </w:r>
      <w:r>
        <w:rPr>
          <w:rFonts w:ascii="Arial" w:hAnsi="Arial" w:cs="Arial" w:eastAsia="Arial"/>
          <w:sz w:val="36"/>
          <w:szCs w:val="36"/>
          <w:color w:val="282828"/>
          <w:spacing w:val="-45"/>
          <w:w w:val="100"/>
          <w:position w:val="-2"/>
        </w:rPr>
        <w:t> </w:t>
      </w:r>
      <w:r>
        <w:rPr>
          <w:rFonts w:ascii="Arial" w:hAnsi="Arial" w:cs="Arial" w:eastAsia="Arial"/>
          <w:sz w:val="36"/>
          <w:szCs w:val="36"/>
          <w:color w:val="282828"/>
          <w:spacing w:val="0"/>
          <w:w w:val="55"/>
          <w:position w:val="-2"/>
        </w:rPr>
        <w:t>b</w:t>
      </w:r>
      <w:r>
        <w:rPr>
          <w:rFonts w:ascii="Arial" w:hAnsi="Arial" w:cs="Arial" w:eastAsia="Arial"/>
          <w:sz w:val="36"/>
          <w:szCs w:val="36"/>
          <w:color w:val="282828"/>
          <w:spacing w:val="-45"/>
          <w:w w:val="100"/>
          <w:position w:val="-2"/>
        </w:rPr>
        <w:t> </w:t>
      </w:r>
      <w:r>
        <w:rPr>
          <w:rFonts w:ascii="Arial" w:hAnsi="Arial" w:cs="Arial" w:eastAsia="Arial"/>
          <w:sz w:val="36"/>
          <w:szCs w:val="36"/>
          <w:color w:val="282828"/>
          <w:spacing w:val="0"/>
          <w:w w:val="54"/>
          <w:position w:val="-2"/>
        </w:rPr>
        <w:t>reHIR</w:t>
      </w:r>
      <w:r>
        <w:rPr>
          <w:rFonts w:ascii="Arial" w:hAnsi="Arial" w:cs="Arial" w:eastAsia="Arial"/>
          <w:sz w:val="36"/>
          <w:szCs w:val="36"/>
          <w:color w:val="282828"/>
          <w:spacing w:val="0"/>
          <w:w w:val="100"/>
          <w:position w:val="-2"/>
        </w:rPr>
        <w:tab/>
      </w:r>
      <w:r>
        <w:rPr>
          <w:rFonts w:ascii="Arial" w:hAnsi="Arial" w:cs="Arial" w:eastAsia="Arial"/>
          <w:sz w:val="36"/>
          <w:szCs w:val="36"/>
          <w:color w:val="282828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5"/>
        </w:rPr>
        <w:t>itfaiye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5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  <w:position w:val="5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  <w:position w:val="5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-3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5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5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5"/>
        </w:rPr>
        <w:t>Acil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0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5"/>
        </w:rPr>
        <w:t>Müdahale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0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5"/>
        </w:rPr>
        <w:t>Şub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5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1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2"/>
          <w:position w:val="5"/>
        </w:rPr>
        <w:t>Müdürlüğü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136" w:lineRule="exact"/>
        <w:ind w:left="660" w:right="-20"/>
        <w:jc w:val="left"/>
        <w:tabs>
          <w:tab w:pos="396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Arial" w:hAnsi="Arial" w:cs="Arial" w:eastAsia="Arial"/>
          <w:sz w:val="15"/>
          <w:szCs w:val="15"/>
          <w:color w:val="464646"/>
          <w:spacing w:val="0"/>
          <w:w w:val="100"/>
          <w:position w:val="2"/>
        </w:rPr>
        <w:t>BELE</w:t>
      </w:r>
      <w:r>
        <w:rPr>
          <w:rFonts w:ascii="Arial" w:hAnsi="Arial" w:cs="Arial" w:eastAsia="Arial"/>
          <w:sz w:val="15"/>
          <w:szCs w:val="15"/>
          <w:color w:val="464646"/>
          <w:spacing w:val="0"/>
          <w:w w:val="100"/>
          <w:position w:val="2"/>
        </w:rPr>
        <w:t>D</w:t>
      </w:r>
      <w:r>
        <w:rPr>
          <w:rFonts w:ascii="Arial" w:hAnsi="Arial" w:cs="Arial" w:eastAsia="Arial"/>
          <w:sz w:val="15"/>
          <w:szCs w:val="15"/>
          <w:color w:val="464646"/>
          <w:spacing w:val="40"/>
          <w:w w:val="100"/>
          <w:position w:val="2"/>
        </w:rPr>
        <w:t> </w:t>
      </w:r>
      <w:r>
        <w:rPr>
          <w:rFonts w:ascii="Arial" w:hAnsi="Arial" w:cs="Arial" w:eastAsia="Arial"/>
          <w:sz w:val="15"/>
          <w:szCs w:val="15"/>
          <w:color w:val="464646"/>
          <w:spacing w:val="0"/>
          <w:w w:val="100"/>
          <w:position w:val="2"/>
        </w:rPr>
        <w:t>YESI</w:t>
      </w:r>
      <w:r>
        <w:rPr>
          <w:rFonts w:ascii="Arial" w:hAnsi="Arial" w:cs="Arial" w:eastAsia="Arial"/>
          <w:sz w:val="15"/>
          <w:szCs w:val="15"/>
          <w:color w:val="464646"/>
          <w:spacing w:val="-38"/>
          <w:w w:val="100"/>
          <w:position w:val="2"/>
        </w:rPr>
        <w:t> </w:t>
      </w:r>
      <w:r>
        <w:rPr>
          <w:rFonts w:ascii="Arial" w:hAnsi="Arial" w:cs="Arial" w:eastAsia="Arial"/>
          <w:sz w:val="15"/>
          <w:szCs w:val="15"/>
          <w:color w:val="464646"/>
          <w:spacing w:val="0"/>
          <w:w w:val="100"/>
          <w:position w:val="2"/>
        </w:rPr>
        <w:tab/>
      </w:r>
      <w:r>
        <w:rPr>
          <w:rFonts w:ascii="Arial" w:hAnsi="Arial" w:cs="Arial" w:eastAsia="Arial"/>
          <w:sz w:val="15"/>
          <w:szCs w:val="15"/>
          <w:color w:val="464646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  <w:position w:val="1"/>
        </w:rPr>
        <w:t>YANGl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1"/>
          <w:position w:val="1"/>
        </w:rPr>
        <w:t>RAPORU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4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tbl>
      <w:tblPr>
        <w:tblW w:w="0" w:type="auto"/>
        <w:tblLook w:val="01E0"/>
        <w:tblLayout w:type="fixed"/>
        <w:tblCellMar>
          <w:left w:w="0" w:type="dxa"/>
          <w:right w:w="0" w:type="dxa"/>
          <w:bottom w:w="0" w:type="dxa"/>
          <w:top w:w="0" w:type="dxa"/>
        </w:tblCellMar>
        <w:jc w:val="left"/>
        <w:tblInd w:w="108.18778" w:type="dxa"/>
      </w:tblPr>
      <w:tblGrid/>
      <w:tr>
        <w:trPr>
          <w:trHeight w:val="224" w:hRule="exact"/>
        </w:trPr>
        <w:tc>
          <w:tcPr>
            <w:tcW w:w="1061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6" w:after="0" w:line="240" w:lineRule="auto"/>
              <w:ind w:left="40" w:right="-2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Pr/>
            <w:r>
              <w:rPr>
                <w:rFonts w:ascii="Times New Roman" w:hAnsi="Times New Roman" w:cs="Times New Roman" w:eastAsia="Times New Roman"/>
                <w:sz w:val="17"/>
                <w:szCs w:val="17"/>
                <w:color w:val="464646"/>
                <w:spacing w:val="-5"/>
                <w:w w:val="136"/>
              </w:rPr>
              <w:t>P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282828"/>
                <w:spacing w:val="10"/>
                <w:w w:val="96"/>
              </w:rPr>
              <w:t>l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464646"/>
                <w:spacing w:val="0"/>
                <w:w w:val="106"/>
              </w:rPr>
              <w:t>ayTarihi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000000"/>
                <w:spacing w:val="0"/>
                <w:w w:val="100"/>
              </w:rPr>
            </w:r>
          </w:p>
        </w:tc>
        <w:tc>
          <w:tcPr>
            <w:tcW w:w="1514" w:type="dxa"/>
            <w:tcBorders>
              <w:top w:val="single" w:sz="5.588736" w:space="0" w:color="575757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4" w:after="0" w:line="240" w:lineRule="auto"/>
              <w:ind w:left="180" w:right="-2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Pr/>
            <w:r>
              <w:rPr>
                <w:rFonts w:ascii="Times New Roman" w:hAnsi="Times New Roman" w:cs="Times New Roman" w:eastAsia="Times New Roman"/>
                <w:sz w:val="17"/>
                <w:szCs w:val="17"/>
                <w:color w:val="383838"/>
                <w:w w:val="125"/>
              </w:rPr>
              <w:t>:0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83838"/>
                <w:spacing w:val="-4"/>
                <w:w w:val="126"/>
              </w:rPr>
              <w:t>8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5B5D5D"/>
                <w:spacing w:val="0"/>
                <w:w w:val="103"/>
              </w:rPr>
              <w:t>.05.2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5B5D5D"/>
                <w:spacing w:val="6"/>
                <w:w w:val="103"/>
              </w:rPr>
              <w:t>0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83838"/>
                <w:spacing w:val="0"/>
                <w:w w:val="101"/>
              </w:rPr>
              <w:t>17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000000"/>
                <w:spacing w:val="0"/>
                <w:w w:val="100"/>
              </w:rPr>
            </w:r>
          </w:p>
        </w:tc>
        <w:tc>
          <w:tcPr>
            <w:tcW w:w="2421" w:type="dxa"/>
            <w:tcBorders>
              <w:top w:val="single" w:sz="5.588736" w:space="0" w:color="575757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9" w:after="0" w:line="240" w:lineRule="auto"/>
              <w:ind w:left="454" w:right="-2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Pr/>
            <w:r>
              <w:rPr>
                <w:rFonts w:ascii="Times New Roman" w:hAnsi="Times New Roman" w:cs="Times New Roman" w:eastAsia="Times New Roman"/>
                <w:sz w:val="17"/>
                <w:szCs w:val="17"/>
                <w:color w:val="464646"/>
                <w:w w:val="85"/>
              </w:rPr>
              <w:t>!B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464646"/>
                <w:spacing w:val="6"/>
                <w:w w:val="85"/>
              </w:rPr>
              <w:t>i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282828"/>
                <w:spacing w:val="0"/>
                <w:w w:val="94"/>
              </w:rPr>
              <w:t>l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282828"/>
                <w:spacing w:val="0"/>
                <w:w w:val="95"/>
              </w:rPr>
              <w:t>d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282828"/>
                <w:spacing w:val="-28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464646"/>
                <w:spacing w:val="0"/>
                <w:w w:val="100"/>
              </w:rPr>
              <w:t>irim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464646"/>
                <w:spacing w:val="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464646"/>
                <w:spacing w:val="0"/>
                <w:w w:val="100"/>
              </w:rPr>
              <w:t>Sıra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464646"/>
                <w:spacing w:val="1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83838"/>
                <w:spacing w:val="0"/>
                <w:w w:val="100"/>
              </w:rPr>
              <w:t>No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83838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83838"/>
                <w:spacing w:val="6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464646"/>
                <w:spacing w:val="0"/>
                <w:w w:val="105"/>
              </w:rPr>
              <w:t>9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000000"/>
                <w:spacing w:val="0"/>
                <w:w w:val="100"/>
              </w:rPr>
            </w:r>
          </w:p>
        </w:tc>
        <w:tc>
          <w:tcPr>
            <w:tcW w:w="2129" w:type="dxa"/>
            <w:tcBorders>
              <w:top w:val="single" w:sz="5.588736" w:space="0" w:color="575757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9" w:after="0" w:line="240" w:lineRule="auto"/>
              <w:ind w:left="315" w:right="-2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Pr/>
            <w:r>
              <w:rPr>
                <w:rFonts w:ascii="Times New Roman" w:hAnsi="Times New Roman" w:cs="Times New Roman" w:eastAsia="Times New Roman"/>
                <w:sz w:val="17"/>
                <w:szCs w:val="17"/>
                <w:color w:val="383838"/>
                <w:spacing w:val="0"/>
                <w:w w:val="100"/>
              </w:rPr>
              <w:t>lBiidirim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83838"/>
                <w:spacing w:val="27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464646"/>
                <w:spacing w:val="0"/>
                <w:w w:val="100"/>
              </w:rPr>
              <w:t>Saati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464646"/>
                <w:spacing w:val="1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464646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464646"/>
                <w:spacing w:val="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83838"/>
                <w:spacing w:val="0"/>
                <w:w w:val="103"/>
              </w:rPr>
              <w:t>05:33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000000"/>
                <w:spacing w:val="0"/>
                <w:w w:val="100"/>
              </w:rPr>
            </w:r>
          </w:p>
        </w:tc>
        <w:tc>
          <w:tcPr>
            <w:tcW w:w="863" w:type="dxa"/>
            <w:tcBorders>
              <w:top w:val="single" w:sz="5.588736" w:space="0" w:color="575757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40" w:lineRule="auto"/>
              <w:ind w:left="222" w:right="-2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464646"/>
                <w:w w:val="81"/>
              </w:rPr>
              <w:t>ffi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64646"/>
                <w:spacing w:val="12"/>
                <w:w w:val="81"/>
              </w:rPr>
              <w:t>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6"/>
                <w:w w:val="65"/>
              </w:rPr>
              <w:t>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B5D5D"/>
                <w:spacing w:val="0"/>
                <w:w w:val="111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B5D5D"/>
                <w:spacing w:val="-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83838"/>
                <w:spacing w:val="0"/>
                <w:w w:val="100"/>
              </w:rPr>
              <w:t>110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000000"/>
                <w:spacing w:val="0"/>
                <w:w w:val="100"/>
              </w:rPr>
            </w:r>
          </w:p>
        </w:tc>
      </w:tr>
      <w:tr>
        <w:trPr>
          <w:trHeight w:val="203" w:hRule="exact"/>
        </w:trPr>
        <w:tc>
          <w:tcPr>
            <w:tcW w:w="1061" w:type="dxa"/>
            <w:tcBorders>
              <w:top w:val="nil" w:sz="6" w:space="0" w:color="auto"/>
              <w:bottom w:val="single" w:sz="5.588736" w:space="0" w:color="545454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184" w:lineRule="exact"/>
              <w:ind w:left="54" w:right="-2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Pr/>
            <w:r>
              <w:rPr>
                <w:rFonts w:ascii="Times New Roman" w:hAnsi="Times New Roman" w:cs="Times New Roman" w:eastAsia="Times New Roman"/>
                <w:sz w:val="17"/>
                <w:szCs w:val="17"/>
                <w:color w:val="383838"/>
                <w:spacing w:val="0"/>
                <w:w w:val="100"/>
              </w:rPr>
              <w:t>Kayıt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83838"/>
                <w:spacing w:val="-1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83838"/>
                <w:spacing w:val="0"/>
                <w:w w:val="100"/>
              </w:rPr>
              <w:t>Tarihi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000000"/>
                <w:spacing w:val="0"/>
                <w:w w:val="100"/>
              </w:rPr>
            </w:r>
          </w:p>
        </w:tc>
        <w:tc>
          <w:tcPr>
            <w:tcW w:w="1514" w:type="dxa"/>
            <w:tcBorders>
              <w:top w:val="nil" w:sz="6" w:space="0" w:color="auto"/>
              <w:bottom w:val="single" w:sz="5.588736" w:space="0" w:color="545454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188" w:lineRule="exact"/>
              <w:ind w:left="185" w:right="-2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Pr/>
            <w:r>
              <w:rPr>
                <w:rFonts w:ascii="Times New Roman" w:hAnsi="Times New Roman" w:cs="Times New Roman" w:eastAsia="Times New Roman"/>
                <w:sz w:val="17"/>
                <w:szCs w:val="17"/>
                <w:color w:val="383838"/>
                <w:spacing w:val="0"/>
                <w:w w:val="107"/>
              </w:rPr>
              <w:t>:08.05.2017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000000"/>
                <w:spacing w:val="0"/>
                <w:w w:val="100"/>
              </w:rPr>
            </w:r>
          </w:p>
        </w:tc>
        <w:tc>
          <w:tcPr>
            <w:tcW w:w="2421" w:type="dxa"/>
            <w:tcBorders>
              <w:top w:val="nil" w:sz="6" w:space="0" w:color="auto"/>
              <w:bottom w:val="single" w:sz="5.588736" w:space="0" w:color="545454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189" w:lineRule="exact"/>
              <w:ind w:left="450" w:right="-20"/>
              <w:jc w:val="left"/>
              <w:tabs>
                <w:tab w:pos="1640" w:val="left"/>
              </w:tabs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Pr/>
            <w:r>
              <w:rPr>
                <w:rFonts w:ascii="Times New Roman" w:hAnsi="Times New Roman" w:cs="Times New Roman" w:eastAsia="Times New Roman"/>
                <w:sz w:val="17"/>
                <w:szCs w:val="17"/>
                <w:color w:val="383838"/>
                <w:spacing w:val="0"/>
                <w:w w:val="100"/>
              </w:rPr>
              <w:t>jKayıtNo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83838"/>
                <w:spacing w:val="-3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83838"/>
                <w:spacing w:val="0"/>
                <w:w w:val="100"/>
              </w:rPr>
              <w:tab/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83838"/>
                <w:spacing w:val="0"/>
                <w:w w:val="100"/>
              </w:rPr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5B5D5D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5B5D5D"/>
                <w:spacing w:val="1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83838"/>
                <w:spacing w:val="0"/>
                <w:w w:val="103"/>
              </w:rPr>
              <w:t>2875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000000"/>
                <w:spacing w:val="0"/>
                <w:w w:val="100"/>
              </w:rPr>
            </w:r>
          </w:p>
        </w:tc>
        <w:tc>
          <w:tcPr>
            <w:tcW w:w="2129" w:type="dxa"/>
            <w:tcBorders>
              <w:top w:val="nil" w:sz="6" w:space="0" w:color="auto"/>
              <w:bottom w:val="single" w:sz="5.588736" w:space="0" w:color="545454"/>
              <w:left w:val="nil" w:sz="6" w:space="0" w:color="auto"/>
              <w:right w:val="nil" w:sz="6" w:space="0" w:color="auto"/>
            </w:tcBorders>
          </w:tcPr>
          <w:p>
            <w:pPr>
              <w:spacing w:before="2" w:after="0" w:line="187" w:lineRule="exact"/>
              <w:ind w:left="362" w:right="-2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Pr/>
            <w:r>
              <w:rPr>
                <w:rFonts w:ascii="Times New Roman" w:hAnsi="Times New Roman" w:cs="Times New Roman" w:eastAsia="Times New Roman"/>
                <w:sz w:val="17"/>
                <w:szCs w:val="17"/>
                <w:color w:val="464646"/>
                <w:w w:val="86"/>
                <w:position w:val="-1"/>
              </w:rPr>
              <w:t>!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464646"/>
                <w:spacing w:val="5"/>
                <w:w w:val="85"/>
                <w:position w:val="-1"/>
              </w:rPr>
              <w:t>B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282828"/>
                <w:spacing w:val="0"/>
                <w:w w:val="86"/>
                <w:position w:val="-1"/>
              </w:rPr>
              <w:t>i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282828"/>
                <w:spacing w:val="9"/>
                <w:w w:val="86"/>
                <w:position w:val="-1"/>
              </w:rPr>
              <w:t>l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464646"/>
                <w:spacing w:val="0"/>
                <w:w w:val="103"/>
                <w:position w:val="-1"/>
              </w:rPr>
              <w:t>di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464646"/>
                <w:spacing w:val="10"/>
                <w:w w:val="104"/>
                <w:position w:val="-1"/>
              </w:rPr>
              <w:t>r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282828"/>
                <w:spacing w:val="0"/>
                <w:w w:val="60"/>
                <w:position w:val="-1"/>
              </w:rPr>
              <w:t>i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282828"/>
                <w:spacing w:val="-26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464646"/>
                <w:spacing w:val="0"/>
                <w:w w:val="100"/>
                <w:position w:val="-1"/>
              </w:rPr>
              <w:t>m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464646"/>
                <w:spacing w:val="-9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83838"/>
                <w:spacing w:val="0"/>
                <w:w w:val="100"/>
                <w:position w:val="-1"/>
              </w:rPr>
              <w:t>Ala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83838"/>
                <w:spacing w:val="0"/>
                <w:w w:val="100"/>
                <w:position w:val="-1"/>
              </w:rPr>
              <w:t>n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83838"/>
                <w:spacing w:val="9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5B5D5D"/>
                <w:spacing w:val="0"/>
                <w:w w:val="125"/>
                <w:position w:val="-1"/>
              </w:rPr>
              <w:t>: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000000"/>
                <w:spacing w:val="0"/>
                <w:w w:val="100"/>
                <w:position w:val="0"/>
              </w:rPr>
            </w:r>
          </w:p>
        </w:tc>
        <w:tc>
          <w:tcPr>
            <w:tcW w:w="863" w:type="dxa"/>
            <w:tcBorders>
              <w:top w:val="nil" w:sz="6" w:space="0" w:color="auto"/>
              <w:bottom w:val="single" w:sz="5.588736" w:space="0" w:color="545454"/>
              <w:left w:val="nil" w:sz="6" w:space="0" w:color="auto"/>
              <w:right w:val="nil" w:sz="6" w:space="0" w:color="auto"/>
            </w:tcBorders>
          </w:tcPr>
          <w:p>
            <w:pPr/>
            <w:rPr/>
          </w:p>
        </w:tc>
      </w:tr>
    </w:tbl>
    <w:p>
      <w:pPr>
        <w:spacing w:before="0" w:after="0" w:line="185" w:lineRule="exact"/>
        <w:ind w:left="162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64646"/>
          <w:w w:val="87"/>
        </w:rPr>
        <w:t>Bi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8"/>
          <w:w w:val="71"/>
        </w:rPr>
        <w:t>l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</w:rPr>
        <w:t>diri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8"/>
          <w:w w:val="60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5B5D5D"/>
          <w:spacing w:val="0"/>
          <w:w w:val="99"/>
        </w:rPr>
        <w:t>ç</w:t>
      </w:r>
      <w:r>
        <w:rPr>
          <w:rFonts w:ascii="Times New Roman" w:hAnsi="Times New Roman" w:cs="Times New Roman" w:eastAsia="Times New Roman"/>
          <w:sz w:val="17"/>
          <w:szCs w:val="17"/>
          <w:color w:val="5B5D5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5B5D5D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5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-2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99"/>
        </w:rPr>
        <w:t>Ayakkabı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-3"/>
          <w:w w:val="99"/>
        </w:rPr>
        <w:t>c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72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la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</w:rPr>
        <w:t>Sitesi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</w:rPr>
        <w:t>6153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Soka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87"/>
        </w:rPr>
        <w:t>Üzeri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27"/>
          <w:w w:val="87"/>
        </w:rPr>
        <w:t> </w:t>
      </w:r>
      <w:r>
        <w:rPr>
          <w:rFonts w:ascii="Arial" w:hAnsi="Arial" w:cs="Arial" w:eastAsia="Arial"/>
          <w:sz w:val="18"/>
          <w:szCs w:val="18"/>
          <w:color w:val="464646"/>
          <w:spacing w:val="0"/>
          <w:w w:val="87"/>
          <w:i/>
        </w:rPr>
        <w:t>1</w:t>
      </w:r>
      <w:r>
        <w:rPr>
          <w:rFonts w:ascii="Arial" w:hAnsi="Arial" w:cs="Arial" w:eastAsia="Arial"/>
          <w:sz w:val="18"/>
          <w:szCs w:val="18"/>
          <w:color w:val="464646"/>
          <w:spacing w:val="-13"/>
          <w:w w:val="87"/>
          <w:i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2"/>
        </w:rPr>
        <w:t>Bornova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0" w:after="0" w:line="240" w:lineRule="auto"/>
        <w:ind w:left="162" w:right="-20"/>
        <w:jc w:val="left"/>
        <w:tabs>
          <w:tab w:pos="134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3"/>
          <w:w w:val="100"/>
        </w:rPr>
        <w:t>D</w:t>
      </w:r>
      <w:r>
        <w:rPr>
          <w:rFonts w:ascii="Times New Roman" w:hAnsi="Times New Roman" w:cs="Times New Roman" w:eastAsia="Times New Roman"/>
          <w:sz w:val="17"/>
          <w:szCs w:val="17"/>
          <w:color w:val="5B5D5D"/>
          <w:spacing w:val="0"/>
          <w:w w:val="100"/>
        </w:rPr>
        <w:t>ogru</w:t>
      </w:r>
      <w:r>
        <w:rPr>
          <w:rFonts w:ascii="Times New Roman" w:hAnsi="Times New Roman" w:cs="Times New Roman" w:eastAsia="Times New Roman"/>
          <w:sz w:val="17"/>
          <w:szCs w:val="17"/>
          <w:color w:val="5B5D5D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</w:rPr>
        <w:t>/\dres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5B5D5D"/>
          <w:spacing w:val="0"/>
          <w:w w:val="15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5B5D5D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98"/>
        </w:rPr>
        <w:t>Ayakkabıcı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-2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59"/>
        </w:rPr>
        <w:t>l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</w:rPr>
        <w:t>ur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Sitesi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</w:rPr>
        <w:t>6153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Soka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98"/>
        </w:rPr>
        <w:t>Üzeri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-21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464646"/>
          <w:spacing w:val="0"/>
          <w:w w:val="94"/>
          <w:i/>
        </w:rPr>
        <w:t>1</w:t>
      </w:r>
      <w:r>
        <w:rPr>
          <w:rFonts w:ascii="Arial" w:hAnsi="Arial" w:cs="Arial" w:eastAsia="Arial"/>
          <w:sz w:val="18"/>
          <w:szCs w:val="18"/>
          <w:color w:val="464646"/>
          <w:spacing w:val="-15"/>
          <w:w w:val="94"/>
          <w:i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1"/>
        </w:rPr>
        <w:t>Bornova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0" w:after="0" w:line="219" w:lineRule="exact"/>
        <w:ind w:left="210" w:right="-20"/>
        <w:jc w:val="left"/>
        <w:tabs>
          <w:tab w:pos="3820" w:val="left"/>
          <w:tab w:pos="614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45"/>
          <w:position w:val="1"/>
        </w:rPr>
        <w:t>angı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45"/>
          <w:position w:val="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14"/>
          <w:w w:val="145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  <w:position w:val="1"/>
        </w:rPr>
        <w:t>Türü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  <w:position w:val="1"/>
        </w:rPr>
        <w:t>  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3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D5D"/>
          <w:spacing w:val="0"/>
          <w:w w:val="111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B5D5D"/>
          <w:spacing w:val="-2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35"/>
          <w:w w:val="38"/>
          <w:position w:val="0"/>
        </w:rPr>
        <w:t>_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93"/>
          <w:position w:val="0"/>
        </w:rPr>
        <w:t>Çö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94"/>
          <w:position w:val="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95"/>
          <w:position w:val="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96"/>
          <w:position w:val="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-2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60"/>
          <w:position w:val="0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94"/>
          <w:position w:val="0"/>
        </w:rPr>
        <w:t>Ya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8"/>
          <w:w w:val="94"/>
          <w:position w:val="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5B5D5D"/>
          <w:spacing w:val="6"/>
          <w:w w:val="94"/>
          <w:position w:val="0"/>
        </w:rPr>
        <w:t>g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94"/>
          <w:position w:val="0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94"/>
          <w:position w:val="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1"/>
          <w:w w:val="94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0"/>
        </w:rPr>
        <w:t>Sınıfı: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93"/>
          <w:position w:val="-1"/>
        </w:rPr>
        <w:t>Yaı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6"/>
          <w:w w:val="93"/>
          <w:position w:val="-1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5B5D5D"/>
          <w:spacing w:val="0"/>
          <w:w w:val="93"/>
          <w:position w:val="-1"/>
        </w:rPr>
        <w:t>gı</w:t>
      </w:r>
      <w:r>
        <w:rPr>
          <w:rFonts w:ascii="Times New Roman" w:hAnsi="Times New Roman" w:cs="Times New Roman" w:eastAsia="Times New Roman"/>
          <w:sz w:val="17"/>
          <w:szCs w:val="17"/>
          <w:color w:val="5B5D5D"/>
          <w:spacing w:val="0"/>
          <w:w w:val="93"/>
          <w:position w:val="-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5B5D5D"/>
          <w:spacing w:val="13"/>
          <w:w w:val="93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1"/>
        </w:rPr>
        <w:t>Sebebi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99"/>
          <w:position w:val="-1"/>
        </w:rPr>
        <w:t>S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98"/>
          <w:position w:val="-1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2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B5D5D"/>
          <w:spacing w:val="0"/>
          <w:w w:val="96"/>
          <w:position w:val="-1"/>
        </w:rPr>
        <w:t>g</w:t>
      </w:r>
      <w:r>
        <w:rPr>
          <w:rFonts w:ascii="Times New Roman" w:hAnsi="Times New Roman" w:cs="Times New Roman" w:eastAsia="Times New Roman"/>
          <w:sz w:val="17"/>
          <w:szCs w:val="17"/>
          <w:color w:val="5B5D5D"/>
          <w:spacing w:val="0"/>
          <w:w w:val="95"/>
          <w:position w:val="-1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5B5D5D"/>
          <w:spacing w:val="-2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1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71"/>
          <w:position w:val="-1"/>
        </w:rPr>
        <w:t>l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2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B5D5D"/>
          <w:spacing w:val="5"/>
          <w:w w:val="106"/>
          <w:position w:val="-1"/>
        </w:rPr>
        <w:t>z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89"/>
          <w:position w:val="-1"/>
        </w:rPr>
        <w:t>m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3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B5D5D"/>
          <w:spacing w:val="0"/>
          <w:w w:val="88"/>
          <w:position w:val="-1"/>
        </w:rPr>
        <w:t>ari</w:t>
      </w:r>
      <w:r>
        <w:rPr>
          <w:rFonts w:ascii="Times New Roman" w:hAnsi="Times New Roman" w:cs="Times New Roman" w:eastAsia="Times New Roman"/>
          <w:sz w:val="17"/>
          <w:szCs w:val="17"/>
          <w:color w:val="5B5D5D"/>
          <w:spacing w:val="6"/>
          <w:w w:val="88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88"/>
          <w:position w:val="-1"/>
        </w:rPr>
        <w:t>ti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205" w:lineRule="exact"/>
        <w:ind w:left="162" w:right="-20"/>
        <w:jc w:val="left"/>
        <w:tabs>
          <w:tab w:pos="3580" w:val="left"/>
          <w:tab w:pos="664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94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94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13"/>
          <w:w w:val="9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</w:rPr>
        <w:t>Binada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21"/>
          <w:w w:val="100"/>
        </w:rPr>
        <w:t> </w:t>
      </w:r>
      <w:r>
        <w:rPr>
          <w:rFonts w:ascii="Arial" w:hAnsi="Arial" w:cs="Arial" w:eastAsia="Arial"/>
          <w:sz w:val="21"/>
          <w:szCs w:val="21"/>
          <w:color w:val="464646"/>
          <w:spacing w:val="0"/>
          <w:w w:val="202"/>
        </w:rPr>
        <w:t>i</w:t>
      </w:r>
      <w:r>
        <w:rPr>
          <w:rFonts w:ascii="Arial" w:hAnsi="Arial" w:cs="Arial" w:eastAsia="Arial"/>
          <w:sz w:val="21"/>
          <w:szCs w:val="21"/>
          <w:color w:val="464646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B5D5D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5B5D5D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B5D5D"/>
          <w:spacing w:val="0"/>
          <w:w w:val="100"/>
        </w:rPr>
        <w:t>:</w:t>
        <w:tab/>
      </w:r>
      <w:r>
        <w:rPr>
          <w:rFonts w:ascii="Times New Roman" w:hAnsi="Times New Roman" w:cs="Times New Roman" w:eastAsia="Times New Roman"/>
          <w:sz w:val="17"/>
          <w:szCs w:val="17"/>
          <w:color w:val="5B5D5D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92"/>
          <w:position w:val="-1"/>
        </w:rPr>
        <w:t>!Yapını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92"/>
          <w:position w:val="-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1"/>
          <w:w w:val="92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1"/>
        </w:rPr>
        <w:t>Şekli: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2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93"/>
          <w:position w:val="-1"/>
        </w:rPr>
        <w:t>Kul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1"/>
          <w:w w:val="93"/>
          <w:position w:val="-1"/>
        </w:rPr>
        <w:t>l</w:t>
      </w:r>
      <w:r>
        <w:rPr>
          <w:rFonts w:ascii="Times New Roman" w:hAnsi="Times New Roman" w:cs="Times New Roman" w:eastAsia="Times New Roman"/>
          <w:sz w:val="17"/>
          <w:szCs w:val="17"/>
          <w:color w:val="5B5D5D"/>
          <w:spacing w:val="0"/>
          <w:w w:val="93"/>
          <w:position w:val="-1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5B5D5D"/>
          <w:spacing w:val="-2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1"/>
        </w:rPr>
        <w:t>nım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1"/>
        </w:rPr>
        <w:t>Şekli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B5D5D"/>
          <w:spacing w:val="0"/>
          <w:w w:val="150"/>
          <w:position w:val="-1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225" w:lineRule="exact"/>
        <w:ind w:left="3609" w:right="-20"/>
        <w:jc w:val="left"/>
        <w:tabs>
          <w:tab w:pos="6680" w:val="left"/>
        </w:tabs>
        <w:rPr>
          <w:rFonts w:ascii="Arial" w:hAnsi="Arial" w:cs="Arial" w:eastAsia="Arial"/>
          <w:sz w:val="23"/>
          <w:szCs w:val="23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41.246948pt;margin-top:4.298708pt;width:87.969743pt;height:26pt;mso-position-horizontal-relative:page;mso-position-vertical-relative:paragraph;z-index:-14960" type="#_x0000_t202" filled="f" stroked="f">
            <v:textbox inset="0,0,0,0">
              <w:txbxContent>
                <w:p>
                  <w:pPr>
                    <w:spacing w:before="0" w:after="0" w:line="520" w:lineRule="exact"/>
                    <w:ind w:right="-118"/>
                    <w:jc w:val="left"/>
                    <w:tabs>
                      <w:tab w:pos="580" w:val="left"/>
                      <w:tab w:pos="1080" w:val="left"/>
                      <w:tab w:pos="1680" w:val="left"/>
                    </w:tabs>
                    <w:rPr>
                      <w:rFonts w:ascii="Arial" w:hAnsi="Arial" w:cs="Arial" w:eastAsia="Arial"/>
                      <w:sz w:val="52"/>
                      <w:szCs w:val="52"/>
                    </w:rPr>
                  </w:pPr>
                  <w:rPr/>
                  <w:r>
                    <w:rPr>
                      <w:rFonts w:ascii="Arial" w:hAnsi="Arial" w:cs="Arial" w:eastAsia="Arial"/>
                      <w:sz w:val="52"/>
                      <w:szCs w:val="52"/>
                      <w:color w:val="464646"/>
                      <w:spacing w:val="0"/>
                      <w:w w:val="50"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464646"/>
                      <w:spacing w:val="0"/>
                      <w:w w:val="100"/>
                      <w:position w:val="-1"/>
                    </w:rPr>
                    <w:tab/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464646"/>
                      <w:spacing w:val="0"/>
                      <w:w w:val="50"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464646"/>
                      <w:spacing w:val="0"/>
                      <w:w w:val="100"/>
                      <w:position w:val="-1"/>
                    </w:rPr>
                    <w:tab/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464646"/>
                      <w:spacing w:val="0"/>
                      <w:w w:val="100"/>
                      <w:position w:val="-1"/>
                    </w:rPr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979799"/>
                      <w:spacing w:val="0"/>
                      <w:w w:val="50"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979799"/>
                      <w:spacing w:val="0"/>
                      <w:w w:val="100"/>
                      <w:position w:val="-1"/>
                    </w:rPr>
                    <w:tab/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979799"/>
                      <w:spacing w:val="0"/>
                      <w:w w:val="50"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7"/>
          <w:szCs w:val="17"/>
          <w:color w:val="464646"/>
          <w:w w:val="94"/>
        </w:rPr>
        <w:t>O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6"/>
          <w:w w:val="93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80"/>
        </w:rPr>
        <w:t>t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3"/>
        </w:rPr>
        <w:t>oııarme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Kagi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</w:rPr>
        <w:t>Ahşap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B5D5D"/>
          <w:spacing w:val="0"/>
          <w:w w:val="107"/>
        </w:rPr>
        <w:t>Ç</w:t>
      </w:r>
      <w:r>
        <w:rPr>
          <w:rFonts w:ascii="Times New Roman" w:hAnsi="Times New Roman" w:cs="Times New Roman" w:eastAsia="Times New Roman"/>
          <w:sz w:val="17"/>
          <w:szCs w:val="17"/>
          <w:color w:val="5B5D5D"/>
          <w:spacing w:val="-3"/>
          <w:w w:val="107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87"/>
        </w:rPr>
        <w:t>li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</w:rPr>
        <w:t>  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Diğer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</w:r>
      <w:r>
        <w:rPr>
          <w:rFonts w:ascii="Arial" w:hAnsi="Arial" w:cs="Arial" w:eastAsia="Arial"/>
          <w:sz w:val="23"/>
          <w:szCs w:val="23"/>
          <w:color w:val="5B5D5D"/>
          <w:spacing w:val="0"/>
          <w:w w:val="80"/>
        </w:rPr>
        <w:t>.</w:t>
      </w:r>
      <w:r>
        <w:rPr>
          <w:rFonts w:ascii="Arial" w:hAnsi="Arial" w:cs="Arial" w:eastAsia="Arial"/>
          <w:sz w:val="23"/>
          <w:szCs w:val="23"/>
          <w:color w:val="5B5D5D"/>
          <w:spacing w:val="11"/>
          <w:w w:val="80"/>
          <w:imprint/>
        </w:rPr>
        <w:t>.</w:t>
      </w:r>
      <w:r>
        <w:rPr>
          <w:rFonts w:ascii="Arial" w:hAnsi="Arial" w:cs="Arial" w:eastAsia="Arial"/>
          <w:sz w:val="23"/>
          <w:szCs w:val="23"/>
          <w:color w:val="5B5D5D"/>
          <w:spacing w:val="11"/>
          <w:w w:val="80"/>
          <w:imprint/>
        </w:rPr>
      </w:r>
      <w:r>
        <w:rPr>
          <w:rFonts w:ascii="Arial" w:hAnsi="Arial" w:cs="Arial" w:eastAsia="Arial"/>
          <w:sz w:val="23"/>
          <w:szCs w:val="23"/>
          <w:color w:val="5B5D5D"/>
          <w:spacing w:val="11"/>
          <w:w w:val="80"/>
        </w:rPr>
      </w:r>
      <w:r>
        <w:rPr>
          <w:rFonts w:ascii="Arial" w:hAnsi="Arial" w:cs="Arial" w:eastAsia="Arial"/>
          <w:sz w:val="23"/>
          <w:szCs w:val="23"/>
          <w:color w:val="5B5D5D"/>
          <w:spacing w:val="11"/>
          <w:w w:val="80"/>
        </w:rPr>
      </w:r>
      <w:r>
        <w:rPr>
          <w:rFonts w:ascii="Arial" w:hAnsi="Arial" w:cs="Arial" w:eastAsia="Arial"/>
          <w:sz w:val="23"/>
          <w:szCs w:val="23"/>
          <w:color w:val="6E7072"/>
          <w:spacing w:val="-20"/>
          <w:w w:val="120"/>
        </w:rPr>
        <w:t>.</w:t>
      </w:r>
      <w:r>
        <w:rPr>
          <w:rFonts w:ascii="Arial" w:hAnsi="Arial" w:cs="Arial" w:eastAsia="Arial"/>
          <w:sz w:val="23"/>
          <w:szCs w:val="23"/>
          <w:color w:val="383838"/>
          <w:spacing w:val="-5"/>
          <w:w w:val="80"/>
        </w:rPr>
        <w:t>.</w:t>
      </w:r>
      <w:r>
        <w:rPr>
          <w:rFonts w:ascii="Arial" w:hAnsi="Arial" w:cs="Arial" w:eastAsia="Arial"/>
          <w:sz w:val="23"/>
          <w:szCs w:val="23"/>
          <w:color w:val="181818"/>
          <w:spacing w:val="3"/>
          <w:w w:val="60"/>
        </w:rPr>
        <w:t>.</w:t>
      </w:r>
      <w:r>
        <w:rPr>
          <w:rFonts w:ascii="Arial" w:hAnsi="Arial" w:cs="Arial" w:eastAsia="Arial"/>
          <w:sz w:val="23"/>
          <w:szCs w:val="23"/>
          <w:color w:val="464646"/>
          <w:spacing w:val="0"/>
          <w:w w:val="69"/>
        </w:rPr>
        <w:t>....</w:t>
      </w:r>
      <w:r>
        <w:rPr>
          <w:rFonts w:ascii="Arial" w:hAnsi="Arial" w:cs="Arial" w:eastAsia="Arial"/>
          <w:sz w:val="23"/>
          <w:szCs w:val="23"/>
          <w:color w:val="464646"/>
          <w:spacing w:val="-14"/>
          <w:w w:val="69"/>
        </w:rPr>
        <w:t>.</w:t>
      </w:r>
      <w:r>
        <w:rPr>
          <w:rFonts w:ascii="Arial" w:hAnsi="Arial" w:cs="Arial" w:eastAsia="Arial"/>
          <w:sz w:val="23"/>
          <w:szCs w:val="23"/>
          <w:color w:val="808282"/>
          <w:spacing w:val="0"/>
          <w:w w:val="73"/>
        </w:rPr>
        <w:t>..</w:t>
      </w:r>
      <w:r>
        <w:rPr>
          <w:rFonts w:ascii="Arial" w:hAnsi="Arial" w:cs="Arial" w:eastAsia="Arial"/>
          <w:sz w:val="23"/>
          <w:szCs w:val="23"/>
          <w:color w:val="808282"/>
          <w:spacing w:val="-10"/>
          <w:w w:val="73"/>
        </w:rPr>
        <w:t>.</w:t>
      </w:r>
      <w:r>
        <w:rPr>
          <w:rFonts w:ascii="Arial" w:hAnsi="Arial" w:cs="Arial" w:eastAsia="Arial"/>
          <w:sz w:val="23"/>
          <w:szCs w:val="23"/>
          <w:color w:val="282828"/>
          <w:spacing w:val="-22"/>
          <w:w w:val="100"/>
        </w:rPr>
        <w:t>.</w:t>
      </w:r>
      <w:r>
        <w:rPr>
          <w:rFonts w:ascii="Arial" w:hAnsi="Arial" w:cs="Arial" w:eastAsia="Arial"/>
          <w:sz w:val="23"/>
          <w:szCs w:val="23"/>
          <w:color w:val="464646"/>
          <w:spacing w:val="0"/>
          <w:w w:val="73"/>
        </w:rPr>
        <w:t>..</w:t>
      </w:r>
      <w:r>
        <w:rPr>
          <w:rFonts w:ascii="Arial" w:hAnsi="Arial" w:cs="Arial" w:eastAsia="Arial"/>
          <w:sz w:val="23"/>
          <w:szCs w:val="23"/>
          <w:color w:val="464646"/>
          <w:spacing w:val="-18"/>
          <w:w w:val="73"/>
        </w:rPr>
        <w:t>.</w:t>
      </w:r>
      <w:r>
        <w:rPr>
          <w:rFonts w:ascii="Arial" w:hAnsi="Arial" w:cs="Arial" w:eastAsia="Arial"/>
          <w:sz w:val="23"/>
          <w:szCs w:val="23"/>
          <w:color w:val="6E7072"/>
          <w:spacing w:val="0"/>
          <w:w w:val="71"/>
        </w:rPr>
        <w:t>....</w:t>
      </w:r>
      <w:r>
        <w:rPr>
          <w:rFonts w:ascii="Arial" w:hAnsi="Arial" w:cs="Arial" w:eastAsia="Arial"/>
          <w:sz w:val="23"/>
          <w:szCs w:val="23"/>
          <w:color w:val="6E7072"/>
          <w:spacing w:val="-39"/>
          <w:w w:val="71"/>
        </w:rPr>
        <w:t>.</w:t>
      </w:r>
      <w:r>
        <w:rPr>
          <w:rFonts w:ascii="Arial" w:hAnsi="Arial" w:cs="Arial" w:eastAsia="Arial"/>
          <w:sz w:val="23"/>
          <w:szCs w:val="23"/>
          <w:color w:val="383838"/>
          <w:spacing w:val="0"/>
          <w:w w:val="71"/>
        </w:rPr>
        <w:t>....</w:t>
      </w:r>
      <w:r>
        <w:rPr>
          <w:rFonts w:ascii="Arial" w:hAnsi="Arial" w:cs="Arial" w:eastAsia="Arial"/>
          <w:sz w:val="23"/>
          <w:szCs w:val="23"/>
          <w:color w:val="383838"/>
          <w:spacing w:val="-10"/>
          <w:w w:val="71"/>
        </w:rPr>
        <w:t>.</w:t>
      </w:r>
      <w:r>
        <w:rPr>
          <w:rFonts w:ascii="Arial" w:hAnsi="Arial" w:cs="Arial" w:eastAsia="Arial"/>
          <w:sz w:val="23"/>
          <w:szCs w:val="23"/>
          <w:color w:val="5B5D5D"/>
          <w:spacing w:val="0"/>
          <w:w w:val="71"/>
        </w:rPr>
        <w:t>........</w:t>
      </w:r>
      <w:r>
        <w:rPr>
          <w:rFonts w:ascii="Arial" w:hAnsi="Arial" w:cs="Arial" w:eastAsia="Arial"/>
          <w:sz w:val="23"/>
          <w:szCs w:val="23"/>
          <w:color w:val="5B5D5D"/>
          <w:spacing w:val="-39"/>
          <w:w w:val="71"/>
        </w:rPr>
        <w:t>.</w:t>
      </w:r>
      <w:r>
        <w:rPr>
          <w:rFonts w:ascii="Arial" w:hAnsi="Arial" w:cs="Arial" w:eastAsia="Arial"/>
          <w:sz w:val="23"/>
          <w:szCs w:val="23"/>
          <w:color w:val="282828"/>
          <w:spacing w:val="-10"/>
          <w:w w:val="80"/>
        </w:rPr>
        <w:t>.</w:t>
      </w:r>
      <w:r>
        <w:rPr>
          <w:rFonts w:ascii="Arial" w:hAnsi="Arial" w:cs="Arial" w:eastAsia="Arial"/>
          <w:sz w:val="23"/>
          <w:szCs w:val="23"/>
          <w:color w:val="5B5D5D"/>
          <w:spacing w:val="0"/>
          <w:w w:val="71"/>
        </w:rPr>
        <w:t>...</w:t>
      </w:r>
      <w:r>
        <w:rPr>
          <w:rFonts w:ascii="Arial" w:hAnsi="Arial" w:cs="Arial" w:eastAsia="Arial"/>
          <w:sz w:val="23"/>
          <w:szCs w:val="23"/>
          <w:color w:val="5B5D5D"/>
          <w:spacing w:val="-14"/>
          <w:w w:val="71"/>
        </w:rPr>
        <w:t>.</w:t>
      </w:r>
      <w:r>
        <w:rPr>
          <w:rFonts w:ascii="Arial" w:hAnsi="Arial" w:cs="Arial" w:eastAsia="Arial"/>
          <w:sz w:val="23"/>
          <w:szCs w:val="23"/>
          <w:color w:val="808282"/>
          <w:spacing w:val="-24"/>
          <w:w w:val="120"/>
        </w:rPr>
        <w:t>.</w:t>
      </w:r>
      <w:r>
        <w:rPr>
          <w:rFonts w:ascii="Arial" w:hAnsi="Arial" w:cs="Arial" w:eastAsia="Arial"/>
          <w:sz w:val="23"/>
          <w:szCs w:val="23"/>
          <w:color w:val="383838"/>
          <w:spacing w:val="0"/>
          <w:w w:val="74"/>
        </w:rPr>
        <w:t>.</w:t>
      </w:r>
      <w:r>
        <w:rPr>
          <w:rFonts w:ascii="Arial" w:hAnsi="Arial" w:cs="Arial" w:eastAsia="Arial"/>
          <w:sz w:val="23"/>
          <w:szCs w:val="23"/>
          <w:color w:val="383838"/>
          <w:spacing w:val="-28"/>
          <w:w w:val="74"/>
        </w:rPr>
        <w:t>.</w:t>
      </w:r>
      <w:r>
        <w:rPr>
          <w:rFonts w:ascii="Arial" w:hAnsi="Arial" w:cs="Arial" w:eastAsia="Arial"/>
          <w:sz w:val="23"/>
          <w:szCs w:val="23"/>
          <w:color w:val="5B5D5D"/>
          <w:spacing w:val="0"/>
          <w:w w:val="73"/>
        </w:rPr>
        <w:t>...</w:t>
      </w:r>
      <w:r>
        <w:rPr>
          <w:rFonts w:ascii="Arial" w:hAnsi="Arial" w:cs="Arial" w:eastAsia="Arial"/>
          <w:sz w:val="23"/>
          <w:szCs w:val="23"/>
          <w:color w:val="5B5D5D"/>
          <w:spacing w:val="-38"/>
          <w:w w:val="73"/>
        </w:rPr>
        <w:t>.</w:t>
      </w:r>
      <w:r>
        <w:rPr>
          <w:rFonts w:ascii="Arial" w:hAnsi="Arial" w:cs="Arial" w:eastAsia="Arial"/>
          <w:sz w:val="23"/>
          <w:szCs w:val="23"/>
          <w:color w:val="383838"/>
          <w:spacing w:val="0"/>
          <w:w w:val="74"/>
        </w:rPr>
        <w:t>.</w:t>
      </w:r>
      <w:r>
        <w:rPr>
          <w:rFonts w:ascii="Arial" w:hAnsi="Arial" w:cs="Arial" w:eastAsia="Arial"/>
          <w:sz w:val="23"/>
          <w:szCs w:val="23"/>
          <w:color w:val="383838"/>
          <w:spacing w:val="-14"/>
          <w:w w:val="74"/>
        </w:rPr>
        <w:t>.</w:t>
      </w:r>
      <w:r>
        <w:rPr>
          <w:rFonts w:ascii="Arial" w:hAnsi="Arial" w:cs="Arial" w:eastAsia="Arial"/>
          <w:sz w:val="23"/>
          <w:szCs w:val="23"/>
          <w:color w:val="5B5D5D"/>
          <w:spacing w:val="-18"/>
          <w:w w:val="100"/>
        </w:rPr>
        <w:t>.</w:t>
      </w:r>
      <w:r>
        <w:rPr>
          <w:rFonts w:ascii="Arial" w:hAnsi="Arial" w:cs="Arial" w:eastAsia="Arial"/>
          <w:sz w:val="23"/>
          <w:szCs w:val="23"/>
          <w:color w:val="808282"/>
          <w:spacing w:val="-24"/>
          <w:w w:val="120"/>
        </w:rPr>
        <w:t>.</w:t>
      </w:r>
      <w:r>
        <w:rPr>
          <w:rFonts w:ascii="Arial" w:hAnsi="Arial" w:cs="Arial" w:eastAsia="Arial"/>
          <w:sz w:val="23"/>
          <w:szCs w:val="23"/>
          <w:color w:val="464646"/>
          <w:spacing w:val="0"/>
          <w:w w:val="69"/>
        </w:rPr>
        <w:t>....</w:t>
      </w:r>
      <w:r>
        <w:rPr>
          <w:rFonts w:ascii="Arial" w:hAnsi="Arial" w:cs="Arial" w:eastAsia="Arial"/>
          <w:sz w:val="23"/>
          <w:szCs w:val="23"/>
          <w:color w:val="464646"/>
          <w:spacing w:val="-14"/>
          <w:w w:val="69"/>
        </w:rPr>
        <w:t>.</w:t>
      </w:r>
      <w:r>
        <w:rPr>
          <w:rFonts w:ascii="Arial" w:hAnsi="Arial" w:cs="Arial" w:eastAsia="Arial"/>
          <w:sz w:val="23"/>
          <w:szCs w:val="23"/>
          <w:color w:val="6E7072"/>
          <w:spacing w:val="-18"/>
          <w:w w:val="100"/>
        </w:rPr>
        <w:t>.</w:t>
      </w:r>
      <w:r>
        <w:rPr>
          <w:rFonts w:ascii="Arial" w:hAnsi="Arial" w:cs="Arial" w:eastAsia="Arial"/>
          <w:sz w:val="23"/>
          <w:szCs w:val="23"/>
          <w:color w:val="464646"/>
          <w:spacing w:val="0"/>
          <w:w w:val="74"/>
        </w:rPr>
        <w:t>.</w:t>
      </w:r>
      <w:r>
        <w:rPr>
          <w:rFonts w:ascii="Arial" w:hAnsi="Arial" w:cs="Arial" w:eastAsia="Arial"/>
          <w:sz w:val="23"/>
          <w:szCs w:val="23"/>
          <w:color w:val="464646"/>
          <w:spacing w:val="-14"/>
          <w:w w:val="74"/>
        </w:rPr>
        <w:t>.</w:t>
      </w:r>
      <w:r>
        <w:rPr>
          <w:rFonts w:ascii="Arial" w:hAnsi="Arial" w:cs="Arial" w:eastAsia="Arial"/>
          <w:sz w:val="23"/>
          <w:szCs w:val="23"/>
          <w:color w:val="282828"/>
          <w:spacing w:val="0"/>
          <w:w w:val="74"/>
        </w:rPr>
        <w:t>.</w:t>
      </w:r>
      <w:r>
        <w:rPr>
          <w:rFonts w:ascii="Arial" w:hAnsi="Arial" w:cs="Arial" w:eastAsia="Arial"/>
          <w:sz w:val="23"/>
          <w:szCs w:val="23"/>
          <w:color w:val="282828"/>
          <w:spacing w:val="-14"/>
          <w:w w:val="74"/>
        </w:rPr>
        <w:t>.</w:t>
      </w:r>
      <w:r>
        <w:rPr>
          <w:rFonts w:ascii="Arial" w:hAnsi="Arial" w:cs="Arial" w:eastAsia="Arial"/>
          <w:sz w:val="23"/>
          <w:szCs w:val="23"/>
          <w:color w:val="5B5D5D"/>
          <w:spacing w:val="0"/>
          <w:w w:val="68"/>
        </w:rPr>
        <w:t>...........</w:t>
      </w:r>
      <w:r>
        <w:rPr>
          <w:rFonts w:ascii="Arial" w:hAnsi="Arial" w:cs="Arial" w:eastAsia="Arial"/>
          <w:sz w:val="23"/>
          <w:szCs w:val="23"/>
          <w:color w:val="5B5D5D"/>
          <w:spacing w:val="-5"/>
          <w:w w:val="68"/>
        </w:rPr>
        <w:t>.</w:t>
      </w:r>
      <w:r>
        <w:rPr>
          <w:rFonts w:ascii="Arial" w:hAnsi="Arial" w:cs="Arial" w:eastAsia="Arial"/>
          <w:sz w:val="23"/>
          <w:szCs w:val="23"/>
          <w:color w:val="383838"/>
          <w:spacing w:val="0"/>
          <w:w w:val="67"/>
        </w:rPr>
        <w:t>..</w:t>
      </w:r>
      <w:r>
        <w:rPr>
          <w:rFonts w:ascii="Arial" w:hAnsi="Arial" w:cs="Arial" w:eastAsia="Arial"/>
          <w:sz w:val="23"/>
          <w:szCs w:val="23"/>
          <w:color w:val="383838"/>
          <w:spacing w:val="-10"/>
          <w:w w:val="67"/>
        </w:rPr>
        <w:t>.</w:t>
      </w:r>
      <w:r>
        <w:rPr>
          <w:rFonts w:ascii="Arial" w:hAnsi="Arial" w:cs="Arial" w:eastAsia="Arial"/>
          <w:sz w:val="23"/>
          <w:szCs w:val="23"/>
          <w:color w:val="6E7072"/>
          <w:spacing w:val="0"/>
          <w:w w:val="69"/>
        </w:rPr>
        <w:t>.....</w:t>
      </w:r>
      <w:r>
        <w:rPr>
          <w:rFonts w:ascii="Arial" w:hAnsi="Arial" w:cs="Arial" w:eastAsia="Arial"/>
          <w:sz w:val="23"/>
          <w:szCs w:val="23"/>
          <w:color w:val="6E7072"/>
          <w:spacing w:val="-5"/>
          <w:w w:val="69"/>
        </w:rPr>
        <w:t>.</w:t>
      </w:r>
      <w:r>
        <w:rPr>
          <w:rFonts w:ascii="Arial" w:hAnsi="Arial" w:cs="Arial" w:eastAsia="Arial"/>
          <w:sz w:val="23"/>
          <w:szCs w:val="23"/>
          <w:color w:val="383838"/>
          <w:spacing w:val="3"/>
          <w:w w:val="60"/>
        </w:rPr>
        <w:t>.</w:t>
      </w:r>
      <w:r>
        <w:rPr>
          <w:rFonts w:ascii="Arial" w:hAnsi="Arial" w:cs="Arial" w:eastAsia="Arial"/>
          <w:sz w:val="23"/>
          <w:szCs w:val="23"/>
          <w:color w:val="181818"/>
          <w:spacing w:val="0"/>
          <w:w w:val="80"/>
        </w:rPr>
        <w:t>.</w:t>
      </w:r>
      <w:r>
        <w:rPr>
          <w:rFonts w:ascii="Arial" w:hAnsi="Arial" w:cs="Arial" w:eastAsia="Arial"/>
          <w:sz w:val="23"/>
          <w:szCs w:val="23"/>
          <w:color w:val="000000"/>
          <w:spacing w:val="0"/>
          <w:w w:val="100"/>
        </w:rPr>
      </w:r>
    </w:p>
    <w:p>
      <w:pPr>
        <w:spacing w:before="0" w:after="0" w:line="187" w:lineRule="exact"/>
        <w:ind w:left="6631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64646"/>
          <w:w w:val="94"/>
        </w:rPr>
        <w:t>!Yang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-1"/>
          <w:w w:val="94"/>
        </w:rPr>
        <w:t>m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60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Kontrol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</w:rPr>
        <w:t>Altına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Alma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8"/>
        </w:rPr>
        <w:t>Saati: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14"/>
          <w:w w:val="108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8"/>
        </w:rPr>
        <w:t>05:38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0" w:after="0" w:line="439" w:lineRule="exact"/>
        <w:ind w:left="162" w:right="-20"/>
        <w:jc w:val="left"/>
        <w:tabs>
          <w:tab w:pos="2140" w:val="left"/>
          <w:tab w:pos="5640" w:val="left"/>
          <w:tab w:pos="10960" w:val="left"/>
        </w:tabs>
        <w:rPr>
          <w:rFonts w:ascii="Arial" w:hAnsi="Arial" w:cs="Arial" w:eastAsia="Arial"/>
          <w:sz w:val="46"/>
          <w:szCs w:val="46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94"/>
          <w:position w:val="8"/>
        </w:rPr>
        <w:t>Yana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94"/>
          <w:position w:val="8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94"/>
          <w:position w:val="8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8"/>
        </w:rPr>
        <w:t>Şeyin: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34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8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8"/>
        </w:rPr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  <w:position w:val="7"/>
        </w:rPr>
        <w:t>Sahibi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9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6E7072"/>
          <w:spacing w:val="0"/>
          <w:w w:val="150"/>
          <w:position w:val="7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6E7072"/>
          <w:spacing w:val="0"/>
          <w:w w:val="100"/>
          <w:position w:val="7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6E7072"/>
          <w:spacing w:val="0"/>
          <w:w w:val="100"/>
          <w:position w:val="7"/>
        </w:rPr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6"/>
        </w:rPr>
        <w:t>iracı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8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  <w:position w:val="6"/>
        </w:rPr>
        <w:t>veya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3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6"/>
        </w:rPr>
        <w:t>Kullanan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36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6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6"/>
        </w:rPr>
      </w:r>
      <w:r>
        <w:rPr>
          <w:rFonts w:ascii="Arial" w:hAnsi="Arial" w:cs="Arial" w:eastAsia="Arial"/>
          <w:sz w:val="46"/>
          <w:szCs w:val="46"/>
          <w:color w:val="A8A8A8"/>
          <w:spacing w:val="0"/>
          <w:w w:val="68"/>
          <w:position w:val="-2"/>
        </w:rPr>
        <w:t>ı</w:t>
      </w:r>
      <w:r>
        <w:rPr>
          <w:rFonts w:ascii="Arial" w:hAnsi="Arial" w:cs="Arial" w:eastAsia="Arial"/>
          <w:sz w:val="46"/>
          <w:szCs w:val="46"/>
          <w:color w:val="000000"/>
          <w:spacing w:val="0"/>
          <w:w w:val="100"/>
          <w:position w:val="0"/>
        </w:rPr>
      </w:r>
    </w:p>
    <w:p>
      <w:pPr>
        <w:spacing w:before="0" w:after="0" w:line="146" w:lineRule="exact"/>
        <w:ind w:left="2142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  <w:position w:val="1"/>
        </w:rPr>
        <w:t>Amiri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4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50"/>
          <w:position w:val="1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-33"/>
          <w:w w:val="15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  <w:position w:val="1"/>
        </w:rPr>
        <w:t>Çvş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  <w:position w:val="1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  <w:position w:val="1"/>
        </w:rPr>
        <w:t>Fevzi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1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1"/>
        </w:rPr>
        <w:t>SAVRAN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26" w:after="0" w:line="192" w:lineRule="exact"/>
        <w:ind w:left="2142" w:right="-20"/>
        <w:jc w:val="left"/>
        <w:tabs>
          <w:tab w:pos="4620" w:val="left"/>
          <w:tab w:pos="748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5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-28"/>
          <w:w w:val="15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96"/>
        </w:rPr>
        <w:t>Çı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97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10"/>
          <w:w w:val="60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8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15"/>
        </w:rPr>
        <w:t>Saati: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11"/>
          <w:w w:val="11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05:34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93"/>
          <w:position w:val="-1"/>
        </w:rPr>
        <w:t>Varı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93"/>
          <w:position w:val="-1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93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2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4"/>
          <w:position w:val="-1"/>
        </w:rPr>
        <w:t>0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3"/>
          <w:w w:val="104"/>
          <w:position w:val="-1"/>
        </w:rPr>
        <w:t>5</w:t>
      </w:r>
      <w:r>
        <w:rPr>
          <w:rFonts w:ascii="Times New Roman" w:hAnsi="Times New Roman" w:cs="Times New Roman" w:eastAsia="Times New Roman"/>
          <w:sz w:val="17"/>
          <w:szCs w:val="17"/>
          <w:color w:val="5B5D5D"/>
          <w:spacing w:val="-10"/>
          <w:w w:val="125"/>
          <w:position w:val="-1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4"/>
          <w:position w:val="-1"/>
        </w:rPr>
        <w:t>35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pgSz w:w="11920" w:h="16840"/>
          <w:pgMar w:top="680" w:bottom="0" w:left="420" w:right="160"/>
        </w:sectPr>
      </w:pPr>
      <w:rPr/>
    </w:p>
    <w:p>
      <w:pPr>
        <w:spacing w:before="0" w:after="0" w:line="188" w:lineRule="exact"/>
        <w:ind w:left="148" w:right="-65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5B5D5D"/>
          <w:w w:val="101"/>
        </w:rPr>
        <w:t>Gide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w w:val="97"/>
        </w:rPr>
        <w:t>ıl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w w:val="100"/>
        </w:rPr>
      </w:r>
    </w:p>
    <w:p>
      <w:pPr>
        <w:spacing w:before="6" w:after="0" w:line="192" w:lineRule="exact"/>
        <w:ind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  <w:position w:val="-1"/>
        </w:rPr>
        <w:t>Araç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-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1"/>
        </w:rPr>
        <w:t>Plakası: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  <w:position w:val="-1"/>
        </w:rPr>
        <w:t>3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0"/>
          <w:position w:val="-1"/>
        </w:rPr>
        <w:t>5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1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1"/>
        </w:rPr>
        <w:t>FN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4"/>
          <w:position w:val="-1"/>
        </w:rPr>
        <w:t>106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300" w:bottom="280" w:left="420" w:right="160"/>
          <w:cols w:num="2" w:equalWidth="0">
            <w:col w:w="577" w:space="1564"/>
            <w:col w:w="9199"/>
          </w:cols>
        </w:sectPr>
      </w:pPr>
      <w:rPr/>
    </w:p>
    <w:p>
      <w:pPr>
        <w:spacing w:before="0" w:after="0" w:line="282" w:lineRule="exact"/>
        <w:ind w:left="153" w:right="-20"/>
        <w:jc w:val="left"/>
        <w:tabs>
          <w:tab w:pos="464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5B5D5D"/>
          <w:spacing w:val="0"/>
          <w:w w:val="100"/>
          <w:position w:val="7"/>
        </w:rPr>
        <w:t>Ekibin</w:t>
      </w:r>
      <w:r>
        <w:rPr>
          <w:rFonts w:ascii="Times New Roman" w:hAnsi="Times New Roman" w:cs="Times New Roman" w:eastAsia="Times New Roman"/>
          <w:sz w:val="17"/>
          <w:szCs w:val="17"/>
          <w:color w:val="5B5D5D"/>
          <w:spacing w:val="0"/>
          <w:w w:val="100"/>
          <w:position w:val="7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5B5D5D"/>
          <w:spacing w:val="0"/>
          <w:w w:val="100"/>
          <w:position w:val="7"/>
        </w:rPr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1"/>
          <w:w w:val="95"/>
          <w:position w:val="-2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71"/>
          <w:position w:val="-2"/>
        </w:rPr>
        <w:t>l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-31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  <w:position w:val="-2"/>
        </w:rPr>
        <w:t>ektri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  <w:position w:val="-2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4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2"/>
        </w:rPr>
        <w:t>Arıza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7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  <w:position w:val="-2"/>
        </w:rPr>
        <w:t>Geli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  <w:position w:val="-2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4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1"/>
          <w:position w:val="-2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41" w:after="0" w:line="240" w:lineRule="auto"/>
        <w:ind w:left="4626" w:right="4738"/>
        <w:jc w:val="center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96"/>
        </w:rPr>
        <w:t>112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8"/>
          <w:w w:val="96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2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45" w:after="0" w:line="261" w:lineRule="auto"/>
        <w:ind w:left="2146" w:right="4533" w:firstLine="2501"/>
        <w:jc w:val="left"/>
        <w:tabs>
          <w:tab w:pos="464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5B5D5D"/>
          <w:spacing w:val="4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mniyet-Jandarma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7"/>
          <w:szCs w:val="17"/>
          <w:color w:val="5B5D5D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5B5D5D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4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Dogalgaz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4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9" w:after="0" w:line="243" w:lineRule="auto"/>
        <w:ind w:left="2146" w:right="2663" w:firstLine="-1989"/>
        <w:jc w:val="left"/>
        <w:tabs>
          <w:tab w:pos="2140" w:val="left"/>
          <w:tab w:pos="4620" w:val="left"/>
          <w:tab w:pos="748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Yardımcı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3"/>
          <w:w w:val="100"/>
        </w:rPr>
        <w:t>Ç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60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</w:rPr>
        <w:t>kı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Saati: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808282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808282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808282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808282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7"/>
          <w:w w:val="100"/>
        </w:rPr>
        <w:t>P</w:t>
      </w:r>
      <w:r>
        <w:rPr>
          <w:rFonts w:ascii="Times New Roman" w:hAnsi="Times New Roman" w:cs="Times New Roman" w:eastAsia="Times New Roman"/>
          <w:sz w:val="17"/>
          <w:szCs w:val="17"/>
          <w:color w:val="5B5D5D"/>
          <w:spacing w:val="2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rsonel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2"/>
        </w:rPr>
        <w:t>Sayısı: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</w:rPr>
        <w:t>Dönlt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3"/>
        </w:rPr>
        <w:t>Saati: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9" w:after="0" w:line="240" w:lineRule="auto"/>
        <w:ind w:left="2146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95"/>
        </w:rPr>
        <w:t>Yardıma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4"/>
          <w:w w:val="9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9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5B5D5D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5B5D5D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89"/>
        </w:rPr>
        <w:t>P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88"/>
        </w:rPr>
        <w:t>l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B5D5D"/>
          <w:spacing w:val="0"/>
          <w:w w:val="100"/>
        </w:rPr>
        <w:t>akası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22" w:after="0" w:line="240" w:lineRule="auto"/>
        <w:ind w:left="2146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5B5D5D"/>
          <w:spacing w:val="0"/>
          <w:w w:val="91"/>
        </w:rPr>
        <w:t>EkiQ</w:t>
      </w:r>
      <w:r>
        <w:rPr>
          <w:rFonts w:ascii="Times New Roman" w:hAnsi="Times New Roman" w:cs="Times New Roman" w:eastAsia="Times New Roman"/>
          <w:sz w:val="17"/>
          <w:szCs w:val="17"/>
          <w:color w:val="5B5D5D"/>
          <w:spacing w:val="5"/>
          <w:w w:val="91"/>
        </w:rPr>
        <w:t>_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91"/>
        </w:rPr>
        <w:t>Amirini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9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8"/>
          <w:w w:val="9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1"/>
        </w:rPr>
        <w:t>Adı-Soyad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8"/>
          <w:w w:val="101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5B5D5D"/>
          <w:spacing w:val="0"/>
          <w:w w:val="125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7" w:after="0" w:line="240" w:lineRule="auto"/>
        <w:ind w:left="148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64646"/>
          <w:w w:val="98"/>
        </w:rPr>
        <w:t>Ola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w w:val="99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81818"/>
          <w:spacing w:val="0"/>
          <w:w w:val="48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181818"/>
          <w:spacing w:val="-2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</w:rPr>
        <w:t>Gör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8"/>
          <w:w w:val="100"/>
        </w:rPr>
        <w:t>ü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94"/>
        </w:rPr>
        <w:t>l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95"/>
        </w:rPr>
        <w:t>d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</w:rPr>
        <w:t>liğ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</w:rPr>
        <w:t>ü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Durum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  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93"/>
        </w:rPr>
        <w:t>Yan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9"/>
          <w:w w:val="93"/>
        </w:rPr>
        <w:t>g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93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93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14"/>
          <w:w w:val="9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vanldığında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dumanlı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yanmakta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3"/>
        </w:rPr>
        <w:t>görüldü.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5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172" w:lineRule="exact"/>
        <w:ind w:left="4605" w:right="4184"/>
        <w:jc w:val="center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  <w:position w:val="-2"/>
        </w:rPr>
        <w:t>§öndllrmede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38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2"/>
        </w:rPr>
        <w:t>Kullanıla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2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6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97"/>
          <w:position w:val="-2"/>
        </w:rPr>
        <w:t>söndürücU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224" w:lineRule="exact"/>
        <w:ind w:left="148" w:right="-20"/>
        <w:jc w:val="left"/>
        <w:tabs>
          <w:tab w:pos="2140" w:val="left"/>
          <w:tab w:pos="4620" w:val="left"/>
          <w:tab w:pos="6500" w:val="left"/>
          <w:tab w:pos="8040" w:val="left"/>
          <w:tab w:pos="958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  <w:position w:val="-1"/>
        </w:rPr>
        <w:t>SöndUnn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  <w:position w:val="-1"/>
        </w:rPr>
        <w:t>c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-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  <w:position w:val="-1"/>
        </w:rPr>
        <w:t>Türü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-3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3"/>
        </w:rPr>
        <w:t>Sul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3"/>
        </w:rPr>
        <w:t>u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4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15"/>
          <w:position w:val="-3"/>
        </w:rPr>
        <w:t>söndürme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  <w:position w:val="-4"/>
        </w:rPr>
        <w:t>Su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21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  <w:position w:val="-4"/>
        </w:rPr>
        <w:t>nı3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17"/>
          <w:szCs w:val="17"/>
          <w:color w:val="5B5D5D"/>
          <w:spacing w:val="2"/>
          <w:w w:val="48"/>
          <w:position w:val="-3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95"/>
          <w:position w:val="-3"/>
        </w:rPr>
        <w:t>Köpll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96"/>
          <w:position w:val="-3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17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97"/>
          <w:position w:val="-3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6"/>
          <w:w w:val="97"/>
          <w:position w:val="-3"/>
        </w:rPr>
        <w:t>g</w:t>
      </w:r>
      <w:r>
        <w:rPr>
          <w:rFonts w:ascii="Times New Roman" w:hAnsi="Times New Roman" w:cs="Times New Roman" w:eastAsia="Times New Roman"/>
          <w:sz w:val="17"/>
          <w:szCs w:val="17"/>
          <w:color w:val="6E7072"/>
          <w:spacing w:val="0"/>
          <w:w w:val="152"/>
          <w:position w:val="-3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6E7072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6E7072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91"/>
          <w:position w:val="-4"/>
        </w:rPr>
        <w:t>IK.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-6"/>
          <w:w w:val="91"/>
          <w:position w:val="-4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808282"/>
          <w:spacing w:val="-10"/>
          <w:w w:val="152"/>
          <w:position w:val="-4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-19"/>
          <w:w w:val="112"/>
          <w:position w:val="-4"/>
        </w:rPr>
        <w:t>T</w:t>
      </w:r>
      <w:r>
        <w:rPr>
          <w:rFonts w:ascii="Times New Roman" w:hAnsi="Times New Roman" w:cs="Times New Roman" w:eastAsia="Times New Roman"/>
          <w:sz w:val="17"/>
          <w:szCs w:val="17"/>
          <w:color w:val="808282"/>
          <w:spacing w:val="0"/>
          <w:w w:val="127"/>
          <w:position w:val="-4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808282"/>
          <w:spacing w:val="6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6"/>
          <w:w w:val="100"/>
          <w:position w:val="-4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5B5D5D"/>
          <w:spacing w:val="0"/>
          <w:w w:val="100"/>
          <w:position w:val="-4"/>
        </w:rPr>
        <w:t>g.</w:t>
      </w:r>
      <w:r>
        <w:rPr>
          <w:rFonts w:ascii="Times New Roman" w:hAnsi="Times New Roman" w:cs="Times New Roman" w:eastAsia="Times New Roman"/>
          <w:sz w:val="17"/>
          <w:szCs w:val="17"/>
          <w:color w:val="5B5D5D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5B5D5D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29"/>
          <w:szCs w:val="29"/>
          <w:color w:val="5B5D5D"/>
          <w:spacing w:val="0"/>
          <w:w w:val="80"/>
          <w:i/>
          <w:position w:val="-3"/>
        </w:rPr>
        <w:t>ıcoı</w:t>
      </w:r>
      <w:r>
        <w:rPr>
          <w:rFonts w:ascii="Times New Roman" w:hAnsi="Times New Roman" w:cs="Times New Roman" w:eastAsia="Times New Roman"/>
          <w:sz w:val="29"/>
          <w:szCs w:val="29"/>
          <w:color w:val="5B5D5D"/>
          <w:spacing w:val="-13"/>
          <w:w w:val="80"/>
          <w:i/>
          <w:position w:val="-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  <w:position w:val="-3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-1"/>
          <w:w w:val="100"/>
          <w:position w:val="-3"/>
        </w:rPr>
        <w:t>g</w:t>
      </w:r>
      <w:r>
        <w:rPr>
          <w:rFonts w:ascii="Times New Roman" w:hAnsi="Times New Roman" w:cs="Times New Roman" w:eastAsia="Times New Roman"/>
          <w:sz w:val="17"/>
          <w:szCs w:val="17"/>
          <w:color w:val="6E7072"/>
          <w:spacing w:val="0"/>
          <w:w w:val="100"/>
          <w:position w:val="-3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283" w:lineRule="exact"/>
        <w:ind w:left="5173" w:right="-20"/>
        <w:jc w:val="left"/>
        <w:tabs>
          <w:tab w:pos="6500" w:val="left"/>
          <w:tab w:pos="8040" w:val="left"/>
          <w:tab w:pos="9580" w:val="left"/>
        </w:tabs>
        <w:rPr>
          <w:rFonts w:ascii="Arial" w:hAnsi="Arial" w:cs="Arial" w:eastAsia="Arial"/>
          <w:sz w:val="34"/>
          <w:szCs w:val="34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3"/>
        </w:rPr>
        <w:t>1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2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3"/>
        </w:rPr>
        <w:t>m3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3"/>
        </w:rPr>
      </w:r>
      <w:r>
        <w:rPr>
          <w:rFonts w:ascii="Arial" w:hAnsi="Arial" w:cs="Arial" w:eastAsia="Arial"/>
          <w:sz w:val="34"/>
          <w:szCs w:val="34"/>
          <w:color w:val="282828"/>
          <w:spacing w:val="0"/>
          <w:w w:val="69"/>
          <w:position w:val="0"/>
        </w:rPr>
        <w:t>ı</w:t>
      </w:r>
      <w:r>
        <w:rPr>
          <w:rFonts w:ascii="Arial" w:hAnsi="Arial" w:cs="Arial" w:eastAsia="Arial"/>
          <w:sz w:val="34"/>
          <w:szCs w:val="34"/>
          <w:color w:val="282828"/>
          <w:spacing w:val="-58"/>
          <w:w w:val="69"/>
          <w:position w:val="0"/>
        </w:rPr>
        <w:t> </w:t>
      </w:r>
      <w:r>
        <w:rPr>
          <w:rFonts w:ascii="Arial" w:hAnsi="Arial" w:cs="Arial" w:eastAsia="Arial"/>
          <w:sz w:val="34"/>
          <w:szCs w:val="34"/>
          <w:color w:val="282828"/>
          <w:spacing w:val="0"/>
          <w:w w:val="100"/>
          <w:position w:val="0"/>
        </w:rPr>
        <w:tab/>
      </w:r>
      <w:r>
        <w:rPr>
          <w:rFonts w:ascii="Arial" w:hAnsi="Arial" w:cs="Arial" w:eastAsia="Arial"/>
          <w:sz w:val="34"/>
          <w:szCs w:val="34"/>
          <w:color w:val="282828"/>
          <w:spacing w:val="0"/>
          <w:w w:val="100"/>
          <w:position w:val="0"/>
        </w:rPr>
      </w:r>
      <w:r>
        <w:rPr>
          <w:rFonts w:ascii="Arial" w:hAnsi="Arial" w:cs="Arial" w:eastAsia="Arial"/>
          <w:sz w:val="34"/>
          <w:szCs w:val="34"/>
          <w:color w:val="383838"/>
          <w:spacing w:val="0"/>
          <w:w w:val="69"/>
          <w:position w:val="0"/>
        </w:rPr>
        <w:t>ı</w:t>
      </w:r>
      <w:r>
        <w:rPr>
          <w:rFonts w:ascii="Arial" w:hAnsi="Arial" w:cs="Arial" w:eastAsia="Arial"/>
          <w:sz w:val="34"/>
          <w:szCs w:val="34"/>
          <w:color w:val="383838"/>
          <w:spacing w:val="0"/>
          <w:w w:val="100"/>
          <w:position w:val="0"/>
        </w:rPr>
        <w:tab/>
      </w:r>
      <w:r>
        <w:rPr>
          <w:rFonts w:ascii="Arial" w:hAnsi="Arial" w:cs="Arial" w:eastAsia="Arial"/>
          <w:sz w:val="34"/>
          <w:szCs w:val="34"/>
          <w:color w:val="383838"/>
          <w:spacing w:val="0"/>
          <w:w w:val="100"/>
          <w:position w:val="0"/>
        </w:rPr>
      </w:r>
      <w:r>
        <w:rPr>
          <w:rFonts w:ascii="Arial" w:hAnsi="Arial" w:cs="Arial" w:eastAsia="Arial"/>
          <w:sz w:val="34"/>
          <w:szCs w:val="34"/>
          <w:color w:val="5B5D5D"/>
          <w:spacing w:val="0"/>
          <w:w w:val="77"/>
          <w:position w:val="0"/>
        </w:rPr>
        <w:t>ı</w:t>
      </w:r>
      <w:r>
        <w:rPr>
          <w:rFonts w:ascii="Arial" w:hAnsi="Arial" w:cs="Arial" w:eastAsia="Arial"/>
          <w:sz w:val="34"/>
          <w:szCs w:val="34"/>
          <w:color w:val="000000"/>
          <w:spacing w:val="0"/>
          <w:w w:val="100"/>
          <w:position w:val="0"/>
        </w:rPr>
      </w:r>
    </w:p>
    <w:p>
      <w:pPr>
        <w:spacing w:before="0" w:after="0" w:line="162" w:lineRule="exact"/>
        <w:ind w:left="2211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Yangında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</w:rPr>
        <w:t>çö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7"/>
          <w:w w:val="100"/>
        </w:rPr>
        <w:t>p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0"/>
        </w:rPr>
        <w:t>le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yanmıştır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ziya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yoktur.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1" w:after="0" w:line="240" w:lineRule="auto"/>
        <w:ind w:left="148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</w:rPr>
        <w:t>Söndllrme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</w:rPr>
        <w:t>Sonundaki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98"/>
        </w:rPr>
        <w:t>H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5"/>
          <w:w w:val="97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5B5D5D"/>
          <w:spacing w:val="0"/>
          <w:w w:val="104"/>
        </w:rPr>
        <w:t>sar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0" w:after="0" w:line="205" w:lineRule="exact"/>
        <w:ind w:left="153" w:right="-20"/>
        <w:jc w:val="left"/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8"/>
          <w:szCs w:val="18"/>
          <w:color w:val="464646"/>
          <w:spacing w:val="0"/>
          <w:w w:val="100"/>
        </w:rPr>
        <w:t>Durumu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</w:r>
    </w:p>
    <w:p>
      <w:pPr>
        <w:spacing w:before="1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spacing w:before="0" w:after="0" w:line="240" w:lineRule="auto"/>
        <w:ind w:left="2142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</w:rPr>
        <w:t>Yangm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başlangıcının;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</w:rPr>
        <w:t>yo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kenarındaki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</w:rPr>
        <w:t>çöplerde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görülmü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</w:rPr>
        <w:t>olup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tarafımızda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95"/>
        </w:rPr>
        <w:t>yapı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7"/>
          <w:w w:val="71"/>
        </w:rPr>
        <w:t>l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99"/>
        </w:rPr>
        <w:t>an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2" w:after="0" w:line="249" w:lineRule="auto"/>
        <w:ind w:left="2179" w:right="55" w:firstLine="-2035"/>
        <w:jc w:val="left"/>
        <w:tabs>
          <w:tab w:pos="216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3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25"/>
        </w:rPr>
        <w:t>raştırma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6"/>
          <w:w w:val="12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soruşturınada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</w:rPr>
        <w:t>yolda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geçe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kimliği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belirsiz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kişi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</w:rPr>
        <w:t>kiş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11"/>
          <w:w w:val="100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0"/>
        </w:rPr>
        <w:t>le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tarafında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söndürilime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1"/>
        </w:rPr>
        <w:t>d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</w:rPr>
        <w:t>atıla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91"/>
        </w:rPr>
        <w:t>dilşilrUleıı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1"/>
          <w:w w:val="9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6E7072"/>
          <w:spacing w:val="0"/>
          <w:w w:val="108"/>
        </w:rPr>
        <w:t>s</w:t>
      </w:r>
      <w:r>
        <w:rPr>
          <w:rFonts w:ascii="Times New Roman" w:hAnsi="Times New Roman" w:cs="Times New Roman" w:eastAsia="Times New Roman"/>
          <w:sz w:val="17"/>
          <w:szCs w:val="17"/>
          <w:color w:val="6E7072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</w:rPr>
        <w:t>igara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B5D5D"/>
          <w:spacing w:val="0"/>
          <w:w w:val="97"/>
        </w:rPr>
        <w:t>znı</w:t>
      </w:r>
      <w:r>
        <w:rPr>
          <w:rFonts w:ascii="Times New Roman" w:hAnsi="Times New Roman" w:cs="Times New Roman" w:eastAsia="Times New Roman"/>
          <w:sz w:val="17"/>
          <w:szCs w:val="17"/>
          <w:color w:val="5B5D5D"/>
          <w:spacing w:val="-7"/>
          <w:w w:val="97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979799"/>
          <w:spacing w:val="-3"/>
          <w:w w:val="76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98"/>
        </w:rPr>
        <w:t>rilini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99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</w:rPr>
        <w:t>etrafta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buluna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kola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</w:rPr>
        <w:t>yanıcı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maddeleri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tutuşturması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neticesinde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çıkmı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</w:rPr>
        <w:t>olabileceği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99"/>
        </w:rPr>
        <w:t>varıl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8"/>
          <w:w w:val="99"/>
        </w:rPr>
        <w:t>m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60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97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10"/>
          <w:w w:val="96"/>
        </w:rPr>
        <w:t>t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72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81"/>
        </w:rPr>
        <w:t>r.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9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188" w:right="-20"/>
        <w:jc w:val="left"/>
        <w:tabs>
          <w:tab w:pos="2160" w:val="left"/>
          <w:tab w:pos="666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5B5D5D"/>
          <w:w w:val="136"/>
          <w:position w:val="2"/>
        </w:rPr>
        <w:t>igortıı</w:t>
      </w:r>
      <w:r>
        <w:rPr>
          <w:rFonts w:ascii="Times New Roman" w:hAnsi="Times New Roman" w:cs="Times New Roman" w:eastAsia="Times New Roman"/>
          <w:sz w:val="17"/>
          <w:szCs w:val="17"/>
          <w:color w:val="5B5D5D"/>
          <w:spacing w:val="-31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2"/>
        </w:rPr>
        <w:t>lı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4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  <w:position w:val="2"/>
        </w:rPr>
        <w:t>ise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30"/>
          <w:position w:val="1"/>
        </w:rPr>
        <w:t>irk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3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30"/>
          <w:position w:val="1"/>
        </w:rPr>
        <w:t>;ıiıı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1"/>
          <w:w w:val="152"/>
          <w:position w:val="0"/>
        </w:rPr>
        <w:t>p</w:t>
      </w:r>
      <w:r>
        <w:rPr>
          <w:rFonts w:ascii="Times New Roman" w:hAnsi="Times New Roman" w:cs="Times New Roman" w:eastAsia="Times New Roman"/>
          <w:sz w:val="17"/>
          <w:szCs w:val="17"/>
          <w:color w:val="5B5D5D"/>
          <w:spacing w:val="0"/>
          <w:w w:val="103"/>
          <w:position w:val="0"/>
        </w:rPr>
        <w:t>ed</w:t>
      </w:r>
      <w:r>
        <w:rPr>
          <w:rFonts w:ascii="Times New Roman" w:hAnsi="Times New Roman" w:cs="Times New Roman" w:eastAsia="Times New Roman"/>
          <w:sz w:val="17"/>
          <w:szCs w:val="17"/>
          <w:color w:val="5B5D5D"/>
          <w:spacing w:val="3"/>
          <w:w w:val="103"/>
          <w:position w:val="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98"/>
          <w:position w:val="0"/>
        </w:rPr>
        <w:t>li: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7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69" w:lineRule="auto"/>
        <w:ind w:left="130" w:right="9658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86"/>
        </w:rPr>
        <w:t>jAraç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12"/>
          <w:w w:val="86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</w:rPr>
        <w:t>Gereç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5"/>
          <w:w w:val="88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5B5D5D"/>
          <w:spacing w:val="0"/>
          <w:w w:val="105"/>
        </w:rPr>
        <w:t>ay</w:t>
      </w:r>
      <w:r>
        <w:rPr>
          <w:rFonts w:ascii="Times New Roman" w:hAnsi="Times New Roman" w:cs="Times New Roman" w:eastAsia="Times New Roman"/>
          <w:sz w:val="17"/>
          <w:szCs w:val="17"/>
          <w:color w:val="5B5D5D"/>
          <w:spacing w:val="8"/>
          <w:w w:val="106"/>
        </w:rPr>
        <w:t>b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60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6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92"/>
        </w:rPr>
        <w:t>Yangııı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5"/>
          <w:w w:val="9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Yerini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1"/>
        </w:rPr>
        <w:t>Kime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</w:rPr>
        <w:t>treslim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1"/>
        </w:rPr>
        <w:t>Edildiği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6" w:after="0" w:line="240" w:lineRule="auto"/>
        <w:ind w:left="263" w:right="-20"/>
        <w:jc w:val="left"/>
        <w:tabs>
          <w:tab w:pos="2140" w:val="left"/>
          <w:tab w:pos="604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5B5D5D"/>
          <w:w w:val="269"/>
        </w:rPr>
        <w:t>ibi</w:t>
      </w:r>
      <w:r>
        <w:rPr>
          <w:rFonts w:ascii="Times New Roman" w:hAnsi="Times New Roman" w:cs="Times New Roman" w:eastAsia="Times New Roman"/>
          <w:sz w:val="17"/>
          <w:szCs w:val="17"/>
          <w:color w:val="5B5D5D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</w:rPr>
        <w:t>DönilşU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76"/>
          <w:position w:val="2"/>
        </w:rPr>
        <w:t>,..ari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26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  <w:position w:val="2"/>
        </w:rPr>
        <w:t>h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  <w:position w:val="2"/>
        </w:rPr>
        <w:t> 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1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9"/>
          <w:position w:val="0"/>
        </w:rPr>
        <w:t>:08.05.2017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76"/>
          <w:position w:val="0"/>
        </w:rPr>
        <w:t>aati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-20"/>
          <w:w w:val="176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B5D5D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5B5D5D"/>
          <w:spacing w:val="-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5"/>
          <w:position w:val="0"/>
        </w:rPr>
        <w:t>06:05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208" w:lineRule="exact"/>
        <w:ind w:left="232" w:right="-20"/>
        <w:jc w:val="left"/>
        <w:tabs>
          <w:tab w:pos="560" w:val="left"/>
          <w:tab w:pos="1020" w:val="left"/>
          <w:tab w:pos="1500" w:val="left"/>
          <w:tab w:pos="2140" w:val="left"/>
          <w:tab w:pos="856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8.409389pt;margin-top:5.489163pt;width:6.85314pt;height:10.5pt;mso-position-horizontal-relative:page;mso-position-vertical-relative:paragraph;z-index:-14959" type="#_x0000_t202" filled="f" stroked="f">
            <v:textbox inset="0,0,0,0">
              <w:txbxContent>
                <w:p>
                  <w:pPr>
                    <w:spacing w:before="0" w:after="0" w:line="210" w:lineRule="exact"/>
                    <w:ind w:right="-72"/>
                    <w:jc w:val="left"/>
                    <w:rPr>
                      <w:rFonts w:ascii="Arial" w:hAnsi="Arial" w:cs="Arial" w:eastAsia="Arial"/>
                      <w:sz w:val="21"/>
                      <w:szCs w:val="21"/>
                    </w:rPr>
                  </w:pPr>
                  <w:rPr/>
                  <w:r>
                    <w:rPr>
                      <w:rFonts w:ascii="Arial" w:hAnsi="Arial" w:cs="Arial" w:eastAsia="Arial"/>
                      <w:sz w:val="21"/>
                      <w:szCs w:val="21"/>
                      <w:color w:val="464646"/>
                      <w:spacing w:val="0"/>
                      <w:w w:val="196"/>
                    </w:rPr>
                    <w:t>-</w:t>
                  </w:r>
                  <w:r>
                    <w:rPr>
                      <w:rFonts w:ascii="Arial" w:hAnsi="Arial" w:cs="Arial" w:eastAsia="Arial"/>
                      <w:sz w:val="21"/>
                      <w:szCs w:val="21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52"/>
          <w:position w:val="1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7"/>
          <w:szCs w:val="17"/>
          <w:color w:val="A8A8A8"/>
          <w:spacing w:val="0"/>
          <w:w w:val="100"/>
          <w:position w:val="1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A8A8A8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A8A8A8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  <w:position w:val="1"/>
        </w:rPr>
        <w:t>Ölll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0"/>
        </w:rPr>
        <w:t>Yaralı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  <w:position w:val="0"/>
        </w:rPr>
        <w:t>GIDE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-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B5D5D"/>
          <w:spacing w:val="-2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B5D5D"/>
          <w:spacing w:val="8"/>
          <w:w w:val="100"/>
          <w:u w:val="single" w:color="575757"/>
          <w:position w:val="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5B5D5D"/>
          <w:spacing w:val="8"/>
          <w:w w:val="100"/>
          <w:u w:val="single" w:color="575757"/>
          <w:position w:val="0"/>
        </w:rPr>
      </w:r>
      <w:r>
        <w:rPr>
          <w:rFonts w:ascii="Times New Roman" w:hAnsi="Times New Roman" w:cs="Times New Roman" w:eastAsia="Times New Roman"/>
          <w:sz w:val="17"/>
          <w:szCs w:val="17"/>
          <w:color w:val="5B5D5D"/>
          <w:spacing w:val="8"/>
          <w:w w:val="100"/>
          <w:u w:val="single" w:color="575757"/>
          <w:position w:val="0"/>
        </w:rPr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3"/>
          <w:u w:val="single" w:color="575757"/>
          <w:position w:val="0"/>
        </w:rPr>
        <w:t>KIP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3"/>
          <w:u w:val="single" w:color="575757"/>
          <w:position w:val="0"/>
        </w:rPr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"/>
          <w:w w:val="102"/>
          <w:u w:val="single" w:color="575757"/>
          <w:position w:val="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"/>
          <w:w w:val="102"/>
          <w:u w:val="single" w:color="575757"/>
          <w:position w:val="0"/>
        </w:rPr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"/>
          <w:w w:val="102"/>
          <w:u w:val="single" w:color="575757"/>
          <w:position w:val="0"/>
        </w:rPr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72"/>
          <w:u w:val="single" w:color="575757"/>
          <w:position w:val="0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72"/>
          <w:u w:val="single" w:color="575757"/>
          <w:position w:val="0"/>
        </w:rPr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-29"/>
          <w:w w:val="100"/>
          <w:u w:val="single" w:color="575757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-29"/>
          <w:w w:val="100"/>
          <w:u w:val="single" w:color="575757"/>
          <w:position w:val="0"/>
        </w:rPr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-29"/>
          <w:w w:val="100"/>
          <w:u w:val="single" w:color="575757"/>
          <w:position w:val="0"/>
        </w:rPr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6"/>
          <w:w w:val="108"/>
          <w:u w:val="single" w:color="575757"/>
          <w:position w:val="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6"/>
          <w:w w:val="108"/>
          <w:u w:val="single" w:color="575757"/>
          <w:position w:val="0"/>
        </w:rPr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6"/>
          <w:w w:val="108"/>
          <w:u w:val="single" w:color="575757"/>
          <w:position w:val="0"/>
        </w:rPr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95"/>
          <w:u w:val="single" w:color="575757"/>
          <w:position w:val="0"/>
        </w:rPr>
        <w:t>ık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95"/>
          <w:u w:val="single" w:color="575757"/>
          <w:position w:val="0"/>
        </w:rPr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96"/>
          <w:u w:val="single" w:color="575757"/>
          <w:position w:val="0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96"/>
          <w:u w:val="single" w:color="575757"/>
          <w:position w:val="0"/>
        </w:rPr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-34"/>
          <w:w w:val="100"/>
          <w:u w:val="single" w:color="575757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-34"/>
          <w:w w:val="100"/>
          <w:u w:val="single" w:color="575757"/>
          <w:position w:val="0"/>
        </w:rPr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-34"/>
          <w:w w:val="100"/>
          <w:u w:val="single" w:color="575757"/>
          <w:position w:val="0"/>
        </w:rPr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  <w:u w:val="single" w:color="575757"/>
          <w:position w:val="0"/>
        </w:rPr>
        <w:t>en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  <w:u w:val="single" w:color="575757"/>
          <w:position w:val="0"/>
        </w:rPr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  <w:u w:val="single" w:color="575757"/>
          <w:position w:val="0"/>
        </w:rPr>
        <w:t>t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0"/>
        </w:rPr>
        <w:t>Grubu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0"/>
        </w:rPr>
        <w:t>3.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0"/>
        </w:rPr>
        <w:t>Posta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3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0"/>
        </w:rPr>
        <w:t>ONAYLA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12"/>
          <w:w w:val="100"/>
          <w:position w:val="0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0"/>
        </w:rPr>
        <w:t>AN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1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jc w:val="left"/>
        <w:spacing w:after="0"/>
        <w:sectPr>
          <w:type w:val="continuous"/>
          <w:pgSz w:w="11920" w:h="16840"/>
          <w:pgMar w:top="300" w:bottom="280" w:left="420" w:right="160"/>
        </w:sectPr>
      </w:pPr>
      <w:rPr/>
    </w:p>
    <w:p>
      <w:pPr>
        <w:spacing w:before="43" w:after="0" w:line="240" w:lineRule="auto"/>
        <w:ind w:left="2267" w:right="-69"/>
        <w:jc w:val="left"/>
        <w:tabs>
          <w:tab w:pos="446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Amiri: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Yangına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Koyan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7" w:after="0" w:line="177" w:lineRule="exact"/>
        <w:ind w:right="265"/>
        <w:jc w:val="righ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6"/>
          <w:position w:val="-2"/>
        </w:rPr>
        <w:t>EkipAmiri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241" w:lineRule="exact"/>
        <w:ind w:left="283" w:right="-20"/>
        <w:jc w:val="left"/>
        <w:tabs>
          <w:tab w:pos="2320" w:val="left"/>
          <w:tab w:pos="3920" w:val="left"/>
        </w:tabs>
        <w:rPr>
          <w:rFonts w:ascii="Arial" w:hAnsi="Arial" w:cs="Arial" w:eastAsia="Arial"/>
          <w:sz w:val="24"/>
          <w:szCs w:val="24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7.258217pt;margin-top:10.552765pt;width:5.1375pt;height:7.5pt;mso-position-horizontal-relative:page;mso-position-vertical-relative:paragraph;z-index:-14955" type="#_x0000_t202" filled="f" stroked="f">
            <v:textbox inset="0,0,0,0">
              <w:txbxContent>
                <w:p>
                  <w:pPr>
                    <w:spacing w:before="0" w:after="0" w:line="150" w:lineRule="exact"/>
                    <w:ind w:right="-63"/>
                    <w:jc w:val="left"/>
                    <w:rPr>
                      <w:rFonts w:ascii="Times New Roman" w:hAnsi="Times New Roman" w:cs="Times New Roman" w:eastAsia="Times New Roman"/>
                      <w:sz w:val="15"/>
                      <w:szCs w:val="15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5"/>
                      <w:szCs w:val="15"/>
                      <w:color w:val="464646"/>
                      <w:spacing w:val="0"/>
                      <w:w w:val="137"/>
                    </w:rPr>
                    <w:t>o</w:t>
                  </w:r>
                  <w:r>
                    <w:rPr>
                      <w:rFonts w:ascii="Times New Roman" w:hAnsi="Times New Roman" w:cs="Times New Roman" w:eastAsia="Times New Roman"/>
                      <w:sz w:val="15"/>
                      <w:szCs w:val="15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6"/>
          <w:szCs w:val="16"/>
          <w:color w:val="808282"/>
          <w:spacing w:val="-8"/>
          <w:w w:val="137"/>
          <w:position w:val="-5"/>
        </w:rPr>
        <w:t>'</w:t>
      </w:r>
      <w:r>
        <w:rPr>
          <w:rFonts w:ascii="Arial" w:hAnsi="Arial" w:cs="Arial" w:eastAsia="Arial"/>
          <w:sz w:val="16"/>
          <w:szCs w:val="16"/>
          <w:color w:val="464646"/>
          <w:spacing w:val="0"/>
          <w:w w:val="137"/>
          <w:position w:val="-5"/>
        </w:rPr>
        <w:t>ü</w:t>
      </w:r>
      <w:r>
        <w:rPr>
          <w:rFonts w:ascii="Arial" w:hAnsi="Arial" w:cs="Arial" w:eastAsia="Arial"/>
          <w:sz w:val="16"/>
          <w:szCs w:val="16"/>
          <w:color w:val="464646"/>
          <w:spacing w:val="-61"/>
          <w:w w:val="137"/>
          <w:position w:val="-5"/>
        </w:rPr>
        <w:t> </w:t>
      </w:r>
      <w:r>
        <w:rPr>
          <w:rFonts w:ascii="Arial" w:hAnsi="Arial" w:cs="Arial" w:eastAsia="Arial"/>
          <w:sz w:val="16"/>
          <w:szCs w:val="16"/>
          <w:color w:val="464646"/>
          <w:spacing w:val="0"/>
          <w:w w:val="100"/>
          <w:position w:val="-5"/>
        </w:rPr>
        <w:tab/>
      </w:r>
      <w:r>
        <w:rPr>
          <w:rFonts w:ascii="Arial" w:hAnsi="Arial" w:cs="Arial" w:eastAsia="Arial"/>
          <w:sz w:val="16"/>
          <w:szCs w:val="16"/>
          <w:color w:val="464646"/>
          <w:spacing w:val="0"/>
          <w:w w:val="100"/>
          <w:position w:val="-5"/>
        </w:rPr>
      </w:r>
      <w:r>
        <w:rPr>
          <w:rFonts w:ascii="Arial" w:hAnsi="Arial" w:cs="Arial" w:eastAsia="Arial"/>
          <w:sz w:val="23"/>
          <w:szCs w:val="23"/>
          <w:color w:val="808282"/>
          <w:spacing w:val="-22"/>
          <w:w w:val="137"/>
          <w:i/>
          <w:position w:val="-10"/>
        </w:rPr>
        <w:t>t</w:t>
      </w:r>
      <w:r>
        <w:rPr>
          <w:rFonts w:ascii="Arial" w:hAnsi="Arial" w:cs="Arial" w:eastAsia="Arial"/>
          <w:sz w:val="23"/>
          <w:szCs w:val="23"/>
          <w:color w:val="5B5D5D"/>
          <w:spacing w:val="0"/>
          <w:w w:val="133"/>
          <w:i/>
          <w:position w:val="-10"/>
        </w:rPr>
        <w:t>·</w:t>
      </w:r>
      <w:r>
        <w:rPr>
          <w:rFonts w:ascii="Arial" w:hAnsi="Arial" w:cs="Arial" w:eastAsia="Arial"/>
          <w:sz w:val="23"/>
          <w:szCs w:val="23"/>
          <w:color w:val="5B5D5D"/>
          <w:spacing w:val="-29"/>
          <w:w w:val="100"/>
          <w:i/>
          <w:position w:val="-10"/>
        </w:rPr>
        <w:t> </w:t>
      </w:r>
      <w:r>
        <w:rPr>
          <w:rFonts w:ascii="Arial" w:hAnsi="Arial" w:cs="Arial" w:eastAsia="Arial"/>
          <w:sz w:val="23"/>
          <w:szCs w:val="23"/>
          <w:color w:val="525989"/>
          <w:spacing w:val="0"/>
          <w:w w:val="68"/>
          <w:i/>
          <w:position w:val="-10"/>
        </w:rPr>
        <w:t>H</w:t>
      </w:r>
      <w:r>
        <w:rPr>
          <w:rFonts w:ascii="Arial" w:hAnsi="Arial" w:cs="Arial" w:eastAsia="Arial"/>
          <w:sz w:val="23"/>
          <w:szCs w:val="23"/>
          <w:color w:val="525989"/>
          <w:spacing w:val="17"/>
          <w:w w:val="68"/>
          <w:i/>
          <w:position w:val="-10"/>
        </w:rPr>
        <w:t> </w:t>
      </w:r>
      <w:r>
        <w:rPr>
          <w:rFonts w:ascii="Arial" w:hAnsi="Arial" w:cs="Arial" w:eastAsia="Arial"/>
          <w:sz w:val="23"/>
          <w:szCs w:val="23"/>
          <w:color w:val="6E7072"/>
          <w:spacing w:val="0"/>
          <w:w w:val="100"/>
          <w:i/>
          <w:position w:val="-10"/>
        </w:rPr>
        <w:t>UR</w:t>
      </w:r>
      <w:r>
        <w:rPr>
          <w:rFonts w:ascii="Arial" w:hAnsi="Arial" w:cs="Arial" w:eastAsia="Arial"/>
          <w:sz w:val="23"/>
          <w:szCs w:val="23"/>
          <w:color w:val="6E7072"/>
          <w:spacing w:val="-14"/>
          <w:w w:val="100"/>
          <w:i/>
          <w:position w:val="-10"/>
        </w:rPr>
        <w:t> </w:t>
      </w:r>
      <w:r>
        <w:rPr>
          <w:rFonts w:ascii="Arial" w:hAnsi="Arial" w:cs="Arial" w:eastAsia="Arial"/>
          <w:sz w:val="23"/>
          <w:szCs w:val="23"/>
          <w:color w:val="979799"/>
          <w:spacing w:val="0"/>
          <w:w w:val="66"/>
          <w:i/>
          <w:position w:val="-10"/>
        </w:rPr>
        <w:t>.</w:t>
      </w:r>
      <w:r>
        <w:rPr>
          <w:rFonts w:ascii="Arial" w:hAnsi="Arial" w:cs="Arial" w:eastAsia="Arial"/>
          <w:sz w:val="23"/>
          <w:szCs w:val="23"/>
          <w:color w:val="979799"/>
          <w:spacing w:val="0"/>
          <w:w w:val="100"/>
          <w:i/>
          <w:position w:val="-10"/>
        </w:rPr>
        <w:tab/>
      </w:r>
      <w:r>
        <w:rPr>
          <w:rFonts w:ascii="Arial" w:hAnsi="Arial" w:cs="Arial" w:eastAsia="Arial"/>
          <w:sz w:val="23"/>
          <w:szCs w:val="23"/>
          <w:color w:val="979799"/>
          <w:spacing w:val="0"/>
          <w:w w:val="100"/>
          <w:i/>
          <w:position w:val="-10"/>
        </w:rPr>
      </w:r>
      <w:r>
        <w:rPr>
          <w:rFonts w:ascii="Arial" w:hAnsi="Arial" w:cs="Arial" w:eastAsia="Arial"/>
          <w:sz w:val="24"/>
          <w:szCs w:val="24"/>
          <w:color w:val="808282"/>
          <w:spacing w:val="0"/>
          <w:w w:val="195"/>
          <w:position w:val="2"/>
        </w:rPr>
        <w:t>!</w:t>
      </w:r>
      <w:r>
        <w:rPr>
          <w:rFonts w:ascii="Arial" w:hAnsi="Arial" w:cs="Arial" w:eastAsia="Arial"/>
          <w:sz w:val="24"/>
          <w:szCs w:val="24"/>
          <w:color w:val="000000"/>
          <w:spacing w:val="0"/>
          <w:w w:val="100"/>
          <w:position w:val="0"/>
        </w:rPr>
      </w:r>
    </w:p>
    <w:p>
      <w:pPr>
        <w:spacing w:before="7" w:after="0" w:line="130" w:lineRule="exact"/>
        <w:jc w:val="left"/>
        <w:rPr>
          <w:sz w:val="13"/>
          <w:szCs w:val="13"/>
        </w:rPr>
      </w:pPr>
      <w:rPr/>
      <w:r>
        <w:rPr/>
        <w:br w:type="column"/>
      </w:r>
      <w:r>
        <w:rPr>
          <w:sz w:val="13"/>
          <w:szCs w:val="13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326" w:lineRule="exact"/>
        <w:ind w:right="-20"/>
        <w:jc w:val="left"/>
        <w:rPr>
          <w:rFonts w:ascii="Times New Roman" w:hAnsi="Times New Roman" w:cs="Times New Roman" w:eastAsia="Times New Roman"/>
          <w:sz w:val="30"/>
          <w:szCs w:val="30"/>
        </w:rPr>
      </w:pPr>
      <w:rPr/>
      <w:r>
        <w:rPr>
          <w:rFonts w:ascii="Arial" w:hAnsi="Arial" w:cs="Arial" w:eastAsia="Arial"/>
          <w:sz w:val="18"/>
          <w:szCs w:val="18"/>
          <w:color w:val="464646"/>
          <w:spacing w:val="0"/>
          <w:w w:val="100"/>
          <w:i/>
          <w:position w:val="-2"/>
        </w:rPr>
        <w:t>1</w:t>
      </w:r>
      <w:r>
        <w:rPr>
          <w:rFonts w:ascii="Arial" w:hAnsi="Arial" w:cs="Arial" w:eastAsia="Arial"/>
          <w:sz w:val="18"/>
          <w:szCs w:val="18"/>
          <w:color w:val="464646"/>
          <w:spacing w:val="-10"/>
          <w:w w:val="100"/>
          <w:i/>
          <w:position w:val="-2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82828"/>
          <w:spacing w:val="-17"/>
          <w:w w:val="59"/>
          <w:position w:val="-2"/>
        </w:rPr>
        <w:t>1</w:t>
      </w:r>
      <w:r>
        <w:rPr>
          <w:rFonts w:ascii="Arial" w:hAnsi="Arial" w:cs="Arial" w:eastAsia="Arial"/>
          <w:sz w:val="25"/>
          <w:szCs w:val="25"/>
          <w:color w:val="383838"/>
          <w:spacing w:val="0"/>
          <w:w w:val="59"/>
          <w:position w:val="-2"/>
        </w:rPr>
        <w:t>,ft&lt;tıfayıs</w:t>
      </w:r>
      <w:r>
        <w:rPr>
          <w:rFonts w:ascii="Arial" w:hAnsi="Arial" w:cs="Arial" w:eastAsia="Arial"/>
          <w:sz w:val="25"/>
          <w:szCs w:val="25"/>
          <w:color w:val="383838"/>
          <w:spacing w:val="5"/>
          <w:w w:val="59"/>
          <w:position w:val="-2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383838"/>
          <w:spacing w:val="0"/>
          <w:w w:val="59"/>
          <w:position w:val="-2"/>
        </w:rPr>
        <w:t>2017</w:t>
      </w:r>
      <w:r>
        <w:rPr>
          <w:rFonts w:ascii="Times New Roman" w:hAnsi="Times New Roman" w:cs="Times New Roman" w:eastAsia="Times New Roman"/>
          <w:sz w:val="30"/>
          <w:szCs w:val="3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300" w:bottom="280" w:left="420" w:right="160"/>
          <w:cols w:num="2" w:equalWidth="0">
            <w:col w:w="5761" w:space="3045"/>
            <w:col w:w="2534"/>
          </w:cols>
        </w:sectPr>
      </w:pPr>
      <w:rPr/>
    </w:p>
    <w:p>
      <w:pPr>
        <w:spacing w:before="0" w:after="0" w:line="214" w:lineRule="exact"/>
        <w:ind w:left="283" w:right="-75"/>
        <w:jc w:val="left"/>
        <w:tabs>
          <w:tab w:pos="2580" w:val="left"/>
          <w:tab w:pos="3840" w:val="left"/>
        </w:tabs>
        <w:rPr>
          <w:rFonts w:ascii="Arial" w:hAnsi="Arial" w:cs="Arial" w:eastAsia="Arial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-9"/>
          <w:w w:val="135"/>
          <w:position w:val="-4"/>
        </w:rPr>
        <w:t>.</w:t>
      </w:r>
      <w:r>
        <w:rPr>
          <w:rFonts w:ascii="Times New Roman" w:hAnsi="Times New Roman" w:cs="Times New Roman" w:eastAsia="Times New Roman"/>
          <w:sz w:val="16"/>
          <w:szCs w:val="16"/>
          <w:color w:val="5B5D5D"/>
          <w:spacing w:val="0"/>
          <w:w w:val="77"/>
          <w:position w:val="-4"/>
        </w:rPr>
        <w:t>2;-</w:t>
      </w:r>
      <w:r>
        <w:rPr>
          <w:rFonts w:ascii="Times New Roman" w:hAnsi="Times New Roman" w:cs="Times New Roman" w:eastAsia="Times New Roman"/>
          <w:sz w:val="16"/>
          <w:szCs w:val="16"/>
          <w:color w:val="5B5D5D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6"/>
          <w:szCs w:val="16"/>
          <w:color w:val="5B5D5D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22"/>
          <w:szCs w:val="22"/>
          <w:color w:val="6E7072"/>
          <w:spacing w:val="0"/>
          <w:w w:val="100"/>
          <w:position w:val="-2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color w:val="6E7072"/>
          <w:spacing w:val="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6E7072"/>
          <w:spacing w:val="22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5B5D5D"/>
          <w:spacing w:val="0"/>
          <w:w w:val="100"/>
          <w:position w:val="-2"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color w:val="5B5D5D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22"/>
          <w:szCs w:val="22"/>
          <w:color w:val="5B5D5D"/>
          <w:spacing w:val="0"/>
          <w:w w:val="100"/>
          <w:position w:val="-2"/>
        </w:rPr>
      </w:r>
      <w:r>
        <w:rPr>
          <w:rFonts w:ascii="Arial" w:hAnsi="Arial" w:cs="Arial" w:eastAsia="Arial"/>
          <w:sz w:val="19"/>
          <w:szCs w:val="19"/>
          <w:color w:val="5B5D5D"/>
          <w:spacing w:val="0"/>
          <w:w w:val="104"/>
          <w:position w:val="0"/>
        </w:rPr>
        <w:t>r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14" w:lineRule="exact"/>
        <w:ind w:right="-20"/>
        <w:jc w:val="left"/>
        <w:tabs>
          <w:tab w:pos="3120" w:val="left"/>
          <w:tab w:pos="5480" w:val="left"/>
        </w:tabs>
        <w:rPr>
          <w:rFonts w:ascii="Times New Roman" w:hAnsi="Times New Roman" w:cs="Times New Roman" w:eastAsia="Times New Roman"/>
          <w:sz w:val="120"/>
          <w:szCs w:val="1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92"/>
          <w:szCs w:val="92"/>
          <w:color w:val="313DA5"/>
          <w:spacing w:val="0"/>
          <w:w w:val="100"/>
          <w:i/>
          <w:position w:val="-93"/>
        </w:rPr>
        <w:t>r#-</w:t>
      </w:r>
      <w:r>
        <w:rPr>
          <w:rFonts w:ascii="Times New Roman" w:hAnsi="Times New Roman" w:cs="Times New Roman" w:eastAsia="Times New Roman"/>
          <w:sz w:val="92"/>
          <w:szCs w:val="92"/>
          <w:color w:val="313DA5"/>
          <w:spacing w:val="-163"/>
          <w:w w:val="100"/>
          <w:i/>
          <w:position w:val="-93"/>
        </w:rPr>
        <w:t> </w:t>
      </w:r>
      <w:r>
        <w:rPr>
          <w:rFonts w:ascii="Times New Roman" w:hAnsi="Times New Roman" w:cs="Times New Roman" w:eastAsia="Times New Roman"/>
          <w:sz w:val="92"/>
          <w:szCs w:val="92"/>
          <w:color w:val="313DA5"/>
          <w:spacing w:val="0"/>
          <w:w w:val="100"/>
          <w:i/>
          <w:position w:val="-93"/>
        </w:rPr>
        <w:tab/>
      </w:r>
      <w:r>
        <w:rPr>
          <w:rFonts w:ascii="Times New Roman" w:hAnsi="Times New Roman" w:cs="Times New Roman" w:eastAsia="Times New Roman"/>
          <w:sz w:val="92"/>
          <w:szCs w:val="92"/>
          <w:color w:val="313DA5"/>
          <w:spacing w:val="0"/>
          <w:w w:val="100"/>
          <w:i/>
          <w:position w:val="-93"/>
        </w:rPr>
      </w:r>
      <w:r>
        <w:rPr>
          <w:rFonts w:ascii="Times New Roman" w:hAnsi="Times New Roman" w:cs="Times New Roman" w:eastAsia="Times New Roman"/>
          <w:sz w:val="120"/>
          <w:szCs w:val="120"/>
          <w:color w:val="1D2DA8"/>
          <w:spacing w:val="-195"/>
          <w:w w:val="106"/>
          <w:i/>
          <w:position w:val="-79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color w:val="1D2DA8"/>
          <w:spacing w:val="-114"/>
          <w:w w:val="201"/>
          <w:position w:val="-106"/>
        </w:rPr>
        <w:t>-</w:t>
      </w:r>
      <w:r>
        <w:rPr>
          <w:rFonts w:ascii="Times New Roman" w:hAnsi="Times New Roman" w:cs="Times New Roman" w:eastAsia="Times New Roman"/>
          <w:sz w:val="22"/>
          <w:szCs w:val="22"/>
          <w:color w:val="464646"/>
          <w:spacing w:val="0"/>
          <w:w w:val="115"/>
          <w:position w:val="-106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color w:val="464646"/>
          <w:spacing w:val="9"/>
          <w:w w:val="100"/>
          <w:position w:val="-106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464646"/>
          <w:spacing w:val="0"/>
          <w:w w:val="100"/>
          <w:position w:val="-106"/>
        </w:rPr>
        <w:t>y</w:t>
      </w:r>
      <w:r>
        <w:rPr>
          <w:rFonts w:ascii="Times New Roman" w:hAnsi="Times New Roman" w:cs="Times New Roman" w:eastAsia="Times New Roman"/>
          <w:sz w:val="22"/>
          <w:szCs w:val="22"/>
          <w:color w:val="464646"/>
          <w:spacing w:val="0"/>
          <w:w w:val="100"/>
          <w:position w:val="-106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color w:val="464646"/>
          <w:spacing w:val="35"/>
          <w:w w:val="100"/>
          <w:position w:val="-106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5B5D5D"/>
          <w:spacing w:val="-30"/>
          <w:w w:val="61"/>
          <w:position w:val="-106"/>
        </w:rPr>
        <w:t>Y</w:t>
      </w:r>
      <w:r>
        <w:rPr>
          <w:rFonts w:ascii="Times New Roman" w:hAnsi="Times New Roman" w:cs="Times New Roman" w:eastAsia="Times New Roman"/>
          <w:sz w:val="22"/>
          <w:szCs w:val="22"/>
          <w:color w:val="5B5D5D"/>
          <w:spacing w:val="0"/>
          <w:w w:val="60"/>
          <w:position w:val="-106"/>
        </w:rPr>
        <w:t>aQ,g#I</w:t>
      </w:r>
      <w:r>
        <w:rPr>
          <w:rFonts w:ascii="Times New Roman" w:hAnsi="Times New Roman" w:cs="Times New Roman" w:eastAsia="Times New Roman"/>
          <w:sz w:val="22"/>
          <w:szCs w:val="22"/>
          <w:color w:val="5B5D5D"/>
          <w:spacing w:val="-7"/>
          <w:w w:val="61"/>
          <w:position w:val="-106"/>
        </w:rPr>
        <w:t>J</w:t>
      </w:r>
      <w:r>
        <w:rPr>
          <w:rFonts w:ascii="Times New Roman" w:hAnsi="Times New Roman" w:cs="Times New Roman" w:eastAsia="Times New Roman"/>
          <w:sz w:val="22"/>
          <w:szCs w:val="22"/>
          <w:color w:val="5B5D5D"/>
          <w:spacing w:val="0"/>
          <w:w w:val="60"/>
          <w:position w:val="-106"/>
        </w:rPr>
        <w:t>E:"A.re</w:t>
      </w:r>
      <w:r>
        <w:rPr>
          <w:rFonts w:ascii="Times New Roman" w:hAnsi="Times New Roman" w:cs="Times New Roman" w:eastAsia="Times New Roman"/>
          <w:sz w:val="22"/>
          <w:szCs w:val="22"/>
          <w:color w:val="5B5D5D"/>
          <w:spacing w:val="-44"/>
          <w:w w:val="60"/>
          <w:position w:val="-106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color w:val="808282"/>
          <w:spacing w:val="0"/>
          <w:w w:val="81"/>
          <w:position w:val="-106"/>
        </w:rPr>
        <w:t>!;,.</w:t>
      </w:r>
      <w:r>
        <w:rPr>
          <w:rFonts w:ascii="Times New Roman" w:hAnsi="Times New Roman" w:cs="Times New Roman" w:eastAsia="Times New Roman"/>
          <w:sz w:val="22"/>
          <w:szCs w:val="22"/>
          <w:color w:val="808282"/>
          <w:spacing w:val="0"/>
          <w:w w:val="100"/>
          <w:position w:val="-106"/>
        </w:rPr>
        <w:tab/>
      </w:r>
      <w:r>
        <w:rPr>
          <w:rFonts w:ascii="Times New Roman" w:hAnsi="Times New Roman" w:cs="Times New Roman" w:eastAsia="Times New Roman"/>
          <w:sz w:val="22"/>
          <w:szCs w:val="22"/>
          <w:color w:val="808282"/>
          <w:spacing w:val="0"/>
          <w:w w:val="100"/>
          <w:position w:val="-106"/>
        </w:rPr>
      </w:r>
      <w:r>
        <w:rPr>
          <w:rFonts w:ascii="Times New Roman" w:hAnsi="Times New Roman" w:cs="Times New Roman" w:eastAsia="Times New Roman"/>
          <w:sz w:val="120"/>
          <w:szCs w:val="120"/>
          <w:color w:val="383F7C"/>
          <w:spacing w:val="0"/>
          <w:w w:val="153"/>
          <w:i/>
          <w:position w:val="-79"/>
        </w:rPr>
        <w:t>,</w:t>
      </w:r>
      <w:r>
        <w:rPr>
          <w:rFonts w:ascii="Times New Roman" w:hAnsi="Times New Roman" w:cs="Times New Roman" w:eastAsia="Times New Roman"/>
          <w:sz w:val="120"/>
          <w:szCs w:val="12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300" w:bottom="280" w:left="420" w:right="160"/>
          <w:cols w:num="2" w:equalWidth="0">
            <w:col w:w="3922" w:space="753"/>
            <w:col w:w="6665"/>
          </w:cols>
        </w:sectPr>
      </w:pPr>
      <w:rPr/>
    </w:p>
    <w:p>
      <w:pPr>
        <w:spacing w:before="0" w:after="0" w:line="310" w:lineRule="exact"/>
        <w:ind w:left="265" w:right="-20"/>
        <w:jc w:val="left"/>
        <w:tabs>
          <w:tab w:pos="2220" w:val="left"/>
          <w:tab w:pos="2760" w:val="left"/>
          <w:tab w:pos="3080" w:val="left"/>
          <w:tab w:pos="3680" w:val="left"/>
          <w:tab w:pos="850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29"/>
          <w:szCs w:val="29"/>
          <w:color w:val="5B5D5D"/>
          <w:spacing w:val="0"/>
          <w:w w:val="50"/>
        </w:rPr>
        <w:t>.:E</w:t>
      </w:r>
      <w:r>
        <w:rPr>
          <w:rFonts w:ascii="Times New Roman" w:hAnsi="Times New Roman" w:cs="Times New Roman" w:eastAsia="Times New Roman"/>
          <w:sz w:val="29"/>
          <w:szCs w:val="29"/>
          <w:color w:val="5B5D5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9"/>
          <w:szCs w:val="29"/>
          <w:color w:val="5B5D5D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6E7072"/>
          <w:spacing w:val="0"/>
          <w:w w:val="183"/>
          <w:position w:val="7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6E7072"/>
          <w:spacing w:val="-17"/>
          <w:w w:val="183"/>
          <w:position w:val="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808282"/>
          <w:spacing w:val="0"/>
          <w:w w:val="100"/>
          <w:position w:val="7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808282"/>
          <w:spacing w:val="0"/>
          <w:w w:val="100"/>
          <w:position w:val="7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808282"/>
          <w:spacing w:val="0"/>
          <w:w w:val="100"/>
          <w:position w:val="7"/>
        </w:rPr>
      </w:r>
      <w:r>
        <w:rPr>
          <w:rFonts w:ascii="Times New Roman" w:hAnsi="Times New Roman" w:cs="Times New Roman" w:eastAsia="Times New Roman"/>
          <w:sz w:val="19"/>
          <w:szCs w:val="19"/>
          <w:color w:val="5B5D5D"/>
          <w:spacing w:val="0"/>
          <w:w w:val="204"/>
          <w:position w:val="7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5B5D5D"/>
          <w:spacing w:val="0"/>
          <w:w w:val="100"/>
          <w:position w:val="7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B5D5D"/>
          <w:spacing w:val="0"/>
          <w:w w:val="100"/>
          <w:position w:val="7"/>
        </w:rPr>
      </w:r>
      <w:r>
        <w:rPr>
          <w:rFonts w:ascii="Arial" w:hAnsi="Arial" w:cs="Arial" w:eastAsia="Arial"/>
          <w:sz w:val="18"/>
          <w:szCs w:val="18"/>
          <w:color w:val="5B5D5D"/>
          <w:spacing w:val="0"/>
          <w:w w:val="100"/>
          <w:position w:val="7"/>
        </w:rPr>
        <w:t>r</w:t>
      </w:r>
      <w:r>
        <w:rPr>
          <w:rFonts w:ascii="Arial" w:hAnsi="Arial" w:cs="Arial" w:eastAsia="Arial"/>
          <w:sz w:val="18"/>
          <w:szCs w:val="18"/>
          <w:color w:val="5B5D5D"/>
          <w:spacing w:val="-49"/>
          <w:w w:val="100"/>
          <w:position w:val="7"/>
        </w:rPr>
        <w:t> </w:t>
      </w:r>
      <w:r>
        <w:rPr>
          <w:rFonts w:ascii="Arial" w:hAnsi="Arial" w:cs="Arial" w:eastAsia="Arial"/>
          <w:sz w:val="18"/>
          <w:szCs w:val="18"/>
          <w:color w:val="5B5D5D"/>
          <w:spacing w:val="0"/>
          <w:w w:val="100"/>
          <w:position w:val="7"/>
        </w:rPr>
        <w:tab/>
      </w:r>
      <w:r>
        <w:rPr>
          <w:rFonts w:ascii="Arial" w:hAnsi="Arial" w:cs="Arial" w:eastAsia="Arial"/>
          <w:sz w:val="18"/>
          <w:szCs w:val="18"/>
          <w:color w:val="5B5D5D"/>
          <w:spacing w:val="0"/>
          <w:w w:val="100"/>
          <w:position w:val="7"/>
        </w:rPr>
      </w:r>
      <w:r>
        <w:rPr>
          <w:rFonts w:ascii="Arial" w:hAnsi="Arial" w:cs="Arial" w:eastAsia="Arial"/>
          <w:sz w:val="19"/>
          <w:szCs w:val="19"/>
          <w:color w:val="5B5D5D"/>
          <w:spacing w:val="0"/>
          <w:w w:val="100"/>
          <w:position w:val="8"/>
        </w:rPr>
        <w:t>Ami</w:t>
      </w:r>
      <w:r>
        <w:rPr>
          <w:rFonts w:ascii="Arial" w:hAnsi="Arial" w:cs="Arial" w:eastAsia="Arial"/>
          <w:sz w:val="19"/>
          <w:szCs w:val="19"/>
          <w:color w:val="5B5D5D"/>
          <w:spacing w:val="-1"/>
          <w:w w:val="100"/>
          <w:position w:val="8"/>
        </w:rPr>
        <w:t>r</w:t>
      </w:r>
      <w:r>
        <w:rPr>
          <w:rFonts w:ascii="Arial" w:hAnsi="Arial" w:cs="Arial" w:eastAsia="Arial"/>
          <w:sz w:val="19"/>
          <w:szCs w:val="19"/>
          <w:color w:val="808282"/>
          <w:spacing w:val="0"/>
          <w:w w:val="100"/>
          <w:position w:val="8"/>
        </w:rPr>
        <w:t>'</w:t>
      </w:r>
      <w:r>
        <w:rPr>
          <w:rFonts w:ascii="Arial" w:hAnsi="Arial" w:cs="Arial" w:eastAsia="Arial"/>
          <w:sz w:val="19"/>
          <w:szCs w:val="19"/>
          <w:color w:val="808282"/>
          <w:spacing w:val="0"/>
          <w:w w:val="100"/>
          <w:position w:val="8"/>
        </w:rPr>
        <w:tab/>
      </w:r>
      <w:r>
        <w:rPr>
          <w:rFonts w:ascii="Arial" w:hAnsi="Arial" w:cs="Arial" w:eastAsia="Arial"/>
          <w:sz w:val="19"/>
          <w:szCs w:val="19"/>
          <w:color w:val="808282"/>
          <w:spacing w:val="0"/>
          <w:w w:val="100"/>
          <w:position w:val="8"/>
        </w:rPr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11"/>
        </w:rPr>
        <w:t>itfaiye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9"/>
          <w:w w:val="100"/>
          <w:position w:val="1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11"/>
        </w:rPr>
        <w:t>Birim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2"/>
          <w:w w:val="100"/>
          <w:position w:val="1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11"/>
        </w:rPr>
        <w:t>Amiri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2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24" w:after="0" w:line="109" w:lineRule="exact"/>
        <w:ind w:left="4521" w:right="-20"/>
        <w:jc w:val="left"/>
        <w:tabs>
          <w:tab w:pos="8720" w:val="left"/>
          <w:tab w:pos="9760" w:val="left"/>
        </w:tabs>
        <w:rPr>
          <w:rFonts w:ascii="Arial" w:hAnsi="Arial" w:cs="Arial" w:eastAsia="Arial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12"/>
        </w:rPr>
        <w:t>Fevzi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0"/>
          <w:w w:val="100"/>
          <w:position w:val="-1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12"/>
        </w:rPr>
        <w:t>SAVRAN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12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12"/>
        </w:rPr>
      </w:r>
      <w:r>
        <w:rPr>
          <w:rFonts w:ascii="Arial" w:hAnsi="Arial" w:cs="Arial" w:eastAsia="Arial"/>
          <w:sz w:val="20"/>
          <w:szCs w:val="20"/>
          <w:color w:val="5B5D5D"/>
          <w:spacing w:val="0"/>
          <w:w w:val="144"/>
          <w:position w:val="-17"/>
        </w:rPr>
        <w:t>ahaı</w:t>
      </w:r>
      <w:r>
        <w:rPr>
          <w:rFonts w:ascii="Arial" w:hAnsi="Arial" w:cs="Arial" w:eastAsia="Arial"/>
          <w:sz w:val="20"/>
          <w:szCs w:val="20"/>
          <w:color w:val="A8A8A8"/>
          <w:spacing w:val="0"/>
          <w:w w:val="70"/>
          <w:position w:val="-17"/>
        </w:rPr>
        <w:t>·</w:t>
      </w:r>
      <w:r>
        <w:rPr>
          <w:rFonts w:ascii="Arial" w:hAnsi="Arial" w:cs="Arial" w:eastAsia="Arial"/>
          <w:sz w:val="20"/>
          <w:szCs w:val="20"/>
          <w:color w:val="A8A8A8"/>
          <w:spacing w:val="0"/>
          <w:w w:val="100"/>
          <w:position w:val="-17"/>
        </w:rPr>
        <w:tab/>
      </w:r>
      <w:r>
        <w:rPr>
          <w:rFonts w:ascii="Arial" w:hAnsi="Arial" w:cs="Arial" w:eastAsia="Arial"/>
          <w:sz w:val="20"/>
          <w:szCs w:val="20"/>
          <w:color w:val="A8A8A8"/>
          <w:spacing w:val="0"/>
          <w:w w:val="100"/>
          <w:position w:val="-17"/>
        </w:rPr>
      </w:r>
      <w:r>
        <w:rPr>
          <w:rFonts w:ascii="Times New Roman" w:hAnsi="Times New Roman" w:cs="Times New Roman" w:eastAsia="Times New Roman"/>
          <w:sz w:val="28"/>
          <w:szCs w:val="28"/>
          <w:color w:val="464646"/>
          <w:spacing w:val="0"/>
          <w:w w:val="73"/>
          <w:position w:val="-17"/>
        </w:rPr>
        <w:t>dkr.</w:t>
      </w:r>
      <w:r>
        <w:rPr>
          <w:rFonts w:ascii="Times New Roman" w:hAnsi="Times New Roman" w:cs="Times New Roman" w:eastAsia="Times New Roman"/>
          <w:sz w:val="28"/>
          <w:szCs w:val="28"/>
          <w:color w:val="464646"/>
          <w:spacing w:val="-60"/>
          <w:w w:val="73"/>
          <w:position w:val="-17"/>
        </w:rPr>
        <w:t>O</w:t>
      </w:r>
      <w:r>
        <w:rPr>
          <w:rFonts w:ascii="Arial" w:hAnsi="Arial" w:cs="Arial" w:eastAsia="Arial"/>
          <w:sz w:val="22"/>
          <w:szCs w:val="22"/>
          <w:color w:val="808282"/>
          <w:spacing w:val="0"/>
          <w:w w:val="111"/>
          <w:position w:val="-17"/>
        </w:rPr>
        <w:t>ir"</w:t>
      </w:r>
      <w:r>
        <w:rPr>
          <w:rFonts w:ascii="Arial" w:hAnsi="Arial" w:cs="Arial" w:eastAsia="Arial"/>
          <w:sz w:val="22"/>
          <w:szCs w:val="22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300" w:bottom="280" w:left="420" w:right="160"/>
        </w:sectPr>
      </w:pPr>
      <w:rPr/>
    </w:p>
    <w:p>
      <w:pPr>
        <w:spacing w:before="4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40" w:lineRule="auto"/>
        <w:ind w:right="-20"/>
        <w:jc w:val="righ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İtf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1"/>
        </w:rPr>
        <w:t>Çvş.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0" w:after="0" w:line="397" w:lineRule="exact"/>
        <w:ind w:left="65" w:right="-20"/>
        <w:jc w:val="left"/>
        <w:tabs>
          <w:tab w:pos="1620" w:val="left"/>
        </w:tabs>
        <w:rPr>
          <w:rFonts w:ascii="Arial" w:hAnsi="Arial" w:cs="Arial" w:eastAsia="Arial"/>
          <w:sz w:val="36"/>
          <w:szCs w:val="36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-44"/>
          <w:w w:val="61"/>
        </w:rPr>
        <w:t>-</w:t>
      </w:r>
      <w:r>
        <w:rPr>
          <w:rFonts w:ascii="Arial" w:hAnsi="Arial" w:cs="Arial" w:eastAsia="Arial"/>
          <w:sz w:val="31"/>
          <w:szCs w:val="31"/>
          <w:color w:val="808282"/>
          <w:spacing w:val="0"/>
          <w:w w:val="123"/>
          <w:i/>
          <w:position w:val="7"/>
        </w:rPr>
        <w:t>f</w:t>
      </w:r>
      <w:r>
        <w:rPr>
          <w:rFonts w:ascii="Arial" w:hAnsi="Arial" w:cs="Arial" w:eastAsia="Arial"/>
          <w:sz w:val="31"/>
          <w:szCs w:val="31"/>
          <w:color w:val="808282"/>
          <w:spacing w:val="0"/>
          <w:w w:val="100"/>
          <w:i/>
          <w:position w:val="7"/>
        </w:rPr>
        <w:t> </w:t>
      </w:r>
      <w:r>
        <w:rPr>
          <w:rFonts w:ascii="Arial" w:hAnsi="Arial" w:cs="Arial" w:eastAsia="Arial"/>
          <w:sz w:val="31"/>
          <w:szCs w:val="31"/>
          <w:color w:val="808282"/>
          <w:spacing w:val="19"/>
          <w:w w:val="100"/>
          <w:i/>
          <w:position w:val="7"/>
        </w:rPr>
        <w:t> </w:t>
      </w:r>
      <w:r>
        <w:rPr>
          <w:rFonts w:ascii="Times New Roman" w:hAnsi="Times New Roman" w:cs="Times New Roman" w:eastAsia="Times New Roman"/>
          <w:sz w:val="13"/>
          <w:szCs w:val="13"/>
          <w:color w:val="808282"/>
          <w:spacing w:val="0"/>
          <w:w w:val="52"/>
          <w:position w:val="7"/>
        </w:rPr>
        <w:t>"!'%</w:t>
      </w:r>
      <w:r>
        <w:rPr>
          <w:rFonts w:ascii="Times New Roman" w:hAnsi="Times New Roman" w:cs="Times New Roman" w:eastAsia="Times New Roman"/>
          <w:sz w:val="13"/>
          <w:szCs w:val="13"/>
          <w:color w:val="808282"/>
          <w:spacing w:val="8"/>
          <w:w w:val="52"/>
          <w:position w:val="7"/>
        </w:rPr>
        <w:t> </w:t>
      </w:r>
      <w:r>
        <w:rPr>
          <w:rFonts w:ascii="Times New Roman" w:hAnsi="Times New Roman" w:cs="Times New Roman" w:eastAsia="Times New Roman"/>
          <w:sz w:val="6"/>
          <w:szCs w:val="6"/>
          <w:color w:val="A8A8A8"/>
          <w:spacing w:val="2"/>
          <w:w w:val="425"/>
          <w:position w:val="7"/>
        </w:rPr>
        <w:t>,</w:t>
      </w:r>
      <w:r>
        <w:rPr>
          <w:rFonts w:ascii="Times New Roman" w:hAnsi="Times New Roman" w:cs="Times New Roman" w:eastAsia="Times New Roman"/>
          <w:sz w:val="6"/>
          <w:szCs w:val="6"/>
          <w:color w:val="5B5D5D"/>
          <w:spacing w:val="0"/>
          <w:w w:val="143"/>
          <w:position w:val="7"/>
        </w:rPr>
        <w:t>;</w:t>
      </w:r>
      <w:r>
        <w:rPr>
          <w:rFonts w:ascii="Times New Roman" w:hAnsi="Times New Roman" w:cs="Times New Roman" w:eastAsia="Times New Roman"/>
          <w:sz w:val="6"/>
          <w:szCs w:val="6"/>
          <w:color w:val="5B5D5D"/>
          <w:spacing w:val="0"/>
          <w:w w:val="144"/>
          <w:position w:val="7"/>
        </w:rPr>
        <w:t>J</w:t>
      </w:r>
      <w:r>
        <w:rPr>
          <w:rFonts w:ascii="Times New Roman" w:hAnsi="Times New Roman" w:cs="Times New Roman" w:eastAsia="Times New Roman"/>
          <w:sz w:val="6"/>
          <w:szCs w:val="6"/>
          <w:color w:val="5B5D5D"/>
          <w:spacing w:val="0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6"/>
          <w:szCs w:val="6"/>
          <w:color w:val="5B5D5D"/>
          <w:spacing w:val="1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6"/>
          <w:szCs w:val="6"/>
          <w:color w:val="A8A8A8"/>
          <w:spacing w:val="0"/>
          <w:w w:val="100"/>
          <w:position w:val="7"/>
        </w:rPr>
        <w:t>.....</w:t>
      </w:r>
      <w:r>
        <w:rPr>
          <w:rFonts w:ascii="Times New Roman" w:hAnsi="Times New Roman" w:cs="Times New Roman" w:eastAsia="Times New Roman"/>
          <w:sz w:val="6"/>
          <w:szCs w:val="6"/>
          <w:color w:val="A8A8A8"/>
          <w:spacing w:val="0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6"/>
          <w:szCs w:val="6"/>
          <w:color w:val="A8A8A8"/>
          <w:spacing w:val="4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6"/>
          <w:szCs w:val="6"/>
          <w:color w:val="6E7072"/>
          <w:spacing w:val="0"/>
          <w:w w:val="172"/>
          <w:position w:val="7"/>
        </w:rPr>
        <w:t>--</w:t>
      </w:r>
      <w:r>
        <w:rPr>
          <w:rFonts w:ascii="Times New Roman" w:hAnsi="Times New Roman" w:cs="Times New Roman" w:eastAsia="Times New Roman"/>
          <w:sz w:val="6"/>
          <w:szCs w:val="6"/>
          <w:color w:val="6E7072"/>
          <w:spacing w:val="0"/>
          <w:w w:val="100"/>
          <w:position w:val="7"/>
        </w:rPr>
        <w:tab/>
      </w:r>
      <w:r>
        <w:rPr>
          <w:rFonts w:ascii="Times New Roman" w:hAnsi="Times New Roman" w:cs="Times New Roman" w:eastAsia="Times New Roman"/>
          <w:sz w:val="6"/>
          <w:szCs w:val="6"/>
          <w:color w:val="6E7072"/>
          <w:spacing w:val="0"/>
          <w:w w:val="100"/>
          <w:position w:val="7"/>
        </w:rPr>
      </w:r>
      <w:r>
        <w:rPr>
          <w:rFonts w:ascii="Arial" w:hAnsi="Arial" w:cs="Arial" w:eastAsia="Arial"/>
          <w:sz w:val="36"/>
          <w:szCs w:val="36"/>
          <w:color w:val="979799"/>
          <w:spacing w:val="0"/>
          <w:w w:val="64"/>
          <w:position w:val="0"/>
        </w:rPr>
        <w:t>.</w:t>
      </w:r>
      <w:r>
        <w:rPr>
          <w:rFonts w:ascii="Arial" w:hAnsi="Arial" w:cs="Arial" w:eastAsia="Arial"/>
          <w:sz w:val="36"/>
          <w:szCs w:val="36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300" w:bottom="280" w:left="420" w:right="160"/>
          <w:cols w:num="2" w:equalWidth="0">
            <w:col w:w="5313" w:space="3549"/>
            <w:col w:w="2478"/>
          </w:cols>
        </w:sectPr>
      </w:pPr>
      <w:rPr/>
    </w:p>
    <w:p>
      <w:pPr>
        <w:spacing w:before="16" w:after="0" w:line="138" w:lineRule="exact"/>
        <w:ind w:right="639"/>
        <w:jc w:val="right"/>
        <w:tabs>
          <w:tab w:pos="580" w:val="left"/>
          <w:tab w:pos="18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64.097656pt;margin-top:-8.470005pt;width:41.943286pt;height:15.5pt;mso-position-horizontal-relative:page;mso-position-vertical-relative:paragraph;z-index:-14954" type="#_x0000_t202" filled="f" stroked="f">
            <v:textbox inset="0,0,0,0">
              <w:txbxContent>
                <w:p>
                  <w:pPr>
                    <w:spacing w:before="0" w:after="0" w:line="310" w:lineRule="exact"/>
                    <w:ind w:right="-86"/>
                    <w:jc w:val="left"/>
                    <w:tabs>
                      <w:tab w:pos="720" w:val="left"/>
                    </w:tabs>
                    <w:rPr>
                      <w:rFonts w:ascii="Times New Roman" w:hAnsi="Times New Roman" w:cs="Times New Roman" w:eastAsia="Times New Roman"/>
                      <w:sz w:val="31"/>
                      <w:szCs w:val="31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31"/>
                      <w:szCs w:val="31"/>
                      <w:color w:val="6E7072"/>
                      <w:spacing w:val="0"/>
                      <w:w w:val="100"/>
                      <w:i/>
                    </w:rPr>
                    <w:t>t</w:t>
                  </w:r>
                  <w:r>
                    <w:rPr>
                      <w:rFonts w:ascii="Times New Roman" w:hAnsi="Times New Roman" w:cs="Times New Roman" w:eastAsia="Times New Roman"/>
                      <w:sz w:val="31"/>
                      <w:szCs w:val="31"/>
                      <w:color w:val="6E7072"/>
                      <w:spacing w:val="-74"/>
                      <w:w w:val="100"/>
                      <w:i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31"/>
                      <w:szCs w:val="31"/>
                      <w:color w:val="6E7072"/>
                      <w:spacing w:val="0"/>
                      <w:w w:val="100"/>
                      <w:i/>
                    </w:rPr>
                    <w:tab/>
                  </w:r>
                  <w:r>
                    <w:rPr>
                      <w:rFonts w:ascii="Times New Roman" w:hAnsi="Times New Roman" w:cs="Times New Roman" w:eastAsia="Times New Roman"/>
                      <w:sz w:val="31"/>
                      <w:szCs w:val="31"/>
                      <w:color w:val="6E7072"/>
                      <w:spacing w:val="0"/>
                      <w:w w:val="100"/>
                      <w:i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31"/>
                      <w:szCs w:val="31"/>
                      <w:color w:val="B8B8B8"/>
                      <w:spacing w:val="0"/>
                      <w:w w:val="57"/>
                      <w:i/>
                    </w:rPr>
                    <w:t>·-</w:t>
                  </w:r>
                  <w:r>
                    <w:rPr>
                      <w:rFonts w:ascii="Times New Roman" w:hAnsi="Times New Roman" w:cs="Times New Roman" w:eastAsia="Times New Roman"/>
                      <w:sz w:val="31"/>
                      <w:szCs w:val="31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1"/>
          <w:szCs w:val="21"/>
          <w:color w:val="A8A8A8"/>
          <w:spacing w:val="0"/>
          <w:w w:val="100"/>
          <w:position w:val="-19"/>
        </w:rPr>
        <w:t>:</w:t>
      </w:r>
      <w:r>
        <w:rPr>
          <w:rFonts w:ascii="Times New Roman" w:hAnsi="Times New Roman" w:cs="Times New Roman" w:eastAsia="Times New Roman"/>
          <w:sz w:val="21"/>
          <w:szCs w:val="21"/>
          <w:color w:val="A8A8A8"/>
          <w:spacing w:val="39"/>
          <w:w w:val="100"/>
          <w:position w:val="-19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808282"/>
          <w:spacing w:val="0"/>
          <w:w w:val="146"/>
          <w:position w:val="-19"/>
        </w:rPr>
        <w:t>a</w:t>
      </w:r>
      <w:r>
        <w:rPr>
          <w:rFonts w:ascii="Times New Roman" w:hAnsi="Times New Roman" w:cs="Times New Roman" w:eastAsia="Times New Roman"/>
          <w:sz w:val="21"/>
          <w:szCs w:val="21"/>
          <w:color w:val="808282"/>
          <w:spacing w:val="0"/>
          <w:w w:val="100"/>
          <w:position w:val="-19"/>
        </w:rPr>
        <w:tab/>
      </w:r>
      <w:r>
        <w:rPr>
          <w:rFonts w:ascii="Times New Roman" w:hAnsi="Times New Roman" w:cs="Times New Roman" w:eastAsia="Times New Roman"/>
          <w:sz w:val="21"/>
          <w:szCs w:val="21"/>
          <w:color w:val="808282"/>
          <w:spacing w:val="0"/>
          <w:w w:val="100"/>
          <w:position w:val="-19"/>
        </w:rPr>
      </w:r>
      <w:r>
        <w:rPr>
          <w:rFonts w:ascii="Times New Roman" w:hAnsi="Times New Roman" w:cs="Times New Roman" w:eastAsia="Times New Roman"/>
          <w:sz w:val="18"/>
          <w:szCs w:val="18"/>
          <w:color w:val="808282"/>
          <w:spacing w:val="0"/>
          <w:w w:val="85"/>
          <w:i/>
          <w:position w:val="-6"/>
        </w:rPr>
        <w:t>//</w:t>
      </w:r>
      <w:r>
        <w:rPr>
          <w:rFonts w:ascii="Times New Roman" w:hAnsi="Times New Roman" w:cs="Times New Roman" w:eastAsia="Times New Roman"/>
          <w:sz w:val="18"/>
          <w:szCs w:val="18"/>
          <w:color w:val="808282"/>
          <w:spacing w:val="0"/>
          <w:w w:val="85"/>
          <w:i/>
          <w:position w:val="-6"/>
        </w:rPr>
        <w:t>(...,.,.,</w:t>
      </w:r>
      <w:r>
        <w:rPr>
          <w:rFonts w:ascii="Times New Roman" w:hAnsi="Times New Roman" w:cs="Times New Roman" w:eastAsia="Times New Roman"/>
          <w:sz w:val="18"/>
          <w:szCs w:val="18"/>
          <w:color w:val="808282"/>
          <w:spacing w:val="0"/>
          <w:w w:val="85"/>
          <w:i/>
          <w:position w:val="-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808282"/>
          <w:spacing w:val="16"/>
          <w:w w:val="85"/>
          <w:i/>
          <w:position w:val="-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808282"/>
          <w:spacing w:val="-14"/>
          <w:w w:val="151"/>
          <w:position w:val="-6"/>
        </w:rPr>
        <w:t>·</w:t>
      </w:r>
      <w:r>
        <w:rPr>
          <w:rFonts w:ascii="Times New Roman" w:hAnsi="Times New Roman" w:cs="Times New Roman" w:eastAsia="Times New Roman"/>
          <w:sz w:val="18"/>
          <w:szCs w:val="18"/>
          <w:color w:val="B8B8B8"/>
          <w:spacing w:val="0"/>
          <w:w w:val="106"/>
          <w:position w:val="-6"/>
        </w:rPr>
        <w:t>,</w:t>
      </w:r>
      <w:r>
        <w:rPr>
          <w:rFonts w:ascii="Times New Roman" w:hAnsi="Times New Roman" w:cs="Times New Roman" w:eastAsia="Times New Roman"/>
          <w:sz w:val="18"/>
          <w:szCs w:val="18"/>
          <w:color w:val="B8B8B8"/>
          <w:spacing w:val="0"/>
          <w:w w:val="100"/>
          <w:position w:val="-6"/>
        </w:rPr>
        <w:t>   </w:t>
      </w:r>
      <w:r>
        <w:rPr>
          <w:rFonts w:ascii="Times New Roman" w:hAnsi="Times New Roman" w:cs="Times New Roman" w:eastAsia="Times New Roman"/>
          <w:sz w:val="18"/>
          <w:szCs w:val="18"/>
          <w:color w:val="B8B8B8"/>
          <w:spacing w:val="-5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808282"/>
          <w:spacing w:val="-19"/>
          <w:w w:val="74"/>
          <w:i/>
          <w:position w:val="-6"/>
        </w:rPr>
        <w:t>•</w:t>
      </w:r>
      <w:r>
        <w:rPr>
          <w:rFonts w:ascii="Times New Roman" w:hAnsi="Times New Roman" w:cs="Times New Roman" w:eastAsia="Times New Roman"/>
          <w:sz w:val="18"/>
          <w:szCs w:val="18"/>
          <w:color w:val="A8A8A8"/>
          <w:spacing w:val="0"/>
          <w:w w:val="77"/>
          <w:i/>
          <w:position w:val="-6"/>
        </w:rPr>
        <w:t>.J</w:t>
      </w:r>
      <w:r>
        <w:rPr>
          <w:rFonts w:ascii="Times New Roman" w:hAnsi="Times New Roman" w:cs="Times New Roman" w:eastAsia="Times New Roman"/>
          <w:sz w:val="18"/>
          <w:szCs w:val="18"/>
          <w:color w:val="A8A8A8"/>
          <w:spacing w:val="0"/>
          <w:w w:val="100"/>
          <w:i/>
          <w:position w:val="-6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A8A8A8"/>
          <w:spacing w:val="0"/>
          <w:w w:val="100"/>
          <w:i/>
          <w:position w:val="-6"/>
        </w:rPr>
      </w:r>
      <w:r>
        <w:rPr>
          <w:rFonts w:ascii="Times New Roman" w:hAnsi="Times New Roman" w:cs="Times New Roman" w:eastAsia="Times New Roman"/>
          <w:sz w:val="20"/>
          <w:szCs w:val="20"/>
          <w:color w:val="979799"/>
          <w:spacing w:val="0"/>
          <w:w w:val="48"/>
          <w:position w:val="-19"/>
        </w:rPr>
        <w:t>•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right"/>
        <w:spacing w:after="0"/>
        <w:sectPr>
          <w:type w:val="continuous"/>
          <w:pgSz w:w="11920" w:h="16840"/>
          <w:pgMar w:top="300" w:bottom="280" w:left="420" w:right="160"/>
        </w:sectPr>
      </w:pPr>
      <w:rPr/>
    </w:p>
    <w:p>
      <w:pPr>
        <w:spacing w:before="6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45" w:lineRule="exact"/>
        <w:ind w:right="-20"/>
        <w:jc w:val="right"/>
        <w:rPr>
          <w:rFonts w:ascii="Times New Roman" w:hAnsi="Times New Roman" w:cs="Times New Roman" w:eastAsia="Times New Roman"/>
          <w:sz w:val="13"/>
          <w:szCs w:val="13"/>
        </w:rPr>
      </w:pPr>
      <w:rPr/>
      <w:r>
        <w:rPr>
          <w:rFonts w:ascii="Times New Roman" w:hAnsi="Times New Roman" w:cs="Times New Roman" w:eastAsia="Times New Roman"/>
          <w:sz w:val="13"/>
          <w:szCs w:val="13"/>
          <w:color w:val="808282"/>
          <w:spacing w:val="0"/>
          <w:w w:val="81"/>
          <w:position w:val="-9"/>
        </w:rPr>
        <w:t>e:.J</w:t>
      </w:r>
      <w:r>
        <w:rPr>
          <w:rFonts w:ascii="Times New Roman" w:hAnsi="Times New Roman" w:cs="Times New Roman" w:eastAsia="Times New Roman"/>
          <w:sz w:val="13"/>
          <w:szCs w:val="13"/>
          <w:color w:val="000000"/>
          <w:spacing w:val="0"/>
          <w:w w:val="100"/>
          <w:position w:val="0"/>
        </w:rPr>
      </w:r>
    </w:p>
    <w:p>
      <w:pPr>
        <w:spacing w:before="0" w:after="0" w:line="161" w:lineRule="exact"/>
        <w:ind w:right="-79"/>
        <w:jc w:val="left"/>
        <w:rPr>
          <w:rFonts w:ascii="Arial" w:hAnsi="Arial" w:cs="Arial" w:eastAsia="Arial"/>
          <w:sz w:val="13"/>
          <w:szCs w:val="13"/>
        </w:rPr>
      </w:pPr>
      <w:rPr/>
      <w:r>
        <w:rPr/>
        <w:br w:type="column"/>
      </w:r>
      <w:r>
        <w:rPr>
          <w:rFonts w:ascii="Arial" w:hAnsi="Arial" w:cs="Arial" w:eastAsia="Arial"/>
          <w:sz w:val="20"/>
          <w:szCs w:val="20"/>
          <w:color w:val="979799"/>
          <w:spacing w:val="-33"/>
          <w:w w:val="136"/>
          <w:i/>
          <w:position w:val="-3"/>
        </w:rPr>
        <w:t>t</w:t>
      </w:r>
      <w:r>
        <w:rPr>
          <w:rFonts w:ascii="Arial" w:hAnsi="Arial" w:cs="Arial" w:eastAsia="Arial"/>
          <w:sz w:val="13"/>
          <w:szCs w:val="13"/>
          <w:color w:val="979799"/>
          <w:spacing w:val="-14"/>
          <w:w w:val="162"/>
          <w:position w:val="-11"/>
        </w:rPr>
        <w:t>ı</w:t>
      </w:r>
      <w:r>
        <w:rPr>
          <w:rFonts w:ascii="Arial" w:hAnsi="Arial" w:cs="Arial" w:eastAsia="Arial"/>
          <w:sz w:val="20"/>
          <w:szCs w:val="20"/>
          <w:color w:val="979799"/>
          <w:spacing w:val="-53"/>
          <w:w w:val="137"/>
          <w:i/>
          <w:position w:val="-3"/>
        </w:rPr>
        <w:t>·</w:t>
      </w:r>
      <w:r>
        <w:rPr>
          <w:rFonts w:ascii="Arial" w:hAnsi="Arial" w:cs="Arial" w:eastAsia="Arial"/>
          <w:sz w:val="13"/>
          <w:szCs w:val="13"/>
          <w:color w:val="979799"/>
          <w:spacing w:val="0"/>
          <w:w w:val="92"/>
          <w:position w:val="-11"/>
        </w:rPr>
        <w:t>,.</w:t>
      </w:r>
      <w:r>
        <w:rPr>
          <w:rFonts w:ascii="Arial" w:hAnsi="Arial" w:cs="Arial" w:eastAsia="Arial"/>
          <w:sz w:val="13"/>
          <w:szCs w:val="13"/>
          <w:color w:val="979799"/>
          <w:spacing w:val="-27"/>
          <w:w w:val="100"/>
          <w:position w:val="-11"/>
        </w:rPr>
        <w:t> </w:t>
      </w:r>
      <w:r>
        <w:rPr>
          <w:rFonts w:ascii="Arial" w:hAnsi="Arial" w:cs="Arial" w:eastAsia="Arial"/>
          <w:sz w:val="20"/>
          <w:szCs w:val="20"/>
          <w:color w:val="B8B8B8"/>
          <w:spacing w:val="-20"/>
          <w:w w:val="77"/>
          <w:i/>
          <w:position w:val="-3"/>
        </w:rPr>
        <w:t>·</w:t>
      </w:r>
      <w:r>
        <w:rPr>
          <w:rFonts w:ascii="Arial" w:hAnsi="Arial" w:cs="Arial" w:eastAsia="Arial"/>
          <w:sz w:val="13"/>
          <w:szCs w:val="13"/>
          <w:color w:val="A8A8A8"/>
          <w:spacing w:val="0"/>
          <w:w w:val="213"/>
          <w:position w:val="-11"/>
        </w:rPr>
        <w:t>'</w:t>
      </w:r>
      <w:r>
        <w:rPr>
          <w:rFonts w:ascii="Arial" w:hAnsi="Arial" w:cs="Arial" w:eastAsia="Arial"/>
          <w:sz w:val="13"/>
          <w:szCs w:val="13"/>
          <w:color w:val="000000"/>
          <w:spacing w:val="0"/>
          <w:w w:val="100"/>
          <w:position w:val="0"/>
        </w:rPr>
      </w:r>
    </w:p>
    <w:p>
      <w:pPr>
        <w:spacing w:before="0" w:after="0" w:line="161" w:lineRule="exact"/>
        <w:ind w:right="-79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Arial" w:hAnsi="Arial" w:cs="Arial" w:eastAsia="Arial"/>
          <w:sz w:val="20"/>
          <w:szCs w:val="20"/>
          <w:color w:val="A8A8A8"/>
          <w:spacing w:val="-67"/>
          <w:w w:val="256"/>
          <w:position w:val="-3"/>
        </w:rPr>
        <w:t>·</w:t>
      </w:r>
      <w:r>
        <w:rPr>
          <w:rFonts w:ascii="Arial" w:hAnsi="Arial" w:cs="Arial" w:eastAsia="Arial"/>
          <w:sz w:val="20"/>
          <w:szCs w:val="20"/>
          <w:color w:val="808282"/>
          <w:spacing w:val="0"/>
          <w:w w:val="98"/>
          <w:position w:val="-3"/>
        </w:rPr>
        <w:t>..</w:t>
      </w:r>
      <w:r>
        <w:rPr>
          <w:rFonts w:ascii="Arial" w:hAnsi="Arial" w:cs="Arial" w:eastAsia="Arial"/>
          <w:sz w:val="20"/>
          <w:szCs w:val="20"/>
          <w:color w:val="808282"/>
          <w:spacing w:val="-27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808282"/>
          <w:spacing w:val="0"/>
          <w:w w:val="95"/>
          <w:position w:val="-3"/>
        </w:rPr>
        <w:t>i·</w:t>
      </w:r>
      <w:r>
        <w:rPr>
          <w:rFonts w:ascii="Times New Roman" w:hAnsi="Times New Roman" w:cs="Times New Roman" w:eastAsia="Times New Roman"/>
          <w:sz w:val="20"/>
          <w:szCs w:val="20"/>
          <w:color w:val="808282"/>
          <w:spacing w:val="-21"/>
          <w:w w:val="95"/>
          <w:position w:val="-3"/>
        </w:rPr>
        <w:t>;</w:t>
      </w:r>
      <w:r>
        <w:rPr>
          <w:rFonts w:ascii="Arial" w:hAnsi="Arial" w:cs="Arial" w:eastAsia="Arial"/>
          <w:sz w:val="13"/>
          <w:szCs w:val="13"/>
          <w:color w:val="979799"/>
          <w:spacing w:val="-9"/>
          <w:w w:val="75"/>
          <w:position w:val="-11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808282"/>
          <w:spacing w:val="-47"/>
          <w:w w:val="95"/>
          <w:position w:val="-3"/>
        </w:rPr>
        <w:t>;</w:t>
      </w:r>
      <w:r>
        <w:rPr>
          <w:rFonts w:ascii="Arial" w:hAnsi="Arial" w:cs="Arial" w:eastAsia="Arial"/>
          <w:sz w:val="13"/>
          <w:szCs w:val="13"/>
          <w:color w:val="979799"/>
          <w:spacing w:val="0"/>
          <w:w w:val="75"/>
          <w:position w:val="-11"/>
        </w:rPr>
        <w:t>.</w:t>
      </w:r>
      <w:r>
        <w:rPr>
          <w:rFonts w:ascii="Arial" w:hAnsi="Arial" w:cs="Arial" w:eastAsia="Arial"/>
          <w:sz w:val="13"/>
          <w:szCs w:val="13"/>
          <w:color w:val="979799"/>
          <w:spacing w:val="-11"/>
          <w:w w:val="75"/>
          <w:position w:val="-11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808282"/>
          <w:spacing w:val="-39"/>
          <w:w w:val="95"/>
          <w:position w:val="-3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6" w:after="0" w:line="110" w:lineRule="exact"/>
        <w:jc w:val="left"/>
        <w:rPr>
          <w:sz w:val="11"/>
          <w:szCs w:val="11"/>
        </w:rPr>
      </w:pPr>
      <w:rPr/>
      <w:r>
        <w:rPr/>
        <w:br w:type="column"/>
      </w:r>
      <w:r>
        <w:rPr>
          <w:sz w:val="11"/>
          <w:szCs w:val="11"/>
        </w:rPr>
      </w:r>
    </w:p>
    <w:p>
      <w:pPr>
        <w:spacing w:before="0" w:after="0" w:line="45" w:lineRule="exact"/>
        <w:ind w:right="-20"/>
        <w:jc w:val="left"/>
        <w:rPr>
          <w:rFonts w:ascii="Arial" w:hAnsi="Arial" w:cs="Arial" w:eastAsia="Arial"/>
          <w:sz w:val="13"/>
          <w:szCs w:val="13"/>
        </w:rPr>
      </w:pPr>
      <w:rPr/>
      <w:r>
        <w:rPr>
          <w:rFonts w:ascii="Arial" w:hAnsi="Arial" w:cs="Arial" w:eastAsia="Arial"/>
          <w:sz w:val="13"/>
          <w:szCs w:val="13"/>
          <w:color w:val="B8B8B8"/>
          <w:spacing w:val="0"/>
          <w:w w:val="100"/>
          <w:position w:val="-9"/>
        </w:rPr>
        <w:t>...</w:t>
      </w:r>
      <w:r>
        <w:rPr>
          <w:rFonts w:ascii="Arial" w:hAnsi="Arial" w:cs="Arial" w:eastAsia="Arial"/>
          <w:sz w:val="13"/>
          <w:szCs w:val="13"/>
          <w:color w:val="B8B8B8"/>
          <w:spacing w:val="0"/>
          <w:w w:val="100"/>
          <w:position w:val="-9"/>
        </w:rPr>
        <w:t> </w:t>
      </w:r>
      <w:r>
        <w:rPr>
          <w:rFonts w:ascii="Arial" w:hAnsi="Arial" w:cs="Arial" w:eastAsia="Arial"/>
          <w:sz w:val="13"/>
          <w:szCs w:val="13"/>
          <w:color w:val="B8B8B8"/>
          <w:spacing w:val="0"/>
          <w:w w:val="100"/>
          <w:position w:val="-9"/>
        </w:rPr>
        <w:t> </w:t>
      </w:r>
      <w:r>
        <w:rPr>
          <w:rFonts w:ascii="Arial" w:hAnsi="Arial" w:cs="Arial" w:eastAsia="Arial"/>
          <w:sz w:val="13"/>
          <w:szCs w:val="13"/>
          <w:color w:val="979799"/>
          <w:spacing w:val="0"/>
          <w:w w:val="101"/>
          <w:position w:val="-9"/>
        </w:rPr>
        <w:t>•</w:t>
      </w:r>
      <w:r>
        <w:rPr>
          <w:rFonts w:ascii="Arial" w:hAnsi="Arial" w:cs="Arial" w:eastAsia="Arial"/>
          <w:sz w:val="13"/>
          <w:szCs w:val="13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300" w:bottom="280" w:left="420" w:right="160"/>
          <w:cols w:num="4" w:equalWidth="0">
            <w:col w:w="9077" w:space="283"/>
            <w:col w:w="256" w:space="155"/>
            <w:col w:w="563" w:space="116"/>
            <w:col w:w="890"/>
          </w:cols>
        </w:sectPr>
      </w:pPr>
      <w:rPr/>
    </w:p>
    <w:p>
      <w:pPr>
        <w:spacing w:before="0" w:after="0" w:line="300" w:lineRule="exact"/>
        <w:ind w:left="2126" w:right="3509"/>
        <w:jc w:val="center"/>
        <w:rPr>
          <w:rFonts w:ascii="Courier New" w:hAnsi="Courier New" w:cs="Courier New" w:eastAsia="Courier New"/>
          <w:sz w:val="31"/>
          <w:szCs w:val="31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58.813156pt;margin-top:10.18929pt;width:27.144001pt;height:14.5pt;mso-position-horizontal-relative:page;mso-position-vertical-relative:paragraph;z-index:-14958" type="#_x0000_t202" filled="f" stroked="f">
            <v:textbox inset="0,0,0,0">
              <w:txbxContent>
                <w:p>
                  <w:pPr>
                    <w:spacing w:before="0" w:after="0" w:line="290" w:lineRule="exact"/>
                    <w:ind w:right="-84"/>
                    <w:jc w:val="left"/>
                    <w:rPr>
                      <w:rFonts w:ascii="Courier New" w:hAnsi="Courier New" w:cs="Courier New" w:eastAsia="Courier New"/>
                      <w:sz w:val="29"/>
                      <w:szCs w:val="29"/>
                    </w:rPr>
                  </w:pPr>
                  <w:rPr/>
                  <w:r>
                    <w:rPr>
                      <w:rFonts w:ascii="Courier New" w:hAnsi="Courier New" w:cs="Courier New" w:eastAsia="Courier New"/>
                      <w:sz w:val="29"/>
                      <w:szCs w:val="29"/>
                      <w:color w:val="6E7072"/>
                      <w:spacing w:val="0"/>
                      <w:w w:val="78"/>
                      <w:position w:val="2"/>
                    </w:rPr>
                    <w:t>OPÇU</w:t>
                  </w:r>
                  <w:r>
                    <w:rPr>
                      <w:rFonts w:ascii="Courier New" w:hAnsi="Courier New" w:cs="Courier New" w:eastAsia="Courier New"/>
                      <w:sz w:val="29"/>
                      <w:szCs w:val="29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Courier New" w:hAnsi="Courier New" w:cs="Courier New" w:eastAsia="Courier New"/>
          <w:sz w:val="31"/>
          <w:szCs w:val="31"/>
          <w:color w:val="6E7072"/>
          <w:spacing w:val="0"/>
          <w:w w:val="66"/>
          <w:position w:val="1"/>
        </w:rPr>
        <w:t>Abd</w:t>
      </w:r>
      <w:r>
        <w:rPr>
          <w:rFonts w:ascii="Courier New" w:hAnsi="Courier New" w:cs="Courier New" w:eastAsia="Courier New"/>
          <w:sz w:val="31"/>
          <w:szCs w:val="31"/>
          <w:color w:val="000000"/>
          <w:spacing w:val="0"/>
          <w:w w:val="100"/>
          <w:position w:val="0"/>
        </w:rPr>
      </w:r>
    </w:p>
    <w:p>
      <w:pPr>
        <w:spacing w:before="0" w:after="0" w:line="292" w:lineRule="exact"/>
        <w:ind w:left="2146" w:right="-92"/>
        <w:jc w:val="left"/>
        <w:tabs>
          <w:tab w:pos="3500" w:val="left"/>
          <w:tab w:pos="5680" w:val="left"/>
        </w:tabs>
        <w:rPr>
          <w:rFonts w:ascii="Arial" w:hAnsi="Arial" w:cs="Arial" w:eastAsia="Arial"/>
          <w:sz w:val="31"/>
          <w:szCs w:val="31"/>
        </w:rPr>
      </w:pPr>
      <w:rPr/>
      <w:r>
        <w:rPr>
          <w:rFonts w:ascii="Times New Roman" w:hAnsi="Times New Roman" w:cs="Times New Roman" w:eastAsia="Times New Roman"/>
          <w:sz w:val="26"/>
          <w:szCs w:val="26"/>
          <w:color w:val="6E7072"/>
          <w:spacing w:val="8"/>
          <w:w w:val="74"/>
          <w:position w:val="5"/>
        </w:rPr>
        <w:t>l</w:t>
      </w:r>
      <w:r>
        <w:rPr>
          <w:rFonts w:ascii="Times New Roman" w:hAnsi="Times New Roman" w:cs="Times New Roman" w:eastAsia="Times New Roman"/>
          <w:sz w:val="26"/>
          <w:szCs w:val="26"/>
          <w:color w:val="464646"/>
          <w:spacing w:val="0"/>
          <w:w w:val="74"/>
          <w:position w:val="5"/>
        </w:rPr>
        <w:t>ttaiy</w:t>
      </w:r>
      <w:r>
        <w:rPr>
          <w:rFonts w:ascii="Times New Roman" w:hAnsi="Times New Roman" w:cs="Times New Roman" w:eastAsia="Times New Roman"/>
          <w:sz w:val="26"/>
          <w:szCs w:val="26"/>
          <w:color w:val="464646"/>
          <w:spacing w:val="0"/>
          <w:w w:val="100"/>
          <w:position w:val="5"/>
        </w:rPr>
        <w:tab/>
      </w:r>
      <w:r>
        <w:rPr>
          <w:rFonts w:ascii="Times New Roman" w:hAnsi="Times New Roman" w:cs="Times New Roman" w:eastAsia="Times New Roman"/>
          <w:sz w:val="26"/>
          <w:szCs w:val="26"/>
          <w:color w:val="464646"/>
          <w:spacing w:val="0"/>
          <w:w w:val="100"/>
          <w:position w:val="5"/>
        </w:rPr>
      </w:r>
      <w:r>
        <w:rPr>
          <w:rFonts w:ascii="Arial" w:hAnsi="Arial" w:cs="Arial" w:eastAsia="Arial"/>
          <w:sz w:val="22"/>
          <w:szCs w:val="22"/>
          <w:color w:val="464646"/>
          <w:spacing w:val="0"/>
          <w:w w:val="74"/>
          <w:position w:val="-3"/>
        </w:rPr>
        <w:t>l</w:t>
      </w:r>
      <w:r>
        <w:rPr>
          <w:rFonts w:ascii="Arial" w:hAnsi="Arial" w:cs="Arial" w:eastAsia="Arial"/>
          <w:sz w:val="22"/>
          <w:szCs w:val="22"/>
          <w:color w:val="464646"/>
          <w:spacing w:val="-20"/>
          <w:w w:val="74"/>
          <w:position w:val="-3"/>
        </w:rPr>
        <w:t>g</w:t>
      </w:r>
      <w:r>
        <w:rPr>
          <w:rFonts w:ascii="Arial" w:hAnsi="Arial" w:cs="Arial" w:eastAsia="Arial"/>
          <w:sz w:val="22"/>
          <w:szCs w:val="22"/>
          <w:color w:val="6E7072"/>
          <w:spacing w:val="0"/>
          <w:w w:val="74"/>
          <w:position w:val="-3"/>
        </w:rPr>
        <w:t>GA</w:t>
      </w:r>
      <w:r>
        <w:rPr>
          <w:rFonts w:ascii="Arial" w:hAnsi="Arial" w:cs="Arial" w:eastAsia="Arial"/>
          <w:sz w:val="22"/>
          <w:szCs w:val="22"/>
          <w:color w:val="464646"/>
          <w:spacing w:val="0"/>
          <w:w w:val="74"/>
          <w:position w:val="-3"/>
        </w:rPr>
        <w:t>m</w:t>
      </w:r>
      <w:r>
        <w:rPr>
          <w:rFonts w:ascii="Arial" w:hAnsi="Arial" w:cs="Arial" w:eastAsia="Arial"/>
          <w:sz w:val="22"/>
          <w:szCs w:val="22"/>
          <w:color w:val="464646"/>
          <w:spacing w:val="16"/>
          <w:w w:val="74"/>
          <w:position w:val="-3"/>
        </w:rPr>
        <w:t> </w:t>
      </w:r>
      <w:r>
        <w:rPr>
          <w:rFonts w:ascii="Arial" w:hAnsi="Arial" w:cs="Arial" w:eastAsia="Arial"/>
          <w:sz w:val="22"/>
          <w:szCs w:val="22"/>
          <w:color w:val="464646"/>
          <w:spacing w:val="0"/>
          <w:w w:val="100"/>
          <w:position w:val="-3"/>
        </w:rPr>
        <w:tab/>
      </w:r>
      <w:r>
        <w:rPr>
          <w:rFonts w:ascii="Arial" w:hAnsi="Arial" w:cs="Arial" w:eastAsia="Arial"/>
          <w:sz w:val="22"/>
          <w:szCs w:val="22"/>
          <w:color w:val="464646"/>
          <w:spacing w:val="0"/>
          <w:w w:val="100"/>
          <w:position w:val="-3"/>
        </w:rPr>
      </w:r>
      <w:r>
        <w:rPr>
          <w:rFonts w:ascii="Arial" w:hAnsi="Arial" w:cs="Arial" w:eastAsia="Arial"/>
          <w:sz w:val="31"/>
          <w:szCs w:val="31"/>
          <w:color w:val="525989"/>
          <w:spacing w:val="0"/>
          <w:w w:val="74"/>
          <w:position w:val="-3"/>
        </w:rPr>
        <w:t>:::::?</w:t>
      </w:r>
      <w:r>
        <w:rPr>
          <w:rFonts w:ascii="Arial" w:hAnsi="Arial" w:cs="Arial" w:eastAsia="Arial"/>
          <w:sz w:val="31"/>
          <w:szCs w:val="31"/>
          <w:color w:val="000000"/>
          <w:spacing w:val="0"/>
          <w:w w:val="100"/>
          <w:position w:val="0"/>
        </w:rPr>
      </w:r>
    </w:p>
    <w:p>
      <w:pPr>
        <w:spacing w:before="41" w:after="0" w:line="201" w:lineRule="exact"/>
        <w:ind w:left="116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Arial" w:hAnsi="Arial" w:cs="Arial" w:eastAsia="Arial"/>
          <w:sz w:val="8"/>
          <w:szCs w:val="8"/>
          <w:color w:val="979799"/>
          <w:spacing w:val="0"/>
          <w:w w:val="192"/>
          <w:position w:val="-3"/>
        </w:rPr>
        <w:t>rl1</w:t>
      </w:r>
      <w:r>
        <w:rPr>
          <w:rFonts w:ascii="Arial" w:hAnsi="Arial" w:cs="Arial" w:eastAsia="Arial"/>
          <w:sz w:val="8"/>
          <w:szCs w:val="8"/>
          <w:color w:val="979799"/>
          <w:spacing w:val="41"/>
          <w:w w:val="192"/>
          <w:position w:val="-3"/>
        </w:rPr>
        <w:t> </w:t>
      </w:r>
      <w:r>
        <w:rPr>
          <w:rFonts w:ascii="Arial" w:hAnsi="Arial" w:cs="Arial" w:eastAsia="Arial"/>
          <w:sz w:val="8"/>
          <w:szCs w:val="8"/>
          <w:color w:val="979799"/>
          <w:spacing w:val="0"/>
          <w:w w:val="192"/>
          <w:position w:val="-3"/>
        </w:rPr>
        <w:t>"</w:t>
      </w:r>
      <w:r>
        <w:rPr>
          <w:rFonts w:ascii="Arial" w:hAnsi="Arial" w:cs="Arial" w:eastAsia="Arial"/>
          <w:sz w:val="8"/>
          <w:szCs w:val="8"/>
          <w:color w:val="979799"/>
          <w:spacing w:val="0"/>
          <w:w w:val="192"/>
          <w:position w:val="-3"/>
        </w:rPr>
        <w:t>(</w:t>
      </w:r>
      <w:r>
        <w:rPr>
          <w:rFonts w:ascii="Arial" w:hAnsi="Arial" w:cs="Arial" w:eastAsia="Arial"/>
          <w:sz w:val="8"/>
          <w:szCs w:val="8"/>
          <w:color w:val="979799"/>
          <w:spacing w:val="17"/>
          <w:w w:val="192"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808282"/>
          <w:spacing w:val="0"/>
          <w:w w:val="329"/>
          <w:position w:val="-3"/>
        </w:rPr>
        <w:t>'</w:t>
      </w:r>
      <w:r>
        <w:rPr>
          <w:rFonts w:ascii="Times New Roman" w:hAnsi="Times New Roman" w:cs="Times New Roman" w:eastAsia="Times New Roman"/>
          <w:sz w:val="20"/>
          <w:szCs w:val="20"/>
          <w:color w:val="808282"/>
          <w:spacing w:val="-129"/>
          <w:w w:val="329"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A8A8A8"/>
          <w:spacing w:val="0"/>
          <w:w w:val="108"/>
          <w:position w:val="-3"/>
        </w:rPr>
        <w:t>t.</w:t>
      </w:r>
      <w:r>
        <w:rPr>
          <w:rFonts w:ascii="Times New Roman" w:hAnsi="Times New Roman" w:cs="Times New Roman" w:eastAsia="Times New Roman"/>
          <w:sz w:val="20"/>
          <w:szCs w:val="20"/>
          <w:color w:val="A8A8A8"/>
          <w:spacing w:val="-40"/>
          <w:w w:val="108"/>
          <w:position w:val="-3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A8A8A8"/>
          <w:spacing w:val="0"/>
          <w:w w:val="54"/>
          <w:position w:val="-3"/>
        </w:rPr>
        <w:t>...</w:t>
      </w:r>
      <w:r>
        <w:rPr>
          <w:rFonts w:ascii="Times New Roman" w:hAnsi="Times New Roman" w:cs="Times New Roman" w:eastAsia="Times New Roman"/>
          <w:sz w:val="20"/>
          <w:szCs w:val="20"/>
          <w:color w:val="A8A8A8"/>
          <w:spacing w:val="0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A8A8A8"/>
          <w:spacing w:val="7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A8A8A8"/>
          <w:spacing w:val="-11"/>
          <w:w w:val="46"/>
          <w:position w:val="-3"/>
        </w:rPr>
        <w:t>_</w:t>
      </w:r>
      <w:r>
        <w:rPr>
          <w:rFonts w:ascii="Times New Roman" w:hAnsi="Times New Roman" w:cs="Times New Roman" w:eastAsia="Times New Roman"/>
          <w:sz w:val="20"/>
          <w:szCs w:val="20"/>
          <w:color w:val="B8B8B8"/>
          <w:spacing w:val="-29"/>
          <w:w w:val="65"/>
          <w:position w:val="-3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A8A8A8"/>
          <w:spacing w:val="-1"/>
          <w:w w:val="46"/>
          <w:position w:val="-3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B8B8B8"/>
          <w:spacing w:val="0"/>
          <w:w w:val="65"/>
          <w:position w:val="-3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26" w:lineRule="exact"/>
        <w:ind w:left="163" w:right="-20"/>
        <w:jc w:val="left"/>
        <w:tabs>
          <w:tab w:pos="1120" w:val="left"/>
        </w:tabs>
        <w:rPr>
          <w:rFonts w:ascii="Arial" w:hAnsi="Arial" w:cs="Arial" w:eastAsia="Arial"/>
          <w:sz w:val="22"/>
          <w:szCs w:val="22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62.93335pt;margin-top:1.332474pt;width:85.745096pt;height:4.5pt;mso-position-horizontal-relative:page;mso-position-vertical-relative:paragraph;z-index:-14957" type="#_x0000_t202" filled="f" stroked="f">
            <v:textbox inset="0,0,0,0">
              <w:txbxContent>
                <w:p>
                  <w:pPr>
                    <w:spacing w:before="0" w:after="0" w:line="90" w:lineRule="exact"/>
                    <w:ind w:right="-53"/>
                    <w:jc w:val="left"/>
                    <w:tabs>
                      <w:tab w:pos="780" w:val="left"/>
                      <w:tab w:pos="1560" w:val="left"/>
                    </w:tabs>
                    <w:rPr>
                      <w:rFonts w:ascii="Times New Roman" w:hAnsi="Times New Roman" w:cs="Times New Roman" w:eastAsia="Times New Roman"/>
                      <w:sz w:val="9"/>
                      <w:szCs w:val="9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9"/>
                      <w:szCs w:val="9"/>
                      <w:color w:val="A8A8A8"/>
                      <w:spacing w:val="0"/>
                      <w:w w:val="150"/>
                    </w:rPr>
                    <w:t>)</w:t>
                  </w:r>
                  <w:r>
                    <w:rPr>
                      <w:rFonts w:ascii="Times New Roman" w:hAnsi="Times New Roman" w:cs="Times New Roman" w:eastAsia="Times New Roman"/>
                      <w:sz w:val="9"/>
                      <w:szCs w:val="9"/>
                      <w:color w:val="A8A8A8"/>
                      <w:spacing w:val="0"/>
                      <w:w w:val="150"/>
                    </w:rPr>
                    <w:t>  </w:t>
                  </w:r>
                  <w:r>
                    <w:rPr>
                      <w:rFonts w:ascii="Times New Roman" w:hAnsi="Times New Roman" w:cs="Times New Roman" w:eastAsia="Times New Roman"/>
                      <w:sz w:val="9"/>
                      <w:szCs w:val="9"/>
                      <w:color w:val="A8A8A8"/>
                      <w:spacing w:val="2"/>
                      <w:w w:val="150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9"/>
                      <w:szCs w:val="9"/>
                      <w:color w:val="979799"/>
                      <w:spacing w:val="8"/>
                      <w:w w:val="150"/>
                    </w:rPr>
                    <w:t>,</w:t>
                  </w:r>
                  <w:r>
                    <w:rPr>
                      <w:rFonts w:ascii="Times New Roman" w:hAnsi="Times New Roman" w:cs="Times New Roman" w:eastAsia="Times New Roman"/>
                      <w:sz w:val="9"/>
                      <w:szCs w:val="9"/>
                      <w:color w:val="979799"/>
                      <w:spacing w:val="1"/>
                      <w:w w:val="150"/>
                    </w:rPr>
                    <w:t>.</w:t>
                  </w:r>
                  <w:r>
                    <w:rPr>
                      <w:rFonts w:ascii="Times New Roman" w:hAnsi="Times New Roman" w:cs="Times New Roman" w:eastAsia="Times New Roman"/>
                      <w:sz w:val="9"/>
                      <w:szCs w:val="9"/>
                      <w:color w:val="979799"/>
                      <w:spacing w:val="0"/>
                      <w:w w:val="150"/>
                    </w:rPr>
                    <w:t>.</w:t>
                  </w:r>
                  <w:r>
                    <w:rPr>
                      <w:rFonts w:ascii="Times New Roman" w:hAnsi="Times New Roman" w:cs="Times New Roman" w:eastAsia="Times New Roman"/>
                      <w:sz w:val="9"/>
                      <w:szCs w:val="9"/>
                      <w:color w:val="979799"/>
                      <w:spacing w:val="0"/>
                      <w:w w:val="150"/>
                    </w:rPr>
                    <w:t>  </w:t>
                  </w:r>
                  <w:r>
                    <w:rPr>
                      <w:rFonts w:ascii="Times New Roman" w:hAnsi="Times New Roman" w:cs="Times New Roman" w:eastAsia="Times New Roman"/>
                      <w:sz w:val="9"/>
                      <w:szCs w:val="9"/>
                      <w:color w:val="979799"/>
                      <w:spacing w:val="10"/>
                      <w:w w:val="150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9"/>
                      <w:szCs w:val="9"/>
                      <w:color w:val="B8B8B8"/>
                      <w:spacing w:val="0"/>
                      <w:w w:val="41"/>
                    </w:rPr>
                    <w:t>-</w:t>
                  </w:r>
                  <w:r>
                    <w:rPr>
                      <w:rFonts w:ascii="Times New Roman" w:hAnsi="Times New Roman" w:cs="Times New Roman" w:eastAsia="Times New Roman"/>
                      <w:sz w:val="9"/>
                      <w:szCs w:val="9"/>
                      <w:color w:val="B8B8B8"/>
                      <w:spacing w:val="-16"/>
                      <w:w w:val="100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9"/>
                      <w:szCs w:val="9"/>
                      <w:color w:val="979799"/>
                      <w:spacing w:val="0"/>
                      <w:w w:val="100"/>
                    </w:rPr>
                    <w:t>ı</w:t>
                  </w:r>
                  <w:r>
                    <w:rPr>
                      <w:rFonts w:ascii="Times New Roman" w:hAnsi="Times New Roman" w:cs="Times New Roman" w:eastAsia="Times New Roman"/>
                      <w:sz w:val="9"/>
                      <w:szCs w:val="9"/>
                      <w:color w:val="979799"/>
                      <w:spacing w:val="0"/>
                      <w:w w:val="100"/>
                    </w:rPr>
                    <w:t>(</w:t>
                  </w:r>
                  <w:r>
                    <w:rPr>
                      <w:rFonts w:ascii="Times New Roman" w:hAnsi="Times New Roman" w:cs="Times New Roman" w:eastAsia="Times New Roman"/>
                      <w:sz w:val="9"/>
                      <w:szCs w:val="9"/>
                      <w:color w:val="979799"/>
                      <w:spacing w:val="-18"/>
                      <w:w w:val="100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9"/>
                      <w:szCs w:val="9"/>
                      <w:color w:val="979799"/>
                      <w:spacing w:val="0"/>
                      <w:w w:val="100"/>
                    </w:rPr>
                    <w:tab/>
                  </w:r>
                  <w:r>
                    <w:rPr>
                      <w:rFonts w:ascii="Times New Roman" w:hAnsi="Times New Roman" w:cs="Times New Roman" w:eastAsia="Times New Roman"/>
                      <w:sz w:val="9"/>
                      <w:szCs w:val="9"/>
                      <w:color w:val="979799"/>
                      <w:spacing w:val="0"/>
                      <w:w w:val="100"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9"/>
                      <w:szCs w:val="9"/>
                      <w:color w:val="B8B8B8"/>
                      <w:spacing w:val="0"/>
                      <w:w w:val="38"/>
                      <w:i/>
                    </w:rPr>
                    <w:t>-</w:t>
                  </w:r>
                  <w:r>
                    <w:rPr>
                      <w:rFonts w:ascii="Times New Roman" w:hAnsi="Times New Roman" w:cs="Times New Roman" w:eastAsia="Times New Roman"/>
                      <w:sz w:val="9"/>
                      <w:szCs w:val="9"/>
                      <w:color w:val="B8B8B8"/>
                      <w:spacing w:val="0"/>
                      <w:w w:val="38"/>
                      <w:i/>
                    </w:rPr>
                    <w:t>              </w:t>
                  </w:r>
                  <w:r>
                    <w:rPr>
                      <w:rFonts w:ascii="Times New Roman" w:hAnsi="Times New Roman" w:cs="Times New Roman" w:eastAsia="Times New Roman"/>
                      <w:sz w:val="9"/>
                      <w:szCs w:val="9"/>
                      <w:color w:val="B8B8B8"/>
                      <w:spacing w:val="5"/>
                      <w:w w:val="38"/>
                      <w:i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9"/>
                      <w:szCs w:val="9"/>
                      <w:color w:val="6E7072"/>
                      <w:spacing w:val="0"/>
                      <w:w w:val="106"/>
                    </w:rPr>
                    <w:t>•</w:t>
                  </w:r>
                  <w:r>
                    <w:rPr>
                      <w:rFonts w:ascii="Times New Roman" w:hAnsi="Times New Roman" w:cs="Times New Roman" w:eastAsia="Times New Roman"/>
                      <w:sz w:val="9"/>
                      <w:szCs w:val="9"/>
                      <w:color w:val="B8B8B8"/>
                      <w:spacing w:val="-3"/>
                      <w:w w:val="201"/>
                    </w:rPr>
                    <w:t>·</w:t>
                  </w:r>
                  <w:r>
                    <w:rPr>
                      <w:rFonts w:ascii="Times New Roman" w:hAnsi="Times New Roman" w:cs="Times New Roman" w:eastAsia="Times New Roman"/>
                      <w:sz w:val="9"/>
                      <w:szCs w:val="9"/>
                      <w:color w:val="979799"/>
                      <w:spacing w:val="-12"/>
                      <w:w w:val="213"/>
                    </w:rPr>
                    <w:t>,</w:t>
                  </w:r>
                  <w:r>
                    <w:rPr>
                      <w:rFonts w:ascii="Times New Roman" w:hAnsi="Times New Roman" w:cs="Times New Roman" w:eastAsia="Times New Roman"/>
                      <w:sz w:val="9"/>
                      <w:szCs w:val="9"/>
                      <w:color w:val="B8B8B8"/>
                      <w:spacing w:val="0"/>
                      <w:w w:val="328"/>
                    </w:rPr>
                    <w:t>.</w:t>
                  </w:r>
                  <w:r>
                    <w:rPr>
                      <w:rFonts w:ascii="Times New Roman" w:hAnsi="Times New Roman" w:cs="Times New Roman" w:eastAsia="Times New Roman"/>
                      <w:sz w:val="9"/>
                      <w:szCs w:val="9"/>
                      <w:color w:val="B8B8B8"/>
                      <w:spacing w:val="0"/>
                      <w:w w:val="100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9"/>
                      <w:szCs w:val="9"/>
                      <w:color w:val="B8B8B8"/>
                      <w:spacing w:val="-11"/>
                      <w:w w:val="100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9"/>
                      <w:szCs w:val="9"/>
                      <w:color w:val="5B5D5D"/>
                      <w:spacing w:val="-14"/>
                      <w:w w:val="143"/>
                    </w:rPr>
                    <w:t>-</w:t>
                  </w:r>
                  <w:r>
                    <w:rPr>
                      <w:rFonts w:ascii="Times New Roman" w:hAnsi="Times New Roman" w:cs="Times New Roman" w:eastAsia="Times New Roman"/>
                      <w:sz w:val="9"/>
                      <w:szCs w:val="9"/>
                      <w:color w:val="979799"/>
                      <w:spacing w:val="-1"/>
                      <w:w w:val="86"/>
                    </w:rPr>
                    <w:t>"</w:t>
                  </w:r>
                  <w:r>
                    <w:rPr>
                      <w:rFonts w:ascii="Times New Roman" w:hAnsi="Times New Roman" w:cs="Times New Roman" w:eastAsia="Times New Roman"/>
                      <w:sz w:val="9"/>
                      <w:szCs w:val="9"/>
                      <w:color w:val="979799"/>
                      <w:spacing w:val="0"/>
                      <w:w w:val="86"/>
                    </w:rPr>
                    <w:t>'</w:t>
                  </w:r>
                  <w:r>
                    <w:rPr>
                      <w:rFonts w:ascii="Times New Roman" w:hAnsi="Times New Roman" w:cs="Times New Roman" w:eastAsia="Times New Roman"/>
                      <w:sz w:val="9"/>
                      <w:szCs w:val="9"/>
                      <w:color w:val="979799"/>
                      <w:spacing w:val="0"/>
                      <w:w w:val="100"/>
                    </w:rPr>
                    <w:t>  </w:t>
                  </w:r>
                  <w:r>
                    <w:rPr>
                      <w:rFonts w:ascii="Times New Roman" w:hAnsi="Times New Roman" w:cs="Times New Roman" w:eastAsia="Times New Roman"/>
                      <w:sz w:val="9"/>
                      <w:szCs w:val="9"/>
                      <w:color w:val="979799"/>
                      <w:spacing w:val="-9"/>
                      <w:w w:val="100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9"/>
                      <w:szCs w:val="9"/>
                      <w:color w:val="A8A8A8"/>
                      <w:spacing w:val="0"/>
                      <w:w w:val="139"/>
                    </w:rPr>
                    <w:t>_,</w:t>
                  </w:r>
                  <w:r>
                    <w:rPr>
                      <w:rFonts w:ascii="Times New Roman" w:hAnsi="Times New Roman" w:cs="Times New Roman" w:eastAsia="Times New Roman"/>
                      <w:sz w:val="9"/>
                      <w:szCs w:val="9"/>
                      <w:color w:val="A8A8A8"/>
                      <w:spacing w:val="0"/>
                      <w:w w:val="100"/>
                    </w:rPr>
                    <w:tab/>
                  </w:r>
                  <w:r>
                    <w:rPr>
                      <w:rFonts w:ascii="Times New Roman" w:hAnsi="Times New Roman" w:cs="Times New Roman" w:eastAsia="Times New Roman"/>
                      <w:sz w:val="9"/>
                      <w:szCs w:val="9"/>
                      <w:color w:val="A8A8A8"/>
                      <w:spacing w:val="0"/>
                      <w:w w:val="100"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9"/>
                      <w:szCs w:val="9"/>
                      <w:color w:val="979799"/>
                      <w:spacing w:val="0"/>
                      <w:w w:val="132"/>
                    </w:rPr>
                    <w:t>··</w:t>
                  </w:r>
                  <w:r>
                    <w:rPr>
                      <w:rFonts w:ascii="Times New Roman" w:hAnsi="Times New Roman" w:cs="Times New Roman" w:eastAsia="Times New Roman"/>
                      <w:sz w:val="9"/>
                      <w:szCs w:val="9"/>
                      <w:color w:val="979799"/>
                      <w:spacing w:val="-14"/>
                      <w:w w:val="132"/>
                    </w:rPr>
                    <w:t>·</w:t>
                  </w:r>
                  <w:r>
                    <w:rPr>
                      <w:rFonts w:ascii="Times New Roman" w:hAnsi="Times New Roman" w:cs="Times New Roman" w:eastAsia="Times New Roman"/>
                      <w:sz w:val="9"/>
                      <w:szCs w:val="9"/>
                      <w:color w:val="B8B8B8"/>
                      <w:spacing w:val="-37"/>
                      <w:w w:val="317"/>
                    </w:rPr>
                    <w:t>;</w:t>
                  </w:r>
                  <w:r>
                    <w:rPr>
                      <w:rFonts w:ascii="Times New Roman" w:hAnsi="Times New Roman" w:cs="Times New Roman" w:eastAsia="Times New Roman"/>
                      <w:sz w:val="9"/>
                      <w:szCs w:val="9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979799"/>
          <w:spacing w:val="-6"/>
          <w:w w:val="50"/>
          <w:position w:val="-3"/>
        </w:rPr>
        <w:t>"</w:t>
      </w:r>
      <w:r>
        <w:rPr>
          <w:rFonts w:ascii="Times New Roman" w:hAnsi="Times New Roman" w:cs="Times New Roman" w:eastAsia="Times New Roman"/>
          <w:sz w:val="19"/>
          <w:szCs w:val="19"/>
          <w:color w:val="979799"/>
          <w:spacing w:val="-3"/>
          <w:w w:val="50"/>
          <w:position w:val="-3"/>
        </w:rPr>
        <w:t>'</w:t>
      </w:r>
      <w:r>
        <w:rPr>
          <w:rFonts w:ascii="Times New Roman" w:hAnsi="Times New Roman" w:cs="Times New Roman" w:eastAsia="Times New Roman"/>
          <w:sz w:val="19"/>
          <w:szCs w:val="19"/>
          <w:color w:val="979799"/>
          <w:spacing w:val="0"/>
          <w:w w:val="50"/>
          <w:position w:val="-3"/>
        </w:rPr>
        <w:t>.._,</w:t>
      </w:r>
      <w:r>
        <w:rPr>
          <w:rFonts w:ascii="Times New Roman" w:hAnsi="Times New Roman" w:cs="Times New Roman" w:eastAsia="Times New Roman"/>
          <w:sz w:val="19"/>
          <w:szCs w:val="19"/>
          <w:color w:val="979799"/>
          <w:spacing w:val="0"/>
          <w:w w:val="50"/>
          <w:position w:val="-3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979799"/>
          <w:spacing w:val="15"/>
          <w:w w:val="50"/>
          <w:position w:val="-3"/>
        </w:rPr>
        <w:t> </w:t>
      </w:r>
      <w:r>
        <w:rPr>
          <w:rFonts w:ascii="Arial" w:hAnsi="Arial" w:cs="Arial" w:eastAsia="Arial"/>
          <w:sz w:val="28"/>
          <w:szCs w:val="28"/>
          <w:color w:val="979799"/>
          <w:spacing w:val="-26"/>
          <w:w w:val="99"/>
          <w:position w:val="-3"/>
        </w:rPr>
        <w:t>.</w:t>
      </w:r>
      <w:r>
        <w:rPr>
          <w:rFonts w:ascii="Times New Roman" w:hAnsi="Times New Roman" w:cs="Times New Roman" w:eastAsia="Times New Roman"/>
          <w:sz w:val="15"/>
          <w:szCs w:val="15"/>
          <w:color w:val="464646"/>
          <w:spacing w:val="-4"/>
          <w:w w:val="76"/>
          <w:position w:val="-3"/>
        </w:rPr>
        <w:t>•</w:t>
      </w:r>
      <w:r>
        <w:rPr>
          <w:rFonts w:ascii="Times New Roman" w:hAnsi="Times New Roman" w:cs="Times New Roman" w:eastAsia="Times New Roman"/>
          <w:sz w:val="15"/>
          <w:szCs w:val="15"/>
          <w:color w:val="979799"/>
          <w:spacing w:val="0"/>
          <w:w w:val="144"/>
          <w:position w:val="-3"/>
        </w:rPr>
        <w:t>\</w:t>
      </w:r>
      <w:r>
        <w:rPr>
          <w:rFonts w:ascii="Times New Roman" w:hAnsi="Times New Roman" w:cs="Times New Roman" w:eastAsia="Times New Roman"/>
          <w:sz w:val="15"/>
          <w:szCs w:val="15"/>
          <w:color w:val="979799"/>
          <w:spacing w:val="-27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5"/>
          <w:szCs w:val="15"/>
          <w:color w:val="B8B8B8"/>
          <w:spacing w:val="0"/>
          <w:w w:val="18"/>
          <w:position w:val="-3"/>
        </w:rPr>
        <w:t>_</w:t>
      </w:r>
      <w:r>
        <w:rPr>
          <w:rFonts w:ascii="Times New Roman" w:hAnsi="Times New Roman" w:cs="Times New Roman" w:eastAsia="Times New Roman"/>
          <w:sz w:val="15"/>
          <w:szCs w:val="15"/>
          <w:color w:val="B8B8B8"/>
          <w:spacing w:val="0"/>
          <w:w w:val="18"/>
          <w:position w:val="-3"/>
        </w:rPr>
        <w:t>        </w:t>
      </w:r>
      <w:r>
        <w:rPr>
          <w:rFonts w:ascii="Times New Roman" w:hAnsi="Times New Roman" w:cs="Times New Roman" w:eastAsia="Times New Roman"/>
          <w:sz w:val="15"/>
          <w:szCs w:val="15"/>
          <w:color w:val="B8B8B8"/>
          <w:spacing w:val="0"/>
          <w:w w:val="18"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A8A8A8"/>
          <w:spacing w:val="0"/>
          <w:w w:val="54"/>
          <w:position w:val="-3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A8A8A8"/>
          <w:spacing w:val="-11"/>
          <w:w w:val="54"/>
          <w:position w:val="-3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A8A8A8"/>
          <w:spacing w:val="0"/>
          <w:w w:val="54"/>
          <w:position w:val="-3"/>
        </w:rPr>
        <w:t>..</w:t>
      </w:r>
      <w:r>
        <w:rPr>
          <w:rFonts w:ascii="Times New Roman" w:hAnsi="Times New Roman" w:cs="Times New Roman" w:eastAsia="Times New Roman"/>
          <w:sz w:val="20"/>
          <w:szCs w:val="20"/>
          <w:color w:val="A8A8A8"/>
          <w:spacing w:val="-6"/>
          <w:w w:val="54"/>
          <w:position w:val="-3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A8A8A8"/>
          <w:spacing w:val="0"/>
          <w:w w:val="54"/>
          <w:position w:val="-3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A8A8A8"/>
          <w:spacing w:val="2"/>
          <w:w w:val="54"/>
          <w:position w:val="-3"/>
        </w:rPr>
        <w:t>.</w:t>
      </w:r>
      <w:r>
        <w:rPr>
          <w:rFonts w:ascii="Times New Roman" w:hAnsi="Times New Roman" w:cs="Times New Roman" w:eastAsia="Times New Roman"/>
          <w:sz w:val="30"/>
          <w:szCs w:val="30"/>
          <w:color w:val="B8B8B8"/>
          <w:spacing w:val="0"/>
          <w:w w:val="31"/>
          <w:position w:val="-3"/>
        </w:rPr>
        <w:t>_</w:t>
      </w:r>
      <w:r>
        <w:rPr>
          <w:rFonts w:ascii="Times New Roman" w:hAnsi="Times New Roman" w:cs="Times New Roman" w:eastAsia="Times New Roman"/>
          <w:sz w:val="30"/>
          <w:szCs w:val="30"/>
          <w:color w:val="B8B8B8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30"/>
          <w:szCs w:val="30"/>
          <w:color w:val="B8B8B8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21"/>
          <w:szCs w:val="21"/>
          <w:color w:val="B8B8B8"/>
          <w:spacing w:val="-5"/>
          <w:w w:val="62"/>
          <w:position w:val="-3"/>
        </w:rPr>
        <w:t>.</w:t>
      </w:r>
      <w:r>
        <w:rPr>
          <w:rFonts w:ascii="Times New Roman" w:hAnsi="Times New Roman" w:cs="Times New Roman" w:eastAsia="Times New Roman"/>
          <w:sz w:val="21"/>
          <w:szCs w:val="21"/>
          <w:color w:val="979799"/>
          <w:spacing w:val="-12"/>
          <w:w w:val="50"/>
          <w:position w:val="-3"/>
        </w:rPr>
        <w:t>.</w:t>
      </w:r>
      <w:r>
        <w:rPr>
          <w:rFonts w:ascii="Times New Roman" w:hAnsi="Times New Roman" w:cs="Times New Roman" w:eastAsia="Times New Roman"/>
          <w:sz w:val="21"/>
          <w:szCs w:val="21"/>
          <w:color w:val="979799"/>
          <w:spacing w:val="0"/>
          <w:w w:val="50"/>
          <w:position w:val="-3"/>
        </w:rPr>
        <w:t>.</w:t>
      </w:r>
      <w:r>
        <w:rPr>
          <w:rFonts w:ascii="Times New Roman" w:hAnsi="Times New Roman" w:cs="Times New Roman" w:eastAsia="Times New Roman"/>
          <w:sz w:val="21"/>
          <w:szCs w:val="21"/>
          <w:color w:val="979799"/>
          <w:spacing w:val="0"/>
          <w:w w:val="100"/>
          <w:position w:val="-3"/>
        </w:rPr>
        <w:t>  </w:t>
      </w:r>
      <w:r>
        <w:rPr>
          <w:rFonts w:ascii="Times New Roman" w:hAnsi="Times New Roman" w:cs="Times New Roman" w:eastAsia="Times New Roman"/>
          <w:sz w:val="21"/>
          <w:szCs w:val="21"/>
          <w:color w:val="979799"/>
          <w:spacing w:val="4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25"/>
          <w:szCs w:val="25"/>
          <w:color w:val="A8A8A8"/>
          <w:spacing w:val="0"/>
          <w:w w:val="52"/>
          <w:position w:val="-3"/>
        </w:rPr>
        <w:t>-</w:t>
      </w:r>
      <w:r>
        <w:rPr>
          <w:rFonts w:ascii="Times New Roman" w:hAnsi="Times New Roman" w:cs="Times New Roman" w:eastAsia="Times New Roman"/>
          <w:sz w:val="25"/>
          <w:szCs w:val="25"/>
          <w:color w:val="A8A8A8"/>
          <w:spacing w:val="11"/>
          <w:w w:val="52"/>
          <w:position w:val="-3"/>
        </w:rPr>
        <w:t> </w:t>
      </w:r>
      <w:r>
        <w:rPr>
          <w:rFonts w:ascii="Arial" w:hAnsi="Arial" w:cs="Arial" w:eastAsia="Arial"/>
          <w:sz w:val="18"/>
          <w:szCs w:val="18"/>
          <w:color w:val="808282"/>
          <w:spacing w:val="-42"/>
          <w:w w:val="154"/>
          <w:position w:val="-3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A8A8A8"/>
          <w:spacing w:val="0"/>
          <w:w w:val="75"/>
          <w:position w:val="-3"/>
        </w:rPr>
        <w:t>._,</w:t>
      </w:r>
      <w:r>
        <w:rPr>
          <w:rFonts w:ascii="Times New Roman" w:hAnsi="Times New Roman" w:cs="Times New Roman" w:eastAsia="Times New Roman"/>
          <w:sz w:val="17"/>
          <w:szCs w:val="17"/>
          <w:color w:val="A8A8A8"/>
          <w:spacing w:val="0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A8A8A8"/>
          <w:spacing w:val="12"/>
          <w:w w:val="100"/>
          <w:position w:val="-3"/>
        </w:rPr>
        <w:t> </w:t>
      </w:r>
      <w:r>
        <w:rPr>
          <w:rFonts w:ascii="Arial" w:hAnsi="Arial" w:cs="Arial" w:eastAsia="Arial"/>
          <w:sz w:val="22"/>
          <w:szCs w:val="22"/>
          <w:color w:val="A8A8A8"/>
          <w:spacing w:val="-19"/>
          <w:w w:val="55"/>
          <w:position w:val="-3"/>
        </w:rPr>
        <w:t>"</w:t>
      </w:r>
      <w:r>
        <w:rPr>
          <w:rFonts w:ascii="Arial" w:hAnsi="Arial" w:cs="Arial" w:eastAsia="Arial"/>
          <w:sz w:val="22"/>
          <w:szCs w:val="22"/>
          <w:color w:val="A8A8A8"/>
          <w:spacing w:val="0"/>
          <w:w w:val="55"/>
          <w:position w:val="-3"/>
        </w:rPr>
        <w:t>'</w:t>
      </w:r>
      <w:r>
        <w:rPr>
          <w:rFonts w:ascii="Arial" w:hAnsi="Arial" w:cs="Arial" w:eastAsia="Arial"/>
          <w:sz w:val="22"/>
          <w:szCs w:val="22"/>
          <w:color w:val="000000"/>
          <w:spacing w:val="0"/>
          <w:w w:val="100"/>
          <w:position w:val="0"/>
        </w:rPr>
      </w:r>
    </w:p>
    <w:p>
      <w:pPr>
        <w:spacing w:before="0" w:after="0" w:line="123" w:lineRule="exact"/>
        <w:ind w:left="70" w:right="-20"/>
        <w:jc w:val="left"/>
        <w:tabs>
          <w:tab w:pos="1560" w:val="left"/>
        </w:tabs>
        <w:rPr>
          <w:rFonts w:ascii="Times New Roman" w:hAnsi="Times New Roman" w:cs="Times New Roman" w:eastAsia="Times New Roman"/>
          <w:sz w:val="23"/>
          <w:szCs w:val="23"/>
        </w:rPr>
      </w:pPr>
      <w:rPr/>
      <w:r>
        <w:rPr>
          <w:rFonts w:ascii="Times New Roman" w:hAnsi="Times New Roman" w:cs="Times New Roman" w:eastAsia="Times New Roman"/>
          <w:sz w:val="15"/>
          <w:szCs w:val="15"/>
          <w:color w:val="B8B8B8"/>
          <w:spacing w:val="-12"/>
          <w:w w:val="89"/>
          <w:i/>
          <w:position w:val="-4"/>
        </w:rPr>
        <w:t>•</w:t>
      </w:r>
      <w:r>
        <w:rPr>
          <w:rFonts w:ascii="Times New Roman" w:hAnsi="Times New Roman" w:cs="Times New Roman" w:eastAsia="Times New Roman"/>
          <w:sz w:val="15"/>
          <w:szCs w:val="15"/>
          <w:color w:val="979799"/>
          <w:spacing w:val="0"/>
          <w:w w:val="64"/>
          <w:i/>
          <w:position w:val="-4"/>
        </w:rPr>
        <w:t>t..</w:t>
      </w:r>
      <w:r>
        <w:rPr>
          <w:rFonts w:ascii="Times New Roman" w:hAnsi="Times New Roman" w:cs="Times New Roman" w:eastAsia="Times New Roman"/>
          <w:sz w:val="15"/>
          <w:szCs w:val="15"/>
          <w:color w:val="979799"/>
          <w:spacing w:val="0"/>
          <w:w w:val="100"/>
          <w:i/>
          <w:position w:val="-4"/>
        </w:rPr>
        <w:t>    </w:t>
      </w:r>
      <w:r>
        <w:rPr>
          <w:rFonts w:ascii="Times New Roman" w:hAnsi="Times New Roman" w:cs="Times New Roman" w:eastAsia="Times New Roman"/>
          <w:sz w:val="15"/>
          <w:szCs w:val="15"/>
          <w:color w:val="979799"/>
          <w:spacing w:val="-18"/>
          <w:w w:val="100"/>
          <w:i/>
          <w:position w:val="-4"/>
        </w:rPr>
        <w:t> </w:t>
      </w:r>
      <w:r>
        <w:rPr>
          <w:rFonts w:ascii="Times New Roman" w:hAnsi="Times New Roman" w:cs="Times New Roman" w:eastAsia="Times New Roman"/>
          <w:sz w:val="15"/>
          <w:szCs w:val="15"/>
          <w:color w:val="979799"/>
          <w:spacing w:val="0"/>
          <w:w w:val="100"/>
          <w:position w:val="-4"/>
        </w:rPr>
        <w:t>..</w:t>
      </w:r>
      <w:r>
        <w:rPr>
          <w:rFonts w:ascii="Times New Roman" w:hAnsi="Times New Roman" w:cs="Times New Roman" w:eastAsia="Times New Roman"/>
          <w:sz w:val="15"/>
          <w:szCs w:val="15"/>
          <w:color w:val="979799"/>
          <w:spacing w:val="0"/>
          <w:w w:val="100"/>
          <w:position w:val="-4"/>
        </w:rPr>
        <w:t>  </w:t>
      </w:r>
      <w:r>
        <w:rPr>
          <w:rFonts w:ascii="Times New Roman" w:hAnsi="Times New Roman" w:cs="Times New Roman" w:eastAsia="Times New Roman"/>
          <w:sz w:val="15"/>
          <w:szCs w:val="15"/>
          <w:color w:val="979799"/>
          <w:spacing w:val="4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5"/>
          <w:szCs w:val="15"/>
          <w:color w:val="B8B8B8"/>
          <w:spacing w:val="0"/>
          <w:w w:val="100"/>
          <w:position w:val="-4"/>
        </w:rPr>
        <w:t>.</w:t>
      </w:r>
      <w:r>
        <w:rPr>
          <w:rFonts w:ascii="Times New Roman" w:hAnsi="Times New Roman" w:cs="Times New Roman" w:eastAsia="Times New Roman"/>
          <w:sz w:val="15"/>
          <w:szCs w:val="15"/>
          <w:color w:val="B8B8B8"/>
          <w:spacing w:val="0"/>
          <w:w w:val="100"/>
          <w:position w:val="-4"/>
        </w:rPr>
        <w:t>   </w:t>
      </w:r>
      <w:r>
        <w:rPr>
          <w:rFonts w:ascii="Times New Roman" w:hAnsi="Times New Roman" w:cs="Times New Roman" w:eastAsia="Times New Roman"/>
          <w:sz w:val="15"/>
          <w:szCs w:val="15"/>
          <w:color w:val="B8B8B8"/>
          <w:spacing w:val="22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5"/>
          <w:szCs w:val="15"/>
          <w:color w:val="979799"/>
          <w:spacing w:val="0"/>
          <w:w w:val="59"/>
          <w:position w:val="-4"/>
        </w:rPr>
        <w:t>,.,.</w:t>
      </w:r>
      <w:r>
        <w:rPr>
          <w:rFonts w:ascii="Times New Roman" w:hAnsi="Times New Roman" w:cs="Times New Roman" w:eastAsia="Times New Roman"/>
          <w:sz w:val="15"/>
          <w:szCs w:val="15"/>
          <w:color w:val="979799"/>
          <w:spacing w:val="0"/>
          <w:w w:val="59"/>
          <w:position w:val="-4"/>
        </w:rPr>
        <w:t> </w:t>
      </w:r>
      <w:r>
        <w:rPr>
          <w:rFonts w:ascii="Times New Roman" w:hAnsi="Times New Roman" w:cs="Times New Roman" w:eastAsia="Times New Roman"/>
          <w:sz w:val="15"/>
          <w:szCs w:val="15"/>
          <w:color w:val="979799"/>
          <w:spacing w:val="12"/>
          <w:w w:val="59"/>
          <w:position w:val="-4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B8B8B8"/>
          <w:spacing w:val="0"/>
          <w:w w:val="59"/>
          <w:i/>
          <w:position w:val="-4"/>
        </w:rPr>
        <w:t>'t...</w:t>
      </w:r>
      <w:r>
        <w:rPr>
          <w:rFonts w:ascii="Times New Roman" w:hAnsi="Times New Roman" w:cs="Times New Roman" w:eastAsia="Times New Roman"/>
          <w:sz w:val="24"/>
          <w:szCs w:val="24"/>
          <w:color w:val="B8B8B8"/>
          <w:spacing w:val="0"/>
          <w:w w:val="59"/>
          <w:i/>
          <w:position w:val="-4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color w:val="B8B8B8"/>
          <w:spacing w:val="7"/>
          <w:w w:val="59"/>
          <w:i/>
          <w:position w:val="-4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A8A8A8"/>
          <w:spacing w:val="0"/>
          <w:w w:val="43"/>
          <w:position w:val="-4"/>
        </w:rPr>
        <w:t>..</w:t>
      </w:r>
      <w:r>
        <w:rPr>
          <w:rFonts w:ascii="Times New Roman" w:hAnsi="Times New Roman" w:cs="Times New Roman" w:eastAsia="Times New Roman"/>
          <w:sz w:val="24"/>
          <w:szCs w:val="24"/>
          <w:color w:val="A8A8A8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24"/>
          <w:szCs w:val="24"/>
          <w:color w:val="A8A8A8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23"/>
          <w:szCs w:val="23"/>
          <w:color w:val="A8A8A8"/>
          <w:spacing w:val="-14"/>
          <w:w w:val="167"/>
          <w:i/>
          <w:position w:val="-4"/>
        </w:rPr>
        <w:t>!</w:t>
      </w:r>
      <w:r>
        <w:rPr>
          <w:rFonts w:ascii="Times New Roman" w:hAnsi="Times New Roman" w:cs="Times New Roman" w:eastAsia="Times New Roman"/>
          <w:sz w:val="23"/>
          <w:szCs w:val="23"/>
          <w:color w:val="5B5D5D"/>
          <w:spacing w:val="0"/>
          <w:w w:val="139"/>
          <w:i/>
          <w:position w:val="-4"/>
        </w:rPr>
        <w:t>'</w:t>
      </w:r>
      <w:r>
        <w:rPr>
          <w:rFonts w:ascii="Times New Roman" w:hAnsi="Times New Roman" w:cs="Times New Roman" w:eastAsia="Times New Roman"/>
          <w:sz w:val="23"/>
          <w:szCs w:val="23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300" w:bottom="280" w:left="420" w:right="160"/>
          <w:cols w:num="2" w:equalWidth="0">
            <w:col w:w="6111" w:space="2728"/>
            <w:col w:w="2501"/>
          </w:cols>
        </w:sectPr>
      </w:pPr>
      <w:rPr/>
    </w:p>
    <w:p>
      <w:pPr>
        <w:spacing w:before="0" w:after="0" w:line="133" w:lineRule="exact"/>
        <w:ind w:left="288" w:right="-20"/>
        <w:jc w:val="left"/>
        <w:tabs>
          <w:tab w:pos="8960" w:val="left"/>
          <w:tab w:pos="9760" w:val="left"/>
        </w:tabs>
        <w:rPr>
          <w:rFonts w:ascii="Arial" w:hAnsi="Arial" w:cs="Arial" w:eastAsia="Arial"/>
          <w:sz w:val="5"/>
          <w:szCs w:val="5"/>
        </w:rPr>
      </w:pPr>
      <w:rPr/>
      <w:r>
        <w:rPr>
          <w:rFonts w:ascii="Times New Roman" w:hAnsi="Times New Roman" w:cs="Times New Roman" w:eastAsia="Times New Roman"/>
          <w:sz w:val="47"/>
          <w:szCs w:val="47"/>
          <w:color w:val="383838"/>
          <w:spacing w:val="0"/>
          <w:w w:val="50"/>
          <w:position w:val="-27"/>
        </w:rPr>
        <w:t>=</w:t>
      </w:r>
      <w:r>
        <w:rPr>
          <w:rFonts w:ascii="Times New Roman" w:hAnsi="Times New Roman" w:cs="Times New Roman" w:eastAsia="Times New Roman"/>
          <w:sz w:val="47"/>
          <w:szCs w:val="47"/>
          <w:color w:val="383838"/>
          <w:spacing w:val="0"/>
          <w:w w:val="100"/>
          <w:position w:val="-27"/>
        </w:rPr>
        <w:tab/>
      </w:r>
      <w:r>
        <w:rPr>
          <w:rFonts w:ascii="Times New Roman" w:hAnsi="Times New Roman" w:cs="Times New Roman" w:eastAsia="Times New Roman"/>
          <w:sz w:val="47"/>
          <w:szCs w:val="47"/>
          <w:color w:val="383838"/>
          <w:spacing w:val="0"/>
          <w:w w:val="100"/>
          <w:position w:val="-27"/>
        </w:rPr>
      </w:r>
      <w:r>
        <w:rPr>
          <w:rFonts w:ascii="Arial" w:hAnsi="Arial" w:cs="Arial" w:eastAsia="Arial"/>
          <w:sz w:val="17"/>
          <w:szCs w:val="17"/>
          <w:color w:val="979799"/>
          <w:spacing w:val="0"/>
          <w:w w:val="100"/>
          <w:position w:val="-7"/>
        </w:rPr>
        <w:t>v'i</w:t>
      </w:r>
      <w:r>
        <w:rPr>
          <w:rFonts w:ascii="Arial" w:hAnsi="Arial" w:cs="Arial" w:eastAsia="Arial"/>
          <w:sz w:val="17"/>
          <w:szCs w:val="17"/>
          <w:color w:val="979799"/>
          <w:spacing w:val="-24"/>
          <w:w w:val="100"/>
          <w:position w:val="-7"/>
        </w:rPr>
        <w:t>ı</w:t>
      </w:r>
      <w:r>
        <w:rPr>
          <w:rFonts w:ascii="Arial" w:hAnsi="Arial" w:cs="Arial" w:eastAsia="Arial"/>
          <w:sz w:val="17"/>
          <w:szCs w:val="17"/>
          <w:color w:val="A8A8A8"/>
          <w:spacing w:val="0"/>
          <w:w w:val="100"/>
          <w:position w:val="-7"/>
        </w:rPr>
        <w:t>.:'</w:t>
      </w:r>
      <w:r>
        <w:rPr>
          <w:rFonts w:ascii="Arial" w:hAnsi="Arial" w:cs="Arial" w:eastAsia="Arial"/>
          <w:sz w:val="17"/>
          <w:szCs w:val="17"/>
          <w:color w:val="A8A8A8"/>
          <w:spacing w:val="-19"/>
          <w:w w:val="100"/>
          <w:position w:val="-7"/>
        </w:rPr>
        <w:t> </w:t>
      </w:r>
      <w:r>
        <w:rPr>
          <w:rFonts w:ascii="Arial" w:hAnsi="Arial" w:cs="Arial" w:eastAsia="Arial"/>
          <w:sz w:val="17"/>
          <w:szCs w:val="17"/>
          <w:color w:val="A8A8A8"/>
          <w:spacing w:val="0"/>
          <w:w w:val="100"/>
          <w:position w:val="-7"/>
        </w:rPr>
        <w:tab/>
      </w:r>
      <w:r>
        <w:rPr>
          <w:rFonts w:ascii="Arial" w:hAnsi="Arial" w:cs="Arial" w:eastAsia="Arial"/>
          <w:sz w:val="17"/>
          <w:szCs w:val="17"/>
          <w:color w:val="A8A8A8"/>
          <w:spacing w:val="0"/>
          <w:w w:val="191"/>
          <w:position w:val="-7"/>
        </w:rPr>
        <w:t>.</w:t>
      </w:r>
      <w:r>
        <w:rPr>
          <w:rFonts w:ascii="Arial" w:hAnsi="Arial" w:cs="Arial" w:eastAsia="Arial"/>
          <w:sz w:val="17"/>
          <w:szCs w:val="17"/>
          <w:color w:val="A8A8A8"/>
          <w:spacing w:val="-36"/>
          <w:w w:val="191"/>
          <w:position w:val="-7"/>
        </w:rPr>
        <w:t> </w:t>
      </w:r>
      <w:r>
        <w:rPr>
          <w:rFonts w:ascii="Arial" w:hAnsi="Arial" w:cs="Arial" w:eastAsia="Arial"/>
          <w:sz w:val="5"/>
          <w:szCs w:val="5"/>
          <w:color w:val="B8B8B8"/>
          <w:spacing w:val="0"/>
          <w:w w:val="191"/>
          <w:position w:val="-7"/>
        </w:rPr>
        <w:t>K</w:t>
      </w:r>
      <w:r>
        <w:rPr>
          <w:rFonts w:ascii="Arial" w:hAnsi="Arial" w:cs="Arial" w:eastAsia="Arial"/>
          <w:sz w:val="5"/>
          <w:szCs w:val="5"/>
          <w:color w:val="B8B8B8"/>
          <w:spacing w:val="0"/>
          <w:w w:val="191"/>
          <w:position w:val="-7"/>
        </w:rPr>
        <w:t> </w:t>
      </w:r>
      <w:r>
        <w:rPr>
          <w:rFonts w:ascii="Arial" w:hAnsi="Arial" w:cs="Arial" w:eastAsia="Arial"/>
          <w:sz w:val="5"/>
          <w:szCs w:val="5"/>
          <w:color w:val="B8B8B8"/>
          <w:spacing w:val="14"/>
          <w:w w:val="191"/>
          <w:position w:val="-7"/>
        </w:rPr>
        <w:t> </w:t>
      </w:r>
      <w:r>
        <w:rPr>
          <w:rFonts w:ascii="Arial" w:hAnsi="Arial" w:cs="Arial" w:eastAsia="Arial"/>
          <w:sz w:val="5"/>
          <w:szCs w:val="5"/>
          <w:color w:val="A8A8A8"/>
          <w:spacing w:val="0"/>
          <w:w w:val="143"/>
          <w:position w:val="-7"/>
        </w:rPr>
        <w:t>"'</w:t>
      </w:r>
      <w:r>
        <w:rPr>
          <w:rFonts w:ascii="Arial" w:hAnsi="Arial" w:cs="Arial" w:eastAsia="Arial"/>
          <w:sz w:val="5"/>
          <w:szCs w:val="5"/>
          <w:color w:val="A8A8A8"/>
          <w:spacing w:val="0"/>
          <w:w w:val="143"/>
          <w:position w:val="-7"/>
        </w:rPr>
        <w:t>    </w:t>
      </w:r>
      <w:r>
        <w:rPr>
          <w:rFonts w:ascii="Arial" w:hAnsi="Arial" w:cs="Arial" w:eastAsia="Arial"/>
          <w:sz w:val="5"/>
          <w:szCs w:val="5"/>
          <w:color w:val="A8A8A8"/>
          <w:spacing w:val="5"/>
          <w:w w:val="143"/>
          <w:position w:val="-7"/>
        </w:rPr>
        <w:t> </w:t>
      </w:r>
      <w:r>
        <w:rPr>
          <w:rFonts w:ascii="Arial" w:hAnsi="Arial" w:cs="Arial" w:eastAsia="Arial"/>
          <w:sz w:val="5"/>
          <w:szCs w:val="5"/>
          <w:color w:val="B8B8B8"/>
          <w:spacing w:val="0"/>
          <w:w w:val="143"/>
          <w:position w:val="-7"/>
        </w:rPr>
        <w:t>......</w:t>
      </w:r>
      <w:r>
        <w:rPr>
          <w:rFonts w:ascii="Arial" w:hAnsi="Arial" w:cs="Arial" w:eastAsia="Arial"/>
          <w:sz w:val="5"/>
          <w:szCs w:val="5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300" w:bottom="280" w:left="420" w:right="160"/>
        </w:sectPr>
      </w:pPr>
      <w:rPr/>
    </w:p>
    <w:p>
      <w:pPr>
        <w:spacing w:before="91" w:after="0" w:line="240" w:lineRule="auto"/>
        <w:ind w:left="288" w:right="-76"/>
        <w:jc w:val="left"/>
        <w:rPr>
          <w:rFonts w:ascii="Arial" w:hAnsi="Arial" w:cs="Arial" w:eastAsia="Arial"/>
          <w:sz w:val="24"/>
          <w:szCs w:val="24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7.258217pt;margin-top:5.642609pt;width:4.999995pt;height:3.5pt;mso-position-horizontal-relative:page;mso-position-vertical-relative:paragraph;z-index:-14956" type="#_x0000_t202" filled="f" stroked="f">
            <v:textbox inset="0,0,0,0">
              <w:txbxContent>
                <w:p>
                  <w:pPr>
                    <w:spacing w:before="0" w:after="0" w:line="70" w:lineRule="exact"/>
                    <w:ind w:right="-50"/>
                    <w:jc w:val="left"/>
                    <w:rPr>
                      <w:rFonts w:ascii="Arial" w:hAnsi="Arial" w:cs="Arial" w:eastAsia="Arial"/>
                      <w:sz w:val="7"/>
                      <w:szCs w:val="7"/>
                    </w:rPr>
                  </w:pPr>
                  <w:rPr/>
                  <w:r>
                    <w:rPr>
                      <w:rFonts w:ascii="Arial" w:hAnsi="Arial" w:cs="Arial" w:eastAsia="Arial"/>
                      <w:sz w:val="7"/>
                      <w:szCs w:val="7"/>
                      <w:color w:val="383838"/>
                      <w:spacing w:val="0"/>
                      <w:w w:val="142"/>
                    </w:rPr>
                    <w:t>Oj</w:t>
                  </w:r>
                  <w:r>
                    <w:rPr>
                      <w:rFonts w:ascii="Arial" w:hAnsi="Arial" w:cs="Arial" w:eastAsia="Arial"/>
                      <w:sz w:val="7"/>
                      <w:szCs w:val="7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24"/>
          <w:szCs w:val="24"/>
          <w:color w:val="383838"/>
          <w:spacing w:val="0"/>
          <w:w w:val="55"/>
        </w:rPr>
        <w:t>:ı::</w:t>
      </w:r>
      <w:r>
        <w:rPr>
          <w:rFonts w:ascii="Arial" w:hAnsi="Arial" w:cs="Arial" w:eastAsia="Arial"/>
          <w:sz w:val="24"/>
          <w:szCs w:val="24"/>
          <w:color w:val="000000"/>
          <w:spacing w:val="0"/>
          <w:w w:val="100"/>
        </w:rPr>
      </w:r>
    </w:p>
    <w:p>
      <w:pPr>
        <w:spacing w:before="4" w:after="0" w:line="130" w:lineRule="exact"/>
        <w:jc w:val="left"/>
        <w:rPr>
          <w:sz w:val="13"/>
          <w:szCs w:val="13"/>
        </w:rPr>
      </w:pPr>
      <w:rPr/>
      <w:r>
        <w:rPr/>
        <w:br w:type="column"/>
      </w:r>
      <w:r>
        <w:rPr>
          <w:sz w:val="13"/>
          <w:szCs w:val="13"/>
        </w:rPr>
      </w:r>
    </w:p>
    <w:p>
      <w:pPr>
        <w:spacing w:before="0" w:after="0" w:line="243" w:lineRule="auto"/>
        <w:ind w:left="2249" w:right="-49" w:firstLine="-2012"/>
        <w:jc w:val="left"/>
        <w:tabs>
          <w:tab w:pos="188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A5AFD6"/>
          <w:spacing w:val="0"/>
          <w:w w:val="160"/>
        </w:rPr>
        <w:t>·</w:t>
      </w:r>
      <w:r>
        <w:rPr>
          <w:rFonts w:ascii="Times New Roman" w:hAnsi="Times New Roman" w:cs="Times New Roman" w:eastAsia="Times New Roman"/>
          <w:sz w:val="17"/>
          <w:szCs w:val="17"/>
          <w:color w:val="A5AFD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A5AFD6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Erdal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DAGCAN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İtf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</w:rPr>
        <w:t>Eri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0" w:after="0" w:line="1087" w:lineRule="exact"/>
        <w:ind w:right="-20"/>
        <w:jc w:val="left"/>
        <w:rPr>
          <w:rFonts w:ascii="Arial" w:hAnsi="Arial" w:cs="Arial" w:eastAsia="Arial"/>
          <w:sz w:val="108"/>
          <w:szCs w:val="108"/>
        </w:rPr>
      </w:pPr>
      <w:rPr/>
      <w:r>
        <w:rPr>
          <w:rFonts w:ascii="Arial" w:hAnsi="Arial" w:cs="Arial" w:eastAsia="Arial"/>
          <w:sz w:val="108"/>
          <w:szCs w:val="108"/>
          <w:color w:val="3F4BCC"/>
          <w:spacing w:val="0"/>
          <w:w w:val="51"/>
          <w:position w:val="-1"/>
        </w:rPr>
        <w:t>'</w:t>
      </w:r>
      <w:r>
        <w:rPr>
          <w:rFonts w:ascii="Arial" w:hAnsi="Arial" w:cs="Arial" w:eastAsia="Arial"/>
          <w:sz w:val="108"/>
          <w:szCs w:val="108"/>
          <w:color w:val="000000"/>
          <w:spacing w:val="0"/>
          <w:w w:val="100"/>
          <w:position w:val="0"/>
        </w:rPr>
      </w:r>
    </w:p>
    <w:p>
      <w:pPr>
        <w:spacing w:before="0" w:after="0" w:line="144" w:lineRule="exact"/>
        <w:ind w:right="-20"/>
        <w:jc w:val="left"/>
        <w:tabs>
          <w:tab w:pos="380" w:val="left"/>
          <w:tab w:pos="1080" w:val="left"/>
        </w:tabs>
        <w:rPr>
          <w:rFonts w:ascii="Arial" w:hAnsi="Arial" w:cs="Arial" w:eastAsia="Arial"/>
          <w:sz w:val="11"/>
          <w:szCs w:val="11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4"/>
          <w:szCs w:val="14"/>
          <w:color w:val="979799"/>
          <w:w w:val="56"/>
          <w:position w:val="-3"/>
        </w:rPr>
        <w:t>.....</w:t>
      </w:r>
      <w:r>
        <w:rPr>
          <w:rFonts w:ascii="Times New Roman" w:hAnsi="Times New Roman" w:cs="Times New Roman" w:eastAsia="Times New Roman"/>
          <w:sz w:val="14"/>
          <w:szCs w:val="14"/>
          <w:color w:val="979799"/>
          <w:spacing w:val="-14"/>
          <w:w w:val="56"/>
          <w:position w:val="-3"/>
        </w:rPr>
        <w:t>.</w:t>
      </w:r>
      <w:r>
        <w:rPr>
          <w:rFonts w:ascii="Times New Roman" w:hAnsi="Times New Roman" w:cs="Times New Roman" w:eastAsia="Times New Roman"/>
          <w:sz w:val="14"/>
          <w:szCs w:val="14"/>
          <w:color w:val="B8B8B8"/>
          <w:spacing w:val="0"/>
          <w:w w:val="123"/>
          <w:position w:val="-3"/>
        </w:rPr>
        <w:t>.</w:t>
      </w:r>
      <w:r>
        <w:rPr>
          <w:rFonts w:ascii="Times New Roman" w:hAnsi="Times New Roman" w:cs="Times New Roman" w:eastAsia="Times New Roman"/>
          <w:sz w:val="14"/>
          <w:szCs w:val="14"/>
          <w:color w:val="B8B8B8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4"/>
          <w:szCs w:val="14"/>
          <w:color w:val="B8B8B8"/>
          <w:spacing w:val="0"/>
          <w:w w:val="63"/>
          <w:position w:val="-3"/>
        </w:rPr>
        <w:t>tı</w:t>
      </w:r>
      <w:r>
        <w:rPr>
          <w:rFonts w:ascii="Times New Roman" w:hAnsi="Times New Roman" w:cs="Times New Roman" w:eastAsia="Times New Roman"/>
          <w:sz w:val="14"/>
          <w:szCs w:val="14"/>
          <w:color w:val="B8B8B8"/>
          <w:spacing w:val="-16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color w:val="808282"/>
          <w:spacing w:val="0"/>
          <w:w w:val="81"/>
          <w:position w:val="-3"/>
        </w:rPr>
        <w:t>•</w:t>
      </w:r>
      <w:r>
        <w:rPr>
          <w:rFonts w:ascii="Times New Roman" w:hAnsi="Times New Roman" w:cs="Times New Roman" w:eastAsia="Times New Roman"/>
          <w:sz w:val="14"/>
          <w:szCs w:val="14"/>
          <w:color w:val="808282"/>
          <w:spacing w:val="13"/>
          <w:w w:val="81"/>
          <w:position w:val="-3"/>
        </w:rPr>
        <w:t> </w:t>
      </w:r>
      <w:r>
        <w:rPr>
          <w:rFonts w:ascii="Arial" w:hAnsi="Arial" w:cs="Arial" w:eastAsia="Arial"/>
          <w:sz w:val="18"/>
          <w:szCs w:val="18"/>
          <w:color w:val="A8A8A8"/>
          <w:spacing w:val="0"/>
          <w:w w:val="100"/>
          <w:position w:val="-3"/>
        </w:rPr>
        <w:t>n</w:t>
      </w:r>
      <w:r>
        <w:rPr>
          <w:rFonts w:ascii="Arial" w:hAnsi="Arial" w:cs="Arial" w:eastAsia="Arial"/>
          <w:sz w:val="18"/>
          <w:szCs w:val="18"/>
          <w:color w:val="A8A8A8"/>
          <w:spacing w:val="33"/>
          <w:w w:val="100"/>
          <w:position w:val="-3"/>
        </w:rPr>
        <w:t> </w:t>
      </w:r>
      <w:r>
        <w:rPr>
          <w:rFonts w:ascii="Arial" w:hAnsi="Arial" w:cs="Arial" w:eastAsia="Arial"/>
          <w:sz w:val="18"/>
          <w:szCs w:val="18"/>
          <w:color w:val="A8A8A8"/>
          <w:spacing w:val="0"/>
          <w:w w:val="100"/>
          <w:position w:val="-3"/>
        </w:rPr>
        <w:t>.</w:t>
      </w:r>
      <w:r>
        <w:rPr>
          <w:rFonts w:ascii="Arial" w:hAnsi="Arial" w:cs="Arial" w:eastAsia="Arial"/>
          <w:sz w:val="18"/>
          <w:szCs w:val="18"/>
          <w:color w:val="A8A8A8"/>
          <w:spacing w:val="-40"/>
          <w:w w:val="100"/>
          <w:position w:val="-3"/>
        </w:rPr>
        <w:t> </w:t>
      </w:r>
      <w:r>
        <w:rPr>
          <w:rFonts w:ascii="Arial" w:hAnsi="Arial" w:cs="Arial" w:eastAsia="Arial"/>
          <w:sz w:val="18"/>
          <w:szCs w:val="18"/>
          <w:color w:val="A8A8A8"/>
          <w:spacing w:val="0"/>
          <w:w w:val="100"/>
          <w:position w:val="-3"/>
        </w:rPr>
        <w:tab/>
      </w:r>
      <w:r>
        <w:rPr>
          <w:rFonts w:ascii="Arial" w:hAnsi="Arial" w:cs="Arial" w:eastAsia="Arial"/>
          <w:sz w:val="18"/>
          <w:szCs w:val="18"/>
          <w:color w:val="A8A8A8"/>
          <w:spacing w:val="0"/>
          <w:w w:val="100"/>
          <w:position w:val="-3"/>
        </w:rPr>
      </w:r>
      <w:r>
        <w:rPr>
          <w:rFonts w:ascii="Arial" w:hAnsi="Arial" w:cs="Arial" w:eastAsia="Arial"/>
          <w:sz w:val="11"/>
          <w:szCs w:val="11"/>
          <w:color w:val="B8B8B8"/>
          <w:spacing w:val="0"/>
          <w:w w:val="240"/>
          <w:position w:val="-3"/>
        </w:rPr>
        <w:t>ı</w:t>
      </w:r>
      <w:r>
        <w:rPr>
          <w:rFonts w:ascii="Arial" w:hAnsi="Arial" w:cs="Arial" w:eastAsia="Arial"/>
          <w:sz w:val="11"/>
          <w:szCs w:val="11"/>
          <w:color w:val="000000"/>
          <w:spacing w:val="0"/>
          <w:w w:val="100"/>
          <w:position w:val="0"/>
        </w:rPr>
      </w:r>
    </w:p>
    <w:p>
      <w:pPr>
        <w:spacing w:before="0" w:after="0" w:line="133" w:lineRule="exact"/>
        <w:ind w:left="93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B8B8B8"/>
          <w:spacing w:val="0"/>
          <w:w w:val="100"/>
          <w:position w:val="1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B8B8B8"/>
          <w:spacing w:val="1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979799"/>
          <w:spacing w:val="-3"/>
          <w:w w:val="64"/>
          <w:position w:val="1"/>
        </w:rPr>
        <w:t>•</w:t>
      </w:r>
      <w:r>
        <w:rPr>
          <w:rFonts w:ascii="Times New Roman" w:hAnsi="Times New Roman" w:cs="Times New Roman" w:eastAsia="Times New Roman"/>
          <w:sz w:val="17"/>
          <w:szCs w:val="17"/>
          <w:color w:val="979799"/>
          <w:spacing w:val="0"/>
          <w:w w:val="64"/>
          <w:position w:val="1"/>
        </w:rPr>
        <w:t>..._</w:t>
      </w:r>
      <w:r>
        <w:rPr>
          <w:rFonts w:ascii="Times New Roman" w:hAnsi="Times New Roman" w:cs="Times New Roman" w:eastAsia="Times New Roman"/>
          <w:sz w:val="17"/>
          <w:szCs w:val="17"/>
          <w:color w:val="979799"/>
          <w:spacing w:val="0"/>
          <w:w w:val="64"/>
          <w:position w:val="1"/>
        </w:rPr>
        <w:t>   </w:t>
      </w:r>
      <w:r>
        <w:rPr>
          <w:rFonts w:ascii="Times New Roman" w:hAnsi="Times New Roman" w:cs="Times New Roman" w:eastAsia="Times New Roman"/>
          <w:sz w:val="17"/>
          <w:szCs w:val="17"/>
          <w:color w:val="979799"/>
          <w:spacing w:val="11"/>
          <w:w w:val="64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B8B8B8"/>
          <w:spacing w:val="0"/>
          <w:w w:val="64"/>
          <w:position w:val="1"/>
        </w:rPr>
        <w:t>..</w:t>
      </w:r>
      <w:r>
        <w:rPr>
          <w:rFonts w:ascii="Times New Roman" w:hAnsi="Times New Roman" w:cs="Times New Roman" w:eastAsia="Times New Roman"/>
          <w:sz w:val="17"/>
          <w:szCs w:val="17"/>
          <w:color w:val="B8B8B8"/>
          <w:spacing w:val="12"/>
          <w:w w:val="64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979799"/>
          <w:spacing w:val="0"/>
          <w:w w:val="74"/>
          <w:position w:val="1"/>
        </w:rPr>
        <w:t>...,..</w:t>
      </w:r>
      <w:r>
        <w:rPr>
          <w:rFonts w:ascii="Times New Roman" w:hAnsi="Times New Roman" w:cs="Times New Roman" w:eastAsia="Times New Roman"/>
          <w:sz w:val="17"/>
          <w:szCs w:val="17"/>
          <w:color w:val="979799"/>
          <w:spacing w:val="10"/>
          <w:w w:val="74"/>
          <w:position w:val="1"/>
        </w:rPr>
        <w:t>,</w:t>
      </w:r>
      <w:r>
        <w:rPr>
          <w:rFonts w:ascii="Times New Roman" w:hAnsi="Times New Roman" w:cs="Times New Roman" w:eastAsia="Times New Roman"/>
          <w:sz w:val="17"/>
          <w:szCs w:val="17"/>
          <w:color w:val="A8A8A8"/>
          <w:spacing w:val="7"/>
          <w:w w:val="28"/>
          <w:i/>
          <w:position w:val="1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979799"/>
          <w:spacing w:val="0"/>
          <w:w w:val="85"/>
          <w:i/>
          <w:position w:val="1"/>
        </w:rPr>
        <w:t>.s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300" w:bottom="280" w:left="420" w:right="160"/>
          <w:cols w:num="3" w:equalWidth="0">
            <w:col w:w="437" w:space="2151"/>
            <w:col w:w="3060" w:space="3590"/>
            <w:col w:w="2102"/>
          </w:cols>
        </w:sectPr>
      </w:pPr>
      <w:rPr/>
    </w:p>
    <w:p>
      <w:pPr>
        <w:spacing w:before="3" w:after="0" w:line="140" w:lineRule="exact"/>
        <w:jc w:val="left"/>
        <w:rPr>
          <w:sz w:val="14"/>
          <w:szCs w:val="14"/>
        </w:rPr>
      </w:pPr>
      <w:rPr/>
      <w:r>
        <w:rPr/>
        <w:pict>
          <v:group style="position:absolute;margin-left:26.66291pt;margin-top:38.886391pt;width:551.654472pt;height:798.179213pt;mso-position-horizontal-relative:page;mso-position-vertical-relative:page;z-index:-14963" coordorigin="533,778" coordsize="11033,15964">
            <v:group style="position:absolute;left:559;top:804;width:10991;height:2" coordorigin="559,804" coordsize="10991,2">
              <v:shape style="position:absolute;left:559;top:804;width:10991;height:2" coordorigin="559,804" coordsize="10991,0" path="m559,804l11550,804e" filled="f" stroked="t" strokeweight=".698592pt" strokecolor="#545454">
                <v:path arrowok="t"/>
              </v:shape>
            </v:group>
            <v:group style="position:absolute;left:2552;top:799;width:2;height:1489" coordorigin="2552,799" coordsize="2,1489">
              <v:shape style="position:absolute;left:2552;top:799;width:2;height:1489" coordorigin="2552,799" coordsize="0,1489" path="m2552,2288l2552,799e" filled="f" stroked="t" strokeweight=".698592pt" strokecolor="#4B4B4B">
                <v:path arrowok="t"/>
              </v:shape>
            </v:group>
            <v:group style="position:absolute;left:6790;top:815;width:4760;height:2" coordorigin="6790,815" coordsize="4760,2">
              <v:shape style="position:absolute;left:6790;top:815;width:4760;height:2" coordorigin="6790,815" coordsize="4760,0" path="m6790,815l11550,815e" filled="f" stroked="t" strokeweight=".698592pt" strokecolor="#575757">
                <v:path arrowok="t"/>
              </v:shape>
            </v:group>
            <v:group style="position:absolute;left:9189;top:804;width:2;height:1489" coordorigin="9189,804" coordsize="2,1489">
              <v:shape style="position:absolute;left:9189;top:804;width:2;height:1489" coordorigin="9189,804" coordsize="0,1489" path="m9189,2293l9189,804e" filled="f" stroked="t" strokeweight=".698592pt" strokecolor="#575757">
                <v:path arrowok="t"/>
              </v:shape>
            </v:group>
            <v:group style="position:absolute;left:11548;top:808;width:2;height:3281" coordorigin="11548,808" coordsize="2,3281">
              <v:shape style="position:absolute;left:11548;top:808;width:2;height:3281" coordorigin="11548,808" coordsize="0,3281" path="m11548,4089l11548,808e" filled="f" stroked="t" strokeweight=".698592pt" strokecolor="#5B5B5B">
                <v:path arrowok="t"/>
              </v:shape>
            </v:group>
            <v:group style="position:absolute;left:997;top:2283;width:10558;height:2" coordorigin="997,2283" coordsize="10558,2">
              <v:shape style="position:absolute;left:997;top:2283;width:10558;height:2" coordorigin="997,2283" coordsize="10558,0" path="m997,2283l11555,2283e" filled="f" stroked="t" strokeweight=".698592pt" strokecolor="#575757">
                <v:path arrowok="t"/>
              </v:shape>
            </v:group>
            <v:group style="position:absolute;left:554;top:2496;width:8649;height:2" coordorigin="554,2496" coordsize="8649,2">
              <v:shape style="position:absolute;left:554;top:2496;width:8649;height:2" coordorigin="554,2496" coordsize="8649,0" path="m554,2496l9203,2496e" filled="f" stroked="t" strokeweight=".698592pt" strokecolor="#545454">
                <v:path arrowok="t"/>
              </v:shape>
            </v:group>
            <v:group style="position:absolute;left:9147;top:2505;width:2403;height:2" coordorigin="9147,2505" coordsize="2403,2">
              <v:shape style="position:absolute;left:9147;top:2505;width:2403;height:2" coordorigin="9147,2505" coordsize="2403,0" path="m9147,2505l11550,2505e" filled="f" stroked="t" strokeweight=".698592pt" strokecolor="#5B5B5B">
                <v:path arrowok="t"/>
              </v:shape>
            </v:group>
            <v:group style="position:absolute;left:559;top:2711;width:10996;height:2" coordorigin="559,2711" coordsize="10996,2">
              <v:shape style="position:absolute;left:559;top:2711;width:10996;height:2" coordorigin="559,2711" coordsize="10996,0" path="m559,2711l11555,2711e" filled="f" stroked="t" strokeweight=".698592pt" strokecolor="#545454">
                <v:path arrowok="t"/>
              </v:shape>
            </v:group>
            <v:group style="position:absolute;left:554;top:2931;width:11005;height:2" coordorigin="554,2931" coordsize="11005,2">
              <v:shape style="position:absolute;left:554;top:2931;width:11005;height:2" coordorigin="554,2931" coordsize="11005,0" path="m554,2931l11559,2931e" filled="f" stroked="t" strokeweight=".698592pt" strokecolor="#545454">
                <v:path arrowok="t"/>
              </v:shape>
            </v:group>
            <v:group style="position:absolute;left:559;top:3134;width:1220;height:2" coordorigin="559,3134" coordsize="1220,2">
              <v:shape style="position:absolute;left:559;top:3134;width:1220;height:2" coordorigin="559,3134" coordsize="1220,0" path="m559,3134l1779,3134e" filled="f" stroked="t" strokeweight=".698592pt" strokecolor="#575757">
                <v:path arrowok="t"/>
              </v:shape>
            </v:group>
            <v:group style="position:absolute;left:1723;top:3144;width:5188;height:2" coordorigin="1723,3144" coordsize="5188,2">
              <v:shape style="position:absolute;left:1723;top:3144;width:5188;height:2" coordorigin="1723,3144" coordsize="5188,0" path="m1723,3144l6911,3144e" filled="f" stroked="t" strokeweight=".698592pt" strokecolor="#4F4F4F">
                <v:path arrowok="t"/>
              </v:shape>
            </v:group>
            <v:group style="position:absolute;left:6856;top:3144;width:219;height:2" coordorigin="6856,3144" coordsize="219,2">
              <v:shape style="position:absolute;left:6856;top:3144;width:219;height:2" coordorigin="6856,3144" coordsize="219,0" path="m6856,3144l7074,3144e" filled="f" stroked="t" strokeweight=".465728pt" strokecolor="#282828">
                <v:path arrowok="t"/>
              </v:shape>
            </v:group>
            <v:group style="position:absolute;left:7019;top:3146;width:4536;height:2" coordorigin="7019,3146" coordsize="4536,2">
              <v:shape style="position:absolute;left:7019;top:3146;width:4536;height:2" coordorigin="7019,3146" coordsize="4536,0" path="m7019,3146l11555,3146e" filled="f" stroked="t" strokeweight=".698592pt" strokecolor="#545454">
                <v:path arrowok="t"/>
              </v:shape>
            </v:group>
            <v:group style="position:absolute;left:554;top:3356;width:11005;height:2" coordorigin="554,3356" coordsize="11005,2">
              <v:shape style="position:absolute;left:554;top:3356;width:11005;height:2" coordorigin="554,3356" coordsize="11005,0" path="m554,3356l11559,3356e" filled="f" stroked="t" strokeweight=".698592pt" strokecolor="#4F4F4F">
                <v:path arrowok="t"/>
              </v:shape>
            </v:group>
            <v:group style="position:absolute;left:4012;top:3347;width:2;height:742" coordorigin="4012,3347" coordsize="2,742">
              <v:shape style="position:absolute;left:4012;top:3347;width:2;height:742" coordorigin="4012,3347" coordsize="0,742" path="m4012,4089l4012,3347e" filled="f" stroked="t" strokeweight=".698592pt" strokecolor="#4B4B4B">
                <v:path arrowok="t"/>
              </v:shape>
            </v:group>
            <v:group style="position:absolute;left:7056;top:3229;width:2;height:860" coordorigin="7056,3229" coordsize="2,860">
              <v:shape style="position:absolute;left:7056;top:3229;width:2;height:860" coordorigin="7056,3229" coordsize="0,860" path="m7056,4089l7056,3229e" filled="f" stroked="t" strokeweight=".698592pt" strokecolor="#575757">
                <v:path arrowok="t"/>
              </v:shape>
            </v:group>
            <v:group style="position:absolute;left:4001;top:3772;width:2464;height:2" coordorigin="4001,3772" coordsize="2464,2">
              <v:shape style="position:absolute;left:4001;top:3772;width:2464;height:2" coordorigin="4001,3772" coordsize="2464,0" path="m4001,3772l6464,3772e" filled="f" stroked="t" strokeweight=".698592pt" strokecolor="#646464">
                <v:path arrowok="t"/>
              </v:shape>
            </v:group>
            <v:group style="position:absolute;left:6315;top:3770;width:754;height:2" coordorigin="6315,3770" coordsize="754,2">
              <v:shape style="position:absolute;left:6315;top:3770;width:754;height:2" coordorigin="6315,3770" coordsize="754,0" path="m6315,3770l7070,3770e" filled="f" stroked="t" strokeweight=".698592pt" strokecolor="#ACACAC">
                <v:path arrowok="t"/>
              </v:shape>
            </v:group>
            <v:group style="position:absolute;left:554;top:4075;width:3372;height:2" coordorigin="554,4075" coordsize="3372,2">
              <v:shape style="position:absolute;left:554;top:4075;width:3372;height:2" coordorigin="554,4075" coordsize="3372,0" path="m554,4075l3926,4075e" filled="f" stroked="t" strokeweight=".698592pt" strokecolor="#575757">
                <v:path arrowok="t"/>
              </v:shape>
            </v:group>
            <v:group style="position:absolute;left:3870;top:4080;width:172;height:2" coordorigin="3870,4080" coordsize="172,2">
              <v:shape style="position:absolute;left:3870;top:4080;width:172;height:2" coordorigin="3870,4080" coordsize="172,0" path="m3870,4080l4043,4080e" filled="f" stroked="t" strokeweight=".465728pt" strokecolor="#3B3B3B">
                <v:path arrowok="t"/>
              </v:shape>
            </v:group>
            <v:group style="position:absolute;left:3973;top:4077;width:2119;height:2" coordorigin="3973,4077" coordsize="2119,2">
              <v:shape style="position:absolute;left:3973;top:4077;width:2119;height:2" coordorigin="3973,4077" coordsize="2119,0" path="m3973,4077l6092,4077e" filled="f" stroked="t" strokeweight=".931455pt" strokecolor="#3B3B3B">
                <v:path arrowok="t"/>
              </v:shape>
            </v:group>
            <v:group style="position:absolute;left:5961;top:4082;width:5593;height:2" coordorigin="5961,4082" coordsize="5593,2">
              <v:shape style="position:absolute;left:5961;top:4082;width:5593;height:2" coordorigin="5961,4082" coordsize="5593,0" path="m5961,4082l11555,4082e" filled="f" stroked="t" strokeweight=".698592pt" strokecolor="#575757">
                <v:path arrowok="t"/>
              </v:shape>
            </v:group>
            <v:group style="position:absolute;left:550;top:4349;width:11005;height:2" coordorigin="550,4349" coordsize="11005,2">
              <v:shape style="position:absolute;left:550;top:4349;width:11005;height:2" coordorigin="550,4349" coordsize="11005,0" path="m550,4349l11555,4349e" filled="f" stroked="t" strokeweight=".698592pt" strokecolor="#545454">
                <v:path arrowok="t"/>
              </v:shape>
            </v:group>
            <v:group style="position:absolute;left:2538;top:4569;width:9016;height:2" coordorigin="2538,4569" coordsize="9016,2">
              <v:shape style="position:absolute;left:2538;top:4569;width:9016;height:2" coordorigin="2538,4569" coordsize="9016,0" path="m2538,4569l11555,4569e" filled="f" stroked="t" strokeweight=".698592pt" strokecolor="#575757">
                <v:path arrowok="t"/>
              </v:shape>
            </v:group>
            <v:group style="position:absolute;left:11550;top:4344;width:2;height:12357" coordorigin="11550,4344" coordsize="2,12357">
              <v:shape style="position:absolute;left:11550;top:4344;width:2;height:12357" coordorigin="11550,4344" coordsize="0,12357" path="m11550,16701l11550,4344e" filled="f" stroked="t" strokeweight=".698592pt" strokecolor="#606060">
                <v:path arrowok="t"/>
              </v:shape>
            </v:group>
            <v:group style="position:absolute;left:5048;top:4562;width:2;height:255" coordorigin="5048,4562" coordsize="2,255">
              <v:shape style="position:absolute;left:5048;top:4562;width:2;height:255" coordorigin="5048,4562" coordsize="0,255" path="m5048,4817l5048,4562e" filled="f" stroked="t" strokeweight=".698592pt" strokecolor="#444444">
                <v:path arrowok="t"/>
              </v:shape>
            </v:group>
            <v:group style="position:absolute;left:5035;top:4997;width:1309;height:2" coordorigin="5035,4997" coordsize="1309,2">
              <v:shape style="position:absolute;left:5035;top:4997;width:1309;height:2" coordorigin="5035,4997" coordsize="1309,0" path="m5035,4997l6343,4997e" filled="f" stroked="t" strokeweight=".232864pt" strokecolor="#575757">
                <v:path arrowok="t"/>
              </v:shape>
            </v:group>
            <v:group style="position:absolute;left:7892;top:4557;width:2;height:260" coordorigin="7892,4557" coordsize="2,260">
              <v:shape style="position:absolute;left:7892;top:4557;width:2;height:260" coordorigin="7892,4557" coordsize="0,260" path="m7892,4817l7892,4557e" filled="f" stroked="t" strokeweight=".465728pt" strokecolor="#545454">
                <v:path arrowok="t"/>
              </v:shape>
            </v:group>
            <v:group style="position:absolute;left:5048;top:4760;width:2;height:818" coordorigin="5048,4760" coordsize="2,818">
              <v:shape style="position:absolute;left:5048;top:4760;width:2;height:818" coordorigin="5048,4760" coordsize="0,818" path="m5048,5578l5048,4760e" filled="f" stroked="t" strokeweight=".698592pt" strokecolor="#4F4F4F">
                <v:path arrowok="t"/>
              </v:shape>
            </v:group>
            <v:group style="position:absolute;left:6343;top:4997;width:1099;height:2" coordorigin="6343,4997" coordsize="1099,2">
              <v:shape style="position:absolute;left:6343;top:4997;width:1099;height:2" coordorigin="6343,4997" coordsize="1099,0" path="m6343,4997l7442,4997e" filled="f" stroked="t" strokeweight=".232864pt" strokecolor="#000000">
                <v:path arrowok="t"/>
              </v:shape>
            </v:group>
            <v:group style="position:absolute;left:7442;top:4997;width:973;height:2" coordorigin="7442,4997" coordsize="973,2">
              <v:shape style="position:absolute;left:7442;top:4997;width:973;height:2" coordorigin="7442,4997" coordsize="973,0" path="m7442,4997l8416,4997e" filled="f" stroked="t" strokeweight=".232864pt" strokecolor="#676767">
                <v:path arrowok="t"/>
              </v:shape>
            </v:group>
            <v:group style="position:absolute;left:7892;top:4694;width:2;height:336" coordorigin="7892,4694" coordsize="2,336">
              <v:shape style="position:absolute;left:7892;top:4694;width:2;height:336" coordorigin="7892,4694" coordsize="0,336" path="m7892,5030l7892,4694e" filled="f" stroked="t" strokeweight=".931455pt" strokecolor="#676767">
                <v:path arrowok="t"/>
              </v:shape>
            </v:group>
            <v:group style="position:absolute;left:8416;top:4997;width:2189;height:2" coordorigin="8416,4997" coordsize="2189,2">
              <v:shape style="position:absolute;left:8416;top:4997;width:2189;height:2" coordorigin="8416,4997" coordsize="2189,0" path="m8416,4997l10605,4997e" filled="f" stroked="t" strokeweight=".232864pt" strokecolor="#000000">
                <v:path arrowok="t"/>
              </v:shape>
            </v:group>
            <v:group style="position:absolute;left:10605;top:4997;width:941;height:2" coordorigin="10605,4997" coordsize="941,2">
              <v:shape style="position:absolute;left:10605;top:4997;width:941;height:2" coordorigin="10605,4997" coordsize="941,0" path="m10605,4997l11545,4997e" filled="f" stroked="t" strokeweight=".232864pt" strokecolor="#545454">
                <v:path arrowok="t"/>
              </v:shape>
            </v:group>
            <v:group style="position:absolute;left:5039;top:5283;width:6516;height:2" coordorigin="5039,5283" coordsize="6516,2">
              <v:shape style="position:absolute;left:5039;top:5283;width:6516;height:2" coordorigin="5039,5283" coordsize="6516,0" path="m5039,5283l11555,5283e" filled="f" stroked="t" strokeweight=".698592pt" strokecolor="#606060">
                <v:path arrowok="t"/>
              </v:shape>
            </v:group>
            <v:group style="position:absolute;left:6856;top:5280;width:219;height:2" coordorigin="6856,5280" coordsize="219,2">
              <v:shape style="position:absolute;left:6856;top:5280;width:219;height:2" coordorigin="6856,5280" coordsize="219,0" path="m6856,5280l7074,5280e" filled="f" stroked="t" strokeweight=".465728pt" strokecolor="#484848">
                <v:path arrowok="t"/>
              </v:shape>
            </v:group>
            <v:group style="position:absolute;left:559;top:785;width:2;height:7559" coordorigin="559,785" coordsize="2,7559">
              <v:shape style="position:absolute;left:559;top:785;width:2;height:7559" coordorigin="559,785" coordsize="0,7559" path="m559,8343l559,785e" filled="f" stroked="t" strokeweight=".698592pt" strokecolor="#545454">
                <v:path arrowok="t"/>
              </v:shape>
            </v:group>
            <v:group style="position:absolute;left:5035;top:5524;width:6520;height:2" coordorigin="5035,5524" coordsize="6520,2">
              <v:shape style="position:absolute;left:5035;top:5524;width:6520;height:2" coordorigin="5035,5524" coordsize="6520,0" path="m5035,5524l11555,5524e" filled="f" stroked="t" strokeweight=".698592pt" strokecolor="#4F4F4F">
                <v:path arrowok="t"/>
              </v:shape>
            </v:group>
            <v:group style="position:absolute;left:2543;top:5736;width:9012;height:2" coordorigin="2543,5736" coordsize="9012,2">
              <v:shape style="position:absolute;left:2543;top:5736;width:9012;height:2" coordorigin="2543,5736" coordsize="9012,0" path="m2543,5736l11555,5736e" filled="f" stroked="t" strokeweight=".698592pt" strokecolor="#545454">
                <v:path arrowok="t"/>
              </v:shape>
            </v:group>
            <v:group style="position:absolute;left:5048;top:5318;width:2;height:468" coordorigin="5048,5318" coordsize="2,468">
              <v:shape style="position:absolute;left:5048;top:5318;width:2;height:468" coordorigin="5048,5318" coordsize="0,468" path="m5048,5786l5048,5318e" filled="f" stroked="t" strokeweight=".698592pt" strokecolor="#484848">
                <v:path arrowok="t"/>
              </v:shape>
            </v:group>
            <v:group style="position:absolute;left:554;top:5961;width:11005;height:2" coordorigin="554,5961" coordsize="11005,2">
              <v:shape style="position:absolute;left:554;top:5961;width:11005;height:2" coordorigin="554,5961" coordsize="11005,0" path="m554,5961l11559,5961e" filled="f" stroked="t" strokeweight=".698592pt" strokecolor="#545454">
                <v:path arrowok="t"/>
              </v:shape>
            </v:group>
            <v:group style="position:absolute;left:5048;top:5715;width:2;height:893" coordorigin="5048,5715" coordsize="2,893">
              <v:shape style="position:absolute;left:5048;top:5715;width:2;height:893" coordorigin="5048,5715" coordsize="0,893" path="m5048,6609l5048,5715e" filled="f" stroked="t" strokeweight=".698592pt" strokecolor="#4F4F4F">
                <v:path arrowok="t"/>
              </v:shape>
            </v:group>
            <v:group style="position:absolute;left:7896;top:5956;width:2;height:288" coordorigin="7896,5956" coordsize="2,288">
              <v:shape style="position:absolute;left:7896;top:5956;width:2;height:288" coordorigin="7896,5956" coordsize="0,288" path="m7896,6245l7896,5956e" filled="f" stroked="t" strokeweight=".698592pt" strokecolor="#646464">
                <v:path arrowok="t"/>
              </v:shape>
            </v:group>
            <v:group style="position:absolute;left:2538;top:6384;width:4373;height:2" coordorigin="2538,6384" coordsize="4373,2">
              <v:shape style="position:absolute;left:2538;top:6384;width:4373;height:2" coordorigin="2538,6384" coordsize="4373,0" path="m2538,6384l6911,6384e" filled="f" stroked="t" strokeweight=".698592pt" strokecolor="#545454">
                <v:path arrowok="t"/>
              </v:shape>
            </v:group>
            <v:group style="position:absolute;left:6856;top:6386;width:219;height:2" coordorigin="6856,6386" coordsize="219,2">
              <v:shape style="position:absolute;left:6856;top:6386;width:219;height:2" coordorigin="6856,6386" coordsize="219,0" path="m6856,6386l7074,6386e" filled="f" stroked="t" strokeweight=".465728pt" strokecolor="#2F2F2F">
                <v:path arrowok="t"/>
              </v:shape>
            </v:group>
            <v:group style="position:absolute;left:7019;top:6386;width:4541;height:2" coordorigin="7019,6386" coordsize="4541,2">
              <v:shape style="position:absolute;left:7019;top:6386;width:4541;height:2" coordorigin="7019,6386" coordsize="4541,0" path="m7019,6386l11559,6386e" filled="f" stroked="t" strokeweight=".698592pt" strokecolor="#575757">
                <v:path arrowok="t"/>
              </v:shape>
            </v:group>
            <v:group style="position:absolute;left:7894;top:6188;width:2;height:227" coordorigin="7894,6188" coordsize="2,227">
              <v:shape style="position:absolute;left:7894;top:6188;width:2;height:227" coordorigin="7894,6188" coordsize="0,227" path="m7894,6415l7894,6188e" filled="f" stroked="t" strokeweight=".465728pt" strokecolor="#4B4B4B">
                <v:path arrowok="t"/>
              </v:shape>
            </v:group>
            <v:group style="position:absolute;left:11548;top:6188;width:2;height:227" coordorigin="11548,6188" coordsize="2,227">
              <v:shape style="position:absolute;left:11548;top:6188;width:2;height:227" coordorigin="11548,6188" coordsize="0,227" path="m11548,6415l11548,6188e" filled="f" stroked="t" strokeweight=".465728pt" strokecolor="#545454">
                <v:path arrowok="t"/>
              </v:shape>
            </v:group>
            <v:group style="position:absolute;left:2543;top:6599;width:3311;height:2" coordorigin="2543,6599" coordsize="3311,2">
              <v:shape style="position:absolute;left:2543;top:6599;width:3311;height:2" coordorigin="2543,6599" coordsize="3311,0" path="m2543,6599l5854,6599e" filled="f" stroked="t" strokeweight=".698592pt" strokecolor="#545454">
                <v:path arrowok="t"/>
              </v:shape>
            </v:group>
            <v:group style="position:absolute;left:5798;top:6599;width:219;height:2" coordorigin="5798,6599" coordsize="219,2">
              <v:shape style="position:absolute;left:5798;top:6599;width:219;height:2" coordorigin="5798,6599" coordsize="219,0" path="m5798,6599l6017,6599e" filled="f" stroked="t" strokeweight=".465728pt" strokecolor="#3B3B3B">
                <v:path arrowok="t"/>
              </v:shape>
            </v:group>
            <v:group style="position:absolute;left:5961;top:6602;width:5593;height:2" coordorigin="5961,6602" coordsize="5593,2">
              <v:shape style="position:absolute;left:5961;top:6602;width:5593;height:2" coordorigin="5961,6602" coordsize="5593,0" path="m5961,6602l11555,6602e" filled="f" stroked="t" strokeweight=".698592pt" strokecolor="#575757">
                <v:path arrowok="t"/>
              </v:shape>
            </v:group>
            <v:group style="position:absolute;left:7894;top:6344;width:2;height:265" coordorigin="7894,6344" coordsize="2,265">
              <v:shape style="position:absolute;left:7894;top:6344;width:2;height:265" coordorigin="7894,6344" coordsize="0,265" path="m7894,6609l7894,6344e" filled="f" stroked="t" strokeweight=".931455pt" strokecolor="#646464">
                <v:path arrowok="t"/>
              </v:shape>
            </v:group>
            <v:group style="position:absolute;left:554;top:6812;width:5300;height:2" coordorigin="554,6812" coordsize="5300,2">
              <v:shape style="position:absolute;left:554;top:6812;width:5300;height:2" coordorigin="554,6812" coordsize="5300,0" path="m554,6812l5854,6812e" filled="f" stroked="t" strokeweight=".698592pt" strokecolor="#545454">
                <v:path arrowok="t"/>
              </v:shape>
            </v:group>
            <v:group style="position:absolute;left:5798;top:6814;width:219;height:2" coordorigin="5798,6814" coordsize="219,2">
              <v:shape style="position:absolute;left:5798;top:6814;width:219;height:2" coordorigin="5798,6814" coordsize="219,0" path="m5798,6814l6017,6814e" filled="f" stroked="t" strokeweight=".465728pt" strokecolor="#444444">
                <v:path arrowok="t"/>
              </v:shape>
            </v:group>
            <v:group style="position:absolute;left:5938;top:6817;width:5621;height:2" coordorigin="5938,6817" coordsize="5621,2">
              <v:shape style="position:absolute;left:5938;top:6817;width:5621;height:2" coordorigin="5938,6817" coordsize="5621,0" path="m5938,6817l11559,6817e" filled="f" stroked="t" strokeweight=".698592pt" strokecolor="#575757">
                <v:path arrowok="t"/>
              </v:shape>
            </v:group>
            <v:group style="position:absolute;left:554;top:7233;width:11005;height:2" coordorigin="554,7233" coordsize="11005,2">
              <v:shape style="position:absolute;left:554;top:7233;width:11005;height:2" coordorigin="554,7233" coordsize="11005,0" path="m554,7233l11559,7233e" filled="f" stroked="t" strokeweight=".698592pt" strokecolor="#545454">
                <v:path arrowok="t"/>
              </v:shape>
            </v:group>
            <v:group style="position:absolute;left:5062;top:7228;width:2;height:236" coordorigin="5062,7228" coordsize="2,236">
              <v:shape style="position:absolute;left:5062;top:7228;width:2;height:236" coordorigin="5062,7228" coordsize="0,236" path="m5062,7464l5062,7228e" filled="f" stroked="t" strokeweight="1.164319pt" strokecolor="#545454">
                <v:path arrowok="t"/>
              </v:shape>
            </v:group>
            <v:group style="position:absolute;left:5044;top:7455;width:6516;height:2" coordorigin="5044,7455" coordsize="6516,2">
              <v:shape style="position:absolute;left:5044;top:7455;width:6516;height:2" coordorigin="5044,7455" coordsize="6516,0" path="m5044,7455l11559,7455e" filled="f" stroked="t" strokeweight=".698592pt" strokecolor="#545454">
                <v:path arrowok="t"/>
              </v:shape>
            </v:group>
            <v:group style="position:absolute;left:5053;top:7426;width:2;height:463" coordorigin="5053,7426" coordsize="2,463">
              <v:shape style="position:absolute;left:5053;top:7426;width:2;height:463" coordorigin="5053,7426" coordsize="0,463" path="m5053,7890l5053,7426e" filled="f" stroked="t" strokeweight=".931455pt" strokecolor="#545454">
                <v:path arrowok="t"/>
              </v:shape>
            </v:group>
            <v:group style="position:absolute;left:5044;top:7670;width:6516;height:2" coordorigin="5044,7670" coordsize="6516,2">
              <v:shape style="position:absolute;left:5044;top:7670;width:6516;height:2" coordorigin="5044,7670" coordsize="6516,0" path="m5044,7670l11559,7670e" filled="f" stroked="t" strokeweight=".698592pt" strokecolor="#545454">
                <v:path arrowok="t"/>
              </v:shape>
            </v:group>
            <v:group style="position:absolute;left:11552;top:7422;width:2;height:298" coordorigin="11552,7422" coordsize="2,298">
              <v:shape style="position:absolute;left:11552;top:7422;width:2;height:298" coordorigin="11552,7422" coordsize="0,298" path="m11552,7720l11552,7422e" filled="f" stroked="t" strokeweight=".698592pt" strokecolor="#575757">
                <v:path arrowok="t"/>
              </v:shape>
            </v:group>
            <v:group style="position:absolute;left:550;top:7883;width:11010;height:2" coordorigin="550,7883" coordsize="11010,2">
              <v:shape style="position:absolute;left:550;top:7883;width:11010;height:2" coordorigin="550,7883" coordsize="11010,0" path="m550,7883l11559,7883e" filled="f" stroked="t" strokeweight=".698592pt" strokecolor="#575757">
                <v:path arrowok="t"/>
              </v:shape>
            </v:group>
            <v:group style="position:absolute;left:11552;top:7838;width:2;height:487" coordorigin="11552,7838" coordsize="2,487">
              <v:shape style="position:absolute;left:11552;top:7838;width:2;height:487" coordorigin="11552,7838" coordsize="0,487" path="m11552,8325l11552,7838e" filled="f" stroked="t" strokeweight=".698592pt" strokecolor="#5B5B5B">
                <v:path arrowok="t"/>
              </v:shape>
            </v:group>
            <v:group style="position:absolute;left:545;top:8679;width:11014;height:2" coordorigin="545,8679" coordsize="11014,2">
              <v:shape style="position:absolute;left:545;top:8679;width:11014;height:2" coordorigin="545,8679" coordsize="11014,0" path="m545,8679l11559,8679e" filled="f" stroked="t" strokeweight=".698592pt" strokecolor="#575757">
                <v:path arrowok="t"/>
              </v:shape>
            </v:group>
            <v:group style="position:absolute;left:554;top:8287;width:2;height:416" coordorigin="554,8287" coordsize="2,416">
              <v:shape style="position:absolute;left:554;top:8287;width:2;height:416" coordorigin="554,8287" coordsize="0,416" path="m554,8703l554,8287e" filled="f" stroked="t" strokeweight=".465728pt" strokecolor="#4F4F4F">
                <v:path arrowok="t"/>
              </v:shape>
            </v:group>
            <v:group style="position:absolute;left:557;top:8632;width:2;height:3290" coordorigin="557,8632" coordsize="2,3290">
              <v:shape style="position:absolute;left:557;top:8632;width:2;height:3290" coordorigin="557,8632" coordsize="0,3290" path="m557,11922l557,8632e" filled="f" stroked="t" strokeweight=".698592pt" strokecolor="#545454">
                <v:path arrowok="t"/>
              </v:shape>
            </v:group>
            <v:group style="position:absolute;left:545;top:9547;width:11014;height:2" coordorigin="545,9547" coordsize="11014,2">
              <v:shape style="position:absolute;left:545;top:9547;width:11014;height:2" coordorigin="545,9547" coordsize="11014,0" path="m545,9547l11559,9547e" filled="f" stroked="t" strokeweight=".698592pt" strokecolor="#575757">
                <v:path arrowok="t"/>
              </v:shape>
            </v:group>
            <v:group style="position:absolute;left:545;top:9882;width:3381;height:2" coordorigin="545,9882" coordsize="3381,2">
              <v:shape style="position:absolute;left:545;top:9882;width:3381;height:2" coordorigin="545,9882" coordsize="3381,0" path="m545,9882l3926,9882e" filled="f" stroked="t" strokeweight=".698592pt" strokecolor="#575757">
                <v:path arrowok="t"/>
              </v:shape>
            </v:group>
            <v:group style="position:absolute;left:3870;top:9885;width:163;height:2" coordorigin="3870,9885" coordsize="163,2">
              <v:shape style="position:absolute;left:3870;top:9885;width:163;height:2" coordorigin="3870,9885" coordsize="163,0" path="m3870,9885l4033,9885e" filled="f" stroked="t" strokeweight=".465728pt" strokecolor="#343434">
                <v:path arrowok="t"/>
              </v:shape>
            </v:group>
            <v:group style="position:absolute;left:3977;top:9885;width:7582;height:2" coordorigin="3977,9885" coordsize="7582,2">
              <v:shape style="position:absolute;left:3977;top:9885;width:7582;height:2" coordorigin="3977,9885" coordsize="7582,0" path="m3977,9885l11559,9885e" filled="f" stroked="t" strokeweight=".698592pt" strokecolor="#4F4F4F">
                <v:path arrowok="t"/>
              </v:shape>
            </v:group>
            <v:group style="position:absolute;left:550;top:10119;width:11005;height:2" coordorigin="550,10119" coordsize="11005,2">
              <v:shape style="position:absolute;left:550;top:10119;width:11005;height:2" coordorigin="550,10119" coordsize="11005,0" path="m550,10119l11555,10119e" filled="f" stroked="t" strokeweight=".698592pt" strokecolor="#575757">
                <v:path arrowok="t"/>
              </v:shape>
            </v:group>
            <v:group style="position:absolute;left:11552;top:10069;width:2;height:463" coordorigin="11552,10069" coordsize="2,463">
              <v:shape style="position:absolute;left:11552;top:10069;width:2;height:463" coordorigin="11552,10069" coordsize="0,463" path="m11552,10532l11552,10069e" filled="f" stroked="t" strokeweight=".698592pt" strokecolor="#606060">
                <v:path arrowok="t"/>
              </v:shape>
            </v:group>
            <v:group style="position:absolute;left:550;top:10591;width:11005;height:2" coordorigin="550,10591" coordsize="11005,2">
              <v:shape style="position:absolute;left:550;top:10591;width:11005;height:2" coordorigin="550,10591" coordsize="11005,0" path="m550,10591l11555,10591e" filled="f" stroked="t" strokeweight=".698592pt" strokecolor="#575757">
                <v:path arrowok="t"/>
              </v:shape>
            </v:group>
            <v:group style="position:absolute;left:3870;top:10594;width:163;height:2" coordorigin="3870,10594" coordsize="163,2">
              <v:shape style="position:absolute;left:3870;top:10594;width:163;height:2" coordorigin="3870,10594" coordsize="163,0" path="m3870,10594l4033,10594e" filled="f" stroked="t" strokeweight=".465728pt" strokecolor="#3F3F3F">
                <v:path arrowok="t"/>
              </v:shape>
            </v:group>
            <v:group style="position:absolute;left:899;top:10806;width:880;height:2" coordorigin="899,10806" coordsize="880,2">
              <v:shape style="position:absolute;left:899;top:10806;width:880;height:2" coordorigin="899,10806" coordsize="880,0" path="m899,10806l1779,10806e" filled="f" stroked="t" strokeweight=".465728pt" strokecolor="#5B5B5B">
                <v:path arrowok="t"/>
              </v:shape>
            </v:group>
            <v:group style="position:absolute;left:1514;top:10806;width:1164;height:2" coordorigin="1514,10806" coordsize="1164,2">
              <v:shape style="position:absolute;left:1514;top:10806;width:1164;height:2" coordorigin="1514,10806" coordsize="1164,0" path="m1514,10806l2678,10806e" filled="f" stroked="t" strokeweight=".698592pt" strokecolor="#606060">
                <v:path arrowok="t"/>
              </v:shape>
            </v:group>
            <v:group style="position:absolute;left:2538;top:10835;width:414;height:2" coordorigin="2538,10835" coordsize="414,2">
              <v:shape style="position:absolute;left:2538;top:10835;width:414;height:2" coordorigin="2538,10835" coordsize="414,0" path="m2538,10835l2953,10835e" filled="f" stroked="t" strokeweight=".232864pt" strokecolor="#6B6B6B">
                <v:path arrowok="t"/>
              </v:shape>
            </v:group>
            <v:group style="position:absolute;left:2925;top:10806;width:6823;height:2" coordorigin="2925,10806" coordsize="6823,2">
              <v:shape style="position:absolute;left:2925;top:10806;width:6823;height:2" coordorigin="2925,10806" coordsize="6823,0" path="m2925,10806l9748,10806e" filled="f" stroked="t" strokeweight=".698592pt" strokecolor="#575757">
                <v:path arrowok="t"/>
              </v:shape>
            </v:group>
            <v:group style="position:absolute;left:9692;top:10806;width:1868;height:2" coordorigin="9692,10806" coordsize="1868,2">
              <v:shape style="position:absolute;left:9692;top:10806;width:1868;height:2" coordorigin="9692,10806" coordsize="1868,0" path="m9692,10806l11559,10806e" filled="f" stroked="t" strokeweight=".698592pt" strokecolor="#606060">
                <v:path arrowok="t"/>
              </v:shape>
            </v:group>
            <v:group style="position:absolute;left:545;top:10986;width:1211;height:2" coordorigin="545,10986" coordsize="1211,2">
              <v:shape style="position:absolute;left:545;top:10986;width:1211;height:2" coordorigin="545,10986" coordsize="1211,0" path="m545,10986l1756,10986e" filled="f" stroked="t" strokeweight=".232864pt" strokecolor="#6B6B6B">
                <v:path arrowok="t"/>
              </v:shape>
            </v:group>
            <v:group style="position:absolute;left:1751;top:10835;width:2;height:156" coordorigin="1751,10835" coordsize="2,156">
              <v:shape style="position:absolute;left:1751;top:10835;width:2;height:156" coordorigin="1751,10835" coordsize="0,156" path="m1751,10991l1751,10835e" filled="f" stroked="t" strokeweight=".232864pt" strokecolor="#000000">
                <v:path arrowok="t"/>
              </v:shape>
            </v:group>
            <v:group style="position:absolute;left:1751;top:10986;width:801;height:2" coordorigin="1751,10986" coordsize="801,2">
              <v:shape style="position:absolute;left:1751;top:10986;width:801;height:2" coordorigin="1751,10986" coordsize="801,0" path="m1751,10986l2552,10986e" filled="f" stroked="t" strokeweight=".232864pt" strokecolor="#444444">
                <v:path arrowok="t"/>
              </v:shape>
            </v:group>
            <v:group style="position:absolute;left:2559;top:10802;width:2;height:147" coordorigin="2559,10802" coordsize="2,147">
              <v:shape style="position:absolute;left:2559;top:10802;width:2;height:147" coordorigin="2559,10802" coordsize="0,147" path="m2559,10948l2559,10802e" filled="f" stroked="t" strokeweight="1.164319pt" strokecolor="#4B4B4B">
                <v:path arrowok="t"/>
              </v:shape>
            </v:group>
            <v:group style="position:absolute;left:5570;top:10986;width:1476;height:2" coordorigin="5570,10986" coordsize="1476,2">
              <v:shape style="position:absolute;left:5570;top:10986;width:1476;height:2" coordorigin="5570,10986" coordsize="1476,0" path="m5570,10986l7046,10986e" filled="f" stroked="t" strokeweight=".232864pt" strokecolor="#000000">
                <v:path arrowok="t"/>
              </v:shape>
            </v:group>
            <v:group style="position:absolute;left:7046;top:10986;width:838;height:2" coordorigin="7046,10986" coordsize="838,2">
              <v:shape style="position:absolute;left:7046;top:10986;width:838;height:2" coordorigin="7046,10986" coordsize="838,0" path="m7046,10986l7885,10986e" filled="f" stroked="t" strokeweight=".232864pt" strokecolor="#2F2F2F">
                <v:path arrowok="t"/>
              </v:shape>
            </v:group>
            <v:group style="position:absolute;left:7452;top:10802;width:2;height:3380" coordorigin="7452,10802" coordsize="2,3380">
              <v:shape style="position:absolute;left:7452;top:10802;width:2;height:3380" coordorigin="7452,10802" coordsize="0,3380" path="m7452,14182l7452,10802e" filled="f" stroked="t" strokeweight=".698592pt" strokecolor="#545454">
                <v:path arrowok="t"/>
              </v:shape>
            </v:group>
            <v:group style="position:absolute;left:7885;top:10986;width:983;height:2" coordorigin="7885,10986" coordsize="983,2">
              <v:shape style="position:absolute;left:7885;top:10986;width:983;height:2" coordorigin="7885,10986" coordsize="983,0" path="m7885,10986l8867,10986e" filled="f" stroked="t" strokeweight=".232864pt" strokecolor="#000000">
                <v:path arrowok="t"/>
              </v:shape>
            </v:group>
            <v:group style="position:absolute;left:8867;top:10986;width:2678;height:2" coordorigin="8867,10986" coordsize="2678,2">
              <v:shape style="position:absolute;left:8867;top:10986;width:2678;height:2" coordorigin="8867,10986" coordsize="2678,0" path="m8867,10986l11545,10986e" filled="f" stroked="t" strokeweight=".232864pt" strokecolor="#676767">
                <v:path arrowok="t"/>
              </v:shape>
            </v:group>
            <v:group style="position:absolute;left:11552;top:10802;width:2;height:217" coordorigin="11552,10802" coordsize="2,217">
              <v:shape style="position:absolute;left:11552;top:10802;width:2;height:217" coordorigin="11552,10802" coordsize="0,217" path="m11552,11019l11552,10802e" filled="f" stroked="t" strokeweight=".698592pt" strokecolor="#575757">
                <v:path arrowok="t"/>
              </v:shape>
            </v:group>
            <v:group style="position:absolute;left:1751;top:10981;width:2;height:189" coordorigin="1751,10981" coordsize="2,189">
              <v:shape style="position:absolute;left:1751;top:10981;width:2;height:189" coordorigin="1751,10981" coordsize="0,189" path="m1751,11170l1751,10981e" filled="f" stroked="t" strokeweight=".232864pt" strokecolor="#676767">
                <v:path arrowok="t"/>
              </v:shape>
            </v:group>
            <v:group style="position:absolute;left:1751;top:11170;width:2;height:1763" coordorigin="1751,11170" coordsize="2,1763">
              <v:shape style="position:absolute;left:1751;top:11170;width:2;height:1763" coordorigin="1751,11170" coordsize="0,1763" path="m1751,12934l1751,11170e" filled="f" stroked="t" strokeweight=".232864pt" strokecolor="#000000">
                <v:path arrowok="t"/>
              </v:shape>
            </v:group>
            <v:group style="position:absolute;left:11552;top:11062;width:2;height:553" coordorigin="11552,11062" coordsize="2,553">
              <v:shape style="position:absolute;left:11552;top:11062;width:2;height:553" coordorigin="11552,11062" coordsize="0,553" path="m11552,11615l11552,11062e" filled="f" stroked="t" strokeweight=".698592pt" strokecolor="#646464">
                <v:path arrowok="t"/>
              </v:shape>
            </v:group>
            <v:group style="position:absolute;left:554;top:11865;width:2;height:132" coordorigin="554,11865" coordsize="2,132">
              <v:shape style="position:absolute;left:554;top:11865;width:2;height:132" coordorigin="554,11865" coordsize="0,132" path="m554,11998l554,11865e" filled="f" stroked="t" strokeweight=".465728pt" strokecolor="#383838">
                <v:path arrowok="t"/>
              </v:shape>
            </v:group>
            <v:group style="position:absolute;left:8416;top:12362;width:452;height:2" coordorigin="8416,12362" coordsize="452,2">
              <v:shape style="position:absolute;left:8416;top:12362;width:452;height:2" coordorigin="8416,12362" coordsize="452,0" path="m8416,12362l8867,12362e" filled="f" stroked="t" strokeweight=".232864pt" strokecolor="#5B64A3">
                <v:path arrowok="t"/>
              </v:shape>
            </v:group>
            <v:group style="position:absolute;left:1330;top:10958;width:2;height:1792" coordorigin="1330,10958" coordsize="2,1792">
              <v:shape style="position:absolute;left:1330;top:10958;width:2;height:1792" coordorigin="1330,10958" coordsize="0,1792" path="m1330,12749l1330,10958e" filled="f" stroked="t" strokeweight=".698592pt" strokecolor="#545454">
                <v:path arrowok="t"/>
              </v:shape>
            </v:group>
            <v:group style="position:absolute;left:7885;top:12934;width:3661;height:2" coordorigin="7885,12934" coordsize="3661,2">
              <v:shape style="position:absolute;left:7885;top:12934;width:3661;height:2" coordorigin="7885,12934" coordsize="3661,0" path="m7885,12934l11545,12934e" filled="f" stroked="t" strokeweight=".698592pt" strokecolor="#2B3BAF">
                <v:path arrowok="t"/>
              </v:shape>
            </v:group>
            <v:group style="position:absolute;left:552;top:11941;width:2;height:4642" coordorigin="552,11941" coordsize="2,4642">
              <v:shape style="position:absolute;left:552;top:11941;width:2;height:4642" coordorigin="552,11941" coordsize="0,4642" path="m552,16583l552,11941e" filled="f" stroked="t" strokeweight=".698592pt" strokecolor="#545454">
                <v:path arrowok="t"/>
              </v:shape>
            </v:group>
            <v:group style="position:absolute;left:1327;top:12693;width:2;height:3909" coordorigin="1327,12693" coordsize="2,3909">
              <v:shape style="position:absolute;left:1327;top:12693;width:2;height:3909" coordorigin="1327,12693" coordsize="0,3909" path="m1327,16602l1327,12693e" filled="f" stroked="t" strokeweight=".465728pt" strokecolor="#4F4F4F">
                <v:path arrowok="t"/>
              </v:shape>
            </v:group>
            <v:group style="position:absolute;left:540;top:13092;width:2017;height:2" coordorigin="540,13092" coordsize="2017,2">
              <v:shape style="position:absolute;left:540;top:13092;width:2017;height:2" coordorigin="540,13092" coordsize="2017,0" path="m540,13092l2557,13092e" filled="f" stroked="t" strokeweight=".698592pt" strokecolor="#5B5B5B">
                <v:path arrowok="t"/>
              </v:shape>
            </v:group>
            <v:group style="position:absolute;left:1327;top:12891;width:2;height:255" coordorigin="1327,12891" coordsize="2,255">
              <v:shape style="position:absolute;left:1327;top:12891;width:2;height:255" coordorigin="1327,12891" coordsize="0,255" path="m1327,13146l1327,12891e" filled="f" stroked="t" strokeweight=".931455pt" strokecolor="#606060">
                <v:path arrowok="t"/>
              </v:shape>
            </v:group>
            <v:group style="position:absolute;left:1751;top:12934;width:2;height:378" coordorigin="1751,12934" coordsize="2,378">
              <v:shape style="position:absolute;left:1751;top:12934;width:2;height:378" coordorigin="1751,12934" coordsize="0,378" path="m1751,13312l1751,12934e" filled="f" stroked="t" strokeweight=".232864pt" strokecolor="#5B5B5B">
                <v:path arrowok="t"/>
              </v:shape>
            </v:group>
            <v:group style="position:absolute;left:11555;top:12901;width:2;height:236" coordorigin="11555,12901" coordsize="2,236">
              <v:shape style="position:absolute;left:11555;top:12901;width:2;height:236" coordorigin="11555,12901" coordsize="0,236" path="m11555,13137l11555,12901e" filled="f" stroked="t" strokeweight=".465728pt" strokecolor="#575757">
                <v:path arrowok="t"/>
              </v:shape>
            </v:group>
            <v:group style="position:absolute;left:2548;top:4075;width:2;height:12555" coordorigin="2548,4075" coordsize="2,12555">
              <v:shape style="position:absolute;left:2548;top:4075;width:2;height:12555" coordorigin="2548,4075" coordsize="0,12555" path="m2548,16630l2548,4075e" filled="f" stroked="t" strokeweight=".698592pt" strokecolor="#4F4F4F">
                <v:path arrowok="t"/>
              </v:shape>
            </v:group>
            <v:group style="position:absolute;left:552;top:13283;width:2;height:165" coordorigin="552,13283" coordsize="2,165">
              <v:shape style="position:absolute;left:552;top:13283;width:2;height:165" coordorigin="552,13283" coordsize="0,165" path="m552,13449l552,13283e" filled="f" stroked="t" strokeweight=".465728pt" strokecolor="#3F3F3F">
                <v:path arrowok="t"/>
              </v:shape>
            </v:group>
            <v:group style="position:absolute;left:1330;top:13283;width:2;height:3318" coordorigin="1330,13283" coordsize="2,3318">
              <v:shape style="position:absolute;left:1330;top:13283;width:2;height:3318" coordorigin="1330,13283" coordsize="0,3318" path="m1330,16602l1330,13283e" filled="f" stroked="t" strokeweight=".698592pt" strokecolor="#545454">
                <v:path arrowok="t"/>
              </v:shape>
            </v:group>
            <v:group style="position:absolute;left:1751;top:13312;width:2;height:3427" coordorigin="1751,13312" coordsize="2,3427">
              <v:shape style="position:absolute;left:1751;top:13312;width:2;height:3427" coordorigin="1751,13312" coordsize="0,3427" path="m1751,16739l1751,13312e" filled="f" stroked="t" strokeweight=".232864pt" strokecolor="#000000">
                <v:path arrowok="t"/>
              </v:shape>
            </v:group>
            <v:group style="position:absolute;left:11552;top:13458;width:2;height:203" coordorigin="11552,13458" coordsize="2,203">
              <v:shape style="position:absolute;left:11552;top:13458;width:2;height:203" coordorigin="11552,13458" coordsize="0,203" path="m11552,13662l11552,13458e" filled="f" stroked="t" strokeweight=".698592pt" strokecolor="#5B5B5B">
                <v:path arrowok="t"/>
              </v:shape>
            </v:group>
            <v:group style="position:absolute;left:11555;top:13855;width:2;height:142" coordorigin="11555,13855" coordsize="2,142">
              <v:shape style="position:absolute;left:11555;top:13855;width:2;height:142" coordorigin="11555,13855" coordsize="0,142" path="m11555,13997l11555,13855e" filled="f" stroked="t" strokeweight=".465728pt" strokecolor="#484848">
                <v:path arrowok="t"/>
              </v:shape>
            </v:group>
            <v:group style="position:absolute;left:5468;top:14165;width:512;height:2" coordorigin="5468,14165" coordsize="512,2">
              <v:shape style="position:absolute;left:5468;top:14165;width:512;height:2" coordorigin="5468,14165" coordsize="512,0" path="m5468,14165l5980,14165e" filled="f" stroked="t" strokeweight="1.862911pt" strokecolor="#6470B3">
                <v:path arrowok="t"/>
              </v:shape>
            </v:group>
            <v:group style="position:absolute;left:5826;top:14153;width:163;height:2" coordorigin="5826,14153" coordsize="163,2">
              <v:shape style="position:absolute;left:5826;top:14153;width:163;height:2" coordorigin="5826,14153" coordsize="163,0" path="m5826,14153l5989,14153e" filled="f" stroked="t" strokeweight=".698592pt" strokecolor="#838CCF">
                <v:path arrowok="t"/>
              </v:shape>
            </v:group>
            <v:group style="position:absolute;left:5989;top:14153;width:354;height:2" coordorigin="5989,14153" coordsize="354,2">
              <v:shape style="position:absolute;left:5989;top:14153;width:354;height:2" coordorigin="5989,14153" coordsize="354,0" path="m5989,14153l6343,14153e" filled="f" stroked="t" strokeweight=".232864pt" strokecolor="#000000">
                <v:path arrowok="t"/>
              </v:shape>
            </v:group>
            <v:group style="position:absolute;left:7456;top:14125;width:2;height:151" coordorigin="7456,14125" coordsize="2,151">
              <v:shape style="position:absolute;left:7456;top:14125;width:2;height:151" coordorigin="7456,14125" coordsize="0,151" path="m7456,14276l7456,14125e" filled="f" stroked="t" strokeweight=".465728pt" strokecolor="#3B3B3B">
                <v:path arrowok="t"/>
              </v:shape>
            </v:group>
            <v:group style="position:absolute;left:7456;top:14219;width:2;height:369" coordorigin="7456,14219" coordsize="2,369">
              <v:shape style="position:absolute;left:7456;top:14219;width:2;height:369" coordorigin="7456,14219" coordsize="0,369" path="m7456,14588l7456,14219e" filled="f" stroked="t" strokeweight=".698592pt" strokecolor="#545454">
                <v:path arrowok="t"/>
              </v:shape>
            </v:group>
            <v:group style="position:absolute;left:3132;top:14546;width:2;height:95" coordorigin="3132,14546" coordsize="2,95">
              <v:shape style="position:absolute;left:3132;top:14546;width:2;height:95" coordorigin="3132,14546" coordsize="0,95" path="m3132,14640l3132,14546e" filled="f" stroked="t" strokeweight="1.630047pt" strokecolor="#1F34A8">
                <v:path arrowok="t"/>
              </v:shape>
            </v:group>
            <v:group style="position:absolute;left:7459;top:14517;width:2;height:208" coordorigin="7459,14517" coordsize="2,208">
              <v:shape style="position:absolute;left:7459;top:14517;width:2;height:208" coordorigin="7459,14517" coordsize="0,208" path="m7459,14725l7459,14517e" filled="f" stroked="t" strokeweight=".465728pt" strokecolor="#3F3F3F">
                <v:path arrowok="t"/>
              </v:shape>
            </v:group>
            <v:group style="position:absolute;left:1332;top:14668;width:2;height:137" coordorigin="1332,14668" coordsize="2,137">
              <v:shape style="position:absolute;left:1332;top:14668;width:2;height:137" coordorigin="1332,14668" coordsize="0,137" path="m1332,14806l1332,14668e" filled="f" stroked="t" strokeweight=".465728pt" strokecolor="#3B3B3B">
                <v:path arrowok="t"/>
              </v:shape>
            </v:group>
            <v:group style="position:absolute;left:3123;top:14668;width:2;height:203" coordorigin="3123,14668" coordsize="2,203">
              <v:shape style="position:absolute;left:3123;top:14668;width:2;height:203" coordorigin="3123,14668" coordsize="0,203" path="m3123,14872l3123,14668e" filled="f" stroked="t" strokeweight=".698592pt" strokecolor="#383BA0">
                <v:path arrowok="t"/>
              </v:shape>
            </v:group>
            <v:group style="position:absolute;left:11555;top:14668;width:2;height:279" coordorigin="11555,14668" coordsize="2,279">
              <v:shape style="position:absolute;left:11555;top:14668;width:2;height:279" coordorigin="11555,14668" coordsize="0,279" path="m11555,14947l11555,14668e" filled="f" stroked="t" strokeweight=".465728pt" strokecolor="#4F4F4F">
                <v:path arrowok="t"/>
              </v:shape>
            </v:group>
            <v:group style="position:absolute;left:3148;top:14777;width:2;height:326" coordorigin="3148,14777" coordsize="2,326">
              <v:shape style="position:absolute;left:3148;top:14777;width:2;height:326" coordorigin="3148,14777" coordsize="0,326" path="m3148,15103l3148,14777e" filled="f" stroked="t" strokeweight=".232864pt" strokecolor="#000000">
                <v:path arrowok="t"/>
              </v:shape>
            </v:group>
            <v:group style="position:absolute;left:7459;top:14668;width:2;height:2033" coordorigin="7459,14668" coordsize="2,2033">
              <v:shape style="position:absolute;left:7459;top:14668;width:2;height:2033" coordorigin="7459,14668" coordsize="0,2033" path="m7459,16701l7459,14668e" filled="f" stroked="t" strokeweight=".698592pt" strokecolor="#5B5B5B">
                <v:path arrowok="t"/>
              </v:shape>
            </v:group>
            <v:group style="position:absolute;left:554;top:14891;width:2;height:241" coordorigin="554,14891" coordsize="2,241">
              <v:shape style="position:absolute;left:554;top:14891;width:2;height:241" coordorigin="554,14891" coordsize="0,241" path="m554,15132l554,14891e" filled="f" stroked="t" strokeweight=".465728pt" strokecolor="#484848">
                <v:path arrowok="t"/>
              </v:shape>
            </v:group>
            <w10:wrap type="none"/>
          </v:group>
        </w:pict>
      </w:r>
      <w:r>
        <w:rPr>
          <w:sz w:val="14"/>
          <w:szCs w:val="14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44" w:after="0" w:line="240" w:lineRule="auto"/>
        <w:ind w:left="4782" w:right="-20"/>
        <w:jc w:val="left"/>
        <w:tabs>
          <w:tab w:pos="5140" w:val="left"/>
          <w:tab w:pos="11120" w:val="left"/>
        </w:tabs>
        <w:rPr>
          <w:rFonts w:ascii="Times New Roman" w:hAnsi="Times New Roman" w:cs="Times New Roman" w:eastAsia="Times New Roman"/>
          <w:sz w:val="12"/>
          <w:szCs w:val="12"/>
        </w:rPr>
      </w:pPr>
      <w:rPr/>
      <w:r>
        <w:rPr>
          <w:rFonts w:ascii="Times New Roman" w:hAnsi="Times New Roman" w:cs="Times New Roman" w:eastAsia="Times New Roman"/>
          <w:sz w:val="12"/>
          <w:szCs w:val="12"/>
          <w:color w:val="B8B8B8"/>
          <w:w w:val="414"/>
        </w:rPr>
        <w:t>-</w:t>
      </w:r>
      <w:r>
        <w:rPr>
          <w:rFonts w:ascii="Times New Roman" w:hAnsi="Times New Roman" w:cs="Times New Roman" w:eastAsia="Times New Roman"/>
          <w:sz w:val="12"/>
          <w:szCs w:val="12"/>
          <w:color w:val="B8B8B8"/>
          <w:w w:val="100"/>
        </w:rPr>
        <w:tab/>
      </w:r>
      <w:r>
        <w:rPr>
          <w:rFonts w:ascii="Times New Roman" w:hAnsi="Times New Roman" w:cs="Times New Roman" w:eastAsia="Times New Roman"/>
          <w:sz w:val="12"/>
          <w:szCs w:val="12"/>
          <w:color w:val="B8B8B8"/>
          <w:w w:val="100"/>
        </w:rPr>
      </w:r>
      <w:r>
        <w:rPr>
          <w:rFonts w:ascii="Times New Roman" w:hAnsi="Times New Roman" w:cs="Times New Roman" w:eastAsia="Times New Roman"/>
          <w:sz w:val="12"/>
          <w:szCs w:val="12"/>
          <w:color w:val="B8B8B8"/>
          <w:w w:val="100"/>
          <w:u w:val="single" w:color="000000"/>
        </w:rPr>
        <w:t> </w:t>
      </w:r>
      <w:r>
        <w:rPr>
          <w:rFonts w:ascii="Times New Roman" w:hAnsi="Times New Roman" w:cs="Times New Roman" w:eastAsia="Times New Roman"/>
          <w:sz w:val="12"/>
          <w:szCs w:val="12"/>
          <w:color w:val="B8B8B8"/>
          <w:w w:val="100"/>
          <w:u w:val="single" w:color="000000"/>
        </w:rPr>
        <w:tab/>
      </w:r>
      <w:r>
        <w:rPr>
          <w:rFonts w:ascii="Times New Roman" w:hAnsi="Times New Roman" w:cs="Times New Roman" w:eastAsia="Times New Roman"/>
          <w:sz w:val="12"/>
          <w:szCs w:val="12"/>
          <w:color w:val="B8B8B8"/>
          <w:w w:val="100"/>
          <w:u w:val="single" w:color="000000"/>
        </w:rPr>
      </w:r>
      <w:r>
        <w:rPr>
          <w:rFonts w:ascii="Times New Roman" w:hAnsi="Times New Roman" w:cs="Times New Roman" w:eastAsia="Times New Roman"/>
          <w:sz w:val="12"/>
          <w:szCs w:val="12"/>
          <w:color w:val="B8B8B8"/>
          <w:w w:val="100"/>
        </w:rPr>
      </w:r>
      <w:r>
        <w:rPr>
          <w:rFonts w:ascii="Times New Roman" w:hAnsi="Times New Roman" w:cs="Times New Roman" w:eastAsia="Times New Roman"/>
          <w:sz w:val="12"/>
          <w:szCs w:val="12"/>
          <w:color w:val="00000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300" w:bottom="280" w:left="420" w:right="160"/>
        </w:sectPr>
      </w:pPr>
      <w:rPr/>
    </w:p>
    <w:p>
      <w:pPr>
        <w:spacing w:before="4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jc w:val="left"/>
        <w:spacing w:after="0"/>
        <w:sectPr>
          <w:pgSz w:w="11920" w:h="16840"/>
          <w:pgMar w:top="580" w:bottom="280" w:left="360" w:right="200"/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9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625" w:right="-64"/>
        <w:jc w:val="left"/>
        <w:rPr>
          <w:rFonts w:ascii="Arial" w:hAnsi="Arial" w:cs="Arial" w:eastAsia="Arial"/>
          <w:sz w:val="15"/>
          <w:szCs w:val="15"/>
        </w:rPr>
      </w:pPr>
      <w:rPr/>
      <w:r>
        <w:rPr>
          <w:rFonts w:ascii="Arial" w:hAnsi="Arial" w:cs="Arial" w:eastAsia="Arial"/>
          <w:sz w:val="15"/>
          <w:szCs w:val="15"/>
          <w:color w:val="3B3B3B"/>
          <w:w w:val="103"/>
          <w:b/>
          <w:bCs/>
        </w:rPr>
        <w:t>BÜ</w:t>
      </w:r>
      <w:r>
        <w:rPr>
          <w:rFonts w:ascii="Arial" w:hAnsi="Arial" w:cs="Arial" w:eastAsia="Arial"/>
          <w:sz w:val="15"/>
          <w:szCs w:val="15"/>
          <w:color w:val="3B3B3B"/>
          <w:spacing w:val="2"/>
          <w:w w:val="102"/>
          <w:b/>
          <w:bCs/>
        </w:rPr>
        <w:t>Y</w:t>
      </w:r>
      <w:r>
        <w:rPr>
          <w:rFonts w:ascii="Arial" w:hAnsi="Arial" w:cs="Arial" w:eastAsia="Arial"/>
          <w:sz w:val="15"/>
          <w:szCs w:val="15"/>
          <w:color w:val="3B3B3B"/>
          <w:spacing w:val="0"/>
          <w:w w:val="102"/>
          <w:b/>
          <w:bCs/>
        </w:rPr>
        <w:t>ÜKSEHlR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</w:rPr>
      </w:r>
    </w:p>
    <w:p>
      <w:pPr>
        <w:spacing w:before="0" w:after="0" w:line="146" w:lineRule="exact"/>
        <w:ind w:left="673" w:right="-20"/>
        <w:jc w:val="left"/>
        <w:rPr>
          <w:rFonts w:ascii="Arial" w:hAnsi="Arial" w:cs="Arial" w:eastAsia="Arial"/>
          <w:sz w:val="14"/>
          <w:szCs w:val="14"/>
        </w:rPr>
      </w:pPr>
      <w:rPr/>
      <w:r>
        <w:rPr>
          <w:rFonts w:ascii="Arial" w:hAnsi="Arial" w:cs="Arial" w:eastAsia="Arial"/>
          <w:sz w:val="14"/>
          <w:szCs w:val="14"/>
          <w:color w:val="3B3B3B"/>
          <w:spacing w:val="0"/>
          <w:w w:val="114"/>
        </w:rPr>
        <w:t>BELEDIYESI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</w:rPr>
      </w:r>
    </w:p>
    <w:p>
      <w:pPr>
        <w:spacing w:before="33" w:after="0" w:line="251" w:lineRule="auto"/>
        <w:ind w:left="382" w:right="4342"/>
        <w:jc w:val="center"/>
        <w:rPr>
          <w:rFonts w:ascii="Times New Roman" w:hAnsi="Times New Roman" w:cs="Times New Roman" w:eastAsia="Times New Roman"/>
          <w:sz w:val="21"/>
          <w:szCs w:val="21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100"/>
        </w:rPr>
        <w:t>İZMİR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100"/>
        </w:rPr>
        <w:t>BÜYÜKŞEHİR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102"/>
        </w:rPr>
        <w:t>BELEDİYESİ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102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100"/>
        </w:rPr>
        <w:t>İTFAİYE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100"/>
        </w:rPr>
        <w:t>DAİRESi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102"/>
        </w:rPr>
        <w:t>BAŞKANLIÖI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0" w:after="0" w:line="237" w:lineRule="exact"/>
        <w:ind w:right="-20"/>
        <w:jc w:val="left"/>
        <w:rPr>
          <w:rFonts w:ascii="Times New Roman" w:hAnsi="Times New Roman" w:cs="Times New Roman" w:eastAsia="Times New Roman"/>
          <w:sz w:val="21"/>
          <w:szCs w:val="21"/>
        </w:rPr>
      </w:pPr>
      <w:rPr/>
      <w:r>
        <w:rPr/>
        <w:pict>
          <v:shape style="position:absolute;margin-left:505.920013pt;margin-top:9.921557pt;width:30.719999pt;height:7.68pt;mso-position-horizontal-relative:page;mso-position-vertical-relative:paragraph;z-index:-14953" type="#_x0000_t75">
            <v:imagedata r:id="rId25" o:title=""/>
          </v:shape>
        </w:pict>
      </w:r>
      <w:r>
        <w:rPr/>
        <w:pict>
          <v:group style="position:absolute;margin-left:499.530121pt;margin-top:6.242727pt;width:37.125631pt;height:.1pt;mso-position-horizontal-relative:page;mso-position-vertical-relative:paragraph;z-index:-14949" coordorigin="9991,125" coordsize="743,2">
            <v:shape style="position:absolute;left:9991;top:125;width:743;height:2" coordorigin="9991,125" coordsize="743,0" path="m9991,125l10733,125e" filled="f" stroked="t" strokeweight="4.997681pt" strokecolor="#606B6B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100"/>
        </w:rPr>
        <w:t>Müdahale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100"/>
        </w:rPr>
        <w:t>Şub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103"/>
        </w:rPr>
        <w:t>Müdürlüğü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12" w:after="0" w:line="237" w:lineRule="exact"/>
        <w:ind w:left="1135" w:right="5158"/>
        <w:jc w:val="center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6"/>
          <w:w w:val="100"/>
          <w:position w:val="-1"/>
        </w:rPr>
        <w:t>Y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100"/>
          <w:position w:val="-1"/>
        </w:rPr>
        <w:t>ANGl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3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102"/>
          <w:position w:val="-1"/>
        </w:rPr>
        <w:t>RAPORU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type w:val="continuous"/>
          <w:pgSz w:w="11920" w:h="16840"/>
          <w:pgMar w:top="300" w:bottom="280" w:left="360" w:right="200"/>
          <w:cols w:num="2" w:equalWidth="0">
            <w:col w:w="1647" w:space="1525"/>
            <w:col w:w="8188"/>
          </w:cols>
        </w:sectPr>
      </w:pPr>
      <w:rPr/>
    </w:p>
    <w:p>
      <w:pPr>
        <w:spacing w:before="14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35" w:after="0" w:line="240" w:lineRule="auto"/>
        <w:ind w:right="1627"/>
        <w:jc w:val="righ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3.226391pt;margin-top:1.414296pt;width:396.228208pt;height:24.618499pt;mso-position-horizontal-relative:page;mso-position-vertical-relative:paragraph;z-index:-14948" type="#_x0000_t202" filled="f" stroked="f">
            <v:textbox inset="0,0,0,0">
              <w:txbxContent>
                <w:tbl>
                  <w:tblPr>
                    <w:tblW w:w="0" w:type="auto"/>
                    <w:tblLook w:val="01E0"/>
                    <w:tblLayout w:type="fixed"/>
                    <w:tblCellMar>
                      <w:left w:w="0" w:type="dxa"/>
                      <w:right w:w="0" w:type="dxa"/>
                      <w:bottom w:w="0" w:type="dxa"/>
                      <w:top w:w="0" w:type="dxa"/>
                    </w:tblCellMar>
                    <w:jc w:val="left"/>
                  </w:tblPr>
                  <w:tblGrid/>
                  <w:tr>
                    <w:trPr>
                      <w:trHeight w:val="239" w:hRule="exact"/>
                    </w:trPr>
                    <w:tc>
                      <w:tcPr>
                        <w:tcW w:w="1213" w:type="dxa"/>
                        <w:tcBorders>
                          <w:top w:val="single" w:sz="5.711632" w:space="0" w:color="6B6B6B"/>
                          <w:bottom w:val="single" w:sz="5.711632" w:space="0" w:color="676767"/>
                          <w:left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spacing w:before="6" w:after="0" w:line="218" w:lineRule="exact"/>
                          <w:ind w:left="40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505052"/>
                            <w:spacing w:val="0"/>
                            <w:w w:val="100"/>
                          </w:rPr>
                          <w:t>Ola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505052"/>
                            <w:spacing w:val="0"/>
                            <w:w w:val="100"/>
                          </w:rPr>
                          <w:t>y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505052"/>
                            <w:spacing w:val="19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B3B3B"/>
                            <w:spacing w:val="0"/>
                            <w:w w:val="102"/>
                          </w:rPr>
                          <w:t>Tarihi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1466" w:type="dxa"/>
                        <w:tcBorders>
                          <w:top w:val="single" w:sz="5.711632" w:space="0" w:color="6B6B6B"/>
                          <w:bottom w:val="single" w:sz="5.711632" w:space="0" w:color="676767"/>
                          <w:left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spacing w:before="6" w:after="0" w:line="218" w:lineRule="exact"/>
                          <w:ind w:left="203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505052"/>
                            <w:spacing w:val="0"/>
                            <w:w w:val="100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505052"/>
                            <w:spacing w:val="-1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B3B3B"/>
                            <w:spacing w:val="0"/>
                            <w:w w:val="105"/>
                          </w:rPr>
                          <w:t>08.05.2017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2390" w:type="dxa"/>
                        <w:tcBorders>
                          <w:top w:val="single" w:sz="5.711632" w:space="0" w:color="6B6B6B"/>
                          <w:bottom w:val="single" w:sz="5.711632" w:space="0" w:color="676767"/>
                          <w:left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spacing w:before="6" w:after="0" w:line="218" w:lineRule="exact"/>
                          <w:ind w:left="265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B3B3B"/>
                            <w:spacing w:val="0"/>
                            <w:w w:val="100"/>
                          </w:rPr>
                          <w:t>!Bildirim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B3B3B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B3B3B"/>
                            <w:spacing w:val="0"/>
                            <w:w w:val="100"/>
                          </w:rPr>
                          <w:t>Sıra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B3B3B"/>
                            <w:spacing w:val="24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B3B3B"/>
                            <w:spacing w:val="0"/>
                            <w:w w:val="100"/>
                          </w:rPr>
                          <w:t>No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B3B3B"/>
                            <w:spacing w:val="0"/>
                            <w:w w:val="100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B3B3B"/>
                            <w:spacing w:val="14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B3B3B"/>
                            <w:spacing w:val="0"/>
                            <w:w w:val="105"/>
                          </w:rPr>
                          <w:t>8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2855" w:type="dxa"/>
                        <w:tcBorders>
                          <w:top w:val="single" w:sz="5.711632" w:space="0" w:color="6B6B6B"/>
                          <w:bottom w:val="single" w:sz="5.711632" w:space="0" w:color="676767"/>
                          <w:left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spacing w:before="6" w:after="0" w:line="218" w:lineRule="exact"/>
                          <w:ind w:left="254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B3B3B"/>
                            <w:spacing w:val="0"/>
                            <w:w w:val="89"/>
                          </w:rPr>
                          <w:t>IBildiı·im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B3B3B"/>
                            <w:spacing w:val="12"/>
                            <w:w w:val="89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B3B3B"/>
                            <w:spacing w:val="0"/>
                            <w:w w:val="100"/>
                          </w:rPr>
                          <w:t>Saati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B3B3B"/>
                            <w:spacing w:val="19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505052"/>
                            <w:spacing w:val="0"/>
                            <w:w w:val="100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505052"/>
                            <w:spacing w:val="4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B3B3B"/>
                            <w:spacing w:val="0"/>
                            <w:w w:val="104"/>
                          </w:rPr>
                          <w:t>04:30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239" w:hRule="exact"/>
                    </w:trPr>
                    <w:tc>
                      <w:tcPr>
                        <w:tcW w:w="1213" w:type="dxa"/>
                        <w:tcBorders>
                          <w:top w:val="single" w:sz="5.711632" w:space="0" w:color="676767"/>
                          <w:bottom w:val="single" w:sz="5.711632" w:space="0" w:color="676767"/>
                          <w:left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spacing w:before="6" w:after="0" w:line="218" w:lineRule="exact"/>
                          <w:ind w:left="50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B3B3B"/>
                            <w:spacing w:val="0"/>
                            <w:w w:val="100"/>
                          </w:rPr>
                          <w:t>Kayıt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B3B3B"/>
                            <w:spacing w:val="9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B3B3B"/>
                            <w:spacing w:val="0"/>
                            <w:w w:val="102"/>
                          </w:rPr>
                          <w:t>Tarihi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1466" w:type="dxa"/>
                        <w:tcBorders>
                          <w:top w:val="single" w:sz="5.711632" w:space="0" w:color="676767"/>
                          <w:bottom w:val="single" w:sz="5.711632" w:space="0" w:color="676767"/>
                          <w:left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spacing w:before="6" w:after="0" w:line="218" w:lineRule="exact"/>
                          <w:ind w:left="208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69696B"/>
                            <w:spacing w:val="0"/>
                            <w:w w:val="100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69696B"/>
                            <w:spacing w:val="4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B3B3B"/>
                            <w:spacing w:val="0"/>
                            <w:w w:val="104"/>
                          </w:rPr>
                          <w:t>08.05.2017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2390" w:type="dxa"/>
                        <w:tcBorders>
                          <w:top w:val="single" w:sz="5.711632" w:space="0" w:color="676767"/>
                          <w:bottom w:val="single" w:sz="5.711632" w:space="0" w:color="676767"/>
                          <w:left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spacing w:before="6" w:after="0" w:line="218" w:lineRule="exact"/>
                          <w:ind w:left="265" w:right="-20"/>
                          <w:jc w:val="left"/>
                          <w:tabs>
                            <w:tab w:pos="1620" w:val="left"/>
                          </w:tabs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B3B3B"/>
                            <w:spacing w:val="0"/>
                            <w:w w:val="100"/>
                          </w:rPr>
                          <w:t>!Kayıt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B3B3B"/>
                            <w:spacing w:val="-16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B3B3B"/>
                            <w:spacing w:val="0"/>
                            <w:w w:val="100"/>
                          </w:rPr>
                          <w:t>No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B3B3B"/>
                            <w:spacing w:val="-34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B3B3B"/>
                            <w:spacing w:val="0"/>
                            <w:w w:val="100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B3B3B"/>
                            <w:spacing w:val="0"/>
                            <w:w w:val="100"/>
                          </w:rPr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505052"/>
                            <w:spacing w:val="0"/>
                            <w:w w:val="121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505052"/>
                            <w:spacing w:val="-15"/>
                            <w:w w:val="12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505052"/>
                            <w:spacing w:val="0"/>
                            <w:w w:val="121"/>
                          </w:rPr>
                          <w:t>2874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2855" w:type="dxa"/>
                        <w:tcBorders>
                          <w:top w:val="single" w:sz="5.711632" w:space="0" w:color="676767"/>
                          <w:bottom w:val="single" w:sz="5.711632" w:space="0" w:color="676767"/>
                          <w:left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spacing w:before="6" w:after="0" w:line="218" w:lineRule="exact"/>
                          <w:ind w:left="254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505052"/>
                            <w:spacing w:val="0"/>
                            <w:w w:val="100"/>
                          </w:rPr>
                          <w:t>!Bildirim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505052"/>
                            <w:spacing w:val="-4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B3B3B"/>
                            <w:spacing w:val="0"/>
                            <w:w w:val="100"/>
                          </w:rPr>
                          <w:t>Ala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B3B3B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B3B3B"/>
                            <w:spacing w:val="15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505052"/>
                            <w:spacing w:val="0"/>
                            <w:w w:val="100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505052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505052"/>
                            <w:spacing w:val="8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B3B3B"/>
                            <w:spacing w:val="0"/>
                            <w:w w:val="100"/>
                          </w:rPr>
                          <w:t>Merkez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B3B3B"/>
                            <w:spacing w:val="22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B3B3B"/>
                            <w:spacing w:val="0"/>
                            <w:w w:val="103"/>
                          </w:rPr>
                          <w:t>Santral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</w:tr>
                </w:tbl>
                <w:p>
                  <w:pPr>
                    <w:spacing w:before="0" w:after="0" w:line="240" w:lineRule="auto"/>
                    <w:jc w:val="left"/>
                  </w:pPr>
                  <w:rPr/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Tel: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8"/>
        </w:rPr>
        <w:t>110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14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Bildirile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052"/>
          <w:spacing w:val="0"/>
          <w:w w:val="112"/>
        </w:rPr>
        <w:t>:Mima</w:t>
      </w:r>
      <w:r>
        <w:rPr>
          <w:rFonts w:ascii="Times New Roman" w:hAnsi="Times New Roman" w:cs="Times New Roman" w:eastAsia="Times New Roman"/>
          <w:sz w:val="19"/>
          <w:szCs w:val="19"/>
          <w:color w:val="505052"/>
          <w:spacing w:val="0"/>
          <w:w w:val="112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505052"/>
          <w:spacing w:val="-6"/>
          <w:w w:val="11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Sina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Tekni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Anadol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Mesle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2"/>
        </w:rPr>
        <w:t>Lisesi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5" w:after="0" w:line="240" w:lineRule="auto"/>
        <w:ind w:left="159" w:right="-20"/>
        <w:jc w:val="left"/>
        <w:tabs>
          <w:tab w:pos="15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Dogru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052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19"/>
          <w:szCs w:val="19"/>
          <w:color w:val="505052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05052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Bornova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Kemalpaşa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Caddesi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1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14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ima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Sina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Tekni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Anadol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Mesle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Lisesi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Karşısı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5" w:after="0" w:line="240" w:lineRule="auto"/>
        <w:ind w:left="149" w:right="-20"/>
        <w:jc w:val="left"/>
        <w:tabs>
          <w:tab w:pos="1500" w:val="left"/>
          <w:tab w:pos="4320" w:val="left"/>
          <w:tab w:pos="83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505052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05052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B6B6B6"/>
          <w:spacing w:val="0"/>
          <w:w w:val="49"/>
        </w:rPr>
        <w:t>·</w:t>
      </w:r>
      <w:r>
        <w:rPr>
          <w:rFonts w:ascii="Times New Roman" w:hAnsi="Times New Roman" w:cs="Times New Roman" w:eastAsia="Times New Roman"/>
          <w:sz w:val="19"/>
          <w:szCs w:val="19"/>
          <w:color w:val="B6B6B6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052"/>
          <w:spacing w:val="0"/>
          <w:w w:val="100"/>
        </w:rPr>
        <w:t>Çö</w:t>
      </w:r>
      <w:r>
        <w:rPr>
          <w:rFonts w:ascii="Times New Roman" w:hAnsi="Times New Roman" w:cs="Times New Roman" w:eastAsia="Times New Roman"/>
          <w:sz w:val="19"/>
          <w:szCs w:val="19"/>
          <w:color w:val="505052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505052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Sınıfı: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A</w:t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11"/>
        </w:rPr>
        <w:t>Sebebi: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9"/>
          <w:w w:val="11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Açı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052"/>
          <w:spacing w:val="0"/>
          <w:w w:val="100"/>
        </w:rPr>
        <w:t>Ateş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0" w:after="0" w:line="211" w:lineRule="exact"/>
        <w:ind w:left="154" w:right="-20"/>
        <w:jc w:val="left"/>
        <w:tabs>
          <w:tab w:pos="3520" w:val="left"/>
          <w:tab w:pos="66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9696B"/>
          <w:spacing w:val="0"/>
          <w:w w:val="137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9696B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69696B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-1"/>
        </w:rPr>
        <w:t>Yapını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05052"/>
          <w:spacing w:val="0"/>
          <w:w w:val="103"/>
          <w:position w:val="-1"/>
        </w:rPr>
        <w:t>Şekli</w:t>
      </w:r>
      <w:r>
        <w:rPr>
          <w:rFonts w:ascii="Times New Roman" w:hAnsi="Times New Roman" w:cs="Times New Roman" w:eastAsia="Times New Roman"/>
          <w:sz w:val="17"/>
          <w:szCs w:val="17"/>
          <w:color w:val="505052"/>
          <w:spacing w:val="-2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69696B"/>
          <w:spacing w:val="0"/>
          <w:w w:val="127"/>
          <w:position w:val="-1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69696B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69696B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Kullanım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Şekli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052"/>
          <w:spacing w:val="0"/>
          <w:w w:val="116"/>
          <w:position w:val="-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07" w:lineRule="exact"/>
        <w:ind w:left="3488" w:right="560"/>
        <w:jc w:val="center"/>
        <w:rPr>
          <w:rFonts w:ascii="Arial" w:hAnsi="Arial" w:cs="Arial" w:eastAsia="Arial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B3B3B"/>
          <w:w w:val="101"/>
        </w:rPr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u w:val="single" w:color="000000"/>
        </w:rPr>
        <w:t>13etonann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u w:val="single" w:color="000000"/>
        </w:rPr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u w:val="single" w:color="0000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u w:val="single" w:color="0000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19"/>
          <w:w w:val="100"/>
          <w:u w:val="single" w:color="0000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u w:val="single" w:color="000000"/>
        </w:rPr>
        <w:t>Kagi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u w:val="single" w:color="000000"/>
        </w:rPr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u w:val="single" w:color="00000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u w:val="single" w:color="0000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23"/>
          <w:w w:val="100"/>
          <w:u w:val="single" w:color="0000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u w:val="single" w:color="000000"/>
        </w:rPr>
        <w:t>Ah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u w:val="single" w:color="000000"/>
        </w:rPr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şap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05052"/>
          <w:spacing w:val="0"/>
          <w:w w:val="100"/>
        </w:rPr>
        <w:t>Çelik</w:t>
      </w:r>
      <w:r>
        <w:rPr>
          <w:rFonts w:ascii="Times New Roman" w:hAnsi="Times New Roman" w:cs="Times New Roman" w:eastAsia="Times New Roman"/>
          <w:sz w:val="17"/>
          <w:szCs w:val="17"/>
          <w:color w:val="50505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05052"/>
          <w:spacing w:val="5"/>
          <w:w w:val="100"/>
        </w:rPr>
        <w:t> </w:t>
      </w:r>
      <w:r>
        <w:rPr>
          <w:rFonts w:ascii="Arial" w:hAnsi="Arial" w:cs="Arial" w:eastAsia="Arial"/>
          <w:sz w:val="21"/>
          <w:szCs w:val="21"/>
          <w:color w:val="505052"/>
          <w:spacing w:val="-102"/>
          <w:w w:val="89"/>
        </w:rPr>
        <w:t>g</w:t>
      </w:r>
      <w:r>
        <w:rPr>
          <w:rFonts w:ascii="Arial" w:hAnsi="Arial" w:cs="Arial" w:eastAsia="Arial"/>
          <w:sz w:val="21"/>
          <w:szCs w:val="21"/>
          <w:color w:val="3B3B3B"/>
          <w:spacing w:val="0"/>
          <w:w w:val="256"/>
        </w:rPr>
        <w:t>r--------·---------------1</w:t>
      </w:r>
      <w:r>
        <w:rPr>
          <w:rFonts w:ascii="Arial" w:hAnsi="Arial" w:cs="Arial" w:eastAsia="Arial"/>
          <w:sz w:val="21"/>
          <w:szCs w:val="21"/>
          <w:color w:val="000000"/>
          <w:spacing w:val="0"/>
          <w:w w:val="100"/>
        </w:rPr>
      </w:r>
    </w:p>
    <w:p>
      <w:pPr>
        <w:spacing w:before="0" w:after="0" w:line="235" w:lineRule="exact"/>
        <w:ind w:left="4305" w:right="1273"/>
        <w:jc w:val="center"/>
        <w:tabs>
          <w:tab w:pos="4880" w:val="left"/>
          <w:tab w:pos="5400" w:val="left"/>
          <w:tab w:pos="5860" w:val="left"/>
          <w:tab w:pos="65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4"/>
          <w:szCs w:val="14"/>
          <w:color w:val="2A2A2A"/>
          <w:spacing w:val="0"/>
          <w:w w:val="51"/>
        </w:rPr>
        <w:t>1</w:t>
      </w:r>
      <w:r>
        <w:rPr>
          <w:rFonts w:ascii="Times New Roman" w:hAnsi="Times New Roman" w:cs="Times New Roman" w:eastAsia="Times New Roman"/>
          <w:sz w:val="14"/>
          <w:szCs w:val="14"/>
          <w:color w:val="2A2A2A"/>
          <w:spacing w:val="-17"/>
          <w:w w:val="51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4"/>
          <w:szCs w:val="14"/>
          <w:color w:val="2A2A2A"/>
          <w:spacing w:val="0"/>
          <w:w w:val="100"/>
        </w:rPr>
      </w:r>
      <w:r>
        <w:rPr>
          <w:rFonts w:ascii="Times New Roman" w:hAnsi="Times New Roman" w:cs="Times New Roman" w:eastAsia="Times New Roman"/>
          <w:sz w:val="13"/>
          <w:szCs w:val="13"/>
          <w:color w:val="69696B"/>
          <w:spacing w:val="0"/>
          <w:w w:val="51"/>
          <w:b/>
          <w:bCs/>
        </w:rPr>
        <w:t>1</w:t>
      </w:r>
      <w:r>
        <w:rPr>
          <w:rFonts w:ascii="Times New Roman" w:hAnsi="Times New Roman" w:cs="Times New Roman" w:eastAsia="Times New Roman"/>
          <w:sz w:val="13"/>
          <w:szCs w:val="13"/>
          <w:color w:val="69696B"/>
          <w:spacing w:val="0"/>
          <w:w w:val="100"/>
          <w:b/>
          <w:bCs/>
        </w:rPr>
        <w:tab/>
      </w:r>
      <w:r>
        <w:rPr>
          <w:rFonts w:ascii="Times New Roman" w:hAnsi="Times New Roman" w:cs="Times New Roman" w:eastAsia="Times New Roman"/>
          <w:sz w:val="13"/>
          <w:szCs w:val="13"/>
          <w:color w:val="69696B"/>
          <w:spacing w:val="0"/>
          <w:w w:val="100"/>
          <w:b/>
          <w:bCs/>
        </w:rPr>
      </w:r>
      <w:r>
        <w:rPr>
          <w:rFonts w:ascii="Arial" w:hAnsi="Arial" w:cs="Arial" w:eastAsia="Arial"/>
          <w:sz w:val="18"/>
          <w:szCs w:val="18"/>
          <w:color w:val="B6B6B6"/>
          <w:spacing w:val="0"/>
          <w:w w:val="51"/>
          <w:b/>
          <w:bCs/>
        </w:rPr>
        <w:t>j</w:t>
      </w:r>
      <w:r>
        <w:rPr>
          <w:rFonts w:ascii="Arial" w:hAnsi="Arial" w:cs="Arial" w:eastAsia="Arial"/>
          <w:sz w:val="18"/>
          <w:szCs w:val="18"/>
          <w:color w:val="B6B6B6"/>
          <w:spacing w:val="0"/>
          <w:w w:val="100"/>
          <w:b/>
          <w:bCs/>
        </w:rPr>
        <w:tab/>
      </w:r>
      <w:r>
        <w:rPr>
          <w:rFonts w:ascii="Arial" w:hAnsi="Arial" w:cs="Arial" w:eastAsia="Arial"/>
          <w:sz w:val="18"/>
          <w:szCs w:val="18"/>
          <w:color w:val="B6B6B6"/>
          <w:spacing w:val="0"/>
          <w:w w:val="100"/>
          <w:b/>
          <w:bCs/>
        </w:rPr>
      </w:r>
      <w:r>
        <w:rPr>
          <w:rFonts w:ascii="Arial" w:hAnsi="Arial" w:cs="Arial" w:eastAsia="Arial"/>
          <w:sz w:val="17"/>
          <w:szCs w:val="17"/>
          <w:color w:val="3B3B3B"/>
          <w:spacing w:val="0"/>
          <w:w w:val="51"/>
          <w:b/>
          <w:bCs/>
        </w:rPr>
        <w:t>1</w:t>
      </w:r>
      <w:r>
        <w:rPr>
          <w:rFonts w:ascii="Arial" w:hAnsi="Arial" w:cs="Arial" w:eastAsia="Arial"/>
          <w:sz w:val="17"/>
          <w:szCs w:val="17"/>
          <w:color w:val="3B3B3B"/>
          <w:spacing w:val="0"/>
          <w:w w:val="51"/>
          <w:b/>
          <w:bCs/>
        </w:rPr>
        <w:t> </w:t>
      </w:r>
      <w:r>
        <w:rPr>
          <w:rFonts w:ascii="Arial" w:hAnsi="Arial" w:cs="Arial" w:eastAsia="Arial"/>
          <w:sz w:val="17"/>
          <w:szCs w:val="17"/>
          <w:color w:val="3B3B3B"/>
          <w:spacing w:val="8"/>
          <w:w w:val="51"/>
          <w:b/>
          <w:bCs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3B3B3B"/>
          <w:spacing w:val="0"/>
          <w:w w:val="100"/>
        </w:rPr>
        <w:t>X</w:t>
      </w:r>
      <w:r>
        <w:rPr>
          <w:rFonts w:ascii="Times New Roman" w:hAnsi="Times New Roman" w:cs="Times New Roman" w:eastAsia="Times New Roman"/>
          <w:sz w:val="23"/>
          <w:szCs w:val="23"/>
          <w:color w:val="3B3B3B"/>
          <w:spacing w:val="-53"/>
          <w:w w:val="100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3"/>
          <w:szCs w:val="23"/>
          <w:color w:val="3B3B3B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Altına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Alma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1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7"/>
          <w:w w:val="10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1"/>
        </w:rPr>
        <w:t>04:40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center"/>
        <w:spacing w:after="0"/>
        <w:sectPr>
          <w:type w:val="continuous"/>
          <w:pgSz w:w="11920" w:h="16840"/>
          <w:pgMar w:top="300" w:bottom="280" w:left="360" w:right="200"/>
        </w:sectPr>
      </w:pPr>
      <w:rPr/>
    </w:p>
    <w:p>
      <w:pPr>
        <w:spacing w:before="69" w:after="0" w:line="240" w:lineRule="auto"/>
        <w:ind w:left="149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Yana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1"/>
        </w:rPr>
        <w:t>Şeyin: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74" w:after="0" w:line="240" w:lineRule="auto"/>
        <w:ind w:left="6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505052"/>
          <w:spacing w:val="0"/>
          <w:w w:val="148"/>
        </w:rPr>
        <w:t>ahibi</w:t>
      </w:r>
      <w:r>
        <w:rPr>
          <w:rFonts w:ascii="Times New Roman" w:hAnsi="Times New Roman" w:cs="Times New Roman" w:eastAsia="Times New Roman"/>
          <w:sz w:val="19"/>
          <w:szCs w:val="19"/>
          <w:color w:val="505052"/>
          <w:spacing w:val="47"/>
          <w:w w:val="14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052"/>
          <w:spacing w:val="0"/>
          <w:w w:val="109"/>
        </w:rPr>
        <w:t>:Öğrenilemedi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4" w:after="0" w:line="214" w:lineRule="exact"/>
        <w:ind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Aıni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9696B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9696B"/>
          <w:spacing w:val="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052"/>
          <w:spacing w:val="0"/>
          <w:w w:val="100"/>
          <w:position w:val="-1"/>
        </w:rPr>
        <w:t>Çv</w:t>
      </w:r>
      <w:r>
        <w:rPr>
          <w:rFonts w:ascii="Times New Roman" w:hAnsi="Times New Roman" w:cs="Times New Roman" w:eastAsia="Times New Roman"/>
          <w:sz w:val="19"/>
          <w:szCs w:val="19"/>
          <w:color w:val="505052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505052"/>
          <w:spacing w:val="2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Yene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4"/>
          <w:position w:val="-1"/>
        </w:rPr>
        <w:t>DEMiRTA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60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505052"/>
          <w:w w:val="80"/>
        </w:rPr>
        <w:t>IK</w:t>
      </w:r>
      <w:r>
        <w:rPr>
          <w:rFonts w:ascii="Times New Roman" w:hAnsi="Times New Roman" w:cs="Times New Roman" w:eastAsia="Times New Roman"/>
          <w:sz w:val="19"/>
          <w:szCs w:val="19"/>
          <w:color w:val="505052"/>
          <w:w w:val="79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05052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8"/>
          <w:w w:val="100"/>
        </w:rPr>
        <w:t>a</w:t>
      </w:r>
      <w:r>
        <w:rPr>
          <w:rFonts w:ascii="Times New Roman" w:hAnsi="Times New Roman" w:cs="Times New Roman" w:eastAsia="Times New Roman"/>
          <w:sz w:val="21"/>
          <w:szCs w:val="21"/>
          <w:color w:val="505052"/>
          <w:spacing w:val="0"/>
          <w:w w:val="100"/>
        </w:rPr>
        <w:t>cı</w:t>
      </w:r>
      <w:r>
        <w:rPr>
          <w:rFonts w:ascii="Times New Roman" w:hAnsi="Times New Roman" w:cs="Times New Roman" w:eastAsia="Times New Roman"/>
          <w:sz w:val="21"/>
          <w:szCs w:val="21"/>
          <w:color w:val="505052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Kullana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5"/>
        </w:rPr>
        <w:t>Yok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300" w:bottom="280" w:left="360" w:right="200"/>
          <w:cols w:num="3" w:equalWidth="0">
            <w:col w:w="1204" w:space="830"/>
            <w:col w:w="2471" w:space="1103"/>
            <w:col w:w="5752"/>
          </w:cols>
        </w:sectPr>
      </w:pPr>
      <w:rPr/>
    </w:p>
    <w:p>
      <w:pPr>
        <w:spacing w:before="4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14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3"/>
        </w:rPr>
        <w:t>Giden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5" w:after="0" w:line="240" w:lineRule="auto"/>
        <w:ind w:left="149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1"/>
        </w:rPr>
        <w:t>Ekibin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4" w:after="0" w:line="240" w:lineRule="auto"/>
        <w:ind w:right="-20"/>
        <w:jc w:val="left"/>
        <w:tabs>
          <w:tab w:pos="25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505052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505052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9696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9696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9696B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505052"/>
          <w:spacing w:val="6"/>
          <w:w w:val="100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ık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9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05052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505052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052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05052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2"/>
        </w:rPr>
        <w:t>04:31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5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05052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05052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69696B"/>
          <w:spacing w:val="8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05052"/>
          <w:spacing w:val="0"/>
          <w:w w:val="100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505052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Plakas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4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69696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9696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9696B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35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CFE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7"/>
        </w:rPr>
        <w:t>22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5" w:after="0" w:line="240" w:lineRule="auto"/>
        <w:ind w:left="2561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05052"/>
          <w:w w:val="97"/>
        </w:rPr>
        <w:t>Ele</w:t>
      </w:r>
      <w:r>
        <w:rPr>
          <w:rFonts w:ascii="Times New Roman" w:hAnsi="Times New Roman" w:cs="Times New Roman" w:eastAsia="Times New Roman"/>
          <w:sz w:val="19"/>
          <w:szCs w:val="19"/>
          <w:color w:val="505052"/>
          <w:w w:val="98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505052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64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69696B"/>
          <w:spacing w:val="0"/>
          <w:w w:val="143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85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86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Arıza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3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40" w:lineRule="auto"/>
        <w:ind w:left="257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112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14" w:lineRule="exact"/>
        <w:ind w:left="2565"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05052"/>
          <w:spacing w:val="0"/>
          <w:w w:val="100"/>
          <w:position w:val="-1"/>
        </w:rPr>
        <w:t>Enuıiye</w:t>
      </w:r>
      <w:r>
        <w:rPr>
          <w:rFonts w:ascii="Times New Roman" w:hAnsi="Times New Roman" w:cs="Times New Roman" w:eastAsia="Times New Roman"/>
          <w:sz w:val="19"/>
          <w:szCs w:val="19"/>
          <w:color w:val="505052"/>
          <w:spacing w:val="8"/>
          <w:w w:val="100"/>
          <w:position w:val="-1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-Jandarma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9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Varı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2"/>
        </w:rPr>
        <w:t>04:35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300" w:bottom="280" w:left="360" w:right="200"/>
          <w:cols w:num="3" w:equalWidth="0">
            <w:col w:w="666" w:space="1363"/>
            <w:col w:w="5067" w:space="388"/>
            <w:col w:w="3876"/>
          </w:cols>
        </w:sectPr>
      </w:pPr>
      <w:rPr/>
    </w:p>
    <w:p>
      <w:pPr>
        <w:spacing w:before="8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52" w:lineRule="auto"/>
        <w:ind w:left="449" w:right="-53" w:firstLine="-305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Yardımcı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2"/>
        </w:rPr>
        <w:t>Ekip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1"/>
        </w:rPr>
        <w:t>nişse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4" w:after="0" w:line="240" w:lineRule="auto"/>
        <w:ind w:left="10" w:right="-20"/>
        <w:jc w:val="left"/>
        <w:tabs>
          <w:tab w:pos="14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6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5" w:after="0" w:line="252" w:lineRule="auto"/>
        <w:ind w:left="14" w:right="1130" w:firstLine="-14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4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Dön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9"/>
          <w:w w:val="100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505052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505052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4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5" w:after="0" w:line="240" w:lineRule="auto"/>
        <w:ind w:left="1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Yardıma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4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14" w:lineRule="exact"/>
        <w:ind w:left="10"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Amirini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4"/>
          <w:position w:val="-1"/>
        </w:rPr>
        <w:t>Adı-Soyad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4"/>
          <w:w w:val="104"/>
          <w:position w:val="-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69696B"/>
          <w:spacing w:val="0"/>
          <w:w w:val="114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4" w:after="0" w:line="240" w:lineRule="auto"/>
        <w:ind w:left="1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Doğalgaz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3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0" w:after="0" w:line="240" w:lineRule="auto"/>
        <w:ind w:right="-20"/>
        <w:jc w:val="left"/>
        <w:tabs>
          <w:tab w:pos="29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052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05052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05052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2"/>
        </w:rPr>
        <w:t>Sayıs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5"/>
          <w:w w:val="102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69696B"/>
          <w:spacing w:val="0"/>
          <w:w w:val="114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300" w:bottom="280" w:left="360" w:right="200"/>
          <w:cols w:num="3" w:equalWidth="0">
            <w:col w:w="1313" w:space="716"/>
            <w:col w:w="2200" w:space="351"/>
            <w:col w:w="6780"/>
          </w:cols>
        </w:sectPr>
      </w:pPr>
      <w:rPr/>
    </w:p>
    <w:p>
      <w:pPr>
        <w:spacing w:before="24" w:after="0" w:line="240" w:lineRule="auto"/>
        <w:ind w:left="125" w:right="-73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7"/>
        </w:rPr>
        <w:t>playm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3"/>
          <w:w w:val="10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7"/>
        </w:rPr>
        <w:t>Görüldüğü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5" w:after="0" w:line="240" w:lineRule="auto"/>
        <w:ind w:left="14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4"/>
        </w:rPr>
        <w:t>Dumm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9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vanldığında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dumanlı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yanmakta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5"/>
        </w:rPr>
        <w:t>göıüldü.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5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14" w:lineRule="exact"/>
        <w:ind w:left="2551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Söndürmede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4"/>
          <w:position w:val="-1"/>
        </w:rPr>
        <w:t>söndüıücü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300" w:bottom="280" w:left="360" w:right="200"/>
          <w:cols w:num="2" w:equalWidth="0">
            <w:col w:w="1570" w:space="460"/>
            <w:col w:w="9330"/>
          </w:cols>
        </w:sectPr>
      </w:pPr>
      <w:rPr/>
    </w:p>
    <w:p>
      <w:pPr>
        <w:spacing w:before="15" w:after="0" w:line="240" w:lineRule="auto"/>
        <w:ind w:left="187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21"/>
        </w:rPr>
        <w:t>öndürme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53"/>
          <w:w w:val="12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21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87" w:right="-73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29"/>
        </w:rPr>
        <w:t>öndürme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8"/>
          <w:w w:val="12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2"/>
        </w:rPr>
        <w:t>Sonundaki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14" w:lineRule="exact"/>
        <w:ind w:left="14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Hasa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Durumu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4" w:after="0" w:line="240" w:lineRule="auto"/>
        <w:ind w:left="71" w:right="-73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Su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ile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söndürıne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3"/>
        </w:rPr>
        <w:t>yapıldı.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7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Maddi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hasa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5"/>
        </w:rPr>
        <w:t>yok.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4" w:after="0" w:line="240" w:lineRule="auto"/>
        <w:ind w:right="-69"/>
        <w:jc w:val="left"/>
        <w:tabs>
          <w:tab w:pos="19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Su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m3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5"/>
        </w:rPr>
        <w:t>IKöpük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0"/>
          <w:w w:val="9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5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0" w:after="0" w:line="240" w:lineRule="auto"/>
        <w:ind w:left="48" w:right="-20"/>
        <w:jc w:val="left"/>
        <w:tabs>
          <w:tab w:pos="1900" w:val="left"/>
        </w:tabs>
        <w:rPr>
          <w:rFonts w:ascii="Times New Roman" w:hAnsi="Times New Roman" w:cs="Times New Roman" w:eastAsia="Times New Roman"/>
          <w:sz w:val="14"/>
          <w:szCs w:val="14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14"/>
        </w:rPr>
        <w:t>0,2m3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</w:r>
      <w:r>
        <w:rPr>
          <w:rFonts w:ascii="Times New Roman" w:hAnsi="Times New Roman" w:cs="Times New Roman" w:eastAsia="Times New Roman"/>
          <w:sz w:val="14"/>
          <w:szCs w:val="14"/>
          <w:color w:val="2A2A2A"/>
          <w:spacing w:val="0"/>
          <w:w w:val="52"/>
        </w:rPr>
        <w:t>1</w:t>
      </w:r>
      <w:r>
        <w:rPr>
          <w:rFonts w:ascii="Times New Roman" w:hAnsi="Times New Roman" w:cs="Times New Roman" w:eastAsia="Times New Roman"/>
          <w:sz w:val="14"/>
          <w:szCs w:val="14"/>
          <w:color w:val="000000"/>
          <w:spacing w:val="0"/>
          <w:w w:val="100"/>
        </w:rPr>
      </w:r>
    </w:p>
    <w:p>
      <w:pPr>
        <w:spacing w:before="33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Arial" w:hAnsi="Arial" w:cs="Arial" w:eastAsia="Arial"/>
          <w:sz w:val="19"/>
          <w:szCs w:val="19"/>
          <w:color w:val="3B3B3B"/>
          <w:spacing w:val="0"/>
          <w:w w:val="100"/>
        </w:rPr>
        <w:t>IK.K.T.</w:t>
      </w:r>
      <w:r>
        <w:rPr>
          <w:rFonts w:ascii="Arial" w:hAnsi="Arial" w:cs="Arial" w:eastAsia="Arial"/>
          <w:sz w:val="19"/>
          <w:szCs w:val="19"/>
          <w:color w:val="3B3B3B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5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91" w:lineRule="exact"/>
        <w:ind w:right="-20"/>
        <w:jc w:val="left"/>
        <w:rPr>
          <w:rFonts w:ascii="Arial" w:hAnsi="Arial" w:cs="Arial" w:eastAsia="Arial"/>
          <w:sz w:val="26"/>
          <w:szCs w:val="26"/>
        </w:rPr>
      </w:pPr>
      <w:rPr/>
      <w:r>
        <w:rPr>
          <w:rFonts w:ascii="Arial" w:hAnsi="Arial" w:cs="Arial" w:eastAsia="Arial"/>
          <w:sz w:val="26"/>
          <w:szCs w:val="26"/>
          <w:color w:val="69696B"/>
          <w:spacing w:val="0"/>
          <w:w w:val="52"/>
          <w:b/>
          <w:bCs/>
        </w:rPr>
        <w:t>ı</w:t>
      </w:r>
      <w:r>
        <w:rPr>
          <w:rFonts w:ascii="Arial" w:hAnsi="Arial" w:cs="Arial" w:eastAsia="Arial"/>
          <w:sz w:val="26"/>
          <w:szCs w:val="26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300" w:bottom="280" w:left="360" w:right="200"/>
          <w:cols w:num="4" w:equalWidth="0">
            <w:col w:w="1956" w:space="78"/>
            <w:col w:w="1920" w:space="626"/>
            <w:col w:w="2809" w:space="670"/>
            <w:col w:w="3301"/>
          </w:cols>
        </w:sectPr>
      </w:pPr>
      <w:rPr/>
    </w:p>
    <w:p>
      <w:pPr>
        <w:spacing w:before="4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40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1"/>
        </w:rPr>
        <w:t>Nedeni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" w:after="0" w:line="130" w:lineRule="exact"/>
        <w:jc w:val="left"/>
        <w:rPr>
          <w:sz w:val="13"/>
          <w:szCs w:val="13"/>
        </w:rPr>
      </w:pPr>
      <w:rPr/>
      <w:r>
        <w:rPr/>
        <w:br w:type="column"/>
      </w:r>
      <w:r>
        <w:rPr>
          <w:sz w:val="13"/>
          <w:szCs w:val="13"/>
        </w:rPr>
      </w:r>
    </w:p>
    <w:p>
      <w:pPr>
        <w:spacing w:before="0" w:after="0" w:line="252" w:lineRule="auto"/>
        <w:ind w:right="59" w:firstLine="19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052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505052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50505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052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başlangıcının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boş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arsa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içerisinde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buluna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çöplerde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oldug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1"/>
        </w:rPr>
        <w:t>görülmüş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plup,yapıla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araştırma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soıuşturmada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yangının;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kimlikleri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tespit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edilemeye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kişi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yada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kişileri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ısınma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içiıı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vaktıkları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ateşi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çöplere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sirayet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etmesi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sonuc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çıktıgı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kaanatine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4"/>
        </w:rPr>
        <w:t>varılmıştır.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both"/>
        <w:spacing w:after="0"/>
        <w:sectPr>
          <w:type w:val="continuous"/>
          <w:pgSz w:w="11920" w:h="16840"/>
          <w:pgMar w:top="300" w:bottom="280" w:left="360" w:right="200"/>
          <w:cols w:num="2" w:equalWidth="0">
            <w:col w:w="1789" w:space="222"/>
            <w:col w:w="9349"/>
          </w:cols>
        </w:sectPr>
      </w:pPr>
      <w:rPr/>
    </w:p>
    <w:p>
      <w:pPr>
        <w:spacing w:before="5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jc w:val="left"/>
        <w:spacing w:after="0"/>
        <w:sectPr>
          <w:type w:val="continuous"/>
          <w:pgSz w:w="11920" w:h="16840"/>
          <w:pgMar w:top="300" w:bottom="280" w:left="360" w:right="200"/>
        </w:sectPr>
      </w:pPr>
      <w:rPr/>
    </w:p>
    <w:p>
      <w:pPr>
        <w:spacing w:before="35" w:after="0" w:line="240" w:lineRule="auto"/>
        <w:ind w:left="12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Sigortalı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5" w:after="0" w:line="240" w:lineRule="auto"/>
        <w:ind w:left="13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Gereç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Kaybı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0" w:after="0" w:line="240" w:lineRule="auto"/>
        <w:ind w:left="13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Yer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Kime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" w:after="0" w:line="240" w:lineRule="auto"/>
        <w:ind w:left="12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3"/>
          <w:szCs w:val="13"/>
          <w:color w:val="3B3B3B"/>
          <w:spacing w:val="0"/>
          <w:w w:val="100"/>
          <w:i/>
        </w:rPr>
        <w:t>'T</w:t>
      </w:r>
      <w:r>
        <w:rPr>
          <w:rFonts w:ascii="Times New Roman" w:hAnsi="Times New Roman" w:cs="Times New Roman" w:eastAsia="Times New Roman"/>
          <w:sz w:val="13"/>
          <w:szCs w:val="13"/>
          <w:color w:val="3B3B3B"/>
          <w:spacing w:val="0"/>
          <w:w w:val="100"/>
          <w:i/>
        </w:rPr>
        <w:t>     </w:t>
      </w:r>
      <w:r>
        <w:rPr>
          <w:rFonts w:ascii="Times New Roman" w:hAnsi="Times New Roman" w:cs="Times New Roman" w:eastAsia="Times New Roman"/>
          <w:sz w:val="13"/>
          <w:szCs w:val="13"/>
          <w:color w:val="3B3B3B"/>
          <w:spacing w:val="4"/>
          <w:w w:val="100"/>
          <w:i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'im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052"/>
          <w:spacing w:val="0"/>
          <w:w w:val="96"/>
        </w:rPr>
        <w:t>Edi</w:t>
      </w:r>
      <w:r>
        <w:rPr>
          <w:rFonts w:ascii="Times New Roman" w:hAnsi="Times New Roman" w:cs="Times New Roman" w:eastAsia="Times New Roman"/>
          <w:sz w:val="19"/>
          <w:szCs w:val="19"/>
          <w:color w:val="505052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2"/>
        </w:rPr>
        <w:t>ldi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052"/>
          <w:spacing w:val="0"/>
          <w:w w:val="100"/>
        </w:rPr>
        <w:t>ği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5" w:after="0" w:line="240" w:lineRule="auto"/>
        <w:ind w:left="14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2"/>
        </w:rPr>
        <w:t>E,ıuoi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6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1"/>
        </w:rPr>
        <w:t>Dönüşü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5" w:after="0" w:line="240" w:lineRule="auto"/>
        <w:ind w:left="225" w:right="-68"/>
        <w:jc w:val="left"/>
        <w:tabs>
          <w:tab w:pos="880" w:val="left"/>
          <w:tab w:pos="13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Varsa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Ölü</w:t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2"/>
        </w:rPr>
        <w:t>Yaralı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5" w:after="0" w:line="240" w:lineRule="auto"/>
        <w:ind w:left="1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Şirketi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2"/>
        </w:rPr>
        <w:t>Adı: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7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27"/>
          <w:szCs w:val="27"/>
          <w:color w:val="3B3B3B"/>
          <w:spacing w:val="0"/>
          <w:w w:val="100"/>
        </w:rPr>
        <w:t>I</w:t>
      </w:r>
      <w:r>
        <w:rPr>
          <w:rFonts w:ascii="Arial" w:hAnsi="Arial" w:cs="Arial" w:eastAsia="Arial"/>
          <w:sz w:val="27"/>
          <w:szCs w:val="27"/>
          <w:color w:val="3B3B3B"/>
          <w:spacing w:val="-2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ari</w:t>
      </w:r>
      <w:r>
        <w:rPr>
          <w:rFonts w:ascii="Arial" w:hAnsi="Arial" w:cs="Arial" w:eastAsia="Arial"/>
          <w:sz w:val="19"/>
          <w:szCs w:val="19"/>
          <w:color w:val="3B3B3B"/>
          <w:spacing w:val="0"/>
          <w:w w:val="100"/>
        </w:rPr>
        <w:t>h</w:t>
      </w:r>
      <w:r>
        <w:rPr>
          <w:rFonts w:ascii="Arial" w:hAnsi="Arial" w:cs="Arial" w:eastAsia="Arial"/>
          <w:sz w:val="19"/>
          <w:szCs w:val="19"/>
          <w:color w:val="3B3B3B"/>
          <w:spacing w:val="0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3B3B3B"/>
          <w:spacing w:val="41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505052"/>
          <w:spacing w:val="0"/>
          <w:w w:val="100"/>
        </w:rPr>
        <w:t>:</w:t>
      </w:r>
      <w:r>
        <w:rPr>
          <w:rFonts w:ascii="Arial" w:hAnsi="Arial" w:cs="Arial" w:eastAsia="Arial"/>
          <w:sz w:val="19"/>
          <w:szCs w:val="19"/>
          <w:color w:val="505052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5"/>
        </w:rPr>
        <w:t>08.05.2017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4" w:after="0" w:line="240" w:lineRule="auto"/>
        <w:ind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4"/>
        </w:rPr>
        <w:t>KJiDE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4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1"/>
          <w:w w:val="9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EKİP: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Çamdibi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Gmb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3.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4"/>
        </w:rPr>
        <w:t>Posta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40" w:after="0" w:line="240" w:lineRule="auto"/>
        <w:ind w:left="733"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!Bedel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4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69696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8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05052"/>
          <w:spacing w:val="0"/>
          <w:w w:val="90"/>
        </w:rPr>
        <w:t>ISaat</w:t>
      </w:r>
      <w:r>
        <w:rPr>
          <w:rFonts w:ascii="Times New Roman" w:hAnsi="Times New Roman" w:cs="Times New Roman" w:eastAsia="Times New Roman"/>
          <w:sz w:val="19"/>
          <w:szCs w:val="19"/>
          <w:color w:val="505052"/>
          <w:spacing w:val="0"/>
          <w:w w:val="90"/>
        </w:rPr>
        <w:t>İ</w:t>
      </w:r>
      <w:r>
        <w:rPr>
          <w:rFonts w:ascii="Times New Roman" w:hAnsi="Times New Roman" w:cs="Times New Roman" w:eastAsia="Times New Roman"/>
          <w:sz w:val="19"/>
          <w:szCs w:val="19"/>
          <w:color w:val="505052"/>
          <w:spacing w:val="14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3"/>
        </w:rPr>
        <w:t>04:55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14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w w:val="102"/>
          <w:position w:val="-1"/>
        </w:rPr>
        <w:t>ONAYLA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0"/>
          <w:w w:val="103"/>
          <w:position w:val="-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9"/>
          <w:position w:val="-1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300" w:bottom="280" w:left="360" w:right="200"/>
          <w:cols w:num="4" w:equalWidth="0">
            <w:col w:w="1885" w:space="125"/>
            <w:col w:w="3181" w:space="727"/>
            <w:col w:w="1339" w:space="1264"/>
            <w:col w:w="2839"/>
          </w:cols>
        </w:sectPr>
      </w:pPr>
      <w:rPr/>
    </w:p>
    <w:p>
      <w:pPr>
        <w:spacing w:before="19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jc w:val="left"/>
        <w:spacing w:after="0"/>
        <w:sectPr>
          <w:type w:val="continuous"/>
          <w:pgSz w:w="11920" w:h="16840"/>
          <w:pgMar w:top="300" w:bottom="280" w:left="360" w:right="200"/>
        </w:sectPr>
      </w:pPr>
      <w:rPr/>
    </w:p>
    <w:p>
      <w:pPr>
        <w:spacing w:before="35" w:after="0" w:line="240" w:lineRule="auto"/>
        <w:ind w:left="217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3"/>
        </w:rPr>
        <w:t>Amiri: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6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40" w:lineRule="auto"/>
        <w:ind w:left="2210" w:right="-196"/>
        <w:jc w:val="left"/>
        <w:rPr>
          <w:rFonts w:ascii="Times New Roman" w:hAnsi="Times New Roman" w:cs="Times New Roman" w:eastAsia="Times New Roman"/>
          <w:sz w:val="104"/>
          <w:szCs w:val="104"/>
        </w:rPr>
      </w:pPr>
      <w:rPr/>
      <w:r>
        <w:rPr/>
        <w:pict>
          <v:shape style="position:absolute;margin-left:36.480pt;margin-top:3.879464pt;width:12.48pt;height:33.599998pt;mso-position-horizontal-relative:page;mso-position-vertical-relative:paragraph;z-index:-14952" type="#_x0000_t75">
            <v:imagedata r:id="rId26" o:title=""/>
          </v:shape>
        </w:pict>
      </w:r>
      <w:r>
        <w:rPr>
          <w:rFonts w:ascii="Times New Roman" w:hAnsi="Times New Roman" w:cs="Times New Roman" w:eastAsia="Times New Roman"/>
          <w:sz w:val="104"/>
          <w:szCs w:val="104"/>
          <w:color w:val="69696B"/>
          <w:spacing w:val="61"/>
          <w:w w:val="18"/>
        </w:rPr>
        <w:t>·</w:t>
      </w:r>
      <w:r>
        <w:rPr>
          <w:rFonts w:ascii="Arial" w:hAnsi="Arial" w:cs="Arial" w:eastAsia="Arial"/>
          <w:sz w:val="76"/>
          <w:szCs w:val="76"/>
          <w:color w:val="505052"/>
          <w:spacing w:val="-74"/>
          <w:w w:val="64"/>
          <w:i/>
          <w:position w:val="21"/>
        </w:rPr>
        <w:t>:</w:t>
      </w:r>
      <w:r>
        <w:rPr>
          <w:rFonts w:ascii="Times New Roman" w:hAnsi="Times New Roman" w:cs="Times New Roman" w:eastAsia="Times New Roman"/>
          <w:sz w:val="104"/>
          <w:szCs w:val="104"/>
          <w:color w:val="505052"/>
          <w:spacing w:val="-110"/>
          <w:w w:val="28"/>
          <w:i/>
          <w:position w:val="0"/>
        </w:rPr>
        <w:t>;</w:t>
      </w:r>
      <w:r>
        <w:rPr>
          <w:rFonts w:ascii="Arial" w:hAnsi="Arial" w:cs="Arial" w:eastAsia="Arial"/>
          <w:sz w:val="76"/>
          <w:szCs w:val="76"/>
          <w:color w:val="505052"/>
          <w:spacing w:val="-235"/>
          <w:w w:val="65"/>
          <w:i/>
          <w:position w:val="21"/>
        </w:rPr>
        <w:t>e</w:t>
      </w:r>
      <w:r>
        <w:rPr>
          <w:rFonts w:ascii="Times New Roman" w:hAnsi="Times New Roman" w:cs="Times New Roman" w:eastAsia="Times New Roman"/>
          <w:sz w:val="104"/>
          <w:szCs w:val="104"/>
          <w:color w:val="505052"/>
          <w:spacing w:val="-113"/>
          <w:w w:val="27"/>
          <w:i/>
          <w:position w:val="0"/>
        </w:rPr>
        <w:t>y</w:t>
      </w:r>
      <w:r>
        <w:rPr>
          <w:rFonts w:ascii="Arial" w:hAnsi="Arial" w:cs="Arial" w:eastAsia="Arial"/>
          <w:sz w:val="76"/>
          <w:szCs w:val="76"/>
          <w:color w:val="424672"/>
          <w:spacing w:val="-122"/>
          <w:w w:val="55"/>
          <w:i/>
          <w:position w:val="21"/>
        </w:rPr>
        <w:t>f</w:t>
      </w:r>
      <w:r>
        <w:rPr>
          <w:rFonts w:ascii="Times New Roman" w:hAnsi="Times New Roman" w:cs="Times New Roman" w:eastAsia="Times New Roman"/>
          <w:sz w:val="104"/>
          <w:szCs w:val="104"/>
          <w:color w:val="505052"/>
          <w:spacing w:val="-268"/>
          <w:w w:val="28"/>
          <w:i/>
          <w:position w:val="0"/>
        </w:rPr>
        <w:t>Z</w:t>
      </w:r>
      <w:r>
        <w:rPr>
          <w:rFonts w:ascii="Arial" w:hAnsi="Arial" w:cs="Arial" w:eastAsia="Arial"/>
          <w:sz w:val="76"/>
          <w:szCs w:val="76"/>
          <w:color w:val="424672"/>
          <w:spacing w:val="-347"/>
          <w:w w:val="56"/>
          <w:i/>
          <w:position w:val="21"/>
        </w:rPr>
        <w:t>J</w:t>
      </w:r>
      <w:r>
        <w:rPr>
          <w:rFonts w:ascii="Times New Roman" w:hAnsi="Times New Roman" w:cs="Times New Roman" w:eastAsia="Times New Roman"/>
          <w:sz w:val="104"/>
          <w:szCs w:val="104"/>
          <w:color w:val="424672"/>
          <w:spacing w:val="-41"/>
          <w:w w:val="57"/>
          <w:i/>
          <w:position w:val="0"/>
        </w:rPr>
        <w:t>r</w:t>
      </w:r>
      <w:r>
        <w:rPr>
          <w:rFonts w:ascii="Arial" w:hAnsi="Arial" w:cs="Arial" w:eastAsia="Arial"/>
          <w:sz w:val="76"/>
          <w:szCs w:val="76"/>
          <w:color w:val="424672"/>
          <w:spacing w:val="-489"/>
          <w:w w:val="56"/>
          <w:i/>
          <w:position w:val="21"/>
        </w:rPr>
        <w:t>Ç</w:t>
      </w:r>
      <w:r>
        <w:rPr>
          <w:rFonts w:ascii="Times New Roman" w:hAnsi="Times New Roman" w:cs="Times New Roman" w:eastAsia="Times New Roman"/>
          <w:sz w:val="104"/>
          <w:szCs w:val="104"/>
          <w:color w:val="424672"/>
          <w:spacing w:val="0"/>
          <w:w w:val="57"/>
          <w:i/>
          <w:position w:val="0"/>
        </w:rPr>
        <w:t>r</w:t>
      </w:r>
      <w:r>
        <w:rPr>
          <w:rFonts w:ascii="Times New Roman" w:hAnsi="Times New Roman" w:cs="Times New Roman" w:eastAsia="Times New Roman"/>
          <w:sz w:val="104"/>
          <w:szCs w:val="104"/>
          <w:color w:val="424672"/>
          <w:spacing w:val="-599"/>
          <w:w w:val="56"/>
          <w:i/>
          <w:position w:val="0"/>
        </w:rPr>
        <w:t>w</w:t>
      </w:r>
      <w:r>
        <w:rPr>
          <w:rFonts w:ascii="Arial" w:hAnsi="Arial" w:cs="Arial" w:eastAsia="Arial"/>
          <w:sz w:val="76"/>
          <w:szCs w:val="76"/>
          <w:color w:val="424672"/>
          <w:spacing w:val="0"/>
          <w:w w:val="55"/>
          <w:i/>
          <w:position w:val="21"/>
        </w:rPr>
        <w:t>tt</w:t>
      </w:r>
      <w:r>
        <w:rPr>
          <w:rFonts w:ascii="Arial" w:hAnsi="Arial" w:cs="Arial" w:eastAsia="Arial"/>
          <w:sz w:val="76"/>
          <w:szCs w:val="76"/>
          <w:color w:val="424672"/>
          <w:spacing w:val="-193"/>
          <w:w w:val="55"/>
          <w:i/>
          <w:position w:val="21"/>
        </w:rPr>
        <w:t>W</w:t>
      </w:r>
      <w:r>
        <w:rPr>
          <w:rFonts w:ascii="Times New Roman" w:hAnsi="Times New Roman" w:cs="Times New Roman" w:eastAsia="Times New Roman"/>
          <w:sz w:val="104"/>
          <w:szCs w:val="104"/>
          <w:color w:val="505052"/>
          <w:spacing w:val="0"/>
          <w:w w:val="48"/>
          <w:i/>
          <w:position w:val="0"/>
        </w:rPr>
        <w:t>,,</w:t>
      </w:r>
      <w:r>
        <w:rPr>
          <w:rFonts w:ascii="Times New Roman" w:hAnsi="Times New Roman" w:cs="Times New Roman" w:eastAsia="Times New Roman"/>
          <w:sz w:val="104"/>
          <w:szCs w:val="104"/>
          <w:color w:val="000000"/>
          <w:spacing w:val="0"/>
          <w:w w:val="100"/>
          <w:position w:val="0"/>
        </w:rPr>
      </w:r>
    </w:p>
    <w:p>
      <w:pPr>
        <w:spacing w:before="35" w:after="0" w:line="240" w:lineRule="auto"/>
        <w:ind w:left="10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1"/>
        </w:rPr>
        <w:t>Koyan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40" w:lineRule="auto"/>
        <w:ind w:left="294" w:right="5468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shape style="position:absolute;margin-left:408pt;margin-top:6.330373pt;width:151.679993pt;height:136.320007pt;mso-position-horizontal-relative:page;mso-position-vertical-relative:paragraph;z-index:-14951" type="#_x0000_t75">
            <v:imagedata r:id="rId27" o:title=""/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2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5"/>
        </w:rPr>
        <w:t>Yen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"/>
          <w:w w:val="95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15"/>
          <w:w w:val="95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5"/>
        </w:rPr>
        <w:t>c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9"/>
          <w:w w:val="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AŞ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9" w:after="0" w:line="240" w:lineRule="auto"/>
        <w:ind w:left="399" w:right="5667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İtf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4"/>
        </w:rPr>
        <w:t>Çvş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center"/>
        <w:spacing w:after="0"/>
        <w:sectPr>
          <w:type w:val="continuous"/>
          <w:pgSz w:w="11920" w:h="16840"/>
          <w:pgMar w:top="300" w:bottom="280" w:left="360" w:right="200"/>
          <w:cols w:num="2" w:equalWidth="0">
            <w:col w:w="4084" w:space="515"/>
            <w:col w:w="6761"/>
          </w:cols>
        </w:sectPr>
      </w:pPr>
      <w:rPr/>
    </w:p>
    <w:p>
      <w:pPr>
        <w:spacing w:before="12" w:after="0" w:line="260" w:lineRule="exact"/>
        <w:jc w:val="left"/>
        <w:rPr>
          <w:sz w:val="26"/>
          <w:szCs w:val="26"/>
        </w:rPr>
      </w:pPr>
      <w:rPr/>
      <w:r>
        <w:rPr/>
        <w:pict>
          <v:group style="position:absolute;margin-left:22.965534pt;margin-top:34.782707pt;width:558.312367pt;height:781.197365pt;mso-position-horizontal-relative:page;mso-position-vertical-relative:page;z-index:-14950" coordorigin="459,696" coordsize="11166,15624">
            <v:group style="position:absolute;left:485;top:717;width:11119;height:2" coordorigin="485,717" coordsize="11119,2">
              <v:shape style="position:absolute;left:485;top:717;width:11119;height:2" coordorigin="485,717" coordsize="11119,0" path="m485,717l11604,717e" filled="f" stroked="t" strokeweight=".713954pt" strokecolor="#707070">
                <v:path arrowok="t"/>
              </v:shape>
            </v:group>
            <v:group style="position:absolute;left:485;top:703;width:2;height:15610" coordorigin="485,703" coordsize="2,15610">
              <v:shape style="position:absolute;left:485;top:703;width:2;height:15610" coordorigin="485,703" coordsize="0,15610" path="m485,16312l485,703e" filled="f" stroked="t" strokeweight=".713954pt" strokecolor="#5B5B5B">
                <v:path arrowok="t"/>
              </v:shape>
            </v:group>
            <v:group style="position:absolute;left:2385;top:712;width:2;height:1511" coordorigin="2385,712" coordsize="2,1511">
              <v:shape style="position:absolute;left:2385;top:712;width:2;height:1511" coordorigin="2385,712" coordsize="0,1511" path="m2385,2223l2385,712e" filled="f" stroked="t" strokeweight=".713954pt" strokecolor="#747474">
                <v:path arrowok="t"/>
              </v:shape>
            </v:group>
            <v:group style="position:absolute;left:9155;top:703;width:2;height:1520" coordorigin="9155,703" coordsize="2,1520">
              <v:shape style="position:absolute;left:9155;top:703;width:2;height:1520" coordorigin="9155,703" coordsize="0,1520" path="m9155,2223l9155,703e" filled="f" stroked="t" strokeweight=".713954pt" strokecolor="#575757">
                <v:path arrowok="t"/>
              </v:shape>
            </v:group>
            <v:group style="position:absolute;left:485;top:2214;width:11123;height:2" coordorigin="485,2214" coordsize="11123,2">
              <v:shape style="position:absolute;left:485;top:2214;width:11123;height:2" coordorigin="485,2214" coordsize="11123,0" path="m485,2214l11609,2214e" filled="f" stroked="t" strokeweight=".713954pt" strokecolor="#6B6B6B">
                <v:path arrowok="t"/>
              </v:shape>
            </v:group>
            <v:group style="position:absolute;left:485;top:2453;width:11123;height:2" coordorigin="485,2453" coordsize="11123,2">
              <v:shape style="position:absolute;left:485;top:2453;width:11123;height:2" coordorigin="485,2453" coordsize="11123,0" path="m485,2453l11609,2453e" filled="f" stroked="t" strokeweight=".713954pt" strokecolor="#676767">
                <v:path arrowok="t"/>
              </v:shape>
            </v:group>
            <v:group style="position:absolute;left:485;top:2692;width:11123;height:2" coordorigin="485,2692" coordsize="11123,2">
              <v:shape style="position:absolute;left:485;top:2692;width:11123;height:2" coordorigin="485,2692" coordsize="11123,0" path="m485,2692l11609,2692e" filled="f" stroked="t" strokeweight=".713954pt" strokecolor="#676767">
                <v:path arrowok="t"/>
              </v:shape>
            </v:group>
            <v:group style="position:absolute;left:490;top:2935;width:11119;height:2" coordorigin="490,2935" coordsize="11119,2">
              <v:shape style="position:absolute;left:490;top:2935;width:11119;height:2" coordorigin="490,2935" coordsize="11119,0" path="m490,2935l11609,2935e" filled="f" stroked="t" strokeweight=".713954pt" strokecolor="#676767">
                <v:path arrowok="t"/>
              </v:shape>
            </v:group>
            <v:group style="position:absolute;left:490;top:3177;width:11119;height:2" coordorigin="490,3177" coordsize="11119,2">
              <v:shape style="position:absolute;left:490;top:3177;width:11119;height:2" coordorigin="490,3177" coordsize="11119,0" path="m490,3177l11609,3177e" filled="f" stroked="t" strokeweight=".713954pt" strokecolor="#7C7C7C">
                <v:path arrowok="t"/>
              </v:shape>
            </v:group>
            <v:group style="position:absolute;left:490;top:3416;width:11119;height:2" coordorigin="490,3416" coordsize="11119,2">
              <v:shape style="position:absolute;left:490;top:3416;width:11119;height:2" coordorigin="490,3416" coordsize="11119,0" path="m490,3416l11609,3416e" filled="f" stroked="t" strokeweight=".713954pt" strokecolor="#777777">
                <v:path arrowok="t"/>
              </v:shape>
            </v:group>
            <v:group style="position:absolute;left:485;top:4152;width:11128;height:2" coordorigin="485,4152" coordsize="11128,2">
              <v:shape style="position:absolute;left:485;top:4152;width:11128;height:2" coordorigin="485,4152" coordsize="11128,0" path="m485,4152l11614,4152e" filled="f" stroked="t" strokeweight=".713954pt" strokecolor="#575757">
                <v:path arrowok="t"/>
              </v:shape>
            </v:group>
            <v:group style="position:absolute;left:2373;top:4145;width:2;height:12158" coordorigin="2373,4145" coordsize="2,12158">
              <v:shape style="position:absolute;left:2373;top:4145;width:2;height:12158" coordorigin="2373,4145" coordsize="0,12158" path="m2373,16303l2373,4145e" filled="f" stroked="t" strokeweight=".713954pt" strokecolor="#575757">
                <v:path arrowok="t"/>
              </v:shape>
            </v:group>
            <v:group style="position:absolute;left:3867;top:3409;width:2;height:755" coordorigin="3867,3409" coordsize="2,755">
              <v:shape style="position:absolute;left:3867;top:3409;width:2;height:755" coordorigin="3867,3409" coordsize="0,755" path="m3867,4164l3867,3409e" filled="f" stroked="t" strokeweight=".951939pt" strokecolor="#6B6B6B">
                <v:path arrowok="t"/>
              </v:shape>
            </v:group>
            <v:group style="position:absolute;left:6973;top:3409;width:2;height:755" coordorigin="6973,3409" coordsize="2,755">
              <v:shape style="position:absolute;left:6973;top:3409;width:2;height:755" coordorigin="6973,3409" coordsize="0,755" path="m6973,4164l6973,3409e" filled="f" stroked="t" strokeweight=".713954pt" strokecolor="#4F4F4F">
                <v:path arrowok="t"/>
              </v:shape>
            </v:group>
            <v:group style="position:absolute;left:11604;top:708;width:2;height:15600" coordorigin="11604,708" coordsize="2,15600">
              <v:shape style="position:absolute;left:11604;top:708;width:2;height:15600" coordorigin="11604,708" coordsize="0,15600" path="m11604,16308l11604,708e" filled="f" stroked="t" strokeweight=".713954pt" strokecolor="#7C7C7C">
                <v:path arrowok="t"/>
              </v:shape>
            </v:group>
            <v:group style="position:absolute;left:4933;top:4484;width:2;height:2352" coordorigin="4933,4484" coordsize="2,2352">
              <v:shape style="position:absolute;left:4933;top:4484;width:2;height:2352" coordorigin="4933,4484" coordsize="0,2352" path="m4933,6837l4933,4484e" filled="f" stroked="t" strokeweight=".713954pt" strokecolor="#4F4F4F">
                <v:path arrowok="t"/>
              </v:shape>
            </v:group>
            <v:group style="position:absolute;left:2375;top:4671;width:9239;height:2" coordorigin="2375,4671" coordsize="9239,2">
              <v:shape style="position:absolute;left:2375;top:4671;width:9239;height:2" coordorigin="2375,4671" coordsize="9239,0" path="m2375,4671l11614,4671e" filled="f" stroked="t" strokeweight=".713954pt" strokecolor="#606060">
                <v:path arrowok="t"/>
              </v:shape>
            </v:group>
            <v:group style="position:absolute;left:4926;top:5154;width:6692;height:2" coordorigin="4926,5154" coordsize="6692,2">
              <v:shape style="position:absolute;left:4926;top:5154;width:6692;height:2" coordorigin="4926,5154" coordsize="6692,0" path="m4926,5154l11618,5154e" filled="f" stroked="t" strokeweight=".713954pt" strokecolor="#606060">
                <v:path arrowok="t"/>
              </v:shape>
            </v:group>
            <v:group style="position:absolute;left:4922;top:5393;width:6697;height:2" coordorigin="4922,5393" coordsize="6697,2">
              <v:shape style="position:absolute;left:4922;top:5393;width:6697;height:2" coordorigin="4922,5393" coordsize="6697,0" path="m4922,5393l11618,5393e" filled="f" stroked="t" strokeweight=".713954pt" strokecolor="#676767">
                <v:path arrowok="t"/>
              </v:shape>
            </v:group>
            <v:group style="position:absolute;left:4926;top:5637;width:6687;height:2" coordorigin="4926,5637" coordsize="6687,2">
              <v:shape style="position:absolute;left:4926;top:5637;width:6687;height:2" coordorigin="4926,5637" coordsize="6687,0" path="m4926,5637l11614,5637e" filled="f" stroked="t" strokeweight=".713954pt" strokecolor="#6B6B6B">
                <v:path arrowok="t"/>
              </v:shape>
            </v:group>
            <v:group style="position:absolute;left:2370;top:5876;width:9243;height:2" coordorigin="2370,5876" coordsize="9243,2">
              <v:shape style="position:absolute;left:2370;top:5876;width:9243;height:2" coordorigin="2370,5876" coordsize="9243,0" path="m2370,5876l11614,5876e" filled="f" stroked="t" strokeweight=".713954pt" strokecolor="#646464">
                <v:path arrowok="t"/>
              </v:shape>
            </v:group>
            <v:group style="position:absolute;left:7830;top:6110;width:2;height:727" coordorigin="7830,6110" coordsize="2,727">
              <v:shape style="position:absolute;left:7830;top:6110;width:2;height:727" coordorigin="7830,6110" coordsize="0,727" path="m7830,6837l7830,6110e" filled="f" stroked="t" strokeweight=".713954pt" strokecolor="#575757">
                <v:path arrowok="t"/>
              </v:shape>
            </v:group>
            <v:group style="position:absolute;left:2375;top:6588;width:9234;height:2" coordorigin="2375,6588" coordsize="9234,2">
              <v:shape style="position:absolute;left:2375;top:6588;width:9234;height:2" coordorigin="2375,6588" coordsize="9234,0" path="m2375,6588l11609,6588e" filled="f" stroked="t" strokeweight=".713954pt" strokecolor="#646464">
                <v:path arrowok="t"/>
              </v:shape>
            </v:group>
            <v:group style="position:absolute;left:2375;top:6832;width:9234;height:2" coordorigin="2375,6832" coordsize="9234,2">
              <v:shape style="position:absolute;left:2375;top:6832;width:9234;height:2" coordorigin="2375,6832" coordsize="9234,0" path="m2375,6832l11609,6832e" filled="f" stroked="t" strokeweight=".713954pt" strokecolor="#646464">
                <v:path arrowok="t"/>
              </v:shape>
            </v:group>
            <v:group style="position:absolute;left:485;top:4432;width:11128;height:2" coordorigin="485,4432" coordsize="11128,2">
              <v:shape style="position:absolute;left:485;top:4432;width:11128;height:2" coordorigin="485,4432" coordsize="11128,0" path="m485,4432l11614,4432e" filled="f" stroked="t" strokeweight=".713954pt" strokecolor="#646464">
                <v:path arrowok="t"/>
              </v:shape>
            </v:group>
            <v:group style="position:absolute;left:481;top:6120;width:11133;height:2" coordorigin="481,6120" coordsize="11133,2">
              <v:shape style="position:absolute;left:481;top:6120;width:11133;height:2" coordorigin="481,6120" coordsize="11133,0" path="m481,6120l11614,6120e" filled="f" stroked="t" strokeweight=".713954pt" strokecolor="#676767">
                <v:path arrowok="t"/>
              </v:shape>
            </v:group>
            <v:group style="position:absolute;left:476;top:7071;width:11138;height:2" coordorigin="476,7071" coordsize="11138,2">
              <v:shape style="position:absolute;left:476;top:7071;width:11138;height:2" coordorigin="476,7071" coordsize="11138,0" path="m476,7071l11614,7071e" filled="f" stroked="t" strokeweight=".713954pt" strokecolor="#646464">
                <v:path arrowok="t"/>
              </v:shape>
            </v:group>
            <v:group style="position:absolute;left:476;top:7544;width:11138;height:2" coordorigin="476,7544" coordsize="11138,2">
              <v:shape style="position:absolute;left:476;top:7544;width:11138;height:2" coordorigin="476,7544" coordsize="11138,0" path="m476,7544l11614,7544e" filled="f" stroked="t" strokeweight=".713954pt" strokecolor="#646464">
                <v:path arrowok="t"/>
              </v:shape>
            </v:group>
            <v:group style="position:absolute;left:4933;top:7535;width:2;height:736" coordorigin="4933,7535" coordsize="2,736">
              <v:shape style="position:absolute;left:4933;top:7535;width:2;height:736" coordorigin="4933,7535" coordsize="0,736" path="m4933,8271l4933,7535e" filled="f" stroked="t" strokeweight=".47597pt" strokecolor="#3F3F3F">
                <v:path arrowok="t"/>
              </v:shape>
            </v:group>
            <v:group style="position:absolute;left:4926;top:7788;width:6687;height:2" coordorigin="4926,7788" coordsize="6687,2">
              <v:shape style="position:absolute;left:4926;top:7788;width:6687;height:2" coordorigin="4926,7788" coordsize="6687,0" path="m4926,7788l11614,7788e" filled="f" stroked="t" strokeweight=".713954pt" strokecolor="#676767">
                <v:path arrowok="t"/>
              </v:shape>
            </v:group>
            <v:group style="position:absolute;left:4926;top:8032;width:6683;height:2" coordorigin="4926,8032" coordsize="6683,2">
              <v:shape style="position:absolute;left:4926;top:8032;width:6683;height:2" coordorigin="4926,8032" coordsize="6683,0" path="m4926,8032l11609,8032e" filled="f" stroked="t" strokeweight=".713954pt" strokecolor="#606060">
                <v:path arrowok="t"/>
              </v:shape>
            </v:group>
            <v:group style="position:absolute;left:481;top:8266;width:11128;height:2" coordorigin="481,8266" coordsize="11128,2">
              <v:shape style="position:absolute;left:481;top:8266;width:11128;height:2" coordorigin="481,8266" coordsize="11128,0" path="m481,8266l11609,8266e" filled="f" stroked="t" strokeweight=".713954pt" strokecolor="#646464">
                <v:path arrowok="t"/>
              </v:shape>
            </v:group>
            <v:group style="position:absolute;left:476;top:9074;width:11138;height:2" coordorigin="476,9074" coordsize="11138,2">
              <v:shape style="position:absolute;left:476;top:9074;width:11138;height:2" coordorigin="476,9074" coordsize="11138,0" path="m476,9074l11614,9074e" filled="f" stroked="t" strokeweight=".713954pt" strokecolor="#606060">
                <v:path arrowok="t"/>
              </v:shape>
            </v:group>
            <v:group style="position:absolute;left:471;top:10083;width:11147;height:2" coordorigin="471,10083" coordsize="11147,2">
              <v:shape style="position:absolute;left:471;top:10083;width:11147;height:2" coordorigin="471,10083" coordsize="11147,0" path="m471,10083l11618,10083e" filled="f" stroked="t" strokeweight=".713954pt" strokecolor="#676767">
                <v:path arrowok="t"/>
              </v:shape>
            </v:group>
            <v:group style="position:absolute;left:466;top:10322;width:11152;height:2" coordorigin="466,10322" coordsize="11152,2">
              <v:shape style="position:absolute;left:466;top:10322;width:11152;height:2" coordorigin="466,10322" coordsize="11152,0" path="m466,10322l11618,10322e" filled="f" stroked="t" strokeweight=".713954pt" strokecolor="#646464">
                <v:path arrowok="t"/>
              </v:shape>
            </v:group>
            <v:group style="position:absolute;left:476;top:10561;width:11138;height:2" coordorigin="476,10561" coordsize="11138,2">
              <v:shape style="position:absolute;left:476;top:10561;width:11138;height:2" coordorigin="476,10561" coordsize="11138,0" path="m476,10561l11614,10561e" filled="f" stroked="t" strokeweight=".713954pt" strokecolor="#676767">
                <v:path arrowok="t"/>
              </v:shape>
            </v:group>
            <v:group style="position:absolute;left:1699;top:11273;width:2;height:5034" coordorigin="1699,11273" coordsize="2,5034">
              <v:shape style="position:absolute;left:1699;top:11273;width:2;height:5034" coordorigin="1699,11273" coordsize="0,5034" path="m1699,16308l1699,11273e" filled="f" stroked="t" strokeweight=".713954pt" strokecolor="#575757">
                <v:path arrowok="t"/>
              </v:shape>
            </v:group>
            <v:group style="position:absolute;left:1123;top:11269;width:2;height:5034" coordorigin="1123,11269" coordsize="2,5034">
              <v:shape style="position:absolute;left:1123;top:11269;width:2;height:5034" coordorigin="1123,11269" coordsize="0,5034" path="m1123,16303l1123,11269e" filled="f" stroked="t" strokeweight=".713954pt" strokecolor="#5B5B5B">
                <v:path arrowok="t"/>
              </v:shape>
            </v:group>
            <v:group style="position:absolute;left:7382;top:11278;width:2;height:5025" coordorigin="7382,11278" coordsize="2,5025">
              <v:shape style="position:absolute;left:7382;top:11278;width:2;height:5025" coordorigin="7382,11278" coordsize="0,5025" path="m7382,16303l7382,11278e" filled="f" stroked="t" strokeweight=".713954pt" strokecolor="#575757">
                <v:path arrowok="t"/>
              </v:shape>
            </v:group>
            <v:group style="position:absolute;left:471;top:11283;width:11142;height:2" coordorigin="471,11283" coordsize="11142,2">
              <v:shape style="position:absolute;left:471;top:11283;width:11142;height:2" coordorigin="471,11283" coordsize="11142,0" path="m471,11283l11614,11283e" filled="f" stroked="t" strokeweight=".713954pt" strokecolor="#606060">
                <v:path arrowok="t"/>
              </v:shape>
            </v:group>
            <v:group style="position:absolute;left:471;top:11527;width:11138;height:2" coordorigin="471,11527" coordsize="11138,2">
              <v:shape style="position:absolute;left:471;top:11527;width:11138;height:2" coordorigin="471,11527" coordsize="11138,0" path="m471,11527l11609,11527e" filled="f" stroked="t" strokeweight=".713954pt" strokecolor="#606060">
                <v:path arrowok="t"/>
              </v:shape>
            </v:group>
            <v:group style="position:absolute;left:466;top:13606;width:1909;height:2" coordorigin="466,13606" coordsize="1909,2">
              <v:shape style="position:absolute;left:466;top:13606;width:1909;height:2" coordorigin="466,13606" coordsize="1909,0" path="m466,13606l2375,13606e" filled="f" stroked="t" strokeweight=".713954pt" strokecolor="#707070">
                <v:path arrowok="t"/>
              </v:shape>
            </v:group>
            <v:group style="position:absolute;left:471;top:16298;width:11138;height:2" coordorigin="471,16298" coordsize="11138,2">
              <v:shape style="position:absolute;left:471;top:16298;width:11138;height:2" coordorigin="471,16298" coordsize="11138,0" path="m471,16298l11609,16298e" filled="f" stroked="t" strokeweight=".713954pt" strokecolor="#646464">
                <v:path arrowok="t"/>
              </v:shape>
            </v:group>
            <w10:wrap type="none"/>
          </v:group>
        </w:pict>
      </w:r>
      <w:r>
        <w:rPr>
          <w:sz w:val="26"/>
          <w:szCs w:val="26"/>
        </w:rPr>
      </w:r>
    </w:p>
    <w:p>
      <w:pPr>
        <w:spacing w:before="0" w:after="0" w:line="240" w:lineRule="auto"/>
        <w:ind w:left="4286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shape style="width:87.420003pt;height:32.5500pt;mso-position-horizontal-relative:char;mso-position-vertical-relative:line" type="#_x0000_t75">
            <v:imagedata r:id="rId28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jc w:val="left"/>
        <w:spacing w:after="0"/>
        <w:sectPr>
          <w:type w:val="continuous"/>
          <w:pgSz w:w="11920" w:h="16840"/>
          <w:pgMar w:top="300" w:bottom="280" w:left="360" w:right="200"/>
        </w:sectPr>
      </w:pPr>
      <w:rPr/>
    </w:p>
    <w:p>
      <w:pPr>
        <w:spacing w:before="77" w:after="0" w:line="219" w:lineRule="auto"/>
        <w:ind w:left="596" w:right="-157" w:firstLine="10"/>
        <w:jc w:val="left"/>
        <w:rPr>
          <w:rFonts w:ascii="Arial" w:hAnsi="Arial" w:cs="Arial" w:eastAsia="Arial"/>
          <w:sz w:val="14"/>
          <w:szCs w:val="14"/>
        </w:rPr>
      </w:pPr>
      <w:rPr/>
      <w:r>
        <w:rPr>
          <w:rFonts w:ascii="Times New Roman" w:hAnsi="Times New Roman" w:cs="Times New Roman" w:eastAsia="Times New Roman"/>
          <w:sz w:val="91"/>
          <w:szCs w:val="91"/>
          <w:color w:val="313131"/>
          <w:spacing w:val="-622"/>
          <w:w w:val="141"/>
          <w:b/>
          <w:bCs/>
          <w:position w:val="12"/>
        </w:rPr>
        <w:t>1</w:t>
      </w:r>
      <w:r>
        <w:rPr>
          <w:rFonts w:ascii="Arial" w:hAnsi="Arial" w:cs="Arial" w:eastAsia="Arial"/>
          <w:sz w:val="14"/>
          <w:szCs w:val="14"/>
          <w:color w:val="313131"/>
          <w:spacing w:val="0"/>
          <w:w w:val="121"/>
          <w:position w:val="0"/>
        </w:rPr>
        <w:t>IZMIR</w:t>
      </w:r>
      <w:r>
        <w:rPr>
          <w:rFonts w:ascii="Arial" w:hAnsi="Arial" w:cs="Arial" w:eastAsia="Arial"/>
          <w:sz w:val="14"/>
          <w:szCs w:val="14"/>
          <w:color w:val="313131"/>
          <w:spacing w:val="0"/>
          <w:w w:val="121"/>
          <w:position w:val="0"/>
        </w:rPr>
        <w:t> </w:t>
      </w:r>
      <w:r>
        <w:rPr>
          <w:rFonts w:ascii="Arial" w:hAnsi="Arial" w:cs="Arial" w:eastAsia="Arial"/>
          <w:sz w:val="15"/>
          <w:szCs w:val="15"/>
          <w:color w:val="313131"/>
          <w:spacing w:val="0"/>
          <w:w w:val="102"/>
          <w:b/>
          <w:bCs/>
          <w:position w:val="0"/>
        </w:rPr>
        <w:t>BÜYÜKSEHIR</w:t>
      </w:r>
      <w:r>
        <w:rPr>
          <w:rFonts w:ascii="Arial" w:hAnsi="Arial" w:cs="Arial" w:eastAsia="Arial"/>
          <w:sz w:val="15"/>
          <w:szCs w:val="15"/>
          <w:color w:val="313131"/>
          <w:spacing w:val="0"/>
          <w:w w:val="102"/>
          <w:b/>
          <w:bCs/>
          <w:position w:val="0"/>
        </w:rPr>
        <w:t> </w:t>
      </w:r>
      <w:r>
        <w:rPr>
          <w:rFonts w:ascii="Arial" w:hAnsi="Arial" w:cs="Arial" w:eastAsia="Arial"/>
          <w:sz w:val="14"/>
          <w:szCs w:val="14"/>
          <w:color w:val="313131"/>
          <w:spacing w:val="0"/>
          <w:w w:val="115"/>
          <w:position w:val="0"/>
        </w:rPr>
        <w:t>BELEDIYESI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  <w:position w:val="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15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53" w:lineRule="auto"/>
        <w:ind w:left="-15" w:right="5397"/>
        <w:jc w:val="center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İZMİR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4"/>
        </w:rPr>
        <w:t>BÜYÜKŞEHİR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18"/>
          <w:w w:val="10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4"/>
        </w:rPr>
        <w:t>BELEDİYESİ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İTFAİYE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DAİRESi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4"/>
        </w:rPr>
        <w:t>BAŞKANLIGI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0" w:after="0" w:line="191" w:lineRule="exact"/>
        <w:ind w:left="322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pict>
          <v:group style="position:absolute;margin-left:502.800018pt;margin-top:7.234242pt;width:37.200001pt;height:.1pt;mso-position-horizontal-relative:page;mso-position-vertical-relative:paragraph;z-index:-14945" coordorigin="10056,145" coordsize="744,2">
            <v:shape style="position:absolute;left:10056;top:145;width:744;height:2" coordorigin="10056,145" coordsize="744,0" path="m10056,145l10800,145e" filled="f" stroked="t" strokeweight="4.8pt" strokecolor="#647070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Müdahale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Şub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5"/>
        </w:rPr>
        <w:t>Müdürlüğü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5" w:after="0" w:line="192" w:lineRule="exact"/>
        <w:ind w:left="596" w:right="6090"/>
        <w:jc w:val="center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-1"/>
        </w:rPr>
        <w:t>YANGIN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2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4"/>
          <w:position w:val="-1"/>
        </w:rPr>
        <w:t>RAPORU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pgSz w:w="11920" w:h="16840"/>
          <w:pgMar w:top="600" w:bottom="280" w:left="220" w:right="20"/>
          <w:cols w:num="2" w:equalWidth="0">
            <w:col w:w="1617" w:space="1811"/>
            <w:col w:w="8252"/>
          </w:cols>
        </w:sectPr>
      </w:pPr>
      <w:rPr/>
    </w:p>
    <w:p>
      <w:pPr>
        <w:spacing w:before="18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jc w:val="left"/>
        <w:spacing w:after="0"/>
        <w:sectPr>
          <w:type w:val="continuous"/>
          <w:pgSz w:w="11920" w:h="16840"/>
          <w:pgMar w:top="300" w:bottom="280" w:left="220" w:right="20"/>
        </w:sectPr>
      </w:pPr>
      <w:rPr/>
    </w:p>
    <w:p>
      <w:pPr>
        <w:spacing w:before="2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184" w:lineRule="exact"/>
        <w:ind w:left="102" w:right="-20"/>
        <w:jc w:val="left"/>
        <w:tabs>
          <w:tab w:pos="1340" w:val="left"/>
          <w:tab w:pos="318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  <w:position w:val="-1"/>
        </w:rPr>
        <w:t>!Ola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  <w:position w:val="-1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-1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-1"/>
        </w:rPr>
        <w:t>Tarihi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-3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7"/>
          <w:szCs w:val="17"/>
          <w:color w:val="606060"/>
          <w:spacing w:val="0"/>
          <w:w w:val="100"/>
          <w:position w:val="-1"/>
        </w:rPr>
        <w:t>:08.05</w:t>
      </w:r>
      <w:r>
        <w:rPr>
          <w:rFonts w:ascii="Times New Roman" w:hAnsi="Times New Roman" w:cs="Times New Roman" w:eastAsia="Times New Roman"/>
          <w:sz w:val="17"/>
          <w:szCs w:val="17"/>
          <w:color w:val="606060"/>
          <w:spacing w:val="2"/>
          <w:w w:val="100"/>
          <w:position w:val="-1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-1"/>
        </w:rPr>
        <w:t>2017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-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-3"/>
          <w:w w:val="77"/>
          <w:position w:val="-1"/>
        </w:rPr>
        <w:t>!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6"/>
          <w:w w:val="89"/>
          <w:position w:val="-1"/>
        </w:rPr>
        <w:t>B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4"/>
          <w:position w:val="-1"/>
        </w:rPr>
        <w:t>ildirim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-1"/>
        </w:rPr>
        <w:t>Sıra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2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5"/>
          <w:position w:val="-1"/>
        </w:rPr>
        <w:t>No:7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244" w:lineRule="exact"/>
        <w:ind w:left="126" w:right="-77"/>
        <w:jc w:val="left"/>
        <w:tabs>
          <w:tab w:pos="1340" w:val="left"/>
          <w:tab w:pos="3180" w:val="left"/>
          <w:tab w:pos="442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13131"/>
          <w:w w:val="95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w w:val="102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w w:val="103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-2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62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-3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606060"/>
          <w:spacing w:val="0"/>
          <w:w w:val="100"/>
        </w:rPr>
        <w:t>:08.0</w:t>
      </w:r>
      <w:r>
        <w:rPr>
          <w:rFonts w:ascii="Times New Roman" w:hAnsi="Times New Roman" w:cs="Times New Roman" w:eastAsia="Times New Roman"/>
          <w:sz w:val="17"/>
          <w:szCs w:val="17"/>
          <w:color w:val="606060"/>
          <w:spacing w:val="1"/>
          <w:w w:val="100"/>
        </w:rPr>
        <w:t>5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.2017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</w:r>
      <w:r>
        <w:rPr>
          <w:rFonts w:ascii="Arial" w:hAnsi="Arial" w:cs="Arial" w:eastAsia="Arial"/>
          <w:sz w:val="25"/>
          <w:szCs w:val="25"/>
          <w:color w:val="313131"/>
          <w:spacing w:val="0"/>
          <w:w w:val="57"/>
        </w:rPr>
        <w:t>!</w:t>
      </w:r>
      <w:r>
        <w:rPr>
          <w:rFonts w:ascii="Arial" w:hAnsi="Arial" w:cs="Arial" w:eastAsia="Arial"/>
          <w:sz w:val="25"/>
          <w:szCs w:val="25"/>
          <w:color w:val="313131"/>
          <w:spacing w:val="15"/>
          <w:w w:val="57"/>
        </w:rPr>
        <w:t>K</w:t>
      </w:r>
      <w:r>
        <w:rPr>
          <w:rFonts w:ascii="Arial" w:hAnsi="Arial" w:cs="Arial" w:eastAsia="Arial"/>
          <w:sz w:val="25"/>
          <w:szCs w:val="25"/>
          <w:color w:val="4B4B4B"/>
          <w:spacing w:val="-14"/>
          <w:w w:val="6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8"/>
          <w:w w:val="104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62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-2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44"/>
        </w:rPr>
        <w:t>L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4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3"/>
          <w:w w:val="4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5"/>
        </w:rPr>
        <w:t>:2873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4" w:after="0" w:line="240" w:lineRule="auto"/>
        <w:ind w:left="126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Bildirile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3"/>
        </w:rPr>
        <w:t>:B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9"/>
          <w:w w:val="103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92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raklı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7248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sok.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8"/>
        </w:rPr>
        <w:t>No:4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20" w:after="0" w:line="192" w:lineRule="exact"/>
        <w:ind w:left="126" w:right="-20"/>
        <w:jc w:val="left"/>
        <w:tabs>
          <w:tab w:pos="136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-1"/>
        </w:rPr>
        <w:t>Doğru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-1"/>
        </w:rPr>
        <w:t>Adres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-2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-1"/>
        </w:rPr>
        <w:t>:B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4"/>
          <w:w w:val="100"/>
          <w:position w:val="-1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8"/>
          <w:w w:val="100"/>
          <w:position w:val="-1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-1"/>
        </w:rPr>
        <w:t>raklı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2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-1"/>
        </w:rPr>
        <w:t>7248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1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-1"/>
        </w:rPr>
        <w:t>sok.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2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8"/>
          <w:position w:val="-1"/>
        </w:rPr>
        <w:t>No:4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2" w:after="0" w:line="100" w:lineRule="exact"/>
        <w:jc w:val="left"/>
        <w:rPr>
          <w:sz w:val="10"/>
          <w:szCs w:val="10"/>
        </w:rPr>
      </w:pPr>
      <w:rPr/>
      <w:r>
        <w:rPr/>
        <w:br w:type="column"/>
      </w:r>
      <w:r>
        <w:rPr>
          <w:sz w:val="10"/>
          <w:szCs w:val="10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-13"/>
          <w:w w:val="100"/>
        </w:rPr>
        <w:t>!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6"/>
          <w:w w:val="100"/>
        </w:rPr>
        <w:t>B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ildirim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6"/>
        </w:rPr>
        <w:t>:03:50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20" w:after="0" w:line="240" w:lineRule="auto"/>
        <w:ind w:left="5" w:right="-65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-8"/>
          <w:w w:val="77"/>
        </w:rPr>
        <w:t>!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10"/>
          <w:w w:val="94"/>
        </w:rPr>
        <w:t>B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3"/>
        </w:rPr>
        <w:t>ildirim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Ala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5"/>
        </w:rPr>
        <w:t>:Merkez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27" w:after="0" w:line="240" w:lineRule="auto"/>
        <w:ind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5"/>
          <w:szCs w:val="25"/>
          <w:color w:val="4B4B4B"/>
          <w:w w:val="84"/>
        </w:rPr>
        <w:t>l</w:t>
      </w:r>
      <w:r>
        <w:rPr>
          <w:rFonts w:ascii="Times New Roman" w:hAnsi="Times New Roman" w:cs="Times New Roman" w:eastAsia="Times New Roman"/>
          <w:sz w:val="25"/>
          <w:szCs w:val="25"/>
          <w:color w:val="4B4B4B"/>
          <w:spacing w:val="-16"/>
          <w:w w:val="84"/>
        </w:rPr>
        <w:t>T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97"/>
        </w:rPr>
        <w:t>el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606060"/>
          <w:spacing w:val="0"/>
          <w:w w:val="103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300" w:bottom="280" w:left="220" w:right="20"/>
          <w:cols w:num="3" w:equalWidth="0">
            <w:col w:w="4847" w:space="746"/>
            <w:col w:w="1680" w:space="317"/>
            <w:col w:w="4090"/>
          </w:cols>
        </w:sectPr>
      </w:pPr>
      <w:rPr/>
    </w:p>
    <w:p>
      <w:pPr>
        <w:spacing w:before="24" w:after="0" w:line="192" w:lineRule="exact"/>
        <w:ind w:left="126" w:right="-65"/>
        <w:jc w:val="left"/>
        <w:tabs>
          <w:tab w:pos="134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-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-1"/>
        </w:rPr>
        <w:t>Türü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-2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-1"/>
        </w:rPr>
        <w:t>:Bina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2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97"/>
          <w:position w:val="-1"/>
        </w:rPr>
        <w:t>ya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98"/>
          <w:position w:val="-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-2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6"/>
          <w:w w:val="106"/>
          <w:position w:val="-1"/>
        </w:rPr>
        <w:t>g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98"/>
          <w:position w:val="-1"/>
        </w:rPr>
        <w:t>ını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24" w:after="0" w:line="192" w:lineRule="exact"/>
        <w:ind w:right="-20"/>
        <w:jc w:val="left"/>
        <w:tabs>
          <w:tab w:pos="238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-1"/>
        </w:rPr>
        <w:t>Sınıfı:A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-1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-1"/>
        </w:rPr>
        <w:t>Sebebi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3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4"/>
          <w:position w:val="-1"/>
        </w:rPr>
        <w:t>:Sigara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300" w:bottom="280" w:left="220" w:right="20"/>
          <w:cols w:num="2" w:equalWidth="0">
            <w:col w:w="2309" w:space="1632"/>
            <w:col w:w="7739"/>
          </w:cols>
        </w:sectPr>
      </w:pPr>
      <w:rPr/>
    </w:p>
    <w:p>
      <w:pPr>
        <w:spacing w:before="29" w:after="0" w:line="240" w:lineRule="auto"/>
        <w:ind w:left="126" w:right="-66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Binada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777777"/>
          <w:spacing w:val="0"/>
          <w:w w:val="129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29" w:after="0" w:line="240" w:lineRule="auto"/>
        <w:ind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-7"/>
          <w:w w:val="81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9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9"/>
          <w:w w:val="110"/>
        </w:rPr>
        <w:t>p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1"/>
        </w:rPr>
        <w:t>ını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2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6"/>
        </w:rPr>
        <w:t>Şekli: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5" w:after="0" w:line="240" w:lineRule="auto"/>
        <w:ind w:right="-66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36.400009pt;margin-top:4.395343pt;width:58.671608pt;height:24pt;mso-position-horizontal-relative:page;mso-position-vertical-relative:paragraph;z-index:-14944" type="#_x0000_t202" filled="f" stroked="f">
            <v:textbox inset="0,0,0,0">
              <w:txbxContent>
                <w:p>
                  <w:pPr>
                    <w:spacing w:before="0" w:after="0" w:line="480" w:lineRule="exact"/>
                    <w:ind w:right="-112"/>
                    <w:jc w:val="left"/>
                    <w:tabs>
                      <w:tab w:pos="600" w:val="left"/>
                      <w:tab w:pos="1100" w:val="left"/>
                    </w:tabs>
                    <w:rPr>
                      <w:rFonts w:ascii="Arial" w:hAnsi="Arial" w:cs="Arial" w:eastAsia="Arial"/>
                      <w:sz w:val="48"/>
                      <w:szCs w:val="48"/>
                    </w:rPr>
                  </w:pPr>
                  <w:rPr/>
                  <w:r>
                    <w:rPr>
                      <w:rFonts w:ascii="Arial" w:hAnsi="Arial" w:cs="Arial" w:eastAsia="Arial"/>
                      <w:sz w:val="48"/>
                      <w:szCs w:val="48"/>
                      <w:color w:val="313131"/>
                      <w:spacing w:val="0"/>
                      <w:w w:val="33"/>
                    </w:rPr>
                    <w:t>ı</w:t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313131"/>
                      <w:spacing w:val="0"/>
                      <w:w w:val="100"/>
                    </w:rPr>
                    <w:tab/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313131"/>
                      <w:spacing w:val="0"/>
                      <w:w w:val="100"/>
                    </w:rPr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4B4B4B"/>
                      <w:spacing w:val="0"/>
                      <w:w w:val="44"/>
                    </w:rPr>
                    <w:t>ı</w:t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4B4B4B"/>
                      <w:spacing w:val="0"/>
                      <w:w w:val="100"/>
                    </w:rPr>
                    <w:tab/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4B4B4B"/>
                      <w:spacing w:val="0"/>
                      <w:w w:val="100"/>
                    </w:rPr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BFBFBF"/>
                      <w:spacing w:val="0"/>
                      <w:w w:val="44"/>
                    </w:rPr>
                    <w:t>ı</w:t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</w:rPr>
        <w:t>Betonıırıııc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77"/>
        </w:rPr>
        <w:t>KııJ?.i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77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77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18"/>
          <w:w w:val="77"/>
        </w:rPr>
        <w:t> </w:t>
      </w:r>
      <w:r>
        <w:rPr>
          <w:rFonts w:ascii="Arial" w:hAnsi="Arial" w:cs="Arial" w:eastAsia="Arial"/>
          <w:sz w:val="17"/>
          <w:szCs w:val="17"/>
          <w:color w:val="4B4B4B"/>
          <w:spacing w:val="0"/>
          <w:w w:val="100"/>
        </w:rPr>
        <w:t>Ahşap</w:t>
      </w:r>
      <w:r>
        <w:rPr>
          <w:rFonts w:ascii="Arial" w:hAnsi="Arial" w:cs="Arial" w:eastAsia="Arial"/>
          <w:sz w:val="17"/>
          <w:szCs w:val="17"/>
          <w:color w:val="4B4B4B"/>
          <w:spacing w:val="0"/>
          <w:w w:val="100"/>
        </w:rPr>
        <w:t> </w:t>
      </w:r>
      <w:r>
        <w:rPr>
          <w:rFonts w:ascii="Arial" w:hAnsi="Arial" w:cs="Arial" w:eastAsia="Arial"/>
          <w:sz w:val="17"/>
          <w:szCs w:val="17"/>
          <w:color w:val="4B4B4B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606060"/>
          <w:spacing w:val="0"/>
          <w:w w:val="104"/>
        </w:rPr>
        <w:t>Ç</w:t>
      </w:r>
      <w:r>
        <w:rPr>
          <w:rFonts w:ascii="Times New Roman" w:hAnsi="Times New Roman" w:cs="Times New Roman" w:eastAsia="Times New Roman"/>
          <w:sz w:val="17"/>
          <w:szCs w:val="17"/>
          <w:color w:val="606060"/>
          <w:spacing w:val="3"/>
          <w:w w:val="104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98"/>
        </w:rPr>
        <w:t>lik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97" w:after="0" w:line="124" w:lineRule="exact"/>
        <w:ind w:left="350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-7"/>
        </w:rPr>
        <w:t>X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29" w:after="0" w:line="240" w:lineRule="auto"/>
        <w:ind w:left="595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4B4B4B"/>
          <w:w w:val="94"/>
        </w:rPr>
        <w:t>Ku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-2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llanım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Şekli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6"/>
        </w:rPr>
        <w:t>:Depo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1" w:after="0" w:line="240" w:lineRule="auto"/>
        <w:ind w:left="5" w:right="-20"/>
        <w:jc w:val="left"/>
        <w:tabs>
          <w:tab w:pos="62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</w:rPr>
        <w:t>])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</w:rPr>
        <w:t>_iğer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606060"/>
          <w:spacing w:val="-14"/>
          <w:w w:val="157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10"/>
          <w:w w:val="78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606060"/>
          <w:spacing w:val="3"/>
          <w:w w:val="105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5"/>
          <w:w w:val="78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606060"/>
          <w:spacing w:val="0"/>
          <w:w w:val="108"/>
        </w:rPr>
        <w:t>.............</w:t>
      </w:r>
      <w:r>
        <w:rPr>
          <w:rFonts w:ascii="Times New Roman" w:hAnsi="Times New Roman" w:cs="Times New Roman" w:eastAsia="Times New Roman"/>
          <w:sz w:val="17"/>
          <w:szCs w:val="17"/>
          <w:color w:val="606060"/>
          <w:spacing w:val="3"/>
          <w:w w:val="108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1A1A1A"/>
          <w:spacing w:val="5"/>
          <w:w w:val="78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777777"/>
          <w:spacing w:val="0"/>
          <w:w w:val="109"/>
        </w:rPr>
        <w:t>...</w:t>
      </w:r>
      <w:r>
        <w:rPr>
          <w:rFonts w:ascii="Times New Roman" w:hAnsi="Times New Roman" w:cs="Times New Roman" w:eastAsia="Times New Roman"/>
          <w:sz w:val="17"/>
          <w:szCs w:val="17"/>
          <w:color w:val="777777"/>
          <w:spacing w:val="-8"/>
          <w:w w:val="109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-1"/>
          <w:w w:val="105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777777"/>
          <w:spacing w:val="-8"/>
          <w:w w:val="131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6"/>
        </w:rPr>
        <w:t>............................................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-8"/>
          <w:w w:val="106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777777"/>
          <w:spacing w:val="0"/>
          <w:w w:val="107"/>
        </w:rPr>
        <w:t>........</w:t>
      </w:r>
      <w:r>
        <w:rPr>
          <w:rFonts w:ascii="Times New Roman" w:hAnsi="Times New Roman" w:cs="Times New Roman" w:eastAsia="Times New Roman"/>
          <w:sz w:val="17"/>
          <w:szCs w:val="17"/>
          <w:color w:val="777777"/>
          <w:spacing w:val="-8"/>
          <w:w w:val="107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2"/>
        </w:rPr>
        <w:t>..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-8"/>
          <w:w w:val="102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777777"/>
          <w:spacing w:val="-8"/>
          <w:w w:val="131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-1"/>
          <w:w w:val="105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606060"/>
          <w:spacing w:val="0"/>
          <w:w w:val="110"/>
        </w:rPr>
        <w:t>..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0" w:after="0" w:line="217" w:lineRule="exact"/>
        <w:ind w:right="-20"/>
        <w:jc w:val="left"/>
        <w:tabs>
          <w:tab w:pos="56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Arial" w:hAnsi="Arial" w:cs="Arial" w:eastAsia="Arial"/>
          <w:sz w:val="20"/>
          <w:szCs w:val="20"/>
          <w:color w:val="BFBFBF"/>
          <w:spacing w:val="0"/>
          <w:w w:val="52"/>
          <w:b/>
          <w:bCs/>
        </w:rPr>
        <w:t>J</w:t>
      </w:r>
      <w:r>
        <w:rPr>
          <w:rFonts w:ascii="Arial" w:hAnsi="Arial" w:cs="Arial" w:eastAsia="Arial"/>
          <w:sz w:val="20"/>
          <w:szCs w:val="20"/>
          <w:color w:val="BFBFBF"/>
          <w:spacing w:val="0"/>
          <w:w w:val="100"/>
          <w:b/>
          <w:bCs/>
        </w:rPr>
        <w:tab/>
      </w:r>
      <w:r>
        <w:rPr>
          <w:rFonts w:ascii="Arial" w:hAnsi="Arial" w:cs="Arial" w:eastAsia="Arial"/>
          <w:sz w:val="20"/>
          <w:szCs w:val="20"/>
          <w:color w:val="BFBFBF"/>
          <w:spacing w:val="0"/>
          <w:w w:val="100"/>
          <w:b/>
          <w:bCs/>
        </w:rPr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94"/>
        </w:rPr>
        <w:t>!Yangı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6"/>
          <w:w w:val="95"/>
        </w:rPr>
        <w:t>n</w:t>
      </w:r>
      <w:r>
        <w:rPr>
          <w:rFonts w:ascii="Arial" w:hAnsi="Arial" w:cs="Arial" w:eastAsia="Arial"/>
          <w:sz w:val="18"/>
          <w:szCs w:val="18"/>
          <w:color w:val="4B4B4B"/>
          <w:spacing w:val="0"/>
          <w:w w:val="151"/>
        </w:rPr>
        <w:t>ı</w:t>
      </w:r>
      <w:r>
        <w:rPr>
          <w:rFonts w:ascii="Arial" w:hAnsi="Arial" w:cs="Arial" w:eastAsia="Arial"/>
          <w:sz w:val="18"/>
          <w:szCs w:val="18"/>
          <w:color w:val="4B4B4B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Kontrol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Altına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Alma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4"/>
        </w:rPr>
        <w:t>:04:05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300" w:bottom="280" w:left="220" w:right="20"/>
          <w:cols w:num="3" w:equalWidth="0">
            <w:col w:w="1534" w:space="2153"/>
            <w:col w:w="2347" w:space="192"/>
            <w:col w:w="5454"/>
          </w:cols>
        </w:sectPr>
      </w:pPr>
      <w:rPr/>
    </w:p>
    <w:p>
      <w:pPr>
        <w:spacing w:before="1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40" w:lineRule="auto"/>
        <w:ind w:left="126" w:right="-66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Yana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4"/>
        </w:rPr>
        <w:t>Şeyin: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6" w:after="0" w:line="110" w:lineRule="exact"/>
        <w:jc w:val="left"/>
        <w:rPr>
          <w:sz w:val="11"/>
          <w:szCs w:val="11"/>
        </w:rPr>
      </w:pPr>
      <w:rPr/>
      <w:r>
        <w:rPr/>
        <w:br w:type="column"/>
      </w:r>
      <w:r>
        <w:rPr>
          <w:sz w:val="11"/>
          <w:szCs w:val="11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606060"/>
          <w:w w:val="538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606060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94"/>
        </w:rPr>
        <w:t>h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93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</w:rPr>
        <w:t>b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:Sevgi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5"/>
        </w:rPr>
        <w:t>ÇAM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83" w:after="0" w:line="192" w:lineRule="exact"/>
        <w:ind w:right="-66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-1"/>
        </w:rPr>
        <w:t>miri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2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-1"/>
        </w:rPr>
        <w:t>Ami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2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-1"/>
        </w:rPr>
        <w:t>Mehmet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3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5"/>
          <w:position w:val="-1"/>
        </w:rPr>
        <w:t>YILDIZ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417" w:lineRule="exact"/>
        <w:ind w:right="-20"/>
        <w:jc w:val="left"/>
        <w:tabs>
          <w:tab w:pos="5460" w:val="left"/>
        </w:tabs>
        <w:rPr>
          <w:rFonts w:ascii="Arial" w:hAnsi="Arial" w:cs="Arial" w:eastAsia="Arial"/>
          <w:sz w:val="41"/>
          <w:szCs w:val="41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86"/>
          <w:position w:val="6"/>
        </w:rPr>
        <w:t>!K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86"/>
          <w:position w:val="6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-6"/>
          <w:w w:val="86"/>
          <w:position w:val="6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10"/>
          <w:w w:val="68"/>
          <w:position w:val="6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99"/>
          <w:position w:val="6"/>
        </w:rPr>
        <w:t>acı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19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6"/>
        </w:rPr>
        <w:t>veya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25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6"/>
        </w:rPr>
        <w:t>Kullana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6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36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6"/>
        </w:rPr>
        <w:t>:Kendisi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-14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6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6"/>
        </w:rPr>
      </w:r>
      <w:r>
        <w:rPr>
          <w:rFonts w:ascii="Arial" w:hAnsi="Arial" w:cs="Arial" w:eastAsia="Arial"/>
          <w:sz w:val="41"/>
          <w:szCs w:val="41"/>
          <w:color w:val="BFBFBF"/>
          <w:spacing w:val="0"/>
          <w:w w:val="66"/>
          <w:position w:val="0"/>
        </w:rPr>
        <w:t>ı</w:t>
      </w:r>
      <w:r>
        <w:rPr>
          <w:rFonts w:ascii="Arial" w:hAnsi="Arial" w:cs="Arial" w:eastAsia="Arial"/>
          <w:sz w:val="41"/>
          <w:szCs w:val="41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300" w:bottom="280" w:left="220" w:right="20"/>
          <w:cols w:num="3" w:equalWidth="0">
            <w:col w:w="1072" w:space="1089"/>
            <w:col w:w="2165" w:space="1459"/>
            <w:col w:w="5895"/>
          </w:cols>
        </w:sectPr>
      </w:pPr>
      <w:rPr/>
    </w:p>
    <w:p>
      <w:pPr>
        <w:spacing w:before="6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106" w:right="-65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15"/>
        </w:rPr>
        <w:t>piden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9" w:after="0" w:line="240" w:lineRule="auto"/>
        <w:ind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raç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6"/>
        </w:rPr>
        <w:t>:2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8" w:after="0" w:line="192" w:lineRule="exact"/>
        <w:ind w:right="-66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B4B4B"/>
          <w:w w:val="73"/>
          <w:position w:val="-1"/>
        </w:rPr>
        <w:t>!A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-2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-1"/>
        </w:rPr>
        <w:t>raç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1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-1"/>
        </w:rPr>
        <w:t>Plakası:3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-1"/>
        </w:rPr>
        <w:t>5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-1"/>
        </w:rPr>
        <w:t>EF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-1"/>
        </w:rPr>
        <w:t>D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2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9"/>
          <w:position w:val="-1"/>
        </w:rPr>
        <w:t>27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29" w:after="0" w:line="240" w:lineRule="auto"/>
        <w:ind w:right="-65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96"/>
        </w:rPr>
        <w:t>ıkı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96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-38"/>
          <w:w w:val="196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5"/>
        </w:rPr>
        <w:t>:03:51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9" w:after="0" w:line="240" w:lineRule="auto"/>
        <w:ind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Varı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6"/>
        </w:rPr>
        <w:t>:03:55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300" w:bottom="280" w:left="220" w:right="20"/>
          <w:cols w:num="4" w:equalWidth="0">
            <w:col w:w="545" w:space="1616"/>
            <w:col w:w="1791" w:space="865"/>
            <w:col w:w="1393" w:space="1480"/>
            <w:col w:w="3990"/>
          </w:cols>
        </w:sectPr>
      </w:pPr>
      <w:rPr/>
    </w:p>
    <w:p>
      <w:pPr>
        <w:spacing w:before="0" w:after="0" w:line="240" w:lineRule="auto"/>
        <w:ind w:left="126" w:right="-65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3"/>
        </w:rPr>
        <w:t>Ekibin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1" w:after="0" w:line="240" w:lineRule="auto"/>
        <w:ind w:left="946" w:right="-20"/>
        <w:jc w:val="left"/>
        <w:tabs>
          <w:tab w:pos="256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19"/>
          <w:position w:val="7"/>
        </w:rPr>
        <w:t>35Y6155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7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0"/>
        </w:rPr>
        <w:t>Elektri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0"/>
        </w:rPr>
        <w:t>Arıza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2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0"/>
        </w:rPr>
        <w:t>Geli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2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4"/>
          <w:position w:val="0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44" w:after="0" w:line="240" w:lineRule="auto"/>
        <w:ind w:left="2592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112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5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44" w:after="0" w:line="265" w:lineRule="auto"/>
        <w:ind w:right="4127" w:firstLine="2582"/>
        <w:jc w:val="left"/>
        <w:tabs>
          <w:tab w:pos="2580" w:val="left"/>
          <w:tab w:pos="480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4"/>
        </w:rPr>
        <w:t>Emniyet-Jandarma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2"/>
          <w:w w:val="10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6"/>
        </w:rPr>
        <w:t>:Geldi.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6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Persopel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Sayısı:8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Doğalgaz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777777"/>
          <w:spacing w:val="0"/>
          <w:w w:val="129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300" w:bottom="280" w:left="220" w:right="20"/>
          <w:cols w:num="2" w:equalWidth="0">
            <w:col w:w="597" w:space="1583"/>
            <w:col w:w="9500"/>
          </w:cols>
        </w:sectPr>
      </w:pPr>
      <w:rPr/>
    </w:p>
    <w:p>
      <w:pPr>
        <w:spacing w:before="20" w:after="0" w:line="253" w:lineRule="auto"/>
        <w:ind w:left="2180" w:right="2757" w:firstLine="-2054"/>
        <w:jc w:val="left"/>
        <w:tabs>
          <w:tab w:pos="2240" w:val="left"/>
          <w:tab w:pos="4720" w:val="left"/>
          <w:tab w:pos="768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Yardımcı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ab/>
        <w:tab/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88"/>
        </w:rPr>
        <w:t>ıkı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88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-35"/>
          <w:w w:val="188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Saati: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79"/>
        </w:rPr>
        <w:t>!A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raç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606060"/>
          <w:spacing w:val="0"/>
          <w:w w:val="129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606060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606060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3"/>
        </w:rPr>
        <w:t>Sayısı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606060"/>
          <w:spacing w:val="0"/>
          <w:w w:val="129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606060"/>
          <w:spacing w:val="0"/>
          <w:w w:val="129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Dönüş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5"/>
        </w:rPr>
        <w:t>Saat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7"/>
          <w:w w:val="105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3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4" w:after="0" w:line="240" w:lineRule="auto"/>
        <w:ind w:left="2166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96"/>
        </w:rPr>
        <w:t>!Yardıma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6"/>
          <w:w w:val="96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3"/>
        </w:rPr>
        <w:t>Plakası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20" w:after="0" w:line="240" w:lineRule="auto"/>
        <w:ind w:left="2190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Amirini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5"/>
        </w:rPr>
        <w:t>Adı-Soyad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2"/>
          <w:w w:val="105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777777"/>
          <w:spacing w:val="0"/>
          <w:w w:val="154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25" w:after="0" w:line="192" w:lineRule="exact"/>
        <w:ind w:left="111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13"/>
          <w:position w:val="-1"/>
        </w:rPr>
        <w:t>p!ayı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13"/>
          <w:position w:val="-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3"/>
          <w:w w:val="113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-1"/>
        </w:rPr>
        <w:t>Görüldüğ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-1"/>
        </w:rPr>
        <w:t>ü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4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-1"/>
        </w:rPr>
        <w:t>Durum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-1"/>
        </w:rPr>
        <w:t>  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2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-1"/>
        </w:rPr>
        <w:t>pla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-1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2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-1"/>
        </w:rPr>
        <w:t>yerine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3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8"/>
          <w:position w:val="-1"/>
        </w:rPr>
        <w:t>vanldığında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6"/>
          <w:w w:val="108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-1"/>
        </w:rPr>
        <w:t>alevii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3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-1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-1"/>
        </w:rPr>
        <w:t>duma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-1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-1"/>
        </w:rPr>
        <w:t>lı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-1"/>
        </w:rPr>
        <w:t>şekilde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3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-1"/>
        </w:rPr>
        <w:t>yanmakta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3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-1"/>
        </w:rPr>
        <w:t>olduğ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-1"/>
        </w:rPr>
        <w:t>u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2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6"/>
          <w:position w:val="-1"/>
        </w:rPr>
        <w:t>görüldü.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2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jc w:val="left"/>
        <w:spacing w:after="0"/>
        <w:sectPr>
          <w:type w:val="continuous"/>
          <w:pgSz w:w="11920" w:h="16840"/>
          <w:pgMar w:top="300" w:bottom="280" w:left="220" w:right="20"/>
        </w:sectPr>
      </w:pPr>
      <w:rPr/>
    </w:p>
    <w:p>
      <w:pPr>
        <w:spacing w:before="9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193" w:lineRule="exact"/>
        <w:ind w:left="116" w:right="-66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öndürme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4"/>
        </w:rPr>
        <w:t>Türü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4" w:after="0" w:line="240" w:lineRule="exact"/>
        <w:jc w:val="left"/>
        <w:rPr>
          <w:sz w:val="24"/>
          <w:szCs w:val="24"/>
        </w:rPr>
      </w:pPr>
      <w:rPr/>
      <w:r>
        <w:rPr/>
        <w:br w:type="column"/>
      </w:r>
      <w:r>
        <w:rPr>
          <w:sz w:val="24"/>
          <w:szCs w:val="24"/>
        </w:rPr>
      </w:r>
    </w:p>
    <w:p>
      <w:pPr>
        <w:spacing w:before="0" w:after="0" w:line="188" w:lineRule="exact"/>
        <w:ind w:right="-66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-1"/>
        </w:rPr>
        <w:t>ul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-1"/>
        </w:rPr>
        <w:t>u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1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6"/>
          <w:position w:val="-1"/>
        </w:rPr>
        <w:t>Söndürme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38" w:after="0" w:line="177" w:lineRule="exact"/>
        <w:ind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-2"/>
          <w:w w:val="100"/>
          <w:position w:val="-2"/>
        </w:rPr>
        <w:t>S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-2"/>
        </w:rPr>
        <w:t>öndürmede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16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-2"/>
        </w:rPr>
        <w:t>Kullanıla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-2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36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5"/>
          <w:position w:val="-2"/>
        </w:rPr>
        <w:t>söndürücü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227" w:lineRule="exact"/>
        <w:ind w:right="-20"/>
        <w:jc w:val="left"/>
        <w:tabs>
          <w:tab w:pos="1920" w:val="left"/>
          <w:tab w:pos="3500" w:val="left"/>
          <w:tab w:pos="510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3"/>
          <w:w w:val="100"/>
          <w:position w:val="-3"/>
        </w:rPr>
        <w:t>S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-3"/>
        </w:rPr>
        <w:t>u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14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-3"/>
        </w:rPr>
        <w:t>m3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-34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7"/>
          <w:szCs w:val="17"/>
          <w:color w:val="606060"/>
          <w:spacing w:val="-13"/>
          <w:w w:val="100"/>
          <w:position w:val="-3"/>
        </w:rPr>
        <w:t>!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-3"/>
        </w:rPr>
        <w:t>Köpük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19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-3"/>
        </w:rPr>
        <w:t>Kg.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-32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7"/>
          <w:szCs w:val="17"/>
          <w:color w:val="606060"/>
          <w:spacing w:val="9"/>
          <w:w w:val="31"/>
          <w:position w:val="-2"/>
        </w:rPr>
        <w:t>J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99"/>
          <w:position w:val="-2"/>
        </w:rPr>
        <w:t>K.K.T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-2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16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-2"/>
        </w:rPr>
        <w:t>Kg.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-37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28"/>
          <w:szCs w:val="28"/>
          <w:color w:val="4B4B4B"/>
          <w:spacing w:val="0"/>
          <w:w w:val="62"/>
          <w:position w:val="-3"/>
        </w:rPr>
        <w:t>k</w:t>
      </w:r>
      <w:r>
        <w:rPr>
          <w:rFonts w:ascii="Times New Roman" w:hAnsi="Times New Roman" w:cs="Times New Roman" w:eastAsia="Times New Roman"/>
          <w:sz w:val="28"/>
          <w:szCs w:val="28"/>
          <w:color w:val="4B4B4B"/>
          <w:spacing w:val="0"/>
          <w:w w:val="61"/>
          <w:position w:val="-3"/>
        </w:rPr>
        <w:t>:</w:t>
      </w:r>
      <w:r>
        <w:rPr>
          <w:rFonts w:ascii="Times New Roman" w:hAnsi="Times New Roman" w:cs="Times New Roman" w:eastAsia="Times New Roman"/>
          <w:sz w:val="28"/>
          <w:szCs w:val="28"/>
          <w:color w:val="313131"/>
          <w:spacing w:val="0"/>
          <w:w w:val="91"/>
          <w:position w:val="-3"/>
        </w:rPr>
        <w:t>m</w:t>
      </w:r>
      <w:r>
        <w:rPr>
          <w:rFonts w:ascii="Times New Roman" w:hAnsi="Times New Roman" w:cs="Times New Roman" w:eastAsia="Times New Roman"/>
          <w:sz w:val="28"/>
          <w:szCs w:val="28"/>
          <w:color w:val="313131"/>
          <w:spacing w:val="-6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-9"/>
          <w:w w:val="103"/>
          <w:position w:val="-3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-7"/>
          <w:w w:val="119"/>
          <w:position w:val="-3"/>
        </w:rPr>
        <w:t>g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5"/>
          <w:position w:val="-3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300" w:bottom="280" w:left="220" w:right="20"/>
          <w:cols w:num="3" w:equalWidth="0">
            <w:col w:w="1146" w:space="1025"/>
            <w:col w:w="1021" w:space="1571"/>
            <w:col w:w="6917"/>
          </w:cols>
        </w:sectPr>
      </w:pPr>
      <w:rPr/>
    </w:p>
    <w:p>
      <w:pPr>
        <w:spacing w:before="0" w:after="0" w:line="274" w:lineRule="exact"/>
        <w:ind w:left="4772" w:right="-20"/>
        <w:jc w:val="left"/>
        <w:tabs>
          <w:tab w:pos="6680" w:val="left"/>
          <w:tab w:pos="8260" w:val="left"/>
          <w:tab w:pos="9860" w:val="left"/>
        </w:tabs>
        <w:rPr>
          <w:rFonts w:ascii="Arial" w:hAnsi="Arial" w:cs="Arial" w:eastAsia="Arial"/>
          <w:sz w:val="26"/>
          <w:szCs w:val="26"/>
        </w:rPr>
      </w:pPr>
      <w:rPr/>
      <w:r>
        <w:rPr>
          <w:rFonts w:ascii="Arial" w:hAnsi="Arial" w:cs="Arial" w:eastAsia="Arial"/>
          <w:sz w:val="24"/>
          <w:szCs w:val="24"/>
          <w:color w:val="4B4B4B"/>
          <w:spacing w:val="0"/>
          <w:w w:val="160"/>
          <w:b/>
          <w:bCs/>
          <w:position w:val="1"/>
        </w:rPr>
        <w:t>ı</w:t>
      </w:r>
      <w:r>
        <w:rPr>
          <w:rFonts w:ascii="Arial" w:hAnsi="Arial" w:cs="Arial" w:eastAsia="Arial"/>
          <w:sz w:val="24"/>
          <w:szCs w:val="24"/>
          <w:color w:val="4B4B4B"/>
          <w:spacing w:val="0"/>
          <w:w w:val="100"/>
          <w:b/>
          <w:bCs/>
          <w:position w:val="1"/>
        </w:rPr>
        <w:tab/>
      </w:r>
      <w:r>
        <w:rPr>
          <w:rFonts w:ascii="Arial" w:hAnsi="Arial" w:cs="Arial" w:eastAsia="Arial"/>
          <w:sz w:val="24"/>
          <w:szCs w:val="24"/>
          <w:color w:val="4B4B4B"/>
          <w:spacing w:val="0"/>
          <w:w w:val="100"/>
          <w:b/>
          <w:bCs/>
          <w:position w:val="1"/>
        </w:rPr>
      </w:r>
      <w:r>
        <w:rPr>
          <w:rFonts w:ascii="Arial" w:hAnsi="Arial" w:cs="Arial" w:eastAsia="Arial"/>
          <w:sz w:val="26"/>
          <w:szCs w:val="26"/>
          <w:color w:val="606060"/>
          <w:spacing w:val="0"/>
          <w:w w:val="53"/>
          <w:b/>
          <w:bCs/>
          <w:position w:val="1"/>
        </w:rPr>
        <w:t>ı</w:t>
      </w:r>
      <w:r>
        <w:rPr>
          <w:rFonts w:ascii="Arial" w:hAnsi="Arial" w:cs="Arial" w:eastAsia="Arial"/>
          <w:sz w:val="26"/>
          <w:szCs w:val="26"/>
          <w:color w:val="606060"/>
          <w:spacing w:val="0"/>
          <w:w w:val="100"/>
          <w:b/>
          <w:bCs/>
          <w:position w:val="1"/>
        </w:rPr>
        <w:tab/>
      </w:r>
      <w:r>
        <w:rPr>
          <w:rFonts w:ascii="Arial" w:hAnsi="Arial" w:cs="Arial" w:eastAsia="Arial"/>
          <w:sz w:val="26"/>
          <w:szCs w:val="26"/>
          <w:color w:val="606060"/>
          <w:spacing w:val="0"/>
          <w:w w:val="53"/>
          <w:b/>
          <w:bCs/>
          <w:position w:val="1"/>
        </w:rPr>
        <w:t>ı</w:t>
      </w:r>
      <w:r>
        <w:rPr>
          <w:rFonts w:ascii="Arial" w:hAnsi="Arial" w:cs="Arial" w:eastAsia="Arial"/>
          <w:sz w:val="26"/>
          <w:szCs w:val="26"/>
          <w:color w:val="606060"/>
          <w:spacing w:val="0"/>
          <w:w w:val="100"/>
          <w:b/>
          <w:bCs/>
          <w:position w:val="1"/>
        </w:rPr>
        <w:tab/>
      </w:r>
      <w:r>
        <w:rPr>
          <w:rFonts w:ascii="Arial" w:hAnsi="Arial" w:cs="Arial" w:eastAsia="Arial"/>
          <w:sz w:val="26"/>
          <w:szCs w:val="26"/>
          <w:color w:val="606060"/>
          <w:spacing w:val="0"/>
          <w:w w:val="53"/>
          <w:b/>
          <w:bCs/>
          <w:position w:val="-1"/>
        </w:rPr>
        <w:t>ı</w:t>
      </w:r>
      <w:r>
        <w:rPr>
          <w:rFonts w:ascii="Arial" w:hAnsi="Arial" w:cs="Arial" w:eastAsia="Arial"/>
          <w:sz w:val="26"/>
          <w:szCs w:val="26"/>
          <w:color w:val="000000"/>
          <w:spacing w:val="0"/>
          <w:w w:val="100"/>
          <w:position w:val="0"/>
        </w:rPr>
      </w:r>
    </w:p>
    <w:p>
      <w:pPr>
        <w:spacing w:before="0" w:after="0" w:line="175" w:lineRule="exact"/>
        <w:ind w:left="2276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Yangında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depo:giri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kapısı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camları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dı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cephe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sıvala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dökülme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deponu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içi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islenme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suretiyle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1"/>
        </w:rPr>
        <w:t>görınüştür.Tahmini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5" w:after="0" w:line="240" w:lineRule="auto"/>
        <w:ind w:left="116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öndürme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Sonundaki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Hasa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-54"/>
          <w:w w:val="10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ara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4.000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TL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dir.Vasi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ERKA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82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8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11"/>
          <w:w w:val="8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ait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paza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plasti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kasaları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12"/>
        </w:rPr>
        <w:t>pazararabası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20"/>
          <w:w w:val="11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yanma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suretiyle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görmüştür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Tahmini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zarar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1" w:after="0" w:line="253" w:lineRule="auto"/>
        <w:ind w:left="2170" w:right="56" w:firstLine="-2026"/>
        <w:jc w:val="left"/>
        <w:tabs>
          <w:tab w:pos="222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Durumu</w:t>
        <w:tab/>
        <w:tab/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63"/>
        </w:rPr>
        <w:t>.000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-29"/>
          <w:w w:val="16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TL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dir.No: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4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kat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Kiracı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13"/>
        </w:rPr>
        <w:t>SenemTANı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13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13"/>
          <w:w w:val="11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oturduğ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daireni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salo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balko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penceresi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perdesi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sinekli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erime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salo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tavan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ısmı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kısme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islenme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suretiyle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görmüştür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4"/>
          <w:w w:val="100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Tahmini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1.000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TL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dir.Toplam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tahmini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7.000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TL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dir.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4" w:after="0" w:line="192" w:lineRule="exact"/>
        <w:ind w:left="2190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-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-1"/>
        </w:rPr>
        <w:t>yerinde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4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-1"/>
        </w:rPr>
        <w:t>yapıla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3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-1"/>
        </w:rPr>
        <w:t>tetkikte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3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3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-1"/>
        </w:rPr>
        <w:t>başlangıcının;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-1"/>
        </w:rPr>
        <w:t>no: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-1"/>
        </w:rPr>
        <w:t>4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1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-1"/>
        </w:rPr>
        <w:t>ait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1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-1"/>
        </w:rPr>
        <w:t>dep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-1"/>
        </w:rPr>
        <w:t>o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2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-1"/>
        </w:rPr>
        <w:t>olara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-1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2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-1"/>
        </w:rPr>
        <w:t>kullanıla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1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-1"/>
        </w:rPr>
        <w:t>bölümli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1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-1"/>
        </w:rPr>
        <w:t>önü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2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-1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1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-1"/>
        </w:rPr>
        <w:t>balko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1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-1"/>
        </w:rPr>
        <w:t>altına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2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3"/>
          <w:position w:val="-1"/>
        </w:rPr>
        <w:t>yığılan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300" w:bottom="280" w:left="220" w:right="20"/>
        </w:sectPr>
      </w:pPr>
      <w:rPr/>
    </w:p>
    <w:p>
      <w:pPr>
        <w:spacing w:before="19" w:after="0" w:line="240" w:lineRule="auto"/>
        <w:ind w:left="145" w:right="-66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3"/>
        </w:rPr>
        <w:t>Nedeni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4" w:after="0" w:line="256" w:lineRule="auto"/>
        <w:ind w:right="557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plasti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kasalarda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görülmü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olup;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araştırma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soruşturmuda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yolda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geçe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kimliği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belirsiz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kişi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3"/>
        </w:rPr>
        <w:t>veya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ı&lt;işilerce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sehve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6"/>
        </w:rPr>
        <w:t>söndürülmede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6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11"/>
          <w:w w:val="106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atıla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yada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düşürüle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sönmemi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sigara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izmaritini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kola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yanıcı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16"/>
        </w:rPr>
        <w:t>kağıt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16"/>
        </w:rPr>
        <w:t>,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-7"/>
          <w:w w:val="116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bez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v.b.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3"/>
        </w:rPr>
        <w:t>Maddeleri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utuşturması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sonuc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plasti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kasalara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sirayet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edere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çıkmı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olabileceği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4"/>
        </w:rPr>
        <w:t>varılmıştır.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300" w:bottom="280" w:left="220" w:right="20"/>
          <w:cols w:num="2" w:equalWidth="0">
            <w:col w:w="1621" w:space="549"/>
            <w:col w:w="9510"/>
          </w:cols>
        </w:sectPr>
      </w:pPr>
      <w:rPr/>
    </w:p>
    <w:p>
      <w:pPr>
        <w:spacing w:before="6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jc w:val="left"/>
        <w:spacing w:after="0"/>
        <w:sectPr>
          <w:type w:val="continuous"/>
          <w:pgSz w:w="11920" w:h="16840"/>
          <w:pgMar w:top="300" w:bottom="280" w:left="220" w:right="20"/>
        </w:sectPr>
      </w:pPr>
      <w:rPr/>
    </w:p>
    <w:p>
      <w:pPr>
        <w:spacing w:before="38" w:after="0" w:line="240" w:lineRule="auto"/>
        <w:ind w:left="116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fSigortalı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1"/>
        </w:rPr>
        <w:t>ise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6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40" w:lineRule="auto"/>
        <w:ind w:left="212" w:right="-47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224"/>
        </w:rPr>
        <w:t>raç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-50"/>
          <w:w w:val="22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Gereç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1"/>
        </w:rPr>
        <w:t>Kaybı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39" w:after="0" w:line="259" w:lineRule="auto"/>
        <w:ind w:left="121" w:right="-49" w:firstLine="24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B4B4B"/>
          <w:w w:val="86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w w:val="85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9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606060"/>
          <w:spacing w:val="0"/>
          <w:w w:val="100"/>
        </w:rPr>
        <w:t>gı</w:t>
      </w:r>
      <w:r>
        <w:rPr>
          <w:rFonts w:ascii="Times New Roman" w:hAnsi="Times New Roman" w:cs="Times New Roman" w:eastAsia="Times New Roman"/>
          <w:sz w:val="17"/>
          <w:szCs w:val="17"/>
          <w:color w:val="606060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60606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Yerini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3"/>
        </w:rPr>
        <w:t>Kime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</w:rPr>
        <w:t>treslinı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2"/>
        </w:rPr>
        <w:t>Edildiği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38" w:after="0" w:line="240" w:lineRule="auto"/>
        <w:ind w:left="50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40"/>
        </w:rPr>
        <w:t>irketiıı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-5"/>
          <w:w w:val="14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5"/>
        </w:rPr>
        <w:t>Adı: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right="-66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evgi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ÇA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M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teslim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6"/>
        </w:rPr>
        <w:t>edilmiştir.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43" w:after="0" w:line="240" w:lineRule="auto"/>
        <w:ind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</w:rPr>
        <w:t>jBedeli: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300" w:bottom="280" w:left="220" w:right="20"/>
          <w:cols w:num="3" w:equalWidth="0">
            <w:col w:w="1653" w:space="522"/>
            <w:col w:w="2190" w:space="2499"/>
            <w:col w:w="4816"/>
          </w:cols>
        </w:sectPr>
      </w:pPr>
      <w:rPr/>
    </w:p>
    <w:p>
      <w:pPr>
        <w:spacing w:before="0" w:after="0" w:line="258" w:lineRule="exact"/>
        <w:ind w:left="112" w:right="-81"/>
        <w:jc w:val="left"/>
        <w:rPr>
          <w:rFonts w:ascii="Arial" w:hAnsi="Arial" w:cs="Arial" w:eastAsia="Arial"/>
          <w:sz w:val="14"/>
          <w:szCs w:val="14"/>
        </w:rPr>
      </w:pPr>
      <w:rPr/>
      <w:r>
        <w:rPr>
          <w:rFonts w:ascii="Arial" w:hAnsi="Arial" w:cs="Arial" w:eastAsia="Arial"/>
          <w:sz w:val="14"/>
          <w:szCs w:val="14"/>
          <w:color w:val="4B4B4B"/>
          <w:spacing w:val="-46"/>
          <w:w w:val="118"/>
          <w:position w:val="11"/>
        </w:rPr>
        <w:t>f</w:t>
      </w:r>
      <w:r>
        <w:rPr>
          <w:rFonts w:ascii="Times New Roman" w:hAnsi="Times New Roman" w:cs="Times New Roman" w:eastAsia="Times New Roman"/>
          <w:sz w:val="21"/>
          <w:szCs w:val="21"/>
          <w:color w:val="4B4B4B"/>
          <w:spacing w:val="0"/>
          <w:w w:val="51"/>
          <w:position w:val="-1"/>
        </w:rPr>
        <w:t>[</w:t>
      </w:r>
      <w:r>
        <w:rPr>
          <w:rFonts w:ascii="Times New Roman" w:hAnsi="Times New Roman" w:cs="Times New Roman" w:eastAsia="Times New Roman"/>
          <w:sz w:val="21"/>
          <w:szCs w:val="21"/>
          <w:color w:val="4B4B4B"/>
          <w:spacing w:val="-75"/>
          <w:w w:val="51"/>
          <w:position w:val="-1"/>
        </w:rPr>
        <w:t>g</w:t>
      </w:r>
      <w:r>
        <w:rPr>
          <w:rFonts w:ascii="Arial" w:hAnsi="Arial" w:cs="Arial" w:eastAsia="Arial"/>
          <w:sz w:val="14"/>
          <w:szCs w:val="14"/>
          <w:color w:val="4B4B4B"/>
          <w:spacing w:val="-10"/>
          <w:w w:val="119"/>
          <w:position w:val="11"/>
        </w:rPr>
        <w:t>-</w:t>
      </w:r>
      <w:r>
        <w:rPr>
          <w:rFonts w:ascii="Times New Roman" w:hAnsi="Times New Roman" w:cs="Times New Roman" w:eastAsia="Times New Roman"/>
          <w:sz w:val="21"/>
          <w:szCs w:val="21"/>
          <w:color w:val="4B4B4B"/>
          <w:spacing w:val="-71"/>
          <w:w w:val="51"/>
          <w:position w:val="-1"/>
        </w:rPr>
        <w:t>_</w:t>
      </w:r>
      <w:r>
        <w:rPr>
          <w:rFonts w:ascii="Arial" w:hAnsi="Arial" w:cs="Arial" w:eastAsia="Arial"/>
          <w:sz w:val="14"/>
          <w:szCs w:val="14"/>
          <w:color w:val="4B4B4B"/>
          <w:spacing w:val="0"/>
          <w:w w:val="118"/>
          <w:position w:val="11"/>
        </w:rPr>
        <w:t>:-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  <w:position w:val="0"/>
        </w:rPr>
      </w:r>
    </w:p>
    <w:p>
      <w:pPr>
        <w:spacing w:before="67" w:after="0" w:line="240" w:lineRule="auto"/>
        <w:ind w:right="-64"/>
        <w:jc w:val="left"/>
        <w:rPr>
          <w:rFonts w:ascii="Arial" w:hAnsi="Arial" w:cs="Arial" w:eastAsia="Arial"/>
          <w:sz w:val="15"/>
          <w:szCs w:val="15"/>
        </w:rPr>
      </w:pPr>
      <w:rPr/>
      <w:r>
        <w:rPr/>
        <w:br w:type="column"/>
      </w:r>
      <w:r>
        <w:rPr>
          <w:rFonts w:ascii="Arial" w:hAnsi="Arial" w:cs="Arial" w:eastAsia="Arial"/>
          <w:sz w:val="16"/>
          <w:szCs w:val="16"/>
          <w:color w:val="313131"/>
          <w:spacing w:val="0"/>
          <w:w w:val="135"/>
        </w:rPr>
        <w:t>ı</w:t>
      </w:r>
      <w:r>
        <w:rPr>
          <w:rFonts w:ascii="Arial" w:hAnsi="Arial" w:cs="Arial" w:eastAsia="Arial"/>
          <w:sz w:val="16"/>
          <w:szCs w:val="16"/>
          <w:color w:val="313131"/>
          <w:spacing w:val="-16"/>
          <w:w w:val="135"/>
        </w:rPr>
        <w:t> </w:t>
      </w:r>
      <w:r>
        <w:rPr>
          <w:rFonts w:ascii="Arial" w:hAnsi="Arial" w:cs="Arial" w:eastAsia="Arial"/>
          <w:sz w:val="15"/>
          <w:szCs w:val="15"/>
          <w:color w:val="4B4B4B"/>
          <w:spacing w:val="-16"/>
          <w:w w:val="135"/>
        </w:rPr>
      </w:r>
      <w:r>
        <w:rPr>
          <w:rFonts w:ascii="Arial" w:hAnsi="Arial" w:cs="Arial" w:eastAsia="Arial"/>
          <w:sz w:val="15"/>
          <w:szCs w:val="15"/>
          <w:color w:val="4B4B4B"/>
          <w:spacing w:val="0"/>
          <w:w w:val="135"/>
          <w:u w:val="single" w:color="000000"/>
        </w:rPr>
        <w:t>D</w:t>
      </w:r>
      <w:r>
        <w:rPr>
          <w:rFonts w:ascii="Arial" w:hAnsi="Arial" w:cs="Arial" w:eastAsia="Arial"/>
          <w:sz w:val="15"/>
          <w:szCs w:val="15"/>
          <w:color w:val="4B4B4B"/>
          <w:spacing w:val="0"/>
          <w:w w:val="135"/>
          <w:u w:val="single" w:color="000000"/>
        </w:rPr>
      </w:r>
      <w:r>
        <w:rPr>
          <w:rFonts w:ascii="Arial" w:hAnsi="Arial" w:cs="Arial" w:eastAsia="Arial"/>
          <w:sz w:val="15"/>
          <w:szCs w:val="15"/>
          <w:color w:val="4B4B4B"/>
          <w:spacing w:val="0"/>
          <w:w w:val="135"/>
        </w:rPr>
      </w:r>
      <w:r>
        <w:rPr>
          <w:rFonts w:ascii="Arial" w:hAnsi="Arial" w:cs="Arial" w:eastAsia="Arial"/>
          <w:sz w:val="15"/>
          <w:szCs w:val="15"/>
          <w:color w:val="4B4B4B"/>
          <w:spacing w:val="-1"/>
          <w:w w:val="135"/>
        </w:rPr>
        <w:t>ö</w:t>
      </w:r>
      <w:r>
        <w:rPr>
          <w:rFonts w:ascii="Arial" w:hAnsi="Arial" w:cs="Arial" w:eastAsia="Arial"/>
          <w:sz w:val="15"/>
          <w:szCs w:val="15"/>
          <w:color w:val="313131"/>
          <w:spacing w:val="-14"/>
          <w:w w:val="122"/>
        </w:rPr>
        <w:t>n</w:t>
      </w:r>
      <w:r>
        <w:rPr>
          <w:rFonts w:ascii="Arial" w:hAnsi="Arial" w:cs="Arial" w:eastAsia="Arial"/>
          <w:sz w:val="15"/>
          <w:szCs w:val="15"/>
          <w:color w:val="4B4B4B"/>
          <w:spacing w:val="0"/>
          <w:w w:val="108"/>
        </w:rPr>
        <w:t>!lşi\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</w:rPr>
      </w:r>
    </w:p>
    <w:p>
      <w:pPr>
        <w:spacing w:before="63" w:after="0" w:line="195" w:lineRule="exact"/>
        <w:ind w:right="-66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4B4B4B"/>
          <w:w w:val="94"/>
        </w:rPr>
        <w:t>Tari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777777"/>
          <w:spacing w:val="0"/>
          <w:w w:val="114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777777"/>
          <w:spacing w:val="-3"/>
          <w:w w:val="11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14"/>
        </w:rPr>
        <w:t>08.05.2017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58" w:after="0" w:line="240" w:lineRule="auto"/>
        <w:ind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</w:rPr>
        <w:t>!Saati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5"/>
        </w:rPr>
        <w:t>04:40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300" w:bottom="280" w:left="220" w:right="20"/>
          <w:cols w:num="4" w:equalWidth="0">
            <w:col w:w="325" w:space="262"/>
            <w:col w:w="644" w:space="969"/>
            <w:col w:w="1435" w:space="2510"/>
            <w:col w:w="5535"/>
          </w:cols>
        </w:sectPr>
      </w:pPr>
      <w:rPr/>
    </w:p>
    <w:p>
      <w:pPr>
        <w:spacing w:before="11" w:after="0" w:line="203" w:lineRule="exact"/>
        <w:ind w:left="121" w:right="-67"/>
        <w:jc w:val="left"/>
        <w:tabs>
          <w:tab w:pos="1040" w:val="left"/>
          <w:tab w:pos="154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20"/>
          <w:position w:val="-1"/>
        </w:rPr>
        <w:t>rvarsa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-1"/>
        </w:rPr>
      </w:r>
      <w:r>
        <w:rPr>
          <w:rFonts w:ascii="Arial" w:hAnsi="Arial" w:cs="Arial" w:eastAsia="Arial"/>
          <w:sz w:val="18"/>
          <w:szCs w:val="18"/>
          <w:color w:val="4B4B4B"/>
          <w:spacing w:val="0"/>
          <w:w w:val="83"/>
          <w:position w:val="-1"/>
        </w:rPr>
        <w:t>ÖIU</w:t>
      </w:r>
      <w:r>
        <w:rPr>
          <w:rFonts w:ascii="Arial" w:hAnsi="Arial" w:cs="Arial" w:eastAsia="Arial"/>
          <w:sz w:val="18"/>
          <w:szCs w:val="18"/>
          <w:color w:val="4B4B4B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18"/>
          <w:szCs w:val="18"/>
          <w:color w:val="4B4B4B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-1"/>
        </w:rPr>
        <w:t>Yaralı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21" w:after="0" w:line="193" w:lineRule="exact"/>
        <w:ind w:right="-66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94"/>
        </w:rPr>
        <w:t>k:JiDE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94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18"/>
          <w:w w:val="9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6"/>
        </w:rPr>
        <w:t>EKİP:Ka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2"/>
          <w:w w:val="106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262F4F"/>
          <w:spacing w:val="2"/>
          <w:w w:val="106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6"/>
        </w:rPr>
        <w:t>ıyaka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5"/>
          <w:w w:val="106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3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4"/>
        </w:rPr>
        <w:t>Posta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1" w:after="0" w:line="240" w:lineRule="auto"/>
        <w:ind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ONAYLA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-3"/>
          <w:w w:val="100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AN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300" w:bottom="280" w:left="220" w:right="20"/>
          <w:cols w:num="3" w:equalWidth="0">
            <w:col w:w="1976" w:space="199"/>
            <w:col w:w="2482" w:space="4166"/>
            <w:col w:w="2857"/>
          </w:cols>
        </w:sectPr>
      </w:pPr>
      <w:rPr/>
    </w:p>
    <w:p>
      <w:pPr>
        <w:spacing w:before="8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260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shape style="width:10.56pt;height:30.72pt;mso-position-horizontal-relative:char;mso-position-vertical-relative:line" type="#_x0000_t75">
            <v:imagedata r:id="rId29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before="18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jc w:val="left"/>
        <w:spacing w:after="0"/>
        <w:sectPr>
          <w:type w:val="continuous"/>
          <w:pgSz w:w="11920" w:h="16840"/>
          <w:pgMar w:top="300" w:bottom="280" w:left="220" w:right="20"/>
        </w:sectPr>
      </w:pPr>
      <w:rPr/>
    </w:p>
    <w:p>
      <w:pPr>
        <w:spacing w:before="5" w:after="0" w:line="120" w:lineRule="exact"/>
        <w:jc w:val="left"/>
        <w:rPr>
          <w:sz w:val="12"/>
          <w:szCs w:val="12"/>
        </w:rPr>
      </w:pPr>
      <w:rPr/>
      <w:r>
        <w:rPr/>
        <w:pict>
          <v:group style="position:absolute;margin-left:15.36pt;margin-top:37.560001pt;width:569.280012pt;height:754.320002pt;mso-position-horizontal-relative:page;mso-position-vertical-relative:page;z-index:-14947" coordorigin="307,751" coordsize="11386,15086">
            <v:shape style="position:absolute;left:2189;top:11347;width:4550;height:2016" type="#_x0000_t75">
              <v:imagedata r:id="rId30" o:title=""/>
            </v:shape>
            <v:group style="position:absolute;left:317;top:768;width:11318;height:2" coordorigin="317,768" coordsize="11318,2">
              <v:shape style="position:absolute;left:317;top:768;width:11318;height:2" coordorigin="317,768" coordsize="11318,0" path="m317,768l11635,768e" filled="f" stroked="t" strokeweight=".72pt" strokecolor="#575757">
                <v:path arrowok="t"/>
              </v:shape>
            </v:group>
            <v:group style="position:absolute;left:343;top:758;width:2;height:12691" coordorigin="343,758" coordsize="2,12691">
              <v:shape style="position:absolute;left:343;top:758;width:2;height:12691" coordorigin="343,758" coordsize="0,12691" path="m343,13450l343,758e" filled="f" stroked="t" strokeweight=".72pt" strokecolor="#444444">
                <v:path arrowok="t"/>
              </v:shape>
            </v:group>
            <v:group style="position:absolute;left:2371;top:758;width:2;height:1507" coordorigin="2371,758" coordsize="2,1507">
              <v:shape style="position:absolute;left:2371;top:758;width:2;height:1507" coordorigin="2371,758" coordsize="0,1507" path="m2371,2266l2371,758e" filled="f" stroked="t" strokeweight=".72pt" strokecolor="#343434">
                <v:path arrowok="t"/>
              </v:shape>
            </v:group>
            <v:group style="position:absolute;left:317;top:2256;width:11328;height:2" coordorigin="317,2256" coordsize="11328,2">
              <v:shape style="position:absolute;left:317;top:2256;width:11328;height:2" coordorigin="317,2256" coordsize="11328,0" path="m317,2256l11645,2256e" filled="f" stroked="t" strokeweight=".96pt" strokecolor="#575757">
                <v:path arrowok="t"/>
              </v:shape>
            </v:group>
            <v:group style="position:absolute;left:9216;top:758;width:2;height:1507" coordorigin="9216,758" coordsize="2,1507">
              <v:shape style="position:absolute;left:9216;top:758;width:2;height:1507" coordorigin="9216,758" coordsize="0,1507" path="m9216,2266l9216,758e" filled="f" stroked="t" strokeweight=".72pt" strokecolor="#484848">
                <v:path arrowok="t"/>
              </v:shape>
            </v:group>
            <v:group style="position:absolute;left:11635;top:758;width:2;height:3331" coordorigin="11635,758" coordsize="2,3331">
              <v:shape style="position:absolute;left:11635;top:758;width:2;height:3331" coordorigin="11635,758" coordsize="0,3331" path="m11635,4090l11635,758e" filled="f" stroked="t" strokeweight=".48pt" strokecolor="#4B4B4B">
                <v:path arrowok="t"/>
              </v:shape>
            </v:group>
            <v:group style="position:absolute;left:317;top:2477;width:11328;height:2" coordorigin="317,2477" coordsize="11328,2">
              <v:shape style="position:absolute;left:317;top:2477;width:11328;height:2" coordorigin="317,2477" coordsize="11328,0" path="m317,2477l11645,2477e" filled="f" stroked="t" strokeweight=".72pt" strokecolor="#5B5B5B">
                <v:path arrowok="t"/>
              </v:shape>
            </v:group>
            <v:group style="position:absolute;left:317;top:2688;width:11328;height:2" coordorigin="317,2688" coordsize="11328,2">
              <v:shape style="position:absolute;left:317;top:2688;width:11328;height:2" coordorigin="317,2688" coordsize="11328,0" path="m317,2688l11645,2688e" filled="f" stroked="t" strokeweight=".72pt" strokecolor="#4B4B4B">
                <v:path arrowok="t"/>
              </v:shape>
            </v:group>
            <v:group style="position:absolute;left:317;top:2909;width:11328;height:2" coordorigin="317,2909" coordsize="11328,2">
              <v:shape style="position:absolute;left:317;top:2909;width:11328;height:2" coordorigin="317,2909" coordsize="11328,0" path="m317,2909l11645,2909e" filled="f" stroked="t" strokeweight=".72pt" strokecolor="#4F4F4F">
                <v:path arrowok="t"/>
              </v:shape>
            </v:group>
            <v:group style="position:absolute;left:317;top:3130;width:11328;height:2" coordorigin="317,3130" coordsize="11328,2">
              <v:shape style="position:absolute;left:317;top:3130;width:11328;height:2" coordorigin="317,3130" coordsize="11328,0" path="m317,3130l11645,3130e" filled="f" stroked="t" strokeweight=".72pt" strokecolor="#545454">
                <v:path arrowok="t"/>
              </v:shape>
            </v:group>
            <v:group style="position:absolute;left:2386;top:4080;width:2;height:4368" coordorigin="2386,4080" coordsize="2,4368">
              <v:shape style="position:absolute;left:2386;top:4080;width:2;height:4368" coordorigin="2386,4080" coordsize="0,4368" path="m2386,8448l2386,4080e" filled="f" stroked="t" strokeweight=".96pt" strokecolor="#545454">
                <v:path arrowok="t"/>
              </v:shape>
            </v:group>
            <v:group style="position:absolute;left:3888;top:3341;width:2;height:749" coordorigin="3888,3341" coordsize="2,749">
              <v:shape style="position:absolute;left:3888;top:3341;width:2;height:749" coordorigin="3888,3341" coordsize="0,749" path="m3888,4090l3888,3341e" filled="f" stroked="t" strokeweight=".96pt" strokecolor="#5B5B5B">
                <v:path arrowok="t"/>
              </v:shape>
            </v:group>
            <v:group style="position:absolute;left:7027;top:3331;width:2;height:758" coordorigin="7027,3331" coordsize="2,758">
              <v:shape style="position:absolute;left:7027;top:3331;width:2;height:758" coordorigin="7027,3331" coordsize="0,758" path="m7027,4090l7027,3331e" filled="f" stroked="t" strokeweight=".72pt" strokecolor="#4F4F4F">
                <v:path arrowok="t"/>
              </v:shape>
            </v:group>
            <v:group style="position:absolute;left:326;top:4080;width:11318;height:2" coordorigin="326,4080" coordsize="11318,2">
              <v:shape style="position:absolute;left:326;top:4080;width:11318;height:2" coordorigin="326,4080" coordsize="11318,0" path="m326,4080l11645,4080e" filled="f" stroked="t" strokeweight=".72pt" strokecolor="#4B4B4B">
                <v:path arrowok="t"/>
              </v:shape>
            </v:group>
            <v:group style="position:absolute;left:11659;top:4339;width:2;height:11482" coordorigin="11659,4339" coordsize="2,11482">
              <v:shape style="position:absolute;left:11659;top:4339;width:2;height:11482" coordorigin="11659,4339" coordsize="0,11482" path="m11659,15821l11659,4339e" filled="f" stroked="t" strokeweight=".72pt" strokecolor="#606060">
                <v:path arrowok="t"/>
              </v:shape>
            </v:group>
            <v:group style="position:absolute;left:317;top:4358;width:11338;height:2" coordorigin="317,4358" coordsize="11338,2">
              <v:shape style="position:absolute;left:317;top:4358;width:11338;height:2" coordorigin="317,4358" coordsize="11338,0" path="m317,4358l11654,4358e" filled="f" stroked="t" strokeweight=".72pt" strokecolor="#4B4B4B">
                <v:path arrowok="t"/>
              </v:shape>
            </v:group>
            <v:group style="position:absolute;left:2371;top:4584;width:9283;height:2" coordorigin="2371,4584" coordsize="9283,2">
              <v:shape style="position:absolute;left:2371;top:4584;width:9283;height:2" coordorigin="2371,4584" coordsize="9283,0" path="m2371,4584l11654,4584e" filled="f" stroked="t" strokeweight=".48pt" strokecolor="#444444">
                <v:path arrowok="t"/>
              </v:shape>
            </v:group>
            <v:group style="position:absolute;left:4963;top:4579;width:2;height:2074" coordorigin="4963,4579" coordsize="2,2074">
              <v:shape style="position:absolute;left:4963;top:4579;width:2;height:2074" coordorigin="4963,4579" coordsize="0,2074" path="m4963,6653l4963,4579e" filled="f" stroked="t" strokeweight=".72pt" strokecolor="#3B3B3B">
                <v:path arrowok="t"/>
              </v:shape>
            </v:group>
            <v:group style="position:absolute;left:4954;top:5069;width:6701;height:2" coordorigin="4954,5069" coordsize="6701,2">
              <v:shape style="position:absolute;left:4954;top:5069;width:6701;height:2" coordorigin="4954,5069" coordsize="6701,0" path="m4954,5069l11654,5069e" filled="f" stroked="t" strokeweight=".72pt" strokecolor="#6B6B6B">
                <v:path arrowok="t"/>
              </v:shape>
            </v:group>
            <v:group style="position:absolute;left:4954;top:5309;width:6701;height:2" coordorigin="4954,5309" coordsize="6701,2">
              <v:shape style="position:absolute;left:4954;top:5309;width:6701;height:2" coordorigin="4954,5309" coordsize="6701,0" path="m4954,5309l11654,5309e" filled="f" stroked="t" strokeweight=".72pt" strokecolor="#4F4F4F">
                <v:path arrowok="t"/>
              </v:shape>
            </v:group>
            <v:group style="position:absolute;left:4954;top:5549;width:6701;height:2" coordorigin="4954,5549" coordsize="6701,2">
              <v:shape style="position:absolute;left:4954;top:5549;width:6701;height:2" coordorigin="4954,5549" coordsize="6701,0" path="m4954,5549l11654,5549e" filled="f" stroked="t" strokeweight=".96pt" strokecolor="#5B5B5B">
                <v:path arrowok="t"/>
              </v:shape>
            </v:group>
            <v:group style="position:absolute;left:2371;top:5770;width:9283;height:2" coordorigin="2371,5770" coordsize="9283,2">
              <v:shape style="position:absolute;left:2371;top:5770;width:9283;height:2" coordorigin="2371,5770" coordsize="9283,0" path="m2371,5770l11654,5770e" filled="f" stroked="t" strokeweight=".72pt" strokecolor="#545454">
                <v:path arrowok="t"/>
              </v:shape>
            </v:group>
            <v:group style="position:absolute;left:7901;top:5981;width:2;height:662" coordorigin="7901,5981" coordsize="2,662">
              <v:shape style="position:absolute;left:7901;top:5981;width:2;height:662" coordorigin="7901,5981" coordsize="0,662" path="m7901,6643l7901,5981e" filled="f" stroked="t" strokeweight=".72pt" strokecolor="#575757">
                <v:path arrowok="t"/>
              </v:shape>
            </v:group>
            <v:group style="position:absolute;left:326;top:6000;width:11328;height:2" coordorigin="326,6000" coordsize="11328,2">
              <v:shape style="position:absolute;left:326;top:6000;width:11328;height:2" coordorigin="326,6000" coordsize="11328,0" path="m326,6000l11654,6000e" filled="f" stroked="t" strokeweight=".72pt" strokecolor="#575757">
                <v:path arrowok="t"/>
              </v:shape>
            </v:group>
            <v:group style="position:absolute;left:2381;top:6643;width:9283;height:2" coordorigin="2381,6643" coordsize="9283,2">
              <v:shape style="position:absolute;left:2381;top:6643;width:9283;height:2" coordorigin="2381,6643" coordsize="9283,0" path="m2381,6643l11664,6643e" filled="f" stroked="t" strokeweight=".72pt" strokecolor="#545454">
                <v:path arrowok="t"/>
              </v:shape>
            </v:group>
            <v:group style="position:absolute;left:4968;top:7286;width:2;height:672" coordorigin="4968,7286" coordsize="2,672">
              <v:shape style="position:absolute;left:4968;top:7286;width:2;height:672" coordorigin="4968,7286" coordsize="0,672" path="m4968,7958l4968,7286e" filled="f" stroked="t" strokeweight=".72pt" strokecolor="#3B3B3B">
                <v:path arrowok="t"/>
              </v:shape>
            </v:group>
            <v:group style="position:absolute;left:326;top:7286;width:11338;height:2" coordorigin="326,7286" coordsize="11338,2">
              <v:shape style="position:absolute;left:326;top:7286;width:11338;height:2" coordorigin="326,7286" coordsize="11338,0" path="m326,7286l11664,7286e" filled="f" stroked="t" strokeweight=".72pt" strokecolor="#4B4B4B">
                <v:path arrowok="t"/>
              </v:shape>
            </v:group>
            <v:group style="position:absolute;left:4963;top:7507;width:6701;height:2" coordorigin="4963,7507" coordsize="6701,2">
              <v:shape style="position:absolute;left:4963;top:7507;width:6701;height:2" coordorigin="4963,7507" coordsize="6701,0" path="m4963,7507l11664,7507e" filled="f" stroked="t" strokeweight=".72pt" strokecolor="#575757">
                <v:path arrowok="t"/>
              </v:shape>
            </v:group>
            <v:group style="position:absolute;left:4963;top:7728;width:6701;height:2" coordorigin="4963,7728" coordsize="6701,2">
              <v:shape style="position:absolute;left:4963;top:7728;width:6701;height:2" coordorigin="4963,7728" coordsize="6701,0" path="m4963,7728l11664,7728e" filled="f" stroked="t" strokeweight=".72pt" strokecolor="#4F4F4F">
                <v:path arrowok="t"/>
              </v:shape>
            </v:group>
            <v:group style="position:absolute;left:326;top:7944;width:11338;height:2" coordorigin="326,7944" coordsize="11338,2">
              <v:shape style="position:absolute;left:326;top:7944;width:11338;height:2" coordorigin="326,7944" coordsize="11338,0" path="m326,7944l11664,7944e" filled="f" stroked="t" strokeweight=".48pt" strokecolor="#484848">
                <v:path arrowok="t"/>
              </v:shape>
            </v:group>
            <v:group style="position:absolute;left:336;top:8789;width:10805;height:2" coordorigin="336,8789" coordsize="10805,2">
              <v:shape style="position:absolute;left:336;top:8789;width:10805;height:2" coordorigin="336,8789" coordsize="10805,0" path="m336,8789l11141,8789e" filled="f" stroked="t" strokeweight=".48pt" strokecolor="#4B4B4B">
                <v:path arrowok="t"/>
              </v:shape>
            </v:group>
            <v:group style="position:absolute;left:336;top:9840;width:11338;height:2" coordorigin="336,9840" coordsize="11338,2">
              <v:shape style="position:absolute;left:336;top:9840;width:11338;height:2" coordorigin="336,9840" coordsize="11338,0" path="m336,9840l11674,9840e" filled="f" stroked="t" strokeweight=".72pt" strokecolor="#5B5B5B">
                <v:path arrowok="t"/>
              </v:shape>
            </v:group>
            <v:group style="position:absolute;left:336;top:10176;width:11338;height:2" coordorigin="336,10176" coordsize="11338,2">
              <v:shape style="position:absolute;left:336;top:10176;width:11338;height:2" coordorigin="336,10176" coordsize="11338,0" path="m336,10176l11674,10176e" filled="f" stroked="t" strokeweight=".72pt" strokecolor="#575757">
                <v:path arrowok="t"/>
              </v:shape>
            </v:group>
            <v:group style="position:absolute;left:336;top:10406;width:11338;height:2" coordorigin="336,10406" coordsize="11338,2">
              <v:shape style="position:absolute;left:336;top:10406;width:11338;height:2" coordorigin="336,10406" coordsize="11338,0" path="m336,10406l11674,10406e" filled="f" stroked="t" strokeweight=".72pt" strokecolor="#444444">
                <v:path arrowok="t"/>
              </v:shape>
            </v:group>
            <v:group style="position:absolute;left:768;top:10886;width:10915;height:2" coordorigin="768,10886" coordsize="10915,2">
              <v:shape style="position:absolute;left:768;top:10886;width:10915;height:2" coordorigin="768,10886" coordsize="10915,0" path="m768,10886l11683,10886e" filled="f" stroked="t" strokeweight=".72pt" strokecolor="#575757">
                <v:path arrowok="t"/>
              </v:shape>
            </v:group>
            <v:group style="position:absolute;left:1152;top:11261;width:2;height:3965" coordorigin="1152,11261" coordsize="2,3965">
              <v:shape style="position:absolute;left:1152;top:11261;width:2;height:3965" coordorigin="1152,11261" coordsize="0,3965" path="m1152,15226l1152,11261e" filled="f" stroked="t" strokeweight=".72pt" strokecolor="#4B4B4B">
                <v:path arrowok="t"/>
              </v:shape>
            </v:group>
            <v:group style="position:absolute;left:1738;top:11107;width:2;height:4723" coordorigin="1738,11107" coordsize="2,4723">
              <v:shape style="position:absolute;left:1738;top:11107;width:2;height:4723" coordorigin="1738,11107" coordsize="0,4723" path="m1738,15830l1738,11107e" filled="f" stroked="t" strokeweight=".72pt" strokecolor="#484848">
                <v:path arrowok="t"/>
              </v:shape>
            </v:group>
            <v:group style="position:absolute;left:346;top:13445;width:2074;height:2" coordorigin="346,13445" coordsize="2074,2">
              <v:shape style="position:absolute;left:346;top:13445;width:2074;height:2" coordorigin="346,13445" coordsize="2074,0" path="m346,13445l2419,13445e" filled="f" stroked="t" strokeweight=".48pt" strokecolor="#3F3F3F">
                <v:path arrowok="t"/>
              </v:shape>
            </v:group>
            <v:group style="position:absolute;left:346;top:11342;width:11338;height:2" coordorigin="346,11342" coordsize="11338,2">
              <v:shape style="position:absolute;left:346;top:11342;width:11338;height:2" coordorigin="346,11342" coordsize="11338,0" path="m346,11342l11683,11342e" filled="f" stroked="t" strokeweight=".96pt" strokecolor="#5B5B5B">
                <v:path arrowok="t"/>
              </v:shape>
            </v:group>
            <v:group style="position:absolute;left:355;top:15821;width:10440;height:2" coordorigin="355,15821" coordsize="10440,2">
              <v:shape style="position:absolute;left:355;top:15821;width:10440;height:2" coordorigin="355,15821" coordsize="10440,0" path="m355,15821l10795,15821e" filled="f" stroked="t" strokeweight=".72pt" strokecolor="#7C7C7C">
                <v:path arrowok="t"/>
              </v:shape>
            </v:group>
            <v:group style="position:absolute;left:7474;top:11098;width:2;height:4723" coordorigin="7474,11098" coordsize="2,4723">
              <v:shape style="position:absolute;left:7474;top:11098;width:2;height:4723" coordorigin="7474,11098" coordsize="0,4723" path="m7474,15821l7474,11098e" filled="f" stroked="t" strokeweight=".72pt" strokecolor="#4B4B4B">
                <v:path arrowok="t"/>
              </v:shape>
            </v:group>
            <w10:wrap type="none"/>
          </v:group>
        </w:pict>
      </w:r>
      <w:r>
        <w:rPr>
          <w:sz w:val="12"/>
          <w:szCs w:val="12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305" w:lineRule="exact"/>
        <w:ind w:right="-20"/>
        <w:jc w:val="right"/>
        <w:tabs>
          <w:tab w:pos="600" w:val="left"/>
        </w:tabs>
        <w:rPr>
          <w:rFonts w:ascii="Times New Roman" w:hAnsi="Times New Roman" w:cs="Times New Roman" w:eastAsia="Times New Roman"/>
          <w:sz w:val="29"/>
          <w:szCs w:val="29"/>
        </w:rPr>
      </w:pPr>
      <w:rPr/>
      <w:r>
        <w:rPr>
          <w:rFonts w:ascii="Times New Roman" w:hAnsi="Times New Roman" w:cs="Times New Roman" w:eastAsia="Times New Roman"/>
          <w:sz w:val="30"/>
          <w:szCs w:val="30"/>
          <w:color w:val="606060"/>
          <w:w w:val="73"/>
          <w:b/>
          <w:bCs/>
          <w:position w:val="-4"/>
        </w:rPr>
        <w:t>Abd</w:t>
      </w:r>
      <w:r>
        <w:rPr>
          <w:rFonts w:ascii="Times New Roman" w:hAnsi="Times New Roman" w:cs="Times New Roman" w:eastAsia="Times New Roman"/>
          <w:sz w:val="30"/>
          <w:szCs w:val="30"/>
          <w:color w:val="606060"/>
          <w:w w:val="100"/>
          <w:b/>
          <w:bCs/>
          <w:position w:val="-4"/>
        </w:rPr>
        <w:tab/>
      </w:r>
      <w:r>
        <w:rPr>
          <w:rFonts w:ascii="Times New Roman" w:hAnsi="Times New Roman" w:cs="Times New Roman" w:eastAsia="Times New Roman"/>
          <w:sz w:val="30"/>
          <w:szCs w:val="30"/>
          <w:color w:val="606060"/>
          <w:w w:val="100"/>
          <w:b/>
          <w:bCs/>
          <w:position w:val="-4"/>
        </w:rPr>
      </w:r>
      <w:r>
        <w:rPr>
          <w:rFonts w:ascii="Times New Roman" w:hAnsi="Times New Roman" w:cs="Times New Roman" w:eastAsia="Times New Roman"/>
          <w:sz w:val="29"/>
          <w:szCs w:val="29"/>
          <w:color w:val="606060"/>
          <w:spacing w:val="0"/>
          <w:w w:val="67"/>
          <w:b/>
          <w:bCs/>
          <w:position w:val="-4"/>
        </w:rPr>
        <w:t>ı·</w:t>
      </w:r>
      <w:r>
        <w:rPr>
          <w:rFonts w:ascii="Times New Roman" w:hAnsi="Times New Roman" w:cs="Times New Roman" w:eastAsia="Times New Roman"/>
          <w:sz w:val="29"/>
          <w:szCs w:val="29"/>
          <w:color w:val="000000"/>
          <w:spacing w:val="0"/>
          <w:w w:val="100"/>
          <w:position w:val="0"/>
        </w:rPr>
      </w:r>
    </w:p>
    <w:p>
      <w:pPr>
        <w:spacing w:before="0" w:after="0" w:line="246" w:lineRule="exact"/>
        <w:ind w:right="409"/>
        <w:jc w:val="right"/>
        <w:rPr>
          <w:rFonts w:ascii="Times New Roman" w:hAnsi="Times New Roman" w:cs="Times New Roman" w:eastAsia="Times New Roman"/>
          <w:sz w:val="28"/>
          <w:szCs w:val="28"/>
        </w:rPr>
      </w:pPr>
      <w:rPr/>
      <w:r>
        <w:rPr>
          <w:rFonts w:ascii="Times New Roman" w:hAnsi="Times New Roman" w:cs="Times New Roman" w:eastAsia="Times New Roman"/>
          <w:sz w:val="28"/>
          <w:szCs w:val="28"/>
          <w:color w:val="606060"/>
          <w:spacing w:val="0"/>
          <w:w w:val="54"/>
          <w:b/>
          <w:bCs/>
          <w:position w:val="1"/>
        </w:rPr>
        <w:t>lt</w:t>
      </w:r>
      <w:r>
        <w:rPr>
          <w:rFonts w:ascii="Times New Roman" w:hAnsi="Times New Roman" w:cs="Times New Roman" w:eastAsia="Times New Roman"/>
          <w:sz w:val="28"/>
          <w:szCs w:val="28"/>
          <w:color w:val="606060"/>
          <w:spacing w:val="0"/>
          <w:w w:val="54"/>
          <w:b/>
          <w:bCs/>
          <w:position w:val="1"/>
        </w:rPr>
        <w:t>f</w:t>
      </w:r>
      <w:r>
        <w:rPr>
          <w:rFonts w:ascii="Times New Roman" w:hAnsi="Times New Roman" w:cs="Times New Roman" w:eastAsia="Times New Roman"/>
          <w:sz w:val="28"/>
          <w:szCs w:val="28"/>
          <w:color w:val="606060"/>
          <w:spacing w:val="0"/>
          <w:w w:val="54"/>
          <w:b/>
          <w:bCs/>
          <w:position w:val="1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606060"/>
          <w:spacing w:val="12"/>
          <w:w w:val="54"/>
          <w:b/>
          <w:bCs/>
          <w:position w:val="1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606060"/>
          <w:spacing w:val="0"/>
          <w:w w:val="95"/>
          <w:position w:val="1"/>
        </w:rPr>
        <w:t>.</w:t>
      </w:r>
      <w:r>
        <w:rPr>
          <w:rFonts w:ascii="Times New Roman" w:hAnsi="Times New Roman" w:cs="Times New Roman" w:eastAsia="Times New Roman"/>
          <w:sz w:val="28"/>
          <w:szCs w:val="28"/>
          <w:color w:val="000000"/>
          <w:spacing w:val="0"/>
          <w:w w:val="100"/>
          <w:position w:val="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3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38" w:right="-99"/>
        <w:jc w:val="left"/>
        <w:rPr>
          <w:rFonts w:ascii="Arial" w:hAnsi="Arial" w:cs="Arial" w:eastAsia="Arial"/>
          <w:sz w:val="25"/>
          <w:szCs w:val="25"/>
        </w:rPr>
      </w:pPr>
      <w:rPr/>
      <w:r>
        <w:rPr>
          <w:rFonts w:ascii="Arial" w:hAnsi="Arial" w:cs="Arial" w:eastAsia="Arial"/>
          <w:sz w:val="18"/>
          <w:szCs w:val="18"/>
          <w:color w:val="4B4B4B"/>
          <w:spacing w:val="0"/>
          <w:w w:val="174"/>
          <w:b/>
          <w:bCs/>
        </w:rPr>
        <w:t>l</w:t>
      </w:r>
      <w:r>
        <w:rPr>
          <w:rFonts w:ascii="Arial" w:hAnsi="Arial" w:cs="Arial" w:eastAsia="Arial"/>
          <w:sz w:val="18"/>
          <w:szCs w:val="18"/>
          <w:color w:val="4B4B4B"/>
          <w:spacing w:val="-11"/>
          <w:w w:val="174"/>
          <w:b/>
          <w:bCs/>
        </w:rPr>
        <w:t> </w:t>
      </w:r>
      <w:r>
        <w:rPr>
          <w:rFonts w:ascii="Arial" w:hAnsi="Arial" w:cs="Arial" w:eastAsia="Arial"/>
          <w:sz w:val="25"/>
          <w:szCs w:val="25"/>
          <w:color w:val="777777"/>
          <w:spacing w:val="0"/>
          <w:w w:val="103"/>
          <w:b/>
          <w:bCs/>
        </w:rPr>
        <w:t>n</w:t>
      </w:r>
      <w:r>
        <w:rPr>
          <w:rFonts w:ascii="Arial" w:hAnsi="Arial" w:cs="Arial" w:eastAsia="Arial"/>
          <w:sz w:val="25"/>
          <w:szCs w:val="25"/>
          <w:color w:val="777777"/>
          <w:spacing w:val="-10"/>
          <w:w w:val="103"/>
          <w:b/>
          <w:bCs/>
        </w:rPr>
        <w:t>T</w:t>
      </w:r>
      <w:r>
        <w:rPr>
          <w:rFonts w:ascii="Arial" w:hAnsi="Arial" w:cs="Arial" w:eastAsia="Arial"/>
          <w:sz w:val="25"/>
          <w:szCs w:val="25"/>
          <w:color w:val="4B4B4B"/>
          <w:spacing w:val="0"/>
          <w:w w:val="78"/>
          <w:b/>
          <w:bCs/>
        </w:rPr>
        <w:t>OP</w:t>
      </w:r>
      <w:r>
        <w:rPr>
          <w:rFonts w:ascii="Arial" w:hAnsi="Arial" w:cs="Arial" w:eastAsia="Arial"/>
          <w:sz w:val="25"/>
          <w:szCs w:val="25"/>
          <w:color w:val="4B4B4B"/>
          <w:spacing w:val="-12"/>
          <w:w w:val="79"/>
          <w:b/>
          <w:bCs/>
        </w:rPr>
        <w:t>Ç</w:t>
      </w:r>
      <w:r>
        <w:rPr>
          <w:rFonts w:ascii="Arial" w:hAnsi="Arial" w:cs="Arial" w:eastAsia="Arial"/>
          <w:sz w:val="25"/>
          <w:szCs w:val="25"/>
          <w:color w:val="777777"/>
          <w:spacing w:val="0"/>
          <w:w w:val="91"/>
          <w:b/>
          <w:bCs/>
        </w:rPr>
        <w:t>U</w:t>
      </w:r>
      <w:r>
        <w:rPr>
          <w:rFonts w:ascii="Arial" w:hAnsi="Arial" w:cs="Arial" w:eastAsia="Arial"/>
          <w:sz w:val="25"/>
          <w:szCs w:val="25"/>
          <w:color w:val="000000"/>
          <w:spacing w:val="0"/>
          <w:w w:val="100"/>
        </w:rPr>
      </w:r>
    </w:p>
    <w:p>
      <w:pPr>
        <w:spacing w:before="0" w:after="0" w:line="366" w:lineRule="exact"/>
        <w:ind w:right="-58"/>
        <w:jc w:val="left"/>
        <w:tabs>
          <w:tab w:pos="640" w:val="left"/>
        </w:tabs>
        <w:rPr>
          <w:rFonts w:ascii="Times New Roman" w:hAnsi="Times New Roman" w:cs="Times New Roman" w:eastAsia="Times New Roman"/>
          <w:sz w:val="34"/>
          <w:szCs w:val="34"/>
        </w:rPr>
      </w:pPr>
      <w:rPr/>
      <w:r>
        <w:rPr>
          <w:rFonts w:ascii="Times New Roman" w:hAnsi="Times New Roman" w:cs="Times New Roman" w:eastAsia="Times New Roman"/>
          <w:sz w:val="34"/>
          <w:szCs w:val="34"/>
          <w:color w:val="606060"/>
          <w:spacing w:val="0"/>
          <w:w w:val="70"/>
        </w:rPr>
        <w:t>zB</w:t>
      </w:r>
      <w:r>
        <w:rPr>
          <w:rFonts w:ascii="Times New Roman" w:hAnsi="Times New Roman" w:cs="Times New Roman" w:eastAsia="Times New Roman"/>
          <w:sz w:val="34"/>
          <w:szCs w:val="34"/>
          <w:color w:val="606060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34"/>
          <w:szCs w:val="34"/>
          <w:color w:val="606060"/>
          <w:spacing w:val="0"/>
          <w:w w:val="100"/>
        </w:rPr>
      </w:r>
      <w:r>
        <w:rPr>
          <w:rFonts w:ascii="Times New Roman" w:hAnsi="Times New Roman" w:cs="Times New Roman" w:eastAsia="Times New Roman"/>
          <w:sz w:val="34"/>
          <w:szCs w:val="34"/>
          <w:color w:val="4B4B4B"/>
          <w:spacing w:val="0"/>
          <w:w w:val="50"/>
        </w:rPr>
        <w:t>Arnı</w:t>
      </w:r>
      <w:r>
        <w:rPr>
          <w:rFonts w:ascii="Times New Roman" w:hAnsi="Times New Roman" w:cs="Times New Roman" w:eastAsia="Times New Roman"/>
          <w:sz w:val="34"/>
          <w:szCs w:val="34"/>
          <w:color w:val="4B4B4B"/>
          <w:spacing w:val="2"/>
          <w:w w:val="51"/>
        </w:rPr>
        <w:t>r</w:t>
      </w:r>
      <w:r>
        <w:rPr>
          <w:rFonts w:ascii="Times New Roman" w:hAnsi="Times New Roman" w:cs="Times New Roman" w:eastAsia="Times New Roman"/>
          <w:sz w:val="34"/>
          <w:szCs w:val="34"/>
          <w:color w:val="9EA1A1"/>
          <w:spacing w:val="0"/>
          <w:w w:val="37"/>
        </w:rPr>
        <w:t>ı</w:t>
      </w:r>
      <w:r>
        <w:rPr>
          <w:rFonts w:ascii="Times New Roman" w:hAnsi="Times New Roman" w:cs="Times New Roman" w:eastAsia="Times New Roman"/>
          <w:sz w:val="34"/>
          <w:szCs w:val="34"/>
          <w:color w:val="000000"/>
          <w:spacing w:val="0"/>
          <w:w w:val="100"/>
        </w:rPr>
      </w:r>
    </w:p>
    <w:p>
      <w:pPr>
        <w:spacing w:before="38" w:after="0" w:line="253" w:lineRule="auto"/>
        <w:ind w:left="317" w:right="5804" w:firstLine="-317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Mehmet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4"/>
        </w:rPr>
        <w:t>YILDIZ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İtf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5"/>
        </w:rPr>
        <w:t>Amir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1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4" w:lineRule="auto"/>
        <w:ind w:left="374" w:right="5702" w:firstLine="-317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pict>
          <v:shape style="position:absolute;margin-left:420.480011pt;margin-top:-132.504059pt;width:147.839996pt;height:144pt;mso-position-horizontal-relative:page;mso-position-vertical-relative:paragraph;z-index:-14946" type="#_x0000_t75">
            <v:imagedata r:id="rId31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79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79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38"/>
          <w:w w:val="79"/>
        </w:rPr>
        <w:t> </w:t>
      </w:r>
      <w:r>
        <w:rPr>
          <w:rFonts w:ascii="Arial" w:hAnsi="Arial" w:cs="Arial" w:eastAsia="Arial"/>
          <w:sz w:val="17"/>
          <w:szCs w:val="17"/>
          <w:color w:val="777777"/>
          <w:spacing w:val="-23"/>
          <w:w w:val="113"/>
        </w:rPr>
        <w:t>·</w:t>
      </w:r>
      <w:r>
        <w:rPr>
          <w:rFonts w:ascii="Arial" w:hAnsi="Arial" w:cs="Arial" w:eastAsia="Arial"/>
          <w:sz w:val="17"/>
          <w:szCs w:val="17"/>
          <w:color w:val="4B4B4B"/>
          <w:spacing w:val="-2"/>
          <w:w w:val="100"/>
        </w:rPr>
        <w:t>m</w:t>
      </w:r>
      <w:r>
        <w:rPr>
          <w:rFonts w:ascii="Arial" w:hAnsi="Arial" w:cs="Arial" w:eastAsia="Arial"/>
          <w:sz w:val="17"/>
          <w:szCs w:val="17"/>
          <w:color w:val="313131"/>
          <w:spacing w:val="1"/>
          <w:w w:val="101"/>
        </w:rPr>
        <w:t>u</w:t>
      </w:r>
      <w:r>
        <w:rPr>
          <w:rFonts w:ascii="Arial" w:hAnsi="Arial" w:cs="Arial" w:eastAsia="Arial"/>
          <w:sz w:val="17"/>
          <w:szCs w:val="17"/>
          <w:color w:val="606060"/>
          <w:spacing w:val="0"/>
          <w:w w:val="79"/>
        </w:rPr>
        <w:t>ş</w:t>
      </w:r>
      <w:r>
        <w:rPr>
          <w:rFonts w:ascii="Arial" w:hAnsi="Arial" w:cs="Arial" w:eastAsia="Arial"/>
          <w:sz w:val="17"/>
          <w:szCs w:val="17"/>
          <w:color w:val="606060"/>
          <w:spacing w:val="0"/>
          <w:w w:val="100"/>
        </w:rPr>
        <w:t>  </w:t>
      </w:r>
      <w:r>
        <w:rPr>
          <w:rFonts w:ascii="Arial" w:hAnsi="Arial" w:cs="Arial" w:eastAsia="Arial"/>
          <w:sz w:val="17"/>
          <w:szCs w:val="17"/>
          <w:color w:val="606060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96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10"/>
          <w:w w:val="96"/>
        </w:rPr>
        <w:t>M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5"/>
        </w:rPr>
        <w:t>ŞEK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İt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5"/>
          <w:w w:val="100"/>
        </w:rPr>
        <w:t>f</w:t>
      </w:r>
      <w:r>
        <w:rPr>
          <w:rFonts w:ascii="Times New Roman" w:hAnsi="Times New Roman" w:cs="Times New Roman" w:eastAsia="Times New Roman"/>
          <w:sz w:val="17"/>
          <w:szCs w:val="17"/>
          <w:color w:val="60606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60606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60606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ACAEBC"/>
          <w:spacing w:val="-9"/>
          <w:w w:val="100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</w:rPr>
        <w:t>ııvuş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300" w:bottom="280" w:left="220" w:right="20"/>
          <w:cols w:num="3" w:equalWidth="0">
            <w:col w:w="2997" w:space="306"/>
            <w:col w:w="1089" w:space="178"/>
            <w:col w:w="7110"/>
          </w:cols>
        </w:sectPr>
      </w:pPr>
      <w:rPr/>
    </w:p>
    <w:p>
      <w:pPr>
        <w:spacing w:before="15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77" w:lineRule="auto"/>
        <w:ind w:left="4432" w:right="3339" w:firstLine="-114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9.638332pt;margin-top:-9.568254pt;width:31.112501pt;height:47.5pt;mso-position-horizontal-relative:page;mso-position-vertical-relative:paragraph;z-index:-14937" type="#_x0000_t202" filled="f" stroked="f">
            <v:textbox inset="0,0,0,0">
              <w:txbxContent>
                <w:p>
                  <w:pPr>
                    <w:spacing w:before="0" w:after="0" w:line="950" w:lineRule="exact"/>
                    <w:ind w:right="-183"/>
                    <w:jc w:val="left"/>
                    <w:rPr>
                      <w:rFonts w:ascii="Times New Roman" w:hAnsi="Times New Roman" w:cs="Times New Roman" w:eastAsia="Times New Roman"/>
                      <w:sz w:val="95"/>
                      <w:szCs w:val="95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95"/>
                      <w:szCs w:val="95"/>
                      <w:color w:val="313131"/>
                      <w:spacing w:val="0"/>
                      <w:w w:val="131"/>
                      <w:b/>
                      <w:bCs/>
                    </w:rPr>
                    <w:t>1</w:t>
                  </w:r>
                  <w:r>
                    <w:rPr>
                      <w:rFonts w:ascii="Times New Roman" w:hAnsi="Times New Roman" w:cs="Times New Roman" w:eastAsia="Times New Roman"/>
                      <w:sz w:val="95"/>
                      <w:szCs w:val="95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4"/>
        </w:rPr>
        <w:t>İZMİR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4"/>
        </w:rPr>
        <w:t>BÜYÜKŞEHİR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4"/>
        </w:rPr>
        <w:t>BELEDİYESİ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4"/>
        </w:rPr>
        <w:t>İT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"/>
          <w:w w:val="114"/>
        </w:rPr>
        <w:t>F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4"/>
        </w:rPr>
        <w:t>AİY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4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4"/>
        </w:rPr>
        <w:t>DAİRE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5"/>
          <w:w w:val="114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4"/>
        </w:rPr>
        <w:t>İ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4"/>
        </w:rPr>
        <w:t>BAŞKANLIGI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24" w:lineRule="exact"/>
        <w:ind w:left="828" w:right="3201"/>
        <w:jc w:val="center"/>
        <w:tabs>
          <w:tab w:pos="33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5"/>
          <w:szCs w:val="15"/>
          <w:color w:val="313131"/>
          <w:spacing w:val="0"/>
          <w:w w:val="115"/>
          <w:position w:val="-1"/>
        </w:rPr>
        <w:t>IZMIR</w:t>
      </w:r>
      <w:r>
        <w:rPr>
          <w:rFonts w:ascii="Arial" w:hAnsi="Arial" w:cs="Arial" w:eastAsia="Arial"/>
          <w:sz w:val="15"/>
          <w:szCs w:val="15"/>
          <w:color w:val="313131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15"/>
          <w:szCs w:val="15"/>
          <w:color w:val="313131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5"/>
          <w:position w:val="1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6"/>
          <w:w w:val="115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5"/>
          <w:position w:val="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5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5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4"/>
          <w:position w:val="1"/>
        </w:rPr>
        <w:t>Müdahale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"/>
          <w:w w:val="114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Şub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3"/>
          <w:position w:val="1"/>
        </w:rPr>
        <w:t>Müdürlüğü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43" w:lineRule="exact"/>
        <w:ind w:left="598" w:right="-20"/>
        <w:jc w:val="left"/>
        <w:tabs>
          <w:tab w:pos="50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8.278648pt;margin-top:7.369981pt;width:46.769702pt;height:7.5pt;mso-position-horizontal-relative:page;mso-position-vertical-relative:paragraph;z-index:-14936" type="#_x0000_t202" filled="f" stroked="f">
            <v:textbox inset="0,0,0,0">
              <w:txbxContent>
                <w:p>
                  <w:pPr>
                    <w:spacing w:before="0" w:after="0" w:line="150" w:lineRule="exact"/>
                    <w:ind w:right="-63"/>
                    <w:jc w:val="left"/>
                    <w:rPr>
                      <w:rFonts w:ascii="Arial" w:hAnsi="Arial" w:cs="Arial" w:eastAsia="Arial"/>
                      <w:sz w:val="15"/>
                      <w:szCs w:val="15"/>
                    </w:rPr>
                  </w:pPr>
                  <w:rPr/>
                  <w:r>
                    <w:rPr>
                      <w:rFonts w:ascii="Arial" w:hAnsi="Arial" w:cs="Arial" w:eastAsia="Arial"/>
                      <w:sz w:val="15"/>
                      <w:szCs w:val="15"/>
                      <w:color w:val="313131"/>
                      <w:spacing w:val="0"/>
                      <w:w w:val="106"/>
                    </w:rPr>
                    <w:t>BELEDIYESI</w:t>
                  </w:r>
                  <w:r>
                    <w:rPr>
                      <w:rFonts w:ascii="Arial" w:hAnsi="Arial" w:cs="Arial" w:eastAsia="Arial"/>
                      <w:sz w:val="15"/>
                      <w:szCs w:val="15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5"/>
          <w:szCs w:val="15"/>
          <w:color w:val="313131"/>
          <w:spacing w:val="0"/>
          <w:w w:val="100"/>
          <w:b/>
          <w:bCs/>
          <w:position w:val="7"/>
        </w:rPr>
        <w:t>BÜYÜKŞEHIR</w:t>
      </w:r>
      <w:r>
        <w:rPr>
          <w:rFonts w:ascii="Arial" w:hAnsi="Arial" w:cs="Arial" w:eastAsia="Arial"/>
          <w:sz w:val="15"/>
          <w:szCs w:val="15"/>
          <w:color w:val="313131"/>
          <w:spacing w:val="-22"/>
          <w:w w:val="100"/>
          <w:b/>
          <w:bCs/>
          <w:position w:val="7"/>
        </w:rPr>
        <w:t> </w:t>
      </w:r>
      <w:r>
        <w:rPr>
          <w:rFonts w:ascii="Arial" w:hAnsi="Arial" w:cs="Arial" w:eastAsia="Arial"/>
          <w:sz w:val="15"/>
          <w:szCs w:val="15"/>
          <w:color w:val="313131"/>
          <w:spacing w:val="0"/>
          <w:w w:val="100"/>
          <w:b/>
          <w:bCs/>
          <w:position w:val="7"/>
        </w:rPr>
        <w:tab/>
      </w:r>
      <w:r>
        <w:rPr>
          <w:rFonts w:ascii="Arial" w:hAnsi="Arial" w:cs="Arial" w:eastAsia="Arial"/>
          <w:sz w:val="15"/>
          <w:szCs w:val="15"/>
          <w:color w:val="313131"/>
          <w:spacing w:val="0"/>
          <w:w w:val="100"/>
          <w:b/>
          <w:bCs/>
          <w:position w:val="7"/>
        </w:rPr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4"/>
          <w:position w:val="-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4"/>
          <w:position w:val="-1"/>
        </w:rPr>
        <w:t>ANGl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4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1"/>
          <w:w w:val="114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4"/>
          <w:position w:val="-1"/>
        </w:rPr>
        <w:t>RAPORU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4" w:after="0" w:line="240" w:lineRule="auto"/>
        <w:ind w:left="106" w:right="-20"/>
        <w:jc w:val="left"/>
        <w:tabs>
          <w:tab w:pos="3180" w:val="left"/>
          <w:tab w:pos="5160" w:val="left"/>
          <w:tab w:pos="78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27"/>
          <w:szCs w:val="27"/>
          <w:color w:val="313131"/>
          <w:w w:val="78"/>
          <w:position w:val="2"/>
        </w:rPr>
        <w:t>l</w:t>
      </w:r>
      <w:r>
        <w:rPr>
          <w:rFonts w:ascii="Arial" w:hAnsi="Arial" w:cs="Arial" w:eastAsia="Arial"/>
          <w:sz w:val="27"/>
          <w:szCs w:val="27"/>
          <w:color w:val="313131"/>
          <w:spacing w:val="-3"/>
          <w:w w:val="78"/>
          <w:position w:val="2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6"/>
          <w:w w:val="76"/>
          <w:position w:val="2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3"/>
          <w:position w:val="2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30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2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6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2"/>
        </w:rPr>
        <w:t>Tarihi:0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"/>
          <w:w w:val="100"/>
          <w:position w:val="2"/>
        </w:rPr>
        <w:t>8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5"/>
          <w:w w:val="100"/>
          <w:position w:val="2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2"/>
        </w:rPr>
        <w:t>05.2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"/>
          <w:w w:val="100"/>
          <w:position w:val="2"/>
        </w:rPr>
        <w:t>0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2"/>
        </w:rPr>
        <w:t>17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1"/>
          <w:position w:val="1"/>
        </w:rPr>
        <w:t>_]Bildirim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0"/>
          <w:w w:val="91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Sıra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No:6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jBildirim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4"/>
          <w:position w:val="1"/>
        </w:rPr>
        <w:t>Sa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7"/>
          <w:w w:val="104"/>
          <w:position w:val="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1"/>
          <w:w w:val="110"/>
          <w:position w:val="1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55"/>
          <w:position w:val="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:03:11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7"/>
          <w:position w:val="0"/>
        </w:rPr>
        <w:t>tre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5"/>
          <w:w w:val="107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3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3"/>
          <w:w w:val="104"/>
          <w:position w:val="0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5"/>
          <w:position w:val="0"/>
        </w:rPr>
        <w:t>938800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55" w:lineRule="auto"/>
        <w:ind w:left="125" w:right="2720"/>
        <w:jc w:val="left"/>
        <w:tabs>
          <w:tab w:pos="3240" w:val="left"/>
          <w:tab w:pos="51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9"/>
          <w:w w:val="100"/>
          <w:position w:val="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8"/>
          <w:w w:val="100"/>
          <w:position w:val="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yıt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Tarihi:08.0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.2017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-11"/>
          <w:w w:val="100"/>
          <w:position w:val="0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Kayıt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2872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Alan:A.Hikmet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5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98"/>
          <w:position w:val="0"/>
        </w:rPr>
        <w:t>ÜÇ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99"/>
          <w:position w:val="0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3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4"/>
          <w:position w:val="0"/>
        </w:rPr>
        <w:t>KGÜL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4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Bildirile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Adre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10"/>
          <w:w w:val="136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1"/>
          <w:position w:val="0"/>
        </w:rPr>
        <w:t>Ataşehi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2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7"/>
          <w:position w:val="0"/>
        </w:rPr>
        <w:t>821118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"/>
          <w:w w:val="97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soka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  <w:position w:val="0"/>
        </w:rPr>
        <w:t>üzeri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0" w:after="0" w:line="207" w:lineRule="exact"/>
        <w:ind w:left="125" w:right="-20"/>
        <w:jc w:val="left"/>
        <w:tabs>
          <w:tab w:pos="14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Doğru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Adresi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-10"/>
          <w:w w:val="136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2"/>
          <w:position w:val="-1"/>
        </w:rPr>
        <w:t>Ataşehi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  <w:position w:val="-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8211/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8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soka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  <w:position w:val="-1"/>
        </w:rPr>
        <w:t>üzeri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79" w:lineRule="exact"/>
        <w:ind w:left="106" w:right="-20"/>
        <w:jc w:val="left"/>
        <w:tabs>
          <w:tab w:pos="1440" w:val="left"/>
          <w:tab w:pos="3500" w:val="left"/>
          <w:tab w:pos="65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8"/>
          <w:szCs w:val="28"/>
          <w:color w:val="313131"/>
          <w:w w:val="50"/>
          <w:position w:val="1"/>
        </w:rPr>
        <w:t>l</w:t>
      </w:r>
      <w:r>
        <w:rPr>
          <w:rFonts w:ascii="Times New Roman" w:hAnsi="Times New Roman" w:cs="Times New Roman" w:eastAsia="Times New Roman"/>
          <w:sz w:val="28"/>
          <w:szCs w:val="28"/>
          <w:color w:val="313131"/>
          <w:spacing w:val="14"/>
          <w:w w:val="50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8"/>
          <w:position w:val="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7"/>
          <w:w w:val="99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9"/>
          <w:w w:val="110"/>
          <w:position w:val="1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0"/>
          <w:position w:val="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1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4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:OtYangını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Yan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Sınıfı:A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Çık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8"/>
          <w:w w:val="100"/>
          <w:position w:val="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1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  <w:position w:val="1"/>
        </w:rPr>
        <w:t>Sebeb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9"/>
          <w:w w:val="103"/>
          <w:position w:val="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8"/>
          <w:w w:val="113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7"/>
          <w:position w:val="1"/>
        </w:rPr>
        <w:t>Sigara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0" w:after="0" w:line="210" w:lineRule="exact"/>
        <w:ind w:left="3978" w:right="2974" w:firstLine="-3872"/>
        <w:jc w:val="left"/>
        <w:tabs>
          <w:tab w:pos="3960" w:val="left"/>
          <w:tab w:pos="67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!Yangı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9"/>
          <w:w w:val="53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12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1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1"/>
          <w:position w:val="2"/>
        </w:rPr>
        <w:t>Yapını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1"/>
          <w:position w:val="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"/>
          <w:w w:val="91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3"/>
          <w:position w:val="2"/>
        </w:rPr>
        <w:t>Şekl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"/>
          <w:w w:val="93"/>
          <w:position w:val="2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36"/>
          <w:position w:val="2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&lt;ullanım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Şekli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13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13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"/>
          <w:w w:val="100"/>
          <w:position w:val="0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etonarme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Kagi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Ahşa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2"/>
          <w:position w:val="0"/>
        </w:rPr>
        <w:t>Çelik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pgSz w:w="11920" w:h="16840"/>
          <w:pgMar w:top="720" w:bottom="280" w:left="320" w:right="480"/>
        </w:sectPr>
      </w:pPr>
      <w:rPr/>
    </w:p>
    <w:p>
      <w:pPr>
        <w:spacing w:before="9" w:after="0" w:line="240" w:lineRule="auto"/>
        <w:ind w:right="-20"/>
        <w:jc w:val="righ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181818"/>
          <w:spacing w:val="0"/>
          <w:w w:val="101"/>
        </w:rPr>
        <w:t>Diğer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75" w:after="0" w:line="507" w:lineRule="exact"/>
        <w:ind w:right="-112"/>
        <w:jc w:val="left"/>
        <w:tabs>
          <w:tab w:pos="520" w:val="left"/>
          <w:tab w:pos="1020" w:val="left"/>
        </w:tabs>
        <w:rPr>
          <w:rFonts w:ascii="Arial" w:hAnsi="Arial" w:cs="Arial" w:eastAsia="Arial"/>
          <w:sz w:val="45"/>
          <w:szCs w:val="45"/>
        </w:rPr>
      </w:pPr>
      <w:rPr/>
      <w:r>
        <w:rPr/>
        <w:br w:type="column"/>
      </w:r>
      <w:r>
        <w:rPr>
          <w:rFonts w:ascii="Arial" w:hAnsi="Arial" w:cs="Arial" w:eastAsia="Arial"/>
          <w:sz w:val="48"/>
          <w:szCs w:val="48"/>
          <w:color w:val="4D4D4D"/>
          <w:spacing w:val="0"/>
          <w:w w:val="53"/>
          <w:position w:val="-4"/>
        </w:rPr>
        <w:t>ı</w:t>
      </w:r>
      <w:r>
        <w:rPr>
          <w:rFonts w:ascii="Arial" w:hAnsi="Arial" w:cs="Arial" w:eastAsia="Arial"/>
          <w:sz w:val="48"/>
          <w:szCs w:val="48"/>
          <w:color w:val="4D4D4D"/>
          <w:spacing w:val="-68"/>
          <w:w w:val="53"/>
          <w:position w:val="-4"/>
        </w:rPr>
        <w:t> </w:t>
      </w:r>
      <w:r>
        <w:rPr>
          <w:rFonts w:ascii="Arial" w:hAnsi="Arial" w:cs="Arial" w:eastAsia="Arial"/>
          <w:sz w:val="48"/>
          <w:szCs w:val="48"/>
          <w:color w:val="4D4D4D"/>
          <w:spacing w:val="0"/>
          <w:w w:val="100"/>
          <w:position w:val="-4"/>
        </w:rPr>
        <w:tab/>
      </w:r>
      <w:r>
        <w:rPr>
          <w:rFonts w:ascii="Arial" w:hAnsi="Arial" w:cs="Arial" w:eastAsia="Arial"/>
          <w:sz w:val="48"/>
          <w:szCs w:val="48"/>
          <w:color w:val="4D4D4D"/>
          <w:spacing w:val="0"/>
          <w:w w:val="100"/>
          <w:position w:val="-4"/>
        </w:rPr>
      </w:r>
      <w:r>
        <w:rPr>
          <w:rFonts w:ascii="Arial" w:hAnsi="Arial" w:cs="Arial" w:eastAsia="Arial"/>
          <w:sz w:val="45"/>
          <w:szCs w:val="45"/>
          <w:color w:val="313131"/>
          <w:spacing w:val="0"/>
          <w:w w:val="53"/>
          <w:position w:val="-4"/>
        </w:rPr>
        <w:t>ı</w:t>
      </w:r>
      <w:r>
        <w:rPr>
          <w:rFonts w:ascii="Arial" w:hAnsi="Arial" w:cs="Arial" w:eastAsia="Arial"/>
          <w:sz w:val="45"/>
          <w:szCs w:val="45"/>
          <w:color w:val="313131"/>
          <w:spacing w:val="-59"/>
          <w:w w:val="53"/>
          <w:position w:val="-4"/>
        </w:rPr>
        <w:t> </w:t>
      </w:r>
      <w:r>
        <w:rPr>
          <w:rFonts w:ascii="Arial" w:hAnsi="Arial" w:cs="Arial" w:eastAsia="Arial"/>
          <w:sz w:val="45"/>
          <w:szCs w:val="45"/>
          <w:color w:val="313131"/>
          <w:spacing w:val="0"/>
          <w:w w:val="100"/>
          <w:position w:val="-4"/>
        </w:rPr>
        <w:tab/>
      </w:r>
      <w:r>
        <w:rPr>
          <w:rFonts w:ascii="Arial" w:hAnsi="Arial" w:cs="Arial" w:eastAsia="Arial"/>
          <w:sz w:val="45"/>
          <w:szCs w:val="45"/>
          <w:color w:val="313131"/>
          <w:spacing w:val="0"/>
          <w:w w:val="53"/>
          <w:position w:val="-4"/>
        </w:rPr>
        <w:t>ı</w:t>
      </w:r>
      <w:r>
        <w:rPr>
          <w:rFonts w:ascii="Arial" w:hAnsi="Arial" w:cs="Arial" w:eastAsia="Arial"/>
          <w:sz w:val="45"/>
          <w:szCs w:val="45"/>
          <w:color w:val="000000"/>
          <w:spacing w:val="0"/>
          <w:w w:val="100"/>
          <w:position w:val="0"/>
        </w:rPr>
      </w:r>
    </w:p>
    <w:p>
      <w:pPr>
        <w:spacing w:before="38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!Yangını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altına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alma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2"/>
        </w:rPr>
        <w:t>saati:03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8"/>
          <w:w w:val="102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9"/>
        </w:rPr>
        <w:t>18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300" w:bottom="280" w:left="320" w:right="480"/>
          <w:cols w:num="3" w:equalWidth="0">
            <w:col w:w="4414" w:space="775"/>
            <w:col w:w="1097" w:space="465"/>
            <w:col w:w="4369"/>
          </w:cols>
        </w:sectPr>
      </w:pPr>
      <w:rPr/>
    </w:p>
    <w:p>
      <w:pPr>
        <w:spacing w:before="0" w:after="0" w:line="208" w:lineRule="exact"/>
        <w:ind w:left="125" w:right="-20"/>
        <w:jc w:val="left"/>
        <w:tabs>
          <w:tab w:pos="2780" w:val="left"/>
          <w:tab w:pos="5260" w:val="left"/>
          <w:tab w:pos="55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Yana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Şeyin: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Sahibi: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3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8"/>
          <w:szCs w:val="8"/>
          <w:color w:val="B3B3B1"/>
          <w:spacing w:val="0"/>
          <w:w w:val="133"/>
          <w:i/>
          <w:position w:val="9"/>
        </w:rPr>
        <w:t>1</w:t>
      </w:r>
      <w:r>
        <w:rPr>
          <w:rFonts w:ascii="Times New Roman" w:hAnsi="Times New Roman" w:cs="Times New Roman" w:eastAsia="Times New Roman"/>
          <w:sz w:val="8"/>
          <w:szCs w:val="8"/>
          <w:color w:val="B3B3B1"/>
          <w:spacing w:val="0"/>
          <w:w w:val="100"/>
          <w:i/>
          <w:position w:val="9"/>
        </w:rPr>
        <w:tab/>
      </w:r>
      <w:r>
        <w:rPr>
          <w:rFonts w:ascii="Times New Roman" w:hAnsi="Times New Roman" w:cs="Times New Roman" w:eastAsia="Times New Roman"/>
          <w:sz w:val="8"/>
          <w:szCs w:val="8"/>
          <w:color w:val="B3B3B1"/>
          <w:spacing w:val="0"/>
          <w:w w:val="100"/>
          <w:i/>
          <w:position w:val="9"/>
        </w:rPr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IKiracı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  <w:position w:val="0"/>
        </w:rPr>
        <w:t>Kullanan: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48" w:after="0" w:line="240" w:lineRule="auto"/>
        <w:ind w:left="279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Amir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1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2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ibrahiı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4"/>
        </w:rPr>
        <w:t>YILDIRIM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9" w:after="0" w:line="155" w:lineRule="exact"/>
        <w:ind w:left="2794" w:right="-20"/>
        <w:jc w:val="left"/>
        <w:tabs>
          <w:tab w:pos="4740" w:val="left"/>
          <w:tab w:pos="78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5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9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5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8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5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5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83"/>
          <w:position w:val="-5"/>
        </w:rPr>
        <w:t>ıkı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83"/>
          <w:position w:val="-5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5"/>
          <w:w w:val="183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5"/>
        </w:rPr>
        <w:t>Saati:03:12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2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5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5"/>
        </w:rPr>
        <w:t>Varı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5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6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  <w:position w:val="-5"/>
        </w:rPr>
        <w:t>Saati:03:15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300" w:bottom="280" w:left="320" w:right="480"/>
        </w:sectPr>
      </w:pPr>
      <w:rPr/>
    </w:p>
    <w:p>
      <w:pPr>
        <w:spacing w:before="0" w:after="0" w:line="300" w:lineRule="exact"/>
        <w:ind w:left="106" w:right="-85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30"/>
          <w:szCs w:val="30"/>
          <w:color w:val="313131"/>
          <w:w w:val="60"/>
        </w:rPr>
        <w:t>f</w:t>
      </w:r>
      <w:r>
        <w:rPr>
          <w:rFonts w:ascii="Times New Roman" w:hAnsi="Times New Roman" w:cs="Times New Roman" w:eastAsia="Times New Roman"/>
          <w:sz w:val="30"/>
          <w:szCs w:val="30"/>
          <w:color w:val="313131"/>
          <w:spacing w:val="11"/>
          <w:w w:val="6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1"/>
        </w:rPr>
        <w:t>iden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73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</w:rPr>
        <w:t>Plakas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"/>
          <w:w w:val="103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16"/>
          <w:w w:val="136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6"/>
        </w:rPr>
        <w:t>35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300" w:bottom="280" w:left="320" w:right="480"/>
          <w:cols w:num="2" w:equalWidth="0">
            <w:col w:w="601" w:space="2194"/>
            <w:col w:w="8325"/>
          </w:cols>
        </w:sectPr>
      </w:pPr>
      <w:rPr/>
    </w:p>
    <w:p>
      <w:pPr>
        <w:spacing w:before="0" w:after="0" w:line="240" w:lineRule="exact"/>
        <w:ind w:left="130" w:right="-20"/>
        <w:jc w:val="left"/>
        <w:tabs>
          <w:tab w:pos="2780" w:val="left"/>
          <w:tab w:pos="46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3"/>
        </w:rPr>
        <w:t>Ekibin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42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2"/>
        </w:rPr>
        <w:t>2410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6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Arıza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"/>
          <w:w w:val="100"/>
          <w:position w:val="-1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6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li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  <w:position w:val="-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0" w:after="0" w:line="240" w:lineRule="auto"/>
        <w:ind w:left="4666" w:right="4220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112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67" w:lineRule="auto"/>
        <w:ind w:left="2799" w:right="3860" w:firstLine="1884"/>
        <w:jc w:val="left"/>
        <w:tabs>
          <w:tab w:pos="46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4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mniyet-Jandarma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13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1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Doğalgaz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4" w:after="0" w:line="224" w:lineRule="exact"/>
        <w:ind w:left="2799" w:right="1900" w:firstLine="-2674"/>
        <w:jc w:val="left"/>
        <w:tabs>
          <w:tab w:pos="460" w:val="left"/>
          <w:tab w:pos="2780" w:val="left"/>
          <w:tab w:pos="4660" w:val="left"/>
          <w:tab w:pos="78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26"/>
          <w:position w:val="5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5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5"/>
        </w:rPr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'ımcı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3"/>
          <w:position w:val="0"/>
        </w:rPr>
        <w:t>!Araç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"/>
          <w:w w:val="93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  <w:position w:val="0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Dönüş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5"/>
          <w:position w:val="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6" w:after="0" w:line="256" w:lineRule="auto"/>
        <w:ind w:left="2804" w:right="6792" w:firstLine="-5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Yardıma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</w:rPr>
        <w:t>A.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1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8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125" w:right="-20"/>
        <w:jc w:val="left"/>
        <w:tabs>
          <w:tab w:pos="27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Olayı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Görüldüğ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Durum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yeri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vanld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7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4"/>
          <w:w w:val="100"/>
        </w:rPr>
        <w:t>ğ</w:t>
      </w:r>
      <w:r>
        <w:rPr>
          <w:rFonts w:ascii="Times New Roman" w:hAnsi="Times New Roman" w:cs="Times New Roman" w:eastAsia="Times New Roman"/>
          <w:sz w:val="19"/>
          <w:szCs w:val="19"/>
          <w:color w:val="181818"/>
          <w:spacing w:val="0"/>
          <w:w w:val="100"/>
        </w:rPr>
        <w:t>ında</w:t>
      </w:r>
      <w:r>
        <w:rPr>
          <w:rFonts w:ascii="Times New Roman" w:hAnsi="Times New Roman" w:cs="Times New Roman" w:eastAsia="Times New Roman"/>
          <w:sz w:val="19"/>
          <w:szCs w:val="19"/>
          <w:color w:val="18181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81818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2"/>
        </w:rPr>
        <w:t>ale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</w:rPr>
        <w:t>v</w:t>
      </w:r>
      <w:r>
        <w:rPr>
          <w:rFonts w:ascii="Arial" w:hAnsi="Arial" w:cs="Arial" w:eastAsia="Arial"/>
          <w:sz w:val="20"/>
          <w:szCs w:val="20"/>
          <w:color w:val="313131"/>
          <w:spacing w:val="0"/>
          <w:w w:val="167"/>
        </w:rPr>
        <w:t>li</w:t>
      </w:r>
      <w:r>
        <w:rPr>
          <w:rFonts w:ascii="Arial" w:hAnsi="Arial" w:cs="Arial" w:eastAsia="Arial"/>
          <w:sz w:val="20"/>
          <w:szCs w:val="20"/>
          <w:color w:val="313131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dumanlı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8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kil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8"/>
          <w:w w:val="10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yanmakta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5"/>
          <w:w w:val="10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181818"/>
          <w:spacing w:val="0"/>
          <w:w w:val="100"/>
        </w:rPr>
        <w:t>lduğ</w:t>
      </w:r>
      <w:r>
        <w:rPr>
          <w:rFonts w:ascii="Times New Roman" w:hAnsi="Times New Roman" w:cs="Times New Roman" w:eastAsia="Times New Roman"/>
          <w:sz w:val="19"/>
          <w:szCs w:val="19"/>
          <w:color w:val="181818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181818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görUidü.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8" w:after="0" w:line="214" w:lineRule="exact"/>
        <w:ind w:left="4683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SöndUr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6"/>
          <w:w w:val="100"/>
          <w:position w:val="-1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2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söndürücU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13" w:lineRule="exact"/>
        <w:ind w:left="125" w:right="-20"/>
        <w:jc w:val="left"/>
        <w:tabs>
          <w:tab w:pos="2860" w:val="left"/>
          <w:tab w:pos="4660" w:val="left"/>
          <w:tab w:pos="6360" w:val="left"/>
          <w:tab w:pos="82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2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4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2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4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2"/>
          <w:position w:val="0"/>
        </w:rPr>
        <w:t>Sul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2"/>
          <w:position w:val="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7"/>
          <w:w w:val="92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</w:r>
      <w:r>
        <w:rPr>
          <w:rFonts w:ascii="Arial" w:hAnsi="Arial" w:cs="Arial" w:eastAsia="Arial"/>
          <w:sz w:val="26"/>
          <w:szCs w:val="26"/>
          <w:color w:val="313131"/>
          <w:spacing w:val="0"/>
          <w:w w:val="68"/>
          <w:position w:val="-4"/>
        </w:rPr>
        <w:t>Su</w:t>
      </w:r>
      <w:r>
        <w:rPr>
          <w:rFonts w:ascii="Arial" w:hAnsi="Arial" w:cs="Arial" w:eastAsia="Arial"/>
          <w:sz w:val="26"/>
          <w:szCs w:val="26"/>
          <w:color w:val="313131"/>
          <w:spacing w:val="1"/>
          <w:w w:val="68"/>
          <w:position w:val="-4"/>
        </w:rPr>
        <w:t> </w:t>
      </w:r>
      <w:r>
        <w:rPr>
          <w:rFonts w:ascii="Arial" w:hAnsi="Arial" w:cs="Arial" w:eastAsia="Arial"/>
          <w:sz w:val="20"/>
          <w:szCs w:val="20"/>
          <w:color w:val="313131"/>
          <w:spacing w:val="0"/>
          <w:w w:val="100"/>
          <w:position w:val="-4"/>
        </w:rPr>
        <w:t>ın3</w:t>
      </w:r>
      <w:r>
        <w:rPr>
          <w:rFonts w:ascii="Arial" w:hAnsi="Arial" w:cs="Arial" w:eastAsia="Arial"/>
          <w:sz w:val="20"/>
          <w:szCs w:val="20"/>
          <w:color w:val="313131"/>
          <w:spacing w:val="0"/>
          <w:w w:val="100"/>
          <w:position w:val="-4"/>
        </w:rPr>
        <w:tab/>
      </w:r>
      <w:r>
        <w:rPr>
          <w:rFonts w:ascii="Arial" w:hAnsi="Arial" w:cs="Arial" w:eastAsia="Arial"/>
          <w:sz w:val="20"/>
          <w:szCs w:val="20"/>
          <w:color w:val="313131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3"/>
        </w:rPr>
        <w:t>IKöpUk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6"/>
          <w:w w:val="100"/>
          <w:position w:val="-3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-3"/>
        </w:rPr>
        <w:t>g.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4"/>
        </w:rPr>
        <w:t>!K.K.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0"/>
          <w:w w:val="99"/>
          <w:position w:val="-4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38"/>
          <w:position w:val="-4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2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"/>
          <w:w w:val="91"/>
          <w:position w:val="-4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5"/>
          <w:w w:val="121"/>
          <w:position w:val="-4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707277"/>
          <w:spacing w:val="0"/>
          <w:w w:val="115"/>
          <w:position w:val="-4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19" w:lineRule="exact"/>
        <w:ind w:left="4707" w:right="-20"/>
        <w:jc w:val="left"/>
        <w:tabs>
          <w:tab w:pos="6360" w:val="left"/>
          <w:tab w:pos="8200" w:val="left"/>
        </w:tabs>
        <w:rPr>
          <w:rFonts w:ascii="Arial" w:hAnsi="Arial" w:cs="Arial" w:eastAsia="Arial"/>
          <w:sz w:val="38"/>
          <w:szCs w:val="38"/>
        </w:rPr>
      </w:pPr>
      <w:rPr/>
      <w:r>
        <w:rPr>
          <w:rFonts w:ascii="Arial" w:hAnsi="Arial" w:cs="Arial" w:eastAsia="Arial"/>
          <w:sz w:val="25"/>
          <w:szCs w:val="25"/>
          <w:color w:val="313131"/>
          <w:spacing w:val="0"/>
          <w:w w:val="150"/>
          <w:position w:val="2"/>
        </w:rPr>
        <w:t>ı</w:t>
      </w:r>
      <w:r>
        <w:rPr>
          <w:rFonts w:ascii="Arial" w:hAnsi="Arial" w:cs="Arial" w:eastAsia="Arial"/>
          <w:sz w:val="25"/>
          <w:szCs w:val="25"/>
          <w:color w:val="313131"/>
          <w:spacing w:val="0"/>
          <w:w w:val="100"/>
          <w:position w:val="2"/>
        </w:rPr>
        <w:tab/>
      </w:r>
      <w:r>
        <w:rPr>
          <w:rFonts w:ascii="Arial" w:hAnsi="Arial" w:cs="Arial" w:eastAsia="Arial"/>
          <w:sz w:val="25"/>
          <w:szCs w:val="25"/>
          <w:color w:val="313131"/>
          <w:spacing w:val="0"/>
          <w:w w:val="100"/>
          <w:position w:val="2"/>
        </w:rPr>
      </w:r>
      <w:r>
        <w:rPr>
          <w:rFonts w:ascii="Arial" w:hAnsi="Arial" w:cs="Arial" w:eastAsia="Arial"/>
          <w:sz w:val="38"/>
          <w:szCs w:val="38"/>
          <w:color w:val="181818"/>
          <w:spacing w:val="0"/>
          <w:w w:val="56"/>
          <w:position w:val="0"/>
        </w:rPr>
        <w:t>ı</w:t>
      </w:r>
      <w:r>
        <w:rPr>
          <w:rFonts w:ascii="Arial" w:hAnsi="Arial" w:cs="Arial" w:eastAsia="Arial"/>
          <w:sz w:val="38"/>
          <w:szCs w:val="38"/>
          <w:color w:val="181818"/>
          <w:spacing w:val="0"/>
          <w:w w:val="100"/>
          <w:position w:val="0"/>
        </w:rPr>
        <w:tab/>
      </w:r>
      <w:r>
        <w:rPr>
          <w:rFonts w:ascii="Arial" w:hAnsi="Arial" w:cs="Arial" w:eastAsia="Arial"/>
          <w:sz w:val="38"/>
          <w:szCs w:val="38"/>
          <w:color w:val="181818"/>
          <w:spacing w:val="0"/>
          <w:w w:val="100"/>
          <w:position w:val="0"/>
        </w:rPr>
      </w:r>
      <w:r>
        <w:rPr>
          <w:rFonts w:ascii="Arial" w:hAnsi="Arial" w:cs="Arial" w:eastAsia="Arial"/>
          <w:sz w:val="38"/>
          <w:szCs w:val="38"/>
          <w:color w:val="313131"/>
          <w:spacing w:val="0"/>
          <w:w w:val="56"/>
          <w:position w:val="0"/>
        </w:rPr>
        <w:t>ı</w:t>
      </w:r>
      <w:r>
        <w:rPr>
          <w:rFonts w:ascii="Arial" w:hAnsi="Arial" w:cs="Arial" w:eastAsia="Arial"/>
          <w:sz w:val="38"/>
          <w:szCs w:val="38"/>
          <w:color w:val="000000"/>
          <w:spacing w:val="0"/>
          <w:w w:val="100"/>
          <w:position w:val="0"/>
        </w:rPr>
      </w:r>
    </w:p>
    <w:p>
      <w:pPr>
        <w:spacing w:before="0" w:after="0" w:line="169" w:lineRule="exact"/>
        <w:ind w:left="279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3"/>
        </w:rPr>
        <w:t>Soka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3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5"/>
          <w:w w:val="9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3"/>
        </w:rPr>
        <w:t>üzerindeki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"/>
          <w:w w:val="9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3"/>
        </w:rPr>
        <w:t>otla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3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"/>
          <w:w w:val="9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yanma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suretiyle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2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2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5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2"/>
        </w:rPr>
        <w:t>görmüştürZara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2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4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2"/>
        </w:rPr>
        <w:t>ziya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yoktur.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300" w:bottom="280" w:left="320" w:right="480"/>
        </w:sectPr>
      </w:pPr>
      <w:rPr/>
    </w:p>
    <w:p>
      <w:pPr>
        <w:spacing w:before="38" w:after="0" w:line="240" w:lineRule="auto"/>
        <w:ind w:left="125" w:right="-73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Sonundaki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2"/>
        </w:rPr>
        <w:t>Hasar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240" w:lineRule="auto"/>
        <w:ind w:left="13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Durumu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" w:after="0" w:line="170" w:lineRule="exact"/>
        <w:jc w:val="left"/>
        <w:rPr>
          <w:sz w:val="17"/>
          <w:szCs w:val="17"/>
        </w:rPr>
      </w:pPr>
      <w:rPr/>
      <w:r>
        <w:rPr/>
        <w:br w:type="column"/>
      </w:r>
      <w:r>
        <w:rPr>
          <w:sz w:val="17"/>
          <w:szCs w:val="17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14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1"/>
          <w:position w:val="-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1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7"/>
          <w:w w:val="91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3"/>
          <w:position w:val="-1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3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0"/>
          <w:w w:val="93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3"/>
          <w:position w:val="-1"/>
        </w:rPr>
        <w:t>tetkikte;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8"/>
          <w:w w:val="93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2"/>
          <w:position w:val="-1"/>
        </w:rPr>
        <w:t>başlangıcını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2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4"/>
          <w:w w:val="92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soka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2"/>
          <w:position w:val="-1"/>
        </w:rPr>
        <w:t>üzerindeki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8"/>
          <w:w w:val="92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otlarda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1"/>
          <w:position w:val="-1"/>
        </w:rPr>
        <w:t>başlamı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1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9"/>
          <w:w w:val="91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1"/>
          <w:position w:val="-1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1"/>
          <w:position w:val="-1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7"/>
          <w:w w:val="91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1"/>
          <w:position w:val="-1"/>
        </w:rPr>
        <w:t>görülmü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1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7"/>
          <w:w w:val="91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2"/>
          <w:position w:val="-1"/>
        </w:rPr>
        <w:t>olu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4"/>
          <w:w w:val="93"/>
          <w:position w:val="-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0"/>
          <w:w w:val="73"/>
          <w:position w:val="-1"/>
        </w:rPr>
        <w:t>·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300" w:bottom="280" w:left="320" w:right="480"/>
          <w:cols w:num="2" w:equalWidth="0">
            <w:col w:w="2349" w:space="455"/>
            <w:col w:w="8316"/>
          </w:cols>
        </w:sectPr>
      </w:pPr>
      <w:rPr/>
    </w:p>
    <w:p>
      <w:pPr>
        <w:spacing w:before="0" w:after="0" w:line="210" w:lineRule="exact"/>
        <w:ind w:left="2850" w:right="63" w:firstLine="-2716"/>
        <w:jc w:val="left"/>
        <w:tabs>
          <w:tab w:pos="28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4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4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4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4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4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8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4"/>
        </w:rPr>
        <w:t>Nedeni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42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arafımızca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araştırma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3"/>
          <w:position w:val="0"/>
        </w:rPr>
        <w:t>soruşturmada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3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"/>
          <w:w w:val="93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sokakta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geçe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kişi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kişilerce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atıla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sehven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6"/>
          <w:position w:val="0"/>
        </w:rPr>
        <w:t>üşürüle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6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8"/>
          <w:w w:val="116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2"/>
          <w:position w:val="0"/>
        </w:rPr>
        <w:t>sigara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6"/>
          <w:w w:val="92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2"/>
          <w:position w:val="0"/>
        </w:rPr>
        <w:t>izmaritini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2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5"/>
          <w:w w:val="92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2"/>
          <w:position w:val="0"/>
        </w:rPr>
        <w:t>kola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2"/>
          <w:position w:val="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"/>
          <w:w w:val="92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2"/>
          <w:position w:val="0"/>
        </w:rPr>
        <w:t>yanıcı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5"/>
          <w:w w:val="92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2"/>
          <w:position w:val="0"/>
        </w:rPr>
        <w:t>otları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4"/>
          <w:w w:val="92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2"/>
          <w:position w:val="0"/>
        </w:rPr>
        <w:t>tutuşturması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2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6"/>
          <w:w w:val="92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2"/>
          <w:position w:val="0"/>
        </w:rPr>
        <w:t>sonuc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2"/>
          <w:position w:val="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9"/>
          <w:w w:val="92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2"/>
          <w:position w:val="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2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2"/>
          <w:w w:val="92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2"/>
          <w:position w:val="0"/>
        </w:rPr>
        <w:t>çıktığı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4"/>
          <w:w w:val="92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2"/>
          <w:position w:val="0"/>
        </w:rPr>
        <w:t>kanaatine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4"/>
          <w:w w:val="92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varılmıştı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7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auto"/>
        <w:ind w:left="130" w:right="-20"/>
        <w:jc w:val="left"/>
        <w:tabs>
          <w:tab w:pos="2860" w:val="left"/>
          <w:tab w:pos="71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1"/>
        </w:rPr>
        <w:t>Sig_ortalı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7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39"/>
        </w:rPr>
        <w:t>irketi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39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7"/>
          <w:w w:val="13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Adı: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!Bedeli: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4" w:after="0" w:line="240" w:lineRule="auto"/>
        <w:ind w:left="226" w:right="-20"/>
        <w:jc w:val="left"/>
        <w:tabs>
          <w:tab w:pos="28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211"/>
        </w:rPr>
        <w:t>raç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42"/>
          <w:w w:val="21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Gereç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Kaybı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4"/>
        </w:rPr>
        <w:t>Yok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5" w:after="0" w:line="240" w:lineRule="auto"/>
        <w:ind w:left="139" w:right="-20"/>
        <w:jc w:val="left"/>
        <w:tabs>
          <w:tab w:pos="5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Y'</w:t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</w:r>
      <w:r>
        <w:rPr>
          <w:rFonts w:ascii="Arial" w:hAnsi="Arial" w:cs="Arial" w:eastAsia="Arial"/>
          <w:sz w:val="18"/>
          <w:szCs w:val="18"/>
          <w:color w:val="313131"/>
          <w:spacing w:val="0"/>
          <w:w w:val="100"/>
        </w:rPr>
        <w:t>ı</w:t>
      </w:r>
      <w:r>
        <w:rPr>
          <w:rFonts w:ascii="Arial" w:hAnsi="Arial" w:cs="Arial" w:eastAsia="Arial"/>
          <w:sz w:val="18"/>
          <w:szCs w:val="18"/>
          <w:color w:val="313131"/>
          <w:spacing w:val="0"/>
          <w:w w:val="100"/>
        </w:rPr>
        <w:t>n</w:t>
      </w:r>
      <w:r>
        <w:rPr>
          <w:rFonts w:ascii="Arial" w:hAnsi="Arial" w:cs="Arial" w:eastAsia="Arial"/>
          <w:sz w:val="18"/>
          <w:szCs w:val="18"/>
          <w:color w:val="313131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Yer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Kime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2"/>
        </w:rPr>
        <w:t>Teslim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5" w:after="0" w:line="240" w:lineRule="auto"/>
        <w:ind w:left="13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5"/>
        </w:rPr>
        <w:t>Eaııdiği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4" w:after="0" w:line="240" w:lineRule="auto"/>
        <w:ind w:left="144" w:right="-20"/>
        <w:jc w:val="left"/>
        <w:tabs>
          <w:tab w:pos="2780" w:val="left"/>
          <w:tab w:pos="59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Dönüşü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5"/>
        </w:rPr>
        <w:t>lrarih:08.05.2017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89"/>
        </w:rPr>
        <w:t>!Saa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5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i: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2"/>
        </w:rPr>
        <w:t>03:40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4" w:after="0" w:line="214" w:lineRule="exact"/>
        <w:ind w:left="229" w:right="-20"/>
        <w:jc w:val="left"/>
        <w:tabs>
          <w:tab w:pos="1220" w:val="left"/>
          <w:tab w:pos="1820" w:val="left"/>
          <w:tab w:pos="2780" w:val="left"/>
          <w:tab w:pos="86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Varsa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Ölü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4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Yaralı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5"/>
          <w:position w:val="0"/>
        </w:rPr>
        <w:t>KJiDE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5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"/>
          <w:w w:val="95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EKİP: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ÇİGL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İ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GRUB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3.POSTA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2"/>
          <w:position w:val="0"/>
        </w:rPr>
        <w:t>ONAYLA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1"/>
          <w:w w:val="103"/>
          <w:position w:val="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2"/>
          <w:position w:val="0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jc w:val="left"/>
        <w:spacing w:after="0"/>
        <w:sectPr>
          <w:type w:val="continuous"/>
          <w:pgSz w:w="11920" w:h="16840"/>
          <w:pgMar w:top="300" w:bottom="280" w:left="320" w:right="480"/>
        </w:sectPr>
      </w:pPr>
      <w:rPr/>
    </w:p>
    <w:p>
      <w:pPr>
        <w:spacing w:before="35" w:after="0" w:line="240" w:lineRule="auto"/>
        <w:ind w:left="2951" w:right="-73"/>
        <w:jc w:val="left"/>
        <w:tabs>
          <w:tab w:pos="4340" w:val="left"/>
          <w:tab w:pos="54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Üst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ir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1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</w:rPr>
        <w:t>Koyan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240" w:lineRule="auto"/>
        <w:ind w:right="321"/>
        <w:jc w:val="righ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3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304" w:lineRule="exact"/>
        <w:ind w:right="-20"/>
        <w:jc w:val="left"/>
        <w:rPr>
          <w:rFonts w:ascii="Arial" w:hAnsi="Arial" w:cs="Arial" w:eastAsia="Arial"/>
          <w:sz w:val="27"/>
          <w:szCs w:val="27"/>
        </w:rPr>
      </w:pPr>
      <w:rPr/>
      <w:r>
        <w:rPr>
          <w:rFonts w:ascii="Arial" w:hAnsi="Arial" w:cs="Arial" w:eastAsia="Arial"/>
          <w:sz w:val="27"/>
          <w:szCs w:val="27"/>
          <w:color w:val="313131"/>
          <w:spacing w:val="0"/>
          <w:w w:val="68"/>
          <w:b/>
          <w:bCs/>
          <w:position w:val="-1"/>
        </w:rPr>
        <w:t>1</w:t>
      </w:r>
      <w:r>
        <w:rPr>
          <w:rFonts w:ascii="Arial" w:hAnsi="Arial" w:cs="Arial" w:eastAsia="Arial"/>
          <w:sz w:val="27"/>
          <w:szCs w:val="27"/>
          <w:color w:val="313131"/>
          <w:spacing w:val="9"/>
          <w:w w:val="68"/>
          <w:b/>
          <w:bCs/>
          <w:position w:val="-1"/>
        </w:rPr>
        <w:t> </w:t>
      </w:r>
      <w:r>
        <w:rPr>
          <w:rFonts w:ascii="Arial" w:hAnsi="Arial" w:cs="Arial" w:eastAsia="Arial"/>
          <w:sz w:val="27"/>
          <w:szCs w:val="27"/>
          <w:color w:val="313131"/>
          <w:spacing w:val="0"/>
          <w:w w:val="68"/>
          <w:position w:val="-1"/>
        </w:rPr>
        <w:t>8;Man2a.f»?</w:t>
      </w:r>
      <w:r>
        <w:rPr>
          <w:rFonts w:ascii="Arial" w:hAnsi="Arial" w:cs="Arial" w:eastAsia="Arial"/>
          <w:sz w:val="27"/>
          <w:szCs w:val="27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300" w:bottom="280" w:left="320" w:right="480"/>
          <w:cols w:num="2" w:equalWidth="0">
            <w:col w:w="6939" w:space="1758"/>
            <w:col w:w="2423"/>
          </w:cols>
        </w:sectPr>
      </w:pPr>
      <w:rPr/>
    </w:p>
    <w:p>
      <w:pPr>
        <w:spacing w:before="11" w:after="0" w:line="282" w:lineRule="exact"/>
        <w:ind w:left="3277" w:right="-20"/>
        <w:jc w:val="left"/>
        <w:rPr>
          <w:rFonts w:ascii="Times New Roman" w:hAnsi="Times New Roman" w:cs="Times New Roman" w:eastAsia="Times New Roman"/>
          <w:sz w:val="28"/>
          <w:szCs w:val="28"/>
        </w:rPr>
      </w:pPr>
      <w:rPr/>
      <w:r>
        <w:rPr>
          <w:rFonts w:ascii="Times New Roman" w:hAnsi="Times New Roman" w:cs="Times New Roman" w:eastAsia="Times New Roman"/>
          <w:sz w:val="28"/>
          <w:szCs w:val="28"/>
          <w:color w:val="B3B3B1"/>
          <w:w w:val="157"/>
          <w:position w:val="-4"/>
        </w:rPr>
        <w:t>.</w:t>
      </w:r>
      <w:r>
        <w:rPr>
          <w:rFonts w:ascii="Times New Roman" w:hAnsi="Times New Roman" w:cs="Times New Roman" w:eastAsia="Times New Roman"/>
          <w:sz w:val="28"/>
          <w:szCs w:val="28"/>
          <w:color w:val="B3B3B1"/>
          <w:spacing w:val="-43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707277"/>
          <w:spacing w:val="0"/>
          <w:w w:val="100"/>
          <w:position w:val="-4"/>
        </w:rPr>
        <w:t>,</w:t>
      </w:r>
      <w:r>
        <w:rPr>
          <w:rFonts w:ascii="Times New Roman" w:hAnsi="Times New Roman" w:cs="Times New Roman" w:eastAsia="Times New Roman"/>
          <w:sz w:val="28"/>
          <w:szCs w:val="28"/>
          <w:color w:val="707277"/>
          <w:spacing w:val="-15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9A9C9C"/>
          <w:spacing w:val="0"/>
          <w:w w:val="131"/>
          <w:position w:val="-4"/>
        </w:rPr>
        <w:t>·</w:t>
      </w:r>
      <w:r>
        <w:rPr>
          <w:rFonts w:ascii="Times New Roman" w:hAnsi="Times New Roman" w:cs="Times New Roman" w:eastAsia="Times New Roman"/>
          <w:sz w:val="28"/>
          <w:szCs w:val="28"/>
          <w:color w:val="9A9C9C"/>
          <w:spacing w:val="-50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9A9C9C"/>
          <w:spacing w:val="0"/>
          <w:w w:val="164"/>
          <w:position w:val="-4"/>
        </w:rPr>
        <w:t>·</w:t>
      </w:r>
      <w:r>
        <w:rPr>
          <w:rFonts w:ascii="Times New Roman" w:hAnsi="Times New Roman" w:cs="Times New Roman" w:eastAsia="Times New Roman"/>
          <w:sz w:val="28"/>
          <w:szCs w:val="28"/>
          <w:color w:val="9A9C9C"/>
          <w:spacing w:val="-68"/>
          <w:w w:val="164"/>
          <w:position w:val="-4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9A9C9C"/>
          <w:spacing w:val="0"/>
          <w:w w:val="121"/>
          <w:position w:val="-4"/>
        </w:rPr>
        <w:t>ttinALı</w:t>
      </w:r>
      <w:r>
        <w:rPr>
          <w:rFonts w:ascii="Times New Roman" w:hAnsi="Times New Roman" w:cs="Times New Roman" w:eastAsia="Times New Roman"/>
          <w:sz w:val="28"/>
          <w:szCs w:val="28"/>
          <w:color w:val="9A9C9C"/>
          <w:spacing w:val="-11"/>
          <w:w w:val="122"/>
          <w:position w:val="-4"/>
        </w:rPr>
        <w:t>,</w:t>
      </w:r>
      <w:r>
        <w:rPr>
          <w:rFonts w:ascii="Times New Roman" w:hAnsi="Times New Roman" w:cs="Times New Roman" w:eastAsia="Times New Roman"/>
          <w:sz w:val="28"/>
          <w:szCs w:val="28"/>
          <w:color w:val="B3B3B1"/>
          <w:spacing w:val="0"/>
          <w:w w:val="57"/>
          <w:position w:val="-4"/>
        </w:rPr>
        <w:t>..</w:t>
      </w:r>
      <w:r>
        <w:rPr>
          <w:rFonts w:ascii="Times New Roman" w:hAnsi="Times New Roman" w:cs="Times New Roman" w:eastAsia="Times New Roman"/>
          <w:sz w:val="28"/>
          <w:szCs w:val="28"/>
          <w:color w:val="000000"/>
          <w:spacing w:val="0"/>
          <w:w w:val="100"/>
          <w:position w:val="0"/>
        </w:rPr>
      </w:r>
    </w:p>
    <w:p>
      <w:pPr>
        <w:spacing w:before="0" w:after="0" w:line="116" w:lineRule="exact"/>
        <w:ind w:left="295" w:right="-20"/>
        <w:jc w:val="left"/>
        <w:tabs>
          <w:tab w:pos="3620" w:val="left"/>
          <w:tab w:pos="86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06.58197pt;margin-top:5.795459pt;width:134.742268pt;height:39.5pt;mso-position-horizontal-relative:page;mso-position-vertical-relative:paragraph;z-index:-14935" type="#_x0000_t202" filled="f" stroked="f">
            <v:textbox inset="0,0,0,0">
              <w:txbxContent>
                <w:p>
                  <w:pPr>
                    <w:spacing w:before="0" w:after="0" w:line="790" w:lineRule="exact"/>
                    <w:ind w:right="-158"/>
                    <w:jc w:val="left"/>
                    <w:tabs>
                      <w:tab w:pos="2360" w:val="left"/>
                    </w:tabs>
                    <w:rPr>
                      <w:rFonts w:ascii="Arial" w:hAnsi="Arial" w:cs="Arial" w:eastAsia="Arial"/>
                      <w:sz w:val="79"/>
                      <w:szCs w:val="79"/>
                    </w:rPr>
                  </w:pPr>
                  <w:rPr/>
                  <w:r>
                    <w:rPr>
                      <w:rFonts w:ascii="Arial" w:hAnsi="Arial" w:cs="Arial" w:eastAsia="Arial"/>
                      <w:sz w:val="79"/>
                      <w:szCs w:val="79"/>
                      <w:color w:val="343F72"/>
                      <w:w w:val="219"/>
                      <w:position w:val="-1"/>
                    </w:rPr>
                    <w:t>ô</w:t>
                  </w:r>
                  <w:r>
                    <w:rPr>
                      <w:rFonts w:ascii="Arial" w:hAnsi="Arial" w:cs="Arial" w:eastAsia="Arial"/>
                      <w:sz w:val="79"/>
                      <w:szCs w:val="79"/>
                      <w:color w:val="343F72"/>
                      <w:spacing w:val="8"/>
                      <w:w w:val="219"/>
                      <w:position w:val="-1"/>
                    </w:rPr>
                    <w:t>i</w:t>
                  </w:r>
                  <w:r>
                    <w:rPr>
                      <w:rFonts w:ascii="Arial" w:hAnsi="Arial" w:cs="Arial" w:eastAsia="Arial"/>
                      <w:sz w:val="79"/>
                      <w:szCs w:val="79"/>
                      <w:color w:val="B3B3B1"/>
                      <w:spacing w:val="0"/>
                      <w:w w:val="72"/>
                      <w:position w:val="-1"/>
                    </w:rPr>
                    <w:t>.</w:t>
                  </w:r>
                  <w:r>
                    <w:rPr>
                      <w:rFonts w:ascii="Arial" w:hAnsi="Arial" w:cs="Arial" w:eastAsia="Arial"/>
                      <w:sz w:val="79"/>
                      <w:szCs w:val="79"/>
                      <w:color w:val="B3B3B1"/>
                      <w:spacing w:val="0"/>
                      <w:w w:val="100"/>
                      <w:position w:val="-1"/>
                    </w:rPr>
                    <w:tab/>
                  </w:r>
                  <w:r>
                    <w:rPr>
                      <w:rFonts w:ascii="Arial" w:hAnsi="Arial" w:cs="Arial" w:eastAsia="Arial"/>
                      <w:sz w:val="79"/>
                      <w:szCs w:val="79"/>
                      <w:color w:val="B3B3B1"/>
                      <w:spacing w:val="0"/>
                      <w:w w:val="74"/>
                      <w:position w:val="-1"/>
                    </w:rPr>
                    <w:t>,.</w:t>
                  </w:r>
                  <w:r>
                    <w:rPr>
                      <w:rFonts w:ascii="Arial" w:hAnsi="Arial" w:cs="Arial" w:eastAsia="Arial"/>
                      <w:sz w:val="79"/>
                      <w:szCs w:val="79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9"/>
          <w:szCs w:val="19"/>
          <w:color w:val="313131"/>
          <w:spacing w:val="0"/>
          <w:w w:val="75"/>
          <w:position w:val="-6"/>
        </w:rPr>
        <w:t>·;:ı</w:t>
      </w:r>
      <w:r>
        <w:rPr>
          <w:rFonts w:ascii="Arial" w:hAnsi="Arial" w:cs="Arial" w:eastAsia="Arial"/>
          <w:sz w:val="19"/>
          <w:szCs w:val="19"/>
          <w:color w:val="313131"/>
          <w:spacing w:val="0"/>
          <w:w w:val="100"/>
          <w:position w:val="-6"/>
        </w:rPr>
        <w:tab/>
      </w:r>
      <w:r>
        <w:rPr>
          <w:rFonts w:ascii="Arial" w:hAnsi="Arial" w:cs="Arial" w:eastAsia="Arial"/>
          <w:sz w:val="19"/>
          <w:szCs w:val="19"/>
          <w:color w:val="313131"/>
          <w:spacing w:val="0"/>
          <w:w w:val="100"/>
          <w:position w:val="-6"/>
        </w:rPr>
      </w:r>
      <w:r>
        <w:rPr>
          <w:rFonts w:ascii="Times New Roman" w:hAnsi="Times New Roman" w:cs="Times New Roman" w:eastAsia="Times New Roman"/>
          <w:sz w:val="19"/>
          <w:szCs w:val="19"/>
          <w:color w:val="9A9C9C"/>
          <w:spacing w:val="0"/>
          <w:w w:val="100"/>
          <w:position w:val="-8"/>
        </w:rPr>
        <w:t>ai</w:t>
      </w:r>
      <w:r>
        <w:rPr>
          <w:rFonts w:ascii="Times New Roman" w:hAnsi="Times New Roman" w:cs="Times New Roman" w:eastAsia="Times New Roman"/>
          <w:sz w:val="19"/>
          <w:szCs w:val="19"/>
          <w:color w:val="9A9C9C"/>
          <w:spacing w:val="3"/>
          <w:w w:val="100"/>
          <w:position w:val="-8"/>
        </w:rPr>
        <w:t> </w:t>
      </w:r>
      <w:r>
        <w:rPr>
          <w:rFonts w:ascii="Times New Roman" w:hAnsi="Times New Roman" w:cs="Times New Roman" w:eastAsia="Times New Roman"/>
          <w:sz w:val="26"/>
          <w:szCs w:val="26"/>
          <w:color w:val="9A9C9C"/>
          <w:spacing w:val="0"/>
          <w:w w:val="100"/>
          <w:position w:val="-8"/>
        </w:rPr>
        <w:t>e</w:t>
      </w:r>
      <w:r>
        <w:rPr>
          <w:rFonts w:ascii="Times New Roman" w:hAnsi="Times New Roman" w:cs="Times New Roman" w:eastAsia="Times New Roman"/>
          <w:sz w:val="26"/>
          <w:szCs w:val="26"/>
          <w:color w:val="9A9C9C"/>
          <w:spacing w:val="55"/>
          <w:w w:val="100"/>
          <w:position w:val="-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838585"/>
          <w:spacing w:val="0"/>
          <w:w w:val="100"/>
          <w:position w:val="-8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838585"/>
          <w:spacing w:val="0"/>
          <w:w w:val="100"/>
          <w:position w:val="-8"/>
        </w:rPr>
        <w:t>(</w:t>
      </w:r>
      <w:r>
        <w:rPr>
          <w:rFonts w:ascii="Times New Roman" w:hAnsi="Times New Roman" w:cs="Times New Roman" w:eastAsia="Times New Roman"/>
          <w:sz w:val="19"/>
          <w:szCs w:val="19"/>
          <w:color w:val="838585"/>
          <w:spacing w:val="0"/>
          <w:w w:val="100"/>
          <w:position w:val="-8"/>
        </w:rPr>
        <w:t>uzev</w:t>
      </w:r>
      <w:r>
        <w:rPr>
          <w:rFonts w:ascii="Times New Roman" w:hAnsi="Times New Roman" w:cs="Times New Roman" w:eastAsia="Times New Roman"/>
          <w:sz w:val="19"/>
          <w:szCs w:val="19"/>
          <w:color w:val="838585"/>
          <w:spacing w:val="47"/>
          <w:w w:val="100"/>
          <w:position w:val="-8"/>
        </w:rPr>
        <w:t> </w:t>
      </w:r>
      <w:r>
        <w:rPr>
          <w:rFonts w:ascii="Arial" w:hAnsi="Arial" w:cs="Arial" w:eastAsia="Arial"/>
          <w:sz w:val="15"/>
          <w:szCs w:val="15"/>
          <w:color w:val="9A9C9C"/>
          <w:spacing w:val="0"/>
          <w:w w:val="145"/>
          <w:position w:val="-8"/>
        </w:rPr>
        <w:t>[:;</w:t>
      </w:r>
      <w:r>
        <w:rPr>
          <w:rFonts w:ascii="Arial" w:hAnsi="Arial" w:cs="Arial" w:eastAsia="Arial"/>
          <w:sz w:val="15"/>
          <w:szCs w:val="15"/>
          <w:color w:val="9A9C9C"/>
          <w:spacing w:val="0"/>
          <w:w w:val="145"/>
          <w:position w:val="-8"/>
        </w:rPr>
        <w:t>(</w:t>
      </w:r>
      <w:r>
        <w:rPr>
          <w:rFonts w:ascii="Arial" w:hAnsi="Arial" w:cs="Arial" w:eastAsia="Arial"/>
          <w:sz w:val="15"/>
          <w:szCs w:val="15"/>
          <w:color w:val="9A9C9C"/>
          <w:spacing w:val="0"/>
          <w:w w:val="145"/>
          <w:position w:val="-8"/>
        </w:rPr>
        <w:t>ı&gt;;</w:t>
      </w:r>
      <w:r>
        <w:rPr>
          <w:rFonts w:ascii="Arial" w:hAnsi="Arial" w:cs="Arial" w:eastAsia="Arial"/>
          <w:sz w:val="15"/>
          <w:szCs w:val="15"/>
          <w:color w:val="9A9C9C"/>
          <w:spacing w:val="-60"/>
          <w:w w:val="145"/>
          <w:position w:val="-8"/>
        </w:rPr>
        <w:t> </w:t>
      </w:r>
      <w:r>
        <w:rPr>
          <w:rFonts w:ascii="Arial" w:hAnsi="Arial" w:cs="Arial" w:eastAsia="Arial"/>
          <w:sz w:val="15"/>
          <w:szCs w:val="15"/>
          <w:color w:val="9A9C9C"/>
          <w:spacing w:val="0"/>
          <w:w w:val="100"/>
          <w:position w:val="-8"/>
        </w:rPr>
        <w:tab/>
      </w:r>
      <w:r>
        <w:rPr>
          <w:rFonts w:ascii="Arial" w:hAnsi="Arial" w:cs="Arial" w:eastAsia="Arial"/>
          <w:sz w:val="15"/>
          <w:szCs w:val="15"/>
          <w:color w:val="9A9C9C"/>
          <w:spacing w:val="0"/>
          <w:w w:val="100"/>
          <w:position w:val="-8"/>
        </w:rPr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4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7"/>
          <w:w w:val="100"/>
          <w:position w:val="-4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2"/>
          <w:w w:val="100"/>
          <w:position w:val="-4"/>
        </w:rPr>
        <w:t>f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4"/>
        </w:rPr>
        <w:t>ai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"/>
          <w:w w:val="100"/>
          <w:position w:val="-4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-4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23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9"/>
          <w:position w:val="-4"/>
        </w:rPr>
        <w:t>Biri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8"/>
          <w:w w:val="99"/>
          <w:position w:val="-4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B3B3B1"/>
          <w:spacing w:val="-15"/>
          <w:w w:val="145"/>
          <w:position w:val="-4"/>
        </w:rPr>
        <w:t>·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7"/>
          <w:position w:val="-4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300" w:bottom="280" w:left="320" w:right="480"/>
        </w:sectPr>
      </w:pPr>
      <w:rPr/>
    </w:p>
    <w:p>
      <w:pPr>
        <w:spacing w:before="65" w:after="0" w:line="95" w:lineRule="exact"/>
        <w:ind w:left="338" w:right="-20"/>
        <w:jc w:val="left"/>
        <w:rPr>
          <w:rFonts w:ascii="Arial" w:hAnsi="Arial" w:cs="Arial" w:eastAsia="Arial"/>
          <w:sz w:val="10"/>
          <w:szCs w:val="10"/>
        </w:rPr>
      </w:pPr>
      <w:rPr/>
      <w:r>
        <w:rPr>
          <w:rFonts w:ascii="Arial" w:hAnsi="Arial" w:cs="Arial" w:eastAsia="Arial"/>
          <w:sz w:val="10"/>
          <w:szCs w:val="10"/>
          <w:color w:val="313131"/>
          <w:spacing w:val="0"/>
          <w:w w:val="80"/>
          <w:position w:val="-2"/>
        </w:rPr>
        <w:t>&lt;U</w:t>
      </w:r>
      <w:r>
        <w:rPr>
          <w:rFonts w:ascii="Arial" w:hAnsi="Arial" w:cs="Arial" w:eastAsia="Arial"/>
          <w:sz w:val="10"/>
          <w:szCs w:val="10"/>
          <w:color w:val="000000"/>
          <w:spacing w:val="0"/>
          <w:w w:val="100"/>
          <w:position w:val="0"/>
        </w:rPr>
      </w:r>
    </w:p>
    <w:p>
      <w:pPr>
        <w:spacing w:before="0" w:after="0" w:line="202" w:lineRule="exact"/>
        <w:ind w:left="295" w:right="-72"/>
        <w:jc w:val="left"/>
        <w:tabs>
          <w:tab w:pos="3300" w:val="left"/>
          <w:tab w:pos="6380" w:val="left"/>
        </w:tabs>
        <w:rPr>
          <w:rFonts w:ascii="Arial" w:hAnsi="Arial" w:cs="Arial" w:eastAsia="Arial"/>
          <w:sz w:val="18"/>
          <w:szCs w:val="18"/>
        </w:rPr>
      </w:pPr>
      <w:rPr/>
      <w:r>
        <w:rPr>
          <w:rFonts w:ascii="Courier New" w:hAnsi="Courier New" w:cs="Courier New" w:eastAsia="Courier New"/>
          <w:sz w:val="20"/>
          <w:szCs w:val="20"/>
          <w:color w:val="313131"/>
          <w:spacing w:val="-19"/>
          <w:w w:val="77"/>
          <w:i/>
          <w:position w:val="2"/>
        </w:rPr>
        <w:t>.</w:t>
      </w:r>
      <w:r>
        <w:rPr>
          <w:rFonts w:ascii="Courier New" w:hAnsi="Courier New" w:cs="Courier New" w:eastAsia="Courier New"/>
          <w:sz w:val="20"/>
          <w:szCs w:val="20"/>
          <w:color w:val="313131"/>
          <w:spacing w:val="0"/>
          <w:w w:val="128"/>
          <w:i/>
          <w:position w:val="2"/>
        </w:rPr>
        <w:t>Q</w:t>
      </w:r>
      <w:r>
        <w:rPr>
          <w:rFonts w:ascii="Courier New" w:hAnsi="Courier New" w:cs="Courier New" w:eastAsia="Courier New"/>
          <w:sz w:val="20"/>
          <w:szCs w:val="20"/>
          <w:color w:val="313131"/>
          <w:spacing w:val="0"/>
          <w:w w:val="100"/>
          <w:i/>
          <w:position w:val="2"/>
        </w:rPr>
        <w:tab/>
      </w:r>
      <w:r>
        <w:rPr>
          <w:rFonts w:ascii="Courier New" w:hAnsi="Courier New" w:cs="Courier New" w:eastAsia="Courier New"/>
          <w:sz w:val="20"/>
          <w:szCs w:val="20"/>
          <w:color w:val="313131"/>
          <w:spacing w:val="0"/>
          <w:w w:val="100"/>
          <w:i/>
          <w:position w:val="2"/>
        </w:rPr>
      </w:r>
      <w:r>
        <w:rPr>
          <w:rFonts w:ascii="Arial" w:hAnsi="Arial" w:cs="Arial" w:eastAsia="Arial"/>
          <w:sz w:val="20"/>
          <w:szCs w:val="20"/>
          <w:color w:val="9A9C9C"/>
          <w:spacing w:val="0"/>
          <w:w w:val="100"/>
          <w:position w:val="2"/>
        </w:rPr>
        <w:t>3</w:t>
      </w:r>
      <w:r>
        <w:rPr>
          <w:rFonts w:ascii="Arial" w:hAnsi="Arial" w:cs="Arial" w:eastAsia="Arial"/>
          <w:sz w:val="20"/>
          <w:szCs w:val="20"/>
          <w:color w:val="9A9C9C"/>
          <w:spacing w:val="0"/>
          <w:w w:val="100"/>
          <w:position w:val="2"/>
        </w:rPr>
        <w:t>.</w:t>
      </w:r>
      <w:r>
        <w:rPr>
          <w:rFonts w:ascii="Arial" w:hAnsi="Arial" w:cs="Arial" w:eastAsia="Arial"/>
          <w:sz w:val="20"/>
          <w:szCs w:val="20"/>
          <w:color w:val="9A9C9C"/>
          <w:spacing w:val="8"/>
          <w:w w:val="100"/>
          <w:position w:val="2"/>
        </w:rPr>
        <w:t> </w:t>
      </w:r>
      <w:r>
        <w:rPr>
          <w:rFonts w:ascii="Arial" w:hAnsi="Arial" w:cs="Arial" w:eastAsia="Arial"/>
          <w:sz w:val="20"/>
          <w:szCs w:val="20"/>
          <w:color w:val="9A9C9C"/>
          <w:spacing w:val="0"/>
          <w:w w:val="91"/>
          <w:position w:val="2"/>
        </w:rPr>
        <w:t>P</w:t>
      </w:r>
      <w:r>
        <w:rPr>
          <w:rFonts w:ascii="Arial" w:hAnsi="Arial" w:cs="Arial" w:eastAsia="Arial"/>
          <w:sz w:val="20"/>
          <w:szCs w:val="20"/>
          <w:color w:val="9A9C9C"/>
          <w:spacing w:val="-7"/>
          <w:w w:val="92"/>
          <w:position w:val="2"/>
        </w:rPr>
        <w:t>c</w:t>
      </w:r>
      <w:r>
        <w:rPr>
          <w:rFonts w:ascii="Arial" w:hAnsi="Arial" w:cs="Arial" w:eastAsia="Arial"/>
          <w:sz w:val="20"/>
          <w:szCs w:val="20"/>
          <w:color w:val="9A9C9C"/>
          <w:spacing w:val="0"/>
          <w:w w:val="57"/>
          <w:position w:val="2"/>
        </w:rPr>
        <w:t>...</w:t>
      </w:r>
      <w:r>
        <w:rPr>
          <w:rFonts w:ascii="Arial" w:hAnsi="Arial" w:cs="Arial" w:eastAsia="Arial"/>
          <w:sz w:val="20"/>
          <w:szCs w:val="20"/>
          <w:color w:val="9A9C9C"/>
          <w:spacing w:val="5"/>
          <w:w w:val="100"/>
          <w:position w:val="2"/>
        </w:rPr>
        <w:t> </w:t>
      </w:r>
      <w:r>
        <w:rPr>
          <w:rFonts w:ascii="Arial" w:hAnsi="Arial" w:cs="Arial" w:eastAsia="Arial"/>
          <w:sz w:val="16"/>
          <w:szCs w:val="16"/>
          <w:color w:val="9A9C9C"/>
          <w:spacing w:val="0"/>
          <w:w w:val="192"/>
          <w:position w:val="2"/>
        </w:rPr>
        <w:t>il</w:t>
      </w:r>
      <w:r>
        <w:rPr>
          <w:rFonts w:ascii="Arial" w:hAnsi="Arial" w:cs="Arial" w:eastAsia="Arial"/>
          <w:sz w:val="16"/>
          <w:szCs w:val="16"/>
          <w:color w:val="9A9C9C"/>
          <w:spacing w:val="-56"/>
          <w:w w:val="192"/>
          <w:position w:val="2"/>
        </w:rPr>
        <w:t> </w:t>
      </w:r>
      <w:r>
        <w:rPr>
          <w:rFonts w:ascii="Arial" w:hAnsi="Arial" w:cs="Arial" w:eastAsia="Arial"/>
          <w:sz w:val="20"/>
          <w:szCs w:val="20"/>
          <w:color w:val="9A9C9C"/>
          <w:spacing w:val="0"/>
          <w:w w:val="100"/>
          <w:position w:val="2"/>
        </w:rPr>
        <w:t>Cnı</w:t>
      </w:r>
      <w:r>
        <w:rPr>
          <w:rFonts w:ascii="Arial" w:hAnsi="Arial" w:cs="Arial" w:eastAsia="Arial"/>
          <w:sz w:val="20"/>
          <w:szCs w:val="20"/>
          <w:color w:val="9A9C9C"/>
          <w:spacing w:val="19"/>
          <w:w w:val="100"/>
          <w:position w:val="2"/>
        </w:rPr>
        <w:t> </w:t>
      </w:r>
      <w:r>
        <w:rPr>
          <w:rFonts w:ascii="Arial" w:hAnsi="Arial" w:cs="Arial" w:eastAsia="Arial"/>
          <w:sz w:val="20"/>
          <w:szCs w:val="20"/>
          <w:color w:val="9A9C9C"/>
          <w:spacing w:val="0"/>
          <w:w w:val="100"/>
          <w:position w:val="2"/>
        </w:rPr>
        <w:t>hıl'</w:t>
      </w:r>
      <w:r>
        <w:rPr>
          <w:rFonts w:ascii="Arial" w:hAnsi="Arial" w:cs="Arial" w:eastAsia="Arial"/>
          <w:sz w:val="20"/>
          <w:szCs w:val="20"/>
          <w:color w:val="9A9C9C"/>
          <w:spacing w:val="16"/>
          <w:w w:val="100"/>
          <w:position w:val="2"/>
        </w:rPr>
        <w:t> </w:t>
      </w:r>
      <w:r>
        <w:rPr>
          <w:rFonts w:ascii="Arial" w:hAnsi="Arial" w:cs="Arial" w:eastAsia="Arial"/>
          <w:sz w:val="18"/>
          <w:szCs w:val="18"/>
          <w:color w:val="9A9C9C"/>
          <w:spacing w:val="0"/>
          <w:w w:val="100"/>
          <w:position w:val="2"/>
        </w:rPr>
        <w:t>,\rı.:ri</w:t>
      </w:r>
      <w:r>
        <w:rPr>
          <w:rFonts w:ascii="Arial" w:hAnsi="Arial" w:cs="Arial" w:eastAsia="Arial"/>
          <w:sz w:val="18"/>
          <w:szCs w:val="18"/>
          <w:color w:val="9A9C9C"/>
          <w:spacing w:val="-5"/>
          <w:w w:val="100"/>
          <w:position w:val="2"/>
        </w:rPr>
        <w:t> </w:t>
      </w:r>
      <w:r>
        <w:rPr>
          <w:rFonts w:ascii="Arial" w:hAnsi="Arial" w:cs="Arial" w:eastAsia="Arial"/>
          <w:sz w:val="18"/>
          <w:szCs w:val="18"/>
          <w:color w:val="9A9C9C"/>
          <w:spacing w:val="0"/>
          <w:w w:val="100"/>
          <w:position w:val="2"/>
        </w:rPr>
        <w:tab/>
      </w:r>
      <w:r>
        <w:rPr>
          <w:rFonts w:ascii="Arial" w:hAnsi="Arial" w:cs="Arial" w:eastAsia="Arial"/>
          <w:sz w:val="18"/>
          <w:szCs w:val="18"/>
          <w:color w:val="9A9C9C"/>
          <w:spacing w:val="0"/>
          <w:w w:val="100"/>
          <w:position w:val="2"/>
        </w:rPr>
      </w:r>
      <w:r>
        <w:rPr>
          <w:rFonts w:ascii="Arial" w:hAnsi="Arial" w:cs="Arial" w:eastAsia="Arial"/>
          <w:sz w:val="18"/>
          <w:szCs w:val="18"/>
          <w:color w:val="838585"/>
          <w:spacing w:val="0"/>
          <w:w w:val="25"/>
          <w:position w:val="2"/>
        </w:rPr>
        <w:t>.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1" w:after="0" w:line="249" w:lineRule="exact"/>
        <w:ind w:left="272" w:right="-20"/>
        <w:jc w:val="left"/>
        <w:rPr>
          <w:rFonts w:ascii="Times New Roman" w:hAnsi="Times New Roman" w:cs="Times New Roman" w:eastAsia="Times New Roman"/>
          <w:sz w:val="23"/>
          <w:szCs w:val="23"/>
        </w:rPr>
      </w:pPr>
      <w:rPr/>
      <w:r>
        <w:rPr>
          <w:rFonts w:ascii="Times New Roman" w:hAnsi="Times New Roman" w:cs="Times New Roman" w:eastAsia="Times New Roman"/>
          <w:sz w:val="23"/>
          <w:szCs w:val="23"/>
          <w:color w:val="313131"/>
          <w:spacing w:val="0"/>
          <w:w w:val="53"/>
          <w:position w:val="-2"/>
        </w:rPr>
        <w:t>......</w:t>
      </w:r>
      <w:r>
        <w:rPr>
          <w:rFonts w:ascii="Times New Roman" w:hAnsi="Times New Roman" w:cs="Times New Roman" w:eastAsia="Times New Roman"/>
          <w:sz w:val="23"/>
          <w:szCs w:val="23"/>
          <w:color w:val="000000"/>
          <w:spacing w:val="0"/>
          <w:w w:val="100"/>
          <w:position w:val="0"/>
        </w:rPr>
      </w:r>
    </w:p>
    <w:p>
      <w:pPr>
        <w:spacing w:before="0" w:after="0" w:line="205" w:lineRule="atLeast"/>
        <w:ind w:right="264"/>
        <w:jc w:val="righ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w w:val="103"/>
        </w:rPr>
        <w:t>İb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w w:val="102"/>
        </w:rPr>
        <w:t>rah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"/>
          <w:w w:val="102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2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318" w:lineRule="exact"/>
        <w:ind w:left="2051" w:right="1488"/>
        <w:jc w:val="center"/>
        <w:tabs>
          <w:tab w:pos="2420" w:val="left"/>
        </w:tabs>
        <w:rPr>
          <w:rFonts w:ascii="Arial" w:hAnsi="Arial" w:cs="Arial" w:eastAsia="Arial"/>
          <w:sz w:val="28"/>
          <w:szCs w:val="2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9A9C9C"/>
          <w:spacing w:val="0"/>
          <w:w w:val="179"/>
          <w:i/>
        </w:rPr>
        <w:t>(</w:t>
      </w:r>
      <w:r>
        <w:rPr>
          <w:rFonts w:ascii="Times New Roman" w:hAnsi="Times New Roman" w:cs="Times New Roman" w:eastAsia="Times New Roman"/>
          <w:sz w:val="17"/>
          <w:szCs w:val="17"/>
          <w:color w:val="9A9C9C"/>
          <w:spacing w:val="0"/>
          <w:w w:val="100"/>
          <w:i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9A9C9C"/>
          <w:spacing w:val="0"/>
          <w:w w:val="100"/>
          <w:i/>
        </w:rPr>
      </w:r>
      <w:r>
        <w:rPr>
          <w:rFonts w:ascii="Arial" w:hAnsi="Arial" w:cs="Arial" w:eastAsia="Arial"/>
          <w:sz w:val="28"/>
          <w:szCs w:val="28"/>
          <w:color w:val="B3B3B1"/>
          <w:spacing w:val="0"/>
          <w:w w:val="100"/>
        </w:rPr>
        <w:t>,,</w:t>
      </w:r>
      <w:r>
        <w:rPr>
          <w:rFonts w:ascii="Arial" w:hAnsi="Arial" w:cs="Arial" w:eastAsia="Arial"/>
          <w:sz w:val="28"/>
          <w:szCs w:val="28"/>
          <w:color w:val="B3B3B1"/>
          <w:spacing w:val="-16"/>
          <w:w w:val="100"/>
        </w:rPr>
        <w:t> </w:t>
      </w:r>
      <w:r>
        <w:rPr>
          <w:rFonts w:ascii="Arial" w:hAnsi="Arial" w:cs="Arial" w:eastAsia="Arial"/>
          <w:sz w:val="28"/>
          <w:szCs w:val="28"/>
          <w:color w:val="313131"/>
          <w:spacing w:val="0"/>
          <w:w w:val="140"/>
        </w:rPr>
        <w:t>,,</w:t>
      </w:r>
      <w:r>
        <w:rPr>
          <w:rFonts w:ascii="Arial" w:hAnsi="Arial" w:cs="Arial" w:eastAsia="Arial"/>
          <w:sz w:val="28"/>
          <w:szCs w:val="28"/>
          <w:color w:val="000000"/>
          <w:spacing w:val="0"/>
          <w:w w:val="100"/>
        </w:rPr>
      </w:r>
    </w:p>
    <w:p>
      <w:pPr>
        <w:spacing w:before="7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158" w:lineRule="atLeast"/>
        <w:ind w:right="-20"/>
        <w:jc w:val="left"/>
        <w:rPr>
          <w:rFonts w:ascii="Arial" w:hAnsi="Arial" w:cs="Arial" w:eastAsia="Arial"/>
          <w:sz w:val="10"/>
          <w:szCs w:val="10"/>
        </w:rPr>
      </w:pPr>
      <w:rPr/>
      <w:r>
        <w:rPr/>
        <w:pict>
          <v:group style="position:absolute;margin-left:453.085663pt;margin-top:-4.007933pt;width:86.854236pt;height:22.156292pt;mso-position-horizontal-relative:page;mso-position-vertical-relative:paragraph;z-index:-14942" coordorigin="9062,-80" coordsize="1737,443">
            <v:group style="position:absolute;left:9163;top:-73;width:2;height:176" coordorigin="9163,-73" coordsize="2,176">
              <v:shape style="position:absolute;left:9163;top:-73;width:2;height:176" coordorigin="9163,-73" coordsize="0,176" path="m9163,103l9163,-73e" filled="f" stroked="t" strokeweight=".70998pt" strokecolor="#4F5B80">
                <v:path arrowok="t"/>
              </v:shape>
            </v:group>
            <v:group style="position:absolute;left:9135;top:81;width:19;height:2" coordorigin="9135,81" coordsize="19,2">
              <v:shape style="position:absolute;left:9135;top:81;width:19;height:2" coordorigin="9135,81" coordsize="19,0" path="m9135,81l9154,81e" filled="f" stroked="t" strokeweight=".94664pt" strokecolor="#44574F">
                <v:path arrowok="t"/>
              </v:shape>
            </v:group>
            <v:group style="position:absolute;left:9107;top:132;width:189;height:2" coordorigin="9107,132" coordsize="189,2">
              <v:shape style="position:absolute;left:9107;top:132;width:189;height:2" coordorigin="9107,132" coordsize="189,0" path="m9107,132l9296,132e" filled="f" stroked="t" strokeweight="4.496541pt" strokecolor="#444B6B">
                <v:path arrowok="t"/>
              </v:shape>
            </v:group>
            <v:group style="position:absolute;left:9343;top:-59;width:2;height:162" coordorigin="9343,-59" coordsize="2,162">
              <v:shape style="position:absolute;left:9343;top:-59;width:2;height:162" coordorigin="9343,-59" coordsize="0,162" path="m9343,103l9343,-59e" filled="f" stroked="t" strokeweight="1.1833pt" strokecolor="#232BB3">
                <v:path arrowok="t"/>
              </v:shape>
            </v:group>
            <v:group style="position:absolute;left:9296;top:81;width:57;height:2" coordorigin="9296,81" coordsize="57,2">
              <v:shape style="position:absolute;left:9296;top:81;width:57;height:2" coordorigin="9296,81" coordsize="57,0" path="m9296,81l9353,81e" filled="f" stroked="t" strokeweight="2.839921pt" strokecolor="#383F8C">
                <v:path arrowok="t"/>
              </v:shape>
            </v:group>
            <v:group style="position:absolute;left:9296;top:178;width:57;height:2" coordorigin="9296,178" coordsize="57,2">
              <v:shape style="position:absolute;left:9296;top:178;width:57;height:2" coordorigin="9296,178" coordsize="57,0" path="m9296,178l9353,178e" filled="f" stroked="t" strokeweight="2.839921pt" strokecolor="#383F8C">
                <v:path arrowok="t"/>
              </v:shape>
            </v:group>
            <v:group style="position:absolute;left:9296;top:132;width:260;height:2" coordorigin="9296,132" coordsize="260,2">
              <v:shape style="position:absolute;left:9296;top:132;width:260;height:2" coordorigin="9296,132" coordsize="260,0" path="m9296,132l9556,132e" filled="f" stroked="t" strokeweight="4.496541pt" strokecolor="#4B5780">
                <v:path arrowok="t"/>
              </v:shape>
            </v:group>
            <v:group style="position:absolute;left:9528;top:122;width:237;height:2" coordorigin="9528,122" coordsize="237,2">
              <v:shape style="position:absolute;left:9528;top:122;width:237;height:2" coordorigin="9528,122" coordsize="237,0" path="m9528,122l9765,122e" filled="f" stroked="t" strokeweight=".70998pt" strokecolor="#60676B">
                <v:path arrowok="t"/>
              </v:shape>
            </v:group>
            <v:group style="position:absolute;left:9722;top:132;width:1046;height:2" coordorigin="9722,132" coordsize="1046,2">
              <v:shape style="position:absolute;left:9722;top:132;width:1046;height:2" coordorigin="9722,132" coordsize="1046,0" path="m9722,132l10768,132e" filled="f" stroked="t" strokeweight="3.076581pt" strokecolor="#48547C">
                <v:path arrowok="t"/>
              </v:shape>
            </v:group>
            <v:group style="position:absolute;left:9145;top:103;width:2;height:234" coordorigin="9145,103" coordsize="2,234">
              <v:shape style="position:absolute;left:9145;top:103;width:2;height:234" coordorigin="9145,103" coordsize="0,234" path="m9145,337l9145,103e" filled="f" stroked="t" strokeweight="2.60326pt" strokecolor="#3F4B70">
                <v:path arrowok="t"/>
              </v:shape>
            </v:group>
            <v:group style="position:absolute;left:9324;top:32;width:2;height:286" coordorigin="9324,32" coordsize="2,286">
              <v:shape style="position:absolute;left:9324;top:32;width:2;height:286" coordorigin="9324,32" coordsize="0,286" path="m9324,318l9324,32e" filled="f" stroked="t" strokeweight="3.313241pt" strokecolor="#4F578C">
                <v:path arrowok="t"/>
              </v:shape>
            </v:group>
            <w10:wrap type="none"/>
          </v:group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10.239044pt;margin-top:-7.902411pt;width:25.130573pt;height:19.5pt;mso-position-horizontal-relative:page;mso-position-vertical-relative:paragraph;z-index:-14933" type="#_x0000_t202" filled="f" stroked="f">
            <v:textbox inset="0,0,0,0">
              <w:txbxContent>
                <w:p>
                  <w:pPr>
                    <w:spacing w:before="0" w:after="0" w:line="390" w:lineRule="exact"/>
                    <w:ind w:right="-98"/>
                    <w:jc w:val="left"/>
                    <w:tabs>
                      <w:tab w:pos="420" w:val="left"/>
                    </w:tabs>
                    <w:rPr>
                      <w:rFonts w:ascii="Times New Roman" w:hAnsi="Times New Roman" w:cs="Times New Roman" w:eastAsia="Times New Roman"/>
                      <w:sz w:val="39"/>
                      <w:szCs w:val="39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2"/>
                      <w:szCs w:val="12"/>
                      <w:color w:val="9A9C9C"/>
                      <w:spacing w:val="0"/>
                      <w:w w:val="68"/>
                      <w:position w:val="2"/>
                    </w:rPr>
                    <w:t>-</w:t>
                  </w:r>
                  <w:r>
                    <w:rPr>
                      <w:rFonts w:ascii="Times New Roman" w:hAnsi="Times New Roman" w:cs="Times New Roman" w:eastAsia="Times New Roman"/>
                      <w:sz w:val="12"/>
                      <w:szCs w:val="12"/>
                      <w:color w:val="9A9C9C"/>
                      <w:spacing w:val="-16"/>
                      <w:w w:val="68"/>
                      <w:position w:val="2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2"/>
                      <w:szCs w:val="12"/>
                      <w:color w:val="9A9C9C"/>
                      <w:spacing w:val="0"/>
                      <w:w w:val="100"/>
                      <w:position w:val="2"/>
                    </w:rPr>
                    <w:tab/>
                  </w:r>
                  <w:r>
                    <w:rPr>
                      <w:rFonts w:ascii="Times New Roman" w:hAnsi="Times New Roman" w:cs="Times New Roman" w:eastAsia="Times New Roman"/>
                      <w:sz w:val="12"/>
                      <w:szCs w:val="12"/>
                      <w:color w:val="9A9C9C"/>
                      <w:spacing w:val="0"/>
                      <w:w w:val="100"/>
                      <w:position w:val="2"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39"/>
                      <w:szCs w:val="39"/>
                      <w:color w:val="9A9C9C"/>
                      <w:spacing w:val="0"/>
                      <w:w w:val="68"/>
                      <w:position w:val="0"/>
                    </w:rPr>
                    <w:t>·</w:t>
                  </w:r>
                  <w:r>
                    <w:rPr>
                      <w:rFonts w:ascii="Times New Roman" w:hAnsi="Times New Roman" w:cs="Times New Roman" w:eastAsia="Times New Roman"/>
                      <w:sz w:val="39"/>
                      <w:szCs w:val="39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0"/>
          <w:szCs w:val="10"/>
          <w:color w:val="313131"/>
          <w:spacing w:val="0"/>
          <w:w w:val="100"/>
        </w:rPr>
        <w:t>"Y</w:t>
      </w:r>
      <w:r>
        <w:rPr>
          <w:rFonts w:ascii="Arial" w:hAnsi="Arial" w:cs="Arial" w:eastAsia="Arial"/>
          <w:sz w:val="10"/>
          <w:szCs w:val="10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300" w:bottom="280" w:left="320" w:right="480"/>
          <w:cols w:num="2" w:equalWidth="0">
            <w:col w:w="6410" w:space="228"/>
            <w:col w:w="4482"/>
          </w:cols>
        </w:sectPr>
      </w:pPr>
      <w:rPr/>
    </w:p>
    <w:p>
      <w:pPr>
        <w:spacing w:before="0" w:after="0" w:line="34" w:lineRule="exact"/>
        <w:ind w:right="-20"/>
        <w:jc w:val="right"/>
        <w:tabs>
          <w:tab w:pos="2660" w:val="left"/>
        </w:tabs>
        <w:rPr>
          <w:rFonts w:ascii="Arial" w:hAnsi="Arial" w:cs="Arial" w:eastAsia="Arial"/>
          <w:sz w:val="28"/>
          <w:szCs w:val="28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-1"/>
          <w:w w:val="71"/>
          <w:position w:val="7"/>
        </w:rPr>
        <w:t>I</w:t>
      </w:r>
      <w:r>
        <w:rPr>
          <w:rFonts w:ascii="Times New Roman" w:hAnsi="Times New Roman" w:cs="Times New Roman" w:eastAsia="Times New Roman"/>
          <w:sz w:val="21"/>
          <w:szCs w:val="21"/>
          <w:color w:val="4D4D4D"/>
          <w:spacing w:val="-14"/>
          <w:w w:val="110"/>
          <w:position w:val="7"/>
        </w:rPr>
        <w:t>L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85"/>
          <w:position w:val="7"/>
        </w:rPr>
        <w:t>DTRlM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  <w:position w:val="7"/>
        </w:rPr>
        <w:tab/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  <w:position w:val="7"/>
        </w:rPr>
      </w:r>
      <w:r>
        <w:rPr>
          <w:rFonts w:ascii="Times New Roman" w:hAnsi="Times New Roman" w:cs="Times New Roman" w:eastAsia="Times New Roman"/>
          <w:sz w:val="39"/>
          <w:szCs w:val="39"/>
          <w:color w:val="707277"/>
          <w:spacing w:val="-110"/>
          <w:w w:val="127"/>
          <w:position w:val="10"/>
        </w:rPr>
        <w:t>l</w:t>
      </w:r>
      <w:r>
        <w:rPr>
          <w:rFonts w:ascii="Arial" w:hAnsi="Arial" w:cs="Arial" w:eastAsia="Arial"/>
          <w:sz w:val="28"/>
          <w:szCs w:val="28"/>
          <w:color w:val="9A9C9C"/>
          <w:spacing w:val="0"/>
          <w:w w:val="111"/>
          <w:position w:val="-5"/>
        </w:rPr>
        <w:t>,</w:t>
      </w:r>
      <w:r>
        <w:rPr>
          <w:rFonts w:ascii="Arial" w:hAnsi="Arial" w:cs="Arial" w:eastAsia="Arial"/>
          <w:sz w:val="28"/>
          <w:szCs w:val="28"/>
          <w:color w:val="000000"/>
          <w:spacing w:val="0"/>
          <w:w w:val="100"/>
          <w:position w:val="0"/>
        </w:rPr>
      </w:r>
    </w:p>
    <w:p>
      <w:pPr>
        <w:spacing w:before="0" w:after="0" w:line="34" w:lineRule="exact"/>
        <w:ind w:left="618" w:right="-20"/>
        <w:jc w:val="left"/>
        <w:rPr>
          <w:rFonts w:ascii="Arial" w:hAnsi="Arial" w:cs="Arial" w:eastAsia="Arial"/>
          <w:sz w:val="28"/>
          <w:szCs w:val="28"/>
        </w:rPr>
      </w:pPr>
      <w:rPr/>
      <w:r>
        <w:rPr/>
        <w:br w:type="column"/>
      </w:r>
      <w:r>
        <w:rPr>
          <w:rFonts w:ascii="Arial" w:hAnsi="Arial" w:cs="Arial" w:eastAsia="Arial"/>
          <w:sz w:val="28"/>
          <w:szCs w:val="28"/>
          <w:color w:val="9A9C9C"/>
          <w:w w:val="50"/>
          <w:position w:val="-5"/>
        </w:rPr>
        <w:t>'</w:t>
      </w:r>
      <w:r>
        <w:rPr>
          <w:rFonts w:ascii="Arial" w:hAnsi="Arial" w:cs="Arial" w:eastAsia="Arial"/>
          <w:sz w:val="28"/>
          <w:szCs w:val="28"/>
          <w:color w:val="9A9C9C"/>
          <w:spacing w:val="-58"/>
          <w:w w:val="100"/>
          <w:position w:val="-5"/>
        </w:rPr>
        <w:t> </w:t>
      </w:r>
      <w:r>
        <w:rPr>
          <w:rFonts w:ascii="Arial" w:hAnsi="Arial" w:cs="Arial" w:eastAsia="Arial"/>
          <w:sz w:val="28"/>
          <w:szCs w:val="28"/>
          <w:color w:val="707277"/>
          <w:spacing w:val="0"/>
          <w:w w:val="50"/>
          <w:position w:val="-5"/>
        </w:rPr>
        <w:t>'"'</w:t>
      </w:r>
      <w:r>
        <w:rPr>
          <w:rFonts w:ascii="Arial" w:hAnsi="Arial" w:cs="Arial" w:eastAsia="Arial"/>
          <w:sz w:val="28"/>
          <w:szCs w:val="28"/>
          <w:color w:val="414964"/>
          <w:spacing w:val="0"/>
          <w:w w:val="109"/>
          <w:position w:val="-5"/>
        </w:rPr>
        <w:t>u</w:t>
      </w:r>
      <w:r>
        <w:rPr>
          <w:rFonts w:ascii="Arial" w:hAnsi="Arial" w:cs="Arial" w:eastAsia="Arial"/>
          <w:sz w:val="28"/>
          <w:szCs w:val="2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300" w:bottom="280" w:left="320" w:right="480"/>
          <w:cols w:num="2" w:equalWidth="0">
            <w:col w:w="9125" w:space="760"/>
            <w:col w:w="1235"/>
          </w:cols>
        </w:sectPr>
      </w:pPr>
      <w:rPr/>
    </w:p>
    <w:p>
      <w:pPr>
        <w:spacing w:before="0" w:after="0" w:line="242" w:lineRule="exact"/>
        <w:ind w:left="6226" w:right="-20"/>
        <w:jc w:val="left"/>
        <w:tabs>
          <w:tab w:pos="8800" w:val="left"/>
        </w:tabs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Arial" w:hAnsi="Arial" w:cs="Arial" w:eastAsia="Arial"/>
          <w:sz w:val="19"/>
          <w:szCs w:val="19"/>
          <w:color w:val="313131"/>
          <w:spacing w:val="-14"/>
          <w:w w:val="130"/>
          <w:position w:val="4"/>
        </w:rPr>
        <w:t>f</w:t>
      </w:r>
      <w:r>
        <w:rPr>
          <w:rFonts w:ascii="Arial" w:hAnsi="Arial" w:cs="Arial" w:eastAsia="Arial"/>
          <w:sz w:val="19"/>
          <w:szCs w:val="19"/>
          <w:color w:val="626262"/>
          <w:spacing w:val="0"/>
          <w:w w:val="148"/>
          <w:position w:val="4"/>
        </w:rPr>
        <w:t>.</w:t>
      </w:r>
      <w:r>
        <w:rPr>
          <w:rFonts w:ascii="Arial" w:hAnsi="Arial" w:cs="Arial" w:eastAsia="Arial"/>
          <w:sz w:val="19"/>
          <w:szCs w:val="19"/>
          <w:color w:val="626262"/>
          <w:spacing w:val="-28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4"/>
        </w:rPr>
        <w:t>Eri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41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4"/>
        </w:rPr>
      </w:r>
      <w:r>
        <w:rPr>
          <w:rFonts w:ascii="Times New Roman" w:hAnsi="Times New Roman" w:cs="Times New Roman" w:eastAsia="Times New Roman"/>
          <w:sz w:val="24"/>
          <w:szCs w:val="24"/>
          <w:color w:val="414964"/>
          <w:spacing w:val="0"/>
          <w:w w:val="67"/>
          <w:position w:val="-1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color w:val="414964"/>
          <w:spacing w:val="-19"/>
          <w:w w:val="67"/>
          <w:position w:val="-1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color w:val="111C87"/>
          <w:spacing w:val="-38"/>
          <w:w w:val="139"/>
          <w:position w:val="-1"/>
        </w:rPr>
        <w:t>'</w:t>
      </w:r>
      <w:r>
        <w:rPr>
          <w:rFonts w:ascii="Times New Roman" w:hAnsi="Times New Roman" w:cs="Times New Roman" w:eastAsia="Times New Roman"/>
          <w:sz w:val="24"/>
          <w:szCs w:val="24"/>
          <w:color w:val="414964"/>
          <w:spacing w:val="-63"/>
          <w:w w:val="67"/>
          <w:position w:val="-1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color w:val="414964"/>
          <w:spacing w:val="6"/>
          <w:w w:val="65"/>
          <w:position w:val="-1"/>
        </w:rPr>
        <w:t>Y</w:t>
      </w:r>
      <w:r>
        <w:rPr>
          <w:rFonts w:ascii="Times New Roman" w:hAnsi="Times New Roman" w:cs="Times New Roman" w:eastAsia="Times New Roman"/>
          <w:sz w:val="24"/>
          <w:szCs w:val="24"/>
          <w:color w:val="707277"/>
          <w:spacing w:val="0"/>
          <w:w w:val="65"/>
          <w:position w:val="-1"/>
        </w:rPr>
        <w:t>iiD§ı</w:t>
      </w:r>
      <w:r>
        <w:rPr>
          <w:rFonts w:ascii="Times New Roman" w:hAnsi="Times New Roman" w:cs="Times New Roman" w:eastAsia="Times New Roman"/>
          <w:sz w:val="24"/>
          <w:szCs w:val="24"/>
          <w:color w:val="707277"/>
          <w:spacing w:val="-12"/>
          <w:w w:val="66"/>
          <w:position w:val="-1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color w:val="B3B3B1"/>
          <w:spacing w:val="-15"/>
          <w:w w:val="55"/>
          <w:position w:val="-1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color w:val="838585"/>
          <w:spacing w:val="0"/>
          <w:w w:val="53"/>
          <w:position w:val="-1"/>
        </w:rPr>
        <w:t>c·</w:t>
      </w:r>
      <w:r>
        <w:rPr>
          <w:rFonts w:ascii="Times New Roman" w:hAnsi="Times New Roman" w:cs="Times New Roman" w:eastAsia="Times New Roman"/>
          <w:sz w:val="24"/>
          <w:szCs w:val="24"/>
          <w:color w:val="B3B3B1"/>
          <w:spacing w:val="0"/>
          <w:w w:val="23"/>
          <w:position w:val="-1"/>
        </w:rPr>
        <w:t>-</w:t>
      </w:r>
      <w:r>
        <w:rPr>
          <w:rFonts w:ascii="Times New Roman" w:hAnsi="Times New Roman" w:cs="Times New Roman" w:eastAsia="Times New Roman"/>
          <w:sz w:val="24"/>
          <w:szCs w:val="24"/>
          <w:color w:val="B3B3B1"/>
          <w:spacing w:val="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838585"/>
          <w:spacing w:val="0"/>
          <w:w w:val="142"/>
          <w:position w:val="-1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color w:val="9A9C9C"/>
          <w:spacing w:val="0"/>
          <w:w w:val="67"/>
          <w:position w:val="-1"/>
        </w:rPr>
        <w:t>,."</w:t>
      </w:r>
      <w:r>
        <w:rPr>
          <w:rFonts w:ascii="Times New Roman" w:hAnsi="Times New Roman" w:cs="Times New Roman" w:eastAsia="Times New Roman"/>
          <w:sz w:val="24"/>
          <w:szCs w:val="24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300" w:bottom="280" w:left="320" w:right="480"/>
        </w:sectPr>
      </w:pPr>
      <w:rPr/>
    </w:p>
    <w:p>
      <w:pPr>
        <w:spacing w:before="0" w:after="0" w:line="184" w:lineRule="exact"/>
        <w:ind w:right="-20"/>
        <w:jc w:val="right"/>
        <w:rPr>
          <w:rFonts w:ascii="Arial" w:hAnsi="Arial" w:cs="Arial" w:eastAsia="Arial"/>
          <w:sz w:val="18"/>
          <w:szCs w:val="18"/>
        </w:rPr>
      </w:pPr>
      <w:rPr/>
      <w:r>
        <w:rPr/>
        <w:pict>
          <v:group style="position:absolute;margin-left:408.948547pt;margin-top:.618519pt;width:33.842386pt;height:.1pt;mso-position-horizontal-relative:page;mso-position-vertical-relative:paragraph;z-index:-14941" coordorigin="8179,12" coordsize="677,2">
            <v:shape style="position:absolute;left:8179;top:12;width:677;height:2" coordorigin="8179,12" coordsize="677,0" path="m8179,12l8856,12e" filled="f" stroked="t" strokeweight=".23666pt" strokecolor="#000000">
              <v:path arrowok="t"/>
            </v:shape>
          </v:group>
          <w10:wrap type="none"/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75.838409pt;margin-top:3.865965pt;width:12.424231pt;height:41pt;mso-position-horizontal-relative:page;mso-position-vertical-relative:paragraph;z-index:-14932" type="#_x0000_t202" filled="f" stroked="f">
            <v:textbox inset="0,0,0,0">
              <w:txbxContent>
                <w:p>
                  <w:pPr>
                    <w:spacing w:before="0" w:after="0" w:line="820" w:lineRule="exact"/>
                    <w:ind w:right="-163"/>
                    <w:jc w:val="left"/>
                    <w:rPr>
                      <w:rFonts w:ascii="Arial" w:hAnsi="Arial" w:cs="Arial" w:eastAsia="Arial"/>
                      <w:sz w:val="82"/>
                      <w:szCs w:val="82"/>
                    </w:rPr>
                  </w:pPr>
                  <w:rPr/>
                  <w:r>
                    <w:rPr>
                      <w:rFonts w:ascii="Arial" w:hAnsi="Arial" w:cs="Arial" w:eastAsia="Arial"/>
                      <w:sz w:val="82"/>
                      <w:szCs w:val="82"/>
                      <w:color w:val="36419A"/>
                      <w:spacing w:val="0"/>
                      <w:w w:val="100"/>
                      <w:position w:val="-1"/>
                    </w:rPr>
                    <w:t>-</w:t>
                  </w:r>
                  <w:r>
                    <w:rPr>
                      <w:rFonts w:ascii="Arial" w:hAnsi="Arial" w:cs="Arial" w:eastAsia="Arial"/>
                      <w:sz w:val="82"/>
                      <w:szCs w:val="82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8"/>
          <w:szCs w:val="18"/>
          <w:color w:val="4D4D4D"/>
          <w:w w:val="82"/>
        </w:rPr>
        <w:t>il.</w:t>
      </w:r>
      <w:r>
        <w:rPr>
          <w:rFonts w:ascii="Arial" w:hAnsi="Arial" w:cs="Arial" w:eastAsia="Arial"/>
          <w:sz w:val="18"/>
          <w:szCs w:val="18"/>
          <w:color w:val="4D4D4D"/>
          <w:spacing w:val="-78"/>
          <w:w w:val="83"/>
        </w:rPr>
        <w:t>d</w:t>
      </w:r>
      <w:r>
        <w:rPr>
          <w:rFonts w:ascii="Arial" w:hAnsi="Arial" w:cs="Arial" w:eastAsia="Arial"/>
          <w:sz w:val="18"/>
          <w:szCs w:val="18"/>
          <w:color w:val="4D4D4D"/>
          <w:spacing w:val="-69"/>
          <w:w w:val="94"/>
        </w:rPr>
        <w:t>h</w:t>
      </w:r>
      <w:r>
        <w:rPr>
          <w:rFonts w:ascii="Arial" w:hAnsi="Arial" w:cs="Arial" w:eastAsia="Arial"/>
          <w:sz w:val="18"/>
          <w:szCs w:val="18"/>
          <w:color w:val="707277"/>
          <w:spacing w:val="-13"/>
          <w:w w:val="149"/>
        </w:rPr>
        <w:t>l</w:t>
      </w:r>
      <w:r>
        <w:rPr>
          <w:rFonts w:ascii="Arial" w:hAnsi="Arial" w:cs="Arial" w:eastAsia="Arial"/>
          <w:sz w:val="18"/>
          <w:szCs w:val="18"/>
          <w:color w:val="9A9C9C"/>
          <w:spacing w:val="-10"/>
          <w:w w:val="209"/>
        </w:rPr>
        <w:t>:</w:t>
      </w:r>
      <w:r>
        <w:rPr>
          <w:rFonts w:ascii="Arial" w:hAnsi="Arial" w:cs="Arial" w:eastAsia="Arial"/>
          <w:sz w:val="18"/>
          <w:szCs w:val="18"/>
          <w:color w:val="B3B3B1"/>
          <w:spacing w:val="0"/>
          <w:w w:val="122"/>
        </w:rPr>
        <w:t>,</w:t>
      </w:r>
      <w:r>
        <w:rPr>
          <w:rFonts w:ascii="Arial" w:hAnsi="Arial" w:cs="Arial" w:eastAsia="Arial"/>
          <w:sz w:val="18"/>
          <w:szCs w:val="18"/>
          <w:color w:val="B3B3B1"/>
          <w:spacing w:val="11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B3B3B1"/>
          <w:spacing w:val="0"/>
          <w:w w:val="122"/>
        </w:rPr>
        <w:t>..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</w:r>
    </w:p>
    <w:p>
      <w:pPr>
        <w:spacing w:before="2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345" w:lineRule="atLeast"/>
        <w:ind w:left="3135" w:right="-20"/>
        <w:jc w:val="left"/>
        <w:tabs>
          <w:tab w:pos="6760" w:val="left"/>
        </w:tabs>
        <w:rPr>
          <w:rFonts w:ascii="Times New Roman" w:hAnsi="Times New Roman" w:cs="Times New Roman" w:eastAsia="Times New Roman"/>
          <w:sz w:val="21"/>
          <w:szCs w:val="21"/>
        </w:rPr>
      </w:pPr>
      <w:rPr/>
      <w:r>
        <w:rPr/>
        <w:pict>
          <v:group style="position:absolute;margin-left:180.098297pt;margin-top:1.013764pt;width:8.283102pt;height:.1pt;mso-position-horizontal-relative:page;mso-position-vertical-relative:paragraph;z-index:-14940" coordorigin="3602,20" coordsize="166,2">
            <v:shape style="position:absolute;left:3602;top:20;width:166;height:2" coordorigin="3602,20" coordsize="166,0" path="m3602,20l3768,20e" filled="f" stroked="t" strokeweight=".70998pt" strokecolor="#444F90">
              <v:path arrowok="t"/>
            </v:shape>
          </v:group>
          <w10:wrap type="none"/>
        </w:pict>
      </w:r>
      <w:r>
        <w:rPr/>
        <w:pict>
          <v:group style="position:absolute;margin-left:188.973053pt;margin-top:-1.483978pt;width:56.56175pt;height:2.493471pt;mso-position-horizontal-relative:page;mso-position-vertical-relative:paragraph;z-index:-14939" coordorigin="3779,-30" coordsize="1131,50">
            <v:group style="position:absolute;left:3791;top:-6;width:511;height:2" coordorigin="3791,-6" coordsize="511,2">
              <v:shape style="position:absolute;left:3791;top:-6;width:511;height:2" coordorigin="3791,-6" coordsize="511,0" path="m3791,-6l4302,-6e" filled="f" stroked="t" strokeweight="1.1833pt" strokecolor="#4B57AC">
                <v:path arrowok="t"/>
              </v:shape>
            </v:group>
            <v:group style="position:absolute;left:4236;top:-15;width:535;height:2" coordorigin="4236,-15" coordsize="535,2">
              <v:shape style="position:absolute;left:4236;top:-15;width:535;height:2" coordorigin="4236,-15" coordsize="535,0" path="m4236,-15l4771,-15e" filled="f" stroked="t" strokeweight="1.41996pt" strokecolor="#384493">
                <v:path arrowok="t"/>
              </v:shape>
            </v:group>
            <v:group style="position:absolute;left:4596;top:8;width:303;height:2" coordorigin="4596,8" coordsize="303,2">
              <v:shape style="position:absolute;left:4596;top:8;width:303;height:2" coordorigin="4596,8" coordsize="303,0" path="m4596,8l4899,8e" filled="f" stroked="t" strokeweight="1.1833pt" strokecolor="#3B4887">
                <v:path arrowok="t"/>
              </v:shape>
            </v:group>
            <w10:wrap type="none"/>
          </v:group>
        </w:pict>
      </w:r>
      <w:r>
        <w:rPr/>
        <w:pict>
          <v:group style="position:absolute;margin-left:248.493042pt;margin-top:-.416446pt;width:16.566203pt;height:.1pt;mso-position-horizontal-relative:page;mso-position-vertical-relative:paragraph;z-index:-14938" coordorigin="4970,-8" coordsize="331,2">
            <v:shape style="position:absolute;left:4970;top:-8;width:331;height:2" coordorigin="4970,-8" coordsize="331,0" path="m4970,-8l5301,-8e" filled="f" stroked="t" strokeweight=".23666pt" strokecolor="#383F90">
              <v:path arrowok="t"/>
            </v:shape>
          </v:group>
          <w10:wrap type="none"/>
        </w:pict>
      </w:r>
      <w:r>
        <w:rPr>
          <w:rFonts w:ascii="Arial" w:hAnsi="Arial" w:cs="Arial" w:eastAsia="Arial"/>
          <w:sz w:val="23"/>
          <w:szCs w:val="23"/>
          <w:color w:val="1F2475"/>
          <w:spacing w:val="0"/>
          <w:w w:val="61"/>
        </w:rPr>
        <w:t>.</w:t>
      </w:r>
      <w:r>
        <w:rPr>
          <w:rFonts w:ascii="Arial" w:hAnsi="Arial" w:cs="Arial" w:eastAsia="Arial"/>
          <w:sz w:val="23"/>
          <w:szCs w:val="23"/>
          <w:color w:val="1F2475"/>
          <w:spacing w:val="0"/>
          <w:w w:val="100"/>
        </w:rPr>
        <w:tab/>
      </w:r>
      <w:r>
        <w:rPr>
          <w:rFonts w:ascii="Arial" w:hAnsi="Arial" w:cs="Arial" w:eastAsia="Arial"/>
          <w:sz w:val="23"/>
          <w:szCs w:val="23"/>
          <w:color w:val="1F2475"/>
          <w:spacing w:val="0"/>
          <w:w w:val="100"/>
        </w:rPr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600"/>
          <w:position w:val="-9"/>
        </w:rPr>
        <w:t>L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0" w:after="0" w:line="181" w:lineRule="exact"/>
        <w:ind w:right="-20"/>
        <w:jc w:val="left"/>
        <w:tabs>
          <w:tab w:pos="600" w:val="left"/>
        </w:tabs>
        <w:rPr>
          <w:rFonts w:ascii="Arial" w:hAnsi="Arial" w:cs="Arial" w:eastAsia="Arial"/>
          <w:sz w:val="7"/>
          <w:szCs w:val="7"/>
        </w:rPr>
      </w:pPr>
      <w:rPr/>
      <w:r>
        <w:rPr/>
        <w:br w:type="column"/>
      </w:r>
      <w:r>
        <w:rPr>
          <w:rFonts w:ascii="Arial" w:hAnsi="Arial" w:cs="Arial" w:eastAsia="Arial"/>
          <w:sz w:val="19"/>
          <w:szCs w:val="19"/>
          <w:color w:val="C3C3C3"/>
          <w:spacing w:val="0"/>
          <w:w w:val="64"/>
          <w:position w:val="-10"/>
        </w:rPr>
        <w:t>,.</w:t>
      </w:r>
      <w:r>
        <w:rPr>
          <w:rFonts w:ascii="Arial" w:hAnsi="Arial" w:cs="Arial" w:eastAsia="Arial"/>
          <w:sz w:val="19"/>
          <w:szCs w:val="19"/>
          <w:color w:val="C3C3C3"/>
          <w:spacing w:val="2"/>
          <w:w w:val="64"/>
          <w:position w:val="-10"/>
        </w:rPr>
        <w:t> </w:t>
      </w:r>
      <w:r>
        <w:rPr>
          <w:rFonts w:ascii="Arial" w:hAnsi="Arial" w:cs="Arial" w:eastAsia="Arial"/>
          <w:sz w:val="18"/>
          <w:szCs w:val="18"/>
          <w:color w:val="9A9C9C"/>
          <w:spacing w:val="0"/>
          <w:w w:val="100"/>
          <w:position w:val="0"/>
        </w:rPr>
        <w:t>•</w:t>
      </w:r>
      <w:r>
        <w:rPr>
          <w:rFonts w:ascii="Arial" w:hAnsi="Arial" w:cs="Arial" w:eastAsia="Arial"/>
          <w:sz w:val="18"/>
          <w:szCs w:val="18"/>
          <w:color w:val="9A9C9C"/>
          <w:spacing w:val="0"/>
          <w:w w:val="100"/>
          <w:position w:val="0"/>
        </w:rPr>
        <w:tab/>
      </w:r>
      <w:r>
        <w:rPr>
          <w:rFonts w:ascii="Arial" w:hAnsi="Arial" w:cs="Arial" w:eastAsia="Arial"/>
          <w:sz w:val="18"/>
          <w:szCs w:val="18"/>
          <w:color w:val="9A9C9C"/>
          <w:spacing w:val="0"/>
          <w:w w:val="100"/>
          <w:position w:val="0"/>
        </w:rPr>
      </w:r>
      <w:r>
        <w:rPr>
          <w:rFonts w:ascii="Arial" w:hAnsi="Arial" w:cs="Arial" w:eastAsia="Arial"/>
          <w:sz w:val="7"/>
          <w:szCs w:val="7"/>
          <w:color w:val="B3B3B1"/>
          <w:spacing w:val="-8"/>
          <w:w w:val="538"/>
          <w:position w:val="0"/>
        </w:rPr>
        <w:t>l</w:t>
      </w:r>
      <w:r>
        <w:rPr>
          <w:rFonts w:ascii="Arial" w:hAnsi="Arial" w:cs="Arial" w:eastAsia="Arial"/>
          <w:sz w:val="7"/>
          <w:szCs w:val="7"/>
          <w:color w:val="B3B3B1"/>
          <w:spacing w:val="0"/>
          <w:w w:val="170"/>
          <w:position w:val="0"/>
        </w:rPr>
        <w:t>\</w:t>
      </w:r>
      <w:r>
        <w:rPr>
          <w:rFonts w:ascii="Arial" w:hAnsi="Arial" w:cs="Arial" w:eastAsia="Arial"/>
          <w:sz w:val="7"/>
          <w:szCs w:val="7"/>
          <w:color w:val="B3B3B1"/>
          <w:spacing w:val="0"/>
          <w:w w:val="100"/>
          <w:position w:val="0"/>
        </w:rPr>
        <w:t>  </w:t>
      </w:r>
      <w:r>
        <w:rPr>
          <w:rFonts w:ascii="Arial" w:hAnsi="Arial" w:cs="Arial" w:eastAsia="Arial"/>
          <w:sz w:val="7"/>
          <w:szCs w:val="7"/>
          <w:color w:val="B3B3B1"/>
          <w:spacing w:val="-1"/>
          <w:w w:val="100"/>
          <w:position w:val="0"/>
        </w:rPr>
        <w:t> </w:t>
      </w:r>
      <w:r>
        <w:rPr>
          <w:rFonts w:ascii="Arial" w:hAnsi="Arial" w:cs="Arial" w:eastAsia="Arial"/>
          <w:sz w:val="7"/>
          <w:szCs w:val="7"/>
          <w:color w:val="9A9C9C"/>
          <w:spacing w:val="0"/>
          <w:w w:val="144"/>
          <w:position w:val="0"/>
        </w:rPr>
        <w:t>....</w:t>
      </w:r>
      <w:r>
        <w:rPr>
          <w:rFonts w:ascii="Arial" w:hAnsi="Arial" w:cs="Arial" w:eastAsia="Arial"/>
          <w:sz w:val="7"/>
          <w:szCs w:val="7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300" w:bottom="280" w:left="320" w:right="480"/>
          <w:cols w:num="2" w:equalWidth="0">
            <w:col w:w="9209" w:space="344"/>
            <w:col w:w="1567"/>
          </w:cols>
        </w:sectPr>
      </w:pPr>
      <w:rPr/>
    </w:p>
    <w:p>
      <w:pPr>
        <w:spacing w:before="0" w:after="0" w:line="581" w:lineRule="atLeast"/>
        <w:ind w:right="751"/>
        <w:jc w:val="right"/>
        <w:tabs>
          <w:tab w:pos="98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Arial" w:hAnsi="Arial" w:cs="Arial" w:eastAsia="Arial"/>
          <w:sz w:val="20"/>
          <w:szCs w:val="20"/>
          <w:color w:val="9A9C9C"/>
          <w:w w:val="80"/>
          <w:position w:val="-9"/>
        </w:rPr>
        <w:t>"</w:t>
      </w:r>
      <w:r>
        <w:rPr>
          <w:rFonts w:ascii="Arial" w:hAnsi="Arial" w:cs="Arial" w:eastAsia="Arial"/>
          <w:sz w:val="20"/>
          <w:szCs w:val="20"/>
          <w:color w:val="9A9C9C"/>
          <w:w w:val="100"/>
          <w:position w:val="-9"/>
        </w:rPr>
        <w:tab/>
      </w:r>
      <w:r>
        <w:rPr>
          <w:rFonts w:ascii="Arial" w:hAnsi="Arial" w:cs="Arial" w:eastAsia="Arial"/>
          <w:sz w:val="20"/>
          <w:szCs w:val="20"/>
          <w:color w:val="9A9C9C"/>
          <w:w w:val="100"/>
          <w:position w:val="-9"/>
        </w:rPr>
      </w:r>
      <w:r>
        <w:rPr>
          <w:rFonts w:ascii="Times New Roman" w:hAnsi="Times New Roman" w:cs="Times New Roman" w:eastAsia="Times New Roman"/>
          <w:sz w:val="17"/>
          <w:szCs w:val="17"/>
          <w:color w:val="C3C3C3"/>
          <w:spacing w:val="-7"/>
          <w:w w:val="129"/>
          <w:position w:val="0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9A9C9C"/>
          <w:spacing w:val="0"/>
          <w:w w:val="70"/>
          <w:position w:val="0"/>
        </w:rPr>
        <w:t>..</w:t>
      </w:r>
      <w:r>
        <w:rPr>
          <w:rFonts w:ascii="Times New Roman" w:hAnsi="Times New Roman" w:cs="Times New Roman" w:eastAsia="Times New Roman"/>
          <w:sz w:val="17"/>
          <w:szCs w:val="17"/>
          <w:color w:val="9A9C9C"/>
          <w:spacing w:val="0"/>
          <w:w w:val="100"/>
          <w:position w:val="0"/>
        </w:rPr>
        <w:t>  </w:t>
      </w:r>
      <w:r>
        <w:rPr>
          <w:rFonts w:ascii="Times New Roman" w:hAnsi="Times New Roman" w:cs="Times New Roman" w:eastAsia="Times New Roman"/>
          <w:sz w:val="17"/>
          <w:szCs w:val="17"/>
          <w:color w:val="9A9C9C"/>
          <w:spacing w:val="-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9A9C9C"/>
          <w:spacing w:val="0"/>
          <w:w w:val="145"/>
          <w:i/>
          <w:position w:val="0"/>
        </w:rPr>
        <w:t>t'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jc w:val="right"/>
        <w:spacing w:after="0"/>
        <w:sectPr>
          <w:type w:val="continuous"/>
          <w:pgSz w:w="11920" w:h="16840"/>
          <w:pgMar w:top="300" w:bottom="280" w:left="320" w:right="480"/>
        </w:sectPr>
      </w:pPr>
      <w:rPr/>
    </w:p>
    <w:p>
      <w:pPr>
        <w:spacing w:before="2" w:after="0" w:line="120" w:lineRule="exact"/>
        <w:jc w:val="left"/>
        <w:rPr>
          <w:sz w:val="12"/>
          <w:szCs w:val="12"/>
        </w:rPr>
      </w:pPr>
      <w:rPr/>
      <w:r>
        <w:rPr/>
        <w:pict>
          <v:group style="position:absolute;margin-left:20.234434pt;margin-top:44.219879pt;width:547.513013pt;height:769.565989pt;mso-position-horizontal-relative:page;mso-position-vertical-relative:page;z-index:-14943" coordorigin="405,884" coordsize="10950,15391">
            <v:group style="position:absolute;left:412;top:906;width:10905;height:2" coordorigin="412,906" coordsize="10905,2">
              <v:shape style="position:absolute;left:412;top:906;width:10905;height:2" coordorigin="412,906" coordsize="10905,0" path="m412,906l11317,906e" filled="f" stroked="t" strokeweight=".70998pt" strokecolor="#4B4B4B">
                <v:path arrowok="t"/>
              </v:shape>
            </v:group>
            <v:group style="position:absolute;left:426;top:891;width:2;height:820" coordorigin="426,891" coordsize="2,820">
              <v:shape style="position:absolute;left:426;top:891;width:2;height:820" coordorigin="426,891" coordsize="0,820" path="m426,1711l426,891e" filled="f" stroked="t" strokeweight=".47332pt" strokecolor="#5B5B5B">
                <v:path arrowok="t"/>
              </v:shape>
            </v:group>
            <v:group style="position:absolute;left:767;top:901;width:407;height:2" coordorigin="767,901" coordsize="407,2">
              <v:shape style="position:absolute;left:767;top:901;width:407;height:2" coordorigin="767,901" coordsize="407,0" path="m767,901l1174,901e" filled="f" stroked="t" strokeweight=".47332pt" strokecolor="#343434">
                <v:path arrowok="t"/>
              </v:shape>
            </v:group>
            <v:group style="position:absolute;left:3479;top:908;width:289;height:2" coordorigin="3479,908" coordsize="289,2">
              <v:shape style="position:absolute;left:3479;top:908;width:289;height:2" coordorigin="3479,908" coordsize="289,0" path="m3479,908l3768,908e" filled="f" stroked="t" strokeweight=".70998pt" strokecolor="#3B3B3B">
                <v:path arrowok="t"/>
              </v:shape>
            </v:group>
            <v:group style="position:absolute;left:3711;top:911;width:454;height:2" coordorigin="3711,911" coordsize="454,2">
              <v:shape style="position:absolute;left:3711;top:911;width:454;height:2" coordorigin="3711,911" coordsize="454,0" path="m3711,911l4165,911e" filled="f" stroked="t" strokeweight=".47332pt" strokecolor="#232323">
                <v:path arrowok="t"/>
              </v:shape>
            </v:group>
            <v:group style="position:absolute;left:4596;top:918;width:6721;height:2" coordorigin="4596,918" coordsize="6721,2">
              <v:shape style="position:absolute;left:4596;top:918;width:6721;height:2" coordorigin="4596,918" coordsize="6721,0" path="m4596,918l11317,918e" filled="f" stroked="t" strokeweight=".70998pt" strokecolor="#4F4F4F">
                <v:path arrowok="t"/>
              </v:shape>
            </v:group>
            <v:group style="position:absolute;left:8868;top:906;width:2;height:1182" coordorigin="8868,906" coordsize="2,1182">
              <v:shape style="position:absolute;left:8868;top:906;width:2;height:1182" coordorigin="8868,906" coordsize="0,1182" path="m8868,2088l8868,906e" filled="f" stroked="t" strokeweight=".94664pt" strokecolor="#444444">
                <v:path arrowok="t"/>
              </v:shape>
            </v:group>
            <v:group style="position:absolute;left:11315;top:911;width:2;height:5106" coordorigin="11315,911" coordsize="2,5106">
              <v:shape style="position:absolute;left:11315;top:911;width:2;height:5106" coordorigin="11315,911" coordsize="0,5106" path="m11315,6016l11315,911e" filled="f" stroked="t" strokeweight=".94664pt" strokecolor="#4B4B4B">
                <v:path arrowok="t"/>
              </v:shape>
            </v:group>
            <v:group style="position:absolute;left:426;top:1225;width:2;height:582" coordorigin="426,1225" coordsize="2,582">
              <v:shape style="position:absolute;left:426;top:1225;width:2;height:582" coordorigin="426,1225" coordsize="0,582" path="m426,1807l426,1225e" filled="f" stroked="t" strokeweight=".94664pt" strokecolor="#606060">
                <v:path arrowok="t"/>
              </v:shape>
            </v:group>
            <v:group style="position:absolute;left:3098;top:896;width:2;height:1187" coordorigin="3098,896" coordsize="2,1187">
              <v:shape style="position:absolute;left:3098;top:896;width:2;height:1187" coordorigin="3098,896" coordsize="0,1187" path="m3098,2083l3098,896e" filled="f" stroked="t" strokeweight=".94664pt" strokecolor="#3B3B3B">
                <v:path arrowok="t"/>
              </v:shape>
            </v:group>
            <v:group style="position:absolute;left:421;top:2074;width:9163;height:2" coordorigin="421,2074" coordsize="9163,2">
              <v:shape style="position:absolute;left:421;top:2074;width:9163;height:2" coordorigin="421,2074" coordsize="9163,0" path="m421,2074l9585,2074e" filled="f" stroked="t" strokeweight=".94664pt" strokecolor="#484848">
                <v:path arrowok="t"/>
              </v:shape>
            </v:group>
            <v:group style="position:absolute;left:8780;top:2081;width:762;height:2" coordorigin="8780,2081" coordsize="762,2">
              <v:shape style="position:absolute;left:8780;top:2081;width:762;height:2" coordorigin="8780,2081" coordsize="762,0" path="m8780,2081l9542,2081e" filled="f" stroked="t" strokeweight=".94664pt" strokecolor="#484848">
                <v:path arrowok="t"/>
              </v:shape>
            </v:group>
            <v:group style="position:absolute;left:9528;top:2083;width:251;height:2" coordorigin="9528,2083" coordsize="251,2">
              <v:shape style="position:absolute;left:9528;top:2083;width:251;height:2" coordorigin="9528,2083" coordsize="251,0" path="m9528,2083l9779,2083e" filled="f" stroked="t" strokeweight=".47332pt" strokecolor="#181818">
                <v:path arrowok="t"/>
              </v:shape>
            </v:group>
            <v:group style="position:absolute;left:9722;top:2086;width:1595;height:2" coordorigin="9722,2086" coordsize="1595,2">
              <v:shape style="position:absolute;left:9722;top:2086;width:1595;height:2" coordorigin="9722,2086" coordsize="1595,0" path="m9722,2086l11317,2086e" filled="f" stroked="t" strokeweight=".94664pt" strokecolor="#484848">
                <v:path arrowok="t"/>
              </v:shape>
            </v:group>
            <v:group style="position:absolute;left:417;top:2319;width:10910;height:2" coordorigin="417,2319" coordsize="10910,2">
              <v:shape style="position:absolute;left:417;top:2319;width:10910;height:2" coordorigin="417,2319" coordsize="10910,0" path="m417,2319l11327,2319e" filled="f" stroked="t" strokeweight=".94664pt" strokecolor="#484848">
                <v:path arrowok="t"/>
              </v:shape>
            </v:group>
            <v:group style="position:absolute;left:421;top:2558;width:10901;height:2" coordorigin="421,2558" coordsize="10901,2">
              <v:shape style="position:absolute;left:421;top:2558;width:10901;height:2" coordorigin="421,2558" coordsize="10901,0" path="m421,2558l11322,2558e" filled="f" stroked="t" strokeweight=".94664pt" strokecolor="#444444">
                <v:path arrowok="t"/>
              </v:shape>
            </v:group>
            <v:group style="position:absolute;left:421;top:2796;width:10901;height:2" coordorigin="421,2796" coordsize="10901,2">
              <v:shape style="position:absolute;left:421;top:2796;width:10901;height:2" coordorigin="421,2796" coordsize="10901,0" path="m421,2796l11322,2796e" filled="f" stroked="t" strokeweight=".94664pt" strokecolor="#444444">
                <v:path arrowok="t"/>
              </v:shape>
            </v:group>
            <v:group style="position:absolute;left:9722;top:2798;width:1377;height:2" coordorigin="9722,2798" coordsize="1377,2">
              <v:shape style="position:absolute;left:9722;top:2798;width:1377;height:2" coordorigin="9722,2798" coordsize="1377,0" path="m9722,2798l11099,2798e" filled="f" stroked="t" strokeweight=".70998pt" strokecolor="#444444">
                <v:path arrowok="t"/>
              </v:shape>
            </v:group>
            <v:group style="position:absolute;left:421;top:3039;width:10901;height:2" coordorigin="421,3039" coordsize="10901,2">
              <v:shape style="position:absolute;left:421;top:3039;width:10901;height:2" coordorigin="421,3039" coordsize="10901,0" path="m421,3039l11322,3039e" filled="f" stroked="t" strokeweight=".94664pt" strokecolor="#484848">
                <v:path arrowok="t"/>
              </v:shape>
            </v:group>
            <v:group style="position:absolute;left:417;top:3278;width:10905;height:2" coordorigin="417,3278" coordsize="10905,2">
              <v:shape style="position:absolute;left:417;top:3278;width:10905;height:2" coordorigin="417,3278" coordsize="10905,0" path="m417,3278l11322,3278e" filled="f" stroked="t" strokeweight=".94664pt" strokecolor="#484848">
                <v:path arrowok="t"/>
              </v:shape>
            </v:group>
            <v:group style="position:absolute;left:4279;top:3142;width:2;height:625" coordorigin="4279,3142" coordsize="2,625">
              <v:shape style="position:absolute;left:4279;top:3142;width:2;height:625" coordorigin="4279,3142" coordsize="0,625" path="m4279,3766l4279,3142e" filled="f" stroked="t" strokeweight=".94664pt" strokecolor="#4F4F4F">
                <v:path arrowok="t"/>
              </v:shape>
            </v:group>
            <v:group style="position:absolute;left:7076;top:3270;width:2;height:496" coordorigin="7076,3270" coordsize="2,496">
              <v:shape style="position:absolute;left:7076;top:3270;width:2;height:496" coordorigin="7076,3270" coordsize="0,496" path="m7076,3766l7076,3270e" filled="f" stroked="t" strokeweight=".47332pt" strokecolor="#383838">
                <v:path arrowok="t"/>
              </v:shape>
            </v:group>
            <v:group style="position:absolute;left:4279;top:3709;width:2;height:272" coordorigin="4279,3709" coordsize="2,272">
              <v:shape style="position:absolute;left:4279;top:3709;width:2;height:272" coordorigin="4279,3709" coordsize="0,272" path="m4279,3981l4279,3709e" filled="f" stroked="t" strokeweight=".47332pt" strokecolor="#2B2B2B">
                <v:path arrowok="t"/>
              </v:shape>
            </v:group>
            <v:group style="position:absolute;left:4274;top:3962;width:2812;height:2" coordorigin="4274,3962" coordsize="2812,2">
              <v:shape style="position:absolute;left:4274;top:3962;width:2812;height:2" coordorigin="4274,3962" coordsize="2812,0" path="m4274,3962l7086,3962e" filled="f" stroked="t" strokeweight=".70998pt" strokecolor="#484848">
                <v:path arrowok="t"/>
              </v:shape>
            </v:group>
            <v:group style="position:absolute;left:7076;top:3709;width:2;height:577" coordorigin="7076,3709" coordsize="2,577">
              <v:shape style="position:absolute;left:7076;top:3709;width:2;height:577" coordorigin="7076,3709" coordsize="0,577" path="m7076,4286l7076,3709e" filled="f" stroked="t" strokeweight=".94664pt" strokecolor="#545454">
                <v:path arrowok="t"/>
              </v:shape>
            </v:group>
            <v:group style="position:absolute;left:4284;top:3924;width:2;height:362" coordorigin="4284,3924" coordsize="2,362">
              <v:shape style="position:absolute;left:4284;top:3924;width:2;height:362" coordorigin="4284,3924" coordsize="0,362" path="m4284,4286l4284,3924e" filled="f" stroked="t" strokeweight=".94664pt" strokecolor="#4B4B4B">
                <v:path arrowok="t"/>
              </v:shape>
            </v:group>
            <v:group style="position:absolute;left:417;top:4272;width:10910;height:2" coordorigin="417,4272" coordsize="10910,2">
              <v:shape style="position:absolute;left:417;top:4272;width:10910;height:2" coordorigin="417,4272" coordsize="10910,0" path="m417,4272l11327,4272e" filled="f" stroked="t" strokeweight=".94664pt" strokecolor="#444444">
                <v:path arrowok="t"/>
              </v:shape>
            </v:group>
            <v:group style="position:absolute;left:4975;top:3947;width:2;height:334" coordorigin="4975,3947" coordsize="2,334">
              <v:shape style="position:absolute;left:4975;top:3947;width:2;height:334" coordorigin="4975,3947" coordsize="0,334" path="m4975,4281l4975,3947e" filled="f" stroked="t" strokeweight=".94664pt" strokecolor="#545454">
                <v:path arrowok="t"/>
              </v:shape>
            </v:group>
            <v:group style="position:absolute;left:417;top:4553;width:9362;height:2" coordorigin="417,4553" coordsize="9362,2">
              <v:shape style="position:absolute;left:417;top:4553;width:9362;height:2" coordorigin="417,4553" coordsize="9362,0" path="m417,4553l9779,4553e" filled="f" stroked="t" strokeweight=".94664pt" strokecolor="#444444">
                <v:path arrowok="t"/>
              </v:shape>
            </v:group>
            <v:group style="position:absolute;left:3100;top:4262;width:2;height:319" coordorigin="3100,4262" coordsize="2,319">
              <v:shape style="position:absolute;left:3100;top:4262;width:2;height:319" coordorigin="3100,4262" coordsize="0,319" path="m3100,4581l3100,4262e" filled="f" stroked="t" strokeweight=".47332pt" strokecolor="#2F2F2F">
                <v:path arrowok="t"/>
              </v:shape>
            </v:group>
            <v:group style="position:absolute;left:9722;top:4555;width:577;height:2" coordorigin="9722,4555" coordsize="577,2">
              <v:shape style="position:absolute;left:9722;top:4555;width:577;height:2" coordorigin="9722,4555" coordsize="577,0" path="m9722,4555l10299,4555e" filled="f" stroked="t" strokeweight=".70998pt" strokecolor="#383838">
                <v:path arrowok="t"/>
              </v:shape>
            </v:group>
            <v:group style="position:absolute;left:10191;top:4555;width:1131;height:2" coordorigin="10191,4555" coordsize="1131,2">
              <v:shape style="position:absolute;left:10191;top:4555;width:1131;height:2" coordorigin="10191,4555" coordsize="1131,0" path="m10191,4555l11322,4555e" filled="f" stroked="t" strokeweight=".94664pt" strokecolor="#4B4B4B">
                <v:path arrowok="t"/>
              </v:shape>
            </v:group>
            <v:group style="position:absolute;left:426;top:3709;width:2;height:272" coordorigin="426,3709" coordsize="2,272">
              <v:shape style="position:absolute;left:426;top:3709;width:2;height:272" coordorigin="426,3709" coordsize="0,272" path="m426,3981l426,3709e" filled="f" stroked="t" strokeweight=".47332pt" strokecolor="#1C1C1C">
                <v:path arrowok="t"/>
              </v:shape>
            </v:group>
            <v:group style="position:absolute;left:428;top:891;width:2;height:14903" coordorigin="428,891" coordsize="2,14903">
              <v:shape style="position:absolute;left:428;top:891;width:2;height:14903" coordorigin="428,891" coordsize="0,14903" path="m428,15794l428,891e" filled="f" stroked="t" strokeweight=".70998pt" strokecolor="#3F3F3F">
                <v:path arrowok="t"/>
              </v:shape>
            </v:group>
            <v:group style="position:absolute;left:3105;top:4505;width:2;height:4148" coordorigin="3105,4505" coordsize="2,4148">
              <v:shape style="position:absolute;left:3105;top:4505;width:2;height:4148" coordorigin="3105,4505" coordsize="0,4148" path="m3105,8653l3105,4505e" filled="f" stroked="t" strokeweight=".94664pt" strokecolor="#3F3F3F">
                <v:path arrowok="t"/>
              </v:shape>
            </v:group>
            <v:group style="position:absolute;left:3091;top:4794;width:6906;height:2" coordorigin="3091,4794" coordsize="6906,2">
              <v:shape style="position:absolute;left:3091;top:4794;width:6906;height:2" coordorigin="3091,4794" coordsize="6906,0" path="m3091,4794l9997,4794e" filled="f" stroked="t" strokeweight=".94664pt" strokecolor="#484848">
                <v:path arrowok="t"/>
              </v:shape>
            </v:group>
            <v:group style="position:absolute;left:9722;top:4794;width:577;height:2" coordorigin="9722,4794" coordsize="577,2">
              <v:shape style="position:absolute;left:9722;top:4794;width:577;height:2" coordorigin="9722,4794" coordsize="577,0" path="m9722,4794l10299,4794e" filled="f" stroked="t" strokeweight=".47332pt" strokecolor="#2F2F2F">
                <v:path arrowok="t"/>
              </v:shape>
            </v:group>
            <v:group style="position:absolute;left:10243;top:4794;width:1084;height:2" coordorigin="10243,4794" coordsize="1084,2">
              <v:shape style="position:absolute;left:10243;top:4794;width:1084;height:2" coordorigin="10243,4794" coordsize="1084,0" path="m10243,4794l11327,4794e" filled="f" stroked="t" strokeweight=".70998pt" strokecolor="#444444">
                <v:path arrowok="t"/>
              </v:shape>
            </v:group>
            <v:group style="position:absolute;left:8191;top:4782;width:2;height:505" coordorigin="8191,4782" coordsize="2,505">
              <v:shape style="position:absolute;left:8191;top:4782;width:2;height:505" coordorigin="8191,4782" coordsize="0,505" path="m8191,5287l8191,4782e" filled="f" stroked="t" strokeweight=".70998pt" strokecolor="#444444">
                <v:path arrowok="t"/>
              </v:shape>
            </v:group>
            <v:group style="position:absolute;left:4984;top:4739;width:2;height:2450" coordorigin="4984,4739" coordsize="2,2450">
              <v:shape style="position:absolute;left:4984;top:4739;width:2;height:2450" coordorigin="4984,4739" coordsize="0,2450" path="m4984,7189l4984,4739e" filled="f" stroked="t" strokeweight=".94664pt" strokecolor="#3F3F3F">
                <v:path arrowok="t"/>
              </v:shape>
            </v:group>
            <v:group style="position:absolute;left:4970;top:5277;width:6357;height:2" coordorigin="4970,5277" coordsize="6357,2">
              <v:shape style="position:absolute;left:4970;top:5277;width:6357;height:2" coordorigin="4970,5277" coordsize="6357,0" path="m4970,5277l11327,5277e" filled="f" stroked="t" strokeweight=".94664pt" strokecolor="#484848">
                <v:path arrowok="t"/>
              </v:shape>
            </v:group>
            <v:group style="position:absolute;left:4979;top:5513;width:4605;height:2" coordorigin="4979,5513" coordsize="4605,2">
              <v:shape style="position:absolute;left:4979;top:5513;width:4605;height:2" coordorigin="4979,5513" coordsize="4605,0" path="m4979,5513l9585,5513e" filled="f" stroked="t" strokeweight=".94664pt" strokecolor="#444444">
                <v:path arrowok="t"/>
              </v:shape>
            </v:group>
            <v:group style="position:absolute;left:9528;top:5516;width:251;height:2" coordorigin="9528,5516" coordsize="251,2">
              <v:shape style="position:absolute;left:9528;top:5516;width:251;height:2" coordorigin="9528,5516" coordsize="251,0" path="m9528,5516l9779,5516e" filled="f" stroked="t" strokeweight=".47332pt" strokecolor="#1F1F1F">
                <v:path arrowok="t"/>
              </v:shape>
            </v:group>
            <v:group style="position:absolute;left:9722;top:5513;width:1609;height:2" coordorigin="9722,5513" coordsize="1609,2">
              <v:shape style="position:absolute;left:9722;top:5513;width:1609;height:2" coordorigin="9722,5513" coordsize="1609,0" path="m9722,5513l11331,5513e" filled="f" stroked="t" strokeweight=".94664pt" strokecolor="#4B4B4B">
                <v:path arrowok="t"/>
              </v:shape>
            </v:group>
            <v:group style="position:absolute;left:4975;top:5757;width:6357;height:2" coordorigin="4975,5757" coordsize="6357,2">
              <v:shape style="position:absolute;left:4975;top:5757;width:6357;height:2" coordorigin="4975,5757" coordsize="6357,0" path="m4975,5757l11331,5757e" filled="f" stroked="t" strokeweight=".94664pt" strokecolor="#484848">
                <v:path arrowok="t"/>
              </v:shape>
            </v:group>
            <v:group style="position:absolute;left:3100;top:5993;width:8226;height:2" coordorigin="3100,5993" coordsize="8226,2">
              <v:shape style="position:absolute;left:3100;top:5993;width:8226;height:2" coordorigin="3100,5993" coordsize="8226,0" path="m3100,5993l11327,5993e" filled="f" stroked="t" strokeweight=".94664pt" strokecolor="#444444">
                <v:path arrowok="t"/>
              </v:shape>
            </v:group>
            <v:group style="position:absolute;left:426;top:6233;width:8766;height:2" coordorigin="426,6233" coordsize="8766,2">
              <v:shape style="position:absolute;left:426;top:6233;width:8766;height:2" coordorigin="426,6233" coordsize="8766,0" path="m426,6233l9192,6233e" filled="f" stroked="t" strokeweight=".94664pt" strokecolor="#444444">
                <v:path arrowok="t"/>
              </v:shape>
            </v:group>
            <v:group style="position:absolute;left:9116;top:6236;width:237;height:2" coordorigin="9116,6236" coordsize="237,2">
              <v:shape style="position:absolute;left:9116;top:6236;width:237;height:2" coordorigin="9116,6236" coordsize="237,0" path="m9116,6236l9353,6236e" filled="f" stroked="t" strokeweight=".47332pt" strokecolor="#232323">
                <v:path arrowok="t"/>
              </v:shape>
            </v:group>
            <v:group style="position:absolute;left:9296;top:6233;width:1003;height:2" coordorigin="9296,6233" coordsize="1003,2">
              <v:shape style="position:absolute;left:9296;top:6233;width:1003;height:2" coordorigin="9296,6233" coordsize="1003,0" path="m9296,6233l10299,6233e" filled="f" stroked="t" strokeweight=".94664pt" strokecolor="#444444">
                <v:path arrowok="t"/>
              </v:shape>
            </v:group>
            <v:group style="position:absolute;left:10243;top:6238;width:222;height:2" coordorigin="10243,6238" coordsize="222,2">
              <v:shape style="position:absolute;left:10243;top:6238;width:222;height:2" coordorigin="10243,6238" coordsize="222,0" path="m10243,6238l10465,6238e" filled="f" stroked="t" strokeweight=".47332pt" strokecolor="#282828">
                <v:path arrowok="t"/>
              </v:shape>
            </v:group>
            <v:group style="position:absolute;left:10361;top:6238;width:970;height:2" coordorigin="10361,6238" coordsize="970,2">
              <v:shape style="position:absolute;left:10361;top:6238;width:970;height:2" coordorigin="10361,6238" coordsize="970,0" path="m10361,6238l11331,6238e" filled="f" stroked="t" strokeweight=".94664pt" strokecolor="#484848">
                <v:path arrowok="t"/>
              </v:shape>
            </v:group>
            <v:group style="position:absolute;left:8193;top:6221;width:2;height:939" coordorigin="8193,6221" coordsize="2,939">
              <v:shape style="position:absolute;left:8193;top:6221;width:2;height:939" coordorigin="8193,6221" coordsize="0,939" path="m8193,7161l8193,6221e" filled="f" stroked="t" strokeweight=".47332pt" strokecolor="#484848">
                <v:path arrowok="t"/>
              </v:shape>
            </v:group>
            <v:group style="position:absolute;left:11329;top:5940;width:2;height:5297" coordorigin="11329,5940" coordsize="2,5297">
              <v:shape style="position:absolute;left:11329;top:5940;width:2;height:5297" coordorigin="11329,5940" coordsize="0,5297" path="m11329,11237l11329,5940e" filled="f" stroked="t" strokeweight=".94664pt" strokecolor="#4B4B4B">
                <v:path arrowok="t"/>
              </v:shape>
            </v:group>
            <v:group style="position:absolute;left:3091;top:6703;width:8241;height:2" coordorigin="3091,6703" coordsize="8241,2">
              <v:shape style="position:absolute;left:3091;top:6703;width:8241;height:2" coordorigin="3091,6703" coordsize="8241,0" path="m3091,6703l11331,6703e" filled="f" stroked="t" strokeweight=".94664pt" strokecolor="#484848">
                <v:path arrowok="t"/>
              </v:shape>
            </v:group>
            <v:group style="position:absolute;left:10243;top:6705;width:350;height:2" coordorigin="10243,6705" coordsize="350,2">
              <v:shape style="position:absolute;left:10243;top:6705;width:350;height:2" coordorigin="10243,6705" coordsize="350,0" path="m10243,6705l10593,6705e" filled="f" stroked="t" strokeweight=".70998pt" strokecolor="#383838">
                <v:path arrowok="t"/>
              </v:shape>
            </v:group>
            <v:group style="position:absolute;left:8196;top:6488;width:2;height:696" coordorigin="8196,6488" coordsize="2,696">
              <v:shape style="position:absolute;left:8196;top:6488;width:2;height:696" coordorigin="8196,6488" coordsize="0,696" path="m8196,7184l8196,6488e" filled="f" stroked="t" strokeweight=".94664pt" strokecolor="#4F4F4F">
                <v:path arrowok="t"/>
              </v:shape>
            </v:group>
            <v:group style="position:absolute;left:3096;top:7177;width:6077;height:2" coordorigin="3096,7177" coordsize="6077,2">
              <v:shape style="position:absolute;left:3096;top:7177;width:6077;height:2" coordorigin="3096,7177" coordsize="6077,0" path="m3096,7177l9173,7177e" filled="f" stroked="t" strokeweight=".94664pt" strokecolor="#444444">
                <v:path arrowok="t"/>
              </v:shape>
            </v:group>
            <v:group style="position:absolute;left:9116;top:7177;width:237;height:2" coordorigin="9116,7177" coordsize="237,2">
              <v:shape style="position:absolute;left:9116;top:7177;width:237;height:2" coordorigin="9116,7177" coordsize="237,0" path="m9116,7177l9353,7177e" filled="f" stroked="t" strokeweight=".47332pt" strokecolor="#282828">
                <v:path arrowok="t"/>
              </v:shape>
            </v:group>
            <v:group style="position:absolute;left:9296;top:7177;width:2040;height:2" coordorigin="9296,7177" coordsize="2040,2">
              <v:shape style="position:absolute;left:9296;top:7177;width:2040;height:2" coordorigin="9296,7177" coordsize="2040,0" path="m9296,7177l11336,7177e" filled="f" stroked="t" strokeweight=".94664pt" strokecolor="#4B4B4B">
                <v:path arrowok="t"/>
              </v:shape>
            </v:group>
            <v:group style="position:absolute;left:426;top:7418;width:8747;height:2" coordorigin="426,7418" coordsize="8747,2">
              <v:shape style="position:absolute;left:426;top:7418;width:8747;height:2" coordorigin="426,7418" coordsize="8747,0" path="m426,7418l9173,7418e" filled="f" stroked="t" strokeweight=".94664pt" strokecolor="#484848">
                <v:path arrowok="t"/>
              </v:shape>
            </v:group>
            <v:group style="position:absolute;left:9116;top:7418;width:237;height:2" coordorigin="9116,7418" coordsize="237,2">
              <v:shape style="position:absolute;left:9116;top:7418;width:237;height:2" coordorigin="9116,7418" coordsize="237,0" path="m9116,7418l9353,7418e" filled="f" stroked="t" strokeweight=".47332pt" strokecolor="#1C1C1C">
                <v:path arrowok="t"/>
              </v:shape>
            </v:group>
            <v:group style="position:absolute;left:9296;top:7420;width:2035;height:2" coordorigin="9296,7420" coordsize="2035,2">
              <v:shape style="position:absolute;left:9296;top:7420;width:2035;height:2" coordorigin="9296,7420" coordsize="2035,0" path="m9296,7420l11331,7420e" filled="f" stroked="t" strokeweight=".94664pt" strokecolor="#484848">
                <v:path arrowok="t"/>
              </v:shape>
            </v:group>
            <v:group style="position:absolute;left:421;top:7664;width:10910;height:2" coordorigin="421,7664" coordsize="10910,2">
              <v:shape style="position:absolute;left:421;top:7664;width:10910;height:2" coordorigin="421,7664" coordsize="10910,0" path="m421,7664l11331,7664e" filled="f" stroked="t" strokeweight=".94664pt" strokecolor="#484848">
                <v:path arrowok="t"/>
              </v:shape>
            </v:group>
            <v:group style="position:absolute;left:4986;top:7523;width:2;height:868" coordorigin="4986,7523" coordsize="2,868">
              <v:shape style="position:absolute;left:4986;top:7523;width:2;height:868" coordorigin="4986,7523" coordsize="0,868" path="m4986,8391l4986,7523e" filled="f" stroked="t" strokeweight=".70998pt" strokecolor="#3B3B3B">
                <v:path arrowok="t"/>
              </v:shape>
            </v:group>
            <v:group style="position:absolute;left:4984;top:7907;width:6352;height:2" coordorigin="4984,7907" coordsize="6352,2">
              <v:shape style="position:absolute;left:4984;top:7907;width:6352;height:2" coordorigin="4984,7907" coordsize="6352,0" path="m4984,7907l11336,7907e" filled="f" stroked="t" strokeweight=".94664pt" strokecolor="#484848">
                <v:path arrowok="t"/>
              </v:shape>
            </v:group>
            <v:group style="position:absolute;left:4979;top:8145;width:4620;height:2" coordorigin="4979,8145" coordsize="4620,2">
              <v:shape style="position:absolute;left:4979;top:8145;width:4620;height:2" coordorigin="4979,8145" coordsize="4620,0" path="m4979,8145l9599,8145e" filled="f" stroked="t" strokeweight=".94664pt" strokecolor="#444444">
                <v:path arrowok="t"/>
              </v:shape>
            </v:group>
            <v:group style="position:absolute;left:9528;top:8145;width:251;height:2" coordorigin="9528,8145" coordsize="251,2">
              <v:shape style="position:absolute;left:9528;top:8145;width:251;height:2" coordorigin="9528,8145" coordsize="251,0" path="m9528,8145l9779,8145e" filled="f" stroked="t" strokeweight=".70998pt" strokecolor="#2F2F2F">
                <v:path arrowok="t"/>
              </v:shape>
            </v:group>
            <v:group style="position:absolute;left:9708;top:8145;width:1628;height:2" coordorigin="9708,8145" coordsize="1628,2">
              <v:shape style="position:absolute;left:9708;top:8145;width:1628;height:2" coordorigin="9708,8145" coordsize="1628,0" path="m9708,8145l11336,8145e" filled="f" stroked="t" strokeweight=".94664pt" strokecolor="#484848">
                <v:path arrowok="t"/>
              </v:shape>
            </v:group>
            <v:group style="position:absolute;left:426;top:8386;width:10905;height:2" coordorigin="426,8386" coordsize="10905,2">
              <v:shape style="position:absolute;left:426;top:8386;width:10905;height:2" coordorigin="426,8386" coordsize="10905,0" path="m426,8386l11331,8386e" filled="f" stroked="t" strokeweight=".94664pt" strokecolor="#444444">
                <v:path arrowok="t"/>
              </v:shape>
            </v:group>
            <v:group style="position:absolute;left:3105;top:8596;width:2;height:319" coordorigin="3105,8596" coordsize="2,319">
              <v:shape style="position:absolute;left:3105;top:8596;width:2;height:319" coordorigin="3105,8596" coordsize="0,319" path="m3105,8915l3105,8596e" filled="f" stroked="t" strokeweight=".47332pt" strokecolor="#1F1F1F">
                <v:path arrowok="t"/>
              </v:shape>
            </v:group>
            <v:group style="position:absolute;left:426;top:9175;width:9159;height:2" coordorigin="426,9175" coordsize="9159,2">
              <v:shape style="position:absolute;left:426;top:9175;width:9159;height:2" coordorigin="426,9175" coordsize="9159,0" path="m426,9175l9585,9175e" filled="f" stroked="t" strokeweight=".94664pt" strokecolor="#4B4B4B">
                <v:path arrowok="t"/>
              </v:shape>
            </v:group>
            <v:group style="position:absolute;left:3110;top:8858;width:2;height:3795" coordorigin="3110,8858" coordsize="2,3795">
              <v:shape style="position:absolute;left:3110;top:8858;width:2;height:3795" coordorigin="3110,8858" coordsize="0,3795" path="m3110,12653l3110,8858e" filled="f" stroked="t" strokeweight=".94664pt" strokecolor="#3B3B3B">
                <v:path arrowok="t"/>
              </v:shape>
            </v:group>
            <v:group style="position:absolute;left:9528;top:9177;width:251;height:2" coordorigin="9528,9177" coordsize="251,2">
              <v:shape style="position:absolute;left:9528;top:9177;width:251;height:2" coordorigin="9528,9177" coordsize="251,0" path="m9528,9177l9779,9177e" filled="f" stroked="t" strokeweight=".47332pt" strokecolor="#282828">
                <v:path arrowok="t"/>
              </v:shape>
            </v:group>
            <v:group style="position:absolute;left:9703;top:9175;width:1633;height:2" coordorigin="9703,9175" coordsize="1633,2">
              <v:shape style="position:absolute;left:9703;top:9175;width:1633;height:2" coordorigin="9703,9175" coordsize="1633,0" path="m9703,9175l11336,9175e" filled="f" stroked="t" strokeweight=".94664pt" strokecolor="#4B4B4B">
                <v:path arrowok="t"/>
              </v:shape>
            </v:group>
            <v:group style="position:absolute;left:435;top:10255;width:10905;height:2" coordorigin="435,10255" coordsize="10905,2">
              <v:shape style="position:absolute;left:435;top:10255;width:10905;height:2" coordorigin="435,10255" coordsize="10905,0" path="m435,10255l11341,10255e" filled="f" stroked="t" strokeweight=".94664pt" strokecolor="#484848">
                <v:path arrowok="t"/>
              </v:shape>
            </v:group>
            <v:group style="position:absolute;left:431;top:10495;width:10910;height:2" coordorigin="431,10495" coordsize="10910,2">
              <v:shape style="position:absolute;left:431;top:10495;width:10910;height:2" coordorigin="431,10495" coordsize="10910,0" path="m431,10495l11341,10495e" filled="f" stroked="t" strokeweight=".94664pt" strokecolor="#484848">
                <v:path arrowok="t"/>
              </v:shape>
            </v:group>
            <v:group style="position:absolute;left:440;top:10207;width:2;height:5587" coordorigin="440,10207" coordsize="2,5587">
              <v:shape style="position:absolute;left:440;top:10207;width:2;height:5587" coordorigin="440,10207" coordsize="0,5587" path="m440,15794l440,10207e" filled="f" stroked="t" strokeweight=".70998pt" strokecolor="#3B3B3B">
                <v:path arrowok="t"/>
              </v:shape>
            </v:group>
            <v:group style="position:absolute;left:440;top:10407;width:2;height:653" coordorigin="440,10407" coordsize="2,653">
              <v:shape style="position:absolute;left:440;top:10407;width:2;height:653" coordorigin="440,10407" coordsize="0,653" path="m440,11060l440,10407e" filled="f" stroked="t" strokeweight=".94664pt" strokecolor="#444444">
                <v:path arrowok="t"/>
              </v:shape>
            </v:group>
            <v:group style="position:absolute;left:431;top:10734;width:10910;height:2" coordorigin="431,10734" coordsize="10910,2">
              <v:shape style="position:absolute;left:431;top:10734;width:10910;height:2" coordorigin="431,10734" coordsize="10910,0" path="m431,10734l11341,10734e" filled="f" stroked="t" strokeweight=".94664pt" strokecolor="#444444">
                <v:path arrowok="t"/>
              </v:shape>
            </v:group>
            <v:group style="position:absolute;left:435;top:11213;width:10905;height:2" coordorigin="435,11213" coordsize="10905,2">
              <v:shape style="position:absolute;left:435;top:11213;width:10905;height:2" coordorigin="435,11213" coordsize="10905,0" path="m435,11213l11341,11213e" filled="f" stroked="t" strokeweight=".94664pt" strokecolor="#484848">
                <v:path arrowok="t"/>
              </v:shape>
            </v:group>
            <v:group style="position:absolute;left:435;top:11456;width:9159;height:2" coordorigin="435,11456" coordsize="9159,2">
              <v:shape style="position:absolute;left:435;top:11456;width:9159;height:2" coordorigin="435,11456" coordsize="9159,0" path="m435,11456l9594,11456e" filled="f" stroked="t" strokeweight=".94664pt" strokecolor="#4B4B4B">
                <v:path arrowok="t"/>
              </v:shape>
            </v:group>
            <v:group style="position:absolute;left:9528;top:11456;width:251;height:2" coordorigin="9528,11456" coordsize="251,2">
              <v:shape style="position:absolute;left:9528;top:11456;width:251;height:2" coordorigin="9528,11456" coordsize="251,0" path="m9528,11456l9779,11456e" filled="f" stroked="t" strokeweight=".47332pt" strokecolor="#2B2B2B">
                <v:path arrowok="t"/>
              </v:shape>
            </v:group>
            <v:group style="position:absolute;left:9722;top:11456;width:1619;height:2" coordorigin="9722,11456" coordsize="1619,2">
              <v:shape style="position:absolute;left:9722;top:11456;width:1619;height:2" coordorigin="9722,11456" coordsize="1619,0" path="m9722,11456l11341,11456e" filled="f" stroked="t" strokeweight=".94664pt" strokecolor="#484848">
                <v:path arrowok="t"/>
              </v:shape>
            </v:group>
            <v:group style="position:absolute;left:11336;top:11160;width:2;height:324" coordorigin="11336,11160" coordsize="2,324">
              <v:shape style="position:absolute;left:11336;top:11160;width:2;height:324" coordorigin="11336,11160" coordsize="0,324" path="m11336,11485l11336,11160e" filled="f" stroked="t" strokeweight=".47332pt" strokecolor="#2F2F2F">
                <v:path arrowok="t"/>
              </v:shape>
            </v:group>
            <v:group style="position:absolute;left:421;top:11823;width:1680;height:2" coordorigin="421,11823" coordsize="1680,2">
              <v:shape style="position:absolute;left:421;top:11823;width:1680;height:2" coordorigin="421,11823" coordsize="1680,0" path="m421,11823l2102,11823e" filled="f" stroked="t" strokeweight=".23666pt" strokecolor="#383838">
                <v:path arrowok="t"/>
              </v:shape>
            </v:group>
            <v:group style="position:absolute;left:447;top:11160;width:2;height:5106" coordorigin="447,11160" coordsize="2,5106">
              <v:shape style="position:absolute;left:447;top:11160;width:2;height:5106" coordorigin="447,11160" coordsize="0,5106" path="m447,16266l447,11160e" filled="f" stroked="t" strokeweight=".94664pt" strokecolor="#3F3F3F">
                <v:path arrowok="t"/>
              </v:shape>
            </v:group>
            <v:group style="position:absolute;left:1434;top:11408;width:2;height:1726" coordorigin="1434,11408" coordsize="2,1726">
              <v:shape style="position:absolute;left:1434;top:11408;width:2;height:1726" coordorigin="1434,11408" coordsize="0,1726" path="m1434,13134l1434,11408e" filled="f" stroked="t" strokeweight=".70998pt" strokecolor="#444444">
                <v:path arrowok="t"/>
              </v:shape>
            </v:group>
            <v:group style="position:absolute;left:2102;top:11451;width:2;height:4815" coordorigin="2102,11451" coordsize="2,4815">
              <v:shape style="position:absolute;left:2102;top:11451;width:2;height:4815" coordorigin="2102,11451" coordsize="0,4815" path="m2102,16266l2102,11451e" filled="f" stroked="t" strokeweight=".70998pt" strokecolor="#3F3F3F">
                <v:path arrowok="t"/>
              </v:shape>
            </v:group>
            <v:group style="position:absolute;left:2083;top:11823;width:4378;height:2" coordorigin="2083,11823" coordsize="4378,2">
              <v:shape style="position:absolute;left:2083;top:11823;width:4378;height:2" coordorigin="2083,11823" coordsize="4378,0" path="m2083,11823l6461,11823e" filled="f" stroked="t" strokeweight=".23666pt" strokecolor="#131313">
                <v:path arrowok="t"/>
              </v:shape>
            </v:group>
            <v:group style="position:absolute;left:6461;top:11823;width:606;height:2" coordorigin="6461,11823" coordsize="606,2">
              <v:shape style="position:absolute;left:6461;top:11823;width:606;height:2" coordorigin="6461,11823" coordsize="606,0" path="m6461,11823l7067,11823e" filled="f" stroked="t" strokeweight=".23666pt" strokecolor="#000000">
                <v:path arrowok="t"/>
              </v:shape>
            </v:group>
            <v:group style="position:absolute;left:7067;top:11823;width:1112;height:2" coordorigin="7067,11823" coordsize="1112,2">
              <v:shape style="position:absolute;left:7067;top:11823;width:1112;height:2" coordorigin="7067,11823" coordsize="1112,0" path="m7067,11823l8179,11823e" filled="f" stroked="t" strokeweight=".23666pt" strokecolor="#383838">
                <v:path arrowok="t"/>
              </v:shape>
            </v:group>
            <v:group style="position:absolute;left:7871;top:11442;width:2;height:4825" coordorigin="7871,11442" coordsize="2,4825">
              <v:shape style="position:absolute;left:7871;top:11442;width:2;height:4825" coordorigin="7871,11442" coordsize="0,4825" path="m7871,16266l7871,11442e" filled="f" stroked="t" strokeweight=".94664pt" strokecolor="#444444">
                <v:path arrowok="t"/>
              </v:shape>
            </v:group>
            <v:group style="position:absolute;left:8179;top:11823;width:3143;height:2" coordorigin="8179,11823" coordsize="3143,2">
              <v:shape style="position:absolute;left:8179;top:11823;width:3143;height:2" coordorigin="8179,11823" coordsize="3143,0" path="m8179,11823l11322,11823e" filled="f" stroked="t" strokeweight=".23666pt" strokecolor="#000000">
                <v:path arrowok="t"/>
              </v:shape>
            </v:group>
            <v:group style="position:absolute;left:11336;top:11408;width:2;height:2684" coordorigin="11336,11408" coordsize="2,2684">
              <v:shape style="position:absolute;left:11336;top:11408;width:2;height:2684" coordorigin="11336,11408" coordsize="0,2684" path="m11336,14092l11336,11408e" filled="f" stroked="t" strokeweight=".94664pt" strokecolor="#4B4B4B">
                <v:path arrowok="t"/>
              </v:shape>
            </v:group>
            <v:group style="position:absolute;left:2102;top:12595;width:2;height:310" coordorigin="2102,12595" coordsize="2,310">
              <v:shape style="position:absolute;left:2102;top:12595;width:2;height:310" coordorigin="2102,12595" coordsize="0,310" path="m2102,12905l2102,12595e" filled="f" stroked="t" strokeweight=".47332pt" strokecolor="#232323">
                <v:path arrowok="t"/>
              </v:shape>
            </v:group>
            <v:group style="position:absolute;left:3117;top:12595;width:2;height:310" coordorigin="3117,12595" coordsize="2,310">
              <v:shape style="position:absolute;left:3117;top:12595;width:2;height:310" coordorigin="3117,12595" coordsize="0,310" path="m3117,12905l3117,12595e" filled="f" stroked="t" strokeweight=".70998pt" strokecolor="#282828">
                <v:path arrowok="t"/>
              </v:shape>
            </v:group>
            <v:group style="position:absolute;left:1434;top:13077;width:2;height:300" coordorigin="1434,13077" coordsize="2,300">
              <v:shape style="position:absolute;left:1434;top:13077;width:2;height:300" coordorigin="1434,13077" coordsize="0,300" path="m1434,13377l1434,13077e" filled="f" stroked="t" strokeweight=".47332pt" strokecolor="#232323">
                <v:path arrowok="t"/>
              </v:shape>
            </v:group>
            <v:group style="position:absolute;left:3117;top:12772;width:2;height:1368" coordorigin="3117,12772" coordsize="2,1368">
              <v:shape style="position:absolute;left:3117;top:12772;width:2;height:1368" coordorigin="3117,12772" coordsize="0,1368" path="m3117,14140l3117,12772e" filled="f" stroked="t" strokeweight=".94664pt" strokecolor="#3F3F3F">
                <v:path arrowok="t"/>
              </v:shape>
            </v:group>
            <v:group style="position:absolute;left:1434;top:13320;width:2;height:277" coordorigin="1434,13320" coordsize="2,277">
              <v:shape style="position:absolute;left:1434;top:13320;width:2;height:277" coordorigin="1434,13320" coordsize="0,277" path="m1434,13597l1434,13320e" filled="f" stroked="t" strokeweight=".94664pt" strokecolor="#545454">
                <v:path arrowok="t"/>
              </v:shape>
            </v:group>
            <v:group style="position:absolute;left:445;top:13539;width:2;height:219" coordorigin="445,13539" coordsize="2,219">
              <v:shape style="position:absolute;left:445;top:13539;width:2;height:219" coordorigin="445,13539" coordsize="0,219" path="m445,13759l445,13539e" filled="f" stroked="t" strokeweight=".47332pt" strokecolor="#0F0F0F">
                <v:path arrowok="t"/>
              </v:shape>
            </v:group>
            <v:group style="position:absolute;left:1439;top:13539;width:2;height:396" coordorigin="1439,13539" coordsize="2,396">
              <v:shape style="position:absolute;left:1439;top:13539;width:2;height:396" coordorigin="1439,13539" coordsize="0,396" path="m1439,13935l1439,13539e" filled="f" stroked="t" strokeweight=".47332pt" strokecolor="#2B2B2B">
                <v:path arrowok="t"/>
              </v:shape>
            </v:group>
            <v:group style="position:absolute;left:2102;top:13539;width:2;height:162" coordorigin="2102,13539" coordsize="2,162">
              <v:shape style="position:absolute;left:2102;top:13539;width:2;height:162" coordorigin="2102,13539" coordsize="0,162" path="m2102,13701l2102,13539e" filled="f" stroked="t" strokeweight=".47332pt" strokecolor="#181818">
                <v:path arrowok="t"/>
              </v:shape>
            </v:group>
            <v:group style="position:absolute;left:1441;top:13878;width:2;height:2388" coordorigin="1441,13878" coordsize="2,2388">
              <v:shape style="position:absolute;left:1441;top:13878;width:2;height:2388" coordorigin="1441,13878" coordsize="0,2388" path="m1441,16266l1441,13878e" filled="f" stroked="t" strokeweight=".70998pt" strokecolor="#4B4B4B">
                <v:path arrowok="t"/>
              </v:shape>
            </v:group>
            <v:group style="position:absolute;left:11341;top:8791;width:2;height:7475" coordorigin="11341,8791" coordsize="2,7475">
              <v:shape style="position:absolute;left:11341;top:8791;width:2;height:7475" coordorigin="11341,8791" coordsize="0,7475" path="m11341,16266l11341,8791e" filled="f" stroked="t" strokeweight=".47332pt" strokecolor="#444444">
                <v:path arrowok="t"/>
              </v:shape>
            </v:group>
            <v:group style="position:absolute;left:450;top:14083;width:2;height:238" coordorigin="450,14083" coordsize="2,238">
              <v:shape style="position:absolute;left:450;top:14083;width:2;height:238" coordorigin="450,14083" coordsize="0,238" path="m450,14321l450,14083e" filled="f" stroked="t" strokeweight=".47332pt" strokecolor="#181818">
                <v:path arrowok="t"/>
              </v:shape>
            </v:group>
            <v:group style="position:absolute;left:2106;top:14083;width:2;height:238" coordorigin="2106,14083" coordsize="2,238">
              <v:shape style="position:absolute;left:2106;top:14083;width:2;height:238" coordorigin="2106,14083" coordsize="0,238" path="m2106,14321l2106,14083e" filled="f" stroked="t" strokeweight=".47332pt" strokecolor="#181818">
                <v:path arrowok="t"/>
              </v:shape>
            </v:group>
            <v:group style="position:absolute;left:3119;top:14083;width:2;height:238" coordorigin="3119,14083" coordsize="2,238">
              <v:shape style="position:absolute;left:3119;top:14083;width:2;height:238" coordorigin="3119,14083" coordsize="0,238" path="m3119,14321l3119,14083e" filled="f" stroked="t" strokeweight=".47332pt" strokecolor="#131313">
                <v:path arrowok="t"/>
              </v:shape>
            </v:group>
            <v:group style="position:absolute;left:2104;top:14264;width:2;height:1011" coordorigin="2104,14264" coordsize="2,1011">
              <v:shape style="position:absolute;left:2104;top:14264;width:2;height:1011" coordorigin="2104,14264" coordsize="0,1011" path="m2104,15275l2104,14264e" filled="f" stroked="t" strokeweight=".70998pt" strokecolor="#383838">
                <v:path arrowok="t"/>
              </v:shape>
            </v:group>
            <v:group style="position:absolute;left:3119;top:14264;width:2;height:2002" coordorigin="3119,14264" coordsize="2,2002">
              <v:shape style="position:absolute;left:3119;top:14264;width:2;height:2002" coordorigin="3119,14264" coordsize="0,2002" path="m3119,16266l3119,14264e" filled="f" stroked="t" strokeweight=".94664pt" strokecolor="#3F3F3F">
                <v:path arrowok="t"/>
              </v:shape>
            </v:group>
            <v:group style="position:absolute;left:421;top:15213;width:374;height:2" coordorigin="421,15213" coordsize="374,2">
              <v:shape style="position:absolute;left:421;top:15213;width:374;height:2" coordorigin="421,15213" coordsize="374,0" path="m421,15213l795,15213e" filled="f" stroked="t" strokeweight=".23666pt" strokecolor="#444444">
                <v:path arrowok="t"/>
              </v:shape>
            </v:group>
            <v:group style="position:absolute;left:454;top:14364;width:2;height:882" coordorigin="454,14364" coordsize="2,882">
              <v:shape style="position:absolute;left:454;top:14364;width:2;height:882" coordorigin="454,14364" coordsize="0,882" path="m454,15246l454,14364e" filled="f" stroked="t" strokeweight=".70998pt" strokecolor="#3F3F3F">
                <v:path arrowok="t"/>
              </v:shape>
            </v:group>
            <v:group style="position:absolute;left:795;top:15213;width:909;height:2" coordorigin="795,15213" coordsize="909,2">
              <v:shape style="position:absolute;left:795;top:15213;width:909;height:2" coordorigin="795,15213" coordsize="909,0" path="m795,15213l1704,15213e" filled="f" stroked="t" strokeweight=".23666pt" strokecolor="#131313">
                <v:path arrowok="t"/>
              </v:shape>
            </v:group>
            <v:group style="position:absolute;left:1704;top:15213;width:393;height:2" coordorigin="1704,15213" coordsize="393,2">
              <v:shape style="position:absolute;left:1704;top:15213;width:393;height:2" coordorigin="1704,15213" coordsize="393,0" path="m1704,15213l2097,15213e" filled="f" stroked="t" strokeweight=".23666pt" strokecolor="#000000">
                <v:path arrowok="t"/>
              </v:shape>
            </v:group>
            <v:group style="position:absolute;left:2092;top:15213;width:1003;height:2" coordorigin="2092,15213" coordsize="1003,2">
              <v:shape style="position:absolute;left:2092;top:15213;width:1003;height:2" coordorigin="2092,15213" coordsize="1003,0" path="m2092,15213l3096,15213e" filled="f" stroked="t" strokeweight=".23666pt" strokecolor="#2F2F2F">
                <v:path arrowok="t"/>
              </v:shape>
            </v:group>
            <v:group style="position:absolute;left:3119;top:14293;width:2;height:953" coordorigin="3119,14293" coordsize="2,953">
              <v:shape style="position:absolute;left:3119;top:14293;width:2;height:953" coordorigin="3119,14293" coordsize="0,953" path="m3119,15246l3119,14293e" filled="f" stroked="t" strokeweight=".94664pt" strokecolor="#3B3B3B">
                <v:path arrowok="t"/>
              </v:shape>
            </v:group>
            <v:group style="position:absolute;left:445;top:16259;width:3351;height:2" coordorigin="445,16259" coordsize="3351,2">
              <v:shape style="position:absolute;left:445;top:16259;width:3351;height:2" coordorigin="445,16259" coordsize="3351,0" path="m445,16259l3796,16259e" filled="f" stroked="t" strokeweight=".94664pt" strokecolor="#4B4B4B">
                <v:path arrowok="t"/>
              </v:shape>
            </v:group>
            <v:group style="position:absolute;left:454;top:15570;width:2;height:696" coordorigin="454,15570" coordsize="2,696">
              <v:shape style="position:absolute;left:454;top:15570;width:2;height:696" coordorigin="454,15570" coordsize="0,696" path="m454,16266l454,15570e" filled="f" stroked="t" strokeweight=".70998pt" strokecolor="#3F3F3F">
                <v:path arrowok="t"/>
              </v:shape>
            </v:group>
            <v:group style="position:absolute;left:3711;top:16259;width:454;height:2" coordorigin="3711,16259" coordsize="454,2">
              <v:shape style="position:absolute;left:3711;top:16259;width:454;height:2" coordorigin="3711,16259" coordsize="454,0" path="m3711,16259l4165,16259e" filled="f" stroked="t" strokeweight=".47332pt" strokecolor="#343434">
                <v:path arrowok="t"/>
              </v:shape>
            </v:group>
            <v:group style="position:absolute;left:4052;top:16259;width:7294;height:2" coordorigin="4052,16259" coordsize="7294,2">
              <v:shape style="position:absolute;left:4052;top:16259;width:7294;height:2" coordorigin="4052,16259" coordsize="7294,0" path="m4052,16259l11345,16259e" filled="f" stroked="t" strokeweight=".94664pt" strokecolor="#4F4F4F">
                <v:path arrowok="t"/>
              </v:shape>
            </v:group>
            <w10:wrap type="none"/>
          </v:group>
        </w:pict>
      </w:r>
      <w:r>
        <w:rPr>
          <w:sz w:val="12"/>
          <w:szCs w:val="12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right="-20"/>
        <w:jc w:val="right"/>
        <w:rPr>
          <w:rFonts w:ascii="Arial" w:hAnsi="Arial" w:cs="Arial" w:eastAsia="Arial"/>
          <w:sz w:val="26"/>
          <w:szCs w:val="26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0.408588pt;margin-top:.378726pt;width:4.8906pt;height:5.5pt;mso-position-horizontal-relative:page;mso-position-vertical-relative:paragraph;z-index:-14934" type="#_x0000_t202" filled="f" stroked="f">
            <v:textbox inset="0,0,0,0">
              <w:txbxContent>
                <w:p>
                  <w:pPr>
                    <w:spacing w:before="0" w:after="0" w:line="110" w:lineRule="exact"/>
                    <w:ind w:right="-57"/>
                    <w:jc w:val="left"/>
                    <w:rPr>
                      <w:rFonts w:ascii="Times New Roman" w:hAnsi="Times New Roman" w:cs="Times New Roman" w:eastAsia="Times New Roman"/>
                      <w:sz w:val="11"/>
                      <w:szCs w:val="11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1"/>
                      <w:szCs w:val="11"/>
                      <w:color w:val="313131"/>
                      <w:spacing w:val="0"/>
                      <w:w w:val="56"/>
                    </w:rPr>
                    <w:t>c:&lt;l</w:t>
                  </w:r>
                  <w:r>
                    <w:rPr>
                      <w:rFonts w:ascii="Times New Roman" w:hAnsi="Times New Roman" w:cs="Times New Roman" w:eastAsia="Times New Roman"/>
                      <w:sz w:val="11"/>
                      <w:szCs w:val="11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26"/>
          <w:szCs w:val="26"/>
          <w:color w:val="313131"/>
          <w:spacing w:val="0"/>
          <w:w w:val="56"/>
        </w:rPr>
        <w:t>:ı::</w:t>
      </w:r>
      <w:r>
        <w:rPr>
          <w:rFonts w:ascii="Arial" w:hAnsi="Arial" w:cs="Arial" w:eastAsia="Arial"/>
          <w:sz w:val="26"/>
          <w:szCs w:val="26"/>
          <w:color w:val="000000"/>
          <w:spacing w:val="0"/>
          <w:w w:val="100"/>
        </w:rPr>
      </w:r>
    </w:p>
    <w:p>
      <w:pPr>
        <w:spacing w:before="0" w:after="0" w:line="211" w:lineRule="atLeast"/>
        <w:ind w:left="1103" w:right="-20"/>
        <w:jc w:val="left"/>
        <w:tabs>
          <w:tab w:pos="1660" w:val="left"/>
          <w:tab w:pos="6240" w:val="left"/>
          <w:tab w:pos="7040" w:val="left"/>
        </w:tabs>
        <w:rPr>
          <w:rFonts w:ascii="Arial" w:hAnsi="Arial" w:cs="Arial" w:eastAsia="Arial"/>
          <w:sz w:val="22"/>
          <w:szCs w:val="22"/>
        </w:rPr>
      </w:pPr>
      <w:rPr/>
      <w:r>
        <w:rPr/>
        <w:br w:type="column"/>
      </w:r>
      <w:r>
        <w:rPr>
          <w:rFonts w:ascii="Arial" w:hAnsi="Arial" w:cs="Arial" w:eastAsia="Arial"/>
          <w:sz w:val="19"/>
          <w:szCs w:val="19"/>
          <w:color w:val="36419A"/>
          <w:spacing w:val="0"/>
          <w:w w:val="133"/>
          <w:i/>
          <w:position w:val="9"/>
        </w:rPr>
        <w:t>.L</w:t>
      </w:r>
      <w:r>
        <w:rPr>
          <w:rFonts w:ascii="Arial" w:hAnsi="Arial" w:cs="Arial" w:eastAsia="Arial"/>
          <w:sz w:val="19"/>
          <w:szCs w:val="19"/>
          <w:color w:val="36419A"/>
          <w:spacing w:val="0"/>
          <w:w w:val="100"/>
          <w:i/>
          <w:position w:val="9"/>
        </w:rPr>
        <w:tab/>
      </w:r>
      <w:r>
        <w:rPr>
          <w:rFonts w:ascii="Arial" w:hAnsi="Arial" w:cs="Arial" w:eastAsia="Arial"/>
          <w:sz w:val="19"/>
          <w:szCs w:val="19"/>
          <w:color w:val="36419A"/>
          <w:spacing w:val="0"/>
          <w:w w:val="100"/>
          <w:i/>
          <w:position w:val="9"/>
        </w:rPr>
      </w:r>
      <w:r>
        <w:rPr>
          <w:rFonts w:ascii="Arial" w:hAnsi="Arial" w:cs="Arial" w:eastAsia="Arial"/>
          <w:sz w:val="16"/>
          <w:szCs w:val="16"/>
          <w:color w:val="1F2475"/>
          <w:spacing w:val="-93"/>
          <w:w w:val="148"/>
          <w:i/>
          <w:position w:val="5"/>
        </w:rPr>
        <w:t>A</w:t>
      </w:r>
      <w:r>
        <w:rPr>
          <w:rFonts w:ascii="Times New Roman" w:hAnsi="Times New Roman" w:cs="Times New Roman" w:eastAsia="Times New Roman"/>
          <w:sz w:val="31"/>
          <w:szCs w:val="31"/>
          <w:color w:val="1F2475"/>
          <w:spacing w:val="0"/>
          <w:w w:val="53"/>
          <w:position w:val="0"/>
        </w:rPr>
        <w:t>...</w:t>
      </w:r>
      <w:r>
        <w:rPr>
          <w:rFonts w:ascii="Times New Roman" w:hAnsi="Times New Roman" w:cs="Times New Roman" w:eastAsia="Times New Roman"/>
          <w:sz w:val="31"/>
          <w:szCs w:val="31"/>
          <w:color w:val="1F2475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31"/>
          <w:szCs w:val="31"/>
          <w:color w:val="1F2475"/>
          <w:spacing w:val="0"/>
          <w:w w:val="100"/>
          <w:position w:val="0"/>
        </w:rPr>
      </w:r>
      <w:r>
        <w:rPr>
          <w:rFonts w:ascii="Arial" w:hAnsi="Arial" w:cs="Arial" w:eastAsia="Arial"/>
          <w:sz w:val="27"/>
          <w:szCs w:val="27"/>
          <w:color w:val="9A9C9C"/>
          <w:spacing w:val="0"/>
          <w:w w:val="73"/>
          <w:position w:val="2"/>
        </w:rPr>
        <w:t>.</w:t>
      </w:r>
      <w:r>
        <w:rPr>
          <w:rFonts w:ascii="Arial" w:hAnsi="Arial" w:cs="Arial" w:eastAsia="Arial"/>
          <w:sz w:val="27"/>
          <w:szCs w:val="27"/>
          <w:color w:val="9A9C9C"/>
          <w:spacing w:val="-68"/>
          <w:w w:val="73"/>
          <w:position w:val="2"/>
        </w:rPr>
        <w:t>.</w:t>
      </w:r>
      <w:r>
        <w:rPr>
          <w:rFonts w:ascii="Arial" w:hAnsi="Arial" w:cs="Arial" w:eastAsia="Arial"/>
          <w:sz w:val="11"/>
          <w:szCs w:val="11"/>
          <w:color w:val="9A9C9C"/>
          <w:spacing w:val="-8"/>
          <w:w w:val="69"/>
          <w:position w:val="13"/>
        </w:rPr>
        <w:t>•</w:t>
      </w:r>
      <w:r>
        <w:rPr>
          <w:rFonts w:ascii="Arial" w:hAnsi="Arial" w:cs="Arial" w:eastAsia="Arial"/>
          <w:sz w:val="18"/>
          <w:szCs w:val="18"/>
          <w:color w:val="C3C3C3"/>
          <w:spacing w:val="0"/>
          <w:w w:val="130"/>
          <w:position w:val="13"/>
        </w:rPr>
        <w:t>.</w:t>
      </w:r>
      <w:r>
        <w:rPr>
          <w:rFonts w:ascii="Arial" w:hAnsi="Arial" w:cs="Arial" w:eastAsia="Arial"/>
          <w:sz w:val="18"/>
          <w:szCs w:val="18"/>
          <w:color w:val="C3C3C3"/>
          <w:spacing w:val="0"/>
          <w:w w:val="100"/>
          <w:position w:val="13"/>
        </w:rPr>
        <w:t> </w:t>
      </w:r>
      <w:r>
        <w:rPr>
          <w:rFonts w:ascii="Arial" w:hAnsi="Arial" w:cs="Arial" w:eastAsia="Arial"/>
          <w:sz w:val="18"/>
          <w:szCs w:val="18"/>
          <w:color w:val="C3C3C3"/>
          <w:spacing w:val="10"/>
          <w:w w:val="100"/>
          <w:position w:val="13"/>
        </w:rPr>
        <w:t> </w:t>
      </w:r>
      <w:r>
        <w:rPr>
          <w:rFonts w:ascii="Arial" w:hAnsi="Arial" w:cs="Arial" w:eastAsia="Arial"/>
          <w:sz w:val="15"/>
          <w:szCs w:val="15"/>
          <w:color w:val="B3B3B1"/>
          <w:spacing w:val="0"/>
          <w:w w:val="142"/>
          <w:position w:val="18"/>
        </w:rPr>
        <w:t>,.,</w:t>
      </w:r>
      <w:r>
        <w:rPr>
          <w:rFonts w:ascii="Arial" w:hAnsi="Arial" w:cs="Arial" w:eastAsia="Arial"/>
          <w:sz w:val="15"/>
          <w:szCs w:val="15"/>
          <w:color w:val="B3B3B1"/>
          <w:spacing w:val="0"/>
          <w:w w:val="100"/>
          <w:position w:val="18"/>
        </w:rPr>
        <w:tab/>
      </w:r>
      <w:r>
        <w:rPr>
          <w:rFonts w:ascii="Arial" w:hAnsi="Arial" w:cs="Arial" w:eastAsia="Arial"/>
          <w:sz w:val="15"/>
          <w:szCs w:val="15"/>
          <w:color w:val="B3B3B1"/>
          <w:spacing w:val="0"/>
          <w:w w:val="100"/>
          <w:position w:val="18"/>
        </w:rPr>
      </w:r>
      <w:r>
        <w:rPr>
          <w:rFonts w:ascii="Arial" w:hAnsi="Arial" w:cs="Arial" w:eastAsia="Arial"/>
          <w:sz w:val="22"/>
          <w:szCs w:val="22"/>
          <w:color w:val="B3B3B1"/>
          <w:spacing w:val="0"/>
          <w:w w:val="52"/>
          <w:position w:val="7"/>
        </w:rPr>
        <w:t>•</w:t>
      </w:r>
      <w:r>
        <w:rPr>
          <w:rFonts w:ascii="Arial" w:hAnsi="Arial" w:cs="Arial" w:eastAsia="Arial"/>
          <w:sz w:val="22"/>
          <w:szCs w:val="22"/>
          <w:color w:val="000000"/>
          <w:spacing w:val="0"/>
          <w:w w:val="100"/>
          <w:position w:val="0"/>
        </w:rPr>
      </w:r>
    </w:p>
    <w:p>
      <w:pPr>
        <w:spacing w:before="0" w:after="0" w:line="479" w:lineRule="exact"/>
        <w:ind w:left="260" w:right="-20"/>
        <w:jc w:val="left"/>
        <w:tabs>
          <w:tab w:pos="31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41"/>
          <w:szCs w:val="41"/>
          <w:color w:val="626262"/>
          <w:spacing w:val="0"/>
          <w:w w:val="100"/>
          <w:position w:val="1"/>
        </w:rPr>
        <w:t>.</w:t>
      </w:r>
      <w:r>
        <w:rPr>
          <w:rFonts w:ascii="Arial" w:hAnsi="Arial" w:cs="Arial" w:eastAsia="Arial"/>
          <w:sz w:val="41"/>
          <w:szCs w:val="41"/>
          <w:color w:val="626262"/>
          <w:spacing w:val="4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4D4D4D"/>
          <w:spacing w:val="0"/>
          <w:w w:val="100"/>
          <w:b/>
          <w:bCs/>
          <w:position w:val="-3"/>
        </w:rPr>
        <w:t>eri</w:t>
      </w:r>
      <w:r>
        <w:rPr>
          <w:rFonts w:ascii="Times New Roman" w:hAnsi="Times New Roman" w:cs="Times New Roman" w:eastAsia="Times New Roman"/>
          <w:sz w:val="30"/>
          <w:szCs w:val="30"/>
          <w:color w:val="4D4D4D"/>
          <w:spacing w:val="0"/>
          <w:w w:val="100"/>
          <w:b/>
          <w:bCs/>
          <w:position w:val="-3"/>
        </w:rPr>
        <w:t>m</w:t>
      </w:r>
      <w:r>
        <w:rPr>
          <w:rFonts w:ascii="Times New Roman" w:hAnsi="Times New Roman" w:cs="Times New Roman" w:eastAsia="Times New Roman"/>
          <w:sz w:val="30"/>
          <w:szCs w:val="30"/>
          <w:color w:val="4D4D4D"/>
          <w:spacing w:val="-18"/>
          <w:w w:val="100"/>
          <w:b/>
          <w:bCs/>
          <w:position w:val="-3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313131"/>
          <w:spacing w:val="0"/>
          <w:w w:val="100"/>
          <w:b/>
          <w:bCs/>
          <w:position w:val="-3"/>
        </w:rPr>
        <w:t>KÖSE</w:t>
      </w:r>
      <w:r>
        <w:rPr>
          <w:rFonts w:ascii="Times New Roman" w:hAnsi="Times New Roman" w:cs="Times New Roman" w:eastAsia="Times New Roman"/>
          <w:sz w:val="30"/>
          <w:szCs w:val="30"/>
          <w:color w:val="313131"/>
          <w:spacing w:val="0"/>
          <w:w w:val="100"/>
          <w:b/>
          <w:bCs/>
          <w:position w:val="-3"/>
        </w:rPr>
        <w:tab/>
      </w:r>
      <w:r>
        <w:rPr>
          <w:rFonts w:ascii="Times New Roman" w:hAnsi="Times New Roman" w:cs="Times New Roman" w:eastAsia="Times New Roman"/>
          <w:sz w:val="30"/>
          <w:szCs w:val="30"/>
          <w:color w:val="313131"/>
          <w:spacing w:val="0"/>
          <w:w w:val="100"/>
          <w:b/>
          <w:bCs/>
          <w:position w:val="-3"/>
        </w:rPr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  <w:position w:val="-1"/>
        </w:rPr>
        <w:t>İtf.Eri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5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w w:val="78"/>
        </w:rPr>
        <w:t>lı-fa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iye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8"/>
        </w:rPr>
        <w:t>Kuze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8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2"/>
          <w:w w:val="98"/>
        </w:rPr>
        <w:t> </w:t>
      </w:r>
      <w:r>
        <w:rPr>
          <w:rFonts w:ascii="Arial" w:hAnsi="Arial" w:cs="Arial" w:eastAsia="Arial"/>
          <w:sz w:val="18"/>
          <w:szCs w:val="18"/>
          <w:color w:val="313131"/>
          <w:spacing w:val="0"/>
          <w:w w:val="100"/>
          <w:i/>
        </w:rPr>
        <w:t>Bölg</w:t>
      </w:r>
      <w:r>
        <w:rPr>
          <w:rFonts w:ascii="Arial" w:hAnsi="Arial" w:cs="Arial" w:eastAsia="Arial"/>
          <w:sz w:val="18"/>
          <w:szCs w:val="18"/>
          <w:color w:val="313131"/>
          <w:spacing w:val="0"/>
          <w:w w:val="100"/>
          <w:i/>
        </w:rPr>
        <w:t>e</w:t>
      </w:r>
      <w:r>
        <w:rPr>
          <w:rFonts w:ascii="Arial" w:hAnsi="Arial" w:cs="Arial" w:eastAsia="Arial"/>
          <w:sz w:val="18"/>
          <w:szCs w:val="18"/>
          <w:color w:val="313131"/>
          <w:spacing w:val="1"/>
          <w:w w:val="100"/>
          <w:i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300" w:bottom="280" w:left="320" w:right="480"/>
          <w:cols w:num="2" w:equalWidth="0">
            <w:col w:w="815" w:space="2183"/>
            <w:col w:w="8122"/>
          </w:cols>
        </w:sectPr>
      </w:pPr>
      <w:rPr/>
    </w:p>
    <w:p>
      <w:pPr>
        <w:spacing w:before="68" w:after="0" w:line="219" w:lineRule="auto"/>
        <w:ind w:left="623" w:right="-148" w:firstLine="-32"/>
        <w:jc w:val="left"/>
        <w:rPr>
          <w:rFonts w:ascii="Arial" w:hAnsi="Arial" w:cs="Arial" w:eastAsia="Arial"/>
          <w:sz w:val="14"/>
          <w:szCs w:val="14"/>
        </w:rPr>
      </w:pPr>
      <w:rPr/>
      <w:r>
        <w:rPr>
          <w:rFonts w:ascii="Arial" w:hAnsi="Arial" w:cs="Arial" w:eastAsia="Arial"/>
          <w:sz w:val="85"/>
          <w:szCs w:val="85"/>
          <w:color w:val="232424"/>
          <w:spacing w:val="-410"/>
          <w:w w:val="173"/>
          <w:b/>
          <w:bCs/>
          <w:i/>
          <w:position w:val="12"/>
        </w:rPr>
        <w:t>l</w:t>
      </w:r>
      <w:r>
        <w:rPr>
          <w:rFonts w:ascii="Arial" w:hAnsi="Arial" w:cs="Arial" w:eastAsia="Arial"/>
          <w:sz w:val="14"/>
          <w:szCs w:val="14"/>
          <w:color w:val="3F3F3F"/>
          <w:spacing w:val="0"/>
          <w:w w:val="121"/>
          <w:position w:val="0"/>
        </w:rPr>
        <w:t>IZMIR</w:t>
      </w:r>
      <w:r>
        <w:rPr>
          <w:rFonts w:ascii="Arial" w:hAnsi="Arial" w:cs="Arial" w:eastAsia="Arial"/>
          <w:sz w:val="14"/>
          <w:szCs w:val="14"/>
          <w:color w:val="3F3F3F"/>
          <w:spacing w:val="0"/>
          <w:w w:val="121"/>
          <w:position w:val="0"/>
        </w:rPr>
        <w:t> </w:t>
      </w:r>
      <w:r>
        <w:rPr>
          <w:rFonts w:ascii="Arial" w:hAnsi="Arial" w:cs="Arial" w:eastAsia="Arial"/>
          <w:sz w:val="16"/>
          <w:szCs w:val="16"/>
          <w:color w:val="3F3F3F"/>
          <w:spacing w:val="0"/>
          <w:w w:val="100"/>
          <w:b/>
          <w:bCs/>
          <w:position w:val="0"/>
        </w:rPr>
        <w:t>BÜYÜKSEHIR</w:t>
      </w:r>
      <w:r>
        <w:rPr>
          <w:rFonts w:ascii="Arial" w:hAnsi="Arial" w:cs="Arial" w:eastAsia="Arial"/>
          <w:sz w:val="16"/>
          <w:szCs w:val="16"/>
          <w:color w:val="3F3F3F"/>
          <w:spacing w:val="0"/>
          <w:w w:val="100"/>
          <w:b/>
          <w:bCs/>
          <w:position w:val="0"/>
        </w:rPr>
        <w:t> </w:t>
      </w:r>
      <w:r>
        <w:rPr>
          <w:rFonts w:ascii="Arial" w:hAnsi="Arial" w:cs="Arial" w:eastAsia="Arial"/>
          <w:sz w:val="14"/>
          <w:szCs w:val="14"/>
          <w:color w:val="3F3F3F"/>
          <w:spacing w:val="0"/>
          <w:w w:val="114"/>
          <w:position w:val="0"/>
        </w:rPr>
        <w:t>BELEDIYESI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  <w:position w:val="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17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52" w:lineRule="auto"/>
        <w:ind w:left="-15" w:right="5206"/>
        <w:jc w:val="center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</w:rPr>
        <w:t>İZMİR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</w:rPr>
        <w:t>BÜYÜKŞEHİR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4"/>
        </w:rPr>
        <w:t>BELEDİYESİ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</w:rPr>
        <w:t>İTFAİYE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</w:rPr>
        <w:t>DAİRESi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4"/>
        </w:rPr>
        <w:t>BAŞKANLIGI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0" w:after="0" w:line="240" w:lineRule="auto"/>
        <w:ind w:left="314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pict>
          <v:group style="position:absolute;margin-left:505.20578pt;margin-top:7.457594pt;width:32.378881pt;height:.1pt;mso-position-horizontal-relative:page;mso-position-vertical-relative:paragraph;z-index:-14930" coordorigin="10104,149" coordsize="648,2">
            <v:shape style="position:absolute;left:10104;top:149;width:648;height:2" coordorigin="10104,149" coordsize="648,0" path="m10104,149l10752,149e" filled="f" stroked="t" strokeweight="4.04736pt" strokecolor="#707777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</w:rPr>
        <w:t>Müdal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6"/>
          <w:w w:val="100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9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</w:rPr>
        <w:t>le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</w:rPr>
        <w:t>Şub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2"/>
        </w:rPr>
        <w:t>Müdürlüğü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0" w:after="0" w:line="192" w:lineRule="exact"/>
        <w:ind w:left="586" w:right="5905"/>
        <w:jc w:val="center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  <w:position w:val="-1"/>
        </w:rPr>
        <w:t>YANGIN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1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3"/>
          <w:position w:val="-1"/>
        </w:rPr>
        <w:t>RAPORU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pgSz w:w="11920" w:h="16840"/>
          <w:pgMar w:top="600" w:bottom="280" w:left="220" w:right="220"/>
          <w:cols w:num="2" w:equalWidth="0">
            <w:col w:w="1638" w:space="1804"/>
            <w:col w:w="8038"/>
          </w:cols>
        </w:sectPr>
      </w:pPr>
      <w:rPr/>
    </w:p>
    <w:p>
      <w:pPr>
        <w:spacing w:before="7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tbl>
      <w:tblPr>
        <w:tblW w:w="0" w:type="auto"/>
        <w:tblLook w:val="01E0"/>
        <w:tblLayout w:type="fixed"/>
        <w:tblCellMar>
          <w:left w:w="0" w:type="dxa"/>
          <w:right w:w="0" w:type="dxa"/>
          <w:bottom w:w="0" w:type="dxa"/>
          <w:top w:w="0" w:type="dxa"/>
        </w:tblCellMar>
        <w:jc w:val="left"/>
        <w:tblInd w:w="111.4048" w:type="dxa"/>
      </w:tblPr>
      <w:tblGrid/>
      <w:tr>
        <w:trPr>
          <w:trHeight w:val="215" w:hRule="exact"/>
        </w:trPr>
        <w:tc>
          <w:tcPr>
            <w:tcW w:w="1075" w:type="dxa"/>
            <w:tcBorders>
              <w:top w:val="single" w:sz="5.71392" w:space="0" w:color="646464"/>
              <w:bottom w:val="single" w:sz="5.71392" w:space="0" w:color="676767"/>
              <w:left w:val="nil" w:sz="6" w:space="0" w:color="auto"/>
              <w:right w:val="nil" w:sz="6" w:space="0" w:color="auto"/>
            </w:tcBorders>
          </w:tcPr>
          <w:p>
            <w:pPr>
              <w:spacing w:before="6" w:after="0" w:line="195" w:lineRule="exact"/>
              <w:ind w:left="40" w:right="-2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Pr/>
            <w:r>
              <w:rPr>
                <w:rFonts w:ascii="Times New Roman" w:hAnsi="Times New Roman" w:cs="Times New Roman" w:eastAsia="Times New Roman"/>
                <w:sz w:val="17"/>
                <w:szCs w:val="17"/>
                <w:color w:val="595959"/>
                <w:spacing w:val="8"/>
                <w:w w:val="99"/>
              </w:rPr>
              <w:t>O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F3F3F"/>
                <w:spacing w:val="0"/>
                <w:w w:val="73"/>
              </w:rPr>
              <w:t>l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F3F3F"/>
                <w:spacing w:val="-3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595959"/>
                <w:spacing w:val="0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595959"/>
                <w:spacing w:val="0"/>
                <w:w w:val="100"/>
              </w:rPr>
              <w:t>y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595959"/>
                <w:spacing w:val="7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F3F3F"/>
                <w:spacing w:val="0"/>
                <w:w w:val="100"/>
              </w:rPr>
              <w:t>Tarihi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000000"/>
                <w:spacing w:val="0"/>
                <w:w w:val="100"/>
              </w:rPr>
            </w:r>
          </w:p>
        </w:tc>
        <w:tc>
          <w:tcPr>
            <w:tcW w:w="1533" w:type="dxa"/>
            <w:tcBorders>
              <w:top w:val="single" w:sz="5.71392" w:space="0" w:color="646464"/>
              <w:bottom w:val="single" w:sz="5.71392" w:space="0" w:color="676767"/>
              <w:left w:val="nil" w:sz="6" w:space="0" w:color="auto"/>
              <w:right w:val="nil" w:sz="6" w:space="0" w:color="auto"/>
            </w:tcBorders>
          </w:tcPr>
          <w:p>
            <w:pPr>
              <w:spacing w:before="6" w:after="0" w:line="195" w:lineRule="exact"/>
              <w:ind w:left="184" w:right="-2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Pr/>
            <w:r>
              <w:rPr>
                <w:rFonts w:ascii="Times New Roman" w:hAnsi="Times New Roman" w:cs="Times New Roman" w:eastAsia="Times New Roman"/>
                <w:sz w:val="17"/>
                <w:szCs w:val="17"/>
                <w:color w:val="3F3F3F"/>
                <w:spacing w:val="0"/>
                <w:w w:val="103"/>
              </w:rPr>
              <w:t>:08.05.2017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000000"/>
                <w:spacing w:val="0"/>
                <w:w w:val="100"/>
              </w:rPr>
            </w:r>
          </w:p>
        </w:tc>
        <w:tc>
          <w:tcPr>
            <w:tcW w:w="2515" w:type="dxa"/>
            <w:tcBorders>
              <w:top w:val="single" w:sz="5.71392" w:space="0" w:color="646464"/>
              <w:bottom w:val="single" w:sz="5.71392" w:space="0" w:color="676767"/>
              <w:left w:val="nil" w:sz="6" w:space="0" w:color="auto"/>
              <w:right w:val="nil" w:sz="6" w:space="0" w:color="auto"/>
            </w:tcBorders>
          </w:tcPr>
          <w:p>
            <w:pPr>
              <w:spacing w:before="6" w:after="0" w:line="195" w:lineRule="exact"/>
              <w:ind w:left="504" w:right="-2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Pr/>
            <w:r>
              <w:rPr>
                <w:rFonts w:ascii="Times New Roman" w:hAnsi="Times New Roman" w:cs="Times New Roman" w:eastAsia="Times New Roman"/>
                <w:sz w:val="17"/>
                <w:szCs w:val="17"/>
                <w:color w:val="3F3F3F"/>
                <w:spacing w:val="0"/>
                <w:w w:val="100"/>
              </w:rPr>
              <w:t>Bildirim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F3F3F"/>
                <w:spacing w:val="2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F3F3F"/>
                <w:spacing w:val="0"/>
                <w:w w:val="100"/>
              </w:rPr>
              <w:t>Sıra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F3F3F"/>
                <w:spacing w:val="17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F3F3F"/>
                <w:spacing w:val="0"/>
                <w:w w:val="103"/>
              </w:rPr>
              <w:t>No:5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000000"/>
                <w:spacing w:val="0"/>
                <w:w w:val="100"/>
              </w:rPr>
            </w:r>
          </w:p>
        </w:tc>
        <w:tc>
          <w:tcPr>
            <w:tcW w:w="2216" w:type="dxa"/>
            <w:tcBorders>
              <w:top w:val="single" w:sz="5.71392" w:space="0" w:color="646464"/>
              <w:bottom w:val="single" w:sz="5.71392" w:space="0" w:color="676767"/>
              <w:left w:val="nil" w:sz="6" w:space="0" w:color="auto"/>
              <w:right w:val="nil" w:sz="6" w:space="0" w:color="auto"/>
            </w:tcBorders>
          </w:tcPr>
          <w:p>
            <w:pPr>
              <w:spacing w:before="11" w:after="0" w:line="190" w:lineRule="exact"/>
              <w:ind w:left="351" w:right="-2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Pr/>
            <w:r>
              <w:rPr>
                <w:rFonts w:ascii="Times New Roman" w:hAnsi="Times New Roman" w:cs="Times New Roman" w:eastAsia="Times New Roman"/>
                <w:sz w:val="17"/>
                <w:szCs w:val="17"/>
                <w:color w:val="595959"/>
                <w:spacing w:val="-13"/>
                <w:w w:val="100"/>
                <w:position w:val="-1"/>
              </w:rPr>
              <w:t>!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F3F3F"/>
                <w:spacing w:val="0"/>
                <w:w w:val="100"/>
                <w:position w:val="-1"/>
              </w:rPr>
              <w:t>Bildirim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F3F3F"/>
                <w:spacing w:val="21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F3F3F"/>
                <w:spacing w:val="0"/>
                <w:w w:val="100"/>
                <w:position w:val="-1"/>
              </w:rPr>
              <w:t>Saati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F3F3F"/>
                <w:spacing w:val="20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676767"/>
                <w:spacing w:val="-2"/>
                <w:w w:val="102"/>
                <w:position w:val="-1"/>
              </w:rPr>
              <w:t>: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F3F3F"/>
                <w:spacing w:val="0"/>
                <w:w w:val="103"/>
                <w:position w:val="-1"/>
              </w:rPr>
              <w:t>03:01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000000"/>
                <w:spacing w:val="0"/>
                <w:w w:val="100"/>
                <w:position w:val="0"/>
              </w:rPr>
            </w:r>
          </w:p>
        </w:tc>
        <w:tc>
          <w:tcPr>
            <w:tcW w:w="3908" w:type="dxa"/>
            <w:tcBorders>
              <w:top w:val="single" w:sz="5.71392" w:space="0" w:color="646464"/>
              <w:bottom w:val="single" w:sz="5.71392" w:space="0" w:color="676767"/>
              <w:left w:val="nil" w:sz="6" w:space="0" w:color="auto"/>
              <w:right w:val="single" w:sz="5.71392" w:space="0" w:color="6B6B6B"/>
            </w:tcBorders>
          </w:tcPr>
          <w:p>
            <w:pPr>
              <w:spacing w:before="0" w:after="0" w:line="201" w:lineRule="exact"/>
              <w:ind w:left="173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595959"/>
                <w:w w:val="94"/>
                <w:position w:val="-1"/>
              </w:rPr>
              <w:t>t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95959"/>
                <w:spacing w:val="-1"/>
                <w:w w:val="95"/>
                <w:position w:val="-1"/>
              </w:rPr>
              <w:t>r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F3F3F"/>
                <w:spacing w:val="0"/>
                <w:w w:val="95"/>
                <w:position w:val="-1"/>
              </w:rPr>
              <w:t>e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F3F3F"/>
                <w:spacing w:val="-45"/>
                <w:w w:val="96"/>
                <w:position w:val="-1"/>
              </w:rPr>
              <w:t>!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676767"/>
                <w:spacing w:val="0"/>
                <w:w w:val="137"/>
                <w:position w:val="-1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  <w:position w:val="0"/>
              </w:rPr>
            </w:r>
          </w:p>
        </w:tc>
      </w:tr>
      <w:tr>
        <w:trPr>
          <w:trHeight w:val="217" w:hRule="exact"/>
        </w:trPr>
        <w:tc>
          <w:tcPr>
            <w:tcW w:w="1075" w:type="dxa"/>
            <w:tcBorders>
              <w:top w:val="single" w:sz="5.71392" w:space="0" w:color="676767"/>
              <w:bottom w:val="single" w:sz="5.71392" w:space="0" w:color="606060"/>
              <w:left w:val="nil" w:sz="6" w:space="0" w:color="auto"/>
              <w:right w:val="nil" w:sz="6" w:space="0" w:color="auto"/>
            </w:tcBorders>
          </w:tcPr>
          <w:p>
            <w:pPr>
              <w:spacing w:before="11" w:after="0" w:line="192" w:lineRule="exact"/>
              <w:ind w:left="45" w:right="-2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Pr/>
            <w:r>
              <w:rPr>
                <w:rFonts w:ascii="Times New Roman" w:hAnsi="Times New Roman" w:cs="Times New Roman" w:eastAsia="Times New Roman"/>
                <w:sz w:val="17"/>
                <w:szCs w:val="17"/>
                <w:color w:val="3F3F3F"/>
                <w:spacing w:val="10"/>
                <w:w w:val="100"/>
              </w:rPr>
              <w:t>K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595959"/>
                <w:spacing w:val="9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F3F3F"/>
                <w:spacing w:val="0"/>
                <w:w w:val="100"/>
              </w:rPr>
              <w:t>yıt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F3F3F"/>
                <w:spacing w:val="-1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F3F3F"/>
                <w:spacing w:val="0"/>
                <w:w w:val="100"/>
              </w:rPr>
              <w:t>Tarihi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000000"/>
                <w:spacing w:val="0"/>
                <w:w w:val="100"/>
              </w:rPr>
            </w:r>
          </w:p>
        </w:tc>
        <w:tc>
          <w:tcPr>
            <w:tcW w:w="1533" w:type="dxa"/>
            <w:tcBorders>
              <w:top w:val="single" w:sz="5.71392" w:space="0" w:color="676767"/>
              <w:bottom w:val="single" w:sz="5.71392" w:space="0" w:color="606060"/>
              <w:left w:val="nil" w:sz="6" w:space="0" w:color="auto"/>
              <w:right w:val="nil" w:sz="6" w:space="0" w:color="auto"/>
            </w:tcBorders>
          </w:tcPr>
          <w:p>
            <w:pPr>
              <w:spacing w:before="11" w:after="0" w:line="192" w:lineRule="exact"/>
              <w:ind w:left="189" w:right="-2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Pr/>
            <w:r>
              <w:rPr>
                <w:rFonts w:ascii="Times New Roman" w:hAnsi="Times New Roman" w:cs="Times New Roman" w:eastAsia="Times New Roman"/>
                <w:sz w:val="17"/>
                <w:szCs w:val="17"/>
                <w:color w:val="595959"/>
                <w:w w:val="105"/>
              </w:rPr>
              <w:t>:08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595959"/>
                <w:spacing w:val="-21"/>
                <w:w w:val="106"/>
              </w:rPr>
              <w:t>.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F3F3F"/>
                <w:spacing w:val="0"/>
                <w:w w:val="106"/>
              </w:rPr>
              <w:t>05.2017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000000"/>
                <w:spacing w:val="0"/>
                <w:w w:val="100"/>
              </w:rPr>
            </w:r>
          </w:p>
        </w:tc>
        <w:tc>
          <w:tcPr>
            <w:tcW w:w="2515" w:type="dxa"/>
            <w:tcBorders>
              <w:top w:val="single" w:sz="5.71392" w:space="0" w:color="676767"/>
              <w:bottom w:val="single" w:sz="5.71392" w:space="0" w:color="606060"/>
              <w:left w:val="nil" w:sz="6" w:space="0" w:color="auto"/>
              <w:right w:val="nil" w:sz="6" w:space="0" w:color="auto"/>
            </w:tcBorders>
          </w:tcPr>
          <w:p>
            <w:pPr>
              <w:spacing w:before="11" w:after="0" w:line="192" w:lineRule="exact"/>
              <w:ind w:left="509" w:right="-20"/>
              <w:jc w:val="left"/>
              <w:tabs>
                <w:tab w:pos="1700" w:val="left"/>
              </w:tabs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Pr/>
            <w:r>
              <w:rPr>
                <w:rFonts w:ascii="Times New Roman" w:hAnsi="Times New Roman" w:cs="Times New Roman" w:eastAsia="Times New Roman"/>
                <w:sz w:val="17"/>
                <w:szCs w:val="17"/>
                <w:color w:val="3F3F3F"/>
                <w:spacing w:val="0"/>
                <w:w w:val="100"/>
              </w:rPr>
              <w:t>Kayıt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F3F3F"/>
                <w:spacing w:val="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F3F3F"/>
                <w:spacing w:val="0"/>
                <w:w w:val="100"/>
              </w:rPr>
              <w:t>No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F3F3F"/>
                <w:spacing w:val="-3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F3F3F"/>
                <w:spacing w:val="0"/>
                <w:w w:val="100"/>
              </w:rPr>
              <w:tab/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F3F3F"/>
                <w:spacing w:val="0"/>
                <w:w w:val="100"/>
              </w:rPr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676767"/>
                <w:spacing w:val="0"/>
                <w:w w:val="115"/>
              </w:rPr>
              <w:t>: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676767"/>
                <w:spacing w:val="-7"/>
                <w:w w:val="115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F3F3F"/>
                <w:spacing w:val="0"/>
                <w:w w:val="115"/>
              </w:rPr>
              <w:t>2871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000000"/>
                <w:spacing w:val="0"/>
                <w:w w:val="100"/>
              </w:rPr>
            </w:r>
          </w:p>
        </w:tc>
        <w:tc>
          <w:tcPr>
            <w:tcW w:w="2216" w:type="dxa"/>
            <w:tcBorders>
              <w:top w:val="single" w:sz="5.71392" w:space="0" w:color="676767"/>
              <w:bottom w:val="single" w:sz="5.71392" w:space="0" w:color="606060"/>
              <w:left w:val="nil" w:sz="6" w:space="0" w:color="auto"/>
              <w:right w:val="nil" w:sz="6" w:space="0" w:color="auto"/>
            </w:tcBorders>
          </w:tcPr>
          <w:p>
            <w:pPr>
              <w:spacing w:before="11" w:after="0" w:line="192" w:lineRule="exact"/>
              <w:ind w:left="351" w:right="-2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Pr/>
            <w:r>
              <w:rPr>
                <w:rFonts w:ascii="Times New Roman" w:hAnsi="Times New Roman" w:cs="Times New Roman" w:eastAsia="Times New Roman"/>
                <w:sz w:val="17"/>
                <w:szCs w:val="17"/>
                <w:color w:val="595959"/>
                <w:spacing w:val="-1"/>
                <w:w w:val="49"/>
              </w:rPr>
              <w:t>I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F3F3F"/>
                <w:spacing w:val="0"/>
                <w:w w:val="101"/>
              </w:rPr>
              <w:t>Oildirim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F3F3F"/>
                <w:spacing w:val="8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F3F3F"/>
                <w:spacing w:val="0"/>
                <w:w w:val="100"/>
              </w:rPr>
              <w:t>Ala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F3F3F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F3F3F"/>
                <w:spacing w:val="7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F3F3F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F3F3F"/>
                <w:spacing w:val="8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F3F3F"/>
                <w:spacing w:val="0"/>
                <w:w w:val="103"/>
              </w:rPr>
              <w:t>Merkez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000000"/>
                <w:spacing w:val="0"/>
                <w:w w:val="100"/>
              </w:rPr>
            </w:r>
          </w:p>
        </w:tc>
        <w:tc>
          <w:tcPr>
            <w:tcW w:w="3908" w:type="dxa"/>
            <w:tcBorders>
              <w:top w:val="single" w:sz="5.71392" w:space="0" w:color="676767"/>
              <w:bottom w:val="single" w:sz="5.71392" w:space="0" w:color="606060"/>
              <w:left w:val="nil" w:sz="6" w:space="0" w:color="auto"/>
              <w:right w:val="single" w:sz="5.71392" w:space="0" w:color="6B6B6B"/>
            </w:tcBorders>
          </w:tcPr>
          <w:p>
            <w:pPr/>
            <w:rPr/>
          </w:p>
        </w:tc>
      </w:tr>
    </w:tbl>
    <w:p>
      <w:pPr>
        <w:spacing w:after="0"/>
        <w:sectPr>
          <w:type w:val="continuous"/>
          <w:pgSz w:w="11920" w:h="16840"/>
          <w:pgMar w:top="300" w:bottom="280" w:left="220" w:right="220"/>
        </w:sectPr>
      </w:pPr>
      <w:rPr/>
    </w:p>
    <w:p>
      <w:pPr>
        <w:spacing w:before="0" w:after="0" w:line="190" w:lineRule="exact"/>
        <w:ind w:left="156" w:right="-59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</w:rPr>
        <w:t>Bildirile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97"/>
        </w:rPr>
        <w:t>Ad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4"/>
          <w:w w:val="10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0"/>
          <w:w w:val="102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78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0"/>
          <w:w w:val="95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-2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-7"/>
          <w:w w:val="84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4"/>
          <w:w w:val="129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90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7"/>
          <w:w w:val="91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0"/>
          <w:w w:val="95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8"/>
          <w:w w:val="87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0"/>
          <w:w w:val="87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18"/>
          <w:w w:val="87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</w:rPr>
        <w:t>6323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</w:rPr>
        <w:t>sok.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3"/>
        </w:rPr>
        <w:t>üzeri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24" w:after="0" w:line="240" w:lineRule="auto"/>
        <w:ind w:left="156" w:right="-69"/>
        <w:jc w:val="left"/>
        <w:tabs>
          <w:tab w:pos="138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3"/>
          <w:w w:val="92"/>
        </w:rPr>
        <w:t>D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0"/>
          <w:w w:val="92"/>
        </w:rPr>
        <w:t>o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92"/>
        </w:rPr>
        <w:t>rıı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13"/>
          <w:w w:val="9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</w:rPr>
        <w:t>Ad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4"/>
          <w:w w:val="10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-4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4"/>
          <w:w w:val="127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90"/>
        </w:rPr>
        <w:t>Kıı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-2"/>
          <w:w w:val="91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676767"/>
          <w:spacing w:val="5"/>
          <w:w w:val="119"/>
        </w:rPr>
        <w:t>s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99"/>
        </w:rPr>
        <w:t>ıyaka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</w:rPr>
        <w:t>6323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</w:rPr>
        <w:t>sok.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3"/>
        </w:rPr>
        <w:t>üzeri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9" w:after="0" w:line="192" w:lineRule="exact"/>
        <w:ind w:left="161" w:right="-20"/>
        <w:jc w:val="left"/>
        <w:tabs>
          <w:tab w:pos="136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-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  <w:position w:val="-1"/>
        </w:rPr>
        <w:t>Türü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-3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  <w:position w:val="-1"/>
        </w:rPr>
        <w:t>:Çö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  <w:position w:val="-1"/>
        </w:rPr>
        <w:t>p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1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4"/>
          <w:position w:val="-1"/>
        </w:rPr>
        <w:t>yangını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9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192" w:lineRule="exact"/>
        <w:ind w:right="-65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  <w:position w:val="-1"/>
        </w:rPr>
        <w:t>Ya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8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676767"/>
          <w:spacing w:val="5"/>
          <w:w w:val="100"/>
          <w:position w:val="-1"/>
        </w:rPr>
        <w:t>g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  <w:position w:val="-1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-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3"/>
          <w:position w:val="-1"/>
        </w:rPr>
        <w:t>Sınıfı:A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4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</w:rPr>
        <w:t>Sebebi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-2"/>
          <w:w w:val="102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5"/>
        </w:rPr>
        <w:t>Sigara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300" w:bottom="280" w:left="220" w:right="220"/>
          <w:cols w:num="3" w:equalWidth="0">
            <w:col w:w="3306" w:space="593"/>
            <w:col w:w="1123" w:space="1258"/>
            <w:col w:w="5200"/>
          </w:cols>
        </w:sectPr>
      </w:pPr>
      <w:rPr/>
    </w:p>
    <w:p>
      <w:pPr>
        <w:spacing w:before="28" w:after="0" w:line="240" w:lineRule="auto"/>
        <w:ind w:left="161" w:right="-20"/>
        <w:jc w:val="left"/>
        <w:tabs>
          <w:tab w:pos="368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</w:rPr>
        <w:t>Binada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-4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</w:rPr>
        <w:t>Yapını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5"/>
        </w:rPr>
        <w:t>Şekli: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5" w:after="0" w:line="240" w:lineRule="auto"/>
        <w:ind w:left="3694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91.409912pt;margin-top:4.084773pt;width:3.74504pt;height:26pt;mso-position-horizontal-relative:page;mso-position-vertical-relative:paragraph;z-index:-14929" type="#_x0000_t202" filled="f" stroked="f">
            <v:textbox inset="0,0,0,0">
              <w:txbxContent>
                <w:p>
                  <w:pPr>
                    <w:spacing w:before="0" w:after="0" w:line="520" w:lineRule="exact"/>
                    <w:ind w:right="-118"/>
                    <w:jc w:val="left"/>
                    <w:rPr>
                      <w:rFonts w:ascii="Arial" w:hAnsi="Arial" w:cs="Arial" w:eastAsia="Arial"/>
                      <w:sz w:val="52"/>
                      <w:szCs w:val="52"/>
                    </w:rPr>
                  </w:pPr>
                  <w:rPr/>
                  <w:r>
                    <w:rPr>
                      <w:rFonts w:ascii="Arial" w:hAnsi="Arial" w:cs="Arial" w:eastAsia="Arial"/>
                      <w:sz w:val="52"/>
                      <w:szCs w:val="52"/>
                      <w:color w:val="BABABA"/>
                      <w:spacing w:val="0"/>
                      <w:w w:val="51"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1"/>
          <w:w w:val="100"/>
        </w:rPr>
        <w:t>B</w:t>
      </w:r>
      <w:r>
        <w:rPr>
          <w:rFonts w:ascii="Times New Roman" w:hAnsi="Times New Roman" w:cs="Times New Roman" w:eastAsia="Times New Roman"/>
          <w:sz w:val="17"/>
          <w:szCs w:val="17"/>
          <w:color w:val="676767"/>
          <w:spacing w:val="1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</w:rPr>
        <w:t>toı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1"/>
          <w:w w:val="100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8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9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5"/>
          <w:w w:val="100"/>
        </w:rPr>
        <w:t>g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3"/>
        </w:rPr>
        <w:t>Ahşap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0" w:after="0" w:line="352" w:lineRule="exact"/>
        <w:ind w:right="516"/>
        <w:jc w:val="right"/>
        <w:tabs>
          <w:tab w:pos="600" w:val="left"/>
        </w:tabs>
        <w:rPr>
          <w:rFonts w:ascii="Arial" w:hAnsi="Arial" w:cs="Arial" w:eastAsia="Arial"/>
          <w:sz w:val="36"/>
          <w:szCs w:val="36"/>
        </w:rPr>
      </w:pPr>
      <w:rPr/>
      <w:r>
        <w:rPr>
          <w:rFonts w:ascii="Arial" w:hAnsi="Arial" w:cs="Arial" w:eastAsia="Arial"/>
          <w:sz w:val="36"/>
          <w:szCs w:val="36"/>
          <w:color w:val="3F3F3F"/>
          <w:w w:val="47"/>
          <w:b/>
          <w:bCs/>
          <w:position w:val="-2"/>
        </w:rPr>
        <w:t>ı</w:t>
      </w:r>
      <w:r>
        <w:rPr>
          <w:rFonts w:ascii="Arial" w:hAnsi="Arial" w:cs="Arial" w:eastAsia="Arial"/>
          <w:sz w:val="36"/>
          <w:szCs w:val="36"/>
          <w:color w:val="3F3F3F"/>
          <w:w w:val="100"/>
          <w:b/>
          <w:bCs/>
          <w:position w:val="-2"/>
        </w:rPr>
        <w:tab/>
      </w:r>
      <w:r>
        <w:rPr>
          <w:rFonts w:ascii="Arial" w:hAnsi="Arial" w:cs="Arial" w:eastAsia="Arial"/>
          <w:sz w:val="36"/>
          <w:szCs w:val="36"/>
          <w:color w:val="3F3F3F"/>
          <w:w w:val="100"/>
          <w:b/>
          <w:bCs/>
          <w:position w:val="-2"/>
        </w:rPr>
      </w:r>
      <w:r>
        <w:rPr>
          <w:rFonts w:ascii="Arial" w:hAnsi="Arial" w:cs="Arial" w:eastAsia="Arial"/>
          <w:sz w:val="36"/>
          <w:szCs w:val="36"/>
          <w:color w:val="595959"/>
          <w:spacing w:val="0"/>
          <w:w w:val="38"/>
          <w:b/>
          <w:bCs/>
          <w:position w:val="-2"/>
        </w:rPr>
        <w:t>ı</w:t>
      </w:r>
      <w:r>
        <w:rPr>
          <w:rFonts w:ascii="Arial" w:hAnsi="Arial" w:cs="Arial" w:eastAsia="Arial"/>
          <w:sz w:val="36"/>
          <w:szCs w:val="36"/>
          <w:color w:val="000000"/>
          <w:spacing w:val="0"/>
          <w:w w:val="100"/>
          <w:position w:val="0"/>
        </w:rPr>
      </w:r>
    </w:p>
    <w:p>
      <w:pPr>
        <w:spacing w:before="13" w:after="0" w:line="220" w:lineRule="exact"/>
        <w:jc w:val="left"/>
        <w:rPr>
          <w:sz w:val="22"/>
          <w:szCs w:val="22"/>
        </w:rPr>
      </w:pPr>
      <w:rPr/>
      <w:r>
        <w:rPr/>
        <w:br w:type="column"/>
      </w:r>
      <w:r>
        <w:rPr>
          <w:sz w:val="22"/>
          <w:szCs w:val="22"/>
        </w:rPr>
      </w:r>
    </w:p>
    <w:p>
      <w:pPr>
        <w:spacing w:before="0" w:after="0" w:line="240" w:lineRule="auto"/>
        <w:ind w:right="-65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4"/>
        </w:rPr>
        <w:t>elik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23" w:after="0" w:line="240" w:lineRule="auto"/>
        <w:ind w:left="609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</w:rPr>
        <w:t>Kullanım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</w:rPr>
        <w:t>Şekli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676767"/>
          <w:spacing w:val="0"/>
          <w:w w:val="76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0" w:after="0" w:line="240" w:lineRule="auto"/>
        <w:ind w:left="29" w:right="-20"/>
        <w:jc w:val="left"/>
        <w:tabs>
          <w:tab w:pos="64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20.693756pt;margin-top:-6.711243pt;width:1.848328pt;height:31pt;mso-position-horizontal-relative:page;mso-position-vertical-relative:paragraph;z-index:-14928" type="#_x0000_t202" filled="f" stroked="f">
            <v:textbox inset="0,0,0,0">
              <w:txbxContent>
                <w:p>
                  <w:pPr>
                    <w:spacing w:before="0" w:after="0" w:line="620" w:lineRule="exact"/>
                    <w:ind w:right="-133"/>
                    <w:jc w:val="left"/>
                    <w:rPr>
                      <w:rFonts w:ascii="Times New Roman" w:hAnsi="Times New Roman" w:cs="Times New Roman" w:eastAsia="Times New Roman"/>
                      <w:sz w:val="62"/>
                      <w:szCs w:val="62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62"/>
                      <w:szCs w:val="62"/>
                      <w:color w:val="BABABA"/>
                      <w:spacing w:val="-157"/>
                      <w:w w:val="74"/>
                    </w:rPr>
                    <w:t>r</w:t>
                  </w:r>
                  <w:r>
                    <w:rPr>
                      <w:rFonts w:ascii="Times New Roman" w:hAnsi="Times New Roman" w:cs="Times New Roman" w:eastAsia="Times New Roman"/>
                      <w:sz w:val="62"/>
                      <w:szCs w:val="62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3"/>
          <w:w w:val="100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-6"/>
          <w:w w:val="100"/>
        </w:rPr>
        <w:t>ğ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</w:rPr>
        <w:t>er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828282"/>
          <w:spacing w:val="0"/>
          <w:w w:val="111"/>
        </w:rPr>
        <w:t>..</w:t>
      </w:r>
      <w:r>
        <w:rPr>
          <w:rFonts w:ascii="Times New Roman" w:hAnsi="Times New Roman" w:cs="Times New Roman" w:eastAsia="Times New Roman"/>
          <w:sz w:val="17"/>
          <w:szCs w:val="17"/>
          <w:color w:val="828282"/>
          <w:spacing w:val="-8"/>
          <w:w w:val="111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676767"/>
          <w:spacing w:val="0"/>
          <w:w w:val="105"/>
        </w:rPr>
        <w:t>...............</w:t>
      </w:r>
      <w:r>
        <w:rPr>
          <w:rFonts w:ascii="Times New Roman" w:hAnsi="Times New Roman" w:cs="Times New Roman" w:eastAsia="Times New Roman"/>
          <w:sz w:val="17"/>
          <w:szCs w:val="17"/>
          <w:color w:val="676767"/>
          <w:spacing w:val="-3"/>
          <w:w w:val="105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6"/>
        </w:rPr>
        <w:t>..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-8"/>
          <w:w w:val="106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0"/>
          <w:w w:val="109"/>
        </w:rPr>
        <w:t>....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-8"/>
          <w:w w:val="109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6"/>
        </w:rPr>
        <w:t>..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-8"/>
          <w:w w:val="106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828282"/>
          <w:spacing w:val="0"/>
          <w:w w:val="110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828282"/>
          <w:spacing w:val="-1"/>
          <w:w w:val="110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676767"/>
          <w:spacing w:val="0"/>
          <w:w w:val="111"/>
        </w:rPr>
        <w:t>..</w:t>
      </w:r>
      <w:r>
        <w:rPr>
          <w:rFonts w:ascii="Times New Roman" w:hAnsi="Times New Roman" w:cs="Times New Roman" w:eastAsia="Times New Roman"/>
          <w:sz w:val="17"/>
          <w:szCs w:val="17"/>
          <w:color w:val="676767"/>
          <w:spacing w:val="-14"/>
          <w:w w:val="111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828282"/>
          <w:spacing w:val="0"/>
          <w:w w:val="110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828282"/>
          <w:spacing w:val="-3"/>
          <w:w w:val="110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676767"/>
          <w:spacing w:val="0"/>
          <w:w w:val="106"/>
        </w:rPr>
        <w:t>................</w:t>
      </w:r>
      <w:r>
        <w:rPr>
          <w:rFonts w:ascii="Times New Roman" w:hAnsi="Times New Roman" w:cs="Times New Roman" w:eastAsia="Times New Roman"/>
          <w:sz w:val="17"/>
          <w:szCs w:val="17"/>
          <w:color w:val="676767"/>
          <w:spacing w:val="-8"/>
          <w:w w:val="106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828282"/>
          <w:spacing w:val="-8"/>
          <w:w w:val="130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676767"/>
          <w:spacing w:val="0"/>
          <w:w w:val="110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676767"/>
          <w:spacing w:val="-3"/>
          <w:w w:val="110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4"/>
        </w:rPr>
        <w:t>....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-1"/>
          <w:w w:val="104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232424"/>
          <w:spacing w:val="-1"/>
          <w:w w:val="104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-8"/>
          <w:w w:val="130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0C0C0C"/>
          <w:spacing w:val="0"/>
          <w:w w:val="78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0C0C0C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5"/>
          <w:w w:val="78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0"/>
          <w:w w:val="104"/>
        </w:rPr>
        <w:t>.......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-8"/>
          <w:w w:val="104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828282"/>
          <w:spacing w:val="-1"/>
          <w:w w:val="104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676767"/>
          <w:spacing w:val="0"/>
          <w:w w:val="108"/>
        </w:rPr>
        <w:t>...</w:t>
      </w:r>
      <w:r>
        <w:rPr>
          <w:rFonts w:ascii="Times New Roman" w:hAnsi="Times New Roman" w:cs="Times New Roman" w:eastAsia="Times New Roman"/>
          <w:sz w:val="17"/>
          <w:szCs w:val="17"/>
          <w:color w:val="676767"/>
          <w:spacing w:val="-8"/>
          <w:w w:val="108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828282"/>
          <w:spacing w:val="0"/>
          <w:w w:val="110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828282"/>
          <w:spacing w:val="-1"/>
          <w:w w:val="110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676767"/>
          <w:spacing w:val="0"/>
          <w:w w:val="104"/>
        </w:rPr>
        <w:t>...</w:t>
      </w:r>
      <w:r>
        <w:rPr>
          <w:rFonts w:ascii="Times New Roman" w:hAnsi="Times New Roman" w:cs="Times New Roman" w:eastAsia="Times New Roman"/>
          <w:sz w:val="17"/>
          <w:szCs w:val="17"/>
          <w:color w:val="676767"/>
          <w:spacing w:val="4"/>
          <w:w w:val="104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676767"/>
          <w:spacing w:val="0"/>
          <w:w w:val="104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0" w:after="0" w:line="196" w:lineRule="exact"/>
        <w:ind w:left="276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BABABA"/>
          <w:w w:val="212"/>
        </w:rPr>
        <w:t>·-</w:t>
      </w:r>
      <w:r>
        <w:rPr>
          <w:rFonts w:ascii="Times New Roman" w:hAnsi="Times New Roman" w:cs="Times New Roman" w:eastAsia="Times New Roman"/>
          <w:sz w:val="17"/>
          <w:szCs w:val="17"/>
          <w:color w:val="BABABA"/>
          <w:spacing w:val="3"/>
          <w:w w:val="212"/>
        </w:rPr>
        <w:t>-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91"/>
        </w:rPr>
        <w:t>Ya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9"/>
          <w:w w:val="92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5"/>
          <w:w w:val="106"/>
        </w:rPr>
        <w:t>g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93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94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32424"/>
          <w:spacing w:val="0"/>
          <w:w w:val="74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232424"/>
          <w:spacing w:val="26"/>
          <w:w w:val="7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</w:rPr>
        <w:t>Kontrol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7"/>
        </w:rPr>
        <w:t>AltınaAlma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11"/>
          <w:w w:val="107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-2"/>
          <w:w w:val="102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4"/>
        </w:rPr>
        <w:t>03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3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-30"/>
          <w:w w:val="100"/>
        </w:rPr>
        <w:t> </w:t>
      </w:r>
      <w:r>
        <w:rPr>
          <w:rFonts w:ascii="Arial" w:hAnsi="Arial" w:cs="Arial" w:eastAsia="Arial"/>
          <w:sz w:val="17"/>
          <w:szCs w:val="17"/>
          <w:color w:val="3F3F3F"/>
          <w:spacing w:val="4"/>
          <w:w w:val="223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79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300" w:bottom="280" w:left="220" w:right="220"/>
          <w:cols w:num="3" w:equalWidth="0">
            <w:col w:w="5684" w:space="77"/>
            <w:col w:w="268" w:space="166"/>
            <w:col w:w="5285"/>
          </w:cols>
        </w:sectPr>
      </w:pPr>
      <w:rPr/>
    </w:p>
    <w:p>
      <w:pPr>
        <w:spacing w:before="0" w:after="0" w:line="178" w:lineRule="exact"/>
        <w:ind w:left="156" w:right="-20"/>
        <w:jc w:val="left"/>
        <w:tabs>
          <w:tab w:pos="2180" w:val="left"/>
          <w:tab w:pos="576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  <w:position w:val="1"/>
        </w:rPr>
        <w:t>Yana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-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  <w:position w:val="1"/>
        </w:rPr>
        <w:t>Şeyi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8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676767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676767"/>
          <w:spacing w:val="-2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676767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676767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  <w:position w:val="0"/>
        </w:rPr>
        <w:t>salıibi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4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-4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  <w:position w:val="0"/>
        </w:rPr>
        <w:t>Kiracı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  <w:position w:val="0"/>
        </w:rPr>
        <w:t>veya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3"/>
          <w:position w:val="0"/>
        </w:rPr>
        <w:t>Kullanan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77" w:after="0" w:line="192" w:lineRule="exact"/>
        <w:ind w:left="2189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  <w:position w:val="-1"/>
        </w:rPr>
        <w:t>Amiri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1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  <w:position w:val="-1"/>
        </w:rPr>
        <w:t>Ahmet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2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5"/>
          <w:position w:val="-1"/>
        </w:rPr>
        <w:t>ÖZEN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300" w:bottom="280" w:left="220" w:right="220"/>
        </w:sectPr>
      </w:pPr>
      <w:rPr/>
    </w:p>
    <w:p>
      <w:pPr>
        <w:spacing w:before="4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151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4"/>
        </w:rPr>
        <w:t>Giden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0" w:after="0" w:line="240" w:lineRule="auto"/>
        <w:ind w:left="166" w:right="-65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1"/>
        </w:rPr>
        <w:t>Ekibin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27" w:after="0" w:line="240" w:lineRule="auto"/>
        <w:ind w:right="-20"/>
        <w:jc w:val="left"/>
        <w:rPr>
          <w:rFonts w:ascii="Arial" w:hAnsi="Arial" w:cs="Arial" w:eastAsia="Arial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28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-14"/>
          <w:w w:val="128"/>
        </w:rPr>
        <w:t> </w:t>
      </w:r>
      <w:r>
        <w:rPr>
          <w:rFonts w:ascii="Arial" w:hAnsi="Arial" w:cs="Arial" w:eastAsia="Arial"/>
          <w:sz w:val="17"/>
          <w:szCs w:val="17"/>
          <w:color w:val="3F3F3F"/>
          <w:spacing w:val="0"/>
          <w:w w:val="128"/>
          <w:b/>
          <w:bCs/>
        </w:rPr>
        <w:t>1</w:t>
      </w:r>
      <w:r>
        <w:rPr>
          <w:rFonts w:ascii="Arial" w:hAnsi="Arial" w:cs="Arial" w:eastAsia="Arial"/>
          <w:sz w:val="17"/>
          <w:szCs w:val="17"/>
          <w:color w:val="000000"/>
          <w:spacing w:val="0"/>
          <w:w w:val="100"/>
        </w:rPr>
      </w:r>
    </w:p>
    <w:p>
      <w:pPr>
        <w:spacing w:before="10" w:after="0" w:line="240" w:lineRule="auto"/>
        <w:ind w:right="-66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</w:rPr>
        <w:t>Plakası:3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</w:rPr>
        <w:t>5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5"/>
        </w:rPr>
        <w:t>6155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32" w:after="0" w:line="240" w:lineRule="auto"/>
        <w:ind w:left="77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3F3F3F"/>
          <w:w w:val="224"/>
        </w:rPr>
        <w:t>ık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9"/>
          <w:w w:val="224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0"/>
          <w:w w:val="11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3"/>
          <w:w w:val="102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3"/>
        </w:rPr>
        <w:t>03:02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7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676767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</w:rPr>
        <w:t>lektri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</w:rPr>
        <w:t>Arıza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11"/>
          <w:w w:val="100"/>
        </w:rPr>
        <w:t>G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8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</w:rPr>
        <w:t>li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2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43" w:after="0" w:line="240" w:lineRule="auto"/>
        <w:ind w:left="14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232424"/>
          <w:spacing w:val="0"/>
          <w:w w:val="64"/>
        </w:rPr>
        <w:t>1</w:t>
      </w:r>
      <w:r>
        <w:rPr>
          <w:rFonts w:ascii="Times New Roman" w:hAnsi="Times New Roman" w:cs="Times New Roman" w:eastAsia="Times New Roman"/>
          <w:sz w:val="17"/>
          <w:szCs w:val="17"/>
          <w:color w:val="232424"/>
          <w:spacing w:val="-1"/>
          <w:w w:val="6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</w:rPr>
        <w:t>12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3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43" w:after="0" w:line="192" w:lineRule="exact"/>
        <w:ind w:right="-65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  <w:position w:val="-1"/>
        </w:rPr>
        <w:t>Emniyet-Jandarma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  <w:position w:val="-1"/>
        </w:rPr>
        <w:t>Geli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1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1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676767"/>
          <w:spacing w:val="0"/>
          <w:w w:val="102"/>
          <w:position w:val="-1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225" w:lineRule="exact"/>
        <w:ind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595959"/>
          <w:w w:val="81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77"/>
        </w:rPr>
        <w:t>rı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77"/>
        </w:rPr>
        <w:t> 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18"/>
          <w:w w:val="77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676767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676767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4"/>
        </w:rPr>
        <w:t>03:08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300" w:bottom="280" w:left="220" w:right="220"/>
          <w:cols w:num="4" w:equalWidth="0">
            <w:col w:w="628" w:space="1561"/>
            <w:col w:w="1711" w:space="860"/>
            <w:col w:w="2259" w:space="741"/>
            <w:col w:w="3720"/>
          </w:cols>
        </w:sectPr>
      </w:pPr>
      <w:rPr/>
    </w:p>
    <w:p>
      <w:pPr>
        <w:spacing w:before="23" w:after="0" w:line="240" w:lineRule="auto"/>
        <w:ind w:left="2199" w:right="-20"/>
        <w:jc w:val="left"/>
        <w:tabs>
          <w:tab w:pos="476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232424"/>
          <w:spacing w:val="3"/>
          <w:w w:val="100"/>
        </w:rPr>
        <w:t>P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</w:rPr>
        <w:t>ersonel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</w:rPr>
        <w:t>Sayısı:2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</w:rPr>
        <w:t>Doğalgaz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2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38" w:after="0" w:line="252" w:lineRule="auto"/>
        <w:ind w:left="2199" w:right="2582" w:firstLine="-2047"/>
        <w:jc w:val="left"/>
        <w:tabs>
          <w:tab w:pos="2180" w:val="left"/>
          <w:tab w:pos="4740" w:val="left"/>
          <w:tab w:pos="766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</w:rPr>
        <w:t>Yardımcı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</w:rPr>
        <w:t>Saati: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85"/>
        </w:rPr>
        <w:t>f-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85"/>
        </w:rPr>
        <w:t>\,raç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15"/>
          <w:w w:val="8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828282"/>
          <w:spacing w:val="0"/>
          <w:w w:val="153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828282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828282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4"/>
        </w:rPr>
        <w:t>Sayıs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3"/>
          <w:w w:val="104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676767"/>
          <w:spacing w:val="0"/>
          <w:w w:val="153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676767"/>
          <w:spacing w:val="0"/>
          <w:w w:val="15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</w:rPr>
        <w:t>Dönüş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3"/>
        </w:rPr>
        <w:t>Saat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3"/>
          <w:w w:val="103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0"/>
          <w:w w:val="153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0" w:after="0" w:line="240" w:lineRule="auto"/>
        <w:ind w:left="2189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</w:rPr>
        <w:t>Yardıma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10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2"/>
        </w:rPr>
        <w:t>Plakası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24" w:after="0" w:line="240" w:lineRule="auto"/>
        <w:ind w:left="2199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</w:rPr>
        <w:t>Amirini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5"/>
        </w:rPr>
        <w:t>Adı-Soyad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1"/>
          <w:w w:val="105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676767"/>
          <w:spacing w:val="0"/>
          <w:w w:val="127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9" w:after="0" w:line="192" w:lineRule="exact"/>
        <w:ind w:left="151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  <w:position w:val="-1"/>
        </w:rPr>
        <w:t>Playı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1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  <w:position w:val="-1"/>
        </w:rPr>
        <w:t>Görüldüğ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  <w:position w:val="-1"/>
        </w:rPr>
        <w:t>ü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  <w:position w:val="-1"/>
        </w:rPr>
        <w:t>Durum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  <w:position w:val="-1"/>
        </w:rPr>
        <w:t>  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1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  <w:position w:val="-1"/>
        </w:rPr>
        <w:t>pla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  <w:position w:val="-1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1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  <w:position w:val="-1"/>
        </w:rPr>
        <w:t>yerine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2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7"/>
          <w:position w:val="-1"/>
        </w:rPr>
        <w:t>vanldığında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6"/>
          <w:w w:val="107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  <w:position w:val="-1"/>
        </w:rPr>
        <w:t>alevii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3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  <w:position w:val="-1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  <w:position w:val="-1"/>
        </w:rPr>
        <w:t>dumanlı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2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  <w:position w:val="-1"/>
        </w:rPr>
        <w:t>şekilde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2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  <w:position w:val="-1"/>
        </w:rPr>
        <w:t>yannıakta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3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  <w:position w:val="-1"/>
        </w:rPr>
        <w:t>olduğ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  <w:position w:val="-1"/>
        </w:rPr>
        <w:t>u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2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4"/>
          <w:position w:val="-1"/>
        </w:rPr>
        <w:t>görüldü.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5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jc w:val="left"/>
        <w:spacing w:after="0"/>
        <w:sectPr>
          <w:type w:val="continuous"/>
          <w:pgSz w:w="11920" w:h="16840"/>
          <w:pgMar w:top="300" w:bottom="280" w:left="220" w:right="220"/>
        </w:sectPr>
      </w:pPr>
      <w:rPr/>
    </w:p>
    <w:p>
      <w:pPr>
        <w:spacing w:before="8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184" w:lineRule="exact"/>
        <w:ind w:left="161" w:right="-66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  <w:position w:val="-1"/>
        </w:rPr>
        <w:t>Söndürme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3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3"/>
          <w:position w:val="-1"/>
        </w:rPr>
        <w:t>Türü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13" w:after="0" w:line="240" w:lineRule="exact"/>
        <w:jc w:val="left"/>
        <w:rPr>
          <w:sz w:val="24"/>
          <w:szCs w:val="24"/>
        </w:rPr>
      </w:pPr>
      <w:rPr/>
      <w:r>
        <w:rPr/>
        <w:br w:type="column"/>
      </w:r>
      <w:r>
        <w:rPr>
          <w:sz w:val="24"/>
          <w:szCs w:val="24"/>
        </w:rPr>
      </w:r>
    </w:p>
    <w:p>
      <w:pPr>
        <w:spacing w:before="0" w:after="0" w:line="179" w:lineRule="exact"/>
        <w:ind w:right="-66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84"/>
          <w:position w:val="-2"/>
        </w:rPr>
        <w:t>ul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84"/>
          <w:position w:val="-2"/>
        </w:rPr>
        <w:t>u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-28"/>
          <w:w w:val="184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6"/>
          <w:position w:val="-2"/>
        </w:rPr>
        <w:t>söndürnıe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38" w:after="0" w:line="240" w:lineRule="auto"/>
        <w:ind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</w:rPr>
        <w:t>Söndürmede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</w:rPr>
        <w:t>Kullanıla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</w:rPr>
        <w:t>söndürücU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29" w:after="0" w:line="169" w:lineRule="exact"/>
        <w:ind w:right="-65"/>
        <w:jc w:val="left"/>
        <w:tabs>
          <w:tab w:pos="190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  <w:position w:val="-2"/>
        </w:rPr>
        <w:t>Su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17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  <w:position w:val="-2"/>
        </w:rPr>
        <w:t>m3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-36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  <w:position w:val="-2"/>
        </w:rPr>
        <w:t>IKöpük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-8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1"/>
          <w:position w:val="-2"/>
        </w:rPr>
        <w:t>Kg.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2" w:after="0" w:line="260" w:lineRule="exact"/>
        <w:jc w:val="left"/>
        <w:rPr>
          <w:sz w:val="26"/>
          <w:szCs w:val="26"/>
        </w:rPr>
      </w:pPr>
      <w:rPr/>
      <w:r>
        <w:rPr/>
        <w:br w:type="column"/>
      </w:r>
      <w:r>
        <w:rPr>
          <w:sz w:val="26"/>
          <w:szCs w:val="26"/>
        </w:rPr>
      </w:r>
    </w:p>
    <w:p>
      <w:pPr>
        <w:spacing w:before="0" w:after="0" w:line="170" w:lineRule="exact"/>
        <w:ind w:right="-20"/>
        <w:jc w:val="left"/>
        <w:tabs>
          <w:tab w:pos="156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93"/>
          <w:position w:val="-2"/>
        </w:rPr>
        <w:t>IK.K.T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93"/>
          <w:position w:val="-2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11"/>
          <w:w w:val="93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4"/>
          <w:position w:val="-2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3"/>
          <w:w w:val="104"/>
          <w:position w:val="-2"/>
        </w:rPr>
        <w:t>g</w:t>
      </w:r>
      <w:r>
        <w:rPr>
          <w:rFonts w:ascii="Times New Roman" w:hAnsi="Times New Roman" w:cs="Times New Roman" w:eastAsia="Times New Roman"/>
          <w:sz w:val="17"/>
          <w:szCs w:val="17"/>
          <w:color w:val="676767"/>
          <w:spacing w:val="0"/>
          <w:w w:val="78"/>
          <w:position w:val="-2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676767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676767"/>
          <w:spacing w:val="0"/>
          <w:w w:val="100"/>
          <w:position w:val="-2"/>
        </w:rPr>
      </w:r>
      <w:r>
        <w:rPr>
          <w:rFonts w:ascii="Arial" w:hAnsi="Arial" w:cs="Arial" w:eastAsia="Arial"/>
          <w:sz w:val="17"/>
          <w:szCs w:val="17"/>
          <w:color w:val="3F3F3F"/>
          <w:spacing w:val="0"/>
          <w:w w:val="100"/>
          <w:position w:val="-2"/>
        </w:rPr>
        <w:t>K;0</w:t>
      </w:r>
      <w:r>
        <w:rPr>
          <w:rFonts w:ascii="Arial" w:hAnsi="Arial" w:cs="Arial" w:eastAsia="Arial"/>
          <w:sz w:val="17"/>
          <w:szCs w:val="17"/>
          <w:color w:val="3F3F3F"/>
          <w:spacing w:val="0"/>
          <w:w w:val="100"/>
          <w:position w:val="-2"/>
        </w:rPr>
        <w:t>2</w:t>
      </w:r>
      <w:r>
        <w:rPr>
          <w:rFonts w:ascii="Arial" w:hAnsi="Arial" w:cs="Arial" w:eastAsia="Arial"/>
          <w:sz w:val="17"/>
          <w:szCs w:val="17"/>
          <w:color w:val="3F3F3F"/>
          <w:spacing w:val="3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3"/>
          <w:position w:val="-2"/>
        </w:rPr>
        <w:t>Kg.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300" w:bottom="280" w:left="220" w:right="220"/>
          <w:cols w:num="4" w:equalWidth="0">
            <w:col w:w="1285" w:space="983"/>
            <w:col w:w="1168" w:space="1324"/>
            <w:col w:w="2717" w:space="769"/>
            <w:col w:w="3234"/>
          </w:cols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6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auto"/>
        <w:ind w:left="208" w:right="-69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31"/>
        </w:rPr>
        <w:t>öndürme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-10"/>
          <w:w w:val="13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</w:rPr>
        <w:t>Sonundaki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</w:rPr>
        <w:t>Hasar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5" w:after="0" w:line="192" w:lineRule="exact"/>
        <w:ind w:left="170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  <w:position w:val="-1"/>
        </w:rPr>
        <w:t>Durumu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283" w:lineRule="exact"/>
        <w:ind w:left="2500" w:right="-20"/>
        <w:jc w:val="left"/>
        <w:tabs>
          <w:tab w:pos="4380" w:val="left"/>
          <w:tab w:pos="5960" w:val="left"/>
          <w:tab w:pos="7540" w:val="left"/>
        </w:tabs>
        <w:rPr>
          <w:rFonts w:ascii="Arial" w:hAnsi="Arial" w:cs="Arial" w:eastAsia="Arial"/>
          <w:sz w:val="26"/>
          <w:szCs w:val="26"/>
        </w:rPr>
      </w:pPr>
      <w:rPr/>
      <w:r>
        <w:rPr/>
        <w:br w:type="column"/>
      </w:r>
      <w:r>
        <w:rPr>
          <w:rFonts w:ascii="Arial" w:hAnsi="Arial" w:cs="Arial" w:eastAsia="Arial"/>
          <w:sz w:val="23"/>
          <w:szCs w:val="23"/>
          <w:color w:val="3F3F3F"/>
          <w:spacing w:val="0"/>
          <w:w w:val="135"/>
          <w:b/>
          <w:bCs/>
          <w:position w:val="1"/>
        </w:rPr>
        <w:t>ı</w:t>
      </w:r>
      <w:r>
        <w:rPr>
          <w:rFonts w:ascii="Arial" w:hAnsi="Arial" w:cs="Arial" w:eastAsia="Arial"/>
          <w:sz w:val="23"/>
          <w:szCs w:val="23"/>
          <w:color w:val="3F3F3F"/>
          <w:spacing w:val="0"/>
          <w:w w:val="100"/>
          <w:b/>
          <w:bCs/>
          <w:position w:val="1"/>
        </w:rPr>
        <w:tab/>
      </w:r>
      <w:r>
        <w:rPr>
          <w:rFonts w:ascii="Arial" w:hAnsi="Arial" w:cs="Arial" w:eastAsia="Arial"/>
          <w:sz w:val="23"/>
          <w:szCs w:val="23"/>
          <w:color w:val="3F3F3F"/>
          <w:spacing w:val="0"/>
          <w:w w:val="100"/>
          <w:b/>
          <w:bCs/>
          <w:position w:val="1"/>
        </w:rPr>
      </w:r>
      <w:r>
        <w:rPr>
          <w:rFonts w:ascii="Arial" w:hAnsi="Arial" w:cs="Arial" w:eastAsia="Arial"/>
          <w:sz w:val="27"/>
          <w:szCs w:val="27"/>
          <w:color w:val="3F3F3F"/>
          <w:spacing w:val="0"/>
          <w:w w:val="52"/>
          <w:b/>
          <w:bCs/>
          <w:position w:val="1"/>
        </w:rPr>
        <w:t>ı</w:t>
      </w:r>
      <w:r>
        <w:rPr>
          <w:rFonts w:ascii="Arial" w:hAnsi="Arial" w:cs="Arial" w:eastAsia="Arial"/>
          <w:sz w:val="27"/>
          <w:szCs w:val="27"/>
          <w:color w:val="3F3F3F"/>
          <w:spacing w:val="0"/>
          <w:w w:val="100"/>
          <w:b/>
          <w:bCs/>
          <w:position w:val="1"/>
        </w:rPr>
        <w:tab/>
      </w:r>
      <w:r>
        <w:rPr>
          <w:rFonts w:ascii="Arial" w:hAnsi="Arial" w:cs="Arial" w:eastAsia="Arial"/>
          <w:sz w:val="27"/>
          <w:szCs w:val="27"/>
          <w:color w:val="3F3F3F"/>
          <w:spacing w:val="0"/>
          <w:w w:val="100"/>
          <w:b/>
          <w:bCs/>
          <w:position w:val="1"/>
        </w:rPr>
      </w:r>
      <w:r>
        <w:rPr>
          <w:rFonts w:ascii="Arial" w:hAnsi="Arial" w:cs="Arial" w:eastAsia="Arial"/>
          <w:sz w:val="26"/>
          <w:szCs w:val="26"/>
          <w:color w:val="3F3F3F"/>
          <w:spacing w:val="0"/>
          <w:w w:val="52"/>
          <w:b/>
          <w:bCs/>
          <w:position w:val="0"/>
        </w:rPr>
        <w:t>ı</w:t>
      </w:r>
      <w:r>
        <w:rPr>
          <w:rFonts w:ascii="Arial" w:hAnsi="Arial" w:cs="Arial" w:eastAsia="Arial"/>
          <w:sz w:val="26"/>
          <w:szCs w:val="26"/>
          <w:color w:val="3F3F3F"/>
          <w:spacing w:val="0"/>
          <w:w w:val="100"/>
          <w:b/>
          <w:bCs/>
          <w:position w:val="0"/>
        </w:rPr>
        <w:tab/>
      </w:r>
      <w:r>
        <w:rPr>
          <w:rFonts w:ascii="Arial" w:hAnsi="Arial" w:cs="Arial" w:eastAsia="Arial"/>
          <w:sz w:val="26"/>
          <w:szCs w:val="26"/>
          <w:color w:val="3F3F3F"/>
          <w:spacing w:val="0"/>
          <w:w w:val="100"/>
          <w:b/>
          <w:bCs/>
          <w:position w:val="0"/>
        </w:rPr>
      </w:r>
      <w:r>
        <w:rPr>
          <w:rFonts w:ascii="Arial" w:hAnsi="Arial" w:cs="Arial" w:eastAsia="Arial"/>
          <w:sz w:val="26"/>
          <w:szCs w:val="26"/>
          <w:color w:val="676767"/>
          <w:spacing w:val="0"/>
          <w:w w:val="52"/>
          <w:b/>
          <w:bCs/>
          <w:position w:val="0"/>
        </w:rPr>
        <w:t>ı</w:t>
      </w:r>
      <w:r>
        <w:rPr>
          <w:rFonts w:ascii="Arial" w:hAnsi="Arial" w:cs="Arial" w:eastAsia="Arial"/>
          <w:sz w:val="26"/>
          <w:szCs w:val="26"/>
          <w:color w:val="000000"/>
          <w:spacing w:val="0"/>
          <w:w w:val="100"/>
          <w:position w:val="0"/>
        </w:rPr>
      </w:r>
    </w:p>
    <w:p>
      <w:pPr>
        <w:spacing w:before="0" w:after="0" w:line="178" w:lineRule="exact"/>
        <w:ind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</w:rPr>
        <w:t>Yangında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</w:rPr>
        <w:t>çöple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</w:rPr>
        <w:t>yanmıştır.Zara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</w:rPr>
        <w:t>ziya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2"/>
        </w:rPr>
        <w:t>yoktur.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300" w:bottom="280" w:left="220" w:right="220"/>
          <w:cols w:num="2" w:equalWidth="0">
            <w:col w:w="2275" w:space="0"/>
            <w:col w:w="9205"/>
          </w:cols>
        </w:sectPr>
      </w:pPr>
      <w:rPr/>
    </w:p>
    <w:p>
      <w:pPr>
        <w:spacing w:before="2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jc w:val="left"/>
        <w:spacing w:after="0"/>
        <w:sectPr>
          <w:type w:val="continuous"/>
          <w:pgSz w:w="11920" w:h="16840"/>
          <w:pgMar w:top="300" w:bottom="280" w:left="220" w:right="220"/>
        </w:sectPr>
      </w:pPr>
      <w:rPr/>
    </w:p>
    <w:p>
      <w:pPr>
        <w:spacing w:before="8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170" w:right="-66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2"/>
        </w:rPr>
        <w:t>Nedeni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38" w:after="0" w:line="255" w:lineRule="auto"/>
        <w:ind w:right="344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</w:rPr>
        <w:t>başlangıcının;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</w:rPr>
        <w:t>yo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</w:rPr>
        <w:t>kenarındaki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</w:rPr>
        <w:t>çö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</w:rPr>
        <w:t>konteynırında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</w:rPr>
        <w:t>görülmü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</w:rPr>
        <w:t>olup;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2"/>
        </w:rPr>
        <w:t>yapılan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</w:rPr>
        <w:t>araştırma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6"/>
        </w:rPr>
        <w:t>soruşturmada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6"/>
          <w:w w:val="106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</w:rPr>
        <w:t>yolda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</w:rPr>
        <w:t>geçe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</w:rPr>
        <w:t>kimliği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</w:rPr>
        <w:t>belirsiz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</w:rPr>
        <w:t>kişilerce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</w:rPr>
        <w:t>sehve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</w:rPr>
        <w:t>atıla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</w:rPr>
        <w:t>yada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</w:rPr>
        <w:t>düşürüle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</w:rPr>
        <w:t>sönmemi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</w:rPr>
        <w:t>sigara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1"/>
        </w:rPr>
        <w:t>izmaritinin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</w:rPr>
        <w:t>çöpleri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</w:rPr>
        <w:t>tutuşturması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</w:rPr>
        <w:t>sonuc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</w:rPr>
        <w:t>çıkmı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</w:rPr>
        <w:t>olabileceği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4"/>
        </w:rPr>
        <w:t>varılmıştı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-11"/>
          <w:w w:val="105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0"/>
          <w:w w:val="104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300" w:bottom="280" w:left="220" w:right="220"/>
          <w:cols w:num="2" w:equalWidth="0">
            <w:col w:w="1646" w:space="562"/>
            <w:col w:w="9272"/>
          </w:cols>
        </w:sectPr>
      </w:pPr>
      <w:rPr/>
    </w:p>
    <w:p>
      <w:pPr>
        <w:spacing w:before="3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jc w:val="left"/>
        <w:spacing w:after="0"/>
        <w:sectPr>
          <w:type w:val="continuous"/>
          <w:pgSz w:w="11920" w:h="16840"/>
          <w:pgMar w:top="300" w:bottom="280" w:left="220" w:right="220"/>
        </w:sectPr>
      </w:pPr>
      <w:rPr/>
    </w:p>
    <w:p>
      <w:pPr>
        <w:spacing w:before="38" w:after="0" w:line="240" w:lineRule="auto"/>
        <w:ind w:left="170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</w:rPr>
        <w:t>Sigortalı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4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70" w:lineRule="auto"/>
        <w:ind w:left="170" w:right="-49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</w:rPr>
        <w:t>Gereç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</w:rPr>
        <w:t>Kaybı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</w:rPr>
        <w:t>Yerini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1"/>
        </w:rPr>
        <w:t>Kime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</w:rPr>
        <w:t>Teslim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</w:rPr>
        <w:t>Edildiği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42" w:after="0" w:line="240" w:lineRule="auto"/>
        <w:ind w:right="-20"/>
        <w:jc w:val="left"/>
        <w:tabs>
          <w:tab w:pos="464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3F3F3F"/>
          <w:w w:val="65"/>
          <w:position w:val="1"/>
        </w:rPr>
        <w:t>:;;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-2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92"/>
          <w:position w:val="1"/>
        </w:rPr>
        <w:t>ir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93"/>
          <w:position w:val="1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-2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7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  <w:position w:val="1"/>
        </w:rPr>
        <w:t>ti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  <w:position w:val="1"/>
        </w:rPr>
        <w:t>Adı: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-3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84"/>
          <w:position w:val="0"/>
        </w:rPr>
        <w:t>!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5"/>
          <w:w w:val="83"/>
          <w:position w:val="0"/>
        </w:rPr>
        <w:t>B</w:t>
      </w:r>
      <w:r>
        <w:rPr>
          <w:rFonts w:ascii="Times New Roman" w:hAnsi="Times New Roman" w:cs="Times New Roman" w:eastAsia="Times New Roman"/>
          <w:sz w:val="17"/>
          <w:szCs w:val="17"/>
          <w:color w:val="676767"/>
          <w:spacing w:val="-1"/>
          <w:w w:val="103"/>
          <w:position w:val="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95"/>
          <w:position w:val="0"/>
        </w:rPr>
        <w:t>d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-2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676767"/>
          <w:spacing w:val="8"/>
          <w:w w:val="103"/>
          <w:position w:val="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61"/>
          <w:position w:val="0"/>
        </w:rPr>
        <w:t>l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-2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0"/>
          <w:w w:val="100"/>
          <w:position w:val="0"/>
        </w:rPr>
        <w:t>i: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300" w:bottom="280" w:left="220" w:right="220"/>
          <w:cols w:num="2" w:equalWidth="0">
            <w:col w:w="1687" w:space="521"/>
            <w:col w:w="9272"/>
          </w:cols>
        </w:sectPr>
      </w:pPr>
      <w:rPr/>
    </w:p>
    <w:p>
      <w:pPr>
        <w:spacing w:before="16" w:after="0" w:line="240" w:lineRule="auto"/>
        <w:ind w:left="185" w:right="-20"/>
        <w:jc w:val="left"/>
        <w:tabs>
          <w:tab w:pos="2200" w:val="left"/>
          <w:tab w:pos="612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</w:rPr>
        <w:t>Dönüşü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676767"/>
          <w:spacing w:val="0"/>
          <w:w w:val="92"/>
        </w:rPr>
        <w:t>Ta</w:t>
      </w:r>
      <w:r>
        <w:rPr>
          <w:rFonts w:ascii="Times New Roman" w:hAnsi="Times New Roman" w:cs="Times New Roman" w:eastAsia="Times New Roman"/>
          <w:sz w:val="17"/>
          <w:szCs w:val="17"/>
          <w:color w:val="676767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</w:rPr>
        <w:t>rih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</w:rPr>
        <w:t>:08.05.2017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</w:rPr>
      </w:r>
      <w:r>
        <w:rPr>
          <w:rFonts w:ascii="Times New Roman" w:hAnsi="Times New Roman" w:cs="Times New Roman" w:eastAsia="Times New Roman"/>
          <w:sz w:val="21"/>
          <w:szCs w:val="21"/>
          <w:color w:val="595959"/>
          <w:spacing w:val="8"/>
          <w:w w:val="481"/>
        </w:rPr>
        <w:t>a</w:t>
      </w:r>
      <w:r>
        <w:rPr>
          <w:rFonts w:ascii="Times New Roman" w:hAnsi="Times New Roman" w:cs="Times New Roman" w:eastAsia="Times New Roman"/>
          <w:sz w:val="21"/>
          <w:szCs w:val="21"/>
          <w:color w:val="3F3F3F"/>
          <w:spacing w:val="-23"/>
          <w:w w:val="81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-66"/>
          <w:w w:val="105"/>
        </w:rPr>
        <w:t>0</w:t>
      </w:r>
      <w:r>
        <w:rPr>
          <w:rFonts w:ascii="Times New Roman" w:hAnsi="Times New Roman" w:cs="Times New Roman" w:eastAsia="Times New Roman"/>
          <w:sz w:val="21"/>
          <w:szCs w:val="21"/>
          <w:color w:val="3F3F3F"/>
          <w:spacing w:val="0"/>
          <w:w w:val="81"/>
        </w:rPr>
        <w:t>ı</w:t>
      </w:r>
      <w:r>
        <w:rPr>
          <w:rFonts w:ascii="Times New Roman" w:hAnsi="Times New Roman" w:cs="Times New Roman" w:eastAsia="Times New Roman"/>
          <w:sz w:val="21"/>
          <w:szCs w:val="21"/>
          <w:color w:val="3F3F3F"/>
          <w:spacing w:val="-31"/>
          <w:w w:val="81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-15"/>
          <w:w w:val="105"/>
        </w:rPr>
        <w:t>3</w:t>
      </w:r>
      <w:r>
        <w:rPr>
          <w:rFonts w:ascii="Times New Roman" w:hAnsi="Times New Roman" w:cs="Times New Roman" w:eastAsia="Times New Roman"/>
          <w:sz w:val="21"/>
          <w:szCs w:val="21"/>
          <w:color w:val="676767"/>
          <w:spacing w:val="-43"/>
          <w:w w:val="103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4"/>
        </w:rPr>
        <w:t>:30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63" w:after="0" w:line="240" w:lineRule="auto"/>
        <w:ind w:left="601" w:right="-65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-13"/>
          <w:w w:val="182"/>
        </w:rPr>
        <w:t>-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-74"/>
          <w:w w:val="182"/>
        </w:rPr>
        <w:t>-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-119"/>
          <w:w w:val="182"/>
        </w:rPr>
        <w:t>Ö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-35"/>
          <w:w w:val="100"/>
        </w:rPr>
        <w:t>"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87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-61"/>
          <w:w w:val="87"/>
        </w:rPr>
        <w:t>u</w:t>
      </w:r>
      <w:r>
        <w:rPr>
          <w:rFonts w:ascii="Times New Roman" w:hAnsi="Times New Roman" w:cs="Times New Roman" w:eastAsia="Times New Roman"/>
          <w:sz w:val="17"/>
          <w:szCs w:val="17"/>
          <w:color w:val="676767"/>
          <w:spacing w:val="0"/>
          <w:w w:val="154"/>
        </w:rPr>
        <w:t>-</w:t>
      </w:r>
      <w:r>
        <w:rPr>
          <w:rFonts w:ascii="Times New Roman" w:hAnsi="Times New Roman" w:cs="Times New Roman" w:eastAsia="Times New Roman"/>
          <w:sz w:val="17"/>
          <w:szCs w:val="17"/>
          <w:color w:val="676767"/>
          <w:spacing w:val="-44"/>
          <w:w w:val="153"/>
        </w:rPr>
        <w:t>+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-19"/>
          <w:w w:val="59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-67"/>
          <w:w w:val="96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-42"/>
          <w:w w:val="110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-27"/>
          <w:w w:val="59"/>
        </w:rPr>
        <w:t>=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-108"/>
          <w:w w:val="92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-47"/>
          <w:w w:val="111"/>
        </w:rPr>
        <w:t>-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-44"/>
          <w:w w:val="6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5"/>
          <w:w w:val="96"/>
        </w:rPr>
        <w:t>l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-21"/>
          <w:w w:val="110"/>
        </w:rPr>
        <w:t>+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-25"/>
          <w:w w:val="79"/>
        </w:rPr>
        <w:t>İ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-73"/>
          <w:w w:val="111"/>
        </w:rPr>
        <w:t>G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79"/>
        </w:rPr>
        <w:t>D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78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-15"/>
          <w:w w:val="78"/>
        </w:rPr>
        <w:t>=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-101"/>
          <w:w w:val="67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-71"/>
          <w:w w:val="79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-64"/>
          <w:w w:val="95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-64"/>
          <w:w w:val="121"/>
        </w:rPr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-120"/>
          <w:w w:val="121"/>
          <w:emboss/>
        </w:rPr>
        <w:t>=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-120"/>
          <w:w w:val="121"/>
          <w:emboss/>
        </w:rPr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-120"/>
          <w:w w:val="121"/>
        </w:rPr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-120"/>
          <w:w w:val="121"/>
        </w:rPr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-39"/>
          <w:w w:val="102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-39"/>
          <w:w w:val="101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-125"/>
          <w:w w:val="102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-55"/>
          <w:w w:val="99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-41"/>
          <w:w w:val="101"/>
        </w:rPr>
        <w:t>İ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-71"/>
          <w:w w:val="101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-81"/>
          <w:w w:val="78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-68"/>
          <w:w w:val="102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-83"/>
          <w:w w:val="90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-63"/>
          <w:w w:val="99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-93"/>
          <w:w w:val="101"/>
        </w:rPr>
        <w:t>P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66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</w:rPr>
        <w:t>3</w:t>
      </w:r>
      <w:r>
        <w:rPr>
          <w:rFonts w:ascii="Times New Roman" w:hAnsi="Times New Roman" w:cs="Times New Roman" w:eastAsia="Times New Roman"/>
          <w:sz w:val="17"/>
          <w:szCs w:val="17"/>
          <w:color w:val="676767"/>
          <w:spacing w:val="-5"/>
          <w:w w:val="100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99"/>
        </w:rPr>
        <w:t>os=ta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0"/>
          <w:w w:val="197"/>
        </w:rPr>
        <w:t>-------------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-1"/>
          <w:w w:val="197"/>
        </w:rPr>
        <w:t>-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84"/>
        </w:rPr>
        <w:t>--------+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-19"/>
          <w:w w:val="185"/>
        </w:rPr>
        <w:t>-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0"/>
          <w:w w:val="199"/>
        </w:rPr>
        <w:t>--------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220"/>
        </w:rPr>
        <w:t>-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6"/>
          <w:w w:val="220"/>
        </w:rPr>
        <w:t>-</w:t>
      </w:r>
      <w:r>
        <w:rPr>
          <w:rFonts w:ascii="Times New Roman" w:hAnsi="Times New Roman" w:cs="Times New Roman" w:eastAsia="Times New Roman"/>
          <w:sz w:val="17"/>
          <w:szCs w:val="17"/>
          <w:color w:val="676767"/>
          <w:spacing w:val="0"/>
          <w:w w:val="220"/>
        </w:rPr>
        <w:t>-</w:t>
      </w:r>
      <w:r>
        <w:rPr>
          <w:rFonts w:ascii="Times New Roman" w:hAnsi="Times New Roman" w:cs="Times New Roman" w:eastAsia="Times New Roman"/>
          <w:sz w:val="17"/>
          <w:szCs w:val="17"/>
          <w:color w:val="676767"/>
          <w:spacing w:val="6"/>
          <w:w w:val="220"/>
        </w:rPr>
        <w:t>-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84"/>
        </w:rPr>
        <w:t>-O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83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1"/>
          <w:w w:val="8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83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1"/>
          <w:w w:val="8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83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1"/>
          <w:w w:val="8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83"/>
        </w:rPr>
        <w:t>L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8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83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1"/>
          <w:w w:val="8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83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1"/>
          <w:w w:val="8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83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1"/>
          <w:w w:val="8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84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676767"/>
          <w:spacing w:val="0"/>
          <w:w w:val="227"/>
        </w:rPr>
        <w:t>--------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2347" w:right="-20"/>
        <w:jc w:val="left"/>
        <w:tabs>
          <w:tab w:pos="460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</w:rPr>
        <w:t>Amiri: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</w:rPr>
        <w:t>Yangına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2"/>
        </w:rPr>
        <w:t>Koyan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0" w:after="0" w:line="240" w:lineRule="auto"/>
        <w:ind w:left="4809" w:right="3188"/>
        <w:jc w:val="center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85.219849pt;margin-top:3.30154pt;width:13.260001pt;height:34pt;mso-position-horizontal-relative:page;mso-position-vertical-relative:paragraph;z-index:-14927" type="#_x0000_t202" filled="f" stroked="f">
            <v:textbox inset="0,0,0,0">
              <w:txbxContent>
                <w:p>
                  <w:pPr>
                    <w:spacing w:before="0" w:after="0" w:line="680" w:lineRule="exact"/>
                    <w:ind w:right="-142"/>
                    <w:jc w:val="left"/>
                    <w:rPr>
                      <w:rFonts w:ascii="Times New Roman" w:hAnsi="Times New Roman" w:cs="Times New Roman" w:eastAsia="Times New Roman"/>
                      <w:sz w:val="68"/>
                      <w:szCs w:val="68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68"/>
                      <w:szCs w:val="68"/>
                      <w:color w:val="1D337C"/>
                      <w:spacing w:val="0"/>
                      <w:w w:val="52"/>
                    </w:rPr>
                    <w:t>...</w:t>
                  </w:r>
                  <w:r>
                    <w:rPr>
                      <w:rFonts w:ascii="Times New Roman" w:hAnsi="Times New Roman" w:cs="Times New Roman" w:eastAsia="Times New Roman"/>
                      <w:sz w:val="68"/>
                      <w:szCs w:val="68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1"/>
        </w:rPr>
        <w:t>Amiri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" w:after="0" w:line="120" w:lineRule="exact"/>
        <w:jc w:val="left"/>
        <w:rPr>
          <w:sz w:val="12"/>
          <w:szCs w:val="12"/>
        </w:rPr>
      </w:pPr>
      <w:rPr/>
      <w:r>
        <w:rPr/>
        <w:br w:type="column"/>
      </w:r>
      <w:r>
        <w:rPr>
          <w:sz w:val="12"/>
          <w:szCs w:val="12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318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676767"/>
          <w:spacing w:val="0"/>
          <w:w w:val="227"/>
        </w:rPr>
        <w:t>,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0" w:after="0" w:line="283" w:lineRule="exact"/>
        <w:ind w:right="-20"/>
        <w:jc w:val="left"/>
        <w:rPr>
          <w:rFonts w:ascii="Arial" w:hAnsi="Arial" w:cs="Arial" w:eastAsia="Arial"/>
          <w:sz w:val="27"/>
          <w:szCs w:val="27"/>
        </w:rPr>
      </w:pPr>
      <w:rPr/>
      <w:r>
        <w:rPr>
          <w:rFonts w:ascii="Arial" w:hAnsi="Arial" w:cs="Arial" w:eastAsia="Arial"/>
          <w:sz w:val="27"/>
          <w:szCs w:val="27"/>
          <w:color w:val="3F3F3F"/>
          <w:w w:val="73"/>
          <w:b/>
          <w:bCs/>
        </w:rPr>
        <w:t>1</w:t>
      </w:r>
      <w:r>
        <w:rPr>
          <w:rFonts w:ascii="Arial" w:hAnsi="Arial" w:cs="Arial" w:eastAsia="Arial"/>
          <w:sz w:val="27"/>
          <w:szCs w:val="27"/>
          <w:color w:val="3F3F3F"/>
          <w:spacing w:val="-32"/>
          <w:w w:val="100"/>
          <w:b/>
          <w:bCs/>
        </w:rPr>
        <w:t> </w:t>
      </w:r>
      <w:r>
        <w:rPr>
          <w:rFonts w:ascii="Arial" w:hAnsi="Arial" w:cs="Arial" w:eastAsia="Arial"/>
          <w:sz w:val="27"/>
          <w:szCs w:val="27"/>
          <w:color w:val="3F3F3F"/>
          <w:spacing w:val="0"/>
          <w:w w:val="46"/>
          <w:b/>
          <w:bCs/>
        </w:rPr>
        <w:t>O</w:t>
      </w:r>
      <w:r>
        <w:rPr>
          <w:rFonts w:ascii="Arial" w:hAnsi="Arial" w:cs="Arial" w:eastAsia="Arial"/>
          <w:sz w:val="27"/>
          <w:szCs w:val="27"/>
          <w:color w:val="3F3F3F"/>
          <w:spacing w:val="0"/>
          <w:w w:val="46"/>
          <w:b/>
          <w:bCs/>
        </w:rPr>
        <w:t> </w:t>
      </w:r>
      <w:r>
        <w:rPr>
          <w:rFonts w:ascii="Arial" w:hAnsi="Arial" w:cs="Arial" w:eastAsia="Arial"/>
          <w:sz w:val="27"/>
          <w:szCs w:val="27"/>
          <w:color w:val="3F3F3F"/>
          <w:spacing w:val="18"/>
          <w:w w:val="46"/>
          <w:b/>
          <w:bCs/>
        </w:rPr>
        <w:t> </w:t>
      </w:r>
      <w:r>
        <w:rPr>
          <w:rFonts w:ascii="Arial" w:hAnsi="Arial" w:cs="Arial" w:eastAsia="Arial"/>
          <w:sz w:val="24"/>
          <w:szCs w:val="24"/>
          <w:color w:val="3F3F3F"/>
          <w:spacing w:val="0"/>
          <w:w w:val="46"/>
          <w:b/>
          <w:bCs/>
        </w:rPr>
        <w:t>MaYi</w:t>
      </w:r>
      <w:r>
        <w:rPr>
          <w:rFonts w:ascii="Arial" w:hAnsi="Arial" w:cs="Arial" w:eastAsia="Arial"/>
          <w:sz w:val="24"/>
          <w:szCs w:val="24"/>
          <w:color w:val="3F3F3F"/>
          <w:spacing w:val="0"/>
          <w:w w:val="46"/>
          <w:b/>
          <w:bCs/>
        </w:rPr>
        <w:t>s</w:t>
      </w:r>
      <w:r>
        <w:rPr>
          <w:rFonts w:ascii="Arial" w:hAnsi="Arial" w:cs="Arial" w:eastAsia="Arial"/>
          <w:sz w:val="24"/>
          <w:szCs w:val="24"/>
          <w:color w:val="3F3F3F"/>
          <w:spacing w:val="0"/>
          <w:w w:val="46"/>
          <w:b/>
          <w:bCs/>
        </w:rPr>
        <w:t>  </w:t>
      </w:r>
      <w:r>
        <w:rPr>
          <w:rFonts w:ascii="Arial" w:hAnsi="Arial" w:cs="Arial" w:eastAsia="Arial"/>
          <w:sz w:val="24"/>
          <w:szCs w:val="24"/>
          <w:color w:val="3F3F3F"/>
          <w:spacing w:val="15"/>
          <w:w w:val="46"/>
          <w:b/>
          <w:bCs/>
        </w:rPr>
        <w:t> </w:t>
      </w:r>
      <w:r>
        <w:rPr>
          <w:rFonts w:ascii="Arial" w:hAnsi="Arial" w:cs="Arial" w:eastAsia="Arial"/>
          <w:sz w:val="27"/>
          <w:szCs w:val="27"/>
          <w:color w:val="3F3F3F"/>
          <w:spacing w:val="0"/>
          <w:w w:val="58"/>
          <w:b/>
          <w:bCs/>
        </w:rPr>
        <w:t>2017</w:t>
      </w:r>
      <w:r>
        <w:rPr>
          <w:rFonts w:ascii="Arial" w:hAnsi="Arial" w:cs="Arial" w:eastAsia="Arial"/>
          <w:sz w:val="27"/>
          <w:szCs w:val="27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300" w:bottom="280" w:left="220" w:right="220"/>
          <w:cols w:num="2" w:equalWidth="0">
            <w:col w:w="8865" w:space="67"/>
            <w:col w:w="2548"/>
          </w:cols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jc w:val="left"/>
        <w:spacing w:after="0"/>
        <w:sectPr>
          <w:type w:val="continuous"/>
          <w:pgSz w:w="11920" w:h="16840"/>
          <w:pgMar w:top="300" w:bottom="280" w:left="220" w:right="220"/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pict>
          <v:group style="position:absolute;margin-left:17.02272pt;margin-top:33.936611pt;width:567.617295pt;height:743.694589pt;mso-position-horizontal-relative:page;mso-position-vertical-relative:page;z-index:-14931" coordorigin="340,679" coordsize="11352,14874">
            <v:shape style="position:absolute;left:2477;top:11846;width:1862;height:1229" type="#_x0000_t75">
              <v:imagedata r:id="rId32" o:title=""/>
            </v:shape>
            <v:group style="position:absolute;left:2419;top:3996;width:2;height:11528" coordorigin="2419,3996" coordsize="2,11528">
              <v:shape style="position:absolute;left:2419;top:3996;width:2;height:11528" coordorigin="2419,3996" coordsize="0,11528" path="m2419,15524l2419,3996e" filled="f" stroked="t" strokeweight="1.190400pt" strokecolor="#545454">
                <v:path arrowok="t"/>
              </v:shape>
            </v:group>
            <v:group style="position:absolute;left:348;top:703;width:11228;height:2" coordorigin="348,703" coordsize="11228,2">
              <v:shape style="position:absolute;left:348;top:703;width:11228;height:2" coordorigin="348,703" coordsize="11228,0" path="m348,703l11575,703e" filled="f" stroked="t" strokeweight=".71424pt" strokecolor="#646464">
                <v:path arrowok="t"/>
              </v:shape>
            </v:group>
            <v:group style="position:absolute;left:381;top:688;width:2;height:14855" coordorigin="381,688" coordsize="2,14855">
              <v:shape style="position:absolute;left:381;top:688;width:2;height:14855" coordorigin="381,688" coordsize="0,14855" path="m381,15543l381,688e" filled="f" stroked="t" strokeweight=".95232pt" strokecolor="#575757">
                <v:path arrowok="t"/>
              </v:shape>
            </v:group>
            <v:group style="position:absolute;left:2386;top:698;width:2;height:1510" coordorigin="2386,698" coordsize="2,1510">
              <v:shape style="position:absolute;left:2386;top:698;width:2;height:1510" coordorigin="2386,698" coordsize="0,1510" path="m2386,2208l2386,698e" filled="f" stroked="t" strokeweight=".71424pt" strokecolor="#484848">
                <v:path arrowok="t"/>
              </v:shape>
            </v:group>
            <v:group style="position:absolute;left:9180;top:698;width:2;height:1501" coordorigin="9180,698" coordsize="2,1501">
              <v:shape style="position:absolute;left:9180;top:698;width:2;height:1501" coordorigin="9180,698" coordsize="0,1501" path="m9180,2199l9180,698e" filled="f" stroked="t" strokeweight=".71424pt" strokecolor="#606060">
                <v:path arrowok="t"/>
              </v:shape>
            </v:group>
            <v:group style="position:absolute;left:11578;top:693;width:2;height:3327" coordorigin="11578,693" coordsize="2,3327">
              <v:shape style="position:absolute;left:11578;top:693;width:2;height:3327" coordorigin="11578,693" coordsize="0,3327" path="m11578,4020l11578,693e" filled="f" stroked="t" strokeweight=".71424pt" strokecolor="#6B6B6B">
                <v:path arrowok="t"/>
              </v:shape>
            </v:group>
            <v:group style="position:absolute;left:348;top:2844;width:11242;height:2" coordorigin="348,2844" coordsize="11242,2">
              <v:shape style="position:absolute;left:348;top:2844;width:11242;height:2" coordorigin="348,2844" coordsize="11242,0" path="m348,2844l11590,2844e" filled="f" stroked="t" strokeweight=".71424pt" strokecolor="#606060">
                <v:path arrowok="t"/>
              </v:shape>
            </v:group>
            <v:group style="position:absolute;left:352;top:3061;width:11237;height:2" coordorigin="352,3061" coordsize="11237,2">
              <v:shape style="position:absolute;left:352;top:3061;width:11237;height:2" coordorigin="352,3061" coordsize="11237,0" path="m352,3061l11590,3061e" filled="f" stroked="t" strokeweight=".71424pt" strokecolor="#5B5B5B">
                <v:path arrowok="t"/>
              </v:shape>
            </v:group>
            <v:group style="position:absolute;left:3893;top:3279;width:2;height:736" coordorigin="3893,3279" coordsize="2,736">
              <v:shape style="position:absolute;left:3893;top:3279;width:2;height:736" coordorigin="3893,3279" coordsize="0,736" path="m3893,4015l3893,3279e" filled="f" stroked="t" strokeweight=".71424pt" strokecolor="#444444">
                <v:path arrowok="t"/>
              </v:shape>
            </v:group>
            <v:group style="position:absolute;left:7007;top:3269;width:2;height:746" coordorigin="7007,3269" coordsize="2,746">
              <v:shape style="position:absolute;left:7007;top:3269;width:2;height:746" coordorigin="7007,3269" coordsize="0,746" path="m7007,4015l7007,3269e" filled="f" stroked="t" strokeweight=".47616pt" strokecolor="#444444">
                <v:path arrowok="t"/>
              </v:shape>
            </v:group>
            <v:group style="position:absolute;left:352;top:4010;width:11242;height:2" coordorigin="352,4010" coordsize="11242,2">
              <v:shape style="position:absolute;left:352;top:4010;width:11242;height:2" coordorigin="352,4010" coordsize="11242,0" path="m352,4010l11594,4010e" filled="f" stroked="t" strokeweight=".71424pt" strokecolor="#545454">
                <v:path arrowok="t"/>
              </v:shape>
            </v:group>
            <v:group style="position:absolute;left:352;top:3279;width:11237;height:2" coordorigin="352,3279" coordsize="11237,2">
              <v:shape style="position:absolute;left:352;top:3279;width:11237;height:2" coordorigin="352,3279" coordsize="11237,0" path="m352,3279l11590,3279e" filled="f" stroked="t" strokeweight=".71424pt" strokecolor="#5B5B5B">
                <v:path arrowok="t"/>
              </v:shape>
            </v:group>
            <v:group style="position:absolute;left:352;top:4287;width:11242;height:2" coordorigin="352,4287" coordsize="11242,2">
              <v:shape style="position:absolute;left:352;top:4287;width:11242;height:2" coordorigin="352,4287" coordsize="11242,0" path="m352,4287l11594,4287e" filled="f" stroked="t" strokeweight=".71424pt" strokecolor="#5B5B5B">
                <v:path arrowok="t"/>
              </v:shape>
              <v:shape style="position:absolute;left:8141;top:11635;width:3552;height:3034" type="#_x0000_t75">
                <v:imagedata r:id="rId33" o:title=""/>
              </v:shape>
            </v:group>
            <v:group style="position:absolute;left:11604;top:4263;width:2;height:11261" coordorigin="11604,4263" coordsize="2,11261">
              <v:shape style="position:absolute;left:11604;top:4263;width:2;height:11261" coordorigin="11604,4263" coordsize="0,11261" path="m11604,15524l11604,4263e" filled="f" stroked="t" strokeweight=".71424pt" strokecolor="#5B5B5B">
                <v:path arrowok="t"/>
              </v:shape>
            </v:group>
            <v:group style="position:absolute;left:2386;top:4505;width:9214;height:2" coordorigin="2386,4505" coordsize="9214,2">
              <v:shape style="position:absolute;left:2386;top:4505;width:9214;height:2" coordorigin="2386,4505" coordsize="9214,0" path="m2386,4505l11599,4505e" filled="f" stroked="t" strokeweight=".71424pt" strokecolor="#5B5B5B">
                <v:path arrowok="t"/>
              </v:shape>
            </v:group>
            <v:group style="position:absolute;left:4962;top:4498;width:2;height:2074" coordorigin="4962,4498" coordsize="2,2074">
              <v:shape style="position:absolute;left:4962;top:4498;width:2;height:2074" coordorigin="4962,4498" coordsize="0,2074" path="m4962,6572l4962,4498e" filled="f" stroked="t" strokeweight=".71424pt" strokecolor="#4B4B4B">
                <v:path arrowok="t"/>
              </v:shape>
            </v:group>
            <v:group style="position:absolute;left:4952;top:4985;width:6647;height:2" coordorigin="4952,4985" coordsize="6647,2">
              <v:shape style="position:absolute;left:4952;top:4985;width:6647;height:2" coordorigin="4952,4985" coordsize="6647,0" path="m4952,4985l11599,4985e" filled="f" stroked="t" strokeweight=".71424pt" strokecolor="#707070">
                <v:path arrowok="t"/>
              </v:shape>
            </v:group>
            <v:group style="position:absolute;left:4952;top:5229;width:6652;height:2" coordorigin="4952,5229" coordsize="6652,2">
              <v:shape style="position:absolute;left:4952;top:5229;width:6652;height:2" coordorigin="4952,5229" coordsize="6652,0" path="m4952,5229l11604,5229e" filled="f" stroked="t" strokeweight=".71424pt" strokecolor="#646464">
                <v:path arrowok="t"/>
              </v:shape>
            </v:group>
            <v:group style="position:absolute;left:4957;top:5468;width:6647;height:2" coordorigin="4957,5468" coordsize="6647,2">
              <v:shape style="position:absolute;left:4957;top:5468;width:6647;height:2" coordorigin="4957,5468" coordsize="6647,0" path="m4957,5468l11604,5468e" filled="f" stroked="t" strokeweight=".71424pt" strokecolor="#606060">
                <v:path arrowok="t"/>
              </v:shape>
            </v:group>
            <v:group style="position:absolute;left:2395;top:5688;width:9209;height:2" coordorigin="2395,5688" coordsize="9209,2">
              <v:shape style="position:absolute;left:2395;top:5688;width:9209;height:2" coordorigin="2395,5688" coordsize="9209,0" path="m2395,5688l11604,5688e" filled="f" stroked="t" strokeweight=".71424pt" strokecolor="#606060">
                <v:path arrowok="t"/>
              </v:shape>
            </v:group>
            <v:group style="position:absolute;left:7869;top:5903;width:2;height:660" coordorigin="7869,5903" coordsize="2,660">
              <v:shape style="position:absolute;left:7869;top:5903;width:2;height:660" coordorigin="7869,5903" coordsize="0,660" path="m7869,6562l7869,5903e" filled="f" stroked="t" strokeweight=".47616pt" strokecolor="#4F4F4F">
                <v:path arrowok="t"/>
              </v:shape>
            </v:group>
            <v:group style="position:absolute;left:357;top:5917;width:11247;height:2" coordorigin="357,5917" coordsize="11247,2">
              <v:shape style="position:absolute;left:357;top:5917;width:11247;height:2" coordorigin="357,5917" coordsize="11247,0" path="m357,5917l11604,5917e" filled="f" stroked="t" strokeweight=".71424pt" strokecolor="#646464">
                <v:path arrowok="t"/>
              </v:shape>
            </v:group>
            <v:group style="position:absolute;left:2400;top:6342;width:9199;height:2" coordorigin="2400,6342" coordsize="9199,2">
              <v:shape style="position:absolute;left:2400;top:6342;width:9199;height:2" coordorigin="2400,6342" coordsize="9199,0" path="m2400,6342l11599,6342e" filled="f" stroked="t" strokeweight=".71424pt" strokecolor="#606060">
                <v:path arrowok="t"/>
              </v:shape>
            </v:group>
            <v:group style="position:absolute;left:4966;top:7193;width:2;height:679" coordorigin="4966,7193" coordsize="2,679">
              <v:shape style="position:absolute;left:4966;top:7193;width:2;height:679" coordorigin="4966,7193" coordsize="0,679" path="m4966,7872l4966,7193e" filled="f" stroked="t" strokeweight=".95232pt" strokecolor="#646464">
                <v:path arrowok="t"/>
              </v:shape>
            </v:group>
            <v:group style="position:absolute;left:362;top:7203;width:11242;height:2" coordorigin="362,7203" coordsize="11242,2">
              <v:shape style="position:absolute;left:362;top:7203;width:11242;height:2" coordorigin="362,7203" coordsize="11242,0" path="m362,7203l11604,7203e" filled="f" stroked="t" strokeweight=".71424pt" strokecolor="#606060">
                <v:path arrowok="t"/>
              </v:shape>
            </v:group>
            <v:group style="position:absolute;left:362;top:6777;width:11242;height:2" coordorigin="362,6777" coordsize="11242,2">
              <v:shape style="position:absolute;left:362;top:6777;width:11242;height:2" coordorigin="362,6777" coordsize="11242,0" path="m362,6777l11604,6777e" filled="f" stroked="t" strokeweight=".71424pt" strokecolor="#606060">
                <v:path arrowok="t"/>
              </v:shape>
            </v:group>
            <v:group style="position:absolute;left:2400;top:6558;width:9199;height:2" coordorigin="2400,6558" coordsize="9199,2">
              <v:shape style="position:absolute;left:2400;top:6558;width:9199;height:2" coordorigin="2400,6558" coordsize="9199,0" path="m2400,6558l11599,6558e" filled="f" stroked="t" strokeweight=".71424pt" strokecolor="#5B5B5B">
                <v:path arrowok="t"/>
              </v:shape>
            </v:group>
            <v:group style="position:absolute;left:4962;top:7423;width:6647;height:2" coordorigin="4962,7423" coordsize="6647,2">
              <v:shape style="position:absolute;left:4962;top:7423;width:6647;height:2" coordorigin="4962,7423" coordsize="6647,0" path="m4962,7423l11609,7423e" filled="f" stroked="t" strokeweight=".71424pt" strokecolor="#606060">
                <v:path arrowok="t"/>
              </v:shape>
            </v:group>
            <v:group style="position:absolute;left:4957;top:7638;width:6652;height:2" coordorigin="4957,7638" coordsize="6652,2">
              <v:shape style="position:absolute;left:4957;top:7638;width:6652;height:2" coordorigin="4957,7638" coordsize="6652,0" path="m4957,7638l11609,7638e" filled="f" stroked="t" strokeweight=".71424pt" strokecolor="#5B5B5B">
                <v:path arrowok="t"/>
              </v:shape>
            </v:group>
            <v:group style="position:absolute;left:362;top:7858;width:11247;height:2" coordorigin="362,7858" coordsize="11247,2">
              <v:shape style="position:absolute;left:362;top:7858;width:11247;height:2" coordorigin="362,7858" coordsize="11247,0" path="m362,7858l11609,7858e" filled="f" stroked="t" strokeweight=".71424pt" strokecolor="#5B5B5B">
                <v:path arrowok="t"/>
              </v:shape>
            </v:group>
            <v:group style="position:absolute;left:367;top:8665;width:11247;height:2" coordorigin="367,8665" coordsize="11247,2">
              <v:shape style="position:absolute;left:367;top:8665;width:11247;height:2" coordorigin="367,8665" coordsize="11247,0" path="m367,8665l11614,8665e" filled="f" stroked="t" strokeweight=".71424pt" strokecolor="#606060">
                <v:path arrowok="t"/>
              </v:shape>
            </v:group>
            <v:group style="position:absolute;left:371;top:9547;width:11247;height:2" coordorigin="371,9547" coordsize="11247,2">
              <v:shape style="position:absolute;left:371;top:9547;width:11247;height:2" coordorigin="371,9547" coordsize="11247,0" path="m371,9547l11618,9547e" filled="f" stroked="t" strokeweight=".71424pt" strokecolor="#646464">
                <v:path arrowok="t"/>
              </v:shape>
            </v:group>
            <v:group style="position:absolute;left:371;top:9882;width:11247;height:2" coordorigin="371,9882" coordsize="11247,2">
              <v:shape style="position:absolute;left:371;top:9882;width:11247;height:2" coordorigin="371,9882" coordsize="11247,0" path="m371,9882l11618,9882e" filled="f" stroked="t" strokeweight=".71424pt" strokecolor="#606060">
                <v:path arrowok="t"/>
              </v:shape>
            </v:group>
            <v:group style="position:absolute;left:371;top:10116;width:11252;height:2" coordorigin="371,10116" coordsize="11252,2">
              <v:shape style="position:absolute;left:371;top:10116;width:11252;height:2" coordorigin="371,10116" coordsize="11252,0" path="m371,10116l11623,10116e" filled="f" stroked="t" strokeweight=".71424pt" strokecolor="#676767">
                <v:path arrowok="t"/>
              </v:shape>
            </v:group>
            <v:group style="position:absolute;left:376;top:10596;width:11247;height:2" coordorigin="376,10596" coordsize="11247,2">
              <v:shape style="position:absolute;left:376;top:10596;width:11247;height:2" coordorigin="376,10596" coordsize="11247,0" path="m376,10596l11623,10596e" filled="f" stroked="t" strokeweight=".71424pt" strokecolor="#646464">
                <v:path arrowok="t"/>
              </v:shape>
            </v:group>
            <v:group style="position:absolute;left:1767;top:10807;width:2;height:4722" coordorigin="1767,10807" coordsize="2,4722">
              <v:shape style="position:absolute;left:1767;top:10807;width:2;height:4722" coordorigin="1767,10807" coordsize="0,4722" path="m1767,15529l1767,10807e" filled="f" stroked="t" strokeweight=".71424pt" strokecolor="#5B5B5B">
                <v:path arrowok="t"/>
              </v:shape>
            </v:group>
            <v:group style="position:absolute;left:376;top:10814;width:11247;height:2" coordorigin="376,10814" coordsize="11247,2">
              <v:shape style="position:absolute;left:376;top:10814;width:11247;height:2" coordorigin="376,10814" coordsize="11247,0" path="m376,10814l11623,10814e" filled="f" stroked="t" strokeweight=".71424pt" strokecolor="#676767">
                <v:path arrowok="t"/>
              </v:shape>
            </v:group>
            <v:group style="position:absolute;left:1188;top:10773;width:2;height:4751" coordorigin="1188,10773" coordsize="2,4751">
              <v:shape style="position:absolute;left:1188;top:10773;width:2;height:4751" coordorigin="1188,10773" coordsize="0,4751" path="m1188,15524l1188,10773e" filled="f" stroked="t" strokeweight=".71424pt" strokecolor="#575757">
                <v:path arrowok="t"/>
              </v:shape>
            </v:group>
            <v:group style="position:absolute;left:2886;top:14616;width:2;height:731" coordorigin="2886,14616" coordsize="2,731">
              <v:shape style="position:absolute;left:2886;top:14616;width:2;height:731" coordorigin="2886,14616" coordsize="0,731" path="m2886,15347l2886,14616e" filled="f" stroked="t" strokeweight="1.190400pt" strokecolor="#4448A3">
                <v:path arrowok="t"/>
              </v:shape>
            </v:group>
            <v:group style="position:absolute;left:7452;top:10802;width:2;height:4713" coordorigin="7452,10802" coordsize="2,4713">
              <v:shape style="position:absolute;left:7452;top:10802;width:2;height:4713" coordorigin="7452,10802" coordsize="0,4713" path="m7452,15514l7452,10802e" filled="f" stroked="t" strokeweight=".47616pt" strokecolor="#545454">
                <v:path arrowok="t"/>
              </v:shape>
            </v:group>
            <v:group style="position:absolute;left:390;top:13137;width:2047;height:2" coordorigin="390,13137" coordsize="2047,2">
              <v:shape style="position:absolute;left:390;top:13137;width:2047;height:2" coordorigin="390,13137" coordsize="2047,0" path="m390,13137l2438,13137e" filled="f" stroked="t" strokeweight=".71424pt" strokecolor="#646464">
                <v:path arrowok="t"/>
              </v:shape>
            </v:group>
            <v:group style="position:absolute;left:395;top:15510;width:11256;height:2" coordorigin="395,15510" coordsize="11256,2">
              <v:shape style="position:absolute;left:395;top:15510;width:11256;height:2" coordorigin="395,15510" coordsize="11256,0" path="m395,15510l11652,15510e" filled="f" stroked="t" strokeweight=".71424pt" strokecolor="#646464">
                <v:path arrowok="t"/>
              </v:shape>
            </v:group>
            <v:group style="position:absolute;left:9084;top:11074;width:386;height:2" coordorigin="9084,11074" coordsize="386,2">
              <v:shape style="position:absolute;left:9084;top:11074;width:386;height:2" coordorigin="9084,11074" coordsize="386,0" path="m9084,11074l9470,11074e" filled="f" stroked="t" strokeweight=".34pt" strokecolor="#666666">
                <v:path arrowok="t"/>
              </v:shape>
            </v:group>
            <w10:wrap type="none"/>
          </v:group>
        </w:pict>
      </w:r>
      <w:r>
        <w:rPr>
          <w:sz w:val="20"/>
          <w:szCs w:val="20"/>
        </w:rPr>
      </w:r>
    </w:p>
    <w:p>
      <w:pPr>
        <w:spacing w:before="14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2252" w:right="-62"/>
        <w:jc w:val="center"/>
        <w:tabs>
          <w:tab w:pos="2840" w:val="left"/>
        </w:tabs>
        <w:rPr>
          <w:rFonts w:ascii="Arial" w:hAnsi="Arial" w:cs="Arial" w:eastAsia="Arial"/>
          <w:sz w:val="25"/>
          <w:szCs w:val="25"/>
        </w:rPr>
      </w:pPr>
      <w:rPr/>
      <w:r>
        <w:rPr>
          <w:rFonts w:ascii="Arial" w:hAnsi="Arial" w:cs="Arial" w:eastAsia="Arial"/>
          <w:sz w:val="25"/>
          <w:szCs w:val="25"/>
          <w:color w:val="595959"/>
          <w:spacing w:val="0"/>
          <w:w w:val="78"/>
          <w:b/>
          <w:bCs/>
        </w:rPr>
        <w:t>A</w:t>
      </w:r>
      <w:r>
        <w:rPr>
          <w:rFonts w:ascii="Arial" w:hAnsi="Arial" w:cs="Arial" w:eastAsia="Arial"/>
          <w:sz w:val="25"/>
          <w:szCs w:val="25"/>
          <w:color w:val="595959"/>
          <w:spacing w:val="1"/>
          <w:w w:val="78"/>
          <w:b/>
          <w:bCs/>
        </w:rPr>
        <w:t>b</w:t>
      </w:r>
      <w:r>
        <w:rPr>
          <w:rFonts w:ascii="Arial" w:hAnsi="Arial" w:cs="Arial" w:eastAsia="Arial"/>
          <w:sz w:val="25"/>
          <w:szCs w:val="25"/>
          <w:color w:val="3F3F3F"/>
          <w:spacing w:val="0"/>
          <w:w w:val="78"/>
          <w:b/>
          <w:bCs/>
        </w:rPr>
        <w:t>d</w:t>
      </w:r>
      <w:r>
        <w:rPr>
          <w:rFonts w:ascii="Arial" w:hAnsi="Arial" w:cs="Arial" w:eastAsia="Arial"/>
          <w:sz w:val="25"/>
          <w:szCs w:val="25"/>
          <w:color w:val="3F3F3F"/>
          <w:spacing w:val="-48"/>
          <w:w w:val="78"/>
          <w:b/>
          <w:bCs/>
        </w:rPr>
        <w:t> </w:t>
      </w:r>
      <w:r>
        <w:rPr>
          <w:rFonts w:ascii="Arial" w:hAnsi="Arial" w:cs="Arial" w:eastAsia="Arial"/>
          <w:sz w:val="25"/>
          <w:szCs w:val="25"/>
          <w:color w:val="3F3F3F"/>
          <w:spacing w:val="0"/>
          <w:w w:val="100"/>
          <w:b/>
          <w:bCs/>
        </w:rPr>
        <w:tab/>
      </w:r>
      <w:r>
        <w:rPr>
          <w:rFonts w:ascii="Arial" w:hAnsi="Arial" w:cs="Arial" w:eastAsia="Arial"/>
          <w:sz w:val="25"/>
          <w:szCs w:val="25"/>
          <w:color w:val="3F3F3F"/>
          <w:spacing w:val="0"/>
          <w:w w:val="100"/>
          <w:b/>
          <w:bCs/>
        </w:rPr>
      </w:r>
      <w:r>
        <w:rPr>
          <w:rFonts w:ascii="Times New Roman" w:hAnsi="Times New Roman" w:cs="Times New Roman" w:eastAsia="Times New Roman"/>
          <w:sz w:val="29"/>
          <w:szCs w:val="29"/>
          <w:color w:val="3F3F3F"/>
          <w:spacing w:val="0"/>
          <w:w w:val="78"/>
          <w:b/>
          <w:bCs/>
        </w:rPr>
        <w:t>ra</w:t>
      </w:r>
      <w:r>
        <w:rPr>
          <w:rFonts w:ascii="Times New Roman" w:hAnsi="Times New Roman" w:cs="Times New Roman" w:eastAsia="Times New Roman"/>
          <w:sz w:val="29"/>
          <w:szCs w:val="29"/>
          <w:color w:val="3F3F3F"/>
          <w:spacing w:val="-3"/>
          <w:w w:val="78"/>
          <w:b/>
          <w:bCs/>
        </w:rPr>
        <w:t>h</w:t>
      </w:r>
      <w:r>
        <w:rPr>
          <w:rFonts w:ascii="Times New Roman" w:hAnsi="Times New Roman" w:cs="Times New Roman" w:eastAsia="Times New Roman"/>
          <w:sz w:val="29"/>
          <w:szCs w:val="29"/>
          <w:color w:val="676767"/>
          <w:spacing w:val="-12"/>
          <w:w w:val="78"/>
          <w:b/>
          <w:bCs/>
        </w:rPr>
        <w:t>ı</w:t>
      </w:r>
      <w:r>
        <w:rPr>
          <w:rFonts w:ascii="Times New Roman" w:hAnsi="Times New Roman" w:cs="Times New Roman" w:eastAsia="Times New Roman"/>
          <w:sz w:val="29"/>
          <w:szCs w:val="29"/>
          <w:color w:val="595959"/>
          <w:spacing w:val="0"/>
          <w:w w:val="78"/>
          <w:b/>
          <w:bCs/>
        </w:rPr>
        <w:t>an</w:t>
      </w:r>
      <w:r>
        <w:rPr>
          <w:rFonts w:ascii="Times New Roman" w:hAnsi="Times New Roman" w:cs="Times New Roman" w:eastAsia="Times New Roman"/>
          <w:sz w:val="29"/>
          <w:szCs w:val="29"/>
          <w:color w:val="595959"/>
          <w:spacing w:val="0"/>
          <w:w w:val="78"/>
          <w:b/>
          <w:bCs/>
        </w:rPr>
        <w:t> </w:t>
      </w:r>
      <w:r>
        <w:rPr>
          <w:rFonts w:ascii="Times New Roman" w:hAnsi="Times New Roman" w:cs="Times New Roman" w:eastAsia="Times New Roman"/>
          <w:sz w:val="29"/>
          <w:szCs w:val="29"/>
          <w:color w:val="595959"/>
          <w:spacing w:val="48"/>
          <w:w w:val="78"/>
          <w:b/>
          <w:bCs/>
        </w:rPr>
        <w:t> </w:t>
      </w:r>
      <w:r>
        <w:rPr>
          <w:rFonts w:ascii="Arial" w:hAnsi="Arial" w:cs="Arial" w:eastAsia="Arial"/>
          <w:sz w:val="25"/>
          <w:szCs w:val="25"/>
          <w:color w:val="42525D"/>
          <w:spacing w:val="0"/>
          <w:w w:val="78"/>
          <w:b/>
          <w:bCs/>
        </w:rPr>
        <w:t>TOPÇU</w:t>
      </w:r>
      <w:r>
        <w:rPr>
          <w:rFonts w:ascii="Arial" w:hAnsi="Arial" w:cs="Arial" w:eastAsia="Arial"/>
          <w:sz w:val="25"/>
          <w:szCs w:val="25"/>
          <w:color w:val="000000"/>
          <w:spacing w:val="0"/>
          <w:w w:val="100"/>
        </w:rPr>
      </w:r>
    </w:p>
    <w:p>
      <w:pPr>
        <w:spacing w:before="0" w:after="0" w:line="193" w:lineRule="exact"/>
        <w:ind w:left="2242" w:right="-45"/>
        <w:jc w:val="center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3"/>
          <w:szCs w:val="23"/>
          <w:color w:val="42525D"/>
          <w:spacing w:val="0"/>
          <w:w w:val="72"/>
          <w:b/>
          <w:bCs/>
          <w:position w:val="-4"/>
        </w:rPr>
        <w:t>Itfaiy</w:t>
      </w:r>
      <w:r>
        <w:rPr>
          <w:rFonts w:ascii="Arial" w:hAnsi="Arial" w:cs="Arial" w:eastAsia="Arial"/>
          <w:sz w:val="23"/>
          <w:szCs w:val="23"/>
          <w:color w:val="42525D"/>
          <w:spacing w:val="0"/>
          <w:w w:val="72"/>
          <w:b/>
          <w:bCs/>
          <w:position w:val="-4"/>
        </w:rPr>
        <w:t>e</w:t>
      </w:r>
      <w:r>
        <w:rPr>
          <w:rFonts w:ascii="Arial" w:hAnsi="Arial" w:cs="Arial" w:eastAsia="Arial"/>
          <w:sz w:val="23"/>
          <w:szCs w:val="23"/>
          <w:color w:val="42525D"/>
          <w:spacing w:val="2"/>
          <w:w w:val="72"/>
          <w:b/>
          <w:bCs/>
          <w:position w:val="-4"/>
        </w:rPr>
        <w:t> </w:t>
      </w:r>
      <w:r>
        <w:rPr>
          <w:rFonts w:ascii="Arial" w:hAnsi="Arial" w:cs="Arial" w:eastAsia="Arial"/>
          <w:sz w:val="23"/>
          <w:szCs w:val="23"/>
          <w:color w:val="3F3F3F"/>
          <w:spacing w:val="0"/>
          <w:w w:val="72"/>
          <w:b/>
          <w:bCs/>
          <w:position w:val="-4"/>
        </w:rPr>
        <w:t>Merk</w:t>
      </w:r>
      <w:r>
        <w:rPr>
          <w:rFonts w:ascii="Arial" w:hAnsi="Arial" w:cs="Arial" w:eastAsia="Arial"/>
          <w:sz w:val="23"/>
          <w:szCs w:val="23"/>
          <w:color w:val="3F3F3F"/>
          <w:spacing w:val="0"/>
          <w:w w:val="72"/>
          <w:b/>
          <w:bCs/>
          <w:position w:val="-4"/>
        </w:rPr>
        <w:t> </w:t>
      </w:r>
      <w:r>
        <w:rPr>
          <w:rFonts w:ascii="Arial" w:hAnsi="Arial" w:cs="Arial" w:eastAsia="Arial"/>
          <w:sz w:val="23"/>
          <w:szCs w:val="23"/>
          <w:color w:val="3F3F3F"/>
          <w:spacing w:val="23"/>
          <w:w w:val="72"/>
          <w:b/>
          <w:bCs/>
          <w:position w:val="-4"/>
        </w:rPr>
        <w:t> </w:t>
      </w:r>
      <w:r>
        <w:rPr>
          <w:rFonts w:ascii="Arial" w:hAnsi="Arial" w:cs="Arial" w:eastAsia="Arial"/>
          <w:sz w:val="24"/>
          <w:szCs w:val="24"/>
          <w:color w:val="595959"/>
          <w:spacing w:val="0"/>
          <w:w w:val="72"/>
          <w:b/>
          <w:bCs/>
          <w:i/>
          <w:position w:val="-4"/>
        </w:rPr>
        <w:t>z</w:t>
      </w:r>
      <w:r>
        <w:rPr>
          <w:rFonts w:ascii="Arial" w:hAnsi="Arial" w:cs="Arial" w:eastAsia="Arial"/>
          <w:sz w:val="24"/>
          <w:szCs w:val="24"/>
          <w:color w:val="595959"/>
          <w:spacing w:val="5"/>
          <w:w w:val="72"/>
          <w:b/>
          <w:bCs/>
          <w:i/>
          <w:position w:val="-4"/>
        </w:rPr>
        <w:t> </w:t>
      </w:r>
      <w:r>
        <w:rPr>
          <w:rFonts w:ascii="Arial" w:hAnsi="Arial" w:cs="Arial" w:eastAsia="Arial"/>
          <w:sz w:val="23"/>
          <w:szCs w:val="23"/>
          <w:color w:val="3F3F3F"/>
          <w:spacing w:val="0"/>
          <w:w w:val="72"/>
          <w:b/>
          <w:bCs/>
          <w:position w:val="-4"/>
        </w:rPr>
        <w:t>Böl</w:t>
      </w:r>
      <w:r>
        <w:rPr>
          <w:rFonts w:ascii="Arial" w:hAnsi="Arial" w:cs="Arial" w:eastAsia="Arial"/>
          <w:sz w:val="23"/>
          <w:szCs w:val="23"/>
          <w:color w:val="3F3F3F"/>
          <w:spacing w:val="-5"/>
          <w:w w:val="72"/>
          <w:b/>
          <w:bCs/>
          <w:position w:val="-4"/>
        </w:rPr>
        <w:t>g</w:t>
      </w:r>
      <w:r>
        <w:rPr>
          <w:rFonts w:ascii="Arial" w:hAnsi="Arial" w:cs="Arial" w:eastAsia="Arial"/>
          <w:sz w:val="23"/>
          <w:szCs w:val="23"/>
          <w:color w:val="676767"/>
          <w:spacing w:val="0"/>
          <w:w w:val="72"/>
          <w:b/>
          <w:bCs/>
          <w:position w:val="-4"/>
        </w:rPr>
        <w:t>e</w:t>
      </w:r>
      <w:r>
        <w:rPr>
          <w:rFonts w:ascii="Arial" w:hAnsi="Arial" w:cs="Arial" w:eastAsia="Arial"/>
          <w:sz w:val="23"/>
          <w:szCs w:val="23"/>
          <w:color w:val="676767"/>
          <w:spacing w:val="-7"/>
          <w:w w:val="72"/>
          <w:b/>
          <w:bCs/>
          <w:position w:val="-4"/>
        </w:rPr>
        <w:t> </w:t>
      </w:r>
      <w:r>
        <w:rPr>
          <w:rFonts w:ascii="Arial" w:hAnsi="Arial" w:cs="Arial" w:eastAsia="Arial"/>
          <w:sz w:val="24"/>
          <w:szCs w:val="24"/>
          <w:color w:val="42525D"/>
          <w:spacing w:val="0"/>
          <w:w w:val="66"/>
          <w:b/>
          <w:bCs/>
          <w:i/>
          <w:position w:val="-4"/>
        </w:rPr>
        <w:t>Amiri</w:t>
      </w:r>
      <w:r>
        <w:rPr>
          <w:rFonts w:ascii="Arial" w:hAnsi="Arial" w:cs="Arial" w:eastAsia="Arial"/>
          <w:sz w:val="24"/>
          <w:szCs w:val="24"/>
          <w:color w:val="000000"/>
          <w:spacing w:val="0"/>
          <w:w w:val="100"/>
          <w:position w:val="0"/>
        </w:rPr>
      </w:r>
    </w:p>
    <w:p>
      <w:pPr>
        <w:spacing w:before="0" w:after="0" w:line="192" w:lineRule="exact"/>
        <w:ind w:right="858"/>
        <w:jc w:val="right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color w:val="3A3F77"/>
          <w:spacing w:val="-14"/>
          <w:w w:val="165"/>
          <w:i/>
          <w:position w:val="1"/>
        </w:rPr>
        <w:t>?</w:t>
      </w:r>
      <w:r>
        <w:rPr>
          <w:rFonts w:ascii="Arial" w:hAnsi="Arial" w:cs="Arial" w:eastAsia="Arial"/>
          <w:sz w:val="24"/>
          <w:szCs w:val="24"/>
          <w:color w:val="676767"/>
          <w:spacing w:val="0"/>
          <w:w w:val="89"/>
          <w:i/>
          <w:position w:val="1"/>
        </w:rPr>
        <w:t>'</w:t>
      </w:r>
      <w:r>
        <w:rPr>
          <w:rFonts w:ascii="Arial" w:hAnsi="Arial" w:cs="Arial" w:eastAsia="Arial"/>
          <w:sz w:val="24"/>
          <w:szCs w:val="24"/>
          <w:color w:val="000000"/>
          <w:spacing w:val="0"/>
          <w:w w:val="100"/>
          <w:position w:val="0"/>
        </w:rPr>
      </w:r>
    </w:p>
    <w:p>
      <w:pPr>
        <w:spacing w:before="0" w:after="0" w:line="821" w:lineRule="exact"/>
        <w:ind w:left="2466" w:right="-20"/>
        <w:jc w:val="left"/>
        <w:rPr>
          <w:rFonts w:ascii="Times New Roman" w:hAnsi="Times New Roman" w:cs="Times New Roman" w:eastAsia="Times New Roman"/>
          <w:sz w:val="74"/>
          <w:szCs w:val="74"/>
        </w:rPr>
      </w:pPr>
      <w:rPr/>
      <w:r>
        <w:rPr>
          <w:rFonts w:ascii="Times New Roman" w:hAnsi="Times New Roman" w:cs="Times New Roman" w:eastAsia="Times New Roman"/>
          <w:sz w:val="74"/>
          <w:szCs w:val="74"/>
          <w:color w:val="161D95"/>
          <w:spacing w:val="0"/>
          <w:w w:val="52"/>
          <w:i/>
        </w:rPr>
        <w:t>M(</w:t>
      </w:r>
      <w:r>
        <w:rPr>
          <w:rFonts w:ascii="Times New Roman" w:hAnsi="Times New Roman" w:cs="Times New Roman" w:eastAsia="Times New Roman"/>
          <w:sz w:val="74"/>
          <w:szCs w:val="74"/>
          <w:color w:val="161D95"/>
          <w:spacing w:val="0"/>
          <w:w w:val="52"/>
          <w:i/>
        </w:rPr>
        <w:t>/</w:t>
      </w:r>
      <w:r>
        <w:rPr>
          <w:rFonts w:ascii="Times New Roman" w:hAnsi="Times New Roman" w:cs="Times New Roman" w:eastAsia="Times New Roman"/>
          <w:sz w:val="74"/>
          <w:szCs w:val="74"/>
          <w:color w:val="161D95"/>
          <w:spacing w:val="0"/>
          <w:w w:val="52"/>
          <w:i/>
        </w:rPr>
        <w:t>1</w:t>
      </w:r>
      <w:r>
        <w:rPr>
          <w:rFonts w:ascii="Times New Roman" w:hAnsi="Times New Roman" w:cs="Times New Roman" w:eastAsia="Times New Roman"/>
          <w:sz w:val="74"/>
          <w:szCs w:val="74"/>
          <w:color w:val="161D95"/>
          <w:spacing w:val="0"/>
          <w:w w:val="52"/>
          <w:i/>
        </w:rPr>
        <w:t> </w:t>
      </w:r>
      <w:r>
        <w:rPr>
          <w:rFonts w:ascii="Times New Roman" w:hAnsi="Times New Roman" w:cs="Times New Roman" w:eastAsia="Times New Roman"/>
          <w:sz w:val="74"/>
          <w:szCs w:val="74"/>
          <w:color w:val="161D95"/>
          <w:spacing w:val="9"/>
          <w:w w:val="52"/>
          <w:i/>
        </w:rPr>
        <w:t> </w:t>
      </w:r>
      <w:r>
        <w:rPr>
          <w:rFonts w:ascii="Times New Roman" w:hAnsi="Times New Roman" w:cs="Times New Roman" w:eastAsia="Times New Roman"/>
          <w:sz w:val="74"/>
          <w:szCs w:val="74"/>
          <w:color w:val="0116BF"/>
          <w:spacing w:val="0"/>
          <w:w w:val="100"/>
          <w:i/>
        </w:rPr>
        <w:t>1</w:t>
      </w:r>
      <w:r>
        <w:rPr>
          <w:rFonts w:ascii="Times New Roman" w:hAnsi="Times New Roman" w:cs="Times New Roman" w:eastAsia="Times New Roman"/>
          <w:sz w:val="74"/>
          <w:szCs w:val="74"/>
          <w:color w:val="000000"/>
          <w:spacing w:val="0"/>
          <w:w w:val="100"/>
        </w:rPr>
      </w:r>
    </w:p>
    <w:p>
      <w:pPr>
        <w:spacing w:before="38" w:after="0" w:line="240" w:lineRule="auto"/>
        <w:ind w:left="362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2"/>
        </w:rPr>
        <w:t>İtf.Eri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5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321" w:right="-20"/>
        <w:jc w:val="left"/>
        <w:rPr>
          <w:rFonts w:ascii="Arial" w:hAnsi="Arial" w:cs="Arial" w:eastAsia="Arial"/>
          <w:sz w:val="14"/>
          <w:szCs w:val="14"/>
        </w:rPr>
      </w:pPr>
      <w:rPr/>
      <w:r>
        <w:rPr/>
        <w:pict>
          <v:shape style="width:27.84pt;height:42.240002pt;mso-position-horizontal-relative:char;mso-position-vertical-relative:line" type="#_x0000_t75">
            <v:imagedata r:id="rId34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  <w:position w:val="0"/>
        </w:rPr>
        <w:t>                                   </w:t>
      </w:r>
      <w:r>
        <w:rPr>
          <w:rFonts w:ascii="Arial" w:hAnsi="Arial" w:cs="Arial" w:eastAsia="Arial"/>
          <w:sz w:val="14"/>
          <w:szCs w:val="14"/>
          <w:color w:val="DADADA"/>
          <w:spacing w:val="0"/>
          <w:w w:val="100"/>
          <w:position w:val="0"/>
        </w:rPr>
        <w:t>\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  <w:position w:val="0"/>
        </w:rPr>
      </w:r>
    </w:p>
    <w:p>
      <w:pPr>
        <w:spacing w:before="48" w:after="0" w:line="189" w:lineRule="exact"/>
        <w:ind w:left="-36" w:right="5621"/>
        <w:jc w:val="center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676767"/>
          <w:w w:val="85"/>
          <w:position w:val="-1"/>
        </w:rPr>
        <w:t>C</w:t>
      </w:r>
      <w:r>
        <w:rPr>
          <w:rFonts w:ascii="Times New Roman" w:hAnsi="Times New Roman" w:cs="Times New Roman" w:eastAsia="Times New Roman"/>
          <w:sz w:val="17"/>
          <w:szCs w:val="17"/>
          <w:color w:val="676767"/>
          <w:w w:val="86"/>
          <w:position w:val="-1"/>
        </w:rPr>
        <w:t>U</w:t>
      </w:r>
      <w:r>
        <w:rPr>
          <w:rFonts w:ascii="Times New Roman" w:hAnsi="Times New Roman" w:cs="Times New Roman" w:eastAsia="Times New Roman"/>
          <w:sz w:val="17"/>
          <w:szCs w:val="17"/>
          <w:color w:val="676767"/>
          <w:spacing w:val="-2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2"/>
          <w:w w:val="92"/>
          <w:position w:val="-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0"/>
          <w:w w:val="102"/>
          <w:position w:val="-1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0"/>
          <w:w w:val="103"/>
          <w:position w:val="-1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-2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72"/>
          <w:position w:val="-1"/>
        </w:rPr>
        <w:t>t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10"/>
          <w:w w:val="72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61"/>
          <w:position w:val="-1"/>
        </w:rPr>
        <w:t>ILM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24"/>
          <w:w w:val="161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0"/>
          <w:w w:val="102"/>
          <w:position w:val="-1"/>
        </w:rPr>
        <w:t>Z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188" w:lineRule="exact"/>
        <w:ind w:left="390" w:right="6041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F3F3F"/>
          <w:w w:val="85"/>
        </w:rPr>
        <w:t>lt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85"/>
        </w:rPr>
        <w:t>f.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-3"/>
          <w:w w:val="8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A3A5A8"/>
          <w:spacing w:val="-8"/>
          <w:w w:val="7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828282"/>
          <w:spacing w:val="0"/>
          <w:w w:val="177"/>
        </w:rPr>
        <w:t>'</w:t>
      </w:r>
      <w:r>
        <w:rPr>
          <w:rFonts w:ascii="Times New Roman" w:hAnsi="Times New Roman" w:cs="Times New Roman" w:eastAsia="Times New Roman"/>
          <w:sz w:val="19"/>
          <w:szCs w:val="19"/>
          <w:color w:val="828282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727962"/>
          <w:spacing w:val="0"/>
          <w:w w:val="9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center"/>
        <w:spacing w:after="0"/>
        <w:sectPr>
          <w:type w:val="continuous"/>
          <w:pgSz w:w="11920" w:h="16840"/>
          <w:pgMar w:top="300" w:bottom="280" w:left="220" w:right="220"/>
          <w:cols w:num="2" w:equalWidth="0">
            <w:col w:w="4376" w:space="152"/>
            <w:col w:w="6952"/>
          </w:cols>
        </w:sectPr>
      </w:pPr>
      <w:rPr/>
    </w:p>
    <w:p>
      <w:pPr>
        <w:spacing w:before="6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330" w:lineRule="exact"/>
        <w:ind w:left="3491" w:right="-20"/>
        <w:jc w:val="left"/>
        <w:tabs>
          <w:tab w:pos="10000" w:val="left"/>
        </w:tabs>
        <w:rPr>
          <w:rFonts w:ascii="Arial" w:hAnsi="Arial" w:cs="Arial" w:eastAsia="Arial"/>
          <w:sz w:val="16"/>
          <w:szCs w:val="16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6.504829pt;margin-top:-20.668049pt;width:265.474917pt;height:42.5pt;mso-position-horizontal-relative:page;mso-position-vertical-relative:paragraph;z-index:-14920" type="#_x0000_t202" filled="f" stroked="f">
            <v:textbox inset="0,0,0,0">
              <w:txbxContent>
                <w:p>
                  <w:pPr>
                    <w:spacing w:before="0" w:after="0" w:line="850" w:lineRule="exact"/>
                    <w:ind w:right="-168"/>
                    <w:jc w:val="left"/>
                    <w:tabs>
                      <w:tab w:pos="2520" w:val="left"/>
                    </w:tabs>
                    <w:rPr>
                      <w:rFonts w:ascii="Times New Roman" w:hAnsi="Times New Roman" w:cs="Times New Roman" w:eastAsia="Times New Roman"/>
                      <w:sz w:val="18"/>
                      <w:szCs w:val="18"/>
                    </w:rPr>
                  </w:pPr>
                  <w:rPr/>
                  <w:r>
                    <w:rPr>
                      <w:rFonts w:ascii="Arial" w:hAnsi="Arial" w:cs="Arial" w:eastAsia="Arial"/>
                      <w:sz w:val="85"/>
                      <w:szCs w:val="85"/>
                      <w:color w:val="2A2A2A"/>
                      <w:spacing w:val="0"/>
                      <w:w w:val="172"/>
                      <w:b/>
                      <w:bCs/>
                      <w:i/>
                      <w:position w:val="-1"/>
                    </w:rPr>
                    <w:t>l</w:t>
                  </w:r>
                  <w:r>
                    <w:rPr>
                      <w:rFonts w:ascii="Arial" w:hAnsi="Arial" w:cs="Arial" w:eastAsia="Arial"/>
                      <w:sz w:val="85"/>
                      <w:szCs w:val="85"/>
                      <w:color w:val="2A2A2A"/>
                      <w:spacing w:val="0"/>
                      <w:w w:val="100"/>
                      <w:b/>
                      <w:bCs/>
                      <w:i/>
                      <w:position w:val="-1"/>
                    </w:rPr>
                    <w:tab/>
                  </w:r>
                  <w:r>
                    <w:rPr>
                      <w:rFonts w:ascii="Arial" w:hAnsi="Arial" w:cs="Arial" w:eastAsia="Arial"/>
                      <w:sz w:val="85"/>
                      <w:szCs w:val="85"/>
                      <w:color w:val="2A2A2A"/>
                      <w:spacing w:val="0"/>
                      <w:w w:val="100"/>
                      <w:b/>
                      <w:bCs/>
                      <w:i/>
                      <w:position w:val="-1"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18"/>
                      <w:szCs w:val="18"/>
                      <w:color w:val="3D3D3D"/>
                      <w:spacing w:val="0"/>
                      <w:w w:val="100"/>
                      <w:position w:val="18"/>
                    </w:rPr>
                    <w:t>İZMİR</w:t>
                  </w:r>
                  <w:r>
                    <w:rPr>
                      <w:rFonts w:ascii="Times New Roman" w:hAnsi="Times New Roman" w:cs="Times New Roman" w:eastAsia="Times New Roman"/>
                      <w:sz w:val="18"/>
                      <w:szCs w:val="18"/>
                      <w:color w:val="3D3D3D"/>
                      <w:spacing w:val="-4"/>
                      <w:w w:val="100"/>
                      <w:position w:val="18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8"/>
                      <w:szCs w:val="18"/>
                      <w:color w:val="3D3D3D"/>
                      <w:spacing w:val="0"/>
                      <w:w w:val="100"/>
                      <w:position w:val="18"/>
                    </w:rPr>
                    <w:t>BÜYÜKŞEHİR</w:t>
                  </w:r>
                  <w:r>
                    <w:rPr>
                      <w:rFonts w:ascii="Times New Roman" w:hAnsi="Times New Roman" w:cs="Times New Roman" w:eastAsia="Times New Roman"/>
                      <w:sz w:val="18"/>
                      <w:szCs w:val="18"/>
                      <w:color w:val="3D3D3D"/>
                      <w:spacing w:val="-17"/>
                      <w:w w:val="100"/>
                      <w:position w:val="18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8"/>
                      <w:szCs w:val="18"/>
                      <w:color w:val="3D3D3D"/>
                      <w:spacing w:val="0"/>
                      <w:w w:val="100"/>
                      <w:position w:val="18"/>
                    </w:rPr>
                    <w:t>BELEDİYESİ</w:t>
                  </w:r>
                  <w:r>
                    <w:rPr>
                      <w:rFonts w:ascii="Times New Roman" w:hAnsi="Times New Roman" w:cs="Times New Roman" w:eastAsia="Times New Roman"/>
                      <w:sz w:val="18"/>
                      <w:szCs w:val="18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3"/>
        </w:rPr>
        <w:t>İTFAİYE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18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3"/>
        </w:rPr>
        <w:t>DAİRESi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7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3"/>
        </w:rPr>
        <w:t>BAŞKANLIÖI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3"/>
        </w:rPr>
      </w:r>
      <w:r>
        <w:rPr>
          <w:rFonts w:ascii="Arial" w:hAnsi="Arial" w:cs="Arial" w:eastAsia="Arial"/>
          <w:sz w:val="25"/>
          <w:szCs w:val="25"/>
          <w:color w:val="2A2A2A"/>
          <w:spacing w:val="0"/>
          <w:w w:val="59"/>
          <w:position w:val="3"/>
        </w:rPr>
        <w:t>,,</w:t>
      </w:r>
      <w:r>
        <w:rPr>
          <w:rFonts w:ascii="Arial" w:hAnsi="Arial" w:cs="Arial" w:eastAsia="Arial"/>
          <w:sz w:val="25"/>
          <w:szCs w:val="25"/>
          <w:color w:val="2A2A2A"/>
          <w:spacing w:val="0"/>
          <w:w w:val="59"/>
          <w:position w:val="3"/>
        </w:rPr>
        <w:t> </w:t>
      </w:r>
      <w:r>
        <w:rPr>
          <w:rFonts w:ascii="Arial" w:hAnsi="Arial" w:cs="Arial" w:eastAsia="Arial"/>
          <w:sz w:val="25"/>
          <w:szCs w:val="25"/>
          <w:color w:val="2A2A2A"/>
          <w:spacing w:val="20"/>
          <w:w w:val="59"/>
          <w:position w:val="3"/>
        </w:rPr>
        <w:t> </w:t>
      </w:r>
      <w:r>
        <w:rPr>
          <w:rFonts w:ascii="Arial" w:hAnsi="Arial" w:cs="Arial" w:eastAsia="Arial"/>
          <w:sz w:val="16"/>
          <w:szCs w:val="16"/>
          <w:color w:val="3D3D3D"/>
          <w:spacing w:val="0"/>
          <w:w w:val="147"/>
          <w:position w:val="-7"/>
        </w:rPr>
        <w:t>'</w:t>
      </w:r>
      <w:r>
        <w:rPr>
          <w:rFonts w:ascii="Arial" w:hAnsi="Arial" w:cs="Arial" w:eastAsia="Arial"/>
          <w:sz w:val="16"/>
          <w:szCs w:val="16"/>
          <w:color w:val="000000"/>
          <w:spacing w:val="0"/>
          <w:w w:val="100"/>
          <w:position w:val="0"/>
        </w:rPr>
      </w:r>
    </w:p>
    <w:p>
      <w:pPr>
        <w:spacing w:before="0" w:after="0" w:line="209" w:lineRule="exact"/>
        <w:ind w:left="822" w:right="3968"/>
        <w:jc w:val="center"/>
        <w:tabs>
          <w:tab w:pos="368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2.734745pt;margin-top:5.291853pt;width:51.039077pt;height:7.5pt;mso-position-horizontal-relative:page;mso-position-vertical-relative:paragraph;z-index:-14919" type="#_x0000_t202" filled="f" stroked="f">
            <v:textbox inset="0,0,0,0">
              <w:txbxContent>
                <w:p>
                  <w:pPr>
                    <w:spacing w:before="0" w:after="0" w:line="150" w:lineRule="exact"/>
                    <w:ind w:right="-63"/>
                    <w:jc w:val="left"/>
                    <w:rPr>
                      <w:rFonts w:ascii="Arial" w:hAnsi="Arial" w:cs="Arial" w:eastAsia="Arial"/>
                      <w:sz w:val="15"/>
                      <w:szCs w:val="15"/>
                    </w:rPr>
                  </w:pPr>
                  <w:rPr/>
                  <w:r>
                    <w:rPr>
                      <w:rFonts w:ascii="Arial" w:hAnsi="Arial" w:cs="Arial" w:eastAsia="Arial"/>
                      <w:sz w:val="15"/>
                      <w:szCs w:val="15"/>
                      <w:color w:val="2A2A2A"/>
                      <w:spacing w:val="0"/>
                      <w:w w:val="102"/>
                      <w:b/>
                      <w:bCs/>
                    </w:rPr>
                    <w:t>BÜYÜKŞEHIR</w:t>
                  </w:r>
                  <w:r>
                    <w:rPr>
                      <w:rFonts w:ascii="Arial" w:hAnsi="Arial" w:cs="Arial" w:eastAsia="Arial"/>
                      <w:sz w:val="15"/>
                      <w:szCs w:val="15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4"/>
          <w:szCs w:val="14"/>
          <w:color w:val="3D3D3D"/>
          <w:spacing w:val="0"/>
          <w:w w:val="121"/>
          <w:position w:val="9"/>
        </w:rPr>
        <w:t>IZMIR</w:t>
      </w:r>
      <w:r>
        <w:rPr>
          <w:rFonts w:ascii="Arial" w:hAnsi="Arial" w:cs="Arial" w:eastAsia="Arial"/>
          <w:sz w:val="14"/>
          <w:szCs w:val="14"/>
          <w:color w:val="3D3D3D"/>
          <w:spacing w:val="0"/>
          <w:w w:val="100"/>
          <w:position w:val="9"/>
        </w:rPr>
        <w:tab/>
      </w:r>
      <w:r>
        <w:rPr>
          <w:rFonts w:ascii="Arial" w:hAnsi="Arial" w:cs="Arial" w:eastAsia="Arial"/>
          <w:sz w:val="14"/>
          <w:szCs w:val="14"/>
          <w:color w:val="3D3D3D"/>
          <w:spacing w:val="0"/>
          <w:w w:val="100"/>
          <w:position w:val="9"/>
        </w:rPr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0"/>
        </w:rPr>
        <w:t>itfaiye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3"/>
          <w:position w:val="0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3"/>
          <w:position w:val="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19"/>
          <w:w w:val="93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0"/>
        </w:rPr>
        <w:t>v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0"/>
        </w:rPr>
        <w:t>Acil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7"/>
          <w:position w:val="0"/>
        </w:rPr>
        <w:t>Müdahale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2"/>
          <w:w w:val="97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0"/>
        </w:rPr>
        <w:t>Şub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7"/>
          <w:position w:val="0"/>
        </w:rPr>
        <w:t>Müdürlüğü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205" w:lineRule="exact"/>
        <w:ind w:left="642" w:right="-20"/>
        <w:jc w:val="left"/>
        <w:tabs>
          <w:tab w:pos="402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Arial" w:hAnsi="Arial" w:cs="Arial" w:eastAsia="Arial"/>
          <w:sz w:val="14"/>
          <w:szCs w:val="14"/>
          <w:color w:val="3D3D3D"/>
          <w:spacing w:val="0"/>
          <w:w w:val="113"/>
        </w:rPr>
        <w:t>BELEDIYESI</w:t>
      </w:r>
      <w:r>
        <w:rPr>
          <w:rFonts w:ascii="Arial" w:hAnsi="Arial" w:cs="Arial" w:eastAsia="Arial"/>
          <w:sz w:val="14"/>
          <w:szCs w:val="14"/>
          <w:color w:val="3D3D3D"/>
          <w:spacing w:val="0"/>
          <w:w w:val="100"/>
        </w:rPr>
        <w:tab/>
      </w:r>
      <w:r>
        <w:rPr>
          <w:rFonts w:ascii="Arial" w:hAnsi="Arial" w:cs="Arial" w:eastAsia="Arial"/>
          <w:sz w:val="14"/>
          <w:szCs w:val="14"/>
          <w:color w:val="3D3D3D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6"/>
        </w:rPr>
        <w:t>YANGIN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8"/>
          <w:w w:val="9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RAPORU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18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110" w:right="-20"/>
        <w:jc w:val="left"/>
        <w:tabs>
          <w:tab w:pos="1340" w:val="left"/>
          <w:tab w:pos="3160" w:val="left"/>
          <w:tab w:pos="5560" w:val="left"/>
          <w:tab w:pos="7560" w:val="left"/>
        </w:tabs>
        <w:rPr>
          <w:rFonts w:ascii="Times New Roman" w:hAnsi="Times New Roman" w:cs="Times New Roman" w:eastAsia="Times New Roman"/>
          <w:sz w:val="27"/>
          <w:szCs w:val="27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Pla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0"/>
          <w:w w:val="98"/>
        </w:rPr>
        <w:t>:08.05.2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6"/>
          <w:w w:val="98"/>
        </w:rPr>
        <w:t>0</w:t>
      </w:r>
      <w:r>
        <w:rPr>
          <w:rFonts w:ascii="Arial" w:hAnsi="Arial" w:cs="Arial" w:eastAsia="Arial"/>
          <w:sz w:val="22"/>
          <w:szCs w:val="22"/>
          <w:color w:val="3D3D3D"/>
          <w:spacing w:val="-2"/>
          <w:w w:val="195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5"/>
        </w:rPr>
        <w:t>7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4"/>
        </w:rPr>
        <w:t>!Bildirim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12"/>
          <w:w w:val="9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Sıra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No:4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0"/>
          <w:w w:val="89"/>
        </w:rPr>
        <w:t>13ildirim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10"/>
          <w:w w:val="8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0"/>
          <w:w w:val="100"/>
        </w:rPr>
        <w:t>:02:26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0"/>
          <w:w w:val="100"/>
        </w:rPr>
      </w:r>
      <w:r>
        <w:rPr>
          <w:rFonts w:ascii="Times New Roman" w:hAnsi="Times New Roman" w:cs="Times New Roman" w:eastAsia="Times New Roman"/>
          <w:sz w:val="27"/>
          <w:szCs w:val="27"/>
          <w:color w:val="666667"/>
          <w:spacing w:val="0"/>
          <w:w w:val="65"/>
        </w:rPr>
        <w:t>rr</w:t>
      </w:r>
      <w:r>
        <w:rPr>
          <w:rFonts w:ascii="Times New Roman" w:hAnsi="Times New Roman" w:cs="Times New Roman" w:eastAsia="Times New Roman"/>
          <w:sz w:val="27"/>
          <w:szCs w:val="27"/>
          <w:color w:val="666667"/>
          <w:spacing w:val="-1"/>
          <w:w w:val="64"/>
        </w:rPr>
        <w:t>e</w:t>
      </w:r>
      <w:r>
        <w:rPr>
          <w:rFonts w:ascii="Times New Roman" w:hAnsi="Times New Roman" w:cs="Times New Roman" w:eastAsia="Times New Roman"/>
          <w:sz w:val="27"/>
          <w:szCs w:val="27"/>
          <w:color w:val="2A2A2A"/>
          <w:spacing w:val="3"/>
          <w:w w:val="38"/>
        </w:rPr>
        <w:t>ı</w:t>
      </w:r>
      <w:r>
        <w:rPr>
          <w:rFonts w:ascii="Times New Roman" w:hAnsi="Times New Roman" w:cs="Times New Roman" w:eastAsia="Times New Roman"/>
          <w:sz w:val="27"/>
          <w:szCs w:val="27"/>
          <w:color w:val="757577"/>
          <w:spacing w:val="0"/>
          <w:w w:val="96"/>
        </w:rPr>
        <w:t>:</w:t>
      </w:r>
      <w:r>
        <w:rPr>
          <w:rFonts w:ascii="Times New Roman" w:hAnsi="Times New Roman" w:cs="Times New Roman" w:eastAsia="Times New Roman"/>
          <w:sz w:val="27"/>
          <w:szCs w:val="27"/>
          <w:color w:val="000000"/>
          <w:spacing w:val="0"/>
          <w:w w:val="100"/>
        </w:rPr>
      </w:r>
    </w:p>
    <w:p>
      <w:pPr>
        <w:spacing w:before="0" w:after="0" w:line="195" w:lineRule="exact"/>
        <w:ind w:left="129" w:right="-20"/>
        <w:jc w:val="left"/>
        <w:tabs>
          <w:tab w:pos="1340" w:val="left"/>
          <w:tab w:pos="3180" w:val="left"/>
          <w:tab w:pos="4380" w:val="left"/>
          <w:tab w:pos="556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1"/>
        </w:rPr>
        <w:t>Kayıt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11"/>
          <w:w w:val="9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757577"/>
          <w:spacing w:val="-10"/>
          <w:w w:val="168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0"/>
          <w:w w:val="99"/>
        </w:rPr>
        <w:t>08.05.2017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Kayıt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757577"/>
          <w:spacing w:val="0"/>
          <w:w w:val="144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757577"/>
          <w:spacing w:val="-35"/>
          <w:w w:val="14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2870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0"/>
        </w:rPr>
        <w:t>13ildirim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1"/>
          <w:w w:val="9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Ala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0"/>
          <w:w w:val="100"/>
        </w:rPr>
        <w:t>:Merkez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7" w:after="0" w:line="240" w:lineRule="auto"/>
        <w:ind w:left="129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6"/>
        </w:rPr>
        <w:t>Bildirile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6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3"/>
          <w:w w:val="9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0"/>
          <w:w w:val="85"/>
        </w:rPr>
        <w:t>:13ayra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0"/>
          <w:w w:val="86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-2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89"/>
        </w:rPr>
        <w:t>lı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20"/>
          <w:w w:val="8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89"/>
        </w:rPr>
        <w:t>Barı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89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21"/>
          <w:w w:val="8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cad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8"/>
          <w:w w:val="100"/>
        </w:rPr>
        <w:t>o</w:t>
      </w:r>
      <w:r>
        <w:rPr>
          <w:rFonts w:ascii="Times New Roman" w:hAnsi="Times New Roman" w:cs="Times New Roman" w:eastAsia="Times New Roman"/>
          <w:sz w:val="18"/>
          <w:szCs w:val="18"/>
          <w:color w:val="666667"/>
          <w:spacing w:val="-5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38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bahçesi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12" w:after="0" w:line="240" w:lineRule="auto"/>
        <w:ind w:left="110" w:right="-20"/>
        <w:jc w:val="left"/>
        <w:tabs>
          <w:tab w:pos="134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0"/>
          <w:w w:val="74"/>
        </w:rPr>
        <w:t>!Qc&gt;M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0"/>
          <w:w w:val="74"/>
        </w:rPr>
        <w:t>u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19"/>
          <w:w w:val="7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0"/>
          <w:w w:val="91"/>
        </w:rPr>
        <w:t>:Dııyraklı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20"/>
          <w:w w:val="9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0"/>
          <w:w w:val="100"/>
        </w:rPr>
        <w:t>Barı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cad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No:3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8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6"/>
        </w:rPr>
        <w:t>bah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2"/>
          <w:w w:val="96"/>
        </w:rPr>
        <w:t>ç</w:t>
      </w:r>
      <w:r>
        <w:rPr>
          <w:rFonts w:ascii="Times New Roman" w:hAnsi="Times New Roman" w:cs="Times New Roman" w:eastAsia="Times New Roman"/>
          <w:sz w:val="18"/>
          <w:szCs w:val="18"/>
          <w:color w:val="666667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666667"/>
          <w:spacing w:val="7"/>
          <w:w w:val="101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70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7" w:after="0" w:line="240" w:lineRule="auto"/>
        <w:ind w:left="134" w:right="-20"/>
        <w:jc w:val="left"/>
        <w:tabs>
          <w:tab w:pos="1340" w:val="left"/>
          <w:tab w:pos="3920" w:val="left"/>
          <w:tab w:pos="628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0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12"/>
          <w:w w:val="9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Türü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:Palet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yangını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2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2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10"/>
          <w:w w:val="9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Sınıfı:A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2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2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14"/>
          <w:w w:val="9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Sebebi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:Sigara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7" w:after="0" w:line="95" w:lineRule="exact"/>
        <w:ind w:left="129" w:right="-20"/>
        <w:jc w:val="left"/>
        <w:tabs>
          <w:tab w:pos="3640" w:val="left"/>
          <w:tab w:pos="674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2"/>
          <w:position w:val="-9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2"/>
          <w:position w:val="-9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17"/>
          <w:w w:val="92"/>
          <w:position w:val="-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9"/>
        </w:rPr>
        <w:t>Binada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13"/>
          <w:w w:val="100"/>
          <w:position w:val="-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9"/>
        </w:rPr>
        <w:t>ise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5"/>
          <w:w w:val="100"/>
          <w:position w:val="-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757577"/>
          <w:spacing w:val="0"/>
          <w:w w:val="144"/>
          <w:position w:val="-9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757577"/>
          <w:spacing w:val="0"/>
          <w:w w:val="100"/>
          <w:position w:val="-9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757577"/>
          <w:spacing w:val="0"/>
          <w:w w:val="100"/>
          <w:position w:val="-9"/>
        </w:rPr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1"/>
          <w:position w:val="-9"/>
        </w:rPr>
        <w:t>Yapını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1"/>
          <w:position w:val="-9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15"/>
          <w:w w:val="91"/>
          <w:position w:val="-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9"/>
        </w:rPr>
        <w:t>Şekl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11"/>
          <w:w w:val="100"/>
          <w:position w:val="-9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757577"/>
          <w:spacing w:val="0"/>
          <w:w w:val="100"/>
          <w:position w:val="-9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757577"/>
          <w:spacing w:val="0"/>
          <w:w w:val="100"/>
          <w:position w:val="-9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757577"/>
          <w:spacing w:val="0"/>
          <w:w w:val="100"/>
          <w:position w:val="-9"/>
        </w:rPr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5"/>
          <w:position w:val="-9"/>
        </w:rPr>
        <w:t>Kullanım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12"/>
          <w:w w:val="95"/>
          <w:position w:val="-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9"/>
        </w:rPr>
        <w:t>Şekli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4"/>
          <w:w w:val="100"/>
          <w:position w:val="-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757577"/>
          <w:spacing w:val="0"/>
          <w:w w:val="120"/>
          <w:position w:val="-9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pgSz w:w="11920" w:h="16840"/>
          <w:pgMar w:top="680" w:bottom="280" w:left="260" w:right="320"/>
        </w:sectPr>
      </w:pPr>
      <w:rPr/>
    </w:p>
    <w:p>
      <w:pPr>
        <w:spacing w:before="0" w:after="0" w:line="92" w:lineRule="exact"/>
        <w:ind w:left="4469" w:right="-139"/>
        <w:jc w:val="left"/>
        <w:tabs>
          <w:tab w:pos="5040" w:val="left"/>
          <w:tab w:pos="5560" w:val="left"/>
        </w:tabs>
        <w:rPr>
          <w:rFonts w:ascii="Times New Roman" w:hAnsi="Times New Roman" w:cs="Times New Roman" w:eastAsia="Times New Roman"/>
          <w:sz w:val="66"/>
          <w:szCs w:val="66"/>
        </w:rPr>
      </w:pPr>
      <w:rPr/>
      <w:r>
        <w:rPr>
          <w:rFonts w:ascii="Arial" w:hAnsi="Arial" w:cs="Arial" w:eastAsia="Arial"/>
          <w:sz w:val="42"/>
          <w:szCs w:val="42"/>
          <w:color w:val="545454"/>
          <w:spacing w:val="0"/>
          <w:w w:val="52"/>
          <w:position w:val="-46"/>
        </w:rPr>
        <w:t>ı</w:t>
      </w:r>
      <w:r>
        <w:rPr>
          <w:rFonts w:ascii="Arial" w:hAnsi="Arial" w:cs="Arial" w:eastAsia="Arial"/>
          <w:sz w:val="42"/>
          <w:szCs w:val="42"/>
          <w:color w:val="545454"/>
          <w:spacing w:val="0"/>
          <w:w w:val="100"/>
          <w:position w:val="-46"/>
        </w:rPr>
        <w:tab/>
      </w:r>
      <w:r>
        <w:rPr>
          <w:rFonts w:ascii="Arial" w:hAnsi="Arial" w:cs="Arial" w:eastAsia="Arial"/>
          <w:sz w:val="42"/>
          <w:szCs w:val="42"/>
          <w:color w:val="545454"/>
          <w:spacing w:val="0"/>
          <w:w w:val="100"/>
          <w:position w:val="-46"/>
        </w:rPr>
      </w:r>
      <w:r>
        <w:rPr>
          <w:rFonts w:ascii="Arial" w:hAnsi="Arial" w:cs="Arial" w:eastAsia="Arial"/>
          <w:sz w:val="48"/>
          <w:szCs w:val="48"/>
          <w:color w:val="3D3D3D"/>
          <w:spacing w:val="0"/>
          <w:w w:val="52"/>
          <w:position w:val="-46"/>
        </w:rPr>
        <w:t>ı</w:t>
      </w:r>
      <w:r>
        <w:rPr>
          <w:rFonts w:ascii="Arial" w:hAnsi="Arial" w:cs="Arial" w:eastAsia="Arial"/>
          <w:sz w:val="48"/>
          <w:szCs w:val="48"/>
          <w:color w:val="3D3D3D"/>
          <w:spacing w:val="-65"/>
          <w:w w:val="52"/>
          <w:position w:val="-46"/>
        </w:rPr>
        <w:t> </w:t>
      </w:r>
      <w:r>
        <w:rPr>
          <w:rFonts w:ascii="Arial" w:hAnsi="Arial" w:cs="Arial" w:eastAsia="Arial"/>
          <w:sz w:val="48"/>
          <w:szCs w:val="48"/>
          <w:color w:val="3D3D3D"/>
          <w:spacing w:val="0"/>
          <w:w w:val="100"/>
          <w:position w:val="-46"/>
        </w:rPr>
        <w:tab/>
      </w:r>
      <w:r>
        <w:rPr>
          <w:rFonts w:ascii="Arial" w:hAnsi="Arial" w:cs="Arial" w:eastAsia="Arial"/>
          <w:sz w:val="48"/>
          <w:szCs w:val="48"/>
          <w:color w:val="3D3D3D"/>
          <w:spacing w:val="0"/>
          <w:w w:val="100"/>
          <w:position w:val="-46"/>
        </w:rPr>
      </w:r>
      <w:r>
        <w:rPr>
          <w:rFonts w:ascii="Times New Roman" w:hAnsi="Times New Roman" w:cs="Times New Roman" w:eastAsia="Times New Roman"/>
          <w:sz w:val="66"/>
          <w:szCs w:val="66"/>
          <w:color w:val="B3B3B3"/>
          <w:spacing w:val="0"/>
          <w:w w:val="117"/>
          <w:position w:val="-46"/>
        </w:rPr>
        <w:t>,·-ı-</w:t>
      </w:r>
      <w:r>
        <w:rPr>
          <w:rFonts w:ascii="Times New Roman" w:hAnsi="Times New Roman" w:cs="Times New Roman" w:eastAsia="Times New Roman"/>
          <w:sz w:val="66"/>
          <w:szCs w:val="66"/>
          <w:color w:val="000000"/>
          <w:spacing w:val="0"/>
          <w:w w:val="100"/>
          <w:position w:val="0"/>
        </w:rPr>
      </w:r>
    </w:p>
    <w:p>
      <w:pPr>
        <w:spacing w:before="5" w:after="0" w:line="110" w:lineRule="exact"/>
        <w:jc w:val="left"/>
        <w:rPr>
          <w:sz w:val="11"/>
          <w:szCs w:val="11"/>
        </w:rPr>
      </w:pPr>
      <w:rPr/>
      <w:r>
        <w:rPr/>
        <w:br w:type="column"/>
      </w:r>
      <w:r>
        <w:rPr>
          <w:sz w:val="11"/>
          <w:szCs w:val="11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24" w:lineRule="atLeast"/>
        <w:ind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D3D3D"/>
          <w:w w:val="92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58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5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11"/>
          <w:w w:val="5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5"/>
        </w:rPr>
        <w:t>Kontrol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7"/>
          <w:w w:val="9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Altına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Alma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0"/>
          <w:w w:val="100"/>
        </w:rPr>
        <w:t>:02:36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300" w:bottom="280" w:left="260" w:right="320"/>
          <w:cols w:num="2" w:equalWidth="0">
            <w:col w:w="6760" w:space="403"/>
            <w:col w:w="4177"/>
          </w:cols>
        </w:sectPr>
      </w:pPr>
      <w:rPr/>
    </w:p>
    <w:p>
      <w:pPr>
        <w:spacing w:before="0" w:after="0" w:line="195" w:lineRule="atLeast"/>
        <w:ind w:left="3662" w:right="-20"/>
        <w:jc w:val="left"/>
        <w:tabs>
          <w:tab w:pos="6160" w:val="left"/>
        </w:tabs>
        <w:rPr>
          <w:rFonts w:ascii="Arial" w:hAnsi="Arial" w:cs="Arial" w:eastAsia="Arial"/>
          <w:sz w:val="23"/>
          <w:szCs w:val="23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Bctoııarme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Kagi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Ahşap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66667"/>
          <w:spacing w:val="0"/>
          <w:w w:val="100"/>
        </w:rPr>
        <w:t>Ç</w:t>
      </w:r>
      <w:r>
        <w:rPr>
          <w:rFonts w:ascii="Times New Roman" w:hAnsi="Times New Roman" w:cs="Times New Roman" w:eastAsia="Times New Roman"/>
          <w:sz w:val="18"/>
          <w:szCs w:val="18"/>
          <w:color w:val="666667"/>
          <w:spacing w:val="2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lik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78"/>
        </w:rPr>
        <w:t>Dig_er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78"/>
        </w:rPr>
        <w:t>   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9"/>
          <w:w w:val="78"/>
        </w:rPr>
        <w:t> </w:t>
      </w:r>
      <w:r>
        <w:rPr>
          <w:rFonts w:ascii="Arial" w:hAnsi="Arial" w:cs="Arial" w:eastAsia="Arial"/>
          <w:sz w:val="23"/>
          <w:szCs w:val="23"/>
          <w:color w:val="757577"/>
          <w:spacing w:val="0"/>
          <w:w w:val="76"/>
        </w:rPr>
        <w:t>.</w:t>
      </w:r>
      <w:r>
        <w:rPr>
          <w:rFonts w:ascii="Arial" w:hAnsi="Arial" w:cs="Arial" w:eastAsia="Arial"/>
          <w:sz w:val="23"/>
          <w:szCs w:val="23"/>
          <w:color w:val="757577"/>
          <w:spacing w:val="-39"/>
          <w:w w:val="76"/>
        </w:rPr>
        <w:t>.</w:t>
      </w:r>
      <w:r>
        <w:rPr>
          <w:rFonts w:ascii="Arial" w:hAnsi="Arial" w:cs="Arial" w:eastAsia="Arial"/>
          <w:sz w:val="23"/>
          <w:szCs w:val="23"/>
          <w:color w:val="3D3D3D"/>
          <w:spacing w:val="-10"/>
          <w:w w:val="82"/>
        </w:rPr>
        <w:t>.</w:t>
      </w:r>
      <w:r>
        <w:rPr>
          <w:rFonts w:ascii="Arial" w:hAnsi="Arial" w:cs="Arial" w:eastAsia="Arial"/>
          <w:sz w:val="23"/>
          <w:szCs w:val="23"/>
          <w:color w:val="666667"/>
          <w:spacing w:val="-18"/>
          <w:w w:val="102"/>
        </w:rPr>
        <w:t>.</w:t>
      </w:r>
      <w:r>
        <w:rPr>
          <w:rFonts w:ascii="Arial" w:hAnsi="Arial" w:cs="Arial" w:eastAsia="Arial"/>
          <w:sz w:val="23"/>
          <w:szCs w:val="23"/>
          <w:color w:val="3D3D3D"/>
          <w:spacing w:val="0"/>
          <w:w w:val="72"/>
        </w:rPr>
        <w:t>...</w:t>
      </w:r>
      <w:r>
        <w:rPr>
          <w:rFonts w:ascii="Arial" w:hAnsi="Arial" w:cs="Arial" w:eastAsia="Arial"/>
          <w:sz w:val="23"/>
          <w:szCs w:val="23"/>
          <w:color w:val="3D3D3D"/>
          <w:spacing w:val="-15"/>
          <w:w w:val="72"/>
        </w:rPr>
        <w:t>.</w:t>
      </w:r>
      <w:r>
        <w:rPr>
          <w:rFonts w:ascii="Arial" w:hAnsi="Arial" w:cs="Arial" w:eastAsia="Arial"/>
          <w:sz w:val="23"/>
          <w:szCs w:val="23"/>
          <w:color w:val="757577"/>
          <w:spacing w:val="0"/>
          <w:w w:val="72"/>
        </w:rPr>
        <w:t>....</w:t>
      </w:r>
      <w:r>
        <w:rPr>
          <w:rFonts w:ascii="Arial" w:hAnsi="Arial" w:cs="Arial" w:eastAsia="Arial"/>
          <w:sz w:val="23"/>
          <w:szCs w:val="23"/>
          <w:color w:val="757577"/>
          <w:spacing w:val="-18"/>
          <w:w w:val="72"/>
        </w:rPr>
        <w:t>.</w:t>
      </w:r>
      <w:r>
        <w:rPr>
          <w:rFonts w:ascii="Arial" w:hAnsi="Arial" w:cs="Arial" w:eastAsia="Arial"/>
          <w:sz w:val="23"/>
          <w:szCs w:val="23"/>
          <w:color w:val="3D3D3D"/>
          <w:spacing w:val="-15"/>
          <w:w w:val="82"/>
        </w:rPr>
        <w:t>.</w:t>
      </w:r>
      <w:r>
        <w:rPr>
          <w:rFonts w:ascii="Arial" w:hAnsi="Arial" w:cs="Arial" w:eastAsia="Arial"/>
          <w:sz w:val="23"/>
          <w:szCs w:val="23"/>
          <w:color w:val="757577"/>
          <w:spacing w:val="0"/>
          <w:w w:val="72"/>
        </w:rPr>
        <w:t>.......</w:t>
      </w:r>
      <w:r>
        <w:rPr>
          <w:rFonts w:ascii="Arial" w:hAnsi="Arial" w:cs="Arial" w:eastAsia="Arial"/>
          <w:sz w:val="23"/>
          <w:szCs w:val="23"/>
          <w:color w:val="757577"/>
          <w:spacing w:val="-40"/>
          <w:w w:val="72"/>
        </w:rPr>
        <w:t>.</w:t>
      </w:r>
      <w:r>
        <w:rPr>
          <w:rFonts w:ascii="Arial" w:hAnsi="Arial" w:cs="Arial" w:eastAsia="Arial"/>
          <w:sz w:val="23"/>
          <w:szCs w:val="23"/>
          <w:color w:val="545454"/>
          <w:spacing w:val="0"/>
          <w:w w:val="70"/>
        </w:rPr>
        <w:t>...</w:t>
      </w:r>
      <w:r>
        <w:rPr>
          <w:rFonts w:ascii="Arial" w:hAnsi="Arial" w:cs="Arial" w:eastAsia="Arial"/>
          <w:sz w:val="23"/>
          <w:szCs w:val="23"/>
          <w:color w:val="545454"/>
          <w:spacing w:val="-5"/>
          <w:w w:val="70"/>
        </w:rPr>
        <w:t>.</w:t>
      </w:r>
      <w:r>
        <w:rPr>
          <w:rFonts w:ascii="Arial" w:hAnsi="Arial" w:cs="Arial" w:eastAsia="Arial"/>
          <w:sz w:val="23"/>
          <w:szCs w:val="23"/>
          <w:color w:val="757577"/>
          <w:spacing w:val="-18"/>
          <w:w w:val="102"/>
        </w:rPr>
        <w:t>.</w:t>
      </w:r>
      <w:r>
        <w:rPr>
          <w:rFonts w:ascii="Arial" w:hAnsi="Arial" w:cs="Arial" w:eastAsia="Arial"/>
          <w:sz w:val="23"/>
          <w:szCs w:val="23"/>
          <w:color w:val="545454"/>
          <w:spacing w:val="0"/>
          <w:w w:val="69"/>
        </w:rPr>
        <w:t>......</w:t>
      </w:r>
      <w:r>
        <w:rPr>
          <w:rFonts w:ascii="Arial" w:hAnsi="Arial" w:cs="Arial" w:eastAsia="Arial"/>
          <w:sz w:val="23"/>
          <w:szCs w:val="23"/>
          <w:color w:val="545454"/>
          <w:spacing w:val="-5"/>
          <w:w w:val="69"/>
        </w:rPr>
        <w:t>.</w:t>
      </w:r>
      <w:r>
        <w:rPr>
          <w:rFonts w:ascii="Arial" w:hAnsi="Arial" w:cs="Arial" w:eastAsia="Arial"/>
          <w:sz w:val="23"/>
          <w:szCs w:val="23"/>
          <w:color w:val="1A1A1A"/>
          <w:spacing w:val="-2"/>
          <w:w w:val="61"/>
        </w:rPr>
        <w:t>.</w:t>
      </w:r>
      <w:r>
        <w:rPr>
          <w:rFonts w:ascii="Arial" w:hAnsi="Arial" w:cs="Arial" w:eastAsia="Arial"/>
          <w:sz w:val="23"/>
          <w:szCs w:val="23"/>
          <w:color w:val="545454"/>
          <w:spacing w:val="0"/>
          <w:w w:val="76"/>
        </w:rPr>
        <w:t>.</w:t>
      </w:r>
      <w:r>
        <w:rPr>
          <w:rFonts w:ascii="Arial" w:hAnsi="Arial" w:cs="Arial" w:eastAsia="Arial"/>
          <w:sz w:val="23"/>
          <w:szCs w:val="23"/>
          <w:color w:val="545454"/>
          <w:spacing w:val="-15"/>
          <w:w w:val="76"/>
        </w:rPr>
        <w:t>.</w:t>
      </w:r>
      <w:r>
        <w:rPr>
          <w:rFonts w:ascii="Arial" w:hAnsi="Arial" w:cs="Arial" w:eastAsia="Arial"/>
          <w:sz w:val="23"/>
          <w:szCs w:val="23"/>
          <w:color w:val="757577"/>
          <w:spacing w:val="0"/>
          <w:w w:val="87"/>
        </w:rPr>
        <w:t>.</w:t>
      </w:r>
      <w:r>
        <w:rPr>
          <w:rFonts w:ascii="Arial" w:hAnsi="Arial" w:cs="Arial" w:eastAsia="Arial"/>
          <w:sz w:val="23"/>
          <w:szCs w:val="23"/>
          <w:color w:val="757577"/>
          <w:spacing w:val="-15"/>
          <w:w w:val="87"/>
        </w:rPr>
        <w:t>.</w:t>
      </w:r>
      <w:r>
        <w:rPr>
          <w:rFonts w:ascii="Arial" w:hAnsi="Arial" w:cs="Arial" w:eastAsia="Arial"/>
          <w:sz w:val="23"/>
          <w:szCs w:val="23"/>
          <w:color w:val="545454"/>
          <w:spacing w:val="0"/>
          <w:w w:val="75"/>
        </w:rPr>
        <w:t>..</w:t>
      </w:r>
      <w:r>
        <w:rPr>
          <w:rFonts w:ascii="Arial" w:hAnsi="Arial" w:cs="Arial" w:eastAsia="Arial"/>
          <w:sz w:val="23"/>
          <w:szCs w:val="23"/>
          <w:color w:val="545454"/>
          <w:spacing w:val="-15"/>
          <w:w w:val="75"/>
        </w:rPr>
        <w:t>.</w:t>
      </w:r>
      <w:r>
        <w:rPr>
          <w:rFonts w:ascii="Arial" w:hAnsi="Arial" w:cs="Arial" w:eastAsia="Arial"/>
          <w:sz w:val="23"/>
          <w:szCs w:val="23"/>
          <w:color w:val="757577"/>
          <w:spacing w:val="0"/>
          <w:w w:val="81"/>
        </w:rPr>
        <w:t>.</w:t>
      </w:r>
      <w:r>
        <w:rPr>
          <w:rFonts w:ascii="Arial" w:hAnsi="Arial" w:cs="Arial" w:eastAsia="Arial"/>
          <w:sz w:val="23"/>
          <w:szCs w:val="23"/>
          <w:color w:val="757577"/>
          <w:spacing w:val="-18"/>
          <w:w w:val="81"/>
        </w:rPr>
        <w:t>.</w:t>
      </w:r>
      <w:r>
        <w:rPr>
          <w:rFonts w:ascii="Arial" w:hAnsi="Arial" w:cs="Arial" w:eastAsia="Arial"/>
          <w:sz w:val="23"/>
          <w:szCs w:val="23"/>
          <w:color w:val="545454"/>
          <w:spacing w:val="-15"/>
          <w:w w:val="82"/>
        </w:rPr>
        <w:t>.</w:t>
      </w:r>
      <w:r>
        <w:rPr>
          <w:rFonts w:ascii="Arial" w:hAnsi="Arial" w:cs="Arial" w:eastAsia="Arial"/>
          <w:sz w:val="23"/>
          <w:szCs w:val="23"/>
          <w:color w:val="757577"/>
          <w:spacing w:val="-17"/>
          <w:w w:val="123"/>
        </w:rPr>
        <w:t>.</w:t>
      </w:r>
      <w:r>
        <w:rPr>
          <w:rFonts w:ascii="Arial" w:hAnsi="Arial" w:cs="Arial" w:eastAsia="Arial"/>
          <w:sz w:val="23"/>
          <w:szCs w:val="23"/>
          <w:color w:val="545454"/>
          <w:spacing w:val="0"/>
          <w:w w:val="72"/>
        </w:rPr>
        <w:t>..</w:t>
      </w:r>
      <w:r>
        <w:rPr>
          <w:rFonts w:ascii="Arial" w:hAnsi="Arial" w:cs="Arial" w:eastAsia="Arial"/>
          <w:sz w:val="23"/>
          <w:szCs w:val="23"/>
          <w:color w:val="545454"/>
          <w:spacing w:val="-18"/>
          <w:w w:val="72"/>
        </w:rPr>
        <w:t>.</w:t>
      </w:r>
      <w:r>
        <w:rPr>
          <w:rFonts w:ascii="Arial" w:hAnsi="Arial" w:cs="Arial" w:eastAsia="Arial"/>
          <w:sz w:val="23"/>
          <w:szCs w:val="23"/>
          <w:color w:val="757577"/>
          <w:spacing w:val="0"/>
          <w:w w:val="70"/>
        </w:rPr>
        <w:t>.</w:t>
      </w:r>
      <w:r>
        <w:rPr>
          <w:rFonts w:ascii="Arial" w:hAnsi="Arial" w:cs="Arial" w:eastAsia="Arial"/>
          <w:sz w:val="23"/>
          <w:szCs w:val="23"/>
          <w:color w:val="757577"/>
          <w:spacing w:val="-18"/>
          <w:w w:val="70"/>
        </w:rPr>
        <w:t>.</w:t>
      </w:r>
      <w:r>
        <w:rPr>
          <w:rFonts w:ascii="Arial" w:hAnsi="Arial" w:cs="Arial" w:eastAsia="Arial"/>
          <w:sz w:val="23"/>
          <w:szCs w:val="23"/>
          <w:color w:val="3D3D3D"/>
          <w:spacing w:val="-18"/>
          <w:w w:val="102"/>
        </w:rPr>
        <w:t>.</w:t>
      </w:r>
      <w:r>
        <w:rPr>
          <w:rFonts w:ascii="Arial" w:hAnsi="Arial" w:cs="Arial" w:eastAsia="Arial"/>
          <w:sz w:val="23"/>
          <w:szCs w:val="23"/>
          <w:color w:val="666667"/>
          <w:spacing w:val="0"/>
          <w:w w:val="70"/>
        </w:rPr>
        <w:t>...</w:t>
      </w:r>
      <w:r>
        <w:rPr>
          <w:rFonts w:ascii="Arial" w:hAnsi="Arial" w:cs="Arial" w:eastAsia="Arial"/>
          <w:sz w:val="23"/>
          <w:szCs w:val="23"/>
          <w:color w:val="666667"/>
          <w:spacing w:val="-5"/>
          <w:w w:val="70"/>
        </w:rPr>
        <w:t>.</w:t>
      </w:r>
      <w:r>
        <w:rPr>
          <w:rFonts w:ascii="Arial" w:hAnsi="Arial" w:cs="Arial" w:eastAsia="Arial"/>
          <w:sz w:val="23"/>
          <w:szCs w:val="23"/>
          <w:color w:val="3D3D3D"/>
          <w:spacing w:val="0"/>
          <w:w w:val="69"/>
        </w:rPr>
        <w:t>.....</w:t>
      </w:r>
      <w:r>
        <w:rPr>
          <w:rFonts w:ascii="Arial" w:hAnsi="Arial" w:cs="Arial" w:eastAsia="Arial"/>
          <w:sz w:val="23"/>
          <w:szCs w:val="23"/>
          <w:color w:val="3D3D3D"/>
          <w:spacing w:val="-15"/>
          <w:w w:val="69"/>
        </w:rPr>
        <w:t>.</w:t>
      </w:r>
      <w:r>
        <w:rPr>
          <w:rFonts w:ascii="Arial" w:hAnsi="Arial" w:cs="Arial" w:eastAsia="Arial"/>
          <w:sz w:val="23"/>
          <w:szCs w:val="23"/>
          <w:color w:val="757577"/>
          <w:spacing w:val="0"/>
          <w:w w:val="87"/>
        </w:rPr>
        <w:t>.</w:t>
      </w:r>
      <w:r>
        <w:rPr>
          <w:rFonts w:ascii="Arial" w:hAnsi="Arial" w:cs="Arial" w:eastAsia="Arial"/>
          <w:sz w:val="23"/>
          <w:szCs w:val="23"/>
          <w:color w:val="757577"/>
          <w:spacing w:val="-35"/>
          <w:w w:val="87"/>
        </w:rPr>
        <w:t>.</w:t>
      </w:r>
      <w:r>
        <w:rPr>
          <w:rFonts w:ascii="Arial" w:hAnsi="Arial" w:cs="Arial" w:eastAsia="Arial"/>
          <w:sz w:val="23"/>
          <w:szCs w:val="23"/>
          <w:color w:val="3D3D3D"/>
          <w:spacing w:val="-15"/>
          <w:w w:val="82"/>
        </w:rPr>
        <w:t>.</w:t>
      </w:r>
      <w:r>
        <w:rPr>
          <w:rFonts w:ascii="Arial" w:hAnsi="Arial" w:cs="Arial" w:eastAsia="Arial"/>
          <w:sz w:val="23"/>
          <w:szCs w:val="23"/>
          <w:color w:val="757577"/>
          <w:spacing w:val="0"/>
          <w:w w:val="75"/>
        </w:rPr>
        <w:t>..</w:t>
      </w:r>
      <w:r>
        <w:rPr>
          <w:rFonts w:ascii="Arial" w:hAnsi="Arial" w:cs="Arial" w:eastAsia="Arial"/>
          <w:sz w:val="23"/>
          <w:szCs w:val="23"/>
          <w:color w:val="757577"/>
          <w:spacing w:val="-10"/>
          <w:w w:val="75"/>
        </w:rPr>
        <w:t>.</w:t>
      </w:r>
      <w:r>
        <w:rPr>
          <w:rFonts w:ascii="Arial" w:hAnsi="Arial" w:cs="Arial" w:eastAsia="Arial"/>
          <w:sz w:val="23"/>
          <w:szCs w:val="23"/>
          <w:color w:val="545454"/>
          <w:spacing w:val="0"/>
          <w:w w:val="72"/>
        </w:rPr>
        <w:t>..</w:t>
      </w:r>
      <w:r>
        <w:rPr>
          <w:rFonts w:ascii="Arial" w:hAnsi="Arial" w:cs="Arial" w:eastAsia="Arial"/>
          <w:sz w:val="23"/>
          <w:szCs w:val="23"/>
          <w:color w:val="545454"/>
          <w:spacing w:val="-15"/>
          <w:w w:val="72"/>
        </w:rPr>
        <w:t>.</w:t>
      </w:r>
      <w:r>
        <w:rPr>
          <w:rFonts w:ascii="Arial" w:hAnsi="Arial" w:cs="Arial" w:eastAsia="Arial"/>
          <w:sz w:val="23"/>
          <w:szCs w:val="23"/>
          <w:color w:val="757577"/>
          <w:spacing w:val="0"/>
          <w:w w:val="75"/>
        </w:rPr>
        <w:t>..</w:t>
      </w:r>
      <w:r>
        <w:rPr>
          <w:rFonts w:ascii="Arial" w:hAnsi="Arial" w:cs="Arial" w:eastAsia="Arial"/>
          <w:sz w:val="23"/>
          <w:szCs w:val="23"/>
          <w:color w:val="757577"/>
          <w:spacing w:val="-15"/>
          <w:w w:val="75"/>
        </w:rPr>
        <w:t>.</w:t>
      </w:r>
      <w:r>
        <w:rPr>
          <w:rFonts w:ascii="Arial" w:hAnsi="Arial" w:cs="Arial" w:eastAsia="Arial"/>
          <w:sz w:val="23"/>
          <w:szCs w:val="23"/>
          <w:color w:val="545454"/>
          <w:spacing w:val="0"/>
          <w:w w:val="75"/>
        </w:rPr>
        <w:t>..</w:t>
      </w:r>
      <w:r>
        <w:rPr>
          <w:rFonts w:ascii="Arial" w:hAnsi="Arial" w:cs="Arial" w:eastAsia="Arial"/>
          <w:sz w:val="23"/>
          <w:szCs w:val="23"/>
          <w:color w:val="545454"/>
          <w:spacing w:val="-28"/>
          <w:w w:val="75"/>
        </w:rPr>
        <w:t>.</w:t>
      </w:r>
      <w:r>
        <w:rPr>
          <w:rFonts w:ascii="Arial" w:hAnsi="Arial" w:cs="Arial" w:eastAsia="Arial"/>
          <w:sz w:val="23"/>
          <w:szCs w:val="23"/>
          <w:color w:val="757577"/>
          <w:spacing w:val="-18"/>
          <w:w w:val="102"/>
        </w:rPr>
        <w:t>.</w:t>
      </w:r>
      <w:r>
        <w:rPr>
          <w:rFonts w:ascii="Arial" w:hAnsi="Arial" w:cs="Arial" w:eastAsia="Arial"/>
          <w:sz w:val="23"/>
          <w:szCs w:val="23"/>
          <w:color w:val="545454"/>
          <w:spacing w:val="0"/>
          <w:w w:val="76"/>
        </w:rPr>
        <w:t>.</w:t>
      </w:r>
      <w:r>
        <w:rPr>
          <w:rFonts w:ascii="Arial" w:hAnsi="Arial" w:cs="Arial" w:eastAsia="Arial"/>
          <w:sz w:val="23"/>
          <w:szCs w:val="23"/>
          <w:color w:val="545454"/>
          <w:spacing w:val="-28"/>
          <w:w w:val="76"/>
        </w:rPr>
        <w:t>.</w:t>
      </w:r>
      <w:r>
        <w:rPr>
          <w:rFonts w:ascii="Arial" w:hAnsi="Arial" w:cs="Arial" w:eastAsia="Arial"/>
          <w:sz w:val="23"/>
          <w:szCs w:val="23"/>
          <w:color w:val="757577"/>
          <w:spacing w:val="0"/>
          <w:w w:val="70"/>
        </w:rPr>
        <w:t>.......</w:t>
      </w:r>
      <w:r>
        <w:rPr>
          <w:rFonts w:ascii="Arial" w:hAnsi="Arial" w:cs="Arial" w:eastAsia="Arial"/>
          <w:sz w:val="23"/>
          <w:szCs w:val="23"/>
          <w:color w:val="000000"/>
          <w:spacing w:val="0"/>
          <w:w w:val="100"/>
        </w:rPr>
      </w:r>
    </w:p>
    <w:p>
      <w:pPr>
        <w:spacing w:before="0" w:after="0" w:line="195" w:lineRule="exact"/>
        <w:ind w:left="6724" w:right="4108"/>
        <w:jc w:val="center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1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435" w:lineRule="exact"/>
        <w:ind w:left="129" w:right="-20"/>
        <w:jc w:val="left"/>
        <w:tabs>
          <w:tab w:pos="2200" w:val="left"/>
          <w:tab w:pos="5720" w:val="left"/>
          <w:tab w:pos="11140" w:val="left"/>
        </w:tabs>
        <w:rPr>
          <w:rFonts w:ascii="Arial" w:hAnsi="Arial" w:cs="Arial" w:eastAsia="Arial"/>
          <w:sz w:val="41"/>
          <w:szCs w:val="41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2"/>
          <w:position w:val="7"/>
        </w:rPr>
        <w:t>Yana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2"/>
          <w:position w:val="7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9"/>
          <w:w w:val="92"/>
          <w:position w:val="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7"/>
        </w:rPr>
        <w:t>Şeyin: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7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20"/>
          <w:position w:val="5"/>
        </w:rPr>
        <w:t>ahib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22"/>
          <w:w w:val="120"/>
          <w:position w:val="5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20"/>
          <w:position w:val="6"/>
        </w:rPr>
        <w:t>:Rıfat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6"/>
          <w:w w:val="120"/>
          <w:position w:val="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6"/>
        </w:rPr>
        <w:t>KÜÇÜK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6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6"/>
        </w:rPr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0"/>
          <w:w w:val="100"/>
          <w:position w:val="6"/>
        </w:rPr>
        <w:t>f.iracı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0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4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6"/>
        </w:rPr>
        <w:t>veya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1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6"/>
        </w:rPr>
        <w:t>Kullana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6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18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8A8C8C"/>
          <w:spacing w:val="0"/>
          <w:w w:val="144"/>
          <w:position w:val="6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8A8C8C"/>
          <w:spacing w:val="0"/>
          <w:w w:val="100"/>
          <w:position w:val="6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8A8C8C"/>
          <w:spacing w:val="0"/>
          <w:w w:val="100"/>
          <w:position w:val="6"/>
        </w:rPr>
      </w:r>
      <w:r>
        <w:rPr>
          <w:rFonts w:ascii="Arial" w:hAnsi="Arial" w:cs="Arial" w:eastAsia="Arial"/>
          <w:sz w:val="41"/>
          <w:szCs w:val="41"/>
          <w:color w:val="B3B3B3"/>
          <w:spacing w:val="0"/>
          <w:w w:val="65"/>
          <w:position w:val="-2"/>
        </w:rPr>
        <w:t>ı</w:t>
      </w:r>
      <w:r>
        <w:rPr>
          <w:rFonts w:ascii="Arial" w:hAnsi="Arial" w:cs="Arial" w:eastAsia="Arial"/>
          <w:sz w:val="41"/>
          <w:szCs w:val="41"/>
          <w:color w:val="000000"/>
          <w:spacing w:val="0"/>
          <w:w w:val="100"/>
          <w:position w:val="0"/>
        </w:rPr>
      </w:r>
    </w:p>
    <w:p>
      <w:pPr>
        <w:spacing w:before="0" w:after="0" w:line="167" w:lineRule="exact"/>
        <w:ind w:left="2143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1"/>
        </w:rPr>
        <w:t>V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1"/>
        </w:rPr>
        <w:t>\miri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1"/>
        </w:rPr>
        <w:t>:E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1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1"/>
        </w:rPr>
        <w:t>Ahmet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0"/>
          <w:w w:val="100"/>
          <w:position w:val="1"/>
        </w:rPr>
        <w:t>ÖZEN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7" w:after="0" w:line="213" w:lineRule="exact"/>
        <w:ind w:left="2143" w:right="-20"/>
        <w:jc w:val="left"/>
        <w:tabs>
          <w:tab w:pos="4700" w:val="left"/>
          <w:tab w:pos="770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88"/>
          <w:position w:val="-1"/>
        </w:rPr>
        <w:t>!Araç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5"/>
          <w:w w:val="88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1"/>
        </w:rPr>
        <w:t>Sayısı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-1"/>
        </w:rPr>
        <w:t>:1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-3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8"/>
          <w:szCs w:val="18"/>
          <w:color w:val="666667"/>
          <w:spacing w:val="7"/>
          <w:w w:val="100"/>
          <w:position w:val="0"/>
        </w:rPr>
        <w:t>Ç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0"/>
        </w:rPr>
        <w:t>ıkı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0"/>
          <w:w w:val="100"/>
          <w:position w:val="0"/>
        </w:rPr>
        <w:t>:02:27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0"/>
          <w:w w:val="100"/>
          <w:position w:val="0"/>
        </w:rPr>
        <w:t>arı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-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0"/>
          <w:w w:val="100"/>
          <w:position w:val="0"/>
        </w:rPr>
        <w:t>:02:32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300" w:bottom="280" w:left="260" w:right="320"/>
        </w:sectPr>
      </w:pPr>
      <w:rPr/>
    </w:p>
    <w:p>
      <w:pPr>
        <w:spacing w:before="0" w:after="0" w:line="190" w:lineRule="exact"/>
        <w:ind w:left="129" w:right="-67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Giden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00" w:lineRule="exact"/>
        <w:ind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0"/>
        </w:rPr>
        <w:t>1;\raç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7"/>
          <w:w w:val="9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Plakası:3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5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6155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300" w:bottom="280" w:left="260" w:right="320"/>
          <w:cols w:num="2" w:equalWidth="0">
            <w:col w:w="556" w:space="1586"/>
            <w:col w:w="9198"/>
          </w:cols>
        </w:sectPr>
      </w:pPr>
      <w:rPr/>
    </w:p>
    <w:p>
      <w:pPr>
        <w:spacing w:before="0" w:after="0" w:line="285" w:lineRule="exact"/>
        <w:ind w:left="139" w:right="-20"/>
        <w:jc w:val="left"/>
        <w:tabs>
          <w:tab w:pos="470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7"/>
        </w:rPr>
        <w:t>Ekibin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7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7"/>
        </w:rPr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11"/>
          <w:w w:val="87"/>
          <w:position w:val="-2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45"/>
          <w:position w:val="-2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-31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0"/>
          <w:w w:val="95"/>
          <w:position w:val="-2"/>
        </w:rPr>
        <w:t>ekt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9"/>
          <w:w w:val="95"/>
          <w:position w:val="-2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95"/>
          <w:position w:val="-2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95"/>
          <w:position w:val="-2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4"/>
          <w:w w:val="95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2"/>
        </w:rPr>
        <w:t>Arıza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11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2"/>
        </w:rPr>
        <w:t>Geli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2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4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2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31" w:after="0" w:line="240" w:lineRule="auto"/>
        <w:ind w:left="4690" w:right="4633"/>
        <w:jc w:val="center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4"/>
        </w:rPr>
        <w:t>112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3"/>
          <w:w w:val="9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6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31" w:after="0" w:line="249" w:lineRule="auto"/>
        <w:ind w:left="2162" w:right="4285" w:firstLine="2555"/>
        <w:jc w:val="left"/>
        <w:tabs>
          <w:tab w:pos="470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666667"/>
          <w:spacing w:val="10"/>
          <w:w w:val="96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6"/>
        </w:rPr>
        <w:t>mniyet-Jandarma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11"/>
          <w:w w:val="9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757577"/>
          <w:spacing w:val="0"/>
          <w:w w:val="12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757577"/>
          <w:spacing w:val="0"/>
          <w:w w:val="12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6"/>
        </w:rPr>
        <w:t>Personel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6"/>
          <w:w w:val="9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3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4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7"/>
        </w:rPr>
        <w:t>Doğalgaz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2"/>
          <w:w w:val="9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35" w:after="0" w:line="196" w:lineRule="exact"/>
        <w:ind w:left="2162" w:right="2518" w:firstLine="-2028"/>
        <w:jc w:val="left"/>
        <w:tabs>
          <w:tab w:pos="2220" w:val="left"/>
          <w:tab w:pos="4700" w:val="left"/>
          <w:tab w:pos="760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3"/>
          <w:position w:val="1"/>
        </w:rPr>
        <w:t>Yardımcı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19"/>
          <w:w w:val="93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1"/>
        </w:rPr>
        <w:t>Eki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1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1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1"/>
        </w:rPr>
        <w:t>Gitmişse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1"/>
        </w:rPr>
        <w:tab/>
        <w:tab/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80"/>
          <w:position w:val="0"/>
        </w:rPr>
        <w:t>ıkı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80"/>
          <w:position w:val="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36"/>
          <w:w w:val="18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0"/>
        </w:rPr>
        <w:t>Saati: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1"/>
        </w:rPr>
        <w:t>Araç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1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1"/>
        </w:rPr>
        <w:t>Sayısı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0"/>
          <w:w w:val="120"/>
          <w:position w:val="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95"/>
          <w:position w:val="1"/>
        </w:rPr>
        <w:t>Personel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11"/>
          <w:w w:val="95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1"/>
        </w:rPr>
        <w:t>Sayısı: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0"/>
        </w:rPr>
        <w:t>Dönüş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0"/>
        </w:rPr>
        <w:t>Saat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7"/>
          <w:w w:val="100"/>
          <w:position w:val="0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666667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12" w:after="0" w:line="249" w:lineRule="auto"/>
        <w:ind w:left="2166" w:right="7165" w:firstLine="-5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0"/>
        </w:rPr>
        <w:t>Yardıınıı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13"/>
          <w:w w:val="9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5"/>
          <w:w w:val="9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666667"/>
          <w:spacing w:val="0"/>
          <w:w w:val="147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666667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80"/>
        </w:rPr>
        <w:t>Plaka_sı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8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66667"/>
          <w:spacing w:val="0"/>
          <w:w w:val="96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666667"/>
          <w:spacing w:val="1"/>
          <w:w w:val="96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6"/>
        </w:rPr>
        <w:t>ki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6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6"/>
          <w:w w:val="9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Amirini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Adı-Soyad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8"/>
          <w:w w:val="100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666667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07" w:lineRule="exact"/>
        <w:ind w:left="129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Olayı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Görüldüğ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ü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Durum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Ola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vanldığında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6"/>
        </w:rPr>
        <w:t>duma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7"/>
          <w:w w:val="97"/>
        </w:rPr>
        <w:t>n</w:t>
      </w:r>
      <w:r>
        <w:rPr>
          <w:rFonts w:ascii="Arial" w:hAnsi="Arial" w:cs="Arial" w:eastAsia="Arial"/>
          <w:sz w:val="18"/>
          <w:szCs w:val="18"/>
          <w:color w:val="3D3D3D"/>
          <w:spacing w:val="0"/>
          <w:w w:val="138"/>
        </w:rPr>
        <w:t>l</w:t>
      </w:r>
      <w:r>
        <w:rPr>
          <w:rFonts w:ascii="Arial" w:hAnsi="Arial" w:cs="Arial" w:eastAsia="Arial"/>
          <w:sz w:val="18"/>
          <w:szCs w:val="18"/>
          <w:color w:val="3D3D3D"/>
          <w:spacing w:val="0"/>
          <w:w w:val="137"/>
        </w:rPr>
        <w:t>ı</w:t>
      </w:r>
      <w:r>
        <w:rPr>
          <w:rFonts w:ascii="Arial" w:hAnsi="Arial" w:cs="Arial" w:eastAsia="Arial"/>
          <w:sz w:val="18"/>
          <w:szCs w:val="18"/>
          <w:color w:val="3D3D3D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0"/>
          <w:w w:val="100"/>
        </w:rPr>
        <w:t>yanmakta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görüld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1"/>
          <w:w w:val="100"/>
        </w:rPr>
        <w:t>ü</w:t>
      </w:r>
      <w:r>
        <w:rPr>
          <w:rFonts w:ascii="Times New Roman" w:hAnsi="Times New Roman" w:cs="Times New Roman" w:eastAsia="Times New Roman"/>
          <w:sz w:val="18"/>
          <w:szCs w:val="18"/>
          <w:color w:val="757577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3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4727" w:right="3967"/>
        <w:jc w:val="center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0"/>
          <w:w w:val="118"/>
        </w:rPr>
        <w:t>öndürmede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-4"/>
          <w:w w:val="11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Kullanıla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2"/>
        </w:rPr>
        <w:t>söndürücU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191" w:lineRule="exact"/>
        <w:ind w:left="129" w:right="-20"/>
        <w:jc w:val="left"/>
        <w:tabs>
          <w:tab w:pos="2160" w:val="left"/>
          <w:tab w:pos="4700" w:val="left"/>
          <w:tab w:pos="6620" w:val="left"/>
          <w:tab w:pos="8180" w:val="left"/>
          <w:tab w:pos="988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1"/>
        </w:rPr>
        <w:t>Söndürme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1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1"/>
        </w:rPr>
        <w:t>Türü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1"/>
        </w:rPr>
        <w:t>ı;ul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1"/>
        </w:rPr>
        <w:t>u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1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1"/>
        </w:rPr>
        <w:t>söndürme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0"/>
          <w:w w:val="100"/>
          <w:position w:val="-3"/>
        </w:rPr>
        <w:t>Su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19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3"/>
        </w:rPr>
        <w:t>m3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89"/>
          <w:position w:val="-3"/>
        </w:rPr>
        <w:t>IKöpük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15"/>
          <w:w w:val="89"/>
          <w:position w:val="-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3"/>
        </w:rPr>
        <w:t>Kg.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0"/>
          <w:w w:val="87"/>
          <w:position w:val="-3"/>
        </w:rPr>
        <w:t>IK.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3"/>
          <w:w w:val="87"/>
          <w:position w:val="-3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757577"/>
          <w:spacing w:val="1"/>
          <w:w w:val="87"/>
          <w:position w:val="-3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0"/>
          <w:w w:val="87"/>
          <w:position w:val="-3"/>
        </w:rPr>
        <w:t>T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0"/>
          <w:w w:val="87"/>
          <w:position w:val="-3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16"/>
          <w:w w:val="87"/>
          <w:position w:val="-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3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7"/>
          <w:w w:val="100"/>
          <w:position w:val="-3"/>
        </w:rPr>
        <w:t>g</w:t>
      </w:r>
      <w:r>
        <w:rPr>
          <w:rFonts w:ascii="Times New Roman" w:hAnsi="Times New Roman" w:cs="Times New Roman" w:eastAsia="Times New Roman"/>
          <w:sz w:val="18"/>
          <w:szCs w:val="18"/>
          <w:color w:val="666667"/>
          <w:spacing w:val="0"/>
          <w:w w:val="100"/>
          <w:position w:val="-3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666667"/>
          <w:spacing w:val="-41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66667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666667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0"/>
          <w:w w:val="268"/>
          <w:position w:val="-3"/>
        </w:rPr>
        <w:t>02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-70"/>
          <w:w w:val="268"/>
          <w:position w:val="-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3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2"/>
          <w:w w:val="100"/>
          <w:position w:val="-3"/>
        </w:rPr>
        <w:t>g</w:t>
      </w:r>
      <w:r>
        <w:rPr>
          <w:rFonts w:ascii="Times New Roman" w:hAnsi="Times New Roman" w:cs="Times New Roman" w:eastAsia="Times New Roman"/>
          <w:sz w:val="18"/>
          <w:szCs w:val="18"/>
          <w:color w:val="666667"/>
          <w:spacing w:val="0"/>
          <w:w w:val="100"/>
          <w:position w:val="-3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294" w:lineRule="exact"/>
        <w:ind w:left="5647" w:right="-20"/>
        <w:jc w:val="left"/>
        <w:tabs>
          <w:tab w:pos="6580" w:val="left"/>
          <w:tab w:pos="8180" w:val="left"/>
          <w:tab w:pos="9760" w:val="left"/>
        </w:tabs>
        <w:rPr>
          <w:rFonts w:ascii="Arial" w:hAnsi="Arial" w:cs="Arial" w:eastAsia="Arial"/>
          <w:sz w:val="30"/>
          <w:szCs w:val="30"/>
        </w:rPr>
      </w:pPr>
      <w:rPr/>
      <w:r>
        <w:rPr>
          <w:rFonts w:ascii="Arial" w:hAnsi="Arial" w:cs="Arial" w:eastAsia="Arial"/>
          <w:sz w:val="23"/>
          <w:szCs w:val="23"/>
          <w:color w:val="3D3D3D"/>
          <w:spacing w:val="0"/>
          <w:w w:val="195"/>
          <w:b/>
          <w:bCs/>
          <w:position w:val="3"/>
        </w:rPr>
        <w:t>ı</w:t>
      </w:r>
      <w:r>
        <w:rPr>
          <w:rFonts w:ascii="Arial" w:hAnsi="Arial" w:cs="Arial" w:eastAsia="Arial"/>
          <w:sz w:val="23"/>
          <w:szCs w:val="23"/>
          <w:color w:val="3D3D3D"/>
          <w:spacing w:val="0"/>
          <w:w w:val="100"/>
          <w:b/>
          <w:bCs/>
          <w:position w:val="3"/>
        </w:rPr>
        <w:tab/>
      </w:r>
      <w:r>
        <w:rPr>
          <w:rFonts w:ascii="Arial" w:hAnsi="Arial" w:cs="Arial" w:eastAsia="Arial"/>
          <w:sz w:val="23"/>
          <w:szCs w:val="23"/>
          <w:color w:val="3D3D3D"/>
          <w:spacing w:val="0"/>
          <w:w w:val="100"/>
          <w:b/>
          <w:bCs/>
          <w:position w:val="3"/>
        </w:rPr>
      </w:r>
      <w:r>
        <w:rPr>
          <w:rFonts w:ascii="Times New Roman" w:hAnsi="Times New Roman" w:cs="Times New Roman" w:eastAsia="Times New Roman"/>
          <w:sz w:val="26"/>
          <w:szCs w:val="26"/>
          <w:color w:val="2A2A2A"/>
          <w:spacing w:val="0"/>
          <w:w w:val="71"/>
          <w:position w:val="-1"/>
        </w:rPr>
        <w:t>J</w:t>
      </w:r>
      <w:r>
        <w:rPr>
          <w:rFonts w:ascii="Times New Roman" w:hAnsi="Times New Roman" w:cs="Times New Roman" w:eastAsia="Times New Roman"/>
          <w:sz w:val="26"/>
          <w:szCs w:val="26"/>
          <w:color w:val="2A2A2A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6"/>
          <w:szCs w:val="26"/>
          <w:color w:val="2A2A2A"/>
          <w:spacing w:val="0"/>
          <w:w w:val="100"/>
          <w:position w:val="-1"/>
        </w:rPr>
      </w:r>
      <w:r>
        <w:rPr>
          <w:rFonts w:ascii="Arial" w:hAnsi="Arial" w:cs="Arial" w:eastAsia="Arial"/>
          <w:sz w:val="34"/>
          <w:szCs w:val="34"/>
          <w:color w:val="3D3D3D"/>
          <w:spacing w:val="0"/>
          <w:w w:val="142"/>
          <w:position w:val="-1"/>
        </w:rPr>
        <w:t>ı</w:t>
      </w:r>
      <w:r>
        <w:rPr>
          <w:rFonts w:ascii="Arial" w:hAnsi="Arial" w:cs="Arial" w:eastAsia="Arial"/>
          <w:sz w:val="34"/>
          <w:szCs w:val="34"/>
          <w:color w:val="3D3D3D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34"/>
          <w:szCs w:val="34"/>
          <w:color w:val="3D3D3D"/>
          <w:spacing w:val="0"/>
          <w:w w:val="100"/>
          <w:position w:val="-1"/>
        </w:rPr>
      </w:r>
      <w:r>
        <w:rPr>
          <w:rFonts w:ascii="Arial" w:hAnsi="Arial" w:cs="Arial" w:eastAsia="Arial"/>
          <w:sz w:val="30"/>
          <w:szCs w:val="30"/>
          <w:color w:val="666667"/>
          <w:spacing w:val="0"/>
          <w:w w:val="71"/>
          <w:position w:val="1"/>
        </w:rPr>
        <w:t>ı</w:t>
      </w:r>
      <w:r>
        <w:rPr>
          <w:rFonts w:ascii="Arial" w:hAnsi="Arial" w:cs="Arial" w:eastAsia="Arial"/>
          <w:sz w:val="30"/>
          <w:szCs w:val="30"/>
          <w:color w:val="000000"/>
          <w:spacing w:val="0"/>
          <w:w w:val="100"/>
          <w:position w:val="0"/>
        </w:rPr>
      </w:r>
    </w:p>
    <w:p>
      <w:pPr>
        <w:spacing w:before="0" w:after="0" w:line="160" w:lineRule="exact"/>
        <w:ind w:left="2242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Yangında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mikta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palet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tamame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yanma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suretiyle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6"/>
        </w:rPr>
        <w:t>görmüştür.Tahmini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9"/>
          <w:w w:val="9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500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TL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dir.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6" w:after="0" w:line="240" w:lineRule="auto"/>
        <w:ind w:left="129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Söndürme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Sonundaki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Hasar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05" w:lineRule="exact"/>
        <w:ind w:left="148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Durumu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2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spacing w:before="0" w:after="0" w:line="206" w:lineRule="exact"/>
        <w:ind w:left="148" w:right="333" w:firstLine="2032"/>
        <w:jc w:val="left"/>
        <w:tabs>
          <w:tab w:pos="222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0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12"/>
          <w:w w:val="9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başlangıcının;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no:3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8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bahçesinde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buluna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tahta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paletierde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6"/>
        </w:rPr>
        <w:t>görülmü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6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3"/>
          <w:w w:val="9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olup;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2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2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9"/>
          <w:w w:val="9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32"/>
        </w:rPr>
        <w:t>apıla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32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8"/>
          <w:w w:val="13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araştırma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soruşturmada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yolda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geçe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kimliği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5"/>
        </w:rPr>
        <w:t>belirsiz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10"/>
          <w:w w:val="9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kişi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kişilerce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sehve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atıla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yada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düşürillen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40" w:lineRule="auto"/>
        <w:ind w:left="2215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17"/>
        </w:rPr>
        <w:t>önmemi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17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5"/>
          <w:w w:val="11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sigara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97"/>
        </w:rPr>
        <w:t>iz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3"/>
          <w:w w:val="97"/>
        </w:rPr>
        <w:t>m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0"/>
          <w:w w:val="97"/>
        </w:rPr>
        <w:t>aritini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0"/>
          <w:w w:val="97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5"/>
          <w:w w:val="9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paletleri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0"/>
          <w:w w:val="97"/>
        </w:rPr>
        <w:t>tutuşturması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7"/>
          <w:w w:val="9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sonuc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çıkmı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olabileceği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varılmıştır.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5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auto"/>
        <w:ind w:left="188" w:right="-20"/>
        <w:jc w:val="left"/>
        <w:tabs>
          <w:tab w:pos="2160" w:val="left"/>
          <w:tab w:pos="680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0"/>
          <w:w w:val="130"/>
          <w:position w:val="2"/>
        </w:rPr>
        <w:t>igortalı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-6"/>
          <w:w w:val="130"/>
          <w:position w:val="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2"/>
        </w:rPr>
        <w:t>ise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1"/>
        </w:rPr>
        <w:t>irketi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1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9"/>
          <w:position w:val="1"/>
        </w:rPr>
        <w:t>Ad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1"/>
          <w:w w:val="98"/>
          <w:position w:val="1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757577"/>
          <w:spacing w:val="0"/>
          <w:w w:val="144"/>
          <w:position w:val="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757577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757577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0"/>
        </w:rPr>
        <w:t>!Bedeli: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8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40" w:lineRule="auto"/>
        <w:ind w:left="221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203"/>
        </w:rPr>
        <w:t>raç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46"/>
          <w:w w:val="20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Gereç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Kaybı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30" w:after="0" w:line="206" w:lineRule="exact"/>
        <w:ind w:left="129" w:right="6681"/>
        <w:jc w:val="left"/>
        <w:tabs>
          <w:tab w:pos="216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2"/>
        </w:rPr>
        <w:t>rvangı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2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8"/>
          <w:w w:val="9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2"/>
        </w:rPr>
        <w:t>Yerini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2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19"/>
          <w:w w:val="9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Kime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87"/>
        </w:rPr>
        <w:t>Rı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fat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KÜÇÜ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teslim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edilmiştir.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lfeslim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Edildiği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57" w:after="0" w:line="212" w:lineRule="exact"/>
        <w:ind w:left="129" w:right="-20"/>
        <w:jc w:val="left"/>
        <w:tabs>
          <w:tab w:pos="2160" w:val="left"/>
          <w:tab w:pos="614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pict>
          <v:group style="position:absolute;margin-left:432.095734pt;margin-top:13.542145pt;width:37.986439pt;height:.1pt;mso-position-horizontal-relative:page;mso-position-vertical-relative:paragraph;z-index:-14925" coordorigin="8642,271" coordsize="760,2">
            <v:shape style="position:absolute;left:8642;top:271;width:760;height:2" coordorigin="8642,271" coordsize="760,0" path="m8642,271l9402,271e" filled="f" stroked="t" strokeweight=".237415pt" strokecolor="#606060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0"/>
          <w:w w:val="86"/>
        </w:rPr>
        <w:t>!§&lt;il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22"/>
          <w:w w:val="8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Oörıüşil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81"/>
          <w:position w:val="-1"/>
        </w:rPr>
        <w:t>rTarih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81"/>
          <w:position w:val="-1"/>
        </w:rPr>
        <w:t>  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8"/>
          <w:w w:val="81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0"/>
          <w:w w:val="100"/>
          <w:position w:val="0"/>
        </w:rPr>
        <w:t>:08.05.2017</w:t>
        <w:tab/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0"/>
          <w:w w:val="162"/>
          <w:position w:val="0"/>
        </w:rPr>
        <w:t>anti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-12"/>
          <w:w w:val="162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0"/>
          <w:w w:val="100"/>
          <w:position w:val="0"/>
        </w:rPr>
        <w:t>:03:00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262" w:lineRule="exact"/>
        <w:ind w:left="129" w:right="-20"/>
        <w:jc w:val="left"/>
        <w:tabs>
          <w:tab w:pos="580" w:val="left"/>
          <w:tab w:pos="1040" w:val="left"/>
          <w:tab w:pos="1520" w:val="left"/>
          <w:tab w:pos="2160" w:val="left"/>
          <w:tab w:pos="872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26"/>
          <w:szCs w:val="26"/>
          <w:color w:val="545454"/>
          <w:spacing w:val="0"/>
          <w:w w:val="100"/>
          <w:position w:val="1"/>
        </w:rPr>
        <w:t>r-</w:t>
      </w:r>
      <w:r>
        <w:rPr>
          <w:rFonts w:ascii="Times New Roman" w:hAnsi="Times New Roman" w:cs="Times New Roman" w:eastAsia="Times New Roman"/>
          <w:sz w:val="26"/>
          <w:szCs w:val="26"/>
          <w:color w:val="545454"/>
          <w:spacing w:val="-3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6"/>
          <w:szCs w:val="26"/>
          <w:color w:val="545454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6"/>
          <w:szCs w:val="26"/>
          <w:color w:val="545454"/>
          <w:spacing w:val="0"/>
          <w:w w:val="100"/>
          <w:position w:val="1"/>
        </w:rPr>
      </w:r>
      <w:r>
        <w:rPr>
          <w:rFonts w:ascii="Arial" w:hAnsi="Arial" w:cs="Arial" w:eastAsia="Arial"/>
          <w:sz w:val="16"/>
          <w:szCs w:val="16"/>
          <w:color w:val="666667"/>
          <w:spacing w:val="0"/>
          <w:w w:val="201"/>
          <w:position w:val="1"/>
        </w:rPr>
        <w:t>ı</w:t>
      </w:r>
      <w:r>
        <w:rPr>
          <w:rFonts w:ascii="Arial" w:hAnsi="Arial" w:cs="Arial" w:eastAsia="Arial"/>
          <w:sz w:val="16"/>
          <w:szCs w:val="16"/>
          <w:color w:val="666667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16"/>
          <w:szCs w:val="16"/>
          <w:color w:val="666667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5"/>
          <w:szCs w:val="25"/>
          <w:color w:val="545454"/>
          <w:spacing w:val="0"/>
          <w:w w:val="69"/>
          <w:position w:val="1"/>
        </w:rPr>
        <w:t>ö1o</w:t>
      </w:r>
      <w:r>
        <w:rPr>
          <w:rFonts w:ascii="Times New Roman" w:hAnsi="Times New Roman" w:cs="Times New Roman" w:eastAsia="Times New Roman"/>
          <w:sz w:val="25"/>
          <w:szCs w:val="25"/>
          <w:color w:val="545454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5"/>
          <w:szCs w:val="25"/>
          <w:color w:val="545454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3"/>
        </w:rPr>
        <w:t>Yaralı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3"/>
        </w:rPr>
        <w:t>piDE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3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3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3"/>
        </w:rPr>
        <w:t>EKİP:Karşıyaka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7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3"/>
        </w:rPr>
        <w:t>3.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6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3"/>
        </w:rPr>
        <w:t>Pgsta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4"/>
        </w:rPr>
        <w:t>ONAYLAYAN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5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spacing w:before="0" w:after="0" w:line="261" w:lineRule="exact"/>
        <w:ind w:left="2304" w:right="-20"/>
        <w:jc w:val="left"/>
        <w:tabs>
          <w:tab w:pos="456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22.981094pt;margin-top:1.368156pt;width:24.037774pt;height:50.5pt;mso-position-horizontal-relative:page;mso-position-vertical-relative:paragraph;z-index:-14918" type="#_x0000_t202" filled="f" stroked="f">
            <v:textbox inset="0,0,0,0">
              <w:txbxContent>
                <w:p>
                  <w:pPr>
                    <w:spacing w:before="0" w:after="0" w:line="1010" w:lineRule="exact"/>
                    <w:ind w:right="-191"/>
                    <w:jc w:val="left"/>
                    <w:rPr>
                      <w:rFonts w:ascii="Arial" w:hAnsi="Arial" w:cs="Arial" w:eastAsia="Arial"/>
                      <w:sz w:val="101"/>
                      <w:szCs w:val="101"/>
                    </w:rPr>
                  </w:pPr>
                  <w:rPr/>
                  <w:r>
                    <w:rPr>
                      <w:rFonts w:ascii="Arial" w:hAnsi="Arial" w:cs="Arial" w:eastAsia="Arial"/>
                      <w:sz w:val="101"/>
                      <w:szCs w:val="101"/>
                      <w:color w:val="757577"/>
                      <w:spacing w:val="-7"/>
                      <w:w w:val="19"/>
                      <w:position w:val="-1"/>
                    </w:rPr>
                    <w:t>·</w:t>
                  </w:r>
                  <w:r>
                    <w:rPr>
                      <w:rFonts w:ascii="Arial" w:hAnsi="Arial" w:cs="Arial" w:eastAsia="Arial"/>
                      <w:sz w:val="101"/>
                      <w:szCs w:val="101"/>
                      <w:color w:val="545454"/>
                      <w:spacing w:val="0"/>
                      <w:w w:val="63"/>
                      <w:position w:val="-1"/>
                    </w:rPr>
                    <w:t>··</w:t>
                  </w:r>
                  <w:r>
                    <w:rPr>
                      <w:rFonts w:ascii="Arial" w:hAnsi="Arial" w:cs="Arial" w:eastAsia="Arial"/>
                      <w:sz w:val="101"/>
                      <w:szCs w:val="101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1"/>
          <w:szCs w:val="21"/>
          <w:color w:val="3D3D3D"/>
          <w:spacing w:val="0"/>
          <w:w w:val="109"/>
          <w:position w:val="-4"/>
        </w:rPr>
        <w:t>Gitmiş</w:t>
      </w:r>
      <w:r>
        <w:rPr>
          <w:rFonts w:ascii="Times New Roman" w:hAnsi="Times New Roman" w:cs="Times New Roman" w:eastAsia="Times New Roman"/>
          <w:sz w:val="21"/>
          <w:szCs w:val="21"/>
          <w:color w:val="3D3D3D"/>
          <w:spacing w:val="-10"/>
          <w:w w:val="109"/>
          <w:position w:val="-4"/>
        </w:rPr>
        <w:t>"</w:t>
      </w:r>
      <w:r>
        <w:rPr>
          <w:rFonts w:ascii="Arial" w:hAnsi="Arial" w:cs="Arial" w:eastAsia="Arial"/>
          <w:sz w:val="18"/>
          <w:szCs w:val="18"/>
          <w:color w:val="3D3D3D"/>
          <w:spacing w:val="0"/>
          <w:w w:val="109"/>
          <w:position w:val="-4"/>
        </w:rPr>
        <w:t>Ü"A</w:t>
      </w:r>
      <w:r>
        <w:rPr>
          <w:rFonts w:ascii="Arial" w:hAnsi="Arial" w:cs="Arial" w:eastAsia="Arial"/>
          <w:sz w:val="18"/>
          <w:szCs w:val="18"/>
          <w:color w:val="3D3D3D"/>
          <w:spacing w:val="-46"/>
          <w:w w:val="109"/>
          <w:position w:val="-4"/>
        </w:rPr>
        <w:t> </w:t>
      </w:r>
      <w:r>
        <w:rPr>
          <w:rFonts w:ascii="Arial" w:hAnsi="Arial" w:cs="Arial" w:eastAsia="Arial"/>
          <w:sz w:val="18"/>
          <w:szCs w:val="18"/>
          <w:color w:val="3D3D3D"/>
          <w:spacing w:val="0"/>
          <w:w w:val="100"/>
          <w:position w:val="-4"/>
        </w:rPr>
        <w:tab/>
      </w:r>
      <w:r>
        <w:rPr>
          <w:rFonts w:ascii="Arial" w:hAnsi="Arial" w:cs="Arial" w:eastAsia="Arial"/>
          <w:sz w:val="18"/>
          <w:szCs w:val="18"/>
          <w:color w:val="3D3D3D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4"/>
          <w:position w:val="4"/>
        </w:rPr>
        <w:t>Yangına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12"/>
          <w:w w:val="94"/>
          <w:position w:val="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4"/>
        </w:rPr>
        <w:t>El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5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4"/>
        </w:rPr>
        <w:t>Koyan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140" w:lineRule="exact"/>
        <w:ind w:left="4759" w:right="5694"/>
        <w:jc w:val="center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9.676905pt;margin-top:6.008446pt;width:122.431874pt;height:32.5pt;mso-position-horizontal-relative:page;mso-position-vertical-relative:paragraph;z-index:-14917" type="#_x0000_t202" filled="f" stroked="f">
            <v:textbox inset="0,0,0,0">
              <w:txbxContent>
                <w:p>
                  <w:pPr>
                    <w:spacing w:before="0" w:after="0" w:line="650" w:lineRule="exact"/>
                    <w:ind w:right="-138"/>
                    <w:jc w:val="left"/>
                    <w:tabs>
                      <w:tab w:pos="1920" w:val="left"/>
                    </w:tabs>
                    <w:rPr>
                      <w:rFonts w:ascii="Arial" w:hAnsi="Arial" w:cs="Arial" w:eastAsia="Arial"/>
                      <w:sz w:val="65"/>
                      <w:szCs w:val="65"/>
                    </w:rPr>
                  </w:pPr>
                  <w:rPr/>
                  <w:r>
                    <w:rPr>
                      <w:rFonts w:ascii="Arial" w:hAnsi="Arial" w:cs="Arial" w:eastAsia="Arial"/>
                      <w:sz w:val="7"/>
                      <w:szCs w:val="7"/>
                      <w:color w:val="3D3D3D"/>
                      <w:spacing w:val="0"/>
                      <w:w w:val="164"/>
                      <w:i/>
                      <w:position w:val="18"/>
                    </w:rPr>
                    <w:t>4)</w:t>
                  </w:r>
                  <w:r>
                    <w:rPr>
                      <w:rFonts w:ascii="Arial" w:hAnsi="Arial" w:cs="Arial" w:eastAsia="Arial"/>
                      <w:sz w:val="7"/>
                      <w:szCs w:val="7"/>
                      <w:color w:val="3D3D3D"/>
                      <w:spacing w:val="0"/>
                      <w:w w:val="100"/>
                      <w:i/>
                      <w:position w:val="18"/>
                    </w:rPr>
                    <w:tab/>
                  </w:r>
                  <w:r>
                    <w:rPr>
                      <w:rFonts w:ascii="Arial" w:hAnsi="Arial" w:cs="Arial" w:eastAsia="Arial"/>
                      <w:sz w:val="7"/>
                      <w:szCs w:val="7"/>
                      <w:color w:val="3D3D3D"/>
                      <w:spacing w:val="0"/>
                      <w:w w:val="100"/>
                      <w:i/>
                      <w:position w:val="18"/>
                    </w:rPr>
                  </w:r>
                  <w:r>
                    <w:rPr>
                      <w:rFonts w:ascii="Arial" w:hAnsi="Arial" w:cs="Arial" w:eastAsia="Arial"/>
                      <w:sz w:val="65"/>
                      <w:szCs w:val="65"/>
                      <w:color w:val="343B79"/>
                      <w:spacing w:val="0"/>
                      <w:w w:val="52"/>
                      <w:i/>
                      <w:position w:val="-1"/>
                    </w:rPr>
                    <w:t>l</w:t>
                  </w:r>
                  <w:r>
                    <w:rPr>
                      <w:rFonts w:ascii="Arial" w:hAnsi="Arial" w:cs="Arial" w:eastAsia="Arial"/>
                      <w:sz w:val="65"/>
                      <w:szCs w:val="65"/>
                      <w:color w:val="343B79"/>
                      <w:spacing w:val="0"/>
                      <w:w w:val="51"/>
                      <w:i/>
                      <w:position w:val="-1"/>
                    </w:rPr>
                    <w:t>E</w:t>
                  </w:r>
                  <w:r>
                    <w:rPr>
                      <w:rFonts w:ascii="Arial" w:hAnsi="Arial" w:cs="Arial" w:eastAsia="Arial"/>
                      <w:sz w:val="65"/>
                      <w:szCs w:val="65"/>
                      <w:color w:val="343B79"/>
                      <w:spacing w:val="-114"/>
                      <w:w w:val="100"/>
                      <w:i/>
                      <w:position w:val="-1"/>
                    </w:rPr>
                    <w:t> </w:t>
                  </w:r>
                  <w:r>
                    <w:rPr>
                      <w:rFonts w:ascii="Arial" w:hAnsi="Arial" w:cs="Arial" w:eastAsia="Arial"/>
                      <w:sz w:val="65"/>
                      <w:szCs w:val="65"/>
                      <w:color w:val="545454"/>
                      <w:spacing w:val="0"/>
                      <w:w w:val="100"/>
                      <w:position w:val="-1"/>
                    </w:rPr>
                    <w:t>.</w:t>
                  </w:r>
                  <w:r>
                    <w:rPr>
                      <w:rFonts w:ascii="Arial" w:hAnsi="Arial" w:cs="Arial" w:eastAsia="Arial"/>
                      <w:sz w:val="65"/>
                      <w:szCs w:val="65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1"/>
        </w:rPr>
        <w:t>EkipAmiri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333" w:lineRule="exact"/>
        <w:ind w:left="246" w:right="1248"/>
        <w:jc w:val="center"/>
        <w:tabs>
          <w:tab w:pos="3540" w:val="left"/>
          <w:tab w:pos="5220" w:val="left"/>
          <w:tab w:pos="8840" w:val="left"/>
        </w:tabs>
        <w:rPr>
          <w:rFonts w:ascii="Times New Roman" w:hAnsi="Times New Roman" w:cs="Times New Roman" w:eastAsia="Times New Roman"/>
          <w:sz w:val="30"/>
          <w:szCs w:val="30"/>
        </w:rPr>
      </w:pPr>
      <w:rPr/>
      <w:r>
        <w:rPr/>
        <w:pict>
          <v:group style="position:absolute;margin-left:170.464142pt;margin-top:5.082389pt;width:.1pt;height:7.636437pt;mso-position-horizontal-relative:page;mso-position-vertical-relative:paragraph;z-index:-14924" coordorigin="3409,102" coordsize="2,153">
            <v:shape style="position:absolute;left:3409;top:102;width:2;height:153" coordorigin="3409,102" coordsize="0,153" path="m3409,254l3409,102e" filled="f" stroked="t" strokeweight="1.424491pt" strokecolor="#545BA3">
              <v:path arrowok="t"/>
            </v:shape>
          </v:group>
          <w10:wrap type="none"/>
        </w:pict>
      </w:r>
      <w:r>
        <w:rPr/>
        <w:pict>
          <v:group style="position:absolute;margin-left:181.622665pt;margin-top:5.082389pt;width:.1pt;height:7.636437pt;mso-position-horizontal-relative:page;mso-position-vertical-relative:paragraph;z-index:-14923" coordorigin="3632,102" coordsize="2,153">
            <v:shape style="position:absolute;left:3632;top:102;width:2;height:153" coordorigin="3632,102" coordsize="0,153" path="m3632,254l3632,102e" filled="f" stroked="t" strokeweight="1.424491pt" strokecolor="#484B87">
              <v:path arrowok="t"/>
            </v:shape>
          </v:group>
          <w10:wrap type="none"/>
        </w:pict>
      </w:r>
      <w:r>
        <w:rPr>
          <w:rFonts w:ascii="Arial" w:hAnsi="Arial" w:cs="Arial" w:eastAsia="Arial"/>
          <w:sz w:val="15"/>
          <w:szCs w:val="15"/>
          <w:color w:val="3D3D3D"/>
          <w:spacing w:val="0"/>
          <w:w w:val="100"/>
          <w:position w:val="2"/>
        </w:rPr>
        <w:t>"ü</w:t>
      </w:r>
      <w:r>
        <w:rPr>
          <w:rFonts w:ascii="Arial" w:hAnsi="Arial" w:cs="Arial" w:eastAsia="Arial"/>
          <w:sz w:val="15"/>
          <w:szCs w:val="15"/>
          <w:color w:val="3D3D3D"/>
          <w:spacing w:val="-38"/>
          <w:w w:val="100"/>
          <w:position w:val="2"/>
        </w:rPr>
        <w:t> </w:t>
      </w:r>
      <w:r>
        <w:rPr>
          <w:rFonts w:ascii="Arial" w:hAnsi="Arial" w:cs="Arial" w:eastAsia="Arial"/>
          <w:sz w:val="15"/>
          <w:szCs w:val="15"/>
          <w:color w:val="3D3D3D"/>
          <w:spacing w:val="0"/>
          <w:w w:val="100"/>
          <w:position w:val="2"/>
        </w:rPr>
        <w:tab/>
      </w:r>
      <w:r>
        <w:rPr>
          <w:rFonts w:ascii="Arial" w:hAnsi="Arial" w:cs="Arial" w:eastAsia="Arial"/>
          <w:sz w:val="15"/>
          <w:szCs w:val="15"/>
          <w:color w:val="3D3D3D"/>
          <w:spacing w:val="0"/>
          <w:w w:val="100"/>
          <w:position w:val="2"/>
        </w:rPr>
      </w:r>
      <w:r>
        <w:rPr>
          <w:rFonts w:ascii="Arial" w:hAnsi="Arial" w:cs="Arial" w:eastAsia="Arial"/>
          <w:sz w:val="19"/>
          <w:szCs w:val="19"/>
          <w:color w:val="3D3D3D"/>
          <w:spacing w:val="-9"/>
          <w:w w:val="100"/>
          <w:position w:val="0"/>
        </w:rPr>
        <w:t>h</w:t>
      </w:r>
      <w:r>
        <w:rPr>
          <w:rFonts w:ascii="Arial" w:hAnsi="Arial" w:cs="Arial" w:eastAsia="Arial"/>
          <w:sz w:val="19"/>
          <w:szCs w:val="19"/>
          <w:color w:val="363F57"/>
          <w:spacing w:val="0"/>
          <w:w w:val="100"/>
          <w:position w:val="0"/>
        </w:rPr>
        <w:t>ir</w:t>
      </w:r>
      <w:r>
        <w:rPr>
          <w:rFonts w:ascii="Arial" w:hAnsi="Arial" w:cs="Arial" w:eastAsia="Arial"/>
          <w:sz w:val="19"/>
          <w:szCs w:val="19"/>
          <w:color w:val="363F57"/>
          <w:spacing w:val="-36"/>
          <w:w w:val="100"/>
          <w:position w:val="0"/>
        </w:rPr>
        <w:t> </w:t>
      </w:r>
      <w:r>
        <w:rPr>
          <w:rFonts w:ascii="Arial" w:hAnsi="Arial" w:cs="Arial" w:eastAsia="Arial"/>
          <w:sz w:val="19"/>
          <w:szCs w:val="19"/>
          <w:color w:val="363F57"/>
          <w:spacing w:val="0"/>
          <w:w w:val="100"/>
          <w:position w:val="0"/>
        </w:rPr>
        <w:tab/>
      </w:r>
      <w:r>
        <w:rPr>
          <w:rFonts w:ascii="Arial" w:hAnsi="Arial" w:cs="Arial" w:eastAsia="Arial"/>
          <w:sz w:val="19"/>
          <w:szCs w:val="19"/>
          <w:color w:val="363F57"/>
          <w:spacing w:val="0"/>
          <w:w w:val="100"/>
          <w:position w:val="0"/>
        </w:rPr>
      </w:r>
      <w:r>
        <w:rPr>
          <w:rFonts w:ascii="Arial" w:hAnsi="Arial" w:cs="Arial" w:eastAsia="Arial"/>
          <w:sz w:val="19"/>
          <w:szCs w:val="19"/>
          <w:color w:val="545454"/>
          <w:spacing w:val="0"/>
          <w:w w:val="60"/>
          <w:position w:val="0"/>
        </w:rPr>
        <w:t>•</w:t>
      </w:r>
      <w:r>
        <w:rPr>
          <w:rFonts w:ascii="Arial" w:hAnsi="Arial" w:cs="Arial" w:eastAsia="Arial"/>
          <w:sz w:val="19"/>
          <w:szCs w:val="19"/>
          <w:color w:val="545454"/>
          <w:spacing w:val="0"/>
          <w:w w:val="60"/>
          <w:position w:val="0"/>
        </w:rPr>
        <w:t> </w:t>
      </w:r>
      <w:r>
        <w:rPr>
          <w:rFonts w:ascii="Arial" w:hAnsi="Arial" w:cs="Arial" w:eastAsia="Arial"/>
          <w:sz w:val="19"/>
          <w:szCs w:val="19"/>
          <w:color w:val="545454"/>
          <w:spacing w:val="17"/>
          <w:w w:val="60"/>
          <w:position w:val="0"/>
        </w:rPr>
        <w:t> </w:t>
      </w:r>
      <w:r>
        <w:rPr>
          <w:rFonts w:ascii="Arial" w:hAnsi="Arial" w:cs="Arial" w:eastAsia="Arial"/>
          <w:sz w:val="19"/>
          <w:szCs w:val="19"/>
          <w:color w:val="232F5E"/>
          <w:spacing w:val="0"/>
          <w:w w:val="100"/>
          <w:position w:val="0"/>
        </w:rPr>
        <w:t>..,</w:t>
      </w:r>
      <w:r>
        <w:rPr>
          <w:rFonts w:ascii="Arial" w:hAnsi="Arial" w:cs="Arial" w:eastAsia="Arial"/>
          <w:sz w:val="19"/>
          <w:szCs w:val="19"/>
          <w:color w:val="232F5E"/>
          <w:spacing w:val="0"/>
          <w:w w:val="100"/>
          <w:position w:val="0"/>
        </w:rPr>
        <w:tab/>
      </w:r>
      <w:r>
        <w:rPr>
          <w:rFonts w:ascii="Arial" w:hAnsi="Arial" w:cs="Arial" w:eastAsia="Arial"/>
          <w:sz w:val="19"/>
          <w:szCs w:val="19"/>
          <w:color w:val="232F5E"/>
          <w:spacing w:val="0"/>
          <w:w w:val="100"/>
          <w:position w:val="0"/>
        </w:rPr>
      </w:r>
      <w:r>
        <w:rPr>
          <w:rFonts w:ascii="Arial" w:hAnsi="Arial" w:cs="Arial" w:eastAsia="Arial"/>
          <w:sz w:val="38"/>
          <w:szCs w:val="38"/>
          <w:color w:val="3D3D3D"/>
          <w:spacing w:val="-44"/>
          <w:w w:val="108"/>
          <w:b/>
          <w:bCs/>
          <w:position w:val="-4"/>
        </w:rPr>
        <w:t>ı</w:t>
      </w:r>
      <w:r>
        <w:rPr>
          <w:rFonts w:ascii="Arial" w:hAnsi="Arial" w:cs="Arial" w:eastAsia="Arial"/>
          <w:sz w:val="17"/>
          <w:szCs w:val="17"/>
          <w:color w:val="3D3D3D"/>
          <w:spacing w:val="-27"/>
          <w:w w:val="98"/>
          <w:b/>
          <w:bCs/>
          <w:position w:val="9"/>
        </w:rPr>
        <w:t>1</w:t>
      </w:r>
      <w:r>
        <w:rPr>
          <w:rFonts w:ascii="Arial" w:hAnsi="Arial" w:cs="Arial" w:eastAsia="Arial"/>
          <w:sz w:val="31"/>
          <w:szCs w:val="31"/>
          <w:color w:val="3D3D3D"/>
          <w:spacing w:val="0"/>
          <w:w w:val="51"/>
          <w:b/>
          <w:bCs/>
          <w:position w:val="-4"/>
        </w:rPr>
        <w:t>o</w:t>
      </w:r>
      <w:r>
        <w:rPr>
          <w:rFonts w:ascii="Arial" w:hAnsi="Arial" w:cs="Arial" w:eastAsia="Arial"/>
          <w:sz w:val="31"/>
          <w:szCs w:val="31"/>
          <w:color w:val="3D3D3D"/>
          <w:spacing w:val="-23"/>
          <w:w w:val="100"/>
          <w:b/>
          <w:bCs/>
          <w:position w:val="-4"/>
        </w:rPr>
        <w:t> </w:t>
      </w:r>
      <w:r>
        <w:rPr>
          <w:rFonts w:ascii="Times New Roman" w:hAnsi="Times New Roman" w:cs="Times New Roman" w:eastAsia="Times New Roman"/>
          <w:sz w:val="39"/>
          <w:szCs w:val="39"/>
          <w:color w:val="3D3D3D"/>
          <w:spacing w:val="0"/>
          <w:w w:val="100"/>
          <w:b/>
          <w:bCs/>
          <w:position w:val="-4"/>
        </w:rPr>
        <w:t>i</w:t>
      </w:r>
      <w:r>
        <w:rPr>
          <w:rFonts w:ascii="Times New Roman" w:hAnsi="Times New Roman" w:cs="Times New Roman" w:eastAsia="Times New Roman"/>
          <w:sz w:val="39"/>
          <w:szCs w:val="39"/>
          <w:color w:val="3D3D3D"/>
          <w:spacing w:val="-30"/>
          <w:w w:val="100"/>
          <w:b/>
          <w:bCs/>
          <w:position w:val="-4"/>
        </w:rPr>
        <w:t> </w:t>
      </w:r>
      <w:r>
        <w:rPr>
          <w:rFonts w:ascii="Times New Roman" w:hAnsi="Times New Roman" w:cs="Times New Roman" w:eastAsia="Times New Roman"/>
          <w:sz w:val="39"/>
          <w:szCs w:val="39"/>
          <w:color w:val="3D3D3D"/>
          <w:spacing w:val="0"/>
          <w:w w:val="85"/>
          <w:b/>
          <w:bCs/>
          <w:position w:val="-4"/>
        </w:rPr>
        <w:t>ı</w:t>
      </w:r>
      <w:r>
        <w:rPr>
          <w:rFonts w:ascii="Times New Roman" w:hAnsi="Times New Roman" w:cs="Times New Roman" w:eastAsia="Times New Roman"/>
          <w:sz w:val="39"/>
          <w:szCs w:val="39"/>
          <w:color w:val="3D3D3D"/>
          <w:spacing w:val="-34"/>
          <w:w w:val="86"/>
          <w:b/>
          <w:bCs/>
          <w:position w:val="-4"/>
        </w:rPr>
        <w:t>s</w:t>
      </w:r>
      <w:r>
        <w:rPr>
          <w:rFonts w:ascii="Arial" w:hAnsi="Arial" w:cs="Arial" w:eastAsia="Arial"/>
          <w:sz w:val="17"/>
          <w:szCs w:val="17"/>
          <w:color w:val="3D3D3D"/>
          <w:spacing w:val="1"/>
          <w:w w:val="89"/>
          <w:b/>
          <w:bCs/>
          <w:position w:val="9"/>
        </w:rPr>
        <w:t>7</w:t>
      </w:r>
      <w:r>
        <w:rPr>
          <w:rFonts w:ascii="Times New Roman" w:hAnsi="Times New Roman" w:cs="Times New Roman" w:eastAsia="Times New Roman"/>
          <w:sz w:val="30"/>
          <w:szCs w:val="30"/>
          <w:color w:val="3D3D3D"/>
          <w:spacing w:val="0"/>
          <w:w w:val="58"/>
          <w:b/>
          <w:bCs/>
          <w:position w:val="-4"/>
        </w:rPr>
        <w:t>2017</w:t>
      </w:r>
      <w:r>
        <w:rPr>
          <w:rFonts w:ascii="Times New Roman" w:hAnsi="Times New Roman" w:cs="Times New Roman" w:eastAsia="Times New Roman"/>
          <w:sz w:val="30"/>
          <w:szCs w:val="30"/>
          <w:color w:val="000000"/>
          <w:spacing w:val="0"/>
          <w:w w:val="100"/>
          <w:position w:val="0"/>
        </w:rPr>
      </w:r>
    </w:p>
    <w:p>
      <w:pPr>
        <w:spacing w:before="0" w:after="0" w:line="147" w:lineRule="exact"/>
        <w:ind w:left="300" w:right="-20"/>
        <w:jc w:val="left"/>
        <w:tabs>
          <w:tab w:pos="3040" w:val="left"/>
          <w:tab w:pos="3420" w:val="left"/>
          <w:tab w:pos="4640" w:val="left"/>
          <w:tab w:pos="6120" w:val="left"/>
        </w:tabs>
        <w:rPr>
          <w:rFonts w:ascii="Arial" w:hAnsi="Arial" w:cs="Arial" w:eastAsia="Arial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14"/>
          <w:szCs w:val="14"/>
          <w:color w:val="3D3D3D"/>
          <w:spacing w:val="0"/>
          <w:w w:val="100"/>
          <w:i/>
        </w:rPr>
        <w:t>,Q</w:t>
      </w:r>
      <w:r>
        <w:rPr>
          <w:rFonts w:ascii="Times New Roman" w:hAnsi="Times New Roman" w:cs="Times New Roman" w:eastAsia="Times New Roman"/>
          <w:sz w:val="14"/>
          <w:szCs w:val="14"/>
          <w:color w:val="3D3D3D"/>
          <w:spacing w:val="-15"/>
          <w:w w:val="100"/>
          <w:i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color w:val="3D3D3D"/>
          <w:spacing w:val="0"/>
          <w:w w:val="100"/>
          <w:i/>
        </w:rPr>
        <w:tab/>
      </w:r>
      <w:r>
        <w:rPr>
          <w:rFonts w:ascii="Times New Roman" w:hAnsi="Times New Roman" w:cs="Times New Roman" w:eastAsia="Times New Roman"/>
          <w:sz w:val="14"/>
          <w:szCs w:val="14"/>
          <w:color w:val="3D3D3D"/>
          <w:spacing w:val="0"/>
          <w:w w:val="100"/>
          <w:i/>
        </w:rPr>
      </w:r>
      <w:r>
        <w:rPr>
          <w:rFonts w:ascii="Times New Roman" w:hAnsi="Times New Roman" w:cs="Times New Roman" w:eastAsia="Times New Roman"/>
          <w:sz w:val="16"/>
          <w:szCs w:val="16"/>
          <w:color w:val="545454"/>
          <w:spacing w:val="0"/>
          <w:w w:val="100"/>
          <w:position w:val="-6"/>
        </w:rPr>
        <w:t>u</w:t>
      </w:r>
      <w:r>
        <w:rPr>
          <w:rFonts w:ascii="Times New Roman" w:hAnsi="Times New Roman" w:cs="Times New Roman" w:eastAsia="Times New Roman"/>
          <w:sz w:val="16"/>
          <w:szCs w:val="16"/>
          <w:color w:val="545454"/>
          <w:spacing w:val="-25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545454"/>
          <w:spacing w:val="0"/>
          <w:w w:val="100"/>
          <w:position w:val="-6"/>
        </w:rPr>
        <w:tab/>
      </w:r>
      <w:r>
        <w:rPr>
          <w:rFonts w:ascii="Times New Roman" w:hAnsi="Times New Roman" w:cs="Times New Roman" w:eastAsia="Times New Roman"/>
          <w:sz w:val="16"/>
          <w:szCs w:val="16"/>
          <w:color w:val="545454"/>
          <w:spacing w:val="0"/>
          <w:w w:val="100"/>
          <w:position w:val="-6"/>
        </w:rPr>
      </w:r>
      <w:r>
        <w:rPr>
          <w:rFonts w:ascii="Arial" w:hAnsi="Arial" w:cs="Arial" w:eastAsia="Arial"/>
          <w:sz w:val="21"/>
          <w:szCs w:val="21"/>
          <w:color w:val="545454"/>
          <w:spacing w:val="0"/>
          <w:w w:val="100"/>
          <w:position w:val="-6"/>
        </w:rPr>
        <w:t>r</w:t>
      </w:r>
      <w:r>
        <w:rPr>
          <w:rFonts w:ascii="Arial" w:hAnsi="Arial" w:cs="Arial" w:eastAsia="Arial"/>
          <w:sz w:val="21"/>
          <w:szCs w:val="21"/>
          <w:color w:val="545454"/>
          <w:spacing w:val="48"/>
          <w:w w:val="100"/>
          <w:position w:val="-6"/>
        </w:rPr>
        <w:t> </w:t>
      </w:r>
      <w:r>
        <w:rPr>
          <w:rFonts w:ascii="Arial" w:hAnsi="Arial" w:cs="Arial" w:eastAsia="Arial"/>
          <w:sz w:val="21"/>
          <w:szCs w:val="21"/>
          <w:color w:val="545454"/>
          <w:spacing w:val="0"/>
          <w:w w:val="100"/>
          <w:position w:val="-6"/>
        </w:rPr>
        <w:t>Amiri</w:t>
      </w:r>
      <w:r>
        <w:rPr>
          <w:rFonts w:ascii="Arial" w:hAnsi="Arial" w:cs="Arial" w:eastAsia="Arial"/>
          <w:sz w:val="21"/>
          <w:szCs w:val="21"/>
          <w:color w:val="545454"/>
          <w:spacing w:val="0"/>
          <w:w w:val="100"/>
          <w:position w:val="-6"/>
        </w:rPr>
        <w:tab/>
      </w:r>
      <w:r>
        <w:rPr>
          <w:rFonts w:ascii="Arial" w:hAnsi="Arial" w:cs="Arial" w:eastAsia="Arial"/>
          <w:sz w:val="21"/>
          <w:szCs w:val="21"/>
          <w:color w:val="545454"/>
          <w:spacing w:val="0"/>
          <w:w w:val="100"/>
          <w:position w:val="-6"/>
        </w:rPr>
      </w:r>
      <w:r>
        <w:rPr>
          <w:rFonts w:ascii="Arial" w:hAnsi="Arial" w:cs="Arial" w:eastAsia="Arial"/>
          <w:sz w:val="21"/>
          <w:szCs w:val="21"/>
          <w:color w:val="343B79"/>
          <w:spacing w:val="0"/>
          <w:w w:val="100"/>
          <w:position w:val="-6"/>
        </w:rPr>
        <w:t>/'"'\</w:t>
      </w:r>
      <w:r>
        <w:rPr>
          <w:rFonts w:ascii="Arial" w:hAnsi="Arial" w:cs="Arial" w:eastAsia="Arial"/>
          <w:sz w:val="21"/>
          <w:szCs w:val="21"/>
          <w:color w:val="343B79"/>
          <w:spacing w:val="0"/>
          <w:w w:val="100"/>
          <w:position w:val="-6"/>
        </w:rPr>
        <w:tab/>
      </w:r>
      <w:r>
        <w:rPr>
          <w:rFonts w:ascii="Arial" w:hAnsi="Arial" w:cs="Arial" w:eastAsia="Arial"/>
          <w:sz w:val="21"/>
          <w:szCs w:val="21"/>
          <w:color w:val="343B79"/>
          <w:spacing w:val="0"/>
          <w:w w:val="100"/>
          <w:position w:val="-6"/>
        </w:rPr>
      </w:r>
      <w:r>
        <w:rPr>
          <w:rFonts w:ascii="Arial" w:hAnsi="Arial" w:cs="Arial" w:eastAsia="Arial"/>
          <w:sz w:val="21"/>
          <w:szCs w:val="21"/>
          <w:color w:val="545454"/>
          <w:spacing w:val="0"/>
          <w:w w:val="146"/>
          <w:position w:val="-6"/>
        </w:rPr>
        <w:t>•</w:t>
      </w:r>
      <w:r>
        <w:rPr>
          <w:rFonts w:ascii="Arial" w:hAnsi="Arial" w:cs="Arial" w:eastAsia="Arial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0" w:after="0" w:line="290" w:lineRule="exact"/>
        <w:ind w:left="267" w:right="-20"/>
        <w:jc w:val="left"/>
        <w:tabs>
          <w:tab w:pos="8660" w:val="left"/>
        </w:tabs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9"/>
          <w:szCs w:val="29"/>
          <w:color w:val="A1A1A1"/>
          <w:spacing w:val="-38"/>
          <w:w w:val="76"/>
        </w:rPr>
        <w:t>.</w:t>
      </w:r>
      <w:r>
        <w:rPr>
          <w:rFonts w:ascii="Times New Roman" w:hAnsi="Times New Roman" w:cs="Times New Roman" w:eastAsia="Times New Roman"/>
          <w:sz w:val="29"/>
          <w:szCs w:val="29"/>
          <w:color w:val="3D3D3D"/>
          <w:spacing w:val="0"/>
          <w:w w:val="56"/>
        </w:rPr>
        <w:t>:E</w:t>
      </w:r>
      <w:r>
        <w:rPr>
          <w:rFonts w:ascii="Times New Roman" w:hAnsi="Times New Roman" w:cs="Times New Roman" w:eastAsia="Times New Roman"/>
          <w:sz w:val="29"/>
          <w:szCs w:val="29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9"/>
          <w:szCs w:val="29"/>
          <w:color w:val="3D3D3D"/>
          <w:spacing w:val="0"/>
          <w:w w:val="100"/>
        </w:rPr>
      </w:r>
      <w:r>
        <w:rPr>
          <w:rFonts w:ascii="Times New Roman" w:hAnsi="Times New Roman" w:cs="Times New Roman" w:eastAsia="Times New Roman"/>
          <w:sz w:val="21"/>
          <w:szCs w:val="21"/>
          <w:color w:val="3D3D3D"/>
          <w:spacing w:val="0"/>
          <w:w w:val="84"/>
          <w:position w:val="5"/>
        </w:rPr>
        <w:t>itfoiye</w:t>
      </w:r>
      <w:r>
        <w:rPr>
          <w:rFonts w:ascii="Times New Roman" w:hAnsi="Times New Roman" w:cs="Times New Roman" w:eastAsia="Times New Roman"/>
          <w:sz w:val="21"/>
          <w:szCs w:val="21"/>
          <w:color w:val="3D3D3D"/>
          <w:spacing w:val="6"/>
          <w:w w:val="84"/>
          <w:position w:val="5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43B79"/>
          <w:spacing w:val="0"/>
          <w:w w:val="600"/>
          <w:position w:val="5"/>
        </w:rPr>
        <w:t>Z)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9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jc w:val="left"/>
        <w:spacing w:after="0"/>
        <w:sectPr>
          <w:type w:val="continuous"/>
          <w:pgSz w:w="11920" w:h="16840"/>
          <w:pgMar w:top="300" w:bottom="280" w:left="260" w:right="320"/>
        </w:sectPr>
      </w:pPr>
      <w:rPr/>
    </w:p>
    <w:p>
      <w:pPr>
        <w:spacing w:before="35" w:after="0" w:line="183" w:lineRule="exact"/>
        <w:ind w:right="-20"/>
        <w:jc w:val="right"/>
        <w:tabs>
          <w:tab w:pos="7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12A91"/>
          <w:w w:val="331"/>
          <w:position w:val="-3"/>
        </w:rPr>
        <w:t>(_</w:t>
      </w:r>
      <w:r>
        <w:rPr>
          <w:rFonts w:ascii="Times New Roman" w:hAnsi="Times New Roman" w:cs="Times New Roman" w:eastAsia="Times New Roman"/>
          <w:sz w:val="19"/>
          <w:szCs w:val="19"/>
          <w:color w:val="212A91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12A91"/>
          <w:w w:val="100"/>
          <w:position w:val="-3"/>
        </w:rPr>
      </w:r>
      <w:r>
        <w:rPr>
          <w:rFonts w:ascii="Times New Roman" w:hAnsi="Times New Roman" w:cs="Times New Roman" w:eastAsia="Times New Roman"/>
          <w:sz w:val="27"/>
          <w:szCs w:val="27"/>
          <w:color w:val="666667"/>
          <w:spacing w:val="0"/>
          <w:w w:val="100"/>
          <w:b/>
          <w:bCs/>
          <w:position w:val="-18"/>
        </w:rPr>
        <w:t>B</w:t>
      </w:r>
      <w:r>
        <w:rPr>
          <w:rFonts w:ascii="Times New Roman" w:hAnsi="Times New Roman" w:cs="Times New Roman" w:eastAsia="Times New Roman"/>
          <w:sz w:val="27"/>
          <w:szCs w:val="27"/>
          <w:color w:val="666667"/>
          <w:spacing w:val="-21"/>
          <w:w w:val="100"/>
          <w:b/>
          <w:bCs/>
          <w:position w:val="-1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14"/>
          <w:position w:val="-3"/>
        </w:rPr>
        <w:t>•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1"/>
          <w:w w:val="114"/>
          <w:position w:val="-3"/>
        </w:rPr>
        <w:t>w</w:t>
      </w:r>
      <w:r>
        <w:rPr>
          <w:rFonts w:ascii="Times New Roman" w:hAnsi="Times New Roman" w:cs="Times New Roman" w:eastAsia="Times New Roman"/>
          <w:sz w:val="19"/>
          <w:szCs w:val="19"/>
          <w:color w:val="232F5E"/>
          <w:spacing w:val="0"/>
          <w:w w:val="93"/>
          <w:position w:val="-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1" w:after="0" w:line="207" w:lineRule="exact"/>
        <w:ind w:right="-20"/>
        <w:jc w:val="left"/>
        <w:tabs>
          <w:tab w:pos="1000" w:val="left"/>
        </w:tabs>
        <w:rPr>
          <w:rFonts w:ascii="Times New Roman" w:hAnsi="Times New Roman" w:cs="Times New Roman" w:eastAsia="Times New Roman"/>
          <w:sz w:val="38"/>
          <w:szCs w:val="3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7"/>
          <w:szCs w:val="27"/>
          <w:color w:val="757577"/>
          <w:w w:val="68"/>
          <w:position w:val="-19"/>
        </w:rPr>
        <w:t>-</w:t>
      </w:r>
      <w:r>
        <w:rPr>
          <w:rFonts w:ascii="Times New Roman" w:hAnsi="Times New Roman" w:cs="Times New Roman" w:eastAsia="Times New Roman"/>
          <w:sz w:val="27"/>
          <w:szCs w:val="27"/>
          <w:color w:val="A1A1A1"/>
          <w:w w:val="179"/>
          <w:position w:val="-19"/>
        </w:rPr>
        <w:t>.</w:t>
      </w:r>
      <w:r>
        <w:rPr>
          <w:rFonts w:ascii="Times New Roman" w:hAnsi="Times New Roman" w:cs="Times New Roman" w:eastAsia="Times New Roman"/>
          <w:sz w:val="27"/>
          <w:szCs w:val="27"/>
          <w:color w:val="A1A1A1"/>
          <w:w w:val="100"/>
          <w:position w:val="-19"/>
        </w:rPr>
        <w:tab/>
      </w:r>
      <w:r>
        <w:rPr>
          <w:rFonts w:ascii="Times New Roman" w:hAnsi="Times New Roman" w:cs="Times New Roman" w:eastAsia="Times New Roman"/>
          <w:sz w:val="27"/>
          <w:szCs w:val="27"/>
          <w:color w:val="A1A1A1"/>
          <w:w w:val="100"/>
          <w:position w:val="-19"/>
        </w:rPr>
      </w:r>
      <w:r>
        <w:rPr>
          <w:rFonts w:ascii="Times New Roman" w:hAnsi="Times New Roman" w:cs="Times New Roman" w:eastAsia="Times New Roman"/>
          <w:sz w:val="38"/>
          <w:szCs w:val="38"/>
          <w:color w:val="545454"/>
          <w:spacing w:val="-4"/>
          <w:w w:val="69"/>
          <w:position w:val="-19"/>
        </w:rPr>
        <w:t>.</w:t>
      </w:r>
      <w:r>
        <w:rPr>
          <w:rFonts w:ascii="Times New Roman" w:hAnsi="Times New Roman" w:cs="Times New Roman" w:eastAsia="Times New Roman"/>
          <w:sz w:val="38"/>
          <w:szCs w:val="38"/>
          <w:color w:val="8A8C8C"/>
          <w:spacing w:val="0"/>
          <w:w w:val="57"/>
          <w:position w:val="-19"/>
        </w:rPr>
        <w:t>Jt</w:t>
      </w:r>
      <w:r>
        <w:rPr>
          <w:rFonts w:ascii="Times New Roman" w:hAnsi="Times New Roman" w:cs="Times New Roman" w:eastAsia="Times New Roman"/>
          <w:sz w:val="38"/>
          <w:szCs w:val="38"/>
          <w:color w:val="8A8C8C"/>
          <w:spacing w:val="-32"/>
          <w:w w:val="57"/>
          <w:position w:val="-19"/>
        </w:rPr>
        <w:t>:</w:t>
      </w:r>
      <w:r>
        <w:rPr>
          <w:rFonts w:ascii="Times New Roman" w:hAnsi="Times New Roman" w:cs="Times New Roman" w:eastAsia="Times New Roman"/>
          <w:sz w:val="38"/>
          <w:szCs w:val="38"/>
          <w:color w:val="B3B3B3"/>
          <w:spacing w:val="0"/>
          <w:w w:val="46"/>
          <w:position w:val="-19"/>
        </w:rPr>
        <w:t>.</w:t>
      </w:r>
      <w:r>
        <w:rPr>
          <w:rFonts w:ascii="Times New Roman" w:hAnsi="Times New Roman" w:cs="Times New Roman" w:eastAsia="Times New Roman"/>
          <w:sz w:val="38"/>
          <w:szCs w:val="3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300" w:bottom="280" w:left="260" w:right="320"/>
          <w:cols w:num="2" w:equalWidth="0">
            <w:col w:w="9234" w:space="183"/>
            <w:col w:w="1923"/>
          </w:cols>
        </w:sectPr>
      </w:pPr>
      <w:rPr/>
    </w:p>
    <w:p>
      <w:pPr>
        <w:spacing w:before="0" w:after="0" w:line="696" w:lineRule="exact"/>
        <w:ind w:right="-20"/>
        <w:jc w:val="right"/>
        <w:rPr>
          <w:rFonts w:ascii="Times New Roman" w:hAnsi="Times New Roman" w:cs="Times New Roman" w:eastAsia="Times New Roman"/>
          <w:sz w:val="120"/>
          <w:szCs w:val="120"/>
        </w:rPr>
      </w:pPr>
      <w:rPr/>
      <w:r>
        <w:rPr>
          <w:rFonts w:ascii="Times New Roman" w:hAnsi="Times New Roman" w:cs="Times New Roman" w:eastAsia="Times New Roman"/>
          <w:sz w:val="120"/>
          <w:szCs w:val="120"/>
          <w:color w:val="343B79"/>
          <w:spacing w:val="-60"/>
          <w:w w:val="162"/>
          <w:position w:val="-45"/>
        </w:rPr>
        <w:t>i</w:t>
      </w:r>
      <w:r>
        <w:rPr>
          <w:rFonts w:ascii="Times New Roman" w:hAnsi="Times New Roman" w:cs="Times New Roman" w:eastAsia="Times New Roman"/>
          <w:sz w:val="120"/>
          <w:szCs w:val="120"/>
          <w:color w:val="232F5E"/>
          <w:spacing w:val="-421"/>
          <w:w w:val="60"/>
          <w:position w:val="-45"/>
        </w:rPr>
        <w:t>}</w:t>
      </w:r>
      <w:r>
        <w:rPr>
          <w:rFonts w:ascii="Times New Roman" w:hAnsi="Times New Roman" w:cs="Times New Roman" w:eastAsia="Times New Roman"/>
          <w:sz w:val="120"/>
          <w:szCs w:val="120"/>
          <w:color w:val="A1A1A1"/>
          <w:spacing w:val="0"/>
          <w:w w:val="28"/>
          <w:position w:val="-45"/>
        </w:rPr>
        <w:t>-</w:t>
      </w:r>
      <w:r>
        <w:rPr>
          <w:rFonts w:ascii="Times New Roman" w:hAnsi="Times New Roman" w:cs="Times New Roman" w:eastAsia="Times New Roman"/>
          <w:sz w:val="120"/>
          <w:szCs w:val="120"/>
          <w:color w:val="000000"/>
          <w:spacing w:val="0"/>
          <w:w w:val="100"/>
          <w:position w:val="0"/>
        </w:rPr>
      </w:r>
    </w:p>
    <w:p>
      <w:pPr>
        <w:spacing w:before="0" w:after="0" w:line="494" w:lineRule="exact"/>
        <w:ind w:right="-66"/>
        <w:jc w:val="left"/>
        <w:tabs>
          <w:tab w:pos="1580" w:val="left"/>
        </w:tabs>
        <w:rPr>
          <w:rFonts w:ascii="Arial" w:hAnsi="Arial" w:cs="Arial" w:eastAsia="Arial"/>
          <w:sz w:val="50"/>
          <w:szCs w:val="50"/>
        </w:rPr>
      </w:pPr>
      <w:rPr/>
      <w:r>
        <w:rPr/>
        <w:br w:type="column"/>
      </w:r>
      <w:r>
        <w:rPr>
          <w:rFonts w:ascii="Arial" w:hAnsi="Arial" w:cs="Arial" w:eastAsia="Arial"/>
          <w:sz w:val="50"/>
          <w:szCs w:val="50"/>
          <w:color w:val="2334B5"/>
          <w:spacing w:val="10"/>
          <w:w w:val="158"/>
          <w:i/>
          <w:position w:val="-1"/>
        </w:rPr>
        <w:t>-</w:t>
      </w:r>
      <w:r>
        <w:rPr>
          <w:rFonts w:ascii="Arial" w:hAnsi="Arial" w:cs="Arial" w:eastAsia="Arial"/>
          <w:sz w:val="50"/>
          <w:szCs w:val="50"/>
          <w:color w:val="545454"/>
          <w:spacing w:val="0"/>
          <w:w w:val="217"/>
          <w:i/>
          <w:position w:val="-1"/>
        </w:rPr>
        <w:t>(</w:t>
      </w:r>
      <w:r>
        <w:rPr>
          <w:rFonts w:ascii="Arial" w:hAnsi="Arial" w:cs="Arial" w:eastAsia="Arial"/>
          <w:sz w:val="50"/>
          <w:szCs w:val="50"/>
          <w:color w:val="545454"/>
          <w:spacing w:val="7"/>
          <w:w w:val="216"/>
          <w:i/>
          <w:position w:val="-1"/>
        </w:rPr>
        <w:t>,</w:t>
      </w:r>
      <w:r>
        <w:rPr>
          <w:rFonts w:ascii="Arial" w:hAnsi="Arial" w:cs="Arial" w:eastAsia="Arial"/>
          <w:sz w:val="50"/>
          <w:szCs w:val="50"/>
          <w:color w:val="757577"/>
          <w:spacing w:val="0"/>
          <w:w w:val="116"/>
          <w:i/>
          <w:position w:val="-1"/>
        </w:rPr>
        <w:t>if;</w:t>
      </w:r>
      <w:r>
        <w:rPr>
          <w:rFonts w:ascii="Arial" w:hAnsi="Arial" w:cs="Arial" w:eastAsia="Arial"/>
          <w:sz w:val="50"/>
          <w:szCs w:val="50"/>
          <w:color w:val="757577"/>
          <w:spacing w:val="0"/>
          <w:w w:val="100"/>
          <w:i/>
          <w:position w:val="-1"/>
        </w:rPr>
        <w:tab/>
      </w:r>
      <w:r>
        <w:rPr>
          <w:rFonts w:ascii="Arial" w:hAnsi="Arial" w:cs="Arial" w:eastAsia="Arial"/>
          <w:sz w:val="50"/>
          <w:szCs w:val="50"/>
          <w:color w:val="757577"/>
          <w:spacing w:val="0"/>
          <w:w w:val="100"/>
          <w:i/>
          <w:position w:val="-1"/>
        </w:rPr>
      </w:r>
      <w:r>
        <w:rPr>
          <w:rFonts w:ascii="Arial" w:hAnsi="Arial" w:cs="Arial" w:eastAsia="Arial"/>
          <w:sz w:val="50"/>
          <w:szCs w:val="50"/>
          <w:color w:val="A1A1A1"/>
          <w:spacing w:val="0"/>
          <w:w w:val="67"/>
          <w:position w:val="-1"/>
        </w:rPr>
        <w:t>\</w:t>
      </w:r>
      <w:r>
        <w:rPr>
          <w:rFonts w:ascii="Arial" w:hAnsi="Arial" w:cs="Arial" w:eastAsia="Arial"/>
          <w:sz w:val="50"/>
          <w:szCs w:val="50"/>
          <w:color w:val="000000"/>
          <w:spacing w:val="0"/>
          <w:w w:val="100"/>
          <w:position w:val="0"/>
        </w:rPr>
      </w:r>
    </w:p>
    <w:p>
      <w:pPr>
        <w:spacing w:before="0" w:after="0" w:line="202" w:lineRule="exact"/>
        <w:ind w:left="760" w:right="-73"/>
        <w:jc w:val="left"/>
        <w:rPr>
          <w:rFonts w:ascii="Arial" w:hAnsi="Arial" w:cs="Arial" w:eastAsia="Arial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22"/>
          <w:szCs w:val="22"/>
          <w:color w:val="545454"/>
          <w:spacing w:val="0"/>
          <w:w w:val="100"/>
          <w:b/>
          <w:bCs/>
        </w:rPr>
        <w:t>üda</w:t>
      </w:r>
      <w:r>
        <w:rPr>
          <w:rFonts w:ascii="Times New Roman" w:hAnsi="Times New Roman" w:cs="Times New Roman" w:eastAsia="Times New Roman"/>
          <w:sz w:val="22"/>
          <w:szCs w:val="22"/>
          <w:color w:val="545454"/>
          <w:spacing w:val="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545454"/>
          <w:spacing w:val="18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545454"/>
          <w:spacing w:val="-2"/>
          <w:w w:val="100"/>
          <w:b/>
          <w:bCs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color w:val="545454"/>
          <w:spacing w:val="0"/>
          <w:w w:val="100"/>
          <w:b/>
          <w:bCs/>
        </w:rPr>
        <w:t>:</w:t>
      </w:r>
      <w:r>
        <w:rPr>
          <w:rFonts w:ascii="Times New Roman" w:hAnsi="Times New Roman" w:cs="Times New Roman" w:eastAsia="Times New Roman"/>
          <w:sz w:val="22"/>
          <w:szCs w:val="22"/>
          <w:color w:val="545454"/>
          <w:spacing w:val="-20"/>
          <w:w w:val="100"/>
          <w:b/>
          <w:bCs/>
        </w:rPr>
        <w:t> </w:t>
      </w:r>
      <w:r>
        <w:rPr>
          <w:rFonts w:ascii="Arial" w:hAnsi="Arial" w:cs="Arial" w:eastAsia="Arial"/>
          <w:sz w:val="18"/>
          <w:szCs w:val="18"/>
          <w:color w:val="545454"/>
          <w:spacing w:val="0"/>
          <w:w w:val="93"/>
        </w:rPr>
        <w:t>ŞU</w:t>
      </w:r>
      <w:r>
        <w:rPr>
          <w:rFonts w:ascii="Arial" w:hAnsi="Arial" w:cs="Arial" w:eastAsia="Arial"/>
          <w:sz w:val="18"/>
          <w:szCs w:val="18"/>
          <w:color w:val="545454"/>
          <w:spacing w:val="-35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666667"/>
          <w:spacing w:val="-34"/>
          <w:w w:val="88"/>
        </w:rPr>
        <w:t>ü</w:t>
      </w:r>
      <w:r>
        <w:rPr>
          <w:rFonts w:ascii="Arial" w:hAnsi="Arial" w:cs="Arial" w:eastAsia="Arial"/>
          <w:sz w:val="18"/>
          <w:szCs w:val="18"/>
          <w:color w:val="8A8C8C"/>
          <w:spacing w:val="0"/>
          <w:w w:val="39"/>
        </w:rPr>
        <w:t>-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</w:r>
    </w:p>
    <w:p>
      <w:pPr>
        <w:spacing w:before="2" w:after="0" w:line="120" w:lineRule="exact"/>
        <w:jc w:val="left"/>
        <w:rPr>
          <w:sz w:val="12"/>
          <w:szCs w:val="12"/>
        </w:rPr>
      </w:pPr>
      <w:rPr/>
      <w:r>
        <w:rPr/>
        <w:br w:type="column"/>
      </w:r>
      <w:r>
        <w:rPr>
          <w:sz w:val="12"/>
          <w:szCs w:val="12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right="-20"/>
        <w:jc w:val="left"/>
        <w:rPr>
          <w:rFonts w:ascii="Arial" w:hAnsi="Arial" w:cs="Arial" w:eastAsia="Arial"/>
          <w:sz w:val="14"/>
          <w:szCs w:val="14"/>
        </w:rPr>
      </w:pPr>
      <w:rPr/>
      <w:r>
        <w:rPr>
          <w:rFonts w:ascii="Arial" w:hAnsi="Arial" w:cs="Arial" w:eastAsia="Arial"/>
          <w:sz w:val="14"/>
          <w:szCs w:val="14"/>
          <w:color w:val="545454"/>
          <w:spacing w:val="-14"/>
          <w:w w:val="77"/>
        </w:rPr>
        <w:t>1</w:t>
      </w:r>
      <w:r>
        <w:rPr>
          <w:rFonts w:ascii="Arial" w:hAnsi="Arial" w:cs="Arial" w:eastAsia="Arial"/>
          <w:sz w:val="14"/>
          <w:szCs w:val="14"/>
          <w:color w:val="757577"/>
          <w:spacing w:val="-23"/>
          <w:w w:val="82"/>
        </w:rPr>
        <w:t>•</w:t>
      </w:r>
      <w:r>
        <w:rPr>
          <w:rFonts w:ascii="Arial" w:hAnsi="Arial" w:cs="Arial" w:eastAsia="Arial"/>
          <w:sz w:val="14"/>
          <w:szCs w:val="14"/>
          <w:color w:val="B3B3B3"/>
          <w:spacing w:val="-23"/>
          <w:w w:val="101"/>
        </w:rPr>
        <w:t>.</w:t>
      </w:r>
      <w:r>
        <w:rPr>
          <w:rFonts w:ascii="Arial" w:hAnsi="Arial" w:cs="Arial" w:eastAsia="Arial"/>
          <w:sz w:val="14"/>
          <w:szCs w:val="14"/>
          <w:color w:val="757577"/>
          <w:spacing w:val="-17"/>
          <w:w w:val="255"/>
        </w:rPr>
        <w:t>;</w:t>
      </w:r>
      <w:r>
        <w:rPr>
          <w:rFonts w:ascii="Arial" w:hAnsi="Arial" w:cs="Arial" w:eastAsia="Arial"/>
          <w:sz w:val="14"/>
          <w:szCs w:val="14"/>
          <w:color w:val="B3B3B3"/>
          <w:spacing w:val="0"/>
          <w:w w:val="89"/>
        </w:rPr>
        <w:t>.:</w:t>
      </w:r>
      <w:r>
        <w:rPr>
          <w:rFonts w:ascii="Arial" w:hAnsi="Arial" w:cs="Arial" w:eastAsia="Arial"/>
          <w:sz w:val="14"/>
          <w:szCs w:val="14"/>
          <w:color w:val="B3B3B3"/>
          <w:spacing w:val="-5"/>
          <w:w w:val="100"/>
        </w:rPr>
        <w:t> </w:t>
      </w:r>
      <w:r>
        <w:rPr>
          <w:rFonts w:ascii="Arial" w:hAnsi="Arial" w:cs="Arial" w:eastAsia="Arial"/>
          <w:sz w:val="14"/>
          <w:szCs w:val="14"/>
          <w:color w:val="B3B3B3"/>
          <w:spacing w:val="0"/>
          <w:w w:val="105"/>
        </w:rPr>
        <w:t>,.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300" w:bottom="280" w:left="260" w:right="320"/>
          <w:cols w:num="3" w:equalWidth="0">
            <w:col w:w="4857" w:space="3268"/>
            <w:col w:w="1737" w:space="694"/>
            <w:col w:w="784"/>
          </w:cols>
        </w:sectPr>
      </w:pPr>
      <w:rPr/>
    </w:p>
    <w:p>
      <w:pPr>
        <w:spacing w:before="0" w:after="0" w:line="61" w:lineRule="exact"/>
        <w:ind w:left="3725" w:right="-20"/>
        <w:jc w:val="left"/>
        <w:tabs>
          <w:tab w:pos="9100" w:val="left"/>
          <w:tab w:pos="9520" w:val="left"/>
          <w:tab w:pos="103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7"/>
          <w:szCs w:val="27"/>
          <w:color w:val="545454"/>
          <w:spacing w:val="0"/>
          <w:w w:val="72"/>
          <w:b/>
          <w:bCs/>
          <w:position w:val="-24"/>
        </w:rPr>
        <w:t>TOPÇU</w:t>
      </w:r>
      <w:r>
        <w:rPr>
          <w:rFonts w:ascii="Times New Roman" w:hAnsi="Times New Roman" w:cs="Times New Roman" w:eastAsia="Times New Roman"/>
          <w:sz w:val="27"/>
          <w:szCs w:val="27"/>
          <w:color w:val="545454"/>
          <w:spacing w:val="0"/>
          <w:w w:val="100"/>
          <w:b/>
          <w:bCs/>
          <w:position w:val="-24"/>
        </w:rPr>
        <w:tab/>
      </w:r>
      <w:r>
        <w:rPr>
          <w:rFonts w:ascii="Times New Roman" w:hAnsi="Times New Roman" w:cs="Times New Roman" w:eastAsia="Times New Roman"/>
          <w:sz w:val="27"/>
          <w:szCs w:val="27"/>
          <w:color w:val="545454"/>
          <w:spacing w:val="0"/>
          <w:w w:val="100"/>
          <w:b/>
          <w:bCs/>
          <w:position w:val="-24"/>
        </w:rPr>
      </w:r>
      <w:r>
        <w:rPr>
          <w:rFonts w:ascii="Times New Roman" w:hAnsi="Times New Roman" w:cs="Times New Roman" w:eastAsia="Times New Roman"/>
          <w:sz w:val="12"/>
          <w:szCs w:val="12"/>
          <w:color w:val="545454"/>
          <w:spacing w:val="-30"/>
          <w:w w:val="192"/>
          <w:position w:val="-10"/>
        </w:rPr>
        <w:t>·</w:t>
      </w:r>
      <w:r>
        <w:rPr>
          <w:rFonts w:ascii="Times New Roman" w:hAnsi="Times New Roman" w:cs="Times New Roman" w:eastAsia="Times New Roman"/>
          <w:sz w:val="12"/>
          <w:szCs w:val="12"/>
          <w:color w:val="757577"/>
          <w:spacing w:val="0"/>
          <w:w w:val="76"/>
          <w:position w:val="-10"/>
        </w:rPr>
        <w:t>7</w:t>
      </w:r>
      <w:r>
        <w:rPr>
          <w:rFonts w:ascii="Times New Roman" w:hAnsi="Times New Roman" w:cs="Times New Roman" w:eastAsia="Times New Roman"/>
          <w:sz w:val="12"/>
          <w:szCs w:val="12"/>
          <w:color w:val="757577"/>
          <w:spacing w:val="-9"/>
          <w:w w:val="100"/>
          <w:position w:val="-10"/>
        </w:rPr>
        <w:t> </w:t>
      </w:r>
      <w:r>
        <w:rPr>
          <w:rFonts w:ascii="Times New Roman" w:hAnsi="Times New Roman" w:cs="Times New Roman" w:eastAsia="Times New Roman"/>
          <w:sz w:val="12"/>
          <w:szCs w:val="12"/>
          <w:color w:val="C3C3C3"/>
          <w:spacing w:val="-10"/>
          <w:w w:val="67"/>
          <w:position w:val="-10"/>
        </w:rPr>
        <w:t>•</w:t>
      </w:r>
      <w:r>
        <w:rPr>
          <w:rFonts w:ascii="Times New Roman" w:hAnsi="Times New Roman" w:cs="Times New Roman" w:eastAsia="Times New Roman"/>
          <w:sz w:val="12"/>
          <w:szCs w:val="12"/>
          <w:color w:val="545454"/>
          <w:spacing w:val="0"/>
          <w:w w:val="67"/>
          <w:position w:val="-10"/>
        </w:rPr>
        <w:t>•</w:t>
      </w:r>
      <w:r>
        <w:rPr>
          <w:rFonts w:ascii="Times New Roman" w:hAnsi="Times New Roman" w:cs="Times New Roman" w:eastAsia="Times New Roman"/>
          <w:sz w:val="12"/>
          <w:szCs w:val="12"/>
          <w:color w:val="545454"/>
          <w:spacing w:val="0"/>
          <w:w w:val="100"/>
          <w:position w:val="-10"/>
        </w:rPr>
        <w:tab/>
      </w:r>
      <w:r>
        <w:rPr>
          <w:rFonts w:ascii="Times New Roman" w:hAnsi="Times New Roman" w:cs="Times New Roman" w:eastAsia="Times New Roman"/>
          <w:sz w:val="12"/>
          <w:szCs w:val="12"/>
          <w:color w:val="545454"/>
          <w:spacing w:val="0"/>
          <w:w w:val="100"/>
          <w:position w:val="-10"/>
        </w:rPr>
      </w:r>
      <w:r>
        <w:rPr>
          <w:rFonts w:ascii="Times New Roman" w:hAnsi="Times New Roman" w:cs="Times New Roman" w:eastAsia="Times New Roman"/>
          <w:sz w:val="7"/>
          <w:szCs w:val="7"/>
          <w:color w:val="3D3D3D"/>
          <w:spacing w:val="0"/>
          <w:w w:val="152"/>
          <w:position w:val="-10"/>
        </w:rPr>
        <w:t>4...</w:t>
      </w:r>
      <w:r>
        <w:rPr>
          <w:rFonts w:ascii="Times New Roman" w:hAnsi="Times New Roman" w:cs="Times New Roman" w:eastAsia="Times New Roman"/>
          <w:sz w:val="7"/>
          <w:szCs w:val="7"/>
          <w:color w:val="3D3D3D"/>
          <w:spacing w:val="0"/>
          <w:w w:val="152"/>
          <w:position w:val="-10"/>
        </w:rPr>
        <w:t> </w:t>
      </w:r>
      <w:r>
        <w:rPr>
          <w:rFonts w:ascii="Times New Roman" w:hAnsi="Times New Roman" w:cs="Times New Roman" w:eastAsia="Times New Roman"/>
          <w:sz w:val="7"/>
          <w:szCs w:val="7"/>
          <w:color w:val="3D3D3D"/>
          <w:spacing w:val="23"/>
          <w:w w:val="152"/>
          <w:position w:val="-10"/>
        </w:rPr>
        <w:t> </w:t>
      </w:r>
      <w:r>
        <w:rPr>
          <w:rFonts w:ascii="Arial" w:hAnsi="Arial" w:cs="Arial" w:eastAsia="Arial"/>
          <w:sz w:val="12"/>
          <w:szCs w:val="12"/>
          <w:color w:val="8A8C8C"/>
          <w:spacing w:val="0"/>
          <w:w w:val="230"/>
          <w:b/>
          <w:bCs/>
          <w:position w:val="-10"/>
        </w:rPr>
        <w:t>l</w:t>
      </w:r>
      <w:r>
        <w:rPr>
          <w:rFonts w:ascii="Arial" w:hAnsi="Arial" w:cs="Arial" w:eastAsia="Arial"/>
          <w:sz w:val="12"/>
          <w:szCs w:val="12"/>
          <w:color w:val="8A8C8C"/>
          <w:spacing w:val="-22"/>
          <w:w w:val="100"/>
          <w:b/>
          <w:bCs/>
          <w:position w:val="-10"/>
        </w:rPr>
        <w:t> </w:t>
      </w:r>
      <w:r>
        <w:rPr>
          <w:rFonts w:ascii="Arial" w:hAnsi="Arial" w:cs="Arial" w:eastAsia="Arial"/>
          <w:sz w:val="9"/>
          <w:szCs w:val="9"/>
          <w:color w:val="8A8C8C"/>
          <w:spacing w:val="0"/>
          <w:w w:val="100"/>
          <w:b/>
          <w:bCs/>
          <w:i/>
          <w:position w:val="-10"/>
        </w:rPr>
        <w:t>!'</w:t>
      </w:r>
      <w:r>
        <w:rPr>
          <w:rFonts w:ascii="Arial" w:hAnsi="Arial" w:cs="Arial" w:eastAsia="Arial"/>
          <w:sz w:val="9"/>
          <w:szCs w:val="9"/>
          <w:color w:val="8A8C8C"/>
          <w:spacing w:val="-22"/>
          <w:w w:val="100"/>
          <w:b/>
          <w:bCs/>
          <w:i/>
          <w:position w:val="-10"/>
        </w:rPr>
        <w:t> </w:t>
      </w:r>
      <w:r>
        <w:rPr>
          <w:rFonts w:ascii="Arial" w:hAnsi="Arial" w:cs="Arial" w:eastAsia="Arial"/>
          <w:sz w:val="9"/>
          <w:szCs w:val="9"/>
          <w:color w:val="8A8C8C"/>
          <w:spacing w:val="0"/>
          <w:w w:val="100"/>
          <w:b/>
          <w:bCs/>
          <w:i/>
          <w:position w:val="-10"/>
        </w:rPr>
        <w:tab/>
      </w:r>
      <w:r>
        <w:rPr>
          <w:rFonts w:ascii="Arial" w:hAnsi="Arial" w:cs="Arial" w:eastAsia="Arial"/>
          <w:sz w:val="9"/>
          <w:szCs w:val="9"/>
          <w:color w:val="8A8C8C"/>
          <w:spacing w:val="0"/>
          <w:w w:val="100"/>
          <w:b/>
          <w:bCs/>
          <w:i/>
          <w:position w:val="-10"/>
        </w:rPr>
      </w:r>
      <w:r>
        <w:rPr>
          <w:rFonts w:ascii="Times New Roman" w:hAnsi="Times New Roman" w:cs="Times New Roman" w:eastAsia="Times New Roman"/>
          <w:sz w:val="12"/>
          <w:szCs w:val="12"/>
          <w:color w:val="A1A1A1"/>
          <w:spacing w:val="0"/>
          <w:w w:val="158"/>
          <w:b/>
          <w:bCs/>
          <w:position w:val="-10"/>
        </w:rPr>
        <w:t>-</w:t>
      </w:r>
      <w:r>
        <w:rPr>
          <w:rFonts w:ascii="Times New Roman" w:hAnsi="Times New Roman" w:cs="Times New Roman" w:eastAsia="Times New Roman"/>
          <w:sz w:val="12"/>
          <w:szCs w:val="12"/>
          <w:color w:val="A1A1A1"/>
          <w:spacing w:val="0"/>
          <w:w w:val="158"/>
          <w:b/>
          <w:bCs/>
          <w:position w:val="-10"/>
        </w:rPr>
        <w:t>l</w:t>
      </w:r>
      <w:r>
        <w:rPr>
          <w:rFonts w:ascii="Times New Roman" w:hAnsi="Times New Roman" w:cs="Times New Roman" w:eastAsia="Times New Roman"/>
          <w:sz w:val="12"/>
          <w:szCs w:val="12"/>
          <w:color w:val="A1A1A1"/>
          <w:spacing w:val="-26"/>
          <w:w w:val="158"/>
          <w:b/>
          <w:bCs/>
          <w:position w:val="-10"/>
        </w:rPr>
        <w:t> </w:t>
      </w:r>
      <w:r>
        <w:rPr>
          <w:rFonts w:ascii="Times New Roman" w:hAnsi="Times New Roman" w:cs="Times New Roman" w:eastAsia="Times New Roman"/>
          <w:sz w:val="12"/>
          <w:szCs w:val="12"/>
          <w:color w:val="A1A1A1"/>
          <w:spacing w:val="0"/>
          <w:w w:val="158"/>
          <w:position w:val="-10"/>
        </w:rPr>
        <w:t>.</w:t>
      </w:r>
      <w:r>
        <w:rPr>
          <w:rFonts w:ascii="Times New Roman" w:hAnsi="Times New Roman" w:cs="Times New Roman" w:eastAsia="Times New Roman"/>
          <w:sz w:val="12"/>
          <w:szCs w:val="12"/>
          <w:color w:val="A1A1A1"/>
          <w:spacing w:val="26"/>
          <w:w w:val="158"/>
          <w:position w:val="-10"/>
        </w:rPr>
        <w:t> </w:t>
      </w:r>
      <w:r>
        <w:rPr>
          <w:rFonts w:ascii="Arial" w:hAnsi="Arial" w:cs="Arial" w:eastAsia="Arial"/>
          <w:sz w:val="10"/>
          <w:szCs w:val="10"/>
          <w:color w:val="C3C3C3"/>
          <w:spacing w:val="0"/>
          <w:w w:val="58"/>
          <w:position w:val="-10"/>
        </w:rPr>
        <w:t>ı.;..:.</w:t>
      </w:r>
      <w:r>
        <w:rPr>
          <w:rFonts w:ascii="Arial" w:hAnsi="Arial" w:cs="Arial" w:eastAsia="Arial"/>
          <w:sz w:val="10"/>
          <w:szCs w:val="10"/>
          <w:color w:val="C3C3C3"/>
          <w:spacing w:val="0"/>
          <w:w w:val="58"/>
          <w:position w:val="-10"/>
        </w:rPr>
        <w:t>     </w:t>
      </w:r>
      <w:r>
        <w:rPr>
          <w:rFonts w:ascii="Arial" w:hAnsi="Arial" w:cs="Arial" w:eastAsia="Arial"/>
          <w:sz w:val="10"/>
          <w:szCs w:val="10"/>
          <w:color w:val="C3C3C3"/>
          <w:spacing w:val="2"/>
          <w:w w:val="58"/>
          <w:position w:val="-10"/>
        </w:rPr>
        <w:t> </w:t>
      </w:r>
      <w:r>
        <w:rPr>
          <w:rFonts w:ascii="Arial" w:hAnsi="Arial" w:cs="Arial" w:eastAsia="Arial"/>
          <w:sz w:val="10"/>
          <w:szCs w:val="10"/>
          <w:color w:val="B3B3B3"/>
          <w:spacing w:val="0"/>
          <w:w w:val="227"/>
          <w:position w:val="-10"/>
        </w:rPr>
        <w:t>-</w:t>
      </w:r>
      <w:r>
        <w:rPr>
          <w:rFonts w:ascii="Arial" w:hAnsi="Arial" w:cs="Arial" w:eastAsia="Arial"/>
          <w:sz w:val="10"/>
          <w:szCs w:val="10"/>
          <w:color w:val="B3B3B3"/>
          <w:spacing w:val="0"/>
          <w:w w:val="227"/>
          <w:position w:val="-10"/>
        </w:rPr>
        <w:t> </w:t>
      </w:r>
      <w:r>
        <w:rPr>
          <w:rFonts w:ascii="Arial" w:hAnsi="Arial" w:cs="Arial" w:eastAsia="Arial"/>
          <w:sz w:val="10"/>
          <w:szCs w:val="10"/>
          <w:color w:val="B3B3B3"/>
          <w:spacing w:val="3"/>
          <w:w w:val="227"/>
          <w:position w:val="-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A1A1A1"/>
          <w:spacing w:val="0"/>
          <w:w w:val="56"/>
          <w:i/>
          <w:position w:val="-10"/>
        </w:rPr>
        <w:t>•!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300" w:bottom="280" w:left="260" w:right="320"/>
        </w:sectPr>
      </w:pPr>
      <w:rPr/>
    </w:p>
    <w:p>
      <w:pPr>
        <w:spacing w:before="0" w:after="0" w:line="286" w:lineRule="exact"/>
        <w:ind w:left="2333" w:right="-82"/>
        <w:jc w:val="left"/>
        <w:tabs>
          <w:tab w:pos="3440" w:val="left"/>
        </w:tabs>
        <w:rPr>
          <w:rFonts w:ascii="Times New Roman" w:hAnsi="Times New Roman" w:cs="Times New Roman" w:eastAsia="Times New Roman"/>
          <w:sz w:val="28"/>
          <w:szCs w:val="28"/>
        </w:rPr>
      </w:pPr>
      <w:rPr/>
      <w:r>
        <w:rPr/>
        <w:pict>
          <v:group style="position:absolute;margin-left:146.247787pt;margin-top:12.935897pt;width:.1pt;height:32.454861pt;mso-position-horizontal-relative:page;mso-position-vertical-relative:paragraph;z-index:-14922" coordorigin="2925,259" coordsize="2,649">
            <v:shape style="position:absolute;left:2925;top:259;width:2;height:649" coordorigin="2925,259" coordsize="0,649" path="m2925,908l2925,259e" filled="f" stroked="t" strokeweight="1.661907pt" strokecolor="#2F3897">
              <v:path arrowok="t"/>
            </v:shape>
          </v:group>
          <w10:wrap type="none"/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61.487061pt;margin-top:10.254608pt;width:2.3422pt;height:14.5pt;mso-position-horizontal-relative:page;mso-position-vertical-relative:paragraph;z-index:-14916" type="#_x0000_t202" filled="f" stroked="f">
            <v:textbox inset="0,0,0,0">
              <w:txbxContent>
                <w:p>
                  <w:pPr>
                    <w:spacing w:before="0" w:after="0" w:line="290" w:lineRule="exact"/>
                    <w:ind w:right="-83"/>
                    <w:jc w:val="left"/>
                    <w:rPr>
                      <w:rFonts w:ascii="Arial" w:hAnsi="Arial" w:cs="Arial" w:eastAsia="Arial"/>
                      <w:sz w:val="29"/>
                      <w:szCs w:val="29"/>
                    </w:rPr>
                  </w:pPr>
                  <w:rPr/>
                  <w:r>
                    <w:rPr>
                      <w:rFonts w:ascii="Arial" w:hAnsi="Arial" w:cs="Arial" w:eastAsia="Arial"/>
                      <w:sz w:val="29"/>
                      <w:szCs w:val="29"/>
                      <w:color w:val="8A8C8C"/>
                      <w:spacing w:val="-28"/>
                      <w:w w:val="68"/>
                      <w:i/>
                    </w:rPr>
                    <w:t>r</w:t>
                  </w:r>
                  <w:r>
                    <w:rPr>
                      <w:rFonts w:ascii="Arial" w:hAnsi="Arial" w:cs="Arial" w:eastAsia="Arial"/>
                      <w:sz w:val="29"/>
                      <w:szCs w:val="29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52.940125pt;margin-top:11.012965pt;width:1.6425pt;height:1.5pt;mso-position-horizontal-relative:page;mso-position-vertical-relative:paragraph;z-index:-14915" type="#_x0000_t202" filled="f" stroked="f">
            <v:textbox inset="0,0,0,0">
              <w:txbxContent>
                <w:p>
                  <w:pPr>
                    <w:spacing w:before="0" w:after="0" w:line="30" w:lineRule="exact"/>
                    <w:ind w:right="-45"/>
                    <w:jc w:val="left"/>
                    <w:rPr>
                      <w:rFonts w:ascii="Times New Roman" w:hAnsi="Times New Roman" w:cs="Times New Roman" w:eastAsia="Times New Roman"/>
                      <w:sz w:val="3"/>
                      <w:szCs w:val="3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3"/>
                      <w:szCs w:val="3"/>
                      <w:color w:val="A1A1A1"/>
                      <w:spacing w:val="0"/>
                      <w:w w:val="219"/>
                      <w:b/>
                      <w:bCs/>
                    </w:rPr>
                    <w:t>4</w:t>
                  </w:r>
                  <w:r>
                    <w:rPr>
                      <w:rFonts w:ascii="Times New Roman" w:hAnsi="Times New Roman" w:cs="Times New Roman" w:eastAsia="Times New Roman"/>
                      <w:sz w:val="3"/>
                      <w:szCs w:val="3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63.861206pt;margin-top:9.789032pt;width:2.66760pt;height:3pt;mso-position-horizontal-relative:page;mso-position-vertical-relative:paragraph;z-index:-14914" type="#_x0000_t202" filled="f" stroked="f">
            <v:textbox inset="0,0,0,0">
              <w:txbxContent>
                <w:p>
                  <w:pPr>
                    <w:spacing w:before="0" w:after="0" w:line="60" w:lineRule="exact"/>
                    <w:ind w:right="-49"/>
                    <w:jc w:val="left"/>
                    <w:rPr>
                      <w:rFonts w:ascii="Arial" w:hAnsi="Arial" w:cs="Arial" w:eastAsia="Arial"/>
                      <w:sz w:val="6"/>
                      <w:szCs w:val="6"/>
                    </w:rPr>
                  </w:pPr>
                  <w:rPr/>
                  <w:r>
                    <w:rPr>
                      <w:rFonts w:ascii="Arial" w:hAnsi="Arial" w:cs="Arial" w:eastAsia="Arial"/>
                      <w:sz w:val="6"/>
                      <w:szCs w:val="6"/>
                      <w:color w:val="B3B3B3"/>
                      <w:spacing w:val="0"/>
                      <w:w w:val="155"/>
                      <w:b/>
                      <w:bCs/>
                      <w:i/>
                    </w:rPr>
                    <w:t>t'</w:t>
                  </w:r>
                  <w:r>
                    <w:rPr>
                      <w:rFonts w:ascii="Arial" w:hAnsi="Arial" w:cs="Arial" w:eastAsia="Arial"/>
                      <w:sz w:val="6"/>
                      <w:szCs w:val="6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8"/>
          <w:szCs w:val="28"/>
          <w:color w:val="666667"/>
          <w:spacing w:val="0"/>
          <w:w w:val="100"/>
          <w:b/>
          <w:bCs/>
        </w:rPr>
        <w:t>Ab</w:t>
      </w:r>
      <w:r>
        <w:rPr>
          <w:rFonts w:ascii="Times New Roman" w:hAnsi="Times New Roman" w:cs="Times New Roman" w:eastAsia="Times New Roman"/>
          <w:sz w:val="28"/>
          <w:szCs w:val="28"/>
          <w:color w:val="666667"/>
          <w:spacing w:val="-21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666667"/>
          <w:spacing w:val="0"/>
          <w:w w:val="100"/>
          <w:b/>
          <w:bCs/>
        </w:rPr>
        <w:t>w</w:t>
      </w:r>
      <w:r>
        <w:rPr>
          <w:rFonts w:ascii="Times New Roman" w:hAnsi="Times New Roman" w:cs="Times New Roman" w:eastAsia="Times New Roman"/>
          <w:sz w:val="28"/>
          <w:szCs w:val="28"/>
          <w:color w:val="666667"/>
          <w:spacing w:val="0"/>
          <w:w w:val="100"/>
          <w:b/>
          <w:bCs/>
        </w:rPr>
        <w:t>r</w:t>
      </w:r>
      <w:r>
        <w:rPr>
          <w:rFonts w:ascii="Times New Roman" w:hAnsi="Times New Roman" w:cs="Times New Roman" w:eastAsia="Times New Roman"/>
          <w:sz w:val="28"/>
          <w:szCs w:val="28"/>
          <w:color w:val="666667"/>
          <w:spacing w:val="-1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B3B3B3"/>
          <w:spacing w:val="0"/>
          <w:w w:val="81"/>
          <w:b/>
          <w:bCs/>
        </w:rPr>
        <w:t>·</w:t>
      </w:r>
      <w:r>
        <w:rPr>
          <w:rFonts w:ascii="Times New Roman" w:hAnsi="Times New Roman" w:cs="Times New Roman" w:eastAsia="Times New Roman"/>
          <w:sz w:val="28"/>
          <w:szCs w:val="28"/>
          <w:color w:val="B3B3B3"/>
          <w:spacing w:val="0"/>
          <w:w w:val="100"/>
          <w:b/>
          <w:bCs/>
        </w:rPr>
        <w:tab/>
      </w:r>
      <w:r>
        <w:rPr>
          <w:rFonts w:ascii="Times New Roman" w:hAnsi="Times New Roman" w:cs="Times New Roman" w:eastAsia="Times New Roman"/>
          <w:sz w:val="28"/>
          <w:szCs w:val="28"/>
          <w:color w:val="B3B3B3"/>
          <w:spacing w:val="0"/>
          <w:w w:val="100"/>
          <w:b/>
          <w:bCs/>
        </w:rPr>
      </w:r>
      <w:r>
        <w:rPr>
          <w:rFonts w:ascii="Times New Roman" w:hAnsi="Times New Roman" w:cs="Times New Roman" w:eastAsia="Times New Roman"/>
          <w:sz w:val="28"/>
          <w:szCs w:val="28"/>
          <w:color w:val="666667"/>
          <w:spacing w:val="0"/>
          <w:w w:val="81"/>
          <w:b/>
          <w:bCs/>
        </w:rPr>
        <w:t>an</w:t>
      </w:r>
      <w:r>
        <w:rPr>
          <w:rFonts w:ascii="Times New Roman" w:hAnsi="Times New Roman" w:cs="Times New Roman" w:eastAsia="Times New Roman"/>
          <w:sz w:val="28"/>
          <w:szCs w:val="28"/>
          <w:color w:val="000000"/>
          <w:spacing w:val="0"/>
          <w:w w:val="100"/>
        </w:rPr>
      </w:r>
    </w:p>
    <w:p>
      <w:pPr>
        <w:spacing w:before="4" w:after="0" w:line="110" w:lineRule="exact"/>
        <w:jc w:val="left"/>
        <w:rPr>
          <w:sz w:val="11"/>
          <w:szCs w:val="11"/>
        </w:rPr>
      </w:pPr>
      <w:rPr/>
      <w:r>
        <w:rPr/>
        <w:br w:type="column"/>
      </w:r>
      <w:r>
        <w:rPr>
          <w:sz w:val="11"/>
          <w:szCs w:val="11"/>
        </w:rPr>
      </w:r>
    </w:p>
    <w:p>
      <w:pPr>
        <w:spacing w:before="0" w:after="0" w:line="240" w:lineRule="auto"/>
        <w:ind w:right="-61"/>
        <w:jc w:val="left"/>
        <w:tabs>
          <w:tab w:pos="580" w:val="left"/>
        </w:tabs>
        <w:rPr>
          <w:rFonts w:ascii="Times New Roman" w:hAnsi="Times New Roman" w:cs="Times New Roman" w:eastAsia="Times New Roman"/>
          <w:sz w:val="14"/>
          <w:szCs w:val="14"/>
        </w:rPr>
      </w:pPr>
      <w:rPr/>
      <w:r>
        <w:rPr>
          <w:rFonts w:ascii="Times New Roman" w:hAnsi="Times New Roman" w:cs="Times New Roman" w:eastAsia="Times New Roman"/>
          <w:sz w:val="14"/>
          <w:szCs w:val="14"/>
          <w:color w:val="666667"/>
          <w:spacing w:val="-61"/>
          <w:w w:val="151"/>
        </w:rPr>
        <w:t>)</w:t>
      </w:r>
      <w:r>
        <w:rPr>
          <w:rFonts w:ascii="Times New Roman" w:hAnsi="Times New Roman" w:cs="Times New Roman" w:eastAsia="Times New Roman"/>
          <w:sz w:val="9"/>
          <w:szCs w:val="9"/>
          <w:color w:val="A1A1A1"/>
          <w:spacing w:val="0"/>
          <w:w w:val="215"/>
          <w:position w:val="4"/>
        </w:rPr>
        <w:t>•</w:t>
      </w:r>
      <w:r>
        <w:rPr>
          <w:rFonts w:ascii="Times New Roman" w:hAnsi="Times New Roman" w:cs="Times New Roman" w:eastAsia="Times New Roman"/>
          <w:sz w:val="9"/>
          <w:szCs w:val="9"/>
          <w:color w:val="A1A1A1"/>
          <w:spacing w:val="0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9"/>
          <w:szCs w:val="9"/>
          <w:color w:val="A1A1A1"/>
          <w:spacing w:val="-5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color w:val="545454"/>
          <w:spacing w:val="-25"/>
          <w:w w:val="82"/>
          <w:b/>
          <w:bCs/>
          <w:position w:val="0"/>
        </w:rPr>
        <w:t>r</w:t>
      </w:r>
      <w:r>
        <w:rPr>
          <w:rFonts w:ascii="Times New Roman" w:hAnsi="Times New Roman" w:cs="Times New Roman" w:eastAsia="Times New Roman"/>
          <w:sz w:val="14"/>
          <w:szCs w:val="14"/>
          <w:color w:val="2A2A2A"/>
          <w:spacing w:val="-17"/>
          <w:w w:val="139"/>
          <w:position w:val="0"/>
        </w:rPr>
        <w:t>,</w:t>
      </w:r>
      <w:r>
        <w:rPr>
          <w:rFonts w:ascii="Times New Roman" w:hAnsi="Times New Roman" w:cs="Times New Roman" w:eastAsia="Times New Roman"/>
          <w:sz w:val="14"/>
          <w:szCs w:val="14"/>
          <w:color w:val="545454"/>
          <w:spacing w:val="0"/>
          <w:w w:val="83"/>
          <w:b/>
          <w:bCs/>
          <w:position w:val="0"/>
        </w:rPr>
        <w:t>:t</w:t>
      </w:r>
      <w:r>
        <w:rPr>
          <w:rFonts w:ascii="Times New Roman" w:hAnsi="Times New Roman" w:cs="Times New Roman" w:eastAsia="Times New Roman"/>
          <w:sz w:val="14"/>
          <w:szCs w:val="14"/>
          <w:color w:val="545454"/>
          <w:spacing w:val="0"/>
          <w:w w:val="100"/>
          <w:b/>
          <w:bCs/>
          <w:position w:val="0"/>
        </w:rPr>
        <w:tab/>
      </w:r>
      <w:r>
        <w:rPr>
          <w:rFonts w:ascii="Times New Roman" w:hAnsi="Times New Roman" w:cs="Times New Roman" w:eastAsia="Times New Roman"/>
          <w:sz w:val="14"/>
          <w:szCs w:val="14"/>
          <w:color w:val="545454"/>
          <w:spacing w:val="0"/>
          <w:w w:val="100"/>
          <w:b/>
          <w:bCs/>
          <w:position w:val="0"/>
        </w:rPr>
      </w:r>
      <w:r>
        <w:rPr>
          <w:rFonts w:ascii="Times New Roman" w:hAnsi="Times New Roman" w:cs="Times New Roman" w:eastAsia="Times New Roman"/>
          <w:sz w:val="9"/>
          <w:szCs w:val="9"/>
          <w:color w:val="8A8C8C"/>
          <w:spacing w:val="0"/>
          <w:w w:val="265"/>
          <w:position w:val="4"/>
        </w:rPr>
        <w:t>\</w:t>
      </w:r>
      <w:r>
        <w:rPr>
          <w:rFonts w:ascii="Times New Roman" w:hAnsi="Times New Roman" w:cs="Times New Roman" w:eastAsia="Times New Roman"/>
          <w:sz w:val="9"/>
          <w:szCs w:val="9"/>
          <w:color w:val="8A8C8C"/>
          <w:spacing w:val="0"/>
          <w:w w:val="265"/>
          <w:position w:val="4"/>
        </w:rPr>
        <w:t> </w:t>
      </w:r>
      <w:r>
        <w:rPr>
          <w:rFonts w:ascii="Times New Roman" w:hAnsi="Times New Roman" w:cs="Times New Roman" w:eastAsia="Times New Roman"/>
          <w:sz w:val="9"/>
          <w:szCs w:val="9"/>
          <w:color w:val="8A8C8C"/>
          <w:spacing w:val="28"/>
          <w:w w:val="265"/>
          <w:position w:val="4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color w:val="757577"/>
          <w:spacing w:val="0"/>
          <w:w w:val="72"/>
          <w:b/>
          <w:bCs/>
          <w:position w:val="0"/>
        </w:rPr>
        <w:t>\</w:t>
      </w:r>
      <w:r>
        <w:rPr>
          <w:rFonts w:ascii="Times New Roman" w:hAnsi="Times New Roman" w:cs="Times New Roman" w:eastAsia="Times New Roman"/>
          <w:sz w:val="14"/>
          <w:szCs w:val="14"/>
          <w:color w:val="000000"/>
          <w:spacing w:val="0"/>
          <w:w w:val="100"/>
          <w:position w:val="0"/>
        </w:rPr>
      </w:r>
    </w:p>
    <w:p>
      <w:pPr>
        <w:spacing w:before="98" w:after="0" w:line="158" w:lineRule="exact"/>
        <w:ind w:right="-20"/>
        <w:jc w:val="left"/>
        <w:tabs>
          <w:tab w:pos="560" w:val="left"/>
        </w:tabs>
        <w:rPr>
          <w:rFonts w:ascii="Times New Roman" w:hAnsi="Times New Roman" w:cs="Times New Roman" w:eastAsia="Times New Roman"/>
          <w:sz w:val="11"/>
          <w:szCs w:val="11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9"/>
          <w:szCs w:val="9"/>
          <w:color w:val="B3B3B3"/>
          <w:spacing w:val="0"/>
          <w:w w:val="142"/>
          <w:i/>
          <w:position w:val="2"/>
        </w:rPr>
        <w:t>i</w:t>
      </w:r>
      <w:r>
        <w:rPr>
          <w:rFonts w:ascii="Times New Roman" w:hAnsi="Times New Roman" w:cs="Times New Roman" w:eastAsia="Times New Roman"/>
          <w:sz w:val="9"/>
          <w:szCs w:val="9"/>
          <w:color w:val="B3B3B3"/>
          <w:spacing w:val="0"/>
          <w:w w:val="142"/>
          <w:i/>
          <w:position w:val="2"/>
        </w:rPr>
        <w:t>  </w:t>
      </w:r>
      <w:r>
        <w:rPr>
          <w:rFonts w:ascii="Times New Roman" w:hAnsi="Times New Roman" w:cs="Times New Roman" w:eastAsia="Times New Roman"/>
          <w:sz w:val="9"/>
          <w:szCs w:val="9"/>
          <w:color w:val="B3B3B3"/>
          <w:spacing w:val="1"/>
          <w:w w:val="142"/>
          <w:i/>
          <w:position w:val="2"/>
        </w:rPr>
        <w:t> </w:t>
      </w:r>
      <w:r>
        <w:rPr>
          <w:rFonts w:ascii="Arial" w:hAnsi="Arial" w:cs="Arial" w:eastAsia="Arial"/>
          <w:sz w:val="9"/>
          <w:szCs w:val="9"/>
          <w:color w:val="3D3D3D"/>
          <w:spacing w:val="0"/>
          <w:w w:val="230"/>
          <w:b/>
          <w:bCs/>
          <w:position w:val="-2"/>
        </w:rPr>
        <w:t>l</w:t>
      </w:r>
      <w:r>
        <w:rPr>
          <w:rFonts w:ascii="Arial" w:hAnsi="Arial" w:cs="Arial" w:eastAsia="Arial"/>
          <w:sz w:val="9"/>
          <w:szCs w:val="9"/>
          <w:color w:val="3D3D3D"/>
          <w:spacing w:val="-18"/>
          <w:w w:val="100"/>
          <w:b/>
          <w:bCs/>
          <w:position w:val="-2"/>
        </w:rPr>
        <w:t> </w:t>
      </w:r>
      <w:r>
        <w:rPr>
          <w:rFonts w:ascii="Arial" w:hAnsi="Arial" w:cs="Arial" w:eastAsia="Arial"/>
          <w:sz w:val="9"/>
          <w:szCs w:val="9"/>
          <w:color w:val="666667"/>
          <w:spacing w:val="0"/>
          <w:w w:val="162"/>
          <w:b/>
          <w:bCs/>
          <w:position w:val="-2"/>
        </w:rPr>
        <w:t>/!</w:t>
      </w:r>
      <w:r>
        <w:rPr>
          <w:rFonts w:ascii="Arial" w:hAnsi="Arial" w:cs="Arial" w:eastAsia="Arial"/>
          <w:sz w:val="9"/>
          <w:szCs w:val="9"/>
          <w:color w:val="666667"/>
          <w:spacing w:val="0"/>
          <w:w w:val="100"/>
          <w:b/>
          <w:bCs/>
          <w:position w:val="-2"/>
        </w:rPr>
        <w:tab/>
      </w:r>
      <w:r>
        <w:rPr>
          <w:rFonts w:ascii="Arial" w:hAnsi="Arial" w:cs="Arial" w:eastAsia="Arial"/>
          <w:sz w:val="9"/>
          <w:szCs w:val="9"/>
          <w:color w:val="666667"/>
          <w:spacing w:val="0"/>
          <w:w w:val="100"/>
          <w:b/>
          <w:bCs/>
          <w:position w:val="-2"/>
        </w:rPr>
      </w:r>
      <w:r>
        <w:rPr>
          <w:rFonts w:ascii="Times New Roman" w:hAnsi="Times New Roman" w:cs="Times New Roman" w:eastAsia="Times New Roman"/>
          <w:sz w:val="11"/>
          <w:szCs w:val="11"/>
          <w:color w:val="A1A1A1"/>
          <w:spacing w:val="0"/>
          <w:w w:val="83"/>
          <w:position w:val="2"/>
        </w:rPr>
        <w:t>1'</w:t>
      </w:r>
      <w:r>
        <w:rPr>
          <w:rFonts w:ascii="Times New Roman" w:hAnsi="Times New Roman" w:cs="Times New Roman" w:eastAsia="Times New Roman"/>
          <w:sz w:val="11"/>
          <w:szCs w:val="11"/>
          <w:color w:val="000000"/>
          <w:spacing w:val="0"/>
          <w:w w:val="100"/>
          <w:position w:val="0"/>
        </w:rPr>
      </w:r>
    </w:p>
    <w:p>
      <w:pPr>
        <w:spacing w:before="0" w:after="0" w:line="36" w:lineRule="exact"/>
        <w:ind w:left="551" w:right="-20"/>
        <w:jc w:val="left"/>
        <w:rPr>
          <w:rFonts w:ascii="Times New Roman" w:hAnsi="Times New Roman" w:cs="Times New Roman" w:eastAsia="Times New Roman"/>
          <w:sz w:val="12"/>
          <w:szCs w:val="12"/>
        </w:rPr>
      </w:pPr>
      <w:rPr/>
      <w:r>
        <w:rPr>
          <w:rFonts w:ascii="Times New Roman" w:hAnsi="Times New Roman" w:cs="Times New Roman" w:eastAsia="Times New Roman"/>
          <w:sz w:val="12"/>
          <w:szCs w:val="12"/>
          <w:color w:val="B3B3B3"/>
          <w:spacing w:val="0"/>
          <w:w w:val="81"/>
          <w:b/>
          <w:bCs/>
          <w:i/>
          <w:position w:val="-6"/>
        </w:rPr>
        <w:t>ı</w:t>
      </w:r>
      <w:r>
        <w:rPr>
          <w:rFonts w:ascii="Times New Roman" w:hAnsi="Times New Roman" w:cs="Times New Roman" w:eastAsia="Times New Roman"/>
          <w:sz w:val="12"/>
          <w:szCs w:val="12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300" w:bottom="280" w:left="260" w:right="320"/>
          <w:cols w:num="3" w:equalWidth="0">
            <w:col w:w="3693" w:space="5420"/>
            <w:col w:w="841" w:space="503"/>
            <w:col w:w="883"/>
          </w:cols>
        </w:sectPr>
      </w:pPr>
      <w:rPr/>
    </w:p>
    <w:p>
      <w:pPr>
        <w:spacing w:before="0" w:after="0" w:line="28" w:lineRule="exact"/>
        <w:ind w:right="415"/>
        <w:jc w:val="right"/>
        <w:tabs>
          <w:tab w:pos="360" w:val="left"/>
          <w:tab w:pos="760" w:val="left"/>
          <w:tab w:pos="1620" w:val="left"/>
        </w:tabs>
        <w:rPr>
          <w:rFonts w:ascii="Arial" w:hAnsi="Arial" w:cs="Arial" w:eastAsia="Arial"/>
          <w:sz w:val="7"/>
          <w:szCs w:val="7"/>
        </w:rPr>
      </w:pPr>
      <w:rPr/>
      <w:r>
        <w:rPr>
          <w:rFonts w:ascii="Arial" w:hAnsi="Arial" w:cs="Arial" w:eastAsia="Arial"/>
          <w:sz w:val="7"/>
          <w:szCs w:val="7"/>
          <w:color w:val="3D3D3D"/>
          <w:w w:val="291"/>
          <w:position w:val="-3"/>
        </w:rPr>
        <w:t>\</w:t>
      </w:r>
      <w:r>
        <w:rPr>
          <w:rFonts w:ascii="Arial" w:hAnsi="Arial" w:cs="Arial" w:eastAsia="Arial"/>
          <w:sz w:val="7"/>
          <w:szCs w:val="7"/>
          <w:color w:val="3D3D3D"/>
          <w:w w:val="100"/>
          <w:position w:val="-3"/>
        </w:rPr>
        <w:tab/>
      </w:r>
      <w:r>
        <w:rPr>
          <w:rFonts w:ascii="Arial" w:hAnsi="Arial" w:cs="Arial" w:eastAsia="Arial"/>
          <w:sz w:val="7"/>
          <w:szCs w:val="7"/>
          <w:color w:val="3D3D3D"/>
          <w:w w:val="100"/>
          <w:position w:val="-3"/>
        </w:rPr>
      </w:r>
      <w:r>
        <w:rPr>
          <w:rFonts w:ascii="Arial" w:hAnsi="Arial" w:cs="Arial" w:eastAsia="Arial"/>
          <w:sz w:val="7"/>
          <w:szCs w:val="7"/>
          <w:color w:val="666667"/>
          <w:w w:val="151"/>
          <w:b/>
          <w:bCs/>
          <w:i/>
          <w:position w:val="-3"/>
        </w:rPr>
        <w:t>t</w:t>
      </w:r>
      <w:r>
        <w:rPr>
          <w:rFonts w:ascii="Arial" w:hAnsi="Arial" w:cs="Arial" w:eastAsia="Arial"/>
          <w:sz w:val="7"/>
          <w:szCs w:val="7"/>
          <w:color w:val="666667"/>
          <w:w w:val="100"/>
          <w:b/>
          <w:bCs/>
          <w:i/>
          <w:position w:val="-3"/>
        </w:rPr>
        <w:tab/>
      </w:r>
      <w:r>
        <w:rPr>
          <w:rFonts w:ascii="Arial" w:hAnsi="Arial" w:cs="Arial" w:eastAsia="Arial"/>
          <w:sz w:val="7"/>
          <w:szCs w:val="7"/>
          <w:color w:val="666667"/>
          <w:w w:val="100"/>
          <w:b/>
          <w:bCs/>
          <w:i/>
          <w:position w:val="-3"/>
        </w:rPr>
      </w:r>
      <w:r>
        <w:rPr>
          <w:rFonts w:ascii="Arial" w:hAnsi="Arial" w:cs="Arial" w:eastAsia="Arial"/>
          <w:sz w:val="7"/>
          <w:szCs w:val="7"/>
          <w:color w:val="B3B3B3"/>
          <w:w w:val="100"/>
          <w:position w:val="-3"/>
        </w:rPr>
        <w:t>.....</w:t>
        <w:tab/>
      </w:r>
      <w:r>
        <w:rPr>
          <w:rFonts w:ascii="Arial" w:hAnsi="Arial" w:cs="Arial" w:eastAsia="Arial"/>
          <w:sz w:val="7"/>
          <w:szCs w:val="7"/>
          <w:color w:val="B3B3B3"/>
          <w:w w:val="100"/>
          <w:position w:val="-3"/>
        </w:rPr>
      </w:r>
      <w:r>
        <w:rPr>
          <w:rFonts w:ascii="Arial" w:hAnsi="Arial" w:cs="Arial" w:eastAsia="Arial"/>
          <w:sz w:val="7"/>
          <w:szCs w:val="7"/>
          <w:color w:val="757577"/>
          <w:w w:val="179"/>
          <w:position w:val="-3"/>
        </w:rPr>
        <w:t>.</w:t>
      </w:r>
      <w:r>
        <w:rPr>
          <w:rFonts w:ascii="Arial" w:hAnsi="Arial" w:cs="Arial" w:eastAsia="Arial"/>
          <w:sz w:val="7"/>
          <w:szCs w:val="7"/>
          <w:color w:val="757577"/>
          <w:spacing w:val="-13"/>
          <w:w w:val="179"/>
          <w:position w:val="-3"/>
        </w:rPr>
        <w:t>.</w:t>
      </w:r>
      <w:r>
        <w:rPr>
          <w:rFonts w:ascii="Arial" w:hAnsi="Arial" w:cs="Arial" w:eastAsia="Arial"/>
          <w:sz w:val="7"/>
          <w:szCs w:val="7"/>
          <w:color w:val="545454"/>
          <w:spacing w:val="0"/>
          <w:w w:val="72"/>
          <w:position w:val="-3"/>
        </w:rPr>
        <w:t>...</w:t>
      </w:r>
      <w:r>
        <w:rPr>
          <w:rFonts w:ascii="Arial" w:hAnsi="Arial" w:cs="Arial" w:eastAsia="Arial"/>
          <w:sz w:val="7"/>
          <w:szCs w:val="7"/>
          <w:color w:val="000000"/>
          <w:spacing w:val="0"/>
          <w:w w:val="100"/>
          <w:position w:val="0"/>
        </w:rPr>
      </w:r>
    </w:p>
    <w:p>
      <w:pPr>
        <w:jc w:val="right"/>
        <w:spacing w:after="0"/>
        <w:sectPr>
          <w:type w:val="continuous"/>
          <w:pgSz w:w="11920" w:h="16840"/>
          <w:pgMar w:top="300" w:bottom="280" w:left="260" w:right="320"/>
        </w:sectPr>
      </w:pPr>
      <w:rPr/>
    </w:p>
    <w:p>
      <w:pPr>
        <w:spacing w:before="71" w:after="0" w:line="65" w:lineRule="atLeast"/>
        <w:ind w:left="305" w:right="-163"/>
        <w:jc w:val="left"/>
        <w:tabs>
          <w:tab w:pos="2480" w:val="left"/>
          <w:tab w:pos="3440" w:val="left"/>
        </w:tabs>
        <w:rPr>
          <w:rFonts w:ascii="Arial" w:hAnsi="Arial" w:cs="Arial" w:eastAsia="Arial"/>
          <w:sz w:val="82"/>
          <w:szCs w:val="82"/>
        </w:rPr>
      </w:pPr>
      <w:rPr/>
      <w:r>
        <w:rPr>
          <w:rFonts w:ascii="Arial" w:hAnsi="Arial" w:cs="Arial" w:eastAsia="Arial"/>
          <w:sz w:val="15"/>
          <w:szCs w:val="15"/>
          <w:color w:val="3D3D3D"/>
          <w:spacing w:val="0"/>
          <w:w w:val="129"/>
        </w:rPr>
        <w:t>til</w:t>
      </w:r>
      <w:r>
        <w:rPr>
          <w:rFonts w:ascii="Arial" w:hAnsi="Arial" w:cs="Arial" w:eastAsia="Arial"/>
          <w:sz w:val="15"/>
          <w:szCs w:val="15"/>
          <w:color w:val="3D3D3D"/>
          <w:spacing w:val="0"/>
          <w:w w:val="100"/>
        </w:rPr>
        <w:tab/>
      </w:r>
      <w:r>
        <w:rPr>
          <w:rFonts w:ascii="Arial" w:hAnsi="Arial" w:cs="Arial" w:eastAsia="Arial"/>
          <w:sz w:val="15"/>
          <w:szCs w:val="15"/>
          <w:color w:val="3D3D3D"/>
          <w:spacing w:val="0"/>
          <w:w w:val="100"/>
        </w:rPr>
      </w:r>
      <w:r>
        <w:rPr>
          <w:rFonts w:ascii="Arial" w:hAnsi="Arial" w:cs="Arial" w:eastAsia="Arial"/>
          <w:sz w:val="82"/>
          <w:szCs w:val="82"/>
          <w:color w:val="8791CA"/>
          <w:spacing w:val="0"/>
          <w:w w:val="28"/>
          <w:position w:val="-53"/>
        </w:rPr>
        <w:t>'</w:t>
      </w:r>
      <w:r>
        <w:rPr>
          <w:rFonts w:ascii="Arial" w:hAnsi="Arial" w:cs="Arial" w:eastAsia="Arial"/>
          <w:sz w:val="82"/>
          <w:szCs w:val="82"/>
          <w:color w:val="8791CA"/>
          <w:spacing w:val="0"/>
          <w:w w:val="100"/>
          <w:position w:val="-53"/>
        </w:rPr>
        <w:tab/>
      </w:r>
      <w:r>
        <w:rPr>
          <w:rFonts w:ascii="Arial" w:hAnsi="Arial" w:cs="Arial" w:eastAsia="Arial"/>
          <w:sz w:val="82"/>
          <w:szCs w:val="82"/>
          <w:color w:val="8791CA"/>
          <w:spacing w:val="0"/>
          <w:w w:val="100"/>
          <w:position w:val="-53"/>
        </w:rPr>
      </w:r>
      <w:r>
        <w:rPr>
          <w:rFonts w:ascii="Arial" w:hAnsi="Arial" w:cs="Arial" w:eastAsia="Arial"/>
          <w:sz w:val="82"/>
          <w:szCs w:val="82"/>
          <w:color w:val="212A91"/>
          <w:spacing w:val="0"/>
          <w:w w:val="103"/>
          <w:i/>
          <w:position w:val="-53"/>
        </w:rPr>
        <w:t>1</w:t>
      </w:r>
      <w:r>
        <w:rPr>
          <w:rFonts w:ascii="Arial" w:hAnsi="Arial" w:cs="Arial" w:eastAsia="Arial"/>
          <w:sz w:val="82"/>
          <w:szCs w:val="82"/>
          <w:color w:val="000000"/>
          <w:spacing w:val="0"/>
          <w:w w:val="100"/>
          <w:position w:val="0"/>
        </w:rPr>
      </w:r>
    </w:p>
    <w:p>
      <w:pPr>
        <w:spacing w:before="0" w:after="0" w:line="6" w:lineRule="exact"/>
        <w:ind w:right="-20"/>
        <w:jc w:val="left"/>
        <w:rPr>
          <w:rFonts w:ascii="Arial" w:hAnsi="Arial" w:cs="Arial" w:eastAsia="Arial"/>
          <w:sz w:val="66"/>
          <w:szCs w:val="66"/>
        </w:rPr>
      </w:pPr>
      <w:rPr/>
      <w:r>
        <w:rPr/>
        <w:br w:type="column"/>
      </w:r>
      <w:r>
        <w:rPr>
          <w:rFonts w:ascii="Arial" w:hAnsi="Arial" w:cs="Arial" w:eastAsia="Arial"/>
          <w:sz w:val="66"/>
          <w:szCs w:val="66"/>
          <w:color w:val="757577"/>
          <w:spacing w:val="-277"/>
          <w:w w:val="166"/>
          <w:position w:val="-53"/>
        </w:rPr>
        <w:t>(</w:t>
      </w:r>
      <w:r>
        <w:rPr>
          <w:rFonts w:ascii="Arial" w:hAnsi="Arial" w:cs="Arial" w:eastAsia="Arial"/>
          <w:sz w:val="66"/>
          <w:szCs w:val="66"/>
          <w:color w:val="757577"/>
          <w:spacing w:val="0"/>
          <w:w w:val="87"/>
          <w:position w:val="-53"/>
        </w:rPr>
        <w:t>\</w:t>
      </w:r>
      <w:r>
        <w:rPr>
          <w:rFonts w:ascii="Arial" w:hAnsi="Arial" w:cs="Arial" w:eastAsia="Arial"/>
          <w:sz w:val="66"/>
          <w:szCs w:val="66"/>
          <w:color w:val="757577"/>
          <w:spacing w:val="-76"/>
          <w:w w:val="100"/>
          <w:position w:val="-53"/>
        </w:rPr>
        <w:t> </w:t>
      </w:r>
      <w:r>
        <w:rPr>
          <w:rFonts w:ascii="Arial" w:hAnsi="Arial" w:cs="Arial" w:eastAsia="Arial"/>
          <w:sz w:val="66"/>
          <w:szCs w:val="66"/>
          <w:color w:val="B3B3B3"/>
          <w:spacing w:val="-106"/>
          <w:w w:val="85"/>
          <w:position w:val="-53"/>
        </w:rPr>
        <w:t>:</w:t>
      </w:r>
      <w:r>
        <w:rPr>
          <w:rFonts w:ascii="Arial" w:hAnsi="Arial" w:cs="Arial" w:eastAsia="Arial"/>
          <w:sz w:val="66"/>
          <w:szCs w:val="66"/>
          <w:color w:val="666667"/>
          <w:spacing w:val="-204"/>
          <w:w w:val="125"/>
          <w:position w:val="-53"/>
        </w:rPr>
        <w:t>.</w:t>
      </w:r>
      <w:r>
        <w:rPr>
          <w:rFonts w:ascii="Arial" w:hAnsi="Arial" w:cs="Arial" w:eastAsia="Arial"/>
          <w:sz w:val="66"/>
          <w:szCs w:val="66"/>
          <w:color w:val="3D3D3D"/>
          <w:spacing w:val="-3"/>
          <w:w w:val="26"/>
          <w:position w:val="-53"/>
        </w:rPr>
        <w:t>,</w:t>
      </w:r>
      <w:r>
        <w:rPr>
          <w:rFonts w:ascii="Arial" w:hAnsi="Arial" w:cs="Arial" w:eastAsia="Arial"/>
          <w:sz w:val="66"/>
          <w:szCs w:val="66"/>
          <w:color w:val="B3B3B3"/>
          <w:spacing w:val="-156"/>
          <w:w w:val="36"/>
          <w:position w:val="-53"/>
        </w:rPr>
        <w:t>·</w:t>
      </w:r>
      <w:r>
        <w:rPr>
          <w:rFonts w:ascii="Arial" w:hAnsi="Arial" w:cs="Arial" w:eastAsia="Arial"/>
          <w:sz w:val="66"/>
          <w:szCs w:val="66"/>
          <w:color w:val="545454"/>
          <w:spacing w:val="-11"/>
          <w:w w:val="13"/>
          <w:position w:val="-53"/>
        </w:rPr>
        <w:t>.</w:t>
      </w:r>
      <w:r>
        <w:rPr>
          <w:rFonts w:ascii="Arial" w:hAnsi="Arial" w:cs="Arial" w:eastAsia="Arial"/>
          <w:sz w:val="66"/>
          <w:szCs w:val="66"/>
          <w:color w:val="8A8C8C"/>
          <w:spacing w:val="-154"/>
          <w:w w:val="103"/>
          <w:position w:val="-53"/>
        </w:rPr>
        <w:t>\</w:t>
      </w:r>
      <w:r>
        <w:rPr>
          <w:rFonts w:ascii="Arial" w:hAnsi="Arial" w:cs="Arial" w:eastAsia="Arial"/>
          <w:sz w:val="66"/>
          <w:szCs w:val="66"/>
          <w:color w:val="A1A1A1"/>
          <w:spacing w:val="-74"/>
          <w:w w:val="19"/>
          <w:position w:val="-53"/>
        </w:rPr>
        <w:t>·</w:t>
      </w:r>
      <w:r>
        <w:rPr>
          <w:rFonts w:ascii="Arial" w:hAnsi="Arial" w:cs="Arial" w:eastAsia="Arial"/>
          <w:sz w:val="66"/>
          <w:szCs w:val="66"/>
          <w:color w:val="666667"/>
          <w:spacing w:val="-131"/>
          <w:w w:val="64"/>
          <w:position w:val="-53"/>
        </w:rPr>
        <w:t>:</w:t>
      </w:r>
      <w:r>
        <w:rPr>
          <w:rFonts w:ascii="Arial" w:hAnsi="Arial" w:cs="Arial" w:eastAsia="Arial"/>
          <w:sz w:val="66"/>
          <w:szCs w:val="66"/>
          <w:color w:val="A1A1A1"/>
          <w:spacing w:val="8"/>
          <w:w w:val="18"/>
          <w:position w:val="-53"/>
        </w:rPr>
        <w:t>;</w:t>
      </w:r>
      <w:r>
        <w:rPr>
          <w:rFonts w:ascii="Arial" w:hAnsi="Arial" w:cs="Arial" w:eastAsia="Arial"/>
          <w:sz w:val="66"/>
          <w:szCs w:val="66"/>
          <w:color w:val="545454"/>
          <w:spacing w:val="8"/>
          <w:w w:val="21"/>
          <w:position w:val="-53"/>
        </w:rPr>
      </w:r>
      <w:r>
        <w:rPr>
          <w:rFonts w:ascii="Arial" w:hAnsi="Arial" w:cs="Arial" w:eastAsia="Arial"/>
          <w:sz w:val="66"/>
          <w:szCs w:val="66"/>
          <w:color w:val="545454"/>
          <w:spacing w:val="6"/>
          <w:w w:val="21"/>
          <w:emboss/>
          <w:position w:val="-53"/>
        </w:rPr>
        <w:t>.</w:t>
      </w:r>
      <w:r>
        <w:rPr>
          <w:rFonts w:ascii="Arial" w:hAnsi="Arial" w:cs="Arial" w:eastAsia="Arial"/>
          <w:sz w:val="66"/>
          <w:szCs w:val="66"/>
          <w:color w:val="545454"/>
          <w:spacing w:val="6"/>
          <w:w w:val="21"/>
          <w:emboss/>
          <w:position w:val="-53"/>
        </w:rPr>
      </w:r>
      <w:r>
        <w:rPr>
          <w:rFonts w:ascii="Arial" w:hAnsi="Arial" w:cs="Arial" w:eastAsia="Arial"/>
          <w:sz w:val="66"/>
          <w:szCs w:val="66"/>
          <w:color w:val="545454"/>
          <w:spacing w:val="6"/>
          <w:w w:val="21"/>
          <w:position w:val="-53"/>
        </w:rPr>
      </w:r>
      <w:r>
        <w:rPr>
          <w:rFonts w:ascii="Arial" w:hAnsi="Arial" w:cs="Arial" w:eastAsia="Arial"/>
          <w:sz w:val="66"/>
          <w:szCs w:val="66"/>
          <w:color w:val="545454"/>
          <w:spacing w:val="6"/>
          <w:w w:val="21"/>
          <w:position w:val="-53"/>
        </w:rPr>
      </w:r>
      <w:r>
        <w:rPr>
          <w:rFonts w:ascii="Arial" w:hAnsi="Arial" w:cs="Arial" w:eastAsia="Arial"/>
          <w:sz w:val="66"/>
          <w:szCs w:val="66"/>
          <w:color w:val="666667"/>
          <w:spacing w:val="-113"/>
          <w:w w:val="64"/>
          <w:position w:val="-53"/>
        </w:rPr>
        <w:t>&gt;</w:t>
      </w:r>
      <w:r>
        <w:rPr>
          <w:rFonts w:ascii="Arial" w:hAnsi="Arial" w:cs="Arial" w:eastAsia="Arial"/>
          <w:sz w:val="66"/>
          <w:szCs w:val="66"/>
          <w:color w:val="8A8C8C"/>
          <w:spacing w:val="-86"/>
          <w:w w:val="136"/>
          <w:position w:val="-53"/>
        </w:rPr>
        <w:t>:</w:t>
      </w:r>
      <w:r>
        <w:rPr>
          <w:rFonts w:ascii="Arial" w:hAnsi="Arial" w:cs="Arial" w:eastAsia="Arial"/>
          <w:sz w:val="66"/>
          <w:szCs w:val="66"/>
          <w:color w:val="757577"/>
          <w:spacing w:val="0"/>
          <w:w w:val="16"/>
          <w:position w:val="-53"/>
        </w:rPr>
        <w:t>.</w:t>
      </w:r>
      <w:r>
        <w:rPr>
          <w:rFonts w:ascii="Arial" w:hAnsi="Arial" w:cs="Arial" w:eastAsia="Arial"/>
          <w:sz w:val="66"/>
          <w:szCs w:val="66"/>
          <w:color w:val="8A8C8C"/>
          <w:spacing w:val="-94"/>
          <w:w w:val="13"/>
          <w:position w:val="-53"/>
        </w:rPr>
        <w:t>·</w:t>
      </w:r>
      <w:r>
        <w:rPr>
          <w:rFonts w:ascii="Arial" w:hAnsi="Arial" w:cs="Arial" w:eastAsia="Arial"/>
          <w:sz w:val="66"/>
          <w:szCs w:val="66"/>
          <w:color w:val="757577"/>
          <w:spacing w:val="-5"/>
          <w:w w:val="16"/>
          <w:position w:val="-53"/>
        </w:rPr>
        <w:t>.</w:t>
      </w:r>
      <w:r>
        <w:rPr>
          <w:rFonts w:ascii="Arial" w:hAnsi="Arial" w:cs="Arial" w:eastAsia="Arial"/>
          <w:sz w:val="66"/>
          <w:szCs w:val="66"/>
          <w:color w:val="8A8C8C"/>
          <w:spacing w:val="0"/>
          <w:w w:val="13"/>
          <w:position w:val="-53"/>
        </w:rPr>
        <w:t>·</w:t>
      </w:r>
      <w:r>
        <w:rPr>
          <w:rFonts w:ascii="Arial" w:hAnsi="Arial" w:cs="Arial" w:eastAsia="Arial"/>
          <w:sz w:val="66"/>
          <w:szCs w:val="66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300" w:bottom="280" w:left="260" w:right="320"/>
          <w:cols w:num="2" w:equalWidth="0">
            <w:col w:w="3914" w:space="5078"/>
            <w:col w:w="2348"/>
          </w:cols>
        </w:sectPr>
      </w:pPr>
      <w:rPr/>
    </w:p>
    <w:p>
      <w:pPr>
        <w:spacing w:before="0" w:after="0" w:line="799" w:lineRule="atLeast"/>
        <w:ind w:left="305" w:right="-20"/>
        <w:jc w:val="left"/>
        <w:tabs>
          <w:tab w:pos="9300" w:val="left"/>
          <w:tab w:pos="9640" w:val="left"/>
        </w:tabs>
        <w:rPr>
          <w:rFonts w:ascii="Arial" w:hAnsi="Arial" w:cs="Arial" w:eastAsia="Arial"/>
          <w:sz w:val="14"/>
          <w:szCs w:val="14"/>
        </w:rPr>
      </w:pPr>
      <w:rPr/>
      <w:r>
        <w:rPr/>
        <w:pict>
          <v:group style="position:absolute;margin-left:17.450020pt;margin-top:38.423275pt;width:564.098616pt;height:741.326792pt;mso-position-horizontal-relative:page;mso-position-vertical-relative:page;z-index:-14926" coordorigin="349,768" coordsize="11282,14827">
            <v:group style="position:absolute;left:356;top:790;width:3082;height:2" coordorigin="356,790" coordsize="3082,2">
              <v:shape style="position:absolute;left:356;top:790;width:3082;height:2" coordorigin="356,790" coordsize="3082,0" path="m356,790l3438,790e" filled="f" stroked="t" strokeweight=".712246pt" strokecolor="#5B5B5B">
                <v:path arrowok="t"/>
              </v:shape>
            </v:group>
            <v:group style="position:absolute;left:2391;top:783;width:2;height:850" coordorigin="2391,783" coordsize="2,850">
              <v:shape style="position:absolute;left:2391;top:783;width:2;height:850" coordorigin="2391,783" coordsize="0,850" path="m2391,1632l2391,783e" filled="f" stroked="t" strokeweight=".949661pt" strokecolor="#5B5B5B">
                <v:path arrowok="t"/>
              </v:shape>
            </v:group>
            <v:group style="position:absolute;left:3381;top:788;width:280;height:2" coordorigin="3381,788" coordsize="280,2">
              <v:shape style="position:absolute;left:3381;top:788;width:280;height:2" coordorigin="3381,788" coordsize="280,0" path="m3381,788l3661,788e" filled="f" stroked="t" strokeweight=".47483pt" strokecolor="#2F2F2F">
                <v:path arrowok="t"/>
              </v:shape>
            </v:group>
            <v:group style="position:absolute;left:3604;top:788;width:3414;height:2" coordorigin="3604,788" coordsize="3414,2">
              <v:shape style="position:absolute;left:3604;top:788;width:3414;height:2" coordorigin="3604,788" coordsize="3414,0" path="m3604,788l7018,788e" filled="f" stroked="t" strokeweight=".712246pt" strokecolor="#606060">
                <v:path arrowok="t"/>
              </v:shape>
            </v:group>
            <v:group style="position:absolute;left:6961;top:788;width:494;height:2" coordorigin="6961,788" coordsize="494,2">
              <v:shape style="position:absolute;left:6961;top:788;width:494;height:2" coordorigin="6961,788" coordsize="494,0" path="m6961,788l7455,788e" filled="f" stroked="t" strokeweight=".47483pt" strokecolor="#3F3F3F">
                <v:path arrowok="t"/>
              </v:shape>
            </v:group>
            <v:group style="position:absolute;left:7398;top:788;width:4160;height:2" coordorigin="7398,788" coordsize="4160,2">
              <v:shape style="position:absolute;left:7398;top:788;width:4160;height:2" coordorigin="7398,788" coordsize="4160,0" path="m7398,788l11557,788e" filled="f" stroked="t" strokeweight=".712246pt" strokecolor="#5B5B5B">
                <v:path arrowok="t"/>
              </v:shape>
            </v:group>
            <v:group style="position:absolute;left:9167;top:778;width:2;height:1499" coordorigin="9167,778" coordsize="2,1499">
              <v:shape style="position:absolute;left:9167;top:778;width:2;height:1499" coordorigin="9167,778" coordsize="0,1499" path="m9167,2277l9167,778e" filled="f" stroked="t" strokeweight=".949661pt" strokecolor="#5B5B5B">
                <v:path arrowok="t"/>
              </v:shape>
            </v:group>
            <v:group style="position:absolute;left:11562;top:778;width:2;height:3131" coordorigin="11562,778" coordsize="2,3131">
              <v:shape style="position:absolute;left:11562;top:778;width:2;height:3131" coordorigin="11562,778" coordsize="0,3131" path="m11562,3909l11562,778e" filled="f" stroked="t" strokeweight=".712246pt" strokecolor="#606060">
                <v:path arrowok="t"/>
              </v:shape>
            </v:group>
            <v:group style="position:absolute;left:368;top:778;width:2;height:5866" coordorigin="368,778" coordsize="2,5866">
              <v:shape style="position:absolute;left:368;top:778;width:2;height:5866" coordorigin="368,778" coordsize="0,5866" path="m368,6644l368,778e" filled="f" stroked="t" strokeweight=".712246pt" strokecolor="#545454">
                <v:path arrowok="t"/>
              </v:shape>
            </v:group>
            <v:group style="position:absolute;left:2393;top:1575;width:2;height:706" coordorigin="2393,1575" coordsize="2,706">
              <v:shape style="position:absolute;left:2393;top:1575;width:2;height:706" coordorigin="2393,1575" coordsize="0,706" path="m2393,2281l2393,1575e" filled="f" stroked="t" strokeweight=".47483pt" strokecolor="#3F3F3F">
                <v:path arrowok="t"/>
              </v:shape>
            </v:group>
            <v:group style="position:absolute;left:361;top:2269;width:8832;height:2" coordorigin="361,2269" coordsize="8832,2">
              <v:shape style="position:absolute;left:361;top:2269;width:8832;height:2" coordorigin="361,2269" coordsize="8832,0" path="m361,2269l9193,2269e" filled="f" stroked="t" strokeweight=".712246pt" strokecolor="#606060">
                <v:path arrowok="t"/>
              </v:shape>
            </v:group>
            <v:group style="position:absolute;left:6809;top:2272;width:209;height:2" coordorigin="6809,2272" coordsize="209,2">
              <v:shape style="position:absolute;left:6809;top:2272;width:209;height:2" coordorigin="6809,2272" coordsize="209,0" path="m6809,2272l7018,2272e" filled="f" stroked="t" strokeweight=".47483pt" strokecolor="#4F4F4F">
                <v:path arrowok="t"/>
              </v:shape>
            </v:group>
            <v:group style="position:absolute;left:9121;top:2272;width:280;height:2" coordorigin="9121,2272" coordsize="280,2">
              <v:shape style="position:absolute;left:9121;top:2272;width:280;height:2" coordorigin="9121,2272" coordsize="280,0" path="m9121,2272l9402,2272e" filled="f" stroked="t" strokeweight=".47483pt" strokecolor="#444444">
                <v:path arrowok="t"/>
              </v:shape>
            </v:group>
            <v:group style="position:absolute;left:9345;top:2272;width:2222;height:2" coordorigin="9345,2272" coordsize="2222,2">
              <v:shape style="position:absolute;left:9345;top:2272;width:2222;height:2" coordorigin="9345,2272" coordsize="2222,0" path="m9345,2272l11567,2272e" filled="f" stroked="t" strokeweight=".712246pt" strokecolor="#606060">
                <v:path arrowok="t"/>
              </v:shape>
            </v:group>
            <v:group style="position:absolute;left:361;top:2489;width:11206;height:2" coordorigin="361,2489" coordsize="11206,2">
              <v:shape style="position:absolute;left:361;top:2489;width:11206;height:2" coordorigin="361,2489" coordsize="11206,0" path="m361,2489l11567,2489e" filled="f" stroked="t" strokeweight=".712246pt" strokecolor="#606060">
                <v:path arrowok="t"/>
              </v:shape>
            </v:group>
            <v:group style="position:absolute;left:3433;top:2262;width:2;height:449" coordorigin="3433,2262" coordsize="2,449">
              <v:shape style="position:absolute;left:3433;top:2262;width:2;height:449" coordorigin="3433,2262" coordsize="0,449" path="m3433,2711l3433,2262e" filled="f" stroked="t" strokeweight=".712246pt" strokecolor="#383838">
                <v:path arrowok="t"/>
              </v:shape>
            </v:group>
            <v:group style="position:absolute;left:361;top:2704;width:11211;height:2" coordorigin="361,2704" coordsize="11211,2">
              <v:shape style="position:absolute;left:361;top:2704;width:11211;height:2" coordorigin="361,2704" coordsize="11211,0" path="m361,2704l11572,2704e" filled="f" stroked="t" strokeweight=".712246pt" strokecolor="#5B5B5B">
                <v:path arrowok="t"/>
              </v:shape>
            </v:group>
            <v:group style="position:absolute;left:5812;top:2463;width:2;height:248" coordorigin="5812,2463" coordsize="2,248">
              <v:shape style="position:absolute;left:5812;top:2463;width:2;height:248" coordorigin="5812,2463" coordsize="0,248" path="m5812,2711l5812,2463e" filled="f" stroked="t" strokeweight=".949661pt" strokecolor="#606060">
                <v:path arrowok="t"/>
              </v:shape>
            </v:group>
            <v:group style="position:absolute;left:366;top:2921;width:3936;height:2" coordorigin="366,2921" coordsize="3936,2">
              <v:shape style="position:absolute;left:366;top:2921;width:3936;height:2" coordorigin="366,2921" coordsize="3936,0" path="m366,2921l4302,2921e" filled="f" stroked="t" strokeweight=".47483pt" strokecolor="#575757">
                <v:path arrowok="t"/>
              </v:shape>
            </v:group>
            <v:group style="position:absolute;left:4245;top:2923;width:935;height:2" coordorigin="4245,2923" coordsize="935,2">
              <v:shape style="position:absolute;left:4245;top:2923;width:935;height:2" coordorigin="4245,2923" coordsize="935,0" path="m4245,2923l5180,2923e" filled="f" stroked="t" strokeweight=".949661pt" strokecolor="#646464">
                <v:path arrowok="t"/>
              </v:shape>
            </v:group>
            <v:group style="position:absolute;left:5123;top:2921;width:736;height:2" coordorigin="5123,2921" coordsize="736,2">
              <v:shape style="position:absolute;left:5123;top:2921;width:736;height:2" coordorigin="5123,2921" coordsize="736,0" path="m5123,2921l5859,2921e" filled="f" stroked="t" strokeweight=".47483pt" strokecolor="#484848">
                <v:path arrowok="t"/>
              </v:shape>
            </v:group>
            <v:group style="position:absolute;left:5722;top:2921;width:693;height:2" coordorigin="5722,2921" coordsize="693,2">
              <v:shape style="position:absolute;left:5722;top:2921;width:693;height:2" coordorigin="5722,2921" coordsize="693,0" path="m5722,2921l6415,2921e" filled="f" stroked="t" strokeweight=".949661pt" strokecolor="#646464">
                <v:path arrowok="t"/>
              </v:shape>
            </v:group>
            <v:group style="position:absolute;left:6358;top:2921;width:508;height:2" coordorigin="6358,2921" coordsize="508,2">
              <v:shape style="position:absolute;left:6358;top:2921;width:508;height:2" coordorigin="6358,2921" coordsize="508,0" path="m6358,2921l6866,2921e" filled="f" stroked="t" strokeweight=".47483pt" strokecolor="#3F3F3F">
                <v:path arrowok="t"/>
              </v:shape>
            </v:group>
            <v:group style="position:absolute;left:6785;top:2923;width:1087;height:2" coordorigin="6785,2923" coordsize="1087,2">
              <v:shape style="position:absolute;left:6785;top:2923;width:1087;height:2" coordorigin="6785,2923" coordsize="1087,0" path="m6785,2923l7873,2923e" filled="f" stroked="t" strokeweight=".949661pt" strokecolor="#606060">
                <v:path arrowok="t"/>
              </v:shape>
            </v:group>
            <v:group style="position:absolute;left:7816;top:2921;width:385;height:2" coordorigin="7816,2921" coordsize="385,2">
              <v:shape style="position:absolute;left:7816;top:2921;width:385;height:2" coordorigin="7816,2921" coordsize="385,0" path="m7816,2921l8200,2921e" filled="f" stroked="t" strokeweight=".47483pt" strokecolor="#444444">
                <v:path arrowok="t"/>
              </v:shape>
            </v:group>
            <v:group style="position:absolute;left:8143;top:2923;width:3428;height:2" coordorigin="8143,2923" coordsize="3428,2">
              <v:shape style="position:absolute;left:8143;top:2923;width:3428;height:2" coordorigin="8143,2923" coordsize="3428,0" path="m8143,2923l11572,2923e" filled="f" stroked="t" strokeweight=".712246pt" strokecolor="#606060">
                <v:path arrowok="t"/>
              </v:shape>
            </v:group>
            <v:group style="position:absolute;left:366;top:3138;width:8818;height:2" coordorigin="366,3138" coordsize="8818,2">
              <v:shape style="position:absolute;left:366;top:3138;width:8818;height:2" coordorigin="366,3138" coordsize="8818,0" path="m366,3138l9183,3138e" filled="f" stroked="t" strokeweight=".712246pt" strokecolor="#5B5B5B">
                <v:path arrowok="t"/>
              </v:shape>
            </v:group>
            <v:group style="position:absolute;left:9126;top:3140;width:275;height:2" coordorigin="9126,3140" coordsize="275,2">
              <v:shape style="position:absolute;left:9126;top:3140;width:275;height:2" coordorigin="9126,3140" coordsize="275,0" path="m9126,3140l9402,3140e" filled="f" stroked="t" strokeweight=".47483pt" strokecolor="#4F4F4F">
                <v:path arrowok="t"/>
              </v:shape>
            </v:group>
            <v:group style="position:absolute;left:9345;top:3138;width:2227;height:2" coordorigin="9345,3138" coordsize="2227,2">
              <v:shape style="position:absolute;left:9345;top:3138;width:2227;height:2" coordorigin="9345,3138" coordsize="2227,0" path="m9345,3138l11572,3138e" filled="f" stroked="t" strokeweight=".712246pt" strokecolor="#646464">
                <v:path arrowok="t"/>
              </v:shape>
            </v:group>
            <v:group style="position:absolute;left:366;top:3355;width:3072;height:2" coordorigin="366,3355" coordsize="3072,2">
              <v:shape style="position:absolute;left:366;top:3355;width:3072;height:2" coordorigin="366,3355" coordsize="3072,0" path="m366,3355l3438,3355e" filled="f" stroked="t" strokeweight=".712246pt" strokecolor="#5B5B5B">
                <v:path arrowok="t"/>
              </v:shape>
            </v:group>
            <v:group style="position:absolute;left:375;top:3121;width:2;height:7837" coordorigin="375,3121" coordsize="2,7837">
              <v:shape style="position:absolute;left:375;top:3121;width:2;height:7837" coordorigin="375,3121" coordsize="0,7837" path="m375,10958l375,3121e" filled="f" stroked="t" strokeweight=".47483pt" strokecolor="#4B4B4B">
                <v:path arrowok="t"/>
              </v:shape>
            </v:group>
            <v:group style="position:absolute;left:3381;top:3355;width:541;height:2" coordorigin="3381,3355" coordsize="541,2">
              <v:shape style="position:absolute;left:3381;top:3355;width:541;height:2" coordorigin="3381,3355" coordsize="541,0" path="m3381,3355l3922,3355e" filled="f" stroked="t" strokeweight=".47483pt" strokecolor="#383838">
                <v:path arrowok="t"/>
              </v:shape>
            </v:group>
            <v:group style="position:absolute;left:3865;top:3355;width:1994;height:2" coordorigin="3865,3355" coordsize="1994,2">
              <v:shape style="position:absolute;left:3865;top:3355;width:1994;height:2" coordorigin="3865,3355" coordsize="1994,0" path="m3865,3355l5859,3355e" filled="f" stroked="t" strokeweight=".712246pt" strokecolor="#606060">
                <v:path arrowok="t"/>
              </v:shape>
            </v:group>
            <v:group style="position:absolute;left:5802;top:3355;width:494;height:2" coordorigin="5802,3355" coordsize="494,2">
              <v:shape style="position:absolute;left:5802;top:3355;width:494;height:2" coordorigin="5802,3355" coordsize="494,0" path="m5802,3355l6296,3355e" filled="f" stroked="t" strokeweight=".47483pt" strokecolor="#3F3F3F">
                <v:path arrowok="t"/>
              </v:shape>
            </v:group>
            <v:group style="position:absolute;left:6239;top:3355;width:5337;height:2" coordorigin="6239,3355" coordsize="5337,2">
              <v:shape style="position:absolute;left:6239;top:3355;width:5337;height:2" coordorigin="6239,3355" coordsize="5337,0" path="m6239,3355l11576,3355e" filled="f" stroked="t" strokeweight=".712246pt" strokecolor="#575757">
                <v:path arrowok="t"/>
              </v:shape>
            </v:group>
            <v:group style="position:absolute;left:3901;top:3346;width:2;height:267" coordorigin="3901,3346" coordsize="2,267">
              <v:shape style="position:absolute;left:3901;top:3346;width:2;height:267" coordorigin="3901,3346" coordsize="0,267" path="m3901,3613l3901,3346e" filled="f" stroked="t" strokeweight=".712246pt" strokecolor="#484848">
                <v:path arrowok="t"/>
              </v:shape>
            </v:group>
            <v:group style="position:absolute;left:7004;top:3350;width:2;height:745" coordorigin="7004,3350" coordsize="2,745">
              <v:shape style="position:absolute;left:7004;top:3350;width:2;height:745" coordorigin="7004,3350" coordsize="0,745" path="m7004,4095l7004,3350e" filled="f" stroked="t" strokeweight=".712246pt" strokecolor="#3F3F3F">
                <v:path arrowok="t"/>
              </v:shape>
            </v:group>
            <v:group style="position:absolute;left:3898;top:3556;width:2;height:539" coordorigin="3898,3556" coordsize="2,539">
              <v:shape style="position:absolute;left:3898;top:3556;width:2;height:539" coordorigin="3898,3556" coordsize="0,539" path="m3898,4095l3898,3556e" filled="f" stroked="t" strokeweight=".47483pt" strokecolor="#343434">
                <v:path arrowok="t"/>
              </v:shape>
            </v:group>
            <v:group style="position:absolute;left:3894;top:3773;width:2688;height:2" coordorigin="3894,3773" coordsize="2688,2">
              <v:shape style="position:absolute;left:3894;top:3773;width:2688;height:2" coordorigin="3894,3773" coordsize="2688,0" path="m3894,3773l6581,3773e" filled="f" stroked="t" strokeweight=".712246pt" strokecolor="#747474">
                <v:path arrowok="t"/>
              </v:shape>
            </v:group>
            <v:group style="position:absolute;left:7004;top:3556;width:2;height:239" coordorigin="7004,3556" coordsize="2,239">
              <v:shape style="position:absolute;left:7004;top:3556;width:2;height:239" coordorigin="7004,3556" coordsize="0,239" path="m7004,3794l7004,3556e" filled="f" stroked="t" strokeweight=".47483pt" strokecolor="#232323">
                <v:path arrowok="t"/>
              </v:shape>
            </v:group>
            <v:group style="position:absolute;left:366;top:4088;width:845;height:2" coordorigin="366,4088" coordsize="845,2">
              <v:shape style="position:absolute;left:366;top:4088;width:845;height:2" coordorigin="366,4088" coordsize="845,0" path="m366,4088l1211,4088e" filled="f" stroked="t" strokeweight=".712246pt" strokecolor="#545454">
                <v:path arrowok="t"/>
              </v:shape>
            </v:group>
            <v:group style="position:absolute;left:1154;top:4090;width:456;height:2" coordorigin="1154,4090" coordsize="456,2">
              <v:shape style="position:absolute;left:1154;top:4090;width:456;height:2" coordorigin="1154,4090" coordsize="456,0" path="m1154,4090l1610,4090e" filled="f" stroked="t" strokeweight=".47483pt" strokecolor="#3F3F3F">
                <v:path arrowok="t"/>
              </v:shape>
            </v:group>
            <v:group style="position:absolute;left:1519;top:4090;width:893;height:2" coordorigin="1519,4090" coordsize="893,2">
              <v:shape style="position:absolute;left:1519;top:4090;width:893;height:2" coordorigin="1519,4090" coordsize="893,0" path="m1519,4090l2412,4090e" filled="f" stroked="t" strokeweight=".712246pt" strokecolor="#646464">
                <v:path arrowok="t"/>
              </v:shape>
            </v:group>
            <v:group style="position:absolute;left:2355;top:4088;width:603;height:2" coordorigin="2355,4088" coordsize="603,2">
              <v:shape style="position:absolute;left:2355;top:4088;width:603;height:2" coordorigin="2355,4088" coordsize="603,0" path="m2355,4088l2958,4088e" filled="f" stroked="t" strokeweight=".47483pt" strokecolor="#484848">
                <v:path arrowok="t"/>
              </v:shape>
            </v:group>
            <v:group style="position:absolute;left:2735;top:4085;width:8841;height:2" coordorigin="2735,4085" coordsize="8841,2">
              <v:shape style="position:absolute;left:2735;top:4085;width:8841;height:2" coordorigin="2735,4085" coordsize="8841,0" path="m2735,4085l11576,4085e" filled="f" stroked="t" strokeweight=".949661pt" strokecolor="#545454">
                <v:path arrowok="t"/>
              </v:shape>
            </v:group>
            <v:group style="position:absolute;left:11564;top:3670;width:2;height:420" coordorigin="11564,3670" coordsize="2,420">
              <v:shape style="position:absolute;left:11564;top:3670;width:2;height:420" coordorigin="11564,3670" coordsize="0,420" path="m11564,4090l11564,3670e" filled="f" stroked="t" strokeweight=".712246pt" strokecolor="#545454">
                <v:path arrowok="t"/>
              </v:shape>
            </v:group>
            <v:group style="position:absolute;left:366;top:4365;width:11206;height:2" coordorigin="366,4365" coordsize="11206,2">
              <v:shape style="position:absolute;left:366;top:4365;width:11206;height:2" coordorigin="366,4365" coordsize="11206,0" path="m366,4365l11572,4365e" filled="f" stroked="t" strokeweight=".712246pt" strokecolor="#606060">
                <v:path arrowok="t"/>
              </v:shape>
            </v:group>
            <v:group style="position:absolute;left:7816;top:4362;width:385;height:2" coordorigin="7816,4362" coordsize="385,2">
              <v:shape style="position:absolute;left:7816;top:4362;width:385;height:2" coordorigin="7816,4362" coordsize="385,0" path="m7816,4362l8200,4362e" filled="f" stroked="t" strokeweight=".47483pt" strokecolor="#444444">
                <v:path arrowok="t"/>
              </v:shape>
            </v:group>
            <v:group style="position:absolute;left:2398;top:4582;width:4017;height:2" coordorigin="2398,4582" coordsize="4017,2">
              <v:shape style="position:absolute;left:2398;top:4582;width:4017;height:2" coordorigin="2398,4582" coordsize="4017,0" path="m2398,4582l6415,4582e" filled="f" stroked="t" strokeweight=".712246pt" strokecolor="#575757">
                <v:path arrowok="t"/>
              </v:shape>
            </v:group>
            <v:group style="position:absolute;left:6358;top:4582;width:660;height:2" coordorigin="6358,4582" coordsize="660,2">
              <v:shape style="position:absolute;left:6358;top:4582;width:660;height:2" coordorigin="6358,4582" coordsize="660,0" path="m6358,4582l7018,4582e" filled="f" stroked="t" strokeweight=".47483pt" strokecolor="#343434">
                <v:path arrowok="t"/>
              </v:shape>
            </v:group>
            <v:group style="position:absolute;left:6961;top:4582;width:912;height:2" coordorigin="6961,4582" coordsize="912,2">
              <v:shape style="position:absolute;left:6961;top:4582;width:912;height:2" coordorigin="6961,4582" coordsize="912,0" path="m6961,4582l7873,4582e" filled="f" stroked="t" strokeweight=".712246pt" strokecolor="#5B5B5B">
                <v:path arrowok="t"/>
              </v:shape>
            </v:group>
            <v:group style="position:absolute;left:7816;top:4582;width:385;height:2" coordorigin="7816,4582" coordsize="385,2">
              <v:shape style="position:absolute;left:7816;top:4582;width:385;height:2" coordorigin="7816,4582" coordsize="385,0" path="m7816,4582l8200,4582e" filled="f" stroked="t" strokeweight=".47483pt" strokecolor="#2F2F2F">
                <v:path arrowok="t"/>
              </v:shape>
            </v:group>
            <v:group style="position:absolute;left:8143;top:4582;width:1040;height:2" coordorigin="8143,4582" coordsize="1040,2">
              <v:shape style="position:absolute;left:8143;top:4582;width:1040;height:2" coordorigin="8143,4582" coordsize="1040,0" path="m8143,4582l9183,4582e" filled="f" stroked="t" strokeweight=".712246pt" strokecolor="#575757">
                <v:path arrowok="t"/>
              </v:shape>
            </v:group>
            <v:group style="position:absolute;left:9126;top:4582;width:275;height:2" coordorigin="9126,4582" coordsize="275,2">
              <v:shape style="position:absolute;left:9126;top:4582;width:275;height:2" coordorigin="9126,4582" coordsize="275,0" path="m9126,4582l9402,4582e" filled="f" stroked="t" strokeweight=".47483pt" strokecolor="#383838">
                <v:path arrowok="t"/>
              </v:shape>
            </v:group>
            <v:group style="position:absolute;left:9345;top:4582;width:2232;height:2" coordorigin="9345,4582" coordsize="2232,2">
              <v:shape style="position:absolute;left:9345;top:4582;width:2232;height:2" coordorigin="9345,4582" coordsize="2232,0" path="m9345,4582l11576,4582e" filled="f" stroked="t" strokeweight=".712246pt" strokecolor="#646464">
                <v:path arrowok="t"/>
              </v:shape>
            </v:group>
            <v:group style="position:absolute;left:11567;top:4358;width:2;height:1604" coordorigin="11567,4358" coordsize="2,1604">
              <v:shape style="position:absolute;left:11567;top:4358;width:2;height:1604" coordorigin="11567,4358" coordsize="0,1604" path="m11567,5961l11567,4358e" filled="f" stroked="t" strokeweight=".949661pt" strokecolor="#6B6B6B">
                <v:path arrowok="t"/>
              </v:shape>
            </v:group>
            <v:group style="position:absolute;left:4960;top:4572;width:2;height:2071" coordorigin="4960,4572" coordsize="2,2071">
              <v:shape style="position:absolute;left:4960;top:4572;width:2;height:2071" coordorigin="4960,4572" coordsize="0,2071" path="m4960,6644l4960,4572e" filled="f" stroked="t" strokeweight=".949661pt" strokecolor="#575757">
                <v:path arrowok="t"/>
              </v:shape>
            </v:group>
            <v:group style="position:absolute;left:4948;top:5016;width:1320;height:2" coordorigin="4948,5016" coordsize="1320,2">
              <v:shape style="position:absolute;left:4948;top:5016;width:1320;height:2" coordorigin="4948,5016" coordsize="1320,0" path="m4948,5016l6268,5016e" filled="f" stroked="t" strokeweight=".237415pt" strokecolor="#575757">
                <v:path arrowok="t"/>
              </v:shape>
            </v:group>
            <v:group style="position:absolute;left:7856;top:4577;width:2;height:473" coordorigin="7856,4577" coordsize="2,473">
              <v:shape style="position:absolute;left:7856;top:4577;width:2;height:473" coordorigin="7856,4577" coordsize="0,473" path="m7856,5050l7856,4577e" filled="f" stroked="t" strokeweight=".47483pt" strokecolor="#545454">
                <v:path arrowok="t"/>
              </v:shape>
            </v:group>
            <v:group style="position:absolute;left:6268;top:5016;width:1159;height:2" coordorigin="6268,5016" coordsize="1159,2">
              <v:shape style="position:absolute;left:6268;top:5016;width:1159;height:2" coordorigin="6268,5016" coordsize="1159,0" path="m6268,5016l7426,5016e" filled="f" stroked="t" strokeweight=".237415pt" strokecolor="#000000">
                <v:path arrowok="t"/>
              </v:shape>
            </v:group>
            <v:group style="position:absolute;left:7426;top:5016;width:745;height:2" coordorigin="7426,5016" coordsize="745,2">
              <v:shape style="position:absolute;left:7426;top:5016;width:745;height:2" coordorigin="7426,5016" coordsize="745,0" path="m7426,5016l8172,5016e" filled="f" stroked="t" strokeweight=".237415pt" strokecolor="#676767">
                <v:path arrowok="t"/>
              </v:shape>
            </v:group>
            <v:group style="position:absolute;left:8172;top:5016;width:2236;height:2" coordorigin="8172,5016" coordsize="2236,2">
              <v:shape style="position:absolute;left:8172;top:5016;width:2236;height:2" coordorigin="8172,5016" coordsize="2236,0" path="m8172,5016l10408,5016e" filled="f" stroked="t" strokeweight=".237415pt" strokecolor="#000000">
                <v:path arrowok="t"/>
              </v:shape>
            </v:group>
            <v:group style="position:absolute;left:10408;top:5016;width:1149;height:2" coordorigin="10408,5016" coordsize="1149,2">
              <v:shape style="position:absolute;left:10408;top:5016;width:1149;height:2" coordorigin="10408,5016" coordsize="1149,0" path="m10408,5016l11557,5016e" filled="f" stroked="t" strokeweight=".237415pt" strokecolor="#A3A3A3">
                <v:path arrowok="t"/>
              </v:shape>
            </v:group>
            <v:group style="position:absolute;left:2410;top:4644;width:2;height:6133" coordorigin="2410,4644" coordsize="2,6133">
              <v:shape style="position:absolute;left:2410;top:4644;width:2;height:6133" coordorigin="2410,4644" coordsize="0,6133" path="m2410,10777l2410,4644e" filled="f" stroked="t" strokeweight=".712246pt" strokecolor="#484848">
                <v:path arrowok="t"/>
              </v:shape>
            </v:group>
            <v:group style="position:absolute;left:2403;top:4076;width:2;height:4859" coordorigin="2403,4076" coordsize="2,4859">
              <v:shape style="position:absolute;left:2403;top:4076;width:2;height:4859" coordorigin="2403,4076" coordsize="0,4859" path="m2403,8935l2403,4076e" filled="f" stroked="t" strokeweight=".712246pt" strokecolor="#4B4B4B">
                <v:path arrowok="t"/>
              </v:shape>
            </v:group>
            <v:group style="position:absolute;left:4948;top:5307;width:1918;height:2" coordorigin="4948,5307" coordsize="1918,2">
              <v:shape style="position:absolute;left:4948;top:5307;width:1918;height:2" coordorigin="4948,5307" coordsize="1918,0" path="m4948,5307l6866,5307e" filled="f" stroked="t" strokeweight=".712246pt" strokecolor="#545454">
                <v:path arrowok="t"/>
              </v:shape>
            </v:group>
            <v:group style="position:absolute;left:6809;top:5307;width:209;height:2" coordorigin="6809,5307" coordsize="209,2">
              <v:shape style="position:absolute;left:6809;top:5307;width:209;height:2" coordorigin="6809,5307" coordsize="209,0" path="m6809,5307l7018,5307e" filled="f" stroked="t" strokeweight=".47483pt" strokecolor="#4F4F4F">
                <v:path arrowok="t"/>
              </v:shape>
            </v:group>
            <v:group style="position:absolute;left:6961;top:5305;width:912;height:2" coordorigin="6961,5305" coordsize="912,2">
              <v:shape style="position:absolute;left:6961;top:5305;width:912;height:2" coordorigin="6961,5305" coordsize="912,0" path="m6961,5305l7873,5305e" filled="f" stroked="t" strokeweight=".949661pt" strokecolor="#6B6B6B">
                <v:path arrowok="t"/>
              </v:shape>
            </v:group>
            <v:group style="position:absolute;left:7816;top:5307;width:385;height:2" coordorigin="7816,5307" coordsize="385,2">
              <v:shape style="position:absolute;left:7816;top:5307;width:385;height:2" coordorigin="7816,5307" coordsize="385,0" path="m7816,5307l8200,5307e" filled="f" stroked="t" strokeweight=".47483pt" strokecolor="#383838">
                <v:path arrowok="t"/>
              </v:shape>
            </v:group>
            <v:group style="position:absolute;left:8143;top:5307;width:1040;height:2" coordorigin="8143,5307" coordsize="1040,2">
              <v:shape style="position:absolute;left:8143;top:5307;width:1040;height:2" coordorigin="8143,5307" coordsize="1040,0" path="m8143,5307l9183,5307e" filled="f" stroked="t" strokeweight=".712246pt" strokecolor="#5B5B5B">
                <v:path arrowok="t"/>
              </v:shape>
            </v:group>
            <v:group style="position:absolute;left:9126;top:5307;width:275;height:2" coordorigin="9126,5307" coordsize="275,2">
              <v:shape style="position:absolute;left:9126;top:5307;width:275;height:2" coordorigin="9126,5307" coordsize="275,0" path="m9126,5307l9402,5307e" filled="f" stroked="t" strokeweight=".47483pt" strokecolor="#3F3F3F">
                <v:path arrowok="t"/>
              </v:shape>
            </v:group>
            <v:group style="position:absolute;left:9345;top:5307;width:2236;height:2" coordorigin="9345,5307" coordsize="2236,2">
              <v:shape style="position:absolute;left:9345;top:5307;width:2236;height:2" coordorigin="9345,5307" coordsize="2236,0" path="m9345,5307l11581,5307e" filled="f" stroked="t" strokeweight=".712246pt" strokecolor="#646464">
                <v:path arrowok="t"/>
              </v:shape>
            </v:group>
            <v:group style="position:absolute;left:4957;top:5269;width:2;height:520" coordorigin="4957,5269" coordsize="2,520">
              <v:shape style="position:absolute;left:4957;top:5269;width:2;height:520" coordorigin="4957,5269" coordsize="0,520" path="m4957,5789l4957,5269e" filled="f" stroked="t" strokeweight=".47483pt" strokecolor="#2F2F2F">
                <v:path arrowok="t"/>
              </v:shape>
            </v:group>
            <v:group style="position:absolute;left:4952;top:5548;width:6629;height:2" coordorigin="4952,5548" coordsize="6629,2">
              <v:shape style="position:absolute;left:4952;top:5548;width:6629;height:2" coordorigin="4952,5548" coordsize="6629,0" path="m4952,5548l11581,5548e" filled="f" stroked="t" strokeweight=".712246pt" strokecolor="#5B5B5B">
                <v:path arrowok="t"/>
              </v:shape>
            </v:group>
            <v:group style="position:absolute;left:2407;top:5107;width:2;height:730" coordorigin="2407,5107" coordsize="2,730">
              <v:shape style="position:absolute;left:2407;top:5107;width:2;height:730" coordorigin="2407,5107" coordsize="0,730" path="m2407,5837l2407,5107e" filled="f" stroked="t" strokeweight=".949661pt" strokecolor="#606060">
                <v:path arrowok="t"/>
              </v:shape>
            </v:group>
            <v:group style="position:absolute;left:2398;top:5768;width:1040;height:2" coordorigin="2398,5768" coordsize="1040,2">
              <v:shape style="position:absolute;left:2398;top:5768;width:1040;height:2" coordorigin="2398,5768" coordsize="1040,0" path="m2398,5768l3438,5768e" filled="f" stroked="t" strokeweight=".47483pt" strokecolor="#484848">
                <v:path arrowok="t"/>
              </v:shape>
            </v:group>
            <v:group style="position:absolute;left:3305;top:5766;width:698;height:2" coordorigin="3305,5766" coordsize="698,2">
              <v:shape style="position:absolute;left:3305;top:5766;width:698;height:2" coordorigin="3305,5766" coordsize="698,0" path="m3305,5766l4003,5766e" filled="f" stroked="t" strokeweight=".949661pt" strokecolor="#606060">
                <v:path arrowok="t"/>
              </v:shape>
            </v:group>
            <v:group style="position:absolute;left:3865;top:5766;width:437;height:2" coordorigin="3865,5766" coordsize="437,2">
              <v:shape style="position:absolute;left:3865;top:5766;width:437;height:2" coordorigin="3865,5766" coordsize="437,0" path="m3865,5766l4302,5766e" filled="f" stroked="t" strokeweight=".47483pt" strokecolor="#484848">
                <v:path arrowok="t"/>
              </v:shape>
            </v:group>
            <v:group style="position:absolute;left:4245;top:5768;width:964;height:2" coordorigin="4245,5768" coordsize="964,2">
              <v:shape style="position:absolute;left:4245;top:5768;width:964;height:2" coordorigin="4245,5768" coordsize="964,0" path="m4245,5768l5209,5768e" filled="f" stroked="t" strokeweight=".949661pt" strokecolor="#646464">
                <v:path arrowok="t"/>
              </v:shape>
            </v:group>
            <v:group style="position:absolute;left:4919;top:5766;width:2536;height:2" coordorigin="4919,5766" coordsize="2536,2">
              <v:shape style="position:absolute;left:4919;top:5766;width:2536;height:2" coordorigin="4919,5766" coordsize="2536,0" path="m4919,5766l7455,5766e" filled="f" stroked="t" strokeweight=".47483pt" strokecolor="#545454">
                <v:path arrowok="t"/>
              </v:shape>
            </v:group>
            <v:group style="position:absolute;left:7398;top:5763;width:475;height:2" coordorigin="7398,5763" coordsize="475,2">
              <v:shape style="position:absolute;left:7398;top:5763;width:475;height:2" coordorigin="7398,5763" coordsize="475,0" path="m7398,5763l7873,5763e" filled="f" stroked="t" strokeweight=".949661pt" strokecolor="#676767">
                <v:path arrowok="t"/>
              </v:shape>
            </v:group>
            <v:group style="position:absolute;left:7816;top:5766;width:385;height:2" coordorigin="7816,5766" coordsize="385,2">
              <v:shape style="position:absolute;left:7816;top:5766;width:385;height:2" coordorigin="7816,5766" coordsize="385,0" path="m7816,5766l8200,5766e" filled="f" stroked="t" strokeweight=".47483pt" strokecolor="#343434">
                <v:path arrowok="t"/>
              </v:shape>
            </v:group>
            <v:group style="position:absolute;left:8143;top:5766;width:1040;height:2" coordorigin="8143,5766" coordsize="1040,2">
              <v:shape style="position:absolute;left:8143;top:5766;width:1040;height:2" coordorigin="8143,5766" coordsize="1040,0" path="m8143,5766l9183,5766e" filled="f" stroked="t" strokeweight=".712246pt" strokecolor="#575757">
                <v:path arrowok="t"/>
              </v:shape>
            </v:group>
            <v:group style="position:absolute;left:9126;top:5766;width:275;height:2" coordorigin="9126,5766" coordsize="275,2">
              <v:shape style="position:absolute;left:9126;top:5766;width:275;height:2" coordorigin="9126,5766" coordsize="275,0" path="m9126,5766l9402,5766e" filled="f" stroked="t" strokeweight=".47483pt" strokecolor="#3B3B3B">
                <v:path arrowok="t"/>
              </v:shape>
            </v:group>
            <v:group style="position:absolute;left:9345;top:5766;width:2236;height:2" coordorigin="9345,5766" coordsize="2236,2">
              <v:shape style="position:absolute;left:9345;top:5766;width:2236;height:2" coordorigin="9345,5766" coordsize="2236,0" path="m9345,5766l11581,5766e" filled="f" stroked="t" strokeweight=".712246pt" strokecolor="#606060">
                <v:path arrowok="t"/>
              </v:shape>
            </v:group>
            <v:group style="position:absolute;left:370;top:5992;width:1239;height:2" coordorigin="370,5992" coordsize="1239,2">
              <v:shape style="position:absolute;left:370;top:5992;width:1239;height:2" coordorigin="370,5992" coordsize="1239,0" path="m370,5992l1610,5992e" filled="f" stroked="t" strokeweight=".712246pt" strokecolor="#606060">
                <v:path arrowok="t"/>
              </v:shape>
            </v:group>
            <v:group style="position:absolute;left:1553;top:5995;width:233;height:2" coordorigin="1553,5995" coordsize="233,2">
              <v:shape style="position:absolute;left:1553;top:5995;width:233;height:2" coordorigin="1553,5995" coordsize="233,0" path="m1553,5995l1785,5995e" filled="f" stroked="t" strokeweight=".47483pt" strokecolor="#3B3B3B">
                <v:path arrowok="t"/>
              </v:shape>
            </v:group>
            <v:group style="position:absolute;left:1728;top:5995;width:2574;height:2" coordorigin="1728,5995" coordsize="2574,2">
              <v:shape style="position:absolute;left:1728;top:5995;width:2574;height:2" coordorigin="1728,5995" coordsize="2574,0" path="m1728,5995l4302,5995e" filled="f" stroked="t" strokeweight=".712246pt" strokecolor="#4F4F4F">
                <v:path arrowok="t"/>
              </v:shape>
            </v:group>
            <v:group style="position:absolute;left:4245;top:5995;width:375;height:2" coordorigin="4245,5995" coordsize="375,2">
              <v:shape style="position:absolute;left:4245;top:5995;width:375;height:2" coordorigin="4245,5995" coordsize="375,0" path="m4245,5995l4620,5995e" filled="f" stroked="t" strokeweight=".47483pt" strokecolor="#484848">
                <v:path arrowok="t"/>
              </v:shape>
            </v:group>
            <v:group style="position:absolute;left:4535;top:5992;width:7046;height:2" coordorigin="4535,5992" coordsize="7046,2">
              <v:shape style="position:absolute;left:4535;top:5992;width:7046;height:2" coordorigin="4535,5992" coordsize="7046,0" path="m4535,5992l11581,5992e" filled="f" stroked="t" strokeweight=".712246pt" strokecolor="#5B5B5B">
                <v:path arrowok="t"/>
              </v:shape>
            </v:group>
            <v:group style="position:absolute;left:11574;top:4358;width:2;height:2086" coordorigin="11574,4358" coordsize="2,2086">
              <v:shape style="position:absolute;left:11574;top:4358;width:2;height:2086" coordorigin="11574,4358" coordsize="0,2086" path="m11574,6443l11574,4358e" filled="f" stroked="t" strokeweight=".712246pt" strokecolor="#606060">
                <v:path arrowok="t"/>
              </v:shape>
            </v:group>
            <v:group style="position:absolute;left:375;top:5952;width:2;height:482" coordorigin="375,5952" coordsize="2,482">
              <v:shape style="position:absolute;left:375;top:5952;width:2;height:482" coordorigin="375,5952" coordsize="0,482" path="m375,6434l375,5952e" filled="f" stroked="t" strokeweight=".47483pt" strokecolor="#2B2B2B">
                <v:path arrowok="t"/>
              </v:shape>
            </v:group>
            <v:group style="position:absolute;left:7861;top:5980;width:2;height:659" coordorigin="7861,5980" coordsize="2,659">
              <v:shape style="position:absolute;left:7861;top:5980;width:2;height:659" coordorigin="7861,5980" coordsize="0,659" path="m7861,6639l7861,5980e" filled="f" stroked="t" strokeweight=".47483pt" strokecolor="#444444">
                <v:path arrowok="t"/>
              </v:shape>
            </v:group>
            <v:group style="position:absolute;left:2403;top:6417;width:4012;height:2" coordorigin="2403,6417" coordsize="4012,2">
              <v:shape style="position:absolute;left:2403;top:6417;width:4012;height:2" coordorigin="2403,6417" coordsize="4012,0" path="m2403,6417l6415,6417e" filled="f" stroked="t" strokeweight=".712246pt" strokecolor="#5B5B5B">
                <v:path arrowok="t"/>
              </v:shape>
            </v:group>
            <v:group style="position:absolute;left:6358;top:6415;width:508;height:2" coordorigin="6358,6415" coordsize="508,2">
              <v:shape style="position:absolute;left:6358;top:6415;width:508;height:2" coordorigin="6358,6415" coordsize="508,0" path="m6358,6415l6866,6415e" filled="f" stroked="t" strokeweight=".47483pt" strokecolor="#343434">
                <v:path arrowok="t"/>
              </v:shape>
            </v:group>
            <v:group style="position:absolute;left:6809;top:6415;width:209;height:2" coordorigin="6809,6415" coordsize="209,2">
              <v:shape style="position:absolute;left:6809;top:6415;width:209;height:2" coordorigin="6809,6415" coordsize="209,0" path="m6809,6415l7018,6415e" filled="f" stroked="t" strokeweight=".47483pt" strokecolor="#4F4F4F">
                <v:path arrowok="t"/>
              </v:shape>
            </v:group>
            <v:group style="position:absolute;left:6947;top:6415;width:646;height:2" coordorigin="6947,6415" coordsize="646,2">
              <v:shape style="position:absolute;left:6947;top:6415;width:646;height:2" coordorigin="6947,6415" coordsize="646,0" path="m6947,6415l7593,6415e" filled="f" stroked="t" strokeweight=".949661pt" strokecolor="#646464">
                <v:path arrowok="t"/>
              </v:shape>
            </v:group>
            <v:group style="position:absolute;left:7398;top:6417;width:484;height:2" coordorigin="7398,6417" coordsize="484,2">
              <v:shape style="position:absolute;left:7398;top:6417;width:484;height:2" coordorigin="7398,6417" coordsize="484,0" path="m7398,6417l7882,6417e" filled="f" stroked="t" strokeweight=".47483pt" strokecolor="#4B4B4B">
                <v:path arrowok="t"/>
              </v:shape>
            </v:group>
            <v:group style="position:absolute;left:7811;top:6415;width:389;height:2" coordorigin="7811,6415" coordsize="389,2">
              <v:shape style="position:absolute;left:7811;top:6415;width:389;height:2" coordorigin="7811,6415" coordsize="389,0" path="m7811,6415l8200,6415e" filled="f" stroked="t" strokeweight=".47483pt" strokecolor="#343434">
                <v:path arrowok="t"/>
              </v:shape>
            </v:group>
            <v:group style="position:absolute;left:8143;top:6415;width:1040;height:2" coordorigin="8143,6415" coordsize="1040,2">
              <v:shape style="position:absolute;left:8143;top:6415;width:1040;height:2" coordorigin="8143,6415" coordsize="1040,0" path="m8143,6415l9183,6415e" filled="f" stroked="t" strokeweight=".712246pt" strokecolor="#5B5B5B">
                <v:path arrowok="t"/>
              </v:shape>
            </v:group>
            <v:group style="position:absolute;left:9126;top:6415;width:275;height:2" coordorigin="9126,6415" coordsize="275,2">
              <v:shape style="position:absolute;left:9126;top:6415;width:275;height:2" coordorigin="9126,6415" coordsize="275,0" path="m9126,6415l9402,6415e" filled="f" stroked="t" strokeweight=".47483pt" strokecolor="#383838">
                <v:path arrowok="t"/>
              </v:shape>
            </v:group>
            <v:group style="position:absolute;left:9345;top:6415;width:2236;height:2" coordorigin="9345,6415" coordsize="2236,2">
              <v:shape style="position:absolute;left:9345;top:6415;width:2236;height:2" coordorigin="9345,6415" coordsize="2236,0" path="m9345,6415l11581,6415e" filled="f" stroked="t" strokeweight=".712246pt" strokecolor="#676767">
                <v:path arrowok="t"/>
              </v:shape>
            </v:group>
            <v:group style="position:absolute;left:2403;top:6632;width:9178;height:2" coordorigin="2403,6632" coordsize="9178,2">
              <v:shape style="position:absolute;left:2403;top:6632;width:9178;height:2" coordorigin="2403,6632" coordsize="9178,0" path="m2403,6632l11581,6632e" filled="f" stroked="t" strokeweight=".712246pt" strokecolor="#5B5B5B">
                <v:path arrowok="t"/>
              </v:shape>
            </v:group>
            <v:group style="position:absolute;left:11576;top:6372;width:2;height:1365" coordorigin="11576,6372" coordsize="2,1365">
              <v:shape style="position:absolute;left:11576;top:6372;width:2;height:1365" coordorigin="11576,6372" coordsize="0,1365" path="m11576,7737l11576,6372e" filled="f" stroked="t" strokeweight=".47483pt" strokecolor="#4B4B4B">
                <v:path arrowok="t"/>
              </v:shape>
            </v:group>
            <v:group style="position:absolute;left:375;top:6849;width:2042;height:2" coordorigin="375,6849" coordsize="2042,2">
              <v:shape style="position:absolute;left:375;top:6849;width:2042;height:2" coordorigin="375,6849" coordsize="2042,0" path="m375,6849l2417,6849e" filled="f" stroked="t" strokeweight=".712246pt" strokecolor="#5B5B5B">
                <v:path arrowok="t"/>
              </v:shape>
            </v:group>
            <v:group style="position:absolute;left:385;top:6510;width:2;height:6730" coordorigin="385,6510" coordsize="2,6730">
              <v:shape style="position:absolute;left:385;top:6510;width:2;height:6730" coordorigin="385,6510" coordsize="0,6730" path="m385,13240l385,6510e" filled="f" stroked="t" strokeweight=".47483pt" strokecolor="#4F4F4F">
                <v:path arrowok="t"/>
              </v:shape>
            </v:group>
            <v:group style="position:absolute;left:821;top:6849;width:389;height:2" coordorigin="821,6849" coordsize="389,2">
              <v:shape style="position:absolute;left:821;top:6849;width:389;height:2" coordorigin="821,6849" coordsize="389,0" path="m821,6849l1211,6849e" filled="f" stroked="t" strokeweight=".47483pt" strokecolor="#4B4B4B">
                <v:path arrowok="t"/>
              </v:shape>
            </v:group>
            <v:group style="position:absolute;left:2412;top:6610;width:2;height:267" coordorigin="2412,6610" coordsize="2,267">
              <v:shape style="position:absolute;left:2412;top:6610;width:2;height:267" coordorigin="2412,6610" coordsize="0,267" path="m2412,6878l2412,6610e" filled="f" stroked="t" strokeweight=".712246pt" strokecolor="#343434">
                <v:path arrowok="t"/>
              </v:shape>
            </v:group>
            <v:group style="position:absolute;left:2355;top:6849;width:2626;height:2" coordorigin="2355,6849" coordsize="2626,2">
              <v:shape style="position:absolute;left:2355;top:6849;width:2626;height:2" coordorigin="2355,6849" coordsize="2626,0" path="m2355,6849l4981,6849e" filled="f" stroked="t" strokeweight=".47483pt" strokecolor="#545454">
                <v:path arrowok="t"/>
              </v:shape>
            </v:group>
            <v:group style="position:absolute;left:4924;top:6851;width:935;height:2" coordorigin="4924,6851" coordsize="935,2">
              <v:shape style="position:absolute;left:4924;top:6851;width:935;height:2" coordorigin="4924,6851" coordsize="935,0" path="m4924,6851l5859,6851e" filled="f" stroked="t" strokeweight=".949661pt" strokecolor="#676767">
                <v:path arrowok="t"/>
              </v:shape>
            </v:group>
            <v:group style="position:absolute;left:5802;top:6849;width:494;height:2" coordorigin="5802,6849" coordsize="494,2">
              <v:shape style="position:absolute;left:5802;top:6849;width:494;height:2" coordorigin="5802,6849" coordsize="494,0" path="m5802,6849l6296,6849e" filled="f" stroked="t" strokeweight=".47483pt" strokecolor="#3B3B3B">
                <v:path arrowok="t"/>
              </v:shape>
            </v:group>
            <v:group style="position:absolute;left:6239;top:6851;width:779;height:2" coordorigin="6239,6851" coordsize="779,2">
              <v:shape style="position:absolute;left:6239;top:6851;width:779;height:2" coordorigin="6239,6851" coordsize="779,0" path="m6239,6851l7018,6851e" filled="f" stroked="t" strokeweight=".949661pt" strokecolor="#646464">
                <v:path arrowok="t"/>
              </v:shape>
            </v:group>
            <v:group style="position:absolute;left:6961;top:6849;width:494;height:2" coordorigin="6961,6849" coordsize="494,2">
              <v:shape style="position:absolute;left:6961;top:6849;width:494;height:2" coordorigin="6961,6849" coordsize="494,0" path="m6961,6849l7455,6849e" filled="f" stroked="t" strokeweight=".47483pt" strokecolor="#3F3F3F">
                <v:path arrowok="t"/>
              </v:shape>
            </v:group>
            <v:group style="position:absolute;left:7398;top:6847;width:4183;height:2" coordorigin="7398,6847" coordsize="4183,2">
              <v:shape style="position:absolute;left:7398;top:6847;width:4183;height:2" coordorigin="7398,6847" coordsize="4183,0" path="m7398,6847l11581,6847e" filled="f" stroked="t" strokeweight=".712246pt" strokecolor="#606060">
                <v:path arrowok="t"/>
              </v:shape>
            </v:group>
            <v:group style="position:absolute;left:375;top:7274;width:8808;height:2" coordorigin="375,7274" coordsize="8808,2">
              <v:shape style="position:absolute;left:375;top:7274;width:8808;height:2" coordorigin="375,7274" coordsize="8808,0" path="m375,7274l9183,7274e" filled="f" stroked="t" strokeweight=".712246pt" strokecolor="#5B5B5B">
                <v:path arrowok="t"/>
              </v:shape>
            </v:group>
            <v:group style="position:absolute;left:9126;top:7274;width:275;height:2" coordorigin="9126,7274" coordsize="275,2">
              <v:shape style="position:absolute;left:9126;top:7274;width:275;height:2" coordorigin="9126,7274" coordsize="275,0" path="m9126,7274l9402,7274e" filled="f" stroked="t" strokeweight=".47483pt" strokecolor="#3F3F3F">
                <v:path arrowok="t"/>
              </v:shape>
            </v:group>
            <v:group style="position:absolute;left:9345;top:7274;width:2236;height:2" coordorigin="9345,7274" coordsize="2236,2">
              <v:shape style="position:absolute;left:9345;top:7274;width:2236;height:2" coordorigin="9345,7274" coordsize="2236,0" path="m9345,7274l11581,7274e" filled="f" stroked="t" strokeweight=".712246pt" strokecolor="#676767">
                <v:path arrowok="t"/>
              </v:shape>
            </v:group>
            <v:group style="position:absolute;left:2415;top:7231;width:2;height:282" coordorigin="2415,7231" coordsize="2,282">
              <v:shape style="position:absolute;left:2415;top:7231;width:2;height:282" coordorigin="2415,7231" coordsize="0,282" path="m2415,7512l2415,7231e" filled="f" stroked="t" strokeweight=".47483pt" strokecolor="#343434">
                <v:path arrowok="t"/>
              </v:shape>
            </v:group>
            <v:group style="position:absolute;left:4967;top:7274;width:2;height:453" coordorigin="4967,7274" coordsize="2,453">
              <v:shape style="position:absolute;left:4967;top:7274;width:2;height:453" coordorigin="4967,7274" coordsize="0,453" path="m4967,7727l4967,7274e" filled="f" stroked="t" strokeweight=".949661pt" strokecolor="#646464">
                <v:path arrowok="t"/>
              </v:shape>
            </v:group>
            <v:group style="position:absolute;left:4957;top:7496;width:6624;height:2" coordorigin="4957,7496" coordsize="6624,2">
              <v:shape style="position:absolute;left:4957;top:7496;width:6624;height:2" coordorigin="4957,7496" coordsize="6624,0" path="m4957,7496l11581,7496e" filled="f" stroked="t" strokeweight=".712246pt" strokecolor="#606060">
                <v:path arrowok="t"/>
              </v:shape>
            </v:group>
            <v:group style="position:absolute;left:385;top:7426;width:2;height:978" coordorigin="385,7426" coordsize="2,978">
              <v:shape style="position:absolute;left:385;top:7426;width:2;height:978" coordorigin="385,7426" coordsize="0,978" path="m385,8405l385,7426e" filled="f" stroked="t" strokeweight=".949661pt" strokecolor="#646464">
                <v:path arrowok="t"/>
              </v:shape>
            </v:group>
            <v:group style="position:absolute;left:4957;top:7710;width:6624;height:2" coordorigin="4957,7710" coordsize="6624,2">
              <v:shape style="position:absolute;left:4957;top:7710;width:6624;height:2" coordorigin="4957,7710" coordsize="6624,0" path="m4957,7710l11581,7710e" filled="f" stroked="t" strokeweight=".712246pt" strokecolor="#5B5B5B">
                <v:path arrowok="t"/>
              </v:shape>
            </v:group>
            <v:group style="position:absolute;left:375;top:7928;width:522;height:2" coordorigin="375,7928" coordsize="522,2">
              <v:shape style="position:absolute;left:375;top:7928;width:522;height:2" coordorigin="375,7928" coordsize="522,0" path="m375,7928l897,7928e" filled="f" stroked="t" strokeweight=".949661pt" strokecolor="#606060">
                <v:path arrowok="t"/>
              </v:shape>
            </v:group>
            <v:group style="position:absolute;left:821;top:7928;width:389;height:2" coordorigin="821,7928" coordsize="389,2">
              <v:shape style="position:absolute;left:821;top:7928;width:389;height:2" coordorigin="821,7928" coordsize="389,0" path="m821,7928l1211,7928e" filled="f" stroked="t" strokeweight=".47483pt" strokecolor="#4B4B4B">
                <v:path arrowok="t"/>
              </v:shape>
            </v:group>
            <v:group style="position:absolute;left:1154;top:7930;width:1804;height:2" coordorigin="1154,7930" coordsize="1804,2">
              <v:shape style="position:absolute;left:1154;top:7930;width:1804;height:2" coordorigin="1154,7930" coordsize="1804,0" path="m1154,7930l2958,7930e" filled="f" stroked="t" strokeweight=".949661pt" strokecolor="#606060">
                <v:path arrowok="t"/>
              </v:shape>
            </v:group>
            <v:group style="position:absolute;left:2412;top:7479;width:2;height:850" coordorigin="2412,7479" coordsize="2,850">
              <v:shape style="position:absolute;left:2412;top:7479;width:2;height:850" coordorigin="2412,7479" coordsize="0,850" path="m2412,8328l2412,7479e" filled="f" stroked="t" strokeweight=".949661pt" strokecolor="#5B5B5B">
                <v:path arrowok="t"/>
              </v:shape>
            </v:group>
            <v:group style="position:absolute;left:2901;top:7930;width:760;height:2" coordorigin="2901,7930" coordsize="760,2">
              <v:shape style="position:absolute;left:2901;top:7930;width:760;height:2" coordorigin="2901,7930" coordsize="760,0" path="m2901,7930l3661,7930e" filled="f" stroked="t" strokeweight=".47483pt" strokecolor="#484848">
                <v:path arrowok="t"/>
              </v:shape>
            </v:group>
            <v:group style="position:absolute;left:3604;top:7930;width:1016;height:2" coordorigin="3604,7930" coordsize="1016,2">
              <v:shape style="position:absolute;left:3604;top:7930;width:1016;height:2" coordorigin="3604,7930" coordsize="1016,0" path="m3604,7930l4620,7930e" filled="f" stroked="t" strokeweight=".949661pt" strokecolor="#646464">
                <v:path arrowok="t"/>
              </v:shape>
            </v:group>
            <v:group style="position:absolute;left:4563;top:7928;width:427;height:2" coordorigin="4563,7928" coordsize="427,2">
              <v:shape style="position:absolute;left:4563;top:7928;width:427;height:2" coordorigin="4563,7928" coordsize="427,0" path="m4563,7928l4990,7928e" filled="f" stroked="t" strokeweight=".47483pt" strokecolor="#4B4B4B">
                <v:path arrowok="t"/>
              </v:shape>
            </v:group>
            <v:group style="position:absolute;left:4967;top:7670;width:2;height:272" coordorigin="4967,7670" coordsize="2,272">
              <v:shape style="position:absolute;left:4967;top:7670;width:2;height:272" coordorigin="4967,7670" coordsize="0,272" path="m4967,7942l4967,7670e" filled="f" stroked="t" strokeweight=".47483pt" strokecolor="#484848">
                <v:path arrowok="t"/>
              </v:shape>
            </v:group>
            <v:group style="position:absolute;left:4919;top:7930;width:2099;height:2" coordorigin="4919,7930" coordsize="2099,2">
              <v:shape style="position:absolute;left:4919;top:7930;width:2099;height:2" coordorigin="4919,7930" coordsize="2099,0" path="m4919,7930l7018,7930e" filled="f" stroked="t" strokeweight=".949661pt" strokecolor="#646464">
                <v:path arrowok="t"/>
              </v:shape>
            </v:group>
            <v:group style="position:absolute;left:6961;top:7928;width:494;height:2" coordorigin="6961,7928" coordsize="494,2">
              <v:shape style="position:absolute;left:6961;top:7928;width:494;height:2" coordorigin="6961,7928" coordsize="494,0" path="m6961,7928l7455,7928e" filled="f" stroked="t" strokeweight=".47483pt" strokecolor="#3F3F3F">
                <v:path arrowok="t"/>
              </v:shape>
            </v:group>
            <v:group style="position:absolute;left:7393;top:7928;width:4188;height:2" coordorigin="7393,7928" coordsize="4188,2">
              <v:shape style="position:absolute;left:7393;top:7928;width:4188;height:2" coordorigin="7393,7928" coordsize="4188,0" path="m7393,7928l11581,7928e" filled="f" stroked="t" strokeweight=".712246pt" strokecolor="#5B5B5B">
                <v:path arrowok="t"/>
              </v:shape>
            </v:group>
            <v:group style="position:absolute;left:11576;top:7665;width:2;height:1761" coordorigin="11576,7665" coordsize="2,1761">
              <v:shape style="position:absolute;left:11576;top:7665;width:2;height:1761" coordorigin="11576,7665" coordsize="0,1761" path="m11576,9426l11576,7665e" filled="f" stroked="t" strokeweight=".47483pt" strokecolor="#646464">
                <v:path arrowok="t"/>
              </v:shape>
            </v:group>
            <v:group style="position:absolute;left:2415;top:8348;width:2;height:649" coordorigin="2415,8348" coordsize="2,649">
              <v:shape style="position:absolute;left:2415;top:8348;width:2;height:649" coordorigin="2415,8348" coordsize="0,649" path="m2415,8997l2415,8348e" filled="f" stroked="t" strokeweight=".47483pt" strokecolor="#383838">
                <v:path arrowok="t"/>
              </v:shape>
            </v:group>
            <v:group style="position:absolute;left:3381;top:8739;width:541;height:2" coordorigin="3381,8739" coordsize="541,2">
              <v:shape style="position:absolute;left:3381;top:8739;width:541;height:2" coordorigin="3381,8739" coordsize="541,0" path="m3381,8739l3922,8739e" filled="f" stroked="t" strokeweight=".47483pt" strokecolor="#383838">
                <v:path arrowok="t"/>
              </v:shape>
            </v:group>
            <v:group style="position:absolute;left:380;top:8737;width:11201;height:2" coordorigin="380,8737" coordsize="11201,2">
              <v:shape style="position:absolute;left:380;top:8737;width:11201;height:2" coordorigin="380,8737" coordsize="11201,0" path="m380,8737l11581,8737e" filled="f" stroked="t" strokeweight=".712246pt" strokecolor="#606060">
                <v:path arrowok="t"/>
              </v:shape>
            </v:group>
            <v:group style="position:absolute;left:4924;top:8739;width:256;height:2" coordorigin="4924,8739" coordsize="256,2">
              <v:shape style="position:absolute;left:4924;top:8739;width:256;height:2" coordorigin="4924,8739" coordsize="256,0" path="m4924,8739l5180,8739e" filled="f" stroked="t" strokeweight=".47483pt" strokecolor="#4B4B4B">
                <v:path arrowok="t"/>
              </v:shape>
            </v:group>
            <v:group style="position:absolute;left:7398;top:8737;width:475;height:2" coordorigin="7398,8737" coordsize="475,2">
              <v:shape style="position:absolute;left:7398;top:8737;width:475;height:2" coordorigin="7398,8737" coordsize="475,0" path="m7398,8737l7873,8737e" filled="f" stroked="t" strokeweight=".47483pt" strokecolor="#4B4B4B">
                <v:path arrowok="t"/>
              </v:shape>
            </v:group>
            <v:group style="position:absolute;left:9126;top:8734;width:290;height:2" coordorigin="9126,8734" coordsize="290,2">
              <v:shape style="position:absolute;left:9126;top:8734;width:290;height:2" coordorigin="9126,8734" coordsize="290,0" path="m9126,8734l9416,8734e" filled="f" stroked="t" strokeweight=".47483pt" strokecolor="#3F3F3F">
                <v:path arrowok="t"/>
              </v:shape>
            </v:group>
            <v:group style="position:absolute;left:11548;top:8720;width:2;height:248" coordorigin="11548,8720" coordsize="2,248">
              <v:shape style="position:absolute;left:11548;top:8720;width:2;height:248" coordorigin="11548,8720" coordsize="0,248" path="m11548,8968l11548,8720e" filled="f" stroked="t" strokeweight=".237415pt" strokecolor="#6B6B6B">
                <v:path arrowok="t"/>
              </v:shape>
            </v:group>
            <v:group style="position:absolute;left:2384;top:8968;width:2;height:220" coordorigin="2384,8968" coordsize="2,220">
              <v:shape style="position:absolute;left:2384;top:8968;width:2;height:220" coordorigin="2384,8968" coordsize="0,220" path="m2384,9188l2384,8968e" filled="f" stroked="t" strokeweight=".237415pt" strokecolor="#000000">
                <v:path arrowok="t"/>
              </v:shape>
            </v:group>
            <v:group style="position:absolute;left:11548;top:8968;width:2;height:220" coordorigin="11548,8968" coordsize="2,220">
              <v:shape style="position:absolute;left:11548;top:8968;width:2;height:220" coordorigin="11548,8968" coordsize="0,220" path="m11548,9188l11548,8968e" filled="f" stroked="t" strokeweight=".237415pt" strokecolor="#000000">
                <v:path arrowok="t"/>
              </v:shape>
            </v:group>
            <v:group style="position:absolute;left:380;top:9622;width:499;height:2" coordorigin="380,9622" coordsize="499,2">
              <v:shape style="position:absolute;left:380;top:9622;width:499;height:2" coordorigin="380,9622" coordsize="499,0" path="m380,9622l878,9622e" filled="f" stroked="t" strokeweight=".47483pt" strokecolor="#4F4F4F">
                <v:path arrowok="t"/>
              </v:shape>
            </v:group>
            <v:group style="position:absolute;left:392;top:9159;width:2;height:4081" coordorigin="392,9159" coordsize="2,4081">
              <v:shape style="position:absolute;left:392;top:9159;width:2;height:4081" coordorigin="392,9159" coordsize="0,4081" path="m392,13240l392,9159e" filled="f" stroked="t" strokeweight=".712246pt" strokecolor="#4F4F4F">
                <v:path arrowok="t"/>
              </v:shape>
            </v:group>
            <v:group style="position:absolute;left:755;top:9622;width:541;height:2" coordorigin="755,9622" coordsize="541,2">
              <v:shape style="position:absolute;left:755;top:9622;width:541;height:2" coordorigin="755,9622" coordsize="541,0" path="m755,9622l1296,9622e" filled="f" stroked="t" strokeweight=".949661pt" strokecolor="#6B6B6B">
                <v:path arrowok="t"/>
              </v:shape>
            </v:group>
            <v:group style="position:absolute;left:1154;top:9624;width:456;height:2" coordorigin="1154,9624" coordsize="456,2">
              <v:shape style="position:absolute;left:1154;top:9624;width:456;height:2" coordorigin="1154,9624" coordsize="456,0" path="m1154,9624l1610,9624e" filled="f" stroked="t" strokeweight=".712246pt" strokecolor="#575757">
                <v:path arrowok="t"/>
              </v:shape>
            </v:group>
            <v:group style="position:absolute;left:1553;top:9622;width:233;height:2" coordorigin="1553,9622" coordsize="233,2">
              <v:shape style="position:absolute;left:1553;top:9622;width:233;height:2" coordorigin="1553,9622" coordsize="233,0" path="m1553,9622l1785,9622e" filled="f" stroked="t" strokeweight=".47483pt" strokecolor="#444444">
                <v:path arrowok="t"/>
              </v:shape>
            </v:group>
            <v:group style="position:absolute;left:2384;top:9188;width:2;height:434" coordorigin="2384,9188" coordsize="2,434">
              <v:shape style="position:absolute;left:2384;top:9188;width:2;height:434" coordorigin="2384,9188" coordsize="0,434" path="m2384,9622l2384,9188e" filled="f" stroked="t" strokeweight=".237415pt" strokecolor="#6B6B6B">
                <v:path arrowok="t"/>
              </v:shape>
            </v:group>
            <v:group style="position:absolute;left:1728;top:9622;width:9853;height:2" coordorigin="1728,9622" coordsize="9853,2">
              <v:shape style="position:absolute;left:1728;top:9622;width:9853;height:2" coordorigin="1728,9622" coordsize="9853,0" path="m1728,9622l11581,9622e" filled="f" stroked="t" strokeweight=".712246pt" strokecolor="#5B5B5B">
                <v:path arrowok="t"/>
              </v:shape>
            </v:group>
            <v:group style="position:absolute;left:11548;top:9188;width:2;height:1002" coordorigin="11548,9188" coordsize="2,1002">
              <v:shape style="position:absolute;left:11548;top:9188;width:2;height:1002" coordorigin="11548,9188" coordsize="0,1002" path="m11548,10190l11548,9188e" filled="f" stroked="t" strokeweight=".237415pt" strokecolor="#646464">
                <v:path arrowok="t"/>
              </v:shape>
            </v:group>
            <v:group style="position:absolute;left:2415;top:9460;width:2;height:773" coordorigin="2415,9460" coordsize="2,773">
              <v:shape style="position:absolute;left:2415;top:9460;width:2;height:773" coordorigin="2415,9460" coordsize="0,773" path="m2415,10233l2415,9460e" filled="f" stroked="t" strokeweight=".949661pt" strokecolor="#575757">
                <v:path arrowok="t"/>
              </v:shape>
            </v:group>
            <v:group style="position:absolute;left:380;top:9958;width:3281;height:2" coordorigin="380,9958" coordsize="3281,2">
              <v:shape style="position:absolute;left:380;top:9958;width:3281;height:2" coordorigin="380,9958" coordsize="3281,0" path="m380,9958l3661,9958e" filled="f" stroked="t" strokeweight=".712246pt" strokecolor="#575757">
                <v:path arrowok="t"/>
              </v:shape>
            </v:group>
            <v:group style="position:absolute;left:3604;top:9961;width:318;height:2" coordorigin="3604,9961" coordsize="318,2">
              <v:shape style="position:absolute;left:3604;top:9961;width:318;height:2" coordorigin="3604,9961" coordsize="318,0" path="m3604,9961l3922,9961e" filled="f" stroked="t" strokeweight=".47483pt" strokecolor="#2F2F2F">
                <v:path arrowok="t"/>
              </v:shape>
            </v:group>
            <v:group style="position:absolute;left:3865;top:9958;width:437;height:2" coordorigin="3865,9958" coordsize="437,2">
              <v:shape style="position:absolute;left:3865;top:9958;width:437;height:2" coordorigin="3865,9958" coordsize="437,0" path="m3865,9958l4302,9958e" filled="f" stroked="t" strokeweight=".712246pt" strokecolor="#4F4F4F">
                <v:path arrowok="t"/>
              </v:shape>
            </v:group>
            <v:group style="position:absolute;left:4179;top:9958;width:802;height:2" coordorigin="4179,9958" coordsize="802,2">
              <v:shape style="position:absolute;left:4179;top:9958;width:802;height:2" coordorigin="4179,9958" coordsize="802,0" path="m4179,9958l4981,9958e" filled="f" stroked="t" strokeweight=".949661pt" strokecolor="#646464">
                <v:path arrowok="t"/>
              </v:shape>
            </v:group>
            <v:group style="position:absolute;left:4924;top:9961;width:256;height:2" coordorigin="4924,9961" coordsize="256,2">
              <v:shape style="position:absolute;left:4924;top:9961;width:256;height:2" coordorigin="4924,9961" coordsize="256,0" path="m4924,9961l5180,9961e" filled="f" stroked="t" strokeweight=".47483pt" strokecolor="#444444">
                <v:path arrowok="t"/>
              </v:shape>
            </v:group>
            <v:group style="position:absolute;left:5123;top:9958;width:1292;height:2" coordorigin="5123,9958" coordsize="1292,2">
              <v:shape style="position:absolute;left:5123;top:9958;width:1292;height:2" coordorigin="5123,9958" coordsize="1292,0" path="m5123,9958l6415,9958e" filled="f" stroked="t" strokeweight=".949661pt" strokecolor="#606060">
                <v:path arrowok="t"/>
              </v:shape>
            </v:group>
            <v:group style="position:absolute;left:6358;top:9956;width:508;height:2" coordorigin="6358,9956" coordsize="508,2">
              <v:shape style="position:absolute;left:6358;top:9956;width:508;height:2" coordorigin="6358,9956" coordsize="508,0" path="m6358,9956l6866,9956e" filled="f" stroked="t" strokeweight=".47483pt" strokecolor="#3B3B3B">
                <v:path arrowok="t"/>
              </v:shape>
            </v:group>
            <v:group style="position:absolute;left:6762;top:9958;width:1111;height:2" coordorigin="6762,9958" coordsize="1111,2">
              <v:shape style="position:absolute;left:6762;top:9958;width:1111;height:2" coordorigin="6762,9958" coordsize="1111,0" path="m6762,9958l7873,9958e" filled="f" stroked="t" strokeweight=".712246pt" strokecolor="#606060">
                <v:path arrowok="t"/>
              </v:shape>
            </v:group>
            <v:group style="position:absolute;left:7816;top:9956;width:385;height:2" coordorigin="7816,9956" coordsize="385,2">
              <v:shape style="position:absolute;left:7816;top:9956;width:385;height:2" coordorigin="7816,9956" coordsize="385,0" path="m7816,9956l8200,9956e" filled="f" stroked="t" strokeweight=".47483pt" strokecolor="#3B3B3B">
                <v:path arrowok="t"/>
              </v:shape>
            </v:group>
            <v:group style="position:absolute;left:8143;top:9956;width:1040;height:2" coordorigin="8143,9956" coordsize="1040,2">
              <v:shape style="position:absolute;left:8143;top:9956;width:1040;height:2" coordorigin="8143,9956" coordsize="1040,0" path="m8143,9956l9183,9956e" filled="f" stroked="t" strokeweight=".712246pt" strokecolor="#646464">
                <v:path arrowok="t"/>
              </v:shape>
            </v:group>
            <v:group style="position:absolute;left:9126;top:9956;width:275;height:2" coordorigin="9126,9956" coordsize="275,2">
              <v:shape style="position:absolute;left:9126;top:9956;width:275;height:2" coordorigin="9126,9956" coordsize="275,0" path="m9126,9956l9402,9956e" filled="f" stroked="t" strokeweight=".47483pt" strokecolor="#383838">
                <v:path arrowok="t"/>
              </v:shape>
            </v:group>
            <v:group style="position:absolute;left:9345;top:9954;width:2236;height:2" coordorigin="9345,9954" coordsize="2236,2">
              <v:shape style="position:absolute;left:9345;top:9954;width:2236;height:2" coordorigin="9345,9954" coordsize="2236,0" path="m9345,9954l11581,9954e" filled="f" stroked="t" strokeweight=".712246pt" strokecolor="#676767">
                <v:path arrowok="t"/>
              </v:shape>
            </v:group>
            <v:group style="position:absolute;left:380;top:10195;width:2578;height:2" coordorigin="380,10195" coordsize="2578,2">
              <v:shape style="position:absolute;left:380;top:10195;width:2578;height:2" coordorigin="380,10195" coordsize="2578,0" path="m380,10195l2958,10195e" filled="f" stroked="t" strokeweight=".712246pt" strokecolor="#575757">
                <v:path arrowok="t"/>
              </v:shape>
            </v:group>
            <v:group style="position:absolute;left:2901;top:10192;width:760;height:2" coordorigin="2901,10192" coordsize="760,2">
              <v:shape style="position:absolute;left:2901;top:10192;width:760;height:2" coordorigin="2901,10192" coordsize="760,0" path="m2901,10192l3661,10192e" filled="f" stroked="t" strokeweight=".47483pt" strokecolor="#3F3F3F">
                <v:path arrowok="t"/>
              </v:shape>
            </v:group>
            <v:group style="position:absolute;left:3585;top:10192;width:2274;height:2" coordorigin="3585,10192" coordsize="2274,2">
              <v:shape style="position:absolute;left:3585;top:10192;width:2274;height:2" coordorigin="3585,10192" coordsize="2274,0" path="m3585,10192l5859,10192e" filled="f" stroked="t" strokeweight=".712246pt" strokecolor="#5B5B5B">
                <v:path arrowok="t"/>
              </v:shape>
            </v:group>
            <v:group style="position:absolute;left:5802;top:10190;width:494;height:2" coordorigin="5802,10190" coordsize="494,2">
              <v:shape style="position:absolute;left:5802;top:10190;width:494;height:2" coordorigin="5802,10190" coordsize="494,0" path="m5802,10190l6296,10190e" filled="f" stroked="t" strokeweight=".47483pt" strokecolor="#3F3F3F">
                <v:path arrowok="t"/>
              </v:shape>
            </v:group>
            <v:group style="position:absolute;left:6154;top:10192;width:864;height:2" coordorigin="6154,10192" coordsize="864,2">
              <v:shape style="position:absolute;left:6154;top:10192;width:864;height:2" coordorigin="6154,10192" coordsize="864,0" path="m6154,10192l7018,10192e" filled="f" stroked="t" strokeweight=".949661pt" strokecolor="#606060">
                <v:path arrowok="t"/>
              </v:shape>
            </v:group>
            <v:group style="position:absolute;left:6961;top:10190;width:494;height:2" coordorigin="6961,10190" coordsize="494,2">
              <v:shape style="position:absolute;left:6961;top:10190;width:494;height:2" coordorigin="6961,10190" coordsize="494,0" path="m6961,10190l7455,10190e" filled="f" stroked="t" strokeweight=".47483pt" strokecolor="#3B3B3B">
                <v:path arrowok="t"/>
              </v:shape>
            </v:group>
            <v:group style="position:absolute;left:7398;top:10187;width:4183;height:2" coordorigin="7398,10187" coordsize="4183,2">
              <v:shape style="position:absolute;left:7398;top:10187;width:4183;height:2" coordorigin="7398,10187" coordsize="4183,0" path="m7398,10187l11581,10187e" filled="f" stroked="t" strokeweight=".712246pt" strokecolor="#646464">
                <v:path arrowok="t"/>
              </v:shape>
            </v:group>
            <v:group style="position:absolute;left:2384;top:10176;width:2;height:234" coordorigin="2384,10176" coordsize="2,234">
              <v:shape style="position:absolute;left:2384;top:10176;width:2;height:234" coordorigin="2384,10176" coordsize="0,234" path="m2384,10409l2384,10176e" filled="f" stroked="t" strokeweight=".237415pt" strokecolor="#5B5B5B">
                <v:path arrowok="t"/>
              </v:shape>
            </v:group>
            <v:group style="position:absolute;left:11548;top:10176;width:2;height:234" coordorigin="11548,10176" coordsize="2,234">
              <v:shape style="position:absolute;left:11548;top:10176;width:2;height:234" coordorigin="11548,10176" coordsize="0,234" path="m11548,10409l11548,10176e" filled="f" stroked="t" strokeweight=".237415pt" strokecolor="#3F3F3F">
                <v:path arrowok="t"/>
              </v:shape>
            </v:group>
            <v:group style="position:absolute;left:385;top:10670;width:3053;height:2" coordorigin="385,10670" coordsize="3053,2">
              <v:shape style="position:absolute;left:385;top:10670;width:3053;height:2" coordorigin="385,10670" coordsize="3053,0" path="m385,10670l3438,10670e" filled="f" stroked="t" strokeweight=".712246pt" strokecolor="#5B5B5B">
                <v:path arrowok="t"/>
              </v:shape>
            </v:group>
            <v:group style="position:absolute;left:2384;top:10409;width:2;height:258" coordorigin="2384,10409" coordsize="2,258">
              <v:shape style="position:absolute;left:2384;top:10409;width:2;height:258" coordorigin="2384,10409" coordsize="0,258" path="m2384,10667l2384,10409e" filled="f" stroked="t" strokeweight=".237415pt" strokecolor="#3B3B3B">
                <v:path arrowok="t"/>
              </v:shape>
            </v:group>
            <v:group style="position:absolute;left:3381;top:10667;width:280;height:2" coordorigin="3381,10667" coordsize="280,2">
              <v:shape style="position:absolute;left:3381;top:10667;width:280;height:2" coordorigin="3381,10667" coordsize="280,0" path="m3381,10667l3661,10667e" filled="f" stroked="t" strokeweight=".47483pt" strokecolor="#3F3F3F">
                <v:path arrowok="t"/>
              </v:shape>
            </v:group>
            <v:group style="position:absolute;left:3604;top:10670;width:1016;height:2" coordorigin="3604,10670" coordsize="1016,2">
              <v:shape style="position:absolute;left:3604;top:10670;width:1016;height:2" coordorigin="3604,10670" coordsize="1016,0" path="m3604,10670l4620,10670e" filled="f" stroked="t" strokeweight=".712246pt" strokecolor="#5B5B5B">
                <v:path arrowok="t"/>
              </v:shape>
            </v:group>
            <v:group style="position:absolute;left:4563;top:10667;width:418;height:2" coordorigin="4563,10667" coordsize="418,2">
              <v:shape style="position:absolute;left:4563;top:10667;width:418;height:2" coordorigin="4563,10667" coordsize="418,0" path="m4563,10667l4981,10667e" filled="f" stroked="t" strokeweight=".47483pt" strokecolor="#3B3B3B">
                <v:path arrowok="t"/>
              </v:shape>
            </v:group>
            <v:group style="position:absolute;left:4924;top:10670;width:935;height:2" coordorigin="4924,10670" coordsize="935,2">
              <v:shape style="position:absolute;left:4924;top:10670;width:935;height:2" coordorigin="4924,10670" coordsize="935,0" path="m4924,10670l5859,10670e" filled="f" stroked="t" strokeweight=".949661pt" strokecolor="#676767">
                <v:path arrowok="t"/>
              </v:shape>
            </v:group>
            <v:group style="position:absolute;left:5802;top:10667;width:494;height:2" coordorigin="5802,10667" coordsize="494,2">
              <v:shape style="position:absolute;left:5802;top:10667;width:494;height:2" coordorigin="5802,10667" coordsize="494,0" path="m5802,10667l6296,10667e" filled="f" stroked="t" strokeweight=".47483pt" strokecolor="#3B3B3B">
                <v:path arrowok="t"/>
              </v:shape>
            </v:group>
            <v:group style="position:absolute;left:6239;top:10665;width:5342;height:2" coordorigin="6239,10665" coordsize="5342,2">
              <v:shape style="position:absolute;left:6239;top:10665;width:5342;height:2" coordorigin="6239,10665" coordsize="5342,0" path="m6239,10665l11581,10665e" filled="f" stroked="t" strokeweight=".712246pt" strokecolor="#5B5B5B">
                <v:path arrowok="t"/>
              </v:shape>
            </v:group>
            <v:group style="position:absolute;left:11548;top:10409;width:2;height:859" coordorigin="11548,10409" coordsize="2,859">
              <v:shape style="position:absolute;left:11548;top:10409;width:2;height:859" coordorigin="11548,10409" coordsize="0,859" path="m11548,11269l11548,10409e" filled="f" stroked="t" strokeweight=".237415pt" strokecolor="#646464">
                <v:path arrowok="t"/>
              </v:shape>
            </v:group>
            <v:group style="position:absolute;left:779;top:10887;width:4402;height:2" coordorigin="779,10887" coordsize="4402,2">
              <v:shape style="position:absolute;left:779;top:10887;width:4402;height:2" coordorigin="779,10887" coordsize="4402,0" path="m779,10887l5180,10887e" filled="f" stroked="t" strokeweight=".712246pt" strokecolor="#5B5B5B">
                <v:path arrowok="t"/>
              </v:shape>
            </v:group>
            <v:group style="position:absolute;left:2384;top:10653;width:2;height:616" coordorigin="2384,10653" coordsize="2,616">
              <v:shape style="position:absolute;left:2384;top:10653;width:2;height:616" coordorigin="2384,10653" coordsize="0,616" path="m2384,11269l2384,10653e" filled="f" stroked="t" strokeweight=".237415pt" strokecolor="#545454">
                <v:path arrowok="t"/>
              </v:shape>
            </v:group>
            <v:group style="position:absolute;left:5123;top:10887;width:2749;height:2" coordorigin="5123,10887" coordsize="2749,2">
              <v:shape style="position:absolute;left:5123;top:10887;width:2749;height:2" coordorigin="5123,10887" coordsize="2749,0" path="m5123,10887l7873,10887e" filled="f" stroked="t" strokeweight=".237415pt" strokecolor="#575757">
                <v:path arrowok="t"/>
              </v:shape>
            </v:group>
            <v:group style="position:absolute;left:7816;top:10884;width:385;height:2" coordorigin="7816,10884" coordsize="385,2">
              <v:shape style="position:absolute;left:7816;top:10884;width:385;height:2" coordorigin="7816,10884" coordsize="385,0" path="m7816,10884l8200,10884e" filled="f" stroked="t" strokeweight=".237415pt" strokecolor="#444444">
                <v:path arrowok="t"/>
              </v:shape>
            </v:group>
            <v:group style="position:absolute;left:9957;top:10884;width:480;height:2" coordorigin="9957,10884" coordsize="480,2">
              <v:shape style="position:absolute;left:9957;top:10884;width:480;height:2" coordorigin="9957,10884" coordsize="480,0" path="m9957,10884l10437,10884e" filled="f" stroked="t" strokeweight=".237415pt" strokecolor="#777777">
                <v:path arrowok="t"/>
              </v:shape>
            </v:group>
            <v:group style="position:absolute;left:10408;top:10915;width:1144;height:2" coordorigin="10408,10915" coordsize="1144,2">
              <v:shape style="position:absolute;left:10408;top:10915;width:1144;height:2" coordorigin="10408,10915" coordsize="1144,0" path="m10408,10915l11553,10915e" filled="f" stroked="t" strokeweight=".237415pt" strokecolor="#000000">
                <v:path arrowok="t"/>
              </v:shape>
            </v:group>
            <v:group style="position:absolute;left:401;top:7126;width:2;height:8457" coordorigin="401,7126" coordsize="2,8457">
              <v:shape style="position:absolute;left:401;top:7126;width:2;height:8457" coordorigin="401,7126" coordsize="0,8457" path="m401,15583l401,7126e" filled="f" stroked="t" strokeweight=".47483pt" strokecolor="#4F4F4F">
                <v:path arrowok="t"/>
              </v:shape>
            </v:group>
            <v:group style="position:absolute;left:1724;top:11118;width:693;height:2" coordorigin="1724,11118" coordsize="693,2">
              <v:shape style="position:absolute;left:1724;top:11118;width:693;height:2" coordorigin="1724,11118" coordsize="693,0" path="m1724,11118l2417,11118e" filled="f" stroked="t" strokeweight=".47483pt" strokecolor="#484848">
                <v:path arrowok="t"/>
              </v:shape>
            </v:group>
            <v:group style="position:absolute;left:4796;top:11118;width:1064;height:2" coordorigin="4796,11118" coordsize="1064,2">
              <v:shape style="position:absolute;left:4796;top:11118;width:1064;height:2" coordorigin="4796,11118" coordsize="1064,0" path="m4796,11118l5859,11118e" filled="f" stroked="t" strokeweight=".949661pt" strokecolor="#646464">
                <v:path arrowok="t"/>
              </v:shape>
            </v:group>
            <v:group style="position:absolute;left:5802;top:11116;width:494;height:2" coordorigin="5802,11116" coordsize="494,2">
              <v:shape style="position:absolute;left:5802;top:11116;width:494;height:2" coordorigin="5802,11116" coordsize="494,0" path="m5802,11116l6296,11116e" filled="f" stroked="t" strokeweight=".47483pt" strokecolor="#383838">
                <v:path arrowok="t"/>
              </v:shape>
            </v:group>
            <v:group style="position:absolute;left:6239;top:11116;width:5342;height:2" coordorigin="6239,11116" coordsize="5342,2">
              <v:shape style="position:absolute;left:6239;top:11116;width:5342;height:2" coordorigin="6239,11116" coordsize="5342,0" path="m6239,11116l11581,11116e" filled="f" stroked="t" strokeweight=".712246pt" strokecolor="#606060">
                <v:path arrowok="t"/>
              </v:shape>
            </v:group>
            <v:group style="position:absolute;left:7431;top:10887;width:2;height:1675" coordorigin="7431,10887" coordsize="2,1675">
              <v:shape style="position:absolute;left:7431;top:10887;width:2;height:1675" coordorigin="7431,10887" coordsize="0,1675" path="m7431,12562l7431,10887e" filled="f" stroked="t" strokeweight=".949661pt" strokecolor="#676767">
                <v:path arrowok="t"/>
              </v:shape>
            </v:group>
            <v:group style="position:absolute;left:2384;top:11269;width:2;height:1718" coordorigin="2384,11269" coordsize="2,1718">
              <v:shape style="position:absolute;left:2384;top:11269;width:2;height:1718" coordorigin="2384,11269" coordsize="0,1718" path="m2384,12987l2384,11269e" filled="f" stroked="t" strokeweight=".237415pt" strokecolor="#000000">
                <v:path arrowok="t"/>
              </v:shape>
            </v:group>
            <v:group style="position:absolute;left:11548;top:11269;width:2;height:3374" coordorigin="11548,11269" coordsize="2,3374">
              <v:shape style="position:absolute;left:11548;top:11269;width:2;height:3374" coordorigin="11548,11269" coordsize="0,3374" path="m11548,14643l11548,11269e" filled="f" stroked="t" strokeweight=".237415pt" strokecolor="#000000">
                <v:path arrowok="t"/>
              </v:shape>
            </v:group>
            <v:group style="position:absolute;left:1766;top:11521;width:2;height:339" coordorigin="1766,11521" coordsize="2,339">
              <v:shape style="position:absolute;left:1766;top:11521;width:2;height:339" coordorigin="1766,11521" coordsize="0,339" path="m1766,11860l1766,11521e" filled="f" stroked="t" strokeweight=".47483pt" strokecolor="#343434">
                <v:path arrowok="t"/>
              </v:shape>
            </v:group>
            <v:group style="position:absolute;left:1766;top:10887;width:2;height:2420" coordorigin="1766,10887" coordsize="2,2420">
              <v:shape style="position:absolute;left:1766;top:10887;width:2;height:2420" coordorigin="1766,10887" coordsize="0,2420" path="m1766,13306l1766,10887e" filled="f" stroked="t" strokeweight=".712246pt" strokecolor="#575757">
                <v:path arrowok="t"/>
              </v:shape>
            </v:group>
            <v:group style="position:absolute;left:7433;top:12328;width:2;height:420" coordorigin="7433,12328" coordsize="2,420">
              <v:shape style="position:absolute;left:7433;top:12328;width:2;height:420" coordorigin="7433,12328" coordsize="0,420" path="m7433,12748l7433,12328e" filled="f" stroked="t" strokeweight=".712246pt" strokecolor="#575757">
                <v:path arrowok="t"/>
              </v:shape>
            </v:group>
            <v:group style="position:absolute;left:399;top:12691;width:2;height:325" coordorigin="399,12691" coordsize="2,325">
              <v:shape style="position:absolute;left:399;top:12691;width:2;height:325" coordorigin="399,12691" coordsize="0,325" path="m399,13015l399,12691e" filled="f" stroked="t" strokeweight=".47483pt" strokecolor="#2B2B2B">
                <v:path arrowok="t"/>
              </v:shape>
            </v:group>
            <v:group style="position:absolute;left:7438;top:12691;width:2;height:1103" coordorigin="7438,12691" coordsize="2,1103">
              <v:shape style="position:absolute;left:7438;top:12691;width:2;height:1103" coordorigin="7438,12691" coordsize="0,1103" path="m7438,13793l7438,12691e" filled="f" stroked="t" strokeweight=".47483pt" strokecolor="#444444">
                <v:path arrowok="t"/>
              </v:shape>
            </v:group>
            <v:group style="position:absolute;left:375;top:13273;width:475;height:2" coordorigin="375,13273" coordsize="475,2">
              <v:shape style="position:absolute;left:375;top:13273;width:475;height:2" coordorigin="375,13273" coordsize="475,0" path="m375,13273l850,13273e" filled="f" stroked="t" strokeweight=".237415pt" strokecolor="#444444">
                <v:path arrowok="t"/>
              </v:shape>
            </v:group>
            <v:group style="position:absolute;left:1194;top:11240;width:2;height:339" coordorigin="1194,11240" coordsize="2,339">
              <v:shape style="position:absolute;left:1194;top:11240;width:2;height:339" coordorigin="1194,11240" coordsize="0,339" path="m1194,11579l1194,11240e" filled="f" stroked="t" strokeweight=".712246pt" strokecolor="#444444">
                <v:path arrowok="t"/>
              </v:shape>
            </v:group>
            <v:group style="position:absolute;left:1194;top:11393;width:2;height:993" coordorigin="1194,11393" coordsize="2,993">
              <v:shape style="position:absolute;left:1194;top:11393;width:2;height:993" coordorigin="1194,11393" coordsize="0,993" path="m1194,12385l1194,11393e" filled="f" stroked="t" strokeweight=".949661pt" strokecolor="#575757">
                <v:path arrowok="t"/>
              </v:shape>
            </v:group>
            <v:group style="position:absolute;left:1197;top:12328;width:2;height:978" coordorigin="1197,12328" coordsize="2,978">
              <v:shape style="position:absolute;left:1197;top:12328;width:2;height:978" coordorigin="1197,12328" coordsize="0,978" path="m1197,13306l1197,12328e" filled="f" stroked="t" strokeweight=".47483pt" strokecolor="#3F3F3F">
                <v:path arrowok="t"/>
              </v:shape>
            </v:group>
            <v:group style="position:absolute;left:850;top:13273;width:342;height:2" coordorigin="850,13273" coordsize="342,2">
              <v:shape style="position:absolute;left:850;top:13273;width:342;height:2" coordorigin="850,13273" coordsize="342,0" path="m850,13273l1192,13273e" filled="f" stroked="t" strokeweight=".237415pt" strokecolor="#000000">
                <v:path arrowok="t"/>
              </v:shape>
            </v:group>
            <v:group style="position:absolute;left:1178;top:13273;width:404;height:2" coordorigin="1178,13273" coordsize="404,2">
              <v:shape style="position:absolute;left:1178;top:13273;width:404;height:2" coordorigin="1178,13273" coordsize="404,0" path="m1178,13273l1581,13273e" filled="f" stroked="t" strokeweight=".237415pt" strokecolor="#4B4B4B">
                <v:path arrowok="t"/>
              </v:shape>
            </v:group>
            <v:group style="position:absolute;left:1581;top:13273;width:185;height:2" coordorigin="1581,13273" coordsize="185,2">
              <v:shape style="position:absolute;left:1581;top:13273;width:185;height:2" coordorigin="1581,13273" coordsize="185,0" path="m1581,13273l1766,13273e" filled="f" stroked="t" strokeweight=".237415pt" strokecolor="#282828">
                <v:path arrowok="t"/>
              </v:shape>
            </v:group>
            <v:group style="position:absolute;left:1752;top:13273;width:636;height:2" coordorigin="1752,13273" coordsize="636,2">
              <v:shape style="position:absolute;left:1752;top:13273;width:636;height:2" coordorigin="1752,13273" coordsize="636,0" path="m1752,13273l2388,13273e" filled="f" stroked="t" strokeweight=".237415pt" strokecolor="#444444">
                <v:path arrowok="t"/>
              </v:shape>
            </v:group>
            <v:group style="position:absolute;left:2384;top:12987;width:2;height:291" coordorigin="2384,12987" coordsize="2,291">
              <v:shape style="position:absolute;left:2384;top:12987;width:2;height:291" coordorigin="2384,12987" coordsize="0,291" path="m2384,13278l2384,12987e" filled="f" stroked="t" strokeweight=".237415pt" strokecolor="#343434">
                <v:path arrowok="t"/>
              </v:shape>
            </v:group>
            <v:group style="position:absolute;left:404;top:13244;width:2;height:425" coordorigin="404,13244" coordsize="2,425">
              <v:shape style="position:absolute;left:404;top:13244;width:2;height:425" coordorigin="404,13244" coordsize="0,425" path="m404,13669l404,13244e" filled="f" stroked="t" strokeweight=".47483pt" strokecolor="#2F2F2F">
                <v:path arrowok="t"/>
              </v:shape>
            </v:group>
            <v:group style="position:absolute;left:1201;top:13244;width:2;height:425" coordorigin="1201,13244" coordsize="2,425">
              <v:shape style="position:absolute;left:1201;top:13244;width:2;height:425" coordorigin="1201,13244" coordsize="0,425" path="m1201,13669l1201,13244e" filled="f" stroked="t" strokeweight=".47483pt" strokecolor="#3F3F3F">
                <v:path arrowok="t"/>
              </v:shape>
            </v:group>
            <v:group style="position:absolute;left:1771;top:13244;width:2;height:549" coordorigin="1771,13244" coordsize="2,549">
              <v:shape style="position:absolute;left:1771;top:13244;width:2;height:549" coordorigin="1771,13244" coordsize="0,549" path="m1771,13793l1771,13244e" filled="f" stroked="t" strokeweight=".47483pt" strokecolor="#3B3B3B">
                <v:path arrowok="t"/>
              </v:shape>
            </v:group>
            <v:group style="position:absolute;left:2384;top:13273;width:2;height:1370" coordorigin="2384,13273" coordsize="2,1370">
              <v:shape style="position:absolute;left:2384;top:13273;width:2;height:1370" coordorigin="2384,13273" coordsize="0,1370" path="m2384,14643l2384,13273e" filled="f" stroked="t" strokeweight=".237415pt" strokecolor="#000000">
                <v:path arrowok="t"/>
              </v:shape>
            </v:group>
            <v:group style="position:absolute;left:1199;top:13593;width:2;height:592" coordorigin="1199,13593" coordsize="2,592">
              <v:shape style="position:absolute;left:1199;top:13593;width:2;height:592" coordorigin="1199,13593" coordsize="0,592" path="m1199,14185l1199,13593e" filled="f" stroked="t" strokeweight=".949661pt" strokecolor="#646464">
                <v:path arrowok="t"/>
              </v:shape>
            </v:group>
            <v:group style="position:absolute;left:1769;top:13736;width:2;height:935" coordorigin="1769,13736" coordsize="2,935">
              <v:shape style="position:absolute;left:1769;top:13736;width:2;height:935" coordorigin="1769,13736" coordsize="0,935" path="m1769,14672l1769,13736e" filled="f" stroked="t" strokeweight=".949661pt" strokecolor="#606060">
                <v:path arrowok="t"/>
              </v:shape>
            </v:group>
            <v:group style="position:absolute;left:7443;top:13736;width:2;height:1842" coordorigin="7443,13736" coordsize="2,1842">
              <v:shape style="position:absolute;left:7443;top:13736;width:2;height:1842" coordorigin="7443,13736" coordsize="0,1842" path="m7443,15578l7443,13736e" filled="f" stroked="t" strokeweight=".712246pt" strokecolor="#606060">
                <v:path arrowok="t"/>
              </v:shape>
            </v:group>
            <v:group style="position:absolute;left:1197;top:14127;width:2;height:181" coordorigin="1197,14127" coordsize="2,181">
              <v:shape style="position:absolute;left:1197;top:14127;width:2;height:181" coordorigin="1197,14127" coordsize="0,181" path="m1197,14309l1197,14127e" filled="f" stroked="t" strokeweight=".47483pt" strokecolor="#2B2B2B">
                <v:path arrowok="t"/>
              </v:shape>
            </v:group>
            <v:group style="position:absolute;left:1199;top:14252;width:2;height:420" coordorigin="1199,14252" coordsize="2,420">
              <v:shape style="position:absolute;left:1199;top:14252;width:2;height:420" coordorigin="1199,14252" coordsize="0,420" path="m1199,14672l1199,14252e" filled="f" stroked="t" strokeweight=".47483pt" strokecolor="#3F3F3F">
                <v:path arrowok="t"/>
              </v:shape>
            </v:group>
            <v:group style="position:absolute;left:406;top:14614;width:2;height:969" coordorigin="406,14614" coordsize="2,969">
              <v:shape style="position:absolute;left:406;top:14614;width:2;height:969" coordorigin="406,14614" coordsize="0,969" path="m406,15583l406,14614e" filled="f" stroked="t" strokeweight=".47483pt" strokecolor="#383838">
                <v:path arrowok="t"/>
              </v:shape>
            </v:group>
            <v:group style="position:absolute;left:404;top:15576;width:817;height:2" coordorigin="404,15576" coordsize="817,2">
              <v:shape style="position:absolute;left:404;top:15576;width:817;height:2" coordorigin="404,15576" coordsize="817,0" path="m404,15576l1220,15576e" filled="f" stroked="t" strokeweight=".47483pt" strokecolor="#545454">
                <v:path arrowok="t"/>
              </v:shape>
            </v:group>
            <v:group style="position:absolute;left:1201;top:14614;width:2;height:974" coordorigin="1201,14614" coordsize="2,974">
              <v:shape style="position:absolute;left:1201;top:14614;width:2;height:974" coordorigin="1201,14614" coordsize="0,974" path="m1201,15588l1201,14614e" filled="f" stroked="t" strokeweight=".712246pt" strokecolor="#646464">
                <v:path arrowok="t"/>
              </v:shape>
            </v:group>
            <v:group style="position:absolute;left:1519;top:15574;width:361;height:2" coordorigin="1519,15574" coordsize="361,2">
              <v:shape style="position:absolute;left:1519;top:15574;width:361;height:2" coordorigin="1519,15574" coordsize="361,0" path="m1519,15574l1880,15574e" filled="f" stroked="t" strokeweight=".949661pt" strokecolor="#707070">
                <v:path arrowok="t"/>
              </v:shape>
            </v:group>
            <v:group style="position:absolute;left:1773;top:14614;width:2;height:969" coordorigin="1773,14614" coordsize="2,969">
              <v:shape style="position:absolute;left:1773;top:14614;width:2;height:969" coordorigin="1773,14614" coordsize="0,969" path="m1773,15583l1773,14614e" filled="f" stroked="t" strokeweight=".47483pt" strokecolor="#3B3B3B">
                <v:path arrowok="t"/>
              </v:shape>
            </v:group>
            <v:group style="position:absolute;left:1724;top:15576;width:693;height:2" coordorigin="1724,15576" coordsize="693,2">
              <v:shape style="position:absolute;left:1724;top:15576;width:693;height:2" coordorigin="1724,15576" coordsize="693,0" path="m1724,15576l2417,15576e" filled="f" stroked="t" strokeweight=".47483pt" strokecolor="#545454">
                <v:path arrowok="t"/>
              </v:shape>
            </v:group>
            <v:group style="position:absolute;left:2384;top:14643;width:2;height:926" coordorigin="2384,14643" coordsize="2,926">
              <v:shape style="position:absolute;left:2384;top:14643;width:2;height:926" coordorigin="2384,14643" coordsize="0,926" path="m2384,15569l2384,14643e" filled="f" stroked="t" strokeweight=".237415pt" strokecolor="#3F3F3F">
                <v:path arrowok="t"/>
              </v:shape>
            </v:group>
            <v:group style="position:absolute;left:6358;top:15569;width:660;height:2" coordorigin="6358,15569" coordsize="660,2">
              <v:shape style="position:absolute;left:6358;top:15569;width:660;height:2" coordorigin="6358,15569" coordsize="660,0" path="m6358,15569l7018,15569e" filled="f" stroked="t" strokeweight=".47483pt" strokecolor="#484848">
                <v:path arrowok="t"/>
              </v:shape>
            </v:group>
            <v:group style="position:absolute;left:7816;top:15564;width:1368;height:2" coordorigin="7816,15564" coordsize="1368,2">
              <v:shape style="position:absolute;left:7816;top:15564;width:1368;height:2" coordorigin="7816,15564" coordsize="1368,0" path="m7816,15564l9183,15564e" filled="f" stroked="t" strokeweight=".712246pt" strokecolor="#484848">
                <v:path arrowok="t"/>
              </v:shape>
            </v:group>
            <v:group style="position:absolute;left:404;top:15569;width:11220;height:2" coordorigin="404,15569" coordsize="11220,2">
              <v:shape style="position:absolute;left:404;top:15569;width:11220;height:2" coordorigin="404,15569" coordsize="11220,0" path="m404,15569l11624,15569e" filled="f" stroked="t" strokeweight=".712246pt" strokecolor="#606060">
                <v:path arrowok="t"/>
              </v:shape>
            </v:group>
            <v:group style="position:absolute;left:11548;top:14643;width:2;height:926" coordorigin="11548,14643" coordsize="2,926">
              <v:shape style="position:absolute;left:11548;top:14643;width:2;height:926" coordorigin="11548,14643" coordsize="0,926" path="m11548,15569l11548,14643e" filled="f" stroked="t" strokeweight=".237415pt" strokecolor="#7C7C7C">
                <v:path arrowok="t"/>
              </v:shape>
            </v:group>
            <w10:wrap type="none"/>
          </v:group>
        </w:pict>
      </w:r>
      <w:r>
        <w:rPr/>
        <w:pict>
          <v:group style="position:absolute;margin-left:170.464142pt;margin-top:1.077224pt;width:.1pt;height:9.06827pt;mso-position-horizontal-relative:page;mso-position-vertical-relative:paragraph;z-index:-14921" coordorigin="3409,22" coordsize="2,181">
            <v:shape style="position:absolute;left:3409;top:22;width:2;height:181" coordorigin="3409,22" coordsize="0,181" path="m3409,203l3409,22e" filled="f" stroked="t" strokeweight=".712246pt" strokecolor="#4F5B5B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12"/>
          <w:szCs w:val="12"/>
          <w:color w:val="3D3D3D"/>
          <w:spacing w:val="0"/>
          <w:w w:val="50"/>
          <w:position w:val="-7"/>
        </w:rPr>
        <w:t>...&gt;&lt;:</w:t>
      </w:r>
      <w:r>
        <w:rPr>
          <w:rFonts w:ascii="Times New Roman" w:hAnsi="Times New Roman" w:cs="Times New Roman" w:eastAsia="Times New Roman"/>
          <w:sz w:val="12"/>
          <w:szCs w:val="12"/>
          <w:color w:val="3D3D3D"/>
          <w:spacing w:val="0"/>
          <w:w w:val="100"/>
          <w:position w:val="-7"/>
        </w:rPr>
        <w:tab/>
      </w:r>
      <w:r>
        <w:rPr>
          <w:rFonts w:ascii="Times New Roman" w:hAnsi="Times New Roman" w:cs="Times New Roman" w:eastAsia="Times New Roman"/>
          <w:sz w:val="12"/>
          <w:szCs w:val="12"/>
          <w:color w:val="3D3D3D"/>
          <w:spacing w:val="0"/>
          <w:w w:val="100"/>
          <w:position w:val="-7"/>
        </w:rPr>
      </w:r>
      <w:r>
        <w:rPr>
          <w:rFonts w:ascii="Arial" w:hAnsi="Arial" w:cs="Arial" w:eastAsia="Arial"/>
          <w:sz w:val="14"/>
          <w:szCs w:val="14"/>
          <w:color w:val="545454"/>
          <w:spacing w:val="0"/>
          <w:w w:val="100"/>
          <w:position w:val="0"/>
        </w:rPr>
        <w:t>0</w:t>
      </w:r>
      <w:r>
        <w:rPr>
          <w:rFonts w:ascii="Arial" w:hAnsi="Arial" w:cs="Arial" w:eastAsia="Arial"/>
          <w:sz w:val="14"/>
          <w:szCs w:val="14"/>
          <w:color w:val="545454"/>
          <w:spacing w:val="-33"/>
          <w:w w:val="100"/>
          <w:position w:val="0"/>
        </w:rPr>
        <w:t> </w:t>
      </w:r>
      <w:r>
        <w:rPr>
          <w:rFonts w:ascii="Arial" w:hAnsi="Arial" w:cs="Arial" w:eastAsia="Arial"/>
          <w:sz w:val="14"/>
          <w:szCs w:val="14"/>
          <w:color w:val="545454"/>
          <w:spacing w:val="0"/>
          <w:w w:val="100"/>
          <w:position w:val="0"/>
        </w:rPr>
        <w:tab/>
      </w:r>
      <w:r>
        <w:rPr>
          <w:rFonts w:ascii="Arial" w:hAnsi="Arial" w:cs="Arial" w:eastAsia="Arial"/>
          <w:sz w:val="14"/>
          <w:szCs w:val="14"/>
          <w:color w:val="545454"/>
          <w:spacing w:val="0"/>
          <w:w w:val="82"/>
          <w:position w:val="0"/>
        </w:rPr>
        <w:t>•</w:t>
      </w:r>
      <w:r>
        <w:rPr>
          <w:rFonts w:ascii="Arial" w:hAnsi="Arial" w:cs="Arial" w:eastAsia="Arial"/>
          <w:sz w:val="14"/>
          <w:szCs w:val="14"/>
          <w:color w:val="545454"/>
          <w:spacing w:val="0"/>
          <w:w w:val="82"/>
          <w:position w:val="0"/>
        </w:rPr>
        <w:t> </w:t>
      </w:r>
      <w:r>
        <w:rPr>
          <w:rFonts w:ascii="Arial" w:hAnsi="Arial" w:cs="Arial" w:eastAsia="Arial"/>
          <w:sz w:val="14"/>
          <w:szCs w:val="14"/>
          <w:color w:val="545454"/>
          <w:spacing w:val="10"/>
          <w:w w:val="82"/>
          <w:position w:val="0"/>
        </w:rPr>
        <w:t> </w:t>
      </w:r>
      <w:r>
        <w:rPr>
          <w:rFonts w:ascii="Arial" w:hAnsi="Arial" w:cs="Arial" w:eastAsia="Arial"/>
          <w:sz w:val="14"/>
          <w:szCs w:val="14"/>
          <w:color w:val="8A8C8C"/>
          <w:spacing w:val="-25"/>
          <w:w w:val="82"/>
          <w:position w:val="0"/>
        </w:rPr>
        <w:t>•</w:t>
      </w:r>
      <w:r>
        <w:rPr>
          <w:rFonts w:ascii="Arial" w:hAnsi="Arial" w:cs="Arial" w:eastAsia="Arial"/>
          <w:sz w:val="14"/>
          <w:szCs w:val="14"/>
          <w:color w:val="B3B3B3"/>
          <w:spacing w:val="0"/>
          <w:w w:val="123"/>
          <w:position w:val="0"/>
        </w:rPr>
        <w:t>•</w:t>
      </w:r>
      <w:r>
        <w:rPr>
          <w:rFonts w:ascii="Arial" w:hAnsi="Arial" w:cs="Arial" w:eastAsia="Arial"/>
          <w:sz w:val="14"/>
          <w:szCs w:val="14"/>
          <w:color w:val="B3B3B3"/>
          <w:spacing w:val="0"/>
          <w:w w:val="100"/>
          <w:position w:val="0"/>
        </w:rPr>
        <w:t>  </w:t>
      </w:r>
      <w:r>
        <w:rPr>
          <w:rFonts w:ascii="Arial" w:hAnsi="Arial" w:cs="Arial" w:eastAsia="Arial"/>
          <w:sz w:val="14"/>
          <w:szCs w:val="14"/>
          <w:color w:val="B3B3B3"/>
          <w:spacing w:val="-13"/>
          <w:w w:val="100"/>
          <w:position w:val="0"/>
        </w:rPr>
        <w:t> </w:t>
      </w:r>
      <w:r>
        <w:rPr>
          <w:rFonts w:ascii="Arial" w:hAnsi="Arial" w:cs="Arial" w:eastAsia="Arial"/>
          <w:sz w:val="14"/>
          <w:szCs w:val="14"/>
          <w:color w:val="A1A1A1"/>
          <w:spacing w:val="-10"/>
          <w:w w:val="191"/>
          <w:position w:val="0"/>
        </w:rPr>
        <w:t>,</w:t>
      </w:r>
      <w:r>
        <w:rPr>
          <w:rFonts w:ascii="Arial" w:hAnsi="Arial" w:cs="Arial" w:eastAsia="Arial"/>
          <w:sz w:val="14"/>
          <w:szCs w:val="14"/>
          <w:color w:val="A1A1A1"/>
          <w:spacing w:val="0"/>
          <w:w w:val="135"/>
          <w:position w:val="0"/>
        </w:rPr>
        <w:t>.</w:t>
      </w:r>
      <w:r>
        <w:rPr>
          <w:rFonts w:ascii="Arial" w:hAnsi="Arial" w:cs="Arial" w:eastAsia="Arial"/>
          <w:sz w:val="14"/>
          <w:szCs w:val="14"/>
          <w:color w:val="A1A1A1"/>
          <w:spacing w:val="18"/>
          <w:w w:val="100"/>
          <w:position w:val="0"/>
        </w:rPr>
        <w:t> </w:t>
      </w:r>
      <w:r>
        <w:rPr>
          <w:rFonts w:ascii="Arial" w:hAnsi="Arial" w:cs="Arial" w:eastAsia="Arial"/>
          <w:sz w:val="14"/>
          <w:szCs w:val="14"/>
          <w:color w:val="3D3D3D"/>
          <w:spacing w:val="-15"/>
          <w:w w:val="135"/>
          <w:position w:val="0"/>
        </w:rPr>
        <w:t>.</w:t>
      </w:r>
      <w:r>
        <w:rPr>
          <w:rFonts w:ascii="Arial" w:hAnsi="Arial" w:cs="Arial" w:eastAsia="Arial"/>
          <w:sz w:val="14"/>
          <w:szCs w:val="14"/>
          <w:color w:val="B3B3B3"/>
          <w:spacing w:val="0"/>
          <w:w w:val="82"/>
          <w:position w:val="0"/>
        </w:rPr>
        <w:t>..</w:t>
      </w:r>
      <w:r>
        <w:rPr>
          <w:rFonts w:ascii="Arial" w:hAnsi="Arial" w:cs="Arial" w:eastAsia="Arial"/>
          <w:sz w:val="14"/>
          <w:szCs w:val="14"/>
          <w:color w:val="B3B3B3"/>
          <w:spacing w:val="-7"/>
          <w:w w:val="82"/>
          <w:position w:val="0"/>
        </w:rPr>
        <w:t>.</w:t>
      </w:r>
      <w:r>
        <w:rPr>
          <w:rFonts w:ascii="Arial" w:hAnsi="Arial" w:cs="Arial" w:eastAsia="Arial"/>
          <w:sz w:val="14"/>
          <w:szCs w:val="14"/>
          <w:color w:val="666667"/>
          <w:spacing w:val="0"/>
          <w:w w:val="193"/>
          <w:position w:val="0"/>
        </w:rPr>
        <w:t>"</w:t>
      </w:r>
      <w:r>
        <w:rPr>
          <w:rFonts w:ascii="Arial" w:hAnsi="Arial" w:cs="Arial" w:eastAsia="Arial"/>
          <w:sz w:val="14"/>
          <w:szCs w:val="14"/>
          <w:color w:val="666667"/>
          <w:spacing w:val="0"/>
          <w:w w:val="100"/>
          <w:position w:val="0"/>
        </w:rPr>
        <w:t> </w:t>
      </w:r>
      <w:r>
        <w:rPr>
          <w:rFonts w:ascii="Arial" w:hAnsi="Arial" w:cs="Arial" w:eastAsia="Arial"/>
          <w:sz w:val="14"/>
          <w:szCs w:val="14"/>
          <w:color w:val="666667"/>
          <w:spacing w:val="-8"/>
          <w:w w:val="100"/>
          <w:position w:val="0"/>
        </w:rPr>
        <w:t> </w:t>
      </w:r>
      <w:r>
        <w:rPr>
          <w:rFonts w:ascii="Arial" w:hAnsi="Arial" w:cs="Arial" w:eastAsia="Arial"/>
          <w:sz w:val="14"/>
          <w:szCs w:val="14"/>
          <w:color w:val="8A8C8C"/>
          <w:spacing w:val="-11"/>
          <w:w w:val="438"/>
          <w:position w:val="0"/>
        </w:rPr>
        <w:t>'</w:t>
      </w:r>
      <w:r>
        <w:rPr>
          <w:rFonts w:ascii="Arial" w:hAnsi="Arial" w:cs="Arial" w:eastAsia="Arial"/>
          <w:sz w:val="14"/>
          <w:szCs w:val="14"/>
          <w:color w:val="C3C3C3"/>
          <w:spacing w:val="-14"/>
          <w:w w:val="137"/>
          <w:position w:val="0"/>
        </w:rPr>
        <w:t>-</w:t>
      </w:r>
      <w:r>
        <w:rPr>
          <w:rFonts w:ascii="Arial" w:hAnsi="Arial" w:cs="Arial" w:eastAsia="Arial"/>
          <w:sz w:val="14"/>
          <w:szCs w:val="14"/>
          <w:color w:val="3D3D3D"/>
          <w:spacing w:val="0"/>
          <w:w w:val="116"/>
          <w:position w:val="0"/>
        </w:rPr>
        <w:t>'·.</w:t>
      </w:r>
      <w:r>
        <w:rPr>
          <w:rFonts w:ascii="Arial" w:hAnsi="Arial" w:cs="Arial" w:eastAsia="Arial"/>
          <w:sz w:val="14"/>
          <w:szCs w:val="14"/>
          <w:color w:val="3D3D3D"/>
          <w:spacing w:val="0"/>
          <w:w w:val="100"/>
          <w:position w:val="0"/>
        </w:rPr>
        <w:t> </w:t>
      </w:r>
      <w:r>
        <w:rPr>
          <w:rFonts w:ascii="Arial" w:hAnsi="Arial" w:cs="Arial" w:eastAsia="Arial"/>
          <w:sz w:val="14"/>
          <w:szCs w:val="14"/>
          <w:color w:val="3D3D3D"/>
          <w:spacing w:val="-16"/>
          <w:w w:val="100"/>
          <w:position w:val="0"/>
        </w:rPr>
        <w:t> </w:t>
      </w:r>
      <w:r>
        <w:rPr>
          <w:rFonts w:ascii="Arial" w:hAnsi="Arial" w:cs="Arial" w:eastAsia="Arial"/>
          <w:sz w:val="14"/>
          <w:szCs w:val="14"/>
          <w:color w:val="3D3D3D"/>
          <w:spacing w:val="-2"/>
          <w:w w:val="191"/>
          <w:position w:val="0"/>
        </w:rPr>
        <w:t>,</w:t>
      </w:r>
      <w:r>
        <w:rPr>
          <w:rFonts w:ascii="Arial" w:hAnsi="Arial" w:cs="Arial" w:eastAsia="Arial"/>
          <w:sz w:val="14"/>
          <w:szCs w:val="14"/>
          <w:color w:val="545454"/>
          <w:spacing w:val="0"/>
          <w:w w:val="175"/>
          <w:position w:val="0"/>
        </w:rPr>
        <w:t>,.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  <w:position w:val="0"/>
        </w:rPr>
      </w:r>
    </w:p>
    <w:p>
      <w:pPr>
        <w:spacing w:before="41" w:after="0" w:line="240" w:lineRule="auto"/>
        <w:ind w:left="305" w:right="-20"/>
        <w:jc w:val="left"/>
        <w:rPr>
          <w:rFonts w:ascii="Arial" w:hAnsi="Arial" w:cs="Arial" w:eastAsia="Arial"/>
          <w:sz w:val="20"/>
          <w:szCs w:val="20"/>
        </w:rPr>
      </w:pPr>
      <w:rPr/>
      <w:r>
        <w:rPr>
          <w:rFonts w:ascii="Arial" w:hAnsi="Arial" w:cs="Arial" w:eastAsia="Arial"/>
          <w:sz w:val="20"/>
          <w:szCs w:val="20"/>
          <w:color w:val="3D3D3D"/>
          <w:spacing w:val="0"/>
          <w:w w:val="50"/>
        </w:rPr>
        <w:t>::ı::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</w:r>
    </w:p>
    <w:p>
      <w:pPr>
        <w:spacing w:before="0" w:after="0" w:line="353" w:lineRule="atLeast"/>
        <w:ind w:left="4519" w:right="5102"/>
        <w:jc w:val="center"/>
        <w:tabs>
          <w:tab w:pos="5980" w:val="left"/>
        </w:tabs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545454"/>
          <w:spacing w:val="0"/>
          <w:w w:val="80"/>
        </w:rPr>
        <w:t>no</w:t>
      </w:r>
      <w:r>
        <w:rPr>
          <w:rFonts w:ascii="Times New Roman" w:hAnsi="Times New Roman" w:cs="Times New Roman" w:eastAsia="Times New Roman"/>
          <w:sz w:val="21"/>
          <w:szCs w:val="21"/>
          <w:color w:val="545454"/>
          <w:spacing w:val="-8"/>
          <w:w w:val="8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545454"/>
          <w:spacing w:val="-92"/>
          <w:w w:val="80"/>
        </w:rPr>
        <w:t>Z</w:t>
      </w:r>
      <w:r>
        <w:rPr>
          <w:rFonts w:ascii="Times New Roman" w:hAnsi="Times New Roman" w:cs="Times New Roman" w:eastAsia="Times New Roman"/>
          <w:sz w:val="21"/>
          <w:szCs w:val="21"/>
          <w:color w:val="545454"/>
          <w:spacing w:val="0"/>
          <w:w w:val="80"/>
        </w:rPr>
        <w:t>y</w:t>
      </w:r>
      <w:r>
        <w:rPr>
          <w:rFonts w:ascii="Times New Roman" w:hAnsi="Times New Roman" w:cs="Times New Roman" w:eastAsia="Times New Roman"/>
          <w:sz w:val="21"/>
          <w:szCs w:val="21"/>
          <w:color w:val="545454"/>
          <w:spacing w:val="-41"/>
          <w:w w:val="8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54545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1"/>
          <w:szCs w:val="21"/>
          <w:color w:val="545454"/>
          <w:spacing w:val="0"/>
          <w:w w:val="100"/>
        </w:rPr>
      </w:r>
      <w:r>
        <w:rPr>
          <w:rFonts w:ascii="Times New Roman" w:hAnsi="Times New Roman" w:cs="Times New Roman" w:eastAsia="Times New Roman"/>
          <w:sz w:val="21"/>
          <w:szCs w:val="21"/>
          <w:color w:val="232F5E"/>
          <w:spacing w:val="0"/>
          <w:w w:val="203"/>
        </w:rPr>
        <w:t>•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0" w:after="0" w:line="169" w:lineRule="atLeast"/>
        <w:ind w:left="4854" w:right="-20"/>
        <w:jc w:val="left"/>
        <w:tabs>
          <w:tab w:pos="10060" w:val="left"/>
        </w:tabs>
        <w:rPr>
          <w:rFonts w:ascii="Arial" w:hAnsi="Arial" w:cs="Arial" w:eastAsia="Arial"/>
          <w:sz w:val="6"/>
          <w:szCs w:val="6"/>
        </w:rPr>
      </w:pPr>
      <w:rPr/>
      <w:r>
        <w:rPr>
          <w:rFonts w:ascii="Arial" w:hAnsi="Arial" w:cs="Arial" w:eastAsia="Arial"/>
          <w:sz w:val="18"/>
          <w:szCs w:val="18"/>
          <w:color w:val="3D3D3D"/>
          <w:spacing w:val="0"/>
          <w:w w:val="100"/>
        </w:rPr>
        <w:t>ltf.</w:t>
      </w:r>
      <w:r>
        <w:rPr>
          <w:rFonts w:ascii="Arial" w:hAnsi="Arial" w:cs="Arial" w:eastAsia="Arial"/>
          <w:sz w:val="18"/>
          <w:szCs w:val="18"/>
          <w:color w:val="3D3D3D"/>
          <w:spacing w:val="0"/>
          <w:w w:val="100"/>
        </w:rPr>
        <w:t>8</w:t>
      </w:r>
      <w:r>
        <w:rPr>
          <w:rFonts w:ascii="Arial" w:hAnsi="Arial" w:cs="Arial" w:eastAsia="Arial"/>
          <w:sz w:val="18"/>
          <w:szCs w:val="18"/>
          <w:color w:val="3D3D3D"/>
          <w:spacing w:val="34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757577"/>
          <w:spacing w:val="0"/>
          <w:w w:val="78"/>
        </w:rPr>
        <w:t>.</w:t>
      </w:r>
      <w:r>
        <w:rPr>
          <w:rFonts w:ascii="Arial" w:hAnsi="Arial" w:cs="Arial" w:eastAsia="Arial"/>
          <w:sz w:val="18"/>
          <w:szCs w:val="18"/>
          <w:color w:val="757577"/>
          <w:spacing w:val="0"/>
          <w:w w:val="100"/>
        </w:rPr>
        <w:tab/>
      </w:r>
      <w:r>
        <w:rPr>
          <w:rFonts w:ascii="Arial" w:hAnsi="Arial" w:cs="Arial" w:eastAsia="Arial"/>
          <w:sz w:val="18"/>
          <w:szCs w:val="18"/>
          <w:color w:val="757577"/>
          <w:spacing w:val="0"/>
          <w:w w:val="100"/>
        </w:rPr>
      </w:r>
      <w:r>
        <w:rPr>
          <w:rFonts w:ascii="Arial" w:hAnsi="Arial" w:cs="Arial" w:eastAsia="Arial"/>
          <w:sz w:val="6"/>
          <w:szCs w:val="6"/>
          <w:color w:val="8A8C8C"/>
          <w:spacing w:val="-5"/>
          <w:w w:val="334"/>
        </w:rPr>
        <w:t>.</w:t>
      </w:r>
      <w:r>
        <w:rPr>
          <w:rFonts w:ascii="Arial" w:hAnsi="Arial" w:cs="Arial" w:eastAsia="Arial"/>
          <w:sz w:val="6"/>
          <w:szCs w:val="6"/>
          <w:color w:val="8A8C8C"/>
          <w:spacing w:val="0"/>
          <w:w w:val="334"/>
        </w:rPr>
        <w:t>.</w:t>
      </w:r>
      <w:r>
        <w:rPr>
          <w:rFonts w:ascii="Arial" w:hAnsi="Arial" w:cs="Arial" w:eastAsia="Arial"/>
          <w:sz w:val="6"/>
          <w:szCs w:val="6"/>
          <w:color w:val="8A8C8C"/>
          <w:spacing w:val="-12"/>
          <w:w w:val="100"/>
        </w:rPr>
        <w:t> </w:t>
      </w:r>
      <w:r>
        <w:rPr>
          <w:rFonts w:ascii="Arial" w:hAnsi="Arial" w:cs="Arial" w:eastAsia="Arial"/>
          <w:sz w:val="6"/>
          <w:szCs w:val="6"/>
          <w:color w:val="B3B3B3"/>
          <w:spacing w:val="0"/>
          <w:w w:val="153"/>
        </w:rPr>
        <w:t>,:</w:t>
      </w:r>
      <w:r>
        <w:rPr>
          <w:rFonts w:ascii="Arial" w:hAnsi="Arial" w:cs="Arial" w:eastAsia="Arial"/>
          <w:sz w:val="6"/>
          <w:szCs w:val="6"/>
          <w:color w:val="B3B3B3"/>
          <w:spacing w:val="-6"/>
          <w:w w:val="153"/>
        </w:rPr>
        <w:t>!</w:t>
      </w:r>
      <w:r>
        <w:rPr>
          <w:rFonts w:ascii="Arial" w:hAnsi="Arial" w:cs="Arial" w:eastAsia="Arial"/>
          <w:sz w:val="6"/>
          <w:szCs w:val="6"/>
          <w:color w:val="8A8C8C"/>
          <w:spacing w:val="0"/>
          <w:w w:val="167"/>
        </w:rPr>
        <w:t>.</w:t>
      </w:r>
      <w:r>
        <w:rPr>
          <w:rFonts w:ascii="Arial" w:hAnsi="Arial" w:cs="Arial" w:eastAsia="Arial"/>
          <w:sz w:val="6"/>
          <w:szCs w:val="6"/>
          <w:color w:val="8A8C8C"/>
          <w:spacing w:val="-15"/>
          <w:w w:val="167"/>
        </w:rPr>
        <w:t>.</w:t>
      </w:r>
      <w:r>
        <w:rPr>
          <w:rFonts w:ascii="Arial" w:hAnsi="Arial" w:cs="Arial" w:eastAsia="Arial"/>
          <w:sz w:val="6"/>
          <w:szCs w:val="6"/>
          <w:color w:val="8A8C8C"/>
          <w:spacing w:val="0"/>
          <w:w w:val="139"/>
        </w:rPr>
        <w:t>"'</w:t>
      </w:r>
      <w:r>
        <w:rPr>
          <w:rFonts w:ascii="Arial" w:hAnsi="Arial" w:cs="Arial" w:eastAsia="Arial"/>
          <w:sz w:val="6"/>
          <w:szCs w:val="6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300" w:bottom="280" w:left="260" w:right="320"/>
        </w:sectPr>
      </w:pPr>
      <w:rPr/>
    </w:p>
    <w:p>
      <w:pPr>
        <w:spacing w:before="1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548" w:lineRule="exact"/>
        <w:ind w:right="-20"/>
        <w:jc w:val="right"/>
        <w:rPr>
          <w:rFonts w:ascii="Times New Roman" w:hAnsi="Times New Roman" w:cs="Times New Roman" w:eastAsia="Times New Roman"/>
          <w:sz w:val="57"/>
          <w:szCs w:val="57"/>
        </w:rPr>
      </w:pPr>
      <w:rPr/>
      <w:r>
        <w:rPr>
          <w:rFonts w:ascii="Arial" w:hAnsi="Arial" w:cs="Arial" w:eastAsia="Arial"/>
          <w:sz w:val="19"/>
          <w:szCs w:val="19"/>
          <w:color w:val="525252"/>
          <w:spacing w:val="-10"/>
          <w:w w:val="109"/>
          <w:position w:val="-9"/>
        </w:rPr>
        <w:t>i</w:t>
      </w:r>
      <w:r>
        <w:rPr>
          <w:rFonts w:ascii="Times New Roman" w:hAnsi="Times New Roman" w:cs="Times New Roman" w:eastAsia="Times New Roman"/>
          <w:sz w:val="57"/>
          <w:szCs w:val="57"/>
          <w:color w:val="3B3B3B"/>
          <w:spacing w:val="0"/>
          <w:w w:val="48"/>
          <w:position w:val="-9"/>
        </w:rPr>
        <w:t>jR</w:t>
      </w:r>
      <w:r>
        <w:rPr>
          <w:rFonts w:ascii="Times New Roman" w:hAnsi="Times New Roman" w:cs="Times New Roman" w:eastAsia="Times New Roman"/>
          <w:sz w:val="57"/>
          <w:szCs w:val="57"/>
          <w:color w:val="000000"/>
          <w:spacing w:val="0"/>
          <w:w w:val="100"/>
          <w:position w:val="0"/>
        </w:rPr>
      </w:r>
    </w:p>
    <w:p>
      <w:pPr>
        <w:spacing w:before="4" w:after="0" w:line="150" w:lineRule="exact"/>
        <w:jc w:val="left"/>
        <w:rPr>
          <w:sz w:val="15"/>
          <w:szCs w:val="15"/>
        </w:rPr>
      </w:pPr>
      <w:rPr/>
      <w:r>
        <w:rPr/>
        <w:br w:type="column"/>
      </w:r>
      <w:r>
        <w:rPr>
          <w:sz w:val="15"/>
          <w:szCs w:val="15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group style="position:absolute;margin-left:517.851257pt;margin-top:12.13066pt;width:.1pt;height:11.411724pt;mso-position-horizontal-relative:page;mso-position-vertical-relative:paragraph;z-index:-14911" coordorigin="10357,243" coordsize="2,228">
            <v:shape style="position:absolute;left:10357;top:243;width:2;height:228" coordorigin="10357,243" coordsize="0,228" path="m10357,471l10357,243e" filled="f" stroked="t" strokeweight="2.721951pt" strokecolor="#7C807C">
              <v:path arrowok="t"/>
            </v:shape>
          </v:group>
          <w10:wrap type="none"/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83.600006pt;margin-top:-13.153841pt;width:30.123751pt;height:37.5pt;mso-position-horizontal-relative:page;mso-position-vertical-relative:paragraph;z-index:-14910" type="#_x0000_t202" filled="f" stroked="f">
            <v:textbox inset="0,0,0,0">
              <w:txbxContent>
                <w:p>
                  <w:pPr>
                    <w:spacing w:before="0" w:after="0" w:line="750" w:lineRule="exact"/>
                    <w:ind w:right="-153"/>
                    <w:jc w:val="left"/>
                    <w:rPr>
                      <w:rFonts w:ascii="Times New Roman" w:hAnsi="Times New Roman" w:cs="Times New Roman" w:eastAsia="Times New Roman"/>
                      <w:sz w:val="75"/>
                      <w:szCs w:val="75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75"/>
                      <w:szCs w:val="75"/>
                      <w:color w:val="939395"/>
                      <w:spacing w:val="0"/>
                      <w:w w:val="144"/>
                      <w:i/>
                    </w:rPr>
                    <w:t>fi</w:t>
                  </w:r>
                  <w:r>
                    <w:rPr>
                      <w:rFonts w:ascii="Times New Roman" w:hAnsi="Times New Roman" w:cs="Times New Roman" w:eastAsia="Times New Roman"/>
                      <w:sz w:val="75"/>
                      <w:szCs w:val="75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İZMİR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BÜYÜKŞEHİR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2"/>
        </w:rPr>
        <w:t>BELEDİYESİ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85" w:lineRule="exact"/>
        <w:ind w:left="104" w:right="-20"/>
        <w:jc w:val="left"/>
        <w:tabs>
          <w:tab w:pos="5860" w:val="left"/>
        </w:tabs>
        <w:rPr>
          <w:rFonts w:ascii="Times New Roman" w:hAnsi="Times New Roman" w:cs="Times New Roman" w:eastAsia="Times New Roman"/>
          <w:sz w:val="35"/>
          <w:szCs w:val="35"/>
        </w:rPr>
      </w:pPr>
      <w:rPr/>
      <w:r>
        <w:rPr/>
        <w:pict>
          <v:group style="position:absolute;margin-left:490.858551pt;margin-top:.661951pt;width:3.629268pt;height:24.607769pt;mso-position-horizontal-relative:page;mso-position-vertical-relative:paragraph;z-index:-14912" coordorigin="9817,13" coordsize="73,492">
            <v:group style="position:absolute;left:9853;top:36;width:2;height:205" coordorigin="9853,36" coordsize="2,205">
              <v:shape style="position:absolute;left:9853;top:36;width:2;height:205" coordorigin="9853,36" coordsize="0,205" path="m9853,241l9853,36e" filled="f" stroked="t" strokeweight="2.268293pt" strokecolor="#939797">
                <v:path arrowok="t"/>
              </v:shape>
            </v:group>
            <v:group style="position:absolute;left:9853;top:218;width:2;height:252" coordorigin="9853,218" coordsize="2,252">
              <v:shape style="position:absolute;left:9853;top:218;width:2;height:252" coordorigin="9853,218" coordsize="0,252" path="m9853,469l9853,218e" filled="f" stroked="t" strokeweight="3.629268pt" strokecolor="#90979C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2"/>
        </w:rPr>
        <w:t>iTFAiYE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0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2"/>
        </w:rPr>
        <w:t>DAİRESi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42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2"/>
        </w:rPr>
        <w:t>B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2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20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6"/>
          <w:position w:val="2"/>
        </w:rPr>
        <w:t>KANUGI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29"/>
          <w:w w:val="106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35"/>
          <w:szCs w:val="35"/>
          <w:color w:val="676767"/>
          <w:spacing w:val="0"/>
          <w:w w:val="106"/>
          <w:b/>
          <w:bCs/>
          <w:position w:val="-7"/>
        </w:rPr>
        <w:t>l</w:t>
      </w:r>
      <w:r>
        <w:rPr>
          <w:rFonts w:ascii="Times New Roman" w:hAnsi="Times New Roman" w:cs="Times New Roman" w:eastAsia="Times New Roman"/>
          <w:sz w:val="35"/>
          <w:szCs w:val="35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pgSz w:w="11920" w:h="16840"/>
          <w:pgMar w:top="340" w:bottom="0" w:left="580" w:right="200"/>
          <w:cols w:num="2" w:equalWidth="0">
            <w:col w:w="1154" w:space="2268"/>
            <w:col w:w="7718"/>
          </w:cols>
        </w:sectPr>
      </w:pPr>
      <w:rPr/>
    </w:p>
    <w:p>
      <w:pPr>
        <w:spacing w:before="0" w:after="0" w:line="218" w:lineRule="exact"/>
        <w:ind w:left="658" w:right="-20"/>
        <w:jc w:val="left"/>
        <w:tabs>
          <w:tab w:pos="30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B3B3B"/>
          <w:w w:val="64"/>
          <w:position w:val="-1"/>
        </w:rPr>
        <w:t>BÜY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9"/>
          <w:w w:val="64"/>
          <w:position w:val="-1"/>
        </w:rPr>
        <w:t>Ü</w:t>
      </w:r>
      <w:r>
        <w:rPr>
          <w:rFonts w:ascii="Arial" w:hAnsi="Arial" w:cs="Arial" w:eastAsia="Arial"/>
          <w:sz w:val="22"/>
          <w:szCs w:val="22"/>
          <w:color w:val="2D2D2D"/>
          <w:spacing w:val="0"/>
          <w:w w:val="53"/>
          <w:i/>
          <w:position w:val="-1"/>
        </w:rPr>
        <w:t>Ky</w:t>
      </w:r>
      <w:r>
        <w:rPr>
          <w:rFonts w:ascii="Arial" w:hAnsi="Arial" w:cs="Arial" w:eastAsia="Arial"/>
          <w:sz w:val="22"/>
          <w:szCs w:val="22"/>
          <w:color w:val="2D2D2D"/>
          <w:spacing w:val="-45"/>
          <w:w w:val="100"/>
          <w:i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63"/>
          <w:position w:val="-1"/>
        </w:rPr>
        <w:t>EHIR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1"/>
        </w:rPr>
        <w:t>itfaiye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3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1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1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1"/>
        </w:rPr>
        <w:t>Acil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1"/>
        </w:rPr>
        <w:t>Müdalıale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1"/>
        </w:rPr>
        <w:t>Şub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2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3"/>
          <w:position w:val="1"/>
        </w:rPr>
        <w:t>Müdürlüğü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29" w:lineRule="exact"/>
        <w:ind w:left="686" w:right="-20"/>
        <w:jc w:val="left"/>
        <w:tabs>
          <w:tab w:pos="41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Arial" w:hAnsi="Arial" w:cs="Arial" w:eastAsia="Arial"/>
          <w:sz w:val="15"/>
          <w:szCs w:val="15"/>
          <w:color w:val="525252"/>
          <w:spacing w:val="0"/>
          <w:w w:val="75"/>
          <w:position w:val="8"/>
        </w:rPr>
        <w:t>BELE</w:t>
      </w:r>
      <w:r>
        <w:rPr>
          <w:rFonts w:ascii="Arial" w:hAnsi="Arial" w:cs="Arial" w:eastAsia="Arial"/>
          <w:sz w:val="15"/>
          <w:szCs w:val="15"/>
          <w:color w:val="525252"/>
          <w:spacing w:val="0"/>
          <w:w w:val="75"/>
          <w:position w:val="8"/>
        </w:rPr>
        <w:t>D</w:t>
      </w:r>
      <w:r>
        <w:rPr>
          <w:rFonts w:ascii="Arial" w:hAnsi="Arial" w:cs="Arial" w:eastAsia="Arial"/>
          <w:sz w:val="15"/>
          <w:szCs w:val="15"/>
          <w:color w:val="525252"/>
          <w:spacing w:val="0"/>
          <w:w w:val="75"/>
          <w:position w:val="8"/>
        </w:rPr>
        <w:t> </w:t>
      </w:r>
      <w:r>
        <w:rPr>
          <w:rFonts w:ascii="Arial" w:hAnsi="Arial" w:cs="Arial" w:eastAsia="Arial"/>
          <w:sz w:val="15"/>
          <w:szCs w:val="15"/>
          <w:color w:val="525252"/>
          <w:spacing w:val="3"/>
          <w:w w:val="75"/>
          <w:position w:val="8"/>
        </w:rPr>
        <w:t> </w:t>
      </w:r>
      <w:r>
        <w:rPr>
          <w:rFonts w:ascii="Arial" w:hAnsi="Arial" w:cs="Arial" w:eastAsia="Arial"/>
          <w:sz w:val="15"/>
          <w:szCs w:val="15"/>
          <w:color w:val="525252"/>
          <w:spacing w:val="0"/>
          <w:w w:val="75"/>
          <w:position w:val="8"/>
        </w:rPr>
        <w:t>YESI</w:t>
      </w:r>
      <w:r>
        <w:rPr>
          <w:rFonts w:ascii="Arial" w:hAnsi="Arial" w:cs="Arial" w:eastAsia="Arial"/>
          <w:sz w:val="15"/>
          <w:szCs w:val="15"/>
          <w:color w:val="525252"/>
          <w:spacing w:val="0"/>
          <w:w w:val="100"/>
          <w:position w:val="8"/>
        </w:rPr>
        <w:tab/>
      </w:r>
      <w:r>
        <w:rPr>
          <w:rFonts w:ascii="Arial" w:hAnsi="Arial" w:cs="Arial" w:eastAsia="Arial"/>
          <w:sz w:val="15"/>
          <w:szCs w:val="15"/>
          <w:color w:val="525252"/>
          <w:spacing w:val="0"/>
          <w:w w:val="100"/>
          <w:position w:val="8"/>
        </w:rPr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9"/>
          <w:w w:val="100"/>
          <w:position w:val="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0"/>
        </w:rPr>
        <w:t>ANGIN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3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0"/>
        </w:rPr>
        <w:t>RAPORU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6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100" w:right="-20"/>
        <w:jc w:val="left"/>
        <w:tabs>
          <w:tab w:pos="1420" w:val="left"/>
          <w:tab w:pos="2840" w:val="left"/>
          <w:tab w:pos="5180" w:val="left"/>
          <w:tab w:pos="71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4"/>
          <w:position w:val="1"/>
        </w:rPr>
        <w:t>!Ola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4"/>
          <w:position w:val="1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5"/>
          <w:w w:val="84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1"/>
        </w:rPr>
        <w:t>Tarihi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0"/>
          <w:szCs w:val="20"/>
          <w:color w:val="676767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676767"/>
          <w:spacing w:val="-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0"/>
        </w:rPr>
        <w:t>08.05.2017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64"/>
          <w:position w:val="0"/>
        </w:rPr>
        <w:t>_!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3"/>
          <w:w w:val="63"/>
          <w:position w:val="0"/>
        </w:rPr>
        <w:t>B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94"/>
          <w:position w:val="0"/>
        </w:rPr>
        <w:t>ildirim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4"/>
          <w:position w:val="0"/>
        </w:rPr>
        <w:t>Sıra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"/>
          <w:w w:val="94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0"/>
        </w:rPr>
        <w:t>No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0"/>
        </w:rPr>
        <w:t>3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88"/>
          <w:position w:val="0"/>
        </w:rPr>
        <w:t>!Bildirim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16"/>
          <w:w w:val="88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0"/>
        </w:rPr>
        <w:t>Saati: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0"/>
        </w:rPr>
        <w:t>01:47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100"/>
          <w:position w:val="0"/>
        </w:rPr>
        <w:t>tfel: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-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0"/>
        </w:rPr>
        <w:t>293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0"/>
        </w:rPr>
        <w:t>88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0"/>
        </w:rPr>
        <w:t>00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33" w:lineRule="exact"/>
        <w:ind w:left="123" w:right="-20"/>
        <w:jc w:val="left"/>
        <w:tabs>
          <w:tab w:pos="1420" w:val="left"/>
          <w:tab w:pos="2900" w:val="left"/>
          <w:tab w:pos="4220" w:val="left"/>
          <w:tab w:pos="51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1"/>
          <w:position w:val="1"/>
        </w:rPr>
        <w:t>Kayıt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3"/>
          <w:w w:val="91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1"/>
        </w:rPr>
        <w:t>Tarihi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0"/>
          <w:szCs w:val="20"/>
          <w:color w:val="676767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676767"/>
          <w:spacing w:val="-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0"/>
        </w:rPr>
        <w:t>08.05.2017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87"/>
          <w:position w:val="0"/>
        </w:rPr>
        <w:t>!Kayıt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14"/>
          <w:w w:val="87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0"/>
        </w:rPr>
        <w:t>No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20"/>
          <w:szCs w:val="20"/>
          <w:color w:val="676767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676767"/>
          <w:spacing w:val="-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0"/>
        </w:rPr>
        <w:t>2869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90"/>
          <w:position w:val="0"/>
        </w:rPr>
        <w:t>!Bildirim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6"/>
          <w:w w:val="9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0"/>
          <w:position w:val="0"/>
        </w:rPr>
        <w:t>Ala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0"/>
          <w:position w:val="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0"/>
          <w:w w:val="9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76767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676767"/>
          <w:spacing w:val="4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0"/>
        </w:rPr>
        <w:t>Santral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28" w:lineRule="exact"/>
        <w:ind w:left="128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0"/>
        </w:rPr>
        <w:t>Bildirile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7"/>
          <w:w w:val="9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76767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676767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3"/>
        </w:rPr>
        <w:t>Karabagla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3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7"/>
          <w:w w:val="9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3"/>
        </w:rPr>
        <w:t>9102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0"/>
          <w:w w:val="9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Soka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1"/>
        </w:rPr>
        <w:t>No: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1"/>
        </w:rPr>
        <w:t>J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6"/>
          <w:w w:val="9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9/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5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D.2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7" w:after="0" w:line="240" w:lineRule="auto"/>
        <w:ind w:left="123" w:right="-20"/>
        <w:jc w:val="left"/>
        <w:tabs>
          <w:tab w:pos="14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4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4"/>
          <w:w w:val="84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676767"/>
          <w:spacing w:val="0"/>
          <w:w w:val="84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676767"/>
          <w:spacing w:val="8"/>
          <w:w w:val="84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4"/>
        </w:rPr>
        <w:t>ru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23"/>
          <w:w w:val="8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1"/>
        </w:rPr>
        <w:t>Karabagla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1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3"/>
          <w:w w:val="9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9102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3"/>
        </w:rPr>
        <w:t>Soka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3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3"/>
          <w:w w:val="9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3"/>
        </w:rPr>
        <w:t>No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8"/>
          <w:w w:val="93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3"/>
        </w:rPr>
        <w:t>19/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3"/>
        </w:rPr>
        <w:t>5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8"/>
          <w:w w:val="9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10"/>
        </w:rPr>
        <w:t>0.2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33" w:lineRule="exact"/>
        <w:ind w:left="123" w:right="-20"/>
        <w:jc w:val="left"/>
        <w:tabs>
          <w:tab w:pos="1420" w:val="left"/>
          <w:tab w:pos="4280" w:val="left"/>
          <w:tab w:pos="74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0"/>
          <w:position w:val="1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0"/>
          <w:position w:val="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3"/>
          <w:w w:val="9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1"/>
        </w:rPr>
        <w:t>Türü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-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1"/>
          <w:position w:val="0"/>
        </w:rPr>
        <w:t>Bina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3"/>
          <w:w w:val="91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100"/>
          <w:position w:val="0"/>
        </w:rPr>
        <w:t>yan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4"/>
          <w:w w:val="100"/>
          <w:position w:val="0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0"/>
        </w:rPr>
        <w:t>ını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2"/>
          <w:position w:val="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2"/>
          <w:position w:val="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4"/>
          <w:w w:val="92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2"/>
          <w:position w:val="0"/>
        </w:rPr>
        <w:t>Sınıfı: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2"/>
          <w:w w:val="92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2"/>
          <w:position w:val="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2"/>
          <w:position w:val="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"/>
          <w:w w:val="92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2"/>
          <w:position w:val="0"/>
        </w:rPr>
        <w:t>Sebebi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4"/>
          <w:w w:val="92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8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0"/>
        </w:rPr>
        <w:t>lektri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0"/>
          <w:position w:val="0"/>
        </w:rPr>
        <w:t>Kısa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7"/>
          <w:w w:val="9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0"/>
        </w:rPr>
        <w:t>Devre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197" w:lineRule="exact"/>
        <w:ind w:left="123" w:right="-20"/>
        <w:jc w:val="left"/>
        <w:tabs>
          <w:tab w:pos="3380" w:val="left"/>
          <w:tab w:pos="63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89"/>
          <w:position w:val="-3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89"/>
          <w:position w:val="-3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30"/>
          <w:w w:val="89"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89"/>
          <w:position w:val="-3"/>
        </w:rPr>
        <w:t>Binada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28"/>
          <w:w w:val="89"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3"/>
        </w:rPr>
        <w:t>ise: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9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83"/>
          <w:position w:val="-1"/>
        </w:rPr>
        <w:t>Yapını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83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3"/>
          <w:w w:val="83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1"/>
        </w:rPr>
        <w:t>Şekli: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1"/>
          <w:position w:val="-9"/>
        </w:rPr>
        <w:t>Kullanım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7"/>
          <w:w w:val="91"/>
          <w:position w:val="-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1"/>
          <w:position w:val="-9"/>
        </w:rPr>
        <w:t>Şekli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2"/>
          <w:w w:val="91"/>
          <w:position w:val="-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104"/>
          <w:position w:val="-9"/>
        </w:rPr>
        <w:t>:Daire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300" w:bottom="280" w:left="580" w:right="200"/>
        </w:sectPr>
      </w:pPr>
      <w:rPr/>
    </w:p>
    <w:p>
      <w:pPr>
        <w:spacing w:before="0" w:after="0" w:line="14" w:lineRule="exact"/>
        <w:ind w:right="-20"/>
        <w:jc w:val="right"/>
        <w:tabs>
          <w:tab w:pos="440" w:val="left"/>
          <w:tab w:pos="1000" w:val="left"/>
        </w:tabs>
        <w:rPr>
          <w:rFonts w:ascii="Arial" w:hAnsi="Arial" w:cs="Arial" w:eastAsia="Arial"/>
          <w:sz w:val="52"/>
          <w:szCs w:val="52"/>
        </w:rPr>
      </w:pPr>
      <w:rPr/>
      <w:r>
        <w:rPr>
          <w:rFonts w:ascii="Arial" w:hAnsi="Arial" w:cs="Arial" w:eastAsia="Arial"/>
          <w:sz w:val="18"/>
          <w:szCs w:val="18"/>
          <w:color w:val="3B3B3B"/>
          <w:w w:val="107"/>
          <w:position w:val="-41"/>
        </w:rPr>
        <w:t>X</w:t>
      </w:r>
      <w:r>
        <w:rPr>
          <w:rFonts w:ascii="Arial" w:hAnsi="Arial" w:cs="Arial" w:eastAsia="Arial"/>
          <w:sz w:val="18"/>
          <w:szCs w:val="18"/>
          <w:color w:val="3B3B3B"/>
          <w:w w:val="100"/>
          <w:position w:val="-41"/>
        </w:rPr>
        <w:tab/>
      </w:r>
      <w:r>
        <w:rPr>
          <w:rFonts w:ascii="Arial" w:hAnsi="Arial" w:cs="Arial" w:eastAsia="Arial"/>
          <w:sz w:val="18"/>
          <w:szCs w:val="18"/>
          <w:color w:val="3B3B3B"/>
          <w:w w:val="100"/>
          <w:position w:val="-41"/>
        </w:rPr>
      </w:r>
      <w:r>
        <w:rPr>
          <w:rFonts w:ascii="Arial" w:hAnsi="Arial" w:cs="Arial" w:eastAsia="Arial"/>
          <w:sz w:val="52"/>
          <w:szCs w:val="52"/>
          <w:color w:val="525252"/>
          <w:w w:val="49"/>
          <w:position w:val="-41"/>
        </w:rPr>
        <w:t>ı</w:t>
      </w:r>
      <w:r>
        <w:rPr>
          <w:rFonts w:ascii="Arial" w:hAnsi="Arial" w:cs="Arial" w:eastAsia="Arial"/>
          <w:sz w:val="52"/>
          <w:szCs w:val="52"/>
          <w:color w:val="525252"/>
          <w:w w:val="100"/>
          <w:position w:val="-41"/>
        </w:rPr>
        <w:tab/>
      </w:r>
      <w:r>
        <w:rPr>
          <w:rFonts w:ascii="Arial" w:hAnsi="Arial" w:cs="Arial" w:eastAsia="Arial"/>
          <w:sz w:val="52"/>
          <w:szCs w:val="52"/>
          <w:color w:val="525252"/>
          <w:w w:val="100"/>
          <w:position w:val="-41"/>
        </w:rPr>
      </w:r>
      <w:r>
        <w:rPr>
          <w:rFonts w:ascii="Arial" w:hAnsi="Arial" w:cs="Arial" w:eastAsia="Arial"/>
          <w:sz w:val="52"/>
          <w:szCs w:val="52"/>
          <w:color w:val="3B3B3B"/>
          <w:spacing w:val="0"/>
          <w:w w:val="49"/>
          <w:position w:val="-41"/>
        </w:rPr>
        <w:t>ı</w:t>
      </w:r>
      <w:r>
        <w:rPr>
          <w:rFonts w:ascii="Arial" w:hAnsi="Arial" w:cs="Arial" w:eastAsia="Arial"/>
          <w:sz w:val="52"/>
          <w:szCs w:val="52"/>
          <w:color w:val="000000"/>
          <w:spacing w:val="0"/>
          <w:w w:val="100"/>
          <w:position w:val="0"/>
        </w:rPr>
      </w:r>
    </w:p>
    <w:p>
      <w:pPr>
        <w:spacing w:before="5" w:after="0" w:line="220" w:lineRule="exact"/>
        <w:jc w:val="left"/>
        <w:rPr>
          <w:sz w:val="22"/>
          <w:szCs w:val="22"/>
        </w:rPr>
      </w:pPr>
      <w:rPr/>
      <w:r>
        <w:rPr/>
        <w:br w:type="column"/>
      </w:r>
      <w:r>
        <w:rPr>
          <w:sz w:val="22"/>
          <w:szCs w:val="22"/>
        </w:rPr>
      </w:r>
    </w:p>
    <w:p>
      <w:pPr>
        <w:spacing w:before="0" w:after="0" w:line="211" w:lineRule="atLeast"/>
        <w:ind w:right="-20"/>
        <w:jc w:val="left"/>
        <w:tabs>
          <w:tab w:pos="6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Arial" w:hAnsi="Arial" w:cs="Arial" w:eastAsia="Arial"/>
          <w:sz w:val="17"/>
          <w:szCs w:val="17"/>
          <w:color w:val="B3B3B3"/>
          <w:spacing w:val="0"/>
          <w:w w:val="191"/>
        </w:rPr>
        <w:t>-·</w:t>
      </w:r>
      <w:r>
        <w:rPr>
          <w:rFonts w:ascii="Arial" w:hAnsi="Arial" w:cs="Arial" w:eastAsia="Arial"/>
          <w:sz w:val="17"/>
          <w:szCs w:val="17"/>
          <w:color w:val="B3B3B3"/>
          <w:spacing w:val="0"/>
          <w:w w:val="100"/>
        </w:rPr>
        <w:tab/>
      </w:r>
      <w:r>
        <w:rPr>
          <w:rFonts w:ascii="Arial" w:hAnsi="Arial" w:cs="Arial" w:eastAsia="Arial"/>
          <w:sz w:val="17"/>
          <w:szCs w:val="17"/>
          <w:color w:val="B3B3B3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0"/>
          <w:position w:val="1"/>
        </w:rPr>
        <w:t>Yangını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20"/>
          <w:w w:val="9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0"/>
          <w:position w:val="1"/>
        </w:rPr>
        <w:t>Kontrol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21"/>
          <w:w w:val="9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0"/>
          <w:position w:val="1"/>
        </w:rPr>
        <w:t>Altına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23"/>
          <w:w w:val="9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0"/>
          <w:position w:val="1"/>
        </w:rPr>
        <w:t>Alma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1"/>
          <w:w w:val="9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1"/>
        </w:rPr>
        <w:t>Saati: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1"/>
        </w:rPr>
        <w:t>02:05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300" w:bottom="280" w:left="580" w:right="200"/>
          <w:cols w:num="2" w:equalWidth="0">
            <w:col w:w="4800" w:space="857"/>
            <w:col w:w="5483"/>
          </w:cols>
        </w:sectPr>
      </w:pPr>
      <w:rPr/>
    </w:p>
    <w:p>
      <w:pPr>
        <w:spacing w:before="0" w:after="0" w:line="240" w:lineRule="atLeast"/>
        <w:ind w:left="3390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82"/>
        </w:rPr>
        <w:t>Betonanne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82"/>
        </w:rPr>
        <w:t>  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3"/>
          <w:w w:val="8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2"/>
        </w:rPr>
        <w:t>Kngi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2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32"/>
          <w:w w:val="8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74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6"/>
          <w:w w:val="80"/>
        </w:rPr>
        <w:t>h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80"/>
        </w:rPr>
        <w:t>şa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80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8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37"/>
          <w:w w:val="8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76767"/>
          <w:spacing w:val="0"/>
          <w:w w:val="92"/>
        </w:rPr>
        <w:t>Ç</w:t>
      </w:r>
      <w:r>
        <w:rPr>
          <w:rFonts w:ascii="Times New Roman" w:hAnsi="Times New Roman" w:cs="Times New Roman" w:eastAsia="Times New Roman"/>
          <w:sz w:val="20"/>
          <w:szCs w:val="20"/>
          <w:color w:val="676767"/>
          <w:spacing w:val="2"/>
          <w:w w:val="92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63"/>
        </w:rPr>
        <w:t>li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71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71"/>
        </w:rPr>
        <w:t>    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16"/>
          <w:w w:val="7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71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71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7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35"/>
          <w:w w:val="7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100"/>
        </w:rPr>
        <w:t>er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44" w:after="0" w:line="240" w:lineRule="auto"/>
        <w:ind w:left="5176" w:right="5814"/>
        <w:jc w:val="center"/>
        <w:rPr>
          <w:rFonts w:ascii="Arial" w:hAnsi="Arial" w:cs="Arial" w:eastAsia="Arial"/>
          <w:sz w:val="17"/>
          <w:szCs w:val="17"/>
        </w:rPr>
      </w:pPr>
      <w:rPr/>
      <w:r>
        <w:rPr>
          <w:rFonts w:ascii="Arial" w:hAnsi="Arial" w:cs="Arial" w:eastAsia="Arial"/>
          <w:sz w:val="17"/>
          <w:szCs w:val="17"/>
          <w:color w:val="B3B3B3"/>
          <w:spacing w:val="0"/>
          <w:w w:val="51"/>
        </w:rPr>
        <w:t>1</w:t>
      </w:r>
      <w:r>
        <w:rPr>
          <w:rFonts w:ascii="Arial" w:hAnsi="Arial" w:cs="Arial" w:eastAsia="Arial"/>
          <w:sz w:val="17"/>
          <w:szCs w:val="17"/>
          <w:color w:val="000000"/>
          <w:spacing w:val="0"/>
          <w:w w:val="100"/>
        </w:rPr>
      </w:r>
    </w:p>
    <w:p>
      <w:pPr>
        <w:spacing w:before="61" w:after="0" w:line="282" w:lineRule="auto"/>
        <w:ind w:left="1951" w:right="2564" w:firstLine="-1828"/>
        <w:jc w:val="left"/>
        <w:tabs>
          <w:tab w:pos="1940" w:val="left"/>
          <w:tab w:pos="53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9"/>
        </w:rPr>
        <w:t>Yana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9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2"/>
          <w:w w:val="8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Şeyin: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100"/>
        </w:rPr>
        <w:t>Sahibi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76767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676767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2"/>
        </w:rPr>
        <w:t>Hörü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5"/>
          <w:w w:val="9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YILDIRIM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79"/>
        </w:rPr>
        <w:t>jKirıı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7"/>
          <w:w w:val="79"/>
        </w:rPr>
        <w:t>c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60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Kullanan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76767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676767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1"/>
        </w:rPr>
        <w:t>Hörü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0"/>
          <w:w w:val="9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YILDIRIM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Amiri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100"/>
        </w:rPr>
        <w:t>:E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5"/>
        </w:rPr>
        <w:t>Mehmet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6"/>
          <w:w w:val="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Ali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90"/>
        </w:rPr>
        <w:t>Ç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91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KIR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194" w:lineRule="exact"/>
        <w:ind w:left="1951" w:right="-20"/>
        <w:jc w:val="left"/>
        <w:tabs>
          <w:tab w:pos="4380" w:val="left"/>
          <w:tab w:pos="71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3"/>
        </w:rPr>
        <w:t>Araç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6"/>
          <w:w w:val="9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5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85"/>
        </w:rPr>
        <w:t>Çıkı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85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32"/>
          <w:w w:val="8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5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42"/>
          <w:w w:val="8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:Ol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:48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1"/>
          <w:position w:val="1"/>
        </w:rPr>
        <w:t>Varı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1"/>
          <w:position w:val="1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4"/>
          <w:w w:val="91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1"/>
        </w:rPr>
        <w:t>Saati: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2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2"/>
          <w:position w:val="1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1"/>
          <w:position w:val="1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2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100"/>
          <w:position w:val="1"/>
        </w:rPr>
        <w:t>:53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28" w:lineRule="exact"/>
        <w:ind w:left="165" w:right="-20"/>
        <w:jc w:val="left"/>
        <w:tabs>
          <w:tab w:pos="19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128"/>
          <w:position w:val="1"/>
        </w:rPr>
        <w:t>)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128"/>
          <w:position w:val="1"/>
        </w:rPr>
        <w:t>iden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-63"/>
          <w:w w:val="128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94"/>
          <w:position w:val="0"/>
        </w:rPr>
        <w:t>Araç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-7"/>
          <w:w w:val="94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4"/>
          <w:position w:val="0"/>
        </w:rPr>
        <w:t>Plakası: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4"/>
          <w:w w:val="94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0"/>
        </w:rPr>
        <w:t>35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0"/>
        </w:rPr>
        <w:t>5288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47" w:lineRule="exact"/>
        <w:ind w:left="123" w:right="-20"/>
        <w:jc w:val="left"/>
        <w:tabs>
          <w:tab w:pos="43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676767"/>
          <w:spacing w:val="0"/>
          <w:w w:val="90"/>
          <w:position w:val="3"/>
        </w:rPr>
        <w:t>Eki</w:t>
      </w:r>
      <w:r>
        <w:rPr>
          <w:rFonts w:ascii="Times New Roman" w:hAnsi="Times New Roman" w:cs="Times New Roman" w:eastAsia="Times New Roman"/>
          <w:sz w:val="20"/>
          <w:szCs w:val="20"/>
          <w:color w:val="676767"/>
          <w:spacing w:val="10"/>
          <w:w w:val="90"/>
          <w:position w:val="3"/>
        </w:rPr>
        <w:t>b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0"/>
          <w:position w:val="3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3"/>
        </w:rPr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90"/>
          <w:position w:val="-1"/>
        </w:rPr>
        <w:t>Elektri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90"/>
          <w:position w:val="-1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11"/>
          <w:w w:val="9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0"/>
          <w:position w:val="-1"/>
        </w:rPr>
        <w:t>Arıza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6"/>
          <w:w w:val="9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90"/>
          <w:position w:val="-1"/>
        </w:rPr>
        <w:t>Geli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90"/>
          <w:position w:val="-1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17"/>
          <w:w w:val="9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7" w:after="0" w:line="240" w:lineRule="auto"/>
        <w:ind w:left="4371" w:right="4624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52"/>
        </w:rPr>
        <w:t>1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8"/>
          <w:w w:val="5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12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4"/>
        </w:rPr>
        <w:t>Acil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2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4"/>
        </w:rPr>
        <w:t>Servi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4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94"/>
        </w:rPr>
        <w:t>Geli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94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3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4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3" w:after="0" w:line="240" w:lineRule="auto"/>
        <w:ind w:left="4357" w:right="3802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91"/>
        </w:rPr>
        <w:t>Emniyet-Jandarma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27"/>
          <w:w w:val="9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91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5"/>
          <w:w w:val="91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91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7"/>
          <w:w w:val="91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91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7"/>
          <w:w w:val="9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Saati: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2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1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5"/>
        </w:rPr>
        <w:t>:53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7" w:after="0" w:line="240" w:lineRule="auto"/>
        <w:ind w:left="1960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0"/>
        </w:rPr>
        <w:t>Personel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2"/>
          <w:w w:val="9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3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2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100"/>
        </w:rPr>
        <w:t>Şoför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2"/>
        </w:rPr>
        <w:t>Doğalgaz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4"/>
          <w:w w:val="9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2"/>
        </w:rPr>
        <w:t>Ekibi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5"/>
          <w:w w:val="9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92"/>
        </w:rPr>
        <w:t>Geli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92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15"/>
          <w:w w:val="9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0" w:after="0" w:line="224" w:lineRule="exact"/>
        <w:ind w:left="1960" w:right="2700" w:firstLine="-1842"/>
        <w:jc w:val="left"/>
        <w:tabs>
          <w:tab w:pos="4380" w:val="left"/>
          <w:tab w:pos="71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1"/>
        </w:rPr>
        <w:t>Yardımcı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6"/>
          <w:w w:val="9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1"/>
        </w:rPr>
        <w:t>Eki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1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5"/>
          <w:w w:val="9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1"/>
        </w:rPr>
        <w:t>Gitmişse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93"/>
        </w:rPr>
        <w:t>Çıkı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93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-2"/>
          <w:w w:val="9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Saati: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89"/>
        </w:rPr>
        <w:t>Araç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7"/>
          <w:w w:val="8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9"/>
        </w:rPr>
        <w:t>Sayısı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28"/>
          <w:w w:val="8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89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9"/>
        </w:rPr>
        <w:t>Personel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25"/>
          <w:w w:val="8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66"/>
        </w:rPr>
        <w:t>Döıtil_ş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67"/>
        </w:rPr>
        <w:t>_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Saati: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" w:after="0" w:line="240" w:lineRule="auto"/>
        <w:ind w:left="1960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0"/>
        </w:rPr>
        <w:t>Yardıma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2"/>
          <w:w w:val="9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Plakası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45" w:after="0" w:line="240" w:lineRule="auto"/>
        <w:ind w:left="1960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90"/>
        </w:rPr>
        <w:t>Eki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90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4"/>
          <w:w w:val="9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0"/>
        </w:rPr>
        <w:t>Amirini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37"/>
          <w:w w:val="9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Adı-Soyadı: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0" w:after="0" w:line="224" w:lineRule="exact"/>
        <w:ind w:left="119" w:right="3386" w:firstLine="-18"/>
        <w:jc w:val="left"/>
        <w:tabs>
          <w:tab w:pos="1940" w:val="left"/>
        </w:tabs>
        <w:rPr>
          <w:rFonts w:ascii="Arial" w:hAnsi="Arial" w:cs="Arial" w:eastAsia="Arial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100"/>
        </w:rPr>
        <w:t>playı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Görüldüğü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71"/>
          <w:position w:val="2"/>
        </w:rPr>
        <w:t>'i".aııgı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71"/>
          <w:position w:val="2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24"/>
          <w:w w:val="71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84"/>
          <w:position w:val="2"/>
        </w:rPr>
        <w:t>yerine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6"/>
          <w:w w:val="84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84"/>
          <w:position w:val="2"/>
        </w:rPr>
        <w:t>varıldığında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84"/>
          <w:position w:val="2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12"/>
          <w:w w:val="84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74"/>
          <w:position w:val="2"/>
        </w:rPr>
        <w:t>al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-34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1"/>
          <w:position w:val="2"/>
        </w:rPr>
        <w:t>evli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6"/>
          <w:w w:val="81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1"/>
          <w:position w:val="2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1"/>
          <w:position w:val="2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6"/>
          <w:w w:val="81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2"/>
          <w:position w:val="2"/>
        </w:rPr>
        <w:t>duma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3"/>
          <w:position w:val="2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29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67"/>
          <w:position w:val="2"/>
        </w:rPr>
        <w:t>lı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31"/>
          <w:w w:val="67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3"/>
          <w:position w:val="2"/>
        </w:rPr>
        <w:t>bi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3"/>
          <w:position w:val="2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6"/>
          <w:w w:val="83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83"/>
          <w:position w:val="2"/>
        </w:rPr>
        <w:t>şekilde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15"/>
          <w:w w:val="83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3"/>
          <w:position w:val="2"/>
        </w:rPr>
        <w:t>yanmakta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5"/>
          <w:w w:val="83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3"/>
          <w:position w:val="2"/>
        </w:rPr>
        <w:t>olduğ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3"/>
          <w:position w:val="2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2"/>
          <w:w w:val="83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83"/>
          <w:position w:val="2"/>
        </w:rPr>
        <w:t>görüldti.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83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100"/>
          <w:position w:val="0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10"/>
          <w:w w:val="100"/>
          <w:position w:val="0"/>
        </w:rPr>
        <w:t>u</w:t>
      </w:r>
      <w:r>
        <w:rPr>
          <w:rFonts w:ascii="Arial" w:hAnsi="Arial" w:cs="Arial" w:eastAsia="Arial"/>
          <w:sz w:val="19"/>
          <w:szCs w:val="19"/>
          <w:color w:val="525252"/>
          <w:spacing w:val="0"/>
          <w:w w:val="100"/>
          <w:position w:val="0"/>
        </w:rPr>
        <w:t>n</w:t>
      </w:r>
      <w:r>
        <w:rPr>
          <w:rFonts w:ascii="Arial" w:hAnsi="Arial" w:cs="Arial" w:eastAsia="Arial"/>
          <w:sz w:val="19"/>
          <w:szCs w:val="19"/>
          <w:color w:val="525252"/>
          <w:spacing w:val="-14"/>
          <w:w w:val="100"/>
          <w:position w:val="0"/>
        </w:rPr>
        <w:t>ı</w:t>
      </w:r>
      <w:r>
        <w:rPr>
          <w:rFonts w:ascii="Arial" w:hAnsi="Arial" w:cs="Arial" w:eastAsia="Arial"/>
          <w:sz w:val="18"/>
          <w:szCs w:val="18"/>
          <w:color w:val="3B3B3B"/>
          <w:spacing w:val="0"/>
          <w:w w:val="100"/>
          <w:position w:val="0"/>
        </w:rPr>
        <w:t>ın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6" w:after="0" w:line="240" w:lineRule="auto"/>
        <w:ind w:left="4348" w:right="4050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93"/>
        </w:rPr>
        <w:t>Söndilrınede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11"/>
          <w:w w:val="9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5"/>
        </w:rPr>
        <w:t>Ku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4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7"/>
        </w:rPr>
        <w:t>lanı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3"/>
        </w:rPr>
        <w:t>la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3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2"/>
          <w:w w:val="9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3"/>
        </w:rPr>
        <w:t>söndüıiicü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192" w:lineRule="exact"/>
        <w:ind w:left="159" w:right="-20"/>
        <w:jc w:val="left"/>
        <w:tabs>
          <w:tab w:pos="2640" w:val="left"/>
          <w:tab w:pos="4380" w:val="left"/>
          <w:tab w:pos="6160" w:val="left"/>
          <w:tab w:pos="76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117"/>
          <w:position w:val="-3"/>
        </w:rPr>
        <w:t>öndürme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-7"/>
          <w:w w:val="117"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3"/>
        </w:rPr>
        <w:t>Tüıii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3"/>
        </w:rPr>
        <w:t>Sulu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100"/>
          <w:position w:val="-4"/>
        </w:rPr>
        <w:t>Şu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-12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4"/>
        </w:rPr>
        <w:t>m3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67"/>
          <w:position w:val="-4"/>
        </w:rPr>
        <w:t>_IKö_pil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67"/>
          <w:position w:val="-4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67"/>
          <w:position w:val="-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9"/>
          <w:w w:val="67"/>
          <w:position w:val="-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4"/>
        </w:rPr>
        <w:t>Kg.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94"/>
          <w:position w:val="-4"/>
        </w:rPr>
        <w:t>lK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2"/>
          <w:w w:val="94"/>
          <w:position w:val="-4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4"/>
          <w:position w:val="-4"/>
        </w:rPr>
        <w:t>K.T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4"/>
          <w:position w:val="-4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9"/>
          <w:w w:val="94"/>
          <w:position w:val="-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66"/>
          <w:position w:val="-4"/>
        </w:rPr>
        <w:t>K_g.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317" w:lineRule="exact"/>
        <w:ind w:left="4383" w:right="-20"/>
        <w:jc w:val="left"/>
        <w:tabs>
          <w:tab w:pos="6200" w:val="left"/>
          <w:tab w:pos="7680" w:val="left"/>
        </w:tabs>
        <w:rPr>
          <w:rFonts w:ascii="Arial" w:hAnsi="Arial" w:cs="Arial" w:eastAsia="Arial"/>
          <w:sz w:val="38"/>
          <w:szCs w:val="38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525252"/>
          <w:spacing w:val="0"/>
          <w:w w:val="100"/>
          <w:position w:val="2"/>
        </w:rPr>
        <w:t>0,02</w:t>
      </w:r>
      <w:r>
        <w:rPr>
          <w:rFonts w:ascii="Times New Roman" w:hAnsi="Times New Roman" w:cs="Times New Roman" w:eastAsia="Times New Roman"/>
          <w:sz w:val="21"/>
          <w:szCs w:val="21"/>
          <w:color w:val="525252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21"/>
          <w:szCs w:val="21"/>
          <w:color w:val="525252"/>
          <w:spacing w:val="0"/>
          <w:w w:val="100"/>
          <w:position w:val="2"/>
        </w:rPr>
      </w:r>
      <w:r>
        <w:rPr>
          <w:rFonts w:ascii="Arial" w:hAnsi="Arial" w:cs="Arial" w:eastAsia="Arial"/>
          <w:sz w:val="38"/>
          <w:szCs w:val="38"/>
          <w:color w:val="525252"/>
          <w:spacing w:val="0"/>
          <w:w w:val="53"/>
          <w:position w:val="-1"/>
        </w:rPr>
        <w:t>ı</w:t>
      </w:r>
      <w:r>
        <w:rPr>
          <w:rFonts w:ascii="Arial" w:hAnsi="Arial" w:cs="Arial" w:eastAsia="Arial"/>
          <w:sz w:val="38"/>
          <w:szCs w:val="38"/>
          <w:color w:val="525252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38"/>
          <w:szCs w:val="38"/>
          <w:color w:val="525252"/>
          <w:spacing w:val="0"/>
          <w:w w:val="67"/>
          <w:position w:val="-1"/>
        </w:rPr>
        <w:t>ı</w:t>
      </w:r>
      <w:r>
        <w:rPr>
          <w:rFonts w:ascii="Arial" w:hAnsi="Arial" w:cs="Arial" w:eastAsia="Arial"/>
          <w:sz w:val="38"/>
          <w:szCs w:val="38"/>
          <w:color w:val="000000"/>
          <w:spacing w:val="0"/>
          <w:w w:val="100"/>
          <w:position w:val="0"/>
        </w:rPr>
      </w:r>
    </w:p>
    <w:p>
      <w:pPr>
        <w:spacing w:before="0" w:after="0" w:line="174" w:lineRule="exact"/>
        <w:ind w:left="1956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81"/>
          <w:position w:val="1"/>
        </w:rPr>
        <w:t>Yangında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81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15"/>
          <w:w w:val="81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4"/>
          <w:position w:val="1"/>
        </w:rPr>
        <w:t>muı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7"/>
          <w:w w:val="85"/>
          <w:position w:val="1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color w:val="676767"/>
          <w:spacing w:val="0"/>
          <w:w w:val="77"/>
          <w:position w:val="1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676767"/>
          <w:spacing w:val="-3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2"/>
          <w:position w:val="1"/>
        </w:rPr>
        <w:t>kta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2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6"/>
          <w:w w:val="82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82"/>
          <w:position w:val="1"/>
        </w:rPr>
        <w:t>buluna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82"/>
          <w:position w:val="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82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3"/>
          <w:w w:val="82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82"/>
          <w:position w:val="1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82"/>
          <w:position w:val="1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35"/>
          <w:w w:val="82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82"/>
          <w:position w:val="1"/>
        </w:rPr>
        <w:t>ın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13"/>
          <w:w w:val="82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100"/>
          <w:position w:val="1"/>
        </w:rPr>
        <w:t>rkası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-1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82"/>
          <w:position w:val="1"/>
        </w:rPr>
        <w:t>öğreııileıncycıı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82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11"/>
          <w:w w:val="82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43"/>
          <w:position w:val="1"/>
        </w:rPr>
        <w:t>1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43"/>
          <w:position w:val="1"/>
        </w:rPr>
        <w:t>  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4"/>
          <w:w w:val="43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100"/>
          <w:position w:val="1"/>
        </w:rPr>
        <w:t>adet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-1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81"/>
          <w:position w:val="1"/>
        </w:rPr>
        <w:t>buzdolabı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81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15"/>
          <w:w w:val="81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81"/>
          <w:position w:val="1"/>
        </w:rPr>
        <w:t>kulhınılıınıayacıı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81"/>
          <w:position w:val="1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24"/>
          <w:w w:val="81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1"/>
          <w:position w:val="1"/>
        </w:rPr>
        <w:t>şekilde,elektri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1"/>
          <w:position w:val="1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1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38"/>
          <w:w w:val="81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1"/>
          <w:position w:val="1"/>
        </w:rPr>
        <w:t>tesisatı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1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0"/>
          <w:w w:val="81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1"/>
          <w:position w:val="1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1"/>
          <w:position w:val="1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1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"/>
          <w:w w:val="81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81"/>
          <w:position w:val="1"/>
        </w:rPr>
        <w:t>mutfak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25" w:lineRule="exact"/>
        <w:ind w:left="159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117"/>
          <w:position w:val="-3"/>
        </w:rPr>
        <w:t>öndürme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-8"/>
          <w:w w:val="117"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3"/>
        </w:rPr>
        <w:t>Sonundaki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0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85"/>
          <w:position w:val="2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1"/>
          <w:w w:val="85"/>
          <w:position w:val="2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49"/>
          <w:position w:val="2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32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81"/>
          <w:position w:val="2"/>
        </w:rPr>
        <w:t>nplıırı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17"/>
          <w:w w:val="81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1"/>
          <w:position w:val="2"/>
        </w:rPr>
        <w:t>kısme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1"/>
          <w:position w:val="2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1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7"/>
          <w:w w:val="81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81"/>
          <w:position w:val="2"/>
        </w:rPr>
        <w:t>yanıııak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81"/>
          <w:position w:val="2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36"/>
          <w:w w:val="81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1"/>
          <w:position w:val="2"/>
        </w:rPr>
        <w:t>muhteli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1"/>
          <w:position w:val="2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1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0"/>
          <w:w w:val="81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1"/>
          <w:position w:val="2"/>
        </w:rPr>
        <w:t>ımıtfa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1"/>
          <w:position w:val="2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31"/>
          <w:w w:val="81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76767"/>
          <w:spacing w:val="0"/>
          <w:w w:val="81"/>
          <w:position w:val="2"/>
        </w:rPr>
        <w:t>eşya</w:t>
      </w:r>
      <w:r>
        <w:rPr>
          <w:rFonts w:ascii="Times New Roman" w:hAnsi="Times New Roman" w:cs="Times New Roman" w:eastAsia="Times New Roman"/>
          <w:sz w:val="20"/>
          <w:szCs w:val="20"/>
          <w:color w:val="676767"/>
          <w:spacing w:val="31"/>
          <w:w w:val="81"/>
          <w:position w:val="2"/>
        </w:rPr>
        <w:t> </w:t>
      </w:r>
      <w:r>
        <w:rPr>
          <w:rFonts w:ascii="Arial" w:hAnsi="Arial" w:cs="Arial" w:eastAsia="Arial"/>
          <w:sz w:val="17"/>
          <w:szCs w:val="17"/>
          <w:color w:val="3B3B3B"/>
          <w:spacing w:val="0"/>
          <w:w w:val="151"/>
          <w:position w:val="2"/>
        </w:rPr>
        <w:t>ı</w:t>
      </w:r>
      <w:r>
        <w:rPr>
          <w:rFonts w:ascii="Arial" w:hAnsi="Arial" w:cs="Arial" w:eastAsia="Arial"/>
          <w:sz w:val="17"/>
          <w:szCs w:val="17"/>
          <w:color w:val="3B3B3B"/>
          <w:spacing w:val="-19"/>
          <w:w w:val="151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1"/>
          <w:position w:val="2"/>
        </w:rPr>
        <w:t>lıararcıtcıı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1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6"/>
          <w:w w:val="81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81"/>
          <w:position w:val="2"/>
        </w:rPr>
        <w:t>kavrulnın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81"/>
          <w:position w:val="2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81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8"/>
          <w:w w:val="81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43"/>
          <w:position w:val="2"/>
        </w:rPr>
        <w:t>1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43"/>
          <w:position w:val="2"/>
        </w:rPr>
        <w:t>  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4"/>
          <w:w w:val="43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80"/>
          <w:position w:val="2"/>
        </w:rPr>
        <w:t>adet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80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4"/>
          <w:w w:val="80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0"/>
          <w:position w:val="2"/>
        </w:rPr>
        <w:t>pi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0"/>
          <w:position w:val="2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31"/>
          <w:w w:val="80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100"/>
          <w:position w:val="2"/>
        </w:rPr>
        <w:t>su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-3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81"/>
          <w:position w:val="2"/>
        </w:rPr>
        <w:t>gide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81"/>
          <w:position w:val="2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81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2"/>
          <w:w w:val="81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1"/>
          <w:position w:val="2"/>
        </w:rPr>
        <w:t>borusu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1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0"/>
          <w:w w:val="81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1"/>
          <w:position w:val="2"/>
        </w:rPr>
        <w:t>hamrette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1"/>
          <w:position w:val="2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37"/>
          <w:w w:val="81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81"/>
          <w:position w:val="2"/>
        </w:rPr>
        <w:t>erinıek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81"/>
          <w:position w:val="2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81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5"/>
          <w:w w:val="81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81"/>
          <w:position w:val="2"/>
        </w:rPr>
        <w:t>ımııfıık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14" w:after="0" w:line="160" w:lineRule="auto"/>
        <w:ind w:left="2019" w:right="255" w:firstLine="-1901"/>
        <w:jc w:val="left"/>
        <w:tabs>
          <w:tab w:pos="19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91"/>
          <w:position w:val="-7"/>
        </w:rPr>
        <w:t>Hasa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91"/>
          <w:position w:val="-7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12"/>
          <w:w w:val="91"/>
          <w:position w:val="-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7"/>
        </w:rPr>
        <w:t>Durumu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7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7"/>
        </w:rPr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80"/>
          <w:position w:val="0"/>
        </w:rPr>
        <w:t>içerisi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17"/>
          <w:w w:val="8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3"/>
          <w:w w:val="94"/>
          <w:position w:val="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73"/>
          <w:position w:val="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72"/>
          <w:position w:val="0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3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100"/>
          <w:position w:val="0"/>
        </w:rPr>
        <w:t>reve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-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82"/>
          <w:position w:val="0"/>
        </w:rPr>
        <w:t>yata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82"/>
          <w:position w:val="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17"/>
          <w:w w:val="82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76767"/>
          <w:spacing w:val="0"/>
          <w:w w:val="82"/>
          <w:position w:val="0"/>
        </w:rPr>
        <w:t>odn</w:t>
      </w:r>
      <w:r>
        <w:rPr>
          <w:rFonts w:ascii="Times New Roman" w:hAnsi="Times New Roman" w:cs="Times New Roman" w:eastAsia="Times New Roman"/>
          <w:sz w:val="20"/>
          <w:szCs w:val="20"/>
          <w:color w:val="676767"/>
          <w:spacing w:val="36"/>
          <w:w w:val="82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77"/>
          <w:position w:val="0"/>
        </w:rPr>
        <w:t>ındıı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78"/>
          <w:position w:val="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-3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40"/>
          <w:position w:val="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40"/>
          <w:position w:val="0"/>
        </w:rPr>
        <w:t> 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6"/>
          <w:w w:val="4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81"/>
          <w:position w:val="0"/>
        </w:rPr>
        <w:t>parkele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81"/>
          <w:position w:val="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27"/>
          <w:w w:val="81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81"/>
          <w:position w:val="0"/>
        </w:rPr>
        <w:t>ıslannıak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81"/>
          <w:position w:val="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20"/>
          <w:w w:val="81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81"/>
          <w:position w:val="0"/>
        </w:rPr>
        <w:t>mutfa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81"/>
          <w:position w:val="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29"/>
          <w:w w:val="81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81"/>
          <w:position w:val="0"/>
        </w:rPr>
        <w:t>tavan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81"/>
          <w:position w:val="0"/>
        </w:rPr>
        <w:t>  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4"/>
          <w:w w:val="81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81"/>
          <w:position w:val="0"/>
        </w:rPr>
        <w:t>ıvaları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27"/>
          <w:w w:val="81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81"/>
          <w:position w:val="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81"/>
          <w:position w:val="0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25"/>
          <w:w w:val="81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81"/>
          <w:position w:val="0"/>
        </w:rPr>
        <w:t>me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81"/>
          <w:position w:val="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9"/>
          <w:w w:val="81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1"/>
          <w:position w:val="0"/>
        </w:rPr>
        <w:t>dökülmek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1"/>
          <w:position w:val="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1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2"/>
          <w:w w:val="81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1"/>
          <w:position w:val="0"/>
        </w:rPr>
        <w:t>daire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5"/>
          <w:w w:val="81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1"/>
          <w:position w:val="0"/>
        </w:rPr>
        <w:t>içi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5"/>
          <w:w w:val="81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1"/>
          <w:position w:val="0"/>
        </w:rPr>
        <w:t>tamame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1"/>
          <w:position w:val="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25"/>
          <w:w w:val="81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1"/>
          <w:position w:val="0"/>
        </w:rPr>
        <w:t>isleıııne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1"/>
          <w:position w:val="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"/>
          <w:w w:val="81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100"/>
          <w:position w:val="0"/>
        </w:rPr>
        <w:t>suretiyle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64"/>
          <w:position w:val="0"/>
        </w:rPr>
        <w:t>ılt"a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64"/>
          <w:position w:val="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14"/>
          <w:w w:val="64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83"/>
          <w:position w:val="0"/>
        </w:rPr>
        <w:t>görmliştti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-4"/>
          <w:w w:val="84"/>
          <w:position w:val="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7C7C7C"/>
          <w:spacing w:val="0"/>
          <w:w w:val="126"/>
          <w:position w:val="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13" w:lineRule="exact"/>
        <w:ind w:left="1960" w:right="-20"/>
        <w:jc w:val="left"/>
        <w:rPr>
          <w:rFonts w:ascii="Arial" w:hAnsi="Arial" w:cs="Arial" w:eastAsia="Arial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79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24"/>
          <w:w w:val="7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79"/>
        </w:rPr>
        <w:t>yada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12"/>
          <w:w w:val="7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7C7C7C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7C7C7C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4"/>
        </w:rPr>
        <w:t>10.000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3"/>
          <w:w w:val="84"/>
        </w:rPr>
        <w:t> </w:t>
      </w:r>
      <w:r>
        <w:rPr>
          <w:rFonts w:ascii="Arial" w:hAnsi="Arial" w:cs="Arial" w:eastAsia="Arial"/>
          <w:sz w:val="17"/>
          <w:szCs w:val="17"/>
          <w:color w:val="3B3B3B"/>
          <w:spacing w:val="0"/>
          <w:w w:val="105"/>
        </w:rPr>
        <w:t>TL</w:t>
      </w:r>
      <w:r>
        <w:rPr>
          <w:rFonts w:ascii="Arial" w:hAnsi="Arial" w:cs="Arial" w:eastAsia="Arial"/>
          <w:sz w:val="17"/>
          <w:szCs w:val="17"/>
          <w:color w:val="000000"/>
          <w:spacing w:val="0"/>
          <w:w w:val="100"/>
        </w:rPr>
      </w:r>
    </w:p>
    <w:p>
      <w:pPr>
        <w:spacing w:before="0" w:after="0" w:line="205" w:lineRule="exact"/>
        <w:ind w:left="1956" w:right="-20"/>
        <w:jc w:val="left"/>
        <w:rPr>
          <w:rFonts w:ascii="Arial" w:hAnsi="Arial" w:cs="Arial" w:eastAsia="Arial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83"/>
        </w:rPr>
        <w:t>13iııadıı: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83"/>
        </w:rPr>
        <w:t>  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5"/>
          <w:w w:val="8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3"/>
        </w:rPr>
        <w:t>2.000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6"/>
          <w:w w:val="83"/>
        </w:rPr>
        <w:t> </w:t>
      </w:r>
      <w:r>
        <w:rPr>
          <w:rFonts w:ascii="Arial" w:hAnsi="Arial" w:cs="Arial" w:eastAsia="Arial"/>
          <w:sz w:val="17"/>
          <w:szCs w:val="17"/>
          <w:color w:val="3B3B3B"/>
          <w:spacing w:val="0"/>
          <w:w w:val="105"/>
        </w:rPr>
        <w:t>TL</w:t>
      </w:r>
      <w:r>
        <w:rPr>
          <w:rFonts w:ascii="Arial" w:hAnsi="Arial" w:cs="Arial" w:eastAsia="Arial"/>
          <w:sz w:val="17"/>
          <w:szCs w:val="17"/>
          <w:color w:val="000000"/>
          <w:spacing w:val="0"/>
          <w:w w:val="100"/>
        </w:rPr>
      </w:r>
    </w:p>
    <w:p>
      <w:pPr>
        <w:spacing w:before="0" w:after="0" w:line="202" w:lineRule="exact"/>
        <w:ind w:left="1979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85"/>
        </w:rPr>
        <w:t>foglam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19"/>
          <w:w w:val="8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85"/>
        </w:rPr>
        <w:t>talımini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-7"/>
          <w:w w:val="8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85"/>
        </w:rPr>
        <w:t>zarar: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40"/>
          <w:w w:val="8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5"/>
        </w:rPr>
        <w:t>1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7"/>
          <w:w w:val="85"/>
        </w:rPr>
        <w:t>2</w:t>
      </w:r>
      <w:r>
        <w:rPr>
          <w:rFonts w:ascii="Times New Roman" w:hAnsi="Times New Roman" w:cs="Times New Roman" w:eastAsia="Times New Roman"/>
          <w:sz w:val="20"/>
          <w:szCs w:val="20"/>
          <w:color w:val="676767"/>
          <w:spacing w:val="0"/>
          <w:w w:val="85"/>
        </w:rPr>
        <w:t>.000</w:t>
      </w:r>
      <w:r>
        <w:rPr>
          <w:rFonts w:ascii="Times New Roman" w:hAnsi="Times New Roman" w:cs="Times New Roman" w:eastAsia="Times New Roman"/>
          <w:sz w:val="20"/>
          <w:szCs w:val="20"/>
          <w:color w:val="676767"/>
          <w:spacing w:val="11"/>
          <w:w w:val="85"/>
        </w:rPr>
        <w:t> </w:t>
      </w:r>
      <w:r>
        <w:rPr>
          <w:rFonts w:ascii="Arial" w:hAnsi="Arial" w:cs="Arial" w:eastAsia="Arial"/>
          <w:sz w:val="17"/>
          <w:szCs w:val="17"/>
          <w:color w:val="3B3B3B"/>
          <w:spacing w:val="0"/>
          <w:w w:val="100"/>
        </w:rPr>
        <w:t>TL'</w:t>
      </w:r>
      <w:r>
        <w:rPr>
          <w:rFonts w:ascii="Arial" w:hAnsi="Arial" w:cs="Arial" w:eastAsia="Arial"/>
          <w:sz w:val="17"/>
          <w:szCs w:val="17"/>
          <w:color w:val="3B3B3B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2"/>
        </w:rPr>
        <w:t>dir.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04" w:lineRule="exact"/>
        <w:ind w:left="1992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3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3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3"/>
          <w:w w:val="8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83"/>
        </w:rPr>
        <w:t>yerinde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15"/>
          <w:w w:val="8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85"/>
        </w:rPr>
        <w:t>ya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11"/>
          <w:w w:val="86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66"/>
        </w:rPr>
        <w:t>ıl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81"/>
        </w:rPr>
        <w:t>un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4"/>
          <w:w w:val="8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81"/>
        </w:rPr>
        <w:t>tetkikte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19"/>
          <w:w w:val="8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8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8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8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9"/>
          <w:w w:val="8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81"/>
        </w:rPr>
        <w:t>başlangıcınu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81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8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27"/>
          <w:w w:val="8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81"/>
        </w:rPr>
        <w:t>Zemi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8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33"/>
          <w:w w:val="8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81"/>
        </w:rPr>
        <w:t>Uzeri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-3"/>
          <w:w w:val="8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-katlı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1"/>
        </w:rPr>
        <w:t>b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34"/>
          <w:w w:val="8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81"/>
        </w:rPr>
        <w:t>tonanne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8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7"/>
          <w:w w:val="8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81"/>
        </w:rPr>
        <w:t>binanı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8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28"/>
          <w:w w:val="8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0"/>
          <w:w w:val="81"/>
        </w:rPr>
        <w:t>1.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23"/>
          <w:w w:val="8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81"/>
        </w:rPr>
        <w:t>katında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21"/>
          <w:w w:val="8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81"/>
        </w:rPr>
        <w:t>buluna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8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14"/>
          <w:w w:val="8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81"/>
        </w:rPr>
        <w:t>2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8"/>
          <w:w w:val="8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81"/>
        </w:rPr>
        <w:t>nuımıralı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5" w:after="0" w:line="193" w:lineRule="auto"/>
        <w:ind w:left="1951" w:right="420" w:firstLine="-1828"/>
        <w:jc w:val="left"/>
        <w:tabs>
          <w:tab w:pos="19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90"/>
          <w:position w:val="-5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90"/>
          <w:position w:val="-5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11"/>
          <w:w w:val="90"/>
          <w:position w:val="-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0"/>
          <w:position w:val="-5"/>
        </w:rPr>
        <w:t>Çıkı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0"/>
          <w:position w:val="-5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7"/>
          <w:w w:val="90"/>
          <w:position w:val="-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5"/>
        </w:rPr>
        <w:t>Nedeni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5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5"/>
        </w:rPr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82"/>
          <w:position w:val="0"/>
        </w:rPr>
        <w:t>daireni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82"/>
          <w:position w:val="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8"/>
          <w:w w:val="82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82"/>
          <w:position w:val="0"/>
        </w:rPr>
        <w:t>girişe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20"/>
          <w:w w:val="82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82"/>
          <w:position w:val="0"/>
        </w:rPr>
        <w:t>gör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82"/>
          <w:position w:val="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9"/>
          <w:w w:val="82"/>
          <w:position w:val="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525252"/>
          <w:spacing w:val="0"/>
          <w:w w:val="82"/>
          <w:position w:val="0"/>
        </w:rPr>
        <w:t>sa</w:t>
      </w:r>
      <w:r>
        <w:rPr>
          <w:rFonts w:ascii="Times New Roman" w:hAnsi="Times New Roman" w:cs="Times New Roman" w:eastAsia="Times New Roman"/>
          <w:sz w:val="21"/>
          <w:szCs w:val="21"/>
          <w:color w:val="525252"/>
          <w:spacing w:val="0"/>
          <w:w w:val="82"/>
          <w:position w:val="0"/>
        </w:rPr>
        <w:t>g</w:t>
      </w:r>
      <w:r>
        <w:rPr>
          <w:rFonts w:ascii="Times New Roman" w:hAnsi="Times New Roman" w:cs="Times New Roman" w:eastAsia="Times New Roman"/>
          <w:sz w:val="21"/>
          <w:szCs w:val="21"/>
          <w:color w:val="525252"/>
          <w:spacing w:val="11"/>
          <w:w w:val="82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82"/>
          <w:position w:val="0"/>
        </w:rPr>
        <w:t>tarana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39"/>
          <w:w w:val="82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82"/>
          <w:position w:val="0"/>
        </w:rPr>
        <w:t>buluna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82"/>
          <w:position w:val="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15"/>
          <w:w w:val="82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2"/>
          <w:position w:val="0"/>
        </w:rPr>
        <w:t>mutfa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2"/>
          <w:position w:val="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9"/>
          <w:w w:val="82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2"/>
          <w:position w:val="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7"/>
          <w:w w:val="82"/>
          <w:position w:val="0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676767"/>
          <w:spacing w:val="0"/>
          <w:w w:val="82"/>
          <w:position w:val="0"/>
        </w:rPr>
        <w:t>smında</w:t>
      </w:r>
      <w:r>
        <w:rPr>
          <w:rFonts w:ascii="Times New Roman" w:hAnsi="Times New Roman" w:cs="Times New Roman" w:eastAsia="Times New Roman"/>
          <w:sz w:val="20"/>
          <w:szCs w:val="20"/>
          <w:color w:val="676767"/>
          <w:spacing w:val="0"/>
          <w:w w:val="82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76767"/>
          <w:spacing w:val="15"/>
          <w:w w:val="82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82"/>
          <w:position w:val="0"/>
        </w:rPr>
        <w:t>olduğ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82"/>
          <w:position w:val="0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17"/>
          <w:w w:val="82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76767"/>
          <w:spacing w:val="0"/>
          <w:w w:val="82"/>
          <w:position w:val="0"/>
        </w:rPr>
        <w:t>görUl</w:t>
      </w:r>
      <w:r>
        <w:rPr>
          <w:rFonts w:ascii="Times New Roman" w:hAnsi="Times New Roman" w:cs="Times New Roman" w:eastAsia="Times New Roman"/>
          <w:sz w:val="20"/>
          <w:szCs w:val="20"/>
          <w:color w:val="676767"/>
          <w:spacing w:val="9"/>
          <w:w w:val="82"/>
          <w:position w:val="0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2"/>
          <w:position w:val="0"/>
        </w:rPr>
        <w:t>nti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31"/>
          <w:w w:val="82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8"/>
          <w:w w:val="84"/>
          <w:position w:val="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49"/>
          <w:position w:val="0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2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81"/>
          <w:position w:val="0"/>
        </w:rPr>
        <w:t>up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81"/>
          <w:position w:val="0"/>
        </w:rPr>
        <w:t>;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81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81"/>
          <w:position w:val="0"/>
        </w:rPr>
        <w:t>yapıla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81"/>
          <w:position w:val="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15"/>
          <w:w w:val="81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81"/>
          <w:position w:val="0"/>
        </w:rPr>
        <w:t>araştırma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81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4"/>
          <w:w w:val="81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81"/>
          <w:position w:val="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81"/>
          <w:position w:val="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-3"/>
          <w:w w:val="81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82"/>
          <w:position w:val="0"/>
        </w:rPr>
        <w:t>sorıı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7"/>
          <w:w w:val="83"/>
          <w:position w:val="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73"/>
          <w:position w:val="0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74"/>
          <w:position w:val="0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3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83"/>
          <w:position w:val="0"/>
        </w:rPr>
        <w:t>nııada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83"/>
          <w:position w:val="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-2"/>
          <w:w w:val="83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76767"/>
          <w:spacing w:val="0"/>
          <w:w w:val="82"/>
          <w:position w:val="0"/>
        </w:rPr>
        <w:t>ele</w:t>
      </w:r>
      <w:r>
        <w:rPr>
          <w:rFonts w:ascii="Times New Roman" w:hAnsi="Times New Roman" w:cs="Times New Roman" w:eastAsia="Times New Roman"/>
          <w:sz w:val="20"/>
          <w:szCs w:val="20"/>
          <w:color w:val="676767"/>
          <w:spacing w:val="0"/>
          <w:w w:val="83"/>
          <w:position w:val="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676767"/>
          <w:spacing w:val="-3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1"/>
          <w:position w:val="0"/>
        </w:rPr>
        <w:t>trik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1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85"/>
          <w:position w:val="0"/>
        </w:rPr>
        <w:t>Jriziııe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7"/>
          <w:w w:val="85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3"/>
          <w:w w:val="66"/>
          <w:position w:val="0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84"/>
          <w:position w:val="0"/>
        </w:rPr>
        <w:t>akılı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84"/>
          <w:position w:val="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84"/>
          <w:position w:val="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-8"/>
          <w:w w:val="84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84"/>
          <w:position w:val="0"/>
        </w:rPr>
        <w:t>çalışı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84"/>
          <w:position w:val="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23"/>
          <w:w w:val="84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84"/>
          <w:position w:val="0"/>
        </w:rPr>
        <w:t>haldeki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11"/>
          <w:w w:val="84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4"/>
          <w:position w:val="0"/>
        </w:rPr>
        <w:t>buzdolabını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4"/>
          <w:position w:val="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0"/>
          <w:w w:val="84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83"/>
          <w:position w:val="0"/>
        </w:rPr>
        <w:t>ka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2"/>
          <w:w w:val="84"/>
          <w:position w:val="0"/>
        </w:rPr>
        <w:t>b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12"/>
          <w:w w:val="49"/>
          <w:position w:val="0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676767"/>
          <w:spacing w:val="0"/>
          <w:w w:val="84"/>
          <w:position w:val="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676767"/>
          <w:spacing w:val="-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80"/>
          <w:position w:val="0"/>
        </w:rPr>
        <w:t>veya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30"/>
          <w:w w:val="8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3"/>
          <w:w w:val="80"/>
          <w:position w:val="0"/>
        </w:rPr>
        <w:t>b</w:t>
      </w:r>
      <w:r>
        <w:rPr>
          <w:rFonts w:ascii="Times New Roman" w:hAnsi="Times New Roman" w:cs="Times New Roman" w:eastAsia="Times New Roman"/>
          <w:sz w:val="20"/>
          <w:szCs w:val="20"/>
          <w:color w:val="676767"/>
          <w:spacing w:val="7"/>
          <w:w w:val="80"/>
          <w:position w:val="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7"/>
          <w:w w:val="80"/>
          <w:position w:val="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676767"/>
          <w:spacing w:val="0"/>
          <w:w w:val="80"/>
          <w:position w:val="0"/>
        </w:rPr>
        <w:t>zeri</w:t>
      </w:r>
      <w:r>
        <w:rPr>
          <w:rFonts w:ascii="Times New Roman" w:hAnsi="Times New Roman" w:cs="Times New Roman" w:eastAsia="Times New Roman"/>
          <w:sz w:val="20"/>
          <w:szCs w:val="20"/>
          <w:color w:val="676767"/>
          <w:spacing w:val="9"/>
          <w:w w:val="8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80"/>
          <w:position w:val="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80"/>
          <w:position w:val="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38"/>
          <w:w w:val="8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75"/>
          <w:position w:val="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74"/>
          <w:position w:val="0"/>
        </w:rPr>
        <w:t>m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-2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82"/>
          <w:position w:val="0"/>
        </w:rPr>
        <w:t>larında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18"/>
          <w:w w:val="82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82"/>
          <w:position w:val="0"/>
        </w:rPr>
        <w:t>herhangi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25"/>
          <w:w w:val="82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82"/>
          <w:position w:val="0"/>
        </w:rPr>
        <w:t>bi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82"/>
          <w:position w:val="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-3"/>
          <w:w w:val="82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76767"/>
          <w:spacing w:val="0"/>
          <w:w w:val="82"/>
          <w:position w:val="0"/>
        </w:rPr>
        <w:t>sebeple</w:t>
      </w:r>
      <w:r>
        <w:rPr>
          <w:rFonts w:ascii="Times New Roman" w:hAnsi="Times New Roman" w:cs="Times New Roman" w:eastAsia="Times New Roman"/>
          <w:sz w:val="20"/>
          <w:szCs w:val="20"/>
          <w:color w:val="676767"/>
          <w:spacing w:val="16"/>
          <w:w w:val="82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82"/>
          <w:position w:val="0"/>
        </w:rPr>
        <w:t>elektri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82"/>
          <w:position w:val="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31"/>
          <w:w w:val="82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82"/>
          <w:position w:val="0"/>
        </w:rPr>
        <w:t>kısa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-2"/>
          <w:w w:val="82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82"/>
          <w:position w:val="0"/>
        </w:rPr>
        <w:t>devre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16"/>
          <w:w w:val="82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82"/>
          <w:position w:val="0"/>
        </w:rPr>
        <w:t>meydana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82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76767"/>
          <w:spacing w:val="0"/>
          <w:w w:val="84"/>
          <w:position w:val="0"/>
        </w:rPr>
        <w:t>gelme</w:t>
      </w:r>
      <w:r>
        <w:rPr>
          <w:rFonts w:ascii="Times New Roman" w:hAnsi="Times New Roman" w:cs="Times New Roman" w:eastAsia="Times New Roman"/>
          <w:sz w:val="20"/>
          <w:szCs w:val="20"/>
          <w:color w:val="676767"/>
          <w:spacing w:val="-2"/>
          <w:w w:val="85"/>
          <w:position w:val="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50"/>
          <w:position w:val="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79"/>
          <w:position w:val="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79"/>
          <w:position w:val="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9"/>
          <w:w w:val="79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79"/>
          <w:position w:val="0"/>
        </w:rPr>
        <w:t>etrafında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79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18"/>
          <w:w w:val="79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79"/>
          <w:position w:val="0"/>
        </w:rPr>
        <w:t>buluna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79"/>
          <w:position w:val="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79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2"/>
          <w:w w:val="79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79"/>
          <w:position w:val="0"/>
        </w:rPr>
        <w:t>kola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8"/>
          <w:w w:val="79"/>
          <w:position w:val="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79"/>
          <w:position w:val="0"/>
        </w:rPr>
        <w:t>_yıınıcı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-8"/>
          <w:w w:val="79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78"/>
          <w:position w:val="0"/>
        </w:rPr>
        <w:t>ma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-3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11"/>
          <w:w w:val="49"/>
          <w:position w:val="0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676767"/>
          <w:spacing w:val="0"/>
          <w:w w:val="84"/>
          <w:position w:val="0"/>
        </w:rPr>
        <w:t>zeme</w:t>
      </w:r>
      <w:r>
        <w:rPr>
          <w:rFonts w:ascii="Times New Roman" w:hAnsi="Times New Roman" w:cs="Times New Roman" w:eastAsia="Times New Roman"/>
          <w:sz w:val="20"/>
          <w:szCs w:val="20"/>
          <w:color w:val="676767"/>
          <w:spacing w:val="-3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78"/>
          <w:position w:val="0"/>
        </w:rPr>
        <w:t>leri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24"/>
          <w:w w:val="78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78"/>
          <w:position w:val="0"/>
        </w:rPr>
        <w:t>tuıtışturnııısı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35"/>
          <w:w w:val="78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76767"/>
          <w:spacing w:val="0"/>
          <w:w w:val="87"/>
          <w:position w:val="0"/>
        </w:rPr>
        <w:t>sonu</w:t>
      </w:r>
      <w:r>
        <w:rPr>
          <w:rFonts w:ascii="Times New Roman" w:hAnsi="Times New Roman" w:cs="Times New Roman" w:eastAsia="Times New Roman"/>
          <w:sz w:val="20"/>
          <w:szCs w:val="20"/>
          <w:color w:val="676767"/>
          <w:spacing w:val="9"/>
          <w:w w:val="86"/>
          <w:position w:val="0"/>
        </w:rPr>
        <w:t>c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64"/>
          <w:position w:val="0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84"/>
          <w:position w:val="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84"/>
          <w:position w:val="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-4"/>
          <w:w w:val="84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84"/>
          <w:position w:val="0"/>
        </w:rPr>
        <w:t>çıkmı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84"/>
          <w:position w:val="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10"/>
          <w:w w:val="84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76767"/>
          <w:spacing w:val="0"/>
          <w:w w:val="84"/>
          <w:position w:val="0"/>
        </w:rPr>
        <w:t>olabi</w:t>
      </w:r>
      <w:r>
        <w:rPr>
          <w:rFonts w:ascii="Times New Roman" w:hAnsi="Times New Roman" w:cs="Times New Roman" w:eastAsia="Times New Roman"/>
          <w:sz w:val="20"/>
          <w:szCs w:val="20"/>
          <w:color w:val="676767"/>
          <w:spacing w:val="-3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3"/>
          <w:position w:val="0"/>
        </w:rPr>
        <w:t>lec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6"/>
          <w:w w:val="83"/>
          <w:position w:val="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676767"/>
          <w:spacing w:val="9"/>
          <w:w w:val="86"/>
          <w:position w:val="0"/>
        </w:rPr>
        <w:t>ğ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40"/>
          <w:position w:val="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82"/>
          <w:position w:val="0"/>
        </w:rPr>
        <w:t>kanantine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12"/>
          <w:w w:val="82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81"/>
          <w:position w:val="0"/>
        </w:rPr>
        <w:t>vnrılınıştı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-8"/>
          <w:w w:val="82"/>
          <w:position w:val="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7C7C7C"/>
          <w:spacing w:val="0"/>
          <w:w w:val="126"/>
          <w:position w:val="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11" w:after="0" w:line="240" w:lineRule="auto"/>
        <w:ind w:left="100" w:right="-20"/>
        <w:jc w:val="left"/>
        <w:tabs>
          <w:tab w:pos="1940" w:val="left"/>
          <w:tab w:pos="63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85"/>
        </w:rPr>
        <w:t>ISigortalı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29"/>
          <w:w w:val="8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93"/>
        </w:rPr>
        <w:t>$irketi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93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20"/>
          <w:w w:val="9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Adı: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100"/>
        </w:rPr>
        <w:t>!Bedeli: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7" w:after="0" w:line="240" w:lineRule="auto"/>
        <w:ind w:left="119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93"/>
        </w:rPr>
        <w:t>/\ra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93"/>
        </w:rPr>
        <w:t>Gereç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15"/>
          <w:w w:val="9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100"/>
        </w:rPr>
        <w:t>Kaybı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198" w:lineRule="exact"/>
        <w:ind w:left="114" w:right="-20"/>
        <w:jc w:val="left"/>
        <w:tabs>
          <w:tab w:pos="19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72"/>
          <w:position w:val="-1"/>
        </w:rPr>
        <w:t>Y[t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-19"/>
          <w:w w:val="72"/>
          <w:position w:val="-1"/>
        </w:rPr>
        <w:t>·</w:t>
      </w:r>
      <w:r>
        <w:rPr>
          <w:rFonts w:ascii="Times New Roman" w:hAnsi="Times New Roman" w:cs="Times New Roman" w:eastAsia="Times New Roman"/>
          <w:sz w:val="20"/>
          <w:szCs w:val="20"/>
          <w:color w:val="7C7C7C"/>
          <w:spacing w:val="0"/>
          <w:w w:val="72"/>
          <w:position w:val="-1"/>
        </w:rPr>
        <w:t>·</w:t>
      </w:r>
      <w:r>
        <w:rPr>
          <w:rFonts w:ascii="Times New Roman" w:hAnsi="Times New Roman" w:cs="Times New Roman" w:eastAsia="Times New Roman"/>
          <w:sz w:val="20"/>
          <w:szCs w:val="20"/>
          <w:color w:val="7C7C7C"/>
          <w:spacing w:val="26"/>
          <w:w w:val="72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7C7C7C"/>
          <w:spacing w:val="0"/>
          <w:w w:val="63"/>
          <w:position w:val="-1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7C7C7C"/>
          <w:spacing w:val="8"/>
          <w:w w:val="63"/>
          <w:position w:val="-1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9"/>
          <w:position w:val="-1"/>
        </w:rPr>
        <w:t>,n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1"/>
        </w:rPr>
        <w:t>Yer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1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1"/>
        </w:rPr>
        <w:t>Kime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92"/>
          <w:position w:val="-3"/>
        </w:rPr>
        <w:t>Ola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92"/>
          <w:position w:val="-3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3"/>
          <w:w w:val="92"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3"/>
        </w:rPr>
        <w:t>yeri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2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92"/>
          <w:position w:val="-3"/>
        </w:rPr>
        <w:t>Ümit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-1"/>
          <w:w w:val="92"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92"/>
          <w:position w:val="-3"/>
        </w:rPr>
        <w:t>SOYKAN'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34"/>
          <w:w w:val="92"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100"/>
          <w:position w:val="-3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-3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1"/>
          <w:position w:val="-3"/>
        </w:rPr>
        <w:t>teslim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4"/>
          <w:w w:val="91"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3"/>
        </w:rPr>
        <w:t>edilmiştir.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76" w:lineRule="exact"/>
        <w:ind w:left="132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30"/>
          <w:szCs w:val="30"/>
          <w:color w:val="525252"/>
          <w:spacing w:val="0"/>
          <w:w w:val="69"/>
          <w:position w:val="1"/>
        </w:rPr>
        <w:t>re.</w:t>
      </w:r>
      <w:r>
        <w:rPr>
          <w:rFonts w:ascii="Times New Roman" w:hAnsi="Times New Roman" w:cs="Times New Roman" w:eastAsia="Times New Roman"/>
          <w:sz w:val="30"/>
          <w:szCs w:val="30"/>
          <w:color w:val="525252"/>
          <w:spacing w:val="0"/>
          <w:w w:val="69"/>
          <w:position w:val="1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525252"/>
          <w:spacing w:val="39"/>
          <w:w w:val="69"/>
          <w:position w:val="1"/>
        </w:rPr>
        <w:t> </w:t>
      </w:r>
      <w:r>
        <w:rPr>
          <w:rFonts w:ascii="Arial" w:hAnsi="Arial" w:cs="Arial" w:eastAsia="Arial"/>
          <w:sz w:val="17"/>
          <w:szCs w:val="17"/>
          <w:color w:val="3B3B3B"/>
          <w:spacing w:val="0"/>
          <w:w w:val="100"/>
          <w:position w:val="1"/>
        </w:rPr>
        <w:t>.ıı</w:t>
      </w:r>
      <w:r>
        <w:rPr>
          <w:rFonts w:ascii="Arial" w:hAnsi="Arial" w:cs="Arial" w:eastAsia="Arial"/>
          <w:sz w:val="17"/>
          <w:szCs w:val="17"/>
          <w:color w:val="3B3B3B"/>
          <w:spacing w:val="1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1"/>
        </w:rPr>
        <w:t>Edildiği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21" w:lineRule="exact"/>
        <w:ind w:left="123" w:right="-20"/>
        <w:jc w:val="left"/>
        <w:tabs>
          <w:tab w:pos="1940" w:val="left"/>
          <w:tab w:pos="57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85"/>
        </w:rPr>
        <w:t>Ekibi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85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8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5"/>
          <w:w w:val="8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85"/>
        </w:rPr>
        <w:t>DönilşO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100"/>
        </w:rPr>
        <w:t>Tarih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2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4"/>
          <w:w w:val="8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08.05.2017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164"/>
        </w:rPr>
        <w:t>aati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-30"/>
          <w:w w:val="16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76767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676767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02:45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38" w:lineRule="exact"/>
        <w:ind w:left="205" w:right="-20"/>
        <w:jc w:val="left"/>
        <w:tabs>
          <w:tab w:pos="880" w:val="left"/>
          <w:tab w:pos="81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Varsa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</w:r>
      <w:r>
        <w:rPr>
          <w:rFonts w:ascii="Arial" w:hAnsi="Arial" w:cs="Arial" w:eastAsia="Arial"/>
          <w:sz w:val="19"/>
          <w:szCs w:val="19"/>
          <w:color w:val="525252"/>
          <w:spacing w:val="0"/>
          <w:w w:val="83"/>
        </w:rPr>
        <w:t>ÖIU</w:t>
      </w:r>
      <w:r>
        <w:rPr>
          <w:rFonts w:ascii="Arial" w:hAnsi="Arial" w:cs="Arial" w:eastAsia="Arial"/>
          <w:sz w:val="19"/>
          <w:szCs w:val="19"/>
          <w:color w:val="525252"/>
          <w:spacing w:val="0"/>
          <w:w w:val="83"/>
        </w:rPr>
        <w:t>   </w:t>
      </w:r>
      <w:r>
        <w:rPr>
          <w:rFonts w:ascii="Arial" w:hAnsi="Arial" w:cs="Arial" w:eastAsia="Arial"/>
          <w:sz w:val="19"/>
          <w:szCs w:val="19"/>
          <w:color w:val="525252"/>
          <w:spacing w:val="22"/>
          <w:w w:val="8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Yaralı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97"/>
        </w:rPr>
        <w:t>()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iDE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7"/>
        </w:rPr>
        <w:t>EK.iP: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0"/>
          <w:w w:val="8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7"/>
        </w:rPr>
        <w:t>Hatay_3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7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9"/>
          <w:w w:val="8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Posta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3"/>
          <w:position w:val="1"/>
        </w:rPr>
        <w:t>ONAYLA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4"/>
          <w:position w:val="1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3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1"/>
        </w:rPr>
        <w:t>AN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1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66" w:lineRule="exact"/>
        <w:ind w:left="2047" w:right="1714"/>
        <w:jc w:val="center"/>
        <w:tabs>
          <w:tab w:pos="4460" w:val="left"/>
          <w:tab w:pos="8240" w:val="left"/>
        </w:tabs>
        <w:rPr>
          <w:rFonts w:ascii="Arial" w:hAnsi="Arial" w:cs="Arial" w:eastAsia="Arial"/>
          <w:sz w:val="27"/>
          <w:szCs w:val="27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5"/>
          <w:position w:val="1"/>
        </w:rPr>
        <w:t>Gitmişse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4"/>
          <w:w w:val="95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1"/>
        </w:rPr>
        <w:t>Üs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1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1"/>
        </w:rPr>
        <w:t>Amiri: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2"/>
          <w:position w:val="1"/>
        </w:rPr>
        <w:t>Yangına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4"/>
          <w:w w:val="92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100"/>
          <w:position w:val="1"/>
        </w:rPr>
        <w:t>El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-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1"/>
        </w:rPr>
        <w:t>Koyan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1"/>
        </w:rPr>
      </w:r>
      <w:r>
        <w:rPr>
          <w:rFonts w:ascii="Arial" w:hAnsi="Arial" w:cs="Arial" w:eastAsia="Arial"/>
          <w:sz w:val="27"/>
          <w:szCs w:val="27"/>
          <w:color w:val="2D2D2D"/>
          <w:spacing w:val="0"/>
          <w:w w:val="64"/>
          <w:b/>
          <w:bCs/>
          <w:position w:val="-4"/>
        </w:rPr>
        <w:t>1</w:t>
      </w:r>
      <w:r>
        <w:rPr>
          <w:rFonts w:ascii="Arial" w:hAnsi="Arial" w:cs="Arial" w:eastAsia="Arial"/>
          <w:sz w:val="27"/>
          <w:szCs w:val="27"/>
          <w:color w:val="2D2D2D"/>
          <w:spacing w:val="-34"/>
          <w:w w:val="100"/>
          <w:b/>
          <w:bCs/>
          <w:position w:val="-4"/>
        </w:rPr>
        <w:t> </w:t>
      </w:r>
      <w:r>
        <w:rPr>
          <w:rFonts w:ascii="Arial" w:hAnsi="Arial" w:cs="Arial" w:eastAsia="Arial"/>
          <w:sz w:val="27"/>
          <w:szCs w:val="27"/>
          <w:color w:val="2D2D2D"/>
          <w:spacing w:val="0"/>
          <w:w w:val="43"/>
          <w:b/>
          <w:bCs/>
          <w:position w:val="-4"/>
        </w:rPr>
        <w:t>O</w:t>
      </w:r>
      <w:r>
        <w:rPr>
          <w:rFonts w:ascii="Arial" w:hAnsi="Arial" w:cs="Arial" w:eastAsia="Arial"/>
          <w:sz w:val="27"/>
          <w:szCs w:val="27"/>
          <w:color w:val="2D2D2D"/>
          <w:spacing w:val="0"/>
          <w:w w:val="43"/>
          <w:b/>
          <w:bCs/>
          <w:position w:val="-4"/>
        </w:rPr>
        <w:t> </w:t>
      </w:r>
      <w:r>
        <w:rPr>
          <w:rFonts w:ascii="Arial" w:hAnsi="Arial" w:cs="Arial" w:eastAsia="Arial"/>
          <w:sz w:val="27"/>
          <w:szCs w:val="27"/>
          <w:color w:val="2D2D2D"/>
          <w:spacing w:val="23"/>
          <w:w w:val="43"/>
          <w:b/>
          <w:bCs/>
          <w:position w:val="-4"/>
        </w:rPr>
        <w:t> </w:t>
      </w:r>
      <w:r>
        <w:rPr>
          <w:rFonts w:ascii="Arial" w:hAnsi="Arial" w:cs="Arial" w:eastAsia="Arial"/>
          <w:sz w:val="20"/>
          <w:szCs w:val="20"/>
          <w:color w:val="2D2D2D"/>
          <w:spacing w:val="0"/>
          <w:w w:val="55"/>
          <w:b/>
          <w:bCs/>
          <w:position w:val="-4"/>
        </w:rPr>
        <w:t>MaYIS</w:t>
      </w:r>
      <w:r>
        <w:rPr>
          <w:rFonts w:ascii="Arial" w:hAnsi="Arial" w:cs="Arial" w:eastAsia="Arial"/>
          <w:sz w:val="20"/>
          <w:szCs w:val="20"/>
          <w:color w:val="2D2D2D"/>
          <w:spacing w:val="0"/>
          <w:w w:val="55"/>
          <w:b/>
          <w:bCs/>
          <w:position w:val="-4"/>
        </w:rPr>
        <w:t> </w:t>
      </w:r>
      <w:r>
        <w:rPr>
          <w:rFonts w:ascii="Arial" w:hAnsi="Arial" w:cs="Arial" w:eastAsia="Arial"/>
          <w:sz w:val="20"/>
          <w:szCs w:val="20"/>
          <w:color w:val="2D2D2D"/>
          <w:spacing w:val="6"/>
          <w:w w:val="55"/>
          <w:b/>
          <w:bCs/>
          <w:position w:val="-4"/>
        </w:rPr>
        <w:t> </w:t>
      </w:r>
      <w:r>
        <w:rPr>
          <w:rFonts w:ascii="Arial" w:hAnsi="Arial" w:cs="Arial" w:eastAsia="Arial"/>
          <w:sz w:val="27"/>
          <w:szCs w:val="27"/>
          <w:color w:val="2D2D2D"/>
          <w:spacing w:val="0"/>
          <w:w w:val="55"/>
          <w:b/>
          <w:bCs/>
          <w:position w:val="-4"/>
        </w:rPr>
        <w:t>2017</w:t>
      </w:r>
      <w:r>
        <w:rPr>
          <w:rFonts w:ascii="Arial" w:hAnsi="Arial" w:cs="Arial" w:eastAsia="Arial"/>
          <w:sz w:val="27"/>
          <w:szCs w:val="27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type w:val="continuous"/>
          <w:pgSz w:w="11920" w:h="16840"/>
          <w:pgMar w:top="300" w:bottom="280" w:left="580" w:right="200"/>
        </w:sectPr>
      </w:pPr>
      <w:rPr/>
    </w:p>
    <w:p>
      <w:pPr>
        <w:spacing w:before="24" w:after="0" w:line="277" w:lineRule="exact"/>
        <w:ind w:right="-11"/>
        <w:jc w:val="right"/>
        <w:rPr>
          <w:rFonts w:ascii="Arial" w:hAnsi="Arial" w:cs="Arial" w:eastAsia="Arial"/>
          <w:sz w:val="25"/>
          <w:szCs w:val="25"/>
        </w:rPr>
      </w:pPr>
      <w:rPr/>
      <w:r>
        <w:rPr>
          <w:rFonts w:ascii="Arial" w:hAnsi="Arial" w:cs="Arial" w:eastAsia="Arial"/>
          <w:sz w:val="25"/>
          <w:szCs w:val="25"/>
          <w:color w:val="3B3B3B"/>
          <w:spacing w:val="0"/>
          <w:w w:val="78"/>
          <w:position w:val="-1"/>
        </w:rPr>
        <w:t>·u</w:t>
      </w:r>
      <w:r>
        <w:rPr>
          <w:rFonts w:ascii="Arial" w:hAnsi="Arial" w:cs="Arial" w:eastAsia="Arial"/>
          <w:sz w:val="25"/>
          <w:szCs w:val="25"/>
          <w:color w:val="000000"/>
          <w:spacing w:val="0"/>
          <w:w w:val="100"/>
          <w:position w:val="0"/>
        </w:rPr>
      </w:r>
    </w:p>
    <w:p>
      <w:pPr>
        <w:spacing w:before="0" w:after="0" w:line="61" w:lineRule="exact"/>
        <w:ind w:right="16"/>
        <w:jc w:val="right"/>
        <w:rPr>
          <w:rFonts w:ascii="Arial" w:hAnsi="Arial" w:cs="Arial" w:eastAsia="Arial"/>
          <w:sz w:val="7"/>
          <w:szCs w:val="7"/>
        </w:rPr>
      </w:pPr>
      <w:rPr/>
      <w:r>
        <w:rPr>
          <w:rFonts w:ascii="Arial" w:hAnsi="Arial" w:cs="Arial" w:eastAsia="Arial"/>
          <w:sz w:val="7"/>
          <w:szCs w:val="7"/>
          <w:color w:val="3B3B3B"/>
          <w:w w:val="102"/>
          <w:i/>
        </w:rPr>
        <w:t>&lt;1</w:t>
      </w:r>
      <w:r>
        <w:rPr>
          <w:rFonts w:ascii="Arial" w:hAnsi="Arial" w:cs="Arial" w:eastAsia="Arial"/>
          <w:sz w:val="7"/>
          <w:szCs w:val="7"/>
          <w:color w:val="3B3B3B"/>
          <w:w w:val="103"/>
          <w:i/>
        </w:rPr>
        <w:t>)</w:t>
      </w:r>
      <w:r>
        <w:rPr>
          <w:rFonts w:ascii="Arial" w:hAnsi="Arial" w:cs="Arial" w:eastAsia="Arial"/>
          <w:sz w:val="7"/>
          <w:szCs w:val="7"/>
          <w:color w:val="000000"/>
          <w:w w:val="100"/>
        </w:rPr>
      </w:r>
    </w:p>
    <w:p>
      <w:pPr>
        <w:spacing w:before="0" w:after="0" w:line="175" w:lineRule="exact"/>
        <w:ind w:right="-20"/>
        <w:jc w:val="right"/>
        <w:rPr>
          <w:rFonts w:ascii="Arial" w:hAnsi="Arial" w:cs="Arial" w:eastAsia="Arial"/>
          <w:sz w:val="17"/>
          <w:szCs w:val="17"/>
        </w:rPr>
      </w:pPr>
      <w:rPr/>
      <w:r>
        <w:rPr>
          <w:rFonts w:ascii="Arial" w:hAnsi="Arial" w:cs="Arial" w:eastAsia="Arial"/>
          <w:sz w:val="17"/>
          <w:szCs w:val="17"/>
          <w:color w:val="2D2D2D"/>
          <w:spacing w:val="0"/>
          <w:w w:val="101"/>
          <w:i/>
        </w:rPr>
        <w:t>.Q</w:t>
      </w:r>
      <w:r>
        <w:rPr>
          <w:rFonts w:ascii="Arial" w:hAnsi="Arial" w:cs="Arial" w:eastAsia="Arial"/>
          <w:sz w:val="17"/>
          <w:szCs w:val="17"/>
          <w:color w:val="000000"/>
          <w:spacing w:val="0"/>
          <w:w w:val="100"/>
        </w:rPr>
      </w:r>
    </w:p>
    <w:p>
      <w:pPr>
        <w:spacing w:before="0" w:after="0" w:line="204" w:lineRule="exact"/>
        <w:ind w:right="-20"/>
        <w:jc w:val="righ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1"/>
        </w:rPr>
        <w:t>Eki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1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4"/>
          <w:w w:val="9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1"/>
        </w:rPr>
        <w:t>Amiri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6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0" w:after="0" w:line="240" w:lineRule="auto"/>
        <w:ind w:right="-20"/>
        <w:jc w:val="left"/>
        <w:rPr>
          <w:rFonts w:ascii="Arial" w:hAnsi="Arial" w:cs="Arial" w:eastAsia="Arial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color w:val="3B3B3B"/>
          <w:spacing w:val="0"/>
          <w:w w:val="79"/>
          <w:i/>
        </w:rPr>
        <w:t>1</w:t>
      </w:r>
      <w:r>
        <w:rPr>
          <w:rFonts w:ascii="Arial" w:hAnsi="Arial" w:cs="Arial" w:eastAsia="Arial"/>
          <w:sz w:val="19"/>
          <w:szCs w:val="19"/>
          <w:color w:val="3B3B3B"/>
          <w:spacing w:val="0"/>
          <w:w w:val="79"/>
          <w:i/>
        </w:rPr>
        <w:t>  </w:t>
      </w:r>
      <w:r>
        <w:rPr>
          <w:rFonts w:ascii="Arial" w:hAnsi="Arial" w:cs="Arial" w:eastAsia="Arial"/>
          <w:sz w:val="19"/>
          <w:szCs w:val="19"/>
          <w:color w:val="3B3B3B"/>
          <w:spacing w:val="32"/>
          <w:w w:val="79"/>
          <w:i/>
        </w:rPr>
        <w:t> </w:t>
      </w:r>
      <w:r>
        <w:rPr>
          <w:rFonts w:ascii="Arial" w:hAnsi="Arial" w:cs="Arial" w:eastAsia="Arial"/>
          <w:sz w:val="19"/>
          <w:szCs w:val="19"/>
          <w:color w:val="525252"/>
          <w:spacing w:val="0"/>
          <w:w w:val="100"/>
          <w:i/>
        </w:rPr>
        <w:t>12017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300" w:bottom="280" w:left="580" w:right="200"/>
          <w:cols w:num="3" w:equalWidth="0">
            <w:col w:w="588" w:space="1899"/>
            <w:col w:w="3082" w:space="2893"/>
            <w:col w:w="2678"/>
          </w:cols>
        </w:sectPr>
      </w:pPr>
      <w:rPr/>
    </w:p>
    <w:p>
      <w:pPr>
        <w:spacing w:before="42" w:after="0" w:line="146" w:lineRule="exact"/>
        <w:ind w:left="423" w:right="-20"/>
        <w:jc w:val="left"/>
        <w:rPr>
          <w:rFonts w:ascii="Arial" w:hAnsi="Arial" w:cs="Arial" w:eastAsia="Arial"/>
          <w:sz w:val="15"/>
          <w:szCs w:val="15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80.102448pt;margin-top:2.822916pt;width:31.51089pt;height:20pt;mso-position-horizontal-relative:page;mso-position-vertical-relative:paragraph;z-index:-14909" type="#_x0000_t202" filled="f" stroked="f">
            <v:textbox inset="0,0,0,0">
              <w:txbxContent>
                <w:p>
                  <w:pPr>
                    <w:spacing w:before="0" w:after="0" w:line="400" w:lineRule="exact"/>
                    <w:ind w:right="-100"/>
                    <w:jc w:val="left"/>
                    <w:tabs>
                      <w:tab w:pos="560" w:val="left"/>
                    </w:tabs>
                    <w:rPr>
                      <w:rFonts w:ascii="Times New Roman" w:hAnsi="Times New Roman" w:cs="Times New Roman" w:eastAsia="Times New Roman"/>
                      <w:sz w:val="40"/>
                      <w:szCs w:val="40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40"/>
                      <w:szCs w:val="40"/>
                      <w:color w:val="282D7E"/>
                      <w:spacing w:val="-29"/>
                      <w:w w:val="53"/>
                      <w:b/>
                      <w:bCs/>
                    </w:rPr>
                    <w:t>J</w:t>
                  </w:r>
                  <w:r>
                    <w:rPr>
                      <w:rFonts w:ascii="Times New Roman" w:hAnsi="Times New Roman" w:cs="Times New Roman" w:eastAsia="Times New Roman"/>
                      <w:sz w:val="40"/>
                      <w:szCs w:val="40"/>
                      <w:color w:val="525252"/>
                      <w:spacing w:val="0"/>
                      <w:w w:val="53"/>
                      <w:b/>
                      <w:bCs/>
                    </w:rPr>
                    <w:t>z</w:t>
                  </w:r>
                  <w:r>
                    <w:rPr>
                      <w:rFonts w:ascii="Times New Roman" w:hAnsi="Times New Roman" w:cs="Times New Roman" w:eastAsia="Times New Roman"/>
                      <w:sz w:val="40"/>
                      <w:szCs w:val="40"/>
                      <w:color w:val="525252"/>
                      <w:spacing w:val="0"/>
                      <w:w w:val="100"/>
                      <w:b/>
                      <w:bCs/>
                    </w:rPr>
                    <w:tab/>
                  </w:r>
                  <w:r>
                    <w:rPr>
                      <w:rFonts w:ascii="Times New Roman" w:hAnsi="Times New Roman" w:cs="Times New Roman" w:eastAsia="Times New Roman"/>
                      <w:sz w:val="40"/>
                      <w:szCs w:val="40"/>
                      <w:color w:val="525252"/>
                      <w:spacing w:val="0"/>
                      <w:w w:val="100"/>
                      <w:b/>
                      <w:bCs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40"/>
                      <w:szCs w:val="40"/>
                      <w:color w:val="939395"/>
                      <w:spacing w:val="0"/>
                      <w:w w:val="44"/>
                    </w:rPr>
                    <w:t>·</w:t>
                  </w:r>
                  <w:r>
                    <w:rPr>
                      <w:rFonts w:ascii="Times New Roman" w:hAnsi="Times New Roman" w:cs="Times New Roman" w:eastAsia="Times New Roman"/>
                      <w:sz w:val="40"/>
                      <w:szCs w:val="40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53.336594pt;margin-top:-22.170074pt;width:51.203369pt;height:64.5pt;mso-position-horizontal-relative:page;mso-position-vertical-relative:paragraph;z-index:-14906" type="#_x0000_t202" filled="f" stroked="f">
            <v:textbox inset="0,0,0,0">
              <w:txbxContent>
                <w:p>
                  <w:pPr>
                    <w:spacing w:before="0" w:after="0" w:line="1290" w:lineRule="exact"/>
                    <w:ind w:right="-234"/>
                    <w:jc w:val="left"/>
                    <w:rPr>
                      <w:rFonts w:ascii="Arial" w:hAnsi="Arial" w:cs="Arial" w:eastAsia="Arial"/>
                      <w:sz w:val="129"/>
                      <w:szCs w:val="129"/>
                    </w:rPr>
                  </w:pPr>
                  <w:rPr/>
                  <w:r>
                    <w:rPr>
                      <w:rFonts w:ascii="Arial" w:hAnsi="Arial" w:cs="Arial" w:eastAsia="Arial"/>
                      <w:sz w:val="129"/>
                      <w:szCs w:val="129"/>
                      <w:color w:val="313D6D"/>
                      <w:spacing w:val="82"/>
                      <w:w w:val="294"/>
                      <w:position w:val="-1"/>
                    </w:rPr>
                    <w:t>t</w:t>
                  </w:r>
                  <w:r>
                    <w:rPr>
                      <w:rFonts w:ascii="Arial" w:hAnsi="Arial" w:cs="Arial" w:eastAsia="Arial"/>
                      <w:sz w:val="129"/>
                      <w:szCs w:val="129"/>
                      <w:color w:val="676767"/>
                      <w:spacing w:val="0"/>
                      <w:w w:val="20"/>
                      <w:position w:val="-1"/>
                    </w:rPr>
                    <w:t>'</w:t>
                  </w:r>
                  <w:r>
                    <w:rPr>
                      <w:rFonts w:ascii="Arial" w:hAnsi="Arial" w:cs="Arial" w:eastAsia="Arial"/>
                      <w:sz w:val="129"/>
                      <w:szCs w:val="129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5"/>
          <w:szCs w:val="15"/>
          <w:color w:val="3B3B3B"/>
          <w:spacing w:val="0"/>
          <w:w w:val="50"/>
          <w:position w:val="-2"/>
        </w:rPr>
        <w:t>......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  <w:position w:val="0"/>
        </w:rPr>
      </w:r>
    </w:p>
    <w:p>
      <w:pPr>
        <w:spacing w:before="0" w:after="0" w:line="235" w:lineRule="exact"/>
        <w:ind w:left="377" w:right="-79"/>
        <w:jc w:val="left"/>
        <w:tabs>
          <w:tab w:pos="3820" w:val="left"/>
          <w:tab w:pos="5260" w:val="left"/>
        </w:tabs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12"/>
          <w:szCs w:val="12"/>
          <w:color w:val="3B3B3B"/>
          <w:spacing w:val="0"/>
          <w:w w:val="81"/>
          <w:position w:val="12"/>
        </w:rPr>
        <w:t>·&gt;-&lt;</w:t>
      </w:r>
      <w:r>
        <w:rPr>
          <w:rFonts w:ascii="Times New Roman" w:hAnsi="Times New Roman" w:cs="Times New Roman" w:eastAsia="Times New Roman"/>
          <w:sz w:val="12"/>
          <w:szCs w:val="12"/>
          <w:color w:val="3B3B3B"/>
          <w:spacing w:val="0"/>
          <w:w w:val="100"/>
          <w:position w:val="12"/>
        </w:rPr>
        <w:tab/>
      </w:r>
      <w:r>
        <w:rPr>
          <w:rFonts w:ascii="Times New Roman" w:hAnsi="Times New Roman" w:cs="Times New Roman" w:eastAsia="Times New Roman"/>
          <w:sz w:val="12"/>
          <w:szCs w:val="12"/>
          <w:color w:val="3B3B3B"/>
          <w:spacing w:val="0"/>
          <w:w w:val="100"/>
          <w:position w:val="12"/>
        </w:rPr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100"/>
          <w:position w:val="0"/>
        </w:rPr>
        <w:t>hir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21"/>
          <w:szCs w:val="21"/>
          <w:color w:val="939395"/>
          <w:spacing w:val="0"/>
          <w:w w:val="100"/>
          <w:position w:val="0"/>
        </w:rPr>
        <w:t>•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3" w:after="0" w:line="100" w:lineRule="exact"/>
        <w:jc w:val="left"/>
        <w:rPr>
          <w:sz w:val="10"/>
          <w:szCs w:val="10"/>
        </w:rPr>
      </w:pPr>
      <w:rPr/>
      <w:r>
        <w:rPr/>
        <w:br w:type="column"/>
      </w:r>
      <w:r>
        <w:rPr>
          <w:sz w:val="10"/>
          <w:szCs w:val="10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2"/>
        </w:rPr>
        <w:t>itfaiye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24"/>
          <w:w w:val="9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2"/>
        </w:rPr>
        <w:t>Birim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7"/>
          <w:w w:val="9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Amiri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300" w:bottom="280" w:left="580" w:right="200"/>
          <w:cols w:num="2" w:equalWidth="0">
            <w:col w:w="5342" w:space="2802"/>
            <w:col w:w="2996"/>
          </w:cols>
        </w:sectPr>
      </w:pPr>
      <w:rPr/>
    </w:p>
    <w:p>
      <w:pPr>
        <w:spacing w:before="24" w:after="0" w:line="240" w:lineRule="auto"/>
        <w:ind w:right="-20"/>
        <w:jc w:val="right"/>
        <w:rPr>
          <w:rFonts w:ascii="Arial" w:hAnsi="Arial" w:cs="Arial" w:eastAsia="Arial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color w:val="313D6D"/>
          <w:spacing w:val="0"/>
          <w:w w:val="100"/>
        </w:rPr>
        <w:t>3</w:t>
      </w:r>
      <w:r>
        <w:rPr>
          <w:rFonts w:ascii="Arial" w:hAnsi="Arial" w:cs="Arial" w:eastAsia="Arial"/>
          <w:sz w:val="19"/>
          <w:szCs w:val="19"/>
          <w:color w:val="313D6D"/>
          <w:spacing w:val="-2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3B3B3B"/>
          <w:spacing w:val="0"/>
          <w:w w:val="100"/>
        </w:rPr>
        <w:t>Pos</w:t>
      </w:r>
      <w:r>
        <w:rPr>
          <w:rFonts w:ascii="Arial" w:hAnsi="Arial" w:cs="Arial" w:eastAsia="Arial"/>
          <w:sz w:val="19"/>
          <w:szCs w:val="19"/>
          <w:color w:val="3B3B3B"/>
          <w:spacing w:val="0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3B3B3B"/>
          <w:spacing w:val="43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525252"/>
          <w:spacing w:val="0"/>
          <w:w w:val="98"/>
        </w:rPr>
        <w:t>Ami•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7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-37" w:right="-57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3"/>
        </w:rPr>
        <w:t>Mehmet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1"/>
          <w:w w:val="9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3"/>
        </w:rPr>
        <w:t>Ali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3"/>
        </w:rPr>
        <w:t>ÇAKIR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24" w:lineRule="exact"/>
        <w:ind w:left="491" w:right="360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İtf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2"/>
        </w:rPr>
        <w:t>Çv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2"/>
          <w:w w:val="93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676767"/>
          <w:spacing w:val="0"/>
          <w:w w:val="105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60" w:after="0" w:line="1125" w:lineRule="exact"/>
        <w:ind w:right="-20"/>
        <w:jc w:val="left"/>
        <w:tabs>
          <w:tab w:pos="1100" w:val="left"/>
        </w:tabs>
        <w:rPr>
          <w:rFonts w:ascii="Times New Roman" w:hAnsi="Times New Roman" w:cs="Times New Roman" w:eastAsia="Times New Roman"/>
          <w:sz w:val="106"/>
          <w:szCs w:val="106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06"/>
          <w:szCs w:val="106"/>
          <w:color w:val="313D6D"/>
          <w:position w:val="-9"/>
        </w:rPr>
      </w:r>
      <w:r>
        <w:rPr>
          <w:rFonts w:ascii="Times New Roman" w:hAnsi="Times New Roman" w:cs="Times New Roman" w:eastAsia="Times New Roman"/>
          <w:sz w:val="106"/>
          <w:szCs w:val="106"/>
          <w:color w:val="313D6D"/>
          <w:u w:val="thick" w:color="384890"/>
          <w:position w:val="-9"/>
        </w:rPr>
        <w:t> </w:t>
      </w:r>
      <w:r>
        <w:rPr>
          <w:rFonts w:ascii="Times New Roman" w:hAnsi="Times New Roman" w:cs="Times New Roman" w:eastAsia="Times New Roman"/>
          <w:sz w:val="106"/>
          <w:szCs w:val="106"/>
          <w:color w:val="313D6D"/>
          <w:u w:val="thick" w:color="384890"/>
          <w:position w:val="-9"/>
        </w:rPr>
        <w:tab/>
      </w:r>
      <w:r>
        <w:rPr>
          <w:rFonts w:ascii="Times New Roman" w:hAnsi="Times New Roman" w:cs="Times New Roman" w:eastAsia="Times New Roman"/>
          <w:sz w:val="106"/>
          <w:szCs w:val="106"/>
          <w:color w:val="313D6D"/>
          <w:u w:val="thick" w:color="384890"/>
          <w:position w:val="-9"/>
        </w:rPr>
      </w:r>
      <w:r>
        <w:rPr>
          <w:rFonts w:ascii="Times New Roman" w:hAnsi="Times New Roman" w:cs="Times New Roman" w:eastAsia="Times New Roman"/>
          <w:sz w:val="106"/>
          <w:szCs w:val="106"/>
          <w:color w:val="313D6D"/>
          <w:spacing w:val="-96"/>
          <w:w w:val="295"/>
          <w:u w:val="thick" w:color="384890"/>
          <w:position w:val="-9"/>
        </w:rPr>
        <w:t>ı</w:t>
      </w:r>
      <w:r>
        <w:rPr>
          <w:rFonts w:ascii="Times New Roman" w:hAnsi="Times New Roman" w:cs="Times New Roman" w:eastAsia="Times New Roman"/>
          <w:sz w:val="106"/>
          <w:szCs w:val="106"/>
          <w:color w:val="313D6D"/>
          <w:spacing w:val="-96"/>
          <w:w w:val="295"/>
          <w:u w:val="thick" w:color="384890"/>
          <w:position w:val="-9"/>
        </w:rPr>
      </w:r>
      <w:r>
        <w:rPr>
          <w:rFonts w:ascii="Times New Roman" w:hAnsi="Times New Roman" w:cs="Times New Roman" w:eastAsia="Times New Roman"/>
          <w:sz w:val="106"/>
          <w:szCs w:val="106"/>
          <w:color w:val="313D6D"/>
          <w:spacing w:val="-172"/>
          <w:w w:val="100"/>
          <w:u w:val="thick" w:color="384890"/>
          <w:position w:val="-9"/>
        </w:rPr>
        <w:t> </w:t>
      </w:r>
      <w:r>
        <w:rPr>
          <w:rFonts w:ascii="Times New Roman" w:hAnsi="Times New Roman" w:cs="Times New Roman" w:eastAsia="Times New Roman"/>
          <w:sz w:val="106"/>
          <w:szCs w:val="106"/>
          <w:color w:val="313D6D"/>
          <w:spacing w:val="-172"/>
          <w:w w:val="100"/>
          <w:u w:val="thick" w:color="384890"/>
          <w:position w:val="-9"/>
        </w:rPr>
      </w:r>
      <w:r>
        <w:rPr>
          <w:rFonts w:ascii="Times New Roman" w:hAnsi="Times New Roman" w:cs="Times New Roman" w:eastAsia="Times New Roman"/>
          <w:sz w:val="106"/>
          <w:szCs w:val="106"/>
          <w:color w:val="313D6D"/>
          <w:spacing w:val="-201"/>
          <w:w w:val="297"/>
          <w:u w:val="thick" w:color="384890"/>
          <w:position w:val="-9"/>
        </w:rPr>
        <w:t>.</w:t>
      </w:r>
      <w:r>
        <w:rPr>
          <w:rFonts w:ascii="Times New Roman" w:hAnsi="Times New Roman" w:cs="Times New Roman" w:eastAsia="Times New Roman"/>
          <w:sz w:val="106"/>
          <w:szCs w:val="106"/>
          <w:color w:val="313D6D"/>
          <w:spacing w:val="-201"/>
          <w:w w:val="297"/>
          <w:u w:val="thick" w:color="384890"/>
          <w:position w:val="-9"/>
        </w:rPr>
      </w:r>
      <w:r>
        <w:rPr>
          <w:rFonts w:ascii="Times New Roman" w:hAnsi="Times New Roman" w:cs="Times New Roman" w:eastAsia="Times New Roman"/>
          <w:sz w:val="106"/>
          <w:szCs w:val="106"/>
          <w:color w:val="313D6D"/>
          <w:spacing w:val="-73"/>
          <w:w w:val="100"/>
          <w:u w:val="thick" w:color="384890"/>
          <w:position w:val="-9"/>
        </w:rPr>
        <w:t> </w:t>
      </w:r>
      <w:r>
        <w:rPr>
          <w:rFonts w:ascii="Times New Roman" w:hAnsi="Times New Roman" w:cs="Times New Roman" w:eastAsia="Times New Roman"/>
          <w:sz w:val="106"/>
          <w:szCs w:val="106"/>
          <w:color w:val="313D6D"/>
          <w:spacing w:val="-73"/>
          <w:w w:val="100"/>
          <w:u w:val="thick" w:color="384890"/>
          <w:position w:val="-9"/>
        </w:rPr>
      </w:r>
      <w:r>
        <w:rPr>
          <w:rFonts w:ascii="Times New Roman" w:hAnsi="Times New Roman" w:cs="Times New Roman" w:eastAsia="Times New Roman"/>
          <w:sz w:val="106"/>
          <w:szCs w:val="106"/>
          <w:color w:val="313D6D"/>
          <w:spacing w:val="-68"/>
          <w:w w:val="297"/>
          <w:u w:val="thick" w:color="384890"/>
          <w:position w:val="-9"/>
        </w:rPr>
        <w:t>.</w:t>
      </w:r>
      <w:r>
        <w:rPr>
          <w:rFonts w:ascii="Times New Roman" w:hAnsi="Times New Roman" w:cs="Times New Roman" w:eastAsia="Times New Roman"/>
          <w:sz w:val="106"/>
          <w:szCs w:val="106"/>
          <w:color w:val="313D6D"/>
          <w:spacing w:val="-68"/>
          <w:w w:val="297"/>
          <w:u w:val="thick" w:color="384890"/>
          <w:position w:val="-9"/>
        </w:rPr>
      </w:r>
      <w:r>
        <w:rPr>
          <w:rFonts w:ascii="Times New Roman" w:hAnsi="Times New Roman" w:cs="Times New Roman" w:eastAsia="Times New Roman"/>
          <w:sz w:val="106"/>
          <w:szCs w:val="106"/>
          <w:color w:val="313D6D"/>
          <w:spacing w:val="0"/>
          <w:w w:val="100"/>
          <w:u w:val="thick" w:color="384890"/>
          <w:position w:val="-9"/>
        </w:rPr>
        <w:t> </w:t>
      </w:r>
      <w:r>
        <w:rPr>
          <w:rFonts w:ascii="Times New Roman" w:hAnsi="Times New Roman" w:cs="Times New Roman" w:eastAsia="Times New Roman"/>
          <w:sz w:val="106"/>
          <w:szCs w:val="106"/>
          <w:color w:val="313D6D"/>
          <w:spacing w:val="-108"/>
          <w:w w:val="100"/>
          <w:u w:val="thick" w:color="384890"/>
          <w:position w:val="-9"/>
        </w:rPr>
        <w:t> </w:t>
      </w:r>
      <w:r>
        <w:rPr>
          <w:rFonts w:ascii="Times New Roman" w:hAnsi="Times New Roman" w:cs="Times New Roman" w:eastAsia="Times New Roman"/>
          <w:sz w:val="106"/>
          <w:szCs w:val="106"/>
          <w:color w:val="313D6D"/>
          <w:spacing w:val="-108"/>
          <w:w w:val="100"/>
          <w:u w:val="thick" w:color="384890"/>
          <w:position w:val="-9"/>
        </w:rPr>
      </w:r>
      <w:r>
        <w:rPr>
          <w:rFonts w:ascii="Times New Roman" w:hAnsi="Times New Roman" w:cs="Times New Roman" w:eastAsia="Times New Roman"/>
          <w:sz w:val="106"/>
          <w:szCs w:val="106"/>
          <w:color w:val="313D6D"/>
          <w:spacing w:val="-108"/>
          <w:w w:val="100"/>
          <w:u w:val="thick" w:color="384890"/>
          <w:position w:val="-9"/>
        </w:rPr>
      </w:r>
      <w:r>
        <w:rPr>
          <w:rFonts w:ascii="Times New Roman" w:hAnsi="Times New Roman" w:cs="Times New Roman" w:eastAsia="Times New Roman"/>
          <w:sz w:val="106"/>
          <w:szCs w:val="106"/>
          <w:color w:val="676767"/>
          <w:spacing w:val="0"/>
          <w:w w:val="26"/>
          <w:u w:val="thick" w:color="384890"/>
          <w:position w:val="-9"/>
        </w:rPr>
        <w:t>:</w:t>
      </w:r>
      <w:r>
        <w:rPr>
          <w:rFonts w:ascii="Times New Roman" w:hAnsi="Times New Roman" w:cs="Times New Roman" w:eastAsia="Times New Roman"/>
          <w:sz w:val="106"/>
          <w:szCs w:val="106"/>
          <w:color w:val="676767"/>
          <w:spacing w:val="0"/>
          <w:w w:val="26"/>
          <w:u w:val="thick" w:color="384890"/>
          <w:position w:val="-9"/>
        </w:rPr>
      </w:r>
      <w:r>
        <w:rPr>
          <w:rFonts w:ascii="Times New Roman" w:hAnsi="Times New Roman" w:cs="Times New Roman" w:eastAsia="Times New Roman"/>
          <w:sz w:val="106"/>
          <w:szCs w:val="106"/>
          <w:color w:val="676767"/>
          <w:spacing w:val="-18"/>
          <w:w w:val="100"/>
          <w:u w:val="thick" w:color="384890"/>
          <w:position w:val="-9"/>
        </w:rPr>
        <w:t> </w:t>
      </w:r>
      <w:r>
        <w:rPr>
          <w:rFonts w:ascii="Times New Roman" w:hAnsi="Times New Roman" w:cs="Times New Roman" w:eastAsia="Times New Roman"/>
          <w:sz w:val="106"/>
          <w:szCs w:val="106"/>
          <w:color w:val="676767"/>
          <w:spacing w:val="-18"/>
          <w:w w:val="100"/>
          <w:u w:val="thick" w:color="384890"/>
          <w:position w:val="-9"/>
        </w:rPr>
      </w:r>
      <w:r>
        <w:rPr>
          <w:rFonts w:ascii="Times New Roman" w:hAnsi="Times New Roman" w:cs="Times New Roman" w:eastAsia="Times New Roman"/>
          <w:sz w:val="106"/>
          <w:szCs w:val="106"/>
          <w:color w:val="676767"/>
          <w:spacing w:val="0"/>
          <w:w w:val="27"/>
          <w:u w:val="thick" w:color="384890"/>
          <w:position w:val="-9"/>
        </w:rPr>
        <w:t>T</w:t>
      </w:r>
      <w:r>
        <w:rPr>
          <w:rFonts w:ascii="Times New Roman" w:hAnsi="Times New Roman" w:cs="Times New Roman" w:eastAsia="Times New Roman"/>
          <w:sz w:val="106"/>
          <w:szCs w:val="106"/>
          <w:color w:val="676767"/>
          <w:spacing w:val="0"/>
          <w:w w:val="27"/>
          <w:position w:val="-9"/>
        </w:rPr>
      </w:r>
      <w:r>
        <w:rPr>
          <w:rFonts w:ascii="Times New Roman" w:hAnsi="Times New Roman" w:cs="Times New Roman" w:eastAsia="Times New Roman"/>
          <w:sz w:val="106"/>
          <w:szCs w:val="106"/>
          <w:color w:val="000000"/>
          <w:spacing w:val="0"/>
          <w:w w:val="100"/>
          <w:position w:val="0"/>
        </w:rPr>
      </w:r>
    </w:p>
    <w:p>
      <w:pPr>
        <w:spacing w:before="0" w:after="0" w:line="204" w:lineRule="exact"/>
        <w:ind w:left="694" w:right="-20"/>
        <w:jc w:val="left"/>
        <w:tabs>
          <w:tab w:pos="1000" w:val="left"/>
          <w:tab w:pos="3160" w:val="left"/>
        </w:tabs>
        <w:rPr>
          <w:rFonts w:ascii="Times New Roman" w:hAnsi="Times New Roman" w:cs="Times New Roman" w:eastAsia="Times New Roman"/>
          <w:sz w:val="23"/>
          <w:szCs w:val="23"/>
        </w:rPr>
      </w:pPr>
      <w:rPr/>
      <w:r>
        <w:rPr>
          <w:rFonts w:ascii="Times New Roman" w:hAnsi="Times New Roman" w:cs="Times New Roman" w:eastAsia="Times New Roman"/>
          <w:sz w:val="23"/>
          <w:szCs w:val="23"/>
          <w:color w:val="2A28D8"/>
          <w:spacing w:val="0"/>
          <w:w w:val="77"/>
          <w:position w:val="-3"/>
        </w:rPr>
        <w:t>·</w:t>
      </w:r>
      <w:r>
        <w:rPr>
          <w:rFonts w:ascii="Times New Roman" w:hAnsi="Times New Roman" w:cs="Times New Roman" w:eastAsia="Times New Roman"/>
          <w:sz w:val="23"/>
          <w:szCs w:val="23"/>
          <w:color w:val="2A28D8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23"/>
          <w:szCs w:val="23"/>
          <w:color w:val="2A28D8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23"/>
          <w:szCs w:val="23"/>
          <w:color w:val="525252"/>
          <w:spacing w:val="0"/>
          <w:w w:val="80"/>
          <w:position w:val="-3"/>
        </w:rPr>
        <w:t>"tıalye</w:t>
      </w:r>
      <w:r>
        <w:rPr>
          <w:rFonts w:ascii="Times New Roman" w:hAnsi="Times New Roman" w:cs="Times New Roman" w:eastAsia="Times New Roman"/>
          <w:sz w:val="23"/>
          <w:szCs w:val="23"/>
          <w:color w:val="525252"/>
          <w:spacing w:val="-29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3B3B3B"/>
          <w:spacing w:val="0"/>
          <w:w w:val="100"/>
          <w:position w:val="-3"/>
        </w:rPr>
        <w:t>Yan</w:t>
      </w:r>
      <w:r>
        <w:rPr>
          <w:rFonts w:ascii="Times New Roman" w:hAnsi="Times New Roman" w:cs="Times New Roman" w:eastAsia="Times New Roman"/>
          <w:sz w:val="23"/>
          <w:szCs w:val="23"/>
          <w:color w:val="3B3B3B"/>
          <w:spacing w:val="0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3B3B3B"/>
          <w:spacing w:val="22"/>
          <w:w w:val="100"/>
          <w:position w:val="-3"/>
        </w:rPr>
        <w:t> </w:t>
      </w:r>
      <w:r>
        <w:rPr>
          <w:rFonts w:ascii="Arial" w:hAnsi="Arial" w:cs="Arial" w:eastAsia="Arial"/>
          <w:sz w:val="35"/>
          <w:szCs w:val="35"/>
          <w:color w:val="525252"/>
          <w:spacing w:val="0"/>
          <w:w w:val="100"/>
          <w:i/>
          <w:position w:val="-3"/>
        </w:rPr>
        <w:t>f:'</w:t>
      </w:r>
      <w:r>
        <w:rPr>
          <w:rFonts w:ascii="Arial" w:hAnsi="Arial" w:cs="Arial" w:eastAsia="Arial"/>
          <w:sz w:val="35"/>
          <w:szCs w:val="35"/>
          <w:color w:val="525252"/>
          <w:spacing w:val="8"/>
          <w:w w:val="100"/>
          <w:i/>
          <w:position w:val="-3"/>
        </w:rPr>
        <w:t> </w:t>
      </w:r>
      <w:r>
        <w:rPr>
          <w:rFonts w:ascii="Arial" w:hAnsi="Arial" w:cs="Arial" w:eastAsia="Arial"/>
          <w:sz w:val="35"/>
          <w:szCs w:val="35"/>
          <w:color w:val="525252"/>
          <w:spacing w:val="0"/>
          <w:w w:val="100"/>
          <w:i/>
          <w:position w:val="-3"/>
        </w:rPr>
        <w:t>l'&gt;-</w:t>
      </w:r>
      <w:r>
        <w:rPr>
          <w:rFonts w:ascii="Arial" w:hAnsi="Arial" w:cs="Arial" w:eastAsia="Arial"/>
          <w:sz w:val="35"/>
          <w:szCs w:val="35"/>
          <w:color w:val="525252"/>
          <w:spacing w:val="-88"/>
          <w:w w:val="100"/>
          <w:i/>
          <w:position w:val="-3"/>
        </w:rPr>
        <w:t> </w:t>
      </w:r>
      <w:r>
        <w:rPr>
          <w:rFonts w:ascii="Arial" w:hAnsi="Arial" w:cs="Arial" w:eastAsia="Arial"/>
          <w:sz w:val="35"/>
          <w:szCs w:val="35"/>
          <w:color w:val="525252"/>
          <w:spacing w:val="0"/>
          <w:w w:val="100"/>
          <w:i/>
          <w:position w:val="-3"/>
        </w:rPr>
        <w:tab/>
      </w:r>
      <w:r>
        <w:rPr>
          <w:rFonts w:ascii="Arial" w:hAnsi="Arial" w:cs="Arial" w:eastAsia="Arial"/>
          <w:sz w:val="35"/>
          <w:szCs w:val="35"/>
          <w:color w:val="525252"/>
          <w:spacing w:val="0"/>
          <w:w w:val="100"/>
          <w:i/>
          <w:position w:val="-3"/>
        </w:rPr>
      </w:r>
      <w:r>
        <w:rPr>
          <w:rFonts w:ascii="Times New Roman" w:hAnsi="Times New Roman" w:cs="Times New Roman" w:eastAsia="Times New Roman"/>
          <w:sz w:val="23"/>
          <w:szCs w:val="23"/>
          <w:color w:val="3B3B3B"/>
          <w:spacing w:val="0"/>
          <w:w w:val="110"/>
          <w:position w:val="-3"/>
        </w:rPr>
        <w:t>o</w:t>
      </w:r>
      <w:r>
        <w:rPr>
          <w:rFonts w:ascii="Times New Roman" w:hAnsi="Times New Roman" w:cs="Times New Roman" w:eastAsia="Times New Roman"/>
          <w:sz w:val="23"/>
          <w:szCs w:val="23"/>
          <w:color w:val="000000"/>
          <w:spacing w:val="0"/>
          <w:w w:val="100"/>
          <w:position w:val="0"/>
        </w:rPr>
      </w:r>
    </w:p>
    <w:p>
      <w:pPr>
        <w:spacing w:before="0" w:after="0" w:line="243" w:lineRule="exact"/>
        <w:ind w:left="1006" w:right="49"/>
        <w:jc w:val="center"/>
        <w:tabs>
          <w:tab w:pos="3020" w:val="left"/>
        </w:tabs>
        <w:rPr>
          <w:rFonts w:ascii="Arial" w:hAnsi="Arial" w:cs="Arial" w:eastAsia="Arial"/>
          <w:sz w:val="31"/>
          <w:szCs w:val="31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23.975647pt;margin-top:3.971405pt;width:8.445640pt;height:15.5pt;mso-position-horizontal-relative:page;mso-position-vertical-relative:paragraph;z-index:-14908" type="#_x0000_t202" filled="f" stroked="f">
            <v:textbox inset="0,0,0,0">
              <w:txbxContent>
                <w:p>
                  <w:pPr>
                    <w:spacing w:before="0" w:after="0" w:line="310" w:lineRule="exact"/>
                    <w:ind w:right="-87"/>
                    <w:jc w:val="left"/>
                    <w:rPr>
                      <w:rFonts w:ascii="Arial" w:hAnsi="Arial" w:cs="Arial" w:eastAsia="Arial"/>
                      <w:sz w:val="31"/>
                      <w:szCs w:val="31"/>
                    </w:rPr>
                  </w:pPr>
                  <w:rPr/>
                  <w:r>
                    <w:rPr>
                      <w:rFonts w:ascii="Arial" w:hAnsi="Arial" w:cs="Arial" w:eastAsia="Arial"/>
                      <w:sz w:val="31"/>
                      <w:szCs w:val="31"/>
                      <w:color w:val="525252"/>
                      <w:spacing w:val="0"/>
                      <w:w w:val="100"/>
                      <w:b/>
                      <w:bCs/>
                    </w:rPr>
                    <w:t>1</w:t>
                  </w:r>
                  <w:r>
                    <w:rPr>
                      <w:rFonts w:ascii="Arial" w:hAnsi="Arial" w:cs="Arial" w:eastAsia="Arial"/>
                      <w:sz w:val="31"/>
                      <w:szCs w:val="31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20"/>
          <w:szCs w:val="20"/>
          <w:color w:val="3B3B3B"/>
          <w:spacing w:val="0"/>
          <w:w w:val="76"/>
          <w:b/>
          <w:bCs/>
          <w:position w:val="-3"/>
        </w:rPr>
        <w:t>dahale</w:t>
      </w:r>
      <w:r>
        <w:rPr>
          <w:rFonts w:ascii="Arial" w:hAnsi="Arial" w:cs="Arial" w:eastAsia="Arial"/>
          <w:sz w:val="20"/>
          <w:szCs w:val="20"/>
          <w:color w:val="3B3B3B"/>
          <w:spacing w:val="-4"/>
          <w:w w:val="76"/>
          <w:b/>
          <w:bCs/>
          <w:position w:val="-3"/>
        </w:rPr>
        <w:t> </w:t>
      </w:r>
      <w:r>
        <w:rPr>
          <w:rFonts w:ascii="Arial" w:hAnsi="Arial" w:cs="Arial" w:eastAsia="Arial"/>
          <w:sz w:val="24"/>
          <w:szCs w:val="24"/>
          <w:color w:val="525252"/>
          <w:spacing w:val="0"/>
          <w:w w:val="96"/>
          <w:position w:val="-3"/>
        </w:rPr>
        <w:t>ş</w:t>
      </w:r>
      <w:r>
        <w:rPr>
          <w:rFonts w:ascii="Arial" w:hAnsi="Arial" w:cs="Arial" w:eastAsia="Arial"/>
          <w:sz w:val="24"/>
          <w:szCs w:val="24"/>
          <w:color w:val="525252"/>
          <w:spacing w:val="0"/>
          <w:w w:val="96"/>
          <w:position w:val="-3"/>
        </w:rPr>
        <w:t>.</w:t>
      </w:r>
      <w:r>
        <w:rPr>
          <w:rFonts w:ascii="Arial" w:hAnsi="Arial" w:cs="Arial" w:eastAsia="Arial"/>
          <w:sz w:val="24"/>
          <w:szCs w:val="24"/>
          <w:color w:val="525252"/>
          <w:spacing w:val="-19"/>
          <w:w w:val="96"/>
          <w:position w:val="-3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525252"/>
          <w:spacing w:val="0"/>
          <w:w w:val="100"/>
          <w:position w:val="-3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color w:val="525252"/>
          <w:spacing w:val="25"/>
          <w:w w:val="100"/>
          <w:position w:val="-3"/>
        </w:rPr>
        <w:t> </w:t>
      </w:r>
      <w:r>
        <w:rPr>
          <w:rFonts w:ascii="Arial" w:hAnsi="Arial" w:cs="Arial" w:eastAsia="Arial"/>
          <w:sz w:val="35"/>
          <w:szCs w:val="35"/>
          <w:color w:val="525252"/>
          <w:spacing w:val="0"/>
          <w:w w:val="67"/>
          <w:b/>
          <w:bCs/>
          <w:position w:val="-3"/>
        </w:rPr>
        <w:t>Mud}/.a</w:t>
      </w:r>
      <w:r>
        <w:rPr>
          <w:rFonts w:ascii="Arial" w:hAnsi="Arial" w:cs="Arial" w:eastAsia="Arial"/>
          <w:sz w:val="35"/>
          <w:szCs w:val="35"/>
          <w:color w:val="525252"/>
          <w:spacing w:val="0"/>
          <w:w w:val="100"/>
          <w:b/>
          <w:bCs/>
          <w:position w:val="-3"/>
        </w:rPr>
        <w:tab/>
      </w:r>
      <w:r>
        <w:rPr>
          <w:rFonts w:ascii="Arial" w:hAnsi="Arial" w:cs="Arial" w:eastAsia="Arial"/>
          <w:sz w:val="35"/>
          <w:szCs w:val="35"/>
          <w:color w:val="525252"/>
          <w:spacing w:val="0"/>
          <w:w w:val="100"/>
          <w:b/>
          <w:bCs/>
          <w:position w:val="-3"/>
        </w:rPr>
      </w:r>
      <w:r>
        <w:rPr>
          <w:rFonts w:ascii="Arial" w:hAnsi="Arial" w:cs="Arial" w:eastAsia="Arial"/>
          <w:sz w:val="31"/>
          <w:szCs w:val="31"/>
          <w:color w:val="525252"/>
          <w:spacing w:val="0"/>
          <w:w w:val="600"/>
          <w:position w:val="-3"/>
        </w:rPr>
        <w:t>.</w:t>
      </w:r>
      <w:r>
        <w:rPr>
          <w:rFonts w:ascii="Arial" w:hAnsi="Arial" w:cs="Arial" w:eastAsia="Arial"/>
          <w:sz w:val="31"/>
          <w:szCs w:val="31"/>
          <w:color w:val="000000"/>
          <w:spacing w:val="0"/>
          <w:w w:val="100"/>
          <w:position w:val="0"/>
        </w:rPr>
      </w:r>
    </w:p>
    <w:p>
      <w:pPr>
        <w:spacing w:before="0" w:after="0" w:line="36" w:lineRule="exact"/>
        <w:ind w:left="1687" w:right="635"/>
        <w:jc w:val="center"/>
        <w:tabs>
          <w:tab w:pos="2320" w:val="left"/>
          <w:tab w:pos="2780" w:val="left"/>
          <w:tab w:pos="3080" w:val="left"/>
        </w:tabs>
        <w:rPr>
          <w:rFonts w:ascii="Times New Roman" w:hAnsi="Times New Roman" w:cs="Times New Roman" w:eastAsia="Times New Roman"/>
          <w:sz w:val="8"/>
          <w:szCs w:val="8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5.346344pt;margin-top:1.817526pt;width:498.15606pt;height:47.446201pt;mso-position-horizontal-relative:page;mso-position-vertical-relative:paragraph;z-index:-14907" type="#_x0000_t202" filled="f" stroked="f">
            <v:textbox inset="0,0,0,0">
              <w:txbxContent>
                <w:p>
                  <w:pPr>
                    <w:spacing w:before="0" w:after="0" w:line="949" w:lineRule="exact"/>
                    <w:ind w:right="-182"/>
                    <w:jc w:val="left"/>
                    <w:tabs>
                      <w:tab w:pos="2500" w:val="left"/>
                      <w:tab w:pos="8260" w:val="left"/>
                      <w:tab w:pos="9520" w:val="left"/>
                      <w:tab w:pos="9860" w:val="left"/>
                    </w:tabs>
                    <w:rPr>
                      <w:rFonts w:ascii="Times New Roman" w:hAnsi="Times New Roman" w:cs="Times New Roman" w:eastAsia="Times New Roman"/>
                      <w:sz w:val="37"/>
                      <w:szCs w:val="37"/>
                    </w:rPr>
                  </w:pPr>
                  <w:rPr/>
                  <w:r>
                    <w:rPr>
                      <w:rFonts w:ascii="Arial" w:hAnsi="Arial" w:cs="Arial" w:eastAsia="Arial"/>
                      <w:sz w:val="11"/>
                      <w:szCs w:val="11"/>
                      <w:color w:val="3B3B3B"/>
                      <w:spacing w:val="-4"/>
                      <w:w w:val="48"/>
                      <w:i/>
                      <w:position w:val="52"/>
                    </w:rPr>
                    <w:t>C</w:t>
                  </w:r>
                  <w:r>
                    <w:rPr>
                      <w:rFonts w:ascii="Arial" w:hAnsi="Arial" w:cs="Arial" w:eastAsia="Arial"/>
                      <w:sz w:val="11"/>
                      <w:szCs w:val="11"/>
                      <w:color w:val="3B3B3B"/>
                      <w:spacing w:val="-6"/>
                      <w:w w:val="48"/>
                      <w:i/>
                      <w:position w:val="52"/>
                    </w:rPr>
                    <w:t>&lt;</w:t>
                  </w:r>
                  <w:r>
                    <w:rPr>
                      <w:rFonts w:ascii="Arial" w:hAnsi="Arial" w:cs="Arial" w:eastAsia="Arial"/>
                      <w:sz w:val="11"/>
                      <w:szCs w:val="11"/>
                      <w:color w:val="3B3B3B"/>
                      <w:spacing w:val="0"/>
                      <w:w w:val="48"/>
                      <w:i/>
                      <w:position w:val="52"/>
                    </w:rPr>
                    <w:t>!</w:t>
                  </w:r>
                  <w:r>
                    <w:rPr>
                      <w:rFonts w:ascii="Arial" w:hAnsi="Arial" w:cs="Arial" w:eastAsia="Arial"/>
                      <w:sz w:val="11"/>
                      <w:szCs w:val="11"/>
                      <w:color w:val="3B3B3B"/>
                      <w:spacing w:val="-11"/>
                      <w:w w:val="48"/>
                      <w:i/>
                      <w:position w:val="52"/>
                    </w:rPr>
                    <w:t> </w:t>
                  </w:r>
                  <w:r>
                    <w:rPr>
                      <w:rFonts w:ascii="Arial" w:hAnsi="Arial" w:cs="Arial" w:eastAsia="Arial"/>
                      <w:sz w:val="11"/>
                      <w:szCs w:val="11"/>
                      <w:color w:val="3B3B3B"/>
                      <w:spacing w:val="0"/>
                      <w:w w:val="100"/>
                      <w:i/>
                      <w:position w:val="52"/>
                    </w:rPr>
                    <w:tab/>
                  </w:r>
                  <w:r>
                    <w:rPr>
                      <w:rFonts w:ascii="Arial" w:hAnsi="Arial" w:cs="Arial" w:eastAsia="Arial"/>
                      <w:sz w:val="11"/>
                      <w:szCs w:val="11"/>
                      <w:color w:val="3B3B3B"/>
                      <w:spacing w:val="0"/>
                      <w:w w:val="100"/>
                      <w:i/>
                      <w:position w:val="52"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83"/>
                      <w:szCs w:val="83"/>
                      <w:color w:val="525252"/>
                      <w:spacing w:val="0"/>
                      <w:w w:val="48"/>
                      <w:position w:val="-3"/>
                    </w:rPr>
                    <w:t>p)</w:t>
                  </w:r>
                  <w:r>
                    <w:rPr>
                      <w:rFonts w:ascii="Times New Roman" w:hAnsi="Times New Roman" w:cs="Times New Roman" w:eastAsia="Times New Roman"/>
                      <w:sz w:val="83"/>
                      <w:szCs w:val="83"/>
                      <w:color w:val="525252"/>
                      <w:spacing w:val="0"/>
                      <w:w w:val="48"/>
                      <w:position w:val="-3"/>
                    </w:rPr>
                    <w:t>ı:i?rçu</w:t>
                  </w:r>
                  <w:r>
                    <w:rPr>
                      <w:rFonts w:ascii="Times New Roman" w:hAnsi="Times New Roman" w:cs="Times New Roman" w:eastAsia="Times New Roman"/>
                      <w:sz w:val="83"/>
                      <w:szCs w:val="83"/>
                      <w:color w:val="525252"/>
                      <w:spacing w:val="0"/>
                      <w:w w:val="100"/>
                      <w:position w:val="-3"/>
                    </w:rPr>
                    <w:tab/>
                  </w:r>
                  <w:r>
                    <w:rPr>
                      <w:rFonts w:ascii="Times New Roman" w:hAnsi="Times New Roman" w:cs="Times New Roman" w:eastAsia="Times New Roman"/>
                      <w:sz w:val="83"/>
                      <w:szCs w:val="83"/>
                      <w:color w:val="525252"/>
                      <w:spacing w:val="0"/>
                      <w:w w:val="100"/>
                      <w:position w:val="-3"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11"/>
                      <w:szCs w:val="11"/>
                      <w:color w:val="7C7C7C"/>
                      <w:spacing w:val="0"/>
                      <w:w w:val="48"/>
                      <w:b/>
                      <w:bCs/>
                      <w:position w:val="53"/>
                    </w:rPr>
                    <w:t>SJ'</w:t>
                  </w:r>
                  <w:r>
                    <w:rPr>
                      <w:rFonts w:ascii="Times New Roman" w:hAnsi="Times New Roman" w:cs="Times New Roman" w:eastAsia="Times New Roman"/>
                      <w:sz w:val="11"/>
                      <w:szCs w:val="11"/>
                      <w:color w:val="7C7C7C"/>
                      <w:spacing w:val="-10"/>
                      <w:w w:val="48"/>
                      <w:b/>
                      <w:bCs/>
                      <w:position w:val="53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1"/>
                      <w:szCs w:val="11"/>
                      <w:color w:val="7C7C7C"/>
                      <w:spacing w:val="0"/>
                      <w:w w:val="100"/>
                      <w:b/>
                      <w:bCs/>
                      <w:position w:val="53"/>
                    </w:rPr>
                    <w:tab/>
                  </w:r>
                  <w:r>
                    <w:rPr>
                      <w:rFonts w:ascii="Times New Roman" w:hAnsi="Times New Roman" w:cs="Times New Roman" w:eastAsia="Times New Roman"/>
                      <w:sz w:val="11"/>
                      <w:szCs w:val="11"/>
                      <w:color w:val="7C7C7C"/>
                      <w:spacing w:val="0"/>
                      <w:w w:val="100"/>
                      <w:b/>
                      <w:bCs/>
                      <w:position w:val="53"/>
                    </w:rPr>
                  </w:r>
                  <w:r>
                    <w:rPr>
                      <w:rFonts w:ascii="Arial" w:hAnsi="Arial" w:cs="Arial" w:eastAsia="Arial"/>
                      <w:sz w:val="13"/>
                      <w:szCs w:val="13"/>
                      <w:color w:val="B3B3B3"/>
                      <w:spacing w:val="-24"/>
                      <w:w w:val="100"/>
                      <w:position w:val="53"/>
                    </w:rPr>
                    <w:t>ı</w:t>
                  </w:r>
                  <w:r>
                    <w:rPr>
                      <w:rFonts w:ascii="Arial" w:hAnsi="Arial" w:cs="Arial" w:eastAsia="Arial"/>
                      <w:sz w:val="13"/>
                      <w:szCs w:val="13"/>
                      <w:color w:val="939395"/>
                      <w:spacing w:val="0"/>
                      <w:w w:val="100"/>
                      <w:position w:val="53"/>
                    </w:rPr>
                    <w:t>)</w:t>
                  </w:r>
                  <w:r>
                    <w:rPr>
                      <w:rFonts w:ascii="Arial" w:hAnsi="Arial" w:cs="Arial" w:eastAsia="Arial"/>
                      <w:sz w:val="13"/>
                      <w:szCs w:val="13"/>
                      <w:color w:val="939395"/>
                      <w:spacing w:val="-22"/>
                      <w:w w:val="100"/>
                      <w:position w:val="53"/>
                    </w:rPr>
                    <w:t> </w:t>
                  </w:r>
                  <w:r>
                    <w:rPr>
                      <w:rFonts w:ascii="Arial" w:hAnsi="Arial" w:cs="Arial" w:eastAsia="Arial"/>
                      <w:sz w:val="13"/>
                      <w:szCs w:val="13"/>
                      <w:color w:val="939395"/>
                      <w:spacing w:val="0"/>
                      <w:w w:val="100"/>
                      <w:position w:val="53"/>
                    </w:rPr>
                    <w:tab/>
                  </w:r>
                  <w:r>
                    <w:rPr>
                      <w:rFonts w:ascii="Arial" w:hAnsi="Arial" w:cs="Arial" w:eastAsia="Arial"/>
                      <w:sz w:val="13"/>
                      <w:szCs w:val="13"/>
                      <w:color w:val="939395"/>
                      <w:spacing w:val="0"/>
                      <w:w w:val="100"/>
                      <w:position w:val="53"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37"/>
                      <w:szCs w:val="37"/>
                      <w:color w:val="676767"/>
                      <w:spacing w:val="-10"/>
                      <w:w w:val="53"/>
                      <w:position w:val="46"/>
                    </w:rPr>
                    <w:t>-</w:t>
                  </w:r>
                  <w:r>
                    <w:rPr>
                      <w:rFonts w:ascii="Times New Roman" w:hAnsi="Times New Roman" w:cs="Times New Roman" w:eastAsia="Times New Roman"/>
                      <w:sz w:val="37"/>
                      <w:szCs w:val="37"/>
                      <w:color w:val="B3B3B3"/>
                      <w:spacing w:val="0"/>
                      <w:w w:val="33"/>
                      <w:position w:val="46"/>
                    </w:rPr>
                    <w:t>!</w:t>
                  </w:r>
                  <w:r>
                    <w:rPr>
                      <w:rFonts w:ascii="Times New Roman" w:hAnsi="Times New Roman" w:cs="Times New Roman" w:eastAsia="Times New Roman"/>
                      <w:sz w:val="37"/>
                      <w:szCs w:val="37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1"/>
          <w:szCs w:val="11"/>
          <w:color w:val="939395"/>
          <w:spacing w:val="0"/>
          <w:w w:val="48"/>
          <w:b/>
          <w:bCs/>
          <w:position w:val="-14"/>
        </w:rPr>
        <w:t>1&lt;</w:t>
      </w:r>
      <w:r>
        <w:rPr>
          <w:rFonts w:ascii="Times New Roman" w:hAnsi="Times New Roman" w:cs="Times New Roman" w:eastAsia="Times New Roman"/>
          <w:sz w:val="11"/>
          <w:szCs w:val="11"/>
          <w:color w:val="939395"/>
          <w:spacing w:val="0"/>
          <w:w w:val="48"/>
          <w:b/>
          <w:bCs/>
          <w:position w:val="-14"/>
        </w:rPr>
        <w:t>:</w:t>
      </w:r>
      <w:r>
        <w:rPr>
          <w:rFonts w:ascii="Times New Roman" w:hAnsi="Times New Roman" w:cs="Times New Roman" w:eastAsia="Times New Roman"/>
          <w:sz w:val="11"/>
          <w:szCs w:val="11"/>
          <w:color w:val="939395"/>
          <w:spacing w:val="0"/>
          <w:w w:val="48"/>
          <w:b/>
          <w:bCs/>
          <w:position w:val="-14"/>
        </w:rPr>
        <w:t>    </w:t>
      </w:r>
      <w:r>
        <w:rPr>
          <w:rFonts w:ascii="Times New Roman" w:hAnsi="Times New Roman" w:cs="Times New Roman" w:eastAsia="Times New Roman"/>
          <w:sz w:val="11"/>
          <w:szCs w:val="11"/>
          <w:color w:val="939395"/>
          <w:spacing w:val="3"/>
          <w:w w:val="48"/>
          <w:b/>
          <w:bCs/>
          <w:position w:val="-14"/>
        </w:rPr>
        <w:t> </w:t>
      </w:r>
      <w:r>
        <w:rPr>
          <w:rFonts w:ascii="Arial" w:hAnsi="Arial" w:cs="Arial" w:eastAsia="Arial"/>
          <w:sz w:val="12"/>
          <w:szCs w:val="12"/>
          <w:color w:val="7C7C7C"/>
          <w:spacing w:val="-16"/>
          <w:w w:val="83"/>
          <w:b/>
          <w:bCs/>
          <w:position w:val="-14"/>
        </w:rPr>
        <w:t>·</w:t>
      </w:r>
      <w:r>
        <w:rPr>
          <w:rFonts w:ascii="Arial" w:hAnsi="Arial" w:cs="Arial" w:eastAsia="Arial"/>
          <w:sz w:val="12"/>
          <w:szCs w:val="12"/>
          <w:color w:val="525252"/>
          <w:spacing w:val="0"/>
          <w:w w:val="53"/>
          <w:b/>
          <w:bCs/>
          <w:position w:val="-14"/>
        </w:rPr>
        <w:t>ii··</w:t>
      </w:r>
      <w:r>
        <w:rPr>
          <w:rFonts w:ascii="Arial" w:hAnsi="Arial" w:cs="Arial" w:eastAsia="Arial"/>
          <w:sz w:val="12"/>
          <w:szCs w:val="12"/>
          <w:color w:val="525252"/>
          <w:spacing w:val="0"/>
          <w:w w:val="100"/>
          <w:b/>
          <w:bCs/>
          <w:position w:val="-14"/>
        </w:rPr>
        <w:tab/>
      </w:r>
      <w:r>
        <w:rPr>
          <w:rFonts w:ascii="Arial" w:hAnsi="Arial" w:cs="Arial" w:eastAsia="Arial"/>
          <w:sz w:val="12"/>
          <w:szCs w:val="12"/>
          <w:color w:val="525252"/>
          <w:spacing w:val="0"/>
          <w:w w:val="100"/>
          <w:b/>
          <w:bCs/>
          <w:position w:val="-14"/>
        </w:rPr>
      </w:r>
      <w:r>
        <w:rPr>
          <w:rFonts w:ascii="Times New Roman" w:hAnsi="Times New Roman" w:cs="Times New Roman" w:eastAsia="Times New Roman"/>
          <w:sz w:val="28"/>
          <w:szCs w:val="28"/>
          <w:color w:val="525252"/>
          <w:spacing w:val="0"/>
          <w:w w:val="83"/>
          <w:b/>
          <w:bCs/>
          <w:i/>
          <w:position w:val="-14"/>
        </w:rPr>
        <w:t>'7</w:t>
      </w:r>
      <w:r>
        <w:rPr>
          <w:rFonts w:ascii="Times New Roman" w:hAnsi="Times New Roman" w:cs="Times New Roman" w:eastAsia="Times New Roman"/>
          <w:sz w:val="28"/>
          <w:szCs w:val="28"/>
          <w:color w:val="525252"/>
          <w:spacing w:val="0"/>
          <w:w w:val="100"/>
          <w:b/>
          <w:bCs/>
          <w:i/>
          <w:position w:val="-14"/>
        </w:rPr>
        <w:tab/>
      </w:r>
      <w:r>
        <w:rPr>
          <w:rFonts w:ascii="Times New Roman" w:hAnsi="Times New Roman" w:cs="Times New Roman" w:eastAsia="Times New Roman"/>
          <w:sz w:val="28"/>
          <w:szCs w:val="28"/>
          <w:color w:val="525252"/>
          <w:spacing w:val="0"/>
          <w:w w:val="100"/>
          <w:b/>
          <w:bCs/>
          <w:i/>
          <w:position w:val="-14"/>
        </w:rPr>
      </w:r>
      <w:r>
        <w:rPr>
          <w:rFonts w:ascii="Arial" w:hAnsi="Arial" w:cs="Arial" w:eastAsia="Arial"/>
          <w:sz w:val="7"/>
          <w:szCs w:val="7"/>
          <w:color w:val="939395"/>
          <w:spacing w:val="0"/>
          <w:w w:val="56"/>
          <w:b/>
          <w:bCs/>
          <w:position w:val="-14"/>
        </w:rPr>
        <w:t>lw'</w:t>
      </w:r>
      <w:r>
        <w:rPr>
          <w:rFonts w:ascii="Arial" w:hAnsi="Arial" w:cs="Arial" w:eastAsia="Arial"/>
          <w:sz w:val="7"/>
          <w:szCs w:val="7"/>
          <w:color w:val="939395"/>
          <w:spacing w:val="-7"/>
          <w:w w:val="56"/>
          <w:b/>
          <w:bCs/>
          <w:position w:val="-14"/>
        </w:rPr>
        <w:t> </w:t>
      </w:r>
      <w:r>
        <w:rPr>
          <w:rFonts w:ascii="Arial" w:hAnsi="Arial" w:cs="Arial" w:eastAsia="Arial"/>
          <w:sz w:val="7"/>
          <w:szCs w:val="7"/>
          <w:color w:val="939395"/>
          <w:spacing w:val="0"/>
          <w:w w:val="100"/>
          <w:b/>
          <w:bCs/>
          <w:position w:val="-14"/>
        </w:rPr>
        <w:tab/>
      </w:r>
      <w:r>
        <w:rPr>
          <w:rFonts w:ascii="Arial" w:hAnsi="Arial" w:cs="Arial" w:eastAsia="Arial"/>
          <w:sz w:val="7"/>
          <w:szCs w:val="7"/>
          <w:color w:val="939395"/>
          <w:spacing w:val="0"/>
          <w:w w:val="100"/>
          <w:b/>
          <w:bCs/>
          <w:position w:val="-14"/>
        </w:rPr>
      </w:r>
      <w:r>
        <w:rPr>
          <w:rFonts w:ascii="Times New Roman" w:hAnsi="Times New Roman" w:cs="Times New Roman" w:eastAsia="Times New Roman"/>
          <w:sz w:val="13"/>
          <w:szCs w:val="13"/>
          <w:color w:val="525252"/>
          <w:spacing w:val="0"/>
          <w:w w:val="56"/>
          <w:position w:val="-14"/>
        </w:rPr>
        <w:t>t:3'l</w:t>
      </w:r>
      <w:r>
        <w:rPr>
          <w:rFonts w:ascii="Times New Roman" w:hAnsi="Times New Roman" w:cs="Times New Roman" w:eastAsia="Times New Roman"/>
          <w:sz w:val="13"/>
          <w:szCs w:val="13"/>
          <w:color w:val="525252"/>
          <w:spacing w:val="0"/>
          <w:w w:val="56"/>
          <w:position w:val="-14"/>
        </w:rPr>
        <w:t>   </w:t>
      </w:r>
      <w:r>
        <w:rPr>
          <w:rFonts w:ascii="Times New Roman" w:hAnsi="Times New Roman" w:cs="Times New Roman" w:eastAsia="Times New Roman"/>
          <w:sz w:val="13"/>
          <w:szCs w:val="13"/>
          <w:color w:val="525252"/>
          <w:spacing w:val="11"/>
          <w:w w:val="56"/>
          <w:position w:val="-14"/>
        </w:rPr>
        <w:t> </w:t>
      </w:r>
      <w:r>
        <w:rPr>
          <w:rFonts w:ascii="Times New Roman" w:hAnsi="Times New Roman" w:cs="Times New Roman" w:eastAsia="Times New Roman"/>
          <w:sz w:val="8"/>
          <w:szCs w:val="8"/>
          <w:color w:val="939395"/>
          <w:spacing w:val="0"/>
          <w:w w:val="96"/>
          <w:b/>
          <w:bCs/>
          <w:position w:val="-14"/>
        </w:rPr>
        <w:t>t'</w:t>
      </w:r>
      <w:r>
        <w:rPr>
          <w:rFonts w:ascii="Times New Roman" w:hAnsi="Times New Roman" w:cs="Times New Roman" w:eastAsia="Times New Roman"/>
          <w:sz w:val="8"/>
          <w:szCs w:val="8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type w:val="continuous"/>
          <w:pgSz w:w="11920" w:h="16840"/>
          <w:pgMar w:top="300" w:bottom="280" w:left="580" w:right="200"/>
          <w:cols w:num="3" w:equalWidth="0">
            <w:col w:w="3412" w:space="880"/>
            <w:col w:w="1555" w:space="1216"/>
            <w:col w:w="4077"/>
          </w:cols>
        </w:sectPr>
      </w:pPr>
      <w:rPr/>
    </w:p>
    <w:p>
      <w:pPr>
        <w:spacing w:before="5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101" w:lineRule="exact"/>
        <w:ind w:right="813"/>
        <w:jc w:val="right"/>
        <w:tabs>
          <w:tab w:pos="800" w:val="left"/>
          <w:tab w:pos="1180" w:val="left"/>
        </w:tabs>
        <w:rPr>
          <w:rFonts w:ascii="Times New Roman" w:hAnsi="Times New Roman" w:cs="Times New Roman" w:eastAsia="Times New Roman"/>
          <w:sz w:val="10"/>
          <w:szCs w:val="10"/>
        </w:rPr>
      </w:pPr>
      <w:rPr/>
      <w:r>
        <w:rPr>
          <w:rFonts w:ascii="Times New Roman" w:hAnsi="Times New Roman" w:cs="Times New Roman" w:eastAsia="Times New Roman"/>
          <w:sz w:val="11"/>
          <w:szCs w:val="11"/>
          <w:color w:val="7C7C7C"/>
          <w:spacing w:val="0"/>
          <w:w w:val="61"/>
          <w:b/>
          <w:bCs/>
          <w:position w:val="-2"/>
        </w:rPr>
        <w:t>...</w:t>
      </w:r>
      <w:r>
        <w:rPr>
          <w:rFonts w:ascii="Times New Roman" w:hAnsi="Times New Roman" w:cs="Times New Roman" w:eastAsia="Times New Roman"/>
          <w:sz w:val="11"/>
          <w:szCs w:val="11"/>
          <w:color w:val="7C7C7C"/>
          <w:spacing w:val="0"/>
          <w:w w:val="61"/>
          <w:b/>
          <w:bCs/>
          <w:position w:val="-2"/>
        </w:rPr>
        <w:t>     </w:t>
      </w:r>
      <w:r>
        <w:rPr>
          <w:rFonts w:ascii="Times New Roman" w:hAnsi="Times New Roman" w:cs="Times New Roman" w:eastAsia="Times New Roman"/>
          <w:sz w:val="11"/>
          <w:szCs w:val="11"/>
          <w:color w:val="7C7C7C"/>
          <w:spacing w:val="12"/>
          <w:w w:val="61"/>
          <w:b/>
          <w:bCs/>
          <w:position w:val="-2"/>
        </w:rPr>
        <w:t> </w:t>
      </w:r>
      <w:r>
        <w:rPr>
          <w:rFonts w:ascii="Times New Roman" w:hAnsi="Times New Roman" w:cs="Times New Roman" w:eastAsia="Times New Roman"/>
          <w:sz w:val="9"/>
          <w:szCs w:val="9"/>
          <w:color w:val="525252"/>
          <w:spacing w:val="0"/>
          <w:w w:val="61"/>
          <w:b/>
          <w:bCs/>
          <w:position w:val="-2"/>
        </w:rPr>
        <w:t>r,.;;</w:t>
      </w:r>
      <w:r>
        <w:rPr>
          <w:rFonts w:ascii="Times New Roman" w:hAnsi="Times New Roman" w:cs="Times New Roman" w:eastAsia="Times New Roman"/>
          <w:sz w:val="9"/>
          <w:szCs w:val="9"/>
          <w:color w:val="525252"/>
          <w:spacing w:val="0"/>
          <w:w w:val="61"/>
          <w:b/>
          <w:bCs/>
          <w:position w:val="-2"/>
        </w:rPr>
        <w:t>o</w:t>
      </w:r>
      <w:r>
        <w:rPr>
          <w:rFonts w:ascii="Times New Roman" w:hAnsi="Times New Roman" w:cs="Times New Roman" w:eastAsia="Times New Roman"/>
          <w:sz w:val="9"/>
          <w:szCs w:val="9"/>
          <w:color w:val="525252"/>
          <w:spacing w:val="0"/>
          <w:w w:val="61"/>
          <w:b/>
          <w:bCs/>
          <w:position w:val="-2"/>
        </w:rPr>
        <w:t>    </w:t>
      </w:r>
      <w:r>
        <w:rPr>
          <w:rFonts w:ascii="Times New Roman" w:hAnsi="Times New Roman" w:cs="Times New Roman" w:eastAsia="Times New Roman"/>
          <w:sz w:val="9"/>
          <w:szCs w:val="9"/>
          <w:color w:val="525252"/>
          <w:spacing w:val="1"/>
          <w:w w:val="61"/>
          <w:b/>
          <w:bCs/>
          <w:position w:val="-2"/>
        </w:rPr>
        <w:t> </w:t>
      </w:r>
      <w:r>
        <w:rPr>
          <w:rFonts w:ascii="Times New Roman" w:hAnsi="Times New Roman" w:cs="Times New Roman" w:eastAsia="Times New Roman"/>
          <w:sz w:val="9"/>
          <w:szCs w:val="9"/>
          <w:color w:val="7C7C7C"/>
          <w:spacing w:val="0"/>
          <w:w w:val="208"/>
          <w:b/>
          <w:bCs/>
          <w:position w:val="-2"/>
        </w:rPr>
        <w:t>'</w:t>
      </w:r>
      <w:r>
        <w:rPr>
          <w:rFonts w:ascii="Times New Roman" w:hAnsi="Times New Roman" w:cs="Times New Roman" w:eastAsia="Times New Roman"/>
          <w:sz w:val="9"/>
          <w:szCs w:val="9"/>
          <w:color w:val="7C7C7C"/>
          <w:spacing w:val="0"/>
          <w:w w:val="100"/>
          <w:b/>
          <w:bCs/>
          <w:position w:val="-2"/>
        </w:rPr>
        <w:tab/>
      </w:r>
      <w:r>
        <w:rPr>
          <w:rFonts w:ascii="Times New Roman" w:hAnsi="Times New Roman" w:cs="Times New Roman" w:eastAsia="Times New Roman"/>
          <w:sz w:val="9"/>
          <w:szCs w:val="9"/>
          <w:color w:val="7C7C7C"/>
          <w:spacing w:val="0"/>
          <w:w w:val="100"/>
          <w:b/>
          <w:bCs/>
          <w:position w:val="-2"/>
        </w:rPr>
      </w:r>
      <w:r>
        <w:rPr>
          <w:rFonts w:ascii="Times New Roman" w:hAnsi="Times New Roman" w:cs="Times New Roman" w:eastAsia="Times New Roman"/>
          <w:sz w:val="9"/>
          <w:szCs w:val="9"/>
          <w:color w:val="7C7C7C"/>
          <w:spacing w:val="0"/>
          <w:w w:val="253"/>
          <w:position w:val="-2"/>
        </w:rPr>
        <w:t>"</w:t>
      </w:r>
      <w:r>
        <w:rPr>
          <w:rFonts w:ascii="Times New Roman" w:hAnsi="Times New Roman" w:cs="Times New Roman" w:eastAsia="Times New Roman"/>
          <w:sz w:val="9"/>
          <w:szCs w:val="9"/>
          <w:color w:val="7C7C7C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9"/>
          <w:szCs w:val="9"/>
          <w:color w:val="7C7C7C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0"/>
          <w:szCs w:val="10"/>
          <w:color w:val="525252"/>
          <w:spacing w:val="0"/>
          <w:w w:val="74"/>
          <w:b/>
          <w:bCs/>
          <w:position w:val="-2"/>
        </w:rPr>
        <w:t>'-ı.t</w:t>
      </w:r>
      <w:r>
        <w:rPr>
          <w:rFonts w:ascii="Times New Roman" w:hAnsi="Times New Roman" w:cs="Times New Roman" w:eastAsia="Times New Roman"/>
          <w:sz w:val="10"/>
          <w:szCs w:val="10"/>
          <w:color w:val="000000"/>
          <w:spacing w:val="0"/>
          <w:w w:val="100"/>
          <w:position w:val="0"/>
        </w:rPr>
      </w:r>
    </w:p>
    <w:p>
      <w:pPr>
        <w:spacing w:before="0" w:after="0" w:line="144" w:lineRule="exact"/>
        <w:ind w:right="805"/>
        <w:jc w:val="right"/>
        <w:tabs>
          <w:tab w:pos="8440" w:val="left"/>
          <w:tab w:pos="9200" w:val="left"/>
          <w:tab w:pos="9640" w:val="left"/>
        </w:tabs>
        <w:rPr>
          <w:rFonts w:ascii="Arial" w:hAnsi="Arial" w:cs="Arial" w:eastAsia="Arial"/>
          <w:sz w:val="10"/>
          <w:szCs w:val="10"/>
        </w:rPr>
      </w:pPr>
      <w:rPr/>
      <w:r>
        <w:rPr>
          <w:rFonts w:ascii="Times New Roman" w:hAnsi="Times New Roman" w:cs="Times New Roman" w:eastAsia="Times New Roman"/>
          <w:sz w:val="22"/>
          <w:szCs w:val="22"/>
          <w:color w:val="3B3B3B"/>
          <w:spacing w:val="0"/>
          <w:w w:val="44"/>
          <w:position w:val="-4"/>
        </w:rPr>
        <w:t>:</w:t>
      </w:r>
      <w:r>
        <w:rPr>
          <w:rFonts w:ascii="Times New Roman" w:hAnsi="Times New Roman" w:cs="Times New Roman" w:eastAsia="Times New Roman"/>
          <w:sz w:val="22"/>
          <w:szCs w:val="22"/>
          <w:color w:val="3B3B3B"/>
          <w:spacing w:val="-5"/>
          <w:w w:val="44"/>
          <w:position w:val="-4"/>
        </w:rPr>
        <w:t>:</w:t>
      </w:r>
      <w:r>
        <w:rPr>
          <w:rFonts w:ascii="Times New Roman" w:hAnsi="Times New Roman" w:cs="Times New Roman" w:eastAsia="Times New Roman"/>
          <w:sz w:val="22"/>
          <w:szCs w:val="22"/>
          <w:color w:val="3B3B3B"/>
          <w:spacing w:val="-2"/>
          <w:w w:val="44"/>
          <w:position w:val="-4"/>
        </w:rPr>
        <w:t>ı</w:t>
      </w:r>
      <w:r>
        <w:rPr>
          <w:rFonts w:ascii="Times New Roman" w:hAnsi="Times New Roman" w:cs="Times New Roman" w:eastAsia="Times New Roman"/>
          <w:sz w:val="22"/>
          <w:szCs w:val="22"/>
          <w:color w:val="3B3B3B"/>
          <w:spacing w:val="0"/>
          <w:w w:val="44"/>
          <w:position w:val="-4"/>
        </w:rPr>
        <w:t>:</w:t>
      </w:r>
      <w:r>
        <w:rPr>
          <w:rFonts w:ascii="Times New Roman" w:hAnsi="Times New Roman" w:cs="Times New Roman" w:eastAsia="Times New Roman"/>
          <w:sz w:val="22"/>
          <w:szCs w:val="22"/>
          <w:color w:val="3B3B3B"/>
          <w:spacing w:val="0"/>
          <w:w w:val="44"/>
          <w:position w:val="-4"/>
        </w:rPr>
        <w:t>:</w:t>
      </w:r>
      <w:r>
        <w:rPr>
          <w:rFonts w:ascii="Times New Roman" w:hAnsi="Times New Roman" w:cs="Times New Roman" w:eastAsia="Times New Roman"/>
          <w:sz w:val="22"/>
          <w:szCs w:val="22"/>
          <w:color w:val="3B3B3B"/>
          <w:spacing w:val="-21"/>
          <w:w w:val="44"/>
          <w:position w:val="-4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3B3B3B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22"/>
          <w:szCs w:val="22"/>
          <w:color w:val="3B3B3B"/>
          <w:spacing w:val="0"/>
          <w:w w:val="100"/>
          <w:position w:val="-4"/>
        </w:rPr>
      </w:r>
      <w:r>
        <w:rPr>
          <w:rFonts w:ascii="Arial" w:hAnsi="Arial" w:cs="Arial" w:eastAsia="Arial"/>
          <w:sz w:val="9"/>
          <w:szCs w:val="9"/>
          <w:color w:val="3B3B3B"/>
          <w:spacing w:val="0"/>
          <w:w w:val="100"/>
          <w:i/>
          <w:position w:val="4"/>
        </w:rPr>
        <w:t>ı:</w:t>
      </w:r>
      <w:r>
        <w:rPr>
          <w:rFonts w:ascii="Arial" w:hAnsi="Arial" w:cs="Arial" w:eastAsia="Arial"/>
          <w:sz w:val="9"/>
          <w:szCs w:val="9"/>
          <w:color w:val="3B3B3B"/>
          <w:spacing w:val="18"/>
          <w:w w:val="100"/>
          <w:i/>
          <w:position w:val="4"/>
        </w:rPr>
        <w:t> </w:t>
      </w:r>
      <w:r>
        <w:rPr>
          <w:rFonts w:ascii="Arial" w:hAnsi="Arial" w:cs="Arial" w:eastAsia="Arial"/>
          <w:sz w:val="9"/>
          <w:szCs w:val="9"/>
          <w:color w:val="3B3B3B"/>
          <w:spacing w:val="0"/>
          <w:w w:val="100"/>
          <w:i/>
          <w:position w:val="4"/>
        </w:rPr>
        <w:t>\</w:t>
      </w:r>
      <w:r>
        <w:rPr>
          <w:rFonts w:ascii="Arial" w:hAnsi="Arial" w:cs="Arial" w:eastAsia="Arial"/>
          <w:sz w:val="9"/>
          <w:szCs w:val="9"/>
          <w:color w:val="3B3B3B"/>
          <w:spacing w:val="0"/>
          <w:w w:val="100"/>
          <w:i/>
          <w:position w:val="4"/>
        </w:rPr>
        <w:t>   </w:t>
      </w:r>
      <w:r>
        <w:rPr>
          <w:rFonts w:ascii="Arial" w:hAnsi="Arial" w:cs="Arial" w:eastAsia="Arial"/>
          <w:sz w:val="9"/>
          <w:szCs w:val="9"/>
          <w:color w:val="3B3B3B"/>
          <w:spacing w:val="3"/>
          <w:w w:val="100"/>
          <w:i/>
          <w:position w:val="4"/>
        </w:rPr>
        <w:t> </w:t>
      </w:r>
      <w:r>
        <w:rPr>
          <w:rFonts w:ascii="Arial" w:hAnsi="Arial" w:cs="Arial" w:eastAsia="Arial"/>
          <w:sz w:val="10"/>
          <w:szCs w:val="10"/>
          <w:color w:val="3B3B3B"/>
          <w:spacing w:val="0"/>
          <w:w w:val="100"/>
          <w:b/>
          <w:bCs/>
          <w:position w:val="4"/>
        </w:rPr>
        <w:t>-</w:t>
      </w:r>
      <w:r>
        <w:rPr>
          <w:rFonts w:ascii="Arial" w:hAnsi="Arial" w:cs="Arial" w:eastAsia="Arial"/>
          <w:sz w:val="10"/>
          <w:szCs w:val="10"/>
          <w:color w:val="676767"/>
          <w:spacing w:val="0"/>
          <w:w w:val="100"/>
          <w:b/>
          <w:bCs/>
          <w:position w:val="4"/>
        </w:rPr>
        <w:t>.</w:t>
      </w:r>
      <w:r>
        <w:rPr>
          <w:rFonts w:ascii="Arial" w:hAnsi="Arial" w:cs="Arial" w:eastAsia="Arial"/>
          <w:sz w:val="10"/>
          <w:szCs w:val="10"/>
          <w:color w:val="676767"/>
          <w:spacing w:val="-18"/>
          <w:w w:val="100"/>
          <w:b/>
          <w:bCs/>
          <w:position w:val="4"/>
        </w:rPr>
        <w:t>;</w:t>
      </w:r>
      <w:r>
        <w:rPr>
          <w:rFonts w:ascii="Arial" w:hAnsi="Arial" w:cs="Arial" w:eastAsia="Arial"/>
          <w:sz w:val="10"/>
          <w:szCs w:val="10"/>
          <w:color w:val="3B3B3B"/>
          <w:spacing w:val="0"/>
          <w:w w:val="100"/>
          <w:b/>
          <w:bCs/>
          <w:position w:val="4"/>
        </w:rPr>
        <w:t>!l</w:t>
      </w:r>
      <w:r>
        <w:rPr>
          <w:rFonts w:ascii="Arial" w:hAnsi="Arial" w:cs="Arial" w:eastAsia="Arial"/>
          <w:sz w:val="10"/>
          <w:szCs w:val="10"/>
          <w:color w:val="3B3B3B"/>
          <w:spacing w:val="0"/>
          <w:w w:val="100"/>
          <w:b/>
          <w:bCs/>
          <w:position w:val="4"/>
        </w:rPr>
        <w:t> </w:t>
      </w:r>
      <w:r>
        <w:rPr>
          <w:rFonts w:ascii="Arial" w:hAnsi="Arial" w:cs="Arial" w:eastAsia="Arial"/>
          <w:sz w:val="10"/>
          <w:szCs w:val="10"/>
          <w:color w:val="3B3B3B"/>
          <w:spacing w:val="5"/>
          <w:w w:val="100"/>
          <w:b/>
          <w:bCs/>
          <w:position w:val="4"/>
        </w:rPr>
        <w:t> </w:t>
      </w:r>
      <w:r>
        <w:rPr>
          <w:rFonts w:ascii="Arial" w:hAnsi="Arial" w:cs="Arial" w:eastAsia="Arial"/>
          <w:sz w:val="10"/>
          <w:szCs w:val="10"/>
          <w:color w:val="939395"/>
          <w:spacing w:val="0"/>
          <w:w w:val="451"/>
          <w:position w:val="4"/>
        </w:rPr>
        <w:t>'</w:t>
      </w:r>
      <w:r>
        <w:rPr>
          <w:rFonts w:ascii="Arial" w:hAnsi="Arial" w:cs="Arial" w:eastAsia="Arial"/>
          <w:sz w:val="10"/>
          <w:szCs w:val="10"/>
          <w:color w:val="939395"/>
          <w:spacing w:val="0"/>
          <w:w w:val="100"/>
          <w:position w:val="4"/>
        </w:rPr>
        <w:tab/>
      </w:r>
      <w:r>
        <w:rPr>
          <w:rFonts w:ascii="Arial" w:hAnsi="Arial" w:cs="Arial" w:eastAsia="Arial"/>
          <w:sz w:val="10"/>
          <w:szCs w:val="10"/>
          <w:color w:val="939395"/>
          <w:spacing w:val="0"/>
          <w:w w:val="100"/>
          <w:position w:val="4"/>
        </w:rPr>
        <w:t>...</w:t>
      </w:r>
      <w:r>
        <w:rPr>
          <w:rFonts w:ascii="Arial" w:hAnsi="Arial" w:cs="Arial" w:eastAsia="Arial"/>
          <w:sz w:val="10"/>
          <w:szCs w:val="10"/>
          <w:color w:val="939395"/>
          <w:spacing w:val="0"/>
          <w:w w:val="100"/>
          <w:position w:val="4"/>
        </w:rPr>
        <w:t> </w:t>
      </w:r>
      <w:r>
        <w:rPr>
          <w:rFonts w:ascii="Arial" w:hAnsi="Arial" w:cs="Arial" w:eastAsia="Arial"/>
          <w:sz w:val="10"/>
          <w:szCs w:val="10"/>
          <w:color w:val="939395"/>
          <w:spacing w:val="1"/>
          <w:w w:val="100"/>
          <w:position w:val="4"/>
        </w:rPr>
        <w:t> </w:t>
      </w:r>
      <w:r>
        <w:rPr>
          <w:rFonts w:ascii="Arial" w:hAnsi="Arial" w:cs="Arial" w:eastAsia="Arial"/>
          <w:sz w:val="10"/>
          <w:szCs w:val="10"/>
          <w:color w:val="939395"/>
          <w:spacing w:val="0"/>
          <w:w w:val="167"/>
          <w:position w:val="4"/>
        </w:rPr>
        <w:t>.'</w:t>
      </w:r>
      <w:r>
        <w:rPr>
          <w:rFonts w:ascii="Arial" w:hAnsi="Arial" w:cs="Arial" w:eastAsia="Arial"/>
          <w:sz w:val="10"/>
          <w:szCs w:val="10"/>
          <w:color w:val="939395"/>
          <w:spacing w:val="0"/>
          <w:w w:val="100"/>
          <w:position w:val="4"/>
        </w:rPr>
        <w:tab/>
      </w:r>
      <w:r>
        <w:rPr>
          <w:rFonts w:ascii="Arial" w:hAnsi="Arial" w:cs="Arial" w:eastAsia="Arial"/>
          <w:sz w:val="10"/>
          <w:szCs w:val="10"/>
          <w:color w:val="939395"/>
          <w:spacing w:val="0"/>
          <w:w w:val="105"/>
          <w:position w:val="4"/>
        </w:rPr>
        <w:t>,</w:t>
      </w:r>
      <w:r>
        <w:rPr>
          <w:rFonts w:ascii="Arial" w:hAnsi="Arial" w:cs="Arial" w:eastAsia="Arial"/>
          <w:sz w:val="10"/>
          <w:szCs w:val="10"/>
          <w:color w:val="939395"/>
          <w:spacing w:val="-19"/>
          <w:w w:val="105"/>
          <w:position w:val="4"/>
        </w:rPr>
        <w:t>.</w:t>
      </w:r>
      <w:r>
        <w:rPr>
          <w:rFonts w:ascii="Arial" w:hAnsi="Arial" w:cs="Arial" w:eastAsia="Arial"/>
          <w:sz w:val="10"/>
          <w:szCs w:val="10"/>
          <w:color w:val="7C7C7C"/>
          <w:spacing w:val="0"/>
          <w:w w:val="225"/>
          <w:position w:val="4"/>
        </w:rPr>
        <w:t>'</w:t>
      </w:r>
      <w:r>
        <w:rPr>
          <w:rFonts w:ascii="Arial" w:hAnsi="Arial" w:cs="Arial" w:eastAsia="Arial"/>
          <w:sz w:val="10"/>
          <w:szCs w:val="10"/>
          <w:color w:val="7C7C7C"/>
          <w:spacing w:val="11"/>
          <w:w w:val="100"/>
          <w:position w:val="4"/>
        </w:rPr>
        <w:t> </w:t>
      </w:r>
      <w:r>
        <w:rPr>
          <w:rFonts w:ascii="Arial" w:hAnsi="Arial" w:cs="Arial" w:eastAsia="Arial"/>
          <w:sz w:val="10"/>
          <w:szCs w:val="10"/>
          <w:color w:val="525252"/>
          <w:spacing w:val="0"/>
          <w:w w:val="135"/>
          <w:position w:val="4"/>
        </w:rPr>
        <w:t>.</w:t>
      </w:r>
      <w:r>
        <w:rPr>
          <w:rFonts w:ascii="Arial" w:hAnsi="Arial" w:cs="Arial" w:eastAsia="Arial"/>
          <w:sz w:val="10"/>
          <w:szCs w:val="10"/>
          <w:color w:val="000000"/>
          <w:spacing w:val="0"/>
          <w:w w:val="100"/>
          <w:position w:val="0"/>
        </w:rPr>
      </w:r>
    </w:p>
    <w:p>
      <w:pPr>
        <w:spacing w:before="0" w:after="0" w:line="74" w:lineRule="exact"/>
        <w:ind w:left="4868" w:right="-20"/>
        <w:jc w:val="left"/>
        <w:tabs>
          <w:tab w:pos="9000" w:val="left"/>
          <w:tab w:pos="9640" w:val="left"/>
        </w:tabs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10"/>
        </w:rPr>
        <w:t>itf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1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5"/>
          <w:w w:val="100"/>
          <w:position w:val="-1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10"/>
        </w:rPr>
        <w:t>Eri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1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10"/>
        </w:rPr>
      </w:r>
      <w:r>
        <w:rPr>
          <w:rFonts w:ascii="Times New Roman" w:hAnsi="Times New Roman" w:cs="Times New Roman" w:eastAsia="Times New Roman"/>
          <w:sz w:val="7"/>
          <w:szCs w:val="7"/>
          <w:color w:val="939395"/>
          <w:spacing w:val="0"/>
          <w:w w:val="176"/>
          <w:b/>
          <w:bCs/>
          <w:position w:val="-1"/>
        </w:rPr>
        <w:t>\</w:t>
      </w:r>
      <w:r>
        <w:rPr>
          <w:rFonts w:ascii="Times New Roman" w:hAnsi="Times New Roman" w:cs="Times New Roman" w:eastAsia="Times New Roman"/>
          <w:sz w:val="7"/>
          <w:szCs w:val="7"/>
          <w:color w:val="939395"/>
          <w:spacing w:val="0"/>
          <w:w w:val="176"/>
          <w:b/>
          <w:bCs/>
          <w:position w:val="-1"/>
        </w:rPr>
        <w:t>1</w:t>
      </w:r>
      <w:r>
        <w:rPr>
          <w:rFonts w:ascii="Times New Roman" w:hAnsi="Times New Roman" w:cs="Times New Roman" w:eastAsia="Times New Roman"/>
          <w:sz w:val="7"/>
          <w:szCs w:val="7"/>
          <w:color w:val="939395"/>
          <w:spacing w:val="0"/>
          <w:w w:val="176"/>
          <w:b/>
          <w:bCs/>
          <w:position w:val="-1"/>
        </w:rPr>
        <w:t>   </w:t>
      </w:r>
      <w:r>
        <w:rPr>
          <w:rFonts w:ascii="Times New Roman" w:hAnsi="Times New Roman" w:cs="Times New Roman" w:eastAsia="Times New Roman"/>
          <w:sz w:val="7"/>
          <w:szCs w:val="7"/>
          <w:color w:val="939395"/>
          <w:spacing w:val="23"/>
          <w:w w:val="176"/>
          <w:b/>
          <w:bCs/>
          <w:position w:val="-1"/>
        </w:rPr>
        <w:t> </w:t>
      </w:r>
      <w:r>
        <w:rPr>
          <w:rFonts w:ascii="Times New Roman" w:hAnsi="Times New Roman" w:cs="Times New Roman" w:eastAsia="Times New Roman"/>
          <w:sz w:val="7"/>
          <w:szCs w:val="7"/>
          <w:color w:val="939395"/>
          <w:spacing w:val="-5"/>
          <w:w w:val="176"/>
          <w:position w:val="-1"/>
        </w:rPr>
        <w:t>'</w:t>
      </w:r>
      <w:r>
        <w:rPr>
          <w:rFonts w:ascii="Times New Roman" w:hAnsi="Times New Roman" w:cs="Times New Roman" w:eastAsia="Times New Roman"/>
          <w:sz w:val="7"/>
          <w:szCs w:val="7"/>
          <w:color w:val="676767"/>
          <w:spacing w:val="0"/>
          <w:w w:val="176"/>
          <w:position w:val="-1"/>
        </w:rPr>
        <w:t>•</w:t>
      </w:r>
      <w:r>
        <w:rPr>
          <w:rFonts w:ascii="Times New Roman" w:hAnsi="Times New Roman" w:cs="Times New Roman" w:eastAsia="Times New Roman"/>
          <w:sz w:val="7"/>
          <w:szCs w:val="7"/>
          <w:color w:val="676767"/>
          <w:spacing w:val="-12"/>
          <w:w w:val="176"/>
          <w:position w:val="-1"/>
        </w:rPr>
        <w:t> </w:t>
      </w:r>
      <w:r>
        <w:rPr>
          <w:rFonts w:ascii="Times New Roman" w:hAnsi="Times New Roman" w:cs="Times New Roman" w:eastAsia="Times New Roman"/>
          <w:sz w:val="7"/>
          <w:szCs w:val="7"/>
          <w:color w:val="939395"/>
          <w:spacing w:val="0"/>
          <w:w w:val="300"/>
          <w:position w:val="-1"/>
        </w:rPr>
        <w:t>.</w:t>
      </w:r>
      <w:r>
        <w:rPr>
          <w:rFonts w:ascii="Times New Roman" w:hAnsi="Times New Roman" w:cs="Times New Roman" w:eastAsia="Times New Roman"/>
          <w:sz w:val="7"/>
          <w:szCs w:val="7"/>
          <w:color w:val="939395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7"/>
          <w:szCs w:val="7"/>
          <w:color w:val="939395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6"/>
          <w:szCs w:val="16"/>
          <w:color w:val="939395"/>
          <w:spacing w:val="0"/>
          <w:w w:val="175"/>
          <w:b/>
          <w:bCs/>
          <w:position w:val="-1"/>
        </w:rPr>
        <w:t>'</w:t>
      </w:r>
      <w:r>
        <w:rPr>
          <w:rFonts w:ascii="Times New Roman" w:hAnsi="Times New Roman" w:cs="Times New Roman" w:eastAsia="Times New Roman"/>
          <w:sz w:val="16"/>
          <w:szCs w:val="16"/>
          <w:color w:val="939395"/>
          <w:spacing w:val="-29"/>
          <w:w w:val="100"/>
          <w:b/>
          <w:bCs/>
          <w:position w:val="-1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B3B3B3"/>
          <w:spacing w:val="0"/>
          <w:w w:val="52"/>
          <w:b/>
          <w:bCs/>
          <w:position w:val="-1"/>
        </w:rPr>
        <w:t>i-i</w:t>
      </w:r>
      <w:r>
        <w:rPr>
          <w:rFonts w:ascii="Times New Roman" w:hAnsi="Times New Roman" w:cs="Times New Roman" w:eastAsia="Times New Roman"/>
          <w:sz w:val="16"/>
          <w:szCs w:val="16"/>
          <w:color w:val="B3B3B3"/>
          <w:spacing w:val="-4"/>
          <w:w w:val="53"/>
          <w:b/>
          <w:bCs/>
          <w:position w:val="-1"/>
        </w:rPr>
        <w:t>#</w:t>
      </w:r>
      <w:r>
        <w:rPr>
          <w:rFonts w:ascii="Times New Roman" w:hAnsi="Times New Roman" w:cs="Times New Roman" w:eastAsia="Times New Roman"/>
          <w:sz w:val="16"/>
          <w:szCs w:val="16"/>
          <w:color w:val="939395"/>
          <w:spacing w:val="0"/>
          <w:w w:val="97"/>
          <w:b/>
          <w:bCs/>
          <w:position w:val="-1"/>
        </w:rPr>
        <w:t>"</w:t>
      </w:r>
      <w:r>
        <w:rPr>
          <w:rFonts w:ascii="Times New Roman" w:hAnsi="Times New Roman" w:cs="Times New Roman" w:eastAsia="Times New Roman"/>
          <w:sz w:val="16"/>
          <w:szCs w:val="16"/>
          <w:color w:val="939395"/>
          <w:spacing w:val="0"/>
          <w:w w:val="100"/>
          <w:b/>
          <w:bCs/>
          <w:position w:val="-1"/>
        </w:rPr>
        <w:t>   </w:t>
      </w:r>
      <w:r>
        <w:rPr>
          <w:rFonts w:ascii="Times New Roman" w:hAnsi="Times New Roman" w:cs="Times New Roman" w:eastAsia="Times New Roman"/>
          <w:sz w:val="16"/>
          <w:szCs w:val="16"/>
          <w:color w:val="939395"/>
          <w:spacing w:val="-5"/>
          <w:w w:val="100"/>
          <w:b/>
          <w:bCs/>
          <w:position w:val="-1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B3B3B"/>
          <w:spacing w:val="0"/>
          <w:w w:val="59"/>
          <w:position w:val="-1"/>
        </w:rPr>
        <w:t>...</w:t>
      </w:r>
      <w:r>
        <w:rPr>
          <w:rFonts w:ascii="Times New Roman" w:hAnsi="Times New Roman" w:cs="Times New Roman" w:eastAsia="Times New Roman"/>
          <w:sz w:val="16"/>
          <w:szCs w:val="16"/>
          <w:color w:val="3B3B3B"/>
          <w:spacing w:val="-11"/>
          <w:w w:val="59"/>
          <w:position w:val="-1"/>
        </w:rPr>
        <w:t>.</w:t>
      </w:r>
      <w:r>
        <w:rPr>
          <w:rFonts w:ascii="Times New Roman" w:hAnsi="Times New Roman" w:cs="Times New Roman" w:eastAsia="Times New Roman"/>
          <w:sz w:val="16"/>
          <w:szCs w:val="16"/>
          <w:color w:val="7C7C7C"/>
          <w:spacing w:val="-18"/>
          <w:w w:val="129"/>
          <w:position w:val="-1"/>
        </w:rPr>
        <w:t>:</w:t>
      </w:r>
      <w:r>
        <w:rPr>
          <w:rFonts w:ascii="Times New Roman" w:hAnsi="Times New Roman" w:cs="Times New Roman" w:eastAsia="Times New Roman"/>
          <w:sz w:val="16"/>
          <w:szCs w:val="16"/>
          <w:color w:val="B3B3B3"/>
          <w:spacing w:val="0"/>
          <w:w w:val="58"/>
          <w:position w:val="-1"/>
        </w:rPr>
        <w:t>""</w:t>
      </w:r>
      <w:r>
        <w:rPr>
          <w:rFonts w:ascii="Times New Roman" w:hAnsi="Times New Roman" w:cs="Times New Roman" w:eastAsia="Times New Roman"/>
          <w:sz w:val="16"/>
          <w:szCs w:val="16"/>
          <w:color w:val="B3B3B3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B3B3B3"/>
          <w:spacing w:val="-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939395"/>
          <w:spacing w:val="0"/>
          <w:w w:val="131"/>
          <w:position w:val="-1"/>
        </w:rPr>
        <w:t>.</w:t>
      </w:r>
      <w:r>
        <w:rPr>
          <w:rFonts w:ascii="Times New Roman" w:hAnsi="Times New Roman" w:cs="Times New Roman" w:eastAsia="Times New Roman"/>
          <w:sz w:val="16"/>
          <w:szCs w:val="16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300" w:bottom="280" w:left="580" w:right="200"/>
        </w:sectPr>
      </w:pPr>
      <w:rPr/>
    </w:p>
    <w:p>
      <w:pPr>
        <w:spacing w:before="0" w:after="0" w:line="120" w:lineRule="exact"/>
        <w:ind w:right="-20"/>
        <w:jc w:val="right"/>
        <w:rPr>
          <w:rFonts w:ascii="Times New Roman" w:hAnsi="Times New Roman" w:cs="Times New Roman" w:eastAsia="Times New Roman"/>
          <w:sz w:val="12"/>
          <w:szCs w:val="12"/>
        </w:rPr>
      </w:pPr>
      <w:rPr/>
      <w:r>
        <w:rPr>
          <w:rFonts w:ascii="Times New Roman" w:hAnsi="Times New Roman" w:cs="Times New Roman" w:eastAsia="Times New Roman"/>
          <w:sz w:val="12"/>
          <w:szCs w:val="12"/>
          <w:color w:val="939395"/>
          <w:spacing w:val="0"/>
          <w:w w:val="100"/>
          <w:b/>
          <w:bCs/>
          <w:i/>
        </w:rPr>
        <w:t>.ı..</w:t>
      </w:r>
      <w:r>
        <w:rPr>
          <w:rFonts w:ascii="Times New Roman" w:hAnsi="Times New Roman" w:cs="Times New Roman" w:eastAsia="Times New Roman"/>
          <w:sz w:val="12"/>
          <w:szCs w:val="12"/>
          <w:color w:val="000000"/>
          <w:spacing w:val="0"/>
          <w:w w:val="100"/>
        </w:rPr>
      </w:r>
    </w:p>
    <w:p>
      <w:pPr>
        <w:spacing w:before="0" w:after="0" w:line="120" w:lineRule="exact"/>
        <w:ind w:right="-20"/>
        <w:jc w:val="left"/>
        <w:tabs>
          <w:tab w:pos="780" w:val="left"/>
        </w:tabs>
        <w:rPr>
          <w:rFonts w:ascii="Times New Roman" w:hAnsi="Times New Roman" w:cs="Times New Roman" w:eastAsia="Times New Roman"/>
          <w:sz w:val="8"/>
          <w:szCs w:val="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2"/>
          <w:szCs w:val="12"/>
          <w:color w:val="939395"/>
          <w:spacing w:val="-9"/>
          <w:w w:val="135"/>
        </w:rPr>
        <w:t>,</w:t>
      </w:r>
      <w:r>
        <w:rPr>
          <w:rFonts w:ascii="Times New Roman" w:hAnsi="Times New Roman" w:cs="Times New Roman" w:eastAsia="Times New Roman"/>
          <w:sz w:val="12"/>
          <w:szCs w:val="12"/>
          <w:color w:val="B3B3B3"/>
          <w:spacing w:val="-25"/>
          <w:w w:val="95"/>
        </w:rPr>
        <w:t>·</w:t>
      </w:r>
      <w:r>
        <w:rPr>
          <w:rFonts w:ascii="Times New Roman" w:hAnsi="Times New Roman" w:cs="Times New Roman" w:eastAsia="Times New Roman"/>
          <w:sz w:val="12"/>
          <w:szCs w:val="12"/>
          <w:color w:val="939395"/>
          <w:spacing w:val="-16"/>
          <w:w w:val="135"/>
        </w:rPr>
        <w:t>.</w:t>
      </w:r>
      <w:r>
        <w:rPr>
          <w:rFonts w:ascii="Times New Roman" w:hAnsi="Times New Roman" w:cs="Times New Roman" w:eastAsia="Times New Roman"/>
          <w:sz w:val="12"/>
          <w:szCs w:val="12"/>
          <w:color w:val="B3B3B3"/>
          <w:spacing w:val="-23"/>
          <w:w w:val="95"/>
        </w:rPr>
        <w:t>·</w:t>
      </w:r>
      <w:r>
        <w:rPr>
          <w:rFonts w:ascii="Times New Roman" w:hAnsi="Times New Roman" w:cs="Times New Roman" w:eastAsia="Times New Roman"/>
          <w:sz w:val="12"/>
          <w:szCs w:val="12"/>
          <w:color w:val="939395"/>
          <w:spacing w:val="-10"/>
          <w:w w:val="135"/>
        </w:rPr>
        <w:t>,</w:t>
      </w:r>
      <w:r>
        <w:rPr>
          <w:rFonts w:ascii="Times New Roman" w:hAnsi="Times New Roman" w:cs="Times New Roman" w:eastAsia="Times New Roman"/>
          <w:sz w:val="12"/>
          <w:szCs w:val="12"/>
          <w:color w:val="B3B3B3"/>
          <w:spacing w:val="0"/>
          <w:w w:val="106"/>
        </w:rPr>
        <w:t>.</w:t>
      </w:r>
      <w:r>
        <w:rPr>
          <w:rFonts w:ascii="Times New Roman" w:hAnsi="Times New Roman" w:cs="Times New Roman" w:eastAsia="Times New Roman"/>
          <w:sz w:val="12"/>
          <w:szCs w:val="12"/>
          <w:color w:val="B3B3B3"/>
          <w:spacing w:val="5"/>
          <w:w w:val="106"/>
        </w:rPr>
        <w:t>.</w:t>
      </w:r>
      <w:r>
        <w:rPr>
          <w:rFonts w:ascii="Times New Roman" w:hAnsi="Times New Roman" w:cs="Times New Roman" w:eastAsia="Times New Roman"/>
          <w:sz w:val="12"/>
          <w:szCs w:val="12"/>
          <w:color w:val="939395"/>
          <w:spacing w:val="0"/>
          <w:w w:val="61"/>
        </w:rPr>
        <w:t>"</w:t>
      </w:r>
      <w:r>
        <w:rPr>
          <w:rFonts w:ascii="Times New Roman" w:hAnsi="Times New Roman" w:cs="Times New Roman" w:eastAsia="Times New Roman"/>
          <w:sz w:val="12"/>
          <w:szCs w:val="12"/>
          <w:color w:val="939395"/>
          <w:spacing w:val="2"/>
          <w:w w:val="61"/>
        </w:rPr>
        <w:t>"</w:t>
      </w:r>
      <w:r>
        <w:rPr>
          <w:rFonts w:ascii="Times New Roman" w:hAnsi="Times New Roman" w:cs="Times New Roman" w:eastAsia="Times New Roman"/>
          <w:sz w:val="12"/>
          <w:szCs w:val="12"/>
          <w:color w:val="676767"/>
          <w:spacing w:val="-9"/>
          <w:w w:val="191"/>
        </w:rPr>
        <w:t>'</w:t>
      </w:r>
      <w:r>
        <w:rPr>
          <w:rFonts w:ascii="Times New Roman" w:hAnsi="Times New Roman" w:cs="Times New Roman" w:eastAsia="Times New Roman"/>
          <w:sz w:val="12"/>
          <w:szCs w:val="12"/>
          <w:color w:val="939395"/>
          <w:spacing w:val="0"/>
          <w:w w:val="191"/>
        </w:rPr>
        <w:t>'</w:t>
      </w:r>
      <w:r>
        <w:rPr>
          <w:rFonts w:ascii="Times New Roman" w:hAnsi="Times New Roman" w:cs="Times New Roman" w:eastAsia="Times New Roman"/>
          <w:sz w:val="12"/>
          <w:szCs w:val="12"/>
          <w:color w:val="939395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2"/>
          <w:szCs w:val="12"/>
          <w:color w:val="939395"/>
          <w:spacing w:val="0"/>
          <w:w w:val="100"/>
        </w:rPr>
      </w:r>
      <w:r>
        <w:rPr>
          <w:rFonts w:ascii="Times New Roman" w:hAnsi="Times New Roman" w:cs="Times New Roman" w:eastAsia="Times New Roman"/>
          <w:sz w:val="12"/>
          <w:szCs w:val="12"/>
          <w:color w:val="525252"/>
          <w:spacing w:val="0"/>
          <w:w w:val="214"/>
        </w:rPr>
        <w:t>·</w:t>
      </w:r>
      <w:r>
        <w:rPr>
          <w:rFonts w:ascii="Times New Roman" w:hAnsi="Times New Roman" w:cs="Times New Roman" w:eastAsia="Times New Roman"/>
          <w:sz w:val="12"/>
          <w:szCs w:val="12"/>
          <w:color w:val="525252"/>
          <w:spacing w:val="0"/>
          <w:w w:val="214"/>
        </w:rPr>
        <w:t> </w:t>
      </w:r>
      <w:r>
        <w:rPr>
          <w:rFonts w:ascii="Times New Roman" w:hAnsi="Times New Roman" w:cs="Times New Roman" w:eastAsia="Times New Roman"/>
          <w:sz w:val="12"/>
          <w:szCs w:val="12"/>
          <w:color w:val="525252"/>
          <w:spacing w:val="8"/>
          <w:w w:val="214"/>
        </w:rPr>
        <w:t> </w:t>
      </w:r>
      <w:r>
        <w:rPr>
          <w:rFonts w:ascii="Times New Roman" w:hAnsi="Times New Roman" w:cs="Times New Roman" w:eastAsia="Times New Roman"/>
          <w:sz w:val="8"/>
          <w:szCs w:val="8"/>
          <w:color w:val="525252"/>
          <w:spacing w:val="0"/>
          <w:w w:val="72"/>
          <w:b/>
          <w:bCs/>
        </w:rPr>
        <w:t>ot</w:t>
      </w:r>
      <w:r>
        <w:rPr>
          <w:rFonts w:ascii="Times New Roman" w:hAnsi="Times New Roman" w:cs="Times New Roman" w:eastAsia="Times New Roman"/>
          <w:sz w:val="8"/>
          <w:szCs w:val="8"/>
          <w:color w:val="525252"/>
          <w:spacing w:val="10"/>
          <w:w w:val="72"/>
          <w:b/>
          <w:bCs/>
        </w:rPr>
        <w:t> </w:t>
      </w:r>
      <w:r>
        <w:rPr>
          <w:rFonts w:ascii="Times New Roman" w:hAnsi="Times New Roman" w:cs="Times New Roman" w:eastAsia="Times New Roman"/>
          <w:sz w:val="8"/>
          <w:szCs w:val="8"/>
          <w:color w:val="B3B3B3"/>
          <w:spacing w:val="0"/>
          <w:w w:val="176"/>
          <w:b/>
          <w:bCs/>
        </w:rPr>
        <w:t>·</w:t>
      </w:r>
      <w:r>
        <w:rPr>
          <w:rFonts w:ascii="Times New Roman" w:hAnsi="Times New Roman" w:cs="Times New Roman" w:eastAsia="Times New Roman"/>
          <w:sz w:val="8"/>
          <w:szCs w:val="8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300" w:bottom="280" w:left="580" w:right="200"/>
          <w:cols w:num="2" w:equalWidth="0">
            <w:col w:w="9167" w:space="120"/>
            <w:col w:w="1853"/>
          </w:cols>
        </w:sectPr>
      </w:pPr>
      <w:rPr/>
    </w:p>
    <w:p>
      <w:pPr>
        <w:spacing w:before="0" w:after="0" w:line="3" w:lineRule="exact"/>
        <w:ind w:left="2464" w:right="-20"/>
        <w:jc w:val="left"/>
        <w:tabs>
          <w:tab w:pos="3100" w:val="left"/>
          <w:tab w:pos="9120" w:val="left"/>
          <w:tab w:pos="9460" w:val="left"/>
          <w:tab w:pos="9860" w:val="left"/>
        </w:tabs>
        <w:rPr>
          <w:rFonts w:ascii="Times New Roman" w:hAnsi="Times New Roman" w:cs="Times New Roman" w:eastAsia="Times New Roman"/>
          <w:sz w:val="9"/>
          <w:szCs w:val="9"/>
        </w:rPr>
      </w:pPr>
      <w:rPr/>
      <w:r>
        <w:rPr>
          <w:rFonts w:ascii="Times New Roman" w:hAnsi="Times New Roman" w:cs="Times New Roman" w:eastAsia="Times New Roman"/>
          <w:sz w:val="24"/>
          <w:szCs w:val="24"/>
          <w:color w:val="525252"/>
          <w:spacing w:val="0"/>
          <w:w w:val="68"/>
          <w:b/>
          <w:bCs/>
          <w:position w:val="-46"/>
        </w:rPr>
        <w:t>lt</w:t>
      </w:r>
      <w:r>
        <w:rPr>
          <w:rFonts w:ascii="Times New Roman" w:hAnsi="Times New Roman" w:cs="Times New Roman" w:eastAsia="Times New Roman"/>
          <w:sz w:val="24"/>
          <w:szCs w:val="24"/>
          <w:color w:val="525252"/>
          <w:spacing w:val="7"/>
          <w:w w:val="68"/>
          <w:b/>
          <w:bCs/>
          <w:position w:val="-46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color w:val="525252"/>
          <w:spacing w:val="0"/>
          <w:w w:val="68"/>
          <w:b/>
          <w:bCs/>
          <w:position w:val="-46"/>
        </w:rPr>
        <w:t>iy</w:t>
      </w:r>
      <w:r>
        <w:rPr>
          <w:rFonts w:ascii="Times New Roman" w:hAnsi="Times New Roman" w:cs="Times New Roman" w:eastAsia="Times New Roman"/>
          <w:sz w:val="24"/>
          <w:szCs w:val="24"/>
          <w:color w:val="525252"/>
          <w:spacing w:val="0"/>
          <w:w w:val="100"/>
          <w:b/>
          <w:bCs/>
          <w:position w:val="-46"/>
        </w:rPr>
        <w:tab/>
      </w:r>
      <w:r>
        <w:rPr>
          <w:rFonts w:ascii="Times New Roman" w:hAnsi="Times New Roman" w:cs="Times New Roman" w:eastAsia="Times New Roman"/>
          <w:sz w:val="24"/>
          <w:szCs w:val="24"/>
          <w:color w:val="525252"/>
          <w:spacing w:val="0"/>
          <w:w w:val="100"/>
          <w:b/>
          <w:bCs/>
          <w:position w:val="-46"/>
        </w:rPr>
      </w:r>
      <w:r>
        <w:rPr>
          <w:rFonts w:ascii="Arial" w:hAnsi="Arial" w:cs="Arial" w:eastAsia="Arial"/>
          <w:sz w:val="23"/>
          <w:szCs w:val="23"/>
          <w:color w:val="525D6E"/>
          <w:spacing w:val="-8"/>
          <w:w w:val="68"/>
          <w:b/>
          <w:bCs/>
          <w:position w:val="-46"/>
        </w:rPr>
        <w:t>e</w:t>
      </w:r>
      <w:r>
        <w:rPr>
          <w:rFonts w:ascii="Arial" w:hAnsi="Arial" w:cs="Arial" w:eastAsia="Arial"/>
          <w:sz w:val="23"/>
          <w:szCs w:val="23"/>
          <w:color w:val="3B3B3B"/>
          <w:spacing w:val="0"/>
          <w:w w:val="68"/>
          <w:b/>
          <w:bCs/>
          <w:position w:val="-46"/>
        </w:rPr>
        <w:t>rkez</w:t>
      </w:r>
      <w:r>
        <w:rPr>
          <w:rFonts w:ascii="Arial" w:hAnsi="Arial" w:cs="Arial" w:eastAsia="Arial"/>
          <w:sz w:val="23"/>
          <w:szCs w:val="23"/>
          <w:color w:val="3B3B3B"/>
          <w:spacing w:val="0"/>
          <w:w w:val="68"/>
          <w:b/>
          <w:bCs/>
          <w:position w:val="-46"/>
        </w:rPr>
        <w:t>   </w:t>
      </w:r>
      <w:r>
        <w:rPr>
          <w:rFonts w:ascii="Arial" w:hAnsi="Arial" w:cs="Arial" w:eastAsia="Arial"/>
          <w:sz w:val="23"/>
          <w:szCs w:val="23"/>
          <w:color w:val="3B3B3B"/>
          <w:spacing w:val="18"/>
          <w:w w:val="68"/>
          <w:b/>
          <w:bCs/>
          <w:position w:val="-46"/>
        </w:rPr>
        <w:t> </w:t>
      </w:r>
      <w:r>
        <w:rPr>
          <w:rFonts w:ascii="Arial" w:hAnsi="Arial" w:cs="Arial" w:eastAsia="Arial"/>
          <w:sz w:val="23"/>
          <w:szCs w:val="23"/>
          <w:color w:val="3B3B3B"/>
          <w:spacing w:val="0"/>
          <w:w w:val="67"/>
          <w:b/>
          <w:bCs/>
          <w:position w:val="-46"/>
        </w:rPr>
        <w:t>ölg</w:t>
      </w:r>
      <w:r>
        <w:rPr>
          <w:rFonts w:ascii="Arial" w:hAnsi="Arial" w:cs="Arial" w:eastAsia="Arial"/>
          <w:sz w:val="23"/>
          <w:szCs w:val="23"/>
          <w:color w:val="3B3B3B"/>
          <w:spacing w:val="0"/>
          <w:w w:val="68"/>
          <w:b/>
          <w:bCs/>
          <w:position w:val="-46"/>
        </w:rPr>
        <w:t>e</w:t>
      </w:r>
      <w:r>
        <w:rPr>
          <w:rFonts w:ascii="Arial" w:hAnsi="Arial" w:cs="Arial" w:eastAsia="Arial"/>
          <w:sz w:val="23"/>
          <w:szCs w:val="23"/>
          <w:color w:val="3B3B3B"/>
          <w:spacing w:val="-28"/>
          <w:w w:val="100"/>
          <w:b/>
          <w:bCs/>
          <w:position w:val="-46"/>
        </w:rPr>
        <w:t> </w:t>
      </w:r>
      <w:r>
        <w:rPr>
          <w:rFonts w:ascii="Arial" w:hAnsi="Arial" w:cs="Arial" w:eastAsia="Arial"/>
          <w:sz w:val="23"/>
          <w:szCs w:val="23"/>
          <w:color w:val="525252"/>
          <w:spacing w:val="0"/>
          <w:w w:val="67"/>
          <w:b/>
          <w:bCs/>
          <w:position w:val="-46"/>
        </w:rPr>
        <w:t>Amiri</w:t>
      </w:r>
      <w:r>
        <w:rPr>
          <w:rFonts w:ascii="Arial" w:hAnsi="Arial" w:cs="Arial" w:eastAsia="Arial"/>
          <w:sz w:val="23"/>
          <w:szCs w:val="23"/>
          <w:color w:val="525252"/>
          <w:spacing w:val="0"/>
          <w:w w:val="100"/>
          <w:b/>
          <w:bCs/>
          <w:position w:val="-46"/>
        </w:rPr>
        <w:tab/>
      </w:r>
      <w:r>
        <w:rPr>
          <w:rFonts w:ascii="Arial" w:hAnsi="Arial" w:cs="Arial" w:eastAsia="Arial"/>
          <w:sz w:val="23"/>
          <w:szCs w:val="23"/>
          <w:color w:val="525252"/>
          <w:spacing w:val="0"/>
          <w:w w:val="100"/>
          <w:b/>
          <w:bCs/>
          <w:position w:val="-46"/>
        </w:rPr>
      </w:r>
      <w:r>
        <w:rPr>
          <w:rFonts w:ascii="Times New Roman" w:hAnsi="Times New Roman" w:cs="Times New Roman" w:eastAsia="Times New Roman"/>
          <w:sz w:val="23"/>
          <w:szCs w:val="23"/>
          <w:color w:val="676767"/>
          <w:spacing w:val="-19"/>
          <w:w w:val="73"/>
          <w:position w:val="-37"/>
        </w:rPr>
        <w:t>.</w:t>
      </w:r>
      <w:r>
        <w:rPr>
          <w:rFonts w:ascii="Times New Roman" w:hAnsi="Times New Roman" w:cs="Times New Roman" w:eastAsia="Times New Roman"/>
          <w:sz w:val="23"/>
          <w:szCs w:val="23"/>
          <w:color w:val="939395"/>
          <w:spacing w:val="0"/>
          <w:w w:val="53"/>
          <w:position w:val="-37"/>
        </w:rPr>
        <w:t>....</w:t>
      </w:r>
      <w:r>
        <w:rPr>
          <w:rFonts w:ascii="Times New Roman" w:hAnsi="Times New Roman" w:cs="Times New Roman" w:eastAsia="Times New Roman"/>
          <w:sz w:val="23"/>
          <w:szCs w:val="23"/>
          <w:color w:val="939395"/>
          <w:spacing w:val="0"/>
          <w:w w:val="100"/>
          <w:position w:val="-37"/>
        </w:rPr>
        <w:tab/>
      </w:r>
      <w:r>
        <w:rPr>
          <w:rFonts w:ascii="Times New Roman" w:hAnsi="Times New Roman" w:cs="Times New Roman" w:eastAsia="Times New Roman"/>
          <w:sz w:val="23"/>
          <w:szCs w:val="23"/>
          <w:color w:val="939395"/>
          <w:spacing w:val="0"/>
          <w:w w:val="100"/>
          <w:position w:val="-37"/>
        </w:rPr>
      </w:r>
      <w:r>
        <w:rPr>
          <w:rFonts w:ascii="Arial" w:hAnsi="Arial" w:cs="Arial" w:eastAsia="Arial"/>
          <w:sz w:val="46"/>
          <w:szCs w:val="46"/>
          <w:color w:val="939395"/>
          <w:spacing w:val="0"/>
          <w:w w:val="55"/>
          <w:position w:val="-37"/>
        </w:rPr>
        <w:t>"</w:t>
      </w:r>
      <w:r>
        <w:rPr>
          <w:rFonts w:ascii="Arial" w:hAnsi="Arial" w:cs="Arial" w:eastAsia="Arial"/>
          <w:sz w:val="46"/>
          <w:szCs w:val="46"/>
          <w:color w:val="939395"/>
          <w:spacing w:val="0"/>
          <w:w w:val="100"/>
          <w:position w:val="-37"/>
        </w:rPr>
        <w:tab/>
      </w:r>
      <w:r>
        <w:rPr>
          <w:rFonts w:ascii="Arial" w:hAnsi="Arial" w:cs="Arial" w:eastAsia="Arial"/>
          <w:sz w:val="46"/>
          <w:szCs w:val="46"/>
          <w:color w:val="939395"/>
          <w:spacing w:val="0"/>
          <w:w w:val="100"/>
          <w:position w:val="-37"/>
        </w:rPr>
      </w:r>
      <w:r>
        <w:rPr>
          <w:rFonts w:ascii="Times New Roman" w:hAnsi="Times New Roman" w:cs="Times New Roman" w:eastAsia="Times New Roman"/>
          <w:sz w:val="9"/>
          <w:szCs w:val="9"/>
          <w:color w:val="676767"/>
          <w:spacing w:val="-3"/>
          <w:w w:val="107"/>
          <w:b/>
          <w:bCs/>
          <w:position w:val="-33"/>
        </w:rPr>
        <w:t>\</w:t>
      </w:r>
      <w:r>
        <w:rPr>
          <w:rFonts w:ascii="Times New Roman" w:hAnsi="Times New Roman" w:cs="Times New Roman" w:eastAsia="Times New Roman"/>
          <w:sz w:val="9"/>
          <w:szCs w:val="9"/>
          <w:color w:val="3B3B3B"/>
          <w:spacing w:val="0"/>
          <w:w w:val="197"/>
          <w:b/>
          <w:bCs/>
          <w:position w:val="-33"/>
        </w:rPr>
        <w:t>(</w:t>
      </w:r>
      <w:r>
        <w:rPr>
          <w:rFonts w:ascii="Times New Roman" w:hAnsi="Times New Roman" w:cs="Times New Roman" w:eastAsia="Times New Roman"/>
          <w:sz w:val="9"/>
          <w:szCs w:val="9"/>
          <w:color w:val="3B3B3B"/>
          <w:spacing w:val="0"/>
          <w:w w:val="100"/>
          <w:b/>
          <w:bCs/>
          <w:position w:val="-33"/>
        </w:rPr>
        <w:t>   </w:t>
      </w:r>
      <w:r>
        <w:rPr>
          <w:rFonts w:ascii="Times New Roman" w:hAnsi="Times New Roman" w:cs="Times New Roman" w:eastAsia="Times New Roman"/>
          <w:sz w:val="9"/>
          <w:szCs w:val="9"/>
          <w:color w:val="3B3B3B"/>
          <w:spacing w:val="-9"/>
          <w:w w:val="100"/>
          <w:b/>
          <w:bCs/>
          <w:position w:val="-33"/>
        </w:rPr>
        <w:t> </w:t>
      </w:r>
      <w:r>
        <w:rPr>
          <w:rFonts w:ascii="Times New Roman" w:hAnsi="Times New Roman" w:cs="Times New Roman" w:eastAsia="Times New Roman"/>
          <w:sz w:val="9"/>
          <w:szCs w:val="9"/>
          <w:color w:val="B3B3B3"/>
          <w:spacing w:val="0"/>
          <w:w w:val="100"/>
          <w:b/>
          <w:bCs/>
          <w:position w:val="-33"/>
        </w:rPr>
        <w:t>..</w:t>
      </w:r>
      <w:r>
        <w:rPr>
          <w:rFonts w:ascii="Times New Roman" w:hAnsi="Times New Roman" w:cs="Times New Roman" w:eastAsia="Times New Roman"/>
          <w:sz w:val="9"/>
          <w:szCs w:val="9"/>
          <w:color w:val="B3B3B3"/>
          <w:spacing w:val="0"/>
          <w:w w:val="100"/>
          <w:b/>
          <w:bCs/>
          <w:position w:val="-33"/>
        </w:rPr>
        <w:t>  </w:t>
      </w:r>
      <w:r>
        <w:rPr>
          <w:rFonts w:ascii="Times New Roman" w:hAnsi="Times New Roman" w:cs="Times New Roman" w:eastAsia="Times New Roman"/>
          <w:sz w:val="9"/>
          <w:szCs w:val="9"/>
          <w:color w:val="B3B3B3"/>
          <w:spacing w:val="1"/>
          <w:w w:val="100"/>
          <w:b/>
          <w:bCs/>
          <w:position w:val="-33"/>
        </w:rPr>
        <w:t> </w:t>
      </w:r>
      <w:r>
        <w:rPr>
          <w:rFonts w:ascii="Times New Roman" w:hAnsi="Times New Roman" w:cs="Times New Roman" w:eastAsia="Times New Roman"/>
          <w:sz w:val="9"/>
          <w:szCs w:val="9"/>
          <w:color w:val="939395"/>
          <w:spacing w:val="0"/>
          <w:w w:val="58"/>
          <w:b/>
          <w:bCs/>
          <w:position w:val="-33"/>
        </w:rPr>
        <w:t>of</w:t>
      </w:r>
      <w:r>
        <w:rPr>
          <w:rFonts w:ascii="Times New Roman" w:hAnsi="Times New Roman" w:cs="Times New Roman" w:eastAsia="Times New Roman"/>
          <w:sz w:val="9"/>
          <w:szCs w:val="9"/>
          <w:color w:val="000000"/>
          <w:spacing w:val="0"/>
          <w:w w:val="100"/>
          <w:position w:val="0"/>
        </w:rPr>
      </w:r>
    </w:p>
    <w:p>
      <w:pPr>
        <w:spacing w:before="0" w:after="0" w:line="65" w:lineRule="exact"/>
        <w:ind w:left="2460" w:right="-20"/>
        <w:jc w:val="left"/>
        <w:tabs>
          <w:tab w:pos="8900" w:val="left"/>
          <w:tab w:pos="9640" w:val="left"/>
          <w:tab w:pos="9960" w:val="left"/>
          <w:tab w:pos="10220" w:val="left"/>
        </w:tabs>
        <w:rPr>
          <w:rFonts w:ascii="Arial" w:hAnsi="Arial" w:cs="Arial" w:eastAsia="Arial"/>
          <w:sz w:val="6"/>
          <w:szCs w:val="6"/>
        </w:rPr>
      </w:pPr>
      <w:rPr/>
      <w:r>
        <w:rPr>
          <w:rFonts w:ascii="Courier New" w:hAnsi="Courier New" w:cs="Courier New" w:eastAsia="Courier New"/>
          <w:sz w:val="30"/>
          <w:szCs w:val="30"/>
          <w:color w:val="676767"/>
          <w:spacing w:val="-7"/>
          <w:w w:val="62"/>
          <w:b/>
          <w:bCs/>
          <w:position w:val="-17"/>
        </w:rPr>
        <w:t>A</w:t>
      </w:r>
      <w:r>
        <w:rPr>
          <w:rFonts w:ascii="Courier New" w:hAnsi="Courier New" w:cs="Courier New" w:eastAsia="Courier New"/>
          <w:sz w:val="30"/>
          <w:szCs w:val="30"/>
          <w:color w:val="525252"/>
          <w:spacing w:val="0"/>
          <w:w w:val="62"/>
          <w:b/>
          <w:bCs/>
          <w:position w:val="-17"/>
        </w:rPr>
        <w:t>d</w:t>
      </w:r>
      <w:r>
        <w:rPr>
          <w:rFonts w:ascii="Courier New" w:hAnsi="Courier New" w:cs="Courier New" w:eastAsia="Courier New"/>
          <w:sz w:val="30"/>
          <w:szCs w:val="30"/>
          <w:color w:val="525252"/>
          <w:spacing w:val="-109"/>
          <w:w w:val="62"/>
          <w:b/>
          <w:bCs/>
          <w:position w:val="-17"/>
        </w:rPr>
        <w:t> </w:t>
      </w:r>
      <w:r>
        <w:rPr>
          <w:rFonts w:ascii="Courier New" w:hAnsi="Courier New" w:cs="Courier New" w:eastAsia="Courier New"/>
          <w:sz w:val="30"/>
          <w:szCs w:val="30"/>
          <w:color w:val="525252"/>
          <w:spacing w:val="0"/>
          <w:w w:val="100"/>
          <w:b/>
          <w:bCs/>
          <w:position w:val="-17"/>
        </w:rPr>
        <w:tab/>
      </w:r>
      <w:r>
        <w:rPr>
          <w:rFonts w:ascii="Courier New" w:hAnsi="Courier New" w:cs="Courier New" w:eastAsia="Courier New"/>
          <w:sz w:val="30"/>
          <w:szCs w:val="30"/>
          <w:color w:val="525252"/>
          <w:spacing w:val="0"/>
          <w:w w:val="100"/>
          <w:b/>
          <w:bCs/>
          <w:position w:val="-17"/>
        </w:rPr>
      </w:r>
      <w:r>
        <w:rPr>
          <w:rFonts w:ascii="Arial" w:hAnsi="Arial" w:cs="Arial" w:eastAsia="Arial"/>
          <w:sz w:val="6"/>
          <w:szCs w:val="6"/>
          <w:color w:val="B3B3B3"/>
          <w:spacing w:val="0"/>
          <w:w w:val="230"/>
          <w:position w:val="-1"/>
        </w:rPr>
        <w:t>"·</w:t>
      </w:r>
      <w:r>
        <w:rPr>
          <w:rFonts w:ascii="Arial" w:hAnsi="Arial" w:cs="Arial" w:eastAsia="Arial"/>
          <w:sz w:val="6"/>
          <w:szCs w:val="6"/>
          <w:color w:val="B3B3B3"/>
          <w:spacing w:val="0"/>
          <w:w w:val="230"/>
          <w:position w:val="-1"/>
        </w:rPr>
        <w:t>  </w:t>
      </w:r>
      <w:r>
        <w:rPr>
          <w:rFonts w:ascii="Arial" w:hAnsi="Arial" w:cs="Arial" w:eastAsia="Arial"/>
          <w:sz w:val="6"/>
          <w:szCs w:val="6"/>
          <w:color w:val="B3B3B3"/>
          <w:spacing w:val="30"/>
          <w:w w:val="230"/>
          <w:position w:val="-1"/>
        </w:rPr>
        <w:t> </w:t>
      </w:r>
      <w:r>
        <w:rPr>
          <w:rFonts w:ascii="Arial" w:hAnsi="Arial" w:cs="Arial" w:eastAsia="Arial"/>
          <w:sz w:val="6"/>
          <w:szCs w:val="6"/>
          <w:color w:val="939395"/>
          <w:spacing w:val="0"/>
          <w:w w:val="100"/>
          <w:b/>
          <w:bCs/>
          <w:i/>
          <w:position w:val="-1"/>
        </w:rPr>
        <w:t>J</w:t>
      </w:r>
      <w:r>
        <w:rPr>
          <w:rFonts w:ascii="Arial" w:hAnsi="Arial" w:cs="Arial" w:eastAsia="Arial"/>
          <w:sz w:val="6"/>
          <w:szCs w:val="6"/>
          <w:color w:val="939395"/>
          <w:spacing w:val="0"/>
          <w:w w:val="100"/>
          <w:b/>
          <w:bCs/>
          <w:i/>
          <w:position w:val="-1"/>
        </w:rPr>
        <w:tab/>
      </w:r>
      <w:r>
        <w:rPr>
          <w:rFonts w:ascii="Arial" w:hAnsi="Arial" w:cs="Arial" w:eastAsia="Arial"/>
          <w:sz w:val="6"/>
          <w:szCs w:val="6"/>
          <w:color w:val="939395"/>
          <w:spacing w:val="0"/>
          <w:w w:val="100"/>
          <w:b/>
          <w:bCs/>
          <w:i/>
          <w:position w:val="-1"/>
        </w:rPr>
      </w:r>
      <w:r>
        <w:rPr>
          <w:rFonts w:ascii="Arial" w:hAnsi="Arial" w:cs="Arial" w:eastAsia="Arial"/>
          <w:sz w:val="6"/>
          <w:szCs w:val="6"/>
          <w:color w:val="3B3B3B"/>
          <w:spacing w:val="0"/>
          <w:w w:val="100"/>
          <w:position w:val="-1"/>
        </w:rPr>
        <w:t>.,..</w:t>
      </w:r>
      <w:r>
        <w:rPr>
          <w:rFonts w:ascii="Arial" w:hAnsi="Arial" w:cs="Arial" w:eastAsia="Arial"/>
          <w:sz w:val="6"/>
          <w:szCs w:val="6"/>
          <w:color w:val="3B3B3B"/>
          <w:spacing w:val="-13"/>
          <w:w w:val="100"/>
          <w:position w:val="-1"/>
        </w:rPr>
        <w:t> </w:t>
      </w:r>
      <w:r>
        <w:rPr>
          <w:rFonts w:ascii="Arial" w:hAnsi="Arial" w:cs="Arial" w:eastAsia="Arial"/>
          <w:sz w:val="6"/>
          <w:szCs w:val="6"/>
          <w:color w:val="3B3B3B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6"/>
          <w:szCs w:val="6"/>
          <w:color w:val="3B3B3B"/>
          <w:spacing w:val="0"/>
          <w:w w:val="100"/>
          <w:position w:val="-1"/>
        </w:rPr>
      </w:r>
      <w:r>
        <w:rPr>
          <w:rFonts w:ascii="Arial" w:hAnsi="Arial" w:cs="Arial" w:eastAsia="Arial"/>
          <w:sz w:val="6"/>
          <w:szCs w:val="6"/>
          <w:color w:val="525252"/>
          <w:spacing w:val="0"/>
          <w:w w:val="378"/>
          <w:position w:val="-1"/>
        </w:rPr>
        <w:t>.</w:t>
      </w:r>
      <w:r>
        <w:rPr>
          <w:rFonts w:ascii="Arial" w:hAnsi="Arial" w:cs="Arial" w:eastAsia="Arial"/>
          <w:sz w:val="6"/>
          <w:szCs w:val="6"/>
          <w:color w:val="525252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6"/>
          <w:szCs w:val="6"/>
          <w:color w:val="525252"/>
          <w:spacing w:val="0"/>
          <w:w w:val="100"/>
          <w:position w:val="-1"/>
        </w:rPr>
        <w:t>-,..</w:t>
      </w:r>
      <w:r>
        <w:rPr>
          <w:rFonts w:ascii="Arial" w:hAnsi="Arial" w:cs="Arial" w:eastAsia="Arial"/>
          <w:sz w:val="6"/>
          <w:szCs w:val="6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300" w:bottom="280" w:left="580" w:right="200"/>
        </w:sectPr>
      </w:pPr>
      <w:rPr/>
    </w:p>
    <w:p>
      <w:pPr>
        <w:spacing w:before="0" w:after="0" w:line="102" w:lineRule="exact"/>
        <w:ind w:right="-20"/>
        <w:jc w:val="right"/>
        <w:tabs>
          <w:tab w:pos="300" w:val="left"/>
        </w:tabs>
        <w:rPr>
          <w:rFonts w:ascii="Arial" w:hAnsi="Arial" w:cs="Arial" w:eastAsia="Arial"/>
          <w:sz w:val="10"/>
          <w:szCs w:val="10"/>
        </w:rPr>
      </w:pPr>
      <w:rPr/>
      <w:r>
        <w:rPr>
          <w:rFonts w:ascii="Times New Roman" w:hAnsi="Times New Roman" w:cs="Times New Roman" w:eastAsia="Times New Roman"/>
          <w:sz w:val="9"/>
          <w:szCs w:val="9"/>
          <w:color w:val="B3B3B3"/>
          <w:w w:val="103"/>
        </w:rPr>
        <w:t>•</w:t>
      </w:r>
      <w:r>
        <w:rPr>
          <w:rFonts w:ascii="Times New Roman" w:hAnsi="Times New Roman" w:cs="Times New Roman" w:eastAsia="Times New Roman"/>
          <w:sz w:val="9"/>
          <w:szCs w:val="9"/>
          <w:color w:val="B3B3B3"/>
          <w:w w:val="100"/>
        </w:rPr>
        <w:tab/>
      </w:r>
      <w:r>
        <w:rPr>
          <w:rFonts w:ascii="Times New Roman" w:hAnsi="Times New Roman" w:cs="Times New Roman" w:eastAsia="Times New Roman"/>
          <w:sz w:val="9"/>
          <w:szCs w:val="9"/>
          <w:color w:val="B3B3B3"/>
          <w:w w:val="100"/>
        </w:rPr>
      </w:r>
      <w:r>
        <w:rPr>
          <w:rFonts w:ascii="Times New Roman" w:hAnsi="Times New Roman" w:cs="Times New Roman" w:eastAsia="Times New Roman"/>
          <w:sz w:val="9"/>
          <w:szCs w:val="9"/>
          <w:color w:val="939395"/>
          <w:spacing w:val="0"/>
          <w:w w:val="162"/>
          <w:i/>
        </w:rPr>
        <w:t>(</w:t>
      </w:r>
      <w:r>
        <w:rPr>
          <w:rFonts w:ascii="Times New Roman" w:hAnsi="Times New Roman" w:cs="Times New Roman" w:eastAsia="Times New Roman"/>
          <w:sz w:val="9"/>
          <w:szCs w:val="9"/>
          <w:color w:val="939395"/>
          <w:spacing w:val="0"/>
          <w:w w:val="162"/>
          <w:i/>
        </w:rPr>
        <w:t>f.,.</w:t>
      </w:r>
      <w:r>
        <w:rPr>
          <w:rFonts w:ascii="Times New Roman" w:hAnsi="Times New Roman" w:cs="Times New Roman" w:eastAsia="Times New Roman"/>
          <w:sz w:val="9"/>
          <w:szCs w:val="9"/>
          <w:color w:val="939395"/>
          <w:spacing w:val="0"/>
          <w:w w:val="162"/>
          <w:i/>
        </w:rPr>
        <w:t>    </w:t>
      </w:r>
      <w:r>
        <w:rPr>
          <w:rFonts w:ascii="Times New Roman" w:hAnsi="Times New Roman" w:cs="Times New Roman" w:eastAsia="Times New Roman"/>
          <w:sz w:val="9"/>
          <w:szCs w:val="9"/>
          <w:color w:val="939395"/>
          <w:spacing w:val="18"/>
          <w:w w:val="162"/>
          <w:i/>
        </w:rPr>
        <w:t> </w:t>
      </w:r>
      <w:r>
        <w:rPr>
          <w:rFonts w:ascii="Arial" w:hAnsi="Arial" w:cs="Arial" w:eastAsia="Arial"/>
          <w:sz w:val="10"/>
          <w:szCs w:val="10"/>
          <w:color w:val="7C7C7C"/>
          <w:spacing w:val="-15"/>
          <w:w w:val="84"/>
        </w:rPr>
        <w:t>•</w:t>
      </w:r>
      <w:r>
        <w:rPr>
          <w:rFonts w:ascii="Arial" w:hAnsi="Arial" w:cs="Arial" w:eastAsia="Arial"/>
          <w:sz w:val="10"/>
          <w:szCs w:val="10"/>
          <w:color w:val="525252"/>
          <w:spacing w:val="-8"/>
          <w:w w:val="159"/>
        </w:rPr>
        <w:t>j</w:t>
      </w:r>
      <w:r>
        <w:rPr>
          <w:rFonts w:ascii="Arial" w:hAnsi="Arial" w:cs="Arial" w:eastAsia="Arial"/>
          <w:sz w:val="10"/>
          <w:szCs w:val="10"/>
          <w:color w:val="7C7C7C"/>
          <w:spacing w:val="0"/>
          <w:w w:val="83"/>
        </w:rPr>
        <w:t>;</w:t>
      </w:r>
      <w:r>
        <w:rPr>
          <w:rFonts w:ascii="Arial" w:hAnsi="Arial" w:cs="Arial" w:eastAsia="Arial"/>
          <w:sz w:val="10"/>
          <w:szCs w:val="10"/>
          <w:color w:val="000000"/>
          <w:spacing w:val="0"/>
          <w:w w:val="100"/>
        </w:rPr>
      </w:r>
    </w:p>
    <w:p>
      <w:pPr>
        <w:spacing w:before="0" w:after="0" w:line="102" w:lineRule="exact"/>
        <w:ind w:right="-20"/>
        <w:jc w:val="left"/>
        <w:tabs>
          <w:tab w:pos="280" w:val="left"/>
        </w:tabs>
        <w:rPr>
          <w:rFonts w:ascii="Arial" w:hAnsi="Arial" w:cs="Arial" w:eastAsia="Arial"/>
          <w:sz w:val="10"/>
          <w:szCs w:val="10"/>
        </w:rPr>
      </w:pPr>
      <w:rPr/>
      <w:r>
        <w:rPr/>
        <w:br w:type="column"/>
      </w:r>
      <w:r>
        <w:rPr>
          <w:rFonts w:ascii="Arial" w:hAnsi="Arial" w:cs="Arial" w:eastAsia="Arial"/>
          <w:sz w:val="10"/>
          <w:szCs w:val="10"/>
          <w:color w:val="3B3B3B"/>
          <w:spacing w:val="-20"/>
          <w:w w:val="100"/>
        </w:rPr>
        <w:t>•</w:t>
      </w:r>
      <w:r>
        <w:rPr>
          <w:rFonts w:ascii="Arial" w:hAnsi="Arial" w:cs="Arial" w:eastAsia="Arial"/>
          <w:sz w:val="10"/>
          <w:szCs w:val="10"/>
          <w:color w:val="676767"/>
          <w:spacing w:val="0"/>
          <w:w w:val="100"/>
        </w:rPr>
        <w:t>.</w:t>
      </w:r>
      <w:r>
        <w:rPr>
          <w:rFonts w:ascii="Arial" w:hAnsi="Arial" w:cs="Arial" w:eastAsia="Arial"/>
          <w:sz w:val="10"/>
          <w:szCs w:val="10"/>
          <w:color w:val="676767"/>
          <w:spacing w:val="-27"/>
          <w:w w:val="100"/>
        </w:rPr>
        <w:t> </w:t>
      </w:r>
      <w:r>
        <w:rPr>
          <w:rFonts w:ascii="Arial" w:hAnsi="Arial" w:cs="Arial" w:eastAsia="Arial"/>
          <w:sz w:val="10"/>
          <w:szCs w:val="10"/>
          <w:color w:val="676767"/>
          <w:spacing w:val="0"/>
          <w:w w:val="100"/>
        </w:rPr>
        <w:tab/>
      </w:r>
      <w:r>
        <w:rPr>
          <w:rFonts w:ascii="Arial" w:hAnsi="Arial" w:cs="Arial" w:eastAsia="Arial"/>
          <w:sz w:val="10"/>
          <w:szCs w:val="10"/>
          <w:color w:val="676767"/>
          <w:spacing w:val="0"/>
          <w:w w:val="100"/>
        </w:rPr>
      </w:r>
      <w:r>
        <w:rPr>
          <w:rFonts w:ascii="Arial" w:hAnsi="Arial" w:cs="Arial" w:eastAsia="Arial"/>
          <w:sz w:val="10"/>
          <w:szCs w:val="10"/>
          <w:color w:val="525252"/>
          <w:spacing w:val="0"/>
          <w:w w:val="103"/>
          <w:i/>
        </w:rPr>
        <w:t>&lt;{,"</w:t>
      </w:r>
      <w:r>
        <w:rPr>
          <w:rFonts w:ascii="Arial" w:hAnsi="Arial" w:cs="Arial" w:eastAsia="Arial"/>
          <w:sz w:val="10"/>
          <w:szCs w:val="10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300" w:bottom="280" w:left="580" w:right="200"/>
          <w:cols w:num="2" w:equalWidth="0">
            <w:col w:w="9703" w:space="128"/>
            <w:col w:w="1309"/>
          </w:cols>
        </w:sectPr>
      </w:pPr>
      <w:rPr/>
    </w:p>
    <w:p>
      <w:pPr>
        <w:spacing w:before="2" w:after="0" w:line="140" w:lineRule="exact"/>
        <w:jc w:val="left"/>
        <w:rPr>
          <w:sz w:val="14"/>
          <w:szCs w:val="14"/>
        </w:rPr>
      </w:pPr>
      <w:rPr/>
      <w:r>
        <w:rPr/>
        <w:pict>
          <v:group style="position:absolute;margin-left:33.003658pt;margin-top:33.196251pt;width:537.358548pt;height:790.979107pt;mso-position-horizontal-relative:page;mso-position-vertical-relative:page;z-index:-14913" coordorigin="660,664" coordsize="10747,15820">
            <v:group style="position:absolute;left:8978;top:675;width:2;height:1230" coordorigin="8978,675" coordsize="2,1230">
              <v:shape style="position:absolute;left:8978;top:675;width:2;height:1230" coordorigin="8978,675" coordsize="0,1230" path="m8978,1905l8978,675e" filled="f" stroked="t" strokeweight=".680488pt" strokecolor="#606060">
                <v:path arrowok="t"/>
              </v:shape>
            </v:group>
            <v:group style="position:absolute;left:11387;top:685;width:2;height:12544" coordorigin="11387,685" coordsize="2,12544">
              <v:shape style="position:absolute;left:11387;top:685;width:2;height:12544" coordorigin="11387,685" coordsize="0,12544" path="m11387,13228l11387,685e" filled="f" stroked="t" strokeweight=".680488pt" strokecolor="#676767">
                <v:path arrowok="t"/>
              </v:shape>
            </v:group>
            <v:group style="position:absolute;left:690;top:671;width:2;height:1504" coordorigin="690,671" coordsize="2,1504">
              <v:shape style="position:absolute;left:690;top:671;width:2;height:1504" coordorigin="690,671" coordsize="0,1504" path="m690,2175l690,671e" filled="f" stroked="t" strokeweight=".680488pt" strokecolor="#606060">
                <v:path arrowok="t"/>
              </v:shape>
            </v:group>
            <v:group style="position:absolute;left:2527;top:675;width:2;height:1230" coordorigin="2527,675" coordsize="2,1230">
              <v:shape style="position:absolute;left:2527;top:675;width:2;height:1230" coordorigin="2527,675" coordsize="0,1230" path="m2527,1905l2527,675e" filled="f" stroked="t" strokeweight=".680488pt" strokecolor="#575757">
                <v:path arrowok="t"/>
              </v:shape>
            </v:group>
            <v:group style="position:absolute;left:680;top:1896;width:10715;height:2" coordorigin="680,1896" coordsize="10715,2">
              <v:shape style="position:absolute;left:680;top:1896;width:10715;height:2" coordorigin="680,1896" coordsize="10715,0" path="m680,1896l11396,1896e" filled="f" stroked="t" strokeweight=".680488pt" strokecolor="#646464">
                <v:path arrowok="t"/>
              </v:shape>
            </v:group>
            <v:group style="position:absolute;left:676;top:2129;width:10720;height:2" coordorigin="676,2129" coordsize="10720,2">
              <v:shape style="position:absolute;left:676;top:2129;width:10720;height:2" coordorigin="676,2129" coordsize="10720,0" path="m676,2129l11396,2129e" filled="f" stroked="t" strokeweight=".680488pt" strokecolor="#676767">
                <v:path arrowok="t"/>
              </v:shape>
            </v:group>
            <v:group style="position:absolute;left:676;top:2362;width:9745;height:2" coordorigin="676,2362" coordsize="9745,2">
              <v:shape style="position:absolute;left:676;top:2362;width:9745;height:2" coordorigin="676,2362" coordsize="9745,0" path="m676,2362l10421,2362e" filled="f" stroked="t" strokeweight=".680488pt" strokecolor="#676767">
                <v:path arrowok="t"/>
              </v:shape>
            </v:group>
            <v:group style="position:absolute;left:685;top:2040;width:2;height:815" coordorigin="685,2040" coordsize="2,815">
              <v:shape style="position:absolute;left:685;top:2040;width:2;height:815" coordorigin="685,2040" coordsize="0,815" path="m685,2855l685,2040e" filled="f" stroked="t" strokeweight=".453659pt" strokecolor="#5B5B5B">
                <v:path arrowok="t"/>
              </v:shape>
            </v:group>
            <v:group style="position:absolute;left:7848;top:2364;width:1388;height:2" coordorigin="7848,2364" coordsize="1388,2">
              <v:shape style="position:absolute;left:7848;top:2364;width:1388;height:2" coordorigin="7848,2364" coordsize="1388,0" path="m7848,2364l9236,2364e" filled="f" stroked="t" strokeweight=".680488pt" strokecolor="#646464">
                <v:path arrowok="t"/>
              </v:shape>
            </v:group>
            <v:group style="position:absolute;left:10330;top:2364;width:1066;height:2" coordorigin="10330,2364" coordsize="1066,2">
              <v:shape style="position:absolute;left:10330;top:2364;width:1066;height:2" coordorigin="10330,2364" coordsize="1066,0" path="m10330,2364l11396,2364e" filled="f" stroked="t" strokeweight=".680488pt" strokecolor="#747474">
                <v:path arrowok="t"/>
              </v:shape>
            </v:group>
            <v:group style="position:absolute;left:676;top:2597;width:10715;height:2" coordorigin="676,2597" coordsize="10715,2">
              <v:shape style="position:absolute;left:676;top:2597;width:10715;height:2" coordorigin="676,2597" coordsize="10715,0" path="m676,2597l11391,2597e" filled="f" stroked="t" strokeweight=".680488pt" strokecolor="#676767">
                <v:path arrowok="t"/>
              </v:shape>
            </v:group>
            <v:group style="position:absolute;left:676;top:2827;width:10720;height:2" coordorigin="676,2827" coordsize="10720,2">
              <v:shape style="position:absolute;left:676;top:2827;width:10720;height:2" coordorigin="676,2827" coordsize="10720,0" path="m676,2827l11396,2827e" filled="f" stroked="t" strokeweight=".680488pt" strokecolor="#676767">
                <v:path arrowok="t"/>
              </v:shape>
            </v:group>
            <v:group style="position:absolute;left:5190;top:2830;width:1465;height:2" coordorigin="5190,2830" coordsize="1465,2">
              <v:shape style="position:absolute;left:5190;top:2830;width:1465;height:2" coordorigin="5190,2830" coordsize="1465,0" path="m5190,2830l6655,2830e" filled="f" stroked="t" strokeweight=".680488pt" strokecolor="#676767">
                <v:path arrowok="t"/>
              </v:shape>
            </v:group>
            <v:group style="position:absolute;left:6873;top:2830;width:458;height:2" coordorigin="6873,2830" coordsize="458,2">
              <v:shape style="position:absolute;left:6873;top:2830;width:458;height:2" coordorigin="6873,2830" coordsize="458,0" path="m6873,2830l7331,2830e" filled="f" stroked="t" strokeweight=".680488pt" strokecolor="#6B6B6B">
                <v:path arrowok="t"/>
              </v:shape>
            </v:group>
            <v:group style="position:absolute;left:676;top:3063;width:10715;height:2" coordorigin="676,3063" coordsize="10715,2">
              <v:shape style="position:absolute;left:676;top:3063;width:10715;height:2" coordorigin="676,3063" coordsize="10715,0" path="m676,3063l11391,3063e" filled="f" stroked="t" strokeweight=".680488pt" strokecolor="#676767">
                <v:path arrowok="t"/>
              </v:shape>
            </v:group>
            <v:group style="position:absolute;left:3951;top:3056;width:2;height:433" coordorigin="3951,3056" coordsize="2,433">
              <v:shape style="position:absolute;left:3951;top:3056;width:2;height:433" coordorigin="3951,3056" coordsize="0,433" path="m3951,3489l3951,3056e" filled="f" stroked="t" strokeweight=".680488pt" strokecolor="#545454">
                <v:path arrowok="t"/>
              </v:shape>
            </v:group>
            <v:group style="position:absolute;left:6907;top:3056;width:2;height:731" coordorigin="6907,3056" coordsize="2,731">
              <v:shape style="position:absolute;left:6907;top:3056;width:2;height:731" coordorigin="6907,3056" coordsize="0,731" path="m6907,3787l6907,3056e" filled="f" stroked="t" strokeweight=".680488pt" strokecolor="#676767">
                <v:path arrowok="t"/>
              </v:shape>
            </v:group>
            <v:group style="position:absolute;left:6896;top:3461;width:2073;height:2" coordorigin="6896,3461" coordsize="2073,2">
              <v:shape style="position:absolute;left:6896;top:3461;width:2073;height:2" coordorigin="6896,3461" coordsize="2073,0" path="m6896,3461l8969,3461e" filled="f" stroked="t" strokeweight=".226829pt" strokecolor="#444444">
                <v:path arrowok="t"/>
              </v:shape>
            </v:group>
            <v:group style="position:absolute;left:3942;top:3472;width:2264;height:2" coordorigin="3942,3472" coordsize="2264,2">
              <v:shape style="position:absolute;left:3942;top:3472;width:2264;height:2" coordorigin="3942,3472" coordsize="2264,0" path="m3942,3472l6206,3472e" filled="f" stroked="t" strokeweight=".453659pt" strokecolor="#6B6B6B">
                <v:path arrowok="t"/>
              </v:shape>
            </v:group>
            <v:group style="position:absolute;left:8969;top:3461;width:1388;height:2" coordorigin="8969,3461" coordsize="1388,2">
              <v:shape style="position:absolute;left:8969;top:3461;width:1388;height:2" coordorigin="8969,3461" coordsize="1388,0" path="m8969,3461l10357,3461e" filled="f" stroked="t" strokeweight=".226829pt" strokecolor="#000000">
                <v:path arrowok="t"/>
              </v:shape>
            </v:group>
            <v:group style="position:absolute;left:10357;top:3461;width:1025;height:2" coordorigin="10357,3461" coordsize="1025,2">
              <v:shape style="position:absolute;left:10357;top:3461;width:1025;height:2" coordorigin="10357,3461" coordsize="1025,0" path="m10357,3461l11382,3461e" filled="f" stroked="t" strokeweight=".226829pt" strokecolor="#5B5B5B">
                <v:path arrowok="t"/>
              </v:shape>
            </v:group>
            <v:group style="position:absolute;left:676;top:3775;width:3303;height:2" coordorigin="676,3775" coordsize="3303,2">
              <v:shape style="position:absolute;left:676;top:3775;width:3303;height:2" coordorigin="676,3775" coordsize="3303,0" path="m676,3775l3979,3775e" filled="f" stroked="t" strokeweight=".680488pt" strokecolor="#606060">
                <v:path arrowok="t"/>
              </v:shape>
            </v:group>
            <v:group style="position:absolute;left:3951;top:3419;width:2;height:373" coordorigin="3951,3419" coordsize="2,373">
              <v:shape style="position:absolute;left:3951;top:3419;width:2;height:373" coordorigin="3951,3419" coordsize="0,373" path="m3951,3791l3951,3419e" filled="f" stroked="t" strokeweight=".680488pt" strokecolor="#575757">
                <v:path arrowok="t"/>
              </v:shape>
            </v:group>
            <v:group style="position:absolute;left:3842;top:3775;width:2813;height:2" coordorigin="3842,3775" coordsize="2813,2">
              <v:shape style="position:absolute;left:3842;top:3775;width:2813;height:2" coordorigin="3842,3775" coordsize="2813,0" path="m3842,3775l6655,3775e" filled="f" stroked="t" strokeweight=".907317pt" strokecolor="#4B4B4B">
                <v:path arrowok="t"/>
              </v:shape>
            </v:group>
            <v:group style="position:absolute;left:6465;top:3778;width:4927;height:2" coordorigin="6465,3778" coordsize="4927,2">
              <v:shape style="position:absolute;left:6465;top:3778;width:4927;height:2" coordorigin="6465,3778" coordsize="4927,0" path="m6465,3778l11391,3778e" filled="f" stroked="t" strokeweight=".680488pt" strokecolor="#676767">
                <v:path arrowok="t"/>
              </v:shape>
            </v:group>
            <v:group style="position:absolute;left:676;top:4045;width:10720;height:2" coordorigin="676,4045" coordsize="10720,2">
              <v:shape style="position:absolute;left:676;top:4045;width:10720;height:2" coordorigin="676,4045" coordsize="10720,0" path="m676,4045l11396,4045e" filled="f" stroked="t" strokeweight=".680488pt" strokecolor="#676767">
                <v:path arrowok="t"/>
              </v:shape>
            </v:group>
            <v:group style="position:absolute;left:2522;top:3768;width:2;height:303" coordorigin="2522,3768" coordsize="2,303">
              <v:shape style="position:absolute;left:2522;top:3768;width:2;height:303" coordorigin="2522,3768" coordsize="0,303" path="m2522,4071l2522,3768e" filled="f" stroked="t" strokeweight=".680488pt" strokecolor="#545454">
                <v:path arrowok="t"/>
              </v:shape>
            </v:group>
            <v:group style="position:absolute;left:2522;top:4001;width:2;height:1472" coordorigin="2522,4001" coordsize="2,1472">
              <v:shape style="position:absolute;left:2522;top:4001;width:2;height:1472" coordorigin="2522,4001" coordsize="0,1472" path="m2522,5473l2522,4001e" filled="f" stroked="t" strokeweight=".680488pt" strokecolor="#575757">
                <v:path arrowok="t"/>
              </v:shape>
            </v:group>
            <v:group style="position:absolute;left:2518;top:4281;width:8878;height:2" coordorigin="2518,4281" coordsize="8878,2">
              <v:shape style="position:absolute;left:2518;top:4281;width:8878;height:2" coordorigin="2518,4281" coordsize="8878,0" path="m2518,4281l11396,4281e" filled="f" stroked="t" strokeweight=".680488pt" strokecolor="#646464">
                <v:path arrowok="t"/>
              </v:shape>
            </v:group>
            <v:group style="position:absolute;left:4945;top:4751;width:6451;height:2" coordorigin="4945,4751" coordsize="6451,2">
              <v:shape style="position:absolute;left:4945;top:4751;width:6451;height:2" coordorigin="4945,4751" coordsize="6451,0" path="m4945,4751l11396,4751e" filled="f" stroked="t" strokeweight=".680488pt" strokecolor="#646464">
                <v:path arrowok="t"/>
              </v:shape>
            </v:group>
            <v:group style="position:absolute;left:7644;top:4267;width:2;height:247" coordorigin="7644,4267" coordsize="2,247">
              <v:shape style="position:absolute;left:7644;top:4267;width:2;height:247" coordorigin="7644,4267" coordsize="0,247" path="m7644,4513l7644,4267e" filled="f" stroked="t" strokeweight=".226829pt" strokecolor="#747474">
                <v:path arrowok="t"/>
              </v:shape>
            </v:group>
            <v:group style="position:absolute;left:683;top:2785;width:2;height:13550" coordorigin="683,2785" coordsize="2,13550">
              <v:shape style="position:absolute;left:683;top:2785;width:2;height:13550" coordorigin="683,2785" coordsize="0,13550" path="m683,16335l683,2785e" filled="f" stroked="t" strokeweight=".680488pt" strokecolor="#676767">
                <v:path arrowok="t"/>
              </v:shape>
            </v:group>
            <v:group style="position:absolute;left:7644;top:4513;width:2;height:247" coordorigin="7644,4513" coordsize="2,247">
              <v:shape style="position:absolute;left:7644;top:4513;width:2;height:247" coordorigin="7644,4513" coordsize="0,247" path="m7644,4760l7644,4513e" filled="f" stroked="t" strokeweight=".226829pt" strokecolor="#383838">
                <v:path arrowok="t"/>
              </v:shape>
            </v:group>
            <v:group style="position:absolute;left:4945;top:4991;width:6451;height:2" coordorigin="4945,4991" coordsize="6451,2">
              <v:shape style="position:absolute;left:4945;top:4991;width:6451;height:2" coordorigin="4945,4991" coordsize="6451,0" path="m4945,4991l11396,4991e" filled="f" stroked="t" strokeweight=".680488pt" strokecolor="#646464">
                <v:path arrowok="t"/>
              </v:shape>
            </v:group>
            <v:group style="position:absolute;left:4945;top:5224;width:6451;height:2" coordorigin="4945,5224" coordsize="6451,2">
              <v:shape style="position:absolute;left:4945;top:5224;width:6451;height:2" coordorigin="4945,5224" coordsize="6451,0" path="m4945,5224l11396,5224e" filled="f" stroked="t" strokeweight=".680488pt" strokecolor="#6B6B6B">
                <v:path arrowok="t"/>
              </v:shape>
            </v:group>
            <v:group style="position:absolute;left:2518;top:5461;width:2463;height:2" coordorigin="2518,5461" coordsize="2463,2">
              <v:shape style="position:absolute;left:2518;top:5461;width:2463;height:2" coordorigin="2518,5461" coordsize="2463,0" path="m2518,5461l4981,5461e" filled="f" stroked="t" strokeweight=".680488pt" strokecolor="#606060">
                <v:path arrowok="t"/>
              </v:shape>
            </v:group>
            <v:group style="position:absolute;left:4913;top:5459;width:2990;height:2" coordorigin="4913,5459" coordsize="2990,2">
              <v:shape style="position:absolute;left:4913;top:5459;width:2990;height:2" coordorigin="4913,5459" coordsize="2990,0" path="m4913,5459l7903,5459e" filled="f" stroked="t" strokeweight=".453659pt" strokecolor="#5B5B5B">
                <v:path arrowok="t"/>
              </v:shape>
            </v:group>
            <v:group style="position:absolute;left:7848;top:5459;width:3548;height:2" coordorigin="7848,5459" coordsize="3548,2">
              <v:shape style="position:absolute;left:7848;top:5459;width:3548;height:2" coordorigin="7848,5459" coordsize="3548,0" path="m7848,5459l11396,5459e" filled="f" stroked="t" strokeweight=".680488pt" strokecolor="#676767">
                <v:path arrowok="t"/>
              </v:shape>
            </v:group>
            <v:group style="position:absolute;left:671;top:5694;width:1910;height:2" coordorigin="671,5694" coordsize="1910,2">
              <v:shape style="position:absolute;left:671;top:5694;width:1910;height:2" coordorigin="671,5694" coordsize="1910,0" path="m671,5694l2581,5694e" filled="f" stroked="t" strokeweight=".680488pt" strokecolor="#676767">
                <v:path arrowok="t"/>
              </v:shape>
            </v:group>
            <v:group style="position:absolute;left:2522;top:5417;width:2;height:303" coordorigin="2522,5417" coordsize="2,303">
              <v:shape style="position:absolute;left:2522;top:5417;width:2;height:303" coordorigin="2522,5417" coordsize="0,303" path="m2522,5720l2522,5417e" filled="f" stroked="t" strokeweight=".680488pt" strokecolor="#545454">
                <v:path arrowok="t"/>
              </v:shape>
            </v:group>
            <v:group style="position:absolute;left:2482;top:5697;width:4831;height:2" coordorigin="2482,5697" coordsize="4831,2">
              <v:shape style="position:absolute;left:2482;top:5697;width:4831;height:2" coordorigin="2482,5697" coordsize="4831,0" path="m2482,5697l7313,5697e" filled="f" stroked="t" strokeweight=".453659pt" strokecolor="#5B5B5B">
                <v:path arrowok="t"/>
              </v:shape>
            </v:group>
            <v:group style="position:absolute;left:7113;top:5694;width:4283;height:2" coordorigin="7113,5694" coordsize="4283,2">
              <v:shape style="position:absolute;left:7113;top:5694;width:4283;height:2" coordorigin="7113,5694" coordsize="4283,0" path="m7113,5694l11396,5694e" filled="f" stroked="t" strokeweight=".680488pt" strokecolor="#707070">
                <v:path arrowok="t"/>
              </v:shape>
            </v:group>
            <v:group style="position:absolute;left:4949;top:4271;width:2;height:2161" coordorigin="4949,4271" coordsize="2,2161">
              <v:shape style="position:absolute;left:4949;top:4271;width:2;height:2161" coordorigin="4949,4271" coordsize="0,2161" path="m4949,6432l4949,4271e" filled="f" stroked="t" strokeweight=".680488pt" strokecolor="#575757">
                <v:path arrowok="t"/>
              </v:shape>
            </v:group>
            <v:group style="position:absolute;left:7644;top:5678;width:2;height:503" coordorigin="7644,5678" coordsize="2,503">
              <v:shape style="position:absolute;left:7644;top:5678;width:2;height:503" coordorigin="7644,5678" coordsize="0,503" path="m7644,6181l7644,5678e" filled="f" stroked="t" strokeweight=".226829pt" strokecolor="#6B6B6B">
                <v:path arrowok="t"/>
              </v:shape>
            </v:group>
            <v:group style="position:absolute;left:2518;top:6151;width:8878;height:2" coordorigin="2518,6151" coordsize="8878,2">
              <v:shape style="position:absolute;left:2518;top:6151;width:8878;height:2" coordorigin="2518,6151" coordsize="8878,0" path="m2518,6151l11396,6151e" filled="f" stroked="t" strokeweight=".680488pt" strokecolor="#676767">
                <v:path arrowok="t"/>
              </v:shape>
            </v:group>
            <v:group style="position:absolute;left:2513;top:6428;width:8883;height:2" coordorigin="2513,6428" coordsize="8883,2">
              <v:shape style="position:absolute;left:2513;top:6428;width:8883;height:2" coordorigin="2513,6428" coordsize="8883,0" path="m2513,6428l11396,6428e" filled="f" stroked="t" strokeweight=".680488pt" strokecolor="#6B6B6B">
                <v:path arrowok="t"/>
              </v:shape>
            </v:group>
            <v:group style="position:absolute;left:7644;top:6167;width:2;height:256" coordorigin="7644,6167" coordsize="2,256">
              <v:shape style="position:absolute;left:7644;top:6167;width:2;height:256" coordorigin="7644,6167" coordsize="0,256" path="m7644,6423l7644,6167e" filled="f" stroked="t" strokeweight=".226829pt" strokecolor="#3B3B3B">
                <v:path arrowok="t"/>
              </v:shape>
            </v:group>
            <v:group style="position:absolute;left:671;top:6658;width:10724;height:2" coordorigin="671,6658" coordsize="10724,2">
              <v:shape style="position:absolute;left:671;top:6658;width:10724;height:2" coordorigin="671,6658" coordsize="10724,0" path="m671,6658l11396,6658e" filled="f" stroked="t" strokeweight=".680488pt" strokecolor="#676767">
                <v:path arrowok="t"/>
              </v:shape>
            </v:group>
            <v:group style="position:absolute;left:671;top:7120;width:10724;height:2" coordorigin="671,7120" coordsize="10724,2">
              <v:shape style="position:absolute;left:671;top:7120;width:10724;height:2" coordorigin="671,7120" coordsize="10724,0" path="m671,7120l11396,7120e" filled="f" stroked="t" strokeweight=".680488pt" strokecolor="#676767">
                <v:path arrowok="t"/>
              </v:shape>
            </v:group>
            <v:group style="position:absolute;left:4952;top:7113;width:2;height:717" coordorigin="4952,7113" coordsize="2,717">
              <v:shape style="position:absolute;left:4952;top:7113;width:2;height:717" coordorigin="4952,7113" coordsize="0,717" path="m4952,7830l4952,7113e" filled="f" stroked="t" strokeweight=".907317pt" strokecolor="#606060">
                <v:path arrowok="t"/>
              </v:shape>
            </v:group>
            <v:group style="position:absolute;left:4940;top:7352;width:6456;height:2" coordorigin="4940,7352" coordsize="6456,2">
              <v:shape style="position:absolute;left:4940;top:7352;width:6456;height:2" coordorigin="4940,7352" coordsize="6456,0" path="m4940,7352l11396,7352e" filled="f" stroked="t" strokeweight=".680488pt" strokecolor="#707070">
                <v:path arrowok="t"/>
              </v:shape>
            </v:group>
            <v:group style="position:absolute;left:4940;top:7588;width:6456;height:2" coordorigin="4940,7588" coordsize="6456,2">
              <v:shape style="position:absolute;left:4940;top:7588;width:6456;height:2" coordorigin="4940,7588" coordsize="6456,0" path="m4940,7588l11396,7588e" filled="f" stroked="t" strokeweight=".680488pt" strokecolor="#676767">
                <v:path arrowok="t"/>
              </v:shape>
            </v:group>
            <v:group style="position:absolute;left:667;top:7823;width:10729;height:2" coordorigin="667,7823" coordsize="10729,2">
              <v:shape style="position:absolute;left:667;top:7823;width:10729;height:2" coordorigin="667,7823" coordsize="10729,0" path="m667,7823l11396,7823e" filled="f" stroked="t" strokeweight=".680488pt" strokecolor="#6B6B6B">
                <v:path arrowok="t"/>
              </v:shape>
            </v:group>
            <v:group style="position:absolute;left:676;top:9243;width:10720;height:2" coordorigin="676,9243" coordsize="10720,2">
              <v:shape style="position:absolute;left:676;top:9243;width:10720;height:2" coordorigin="676,9243" coordsize="10720,0" path="m676,9243l11396,9243e" filled="f" stroked="t" strokeweight=".680488pt" strokecolor="#6B6B6B">
                <v:path arrowok="t"/>
              </v:shape>
            </v:group>
            <v:group style="position:absolute;left:671;top:10066;width:10724;height:2" coordorigin="671,10066" coordsize="10724,2">
              <v:shape style="position:absolute;left:671;top:10066;width:10724;height:2" coordorigin="671,10066" coordsize="10724,0" path="m671,10066l11396,10066e" filled="f" stroked="t" strokeweight=".680488pt" strokecolor="#6B6B6B">
                <v:path arrowok="t"/>
              </v:shape>
            </v:group>
            <v:group style="position:absolute;left:680;top:10042;width:2;height:279" coordorigin="680,10042" coordsize="2,279">
              <v:shape style="position:absolute;left:680;top:10042;width:2;height:279" coordorigin="680,10042" coordsize="0,279" path="m680,10322l680,10042e" filled="f" stroked="t" strokeweight=".680488pt" strokecolor="#646464">
                <v:path arrowok="t"/>
              </v:shape>
            </v:group>
            <v:group style="position:absolute;left:671;top:10296;width:10724;height:2" coordorigin="671,10296" coordsize="10724,2">
              <v:shape style="position:absolute;left:671;top:10296;width:10724;height:2" coordorigin="671,10296" coordsize="10724,0" path="m671,10296l11396,10296e" filled="f" stroked="t" strokeweight=".680488pt" strokecolor="#676767">
                <v:path arrowok="t"/>
              </v:shape>
            </v:group>
            <v:group style="position:absolute;left:3430;top:10534;width:1003;height:2" coordorigin="3430,10534" coordsize="1003,2">
              <v:shape style="position:absolute;left:3430;top:10534;width:1003;height:2" coordorigin="3430,10534" coordsize="1003,0" path="m3430,10534l4432,10534e" filled="f" stroked="t" strokeweight=".680488pt" strokecolor="#646464">
                <v:path arrowok="t"/>
              </v:shape>
            </v:group>
            <v:group style="position:absolute;left:676;top:10531;width:10720;height:2" coordorigin="676,10531" coordsize="10720,2">
              <v:shape style="position:absolute;left:676;top:10531;width:10720;height:2" coordorigin="676,10531" coordsize="10720,0" path="m676,10531l11396,10531e" filled="f" stroked="t" strokeweight=".680488pt" strokecolor="#6B6B6B">
                <v:path arrowok="t"/>
              </v:shape>
            </v:group>
            <v:group style="position:absolute;left:676;top:10993;width:10724;height:2" coordorigin="676,10993" coordsize="10724,2">
              <v:shape style="position:absolute;left:676;top:10993;width:10724;height:2" coordorigin="676,10993" coordsize="10724,0" path="m676,10993l11400,10993e" filled="f" stroked="t" strokeweight=".680488pt" strokecolor="#707070">
                <v:path arrowok="t"/>
              </v:shape>
            </v:group>
            <v:group style="position:absolute;left:676;top:11225;width:10724;height:2" coordorigin="676,11225" coordsize="10724,2">
              <v:shape style="position:absolute;left:676;top:11225;width:10724;height:2" coordorigin="676,11225" coordsize="10724,0" path="m676,11225l11400,11225e" filled="f" stroked="t" strokeweight=".680488pt" strokecolor="#6B6B6B">
                <v:path arrowok="t"/>
              </v:shape>
            </v:group>
            <v:group style="position:absolute;left:671;top:11584;width:1851;height:2" coordorigin="671,11584" coordsize="1851,2">
              <v:shape style="position:absolute;left:671;top:11584;width:1851;height:2" coordorigin="671,11584" coordsize="1851,0" path="m671,11584l2522,11584e" filled="f" stroked="t" strokeweight=".226829pt" strokecolor="#646464">
                <v:path arrowok="t"/>
              </v:shape>
            </v:group>
            <v:group style="position:absolute;left:1225;top:11216;width:2;height:373" coordorigin="1225,11216" coordsize="2,373">
              <v:shape style="position:absolute;left:1225;top:11216;width:2;height:373" coordorigin="1225,11216" coordsize="0,373" path="m1225,11589l1225,11216e" filled="f" stroked="t" strokeweight=".226829pt" strokecolor="#7C7C7C">
                <v:path arrowok="t"/>
              </v:shape>
            </v:group>
            <v:group style="position:absolute;left:1892;top:11221;width:2;height:5110" coordorigin="1892,11221" coordsize="2,5110">
              <v:shape style="position:absolute;left:1892;top:11221;width:2;height:5110" coordorigin="1892,11221" coordsize="0,5110" path="m1892,16330l1892,11221e" filled="f" stroked="t" strokeweight=".680488pt" strokecolor="#676767">
                <v:path arrowok="t"/>
              </v:shape>
            </v:group>
            <v:group style="position:absolute;left:2509;top:11584;width:2436;height:2" coordorigin="2509,11584" coordsize="2436,2">
              <v:shape style="position:absolute;left:2509;top:11584;width:2436;height:2" coordorigin="2509,11584" coordsize="2436,0" path="m2509,11584l4945,11584e" filled="f" stroked="t" strokeweight=".226829pt" strokecolor="#2F2F2F">
                <v:path arrowok="t"/>
              </v:shape>
            </v:group>
            <v:group style="position:absolute;left:4945;top:11584;width:2159;height:2" coordorigin="4945,11584" coordsize="2159,2">
              <v:shape style="position:absolute;left:4945;top:11584;width:2159;height:2" coordorigin="4945,11584" coordsize="2159,0" path="m4945,11584l7104,11584e" filled="f" stroked="t" strokeweight=".226829pt" strokecolor="#000000">
                <v:path arrowok="t"/>
              </v:shape>
            </v:group>
            <v:group style="position:absolute;left:7104;top:11584;width:540;height:2" coordorigin="7104,11584" coordsize="540,2">
              <v:shape style="position:absolute;left:7104;top:11584;width:540;height:2" coordorigin="7104,11584" coordsize="540,0" path="m7104,11584l7644,11584e" filled="f" stroked="t" strokeweight=".226829pt" strokecolor="#777777">
                <v:path arrowok="t"/>
              </v:shape>
            </v:group>
            <v:group style="position:absolute;left:7302;top:11216;width:2;height:5119" coordorigin="7302,11216" coordsize="2,5119">
              <v:shape style="position:absolute;left:7302;top:11216;width:2;height:5119" coordorigin="7302,11216" coordsize="0,5119" path="m7302,16335l7302,11216e" filled="f" stroked="t" strokeweight=".680488pt" strokecolor="#707070">
                <v:path arrowok="t"/>
              </v:shape>
            </v:group>
            <v:group style="position:absolute;left:7644;top:11584;width:2713;height:2" coordorigin="7644,11584" coordsize="2713,2">
              <v:shape style="position:absolute;left:7644;top:11584;width:2713;height:2" coordorigin="7644,11584" coordsize="2713,0" path="m7644,11584l10357,11584e" filled="f" stroked="t" strokeweight=".226829pt" strokecolor="#000000">
                <v:path arrowok="t"/>
              </v:shape>
            </v:group>
            <v:group style="position:absolute;left:10357;top:11584;width:1025;height:2" coordorigin="10357,11584" coordsize="1025,2">
              <v:shape style="position:absolute;left:10357;top:11584;width:1025;height:2" coordorigin="10357,11584" coordsize="1025,0" path="m10357,11584l11382,11584e" filled="f" stroked="t" strokeweight=".226829pt" strokecolor="#ACACAC">
                <v:path arrowok="t"/>
              </v:shape>
            </v:group>
            <v:group style="position:absolute;left:1225;top:11584;width:2;height:1719" coordorigin="1225,11584" coordsize="2,1719">
              <v:shape style="position:absolute;left:1225;top:11584;width:2;height:1719" coordorigin="1225,11584" coordsize="0,1719" path="m1225,13303l1225,11584e" filled="f" stroked="t" strokeweight=".226829pt" strokecolor="#000000">
                <v:path arrowok="t"/>
              </v:shape>
            </v:group>
            <v:group style="position:absolute;left:2520;top:5650;width:2;height:10690" coordorigin="2520,5650" coordsize="2,10690">
              <v:shape style="position:absolute;left:2520;top:5650;width:2;height:10690" coordorigin="2520,5650" coordsize="0,10690" path="m2520,16340l2520,5650e" filled="f" stroked="t" strokeweight=".680488pt" strokecolor="#5B5B5B">
                <v:path arrowok="t"/>
              </v:shape>
            </v:group>
            <v:group style="position:absolute;left:3595;top:12665;width:2;height:84" coordorigin="3595,12665" coordsize="2,84">
              <v:shape style="position:absolute;left:3595;top:12665;width:2;height:84" coordorigin="3595,12665" coordsize="0,84" path="m3595,12749l3595,12665e" filled="f" stroked="t" strokeweight="2.268293pt" strokecolor="#1F34A3">
                <v:path arrowok="t"/>
              </v:shape>
            </v:group>
            <v:group style="position:absolute;left:11389;top:12949;width:2;height:517" coordorigin="11389,12949" coordsize="2,517">
              <v:shape style="position:absolute;left:11389;top:12949;width:2;height:517" coordorigin="11389,12949" coordsize="0,517" path="m11389,13466l11389,12949e" filled="f" stroked="t" strokeweight=".680488pt" strokecolor="#7C7C7C">
                <v:path arrowok="t"/>
              </v:shape>
            </v:group>
            <v:group style="position:absolute;left:671;top:13545;width:1851;height:2" coordorigin="671,13545" coordsize="1851,2">
              <v:shape style="position:absolute;left:671;top:13545;width:1851;height:2" coordorigin="671,13545" coordsize="1851,0" path="m671,13545l2522,13545e" filled="f" stroked="t" strokeweight=".226829pt" strokecolor="#6B6B6B">
                <v:path arrowok="t"/>
              </v:shape>
            </v:group>
            <v:group style="position:absolute;left:1225;top:13303;width:2;height:247" coordorigin="1225,13303" coordsize="2,247">
              <v:shape style="position:absolute;left:1225;top:13303;width:2;height:247" coordorigin="1225,13303" coordsize="0,247" path="m1225,13550l1225,13303e" filled="f" stroked="t" strokeweight=".226829pt" strokecolor="#7C7C7C">
                <v:path arrowok="t"/>
              </v:shape>
            </v:group>
            <v:group style="position:absolute;left:11385;top:13275;width:2;height:191" coordorigin="11385,13275" coordsize="2,191">
              <v:shape style="position:absolute;left:11385;top:13275;width:2;height:191" coordorigin="11385,13275" coordsize="0,191" path="m11385,13466l11385,13275e" filled="f" stroked="t" strokeweight=".453659pt" strokecolor="#A0A0A0">
                <v:path arrowok="t"/>
              </v:shape>
            </v:group>
            <v:group style="position:absolute;left:1225;top:13545;width:2;height:1015" coordorigin="1225,13545" coordsize="2,1015">
              <v:shape style="position:absolute;left:1225;top:13545;width:2;height:1015" coordorigin="1225,13545" coordsize="0,1015" path="m1225,14560l1225,13545e" filled="f" stroked="t" strokeweight=".226829pt" strokecolor="#000000">
                <v:path arrowok="t"/>
              </v:shape>
            </v:group>
            <v:group style="position:absolute;left:1198;top:14584;width:2;height:256" coordorigin="1198,14584" coordsize="2,256">
              <v:shape style="position:absolute;left:1198;top:14584;width:2;height:256" coordorigin="1198,14584" coordsize="0,256" path="m1198,14840l1198,14584e" filled="f" stroked="t" strokeweight=".226829pt" strokecolor="#444444">
                <v:path arrowok="t"/>
              </v:shape>
            </v:group>
            <v:group style="position:absolute;left:3264;top:14775;width:2;height:65" coordorigin="3264,14775" coordsize="2,65">
              <v:shape style="position:absolute;left:3264;top:14775;width:2;height:65" coordorigin="3264,14775" coordsize="0,65" path="m3264,14840l3264,14775e" filled="f" stroked="t" strokeweight=".226829pt" strokecolor="#3B3F90">
                <v:path arrowok="t"/>
              </v:shape>
            </v:group>
            <v:group style="position:absolute;left:1225;top:14812;width:2;height:960" coordorigin="1225,14812" coordsize="2,960">
              <v:shape style="position:absolute;left:1225;top:14812;width:2;height:960" coordorigin="1225,14812" coordsize="0,960" path="m1225,15771l1225,14812e" filled="f" stroked="t" strokeweight=".226829pt" strokecolor="#000000">
                <v:path arrowok="t"/>
              </v:shape>
            </v:group>
            <v:group style="position:absolute;left:3260;top:14747;width:2;height:205" coordorigin="3260,14747" coordsize="2,205">
              <v:shape style="position:absolute;left:3260;top:14747;width:2;height:205" coordorigin="3260,14747" coordsize="0,205" path="m3260,14952l3260,14747e" filled="f" stroked="t" strokeweight=".680488pt" strokecolor="#48488C">
                <v:path arrowok="t"/>
              </v:shape>
            </v:group>
            <v:group style="position:absolute;left:3250;top:14863;width:2;height:182" coordorigin="3250,14863" coordsize="2,182">
              <v:shape style="position:absolute;left:3250;top:14863;width:2;height:182" coordorigin="3250,14863" coordsize="0,182" path="m3250,15045l3250,14863e" filled="f" stroked="t" strokeweight=".907317pt" strokecolor="#443F93">
                <v:path arrowok="t"/>
              </v:shape>
            </v:group>
            <v:group style="position:absolute;left:2518;top:14989;width:2;height:149" coordorigin="2518,14989" coordsize="2,149">
              <v:shape style="position:absolute;left:2518;top:14989;width:2;height:149" coordorigin="2518,14989" coordsize="0,149" path="m2518,15138l2518,14989e" filled="f" stroked="t" strokeweight=".453659pt" strokecolor="#575757">
                <v:path arrowok="t"/>
              </v:shape>
            </v:group>
            <v:group style="position:absolute;left:3241;top:14966;width:2;height:172" coordorigin="3241,14966" coordsize="2,172">
              <v:shape style="position:absolute;left:3241;top:14966;width:2;height:172" coordorigin="3241,14966" coordsize="0,172" path="m3241,15138l3241,14966e" filled="f" stroked="t" strokeweight=".907317pt" strokecolor="#2828B3">
                <v:path arrowok="t"/>
              </v:shape>
            </v:group>
            <v:group style="position:absolute;left:1225;top:15771;width:2;height:573" coordorigin="1225,15771" coordsize="2,573">
              <v:shape style="position:absolute;left:1225;top:15771;width:2;height:573" coordorigin="1225,15771" coordsize="0,573" path="m1225,16344l1225,15771e" filled="f" stroked="t" strokeweight=".226829pt" strokecolor="#575757">
                <v:path arrowok="t"/>
              </v:shape>
            </v:group>
            <v:group style="position:absolute;left:671;top:16326;width:10602;height:2" coordorigin="671,16326" coordsize="10602,2">
              <v:shape style="position:absolute;left:671;top:16326;width:10602;height:2" coordorigin="671,16326" coordsize="10602,0" path="m671,16326l11273,16326e" filled="f" stroked="t" strokeweight=".680488pt" strokecolor="#878787">
                <v:path arrowok="t"/>
              </v:shape>
            </v:group>
            <v:group style="position:absolute;left:3568;top:15907;width:2;height:532" coordorigin="3568,15907" coordsize="2,532">
              <v:shape style="position:absolute;left:3568;top:15907;width:2;height:532" coordorigin="3568,15907" coordsize="0,532" path="m3568,16439l3568,15907e" filled="f" stroked="t" strokeweight="4.4414pt" strokecolor="#CDD4DD">
                <v:path arrowok="t"/>
              </v:shape>
            </v:group>
            <w10:wrap type="none"/>
          </v:group>
        </w:pict>
      </w:r>
      <w:r>
        <w:rPr>
          <w:sz w:val="14"/>
          <w:szCs w:val="14"/>
        </w:rPr>
      </w:r>
    </w:p>
    <w:p>
      <w:pPr>
        <w:spacing w:before="0" w:after="0" w:line="240" w:lineRule="auto"/>
        <w:ind w:right="-20"/>
        <w:jc w:val="right"/>
        <w:rPr>
          <w:rFonts w:ascii="Times New Roman" w:hAnsi="Times New Roman" w:cs="Times New Roman" w:eastAsia="Times New Roman"/>
          <w:sz w:val="10"/>
          <w:szCs w:val="10"/>
        </w:rPr>
      </w:pPr>
      <w:rPr/>
      <w:r>
        <w:rPr>
          <w:rFonts w:ascii="Times New Roman" w:hAnsi="Times New Roman" w:cs="Times New Roman" w:eastAsia="Times New Roman"/>
          <w:sz w:val="10"/>
          <w:szCs w:val="10"/>
          <w:color w:val="B3B3B3"/>
          <w:spacing w:val="4"/>
          <w:w w:val="70"/>
          <w:b/>
          <w:bCs/>
        </w:rPr>
        <w:t>·</w:t>
      </w:r>
      <w:r>
        <w:rPr>
          <w:rFonts w:ascii="Times New Roman" w:hAnsi="Times New Roman" w:cs="Times New Roman" w:eastAsia="Times New Roman"/>
          <w:sz w:val="10"/>
          <w:szCs w:val="10"/>
          <w:color w:val="939395"/>
          <w:spacing w:val="-20"/>
          <w:w w:val="141"/>
          <w:b/>
          <w:bCs/>
        </w:rPr>
        <w:t>·</w:t>
      </w:r>
      <w:r>
        <w:rPr>
          <w:rFonts w:ascii="Times New Roman" w:hAnsi="Times New Roman" w:cs="Times New Roman" w:eastAsia="Times New Roman"/>
          <w:sz w:val="10"/>
          <w:szCs w:val="10"/>
          <w:color w:val="B3B3B3"/>
          <w:spacing w:val="-13"/>
          <w:w w:val="141"/>
          <w:b/>
          <w:bCs/>
        </w:rPr>
        <w:t>·</w:t>
      </w:r>
      <w:r>
        <w:rPr>
          <w:rFonts w:ascii="Times New Roman" w:hAnsi="Times New Roman" w:cs="Times New Roman" w:eastAsia="Times New Roman"/>
          <w:sz w:val="10"/>
          <w:szCs w:val="10"/>
          <w:color w:val="525252"/>
          <w:spacing w:val="0"/>
          <w:w w:val="89"/>
          <w:b/>
          <w:bCs/>
        </w:rPr>
        <w:t>t</w:t>
      </w:r>
      <w:r>
        <w:rPr>
          <w:rFonts w:ascii="Times New Roman" w:hAnsi="Times New Roman" w:cs="Times New Roman" w:eastAsia="Times New Roman"/>
          <w:sz w:val="10"/>
          <w:szCs w:val="10"/>
          <w:color w:val="000000"/>
          <w:spacing w:val="0"/>
          <w:w w:val="100"/>
        </w:rPr>
      </w:r>
    </w:p>
    <w:p>
      <w:pPr>
        <w:spacing w:before="3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440" w:lineRule="exact"/>
        <w:ind w:left="2881" w:right="6236"/>
        <w:jc w:val="center"/>
        <w:rPr>
          <w:rFonts w:ascii="Times New Roman" w:hAnsi="Times New Roman" w:cs="Times New Roman" w:eastAsia="Times New Roman"/>
          <w:sz w:val="40"/>
          <w:szCs w:val="40"/>
        </w:rPr>
      </w:pPr>
      <w:rPr/>
      <w:r>
        <w:rPr>
          <w:rFonts w:ascii="Times New Roman" w:hAnsi="Times New Roman" w:cs="Times New Roman" w:eastAsia="Times New Roman"/>
          <w:sz w:val="40"/>
          <w:szCs w:val="40"/>
          <w:color w:val="B3B3B3"/>
          <w:spacing w:val="0"/>
          <w:w w:val="48"/>
          <w:i/>
          <w:position w:val="-2"/>
        </w:rPr>
        <w:t>J</w:t>
      </w:r>
      <w:r>
        <w:rPr>
          <w:rFonts w:ascii="Times New Roman" w:hAnsi="Times New Roman" w:cs="Times New Roman" w:eastAsia="Times New Roman"/>
          <w:sz w:val="40"/>
          <w:szCs w:val="40"/>
          <w:color w:val="000000"/>
          <w:spacing w:val="0"/>
          <w:w w:val="100"/>
          <w:position w:val="0"/>
        </w:rPr>
      </w:r>
    </w:p>
    <w:p>
      <w:pPr>
        <w:spacing w:before="0" w:after="0" w:line="133" w:lineRule="exact"/>
        <w:ind w:left="3018" w:right="6174"/>
        <w:jc w:val="center"/>
        <w:rPr>
          <w:rFonts w:ascii="Times New Roman" w:hAnsi="Times New Roman" w:cs="Times New Roman" w:eastAsia="Times New Roman"/>
          <w:sz w:val="15"/>
          <w:szCs w:val="15"/>
        </w:rPr>
      </w:pPr>
      <w:rPr/>
      <w:r>
        <w:rPr>
          <w:rFonts w:ascii="Times New Roman" w:hAnsi="Times New Roman" w:cs="Times New Roman" w:eastAsia="Times New Roman"/>
          <w:sz w:val="15"/>
          <w:szCs w:val="15"/>
          <w:color w:val="DDDFE4"/>
          <w:spacing w:val="0"/>
          <w:w w:val="183"/>
          <w:position w:val="1"/>
        </w:rPr>
        <w:t>'</w:t>
      </w:r>
      <w:r>
        <w:rPr>
          <w:rFonts w:ascii="Times New Roman" w:hAnsi="Times New Roman" w:cs="Times New Roman" w:eastAsia="Times New Roman"/>
          <w:sz w:val="15"/>
          <w:szCs w:val="15"/>
          <w:color w:val="000000"/>
          <w:spacing w:val="0"/>
          <w:w w:val="100"/>
          <w:position w:val="0"/>
        </w:rPr>
      </w:r>
    </w:p>
    <w:p>
      <w:pPr>
        <w:spacing w:before="10" w:after="0" w:line="220" w:lineRule="exact"/>
        <w:jc w:val="left"/>
        <w:rPr>
          <w:sz w:val="22"/>
          <w:szCs w:val="22"/>
        </w:rPr>
      </w:pPr>
      <w:rPr/>
      <w:r>
        <w:rPr/>
        <w:br w:type="column"/>
      </w:r>
      <w:r>
        <w:rPr>
          <w:sz w:val="22"/>
          <w:szCs w:val="22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7"/>
          <w:szCs w:val="7"/>
        </w:rPr>
      </w:pPr>
      <w:rPr/>
      <w:r>
        <w:rPr>
          <w:rFonts w:ascii="Times New Roman" w:hAnsi="Times New Roman" w:cs="Times New Roman" w:eastAsia="Times New Roman"/>
          <w:sz w:val="7"/>
          <w:szCs w:val="7"/>
          <w:color w:val="525252"/>
          <w:w w:val="75"/>
          <w:b/>
          <w:bCs/>
          <w:i/>
        </w:rPr>
        <w:t>........</w:t>
      </w:r>
      <w:r>
        <w:rPr>
          <w:rFonts w:ascii="Times New Roman" w:hAnsi="Times New Roman" w:cs="Times New Roman" w:eastAsia="Times New Roman"/>
          <w:sz w:val="7"/>
          <w:szCs w:val="7"/>
          <w:color w:val="525252"/>
          <w:spacing w:val="-12"/>
          <w:w w:val="100"/>
          <w:b/>
          <w:bCs/>
          <w:i/>
        </w:rPr>
        <w:t> </w:t>
      </w:r>
      <w:r>
        <w:rPr>
          <w:rFonts w:ascii="Times New Roman" w:hAnsi="Times New Roman" w:cs="Times New Roman" w:eastAsia="Times New Roman"/>
          <w:sz w:val="7"/>
          <w:szCs w:val="7"/>
          <w:color w:val="525252"/>
          <w:spacing w:val="0"/>
          <w:w w:val="79"/>
          <w:b/>
          <w:bCs/>
          <w:i/>
        </w:rPr>
        <w:t>&gt;oç</w:t>
      </w:r>
      <w:r>
        <w:rPr>
          <w:rFonts w:ascii="Times New Roman" w:hAnsi="Times New Roman" w:cs="Times New Roman" w:eastAsia="Times New Roman"/>
          <w:sz w:val="7"/>
          <w:szCs w:val="7"/>
          <w:color w:val="525252"/>
          <w:spacing w:val="0"/>
          <w:w w:val="80"/>
          <w:b/>
          <w:bCs/>
          <w:i/>
        </w:rPr>
        <w:t>.</w:t>
      </w:r>
      <w:r>
        <w:rPr>
          <w:rFonts w:ascii="Times New Roman" w:hAnsi="Times New Roman" w:cs="Times New Roman" w:eastAsia="Times New Roman"/>
          <w:sz w:val="7"/>
          <w:szCs w:val="7"/>
          <w:color w:val="525252"/>
          <w:spacing w:val="-13"/>
          <w:w w:val="100"/>
          <w:b/>
          <w:bCs/>
          <w:i/>
        </w:rPr>
        <w:t> </w:t>
      </w:r>
      <w:r>
        <w:rPr>
          <w:rFonts w:ascii="Times New Roman" w:hAnsi="Times New Roman" w:cs="Times New Roman" w:eastAsia="Times New Roman"/>
          <w:sz w:val="7"/>
          <w:szCs w:val="7"/>
          <w:color w:val="7C7C7C"/>
          <w:spacing w:val="0"/>
          <w:w w:val="222"/>
          <w:b/>
          <w:bCs/>
          <w:i/>
        </w:rPr>
        <w:t>,</w:t>
      </w:r>
      <w:r>
        <w:rPr>
          <w:rFonts w:ascii="Times New Roman" w:hAnsi="Times New Roman" w:cs="Times New Roman" w:eastAsia="Times New Roman"/>
          <w:sz w:val="7"/>
          <w:szCs w:val="7"/>
          <w:color w:val="525252"/>
          <w:spacing w:val="0"/>
          <w:w w:val="127"/>
          <w:b/>
          <w:bCs/>
          <w:i/>
        </w:rPr>
        <w:t>-!f"</w:t>
      </w:r>
      <w:r>
        <w:rPr>
          <w:rFonts w:ascii="Times New Roman" w:hAnsi="Times New Roman" w:cs="Times New Roman" w:eastAsia="Times New Roman"/>
          <w:sz w:val="7"/>
          <w:szCs w:val="7"/>
          <w:color w:val="525252"/>
          <w:spacing w:val="0"/>
          <w:w w:val="100"/>
          <w:b/>
          <w:bCs/>
          <w:i/>
        </w:rPr>
        <w:t>  </w:t>
      </w:r>
      <w:r>
        <w:rPr>
          <w:rFonts w:ascii="Times New Roman" w:hAnsi="Times New Roman" w:cs="Times New Roman" w:eastAsia="Times New Roman"/>
          <w:sz w:val="7"/>
          <w:szCs w:val="7"/>
          <w:color w:val="525252"/>
          <w:spacing w:val="-8"/>
          <w:w w:val="100"/>
          <w:b/>
          <w:bCs/>
          <w:i/>
        </w:rPr>
        <w:t> </w:t>
      </w:r>
      <w:r>
        <w:rPr>
          <w:rFonts w:ascii="Times New Roman" w:hAnsi="Times New Roman" w:cs="Times New Roman" w:eastAsia="Times New Roman"/>
          <w:sz w:val="7"/>
          <w:szCs w:val="7"/>
          <w:color w:val="525252"/>
          <w:spacing w:val="0"/>
          <w:w w:val="127"/>
          <w:b/>
          <w:bCs/>
          <w:i/>
        </w:rPr>
        <w:t>·</w:t>
      </w:r>
      <w:r>
        <w:rPr>
          <w:rFonts w:ascii="Times New Roman" w:hAnsi="Times New Roman" w:cs="Times New Roman" w:eastAsia="Times New Roman"/>
          <w:sz w:val="7"/>
          <w:szCs w:val="7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300" w:bottom="280" w:left="580" w:right="200"/>
          <w:cols w:num="2" w:equalWidth="0">
            <w:col w:w="9325" w:space="321"/>
            <w:col w:w="1494"/>
          </w:cols>
        </w:sectPr>
      </w:pPr>
      <w:rPr/>
    </w:p>
    <w:p>
      <w:pPr>
        <w:spacing w:before="83" w:after="0" w:line="212" w:lineRule="auto"/>
        <w:ind w:left="619" w:right="-148" w:firstLine="59"/>
        <w:jc w:val="left"/>
        <w:rPr>
          <w:rFonts w:ascii="Arial" w:hAnsi="Arial" w:cs="Arial" w:eastAsia="Arial"/>
          <w:sz w:val="15"/>
          <w:szCs w:val="15"/>
        </w:rPr>
      </w:pPr>
      <w:rPr/>
      <w:r>
        <w:rPr>
          <w:rFonts w:ascii="Arial" w:hAnsi="Arial" w:cs="Arial" w:eastAsia="Arial"/>
          <w:sz w:val="85"/>
          <w:szCs w:val="85"/>
          <w:color w:val="282828"/>
          <w:spacing w:val="-379"/>
          <w:w w:val="168"/>
          <w:b/>
          <w:bCs/>
          <w:i/>
          <w:position w:val="12"/>
        </w:rPr>
        <w:t>l</w:t>
      </w:r>
      <w:r>
        <w:rPr>
          <w:rFonts w:ascii="Arial" w:hAnsi="Arial" w:cs="Arial" w:eastAsia="Arial"/>
          <w:sz w:val="15"/>
          <w:szCs w:val="15"/>
          <w:color w:val="383A3B"/>
          <w:spacing w:val="4"/>
          <w:w w:val="111"/>
          <w:position w:val="0"/>
        </w:rPr>
        <w:t>I</w:t>
      </w:r>
      <w:r>
        <w:rPr>
          <w:rFonts w:ascii="Arial" w:hAnsi="Arial" w:cs="Arial" w:eastAsia="Arial"/>
          <w:sz w:val="15"/>
          <w:szCs w:val="15"/>
          <w:color w:val="383A3B"/>
          <w:spacing w:val="0"/>
          <w:w w:val="111"/>
          <w:position w:val="0"/>
        </w:rPr>
        <w:t>ZMIR</w:t>
      </w:r>
      <w:r>
        <w:rPr>
          <w:rFonts w:ascii="Arial" w:hAnsi="Arial" w:cs="Arial" w:eastAsia="Arial"/>
          <w:sz w:val="15"/>
          <w:szCs w:val="15"/>
          <w:color w:val="383A3B"/>
          <w:spacing w:val="0"/>
          <w:w w:val="111"/>
          <w:position w:val="0"/>
        </w:rPr>
        <w:t> </w:t>
      </w:r>
      <w:r>
        <w:rPr>
          <w:rFonts w:ascii="Arial" w:hAnsi="Arial" w:cs="Arial" w:eastAsia="Arial"/>
          <w:sz w:val="15"/>
          <w:szCs w:val="15"/>
          <w:color w:val="383A3B"/>
          <w:spacing w:val="0"/>
          <w:w w:val="100"/>
          <w:b/>
          <w:bCs/>
          <w:position w:val="0"/>
        </w:rPr>
        <w:t>BÜYÜKŞEHIR</w:t>
      </w:r>
      <w:r>
        <w:rPr>
          <w:rFonts w:ascii="Arial" w:hAnsi="Arial" w:cs="Arial" w:eastAsia="Arial"/>
          <w:sz w:val="15"/>
          <w:szCs w:val="15"/>
          <w:color w:val="383A3B"/>
          <w:spacing w:val="0"/>
          <w:w w:val="100"/>
          <w:b/>
          <w:bCs/>
          <w:position w:val="0"/>
        </w:rPr>
        <w:t> </w:t>
      </w:r>
      <w:r>
        <w:rPr>
          <w:rFonts w:ascii="Arial" w:hAnsi="Arial" w:cs="Arial" w:eastAsia="Arial"/>
          <w:sz w:val="15"/>
          <w:szCs w:val="15"/>
          <w:color w:val="383A3B"/>
          <w:spacing w:val="0"/>
          <w:w w:val="105"/>
          <w:position w:val="0"/>
        </w:rPr>
        <w:t>BELEDIYESI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  <w:position w:val="0"/>
        </w:rPr>
      </w:r>
    </w:p>
    <w:p>
      <w:pPr>
        <w:spacing w:before="2" w:after="0" w:line="160" w:lineRule="exact"/>
        <w:jc w:val="left"/>
        <w:rPr>
          <w:sz w:val="16"/>
          <w:szCs w:val="16"/>
        </w:rPr>
      </w:pPr>
      <w:rPr/>
      <w:r>
        <w:rPr/>
        <w:br w:type="column"/>
      </w:r>
      <w:r>
        <w:rPr>
          <w:sz w:val="16"/>
          <w:szCs w:val="16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346" w:right="4155"/>
        <w:jc w:val="center"/>
        <w:rPr>
          <w:rFonts w:ascii="Times New Roman" w:hAnsi="Times New Roman" w:cs="Times New Roman" w:eastAsia="Times New Roman"/>
          <w:sz w:val="21"/>
          <w:szCs w:val="21"/>
        </w:rPr>
      </w:pPr>
      <w:rPr/>
      <w:r>
        <w:rPr/>
        <w:pict>
          <v:shape style="position:absolute;margin-left:504.959991pt;margin-top:-4.770424pt;width:53.759998pt;height:48.959999pt;mso-position-horizontal-relative:page;mso-position-vertical-relative:paragraph;z-index:-14905" type="#_x0000_t75">
            <v:imagedata r:id="rId35" o:title=""/>
          </v:shape>
        </w:pict>
      </w:r>
      <w:r>
        <w:rPr>
          <w:rFonts w:ascii="Times New Roman" w:hAnsi="Times New Roman" w:cs="Times New Roman" w:eastAsia="Times New Roman"/>
          <w:sz w:val="21"/>
          <w:szCs w:val="21"/>
          <w:color w:val="383A3B"/>
          <w:spacing w:val="0"/>
          <w:w w:val="100"/>
        </w:rPr>
        <w:t>İZMİR</w:t>
      </w:r>
      <w:r>
        <w:rPr>
          <w:rFonts w:ascii="Times New Roman" w:hAnsi="Times New Roman" w:cs="Times New Roman" w:eastAsia="Times New Roman"/>
          <w:sz w:val="21"/>
          <w:szCs w:val="21"/>
          <w:color w:val="383A3B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83A3B"/>
          <w:spacing w:val="0"/>
          <w:w w:val="100"/>
        </w:rPr>
        <w:t>BÜYÜKŞEHİR</w:t>
      </w:r>
      <w:r>
        <w:rPr>
          <w:rFonts w:ascii="Times New Roman" w:hAnsi="Times New Roman" w:cs="Times New Roman" w:eastAsia="Times New Roman"/>
          <w:sz w:val="21"/>
          <w:szCs w:val="21"/>
          <w:color w:val="383A3B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83A3B"/>
          <w:spacing w:val="0"/>
          <w:w w:val="99"/>
        </w:rPr>
        <w:t>BELEDİYESİ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8" w:after="0" w:line="240" w:lineRule="auto"/>
        <w:ind w:left="455" w:right="4287"/>
        <w:jc w:val="center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383A3B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21"/>
          <w:szCs w:val="21"/>
          <w:color w:val="383A3B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83A3B"/>
          <w:spacing w:val="0"/>
          <w:w w:val="100"/>
        </w:rPr>
        <w:t>DAİRESi</w:t>
      </w:r>
      <w:r>
        <w:rPr>
          <w:rFonts w:ascii="Times New Roman" w:hAnsi="Times New Roman" w:cs="Times New Roman" w:eastAsia="Times New Roman"/>
          <w:sz w:val="21"/>
          <w:szCs w:val="21"/>
          <w:color w:val="383A3B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83A3B"/>
          <w:spacing w:val="0"/>
          <w:w w:val="97"/>
        </w:rPr>
        <w:t>BAŞKANLIGJ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3" w:after="0" w:line="240" w:lineRule="auto"/>
        <w:ind w:right="-20"/>
        <w:jc w:val="left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383A3B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21"/>
          <w:szCs w:val="21"/>
          <w:color w:val="383A3B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83A3B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1"/>
          <w:szCs w:val="21"/>
          <w:color w:val="383A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383A3B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83A3B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1"/>
          <w:szCs w:val="21"/>
          <w:color w:val="383A3B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383A3B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83A3B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21"/>
          <w:szCs w:val="21"/>
          <w:color w:val="383A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83A3B"/>
          <w:spacing w:val="0"/>
          <w:w w:val="100"/>
        </w:rPr>
        <w:t>Müdahale</w:t>
      </w:r>
      <w:r>
        <w:rPr>
          <w:rFonts w:ascii="Times New Roman" w:hAnsi="Times New Roman" w:cs="Times New Roman" w:eastAsia="Times New Roman"/>
          <w:sz w:val="21"/>
          <w:szCs w:val="21"/>
          <w:color w:val="383A3B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83A3B"/>
          <w:spacing w:val="0"/>
          <w:w w:val="100"/>
        </w:rPr>
        <w:t>Şub</w:t>
      </w:r>
      <w:r>
        <w:rPr>
          <w:rFonts w:ascii="Times New Roman" w:hAnsi="Times New Roman" w:cs="Times New Roman" w:eastAsia="Times New Roman"/>
          <w:sz w:val="21"/>
          <w:szCs w:val="21"/>
          <w:color w:val="383A3B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383A3B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83A3B"/>
          <w:spacing w:val="0"/>
          <w:w w:val="100"/>
        </w:rPr>
        <w:t>Müdürlüğü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8" w:after="0" w:line="237" w:lineRule="exact"/>
        <w:ind w:left="1094" w:right="4965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383A3B"/>
          <w:spacing w:val="0"/>
          <w:w w:val="100"/>
          <w:position w:val="-1"/>
        </w:rPr>
        <w:t>YANGIN</w:t>
      </w:r>
      <w:r>
        <w:rPr>
          <w:rFonts w:ascii="Times New Roman" w:hAnsi="Times New Roman" w:cs="Times New Roman" w:eastAsia="Times New Roman"/>
          <w:sz w:val="21"/>
          <w:szCs w:val="21"/>
          <w:color w:val="383A3B"/>
          <w:spacing w:val="2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A3B"/>
          <w:spacing w:val="0"/>
          <w:w w:val="101"/>
          <w:position w:val="-1"/>
        </w:rPr>
        <w:t>RAPORU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pgSz w:w="11920" w:h="16840"/>
          <w:pgMar w:top="800" w:bottom="280" w:left="400" w:right="380"/>
          <w:cols w:num="2" w:equalWidth="0">
            <w:col w:w="1620" w:space="1625"/>
            <w:col w:w="7895"/>
          </w:cols>
        </w:sectPr>
      </w:pPr>
      <w:rPr/>
    </w:p>
    <w:p>
      <w:pPr>
        <w:spacing w:before="0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tbl>
      <w:tblPr>
        <w:tblW w:w="0" w:type="auto"/>
        <w:tblLook w:val="01E0"/>
        <w:tblLayout w:type="fixed"/>
        <w:tblCellMar>
          <w:left w:w="0" w:type="dxa"/>
          <w:right w:w="0" w:type="dxa"/>
          <w:bottom w:w="0" w:type="dxa"/>
          <w:top w:w="0" w:type="dxa"/>
        </w:tblCellMar>
        <w:jc w:val="left"/>
        <w:tblInd w:w="106.56498" w:type="dxa"/>
      </w:tblPr>
      <w:tblGrid/>
      <w:tr>
        <w:trPr>
          <w:trHeight w:val="236" w:hRule="exact"/>
        </w:trPr>
        <w:tc>
          <w:tcPr>
            <w:tcW w:w="1191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22" w:lineRule="exact"/>
              <w:ind w:left="40" w:right="-2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Pr/>
            <w:r>
              <w:rPr>
                <w:rFonts w:ascii="Times New Roman" w:hAnsi="Times New Roman" w:cs="Times New Roman" w:eastAsia="Times New Roman"/>
                <w:sz w:val="20"/>
                <w:szCs w:val="20"/>
                <w:color w:val="383A3B"/>
                <w:spacing w:val="0"/>
                <w:w w:val="102"/>
              </w:rPr>
              <w:t>QlayTarihi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000000"/>
                <w:spacing w:val="0"/>
                <w:w w:val="100"/>
              </w:rPr>
            </w:r>
          </w:p>
        </w:tc>
        <w:tc>
          <w:tcPr>
            <w:tcW w:w="1494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22" w:lineRule="exact"/>
              <w:ind w:left="201" w:right="-2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Pr/>
            <w:r>
              <w:rPr>
                <w:rFonts w:ascii="Times New Roman" w:hAnsi="Times New Roman" w:cs="Times New Roman" w:eastAsia="Times New Roman"/>
                <w:sz w:val="20"/>
                <w:szCs w:val="20"/>
                <w:color w:val="626262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626262"/>
                <w:spacing w:val="-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83A3B"/>
                <w:spacing w:val="0"/>
                <w:w w:val="100"/>
              </w:rPr>
              <w:t>08.05.2017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000000"/>
                <w:spacing w:val="0"/>
                <w:w w:val="100"/>
              </w:rPr>
            </w:r>
          </w:p>
        </w:tc>
        <w:tc>
          <w:tcPr>
            <w:tcW w:w="2391" w:type="dxa"/>
            <w:tcBorders>
              <w:top w:val="single" w:sz="5.558288" w:space="0" w:color="676767"/>
              <w:bottom w:val="single" w:sz="5.558288" w:space="0" w:color="676767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22" w:lineRule="exact"/>
              <w:ind w:left="323" w:right="-2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Pr/>
            <w:r>
              <w:rPr>
                <w:rFonts w:ascii="Times New Roman" w:hAnsi="Times New Roman" w:cs="Times New Roman" w:eastAsia="Times New Roman"/>
                <w:sz w:val="20"/>
                <w:szCs w:val="20"/>
                <w:color w:val="4F4F4F"/>
                <w:w w:val="70"/>
              </w:rPr>
              <w:t>I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4F4F4F"/>
                <w:spacing w:val="12"/>
                <w:w w:val="69"/>
              </w:rPr>
              <w:t>B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282828"/>
                <w:spacing w:val="0"/>
                <w:w w:val="105"/>
              </w:rPr>
              <w:t>ildirimSıraN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282828"/>
                <w:spacing w:val="0"/>
                <w:w w:val="106"/>
              </w:rPr>
              <w:t>o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4F4F4F"/>
                <w:spacing w:val="0"/>
                <w:w w:val="131"/>
              </w:rPr>
              <w:t>:2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000000"/>
                <w:spacing w:val="0"/>
                <w:w w:val="100"/>
              </w:rPr>
            </w:r>
          </w:p>
        </w:tc>
        <w:tc>
          <w:tcPr>
            <w:tcW w:w="5828" w:type="dxa"/>
            <w:tcBorders>
              <w:top w:val="single" w:sz="5.558288" w:space="0" w:color="676767"/>
              <w:bottom w:val="single" w:sz="5.558288" w:space="0" w:color="676767"/>
              <w:left w:val="nil" w:sz="6" w:space="0" w:color="auto"/>
              <w:right w:val="single" w:sz="5.558288" w:space="0" w:color="676767"/>
            </w:tcBorders>
          </w:tcPr>
          <w:p>
            <w:pPr>
              <w:spacing w:before="0" w:after="0" w:line="222" w:lineRule="exact"/>
              <w:ind w:left="244" w:right="-20"/>
              <w:jc w:val="left"/>
              <w:tabs>
                <w:tab w:pos="2220" w:val="left"/>
              </w:tabs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Pr/>
            <w:r>
              <w:rPr>
                <w:rFonts w:ascii="Times New Roman" w:hAnsi="Times New Roman" w:cs="Times New Roman" w:eastAsia="Times New Roman"/>
                <w:sz w:val="20"/>
                <w:szCs w:val="20"/>
                <w:color w:val="383A3B"/>
                <w:spacing w:val="0"/>
                <w:w w:val="97"/>
              </w:rPr>
              <w:t>!BildirimSaati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83A3B"/>
                <w:spacing w:val="7"/>
                <w:w w:val="97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747474"/>
                <w:spacing w:val="0"/>
                <w:w w:val="126"/>
              </w:rPr>
              <w:t>: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747474"/>
                <w:spacing w:val="-31"/>
                <w:w w:val="126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83A3B"/>
                <w:spacing w:val="0"/>
                <w:w w:val="100"/>
              </w:rPr>
              <w:t>OI:Ol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83A3B"/>
                <w:spacing w:val="0"/>
                <w:w w:val="100"/>
              </w:rPr>
              <w:tab/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83A3B"/>
                <w:spacing w:val="0"/>
                <w:w w:val="100"/>
              </w:rPr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4F4F4F"/>
                <w:spacing w:val="0"/>
                <w:w w:val="121"/>
              </w:rPr>
              <w:t>rreı:ııo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000000"/>
                <w:spacing w:val="0"/>
                <w:w w:val="100"/>
              </w:rPr>
            </w:r>
          </w:p>
        </w:tc>
      </w:tr>
      <w:tr>
        <w:trPr>
          <w:trHeight w:val="236" w:hRule="exact"/>
        </w:trPr>
        <w:tc>
          <w:tcPr>
            <w:tcW w:w="1191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22" w:lineRule="exact"/>
              <w:ind w:left="63" w:right="-2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Pr/>
            <w:r>
              <w:rPr>
                <w:rFonts w:ascii="Times New Roman" w:hAnsi="Times New Roman" w:cs="Times New Roman" w:eastAsia="Times New Roman"/>
                <w:sz w:val="20"/>
                <w:szCs w:val="20"/>
                <w:color w:val="383A3B"/>
                <w:spacing w:val="0"/>
                <w:w w:val="91"/>
              </w:rPr>
              <w:t>Kayıt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83A3B"/>
                <w:spacing w:val="4"/>
                <w:w w:val="91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83A3B"/>
                <w:spacing w:val="0"/>
                <w:w w:val="100"/>
              </w:rPr>
              <w:t>Tarihi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000000"/>
                <w:spacing w:val="0"/>
                <w:w w:val="100"/>
              </w:rPr>
            </w:r>
          </w:p>
        </w:tc>
        <w:tc>
          <w:tcPr>
            <w:tcW w:w="1494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22" w:lineRule="exact"/>
              <w:ind w:left="206" w:right="-2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Pr/>
            <w:r>
              <w:rPr>
                <w:rFonts w:ascii="Times New Roman" w:hAnsi="Times New Roman" w:cs="Times New Roman" w:eastAsia="Times New Roman"/>
                <w:sz w:val="20"/>
                <w:szCs w:val="20"/>
                <w:color w:val="4F4F4F"/>
                <w:spacing w:val="0"/>
                <w:w w:val="100"/>
              </w:rPr>
              <w:t>:08.05.2017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000000"/>
                <w:spacing w:val="0"/>
                <w:w w:val="100"/>
              </w:rPr>
            </w:r>
          </w:p>
        </w:tc>
        <w:tc>
          <w:tcPr>
            <w:tcW w:w="2391" w:type="dxa"/>
            <w:tcBorders>
              <w:top w:val="single" w:sz="5.558288" w:space="0" w:color="676767"/>
              <w:bottom w:val="single" w:sz="5.558288" w:space="0" w:color="676767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22" w:lineRule="exact"/>
              <w:ind w:left="323" w:right="-20"/>
              <w:jc w:val="left"/>
              <w:tabs>
                <w:tab w:pos="1640" w:val="left"/>
              </w:tabs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Pr/>
            <w:r>
              <w:rPr>
                <w:rFonts w:ascii="Times New Roman" w:hAnsi="Times New Roman" w:cs="Times New Roman" w:eastAsia="Times New Roman"/>
                <w:sz w:val="20"/>
                <w:szCs w:val="20"/>
                <w:color w:val="383A3B"/>
                <w:spacing w:val="0"/>
                <w:w w:val="89"/>
              </w:rPr>
              <w:t>!Kayıt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83A3B"/>
                <w:spacing w:val="14"/>
                <w:w w:val="89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83A3B"/>
                <w:spacing w:val="0"/>
                <w:w w:val="100"/>
              </w:rPr>
              <w:t>No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83A3B"/>
                <w:spacing w:val="0"/>
                <w:w w:val="100"/>
              </w:rPr>
              <w:tab/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83A3B"/>
                <w:spacing w:val="0"/>
                <w:w w:val="100"/>
              </w:rPr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4F4F4F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4F4F4F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83A3B"/>
                <w:spacing w:val="0"/>
                <w:w w:val="100"/>
              </w:rPr>
              <w:t>2868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000000"/>
                <w:spacing w:val="0"/>
                <w:w w:val="100"/>
              </w:rPr>
            </w:r>
          </w:p>
        </w:tc>
        <w:tc>
          <w:tcPr>
            <w:tcW w:w="5828" w:type="dxa"/>
            <w:tcBorders>
              <w:top w:val="single" w:sz="5.558288" w:space="0" w:color="676767"/>
              <w:bottom w:val="single" w:sz="5.558288" w:space="0" w:color="676767"/>
              <w:left w:val="nil" w:sz="6" w:space="0" w:color="auto"/>
              <w:right w:val="single" w:sz="5.558288" w:space="0" w:color="676767"/>
            </w:tcBorders>
          </w:tcPr>
          <w:p>
            <w:pPr>
              <w:spacing w:before="0" w:after="0" w:line="222" w:lineRule="exact"/>
              <w:ind w:left="244" w:right="-2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Pr/>
            <w:r>
              <w:rPr>
                <w:rFonts w:ascii="Times New Roman" w:hAnsi="Times New Roman" w:cs="Times New Roman" w:eastAsia="Times New Roman"/>
                <w:sz w:val="20"/>
                <w:szCs w:val="20"/>
                <w:color w:val="4F4F4F"/>
                <w:w w:val="76"/>
              </w:rPr>
              <w:t>!Bi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4F4F4F"/>
                <w:spacing w:val="-28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282828"/>
                <w:spacing w:val="0"/>
                <w:w w:val="91"/>
              </w:rPr>
              <w:t>ldi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282828"/>
                <w:spacing w:val="8"/>
                <w:w w:val="91"/>
              </w:rPr>
              <w:t>r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4F4F4F"/>
                <w:spacing w:val="0"/>
                <w:w w:val="91"/>
              </w:rPr>
              <w:t>im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4F4F4F"/>
                <w:spacing w:val="21"/>
                <w:w w:val="91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83A3B"/>
                <w:spacing w:val="0"/>
                <w:w w:val="91"/>
              </w:rPr>
              <w:t>Ala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83A3B"/>
                <w:spacing w:val="0"/>
                <w:w w:val="91"/>
              </w:rPr>
              <w:t>n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83A3B"/>
                <w:spacing w:val="14"/>
                <w:w w:val="91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626262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626262"/>
                <w:spacing w:val="6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83A3B"/>
                <w:spacing w:val="0"/>
                <w:w w:val="95"/>
              </w:rPr>
              <w:t>Merkez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83A3B"/>
                <w:spacing w:val="3"/>
                <w:w w:val="95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83A3B"/>
                <w:spacing w:val="0"/>
                <w:w w:val="100"/>
              </w:rPr>
              <w:t>Santral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000000"/>
                <w:spacing w:val="0"/>
                <w:w w:val="100"/>
              </w:rPr>
            </w:r>
          </w:p>
        </w:tc>
      </w:tr>
    </w:tbl>
    <w:p>
      <w:pPr>
        <w:jc w:val="left"/>
        <w:spacing w:after="0"/>
        <w:sectPr>
          <w:type w:val="continuous"/>
          <w:pgSz w:w="11920" w:h="16840"/>
          <w:pgMar w:top="300" w:bottom="280" w:left="400" w:right="380"/>
        </w:sectPr>
      </w:pPr>
      <w:rPr/>
    </w:p>
    <w:p>
      <w:pPr>
        <w:spacing w:before="0" w:after="0" w:line="209" w:lineRule="exact"/>
        <w:ind w:left="165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83A3B"/>
          <w:spacing w:val="0"/>
          <w:w w:val="93"/>
        </w:rPr>
        <w:t>Bildirile</w:t>
      </w:r>
      <w:r>
        <w:rPr>
          <w:rFonts w:ascii="Times New Roman" w:hAnsi="Times New Roman" w:cs="Times New Roman" w:eastAsia="Times New Roman"/>
          <w:sz w:val="20"/>
          <w:szCs w:val="20"/>
          <w:color w:val="383A3B"/>
          <w:spacing w:val="0"/>
          <w:w w:val="93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A3B"/>
          <w:spacing w:val="21"/>
          <w:w w:val="9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A3B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20"/>
          <w:szCs w:val="20"/>
          <w:color w:val="383A3B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383A3B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A3B"/>
          <w:spacing w:val="0"/>
          <w:w w:val="100"/>
        </w:rPr>
        <w:t>9</w:t>
      </w:r>
      <w:r>
        <w:rPr>
          <w:rFonts w:ascii="Times New Roman" w:hAnsi="Times New Roman" w:cs="Times New Roman" w:eastAsia="Times New Roman"/>
          <w:sz w:val="20"/>
          <w:szCs w:val="20"/>
          <w:color w:val="383A3B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79"/>
        </w:rPr>
        <w:t>Eyl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80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40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40"/>
        </w:rPr>
        <w:t> 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13"/>
          <w:w w:val="4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A3B"/>
          <w:spacing w:val="0"/>
          <w:w w:val="100"/>
        </w:rPr>
        <w:t>HastanesiCiva</w:t>
      </w:r>
      <w:r>
        <w:rPr>
          <w:rFonts w:ascii="Times New Roman" w:hAnsi="Times New Roman" w:cs="Times New Roman" w:eastAsia="Times New Roman"/>
          <w:sz w:val="20"/>
          <w:szCs w:val="20"/>
          <w:color w:val="383A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A3B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A3B"/>
          <w:spacing w:val="0"/>
          <w:w w:val="100"/>
        </w:rPr>
        <w:t>Ot</w:t>
      </w:r>
      <w:r>
        <w:rPr>
          <w:rFonts w:ascii="Times New Roman" w:hAnsi="Times New Roman" w:cs="Times New Roman" w:eastAsia="Times New Roman"/>
          <w:sz w:val="20"/>
          <w:szCs w:val="20"/>
          <w:color w:val="383A3B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383A3B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A3B"/>
          <w:spacing w:val="0"/>
          <w:w w:val="94"/>
        </w:rPr>
        <w:t>Yıkamacıla</w:t>
      </w:r>
      <w:r>
        <w:rPr>
          <w:rFonts w:ascii="Times New Roman" w:hAnsi="Times New Roman" w:cs="Times New Roman" w:eastAsia="Times New Roman"/>
          <w:sz w:val="20"/>
          <w:szCs w:val="20"/>
          <w:color w:val="383A3B"/>
          <w:spacing w:val="0"/>
          <w:w w:val="94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83A3B"/>
          <w:spacing w:val="14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A3B"/>
          <w:spacing w:val="0"/>
          <w:w w:val="94"/>
        </w:rPr>
        <w:t>Arkası</w:t>
      </w:r>
      <w:r>
        <w:rPr>
          <w:rFonts w:ascii="Times New Roman" w:hAnsi="Times New Roman" w:cs="Times New Roman" w:eastAsia="Times New Roman"/>
          <w:sz w:val="20"/>
          <w:szCs w:val="20"/>
          <w:color w:val="383A3B"/>
          <w:spacing w:val="14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A3B"/>
          <w:spacing w:val="0"/>
          <w:w w:val="100"/>
        </w:rPr>
        <w:t>Balç</w:t>
      </w:r>
      <w:r>
        <w:rPr>
          <w:rFonts w:ascii="Times New Roman" w:hAnsi="Times New Roman" w:cs="Times New Roman" w:eastAsia="Times New Roman"/>
          <w:sz w:val="20"/>
          <w:szCs w:val="20"/>
          <w:color w:val="383A3B"/>
          <w:spacing w:val="-9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626262"/>
          <w:spacing w:val="0"/>
          <w:w w:val="100"/>
        </w:rPr>
        <w:t>va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0" w:after="0" w:line="240" w:lineRule="auto"/>
        <w:ind w:left="165" w:right="-70"/>
        <w:jc w:val="left"/>
        <w:tabs>
          <w:tab w:pos="15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83A3B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383A3B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A3B"/>
          <w:spacing w:val="0"/>
          <w:w w:val="100"/>
        </w:rPr>
        <w:t>gru</w:t>
      </w:r>
      <w:r>
        <w:rPr>
          <w:rFonts w:ascii="Times New Roman" w:hAnsi="Times New Roman" w:cs="Times New Roman" w:eastAsia="Times New Roman"/>
          <w:sz w:val="20"/>
          <w:szCs w:val="20"/>
          <w:color w:val="383A3B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A3B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20"/>
          <w:szCs w:val="20"/>
          <w:color w:val="383A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83A3B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126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-27"/>
          <w:w w:val="12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A3B"/>
          <w:spacing w:val="0"/>
          <w:w w:val="94"/>
        </w:rPr>
        <w:t>Korutür</w:t>
      </w:r>
      <w:r>
        <w:rPr>
          <w:rFonts w:ascii="Times New Roman" w:hAnsi="Times New Roman" w:cs="Times New Roman" w:eastAsia="Times New Roman"/>
          <w:sz w:val="20"/>
          <w:szCs w:val="20"/>
          <w:color w:val="383A3B"/>
          <w:spacing w:val="0"/>
          <w:w w:val="94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83A3B"/>
          <w:spacing w:val="7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A3B"/>
          <w:spacing w:val="0"/>
          <w:w w:val="100"/>
        </w:rPr>
        <w:t>Mah</w:t>
      </w:r>
      <w:r>
        <w:rPr>
          <w:rFonts w:ascii="Times New Roman" w:hAnsi="Times New Roman" w:cs="Times New Roman" w:eastAsia="Times New Roman"/>
          <w:sz w:val="20"/>
          <w:szCs w:val="20"/>
          <w:color w:val="383A3B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83A3B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A3B"/>
          <w:spacing w:val="5"/>
          <w:w w:val="92"/>
        </w:rPr>
        <w:t>M</w:t>
      </w:r>
      <w:r>
        <w:rPr>
          <w:rFonts w:ascii="Times New Roman" w:hAnsi="Times New Roman" w:cs="Times New Roman" w:eastAsia="Times New Roman"/>
          <w:sz w:val="20"/>
          <w:szCs w:val="20"/>
          <w:color w:val="626262"/>
          <w:spacing w:val="-1"/>
          <w:w w:val="92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83A3B"/>
          <w:spacing w:val="0"/>
          <w:w w:val="92"/>
        </w:rPr>
        <w:t>Paşa</w:t>
      </w:r>
      <w:r>
        <w:rPr>
          <w:rFonts w:ascii="Times New Roman" w:hAnsi="Times New Roman" w:cs="Times New Roman" w:eastAsia="Times New Roman"/>
          <w:sz w:val="20"/>
          <w:szCs w:val="20"/>
          <w:color w:val="383A3B"/>
          <w:spacing w:val="16"/>
          <w:w w:val="9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A3B"/>
          <w:spacing w:val="0"/>
          <w:w w:val="100"/>
        </w:rPr>
        <w:t>Cad</w:t>
      </w:r>
      <w:r>
        <w:rPr>
          <w:rFonts w:ascii="Times New Roman" w:hAnsi="Times New Roman" w:cs="Times New Roman" w:eastAsia="Times New Roman"/>
          <w:sz w:val="20"/>
          <w:szCs w:val="20"/>
          <w:color w:val="383A3B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83A3B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A3B"/>
          <w:spacing w:val="0"/>
          <w:w w:val="96"/>
        </w:rPr>
        <w:t>No:29</w:t>
      </w:r>
      <w:r>
        <w:rPr>
          <w:rFonts w:ascii="Times New Roman" w:hAnsi="Times New Roman" w:cs="Times New Roman" w:eastAsia="Times New Roman"/>
          <w:sz w:val="20"/>
          <w:szCs w:val="20"/>
          <w:color w:val="383A3B"/>
          <w:spacing w:val="0"/>
          <w:w w:val="96"/>
        </w:rPr>
        <w:t>9</w:t>
      </w:r>
      <w:r>
        <w:rPr>
          <w:rFonts w:ascii="Times New Roman" w:hAnsi="Times New Roman" w:cs="Times New Roman" w:eastAsia="Times New Roman"/>
          <w:sz w:val="20"/>
          <w:szCs w:val="20"/>
          <w:color w:val="383A3B"/>
          <w:spacing w:val="4"/>
          <w:w w:val="9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A3B"/>
          <w:spacing w:val="0"/>
          <w:w w:val="100"/>
        </w:rPr>
        <w:t>arkası</w:t>
      </w:r>
      <w:r>
        <w:rPr>
          <w:rFonts w:ascii="Times New Roman" w:hAnsi="Times New Roman" w:cs="Times New Roman" w:eastAsia="Times New Roman"/>
          <w:sz w:val="20"/>
          <w:szCs w:val="20"/>
          <w:color w:val="383A3B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A3B"/>
          <w:spacing w:val="0"/>
          <w:w w:val="93"/>
        </w:rPr>
        <w:t>Balçov</w:t>
      </w:r>
      <w:r>
        <w:rPr>
          <w:rFonts w:ascii="Times New Roman" w:hAnsi="Times New Roman" w:cs="Times New Roman" w:eastAsia="Times New Roman"/>
          <w:sz w:val="20"/>
          <w:szCs w:val="20"/>
          <w:color w:val="383A3B"/>
          <w:spacing w:val="1"/>
          <w:w w:val="93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747474"/>
          <w:spacing w:val="0"/>
          <w:w w:val="115"/>
        </w:rPr>
        <w:t>/</w:t>
      </w:r>
      <w:r>
        <w:rPr>
          <w:rFonts w:ascii="Times New Roman" w:hAnsi="Times New Roman" w:cs="Times New Roman" w:eastAsia="Times New Roman"/>
          <w:sz w:val="20"/>
          <w:szCs w:val="20"/>
          <w:color w:val="747474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A3B"/>
          <w:spacing w:val="0"/>
          <w:w w:val="100"/>
        </w:rPr>
        <w:t>iZMiR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1" w:after="0" w:line="226" w:lineRule="exact"/>
        <w:ind w:left="160" w:right="618" w:firstLine="-14"/>
        <w:jc w:val="left"/>
        <w:tabs>
          <w:tab w:pos="1480" w:val="left"/>
          <w:tab w:pos="3560" w:val="left"/>
          <w:tab w:pos="42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83A3B"/>
          <w:spacing w:val="0"/>
          <w:w w:val="88"/>
        </w:rPr>
        <w:t>!Yangı</w:t>
      </w:r>
      <w:r>
        <w:rPr>
          <w:rFonts w:ascii="Times New Roman" w:hAnsi="Times New Roman" w:cs="Times New Roman" w:eastAsia="Times New Roman"/>
          <w:sz w:val="20"/>
          <w:szCs w:val="20"/>
          <w:color w:val="383A3B"/>
          <w:spacing w:val="0"/>
          <w:w w:val="88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A3B"/>
          <w:spacing w:val="16"/>
          <w:w w:val="8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A3B"/>
          <w:spacing w:val="0"/>
          <w:w w:val="100"/>
        </w:rPr>
        <w:t>Tüıii</w:t>
      </w:r>
      <w:r>
        <w:rPr>
          <w:rFonts w:ascii="Times New Roman" w:hAnsi="Times New Roman" w:cs="Times New Roman" w:eastAsia="Times New Roman"/>
          <w:sz w:val="20"/>
          <w:szCs w:val="20"/>
          <w:color w:val="383A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83A3B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4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100"/>
        </w:rPr>
        <w:t>Çö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A3B"/>
          <w:spacing w:val="0"/>
          <w:w w:val="100"/>
        </w:rPr>
        <w:t>Yangmı</w:t>
      </w:r>
      <w:r>
        <w:rPr>
          <w:rFonts w:ascii="Times New Roman" w:hAnsi="Times New Roman" w:cs="Times New Roman" w:eastAsia="Times New Roman"/>
          <w:sz w:val="20"/>
          <w:szCs w:val="20"/>
          <w:color w:val="383A3B"/>
          <w:spacing w:val="0"/>
          <w:w w:val="100"/>
        </w:rPr>
        <w:tab/>
        <w:tab/>
      </w:r>
      <w:r>
        <w:rPr>
          <w:rFonts w:ascii="Times New Roman" w:hAnsi="Times New Roman" w:cs="Times New Roman" w:eastAsia="Times New Roman"/>
          <w:sz w:val="20"/>
          <w:szCs w:val="20"/>
          <w:color w:val="383A3B"/>
          <w:spacing w:val="0"/>
          <w:w w:val="89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83A3B"/>
          <w:spacing w:val="0"/>
          <w:w w:val="89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A3B"/>
          <w:spacing w:val="35"/>
          <w:w w:val="8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A3B"/>
          <w:spacing w:val="0"/>
          <w:w w:val="89"/>
        </w:rPr>
        <w:t>Sınıfı:</w:t>
      </w:r>
      <w:r>
        <w:rPr>
          <w:rFonts w:ascii="Times New Roman" w:hAnsi="Times New Roman" w:cs="Times New Roman" w:eastAsia="Times New Roman"/>
          <w:sz w:val="20"/>
          <w:szCs w:val="20"/>
          <w:color w:val="383A3B"/>
          <w:spacing w:val="39"/>
          <w:w w:val="8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A3B"/>
          <w:spacing w:val="0"/>
          <w:w w:val="89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83A3B"/>
          <w:spacing w:val="0"/>
          <w:w w:val="8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A3B"/>
          <w:spacing w:val="0"/>
          <w:w w:val="93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83A3B"/>
          <w:spacing w:val="0"/>
          <w:w w:val="93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A3B"/>
          <w:spacing w:val="20"/>
          <w:w w:val="9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A3B"/>
          <w:spacing w:val="0"/>
          <w:w w:val="93"/>
        </w:rPr>
        <w:t>Binada</w:t>
      </w:r>
      <w:r>
        <w:rPr>
          <w:rFonts w:ascii="Times New Roman" w:hAnsi="Times New Roman" w:cs="Times New Roman" w:eastAsia="Times New Roman"/>
          <w:sz w:val="20"/>
          <w:szCs w:val="20"/>
          <w:color w:val="383A3B"/>
          <w:spacing w:val="22"/>
          <w:w w:val="9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61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100"/>
        </w:rPr>
        <w:t>se: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383A3B"/>
          <w:spacing w:val="0"/>
          <w:w w:val="80"/>
        </w:rPr>
        <w:t>!Yapını</w:t>
      </w:r>
      <w:r>
        <w:rPr>
          <w:rFonts w:ascii="Times New Roman" w:hAnsi="Times New Roman" w:cs="Times New Roman" w:eastAsia="Times New Roman"/>
          <w:sz w:val="20"/>
          <w:szCs w:val="20"/>
          <w:color w:val="383A3B"/>
          <w:spacing w:val="0"/>
          <w:w w:val="8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A3B"/>
          <w:spacing w:val="14"/>
          <w:w w:val="8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A3B"/>
          <w:spacing w:val="0"/>
          <w:w w:val="84"/>
        </w:rPr>
        <w:t>Şekl</w:t>
      </w:r>
      <w:r>
        <w:rPr>
          <w:rFonts w:ascii="Times New Roman" w:hAnsi="Times New Roman" w:cs="Times New Roman" w:eastAsia="Times New Roman"/>
          <w:sz w:val="20"/>
          <w:szCs w:val="20"/>
          <w:color w:val="383A3B"/>
          <w:spacing w:val="5"/>
          <w:w w:val="84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858585"/>
          <w:spacing w:val="0"/>
          <w:w w:val="126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117" w:lineRule="exact"/>
        <w:ind w:left="3593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83A3B"/>
          <w:spacing w:val="0"/>
          <w:w w:val="100"/>
          <w:position w:val="-8"/>
        </w:rPr>
        <w:t>Betonanne</w:t>
      </w:r>
      <w:r>
        <w:rPr>
          <w:rFonts w:ascii="Times New Roman" w:hAnsi="Times New Roman" w:cs="Times New Roman" w:eastAsia="Times New Roman"/>
          <w:sz w:val="20"/>
          <w:szCs w:val="20"/>
          <w:color w:val="383A3B"/>
          <w:spacing w:val="-7"/>
          <w:w w:val="100"/>
          <w:position w:val="-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A3B"/>
          <w:spacing w:val="0"/>
          <w:w w:val="92"/>
          <w:position w:val="-8"/>
        </w:rPr>
        <w:t>Kagi</w:t>
      </w:r>
      <w:r>
        <w:rPr>
          <w:rFonts w:ascii="Times New Roman" w:hAnsi="Times New Roman" w:cs="Times New Roman" w:eastAsia="Times New Roman"/>
          <w:sz w:val="20"/>
          <w:szCs w:val="20"/>
          <w:color w:val="383A3B"/>
          <w:spacing w:val="0"/>
          <w:w w:val="92"/>
          <w:position w:val="-8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83A3B"/>
          <w:spacing w:val="15"/>
          <w:w w:val="92"/>
          <w:position w:val="-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A3B"/>
          <w:spacing w:val="0"/>
          <w:w w:val="100"/>
          <w:position w:val="-8"/>
        </w:rPr>
        <w:t>Ahşap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4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auto"/>
        <w:ind w:left="1038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83A3B"/>
          <w:spacing w:val="0"/>
          <w:w w:val="94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83A3B"/>
          <w:spacing w:val="0"/>
          <w:w w:val="94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A3B"/>
          <w:spacing w:val="3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A3B"/>
          <w:spacing w:val="0"/>
          <w:w w:val="94"/>
        </w:rPr>
        <w:t>Sebebi</w:t>
      </w:r>
      <w:r>
        <w:rPr>
          <w:rFonts w:ascii="Times New Roman" w:hAnsi="Times New Roman" w:cs="Times New Roman" w:eastAsia="Times New Roman"/>
          <w:sz w:val="20"/>
          <w:szCs w:val="20"/>
          <w:color w:val="383A3B"/>
          <w:spacing w:val="15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858585"/>
          <w:spacing w:val="0"/>
          <w:w w:val="126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858585"/>
          <w:spacing w:val="-11"/>
          <w:w w:val="12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A3B"/>
          <w:spacing w:val="0"/>
          <w:w w:val="91"/>
        </w:rPr>
        <w:t>ihmal</w:t>
      </w:r>
      <w:r>
        <w:rPr>
          <w:rFonts w:ascii="Times New Roman" w:hAnsi="Times New Roman" w:cs="Times New Roman" w:eastAsia="Times New Roman"/>
          <w:sz w:val="20"/>
          <w:szCs w:val="20"/>
          <w:color w:val="383A3B"/>
          <w:spacing w:val="21"/>
          <w:w w:val="9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A3B"/>
          <w:spacing w:val="0"/>
          <w:w w:val="100"/>
        </w:rPr>
        <w:t>-S</w:t>
      </w:r>
      <w:r>
        <w:rPr>
          <w:rFonts w:ascii="Times New Roman" w:hAnsi="Times New Roman" w:cs="Times New Roman" w:eastAsia="Times New Roman"/>
          <w:sz w:val="20"/>
          <w:szCs w:val="20"/>
          <w:color w:val="383A3B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383A3B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26262"/>
          <w:spacing w:val="0"/>
          <w:w w:val="100"/>
        </w:rPr>
        <w:t>gara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67" w:after="0" w:line="240" w:lineRule="auto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83A3B"/>
          <w:spacing w:val="0"/>
          <w:w w:val="93"/>
        </w:rPr>
        <w:t>Kullanım</w:t>
      </w:r>
      <w:r>
        <w:rPr>
          <w:rFonts w:ascii="Times New Roman" w:hAnsi="Times New Roman" w:cs="Times New Roman" w:eastAsia="Times New Roman"/>
          <w:sz w:val="20"/>
          <w:szCs w:val="20"/>
          <w:color w:val="383A3B"/>
          <w:spacing w:val="9"/>
          <w:w w:val="9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A3B"/>
          <w:spacing w:val="0"/>
          <w:w w:val="100"/>
        </w:rPr>
        <w:t>Şekli</w:t>
      </w:r>
      <w:r>
        <w:rPr>
          <w:rFonts w:ascii="Times New Roman" w:hAnsi="Times New Roman" w:cs="Times New Roman" w:eastAsia="Times New Roman"/>
          <w:sz w:val="20"/>
          <w:szCs w:val="20"/>
          <w:color w:val="383A3B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A3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300" w:bottom="280" w:left="400" w:right="380"/>
          <w:cols w:num="2" w:equalWidth="0">
            <w:col w:w="6212" w:space="401"/>
            <w:col w:w="4527"/>
          </w:cols>
        </w:sectPr>
      </w:pPr>
      <w:rPr/>
    </w:p>
    <w:p>
      <w:pPr>
        <w:spacing w:before="0" w:after="0" w:line="415" w:lineRule="exact"/>
        <w:ind w:right="-20"/>
        <w:jc w:val="right"/>
        <w:tabs>
          <w:tab w:pos="560" w:val="left"/>
          <w:tab w:pos="1060" w:val="left"/>
        </w:tabs>
        <w:rPr>
          <w:rFonts w:ascii="Arial" w:hAnsi="Arial" w:cs="Arial" w:eastAsia="Arial"/>
          <w:sz w:val="41"/>
          <w:szCs w:val="41"/>
        </w:rPr>
      </w:pPr>
      <w:rPr/>
      <w:r>
        <w:rPr>
          <w:rFonts w:ascii="Arial" w:hAnsi="Arial" w:cs="Arial" w:eastAsia="Arial"/>
          <w:sz w:val="48"/>
          <w:szCs w:val="48"/>
          <w:color w:val="383A3B"/>
          <w:w w:val="43"/>
          <w:position w:val="-6"/>
        </w:rPr>
        <w:t>ı</w:t>
      </w:r>
      <w:r>
        <w:rPr>
          <w:rFonts w:ascii="Arial" w:hAnsi="Arial" w:cs="Arial" w:eastAsia="Arial"/>
          <w:sz w:val="48"/>
          <w:szCs w:val="48"/>
          <w:color w:val="383A3B"/>
          <w:w w:val="100"/>
          <w:position w:val="-6"/>
        </w:rPr>
        <w:tab/>
      </w:r>
      <w:r>
        <w:rPr>
          <w:rFonts w:ascii="Arial" w:hAnsi="Arial" w:cs="Arial" w:eastAsia="Arial"/>
          <w:sz w:val="48"/>
          <w:szCs w:val="48"/>
          <w:color w:val="383A3B"/>
          <w:w w:val="100"/>
          <w:position w:val="-6"/>
        </w:rPr>
      </w:r>
      <w:r>
        <w:rPr>
          <w:rFonts w:ascii="Arial" w:hAnsi="Arial" w:cs="Arial" w:eastAsia="Arial"/>
          <w:sz w:val="48"/>
          <w:szCs w:val="48"/>
          <w:color w:val="626262"/>
          <w:w w:val="43"/>
          <w:position w:val="-6"/>
        </w:rPr>
        <w:t>ı</w:t>
      </w:r>
      <w:r>
        <w:rPr>
          <w:rFonts w:ascii="Arial" w:hAnsi="Arial" w:cs="Arial" w:eastAsia="Arial"/>
          <w:sz w:val="48"/>
          <w:szCs w:val="48"/>
          <w:color w:val="626262"/>
          <w:w w:val="100"/>
          <w:position w:val="-6"/>
        </w:rPr>
        <w:tab/>
      </w:r>
      <w:r>
        <w:rPr>
          <w:rFonts w:ascii="Arial" w:hAnsi="Arial" w:cs="Arial" w:eastAsia="Arial"/>
          <w:sz w:val="48"/>
          <w:szCs w:val="48"/>
          <w:color w:val="626262"/>
          <w:w w:val="100"/>
          <w:position w:val="-6"/>
        </w:rPr>
      </w:r>
      <w:r>
        <w:rPr>
          <w:rFonts w:ascii="Arial" w:hAnsi="Arial" w:cs="Arial" w:eastAsia="Arial"/>
          <w:sz w:val="41"/>
          <w:szCs w:val="41"/>
          <w:color w:val="AFAFAF"/>
          <w:spacing w:val="0"/>
          <w:w w:val="50"/>
          <w:position w:val="-6"/>
        </w:rPr>
        <w:t>ı</w:t>
      </w:r>
      <w:r>
        <w:rPr>
          <w:rFonts w:ascii="Arial" w:hAnsi="Arial" w:cs="Arial" w:eastAsia="Arial"/>
          <w:sz w:val="41"/>
          <w:szCs w:val="41"/>
          <w:color w:val="000000"/>
          <w:spacing w:val="0"/>
          <w:w w:val="100"/>
          <w:position w:val="0"/>
        </w:rPr>
      </w:r>
    </w:p>
    <w:p>
      <w:pPr>
        <w:spacing w:before="61" w:after="0" w:line="240" w:lineRule="auto"/>
        <w:ind w:right="-20"/>
        <w:jc w:val="left"/>
        <w:tabs>
          <w:tab w:pos="9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747474"/>
          <w:spacing w:val="-9"/>
          <w:w w:val="127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92"/>
        </w:rPr>
        <w:t>eli</w:t>
      </w:r>
      <w:r>
        <w:rPr>
          <w:rFonts w:ascii="Times New Roman" w:hAnsi="Times New Roman" w:cs="Times New Roman" w:eastAsia="Times New Roman"/>
          <w:sz w:val="20"/>
          <w:szCs w:val="20"/>
          <w:color w:val="383A3B"/>
          <w:spacing w:val="0"/>
          <w:w w:val="79"/>
        </w:rPr>
        <w:t>DJ.ger</w:t>
      </w:r>
      <w:r>
        <w:rPr>
          <w:rFonts w:ascii="Times New Roman" w:hAnsi="Times New Roman" w:cs="Times New Roman" w:eastAsia="Times New Roman"/>
          <w:sz w:val="20"/>
          <w:szCs w:val="20"/>
          <w:color w:val="383A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83A3B"/>
          <w:spacing w:val="0"/>
          <w:w w:val="92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83A3B"/>
          <w:spacing w:val="0"/>
          <w:w w:val="93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A3B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A3B"/>
          <w:spacing w:val="0"/>
          <w:w w:val="51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83A3B"/>
          <w:spacing w:val="0"/>
          <w:w w:val="5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A3B"/>
          <w:spacing w:val="20"/>
          <w:w w:val="5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A3B"/>
          <w:spacing w:val="0"/>
          <w:w w:val="100"/>
        </w:rPr>
        <w:t>Kontrol</w:t>
      </w:r>
      <w:r>
        <w:rPr>
          <w:rFonts w:ascii="Times New Roman" w:hAnsi="Times New Roman" w:cs="Times New Roman" w:eastAsia="Times New Roman"/>
          <w:sz w:val="20"/>
          <w:szCs w:val="20"/>
          <w:color w:val="383A3B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A3B"/>
          <w:spacing w:val="0"/>
          <w:w w:val="100"/>
        </w:rPr>
        <w:t>Altına</w:t>
      </w:r>
      <w:r>
        <w:rPr>
          <w:rFonts w:ascii="Times New Roman" w:hAnsi="Times New Roman" w:cs="Times New Roman" w:eastAsia="Times New Roman"/>
          <w:sz w:val="20"/>
          <w:szCs w:val="20"/>
          <w:color w:val="383A3B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A3B"/>
          <w:spacing w:val="0"/>
          <w:w w:val="91"/>
        </w:rPr>
        <w:t>Alma</w:t>
      </w:r>
      <w:r>
        <w:rPr>
          <w:rFonts w:ascii="Times New Roman" w:hAnsi="Times New Roman" w:cs="Times New Roman" w:eastAsia="Times New Roman"/>
          <w:sz w:val="20"/>
          <w:szCs w:val="20"/>
          <w:color w:val="383A3B"/>
          <w:spacing w:val="12"/>
          <w:w w:val="9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A3B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383A3B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A3B"/>
          <w:spacing w:val="0"/>
          <w:w w:val="61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383A3B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A3B"/>
          <w:spacing w:val="0"/>
          <w:w w:val="100"/>
        </w:rPr>
        <w:t>1:08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300" w:bottom="280" w:left="400" w:right="380"/>
          <w:cols w:num="2" w:equalWidth="0">
            <w:col w:w="5513" w:space="122"/>
            <w:col w:w="5505"/>
          </w:cols>
        </w:sectPr>
      </w:pPr>
      <w:rPr/>
    </w:p>
    <w:p>
      <w:pPr>
        <w:spacing w:before="0" w:after="0" w:line="235" w:lineRule="exact"/>
        <w:ind w:left="156" w:right="-20"/>
        <w:jc w:val="left"/>
        <w:tabs>
          <w:tab w:pos="2120" w:val="left"/>
          <w:tab w:pos="63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83A3B"/>
          <w:spacing w:val="0"/>
          <w:w w:val="94"/>
          <w:position w:val="2"/>
        </w:rPr>
        <w:t>Yana</w:t>
      </w:r>
      <w:r>
        <w:rPr>
          <w:rFonts w:ascii="Times New Roman" w:hAnsi="Times New Roman" w:cs="Times New Roman" w:eastAsia="Times New Roman"/>
          <w:sz w:val="20"/>
          <w:szCs w:val="20"/>
          <w:color w:val="383A3B"/>
          <w:spacing w:val="0"/>
          <w:w w:val="94"/>
          <w:position w:val="2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A3B"/>
          <w:spacing w:val="5"/>
          <w:w w:val="94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A3B"/>
          <w:spacing w:val="0"/>
          <w:w w:val="100"/>
          <w:position w:val="2"/>
        </w:rPr>
        <w:t>Şeyin:</w:t>
      </w:r>
      <w:r>
        <w:rPr>
          <w:rFonts w:ascii="Times New Roman" w:hAnsi="Times New Roman" w:cs="Times New Roman" w:eastAsia="Times New Roman"/>
          <w:sz w:val="20"/>
          <w:szCs w:val="20"/>
          <w:color w:val="383A3B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83A3B"/>
          <w:spacing w:val="0"/>
          <w:w w:val="100"/>
          <w:position w:val="1"/>
        </w:rPr>
        <w:t>Salıibi</w:t>
      </w:r>
      <w:r>
        <w:rPr>
          <w:rFonts w:ascii="Times New Roman" w:hAnsi="Times New Roman" w:cs="Times New Roman" w:eastAsia="Times New Roman"/>
          <w:sz w:val="20"/>
          <w:szCs w:val="20"/>
          <w:color w:val="383A3B"/>
          <w:spacing w:val="1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26262"/>
          <w:spacing w:val="0"/>
          <w:w w:val="126"/>
          <w:position w:val="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626262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626262"/>
          <w:spacing w:val="0"/>
          <w:w w:val="100"/>
          <w:position w:val="1"/>
        </w:rPr>
      </w:r>
      <w:r>
        <w:rPr>
          <w:rFonts w:ascii="Arial" w:hAnsi="Arial" w:cs="Arial" w:eastAsia="Arial"/>
          <w:sz w:val="23"/>
          <w:szCs w:val="23"/>
          <w:color w:val="383A3B"/>
          <w:spacing w:val="0"/>
          <w:w w:val="51"/>
          <w:position w:val="0"/>
        </w:rPr>
        <w:t>j</w:t>
      </w:r>
      <w:r>
        <w:rPr>
          <w:rFonts w:ascii="Arial" w:hAnsi="Arial" w:cs="Arial" w:eastAsia="Arial"/>
          <w:sz w:val="23"/>
          <w:szCs w:val="23"/>
          <w:color w:val="383A3B"/>
          <w:spacing w:val="-3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A3B"/>
          <w:spacing w:val="0"/>
          <w:w w:val="93"/>
          <w:position w:val="0"/>
        </w:rPr>
        <w:t>Kiracı</w:t>
      </w:r>
      <w:r>
        <w:rPr>
          <w:rFonts w:ascii="Times New Roman" w:hAnsi="Times New Roman" w:cs="Times New Roman" w:eastAsia="Times New Roman"/>
          <w:sz w:val="20"/>
          <w:szCs w:val="20"/>
          <w:color w:val="383A3B"/>
          <w:spacing w:val="5"/>
          <w:w w:val="93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A3B"/>
          <w:spacing w:val="0"/>
          <w:w w:val="100"/>
          <w:position w:val="0"/>
        </w:rPr>
        <w:t>veya</w:t>
      </w:r>
      <w:r>
        <w:rPr>
          <w:rFonts w:ascii="Times New Roman" w:hAnsi="Times New Roman" w:cs="Times New Roman" w:eastAsia="Times New Roman"/>
          <w:sz w:val="20"/>
          <w:szCs w:val="20"/>
          <w:color w:val="383A3B"/>
          <w:spacing w:val="-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A3B"/>
          <w:spacing w:val="0"/>
          <w:w w:val="100"/>
          <w:position w:val="0"/>
        </w:rPr>
        <w:t>Kullana</w:t>
      </w:r>
      <w:r>
        <w:rPr>
          <w:rFonts w:ascii="Times New Roman" w:hAnsi="Times New Roman" w:cs="Times New Roman" w:eastAsia="Times New Roman"/>
          <w:sz w:val="20"/>
          <w:szCs w:val="20"/>
          <w:color w:val="383A3B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A3B"/>
          <w:spacing w:val="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26262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28" w:after="0" w:line="216" w:lineRule="exact"/>
        <w:ind w:left="2129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83A3B"/>
          <w:spacing w:val="0"/>
          <w:w w:val="100"/>
          <w:position w:val="-1"/>
        </w:rPr>
        <w:t>Anıiri</w:t>
      </w:r>
      <w:r>
        <w:rPr>
          <w:rFonts w:ascii="Times New Roman" w:hAnsi="Times New Roman" w:cs="Times New Roman" w:eastAsia="Times New Roman"/>
          <w:sz w:val="20"/>
          <w:szCs w:val="20"/>
          <w:color w:val="383A3B"/>
          <w:spacing w:val="1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126"/>
          <w:position w:val="-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-22"/>
          <w:w w:val="126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93"/>
          <w:position w:val="-1"/>
        </w:rPr>
        <w:t>Çv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1"/>
          <w:w w:val="93"/>
          <w:position w:val="-1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93"/>
          <w:position w:val="-1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7"/>
          <w:w w:val="93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A3B"/>
          <w:spacing w:val="0"/>
          <w:w w:val="100"/>
          <w:position w:val="-1"/>
        </w:rPr>
        <w:t>Utk</w:t>
      </w:r>
      <w:r>
        <w:rPr>
          <w:rFonts w:ascii="Times New Roman" w:hAnsi="Times New Roman" w:cs="Times New Roman" w:eastAsia="Times New Roman"/>
          <w:sz w:val="20"/>
          <w:szCs w:val="20"/>
          <w:color w:val="383A3B"/>
          <w:spacing w:val="0"/>
          <w:w w:val="100"/>
          <w:position w:val="-1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383A3B"/>
          <w:spacing w:val="-1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A3B"/>
          <w:spacing w:val="0"/>
          <w:w w:val="100"/>
          <w:position w:val="-1"/>
        </w:rPr>
        <w:t>SERTTAŞ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300" w:bottom="280" w:left="400" w:right="380"/>
        </w:sectPr>
      </w:pPr>
      <w:rPr/>
    </w:p>
    <w:p>
      <w:pPr>
        <w:spacing w:before="16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147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100"/>
        </w:rPr>
        <w:t>Giden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" w:after="0" w:line="240" w:lineRule="auto"/>
        <w:ind w:left="160"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100"/>
        </w:rPr>
        <w:t>Ekibin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66" w:lineRule="exact"/>
        <w:ind w:right="-20"/>
        <w:jc w:val="left"/>
        <w:rPr>
          <w:rFonts w:ascii="Arial" w:hAnsi="Arial" w:cs="Arial" w:eastAsia="Arial"/>
          <w:sz w:val="26"/>
          <w:szCs w:val="26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383A3B"/>
          <w:spacing w:val="0"/>
          <w:w w:val="93"/>
        </w:rPr>
        <w:t>Araç</w:t>
      </w:r>
      <w:r>
        <w:rPr>
          <w:rFonts w:ascii="Times New Roman" w:hAnsi="Times New Roman" w:cs="Times New Roman" w:eastAsia="Times New Roman"/>
          <w:sz w:val="20"/>
          <w:szCs w:val="20"/>
          <w:color w:val="383A3B"/>
          <w:spacing w:val="1"/>
          <w:w w:val="9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A3B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20"/>
          <w:szCs w:val="20"/>
          <w:color w:val="383A3B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A3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83A3B"/>
          <w:spacing w:val="23"/>
          <w:w w:val="100"/>
        </w:rPr>
        <w:t> </w:t>
      </w:r>
      <w:r>
        <w:rPr>
          <w:rFonts w:ascii="Arial" w:hAnsi="Arial" w:cs="Arial" w:eastAsia="Arial"/>
          <w:sz w:val="26"/>
          <w:szCs w:val="26"/>
          <w:color w:val="383A3B"/>
          <w:spacing w:val="0"/>
          <w:w w:val="181"/>
        </w:rPr>
        <w:t>ı</w:t>
      </w:r>
      <w:r>
        <w:rPr>
          <w:rFonts w:ascii="Arial" w:hAnsi="Arial" w:cs="Arial" w:eastAsia="Arial"/>
          <w:sz w:val="26"/>
          <w:szCs w:val="26"/>
          <w:color w:val="000000"/>
          <w:spacing w:val="0"/>
          <w:w w:val="100"/>
        </w:rPr>
      </w:r>
    </w:p>
    <w:p>
      <w:pPr>
        <w:spacing w:before="0" w:after="0" w:line="214" w:lineRule="exact"/>
        <w:ind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95"/>
        </w:rPr>
        <w:t>Araç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-5"/>
          <w:w w:val="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A3B"/>
          <w:spacing w:val="0"/>
          <w:w w:val="95"/>
        </w:rPr>
        <w:t>Plakası:</w:t>
      </w:r>
      <w:r>
        <w:rPr>
          <w:rFonts w:ascii="Times New Roman" w:hAnsi="Times New Roman" w:cs="Times New Roman" w:eastAsia="Times New Roman"/>
          <w:sz w:val="20"/>
          <w:szCs w:val="20"/>
          <w:color w:val="383A3B"/>
          <w:spacing w:val="8"/>
          <w:w w:val="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A3B"/>
          <w:spacing w:val="0"/>
          <w:w w:val="100"/>
        </w:rPr>
        <w:t>35</w:t>
      </w:r>
      <w:r>
        <w:rPr>
          <w:rFonts w:ascii="Times New Roman" w:hAnsi="Times New Roman" w:cs="Times New Roman" w:eastAsia="Times New Roman"/>
          <w:sz w:val="20"/>
          <w:szCs w:val="20"/>
          <w:color w:val="383A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A3B"/>
          <w:spacing w:val="0"/>
          <w:w w:val="100"/>
        </w:rPr>
        <w:t>FN</w:t>
      </w:r>
      <w:r>
        <w:rPr>
          <w:rFonts w:ascii="Times New Roman" w:hAnsi="Times New Roman" w:cs="Times New Roman" w:eastAsia="Times New Roman"/>
          <w:sz w:val="19"/>
          <w:szCs w:val="19"/>
          <w:color w:val="383A3B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A3B"/>
          <w:spacing w:val="0"/>
          <w:w w:val="100"/>
        </w:rPr>
        <w:t>092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6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197" w:lineRule="exact"/>
        <w:ind w:left="5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83A3B"/>
          <w:spacing w:val="0"/>
          <w:w w:val="92"/>
          <w:position w:val="-3"/>
        </w:rPr>
        <w:t>Personel</w:t>
      </w:r>
      <w:r>
        <w:rPr>
          <w:rFonts w:ascii="Times New Roman" w:hAnsi="Times New Roman" w:cs="Times New Roman" w:eastAsia="Times New Roman"/>
          <w:sz w:val="20"/>
          <w:szCs w:val="20"/>
          <w:color w:val="383A3B"/>
          <w:spacing w:val="8"/>
          <w:w w:val="92"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98"/>
          <w:position w:val="-3"/>
        </w:rPr>
        <w:t>Sa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7"/>
          <w:w w:val="99"/>
          <w:position w:val="-3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8"/>
          <w:w w:val="61"/>
          <w:position w:val="-3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5"/>
          <w:w w:val="106"/>
          <w:position w:val="-3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10"/>
          <w:w w:val="61"/>
          <w:position w:val="-3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626262"/>
          <w:spacing w:val="0"/>
          <w:w w:val="126"/>
          <w:position w:val="-3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626262"/>
          <w:spacing w:val="0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26262"/>
          <w:spacing w:val="-8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A3B"/>
          <w:spacing w:val="0"/>
          <w:w w:val="100"/>
          <w:position w:val="-3"/>
        </w:rPr>
        <w:t>3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24" w:after="0" w:line="240" w:lineRule="auto"/>
        <w:ind w:right="-20"/>
        <w:jc w:val="left"/>
        <w:tabs>
          <w:tab w:pos="28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7"/>
          <w:w w:val="92"/>
        </w:rPr>
        <w:t>Ç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85"/>
        </w:rPr>
        <w:t>ıkı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A3B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383A3B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97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98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A3B"/>
          <w:spacing w:val="0"/>
          <w:w w:val="100"/>
        </w:rPr>
        <w:t>1:01</w:t>
      </w:r>
      <w:r>
        <w:rPr>
          <w:rFonts w:ascii="Times New Roman" w:hAnsi="Times New Roman" w:cs="Times New Roman" w:eastAsia="Times New Roman"/>
          <w:sz w:val="20"/>
          <w:szCs w:val="20"/>
          <w:color w:val="383A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83A3B"/>
          <w:spacing w:val="0"/>
          <w:w w:val="91"/>
        </w:rPr>
        <w:t>Varı</w:t>
      </w:r>
      <w:r>
        <w:rPr>
          <w:rFonts w:ascii="Times New Roman" w:hAnsi="Times New Roman" w:cs="Times New Roman" w:eastAsia="Times New Roman"/>
          <w:sz w:val="20"/>
          <w:szCs w:val="20"/>
          <w:color w:val="383A3B"/>
          <w:spacing w:val="0"/>
          <w:w w:val="91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83A3B"/>
          <w:spacing w:val="7"/>
          <w:w w:val="9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A3B"/>
          <w:spacing w:val="0"/>
          <w:w w:val="100"/>
        </w:rPr>
        <w:t>Saati:</w:t>
      </w:r>
      <w:r>
        <w:rPr>
          <w:rFonts w:ascii="Times New Roman" w:hAnsi="Times New Roman" w:cs="Times New Roman" w:eastAsia="Times New Roman"/>
          <w:sz w:val="20"/>
          <w:szCs w:val="20"/>
          <w:color w:val="383A3B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A3B"/>
          <w:spacing w:val="0"/>
          <w:w w:val="100"/>
        </w:rPr>
        <w:t>01:04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1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9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91"/>
        </w:rPr>
        <w:t>Elektri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91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19"/>
          <w:w w:val="9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A3B"/>
          <w:spacing w:val="0"/>
          <w:w w:val="91"/>
        </w:rPr>
        <w:t>Arıza</w:t>
      </w:r>
      <w:r>
        <w:rPr>
          <w:rFonts w:ascii="Times New Roman" w:hAnsi="Times New Roman" w:cs="Times New Roman" w:eastAsia="Times New Roman"/>
          <w:sz w:val="20"/>
          <w:szCs w:val="20"/>
          <w:color w:val="383A3B"/>
          <w:spacing w:val="17"/>
          <w:w w:val="9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A3B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20"/>
          <w:szCs w:val="20"/>
          <w:color w:val="383A3B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83A3B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A3B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0" w:after="0" w:line="240" w:lineRule="auto"/>
        <w:ind w:left="23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83A3B"/>
          <w:spacing w:val="0"/>
          <w:w w:val="92"/>
        </w:rPr>
        <w:t>112</w:t>
      </w:r>
      <w:r>
        <w:rPr>
          <w:rFonts w:ascii="Times New Roman" w:hAnsi="Times New Roman" w:cs="Times New Roman" w:eastAsia="Times New Roman"/>
          <w:sz w:val="20"/>
          <w:szCs w:val="20"/>
          <w:color w:val="383A3B"/>
          <w:spacing w:val="7"/>
          <w:w w:val="9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A3B"/>
          <w:spacing w:val="0"/>
          <w:w w:val="92"/>
        </w:rPr>
        <w:t>Acil</w:t>
      </w:r>
      <w:r>
        <w:rPr>
          <w:rFonts w:ascii="Times New Roman" w:hAnsi="Times New Roman" w:cs="Times New Roman" w:eastAsia="Times New Roman"/>
          <w:sz w:val="20"/>
          <w:szCs w:val="20"/>
          <w:color w:val="383A3B"/>
          <w:spacing w:val="4"/>
          <w:w w:val="9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A3B"/>
          <w:spacing w:val="0"/>
          <w:w w:val="92"/>
        </w:rPr>
        <w:t>Servi</w:t>
      </w:r>
      <w:r>
        <w:rPr>
          <w:rFonts w:ascii="Times New Roman" w:hAnsi="Times New Roman" w:cs="Times New Roman" w:eastAsia="Times New Roman"/>
          <w:sz w:val="20"/>
          <w:szCs w:val="20"/>
          <w:color w:val="383A3B"/>
          <w:spacing w:val="0"/>
          <w:w w:val="92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383A3B"/>
          <w:spacing w:val="21"/>
          <w:w w:val="9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A3B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20"/>
          <w:szCs w:val="20"/>
          <w:color w:val="383A3B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83A3B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A3B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5" w:after="0" w:line="240" w:lineRule="auto"/>
        <w:ind w:left="9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626262"/>
          <w:spacing w:val="4"/>
          <w:w w:val="93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83A3B"/>
          <w:spacing w:val="0"/>
          <w:w w:val="93"/>
        </w:rPr>
        <w:t>mniyet-Jandarma</w:t>
      </w:r>
      <w:r>
        <w:rPr>
          <w:rFonts w:ascii="Times New Roman" w:hAnsi="Times New Roman" w:cs="Times New Roman" w:eastAsia="Times New Roman"/>
          <w:sz w:val="20"/>
          <w:szCs w:val="20"/>
          <w:color w:val="383A3B"/>
          <w:spacing w:val="17"/>
          <w:w w:val="9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A3B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20"/>
          <w:szCs w:val="20"/>
          <w:color w:val="383A3B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83A3B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A3B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383A3B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A3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83A3B"/>
          <w:spacing w:val="-5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4F4F4F"/>
          <w:spacing w:val="0"/>
          <w:w w:val="63"/>
        </w:rPr>
        <w:t>O</w:t>
      </w:r>
      <w:r>
        <w:rPr>
          <w:rFonts w:ascii="Arial" w:hAnsi="Arial" w:cs="Arial" w:eastAsia="Arial"/>
          <w:sz w:val="19"/>
          <w:szCs w:val="19"/>
          <w:color w:val="4F4F4F"/>
          <w:spacing w:val="-29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383A3B"/>
          <w:spacing w:val="0"/>
          <w:w w:val="46"/>
        </w:rPr>
        <w:t>1</w:t>
      </w:r>
      <w:r>
        <w:rPr>
          <w:rFonts w:ascii="Arial" w:hAnsi="Arial" w:cs="Arial" w:eastAsia="Arial"/>
          <w:sz w:val="19"/>
          <w:szCs w:val="19"/>
          <w:color w:val="383A3B"/>
          <w:spacing w:val="-2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100"/>
        </w:rPr>
        <w:t>:04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5" w:after="0" w:line="197" w:lineRule="exact"/>
        <w:ind w:left="9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83A3B"/>
          <w:spacing w:val="0"/>
          <w:w w:val="93"/>
          <w:position w:val="-3"/>
        </w:rPr>
        <w:t>Doğalgaz</w:t>
      </w:r>
      <w:r>
        <w:rPr>
          <w:rFonts w:ascii="Times New Roman" w:hAnsi="Times New Roman" w:cs="Times New Roman" w:eastAsia="Times New Roman"/>
          <w:sz w:val="20"/>
          <w:szCs w:val="20"/>
          <w:color w:val="383A3B"/>
          <w:spacing w:val="12"/>
          <w:w w:val="93"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A3B"/>
          <w:spacing w:val="0"/>
          <w:w w:val="93"/>
          <w:position w:val="-3"/>
        </w:rPr>
        <w:t>Ekibi</w:t>
      </w:r>
      <w:r>
        <w:rPr>
          <w:rFonts w:ascii="Times New Roman" w:hAnsi="Times New Roman" w:cs="Times New Roman" w:eastAsia="Times New Roman"/>
          <w:sz w:val="20"/>
          <w:szCs w:val="20"/>
          <w:color w:val="383A3B"/>
          <w:spacing w:val="10"/>
          <w:w w:val="93"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A3B"/>
          <w:spacing w:val="0"/>
          <w:w w:val="93"/>
          <w:position w:val="-3"/>
        </w:rPr>
        <w:t>Geli</w:t>
      </w:r>
      <w:r>
        <w:rPr>
          <w:rFonts w:ascii="Times New Roman" w:hAnsi="Times New Roman" w:cs="Times New Roman" w:eastAsia="Times New Roman"/>
          <w:sz w:val="20"/>
          <w:szCs w:val="20"/>
          <w:color w:val="383A3B"/>
          <w:spacing w:val="0"/>
          <w:w w:val="93"/>
          <w:position w:val="-3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83A3B"/>
          <w:spacing w:val="8"/>
          <w:w w:val="93"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A3B"/>
          <w:spacing w:val="0"/>
          <w:w w:val="100"/>
          <w:position w:val="-3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300" w:bottom="280" w:left="400" w:right="380"/>
          <w:cols w:num="3" w:equalWidth="0">
            <w:col w:w="656" w:space="1473"/>
            <w:col w:w="1918" w:space="564"/>
            <w:col w:w="6529"/>
          </w:cols>
        </w:sectPr>
      </w:pPr>
      <w:rPr/>
    </w:p>
    <w:p>
      <w:pPr>
        <w:spacing w:before="0" w:after="0" w:line="286" w:lineRule="exact"/>
        <w:ind w:left="647" w:right="-57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83A3B"/>
          <w:spacing w:val="0"/>
          <w:w w:val="100"/>
          <w:position w:val="1"/>
        </w:rPr>
        <w:t>ncı</w:t>
      </w:r>
      <w:r>
        <w:rPr>
          <w:rFonts w:ascii="Times New Roman" w:hAnsi="Times New Roman" w:cs="Times New Roman" w:eastAsia="Times New Roman"/>
          <w:sz w:val="20"/>
          <w:szCs w:val="20"/>
          <w:color w:val="383A3B"/>
          <w:spacing w:val="-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A3B"/>
          <w:spacing w:val="0"/>
          <w:w w:val="94"/>
          <w:position w:val="1"/>
        </w:rPr>
        <w:t>Eki</w:t>
      </w:r>
      <w:r>
        <w:rPr>
          <w:rFonts w:ascii="Times New Roman" w:hAnsi="Times New Roman" w:cs="Times New Roman" w:eastAsia="Times New Roman"/>
          <w:sz w:val="20"/>
          <w:szCs w:val="20"/>
          <w:color w:val="383A3B"/>
          <w:spacing w:val="0"/>
          <w:w w:val="94"/>
          <w:position w:val="1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383A3B"/>
          <w:spacing w:val="0"/>
          <w:w w:val="94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A3B"/>
          <w:spacing w:val="0"/>
          <w:w w:val="100"/>
          <w:position w:val="1"/>
        </w:rPr>
        <w:t>Gitmişse</w:t>
      </w:r>
      <w:r>
        <w:rPr>
          <w:rFonts w:ascii="Times New Roman" w:hAnsi="Times New Roman" w:cs="Times New Roman" w:eastAsia="Times New Roman"/>
          <w:sz w:val="20"/>
          <w:szCs w:val="20"/>
          <w:color w:val="383A3B"/>
          <w:spacing w:val="1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95"/>
          <w:position w:val="0"/>
        </w:rPr>
        <w:t>Çıkı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95"/>
          <w:position w:val="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2"/>
          <w:w w:val="95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A3B"/>
          <w:spacing w:val="0"/>
          <w:w w:val="100"/>
          <w:position w:val="0"/>
        </w:rPr>
        <w:t>Saati:</w:t>
      </w:r>
      <w:r>
        <w:rPr>
          <w:rFonts w:ascii="Times New Roman" w:hAnsi="Times New Roman" w:cs="Times New Roman" w:eastAsia="Times New Roman"/>
          <w:sz w:val="20"/>
          <w:szCs w:val="20"/>
          <w:color w:val="383A3B"/>
          <w:spacing w:val="-1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A3B"/>
          <w:spacing w:val="0"/>
          <w:w w:val="64"/>
          <w:position w:val="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383A3B"/>
          <w:spacing w:val="-2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383A3B"/>
          <w:spacing w:val="0"/>
          <w:w w:val="100"/>
          <w:position w:val="0"/>
        </w:rPr>
        <w:t>ı</w:t>
      </w:r>
      <w:r>
        <w:rPr>
          <w:rFonts w:ascii="Times New Roman" w:hAnsi="Times New Roman" w:cs="Times New Roman" w:eastAsia="Times New Roman"/>
          <w:sz w:val="28"/>
          <w:szCs w:val="28"/>
          <w:color w:val="383A3B"/>
          <w:spacing w:val="1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83A3B"/>
          <w:spacing w:val="0"/>
          <w:w w:val="100"/>
          <w:position w:val="0"/>
        </w:rPr>
        <w:t>15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05" w:lineRule="exact"/>
        <w:ind w:left="2134"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83A3B"/>
          <w:spacing w:val="0"/>
          <w:w w:val="94"/>
        </w:rPr>
        <w:t>Dönüş</w:t>
      </w:r>
      <w:r>
        <w:rPr>
          <w:rFonts w:ascii="Times New Roman" w:hAnsi="Times New Roman" w:cs="Times New Roman" w:eastAsia="Times New Roman"/>
          <w:sz w:val="20"/>
          <w:szCs w:val="20"/>
          <w:color w:val="383A3B"/>
          <w:spacing w:val="-2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A3B"/>
          <w:spacing w:val="0"/>
          <w:w w:val="100"/>
        </w:rPr>
        <w:t>Saati:02:00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38" w:after="0" w:line="240" w:lineRule="auto"/>
        <w:ind w:right="-20"/>
        <w:jc w:val="left"/>
        <w:tabs>
          <w:tab w:pos="28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Arial" w:hAnsi="Arial" w:cs="Arial" w:eastAsia="Arial"/>
          <w:sz w:val="17"/>
          <w:szCs w:val="17"/>
          <w:color w:val="383A3B"/>
          <w:spacing w:val="0"/>
          <w:w w:val="100"/>
        </w:rPr>
        <w:t>Ara</w:t>
      </w:r>
      <w:r>
        <w:rPr>
          <w:rFonts w:ascii="Arial" w:hAnsi="Arial" w:cs="Arial" w:eastAsia="Arial"/>
          <w:sz w:val="17"/>
          <w:szCs w:val="17"/>
          <w:color w:val="383A3B"/>
          <w:spacing w:val="0"/>
          <w:w w:val="100"/>
        </w:rPr>
        <w:t>ç</w:t>
      </w:r>
      <w:r>
        <w:rPr>
          <w:rFonts w:ascii="Arial" w:hAnsi="Arial" w:cs="Arial" w:eastAsia="Arial"/>
          <w:sz w:val="17"/>
          <w:szCs w:val="17"/>
          <w:color w:val="383A3B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A3B"/>
          <w:spacing w:val="0"/>
          <w:w w:val="94"/>
        </w:rPr>
        <w:t>Sayısı</w:t>
      </w:r>
      <w:r>
        <w:rPr>
          <w:rFonts w:ascii="Times New Roman" w:hAnsi="Times New Roman" w:cs="Times New Roman" w:eastAsia="Times New Roman"/>
          <w:sz w:val="20"/>
          <w:szCs w:val="20"/>
          <w:color w:val="383A3B"/>
          <w:spacing w:val="7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4"/>
          <w:w w:val="100"/>
        </w:rPr>
        <w:t> </w:t>
      </w:r>
      <w:r>
        <w:rPr>
          <w:rFonts w:ascii="Arial" w:hAnsi="Arial" w:cs="Arial" w:eastAsia="Arial"/>
          <w:sz w:val="17"/>
          <w:szCs w:val="17"/>
          <w:color w:val="383A3B"/>
          <w:spacing w:val="0"/>
          <w:w w:val="100"/>
        </w:rPr>
        <w:t>1</w:t>
      </w:r>
      <w:r>
        <w:rPr>
          <w:rFonts w:ascii="Arial" w:hAnsi="Arial" w:cs="Arial" w:eastAsia="Arial"/>
          <w:sz w:val="17"/>
          <w:szCs w:val="17"/>
          <w:color w:val="383A3B"/>
          <w:spacing w:val="0"/>
          <w:w w:val="100"/>
        </w:rPr>
        <w:tab/>
      </w:r>
      <w:r>
        <w:rPr>
          <w:rFonts w:ascii="Arial" w:hAnsi="Arial" w:cs="Arial" w:eastAsia="Arial"/>
          <w:sz w:val="17"/>
          <w:szCs w:val="17"/>
          <w:color w:val="383A3B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383A3B"/>
          <w:spacing w:val="0"/>
          <w:w w:val="100"/>
        </w:rPr>
        <w:t>Pe</w:t>
      </w:r>
      <w:r>
        <w:rPr>
          <w:rFonts w:ascii="Times New Roman" w:hAnsi="Times New Roman" w:cs="Times New Roman" w:eastAsia="Times New Roman"/>
          <w:sz w:val="20"/>
          <w:szCs w:val="20"/>
          <w:color w:val="383A3B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83A3B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94"/>
        </w:rPr>
        <w:t>one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94"/>
        </w:rPr>
        <w:t>!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-8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A3B"/>
          <w:spacing w:val="0"/>
          <w:w w:val="94"/>
        </w:rPr>
        <w:t>Sayısı:</w:t>
      </w:r>
      <w:r>
        <w:rPr>
          <w:rFonts w:ascii="Times New Roman" w:hAnsi="Times New Roman" w:cs="Times New Roman" w:eastAsia="Times New Roman"/>
          <w:sz w:val="20"/>
          <w:szCs w:val="20"/>
          <w:color w:val="383A3B"/>
          <w:spacing w:val="6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A3B"/>
          <w:spacing w:val="0"/>
          <w:w w:val="104"/>
        </w:rPr>
        <w:t>3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300" w:bottom="280" w:left="400" w:right="380"/>
          <w:cols w:num="2" w:equalWidth="0">
            <w:col w:w="3561" w:space="1050"/>
            <w:col w:w="6529"/>
          </w:cols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6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40" w:lineRule="auto"/>
        <w:ind w:left="147" w:right="-74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83A3B"/>
          <w:spacing w:val="0"/>
          <w:w w:val="100"/>
        </w:rPr>
        <w:t>Olayı</w:t>
      </w:r>
      <w:r>
        <w:rPr>
          <w:rFonts w:ascii="Times New Roman" w:hAnsi="Times New Roman" w:cs="Times New Roman" w:eastAsia="Times New Roman"/>
          <w:sz w:val="20"/>
          <w:szCs w:val="20"/>
          <w:color w:val="383A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A3B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A3B"/>
          <w:spacing w:val="0"/>
          <w:w w:val="100"/>
        </w:rPr>
        <w:t>Görüldüğü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26" w:lineRule="exact"/>
        <w:ind w:left="160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Arial" w:hAnsi="Arial" w:cs="Arial" w:eastAsia="Arial"/>
          <w:sz w:val="19"/>
          <w:szCs w:val="19"/>
          <w:color w:val="383A3B"/>
          <w:spacing w:val="7"/>
          <w:w w:val="100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383A3B"/>
          <w:spacing w:val="0"/>
          <w:w w:val="100"/>
        </w:rPr>
        <w:t>tınını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4" w:after="0" w:line="240" w:lineRule="auto"/>
        <w:ind w:right="-20"/>
        <w:jc w:val="left"/>
        <w:tabs>
          <w:tab w:pos="25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383A3B"/>
          <w:spacing w:val="0"/>
          <w:w w:val="93"/>
        </w:rPr>
        <w:t>Yardıma</w:t>
      </w:r>
      <w:r>
        <w:rPr>
          <w:rFonts w:ascii="Times New Roman" w:hAnsi="Times New Roman" w:cs="Times New Roman" w:eastAsia="Times New Roman"/>
          <w:sz w:val="20"/>
          <w:szCs w:val="20"/>
          <w:color w:val="383A3B"/>
          <w:spacing w:val="7"/>
          <w:w w:val="9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A3B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20"/>
          <w:szCs w:val="20"/>
          <w:color w:val="383A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A3B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A3B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19"/>
          <w:szCs w:val="19"/>
          <w:color w:val="383A3B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A3B"/>
          <w:spacing w:val="0"/>
          <w:w w:val="100"/>
        </w:rPr>
        <w:t>Plakası</w:t>
      </w:r>
      <w:r>
        <w:rPr>
          <w:rFonts w:ascii="Times New Roman" w:hAnsi="Times New Roman" w:cs="Times New Roman" w:eastAsia="Times New Roman"/>
          <w:sz w:val="20"/>
          <w:szCs w:val="20"/>
          <w:color w:val="383A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83A3B"/>
          <w:spacing w:val="0"/>
          <w:w w:val="100"/>
        </w:rPr>
        <w:t>35</w:t>
      </w:r>
      <w:r>
        <w:rPr>
          <w:rFonts w:ascii="Times New Roman" w:hAnsi="Times New Roman" w:cs="Times New Roman" w:eastAsia="Times New Roman"/>
          <w:sz w:val="20"/>
          <w:szCs w:val="20"/>
          <w:color w:val="383A3B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100"/>
        </w:rPr>
        <w:t>EC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A3B"/>
          <w:spacing w:val="0"/>
          <w:w w:val="100"/>
        </w:rPr>
        <w:t>667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5" w:after="0" w:line="240" w:lineRule="auto"/>
        <w:ind w:left="5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93"/>
        </w:rPr>
        <w:t>Eki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93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-1"/>
          <w:w w:val="9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A3B"/>
          <w:spacing w:val="0"/>
          <w:w w:val="93"/>
        </w:rPr>
        <w:t>Amirini</w:t>
      </w:r>
      <w:r>
        <w:rPr>
          <w:rFonts w:ascii="Times New Roman" w:hAnsi="Times New Roman" w:cs="Times New Roman" w:eastAsia="Times New Roman"/>
          <w:sz w:val="20"/>
          <w:szCs w:val="20"/>
          <w:color w:val="383A3B"/>
          <w:spacing w:val="0"/>
          <w:w w:val="93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A3B"/>
          <w:spacing w:val="32"/>
          <w:w w:val="9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A3B"/>
          <w:spacing w:val="0"/>
          <w:w w:val="93"/>
        </w:rPr>
        <w:t>Adı-Soyadı:</w:t>
      </w:r>
      <w:r>
        <w:rPr>
          <w:rFonts w:ascii="Times New Roman" w:hAnsi="Times New Roman" w:cs="Times New Roman" w:eastAsia="Times New Roman"/>
          <w:sz w:val="20"/>
          <w:szCs w:val="20"/>
          <w:color w:val="383A3B"/>
          <w:spacing w:val="46"/>
          <w:w w:val="9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A3B"/>
          <w:spacing w:val="0"/>
          <w:w w:val="100"/>
        </w:rPr>
        <w:t>ErErma</w:t>
      </w:r>
      <w:r>
        <w:rPr>
          <w:rFonts w:ascii="Times New Roman" w:hAnsi="Times New Roman" w:cs="Times New Roman" w:eastAsia="Times New Roman"/>
          <w:sz w:val="20"/>
          <w:szCs w:val="20"/>
          <w:color w:val="383A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A3B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A3B"/>
          <w:spacing w:val="0"/>
          <w:w w:val="93"/>
        </w:rPr>
        <w:t>KILIÇ</w:t>
      </w:r>
      <w:r>
        <w:rPr>
          <w:rFonts w:ascii="Times New Roman" w:hAnsi="Times New Roman" w:cs="Times New Roman" w:eastAsia="Times New Roman"/>
          <w:sz w:val="20"/>
          <w:szCs w:val="20"/>
          <w:color w:val="383A3B"/>
          <w:spacing w:val="4"/>
          <w:w w:val="9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93"/>
        </w:rPr>
        <w:t>(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92"/>
        </w:rPr>
        <w:t>Ba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90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2"/>
          <w:w w:val="90"/>
        </w:rPr>
        <w:t>ç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90"/>
        </w:rPr>
        <w:t>ov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9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20"/>
          <w:w w:val="9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A3B"/>
          <w:spacing w:val="0"/>
          <w:w w:val="100"/>
        </w:rPr>
        <w:t>Grb)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0" w:after="0" w:line="240" w:lineRule="auto"/>
        <w:ind w:left="42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83A3B"/>
          <w:spacing w:val="0"/>
          <w:w w:val="100"/>
        </w:rPr>
        <w:t>Ola</w:t>
      </w:r>
      <w:r>
        <w:rPr>
          <w:rFonts w:ascii="Times New Roman" w:hAnsi="Times New Roman" w:cs="Times New Roman" w:eastAsia="Times New Roman"/>
          <w:sz w:val="20"/>
          <w:szCs w:val="20"/>
          <w:color w:val="383A3B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383A3B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A3B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20"/>
          <w:szCs w:val="20"/>
          <w:color w:val="383A3B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A3B"/>
          <w:spacing w:val="0"/>
          <w:w w:val="100"/>
        </w:rPr>
        <w:t>vanldığında</w:t>
      </w:r>
      <w:r>
        <w:rPr>
          <w:rFonts w:ascii="Times New Roman" w:hAnsi="Times New Roman" w:cs="Times New Roman" w:eastAsia="Times New Roman"/>
          <w:sz w:val="20"/>
          <w:szCs w:val="20"/>
          <w:color w:val="383A3B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A3B"/>
          <w:spacing w:val="0"/>
          <w:w w:val="94"/>
        </w:rPr>
        <w:t>çöpleri</w:t>
      </w:r>
      <w:r>
        <w:rPr>
          <w:rFonts w:ascii="Times New Roman" w:hAnsi="Times New Roman" w:cs="Times New Roman" w:eastAsia="Times New Roman"/>
          <w:sz w:val="20"/>
          <w:szCs w:val="20"/>
          <w:color w:val="383A3B"/>
          <w:spacing w:val="0"/>
          <w:w w:val="94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A3B"/>
          <w:spacing w:val="15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A3B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20"/>
          <w:szCs w:val="20"/>
          <w:color w:val="383A3B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A3B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383A3B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83A3B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A3B"/>
          <w:spacing w:val="0"/>
          <w:w w:val="93"/>
        </w:rPr>
        <w:t>duma</w:t>
      </w:r>
      <w:r>
        <w:rPr>
          <w:rFonts w:ascii="Times New Roman" w:hAnsi="Times New Roman" w:cs="Times New Roman" w:eastAsia="Times New Roman"/>
          <w:sz w:val="20"/>
          <w:szCs w:val="20"/>
          <w:color w:val="383A3B"/>
          <w:spacing w:val="0"/>
          <w:w w:val="94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A3B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A3B"/>
          <w:spacing w:val="0"/>
          <w:w w:val="87"/>
        </w:rPr>
        <w:t>lı</w:t>
      </w:r>
      <w:r>
        <w:rPr>
          <w:rFonts w:ascii="Times New Roman" w:hAnsi="Times New Roman" w:cs="Times New Roman" w:eastAsia="Times New Roman"/>
          <w:sz w:val="20"/>
          <w:szCs w:val="20"/>
          <w:color w:val="383A3B"/>
          <w:spacing w:val="14"/>
          <w:w w:val="8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A3B"/>
          <w:spacing w:val="0"/>
          <w:w w:val="87"/>
        </w:rPr>
        <w:t>bi</w:t>
      </w:r>
      <w:r>
        <w:rPr>
          <w:rFonts w:ascii="Times New Roman" w:hAnsi="Times New Roman" w:cs="Times New Roman" w:eastAsia="Times New Roman"/>
          <w:sz w:val="20"/>
          <w:szCs w:val="20"/>
          <w:color w:val="383A3B"/>
          <w:spacing w:val="0"/>
          <w:w w:val="87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83A3B"/>
          <w:spacing w:val="15"/>
          <w:w w:val="8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A3B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20"/>
          <w:szCs w:val="20"/>
          <w:color w:val="383A3B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A3B"/>
          <w:spacing w:val="0"/>
          <w:w w:val="95"/>
        </w:rPr>
        <w:t>yanmakta</w:t>
      </w:r>
      <w:r>
        <w:rPr>
          <w:rFonts w:ascii="Times New Roman" w:hAnsi="Times New Roman" w:cs="Times New Roman" w:eastAsia="Times New Roman"/>
          <w:sz w:val="20"/>
          <w:szCs w:val="20"/>
          <w:color w:val="383A3B"/>
          <w:spacing w:val="10"/>
          <w:w w:val="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A3B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20"/>
          <w:szCs w:val="20"/>
          <w:color w:val="383A3B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383A3B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A3B"/>
          <w:spacing w:val="0"/>
          <w:w w:val="100"/>
        </w:rPr>
        <w:t>görüldü.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2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133" w:lineRule="exact"/>
        <w:ind w:left="2478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95"/>
          <w:position w:val="-8"/>
        </w:rPr>
        <w:t>Söndürmede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19"/>
          <w:w w:val="95"/>
          <w:position w:val="-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A3B"/>
          <w:spacing w:val="0"/>
          <w:w w:val="95"/>
          <w:position w:val="-8"/>
        </w:rPr>
        <w:t>Kullanıla</w:t>
      </w:r>
      <w:r>
        <w:rPr>
          <w:rFonts w:ascii="Times New Roman" w:hAnsi="Times New Roman" w:cs="Times New Roman" w:eastAsia="Times New Roman"/>
          <w:sz w:val="20"/>
          <w:szCs w:val="20"/>
          <w:color w:val="383A3B"/>
          <w:spacing w:val="0"/>
          <w:w w:val="95"/>
          <w:position w:val="-8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A3B"/>
          <w:spacing w:val="4"/>
          <w:w w:val="95"/>
          <w:position w:val="-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A3B"/>
          <w:spacing w:val="0"/>
          <w:w w:val="100"/>
          <w:position w:val="-8"/>
        </w:rPr>
        <w:t>söndürücU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300" w:bottom="280" w:left="400" w:right="380"/>
          <w:cols w:num="2" w:equalWidth="0">
            <w:col w:w="1546" w:space="588"/>
            <w:col w:w="9006"/>
          </w:cols>
        </w:sectPr>
      </w:pPr>
      <w:rPr/>
    </w:p>
    <w:p>
      <w:pPr>
        <w:spacing w:before="89" w:after="0" w:line="162" w:lineRule="exact"/>
        <w:ind w:left="147" w:right="-74"/>
        <w:jc w:val="left"/>
        <w:tabs>
          <w:tab w:pos="2660" w:val="left"/>
        </w:tabs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96"/>
          <w:position w:val="-6"/>
        </w:rPr>
        <w:t>Söndürıne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6"/>
          <w:w w:val="96"/>
          <w:position w:val="-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A3B"/>
          <w:spacing w:val="0"/>
          <w:w w:val="100"/>
          <w:position w:val="-6"/>
        </w:rPr>
        <w:t>Tilıii</w:t>
      </w:r>
      <w:r>
        <w:rPr>
          <w:rFonts w:ascii="Times New Roman" w:hAnsi="Times New Roman" w:cs="Times New Roman" w:eastAsia="Times New Roman"/>
          <w:sz w:val="20"/>
          <w:szCs w:val="20"/>
          <w:color w:val="383A3B"/>
          <w:spacing w:val="0"/>
          <w:w w:val="100"/>
          <w:position w:val="-6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83A3B"/>
          <w:spacing w:val="0"/>
          <w:w w:val="100"/>
          <w:position w:val="-6"/>
        </w:rPr>
      </w:r>
      <w:r>
        <w:rPr>
          <w:rFonts w:ascii="Times New Roman" w:hAnsi="Times New Roman" w:cs="Times New Roman" w:eastAsia="Times New Roman"/>
          <w:sz w:val="21"/>
          <w:szCs w:val="21"/>
          <w:color w:val="383A3B"/>
          <w:spacing w:val="0"/>
          <w:w w:val="100"/>
          <w:position w:val="-8"/>
        </w:rPr>
        <w:t>Su</w:t>
      </w:r>
      <w:r>
        <w:rPr>
          <w:rFonts w:ascii="Times New Roman" w:hAnsi="Times New Roman" w:cs="Times New Roman" w:eastAsia="Times New Roman"/>
          <w:sz w:val="21"/>
          <w:szCs w:val="21"/>
          <w:color w:val="383A3B"/>
          <w:spacing w:val="1"/>
          <w:w w:val="100"/>
          <w:position w:val="-8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83A3B"/>
          <w:spacing w:val="0"/>
          <w:w w:val="100"/>
          <w:position w:val="-8"/>
        </w:rPr>
        <w:t>ile</w:t>
      </w:r>
      <w:r>
        <w:rPr>
          <w:rFonts w:ascii="Times New Roman" w:hAnsi="Times New Roman" w:cs="Times New Roman" w:eastAsia="Times New Roman"/>
          <w:sz w:val="21"/>
          <w:szCs w:val="21"/>
          <w:color w:val="383A3B"/>
          <w:spacing w:val="8"/>
          <w:w w:val="100"/>
          <w:position w:val="-8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83A3B"/>
          <w:spacing w:val="0"/>
          <w:w w:val="105"/>
          <w:position w:val="-8"/>
        </w:rPr>
        <w:t>Söndünne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8" w:after="0" w:line="100" w:lineRule="exact"/>
        <w:jc w:val="left"/>
        <w:rPr>
          <w:sz w:val="10"/>
          <w:szCs w:val="10"/>
        </w:rPr>
      </w:pPr>
      <w:rPr/>
      <w:r>
        <w:rPr/>
        <w:br w:type="column"/>
      </w:r>
      <w:r>
        <w:rPr>
          <w:sz w:val="10"/>
          <w:szCs w:val="10"/>
        </w:rPr>
      </w:r>
    </w:p>
    <w:p>
      <w:pPr>
        <w:spacing w:before="0" w:after="0" w:line="143" w:lineRule="exact"/>
        <w:ind w:right="-70"/>
        <w:jc w:val="left"/>
        <w:tabs>
          <w:tab w:pos="18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Arial" w:hAnsi="Arial" w:cs="Arial" w:eastAsia="Arial"/>
          <w:sz w:val="18"/>
          <w:szCs w:val="18"/>
          <w:color w:val="4F4F4F"/>
          <w:spacing w:val="0"/>
          <w:w w:val="100"/>
          <w:position w:val="-7"/>
        </w:rPr>
        <w:t>S</w:t>
      </w:r>
      <w:r>
        <w:rPr>
          <w:rFonts w:ascii="Arial" w:hAnsi="Arial" w:cs="Arial" w:eastAsia="Arial"/>
          <w:sz w:val="18"/>
          <w:szCs w:val="18"/>
          <w:color w:val="4F4F4F"/>
          <w:spacing w:val="0"/>
          <w:w w:val="100"/>
          <w:position w:val="-7"/>
        </w:rPr>
        <w:t>u</w:t>
      </w:r>
      <w:r>
        <w:rPr>
          <w:rFonts w:ascii="Arial" w:hAnsi="Arial" w:cs="Arial" w:eastAsia="Arial"/>
          <w:sz w:val="18"/>
          <w:szCs w:val="18"/>
          <w:color w:val="4F4F4F"/>
          <w:spacing w:val="-16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A3B"/>
          <w:spacing w:val="0"/>
          <w:w w:val="100"/>
          <w:position w:val="-7"/>
        </w:rPr>
        <w:t>m3</w:t>
      </w:r>
      <w:r>
        <w:rPr>
          <w:rFonts w:ascii="Times New Roman" w:hAnsi="Times New Roman" w:cs="Times New Roman" w:eastAsia="Times New Roman"/>
          <w:sz w:val="20"/>
          <w:szCs w:val="20"/>
          <w:color w:val="383A3B"/>
          <w:spacing w:val="0"/>
          <w:w w:val="100"/>
          <w:position w:val="-7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83A3B"/>
          <w:spacing w:val="0"/>
          <w:w w:val="100"/>
          <w:position w:val="-7"/>
        </w:rPr>
      </w:r>
      <w:r>
        <w:rPr>
          <w:rFonts w:ascii="Times New Roman" w:hAnsi="Times New Roman" w:cs="Times New Roman" w:eastAsia="Times New Roman"/>
          <w:sz w:val="20"/>
          <w:szCs w:val="20"/>
          <w:color w:val="626262"/>
          <w:spacing w:val="7"/>
          <w:w w:val="41"/>
          <w:position w:val="-7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383A3B"/>
          <w:spacing w:val="0"/>
          <w:w w:val="90"/>
          <w:position w:val="-7"/>
        </w:rPr>
        <w:t>Köpll</w:t>
      </w:r>
      <w:r>
        <w:rPr>
          <w:rFonts w:ascii="Times New Roman" w:hAnsi="Times New Roman" w:cs="Times New Roman" w:eastAsia="Times New Roman"/>
          <w:sz w:val="20"/>
          <w:szCs w:val="20"/>
          <w:color w:val="383A3B"/>
          <w:spacing w:val="0"/>
          <w:w w:val="91"/>
          <w:position w:val="-7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83A3B"/>
          <w:spacing w:val="13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A3B"/>
          <w:spacing w:val="6"/>
          <w:w w:val="100"/>
          <w:position w:val="-7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626262"/>
          <w:spacing w:val="0"/>
          <w:w w:val="100"/>
          <w:position w:val="-7"/>
        </w:rPr>
        <w:t>g.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51" w:lineRule="exact"/>
        <w:ind w:right="-20"/>
        <w:jc w:val="left"/>
        <w:tabs>
          <w:tab w:pos="1480" w:val="left"/>
          <w:tab w:pos="18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4F4F4F"/>
          <w:w w:val="71"/>
          <w:position w:val="-1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6"/>
          <w:w w:val="71"/>
          <w:position w:val="-1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858585"/>
          <w:spacing w:val="2"/>
          <w:w w:val="129"/>
          <w:position w:val="-1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83A3B"/>
          <w:spacing w:val="6"/>
          <w:w w:val="81"/>
          <w:position w:val="-1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747474"/>
          <w:spacing w:val="-8"/>
          <w:w w:val="107"/>
          <w:position w:val="-1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83A3B"/>
          <w:spacing w:val="0"/>
          <w:w w:val="100"/>
          <w:position w:val="-10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383A3B"/>
          <w:spacing w:val="0"/>
          <w:w w:val="101"/>
          <w:position w:val="-1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83A3B"/>
          <w:spacing w:val="15"/>
          <w:w w:val="100"/>
          <w:position w:val="-1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A3B"/>
          <w:spacing w:val="0"/>
          <w:w w:val="100"/>
          <w:position w:val="-10"/>
        </w:rPr>
        <w:t>Kıt</w:t>
      </w:r>
      <w:r>
        <w:rPr>
          <w:rFonts w:ascii="Times New Roman" w:hAnsi="Times New Roman" w:cs="Times New Roman" w:eastAsia="Times New Roman"/>
          <w:sz w:val="20"/>
          <w:szCs w:val="20"/>
          <w:color w:val="383A3B"/>
          <w:spacing w:val="0"/>
          <w:w w:val="100"/>
          <w:position w:val="-1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83A3B"/>
          <w:spacing w:val="0"/>
          <w:w w:val="100"/>
          <w:position w:val="-10"/>
        </w:rPr>
      </w:r>
      <w:r>
        <w:rPr>
          <w:rFonts w:ascii="Arial" w:hAnsi="Arial" w:cs="Arial" w:eastAsia="Arial"/>
          <w:sz w:val="41"/>
          <w:szCs w:val="41"/>
          <w:color w:val="4F4F4F"/>
          <w:spacing w:val="0"/>
          <w:w w:val="63"/>
          <w:position w:val="-13"/>
        </w:rPr>
        <w:t>ı</w:t>
      </w:r>
      <w:r>
        <w:rPr>
          <w:rFonts w:ascii="Arial" w:hAnsi="Arial" w:cs="Arial" w:eastAsia="Arial"/>
          <w:sz w:val="41"/>
          <w:szCs w:val="41"/>
          <w:color w:val="4F4F4F"/>
          <w:spacing w:val="0"/>
          <w:w w:val="100"/>
          <w:position w:val="-13"/>
        </w:rPr>
        <w:tab/>
      </w:r>
      <w:r>
        <w:rPr>
          <w:rFonts w:ascii="Arial" w:hAnsi="Arial" w:cs="Arial" w:eastAsia="Arial"/>
          <w:sz w:val="41"/>
          <w:szCs w:val="41"/>
          <w:color w:val="4F4F4F"/>
          <w:spacing w:val="0"/>
          <w:w w:val="100"/>
          <w:position w:val="-13"/>
        </w:rPr>
      </w:r>
      <w:r>
        <w:rPr>
          <w:rFonts w:ascii="Times New Roman" w:hAnsi="Times New Roman" w:cs="Times New Roman" w:eastAsia="Times New Roman"/>
          <w:sz w:val="19"/>
          <w:szCs w:val="19"/>
          <w:color w:val="383A3B"/>
          <w:spacing w:val="0"/>
          <w:w w:val="113"/>
          <w:position w:val="-9"/>
        </w:rPr>
        <w:t>C02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300" w:bottom="280" w:left="400" w:right="380"/>
          <w:cols w:num="3" w:equalWidth="0">
            <w:col w:w="4109" w:space="503"/>
            <w:col w:w="2737" w:space="644"/>
            <w:col w:w="3147"/>
          </w:cols>
        </w:sectPr>
      </w:pPr>
      <w:rPr/>
    </w:p>
    <w:p>
      <w:pPr>
        <w:spacing w:before="5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47" w:right="-74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96"/>
        </w:rPr>
        <w:t>Söııdürıne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-7"/>
          <w:w w:val="9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A3B"/>
          <w:spacing w:val="0"/>
          <w:w w:val="100"/>
        </w:rPr>
        <w:t>Sonundaki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22" w:lineRule="exact"/>
        <w:ind w:left="160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83A3B"/>
          <w:spacing w:val="0"/>
          <w:w w:val="93"/>
          <w:position w:val="-1"/>
        </w:rPr>
        <w:t>Hasa</w:t>
      </w:r>
      <w:r>
        <w:rPr>
          <w:rFonts w:ascii="Times New Roman" w:hAnsi="Times New Roman" w:cs="Times New Roman" w:eastAsia="Times New Roman"/>
          <w:sz w:val="20"/>
          <w:szCs w:val="20"/>
          <w:color w:val="383A3B"/>
          <w:spacing w:val="0"/>
          <w:w w:val="93"/>
          <w:position w:val="-1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83A3B"/>
          <w:spacing w:val="7"/>
          <w:w w:val="93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A3B"/>
          <w:spacing w:val="0"/>
          <w:w w:val="100"/>
          <w:position w:val="-1"/>
        </w:rPr>
        <w:t>Durumu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9" w:after="0" w:line="150" w:lineRule="exact"/>
        <w:jc w:val="left"/>
        <w:rPr>
          <w:sz w:val="15"/>
          <w:szCs w:val="15"/>
        </w:rPr>
      </w:pPr>
      <w:rPr/>
      <w:r>
        <w:rPr/>
        <w:br w:type="column"/>
      </w:r>
      <w:r>
        <w:rPr>
          <w:sz w:val="15"/>
          <w:szCs w:val="15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83A3B"/>
          <w:spacing w:val="0"/>
          <w:w w:val="85"/>
        </w:rPr>
        <w:t>Yangında</w:t>
      </w:r>
      <w:r>
        <w:rPr>
          <w:rFonts w:ascii="Times New Roman" w:hAnsi="Times New Roman" w:cs="Times New Roman" w:eastAsia="Times New Roman"/>
          <w:sz w:val="20"/>
          <w:szCs w:val="20"/>
          <w:color w:val="383A3B"/>
          <w:spacing w:val="12"/>
          <w:w w:val="8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A3B"/>
          <w:spacing w:val="0"/>
          <w:w w:val="85"/>
        </w:rPr>
        <w:t>zara</w:t>
      </w:r>
      <w:r>
        <w:rPr>
          <w:rFonts w:ascii="Times New Roman" w:hAnsi="Times New Roman" w:cs="Times New Roman" w:eastAsia="Times New Roman"/>
          <w:sz w:val="20"/>
          <w:szCs w:val="20"/>
          <w:color w:val="383A3B"/>
          <w:spacing w:val="0"/>
          <w:w w:val="85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83A3B"/>
          <w:spacing w:val="10"/>
          <w:w w:val="8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A3B"/>
          <w:spacing w:val="0"/>
          <w:w w:val="85"/>
        </w:rPr>
        <w:t>ziya</w:t>
      </w:r>
      <w:r>
        <w:rPr>
          <w:rFonts w:ascii="Times New Roman" w:hAnsi="Times New Roman" w:cs="Times New Roman" w:eastAsia="Times New Roman"/>
          <w:sz w:val="20"/>
          <w:szCs w:val="20"/>
          <w:color w:val="383A3B"/>
          <w:spacing w:val="0"/>
          <w:w w:val="85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A3B"/>
          <w:spacing w:val="22"/>
          <w:w w:val="8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A3B"/>
          <w:spacing w:val="0"/>
          <w:w w:val="86"/>
        </w:rPr>
        <w:t>yoktu</w:t>
      </w:r>
      <w:r>
        <w:rPr>
          <w:rFonts w:ascii="Times New Roman" w:hAnsi="Times New Roman" w:cs="Times New Roman" w:eastAsia="Times New Roman"/>
          <w:sz w:val="20"/>
          <w:szCs w:val="20"/>
          <w:color w:val="383A3B"/>
          <w:spacing w:val="-8"/>
          <w:w w:val="87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747474"/>
          <w:spacing w:val="0"/>
          <w:w w:val="107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388" w:lineRule="exact"/>
        <w:ind w:right="-20"/>
        <w:jc w:val="left"/>
        <w:tabs>
          <w:tab w:pos="2060" w:val="left"/>
          <w:tab w:pos="3340" w:val="left"/>
          <w:tab w:pos="4840" w:val="left"/>
        </w:tabs>
        <w:rPr>
          <w:rFonts w:ascii="Arial" w:hAnsi="Arial" w:cs="Arial" w:eastAsia="Arial"/>
          <w:sz w:val="38"/>
          <w:szCs w:val="38"/>
        </w:rPr>
      </w:pPr>
      <w:rPr/>
      <w:r>
        <w:rPr/>
        <w:br w:type="column"/>
      </w:r>
      <w:r>
        <w:rPr>
          <w:rFonts w:ascii="Arial" w:hAnsi="Arial" w:cs="Arial" w:eastAsia="Arial"/>
          <w:sz w:val="26"/>
          <w:szCs w:val="26"/>
          <w:color w:val="383A3B"/>
          <w:spacing w:val="0"/>
          <w:w w:val="100"/>
          <w:position w:val="2"/>
        </w:rPr>
        <w:t>ı</w:t>
      </w:r>
      <w:r>
        <w:rPr>
          <w:rFonts w:ascii="Arial" w:hAnsi="Arial" w:cs="Arial" w:eastAsia="Arial"/>
          <w:sz w:val="26"/>
          <w:szCs w:val="26"/>
          <w:color w:val="383A3B"/>
          <w:spacing w:val="-25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4F4F4F"/>
          <w:spacing w:val="0"/>
          <w:w w:val="76"/>
          <w:position w:val="2"/>
        </w:rPr>
        <w:t>s</w:t>
      </w:r>
      <w:r>
        <w:rPr>
          <w:rFonts w:ascii="Times New Roman" w:hAnsi="Times New Roman" w:cs="Times New Roman" w:eastAsia="Times New Roman"/>
          <w:sz w:val="30"/>
          <w:szCs w:val="30"/>
          <w:color w:val="4F4F4F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30"/>
          <w:szCs w:val="30"/>
          <w:color w:val="4F4F4F"/>
          <w:spacing w:val="0"/>
          <w:w w:val="312"/>
          <w:position w:val="2"/>
        </w:rPr>
        <w:t>o</w:t>
      </w:r>
      <w:r>
        <w:rPr>
          <w:rFonts w:ascii="Times New Roman" w:hAnsi="Times New Roman" w:cs="Times New Roman" w:eastAsia="Times New Roman"/>
          <w:sz w:val="30"/>
          <w:szCs w:val="30"/>
          <w:color w:val="4F4F4F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30"/>
          <w:szCs w:val="30"/>
          <w:color w:val="4F4F4F"/>
          <w:spacing w:val="0"/>
          <w:w w:val="100"/>
          <w:position w:val="2"/>
        </w:rPr>
      </w:r>
      <w:r>
        <w:rPr>
          <w:rFonts w:ascii="Arial" w:hAnsi="Arial" w:cs="Arial" w:eastAsia="Arial"/>
          <w:sz w:val="38"/>
          <w:szCs w:val="38"/>
          <w:color w:val="4F4F4F"/>
          <w:spacing w:val="0"/>
          <w:w w:val="61"/>
          <w:position w:val="0"/>
        </w:rPr>
        <w:t>ı</w:t>
      </w:r>
      <w:r>
        <w:rPr>
          <w:rFonts w:ascii="Arial" w:hAnsi="Arial" w:cs="Arial" w:eastAsia="Arial"/>
          <w:sz w:val="38"/>
          <w:szCs w:val="38"/>
          <w:color w:val="4F4F4F"/>
          <w:spacing w:val="-57"/>
          <w:w w:val="61"/>
          <w:position w:val="0"/>
        </w:rPr>
        <w:t> </w:t>
      </w:r>
      <w:r>
        <w:rPr>
          <w:rFonts w:ascii="Arial" w:hAnsi="Arial" w:cs="Arial" w:eastAsia="Arial"/>
          <w:sz w:val="38"/>
          <w:szCs w:val="38"/>
          <w:color w:val="4F4F4F"/>
          <w:spacing w:val="0"/>
          <w:w w:val="100"/>
          <w:position w:val="0"/>
        </w:rPr>
        <w:tab/>
      </w:r>
      <w:r>
        <w:rPr>
          <w:rFonts w:ascii="Arial" w:hAnsi="Arial" w:cs="Arial" w:eastAsia="Arial"/>
          <w:sz w:val="38"/>
          <w:szCs w:val="38"/>
          <w:color w:val="4F4F4F"/>
          <w:spacing w:val="0"/>
          <w:w w:val="61"/>
          <w:position w:val="0"/>
        </w:rPr>
        <w:t>ı</w:t>
      </w:r>
      <w:r>
        <w:rPr>
          <w:rFonts w:ascii="Arial" w:hAnsi="Arial" w:cs="Arial" w:eastAsia="Arial"/>
          <w:sz w:val="38"/>
          <w:szCs w:val="3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300" w:bottom="280" w:left="400" w:right="380"/>
          <w:cols w:num="3" w:equalWidth="0">
            <w:col w:w="1817" w:space="349"/>
            <w:col w:w="2054" w:space="420"/>
            <w:col w:w="6500"/>
          </w:cols>
        </w:sectPr>
      </w:pPr>
      <w:rPr/>
    </w:p>
    <w:p>
      <w:pPr>
        <w:spacing w:before="20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160"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83A3B"/>
          <w:spacing w:val="0"/>
          <w:w w:val="92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83A3B"/>
          <w:spacing w:val="0"/>
          <w:w w:val="92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A3B"/>
          <w:spacing w:val="13"/>
          <w:w w:val="9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A3B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20"/>
          <w:szCs w:val="20"/>
          <w:color w:val="383A3B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83A3B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A3B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29" w:after="0" w:line="239" w:lineRule="auto"/>
        <w:ind w:right="67" w:firstLine="1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383A3B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83A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A3B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A3B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20"/>
          <w:szCs w:val="20"/>
          <w:color w:val="383A3B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A3B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20"/>
          <w:szCs w:val="20"/>
          <w:color w:val="383A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A3B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A3B"/>
          <w:spacing w:val="0"/>
          <w:w w:val="100"/>
        </w:rPr>
        <w:t>tetkikte;</w:t>
      </w:r>
      <w:r>
        <w:rPr>
          <w:rFonts w:ascii="Times New Roman" w:hAnsi="Times New Roman" w:cs="Times New Roman" w:eastAsia="Times New Roman"/>
          <w:sz w:val="20"/>
          <w:szCs w:val="20"/>
          <w:color w:val="383A3B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A3B"/>
          <w:spacing w:val="0"/>
          <w:w w:val="94"/>
        </w:rPr>
        <w:t>yangını</w:t>
      </w:r>
      <w:r>
        <w:rPr>
          <w:rFonts w:ascii="Times New Roman" w:hAnsi="Times New Roman" w:cs="Times New Roman" w:eastAsia="Times New Roman"/>
          <w:sz w:val="20"/>
          <w:szCs w:val="20"/>
          <w:color w:val="383A3B"/>
          <w:spacing w:val="0"/>
          <w:w w:val="94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A3B"/>
          <w:spacing w:val="23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A3B"/>
          <w:spacing w:val="0"/>
          <w:w w:val="100"/>
        </w:rPr>
        <w:t>soka</w:t>
      </w:r>
      <w:r>
        <w:rPr>
          <w:rFonts w:ascii="Times New Roman" w:hAnsi="Times New Roman" w:cs="Times New Roman" w:eastAsia="Times New Roman"/>
          <w:sz w:val="20"/>
          <w:szCs w:val="20"/>
          <w:color w:val="383A3B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83A3B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A3B"/>
          <w:spacing w:val="0"/>
          <w:w w:val="100"/>
        </w:rPr>
        <w:t>kenarında</w:t>
      </w:r>
      <w:r>
        <w:rPr>
          <w:rFonts w:ascii="Times New Roman" w:hAnsi="Times New Roman" w:cs="Times New Roman" w:eastAsia="Times New Roman"/>
          <w:sz w:val="20"/>
          <w:szCs w:val="20"/>
          <w:color w:val="383A3B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A3B"/>
          <w:spacing w:val="0"/>
          <w:w w:val="93"/>
        </w:rPr>
        <w:t>buluna</w:t>
      </w:r>
      <w:r>
        <w:rPr>
          <w:rFonts w:ascii="Times New Roman" w:hAnsi="Times New Roman" w:cs="Times New Roman" w:eastAsia="Times New Roman"/>
          <w:sz w:val="20"/>
          <w:szCs w:val="20"/>
          <w:color w:val="383A3B"/>
          <w:spacing w:val="0"/>
          <w:w w:val="93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A3B"/>
          <w:spacing w:val="25"/>
          <w:w w:val="9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A3B"/>
          <w:spacing w:val="0"/>
          <w:w w:val="100"/>
        </w:rPr>
        <w:t>çöplerde</w:t>
      </w:r>
      <w:r>
        <w:rPr>
          <w:rFonts w:ascii="Times New Roman" w:hAnsi="Times New Roman" w:cs="Times New Roman" w:eastAsia="Times New Roman"/>
          <w:sz w:val="20"/>
          <w:szCs w:val="20"/>
          <w:color w:val="383A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A3B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A3B"/>
          <w:spacing w:val="0"/>
          <w:w w:val="94"/>
        </w:rPr>
        <w:t>başladığı</w:t>
      </w:r>
      <w:r>
        <w:rPr>
          <w:rFonts w:ascii="Times New Roman" w:hAnsi="Times New Roman" w:cs="Times New Roman" w:eastAsia="Times New Roman"/>
          <w:sz w:val="20"/>
          <w:szCs w:val="20"/>
          <w:color w:val="383A3B"/>
          <w:spacing w:val="17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A3B"/>
          <w:spacing w:val="0"/>
          <w:w w:val="94"/>
        </w:rPr>
        <w:t>göıiilmü</w:t>
      </w:r>
      <w:r>
        <w:rPr>
          <w:rFonts w:ascii="Times New Roman" w:hAnsi="Times New Roman" w:cs="Times New Roman" w:eastAsia="Times New Roman"/>
          <w:sz w:val="20"/>
          <w:szCs w:val="20"/>
          <w:color w:val="383A3B"/>
          <w:spacing w:val="0"/>
          <w:w w:val="94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83A3B"/>
          <w:spacing w:val="25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A3B"/>
          <w:spacing w:val="0"/>
          <w:w w:val="100"/>
        </w:rPr>
        <w:t>olu</w:t>
      </w:r>
      <w:r>
        <w:rPr>
          <w:rFonts w:ascii="Times New Roman" w:hAnsi="Times New Roman" w:cs="Times New Roman" w:eastAsia="Times New Roman"/>
          <w:sz w:val="20"/>
          <w:szCs w:val="20"/>
          <w:color w:val="383A3B"/>
          <w:spacing w:val="3"/>
          <w:w w:val="100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626262"/>
          <w:spacing w:val="0"/>
          <w:w w:val="100"/>
        </w:rPr>
        <w:t>;</w:t>
      </w:r>
      <w:r>
        <w:rPr>
          <w:rFonts w:ascii="Times New Roman" w:hAnsi="Times New Roman" w:cs="Times New Roman" w:eastAsia="Times New Roman"/>
          <w:sz w:val="20"/>
          <w:szCs w:val="20"/>
          <w:color w:val="626262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A3B"/>
          <w:spacing w:val="0"/>
          <w:w w:val="100"/>
        </w:rPr>
        <w:t>yapılan</w:t>
      </w:r>
      <w:r>
        <w:rPr>
          <w:rFonts w:ascii="Times New Roman" w:hAnsi="Times New Roman" w:cs="Times New Roman" w:eastAsia="Times New Roman"/>
          <w:sz w:val="20"/>
          <w:szCs w:val="20"/>
          <w:color w:val="383A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100"/>
        </w:rPr>
        <w:t>araş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ırma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A3B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383A3B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83A3B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A3B"/>
          <w:spacing w:val="0"/>
          <w:w w:val="100"/>
        </w:rPr>
        <w:t>soruşturmada</w:t>
      </w:r>
      <w:r>
        <w:rPr>
          <w:rFonts w:ascii="Times New Roman" w:hAnsi="Times New Roman" w:cs="Times New Roman" w:eastAsia="Times New Roman"/>
          <w:sz w:val="20"/>
          <w:szCs w:val="20"/>
          <w:color w:val="383A3B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383A3B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A3B"/>
          <w:spacing w:val="0"/>
          <w:w w:val="100"/>
        </w:rPr>
        <w:t>cadde</w:t>
      </w:r>
      <w:r>
        <w:rPr>
          <w:rFonts w:ascii="Times New Roman" w:hAnsi="Times New Roman" w:cs="Times New Roman" w:eastAsia="Times New Roman"/>
          <w:sz w:val="20"/>
          <w:szCs w:val="20"/>
          <w:color w:val="383A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A3B"/>
          <w:spacing w:val="0"/>
          <w:w w:val="100"/>
        </w:rPr>
        <w:t>üzerinde</w:t>
      </w:r>
      <w:r>
        <w:rPr>
          <w:rFonts w:ascii="Times New Roman" w:hAnsi="Times New Roman" w:cs="Times New Roman" w:eastAsia="Times New Roman"/>
          <w:sz w:val="20"/>
          <w:szCs w:val="20"/>
          <w:color w:val="383A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A3B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A3B"/>
          <w:spacing w:val="0"/>
          <w:w w:val="100"/>
        </w:rPr>
        <w:t>yaya</w:t>
      </w:r>
      <w:r>
        <w:rPr>
          <w:rFonts w:ascii="Times New Roman" w:hAnsi="Times New Roman" w:cs="Times New Roman" w:eastAsia="Times New Roman"/>
          <w:sz w:val="20"/>
          <w:szCs w:val="20"/>
          <w:color w:val="383A3B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A3B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20"/>
          <w:szCs w:val="20"/>
          <w:color w:val="383A3B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A3B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20"/>
          <w:szCs w:val="20"/>
          <w:color w:val="383A3B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100"/>
        </w:rPr>
        <w:t>ile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A3B"/>
          <w:spacing w:val="0"/>
          <w:w w:val="100"/>
        </w:rPr>
        <w:t>geçe</w:t>
      </w:r>
      <w:r>
        <w:rPr>
          <w:rFonts w:ascii="Times New Roman" w:hAnsi="Times New Roman" w:cs="Times New Roman" w:eastAsia="Times New Roman"/>
          <w:sz w:val="20"/>
          <w:szCs w:val="20"/>
          <w:color w:val="383A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A3B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A3B"/>
          <w:spacing w:val="0"/>
          <w:w w:val="100"/>
        </w:rPr>
        <w:t>kişi</w:t>
      </w:r>
      <w:r>
        <w:rPr>
          <w:rFonts w:ascii="Times New Roman" w:hAnsi="Times New Roman" w:cs="Times New Roman" w:eastAsia="Times New Roman"/>
          <w:sz w:val="20"/>
          <w:szCs w:val="20"/>
          <w:color w:val="383A3B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A3B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20"/>
          <w:szCs w:val="20"/>
          <w:color w:val="383A3B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A3B"/>
          <w:spacing w:val="0"/>
          <w:w w:val="100"/>
        </w:rPr>
        <w:t>kişilerce</w:t>
      </w:r>
      <w:r>
        <w:rPr>
          <w:rFonts w:ascii="Times New Roman" w:hAnsi="Times New Roman" w:cs="Times New Roman" w:eastAsia="Times New Roman"/>
          <w:sz w:val="20"/>
          <w:szCs w:val="20"/>
          <w:color w:val="383A3B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A3B"/>
          <w:spacing w:val="0"/>
          <w:w w:val="94"/>
        </w:rPr>
        <w:t>söndüıiilnıede</w:t>
      </w:r>
      <w:r>
        <w:rPr>
          <w:rFonts w:ascii="Times New Roman" w:hAnsi="Times New Roman" w:cs="Times New Roman" w:eastAsia="Times New Roman"/>
          <w:sz w:val="20"/>
          <w:szCs w:val="20"/>
          <w:color w:val="383A3B"/>
          <w:spacing w:val="0"/>
          <w:w w:val="94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A3B"/>
          <w:spacing w:val="30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A3B"/>
          <w:spacing w:val="0"/>
          <w:w w:val="100"/>
        </w:rPr>
        <w:t>atılını</w:t>
      </w:r>
      <w:r>
        <w:rPr>
          <w:rFonts w:ascii="Times New Roman" w:hAnsi="Times New Roman" w:cs="Times New Roman" w:eastAsia="Times New Roman"/>
          <w:sz w:val="20"/>
          <w:szCs w:val="20"/>
          <w:color w:val="383A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100"/>
        </w:rPr>
        <w:t>ola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A3B"/>
          <w:spacing w:val="0"/>
          <w:w w:val="100"/>
        </w:rPr>
        <w:t>sigara</w:t>
      </w:r>
      <w:r>
        <w:rPr>
          <w:rFonts w:ascii="Times New Roman" w:hAnsi="Times New Roman" w:cs="Times New Roman" w:eastAsia="Times New Roman"/>
          <w:sz w:val="20"/>
          <w:szCs w:val="20"/>
          <w:color w:val="383A3B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A3B"/>
          <w:spacing w:val="0"/>
          <w:w w:val="100"/>
        </w:rPr>
        <w:t>izmariti</w:t>
      </w:r>
      <w:r>
        <w:rPr>
          <w:rFonts w:ascii="Times New Roman" w:hAnsi="Times New Roman" w:cs="Times New Roman" w:eastAsia="Times New Roman"/>
          <w:sz w:val="20"/>
          <w:szCs w:val="20"/>
          <w:color w:val="383A3B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A3B"/>
          <w:spacing w:val="0"/>
          <w:w w:val="100"/>
        </w:rPr>
        <w:t>vb.</w:t>
      </w:r>
      <w:r>
        <w:rPr>
          <w:rFonts w:ascii="Times New Roman" w:hAnsi="Times New Roman" w:cs="Times New Roman" w:eastAsia="Times New Roman"/>
          <w:sz w:val="20"/>
          <w:szCs w:val="20"/>
          <w:color w:val="383A3B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A3B"/>
          <w:spacing w:val="0"/>
          <w:w w:val="100"/>
        </w:rPr>
        <w:t>unsurun</w:t>
      </w:r>
      <w:r>
        <w:rPr>
          <w:rFonts w:ascii="Times New Roman" w:hAnsi="Times New Roman" w:cs="Times New Roman" w:eastAsia="Times New Roman"/>
          <w:sz w:val="20"/>
          <w:szCs w:val="20"/>
          <w:color w:val="383A3B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A3B"/>
          <w:spacing w:val="0"/>
          <w:w w:val="100"/>
        </w:rPr>
        <w:t>atı</w:t>
      </w:r>
      <w:r>
        <w:rPr>
          <w:rFonts w:ascii="Times New Roman" w:hAnsi="Times New Roman" w:cs="Times New Roman" w:eastAsia="Times New Roman"/>
          <w:sz w:val="20"/>
          <w:szCs w:val="20"/>
          <w:color w:val="383A3B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83A3B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A3B"/>
          <w:spacing w:val="0"/>
          <w:w w:val="100"/>
        </w:rPr>
        <w:t>İzolasyo</w:t>
      </w:r>
      <w:r>
        <w:rPr>
          <w:rFonts w:ascii="Times New Roman" w:hAnsi="Times New Roman" w:cs="Times New Roman" w:eastAsia="Times New Roman"/>
          <w:sz w:val="20"/>
          <w:szCs w:val="20"/>
          <w:color w:val="383A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A3B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A3B"/>
          <w:spacing w:val="0"/>
          <w:w w:val="100"/>
        </w:rPr>
        <w:t>malzemelerini</w:t>
      </w:r>
      <w:r>
        <w:rPr>
          <w:rFonts w:ascii="Times New Roman" w:hAnsi="Times New Roman" w:cs="Times New Roman" w:eastAsia="Times New Roman"/>
          <w:sz w:val="20"/>
          <w:szCs w:val="20"/>
          <w:color w:val="383A3B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A3B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383A3B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83A3B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A3B"/>
          <w:spacing w:val="0"/>
          <w:w w:val="100"/>
        </w:rPr>
        <w:t>kola</w:t>
      </w:r>
      <w:r>
        <w:rPr>
          <w:rFonts w:ascii="Times New Roman" w:hAnsi="Times New Roman" w:cs="Times New Roman" w:eastAsia="Times New Roman"/>
          <w:sz w:val="20"/>
          <w:szCs w:val="20"/>
          <w:color w:val="383A3B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383A3B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A3B"/>
          <w:spacing w:val="0"/>
          <w:w w:val="100"/>
        </w:rPr>
        <w:t>yanıcı</w:t>
      </w:r>
      <w:r>
        <w:rPr>
          <w:rFonts w:ascii="Times New Roman" w:hAnsi="Times New Roman" w:cs="Times New Roman" w:eastAsia="Times New Roman"/>
          <w:sz w:val="20"/>
          <w:szCs w:val="20"/>
          <w:color w:val="383A3B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A3B"/>
          <w:spacing w:val="0"/>
          <w:w w:val="100"/>
        </w:rPr>
        <w:t>maddeleri</w:t>
      </w:r>
      <w:r>
        <w:rPr>
          <w:rFonts w:ascii="Times New Roman" w:hAnsi="Times New Roman" w:cs="Times New Roman" w:eastAsia="Times New Roman"/>
          <w:sz w:val="20"/>
          <w:szCs w:val="20"/>
          <w:color w:val="383A3B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A3B"/>
          <w:spacing w:val="0"/>
          <w:w w:val="94"/>
        </w:rPr>
        <w:t>tutuşturma</w:t>
      </w:r>
      <w:r>
        <w:rPr>
          <w:rFonts w:ascii="Times New Roman" w:hAnsi="Times New Roman" w:cs="Times New Roman" w:eastAsia="Times New Roman"/>
          <w:sz w:val="20"/>
          <w:szCs w:val="20"/>
          <w:color w:val="383A3B"/>
          <w:spacing w:val="0"/>
          <w:w w:val="94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83A3B"/>
          <w:spacing w:val="38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A3B"/>
          <w:spacing w:val="0"/>
          <w:w w:val="100"/>
        </w:rPr>
        <w:t>suretiyle</w:t>
      </w:r>
      <w:r>
        <w:rPr>
          <w:rFonts w:ascii="Times New Roman" w:hAnsi="Times New Roman" w:cs="Times New Roman" w:eastAsia="Times New Roman"/>
          <w:sz w:val="20"/>
          <w:szCs w:val="20"/>
          <w:color w:val="383A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A3B"/>
          <w:spacing w:val="0"/>
          <w:w w:val="92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83A3B"/>
          <w:spacing w:val="0"/>
          <w:w w:val="92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A3B"/>
          <w:spacing w:val="13"/>
          <w:w w:val="9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110"/>
        </w:rPr>
        <w:t>ç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89"/>
        </w:rPr>
        <w:t>ıkmı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A3B"/>
          <w:spacing w:val="0"/>
          <w:w w:val="100"/>
        </w:rPr>
        <w:t>olabilccegi</w:t>
      </w:r>
      <w:r>
        <w:rPr>
          <w:rFonts w:ascii="Times New Roman" w:hAnsi="Times New Roman" w:cs="Times New Roman" w:eastAsia="Times New Roman"/>
          <w:sz w:val="20"/>
          <w:szCs w:val="20"/>
          <w:color w:val="383A3B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A3B"/>
          <w:spacing w:val="0"/>
          <w:w w:val="95"/>
        </w:rPr>
        <w:t>kanaatine</w:t>
      </w:r>
      <w:r>
        <w:rPr>
          <w:rFonts w:ascii="Times New Roman" w:hAnsi="Times New Roman" w:cs="Times New Roman" w:eastAsia="Times New Roman"/>
          <w:sz w:val="20"/>
          <w:szCs w:val="20"/>
          <w:color w:val="383A3B"/>
          <w:spacing w:val="10"/>
          <w:w w:val="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A3B"/>
          <w:spacing w:val="0"/>
          <w:w w:val="95"/>
        </w:rPr>
        <w:t>varılmıştı</w:t>
      </w:r>
      <w:r>
        <w:rPr>
          <w:rFonts w:ascii="Times New Roman" w:hAnsi="Times New Roman" w:cs="Times New Roman" w:eastAsia="Times New Roman"/>
          <w:sz w:val="20"/>
          <w:szCs w:val="20"/>
          <w:color w:val="383A3B"/>
          <w:spacing w:val="-9"/>
          <w:w w:val="96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747474"/>
          <w:spacing w:val="0"/>
          <w:w w:val="129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300" w:bottom="280" w:left="400" w:right="380"/>
          <w:cols w:num="2" w:equalWidth="0">
            <w:col w:w="1774" w:space="355"/>
            <w:col w:w="9011"/>
          </w:cols>
        </w:sectPr>
      </w:pPr>
      <w:rPr/>
    </w:p>
    <w:p>
      <w:pPr>
        <w:spacing w:before="10" w:after="0" w:line="240" w:lineRule="auto"/>
        <w:ind w:left="147" w:right="-20"/>
        <w:jc w:val="left"/>
        <w:tabs>
          <w:tab w:pos="2120" w:val="left"/>
          <w:tab w:pos="66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83A3B"/>
          <w:spacing w:val="0"/>
          <w:w w:val="100"/>
        </w:rPr>
        <w:t>$igortalı</w:t>
      </w:r>
      <w:r>
        <w:rPr>
          <w:rFonts w:ascii="Times New Roman" w:hAnsi="Times New Roman" w:cs="Times New Roman" w:eastAsia="Times New Roman"/>
          <w:sz w:val="20"/>
          <w:szCs w:val="20"/>
          <w:color w:val="383A3B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A3B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20"/>
          <w:szCs w:val="20"/>
          <w:color w:val="383A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83A3B"/>
          <w:spacing w:val="0"/>
          <w:w w:val="100"/>
        </w:rPr>
        <w:t>Şirketi</w:t>
      </w:r>
      <w:r>
        <w:rPr>
          <w:rFonts w:ascii="Times New Roman" w:hAnsi="Times New Roman" w:cs="Times New Roman" w:eastAsia="Times New Roman"/>
          <w:sz w:val="20"/>
          <w:szCs w:val="20"/>
          <w:color w:val="383A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A3B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A3B"/>
          <w:spacing w:val="0"/>
          <w:w w:val="100"/>
        </w:rPr>
        <w:t>Ad</w:t>
      </w:r>
      <w:r>
        <w:rPr>
          <w:rFonts w:ascii="Times New Roman" w:hAnsi="Times New Roman" w:cs="Times New Roman" w:eastAsia="Times New Roman"/>
          <w:sz w:val="20"/>
          <w:szCs w:val="20"/>
          <w:color w:val="383A3B"/>
          <w:spacing w:val="9"/>
          <w:w w:val="100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626262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626262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626262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89"/>
        </w:rPr>
        <w:t>!Bed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12"/>
          <w:w w:val="89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78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10"/>
          <w:w w:val="78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747474"/>
          <w:spacing w:val="0"/>
          <w:w w:val="105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" w:after="0" w:line="240" w:lineRule="auto"/>
        <w:ind w:left="245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83A3B"/>
          <w:spacing w:val="0"/>
          <w:w w:val="196"/>
        </w:rPr>
        <w:t>raç</w:t>
      </w:r>
      <w:r>
        <w:rPr>
          <w:rFonts w:ascii="Times New Roman" w:hAnsi="Times New Roman" w:cs="Times New Roman" w:eastAsia="Times New Roman"/>
          <w:sz w:val="20"/>
          <w:szCs w:val="20"/>
          <w:color w:val="383A3B"/>
          <w:spacing w:val="-41"/>
          <w:w w:val="19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A3B"/>
          <w:spacing w:val="0"/>
          <w:w w:val="100"/>
        </w:rPr>
        <w:t>Gereç</w:t>
      </w:r>
      <w:r>
        <w:rPr>
          <w:rFonts w:ascii="Times New Roman" w:hAnsi="Times New Roman" w:cs="Times New Roman" w:eastAsia="Times New Roman"/>
          <w:sz w:val="20"/>
          <w:szCs w:val="20"/>
          <w:color w:val="383A3B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A3B"/>
          <w:spacing w:val="0"/>
          <w:w w:val="100"/>
        </w:rPr>
        <w:t>Kaybı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0" w:after="0" w:line="240" w:lineRule="auto"/>
        <w:ind w:left="147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83A3B"/>
          <w:spacing w:val="0"/>
          <w:w w:val="88"/>
        </w:rPr>
        <w:t>!Yangı</w:t>
      </w:r>
      <w:r>
        <w:rPr>
          <w:rFonts w:ascii="Times New Roman" w:hAnsi="Times New Roman" w:cs="Times New Roman" w:eastAsia="Times New Roman"/>
          <w:sz w:val="20"/>
          <w:szCs w:val="20"/>
          <w:color w:val="383A3B"/>
          <w:spacing w:val="0"/>
          <w:w w:val="88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A3B"/>
          <w:spacing w:val="19"/>
          <w:w w:val="8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A3B"/>
          <w:spacing w:val="0"/>
          <w:w w:val="100"/>
        </w:rPr>
        <w:t>Yer</w:t>
      </w:r>
      <w:r>
        <w:rPr>
          <w:rFonts w:ascii="Times New Roman" w:hAnsi="Times New Roman" w:cs="Times New Roman" w:eastAsia="Times New Roman"/>
          <w:sz w:val="20"/>
          <w:szCs w:val="20"/>
          <w:color w:val="383A3B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83A3B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A3B"/>
          <w:spacing w:val="0"/>
          <w:w w:val="100"/>
        </w:rPr>
        <w:t>Kime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" w:after="0" w:line="226" w:lineRule="exact"/>
        <w:ind w:left="621" w:right="9705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Arial" w:hAnsi="Arial" w:cs="Arial" w:eastAsia="Arial"/>
          <w:sz w:val="17"/>
          <w:szCs w:val="17"/>
          <w:color w:val="383A3B"/>
          <w:spacing w:val="0"/>
          <w:w w:val="154"/>
          <w:position w:val="-1"/>
        </w:rPr>
        <w:t>ı</w:t>
      </w:r>
      <w:r>
        <w:rPr>
          <w:rFonts w:ascii="Arial" w:hAnsi="Arial" w:cs="Arial" w:eastAsia="Arial"/>
          <w:sz w:val="17"/>
          <w:szCs w:val="17"/>
          <w:color w:val="383A3B"/>
          <w:spacing w:val="-36"/>
          <w:w w:val="154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92"/>
          <w:position w:val="-1"/>
        </w:rPr>
        <w:t>Edildiği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type w:val="continuous"/>
          <w:pgSz w:w="11920" w:h="16840"/>
          <w:pgMar w:top="300" w:bottom="280" w:left="400" w:right="380"/>
        </w:sectPr>
      </w:pPr>
      <w:rPr/>
    </w:p>
    <w:p>
      <w:pPr>
        <w:spacing w:before="10" w:after="0" w:line="240" w:lineRule="auto"/>
        <w:ind w:left="165" w:right="-20"/>
        <w:jc w:val="left"/>
        <w:tabs>
          <w:tab w:pos="21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90"/>
        </w:rPr>
        <w:t>Eki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5"/>
          <w:w w:val="90"/>
        </w:rPr>
        <w:t>b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9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9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33"/>
          <w:w w:val="9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A3B"/>
          <w:spacing w:val="0"/>
          <w:w w:val="100"/>
        </w:rPr>
        <w:t>Dönüşü</w:t>
      </w:r>
      <w:r>
        <w:rPr>
          <w:rFonts w:ascii="Times New Roman" w:hAnsi="Times New Roman" w:cs="Times New Roman" w:eastAsia="Times New Roman"/>
          <w:sz w:val="20"/>
          <w:szCs w:val="20"/>
          <w:color w:val="383A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83A3B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100"/>
        </w:rPr>
        <w:t>}'a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ih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A3B"/>
          <w:spacing w:val="0"/>
          <w:w w:val="100"/>
        </w:rPr>
        <w:t>0</w:t>
      </w:r>
      <w:r>
        <w:rPr>
          <w:rFonts w:ascii="Times New Roman" w:hAnsi="Times New Roman" w:cs="Times New Roman" w:eastAsia="Times New Roman"/>
          <w:sz w:val="20"/>
          <w:szCs w:val="20"/>
          <w:color w:val="383A3B"/>
          <w:spacing w:val="-3"/>
          <w:w w:val="100"/>
        </w:rPr>
        <w:t>8</w:t>
      </w:r>
      <w:r>
        <w:rPr>
          <w:rFonts w:ascii="Times New Roman" w:hAnsi="Times New Roman" w:cs="Times New Roman" w:eastAsia="Times New Roman"/>
          <w:sz w:val="20"/>
          <w:szCs w:val="20"/>
          <w:color w:val="626262"/>
          <w:spacing w:val="6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83A3B"/>
          <w:spacing w:val="0"/>
          <w:w w:val="100"/>
        </w:rPr>
        <w:t>05.2017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0" w:after="0" w:line="226" w:lineRule="exact"/>
        <w:ind w:left="248" w:right="-70"/>
        <w:jc w:val="left"/>
        <w:tabs>
          <w:tab w:pos="1040" w:val="left"/>
          <w:tab w:pos="15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83A3B"/>
          <w:spacing w:val="0"/>
          <w:w w:val="100"/>
          <w:position w:val="-1"/>
        </w:rPr>
        <w:t>Varsa</w:t>
      </w:r>
      <w:r>
        <w:rPr>
          <w:rFonts w:ascii="Times New Roman" w:hAnsi="Times New Roman" w:cs="Times New Roman" w:eastAsia="Times New Roman"/>
          <w:sz w:val="20"/>
          <w:szCs w:val="20"/>
          <w:color w:val="383A3B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83A3B"/>
          <w:spacing w:val="0"/>
          <w:w w:val="100"/>
          <w:position w:val="-1"/>
        </w:rPr>
        <w:t>Ölü</w:t>
      </w:r>
      <w:r>
        <w:rPr>
          <w:rFonts w:ascii="Times New Roman" w:hAnsi="Times New Roman" w:cs="Times New Roman" w:eastAsia="Times New Roman"/>
          <w:sz w:val="20"/>
          <w:szCs w:val="20"/>
          <w:color w:val="383A3B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83A3B"/>
          <w:spacing w:val="0"/>
          <w:w w:val="100"/>
          <w:position w:val="-1"/>
        </w:rPr>
        <w:t>Yaralı</w:t>
      </w:r>
      <w:r>
        <w:rPr>
          <w:rFonts w:ascii="Times New Roman" w:hAnsi="Times New Roman" w:cs="Times New Roman" w:eastAsia="Times New Roman"/>
          <w:sz w:val="20"/>
          <w:szCs w:val="20"/>
          <w:color w:val="383A3B"/>
          <w:spacing w:val="4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A3B"/>
          <w:spacing w:val="0"/>
          <w:w w:val="100"/>
          <w:position w:val="-1"/>
        </w:rPr>
        <w:t>GiDE</w:t>
      </w:r>
      <w:r>
        <w:rPr>
          <w:rFonts w:ascii="Times New Roman" w:hAnsi="Times New Roman" w:cs="Times New Roman" w:eastAsia="Times New Roman"/>
          <w:sz w:val="20"/>
          <w:szCs w:val="20"/>
          <w:color w:val="383A3B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A3B"/>
          <w:spacing w:val="-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95"/>
          <w:position w:val="-1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1"/>
          <w:w w:val="96"/>
          <w:position w:val="-1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99"/>
          <w:position w:val="-1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10"/>
          <w:w w:val="100"/>
          <w:position w:val="-1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626262"/>
          <w:spacing w:val="0"/>
          <w:w w:val="126"/>
          <w:position w:val="-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626262"/>
          <w:spacing w:val="-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A3B"/>
          <w:spacing w:val="2"/>
          <w:w w:val="100"/>
          <w:position w:val="-1"/>
        </w:rPr>
        <w:t>3</w:t>
      </w:r>
      <w:r>
        <w:rPr>
          <w:rFonts w:ascii="Times New Roman" w:hAnsi="Times New Roman" w:cs="Times New Roman" w:eastAsia="Times New Roman"/>
          <w:sz w:val="20"/>
          <w:szCs w:val="20"/>
          <w:color w:val="747474"/>
          <w:spacing w:val="0"/>
          <w:w w:val="100"/>
          <w:position w:val="-1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747474"/>
          <w:spacing w:val="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A3B"/>
          <w:spacing w:val="0"/>
          <w:w w:val="100"/>
          <w:position w:val="-1"/>
        </w:rPr>
        <w:t>Posta</w:t>
      </w:r>
      <w:r>
        <w:rPr>
          <w:rFonts w:ascii="Times New Roman" w:hAnsi="Times New Roman" w:cs="Times New Roman" w:eastAsia="Times New Roman"/>
          <w:sz w:val="20"/>
          <w:szCs w:val="20"/>
          <w:color w:val="383A3B"/>
          <w:spacing w:val="-1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A3B"/>
          <w:spacing w:val="0"/>
          <w:w w:val="95"/>
          <w:position w:val="-1"/>
        </w:rPr>
        <w:t>Narlıdere</w:t>
      </w:r>
      <w:r>
        <w:rPr>
          <w:rFonts w:ascii="Times New Roman" w:hAnsi="Times New Roman" w:cs="Times New Roman" w:eastAsia="Times New Roman"/>
          <w:sz w:val="20"/>
          <w:szCs w:val="20"/>
          <w:color w:val="383A3B"/>
          <w:spacing w:val="5"/>
          <w:w w:val="95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A3B"/>
          <w:spacing w:val="0"/>
          <w:w w:val="100"/>
          <w:position w:val="-1"/>
        </w:rPr>
        <w:t>Grubu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10" w:after="0" w:line="240" w:lineRule="auto"/>
        <w:ind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383A3B"/>
          <w:spacing w:val="0"/>
          <w:w w:val="87"/>
        </w:rPr>
        <w:t>!Saati</w:t>
      </w:r>
      <w:r>
        <w:rPr>
          <w:rFonts w:ascii="Times New Roman" w:hAnsi="Times New Roman" w:cs="Times New Roman" w:eastAsia="Times New Roman"/>
          <w:sz w:val="20"/>
          <w:szCs w:val="20"/>
          <w:color w:val="383A3B"/>
          <w:spacing w:val="12"/>
          <w:w w:val="8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26262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626262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A3B"/>
          <w:spacing w:val="0"/>
          <w:w w:val="100"/>
        </w:rPr>
        <w:t>02.05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5" w:after="0" w:line="240" w:lineRule="exact"/>
        <w:jc w:val="left"/>
        <w:rPr>
          <w:sz w:val="24"/>
          <w:szCs w:val="24"/>
        </w:rPr>
      </w:pPr>
      <w:rPr/>
      <w:r>
        <w:rPr/>
        <w:br w:type="column"/>
      </w:r>
      <w:r>
        <w:rPr>
          <w:sz w:val="24"/>
          <w:szCs w:val="24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83A3B"/>
          <w:w w:val="94"/>
        </w:rPr>
        <w:t>ONAYLA</w:t>
      </w:r>
      <w:r>
        <w:rPr>
          <w:rFonts w:ascii="Times New Roman" w:hAnsi="Times New Roman" w:cs="Times New Roman" w:eastAsia="Times New Roman"/>
          <w:sz w:val="20"/>
          <w:szCs w:val="20"/>
          <w:color w:val="383A3B"/>
          <w:w w:val="95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383A3B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A3B"/>
          <w:spacing w:val="0"/>
          <w:w w:val="100"/>
        </w:rPr>
        <w:t>AN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300" w:bottom="280" w:left="400" w:right="380"/>
          <w:cols w:num="3" w:equalWidth="0">
            <w:col w:w="5249" w:space="682"/>
            <w:col w:w="1001" w:space="1472"/>
            <w:col w:w="2736"/>
          </w:cols>
        </w:sectPr>
      </w:pPr>
      <w:rPr/>
    </w:p>
    <w:p>
      <w:pPr>
        <w:spacing w:before="2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jc w:val="left"/>
        <w:spacing w:after="0"/>
        <w:sectPr>
          <w:type w:val="continuous"/>
          <w:pgSz w:w="11920" w:h="16840"/>
          <w:pgMar w:top="300" w:bottom="280" w:left="400" w:right="380"/>
        </w:sectPr>
      </w:pPr>
      <w:rPr/>
    </w:p>
    <w:p>
      <w:pPr>
        <w:spacing w:before="6" w:after="0" w:line="180" w:lineRule="exact"/>
        <w:jc w:val="left"/>
        <w:rPr>
          <w:sz w:val="18"/>
          <w:szCs w:val="18"/>
        </w:rPr>
      </w:pPr>
      <w:rPr/>
      <w:r>
        <w:rPr/>
        <w:pict>
          <v:group style="position:absolute;margin-left:26.286072pt;margin-top:44.186958pt;width:547.793946pt;height:748.117829pt;mso-position-horizontal-relative:page;mso-position-vertical-relative:page;z-index:-14904" coordorigin="526,884" coordsize="10956,14962">
            <v:shape style="position:absolute;left:2189;top:11885;width:2957;height:3264" type="#_x0000_t75">
              <v:imagedata r:id="rId36" o:title=""/>
            </v:shape>
            <v:shape style="position:absolute;left:8678;top:13037;width:2803;height:2630" type="#_x0000_t75">
              <v:imagedata r:id="rId37" o:title=""/>
            </v:shape>
            <v:group style="position:absolute;left:1371;top:924;width:10037;height:2" coordorigin="1371,924" coordsize="10037,2">
              <v:shape style="position:absolute;left:1371;top:924;width:10037;height:2" coordorigin="1371,924" coordsize="10037,0" path="m1371,924l11408,924e" filled="f" stroked="t" strokeweight=".694786pt" strokecolor="#646464">
                <v:path arrowok="t"/>
              </v:shape>
            </v:group>
            <v:group style="position:absolute;left:2522;top:905;width:2;height:1499" coordorigin="2522,905" coordsize="2,1499">
              <v:shape style="position:absolute;left:2522;top:905;width:2;height:1499" coordorigin="2522,905" coordsize="0,1499" path="m2522,2403l2522,905e" filled="f" stroked="t" strokeweight=".694786pt" strokecolor="#4F4F4F">
                <v:path arrowok="t"/>
              </v:shape>
            </v:group>
            <v:group style="position:absolute;left:9106;top:924;width:2;height:1499" coordorigin="9106,924" coordsize="2,1499">
              <v:shape style="position:absolute;left:9106;top:924;width:2;height:1499" coordorigin="9106,924" coordsize="0,1499" path="m9106,2422l9106,924e" filled="f" stroked="t" strokeweight=".694786pt" strokecolor="#606060">
                <v:path arrowok="t"/>
              </v:shape>
            </v:group>
            <v:group style="position:absolute;left:11411;top:924;width:2;height:14901" coordorigin="11411,924" coordsize="2,14901">
              <v:shape style="position:absolute;left:11411;top:924;width:2;height:14901" coordorigin="11411,924" coordsize="0,14901" path="m11411,15825l11411,924e" filled="f" stroked="t" strokeweight=".694786pt" strokecolor="#676767">
                <v:path arrowok="t"/>
              </v:shape>
            </v:group>
            <v:group style="position:absolute;left:2284;top:3117;width:9125;height:2" coordorigin="2284,3117" coordsize="9125,2">
              <v:shape style="position:absolute;left:2284;top:3117;width:9125;height:2" coordorigin="2284,3117" coordsize="9125,0" path="m2284,3117l11408,3117e" filled="f" stroked="t" strokeweight=".694786pt" strokecolor="#6B6B6B">
                <v:path arrowok="t"/>
              </v:shape>
            </v:group>
            <v:group style="position:absolute;left:542;top:891;width:2;height:14948" coordorigin="542,891" coordsize="2,14948">
              <v:shape style="position:absolute;left:542;top:891;width:2;height:14948" coordorigin="542,891" coordsize="0,14948" path="m542,15839l542,891e" filled="f" stroked="t" strokeweight=".694786pt" strokecolor="#575757">
                <v:path arrowok="t"/>
              </v:shape>
            </v:group>
            <v:group style="position:absolute;left:537;top:3353;width:10876;height:2" coordorigin="537,3353" coordsize="10876,2">
              <v:shape style="position:absolute;left:537;top:3353;width:10876;height:2" coordorigin="537,3353" coordsize="10876,0" path="m537,3353l11413,3353e" filled="f" stroked="t" strokeweight=".694786pt" strokecolor="#6B6B6B">
                <v:path arrowok="t"/>
              </v:shape>
            </v:group>
            <v:group style="position:absolute;left:6994;top:3582;width:2;height:763" coordorigin="6994,3582" coordsize="2,763">
              <v:shape style="position:absolute;left:6994;top:3582;width:2;height:763" coordorigin="6994,3582" coordsize="0,763" path="m6994,4345l6994,3582e" filled="f" stroked="t" strokeweight=".694786pt" strokecolor="#606060">
                <v:path arrowok="t"/>
              </v:shape>
            </v:group>
            <v:group style="position:absolute;left:6985;top:3959;width:4428;height:2" coordorigin="6985,3959" coordsize="4428,2">
              <v:shape style="position:absolute;left:6985;top:3959;width:4428;height:2" coordorigin="6985,3959" coordsize="4428,0" path="m6985,3959l11413,3959e" filled="f" stroked="t" strokeweight=".694786pt" strokecolor="#707070">
                <v:path arrowok="t"/>
              </v:shape>
            </v:group>
            <v:group style="position:absolute;left:533;top:4338;width:10880;height:2" coordorigin="533,4338" coordsize="10880,2">
              <v:shape style="position:absolute;left:533;top:4338;width:10880;height:2" coordorigin="533,4338" coordsize="10880,0" path="m533,4338l11413,4338e" filled="f" stroked="t" strokeweight=".694786pt" strokecolor="#5B5B5B">
                <v:path arrowok="t"/>
              </v:shape>
            </v:group>
            <v:group style="position:absolute;left:2517;top:4326;width:2;height:7371" coordorigin="2517,4326" coordsize="2,7371">
              <v:shape style="position:absolute;left:2517;top:4326;width:2;height:7371" coordorigin="2517,4326" coordsize="0,7371" path="m2517,11697l2517,4326e" filled="f" stroked="t" strokeweight=".694786pt" strokecolor="#545454">
                <v:path arrowok="t"/>
              </v:shape>
            </v:group>
            <v:group style="position:absolute;left:801;top:4609;width:10616;height:2" coordorigin="801,4609" coordsize="10616,2">
              <v:shape style="position:absolute;left:801;top:4609;width:10616;height:2" coordorigin="801,4609" coordsize="10616,0" path="m801,4609l11418,4609e" filled="f" stroked="t" strokeweight=".694786pt" strokecolor="#676767">
                <v:path arrowok="t"/>
              </v:shape>
            </v:group>
            <v:group style="position:absolute;left:2510;top:4847;width:8903;height:2" coordorigin="2510,4847" coordsize="8903,2">
              <v:shape style="position:absolute;left:2510;top:4847;width:8903;height:2" coordorigin="2510,4847" coordsize="8903,0" path="m2510,4847l11413,4847e" filled="f" stroked="t" strokeweight=".694786pt" strokecolor="#6B6B6B">
                <v:path arrowok="t"/>
              </v:shape>
            </v:group>
            <v:group style="position:absolute;left:4998;top:4840;width:2;height:2144" coordorigin="4998,4840" coordsize="2,2144">
              <v:shape style="position:absolute;left:4998;top:4840;width:2;height:2144" coordorigin="4998,4840" coordsize="0,2144" path="m4998,6984l4998,4840e" filled="f" stroked="t" strokeweight=".694786pt" strokecolor="#5B5B5B">
                <v:path arrowok="t"/>
              </v:shape>
            </v:group>
            <v:group style="position:absolute;left:4993;top:5325;width:6415;height:2" coordorigin="4993,5325" coordsize="6415,2">
              <v:shape style="position:absolute;left:4993;top:5325;width:6415;height:2" coordorigin="4993,5325" coordsize="6415,0" path="m4993,5325l11408,5325e" filled="f" stroked="t" strokeweight=".694786pt" strokecolor="#747474">
                <v:path arrowok="t"/>
              </v:shape>
            </v:group>
            <v:group style="position:absolute;left:4989;top:5563;width:6424;height:2" coordorigin="4989,5563" coordsize="6424,2">
              <v:shape style="position:absolute;left:4989;top:5563;width:6424;height:2" coordorigin="4989,5563" coordsize="6424,0" path="m4989,5563l11413,5563e" filled="f" stroked="t" strokeweight=".694786pt" strokecolor="#707070">
                <v:path arrowok="t"/>
              </v:shape>
            </v:group>
            <v:group style="position:absolute;left:4989;top:5801;width:6424;height:2" coordorigin="4989,5801" coordsize="6424,2">
              <v:shape style="position:absolute;left:4989;top:5801;width:6424;height:2" coordorigin="4989,5801" coordsize="6424,0" path="m4989,5801l11413,5801e" filled="f" stroked="t" strokeweight=".694786pt" strokecolor="#707070">
                <v:path arrowok="t"/>
              </v:shape>
            </v:group>
            <v:group style="position:absolute;left:2510;top:6037;width:8903;height:2" coordorigin="2510,6037" coordsize="8903,2">
              <v:shape style="position:absolute;left:2510;top:6037;width:8903;height:2" coordorigin="2510,6037" coordsize="8903,0" path="m2510,6037l11413,6037e" filled="f" stroked="t" strokeweight=".694786pt" strokecolor="#6B6B6B">
                <v:path arrowok="t"/>
              </v:shape>
            </v:group>
            <v:group style="position:absolute;left:973;top:6273;width:10440;height:2" coordorigin="973,6273" coordsize="10440,2">
              <v:shape style="position:absolute;left:973;top:6273;width:10440;height:2" coordorigin="973,6273" coordsize="10440,0" path="m973,6273l11413,6273e" filled="f" stroked="t" strokeweight=".694786pt" strokecolor="#676767">
                <v:path arrowok="t"/>
              </v:shape>
            </v:group>
            <v:group style="position:absolute;left:7823;top:6263;width:2;height:716" coordorigin="7823,6263" coordsize="2,716">
              <v:shape style="position:absolute;left:7823;top:6263;width:2;height:716" coordorigin="7823,6263" coordsize="0,716" path="m7823,6979l7823,6263e" filled="f" stroked="t" strokeweight=".694786pt" strokecolor="#5B5B5B">
                <v:path arrowok="t"/>
              </v:shape>
            </v:group>
            <v:group style="position:absolute;left:2510;top:6739;width:8907;height:2" coordorigin="2510,6739" coordsize="8907,2">
              <v:shape style="position:absolute;left:2510;top:6739;width:8907;height:2" coordorigin="2510,6739" coordsize="8907,0" path="m2510,6739l11418,6739e" filled="f" stroked="t" strokeweight=".694786pt" strokecolor="#707070">
                <v:path arrowok="t"/>
              </v:shape>
            </v:group>
            <v:group style="position:absolute;left:2506;top:6975;width:8907;height:2" coordorigin="2506,6975" coordsize="8907,2">
              <v:shape style="position:absolute;left:2506;top:6975;width:8907;height:2" coordorigin="2506,6975" coordsize="8907,0" path="m2506,6975l11413,6975e" filled="f" stroked="t" strokeweight=".694786pt" strokecolor="#6B6B6B">
                <v:path arrowok="t"/>
              </v:shape>
            </v:group>
            <v:group style="position:absolute;left:533;top:7210;width:10885;height:2" coordorigin="533,7210" coordsize="10885,2">
              <v:shape style="position:absolute;left:533;top:7210;width:10885;height:2" coordorigin="533,7210" coordsize="10885,0" path="m533,7210l11418,7210e" filled="f" stroked="t" strokeweight=".694786pt" strokecolor="#707070">
                <v:path arrowok="t"/>
              </v:shape>
            </v:group>
            <v:group style="position:absolute;left:533;top:7677;width:10880;height:2" coordorigin="533,7677" coordsize="10880,2">
              <v:shape style="position:absolute;left:533;top:7677;width:10880;height:2" coordorigin="533,7677" coordsize="10880,0" path="m533,7677l11413,7677e" filled="f" stroked="t" strokeweight=".694786pt" strokecolor="#707070">
                <v:path arrowok="t"/>
              </v:shape>
            </v:group>
            <v:group style="position:absolute;left:5000;top:7667;width:2;height:730" coordorigin="5000,7667" coordsize="2,730">
              <v:shape style="position:absolute;left:5000;top:7667;width:2;height:730" coordorigin="5000,7667" coordsize="0,730" path="m5000,8398l5000,7667e" filled="f" stroked="t" strokeweight=".694786pt" strokecolor="#606060">
                <v:path arrowok="t"/>
              </v:shape>
            </v:group>
            <v:group style="position:absolute;left:4993;top:7913;width:6424;height:2" coordorigin="4993,7913" coordsize="6424,2">
              <v:shape style="position:absolute;left:4993;top:7913;width:6424;height:2" coordorigin="4993,7913" coordsize="6424,0" path="m4993,7913l11418,7913e" filled="f" stroked="t" strokeweight=".694786pt" strokecolor="#777777">
                <v:path arrowok="t"/>
              </v:shape>
            </v:group>
            <v:group style="position:absolute;left:4998;top:8153;width:6424;height:2" coordorigin="4998,8153" coordsize="6424,2">
              <v:shape style="position:absolute;left:4998;top:8153;width:6424;height:2" coordorigin="4998,8153" coordsize="6424,0" path="m4998,8153l11422,8153e" filled="f" stroked="t" strokeweight=".694786pt" strokecolor="#7C7C7C">
                <v:path arrowok="t"/>
              </v:shape>
            </v:group>
            <v:group style="position:absolute;left:533;top:8388;width:10885;height:2" coordorigin="533,8388" coordsize="10885,2">
              <v:shape style="position:absolute;left:533;top:8388;width:10885;height:2" coordorigin="533,8388" coordsize="10885,0" path="m533,8388l11418,8388e" filled="f" stroked="t" strokeweight=".694786pt" strokecolor="#747474">
                <v:path arrowok="t"/>
              </v:shape>
            </v:group>
            <v:group style="position:absolute;left:533;top:9095;width:10885;height:2" coordorigin="533,9095" coordsize="10885,2">
              <v:shape style="position:absolute;left:533;top:9095;width:10885;height:2" coordorigin="533,9095" coordsize="10885,0" path="m533,9095l11418,9095e" filled="f" stroked="t" strokeweight=".694786pt" strokecolor="#707070">
                <v:path arrowok="t"/>
              </v:shape>
            </v:group>
            <v:group style="position:absolute;left:537;top:10019;width:10885;height:2" coordorigin="537,10019" coordsize="10885,2">
              <v:shape style="position:absolute;left:537;top:10019;width:10885;height:2" coordorigin="537,10019" coordsize="10885,0" path="m537,10019l11422,10019e" filled="f" stroked="t" strokeweight=".694786pt" strokecolor="#676767">
                <v:path arrowok="t"/>
              </v:shape>
            </v:group>
            <v:group style="position:absolute;left:533;top:10255;width:10890;height:2" coordorigin="533,10255" coordsize="10890,2">
              <v:shape style="position:absolute;left:533;top:10255;width:10890;height:2" coordorigin="533,10255" coordsize="10890,0" path="m533,10255l11422,10255e" filled="f" stroked="t" strokeweight=".694786pt" strokecolor="#6B6B6B">
                <v:path arrowok="t"/>
              </v:shape>
            </v:group>
            <v:group style="position:absolute;left:537;top:10490;width:10885;height:2" coordorigin="537,10490" coordsize="10885,2">
              <v:shape style="position:absolute;left:537;top:10490;width:10885;height:2" coordorigin="537,10490" coordsize="10885,0" path="m537,10490l11422,10490e" filled="f" stroked="t" strokeweight=".694786pt" strokecolor="#6B6B6B">
                <v:path arrowok="t"/>
              </v:shape>
            </v:group>
            <v:group style="position:absolute;left:537;top:11197;width:10890;height:2" coordorigin="537,11197" coordsize="10890,2">
              <v:shape style="position:absolute;left:537;top:11197;width:10890;height:2" coordorigin="537,11197" coordsize="10890,0" path="m537,11197l11427,11197e" filled="f" stroked="t" strokeweight=".694786pt" strokecolor="#6B6B6B">
                <v:path arrowok="t"/>
              </v:shape>
            </v:group>
            <v:group style="position:absolute;left:537;top:11438;width:10885;height:2" coordorigin="537,11438" coordsize="10885,2">
              <v:shape style="position:absolute;left:537;top:11438;width:10885;height:2" coordorigin="537,11438" coordsize="10885,0" path="m537,11438l11422,11438e" filled="f" stroked="t" strokeweight=".694786pt" strokecolor="#6B6B6B">
                <v:path arrowok="t"/>
              </v:shape>
            </v:group>
            <v:group style="position:absolute;left:1320;top:11131;width:2;height:4708" coordorigin="1320,11131" coordsize="2,4708">
              <v:shape style="position:absolute;left:1320;top:11131;width:2;height:4708" coordorigin="1320,11131" coordsize="0,4708" path="m1320,15839l1320,11131e" filled="f" stroked="t" strokeweight=".694786pt" strokecolor="#545454">
                <v:path arrowok="t"/>
              </v:shape>
            </v:group>
            <v:group style="position:absolute;left:1881;top:11188;width:2;height:4647" coordorigin="1881,11188" coordsize="2,4647">
              <v:shape style="position:absolute;left:1881;top:11188;width:2;height:4647" coordorigin="1881,11188" coordsize="0,4647" path="m1881,15834l1881,11188e" filled="f" stroked="t" strokeweight=".694786pt" strokecolor="#545454">
                <v:path arrowok="t"/>
              </v:shape>
            </v:group>
            <v:group style="position:absolute;left:542;top:13488;width:1700;height:2" coordorigin="542,13488" coordsize="1700,2">
              <v:shape style="position:absolute;left:542;top:13488;width:1700;height:2" coordorigin="542,13488" coordsize="1700,0" path="m542,13488l2242,13488e" filled="f" stroked="t" strokeweight=".694786pt" strokecolor="#676767">
                <v:path arrowok="t"/>
              </v:shape>
              <v:shape style="position:absolute;left:5664;top:12710;width:1805;height:768" type="#_x0000_t75">
                <v:imagedata r:id="rId38" o:title=""/>
              </v:shape>
            </v:group>
            <v:group style="position:absolute;left:7397;top:11188;width:2;height:4642" coordorigin="7397,11188" coordsize="2,4642">
              <v:shape style="position:absolute;left:7397;top:11188;width:2;height:4642" coordorigin="7397,11188" coordsize="0,4642" path="m7397,15830l7397,11188e" filled="f" stroked="t" strokeweight=".694786pt" strokecolor="#606060">
                <v:path arrowok="t"/>
              </v:shape>
            </v:group>
            <v:group style="position:absolute;left:542;top:15823;width:10885;height:2" coordorigin="542,15823" coordsize="10885,2">
              <v:shape style="position:absolute;left:542;top:15823;width:10885;height:2" coordorigin="542,15823" coordsize="10885,0" path="m542,15823l11427,15823e" filled="f" stroked="t" strokeweight=".694786pt" strokecolor="#808080">
                <v:path arrowok="t"/>
              </v:shape>
            </v:group>
            <w10:wrap type="none"/>
          </v:group>
        </w:pict>
      </w:r>
      <w:r>
        <w:rPr>
          <w:sz w:val="18"/>
          <w:szCs w:val="18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74"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it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3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100"/>
        </w:rPr>
        <w:t>aiyeci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5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165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83A3B"/>
          <w:spacing w:val="0"/>
          <w:w w:val="100"/>
        </w:rPr>
        <w:t>Halk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34" w:after="0" w:line="240" w:lineRule="auto"/>
        <w:ind w:left="-37" w:right="111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383A3B"/>
          <w:spacing w:val="0"/>
          <w:w w:val="94"/>
        </w:rPr>
        <w:t>Yangına</w:t>
      </w:r>
      <w:r>
        <w:rPr>
          <w:rFonts w:ascii="Times New Roman" w:hAnsi="Times New Roman" w:cs="Times New Roman" w:eastAsia="Times New Roman"/>
          <w:sz w:val="20"/>
          <w:szCs w:val="20"/>
          <w:color w:val="383A3B"/>
          <w:spacing w:val="14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A3B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20"/>
          <w:szCs w:val="20"/>
          <w:color w:val="383A3B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A3B"/>
          <w:spacing w:val="0"/>
          <w:w w:val="94"/>
        </w:rPr>
        <w:t>Koyan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" w:after="0" w:line="240" w:lineRule="auto"/>
        <w:ind w:left="227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91"/>
        </w:rPr>
        <w:t>Eki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91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12"/>
          <w:w w:val="9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A3B"/>
          <w:spacing w:val="0"/>
          <w:w w:val="100"/>
        </w:rPr>
        <w:t>Amiri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6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26" w:lineRule="exact"/>
        <w:ind w:left="163" w:right="123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shape style="position:absolute;margin-left:272.640015pt;margin-top:50.098351pt;width:64.320000pt;height:31.68pt;mso-position-horizontal-relative:page;mso-position-vertical-relative:paragraph;z-index:-14903" type="#_x0000_t75">
            <v:imagedata r:id="rId39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  <w:color w:val="383A3B"/>
          <w:spacing w:val="0"/>
          <w:w w:val="96"/>
        </w:rPr>
        <w:t>Utk</w:t>
      </w:r>
      <w:r>
        <w:rPr>
          <w:rFonts w:ascii="Times New Roman" w:hAnsi="Times New Roman" w:cs="Times New Roman" w:eastAsia="Times New Roman"/>
          <w:sz w:val="20"/>
          <w:szCs w:val="20"/>
          <w:color w:val="383A3B"/>
          <w:spacing w:val="0"/>
          <w:w w:val="96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383A3B"/>
          <w:spacing w:val="-18"/>
          <w:w w:val="9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A3B"/>
          <w:spacing w:val="0"/>
          <w:w w:val="96"/>
        </w:rPr>
        <w:t>SERTTAŞ</w:t>
      </w:r>
      <w:r>
        <w:rPr>
          <w:rFonts w:ascii="Times New Roman" w:hAnsi="Times New Roman" w:cs="Times New Roman" w:eastAsia="Times New Roman"/>
          <w:sz w:val="20"/>
          <w:szCs w:val="20"/>
          <w:color w:val="383A3B"/>
          <w:spacing w:val="0"/>
          <w:w w:val="9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A3B"/>
          <w:spacing w:val="0"/>
          <w:w w:val="100"/>
        </w:rPr>
        <w:t>İtf</w:t>
      </w:r>
      <w:r>
        <w:rPr>
          <w:rFonts w:ascii="Times New Roman" w:hAnsi="Times New Roman" w:cs="Times New Roman" w:eastAsia="Times New Roman"/>
          <w:sz w:val="20"/>
          <w:szCs w:val="20"/>
          <w:color w:val="383A3B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83A3B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A3B"/>
          <w:spacing w:val="0"/>
          <w:w w:val="96"/>
        </w:rPr>
        <w:t>Çvş.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7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26" w:lineRule="exact"/>
        <w:ind w:left="210" w:right="97" w:firstLine="13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83A3B"/>
          <w:spacing w:val="0"/>
          <w:w w:val="95"/>
        </w:rPr>
        <w:t>Kubila</w:t>
      </w:r>
      <w:r>
        <w:rPr>
          <w:rFonts w:ascii="Times New Roman" w:hAnsi="Times New Roman" w:cs="Times New Roman" w:eastAsia="Times New Roman"/>
          <w:sz w:val="20"/>
          <w:szCs w:val="20"/>
          <w:color w:val="383A3B"/>
          <w:spacing w:val="0"/>
          <w:w w:val="95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383A3B"/>
          <w:spacing w:val="4"/>
          <w:w w:val="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A3B"/>
          <w:spacing w:val="0"/>
          <w:w w:val="95"/>
        </w:rPr>
        <w:t>ATEŞ</w:t>
      </w:r>
      <w:r>
        <w:rPr>
          <w:rFonts w:ascii="Times New Roman" w:hAnsi="Times New Roman" w:cs="Times New Roman" w:eastAsia="Times New Roman"/>
          <w:sz w:val="20"/>
          <w:szCs w:val="20"/>
          <w:color w:val="383A3B"/>
          <w:spacing w:val="0"/>
          <w:w w:val="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A3B"/>
          <w:spacing w:val="0"/>
          <w:w w:val="95"/>
        </w:rPr>
        <w:t>Af.Ara.Kur.Per.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2" w:after="0" w:line="180" w:lineRule="exact"/>
        <w:jc w:val="left"/>
        <w:rPr>
          <w:sz w:val="18"/>
          <w:szCs w:val="18"/>
        </w:rPr>
      </w:pPr>
      <w:rPr/>
      <w:r>
        <w:rPr/>
        <w:br w:type="column"/>
      </w:r>
      <w:r>
        <w:rPr>
          <w:sz w:val="18"/>
          <w:szCs w:val="18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right="-20"/>
        <w:jc w:val="left"/>
        <w:rPr>
          <w:rFonts w:ascii="Arial" w:hAnsi="Arial" w:cs="Arial" w:eastAsia="Arial"/>
          <w:sz w:val="28"/>
          <w:szCs w:val="28"/>
        </w:rPr>
      </w:pPr>
      <w:rPr/>
      <w:r>
        <w:rPr>
          <w:rFonts w:ascii="Arial" w:hAnsi="Arial" w:cs="Arial" w:eastAsia="Arial"/>
          <w:sz w:val="28"/>
          <w:szCs w:val="28"/>
          <w:color w:val="282828"/>
          <w:spacing w:val="0"/>
          <w:w w:val="68"/>
          <w:b/>
          <w:bCs/>
        </w:rPr>
        <w:t>1</w:t>
      </w:r>
      <w:r>
        <w:rPr>
          <w:rFonts w:ascii="Arial" w:hAnsi="Arial" w:cs="Arial" w:eastAsia="Arial"/>
          <w:sz w:val="28"/>
          <w:szCs w:val="28"/>
          <w:color w:val="282828"/>
          <w:spacing w:val="-1"/>
          <w:w w:val="68"/>
          <w:b/>
          <w:bCs/>
        </w:rPr>
        <w:t> </w:t>
      </w:r>
      <w:r>
        <w:rPr>
          <w:rFonts w:ascii="Arial" w:hAnsi="Arial" w:cs="Arial" w:eastAsia="Arial"/>
          <w:sz w:val="28"/>
          <w:szCs w:val="28"/>
          <w:color w:val="282828"/>
          <w:spacing w:val="0"/>
          <w:w w:val="52"/>
          <w:b/>
          <w:bCs/>
        </w:rPr>
        <w:t>1</w:t>
      </w:r>
      <w:r>
        <w:rPr>
          <w:rFonts w:ascii="Arial" w:hAnsi="Arial" w:cs="Arial" w:eastAsia="Arial"/>
          <w:sz w:val="28"/>
          <w:szCs w:val="28"/>
          <w:color w:val="282828"/>
          <w:spacing w:val="0"/>
          <w:w w:val="52"/>
          <w:b/>
          <w:bCs/>
        </w:rPr>
        <w:t> </w:t>
      </w:r>
      <w:r>
        <w:rPr>
          <w:rFonts w:ascii="Arial" w:hAnsi="Arial" w:cs="Arial" w:eastAsia="Arial"/>
          <w:sz w:val="28"/>
          <w:szCs w:val="28"/>
          <w:color w:val="282828"/>
          <w:spacing w:val="4"/>
          <w:w w:val="52"/>
          <w:b/>
          <w:bCs/>
        </w:rPr>
        <w:t> </w:t>
      </w:r>
      <w:r>
        <w:rPr>
          <w:rFonts w:ascii="Arial" w:hAnsi="Arial" w:cs="Arial" w:eastAsia="Arial"/>
          <w:sz w:val="24"/>
          <w:szCs w:val="24"/>
          <w:color w:val="383A3B"/>
          <w:spacing w:val="0"/>
          <w:w w:val="52"/>
          <w:b/>
          <w:bCs/>
        </w:rPr>
        <w:t>MaYıs</w:t>
      </w:r>
      <w:r>
        <w:rPr>
          <w:rFonts w:ascii="Arial" w:hAnsi="Arial" w:cs="Arial" w:eastAsia="Arial"/>
          <w:sz w:val="24"/>
          <w:szCs w:val="24"/>
          <w:color w:val="383A3B"/>
          <w:spacing w:val="19"/>
          <w:w w:val="52"/>
          <w:b/>
          <w:bCs/>
        </w:rPr>
        <w:t> </w:t>
      </w:r>
      <w:r>
        <w:rPr>
          <w:rFonts w:ascii="Arial" w:hAnsi="Arial" w:cs="Arial" w:eastAsia="Arial"/>
          <w:sz w:val="28"/>
          <w:szCs w:val="28"/>
          <w:color w:val="383A3B"/>
          <w:spacing w:val="0"/>
          <w:w w:val="55"/>
          <w:b/>
          <w:bCs/>
        </w:rPr>
        <w:t>2017</w:t>
      </w:r>
      <w:r>
        <w:rPr>
          <w:rFonts w:ascii="Arial" w:hAnsi="Arial" w:cs="Arial" w:eastAsia="Arial"/>
          <w:sz w:val="28"/>
          <w:szCs w:val="28"/>
          <w:color w:val="000000"/>
          <w:spacing w:val="0"/>
          <w:w w:val="100"/>
        </w:rPr>
      </w:r>
    </w:p>
    <w:p>
      <w:pPr>
        <w:spacing w:before="8" w:after="0" w:line="240" w:lineRule="auto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Arial" w:hAnsi="Arial" w:cs="Arial" w:eastAsia="Arial"/>
          <w:sz w:val="19"/>
          <w:szCs w:val="19"/>
          <w:color w:val="383A3B"/>
          <w:spacing w:val="0"/>
          <w:w w:val="81"/>
          <w:i/>
        </w:rPr>
        <w:t>1</w:t>
      </w:r>
      <w:r>
        <w:rPr>
          <w:rFonts w:ascii="Arial" w:hAnsi="Arial" w:cs="Arial" w:eastAsia="Arial"/>
          <w:sz w:val="19"/>
          <w:szCs w:val="19"/>
          <w:color w:val="383A3B"/>
          <w:spacing w:val="0"/>
          <w:w w:val="81"/>
          <w:i/>
        </w:rPr>
        <w:t>  </w:t>
      </w:r>
      <w:r>
        <w:rPr>
          <w:rFonts w:ascii="Arial" w:hAnsi="Arial" w:cs="Arial" w:eastAsia="Arial"/>
          <w:sz w:val="19"/>
          <w:szCs w:val="19"/>
          <w:color w:val="383A3B"/>
          <w:spacing w:val="31"/>
          <w:w w:val="81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102"/>
        </w:rPr>
        <w:t>12017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300" w:bottom="280" w:left="400" w:right="380"/>
          <w:cols w:num="3" w:equalWidth="0">
            <w:col w:w="801" w:space="3941"/>
            <w:col w:w="1598" w:space="2362"/>
            <w:col w:w="2438"/>
          </w:cols>
        </w:sectPr>
      </w:pPr>
      <w:rPr/>
    </w:p>
    <w:p>
      <w:pPr>
        <w:spacing w:before="2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191" w:lineRule="exact"/>
        <w:ind w:left="574" w:right="-66"/>
        <w:jc w:val="left"/>
        <w:rPr>
          <w:rFonts w:ascii="Arial" w:hAnsi="Arial" w:cs="Arial" w:eastAsia="Arial"/>
          <w:sz w:val="17"/>
          <w:szCs w:val="17"/>
        </w:rPr>
      </w:pPr>
      <w:rPr/>
      <w:r>
        <w:rPr>
          <w:rFonts w:ascii="Arial" w:hAnsi="Arial" w:cs="Arial" w:eastAsia="Arial"/>
          <w:sz w:val="17"/>
          <w:szCs w:val="17"/>
          <w:color w:val="282828"/>
          <w:w w:val="81"/>
          <w:position w:val="-1"/>
        </w:rPr>
        <w:t>BÜ</w:t>
      </w:r>
      <w:r>
        <w:rPr>
          <w:rFonts w:ascii="Arial" w:hAnsi="Arial" w:cs="Arial" w:eastAsia="Arial"/>
          <w:sz w:val="17"/>
          <w:szCs w:val="17"/>
          <w:color w:val="282828"/>
          <w:spacing w:val="-10"/>
          <w:w w:val="81"/>
          <w:position w:val="-1"/>
        </w:rPr>
        <w:t>Y</w:t>
      </w:r>
      <w:r>
        <w:rPr>
          <w:rFonts w:ascii="Arial" w:hAnsi="Arial" w:cs="Arial" w:eastAsia="Arial"/>
          <w:sz w:val="17"/>
          <w:szCs w:val="17"/>
          <w:color w:val="282828"/>
          <w:spacing w:val="0"/>
          <w:w w:val="81"/>
          <w:position w:val="-1"/>
        </w:rPr>
        <w:t>ÜKSEHIR</w:t>
      </w:r>
      <w:r>
        <w:rPr>
          <w:rFonts w:ascii="Arial" w:hAnsi="Arial" w:cs="Arial" w:eastAsia="Arial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139" w:lineRule="exact"/>
        <w:ind w:left="615" w:right="-20"/>
        <w:jc w:val="left"/>
        <w:rPr>
          <w:rFonts w:ascii="Arial" w:hAnsi="Arial" w:cs="Arial" w:eastAsia="Arial"/>
          <w:sz w:val="14"/>
          <w:szCs w:val="14"/>
        </w:rPr>
      </w:pPr>
      <w:rPr/>
      <w:r>
        <w:rPr>
          <w:rFonts w:ascii="Arial" w:hAnsi="Arial" w:cs="Arial" w:eastAsia="Arial"/>
          <w:sz w:val="14"/>
          <w:szCs w:val="14"/>
          <w:color w:val="282828"/>
          <w:spacing w:val="0"/>
          <w:w w:val="101"/>
        </w:rPr>
        <w:t>BELEDIYESI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4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347" w:right="4513"/>
        <w:jc w:val="center"/>
        <w:rPr>
          <w:rFonts w:ascii="Times New Roman" w:hAnsi="Times New Roman" w:cs="Times New Roman" w:eastAsia="Times New Roman"/>
          <w:sz w:val="21"/>
          <w:szCs w:val="21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72.841827pt;margin-top:-16.177353pt;width:63.878581pt;height:72pt;mso-position-horizontal-relative:page;mso-position-vertical-relative:paragraph;z-index:-14898" type="#_x0000_t202" filled="f" stroked="f">
            <v:textbox inset="0,0,0,0">
              <w:txbxContent>
                <w:p>
                  <w:pPr>
                    <w:spacing w:before="0" w:after="0" w:line="1440" w:lineRule="exact"/>
                    <w:ind w:right="-256"/>
                    <w:jc w:val="left"/>
                    <w:rPr>
                      <w:rFonts w:ascii="Times New Roman" w:hAnsi="Times New Roman" w:cs="Times New Roman" w:eastAsia="Times New Roman"/>
                      <w:sz w:val="144"/>
                      <w:szCs w:val="144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44"/>
                      <w:szCs w:val="144"/>
                      <w:color w:val="C4C3C3"/>
                      <w:spacing w:val="2"/>
                      <w:w w:val="5"/>
                      <w:position w:val="-1"/>
                    </w:rPr>
                    <w:t>•</w:t>
                  </w:r>
                  <w:r>
                    <w:rPr>
                      <w:rFonts w:ascii="Times New Roman" w:hAnsi="Times New Roman" w:cs="Times New Roman" w:eastAsia="Times New Roman"/>
                      <w:sz w:val="144"/>
                      <w:szCs w:val="144"/>
                      <w:color w:val="383838"/>
                      <w:spacing w:val="0"/>
                      <w:w w:val="248"/>
                      <w:position w:val="-1"/>
                    </w:rPr>
                    <w:t>•</w:t>
                  </w:r>
                  <w:r>
                    <w:rPr>
                      <w:rFonts w:ascii="Times New Roman" w:hAnsi="Times New Roman" w:cs="Times New Roman" w:eastAsia="Times New Roman"/>
                      <w:sz w:val="144"/>
                      <w:szCs w:val="144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0"/>
          <w:w w:val="100"/>
        </w:rPr>
        <w:t>İZMİR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0"/>
          <w:w w:val="100"/>
        </w:rPr>
        <w:t>BÜYÜKŞEHİR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0"/>
          <w:w w:val="99"/>
        </w:rPr>
        <w:t>BELEDİYESİ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7" w:after="0" w:line="240" w:lineRule="auto"/>
        <w:ind w:left="465" w:right="4657"/>
        <w:jc w:val="center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0"/>
          <w:w w:val="100"/>
        </w:rPr>
        <w:t>DAİRESi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0"/>
          <w:w w:val="99"/>
        </w:rPr>
        <w:t>BAŞKANLIÖI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2" w:after="0" w:line="240" w:lineRule="auto"/>
        <w:ind w:right="-20"/>
        <w:jc w:val="left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Arial" w:hAnsi="Arial" w:cs="Arial" w:eastAsia="Arial"/>
          <w:sz w:val="21"/>
          <w:szCs w:val="21"/>
          <w:color w:val="282828"/>
          <w:w w:val="261"/>
        </w:rPr>
        <w:t>İ</w:t>
      </w:r>
      <w:r>
        <w:rPr>
          <w:rFonts w:ascii="Arial" w:hAnsi="Arial" w:cs="Arial" w:eastAsia="Arial"/>
          <w:sz w:val="21"/>
          <w:szCs w:val="21"/>
          <w:color w:val="282828"/>
          <w:spacing w:val="-42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0"/>
          <w:w w:val="100"/>
        </w:rPr>
        <w:t>tfaiye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0"/>
          <w:w w:val="96"/>
        </w:rPr>
        <w:t>Yangı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0"/>
          <w:w w:val="96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-2"/>
          <w:w w:val="96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0"/>
          <w:w w:val="100"/>
        </w:rPr>
        <w:t>Müdahale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0"/>
          <w:w w:val="100"/>
        </w:rPr>
        <w:t>Şub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0"/>
          <w:w w:val="100"/>
        </w:rPr>
        <w:t>Müdürlüğü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0" w:after="0" w:line="258" w:lineRule="exact"/>
        <w:ind w:left="1094" w:right="5354"/>
        <w:jc w:val="center"/>
        <w:rPr>
          <w:rFonts w:ascii="Times New Roman" w:hAnsi="Times New Roman" w:cs="Times New Roman" w:eastAsia="Times New Roman"/>
          <w:sz w:val="23"/>
          <w:szCs w:val="23"/>
        </w:rPr>
      </w:pPr>
      <w:rPr/>
      <w:r>
        <w:rPr>
          <w:rFonts w:ascii="Times New Roman" w:hAnsi="Times New Roman" w:cs="Times New Roman" w:eastAsia="Times New Roman"/>
          <w:sz w:val="23"/>
          <w:szCs w:val="23"/>
          <w:color w:val="282828"/>
          <w:spacing w:val="0"/>
          <w:w w:val="90"/>
        </w:rPr>
        <w:t>YANGIN</w:t>
      </w:r>
      <w:r>
        <w:rPr>
          <w:rFonts w:ascii="Times New Roman" w:hAnsi="Times New Roman" w:cs="Times New Roman" w:eastAsia="Times New Roman"/>
          <w:sz w:val="23"/>
          <w:szCs w:val="23"/>
          <w:color w:val="282828"/>
          <w:spacing w:val="-8"/>
          <w:w w:val="90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282828"/>
          <w:spacing w:val="0"/>
          <w:w w:val="90"/>
        </w:rPr>
        <w:t>RAPORU</w:t>
      </w:r>
      <w:r>
        <w:rPr>
          <w:rFonts w:ascii="Times New Roman" w:hAnsi="Times New Roman" w:cs="Times New Roman" w:eastAsia="Times New Roman"/>
          <w:sz w:val="23"/>
          <w:szCs w:val="23"/>
          <w:color w:val="000000"/>
          <w:spacing w:val="0"/>
          <w:w w:val="100"/>
        </w:rPr>
      </w:r>
    </w:p>
    <w:p>
      <w:pPr>
        <w:jc w:val="center"/>
        <w:spacing w:after="0"/>
        <w:sectPr>
          <w:pgSz w:w="11920" w:h="16840"/>
          <w:pgMar w:top="720" w:bottom="280" w:left="440" w:right="300"/>
          <w:cols w:num="2" w:equalWidth="0">
            <w:col w:w="1480" w:space="1433"/>
            <w:col w:w="8267"/>
          </w:cols>
        </w:sectPr>
      </w:pPr>
      <w:rPr/>
    </w:p>
    <w:p>
      <w:pPr>
        <w:spacing w:before="16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tbl>
      <w:tblPr>
        <w:tblW w:w="0" w:type="auto"/>
        <w:tblLook w:val="01E0"/>
        <w:tblLayout w:type="fixed"/>
        <w:tblCellMar>
          <w:left w:w="0" w:type="dxa"/>
          <w:right w:w="0" w:type="dxa"/>
          <w:bottom w:w="0" w:type="dxa"/>
          <w:top w:w="0" w:type="dxa"/>
        </w:tblCellMar>
        <w:jc w:val="left"/>
        <w:tblInd w:w="100.682936" w:type="dxa"/>
      </w:tblPr>
      <w:tblGrid/>
      <w:tr>
        <w:trPr>
          <w:trHeight w:val="235" w:hRule="exact"/>
        </w:trPr>
        <w:tc>
          <w:tcPr>
            <w:tcW w:w="1199" w:type="dxa"/>
            <w:tcBorders>
              <w:top w:val="single" w:sz="5.530312" w:space="0" w:color="4B4B4B"/>
              <w:bottom w:val="single" w:sz="5.530312" w:space="0" w:color="4B4B4B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21" w:lineRule="exact"/>
              <w:ind w:left="40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Arial" w:hAnsi="Arial" w:cs="Arial" w:eastAsia="Arial"/>
                <w:sz w:val="20"/>
                <w:szCs w:val="20"/>
                <w:color w:val="282828"/>
                <w:spacing w:val="0"/>
                <w:w w:val="71"/>
              </w:rPr>
              <w:t>Q_la</w:t>
            </w:r>
            <w:r>
              <w:rPr>
                <w:rFonts w:ascii="Arial" w:hAnsi="Arial" w:cs="Arial" w:eastAsia="Arial"/>
                <w:sz w:val="20"/>
                <w:szCs w:val="20"/>
                <w:color w:val="282828"/>
                <w:spacing w:val="0"/>
                <w:w w:val="71"/>
              </w:rPr>
              <w:t>y</w:t>
            </w:r>
            <w:r>
              <w:rPr>
                <w:rFonts w:ascii="Arial" w:hAnsi="Arial" w:cs="Arial" w:eastAsia="Arial"/>
                <w:sz w:val="20"/>
                <w:szCs w:val="20"/>
                <w:color w:val="282828"/>
                <w:spacing w:val="11"/>
                <w:w w:val="7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0"/>
                <w:w w:val="100"/>
              </w:rPr>
              <w:t>Tarihi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1293" w:type="dxa"/>
            <w:tcBorders>
              <w:top w:val="single" w:sz="5.530312" w:space="0" w:color="4B4B4B"/>
              <w:bottom w:val="single" w:sz="5.530312" w:space="0" w:color="4B4B4B"/>
              <w:left w:val="nil" w:sz="6" w:space="0" w:color="auto"/>
              <w:right w:val="nil" w:sz="6" w:space="0" w:color="auto"/>
            </w:tcBorders>
          </w:tcPr>
          <w:p>
            <w:pPr>
              <w:spacing w:before="3" w:after="0" w:line="217" w:lineRule="exact"/>
              <w:ind w:left="168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0"/>
                <w:w w:val="105"/>
              </w:rPr>
              <w:t>:08.05.20ı7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2238" w:type="dxa"/>
            <w:tcBorders>
              <w:top w:val="single" w:sz="5.530312" w:space="0" w:color="4B4B4B"/>
              <w:bottom w:val="single" w:sz="5.530312" w:space="0" w:color="4B4B4B"/>
              <w:left w:val="nil" w:sz="6" w:space="0" w:color="auto"/>
              <w:right w:val="nil" w:sz="6" w:space="0" w:color="auto"/>
            </w:tcBorders>
          </w:tcPr>
          <w:p>
            <w:pPr>
              <w:spacing w:before="3" w:after="0" w:line="217" w:lineRule="exact"/>
              <w:ind w:left="197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0"/>
                <w:w w:val="100"/>
              </w:rPr>
              <w:t>!Bildirim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-16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0"/>
                <w:w w:val="100"/>
              </w:rPr>
              <w:t>Sıra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1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0"/>
                <w:w w:val="102"/>
              </w:rPr>
              <w:t>No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9"/>
                <w:w w:val="101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0"/>
                <w:w w:val="96"/>
              </w:rPr>
              <w:t>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6215" w:type="dxa"/>
            <w:gridSpan w:val="2"/>
            <w:tcBorders>
              <w:top w:val="single" w:sz="5.530312" w:space="0" w:color="4B4B4B"/>
              <w:bottom w:val="single" w:sz="5.530312" w:space="0" w:color="4B4B4B"/>
              <w:left w:val="nil" w:sz="6" w:space="0" w:color="auto"/>
              <w:right w:val="single" w:sz="5.530312" w:space="0" w:color="4F4F4F"/>
            </w:tcBorders>
          </w:tcPr>
          <w:p>
            <w:pPr>
              <w:spacing w:before="3" w:after="0" w:line="217" w:lineRule="exact"/>
              <w:ind w:left="268" w:right="-20"/>
              <w:jc w:val="left"/>
              <w:tabs>
                <w:tab w:pos="2220" w:val="left"/>
              </w:tabs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0"/>
                <w:w w:val="95"/>
              </w:rPr>
              <w:t>!Bildirim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7"/>
                <w:w w:val="95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0"/>
                <w:w w:val="100"/>
              </w:rPr>
              <w:t>Saati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0"/>
                <w:w w:val="100"/>
              </w:rPr>
              <w:t>:00:47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-4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0"/>
                <w:w w:val="100"/>
              </w:rPr>
              <w:tab/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0"/>
                <w:w w:val="100"/>
              </w:rPr>
              <w:t>treı: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</w:tr>
      <w:tr>
        <w:trPr>
          <w:trHeight w:val="233" w:hRule="exact"/>
        </w:trPr>
        <w:tc>
          <w:tcPr>
            <w:tcW w:w="1199" w:type="dxa"/>
            <w:tcBorders>
              <w:top w:val="single" w:sz="5.530312" w:space="0" w:color="4B4B4B"/>
              <w:bottom w:val="single" w:sz="5.530312" w:space="0" w:color="4B4B4B"/>
              <w:left w:val="nil" w:sz="6" w:space="0" w:color="auto"/>
              <w:right w:val="nil" w:sz="6" w:space="0" w:color="auto"/>
            </w:tcBorders>
          </w:tcPr>
          <w:p>
            <w:pPr>
              <w:spacing w:before="3" w:after="0" w:line="215" w:lineRule="exact"/>
              <w:ind w:left="54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0"/>
                <w:w w:val="100"/>
                <w:position w:val="-1"/>
              </w:rPr>
              <w:t>Kayıt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-10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0"/>
                <w:w w:val="100"/>
                <w:position w:val="-1"/>
              </w:rPr>
              <w:t>Tarihi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  <w:position w:val="0"/>
              </w:rPr>
            </w:r>
          </w:p>
        </w:tc>
        <w:tc>
          <w:tcPr>
            <w:tcW w:w="1293" w:type="dxa"/>
            <w:tcBorders>
              <w:top w:val="single" w:sz="5.530312" w:space="0" w:color="4B4B4B"/>
              <w:bottom w:val="single" w:sz="5.530312" w:space="0" w:color="4B4B4B"/>
              <w:left w:val="nil" w:sz="6" w:space="0" w:color="auto"/>
              <w:right w:val="nil" w:sz="6" w:space="0" w:color="auto"/>
            </w:tcBorders>
          </w:tcPr>
          <w:p>
            <w:pPr>
              <w:spacing w:before="3" w:after="0" w:line="215" w:lineRule="exact"/>
              <w:ind w:left="173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w w:val="101"/>
                <w:position w:val="-1"/>
              </w:rPr>
              <w:t>:08.05.2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w w:val="102"/>
                <w:position w:val="-1"/>
              </w:rPr>
              <w:t>0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-29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0"/>
                <w:w w:val="116"/>
                <w:position w:val="-1"/>
              </w:rPr>
              <w:t>ı7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  <w:position w:val="0"/>
              </w:rPr>
            </w:r>
          </w:p>
        </w:tc>
        <w:tc>
          <w:tcPr>
            <w:tcW w:w="2238" w:type="dxa"/>
            <w:tcBorders>
              <w:top w:val="single" w:sz="5.530312" w:space="0" w:color="4B4B4B"/>
              <w:bottom w:val="single" w:sz="5.530312" w:space="0" w:color="4B4B4B"/>
              <w:left w:val="nil" w:sz="6" w:space="0" w:color="auto"/>
              <w:right w:val="nil" w:sz="6" w:space="0" w:color="auto"/>
            </w:tcBorders>
          </w:tcPr>
          <w:p>
            <w:pPr>
              <w:spacing w:before="3" w:after="0" w:line="215" w:lineRule="exact"/>
              <w:ind w:left="197" w:right="-20"/>
              <w:jc w:val="left"/>
              <w:tabs>
                <w:tab w:pos="1520" w:val="left"/>
              </w:tabs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0"/>
                <w:w w:val="94"/>
                <w:position w:val="-1"/>
              </w:rPr>
              <w:t>!Kayıt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5"/>
                <w:w w:val="94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0"/>
                <w:w w:val="100"/>
                <w:position w:val="-1"/>
              </w:rPr>
              <w:t>No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-36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0"/>
                <w:w w:val="100"/>
                <w:position w:val="-1"/>
              </w:rPr>
              <w:tab/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0"/>
                <w:w w:val="100"/>
                <w:position w:val="-1"/>
              </w:rPr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0"/>
                <w:w w:val="102"/>
                <w:position w:val="-1"/>
              </w:rPr>
              <w:t>:2867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  <w:position w:val="0"/>
              </w:rPr>
            </w:r>
          </w:p>
        </w:tc>
        <w:tc>
          <w:tcPr>
            <w:tcW w:w="6215" w:type="dxa"/>
            <w:gridSpan w:val="2"/>
            <w:tcBorders>
              <w:top w:val="single" w:sz="5.530312" w:space="0" w:color="4B4B4B"/>
              <w:bottom w:val="single" w:sz="5.530312" w:space="0" w:color="4B4B4B"/>
              <w:left w:val="nil" w:sz="6" w:space="0" w:color="auto"/>
              <w:right w:val="single" w:sz="5.530312" w:space="0" w:color="4F4F4F"/>
            </w:tcBorders>
          </w:tcPr>
          <w:p>
            <w:pPr>
              <w:spacing w:before="3" w:after="0" w:line="215" w:lineRule="exact"/>
              <w:ind w:left="273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w w:val="74"/>
                <w:position w:val="-1"/>
              </w:rPr>
              <w:t>IBi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-27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0"/>
                <w:w w:val="100"/>
                <w:position w:val="-1"/>
              </w:rPr>
              <w:t>ldjrim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-14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0"/>
                <w:w w:val="100"/>
                <w:position w:val="-1"/>
              </w:rPr>
              <w:t>Ala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0"/>
                <w:w w:val="100"/>
                <w:position w:val="-1"/>
              </w:rPr>
              <w:t>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-4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D4D4D"/>
                <w:spacing w:val="0"/>
                <w:w w:val="133"/>
                <w:position w:val="-1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D4D4D"/>
                <w:spacing w:val="-29"/>
                <w:w w:val="133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0"/>
                <w:w w:val="100"/>
                <w:position w:val="-1"/>
              </w:rPr>
              <w:t>E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0"/>
                <w:w w:val="100"/>
                <w:position w:val="-1"/>
              </w:rPr>
              <w:t>r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4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0"/>
                <w:w w:val="100"/>
                <w:position w:val="-1"/>
              </w:rPr>
              <w:t>Mustafa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-3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0"/>
                <w:w w:val="103"/>
                <w:position w:val="-1"/>
              </w:rPr>
              <w:t>TEMiZEL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  <w:position w:val="0"/>
              </w:rPr>
            </w:r>
          </w:p>
        </w:tc>
      </w:tr>
      <w:tr>
        <w:trPr>
          <w:trHeight w:val="237" w:hRule="exact"/>
        </w:trPr>
        <w:tc>
          <w:tcPr>
            <w:tcW w:w="10946" w:type="dxa"/>
            <w:gridSpan w:val="5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1" w:after="0" w:line="240" w:lineRule="auto"/>
              <w:ind w:left="54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0"/>
                <w:w w:val="100"/>
              </w:rPr>
              <w:t>Bildirile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-1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0"/>
                <w:w w:val="100"/>
              </w:rPr>
              <w:t>Adre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0"/>
                <w:w w:val="100"/>
              </w:rPr>
              <w:t>s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46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0"/>
                <w:w w:val="100"/>
              </w:rPr>
              <w:t>:İnön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0"/>
                <w:w w:val="100"/>
              </w:rPr>
              <w:t>ü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0"/>
                <w:w w:val="100"/>
              </w:rPr>
              <w:t>Mahallesi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-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0"/>
                <w:w w:val="100"/>
              </w:rPr>
              <w:t>702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8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0"/>
                <w:w w:val="100"/>
              </w:rPr>
              <w:t>Soka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0"/>
                <w:w w:val="100"/>
              </w:rPr>
              <w:t>k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2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0"/>
                <w:w w:val="100"/>
              </w:rPr>
              <w:t>Üzeri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-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0"/>
                <w:w w:val="100"/>
              </w:rPr>
              <w:t>Ödemiş/İZMİR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</w:tr>
      <w:tr>
        <w:trPr>
          <w:trHeight w:val="235" w:hRule="exact"/>
        </w:trPr>
        <w:tc>
          <w:tcPr>
            <w:tcW w:w="1199" w:type="dxa"/>
            <w:tcBorders>
              <w:top w:val="single" w:sz="5.530312" w:space="0" w:color="4B4B4B"/>
              <w:bottom w:val="single" w:sz="5.530312" w:space="0" w:color="484848"/>
              <w:left w:val="nil" w:sz="6" w:space="0" w:color="auto"/>
              <w:right w:val="nil" w:sz="6" w:space="0" w:color="auto"/>
            </w:tcBorders>
          </w:tcPr>
          <w:p>
            <w:pPr>
              <w:spacing w:before="3" w:after="0" w:line="217" w:lineRule="exact"/>
              <w:ind w:left="58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0"/>
                <w:w w:val="100"/>
              </w:rPr>
              <w:t>Do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28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0"/>
                <w:w w:val="100"/>
              </w:rPr>
              <w:t>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16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0"/>
                <w:w w:val="100"/>
              </w:rPr>
              <w:t>Adres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5219" w:type="dxa"/>
            <w:gridSpan w:val="3"/>
            <w:tcBorders>
              <w:top w:val="single" w:sz="5.530312" w:space="0" w:color="4B4B4B"/>
              <w:bottom w:val="single" w:sz="5.530312" w:space="0" w:color="484848"/>
              <w:left w:val="nil" w:sz="6" w:space="0" w:color="auto"/>
              <w:right w:val="nil" w:sz="6" w:space="0" w:color="auto"/>
            </w:tcBorders>
          </w:tcPr>
          <w:p>
            <w:pPr>
              <w:spacing w:before="3" w:after="0" w:line="217" w:lineRule="exact"/>
              <w:ind w:left="191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4D4D4D"/>
                <w:spacing w:val="1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0"/>
                <w:w w:val="100"/>
              </w:rPr>
              <w:t>lnöntl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-1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0"/>
                <w:w w:val="100"/>
              </w:rPr>
              <w:t>Mahallesi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7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0"/>
                <w:w w:val="100"/>
              </w:rPr>
              <w:t>702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0"/>
                <w:w w:val="100"/>
              </w:rPr>
              <w:t>Soka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0"/>
                <w:w w:val="100"/>
              </w:rPr>
              <w:t>k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17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0"/>
                <w:w w:val="100"/>
              </w:rPr>
              <w:t>Üzeri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0"/>
                <w:w w:val="101"/>
              </w:rPr>
              <w:t>Ödemiş/İZMiR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4528" w:type="dxa"/>
            <w:tcBorders>
              <w:top w:val="single" w:sz="5.530312" w:space="0" w:color="4B4B4B"/>
              <w:bottom w:val="single" w:sz="5.530312" w:space="0" w:color="484848"/>
              <w:left w:val="nil" w:sz="6" w:space="0" w:color="auto"/>
              <w:right w:val="nil" w:sz="6" w:space="0" w:color="auto"/>
            </w:tcBorders>
          </w:tcPr>
          <w:p>
            <w:pPr/>
            <w:rPr/>
          </w:p>
        </w:tc>
      </w:tr>
      <w:tr>
        <w:trPr>
          <w:trHeight w:val="235" w:hRule="exact"/>
        </w:trPr>
        <w:tc>
          <w:tcPr>
            <w:tcW w:w="1199" w:type="dxa"/>
            <w:tcBorders>
              <w:top w:val="single" w:sz="5.530312" w:space="0" w:color="484848"/>
              <w:bottom w:val="single" w:sz="5.530312" w:space="0" w:color="484848"/>
              <w:left w:val="nil" w:sz="6" w:space="0" w:color="auto"/>
              <w:right w:val="nil" w:sz="6" w:space="0" w:color="auto"/>
            </w:tcBorders>
          </w:tcPr>
          <w:p>
            <w:pPr>
              <w:spacing w:before="3" w:after="0" w:line="217" w:lineRule="exact"/>
              <w:ind w:left="40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0"/>
                <w:w w:val="89"/>
              </w:rPr>
              <w:t>[Yangı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0"/>
                <w:w w:val="89"/>
              </w:rPr>
              <w:t>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3"/>
                <w:w w:val="89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0"/>
                <w:w w:val="103"/>
              </w:rPr>
              <w:t>Türü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5219" w:type="dxa"/>
            <w:gridSpan w:val="3"/>
            <w:tcBorders>
              <w:top w:val="single" w:sz="5.530312" w:space="0" w:color="484848"/>
              <w:bottom w:val="single" w:sz="5.530312" w:space="0" w:color="484848"/>
              <w:left w:val="nil" w:sz="6" w:space="0" w:color="auto"/>
              <w:right w:val="nil" w:sz="6" w:space="0" w:color="auto"/>
            </w:tcBorders>
          </w:tcPr>
          <w:p>
            <w:pPr>
              <w:spacing w:before="3" w:after="0" w:line="217" w:lineRule="exact"/>
              <w:ind w:left="163" w:right="-20"/>
              <w:jc w:val="left"/>
              <w:tabs>
                <w:tab w:pos="3080" w:val="left"/>
              </w:tabs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0"/>
                <w:w w:val="100"/>
              </w:rPr>
              <w:t>:Çö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0"/>
                <w:w w:val="100"/>
              </w:rPr>
              <w:t>p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-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0"/>
                <w:w w:val="100"/>
              </w:rPr>
              <w:t>Yangmı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0"/>
                <w:w w:val="100"/>
              </w:rPr>
              <w:tab/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0"/>
                <w:w w:val="95"/>
              </w:rPr>
              <w:t>Yangı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0"/>
                <w:w w:val="95"/>
              </w:rPr>
              <w:t>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6"/>
                <w:w w:val="95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0"/>
                <w:w w:val="100"/>
              </w:rPr>
              <w:t>Sınıfı: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-1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0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4528" w:type="dxa"/>
            <w:tcBorders>
              <w:top w:val="single" w:sz="5.530312" w:space="0" w:color="484848"/>
              <w:bottom w:val="single" w:sz="5.530312" w:space="0" w:color="484848"/>
              <w:left w:val="nil" w:sz="6" w:space="0" w:color="auto"/>
              <w:right w:val="nil" w:sz="6" w:space="0" w:color="auto"/>
            </w:tcBorders>
          </w:tcPr>
          <w:p>
            <w:pPr>
              <w:spacing w:before="3" w:after="0" w:line="217" w:lineRule="exact"/>
              <w:ind w:left="894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0"/>
                <w:w w:val="94"/>
              </w:rPr>
              <w:t>Yangı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0"/>
                <w:w w:val="94"/>
              </w:rPr>
              <w:t>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14"/>
                <w:w w:val="94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0"/>
                <w:w w:val="100"/>
              </w:rPr>
              <w:t>Sebebi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0"/>
                <w:w w:val="100"/>
              </w:rPr>
              <w:t>:Açı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0"/>
                <w:w w:val="100"/>
              </w:rPr>
              <w:t>k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-6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0"/>
                <w:w w:val="100"/>
              </w:rPr>
              <w:t>Ateş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</w:tr>
    </w:tbl>
    <w:p>
      <w:pPr>
        <w:spacing w:before="8" w:after="0" w:line="214" w:lineRule="exact"/>
        <w:ind w:left="141" w:right="-20"/>
        <w:jc w:val="left"/>
        <w:tabs>
          <w:tab w:pos="3240" w:val="left"/>
          <w:tab w:pos="62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9"/>
          <w:position w:val="-1"/>
        </w:rPr>
        <w:t>fYangm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"/>
          <w:w w:val="89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İs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4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4"/>
          <w:position w:val="-1"/>
        </w:rPr>
        <w:t>Yapınııı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6"/>
          <w:w w:val="84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Şekli: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Kullanım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1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Şekli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2"/>
          <w:position w:val="-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300" w:bottom="280" w:left="440" w:right="300"/>
        </w:sectPr>
      </w:pPr>
      <w:rPr/>
    </w:p>
    <w:p>
      <w:pPr>
        <w:spacing w:before="0" w:after="0" w:line="12" w:lineRule="exact"/>
        <w:ind w:right="-20"/>
        <w:jc w:val="right"/>
        <w:tabs>
          <w:tab w:pos="580" w:val="left"/>
          <w:tab w:pos="1060" w:val="left"/>
        </w:tabs>
        <w:rPr>
          <w:rFonts w:ascii="Arial" w:hAnsi="Arial" w:cs="Arial" w:eastAsia="Arial"/>
          <w:sz w:val="48"/>
          <w:szCs w:val="48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282828"/>
          <w:w w:val="52"/>
          <w:position w:val="-39"/>
        </w:rPr>
        <w:t>1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w w:val="100"/>
          <w:position w:val="-39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282828"/>
          <w:w w:val="100"/>
          <w:position w:val="-39"/>
        </w:rPr>
      </w:r>
      <w:r>
        <w:rPr>
          <w:rFonts w:ascii="Arial" w:hAnsi="Arial" w:cs="Arial" w:eastAsia="Arial"/>
          <w:sz w:val="48"/>
          <w:szCs w:val="48"/>
          <w:color w:val="383838"/>
          <w:w w:val="54"/>
          <w:position w:val="-39"/>
        </w:rPr>
        <w:t>ı</w:t>
      </w:r>
      <w:r>
        <w:rPr>
          <w:rFonts w:ascii="Arial" w:hAnsi="Arial" w:cs="Arial" w:eastAsia="Arial"/>
          <w:sz w:val="48"/>
          <w:szCs w:val="48"/>
          <w:color w:val="383838"/>
          <w:w w:val="100"/>
          <w:position w:val="-39"/>
        </w:rPr>
        <w:tab/>
      </w:r>
      <w:r>
        <w:rPr>
          <w:rFonts w:ascii="Arial" w:hAnsi="Arial" w:cs="Arial" w:eastAsia="Arial"/>
          <w:sz w:val="48"/>
          <w:szCs w:val="48"/>
          <w:color w:val="383838"/>
          <w:w w:val="100"/>
          <w:position w:val="-39"/>
        </w:rPr>
      </w:r>
      <w:r>
        <w:rPr>
          <w:rFonts w:ascii="Arial" w:hAnsi="Arial" w:cs="Arial" w:eastAsia="Arial"/>
          <w:sz w:val="48"/>
          <w:szCs w:val="48"/>
          <w:color w:val="919191"/>
          <w:spacing w:val="0"/>
          <w:w w:val="54"/>
          <w:position w:val="-39"/>
        </w:rPr>
        <w:t>ı</w:t>
      </w:r>
      <w:r>
        <w:rPr>
          <w:rFonts w:ascii="Arial" w:hAnsi="Arial" w:cs="Arial" w:eastAsia="Arial"/>
          <w:sz w:val="48"/>
          <w:szCs w:val="48"/>
          <w:color w:val="000000"/>
          <w:spacing w:val="0"/>
          <w:w w:val="100"/>
          <w:position w:val="0"/>
        </w:rPr>
      </w:r>
    </w:p>
    <w:p>
      <w:pPr>
        <w:spacing w:before="18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0" w:after="0" w:line="206" w:lineRule="atLeas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w w:val="95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2"/>
          <w:w w:val="96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75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Altına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Alma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:00:55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300" w:bottom="280" w:left="440" w:right="300"/>
          <w:cols w:num="2" w:equalWidth="0">
            <w:col w:w="5182" w:space="1079"/>
            <w:col w:w="4919"/>
          </w:cols>
        </w:sectPr>
      </w:pPr>
      <w:rPr/>
    </w:p>
    <w:p>
      <w:pPr>
        <w:spacing w:before="0" w:after="0" w:line="230" w:lineRule="atLeast"/>
        <w:ind w:left="3251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Betonarme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Kagi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Ahşa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0"/>
        </w:rPr>
        <w:t>Celiku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97"/>
          <w:w w:val="91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60"/>
          <w:w w:val="229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0"/>
        </w:rPr>
        <w:t>ie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228"/>
        </w:rPr>
        <w:t>------: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229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B5D"/>
          <w:spacing w:val="-33"/>
          <w:w w:val="141"/>
        </w:rPr>
        <w:t>·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98"/>
        </w:rPr>
        <w:t>---:------: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99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398"/>
        </w:rPr>
        <w:t>----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398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89"/>
          <w:w w:val="39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205"/>
        </w:rPr>
        <w:t>------1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40" w:lineRule="auto"/>
        <w:ind w:left="5531" w:right="5501"/>
        <w:jc w:val="center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49"/>
        </w:rPr>
        <w:t>1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84" w:after="0" w:line="240" w:lineRule="auto"/>
        <w:ind w:left="141" w:right="-20"/>
        <w:jc w:val="left"/>
        <w:tabs>
          <w:tab w:pos="1800" w:val="left"/>
          <w:tab w:pos="52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8"/>
        </w:rPr>
        <w:t>!Yana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8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7"/>
          <w:w w:val="8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Şeyin: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Sahibi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9"/>
        </w:rPr>
        <w:t>IKiracı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4"/>
          <w:w w:val="8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Kullana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1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49" w:after="0" w:line="214" w:lineRule="exact"/>
        <w:ind w:left="1818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w w:val="278"/>
          <w:position w:val="-1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iri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33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29"/>
          <w:w w:val="133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Murat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1"/>
          <w:position w:val="-1"/>
        </w:rPr>
        <w:t>BAŞ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300" w:bottom="280" w:left="440" w:right="300"/>
        </w:sectPr>
      </w:pPr>
      <w:rPr/>
    </w:p>
    <w:p>
      <w:pPr>
        <w:spacing w:before="6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141" w:right="-52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2"/>
        </w:rPr>
        <w:t>Piden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" w:after="0" w:line="240" w:lineRule="auto"/>
        <w:ind w:left="159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Ekibin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5" w:after="0" w:line="240" w:lineRule="auto"/>
        <w:ind w:left="8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205"/>
        </w:rPr>
        <w:t>raç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51"/>
          <w:w w:val="20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40" w:lineRule="auto"/>
        <w:ind w:left="85"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208"/>
        </w:rPr>
        <w:t>raç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58"/>
          <w:w w:val="20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Plakası:3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3"/>
        </w:rPr>
        <w:t>5297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6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14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1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85"/>
          <w:position w:val="-1"/>
        </w:rPr>
        <w:t>Say_ısı: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2"/>
          <w:w w:val="85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5"/>
          <w:position w:val="-1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5" w:after="0" w:line="240" w:lineRule="auto"/>
        <w:ind w:right="-20"/>
        <w:jc w:val="left"/>
        <w:tabs>
          <w:tab w:pos="28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7"/>
        </w:rPr>
        <w:t>jÇıkı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7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5"/>
          <w:w w:val="8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:00:48</w:t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3"/>
        </w:rPr>
        <w:t>Varı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3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5"/>
          <w:w w:val="9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33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28"/>
          <w:w w:val="13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00:52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6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59" w:lineRule="auto"/>
        <w:ind w:left="23" w:right="4369" w:firstLine="5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7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7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5"/>
          <w:w w:val="9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Arıza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35"/>
        </w:rPr>
        <w:t>ıı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36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6"/>
        </w:rPr>
        <w:t>Emı1iyet-Jandarma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"/>
          <w:w w:val="9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33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3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Dogalgaz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87"/>
        </w:rPr>
        <w:t>Geliş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88"/>
        </w:rPr>
        <w:t>_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300" w:bottom="280" w:left="440" w:right="300"/>
          <w:cols w:num="3" w:equalWidth="0">
            <w:col w:w="651" w:space="1181"/>
            <w:col w:w="2030" w:space="408"/>
            <w:col w:w="6910"/>
          </w:cols>
        </w:sectPr>
      </w:pPr>
      <w:rPr/>
    </w:p>
    <w:p>
      <w:pPr>
        <w:spacing w:before="0" w:after="0" w:line="213" w:lineRule="exact"/>
        <w:ind w:left="159" w:right="-68"/>
        <w:jc w:val="left"/>
        <w:tabs>
          <w:tab w:pos="5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74"/>
        </w:rPr>
        <w:t>Yı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</w:r>
      <w:r>
        <w:rPr>
          <w:rFonts w:ascii="Times New Roman" w:hAnsi="Times New Roman" w:cs="Times New Roman" w:eastAsia="Times New Roman"/>
          <w:sz w:val="15"/>
          <w:szCs w:val="15"/>
          <w:color w:val="282828"/>
          <w:spacing w:val="0"/>
          <w:w w:val="110"/>
        </w:rPr>
        <w:t>llCı</w:t>
      </w:r>
      <w:r>
        <w:rPr>
          <w:rFonts w:ascii="Times New Roman" w:hAnsi="Times New Roman" w:cs="Times New Roman" w:eastAsia="Times New Roman"/>
          <w:sz w:val="15"/>
          <w:szCs w:val="15"/>
          <w:color w:val="282828"/>
          <w:spacing w:val="37"/>
          <w:w w:val="1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10"/>
        </w:rPr>
        <w:t>Ekip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40" w:lineRule="auto"/>
        <w:ind w:left="141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6"/>
        </w:rPr>
        <w:t>pitrnişse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" w:after="0" w:line="242" w:lineRule="auto"/>
        <w:ind w:left="18" w:right="1048" w:firstLine="-1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pıkı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Dönüş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3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4" w:after="0" w:line="240" w:lineRule="auto"/>
        <w:ind w:left="1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94"/>
        </w:rPr>
        <w:t>Yardıma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5"/>
          <w:w w:val="9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2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14" w:lineRule="exact"/>
        <w:ind w:left="14"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8"/>
          <w:position w:val="-1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8"/>
          <w:position w:val="-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12"/>
          <w:w w:val="98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Amirini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1"/>
          <w:position w:val="-1"/>
        </w:rPr>
        <w:t>Adı-Soyadı: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3" w:after="0" w:line="240" w:lineRule="auto"/>
        <w:ind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18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4"/>
        </w:rPr>
        <w:t>!Personel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2"/>
          <w:w w:val="9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1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300" w:bottom="280" w:left="440" w:right="300"/>
          <w:cols w:num="4" w:equalWidth="0">
            <w:col w:w="1277" w:space="542"/>
            <w:col w:w="2097" w:space="374"/>
            <w:col w:w="993" w:space="1790"/>
            <w:col w:w="4107"/>
          </w:cols>
        </w:sectPr>
      </w:pPr>
      <w:rPr/>
    </w:p>
    <w:p>
      <w:pPr>
        <w:spacing w:before="15" w:after="0" w:line="240" w:lineRule="auto"/>
        <w:ind w:left="141" w:right="-73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pıayı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1"/>
        </w:rPr>
        <w:t>Görüldügü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510" w:lineRule="auto"/>
        <w:ind w:left="239" w:right="-53" w:firstLine="-76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Durum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208"/>
        </w:rPr>
        <w:t>ö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12"/>
          <w:w w:val="208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2"/>
        </w:rPr>
        <w:t>dürıne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9"/>
        </w:rPr>
        <w:t>!Yangı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9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2"/>
          <w:w w:val="8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varıldıgında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yo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kenarında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buluna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çöpleri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dumanlı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yanmakta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oldug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görüldü.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247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Söndt\rınede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söndürücü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25" w:lineRule="exact"/>
        <w:ind w:left="249" w:right="-20"/>
        <w:jc w:val="left"/>
        <w:tabs>
          <w:tab w:pos="2460" w:val="left"/>
          <w:tab w:pos="4300" w:val="left"/>
          <w:tab w:pos="5820" w:val="left"/>
        </w:tabs>
        <w:rPr>
          <w:rFonts w:ascii="Arial" w:hAnsi="Arial" w:cs="Arial" w:eastAsia="Arial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Su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İşlenerek</w:t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Su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m3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71"/>
          <w:position w:val="0"/>
        </w:rPr>
        <w:t>lJ&lt;_öpO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71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9"/>
          <w:w w:val="71"/>
          <w:position w:val="0"/>
        </w:rPr>
        <w:t> </w:t>
      </w:r>
      <w:r>
        <w:rPr>
          <w:rFonts w:ascii="Arial" w:hAnsi="Arial" w:cs="Arial" w:eastAsia="Arial"/>
          <w:sz w:val="19"/>
          <w:szCs w:val="19"/>
          <w:color w:val="383838"/>
          <w:spacing w:val="0"/>
          <w:w w:val="100"/>
          <w:position w:val="0"/>
        </w:rPr>
        <w:t>Kg.</w:t>
      </w:r>
      <w:r>
        <w:rPr>
          <w:rFonts w:ascii="Arial" w:hAnsi="Arial" w:cs="Arial" w:eastAsia="Arial"/>
          <w:sz w:val="19"/>
          <w:szCs w:val="19"/>
          <w:color w:val="383838"/>
          <w:spacing w:val="0"/>
          <w:w w:val="100"/>
          <w:position w:val="0"/>
        </w:rPr>
        <w:tab/>
      </w:r>
      <w:r>
        <w:rPr>
          <w:rFonts w:ascii="Arial" w:hAnsi="Arial" w:cs="Arial" w:eastAsia="Arial"/>
          <w:sz w:val="19"/>
          <w:szCs w:val="19"/>
          <w:color w:val="383838"/>
          <w:spacing w:val="0"/>
          <w:w w:val="95"/>
          <w:position w:val="-1"/>
        </w:rPr>
        <w:t>IK.K.T.</w:t>
      </w:r>
      <w:r>
        <w:rPr>
          <w:rFonts w:ascii="Arial" w:hAnsi="Arial" w:cs="Arial" w:eastAsia="Arial"/>
          <w:sz w:val="19"/>
          <w:szCs w:val="19"/>
          <w:color w:val="383838"/>
          <w:spacing w:val="-13"/>
          <w:w w:val="95"/>
          <w:position w:val="-1"/>
        </w:rPr>
        <w:t> </w:t>
      </w:r>
      <w:r>
        <w:rPr>
          <w:rFonts w:ascii="Arial" w:hAnsi="Arial" w:cs="Arial" w:eastAsia="Arial"/>
          <w:sz w:val="19"/>
          <w:szCs w:val="19"/>
          <w:color w:val="383838"/>
          <w:spacing w:val="0"/>
          <w:w w:val="100"/>
          <w:position w:val="-1"/>
        </w:rPr>
        <w:t>Kg.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93" w:lineRule="exact"/>
        <w:ind w:left="2498" w:right="-20"/>
        <w:jc w:val="left"/>
        <w:tabs>
          <w:tab w:pos="4240" w:val="left"/>
          <w:tab w:pos="5760" w:val="left"/>
        </w:tabs>
        <w:rPr>
          <w:rFonts w:ascii="Arial" w:hAnsi="Arial" w:cs="Arial" w:eastAsia="Arial"/>
          <w:sz w:val="30"/>
          <w:szCs w:val="30"/>
        </w:rPr>
      </w:pPr>
      <w:rPr/>
      <w:r>
        <w:rPr>
          <w:rFonts w:ascii="Arial" w:hAnsi="Arial" w:cs="Arial" w:eastAsia="Arial"/>
          <w:sz w:val="19"/>
          <w:szCs w:val="19"/>
          <w:color w:val="383838"/>
          <w:spacing w:val="0"/>
          <w:w w:val="83"/>
          <w:position w:val="5"/>
        </w:rPr>
        <w:t>1</w:t>
      </w:r>
      <w:r>
        <w:rPr>
          <w:rFonts w:ascii="Arial" w:hAnsi="Arial" w:cs="Arial" w:eastAsia="Arial"/>
          <w:sz w:val="19"/>
          <w:szCs w:val="19"/>
          <w:color w:val="383838"/>
          <w:spacing w:val="0"/>
          <w:w w:val="100"/>
          <w:position w:val="5"/>
        </w:rPr>
        <w:tab/>
      </w:r>
      <w:r>
        <w:rPr>
          <w:rFonts w:ascii="Arial" w:hAnsi="Arial" w:cs="Arial" w:eastAsia="Arial"/>
          <w:sz w:val="19"/>
          <w:szCs w:val="19"/>
          <w:color w:val="383838"/>
          <w:spacing w:val="0"/>
          <w:w w:val="100"/>
          <w:position w:val="5"/>
        </w:rPr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50"/>
          <w:position w:val="5"/>
        </w:rPr>
        <w:t>_ı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5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5"/>
        </w:rPr>
      </w:r>
      <w:r>
        <w:rPr>
          <w:rFonts w:ascii="Arial" w:hAnsi="Arial" w:cs="Arial" w:eastAsia="Arial"/>
          <w:sz w:val="30"/>
          <w:szCs w:val="30"/>
          <w:color w:val="282828"/>
          <w:spacing w:val="0"/>
          <w:w w:val="155"/>
          <w:i/>
          <w:position w:val="-1"/>
        </w:rPr>
        <w:t>l</w:t>
      </w:r>
      <w:r>
        <w:rPr>
          <w:rFonts w:ascii="Arial" w:hAnsi="Arial" w:cs="Arial" w:eastAsia="Arial"/>
          <w:sz w:val="30"/>
          <w:szCs w:val="30"/>
          <w:color w:val="000000"/>
          <w:spacing w:val="0"/>
          <w:w w:val="100"/>
          <w:position w:val="0"/>
        </w:rPr>
      </w:r>
    </w:p>
    <w:p>
      <w:pPr>
        <w:spacing w:before="0" w:after="0" w:line="181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w w:val="91"/>
        </w:rPr>
        <w:t>!Yangınd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5"/>
          <w:w w:val="9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B5B5D"/>
          <w:spacing w:val="0"/>
          <w:w w:val="15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5B5B5D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çöple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yanma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suretiyle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görmüştür.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300" w:bottom="280" w:left="440" w:right="300"/>
          <w:cols w:num="2" w:equalWidth="0">
            <w:col w:w="1555" w:space="264"/>
            <w:col w:w="9361"/>
          </w:cols>
        </w:sectPr>
      </w:pPr>
      <w:rPr/>
    </w:p>
    <w:p>
      <w:pPr>
        <w:spacing w:before="11" w:after="0" w:line="240" w:lineRule="auto"/>
        <w:ind w:left="201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27"/>
        </w:rPr>
        <w:t>öndürme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15"/>
          <w:w w:val="12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Sonundaki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7" w:after="0" w:line="240" w:lineRule="auto"/>
        <w:ind w:left="164" w:right="-20"/>
        <w:jc w:val="left"/>
        <w:tabs>
          <w:tab w:pos="18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Hasa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Durumu</w:t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4"/>
        </w:rPr>
        <w:t>rraluııjni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8"/>
          <w:w w:val="9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Toplam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Yok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40" w:lineRule="auto"/>
        <w:ind w:left="1837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başlangıcının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yo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kenarında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buluna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çöplerde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oldug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görülmü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olup;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yapıJan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7" w:after="0" w:line="252" w:lineRule="auto"/>
        <w:ind w:left="1818" w:right="67" w:firstLine="-165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4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4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8"/>
          <w:w w:val="9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99"/>
        </w:rPr>
        <w:t>Nedeni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22"/>
        </w:rPr>
        <w:t>raştırma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2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2"/>
          <w:w w:val="12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sonışturmada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hıdırellez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sebebiyle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kimligi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belirs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8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z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kişi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yada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kişilerce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yakıla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açı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ateşi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çöpleri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3"/>
        </w:rPr>
        <w:t>jtutuşturınası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0"/>
          <w:w w:val="9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sonuc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çıktıgı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96"/>
        </w:rPr>
        <w:t>varı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lmıştı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7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5B5B5D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7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jc w:val="left"/>
        <w:spacing w:after="0"/>
        <w:sectPr>
          <w:type w:val="continuous"/>
          <w:pgSz w:w="11920" w:h="16840"/>
          <w:pgMar w:top="300" w:bottom="280" w:left="440" w:right="300"/>
        </w:sectPr>
      </w:pPr>
      <w:rPr/>
    </w:p>
    <w:p>
      <w:pPr>
        <w:spacing w:before="34" w:after="0" w:line="256" w:lineRule="auto"/>
        <w:ind w:left="159" w:right="-53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100"/>
        </w:rPr>
        <w:t>Sigarta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Gere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Kaybı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4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5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91"/>
        </w:rPr>
        <w:t>Yer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9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Kime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48" w:after="0" w:line="240" w:lineRule="auto"/>
        <w:ind w:right="-20"/>
        <w:jc w:val="left"/>
        <w:tabs>
          <w:tab w:pos="44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0"/>
        </w:rPr>
        <w:t>ISirketi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6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Adı: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91"/>
        </w:rPr>
        <w:t>IBedel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"/>
          <w:w w:val="9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B5B5D"/>
          <w:spacing w:val="0"/>
          <w:w w:val="133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300" w:bottom="280" w:left="440" w:right="300"/>
          <w:cols w:num="2" w:equalWidth="0">
            <w:col w:w="1519" w:space="299"/>
            <w:col w:w="9362"/>
          </w:cols>
        </w:sectPr>
      </w:pPr>
      <w:rPr/>
    </w:p>
    <w:p>
      <w:pPr>
        <w:spacing w:before="0" w:after="0" w:line="397" w:lineRule="exact"/>
        <w:ind w:left="159" w:right="-20"/>
        <w:jc w:val="left"/>
        <w:tabs>
          <w:tab w:pos="580" w:val="left"/>
        </w:tabs>
        <w:rPr>
          <w:rFonts w:ascii="Courier New" w:hAnsi="Courier New" w:cs="Courier New" w:eastAsia="Courier New"/>
          <w:sz w:val="38"/>
          <w:szCs w:val="38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9.955866pt;margin-top:13.082619pt;width:319.910946pt;height:9.5pt;mso-position-horizontal-relative:page;mso-position-vertical-relative:paragraph;z-index:-14900" type="#_x0000_t202" filled="f" stroked="f">
            <v:textbox inset="0,0,0,0">
              <w:txbxContent>
                <w:p>
                  <w:pPr>
                    <w:spacing w:before="0" w:after="0" w:line="190" w:lineRule="exact"/>
                    <w:ind w:right="-69"/>
                    <w:jc w:val="left"/>
                    <w:tabs>
                      <w:tab w:pos="1660" w:val="left"/>
                      <w:tab w:pos="5440" w:val="left"/>
                    </w:tabs>
                    <w:rPr>
                      <w:rFonts w:ascii="Times New Roman" w:hAnsi="Times New Roman" w:cs="Times New Roman" w:eastAsia="Times New Roman"/>
                      <w:sz w:val="19"/>
                      <w:szCs w:val="19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4D4D4D"/>
                      <w:w w:val="96"/>
                    </w:rPr>
                    <w:t>Eki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4D4D4D"/>
                      <w:spacing w:val="-31"/>
                      <w:w w:val="100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282828"/>
                      <w:spacing w:val="0"/>
                      <w:w w:val="100"/>
                    </w:rPr>
                    <w:t>bi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282828"/>
                      <w:spacing w:val="0"/>
                      <w:w w:val="100"/>
                    </w:rPr>
                    <w:t>n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282828"/>
                      <w:spacing w:val="9"/>
                      <w:w w:val="100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383838"/>
                      <w:spacing w:val="0"/>
                      <w:w w:val="100"/>
                    </w:rPr>
                    <w:t>Dönil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383838"/>
                      <w:spacing w:val="6"/>
                      <w:w w:val="100"/>
                    </w:rPr>
                    <w:t> </w:t>
                  </w:r>
                  <w:r>
                    <w:rPr>
                      <w:rFonts w:ascii="Arial" w:hAnsi="Arial" w:cs="Arial" w:eastAsia="Arial"/>
                      <w:sz w:val="17"/>
                      <w:szCs w:val="17"/>
                      <w:color w:val="383838"/>
                      <w:spacing w:val="0"/>
                      <w:w w:val="100"/>
                    </w:rPr>
                    <w:t>ü</w:t>
                  </w:r>
                  <w:r>
                    <w:rPr>
                      <w:rFonts w:ascii="Arial" w:hAnsi="Arial" w:cs="Arial" w:eastAsia="Arial"/>
                      <w:sz w:val="17"/>
                      <w:szCs w:val="17"/>
                      <w:color w:val="383838"/>
                      <w:spacing w:val="-32"/>
                      <w:w w:val="100"/>
                    </w:rPr>
                    <w:t> </w:t>
                  </w:r>
                  <w:r>
                    <w:rPr>
                      <w:rFonts w:ascii="Arial" w:hAnsi="Arial" w:cs="Arial" w:eastAsia="Arial"/>
                      <w:sz w:val="17"/>
                      <w:szCs w:val="17"/>
                      <w:color w:val="383838"/>
                      <w:spacing w:val="0"/>
                      <w:w w:val="100"/>
                    </w:rPr>
                    <w:tab/>
                  </w:r>
                  <w:r>
                    <w:rPr>
                      <w:rFonts w:ascii="Arial" w:hAnsi="Arial" w:cs="Arial" w:eastAsia="Arial"/>
                      <w:sz w:val="17"/>
                      <w:szCs w:val="17"/>
                      <w:color w:val="383838"/>
                      <w:spacing w:val="0"/>
                      <w:w w:val="100"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282828"/>
                      <w:spacing w:val="0"/>
                      <w:w w:val="100"/>
                    </w:rPr>
                    <w:t>Tarih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282828"/>
                      <w:spacing w:val="0"/>
                      <w:w w:val="100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282828"/>
                      <w:spacing w:val="39"/>
                      <w:w w:val="100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383838"/>
                      <w:spacing w:val="0"/>
                      <w:w w:val="100"/>
                    </w:rPr>
                    <w:t>:08.05.2017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383838"/>
                      <w:spacing w:val="-38"/>
                      <w:w w:val="100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383838"/>
                      <w:spacing w:val="0"/>
                      <w:w w:val="100"/>
                    </w:rPr>
                    <w:tab/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383838"/>
                      <w:spacing w:val="0"/>
                      <w:w w:val="92"/>
                    </w:rPr>
                    <w:t>!Saati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383838"/>
                      <w:spacing w:val="5"/>
                      <w:w w:val="92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282828"/>
                      <w:spacing w:val="0"/>
                      <w:w w:val="101"/>
                    </w:rPr>
                    <w:t>:01:15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35"/>
          <w:szCs w:val="35"/>
          <w:color w:val="4D4D4D"/>
          <w:spacing w:val="0"/>
          <w:w w:val="100"/>
          <w:position w:val="3"/>
        </w:rPr>
        <w:t>n</w:t>
        <w:tab/>
      </w:r>
      <w:r>
        <w:rPr>
          <w:rFonts w:ascii="Arial" w:hAnsi="Arial" w:cs="Arial" w:eastAsia="Arial"/>
          <w:sz w:val="35"/>
          <w:szCs w:val="35"/>
          <w:color w:val="4D4D4D"/>
          <w:spacing w:val="0"/>
          <w:w w:val="100"/>
          <w:position w:val="3"/>
        </w:rPr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3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26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17"/>
          <w:position w:val="3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75"/>
          <w:position w:val="3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12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74"/>
          <w:position w:val="3"/>
        </w:rPr>
        <w:t>il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55"/>
          <w:w w:val="75"/>
          <w:position w:val="3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98"/>
          <w:position w:val="3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1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3"/>
        </w:rPr>
        <w:t>ii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u w:val="single" w:color="373737"/>
          <w:position w:val="3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46"/>
          <w:w w:val="100"/>
          <w:u w:val="single" w:color="373737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37"/>
          <w:w w:val="100"/>
          <w:position w:val="3"/>
        </w:rPr>
        <w:t> </w:t>
      </w:r>
      <w:r>
        <w:rPr>
          <w:rFonts w:ascii="Courier New" w:hAnsi="Courier New" w:cs="Courier New" w:eastAsia="Courier New"/>
          <w:sz w:val="38"/>
          <w:szCs w:val="38"/>
          <w:color w:val="383838"/>
          <w:spacing w:val="0"/>
          <w:w w:val="56"/>
          <w:position w:val="3"/>
        </w:rPr>
        <w:t>-+-----------------------------.</w:t>
      </w:r>
      <w:r>
        <w:rPr>
          <w:rFonts w:ascii="Courier New" w:hAnsi="Courier New" w:cs="Courier New" w:eastAsia="Courier New"/>
          <w:sz w:val="38"/>
          <w:szCs w:val="38"/>
          <w:color w:val="383838"/>
          <w:spacing w:val="-100"/>
          <w:w w:val="100"/>
          <w:position w:val="3"/>
        </w:rPr>
        <w:t> </w:t>
      </w:r>
      <w:r>
        <w:rPr>
          <w:rFonts w:ascii="Courier New" w:hAnsi="Courier New" w:cs="Courier New" w:eastAsia="Courier New"/>
          <w:sz w:val="38"/>
          <w:szCs w:val="38"/>
          <w:color w:val="383838"/>
          <w:spacing w:val="0"/>
          <w:w w:val="56"/>
          <w:position w:val="3"/>
        </w:rPr>
        <w:t>----------------------------------------</w:t>
      </w:r>
      <w:r>
        <w:rPr>
          <w:rFonts w:ascii="Courier New" w:hAnsi="Courier New" w:cs="Courier New" w:eastAsia="Courier New"/>
          <w:sz w:val="38"/>
          <w:szCs w:val="38"/>
          <w:color w:val="000000"/>
          <w:spacing w:val="0"/>
          <w:w w:val="100"/>
          <w:position w:val="0"/>
        </w:rPr>
      </w:r>
    </w:p>
    <w:p>
      <w:pPr>
        <w:spacing w:before="79" w:after="0" w:line="240" w:lineRule="auto"/>
        <w:ind w:left="731" w:right="-20"/>
        <w:jc w:val="left"/>
        <w:tabs>
          <w:tab w:pos="1220" w:val="left"/>
          <w:tab w:pos="82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Ölü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Varalı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GiDE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0"/>
        </w:rPr>
        <w:t>EK.fP: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8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"/>
          <w:w w:val="100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Posta/Ödemiş</w:t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ONAYLAYAN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4" w:after="0" w:line="214" w:lineRule="exact"/>
        <w:ind w:left="23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61"/>
          <w:position w:val="-1"/>
        </w:rPr>
        <w:t>arsa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1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35" w:after="0" w:line="240" w:lineRule="auto"/>
        <w:ind w:left="1980" w:right="-20"/>
        <w:jc w:val="left"/>
        <w:tabs>
          <w:tab w:pos="44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Amiri: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Koyan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68" w:after="0" w:line="278" w:lineRule="exact"/>
        <w:ind w:left="3826" w:right="5604"/>
        <w:jc w:val="center"/>
        <w:tabs>
          <w:tab w:pos="4600" w:val="left"/>
        </w:tabs>
        <w:rPr>
          <w:rFonts w:ascii="Times New Roman" w:hAnsi="Times New Roman" w:cs="Times New Roman" w:eastAsia="Times New Roman"/>
          <w:sz w:val="21"/>
          <w:szCs w:val="21"/>
        </w:rPr>
      </w:pPr>
      <w:rPr/>
      <w:r>
        <w:rPr/>
        <w:pict>
          <v:shape style="position:absolute;margin-left:37.439999pt;margin-top:15.685317pt;width:11.52pt;height:33.599998pt;mso-position-horizontal-relative:page;mso-position-vertical-relative:paragraph;z-index:-14902" type="#_x0000_t75">
            <v:imagedata r:id="rId40" o:title=""/>
          </v:shape>
        </w:pict>
      </w:r>
      <w:r>
        <w:rPr>
          <w:rFonts w:ascii="Times New Roman" w:hAnsi="Times New Roman" w:cs="Times New Roman" w:eastAsia="Times New Roman"/>
          <w:sz w:val="25"/>
          <w:szCs w:val="25"/>
          <w:color w:val="485287"/>
          <w:spacing w:val="0"/>
          <w:w w:val="145"/>
          <w:i/>
          <w:position w:val="-1"/>
        </w:rPr>
        <w:t>1</w:t>
      </w:r>
      <w:r>
        <w:rPr>
          <w:rFonts w:ascii="Times New Roman" w:hAnsi="Times New Roman" w:cs="Times New Roman" w:eastAsia="Times New Roman"/>
          <w:sz w:val="25"/>
          <w:szCs w:val="25"/>
          <w:color w:val="485287"/>
          <w:spacing w:val="0"/>
          <w:w w:val="100"/>
          <w:i/>
          <w:position w:val="-1"/>
        </w:rPr>
        <w:tab/>
      </w:r>
      <w:r>
        <w:rPr>
          <w:rFonts w:ascii="Times New Roman" w:hAnsi="Times New Roman" w:cs="Times New Roman" w:eastAsia="Times New Roman"/>
          <w:sz w:val="25"/>
          <w:szCs w:val="25"/>
          <w:color w:val="485287"/>
          <w:spacing w:val="0"/>
          <w:w w:val="100"/>
          <w:i/>
          <w:position w:val="-1"/>
        </w:rPr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0"/>
          <w:w w:val="90"/>
          <w:position w:val="-1"/>
        </w:rPr>
        <w:t>Eki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0"/>
          <w:w w:val="90"/>
          <w:position w:val="-1"/>
        </w:rPr>
        <w:t>p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0"/>
          <w:w w:val="90"/>
          <w:position w:val="-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0"/>
          <w:w w:val="90"/>
          <w:position w:val="-1"/>
        </w:rPr>
        <w:t>Amiri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2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40" w:lineRule="auto"/>
        <w:ind w:left="8680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shape style="width:61.439999pt;height:13.44pt;mso-position-horizontal-relative:char;mso-position-vertical-relative:line" type="#_x0000_t75">
            <v:imagedata r:id="rId41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before="15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jc w:val="left"/>
        <w:spacing w:after="0"/>
        <w:sectPr>
          <w:type w:val="continuous"/>
          <w:pgSz w:w="11920" w:h="16840"/>
          <w:pgMar w:top="300" w:bottom="280" w:left="440" w:right="300"/>
        </w:sectPr>
      </w:pPr>
      <w:rPr/>
    </w:p>
    <w:p>
      <w:pPr>
        <w:spacing w:before="33" w:after="0" w:line="238" w:lineRule="exact"/>
        <w:ind w:left="2299" w:right="2084"/>
        <w:jc w:val="center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0"/>
          <w:w w:val="147"/>
          <w:position w:val="-1"/>
        </w:rPr>
        <w:t>G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0" w:after="0" w:line="191" w:lineRule="exact"/>
        <w:ind w:left="2726" w:right="-69"/>
        <w:jc w:val="left"/>
        <w:rPr>
          <w:rFonts w:ascii="Arial" w:hAnsi="Arial" w:cs="Arial" w:eastAsia="Arial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color w:val="282828"/>
          <w:spacing w:val="0"/>
          <w:w w:val="100"/>
          <w:b/>
          <w:bCs/>
        </w:rPr>
        <w:t>Grupla</w:t>
      </w:r>
      <w:r>
        <w:rPr>
          <w:rFonts w:ascii="Arial" w:hAnsi="Arial" w:cs="Arial" w:eastAsia="Arial"/>
          <w:sz w:val="19"/>
          <w:szCs w:val="19"/>
          <w:color w:val="282828"/>
          <w:spacing w:val="0"/>
          <w:w w:val="100"/>
          <w:b/>
          <w:bCs/>
        </w:rPr>
        <w:t>r</w:t>
      </w:r>
      <w:r>
        <w:rPr>
          <w:rFonts w:ascii="Arial" w:hAnsi="Arial" w:cs="Arial" w:eastAsia="Arial"/>
          <w:sz w:val="19"/>
          <w:szCs w:val="19"/>
          <w:color w:val="282828"/>
          <w:spacing w:val="13"/>
          <w:w w:val="100"/>
          <w:b/>
          <w:bCs/>
        </w:rPr>
        <w:t> </w:t>
      </w:r>
      <w:r>
        <w:rPr>
          <w:rFonts w:ascii="Arial" w:hAnsi="Arial" w:cs="Arial" w:eastAsia="Arial"/>
          <w:sz w:val="19"/>
          <w:szCs w:val="19"/>
          <w:color w:val="282828"/>
          <w:spacing w:val="0"/>
          <w:w w:val="100"/>
          <w:b/>
          <w:bCs/>
        </w:rPr>
        <w:t>Amk'</w:t>
      </w:r>
      <w:r>
        <w:rPr>
          <w:rFonts w:ascii="Arial" w:hAnsi="Arial" w:cs="Arial" w:eastAsia="Arial"/>
          <w:sz w:val="19"/>
          <w:szCs w:val="19"/>
          <w:color w:val="282828"/>
          <w:spacing w:val="0"/>
          <w:w w:val="100"/>
          <w:b/>
          <w:bCs/>
        </w:rPr>
        <w:t>f</w:t>
      </w:r>
      <w:r>
        <w:rPr>
          <w:rFonts w:ascii="Arial" w:hAnsi="Arial" w:cs="Arial" w:eastAsia="Arial"/>
          <w:sz w:val="19"/>
          <w:szCs w:val="19"/>
          <w:color w:val="282828"/>
          <w:spacing w:val="6"/>
          <w:w w:val="100"/>
          <w:b/>
          <w:bCs/>
        </w:rPr>
        <w:t> </w:t>
      </w:r>
      <w:r>
        <w:rPr>
          <w:rFonts w:ascii="Arial" w:hAnsi="Arial" w:cs="Arial" w:eastAsia="Arial"/>
          <w:sz w:val="19"/>
          <w:szCs w:val="19"/>
          <w:color w:val="36417E"/>
          <w:spacing w:val="0"/>
          <w:w w:val="600"/>
          <w:i/>
        </w:rPr>
        <w:t>(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</w:rPr>
      </w:r>
    </w:p>
    <w:p>
      <w:pPr>
        <w:spacing w:before="1" w:after="0" w:line="170" w:lineRule="exact"/>
        <w:jc w:val="left"/>
        <w:rPr>
          <w:sz w:val="17"/>
          <w:szCs w:val="17"/>
        </w:rPr>
      </w:pPr>
      <w:rPr/>
      <w:r>
        <w:rPr/>
        <w:br w:type="column"/>
      </w:r>
      <w:r>
        <w:rPr>
          <w:sz w:val="17"/>
          <w:szCs w:val="17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right="-20"/>
        <w:jc w:val="left"/>
        <w:tabs>
          <w:tab w:pos="8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Murat</w:t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14" w:lineRule="exact"/>
        <w:ind w:left="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Eri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300" w:bottom="280" w:left="440" w:right="300"/>
          <w:cols w:num="2" w:equalWidth="0">
            <w:col w:w="4697" w:space="140"/>
            <w:col w:w="6343"/>
          </w:cols>
        </w:sectPr>
      </w:pPr>
      <w:rPr/>
    </w:p>
    <w:p>
      <w:pPr>
        <w:spacing w:before="15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jc w:val="left"/>
        <w:spacing w:after="0"/>
        <w:sectPr>
          <w:type w:val="continuous"/>
          <w:pgSz w:w="11920" w:h="16840"/>
          <w:pgMar w:top="300" w:bottom="280" w:left="440" w:right="300"/>
        </w:sectPr>
      </w:pPr>
      <w:rPr/>
    </w:p>
    <w:p>
      <w:pPr>
        <w:spacing w:before="3" w:after="0" w:line="130" w:lineRule="exact"/>
        <w:jc w:val="left"/>
        <w:rPr>
          <w:sz w:val="13"/>
          <w:szCs w:val="13"/>
        </w:rPr>
      </w:pPr>
      <w:rPr/>
      <w:r>
        <w:rPr/>
        <w:pict>
          <v:group style="position:absolute;margin-left:28.112427pt;margin-top:45.239208pt;width:558.447585pt;height:765.764913pt;mso-position-horizontal-relative:page;mso-position-vertical-relative:page;z-index:-14901" coordorigin="562,905" coordsize="11169,15315">
            <v:shape style="position:absolute;left:8486;top:13114;width:3245;height:2880" type="#_x0000_t75">
              <v:imagedata r:id="rId42" o:title=""/>
            </v:shape>
            <v:group style="position:absolute;left:710;top:933;width:10761;height:2" coordorigin="710,933" coordsize="10761,2">
              <v:shape style="position:absolute;left:710;top:933;width:10761;height:2" coordorigin="710,933" coordsize="10761,0" path="m710,933l11471,933e" filled="f" stroked="t" strokeweight=".691289pt" strokecolor="#4B4B4B">
                <v:path arrowok="t"/>
              </v:shape>
            </v:group>
            <v:group style="position:absolute;left:2251;top:921;width:2;height:1438" coordorigin="2251,921" coordsize="2,1438">
              <v:shape style="position:absolute;left:2251;top:921;width:2;height:1438" coordorigin="2251,921" coordsize="0,1438" path="m2251,2359l2251,921e" filled="f" stroked="t" strokeweight=".691289pt" strokecolor="#545454">
                <v:path arrowok="t"/>
              </v:shape>
            </v:group>
            <v:group style="position:absolute;left:8796;top:930;width:2;height:1438" coordorigin="8796,930" coordsize="2,1438">
              <v:shape style="position:absolute;left:8796;top:930;width:2;height:1438" coordorigin="8796,930" coordsize="0,1438" path="m8796,2369l8796,930e" filled="f" stroked="t" strokeweight=".921719pt" strokecolor="#444444">
                <v:path arrowok="t"/>
              </v:shape>
            </v:group>
            <v:group style="position:absolute;left:11487;top:926;width:2;height:13375" coordorigin="11487,926" coordsize="2,13375">
              <v:shape style="position:absolute;left:11487;top:926;width:2;height:13375" coordorigin="11487,926" coordsize="0,13375" path="m11487,14300l11487,926e" filled="f" stroked="t" strokeweight=".691289pt" strokecolor="#4F4F4F">
                <v:path arrowok="t"/>
              </v:shape>
            </v:group>
            <v:group style="position:absolute;left:2265;top:4267;width:2;height:11946" coordorigin="2265,4267" coordsize="2,11946">
              <v:shape style="position:absolute;left:2265;top:4267;width:2;height:11946" coordorigin="2265,4267" coordsize="0,11946" path="m2265,16213l2265,4267e" filled="f" stroked="t" strokeweight=".691289pt" strokecolor="#4F4F4F">
                <v:path arrowok="t"/>
              </v:shape>
            </v:group>
            <v:group style="position:absolute;left:3675;top:3520;width:2;height:761" coordorigin="3675,3520" coordsize="2,761">
              <v:shape style="position:absolute;left:3675;top:3520;width:2;height:761" coordorigin="3675,3520" coordsize="0,761" path="m3675,4281l3675,3520e" filled="f" stroked="t" strokeweight=".691289pt" strokecolor="#3F3F3F">
                <v:path arrowok="t"/>
              </v:shape>
            </v:group>
            <v:group style="position:absolute;left:595;top:912;width:2;height:15297" coordorigin="595,912" coordsize="2,15297">
              <v:shape style="position:absolute;left:595;top:912;width:2;height:15297" coordorigin="595,912" coordsize="0,15297" path="m595,16208l595,912e" filled="f" stroked="t" strokeweight=".691289pt" strokecolor="#545454">
                <v:path arrowok="t"/>
              </v:shape>
            </v:group>
            <v:group style="position:absolute;left:571;top:4274;width:10918;height:2" coordorigin="571,4274" coordsize="10918,2">
              <v:shape style="position:absolute;left:571;top:4274;width:10918;height:2" coordorigin="571,4274" coordsize="10918,0" path="m571,4274l11489,4274e" filled="f" stroked="t" strokeweight=".921719pt" strokecolor="#484848">
                <v:path arrowok="t"/>
              </v:shape>
            </v:group>
            <v:group style="position:absolute;left:576;top:4549;width:10913;height:2" coordorigin="576,4549" coordsize="10913,2">
              <v:shape style="position:absolute;left:576;top:4549;width:10913;height:2" coordorigin="576,4549" coordsize="10913,0" path="m576,4549l11489,4549e" filled="f" stroked="t" strokeweight=".691289pt" strokecolor="#484848">
                <v:path arrowok="t"/>
              </v:shape>
            </v:group>
            <v:group style="position:absolute;left:4717;top:4775;width:2;height:2143" coordorigin="4717,4775" coordsize="2,2143">
              <v:shape style="position:absolute;left:4717;top:4775;width:2;height:2143" coordorigin="4717,4775" coordsize="0,2143" path="m4717,6918l4717,4775e" filled="f" stroked="t" strokeweight=".691289pt" strokecolor="#444444">
                <v:path arrowok="t"/>
              </v:shape>
            </v:group>
            <v:group style="position:absolute;left:2249;top:4784;width:9240;height:2" coordorigin="2249,4784" coordsize="9240,2">
              <v:shape style="position:absolute;left:2249;top:4784;width:9240;height:2" coordorigin="2249,4784" coordsize="9240,0" path="m2249,4784l11489,4784e" filled="f" stroked="t" strokeweight=".691289pt" strokecolor="#4B4B4B">
                <v:path arrowok="t"/>
              </v:shape>
            </v:group>
            <v:group style="position:absolute;left:4705;top:5263;width:6784;height:2" coordorigin="4705,5263" coordsize="6784,2">
              <v:shape style="position:absolute;left:4705;top:5263;width:6784;height:2" coordorigin="4705,5263" coordsize="6784,0" path="m4705,5263l11489,5263e" filled="f" stroked="t" strokeweight=".691289pt" strokecolor="#4F4F4F">
                <v:path arrowok="t"/>
              </v:shape>
            </v:group>
            <v:group style="position:absolute;left:4710;top:5498;width:6779;height:2" coordorigin="4710,5498" coordsize="6779,2">
              <v:shape style="position:absolute;left:4710;top:5498;width:6779;height:2" coordorigin="4710,5498" coordsize="6779,0" path="m4710,5498l11489,5498e" filled="f" stroked="t" strokeweight=".691289pt" strokecolor="#4F4F4F">
                <v:path arrowok="t"/>
              </v:shape>
            </v:group>
            <v:group style="position:absolute;left:4710;top:5733;width:6784;height:2" coordorigin="4710,5733" coordsize="6784,2">
              <v:shape style="position:absolute;left:4710;top:5733;width:6784;height:2" coordorigin="4710,5733" coordsize="6784,0" path="m4710,5733l11494,5733e" filled="f" stroked="t" strokeweight=".691289pt" strokecolor="#4B4B4B">
                <v:path arrowok="t"/>
              </v:shape>
            </v:group>
            <v:group style="position:absolute;left:2249;top:5973;width:9245;height:2" coordorigin="2249,5973" coordsize="9245,2">
              <v:shape style="position:absolute;left:2249;top:5973;width:9245;height:2" coordorigin="2249,5973" coordsize="9245,0" path="m2249,5973l11494,5973e" filled="f" stroked="t" strokeweight=".691289pt" strokecolor="#4B4B4B">
                <v:path arrowok="t"/>
              </v:shape>
            </v:group>
            <v:group style="position:absolute;left:571;top:6208;width:10922;height:2" coordorigin="571,6208" coordsize="10922,2">
              <v:shape style="position:absolute;left:571;top:6208;width:10922;height:2" coordorigin="571,6208" coordsize="10922,0" path="m571,6208l11494,6208e" filled="f" stroked="t" strokeweight=".691289pt" strokecolor="#4B4B4B">
                <v:path arrowok="t"/>
              </v:shape>
            </v:group>
            <v:group style="position:absolute;left:7517;top:6203;width:2;height:714" coordorigin="7517,6203" coordsize="2,714">
              <v:shape style="position:absolute;left:7517;top:6203;width:2;height:714" coordorigin="7517,6203" coordsize="0,714" path="m7517,6918l7517,6203e" filled="f" stroked="t" strokeweight=".691289pt" strokecolor="#484848">
                <v:path arrowok="t"/>
              </v:shape>
            </v:group>
            <v:group style="position:absolute;left:2249;top:6669;width:9245;height:2" coordorigin="2249,6669" coordsize="9245,2">
              <v:shape style="position:absolute;left:2249;top:6669;width:9245;height:2" coordorigin="2249,6669" coordsize="9245,0" path="m2249,6669l11494,6669e" filled="f" stroked="t" strokeweight=".691289pt" strokecolor="#4B4B4B">
                <v:path arrowok="t"/>
              </v:shape>
            </v:group>
            <v:group style="position:absolute;left:2249;top:6904;width:9245;height:2" coordorigin="2249,6904" coordsize="9245,2">
              <v:shape style="position:absolute;left:2249;top:6904;width:9245;height:2" coordorigin="2249,6904" coordsize="9245,0" path="m2249,6904l11494,6904e" filled="f" stroked="t" strokeweight=".691289pt" strokecolor="#4B4B4B">
                <v:path arrowok="t"/>
              </v:shape>
            </v:group>
            <v:group style="position:absolute;left:576;top:7138;width:10922;height:2" coordorigin="576,7138" coordsize="10922,2">
              <v:shape style="position:absolute;left:576;top:7138;width:10922;height:2" coordorigin="576,7138" coordsize="10922,0" path="m576,7138l11498,7138e" filled="f" stroked="t" strokeweight=".691289pt" strokecolor="#4B4B4B">
                <v:path arrowok="t"/>
              </v:shape>
            </v:group>
            <v:group style="position:absolute;left:581;top:7604;width:10918;height:2" coordorigin="581,7604" coordsize="10918,2">
              <v:shape style="position:absolute;left:581;top:7604;width:10918;height:2" coordorigin="581,7604" coordsize="10918,0" path="m581,7604l11498,7604e" filled="f" stroked="t" strokeweight=".691289pt" strokecolor="#4B4B4B">
                <v:path arrowok="t"/>
              </v:shape>
            </v:group>
            <v:group style="position:absolute;left:576;top:8313;width:10927;height:2" coordorigin="576,8313" coordsize="10927,2">
              <v:shape style="position:absolute;left:576;top:8313;width:10927;height:2" coordorigin="576,8313" coordsize="10927,0" path="m576,8313l11503,8313e" filled="f" stroked="t" strokeweight=".691289pt" strokecolor="#4B4B4B">
                <v:path arrowok="t"/>
              </v:shape>
            </v:group>
            <v:group style="position:absolute;left:581;top:9108;width:10922;height:2" coordorigin="581,9108" coordsize="10922,2">
              <v:shape style="position:absolute;left:581;top:9108;width:10922;height:2" coordorigin="581,9108" coordsize="10922,0" path="m581,9108l11503,9108e" filled="f" stroked="t" strokeweight=".691289pt" strokecolor="#4B4B4B">
                <v:path arrowok="t"/>
              </v:shape>
            </v:group>
            <v:group style="position:absolute;left:4722;top:7594;width:2;height:733" coordorigin="4722,7594" coordsize="2,733">
              <v:shape style="position:absolute;left:4722;top:7594;width:2;height:733" coordorigin="4722,7594" coordsize="0,733" path="m4722,8327l4722,7594e" filled="f" stroked="t" strokeweight=".691289pt" strokecolor="#4F4F4F">
                <v:path arrowok="t"/>
              </v:shape>
            </v:group>
            <v:group style="position:absolute;left:4715;top:7839;width:6784;height:2" coordorigin="4715,7839" coordsize="6784,2">
              <v:shape style="position:absolute;left:4715;top:7839;width:6784;height:2" coordorigin="4715,7839" coordsize="6784,0" path="m4715,7839l11498,7839e" filled="f" stroked="t" strokeweight=".691289pt" strokecolor="#4F4F4F">
                <v:path arrowok="t"/>
              </v:shape>
            </v:group>
            <v:group style="position:absolute;left:4715;top:8078;width:6784;height:2" coordorigin="4715,8078" coordsize="6784,2">
              <v:shape style="position:absolute;left:4715;top:8078;width:6784;height:2" coordorigin="4715,8078" coordsize="6784,0" path="m4715,8078l11498,8078e" filled="f" stroked="t" strokeweight=".691289pt" strokecolor="#4F4F4F">
                <v:path arrowok="t"/>
              </v:shape>
            </v:group>
            <v:group style="position:absolute;left:585;top:10024;width:10922;height:2" coordorigin="585,10024" coordsize="10922,2">
              <v:shape style="position:absolute;left:585;top:10024;width:10922;height:2" coordorigin="585,10024" coordsize="10922,0" path="m585,10024l11508,10024e" filled="f" stroked="t" strokeweight=".691289pt" strokecolor="#4F4F4F">
                <v:path arrowok="t"/>
              </v:shape>
            </v:group>
            <v:group style="position:absolute;left:585;top:10259;width:10922;height:2" coordorigin="585,10259" coordsize="10922,2">
              <v:shape style="position:absolute;left:585;top:10259;width:10922;height:2" coordorigin="585,10259" coordsize="10922,0" path="m585,10259l11508,10259e" filled="f" stroked="t" strokeweight=".691289pt" strokecolor="#4F4F4F">
                <v:path arrowok="t"/>
              </v:shape>
            </v:group>
            <v:group style="position:absolute;left:581;top:10494;width:10932;height:2" coordorigin="581,10494" coordsize="10932,2">
              <v:shape style="position:absolute;left:581;top:10494;width:10932;height:2" coordorigin="581,10494" coordsize="10932,0" path="m581,10494l11512,10494e" filled="f" stroked="t" strokeweight=".691289pt" strokecolor="#4F4F4F">
                <v:path arrowok="t"/>
              </v:shape>
            </v:group>
            <v:group style="position:absolute;left:585;top:11196;width:10927;height:2" coordorigin="585,11196" coordsize="10927,2">
              <v:shape style="position:absolute;left:585;top:11196;width:10927;height:2" coordorigin="585,11196" coordsize="10927,0" path="m585,11196l11512,11196e" filled="f" stroked="t" strokeweight=".921719pt" strokecolor="#4B4B4B">
                <v:path arrowok="t"/>
              </v:shape>
            </v:group>
            <v:group style="position:absolute;left:590;top:11704;width:10922;height:2" coordorigin="590,11704" coordsize="10922,2">
              <v:shape style="position:absolute;left:590;top:11704;width:10922;height:2" coordorigin="590,11704" coordsize="10922,0" path="m590,11704l11512,11704e" filled="f" stroked="t" strokeweight=".691289pt" strokecolor="#4F4F4F">
                <v:path arrowok="t"/>
              </v:shape>
            </v:group>
            <v:group style="position:absolute;left:595;top:13755;width:1682;height:2" coordorigin="595,13755" coordsize="1682,2">
              <v:shape style="position:absolute;left:595;top:13755;width:1682;height:2" coordorigin="595,13755" coordsize="1682,0" path="m595,13755l2277,13755e" filled="f" stroked="t" strokeweight=".691289pt" strokecolor="#545454">
                <v:path arrowok="t"/>
              </v:shape>
            </v:group>
            <v:group style="position:absolute;left:599;top:16199;width:9752;height:2" coordorigin="599,16199" coordsize="9752,2">
              <v:shape style="position:absolute;left:599;top:16199;width:9752;height:2" coordorigin="599,16199" coordsize="9752,0" path="m599,16199l10351,16199e" filled="f" stroked="t" strokeweight=".691289pt" strokecolor="#646464">
                <v:path arrowok="t"/>
              </v:shape>
            </v:group>
            <v:group style="position:absolute;left:1053;top:11189;width:2;height:5024" coordorigin="1053,11189" coordsize="2,5024">
              <v:shape style="position:absolute;left:1053;top:11189;width:2;height:5024" coordorigin="1053,11189" coordsize="0,5024" path="m1053,16213l1053,11189e" filled="f" stroked="t" strokeweight=".691289pt" strokecolor="#444444">
                <v:path arrowok="t"/>
              </v:shape>
            </v:group>
            <v:group style="position:absolute;left:1622;top:11138;width:2;height:5075" coordorigin="1622,11138" coordsize="2,5075">
              <v:shape style="position:absolute;left:1622;top:11138;width:2;height:5075" coordorigin="1622,11138" coordsize="0,5075" path="m1622,16213l1622,11138e" filled="f" stroked="t" strokeweight=".691289pt" strokecolor="#4F4F4F">
                <v:path arrowok="t"/>
              </v:shape>
            </v:group>
            <v:group style="position:absolute;left:7113;top:11189;width:2;height:5014" coordorigin="7113,11189" coordsize="2,5014">
              <v:shape style="position:absolute;left:7113;top:11189;width:2;height:5014" coordorigin="7113,11189" coordsize="0,5014" path="m7113,16204l7113,11189e" filled="f" stroked="t" strokeweight=".691289pt" strokecolor="#484848">
                <v:path arrowok="t"/>
              </v:shape>
            </v:group>
            <w10:wrap type="none"/>
          </v:group>
        </w:pict>
      </w:r>
      <w:r>
        <w:rPr>
          <w:sz w:val="13"/>
          <w:szCs w:val="13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2450" w:right="118"/>
        <w:jc w:val="center"/>
        <w:rPr>
          <w:rFonts w:ascii="Times New Roman" w:hAnsi="Times New Roman" w:cs="Times New Roman" w:eastAsia="Times New Roman"/>
          <w:sz w:val="27"/>
          <w:szCs w:val="27"/>
        </w:rPr>
      </w:pPr>
      <w:rPr/>
      <w:r>
        <w:rPr>
          <w:rFonts w:ascii="Times New Roman" w:hAnsi="Times New Roman" w:cs="Times New Roman" w:eastAsia="Times New Roman"/>
          <w:sz w:val="28"/>
          <w:szCs w:val="28"/>
          <w:color w:val="383838"/>
          <w:spacing w:val="0"/>
          <w:w w:val="100"/>
        </w:rPr>
        <w:t>.Ergü</w:t>
      </w:r>
      <w:r>
        <w:rPr>
          <w:rFonts w:ascii="Times New Roman" w:hAnsi="Times New Roman" w:cs="Times New Roman" w:eastAsia="Times New Roman"/>
          <w:sz w:val="28"/>
          <w:szCs w:val="28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8"/>
          <w:szCs w:val="28"/>
          <w:color w:val="383838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27"/>
          <w:szCs w:val="27"/>
          <w:color w:val="282828"/>
          <w:spacing w:val="0"/>
          <w:w w:val="89"/>
        </w:rPr>
        <w:t>KAYi-i</w:t>
      </w:r>
      <w:r>
        <w:rPr>
          <w:rFonts w:ascii="Times New Roman" w:hAnsi="Times New Roman" w:cs="Times New Roman" w:eastAsia="Times New Roman"/>
          <w:sz w:val="27"/>
          <w:szCs w:val="27"/>
          <w:color w:val="000000"/>
          <w:spacing w:val="0"/>
          <w:w w:val="100"/>
        </w:rPr>
      </w:r>
    </w:p>
    <w:p>
      <w:pPr>
        <w:spacing w:before="0" w:after="0" w:line="250" w:lineRule="exact"/>
        <w:ind w:left="2278" w:right="-58"/>
        <w:jc w:val="center"/>
        <w:rPr>
          <w:rFonts w:ascii="Times New Roman" w:hAnsi="Times New Roman" w:cs="Times New Roman" w:eastAsia="Times New Roman"/>
          <w:sz w:val="24"/>
          <w:szCs w:val="24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65.909409pt;margin-top:3.925545pt;width:64.309733pt;height:41.0pt;mso-position-horizontal-relative:page;mso-position-vertical-relative:paragraph;z-index:-14899" type="#_x0000_t202" filled="f" stroked="f">
            <v:textbox inset="0,0,0,0">
              <w:txbxContent>
                <w:p>
                  <w:pPr>
                    <w:spacing w:before="0" w:after="0" w:line="820" w:lineRule="exact"/>
                    <w:ind w:right="-163"/>
                    <w:jc w:val="left"/>
                    <w:rPr>
                      <w:rFonts w:ascii="Times New Roman" w:hAnsi="Times New Roman" w:cs="Times New Roman" w:eastAsia="Times New Roman"/>
                      <w:sz w:val="82"/>
                      <w:szCs w:val="82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82"/>
                      <w:szCs w:val="82"/>
                      <w:color w:val="333FBA"/>
                      <w:spacing w:val="0"/>
                      <w:w w:val="100"/>
                      <w:i/>
                    </w:rPr>
                    <w:t>%Jt</w:t>
                  </w:r>
                  <w:r>
                    <w:rPr>
                      <w:rFonts w:ascii="Times New Roman" w:hAnsi="Times New Roman" w:cs="Times New Roman" w:eastAsia="Times New Roman"/>
                      <w:sz w:val="82"/>
                      <w:szCs w:val="82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23"/>
          <w:szCs w:val="23"/>
          <w:color w:val="383838"/>
          <w:spacing w:val="0"/>
          <w:w w:val="75"/>
        </w:rPr>
        <w:t>Itfaiy</w:t>
      </w:r>
      <w:r>
        <w:rPr>
          <w:rFonts w:ascii="Arial" w:hAnsi="Arial" w:cs="Arial" w:eastAsia="Arial"/>
          <w:sz w:val="23"/>
          <w:szCs w:val="23"/>
          <w:color w:val="383838"/>
          <w:spacing w:val="0"/>
          <w:w w:val="75"/>
        </w:rPr>
        <w:t>e</w:t>
      </w:r>
      <w:r>
        <w:rPr>
          <w:rFonts w:ascii="Arial" w:hAnsi="Arial" w:cs="Arial" w:eastAsia="Arial"/>
          <w:sz w:val="23"/>
          <w:szCs w:val="23"/>
          <w:color w:val="383838"/>
          <w:spacing w:val="14"/>
          <w:w w:val="75"/>
        </w:rPr>
        <w:t> </w:t>
      </w:r>
      <w:r>
        <w:rPr>
          <w:rFonts w:ascii="Arial" w:hAnsi="Arial" w:cs="Arial" w:eastAsia="Arial"/>
          <w:sz w:val="23"/>
          <w:szCs w:val="23"/>
          <w:color w:val="282828"/>
          <w:spacing w:val="0"/>
          <w:w w:val="75"/>
        </w:rPr>
        <w:t>Güne</w:t>
      </w:r>
      <w:r>
        <w:rPr>
          <w:rFonts w:ascii="Arial" w:hAnsi="Arial" w:cs="Arial" w:eastAsia="Arial"/>
          <w:sz w:val="23"/>
          <w:szCs w:val="23"/>
          <w:color w:val="282828"/>
          <w:spacing w:val="0"/>
          <w:w w:val="75"/>
        </w:rPr>
        <w:t>y</w:t>
      </w:r>
      <w:r>
        <w:rPr>
          <w:rFonts w:ascii="Arial" w:hAnsi="Arial" w:cs="Arial" w:eastAsia="Arial"/>
          <w:sz w:val="23"/>
          <w:szCs w:val="23"/>
          <w:color w:val="282828"/>
          <w:spacing w:val="-7"/>
          <w:w w:val="75"/>
        </w:rPr>
        <w:t> </w:t>
      </w:r>
      <w:r>
        <w:rPr>
          <w:rFonts w:ascii="Arial" w:hAnsi="Arial" w:cs="Arial" w:eastAsia="Arial"/>
          <w:sz w:val="23"/>
          <w:szCs w:val="23"/>
          <w:color w:val="383838"/>
          <w:spacing w:val="0"/>
          <w:w w:val="75"/>
        </w:rPr>
        <w:t>Bölg</w:t>
      </w:r>
      <w:r>
        <w:rPr>
          <w:rFonts w:ascii="Arial" w:hAnsi="Arial" w:cs="Arial" w:eastAsia="Arial"/>
          <w:sz w:val="23"/>
          <w:szCs w:val="23"/>
          <w:color w:val="383838"/>
          <w:spacing w:val="0"/>
          <w:w w:val="76"/>
        </w:rPr>
        <w:t>e</w:t>
      </w:r>
      <w:r>
        <w:rPr>
          <w:rFonts w:ascii="Arial" w:hAnsi="Arial" w:cs="Arial" w:eastAsia="Arial"/>
          <w:sz w:val="23"/>
          <w:szCs w:val="23"/>
          <w:color w:val="383838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282828"/>
          <w:spacing w:val="0"/>
          <w:w w:val="73"/>
        </w:rPr>
        <w:t>Amin</w:t>
      </w:r>
      <w:r>
        <w:rPr>
          <w:rFonts w:ascii="Times New Roman" w:hAnsi="Times New Roman" w:cs="Times New Roman" w:eastAsia="Times New Roman"/>
          <w:sz w:val="24"/>
          <w:szCs w:val="24"/>
          <w:color w:val="000000"/>
          <w:spacing w:val="0"/>
          <w:w w:val="100"/>
        </w:rPr>
      </w:r>
    </w:p>
    <w:p>
      <w:pPr>
        <w:spacing w:before="0" w:after="0" w:line="1452" w:lineRule="exact"/>
        <w:ind w:right="-20"/>
        <w:jc w:val="left"/>
        <w:rPr>
          <w:rFonts w:ascii="Arial" w:hAnsi="Arial" w:cs="Arial" w:eastAsia="Arial"/>
          <w:sz w:val="73"/>
          <w:szCs w:val="73"/>
        </w:rPr>
      </w:pPr>
      <w:rPr/>
      <w:r>
        <w:rPr/>
        <w:br w:type="column"/>
      </w:r>
      <w:r>
        <w:rPr>
          <w:rFonts w:ascii="Arial" w:hAnsi="Arial" w:cs="Arial" w:eastAsia="Arial"/>
          <w:sz w:val="73"/>
          <w:szCs w:val="73"/>
          <w:color w:val="383B59"/>
          <w:w w:val="53"/>
          <w:i/>
          <w:position w:val="-14"/>
        </w:rPr>
        <w:t>r</w:t>
      </w:r>
      <w:r>
        <w:rPr>
          <w:rFonts w:ascii="Arial" w:hAnsi="Arial" w:cs="Arial" w:eastAsia="Arial"/>
          <w:sz w:val="73"/>
          <w:szCs w:val="73"/>
          <w:color w:val="383B59"/>
          <w:spacing w:val="-231"/>
          <w:w w:val="53"/>
          <w:i/>
          <w:position w:val="-14"/>
        </w:rPr>
        <w:t>r</w:t>
      </w:r>
      <w:r>
        <w:rPr>
          <w:rFonts w:ascii="Times New Roman" w:hAnsi="Times New Roman" w:cs="Times New Roman" w:eastAsia="Times New Roman"/>
          <w:sz w:val="117"/>
          <w:szCs w:val="117"/>
          <w:color w:val="36417E"/>
          <w:spacing w:val="-454"/>
          <w:w w:val="98"/>
          <w:i/>
          <w:position w:val="16"/>
        </w:rPr>
        <w:t>a</w:t>
      </w:r>
      <w:r>
        <w:rPr>
          <w:rFonts w:ascii="Arial" w:hAnsi="Arial" w:cs="Arial" w:eastAsia="Arial"/>
          <w:sz w:val="73"/>
          <w:szCs w:val="73"/>
          <w:color w:val="383B59"/>
          <w:spacing w:val="0"/>
          <w:w w:val="52"/>
          <w:i/>
          <w:position w:val="-14"/>
        </w:rPr>
        <w:t>!</w:t>
      </w:r>
      <w:r>
        <w:rPr>
          <w:rFonts w:ascii="Arial" w:hAnsi="Arial" w:cs="Arial" w:eastAsia="Arial"/>
          <w:sz w:val="73"/>
          <w:szCs w:val="73"/>
          <w:color w:val="383B59"/>
          <w:spacing w:val="-120"/>
          <w:w w:val="100"/>
          <w:i/>
          <w:position w:val="-14"/>
        </w:rPr>
        <w:t> </w:t>
      </w:r>
      <w:r>
        <w:rPr>
          <w:rFonts w:ascii="Arial" w:hAnsi="Arial" w:cs="Arial" w:eastAsia="Arial"/>
          <w:sz w:val="73"/>
          <w:szCs w:val="73"/>
          <w:color w:val="383838"/>
          <w:spacing w:val="0"/>
          <w:w w:val="69"/>
          <w:i/>
          <w:position w:val="-14"/>
        </w:rPr>
        <w:t>;</w:t>
      </w:r>
      <w:r>
        <w:rPr>
          <w:rFonts w:ascii="Arial" w:hAnsi="Arial" w:cs="Arial" w:eastAsia="Arial"/>
          <w:sz w:val="73"/>
          <w:szCs w:val="73"/>
          <w:color w:val="383838"/>
          <w:spacing w:val="-97"/>
          <w:w w:val="69"/>
          <w:i/>
          <w:position w:val="-14"/>
        </w:rPr>
        <w:t>:</w:t>
      </w:r>
      <w:r>
        <w:rPr>
          <w:rFonts w:ascii="Arial" w:hAnsi="Arial" w:cs="Arial" w:eastAsia="Arial"/>
          <w:sz w:val="73"/>
          <w:szCs w:val="73"/>
          <w:color w:val="383B59"/>
          <w:spacing w:val="-141"/>
          <w:w w:val="70"/>
          <w:i/>
          <w:position w:val="-14"/>
        </w:rPr>
        <w:t>!</w:t>
      </w:r>
      <w:r>
        <w:rPr>
          <w:rFonts w:ascii="Times New Roman" w:hAnsi="Times New Roman" w:cs="Times New Roman" w:eastAsia="Times New Roman"/>
          <w:sz w:val="117"/>
          <w:szCs w:val="117"/>
          <w:color w:val="383B59"/>
          <w:spacing w:val="-335"/>
          <w:w w:val="34"/>
          <w:i/>
          <w:position w:val="16"/>
        </w:rPr>
        <w:t>E</w:t>
      </w:r>
      <w:r>
        <w:rPr>
          <w:rFonts w:ascii="Arial" w:hAnsi="Arial" w:cs="Arial" w:eastAsia="Arial"/>
          <w:sz w:val="73"/>
          <w:szCs w:val="73"/>
          <w:color w:val="383838"/>
          <w:spacing w:val="-51"/>
          <w:w w:val="38"/>
          <w:i/>
          <w:position w:val="-14"/>
        </w:rPr>
        <w:t>r</w:t>
      </w:r>
      <w:r>
        <w:rPr>
          <w:rFonts w:ascii="Times New Roman" w:hAnsi="Times New Roman" w:cs="Times New Roman" w:eastAsia="Times New Roman"/>
          <w:sz w:val="117"/>
          <w:szCs w:val="117"/>
          <w:color w:val="C4C3C3"/>
          <w:spacing w:val="8"/>
          <w:w w:val="8"/>
          <w:i/>
          <w:position w:val="16"/>
        </w:rPr>
        <w:t>.</w:t>
      </w:r>
      <w:r>
        <w:rPr>
          <w:rFonts w:ascii="Arial" w:hAnsi="Arial" w:cs="Arial" w:eastAsia="Arial"/>
          <w:sz w:val="73"/>
          <w:szCs w:val="73"/>
          <w:color w:val="383838"/>
          <w:spacing w:val="0"/>
          <w:w w:val="38"/>
          <w:i/>
          <w:position w:val="-14"/>
        </w:rPr>
        <w:t>ü</w:t>
      </w:r>
      <w:r>
        <w:rPr>
          <w:rFonts w:ascii="Arial" w:hAnsi="Arial" w:cs="Arial" w:eastAsia="Arial"/>
          <w:sz w:val="73"/>
          <w:szCs w:val="73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300" w:bottom="280" w:left="440" w:right="300"/>
          <w:cols w:num="2" w:equalWidth="0">
            <w:col w:w="4284" w:space="539"/>
            <w:col w:w="6357"/>
          </w:cols>
        </w:sectPr>
      </w:pPr>
      <w:rPr/>
    </w:p>
    <w:p>
      <w:pPr>
        <w:spacing w:before="3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3414" w:right="-20"/>
        <w:jc w:val="left"/>
        <w:rPr>
          <w:rFonts w:ascii="Times New Roman" w:hAnsi="Times New Roman" w:cs="Times New Roman" w:eastAsia="Times New Roman"/>
          <w:sz w:val="21"/>
          <w:szCs w:val="21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75.873627pt;margin-top:-.662848pt;width:65.268003pt;height:72pt;mso-position-horizontal-relative:page;mso-position-vertical-relative:paragraph;z-index:-14892" type="#_x0000_t202" filled="f" stroked="f">
            <v:textbox inset="0,0,0,0">
              <w:txbxContent>
                <w:p>
                  <w:pPr>
                    <w:spacing w:before="0" w:after="0" w:line="1440" w:lineRule="exact"/>
                    <w:ind w:right="-256"/>
                    <w:jc w:val="left"/>
                    <w:rPr>
                      <w:rFonts w:ascii="Arial" w:hAnsi="Arial" w:cs="Arial" w:eastAsia="Arial"/>
                      <w:sz w:val="144"/>
                      <w:szCs w:val="144"/>
                    </w:rPr>
                  </w:pPr>
                  <w:rPr/>
                  <w:r>
                    <w:rPr>
                      <w:rFonts w:ascii="Arial" w:hAnsi="Arial" w:cs="Arial" w:eastAsia="Arial"/>
                      <w:sz w:val="144"/>
                      <w:szCs w:val="144"/>
                      <w:color w:val="242424"/>
                      <w:spacing w:val="0"/>
                      <w:w w:val="259"/>
                      <w:position w:val="-1"/>
                    </w:rPr>
                    <w:t>•</w:t>
                  </w:r>
                  <w:r>
                    <w:rPr>
                      <w:rFonts w:ascii="Arial" w:hAnsi="Arial" w:cs="Arial" w:eastAsia="Arial"/>
                      <w:sz w:val="144"/>
                      <w:szCs w:val="144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1"/>
          <w:szCs w:val="21"/>
          <w:color w:val="242424"/>
          <w:spacing w:val="0"/>
          <w:w w:val="100"/>
        </w:rPr>
        <w:t>İZMİR</w:t>
      </w:r>
      <w:r>
        <w:rPr>
          <w:rFonts w:ascii="Times New Roman" w:hAnsi="Times New Roman" w:cs="Times New Roman" w:eastAsia="Times New Roman"/>
          <w:sz w:val="21"/>
          <w:szCs w:val="21"/>
          <w:color w:val="242424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42424"/>
          <w:spacing w:val="0"/>
          <w:w w:val="100"/>
        </w:rPr>
        <w:t>BÜYÜKŞEHİR</w:t>
      </w:r>
      <w:r>
        <w:rPr>
          <w:rFonts w:ascii="Times New Roman" w:hAnsi="Times New Roman" w:cs="Times New Roman" w:eastAsia="Times New Roman"/>
          <w:sz w:val="21"/>
          <w:szCs w:val="21"/>
          <w:color w:val="242424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42424"/>
          <w:spacing w:val="0"/>
          <w:w w:val="103"/>
        </w:rPr>
        <w:t>BELEDİYESİ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7" w:after="0" w:line="240" w:lineRule="auto"/>
        <w:ind w:left="841" w:right="-20"/>
        <w:jc w:val="left"/>
        <w:tabs>
          <w:tab w:pos="3520" w:val="left"/>
        </w:tabs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Arial" w:hAnsi="Arial" w:cs="Arial" w:eastAsia="Arial"/>
          <w:sz w:val="14"/>
          <w:szCs w:val="14"/>
          <w:color w:val="242424"/>
          <w:spacing w:val="0"/>
          <w:w w:val="113"/>
          <w:position w:val="-13"/>
        </w:rPr>
        <w:t>IZMIR</w:t>
      </w:r>
      <w:r>
        <w:rPr>
          <w:rFonts w:ascii="Arial" w:hAnsi="Arial" w:cs="Arial" w:eastAsia="Arial"/>
          <w:sz w:val="14"/>
          <w:szCs w:val="14"/>
          <w:color w:val="242424"/>
          <w:spacing w:val="0"/>
          <w:w w:val="100"/>
          <w:position w:val="-13"/>
        </w:rPr>
        <w:tab/>
      </w:r>
      <w:r>
        <w:rPr>
          <w:rFonts w:ascii="Arial" w:hAnsi="Arial" w:cs="Arial" w:eastAsia="Arial"/>
          <w:sz w:val="14"/>
          <w:szCs w:val="14"/>
          <w:color w:val="242424"/>
          <w:spacing w:val="0"/>
          <w:w w:val="100"/>
          <w:position w:val="-13"/>
        </w:rPr>
      </w:r>
      <w:r>
        <w:rPr>
          <w:rFonts w:ascii="Times New Roman" w:hAnsi="Times New Roman" w:cs="Times New Roman" w:eastAsia="Times New Roman"/>
          <w:sz w:val="21"/>
          <w:szCs w:val="21"/>
          <w:color w:val="242424"/>
          <w:spacing w:val="0"/>
          <w:w w:val="100"/>
          <w:position w:val="0"/>
        </w:rPr>
        <w:t>İTFAİYE</w:t>
      </w:r>
      <w:r>
        <w:rPr>
          <w:rFonts w:ascii="Times New Roman" w:hAnsi="Times New Roman" w:cs="Times New Roman" w:eastAsia="Times New Roman"/>
          <w:sz w:val="21"/>
          <w:szCs w:val="21"/>
          <w:color w:val="242424"/>
          <w:spacing w:val="2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42424"/>
          <w:spacing w:val="0"/>
          <w:w w:val="100"/>
          <w:position w:val="0"/>
        </w:rPr>
        <w:t>DAİRESi</w:t>
      </w:r>
      <w:r>
        <w:rPr>
          <w:rFonts w:ascii="Times New Roman" w:hAnsi="Times New Roman" w:cs="Times New Roman" w:eastAsia="Times New Roman"/>
          <w:sz w:val="21"/>
          <w:szCs w:val="21"/>
          <w:color w:val="242424"/>
          <w:spacing w:val="3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42424"/>
          <w:spacing w:val="0"/>
          <w:w w:val="103"/>
          <w:position w:val="0"/>
        </w:rPr>
        <w:t>BAŞKANLIGI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5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20" w:lineRule="atLeast"/>
        <w:ind w:left="636" w:right="-20"/>
        <w:jc w:val="left"/>
        <w:rPr>
          <w:rFonts w:ascii="Arial" w:hAnsi="Arial" w:cs="Arial" w:eastAsia="Arial"/>
          <w:sz w:val="14"/>
          <w:szCs w:val="14"/>
        </w:rPr>
      </w:pPr>
      <w:rPr/>
      <w:r>
        <w:rPr>
          <w:rFonts w:ascii="Arial" w:hAnsi="Arial" w:cs="Arial" w:eastAsia="Arial"/>
          <w:sz w:val="14"/>
          <w:szCs w:val="14"/>
          <w:color w:val="242424"/>
          <w:spacing w:val="0"/>
          <w:w w:val="104"/>
        </w:rPr>
        <w:t>BELEDIYESI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</w:rPr>
      </w:r>
    </w:p>
    <w:p>
      <w:pPr>
        <w:jc w:val="left"/>
        <w:spacing w:after="0"/>
        <w:sectPr>
          <w:pgSz w:w="11920" w:h="16840"/>
          <w:pgMar w:top="720" w:bottom="280" w:left="180" w:right="180"/>
        </w:sectPr>
      </w:pPr>
      <w:rPr/>
    </w:p>
    <w:p>
      <w:pPr>
        <w:spacing w:before="0" w:after="0" w:line="139" w:lineRule="atLeast"/>
        <w:ind w:left="593" w:right="-64"/>
        <w:jc w:val="left"/>
        <w:rPr>
          <w:rFonts w:ascii="Arial" w:hAnsi="Arial" w:cs="Arial" w:eastAsia="Arial"/>
          <w:sz w:val="16"/>
          <w:szCs w:val="16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2.932194pt;margin-top:-41.868561pt;width:18.139501pt;height:43.5pt;mso-position-horizontal-relative:page;mso-position-vertical-relative:paragraph;z-index:-14891" type="#_x0000_t202" filled="f" stroked="f">
            <v:textbox inset="0,0,0,0">
              <w:txbxContent>
                <w:p>
                  <w:pPr>
                    <w:spacing w:before="0" w:after="0" w:line="870" w:lineRule="exact"/>
                    <w:ind w:right="-170"/>
                    <w:jc w:val="left"/>
                    <w:rPr>
                      <w:rFonts w:ascii="Arial" w:hAnsi="Arial" w:cs="Arial" w:eastAsia="Arial"/>
                      <w:sz w:val="87"/>
                      <w:szCs w:val="87"/>
                    </w:rPr>
                  </w:pPr>
                  <w:rPr/>
                  <w:r>
                    <w:rPr>
                      <w:rFonts w:ascii="Arial" w:hAnsi="Arial" w:cs="Arial" w:eastAsia="Arial"/>
                      <w:sz w:val="87"/>
                      <w:szCs w:val="87"/>
                      <w:color w:val="242424"/>
                      <w:spacing w:val="-726"/>
                      <w:w w:val="150"/>
                      <w:b/>
                      <w:bCs/>
                      <w:position w:val="-1"/>
                    </w:rPr>
                    <w:t>1</w:t>
                  </w:r>
                  <w:r>
                    <w:rPr>
                      <w:rFonts w:ascii="Arial" w:hAnsi="Arial" w:cs="Arial" w:eastAsia="Arial"/>
                      <w:sz w:val="87"/>
                      <w:szCs w:val="87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6"/>
          <w:szCs w:val="16"/>
          <w:color w:val="242424"/>
          <w:spacing w:val="0"/>
          <w:w w:val="88"/>
          <w:b/>
          <w:bCs/>
        </w:rPr>
        <w:t>BÜYÜKSEHIR</w:t>
      </w:r>
      <w:r>
        <w:rPr>
          <w:rFonts w:ascii="Arial" w:hAnsi="Arial" w:cs="Arial" w:eastAsia="Arial"/>
          <w:sz w:val="16"/>
          <w:szCs w:val="16"/>
          <w:color w:val="000000"/>
          <w:spacing w:val="0"/>
          <w:w w:val="100"/>
        </w:rPr>
      </w:r>
    </w:p>
    <w:p>
      <w:pPr>
        <w:spacing w:before="0" w:after="0" w:line="166" w:lineRule="atLeast"/>
        <w:ind w:right="-20"/>
        <w:jc w:val="left"/>
        <w:rPr>
          <w:rFonts w:ascii="Times New Roman" w:hAnsi="Times New Roman" w:cs="Times New Roman" w:eastAsia="Times New Roman"/>
          <w:sz w:val="21"/>
          <w:szCs w:val="21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1"/>
          <w:szCs w:val="21"/>
          <w:color w:val="242424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21"/>
          <w:szCs w:val="21"/>
          <w:color w:val="242424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42424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1"/>
          <w:szCs w:val="21"/>
          <w:color w:val="2424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242424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42424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1"/>
          <w:szCs w:val="21"/>
          <w:color w:val="2424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24242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42424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21"/>
          <w:szCs w:val="21"/>
          <w:color w:val="242424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42424"/>
          <w:spacing w:val="0"/>
          <w:w w:val="100"/>
        </w:rPr>
        <w:t>Müdahale</w:t>
      </w:r>
      <w:r>
        <w:rPr>
          <w:rFonts w:ascii="Times New Roman" w:hAnsi="Times New Roman" w:cs="Times New Roman" w:eastAsia="Times New Roman"/>
          <w:sz w:val="21"/>
          <w:szCs w:val="21"/>
          <w:color w:val="242424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42424"/>
          <w:spacing w:val="0"/>
          <w:w w:val="100"/>
        </w:rPr>
        <w:t>Şub</w:t>
      </w:r>
      <w:r>
        <w:rPr>
          <w:rFonts w:ascii="Times New Roman" w:hAnsi="Times New Roman" w:cs="Times New Roman" w:eastAsia="Times New Roman"/>
          <w:sz w:val="21"/>
          <w:szCs w:val="21"/>
          <w:color w:val="2424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242424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42424"/>
          <w:spacing w:val="0"/>
          <w:w w:val="103"/>
        </w:rPr>
        <w:t>Müdürlüğü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7" w:after="0" w:line="240" w:lineRule="auto"/>
        <w:ind w:left="1136" w:right="-20"/>
        <w:jc w:val="left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242424"/>
          <w:spacing w:val="0"/>
          <w:w w:val="100"/>
        </w:rPr>
        <w:t>YANGl</w:t>
      </w:r>
      <w:r>
        <w:rPr>
          <w:rFonts w:ascii="Times New Roman" w:hAnsi="Times New Roman" w:cs="Times New Roman" w:eastAsia="Times New Roman"/>
          <w:sz w:val="21"/>
          <w:szCs w:val="21"/>
          <w:color w:val="2424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242424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42424"/>
          <w:spacing w:val="0"/>
          <w:w w:val="103"/>
        </w:rPr>
        <w:t>RAPORU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300" w:bottom="280" w:left="180" w:right="180"/>
          <w:cols w:num="2" w:equalWidth="0">
            <w:col w:w="1535" w:space="1507"/>
            <w:col w:w="8518"/>
          </w:cols>
        </w:sectPr>
      </w:pPr>
      <w:rPr/>
    </w:p>
    <w:p>
      <w:pPr>
        <w:spacing w:before="10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tbl>
      <w:tblPr>
        <w:tblW w:w="0" w:type="auto"/>
        <w:tblLook w:val="01E0"/>
        <w:tblLayout w:type="fixed"/>
        <w:tblCellMar>
          <w:left w:w="0" w:type="dxa"/>
          <w:right w:w="0" w:type="dxa"/>
          <w:bottom w:w="0" w:type="dxa"/>
          <w:top w:w="0" w:type="dxa"/>
        </w:tblCellMar>
        <w:jc w:val="left"/>
        <w:tblInd w:w="114.113884" w:type="dxa"/>
      </w:tblPr>
      <w:tblGrid/>
      <w:tr>
        <w:trPr>
          <w:trHeight w:val="239" w:hRule="exact"/>
        </w:trPr>
        <w:tc>
          <w:tcPr>
            <w:tcW w:w="1232" w:type="dxa"/>
            <w:tcBorders>
              <w:top w:val="single" w:sz="5.727664" w:space="0" w:color="4F4F4F"/>
              <w:bottom w:val="single" w:sz="5.727664" w:space="0" w:color="484848"/>
              <w:left w:val="nil" w:sz="6" w:space="0" w:color="auto"/>
              <w:right w:val="nil" w:sz="6" w:space="0" w:color="auto"/>
            </w:tcBorders>
          </w:tcPr>
          <w:p>
            <w:pPr>
              <w:spacing w:before="7" w:after="0" w:line="218" w:lineRule="exact"/>
              <w:ind w:left="40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242424"/>
                <w:spacing w:val="0"/>
                <w:w w:val="100"/>
              </w:rPr>
              <w:t>Ola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42424"/>
                <w:spacing w:val="0"/>
                <w:w w:val="100"/>
              </w:rPr>
              <w:t>y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42424"/>
                <w:spacing w:val="1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42424"/>
                <w:spacing w:val="0"/>
                <w:w w:val="101"/>
              </w:rPr>
              <w:t>Tarihi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1330" w:type="dxa"/>
            <w:tcBorders>
              <w:top w:val="single" w:sz="5.727664" w:space="0" w:color="4F4F4F"/>
              <w:bottom w:val="single" w:sz="5.727664" w:space="0" w:color="484848"/>
              <w:left w:val="nil" w:sz="6" w:space="0" w:color="auto"/>
              <w:right w:val="nil" w:sz="6" w:space="0" w:color="auto"/>
            </w:tcBorders>
          </w:tcPr>
          <w:p>
            <w:pPr>
              <w:spacing w:before="7" w:after="0" w:line="218" w:lineRule="exact"/>
              <w:ind w:left="169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B3B3B"/>
                <w:spacing w:val="0"/>
                <w:w w:val="104"/>
              </w:rPr>
              <w:t>:07.05.2017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2325" w:type="dxa"/>
            <w:tcBorders>
              <w:top w:val="single" w:sz="5.727664" w:space="0" w:color="4F4F4F"/>
              <w:bottom w:val="single" w:sz="5.727664" w:space="0" w:color="484848"/>
              <w:left w:val="nil" w:sz="6" w:space="0" w:color="auto"/>
              <w:right w:val="nil" w:sz="6" w:space="0" w:color="auto"/>
            </w:tcBorders>
          </w:tcPr>
          <w:p>
            <w:pPr>
              <w:spacing w:before="7" w:after="0" w:line="218" w:lineRule="exact"/>
              <w:ind w:left="208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151515"/>
                <w:w w:val="84"/>
              </w:rPr>
              <w:t>!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151515"/>
                <w:w w:val="83"/>
              </w:rPr>
              <w:t>B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151515"/>
                <w:spacing w:val="-3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B3B3B"/>
                <w:spacing w:val="0"/>
                <w:w w:val="100"/>
              </w:rPr>
              <w:t>ildirim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B3B3B"/>
                <w:spacing w:val="2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42424"/>
                <w:spacing w:val="0"/>
                <w:w w:val="100"/>
              </w:rPr>
              <w:t>Sıra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42424"/>
                <w:spacing w:val="1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42424"/>
                <w:spacing w:val="0"/>
                <w:w w:val="105"/>
              </w:rPr>
              <w:t>No:45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6417" w:type="dxa"/>
            <w:gridSpan w:val="2"/>
            <w:tcBorders>
              <w:top w:val="single" w:sz="5.727664" w:space="0" w:color="4F4F4F"/>
              <w:bottom w:val="single" w:sz="5.727664" w:space="0" w:color="484848"/>
              <w:left w:val="nil" w:sz="6" w:space="0" w:color="auto"/>
              <w:right w:val="nil" w:sz="6" w:space="0" w:color="auto"/>
            </w:tcBorders>
          </w:tcPr>
          <w:p>
            <w:pPr>
              <w:spacing w:before="7" w:after="0" w:line="218" w:lineRule="exact"/>
              <w:ind w:left="279" w:right="-20"/>
              <w:jc w:val="left"/>
              <w:tabs>
                <w:tab w:pos="2300" w:val="left"/>
              </w:tabs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151515"/>
                <w:spacing w:val="0"/>
                <w:w w:val="100"/>
              </w:rPr>
              <w:t>!Bildirim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151515"/>
                <w:spacing w:val="-1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42424"/>
                <w:spacing w:val="0"/>
                <w:w w:val="100"/>
              </w:rPr>
              <w:t>Saati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42424"/>
                <w:spacing w:val="18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42424"/>
                <w:spacing w:val="0"/>
                <w:w w:val="100"/>
              </w:rPr>
              <w:t>:22:47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42424"/>
                <w:spacing w:val="-28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42424"/>
                <w:spacing w:val="0"/>
                <w:w w:val="100"/>
              </w:rPr>
              <w:tab/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42424"/>
                <w:spacing w:val="0"/>
                <w:w w:val="102"/>
              </w:rPr>
              <w:t>tfel: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</w:tr>
      <w:tr>
        <w:trPr>
          <w:trHeight w:val="244" w:hRule="exact"/>
        </w:trPr>
        <w:tc>
          <w:tcPr>
            <w:tcW w:w="1232" w:type="dxa"/>
            <w:tcBorders>
              <w:top w:val="single" w:sz="5.727664" w:space="0" w:color="484848"/>
              <w:bottom w:val="single" w:sz="7.636888" w:space="0" w:color="484848"/>
              <w:left w:val="nil" w:sz="6" w:space="0" w:color="auto"/>
              <w:right w:val="nil" w:sz="6" w:space="0" w:color="auto"/>
            </w:tcBorders>
          </w:tcPr>
          <w:p>
            <w:pPr>
              <w:spacing w:before="7" w:after="0" w:line="218" w:lineRule="exact"/>
              <w:ind w:left="50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B3B3B"/>
                <w:spacing w:val="0"/>
                <w:w w:val="100"/>
              </w:rPr>
              <w:t>Kayıt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B3B3B"/>
                <w:spacing w:val="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42424"/>
                <w:spacing w:val="0"/>
                <w:w w:val="100"/>
              </w:rPr>
              <w:t>Tarihi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1330" w:type="dxa"/>
            <w:tcBorders>
              <w:top w:val="single" w:sz="5.727664" w:space="0" w:color="484848"/>
              <w:bottom w:val="single" w:sz="7.636888" w:space="0" w:color="484848"/>
              <w:left w:val="nil" w:sz="6" w:space="0" w:color="auto"/>
              <w:right w:val="nil" w:sz="6" w:space="0" w:color="auto"/>
            </w:tcBorders>
          </w:tcPr>
          <w:p>
            <w:pPr>
              <w:spacing w:before="7" w:after="0" w:line="218" w:lineRule="exact"/>
              <w:ind w:left="178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B3B3B"/>
                <w:spacing w:val="0"/>
                <w:w w:val="103"/>
              </w:rPr>
              <w:t>:07.05.2017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2325" w:type="dxa"/>
            <w:tcBorders>
              <w:top w:val="single" w:sz="5.727664" w:space="0" w:color="484848"/>
              <w:bottom w:val="single" w:sz="7.636888" w:space="0" w:color="484848"/>
              <w:left w:val="nil" w:sz="6" w:space="0" w:color="auto"/>
              <w:right w:val="nil" w:sz="6" w:space="0" w:color="auto"/>
            </w:tcBorders>
          </w:tcPr>
          <w:p>
            <w:pPr>
              <w:spacing w:before="7" w:after="0" w:line="218" w:lineRule="exact"/>
              <w:ind w:left="213" w:right="-20"/>
              <w:jc w:val="left"/>
              <w:tabs>
                <w:tab w:pos="1580" w:val="left"/>
              </w:tabs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151515"/>
                <w:spacing w:val="0"/>
                <w:w w:val="95"/>
              </w:rPr>
              <w:t>!Kay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151515"/>
                <w:spacing w:val="10"/>
                <w:w w:val="95"/>
              </w:rPr>
              <w:t>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B3B3B"/>
                <w:spacing w:val="0"/>
                <w:w w:val="95"/>
              </w:rPr>
              <w:t>t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B3B3B"/>
                <w:spacing w:val="5"/>
                <w:w w:val="95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42424"/>
                <w:spacing w:val="0"/>
                <w:w w:val="100"/>
              </w:rPr>
              <w:t>No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42424"/>
                <w:spacing w:val="-27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42424"/>
                <w:spacing w:val="0"/>
                <w:w w:val="100"/>
              </w:rPr>
              <w:tab/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42424"/>
                <w:spacing w:val="0"/>
                <w:w w:val="105"/>
              </w:rPr>
              <w:t>:2866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6417" w:type="dxa"/>
            <w:gridSpan w:val="2"/>
            <w:tcBorders>
              <w:top w:val="single" w:sz="5.727664" w:space="0" w:color="484848"/>
              <w:bottom w:val="single" w:sz="7.636888" w:space="0" w:color="484848"/>
              <w:left w:val="nil" w:sz="6" w:space="0" w:color="auto"/>
              <w:right w:val="nil" w:sz="6" w:space="0" w:color="auto"/>
            </w:tcBorders>
          </w:tcPr>
          <w:p>
            <w:pPr>
              <w:spacing w:before="7" w:after="0" w:line="218" w:lineRule="exact"/>
              <w:ind w:left="279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B3B3B"/>
                <w:spacing w:val="0"/>
                <w:w w:val="100"/>
              </w:rPr>
              <w:t>!Bildirim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B3B3B"/>
                <w:spacing w:val="-16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42424"/>
                <w:spacing w:val="0"/>
                <w:w w:val="116"/>
              </w:rPr>
              <w:t>Alan: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42424"/>
                <w:spacing w:val="-20"/>
                <w:w w:val="116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42424"/>
                <w:spacing w:val="0"/>
                <w:w w:val="100"/>
              </w:rPr>
              <w:t>E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42424"/>
                <w:spacing w:val="0"/>
                <w:w w:val="100"/>
              </w:rPr>
              <w:t>r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42424"/>
                <w:spacing w:val="1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42424"/>
                <w:spacing w:val="0"/>
                <w:w w:val="100"/>
              </w:rPr>
              <w:t>Bahadı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42424"/>
                <w:spacing w:val="0"/>
                <w:w w:val="100"/>
              </w:rPr>
              <w:t>r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42424"/>
                <w:spacing w:val="2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42424"/>
                <w:spacing w:val="0"/>
                <w:w w:val="103"/>
              </w:rPr>
              <w:t>ŞENDURAN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</w:tr>
      <w:tr>
        <w:trPr>
          <w:trHeight w:val="239" w:hRule="exact"/>
        </w:trPr>
        <w:tc>
          <w:tcPr>
            <w:tcW w:w="11304" w:type="dxa"/>
            <w:gridSpan w:val="5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2" w:after="0" w:line="240" w:lineRule="auto"/>
              <w:ind w:left="50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242424"/>
                <w:spacing w:val="0"/>
                <w:w w:val="100"/>
              </w:rPr>
              <w:t>Bildirile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42424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42424"/>
                <w:spacing w:val="1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42424"/>
                <w:spacing w:val="0"/>
                <w:w w:val="100"/>
              </w:rPr>
              <w:t>Adre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42424"/>
                <w:spacing w:val="0"/>
                <w:w w:val="100"/>
              </w:rPr>
              <w:t>s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42424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42424"/>
                <w:spacing w:val="1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42424"/>
                <w:spacing w:val="0"/>
                <w:w w:val="100"/>
              </w:rPr>
              <w:t>:Türkme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42424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42424"/>
                <w:spacing w:val="2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42424"/>
                <w:spacing w:val="0"/>
                <w:w w:val="100"/>
              </w:rPr>
              <w:t>Mahallesi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42424"/>
                <w:spacing w:val="37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42424"/>
                <w:spacing w:val="0"/>
                <w:w w:val="100"/>
              </w:rPr>
              <w:t>Dikme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42424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42424"/>
                <w:spacing w:val="3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42424"/>
                <w:spacing w:val="0"/>
                <w:w w:val="100"/>
              </w:rPr>
              <w:t>Caddesi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42424"/>
                <w:spacing w:val="4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42424"/>
                <w:spacing w:val="0"/>
                <w:w w:val="100"/>
              </w:rPr>
              <w:t>Üzeri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42424"/>
                <w:spacing w:val="8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42424"/>
                <w:spacing w:val="0"/>
                <w:w w:val="103"/>
              </w:rPr>
              <w:t>ÖdemişiİZMİR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</w:tr>
      <w:tr>
        <w:trPr>
          <w:trHeight w:val="239" w:hRule="exact"/>
        </w:trPr>
        <w:tc>
          <w:tcPr>
            <w:tcW w:w="1232" w:type="dxa"/>
            <w:tcBorders>
              <w:top w:val="single" w:sz="5.727664" w:space="0" w:color="484848"/>
              <w:bottom w:val="single" w:sz="5.727664" w:space="0" w:color="484848"/>
              <w:left w:val="nil" w:sz="6" w:space="0" w:color="auto"/>
              <w:right w:val="nil" w:sz="6" w:space="0" w:color="auto"/>
            </w:tcBorders>
          </w:tcPr>
          <w:p>
            <w:pPr>
              <w:spacing w:before="7" w:after="0" w:line="218" w:lineRule="exact"/>
              <w:ind w:left="54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242424"/>
                <w:spacing w:val="0"/>
                <w:w w:val="100"/>
              </w:rPr>
              <w:t>Dogru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42424"/>
                <w:spacing w:val="-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42424"/>
                <w:spacing w:val="0"/>
                <w:w w:val="104"/>
              </w:rPr>
              <w:t>Adres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5133" w:type="dxa"/>
            <w:gridSpan w:val="3"/>
            <w:tcBorders>
              <w:top w:val="single" w:sz="5.727664" w:space="0" w:color="484848"/>
              <w:bottom w:val="single" w:sz="5.727664" w:space="0" w:color="484848"/>
              <w:left w:val="nil" w:sz="6" w:space="0" w:color="auto"/>
              <w:right w:val="nil" w:sz="6" w:space="0" w:color="auto"/>
            </w:tcBorders>
          </w:tcPr>
          <w:p>
            <w:pPr>
              <w:spacing w:before="7" w:after="0" w:line="218" w:lineRule="exact"/>
              <w:ind w:left="188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B3B3B"/>
                <w:spacing w:val="0"/>
                <w:w w:val="100"/>
              </w:rPr>
              <w:t>:Türkme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B3B3B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B3B3B"/>
                <w:spacing w:val="37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42424"/>
                <w:spacing w:val="0"/>
                <w:w w:val="100"/>
              </w:rPr>
              <w:t>Mahallesi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42424"/>
                <w:spacing w:val="3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42424"/>
                <w:spacing w:val="0"/>
                <w:w w:val="100"/>
              </w:rPr>
              <w:t>Dikme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42424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42424"/>
                <w:spacing w:val="38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42424"/>
                <w:spacing w:val="0"/>
                <w:w w:val="100"/>
              </w:rPr>
              <w:t>Caddesi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42424"/>
                <w:spacing w:val="3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B3B3B"/>
                <w:spacing w:val="0"/>
                <w:w w:val="100"/>
              </w:rPr>
              <w:t>Üzeri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B3B3B"/>
                <w:spacing w:val="1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42424"/>
                <w:spacing w:val="0"/>
                <w:w w:val="103"/>
              </w:rPr>
              <w:t>Ödemiş/İZMİR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4940" w:type="dxa"/>
            <w:tcBorders>
              <w:top w:val="single" w:sz="5.727664" w:space="0" w:color="484848"/>
              <w:bottom w:val="single" w:sz="5.727664" w:space="0" w:color="484848"/>
              <w:left w:val="nil" w:sz="6" w:space="0" w:color="auto"/>
              <w:right w:val="single" w:sz="7.636888" w:space="0" w:color="4F4F4F"/>
            </w:tcBorders>
          </w:tcPr>
          <w:p>
            <w:pPr/>
            <w:rPr/>
          </w:p>
        </w:tc>
      </w:tr>
      <w:tr>
        <w:trPr>
          <w:trHeight w:val="244" w:hRule="exact"/>
        </w:trPr>
        <w:tc>
          <w:tcPr>
            <w:tcW w:w="1232" w:type="dxa"/>
            <w:tcBorders>
              <w:top w:val="single" w:sz="5.727664" w:space="0" w:color="484848"/>
              <w:bottom w:val="single" w:sz="7.636888" w:space="0" w:color="484848"/>
              <w:left w:val="nil" w:sz="6" w:space="0" w:color="auto"/>
              <w:right w:val="nil" w:sz="6" w:space="0" w:color="auto"/>
            </w:tcBorders>
          </w:tcPr>
          <w:p>
            <w:pPr>
              <w:spacing w:before="7" w:after="0" w:line="218" w:lineRule="exact"/>
              <w:ind w:left="45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242424"/>
                <w:spacing w:val="0"/>
                <w:w w:val="100"/>
              </w:rPr>
              <w:t>Yangı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42424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42424"/>
                <w:spacing w:val="-1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42424"/>
                <w:spacing w:val="0"/>
                <w:w w:val="104"/>
              </w:rPr>
              <w:t>Türü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5133" w:type="dxa"/>
            <w:gridSpan w:val="3"/>
            <w:tcBorders>
              <w:top w:val="single" w:sz="5.727664" w:space="0" w:color="484848"/>
              <w:bottom w:val="single" w:sz="7.636888" w:space="0" w:color="484848"/>
              <w:left w:val="nil" w:sz="6" w:space="0" w:color="auto"/>
              <w:right w:val="nil" w:sz="6" w:space="0" w:color="auto"/>
            </w:tcBorders>
          </w:tcPr>
          <w:p>
            <w:pPr>
              <w:spacing w:before="7" w:after="0" w:line="218" w:lineRule="exact"/>
              <w:ind w:left="169" w:right="-20"/>
              <w:jc w:val="left"/>
              <w:tabs>
                <w:tab w:pos="3200" w:val="left"/>
              </w:tabs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242424"/>
                <w:spacing w:val="0"/>
                <w:w w:val="100"/>
              </w:rPr>
              <w:t>:Çö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42424"/>
                <w:spacing w:val="0"/>
                <w:w w:val="100"/>
              </w:rPr>
              <w:t>p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42424"/>
                <w:spacing w:val="8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42424"/>
                <w:spacing w:val="0"/>
                <w:w w:val="100"/>
              </w:rPr>
              <w:t>Yangını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42424"/>
                <w:spacing w:val="-4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42424"/>
                <w:spacing w:val="0"/>
                <w:w w:val="100"/>
              </w:rPr>
              <w:tab/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42424"/>
                <w:spacing w:val="0"/>
                <w:w w:val="100"/>
              </w:rPr>
              <w:t>Yangı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42424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42424"/>
                <w:spacing w:val="-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42424"/>
                <w:spacing w:val="0"/>
                <w:w w:val="100"/>
              </w:rPr>
              <w:t>Sınıfı: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42424"/>
                <w:spacing w:val="1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42424"/>
                <w:spacing w:val="0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4940" w:type="dxa"/>
            <w:tcBorders>
              <w:top w:val="single" w:sz="5.727664" w:space="0" w:color="484848"/>
              <w:bottom w:val="single" w:sz="7.636888" w:space="0" w:color="484848"/>
              <w:left w:val="nil" w:sz="6" w:space="0" w:color="auto"/>
              <w:right w:val="single" w:sz="7.636888" w:space="0" w:color="4F4F4F"/>
            </w:tcBorders>
          </w:tcPr>
          <w:p>
            <w:pPr>
              <w:spacing w:before="7" w:after="0" w:line="218" w:lineRule="exact"/>
              <w:ind w:left="1188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242424"/>
                <w:spacing w:val="0"/>
                <w:w w:val="100"/>
              </w:rPr>
              <w:t>Yangı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42424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42424"/>
                <w:spacing w:val="-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42424"/>
                <w:spacing w:val="0"/>
                <w:w w:val="100"/>
              </w:rPr>
              <w:t>Sebebi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42424"/>
                <w:spacing w:val="2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42424"/>
                <w:spacing w:val="0"/>
                <w:w w:val="100"/>
              </w:rPr>
              <w:t>:Açı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42424"/>
                <w:spacing w:val="0"/>
                <w:w w:val="100"/>
              </w:rPr>
              <w:t>k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42424"/>
                <w:spacing w:val="1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42424"/>
                <w:spacing w:val="0"/>
                <w:w w:val="103"/>
              </w:rPr>
              <w:t>Ateş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</w:tr>
    </w:tbl>
    <w:p>
      <w:pPr>
        <w:spacing w:before="26" w:after="0" w:line="192" w:lineRule="exact"/>
        <w:ind w:left="3371" w:right="3687" w:firstLine="-3217"/>
        <w:jc w:val="left"/>
        <w:tabs>
          <w:tab w:pos="3360" w:val="left"/>
          <w:tab w:pos="64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48.437531pt;margin-top:11.316566pt;width:28.050132pt;height:24pt;mso-position-horizontal-relative:page;mso-position-vertical-relative:paragraph;z-index:-14890" type="#_x0000_t202" filled="f" stroked="f">
            <v:textbox inset="0,0,0,0">
              <w:txbxContent>
                <w:p>
                  <w:pPr>
                    <w:spacing w:before="0" w:after="0" w:line="480" w:lineRule="exact"/>
                    <w:ind w:right="-112"/>
                    <w:jc w:val="left"/>
                    <w:tabs>
                      <w:tab w:pos="500" w:val="left"/>
                    </w:tabs>
                    <w:rPr>
                      <w:rFonts w:ascii="Arial" w:hAnsi="Arial" w:cs="Arial" w:eastAsia="Arial"/>
                      <w:sz w:val="48"/>
                      <w:szCs w:val="48"/>
                    </w:rPr>
                  </w:pPr>
                  <w:rPr/>
                  <w:r>
                    <w:rPr>
                      <w:rFonts w:ascii="Arial" w:hAnsi="Arial" w:cs="Arial" w:eastAsia="Arial"/>
                      <w:sz w:val="48"/>
                      <w:szCs w:val="48"/>
                      <w:color w:val="3B3B3B"/>
                      <w:spacing w:val="0"/>
                      <w:w w:val="44"/>
                    </w:rPr>
                    <w:t>ı</w:t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3B3B3B"/>
                      <w:spacing w:val="0"/>
                      <w:w w:val="100"/>
                    </w:rPr>
                    <w:tab/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3B3B3B"/>
                      <w:spacing w:val="0"/>
                      <w:w w:val="100"/>
                    </w:rPr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747474"/>
                      <w:spacing w:val="0"/>
                      <w:w w:val="44"/>
                    </w:rPr>
                    <w:t>ı</w:t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İs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3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89"/>
        </w:rPr>
        <w:t>Yapını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89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9"/>
          <w:w w:val="8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Şekli: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Klıllanım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Şekli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3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3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Betonarme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Kagi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Ahşa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Çeli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Di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19"/>
        </w:rPr>
        <w:t>er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8" w:after="0" w:line="240" w:lineRule="auto"/>
        <w:ind w:left="5762" w:right="-20"/>
        <w:jc w:val="left"/>
        <w:tabs>
          <w:tab w:pos="64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4"/>
          <w:szCs w:val="14"/>
          <w:color w:val="151515"/>
          <w:spacing w:val="0"/>
          <w:w w:val="52"/>
        </w:rPr>
        <w:t>1</w:t>
      </w:r>
      <w:r>
        <w:rPr>
          <w:rFonts w:ascii="Arial" w:hAnsi="Arial" w:cs="Arial" w:eastAsia="Arial"/>
          <w:sz w:val="14"/>
          <w:szCs w:val="14"/>
          <w:color w:val="151515"/>
          <w:spacing w:val="0"/>
          <w:w w:val="100"/>
        </w:rPr>
        <w:tab/>
      </w:r>
      <w:r>
        <w:rPr>
          <w:rFonts w:ascii="Arial" w:hAnsi="Arial" w:cs="Arial" w:eastAsia="Arial"/>
          <w:sz w:val="14"/>
          <w:szCs w:val="14"/>
          <w:color w:val="151515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0"/>
        </w:rPr>
        <w:t>jYangını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9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Altına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Alma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3"/>
        </w:rPr>
        <w:t>:22:56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300" w:bottom="280" w:left="180" w:right="180"/>
        </w:sectPr>
      </w:pPr>
      <w:rPr/>
    </w:p>
    <w:p>
      <w:pPr>
        <w:spacing w:before="83" w:after="0" w:line="240" w:lineRule="auto"/>
        <w:ind w:left="164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Yana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4"/>
        </w:rPr>
        <w:t>Şeyin: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9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5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5"/>
        </w:rPr>
        <w:t>Giden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40" w:lineRule="auto"/>
        <w:ind w:left="168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1"/>
        </w:rPr>
        <w:t>Ekibin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88" w:after="0" w:line="240" w:lineRule="auto"/>
        <w:ind w:left="72" w:right="-20"/>
        <w:jc w:val="left"/>
        <w:tabs>
          <w:tab w:pos="36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44"/>
        </w:rPr>
        <w:t>ahibi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63"/>
          <w:w w:val="14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44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Kiracı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2"/>
        </w:rPr>
        <w:t>Kullanan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9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84"/>
        </w:rPr>
        <w:t>IA.miri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8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7"/>
          <w:w w:val="8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Mustafa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7"/>
        </w:rPr>
        <w:t>ERGENÇ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57" w:lineRule="auto"/>
        <w:ind w:left="104" w:right="2702" w:firstLine="-1"/>
        <w:jc w:val="left"/>
        <w:tabs>
          <w:tab w:pos="2540" w:val="left"/>
          <w:tab w:pos="55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215"/>
        </w:rPr>
        <w:t>raç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-55"/>
          <w:w w:val="21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:22:48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16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-4"/>
          <w:w w:val="11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16"/>
        </w:rPr>
        <w:t>22:52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1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218"/>
        </w:rPr>
        <w:t>raç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-56"/>
          <w:w w:val="21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Plakası:3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7"/>
        </w:rPr>
        <w:t>5297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5" w:after="0" w:line="215" w:lineRule="exact"/>
        <w:ind w:left="2577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-1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-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-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-1"/>
        </w:rPr>
        <w:t>Arıza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2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-1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4"/>
          <w:position w:val="-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62" w:lineRule="exact"/>
        <w:ind w:left="259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26"/>
          <w:szCs w:val="26"/>
          <w:color w:val="242424"/>
          <w:spacing w:val="-13"/>
          <w:w w:val="166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1"/>
        </w:rPr>
        <w:t>12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4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7" w:after="0" w:line="263" w:lineRule="auto"/>
        <w:ind w:left="24" w:right="4526" w:firstLine="2549"/>
        <w:jc w:val="left"/>
        <w:tabs>
          <w:tab w:pos="25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Emniyet-Jandarma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14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Doğalgaz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4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300" w:bottom="280" w:left="180" w:right="180"/>
          <w:cols w:num="2" w:equalWidth="0">
            <w:col w:w="1208" w:space="664"/>
            <w:col w:w="9688"/>
          </w:cols>
        </w:sectPr>
      </w:pPr>
      <w:rPr/>
    </w:p>
    <w:p>
      <w:pPr>
        <w:spacing w:before="0" w:after="0" w:line="217" w:lineRule="exact"/>
        <w:ind w:left="154" w:right="-70"/>
        <w:jc w:val="left"/>
        <w:tabs>
          <w:tab w:pos="5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58"/>
        </w:rPr>
        <w:t>[Yt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mcı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3"/>
        </w:rPr>
        <w:t>Ekip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4" w:after="0" w:line="240" w:lineRule="auto"/>
        <w:ind w:left="15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11"/>
        </w:rPr>
        <w:t>piıuıişse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57" w:lineRule="auto"/>
        <w:ind w:left="5" w:right="1096" w:firstLine="-5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5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Dönüş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5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Yardıma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5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14" w:lineRule="exact"/>
        <w:ind w:left="10"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-1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-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-1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-1"/>
        </w:rPr>
        <w:t>Amirini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2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5"/>
          <w:position w:val="-1"/>
        </w:rPr>
        <w:t>Adı-Soyadı: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5" w:after="0" w:line="240" w:lineRule="auto"/>
        <w:ind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91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91"/>
        </w:rPr>
        <w:t>\raç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6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3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5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300" w:bottom="280" w:left="180" w:right="180"/>
          <w:cols w:num="4" w:equalWidth="0">
            <w:col w:w="1314" w:space="577"/>
            <w:col w:w="2165" w:space="374"/>
            <w:col w:w="1039" w:space="1878"/>
            <w:col w:w="4213"/>
          </w:cols>
        </w:sectPr>
      </w:pPr>
      <w:rPr/>
    </w:p>
    <w:p>
      <w:pPr>
        <w:spacing w:before="34" w:after="0" w:line="240" w:lineRule="auto"/>
        <w:ind w:left="154" w:right="-73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Olayı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3"/>
        </w:rPr>
        <w:t>Görüldüğü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40" w:lineRule="auto"/>
        <w:ind w:left="173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Durum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9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6"/>
        </w:rPr>
        <w:t>varıldığında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6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-2"/>
          <w:w w:val="10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yo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kenarında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buluna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çöpleri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dumanlı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yanmakta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3"/>
        </w:rPr>
        <w:t>görüldü.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6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14" w:lineRule="exact"/>
        <w:ind w:left="253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-1"/>
        </w:rPr>
        <w:t>lsöndürmede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3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-1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3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3"/>
          <w:position w:val="-1"/>
        </w:rPr>
        <w:t>söndürücü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300" w:bottom="280" w:left="180" w:right="180"/>
          <w:cols w:num="2" w:equalWidth="0">
            <w:col w:w="1612" w:space="279"/>
            <w:col w:w="9669"/>
          </w:cols>
        </w:sectPr>
      </w:pPr>
      <w:rPr/>
    </w:p>
    <w:p>
      <w:pPr>
        <w:spacing w:before="20" w:after="0" w:line="138" w:lineRule="exact"/>
        <w:ind w:left="217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31"/>
          <w:position w:val="-7"/>
        </w:rPr>
        <w:t>öndürme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-23"/>
          <w:w w:val="131"/>
          <w:position w:val="-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3"/>
          <w:position w:val="-7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0" w:after="0" w:line="138" w:lineRule="exact"/>
        <w:ind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-7"/>
        </w:rPr>
        <w:t>Su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7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6"/>
          <w:position w:val="-7"/>
        </w:rPr>
        <w:t>işlenerek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9" w:after="0" w:line="128" w:lineRule="exact"/>
        <w:ind w:right="-69"/>
        <w:jc w:val="left"/>
        <w:tabs>
          <w:tab w:pos="19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87"/>
          <w:position w:val="-7"/>
        </w:rPr>
        <w:t>!Su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4"/>
          <w:w w:val="87"/>
          <w:position w:val="-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-7"/>
        </w:rPr>
        <w:t>m3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-40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-7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-7"/>
        </w:rPr>
      </w:r>
      <w:r>
        <w:rPr>
          <w:rFonts w:ascii="Times New Roman" w:hAnsi="Times New Roman" w:cs="Times New Roman" w:eastAsia="Times New Roman"/>
          <w:sz w:val="19"/>
          <w:szCs w:val="19"/>
          <w:color w:val="151515"/>
          <w:spacing w:val="0"/>
          <w:w w:val="96"/>
          <w:position w:val="-7"/>
        </w:rPr>
        <w:t>IKöpük</w:t>
      </w:r>
      <w:r>
        <w:rPr>
          <w:rFonts w:ascii="Times New Roman" w:hAnsi="Times New Roman" w:cs="Times New Roman" w:eastAsia="Times New Roman"/>
          <w:sz w:val="19"/>
          <w:szCs w:val="19"/>
          <w:color w:val="151515"/>
          <w:spacing w:val="5"/>
          <w:w w:val="96"/>
          <w:position w:val="-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5"/>
          <w:position w:val="-7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5" w:after="0" w:line="133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2"/>
          <w:position w:val="-7"/>
        </w:rPr>
        <w:t>IK.K.T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2"/>
          <w:position w:val="-7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"/>
          <w:w w:val="92"/>
          <w:position w:val="-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3"/>
          <w:position w:val="-7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300" w:bottom="280" w:left="180" w:right="180"/>
          <w:cols w:num="4" w:equalWidth="0">
            <w:col w:w="1532" w:space="607"/>
            <w:col w:w="998" w:space="1293"/>
            <w:col w:w="2821" w:space="668"/>
            <w:col w:w="3641"/>
          </w:cols>
        </w:sectPr>
      </w:pPr>
      <w:rPr/>
    </w:p>
    <w:p>
      <w:pPr>
        <w:spacing w:before="5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14" w:lineRule="exact"/>
        <w:ind w:left="154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-1"/>
        </w:rPr>
        <w:t>lsöndürme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2"/>
          <w:position w:val="-1"/>
        </w:rPr>
        <w:t>Sonundaki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91" w:lineRule="exact"/>
        <w:ind w:left="2568" w:right="-20"/>
        <w:jc w:val="left"/>
        <w:tabs>
          <w:tab w:pos="4400" w:val="left"/>
          <w:tab w:pos="5980" w:val="left"/>
        </w:tabs>
        <w:rPr>
          <w:rFonts w:ascii="Arial" w:hAnsi="Arial" w:cs="Arial" w:eastAsia="Arial"/>
          <w:sz w:val="38"/>
          <w:szCs w:val="38"/>
        </w:rPr>
      </w:pPr>
      <w:rPr/>
      <w:r>
        <w:rPr/>
        <w:br w:type="column"/>
      </w:r>
      <w:r>
        <w:rPr>
          <w:rFonts w:ascii="Arial" w:hAnsi="Arial" w:cs="Arial" w:eastAsia="Arial"/>
          <w:sz w:val="19"/>
          <w:szCs w:val="19"/>
          <w:color w:val="242424"/>
          <w:spacing w:val="0"/>
          <w:w w:val="100"/>
          <w:position w:val="1"/>
        </w:rPr>
        <w:t>1</w:t>
      </w:r>
      <w:r>
        <w:rPr>
          <w:rFonts w:ascii="Arial" w:hAnsi="Arial" w:cs="Arial" w:eastAsia="Arial"/>
          <w:sz w:val="19"/>
          <w:szCs w:val="19"/>
          <w:color w:val="242424"/>
          <w:spacing w:val="-48"/>
          <w:w w:val="100"/>
          <w:position w:val="1"/>
        </w:rPr>
        <w:t> </w:t>
      </w:r>
      <w:r>
        <w:rPr>
          <w:rFonts w:ascii="Arial" w:hAnsi="Arial" w:cs="Arial" w:eastAsia="Arial"/>
          <w:sz w:val="19"/>
          <w:szCs w:val="19"/>
          <w:color w:val="242424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19"/>
          <w:szCs w:val="19"/>
          <w:color w:val="242424"/>
          <w:spacing w:val="0"/>
          <w:w w:val="100"/>
          <w:position w:val="1"/>
        </w:rPr>
      </w:r>
      <w:r>
        <w:rPr>
          <w:rFonts w:ascii="Arial" w:hAnsi="Arial" w:cs="Arial" w:eastAsia="Arial"/>
          <w:sz w:val="38"/>
          <w:szCs w:val="38"/>
          <w:color w:val="242424"/>
          <w:spacing w:val="0"/>
          <w:w w:val="213"/>
          <w:position w:val="1"/>
        </w:rPr>
        <w:t>ı</w:t>
      </w:r>
      <w:r>
        <w:rPr>
          <w:rFonts w:ascii="Arial" w:hAnsi="Arial" w:cs="Arial" w:eastAsia="Arial"/>
          <w:sz w:val="38"/>
          <w:szCs w:val="38"/>
          <w:color w:val="242424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38"/>
          <w:szCs w:val="38"/>
          <w:color w:val="242424"/>
          <w:spacing w:val="0"/>
          <w:w w:val="100"/>
          <w:position w:val="1"/>
        </w:rPr>
      </w:r>
      <w:r>
        <w:rPr>
          <w:rFonts w:ascii="Arial" w:hAnsi="Arial" w:cs="Arial" w:eastAsia="Arial"/>
          <w:sz w:val="38"/>
          <w:szCs w:val="38"/>
          <w:color w:val="595959"/>
          <w:spacing w:val="0"/>
          <w:w w:val="213"/>
          <w:position w:val="-1"/>
        </w:rPr>
        <w:t>ı</w:t>
      </w:r>
      <w:r>
        <w:rPr>
          <w:rFonts w:ascii="Arial" w:hAnsi="Arial" w:cs="Arial" w:eastAsia="Arial"/>
          <w:sz w:val="38"/>
          <w:szCs w:val="38"/>
          <w:color w:val="000000"/>
          <w:spacing w:val="0"/>
          <w:w w:val="100"/>
          <w:position w:val="0"/>
        </w:rPr>
      </w:r>
    </w:p>
    <w:p>
      <w:pPr>
        <w:spacing w:before="0" w:after="0" w:line="178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1"/>
        </w:rPr>
        <w:t>Yangında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1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1"/>
        </w:rPr>
        <w:t>çöple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2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1"/>
        </w:rPr>
        <w:t>yanma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2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1"/>
        </w:rPr>
        <w:t>suretiyle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3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1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3"/>
          <w:position w:val="1"/>
        </w:rPr>
        <w:t>görmüştür.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300" w:bottom="280" w:left="180" w:right="180"/>
          <w:cols w:num="2" w:equalWidth="0">
            <w:col w:w="1866" w:space="25"/>
            <w:col w:w="9669"/>
          </w:cols>
        </w:sectPr>
      </w:pPr>
      <w:rPr/>
    </w:p>
    <w:p>
      <w:pPr>
        <w:spacing w:before="10" w:after="0" w:line="240" w:lineRule="auto"/>
        <w:ind w:left="173" w:right="-20"/>
        <w:jc w:val="left"/>
        <w:tabs>
          <w:tab w:pos="18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Hasa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Durumu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Tahmini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Toplam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Yok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40" w:lineRule="auto"/>
        <w:ind w:left="189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başlangıcının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yo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kenarında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buluna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çöplerde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görülmü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olup;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yapılan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6" w:after="0" w:line="252" w:lineRule="auto"/>
        <w:ind w:left="1892" w:right="67" w:firstLine="-171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araştırma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6"/>
        </w:rPr>
        <w:t>soruşturmada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6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8"/>
          <w:w w:val="10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hıdırellez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sebebiyle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kimliği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belirsiz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kişi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yada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kişilerce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yakıla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açı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ateşi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2"/>
        </w:rPr>
        <w:t>çöpleri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tutuşturması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sonuc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çıktığı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3"/>
        </w:rPr>
        <w:t>varılmıştır.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9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jc w:val="left"/>
        <w:spacing w:after="0"/>
        <w:sectPr>
          <w:type w:val="continuous"/>
          <w:pgSz w:w="11920" w:h="16840"/>
          <w:pgMar w:top="300" w:bottom="280" w:left="180" w:right="180"/>
        </w:sectPr>
      </w:pPr>
      <w:rPr/>
    </w:p>
    <w:p>
      <w:pPr>
        <w:spacing w:before="35" w:after="0" w:line="240" w:lineRule="auto"/>
        <w:ind w:left="154" w:right="446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6"/>
        </w:rPr>
        <w:t>ISigortalı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7"/>
          <w:w w:val="9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4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59" w:lineRule="auto"/>
        <w:ind w:left="168" w:right="-53" w:firstLine="-14"/>
        <w:jc w:val="both"/>
        <w:tabs>
          <w:tab w:pos="5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94"/>
        </w:rPr>
        <w:t>!Araç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-1"/>
          <w:w w:val="9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Gereç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2"/>
        </w:rPr>
        <w:t>Kaybı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94"/>
        </w:rPr>
        <w:t>Yer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94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2"/>
          <w:w w:val="9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3"/>
        </w:rPr>
        <w:t>Kime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3"/>
        </w:rPr>
        <w:t> </w:t>
      </w:r>
      <w:r>
        <w:rPr>
          <w:rFonts w:ascii="Arial" w:hAnsi="Arial" w:cs="Arial" w:eastAsia="Arial"/>
          <w:sz w:val="19"/>
          <w:szCs w:val="19"/>
          <w:color w:val="242424"/>
          <w:spacing w:val="0"/>
          <w:w w:val="132"/>
        </w:rPr>
        <w:t>fı</w:t>
      </w:r>
      <w:r>
        <w:rPr>
          <w:rFonts w:ascii="Arial" w:hAnsi="Arial" w:cs="Arial" w:eastAsia="Arial"/>
          <w:sz w:val="19"/>
          <w:szCs w:val="19"/>
          <w:color w:val="242424"/>
          <w:spacing w:val="0"/>
          <w:w w:val="100"/>
        </w:rPr>
        <w:tab/>
      </w:r>
      <w:r>
        <w:rPr>
          <w:rFonts w:ascii="Arial" w:hAnsi="Arial" w:cs="Arial" w:eastAsia="Arial"/>
          <w:sz w:val="19"/>
          <w:szCs w:val="19"/>
          <w:color w:val="242424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4"/>
          <w:u w:val="single" w:color="000000"/>
        </w:rPr>
        <w:t>Ed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4"/>
          <w:u w:val="single" w:color="000000"/>
        </w:rPr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4"/>
        </w:rPr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4"/>
        </w:rPr>
        <w:t>ildiği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5" w:after="0" w:line="240" w:lineRule="auto"/>
        <w:ind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Şirketi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5"/>
        </w:rPr>
        <w:t>Adı: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40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151515"/>
          <w:w w:val="81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151515"/>
          <w:spacing w:val="3"/>
          <w:w w:val="80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4"/>
        </w:rPr>
        <w:t>edeli: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300" w:bottom="280" w:left="180" w:right="180"/>
          <w:cols w:num="3" w:equalWidth="0">
            <w:col w:w="1618" w:space="274"/>
            <w:col w:w="1035" w:space="3600"/>
            <w:col w:w="5033"/>
          </w:cols>
        </w:sectPr>
      </w:pPr>
      <w:rPr/>
    </w:p>
    <w:p>
      <w:pPr>
        <w:spacing w:before="17" w:after="0" w:line="214" w:lineRule="exact"/>
        <w:ind w:left="173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-1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2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-1"/>
        </w:rPr>
        <w:t>Dönü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1"/>
          <w:position w:val="-1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7" w:after="0" w:line="214" w:lineRule="exact"/>
        <w:ind w:right="-20"/>
        <w:jc w:val="left"/>
        <w:tabs>
          <w:tab w:pos="39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lradh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4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-1"/>
        </w:rPr>
        <w:t>:07.05.2017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0"/>
        </w:rPr>
        <w:t>!Saati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-1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6"/>
          <w:position w:val="0"/>
        </w:rPr>
        <w:t>:23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-4"/>
          <w:w w:val="106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4"/>
          <w:position w:val="0"/>
        </w:rPr>
        <w:t>16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300" w:bottom="280" w:left="180" w:right="180"/>
          <w:cols w:num="2" w:equalWidth="0">
            <w:col w:w="1369" w:space="523"/>
            <w:col w:w="9668"/>
          </w:cols>
        </w:sectPr>
      </w:pPr>
      <w:rPr/>
    </w:p>
    <w:p>
      <w:pPr>
        <w:spacing w:before="3" w:after="0" w:line="100" w:lineRule="exact"/>
        <w:jc w:val="left"/>
        <w:rPr>
          <w:sz w:val="10"/>
          <w:szCs w:val="10"/>
        </w:rPr>
      </w:pPr>
      <w:rPr/>
      <w:r>
        <w:rPr/>
        <w:pict>
          <v:group style="position:absolute;margin-left:15.035125pt;margin-top:41.17577pt;width:567.396965pt;height:780.753216pt;mso-position-horizontal-relative:page;mso-position-vertical-relative:page;z-index:-14893" coordorigin="301,824" coordsize="11348,15615">
            <v:group style="position:absolute;left:310;top:855;width:11279;height:2" coordorigin="310,855" coordsize="11279,2">
              <v:shape style="position:absolute;left:310;top:855;width:11279;height:2" coordorigin="310,855" coordsize="11279,0" path="m310,855l11589,855e" filled="f" stroked="t" strokeweight=".954611pt" strokecolor="#4F4F4F">
                <v:path arrowok="t"/>
              </v:shape>
            </v:group>
            <v:group style="position:absolute;left:337;top:833;width:2;height:13377" coordorigin="337,833" coordsize="2,13377">
              <v:shape style="position:absolute;left:337;top:833;width:2;height:13377" coordorigin="337,833" coordsize="0,13377" path="m337,14210l337,833e" filled="f" stroked="t" strokeweight=".954611pt" strokecolor="#484848">
                <v:path arrowok="t"/>
              </v:shape>
            </v:group>
            <v:group style="position:absolute;left:2052;top:843;width:2;height:1465" coordorigin="2052,843" coordsize="2,1465">
              <v:shape style="position:absolute;left:2052;top:843;width:2;height:1465" coordorigin="2052,843" coordsize="0,1465" path="m2052,2308l2052,843e" filled="f" stroked="t" strokeweight=".715958pt" strokecolor="#484848">
                <v:path arrowok="t"/>
              </v:shape>
            </v:group>
            <v:group style="position:absolute;left:8825;top:847;width:2;height:1460" coordorigin="8825,847" coordsize="2,1460">
              <v:shape style="position:absolute;left:8825;top:847;width:2;height:1460" coordorigin="8825,847" coordsize="0,1460" path="m8825,2308l8825,847e" filled="f" stroked="t" strokeweight=".715958pt" strokecolor="#4F4F4F">
                <v:path arrowok="t"/>
              </v:shape>
            </v:group>
            <v:group style="position:absolute;left:11599;top:843;width:2;height:15570" coordorigin="11599,843" coordsize="2,15570">
              <v:shape style="position:absolute;left:11599;top:843;width:2;height:15570" coordorigin="11599,843" coordsize="0,15570" path="m11599,16412l11599,843e" filled="f" stroked="t" strokeweight=".954611pt" strokecolor="#4F4F4F">
                <v:path arrowok="t"/>
              </v:shape>
            </v:group>
            <v:group style="position:absolute;left:6649;top:3871;width:4954;height:2" coordorigin="6649,3871" coordsize="4954,2">
              <v:shape style="position:absolute;left:6649;top:3871;width:4954;height:2" coordorigin="6649,3871" coordsize="4954,0" path="m6649,3871l11603,3871e" filled="f" stroked="t" strokeweight=".954611pt" strokecolor="#4B4B4B">
                <v:path arrowok="t"/>
              </v:shape>
            </v:group>
            <v:group style="position:absolute;left:6658;top:3490;width:2;height:780" coordorigin="6658,3490" coordsize="2,780">
              <v:shape style="position:absolute;left:6658;top:3490;width:2;height:780" coordorigin="6658,3490" coordsize="0,780" path="m6658,4271l6658,3490e" filled="f" stroked="t" strokeweight=".954611pt" strokecolor="#3F3F3F">
                <v:path arrowok="t"/>
              </v:shape>
            </v:group>
            <v:group style="position:absolute;left:2072;top:4251;width:2;height:12175" coordorigin="2072,4251" coordsize="2,12175">
              <v:shape style="position:absolute;left:2072;top:4251;width:2;height:12175" coordorigin="2072,4251" coordsize="0,12175" path="m2072,16427l2072,4251e" filled="f" stroked="t" strokeweight=".954611pt" strokecolor="#3F3F3F">
                <v:path arrowok="t"/>
              </v:shape>
            </v:group>
            <v:group style="position:absolute;left:3530;top:3490;width:2;height:776" coordorigin="3530,3490" coordsize="2,776">
              <v:shape style="position:absolute;left:3530;top:3490;width:2;height:776" coordorigin="3530,3490" coordsize="0,776" path="m3530,4266l3530,3490e" filled="f" stroked="t" strokeweight=".715958pt" strokecolor="#3B3B3B">
                <v:path arrowok="t"/>
              </v:shape>
            </v:group>
            <v:group style="position:absolute;left:315;top:4259;width:11293;height:2" coordorigin="315,4259" coordsize="11293,2">
              <v:shape style="position:absolute;left:315;top:4259;width:11293;height:2" coordorigin="315,4259" coordsize="11293,0" path="m315,4259l11608,4259e" filled="f" stroked="t" strokeweight=".954611pt" strokecolor="#484848">
                <v:path arrowok="t"/>
              </v:shape>
            </v:group>
            <v:group style="position:absolute;left:2043;top:4773;width:9565;height:2" coordorigin="2043,4773" coordsize="9565,2">
              <v:shape style="position:absolute;left:2043;top:4773;width:9565;height:2" coordorigin="2043,4773" coordsize="9565,0" path="m2043,4773l11608,4773e" filled="f" stroked="t" strokeweight=".715958pt" strokecolor="#4F4F4F">
                <v:path arrowok="t"/>
              </v:shape>
            </v:group>
            <v:group style="position:absolute;left:4608;top:4769;width:2;height:2183" coordorigin="4608,4769" coordsize="2,2183">
              <v:shape style="position:absolute;left:4608;top:4769;width:2;height:2183" coordorigin="4608,4769" coordsize="0,2183" path="m4608,6952l4608,4769e" filled="f" stroked="t" strokeweight=".715958pt" strokecolor="#444444">
                <v:path arrowok="t"/>
              </v:shape>
            </v:group>
            <v:group style="position:absolute;left:4601;top:5262;width:7007;height:2" coordorigin="4601,5262" coordsize="7007,2">
              <v:shape style="position:absolute;left:4601;top:5262;width:7007;height:2" coordorigin="4601,5262" coordsize="7007,0" path="m4601,5262l11608,5262e" filled="f" stroked="t" strokeweight=".715958pt" strokecolor="#484848">
                <v:path arrowok="t"/>
              </v:shape>
            </v:group>
            <v:group style="position:absolute;left:4596;top:5501;width:7012;height:2" coordorigin="4596,5501" coordsize="7012,2">
              <v:shape style="position:absolute;left:4596;top:5501;width:7012;height:2" coordorigin="4596,5501" coordsize="7012,0" path="m4596,5501l11608,5501e" filled="f" stroked="t" strokeweight=".715958pt" strokecolor="#444444">
                <v:path arrowok="t"/>
              </v:shape>
            </v:group>
            <v:group style="position:absolute;left:4596;top:5740;width:7012;height:2" coordorigin="4596,5740" coordsize="7012,2">
              <v:shape style="position:absolute;left:4596;top:5740;width:7012;height:2" coordorigin="4596,5740" coordsize="7012,0" path="m4596,5740l11608,5740e" filled="f" stroked="t" strokeweight=".715958pt" strokecolor="#484848">
                <v:path arrowok="t"/>
              </v:shape>
            </v:group>
            <v:group style="position:absolute;left:2052;top:6696;width:9560;height:2" coordorigin="2052,6696" coordsize="9560,2">
              <v:shape style="position:absolute;left:2052;top:6696;width:9560;height:2" coordorigin="2052,6696" coordsize="9560,0" path="m2052,6696l11613,6696e" filled="f" stroked="t" strokeweight=".954611pt" strokecolor="#4F4F4F">
                <v:path arrowok="t"/>
              </v:shape>
            </v:group>
            <v:group style="position:absolute;left:2048;top:5985;width:9565;height:2" coordorigin="2048,5985" coordsize="9565,2">
              <v:shape style="position:absolute;left:2048;top:5985;width:9565;height:2" coordorigin="2048,5985" coordsize="9565,0" path="m2048,5985l11613,5985e" filled="f" stroked="t" strokeweight=".715958pt" strokecolor="#4B4B4B">
                <v:path arrowok="t"/>
              </v:shape>
            </v:group>
            <v:group style="position:absolute;left:4613;top:7641;width:2;height:747" coordorigin="4613,7641" coordsize="2,747">
              <v:shape style="position:absolute;left:4613;top:7641;width:2;height:747" coordorigin="4613,7641" coordsize="0,747" path="m4613,8388l4613,7641e" filled="f" stroked="t" strokeweight=".715958pt" strokecolor="#444444">
                <v:path arrowok="t"/>
              </v:shape>
            </v:group>
            <v:group style="position:absolute;left:320;top:6224;width:11293;height:2" coordorigin="320,6224" coordsize="11293,2">
              <v:shape style="position:absolute;left:320;top:6224;width:11293;height:2" coordorigin="320,6224" coordsize="11293,0" path="m320,6224l11613,6224e" filled="f" stroked="t" strokeweight=".715958pt" strokecolor="#4B4B4B">
                <v:path arrowok="t"/>
              </v:shape>
            </v:group>
            <v:group style="position:absolute;left:315;top:4534;width:11293;height:2" coordorigin="315,4534" coordsize="11293,2">
              <v:shape style="position:absolute;left:315;top:4534;width:11293;height:2" coordorigin="315,4534" coordsize="11293,0" path="m315,4534l11608,4534e" filled="f" stroked="t" strokeweight=".715958pt" strokecolor="#484848">
                <v:path arrowok="t"/>
              </v:shape>
            </v:group>
            <v:group style="position:absolute;left:7508;top:6214;width:2;height:728" coordorigin="7508,6214" coordsize="2,728">
              <v:shape style="position:absolute;left:7508;top:6214;width:2;height:728" coordorigin="7508,6214" coordsize="0,728" path="m7508,6942l7508,6214e" filled="f" stroked="t" strokeweight=".954611pt" strokecolor="#545454">
                <v:path arrowok="t"/>
              </v:shape>
            </v:group>
            <v:group style="position:absolute;left:2052;top:6937;width:9560;height:2" coordorigin="2052,6937" coordsize="9560,2">
              <v:shape style="position:absolute;left:2052;top:6937;width:9560;height:2" coordorigin="2052,6937" coordsize="9560,0" path="m2052,6937l11613,6937e" filled="f" stroked="t" strokeweight=".715958pt" strokecolor="#484848">
                <v:path arrowok="t"/>
              </v:shape>
            </v:group>
            <v:group style="position:absolute;left:325;top:7177;width:11293;height:2" coordorigin="325,7177" coordsize="11293,2">
              <v:shape style="position:absolute;left:325;top:7177;width:11293;height:2" coordorigin="325,7177" coordsize="11293,0" path="m325,7177l11618,7177e" filled="f" stroked="t" strokeweight=".715958pt" strokecolor="#4B4B4B">
                <v:path arrowok="t"/>
              </v:shape>
            </v:group>
            <v:group style="position:absolute;left:325;top:7651;width:11293;height:2" coordorigin="325,7651" coordsize="11293,2">
              <v:shape style="position:absolute;left:325;top:7651;width:11293;height:2" coordorigin="325,7651" coordsize="11293,0" path="m325,7651l11618,7651e" filled="f" stroked="t" strokeweight=".715958pt" strokecolor="#4B4B4B">
                <v:path arrowok="t"/>
              </v:shape>
            </v:group>
            <v:group style="position:absolute;left:4606;top:7890;width:7012;height:2" coordorigin="4606,7890" coordsize="7012,2">
              <v:shape style="position:absolute;left:4606;top:7890;width:7012;height:2" coordorigin="4606,7890" coordsize="7012,0" path="m4606,7890l11618,7890e" filled="f" stroked="t" strokeweight=".715958pt" strokecolor="#484848">
                <v:path arrowok="t"/>
              </v:shape>
            </v:group>
            <v:group style="position:absolute;left:4606;top:8134;width:7016;height:2" coordorigin="4606,8134" coordsize="7016,2">
              <v:shape style="position:absolute;left:4606;top:8134;width:7016;height:2" coordorigin="4606,8134" coordsize="7016,0" path="m4606,8134l11622,8134e" filled="f" stroked="t" strokeweight=".715958pt" strokecolor="#484848">
                <v:path arrowok="t"/>
              </v:shape>
            </v:group>
            <v:group style="position:absolute;left:325;top:10112;width:11303;height:2" coordorigin="325,10112" coordsize="11303,2">
              <v:shape style="position:absolute;left:325;top:10112;width:11303;height:2" coordorigin="325,10112" coordsize="11303,0" path="m325,10112l11627,10112e" filled="f" stroked="t" strokeweight=".715958pt" strokecolor="#4F4F4F">
                <v:path arrowok="t"/>
              </v:shape>
            </v:group>
            <v:group style="position:absolute;left:320;top:8378;width:11303;height:2" coordorigin="320,8378" coordsize="11303,2">
              <v:shape style="position:absolute;left:320;top:8378;width:11303;height:2" coordorigin="320,8378" coordsize="11303,0" path="m320,8378l11622,8378e" filled="f" stroked="t" strokeweight=".715958pt" strokecolor="#4B4B4B">
                <v:path arrowok="t"/>
              </v:shape>
            </v:group>
            <v:group style="position:absolute;left:325;top:9178;width:11298;height:2" coordorigin="325,9178" coordsize="11298,2">
              <v:shape style="position:absolute;left:325;top:9178;width:11298;height:2" coordorigin="325,9178" coordsize="11298,0" path="m325,9178l11622,9178e" filled="f" stroked="t" strokeweight=".715958pt" strokecolor="#4F4F4F">
                <v:path arrowok="t"/>
              </v:shape>
            </v:group>
            <v:group style="position:absolute;left:329;top:10356;width:11298;height:2" coordorigin="329,10356" coordsize="11298,2">
              <v:shape style="position:absolute;left:329;top:10356;width:11298;height:2" coordorigin="329,10356" coordsize="11298,0" path="m329,10356l11627,10356e" filled="f" stroked="t" strokeweight=".715958pt" strokecolor="#4B4B4B">
                <v:path arrowok="t"/>
              </v:shape>
            </v:group>
            <v:group style="position:absolute;left:329;top:10595;width:11298;height:2" coordorigin="329,10595" coordsize="11298,2">
              <v:shape style="position:absolute;left:329;top:10595;width:11298;height:2" coordorigin="329,10595" coordsize="11298,0" path="m329,10595l11627,10595e" filled="f" stroked="t" strokeweight=".715958pt" strokecolor="#4B4B4B">
                <v:path arrowok="t"/>
              </v:shape>
            </v:group>
            <v:group style="position:absolute;left:329;top:11316;width:11303;height:2" coordorigin="329,11316" coordsize="11303,2">
              <v:shape style="position:absolute;left:329;top:11316;width:11303;height:2" coordorigin="329,11316" coordsize="11303,0" path="m329,11316l11632,11316e" filled="f" stroked="t" strokeweight=".715958pt" strokecolor="#4B4B4B">
                <v:path arrowok="t"/>
              </v:shape>
            </v:group>
            <v:group style="position:absolute;left:334;top:11835;width:11298;height:2" coordorigin="334,11835" coordsize="11298,2">
              <v:shape style="position:absolute;left:334;top:11835;width:11298;height:2" coordorigin="334,11835" coordsize="11298,0" path="m334,11835l11632,11835e" filled="f" stroked="t" strokeweight=".715958pt" strokecolor="#4F4F4F">
                <v:path arrowok="t"/>
              </v:shape>
            </v:group>
            <v:group style="position:absolute;left:339;top:13918;width:1747;height:2" coordorigin="339,13918" coordsize="1747,2">
              <v:shape style="position:absolute;left:339;top:13918;width:1747;height:2" coordorigin="339,13918" coordsize="1747,0" path="m339,13918l2086,13918e" filled="f" stroked="t" strokeweight=".954611pt" strokecolor="#4F4F4F">
                <v:path arrowok="t"/>
              </v:shape>
            </v:group>
            <v:group style="position:absolute;left:348;top:16410;width:11293;height:2" coordorigin="348,16410" coordsize="11293,2">
              <v:shape style="position:absolute;left:348;top:16410;width:11293;height:2" coordorigin="348,16410" coordsize="11293,0" path="m348,16410l11641,16410e" filled="f" stroked="t" strokeweight=".715958pt" strokecolor="#676767">
                <v:path arrowok="t"/>
              </v:shape>
            </v:group>
            <v:group style="position:absolute;left:819;top:11270;width:2;height:5161" coordorigin="819,11270" coordsize="2,5161">
              <v:shape style="position:absolute;left:819;top:11270;width:2;height:5161" coordorigin="819,11270" coordsize="0,5161" path="m819,16431l819,11270e" filled="f" stroked="t" strokeweight=".715958pt" strokecolor="#444444">
                <v:path arrowok="t"/>
              </v:shape>
            </v:group>
            <v:group style="position:absolute;left:1401;top:11256;width:2;height:5171" coordorigin="1401,11256" coordsize="2,5171">
              <v:shape style="position:absolute;left:1401;top:11256;width:2;height:5171" coordorigin="1401,11256" coordsize="0,5171" path="m1401,16427l1401,11256e" filled="f" stroked="t" strokeweight=".715958pt" strokecolor="#3F3F3F">
                <v:path arrowok="t"/>
              </v:shape>
            </v:group>
            <v:group style="position:absolute;left:7090;top:11309;width:2;height:5108" coordorigin="7090,11309" coordsize="2,5108">
              <v:shape style="position:absolute;left:7090;top:11309;width:2;height:5108" coordorigin="7090,11309" coordsize="0,5108" path="m7090,16417l7090,11309e" filled="f" stroked="t" strokeweight=".715958pt" strokecolor="#3F3F3F">
                <v:path arrowok="t"/>
              </v:shape>
            </v:group>
            <w10:wrap type="none"/>
          </v:group>
        </w:pict>
      </w:r>
      <w:r>
        <w:rPr>
          <w:sz w:val="10"/>
          <w:szCs w:val="1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83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shape style="position:absolute;margin-left:23.040001pt;margin-top:38.462685pt;width:12.48pt;height:33.599998pt;mso-position-horizontal-relative:page;mso-position-vertical-relative:paragraph;z-index:-14897" type="#_x0000_t75">
            <v:imagedata r:id="rId43" o:title=""/>
          </v:shape>
        </w:pict>
      </w:r>
      <w:r>
        <w:rPr/>
        <w:pict>
          <v:shape style="position:absolute;margin-left:444.480011pt;margin-top:40.382683pt;width:61.439999pt;height:16.32pt;mso-position-horizontal-relative:page;mso-position-vertical-relative:paragraph;z-index:-14895" type="#_x0000_t75">
            <v:imagedata r:id="rId44" o:title=""/>
          </v:shape>
        </w:pict>
      </w:r>
      <w:r>
        <w:rPr/>
        <w:pict>
          <v:shape style="position:absolute;margin-left:414.720001pt;margin-top:70.142685pt;width:144.960007pt;height:148.800003pt;mso-position-horizontal-relative:page;mso-position-vertical-relative:paragraph;z-index:-14894" type="#_x0000_t75">
            <v:imagedata r:id="rId45" o:title=""/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Varsa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5" w:after="0" w:line="240" w:lineRule="auto"/>
        <w:ind w:right="-69"/>
        <w:jc w:val="left"/>
        <w:tabs>
          <w:tab w:pos="5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Ölü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-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Yaralı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13"/>
        </w:rPr>
        <w:t>piDE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13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-1"/>
          <w:w w:val="11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EKİP: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3.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5"/>
        </w:rPr>
        <w:t>Posta/Ödemiş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6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769" w:right="135"/>
        <w:jc w:val="center"/>
        <w:rPr>
          <w:rFonts w:ascii="Times New Roman" w:hAnsi="Times New Roman" w:cs="Times New Roman" w:eastAsia="Times New Roman"/>
          <w:sz w:val="27"/>
          <w:szCs w:val="27"/>
        </w:rPr>
      </w:pPr>
      <w:rPr/>
      <w:r>
        <w:rPr/>
        <w:pict>
          <v:shape style="position:absolute;margin-left:111.360001pt;margin-top:-151.744522pt;width:223.679993pt;height:107.519997pt;mso-position-horizontal-relative:page;mso-position-vertical-relative:paragraph;z-index:-14896" type="#_x0000_t75">
            <v:imagedata r:id="rId46" o:title=""/>
          </v:shape>
        </w:pict>
      </w:r>
      <w:r>
        <w:rPr>
          <w:rFonts w:ascii="Times New Roman" w:hAnsi="Times New Roman" w:cs="Times New Roman" w:eastAsia="Times New Roman"/>
          <w:sz w:val="27"/>
          <w:szCs w:val="27"/>
          <w:color w:val="3B3B3B"/>
          <w:spacing w:val="0"/>
          <w:w w:val="126"/>
        </w:rPr>
        <w:t>hrgün</w:t>
      </w:r>
      <w:r>
        <w:rPr>
          <w:rFonts w:ascii="Times New Roman" w:hAnsi="Times New Roman" w:cs="Times New Roman" w:eastAsia="Times New Roman"/>
          <w:sz w:val="27"/>
          <w:szCs w:val="27"/>
          <w:color w:val="3B3B3B"/>
          <w:spacing w:val="-6"/>
          <w:w w:val="126"/>
        </w:rPr>
        <w:t> </w:t>
      </w:r>
      <w:r>
        <w:rPr>
          <w:rFonts w:ascii="Times New Roman" w:hAnsi="Times New Roman" w:cs="Times New Roman" w:eastAsia="Times New Roman"/>
          <w:sz w:val="27"/>
          <w:szCs w:val="27"/>
          <w:color w:val="909393"/>
          <w:spacing w:val="0"/>
          <w:w w:val="102"/>
        </w:rPr>
        <w:t>KAYA</w:t>
      </w:r>
      <w:r>
        <w:rPr>
          <w:rFonts w:ascii="Times New Roman" w:hAnsi="Times New Roman" w:cs="Times New Roman" w:eastAsia="Times New Roman"/>
          <w:sz w:val="27"/>
          <w:szCs w:val="27"/>
          <w:color w:val="000000"/>
          <w:spacing w:val="0"/>
          <w:w w:val="100"/>
        </w:rPr>
      </w:r>
    </w:p>
    <w:p>
      <w:pPr>
        <w:spacing w:before="0" w:after="0" w:line="254" w:lineRule="exact"/>
        <w:ind w:left="1581" w:right="-53"/>
        <w:jc w:val="center"/>
        <w:rPr>
          <w:rFonts w:ascii="Arial" w:hAnsi="Arial" w:cs="Arial" w:eastAsia="Arial"/>
          <w:sz w:val="23"/>
          <w:szCs w:val="23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56.078918pt;margin-top:3.174398pt;width:67.153103pt;height:43pt;mso-position-horizontal-relative:page;mso-position-vertical-relative:paragraph;z-index:-14889" type="#_x0000_t202" filled="f" stroked="f">
            <v:textbox inset="0,0,0,0">
              <w:txbxContent>
                <w:p>
                  <w:pPr>
                    <w:spacing w:before="0" w:after="0" w:line="860" w:lineRule="exact"/>
                    <w:ind w:right="-169"/>
                    <w:jc w:val="left"/>
                    <w:rPr>
                      <w:rFonts w:ascii="Times New Roman" w:hAnsi="Times New Roman" w:cs="Times New Roman" w:eastAsia="Times New Roman"/>
                      <w:sz w:val="86"/>
                      <w:szCs w:val="86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86"/>
                      <w:szCs w:val="86"/>
                      <w:color w:val="3442BC"/>
                      <w:spacing w:val="0"/>
                      <w:w w:val="100"/>
                      <w:i/>
                    </w:rPr>
                    <w:t>%dt</w:t>
                  </w:r>
                  <w:r>
                    <w:rPr>
                      <w:rFonts w:ascii="Times New Roman" w:hAnsi="Times New Roman" w:cs="Times New Roman" w:eastAsia="Times New Roman"/>
                      <w:sz w:val="86"/>
                      <w:szCs w:val="86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23"/>
          <w:szCs w:val="23"/>
          <w:color w:val="3B3B3B"/>
          <w:spacing w:val="0"/>
          <w:w w:val="77"/>
        </w:rPr>
        <w:t>itfaiy</w:t>
      </w:r>
      <w:r>
        <w:rPr>
          <w:rFonts w:ascii="Arial" w:hAnsi="Arial" w:cs="Arial" w:eastAsia="Arial"/>
          <w:sz w:val="23"/>
          <w:szCs w:val="23"/>
          <w:color w:val="3B3B3B"/>
          <w:spacing w:val="0"/>
          <w:w w:val="77"/>
        </w:rPr>
        <w:t>e</w:t>
      </w:r>
      <w:r>
        <w:rPr>
          <w:rFonts w:ascii="Arial" w:hAnsi="Arial" w:cs="Arial" w:eastAsia="Arial"/>
          <w:sz w:val="23"/>
          <w:szCs w:val="23"/>
          <w:color w:val="3B3B3B"/>
          <w:spacing w:val="27"/>
          <w:w w:val="77"/>
        </w:rPr>
        <w:t> </w:t>
      </w:r>
      <w:r>
        <w:rPr>
          <w:rFonts w:ascii="Arial" w:hAnsi="Arial" w:cs="Arial" w:eastAsia="Arial"/>
          <w:sz w:val="23"/>
          <w:szCs w:val="23"/>
          <w:color w:val="242424"/>
          <w:spacing w:val="0"/>
          <w:w w:val="77"/>
        </w:rPr>
        <w:t>Güne</w:t>
      </w:r>
      <w:r>
        <w:rPr>
          <w:rFonts w:ascii="Arial" w:hAnsi="Arial" w:cs="Arial" w:eastAsia="Arial"/>
          <w:sz w:val="23"/>
          <w:szCs w:val="23"/>
          <w:color w:val="242424"/>
          <w:spacing w:val="0"/>
          <w:w w:val="77"/>
        </w:rPr>
        <w:t>y</w:t>
      </w:r>
      <w:r>
        <w:rPr>
          <w:rFonts w:ascii="Arial" w:hAnsi="Arial" w:cs="Arial" w:eastAsia="Arial"/>
          <w:sz w:val="23"/>
          <w:szCs w:val="23"/>
          <w:color w:val="242424"/>
          <w:spacing w:val="-6"/>
          <w:w w:val="77"/>
        </w:rPr>
        <w:t> </w:t>
      </w:r>
      <w:r>
        <w:rPr>
          <w:rFonts w:ascii="Arial" w:hAnsi="Arial" w:cs="Arial" w:eastAsia="Arial"/>
          <w:sz w:val="23"/>
          <w:szCs w:val="23"/>
          <w:color w:val="242424"/>
          <w:spacing w:val="0"/>
          <w:w w:val="77"/>
        </w:rPr>
        <w:t>Bölg</w:t>
      </w:r>
      <w:r>
        <w:rPr>
          <w:rFonts w:ascii="Arial" w:hAnsi="Arial" w:cs="Arial" w:eastAsia="Arial"/>
          <w:sz w:val="23"/>
          <w:szCs w:val="23"/>
          <w:color w:val="242424"/>
          <w:spacing w:val="0"/>
          <w:w w:val="77"/>
        </w:rPr>
        <w:t>e</w:t>
      </w:r>
      <w:r>
        <w:rPr>
          <w:rFonts w:ascii="Arial" w:hAnsi="Arial" w:cs="Arial" w:eastAsia="Arial"/>
          <w:sz w:val="23"/>
          <w:szCs w:val="23"/>
          <w:color w:val="242424"/>
          <w:spacing w:val="1"/>
          <w:w w:val="77"/>
        </w:rPr>
        <w:t> </w:t>
      </w:r>
      <w:r>
        <w:rPr>
          <w:rFonts w:ascii="Arial" w:hAnsi="Arial" w:cs="Arial" w:eastAsia="Arial"/>
          <w:sz w:val="23"/>
          <w:szCs w:val="23"/>
          <w:color w:val="242424"/>
          <w:spacing w:val="0"/>
          <w:w w:val="81"/>
        </w:rPr>
        <w:t>Amiri</w:t>
      </w:r>
      <w:r>
        <w:rPr>
          <w:rFonts w:ascii="Arial" w:hAnsi="Arial" w:cs="Arial" w:eastAsia="Arial"/>
          <w:sz w:val="23"/>
          <w:szCs w:val="23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6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5" w:right="-20"/>
        <w:jc w:val="left"/>
        <w:rPr>
          <w:rFonts w:ascii="Arial" w:hAnsi="Arial" w:cs="Arial" w:eastAsia="Arial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color w:val="242424"/>
          <w:spacing w:val="-109"/>
          <w:w w:val="125"/>
        </w:rPr>
        <w:t>M</w:t>
      </w:r>
      <w:r>
        <w:rPr>
          <w:rFonts w:ascii="Arial" w:hAnsi="Arial" w:cs="Arial" w:eastAsia="Arial"/>
          <w:sz w:val="19"/>
          <w:szCs w:val="19"/>
          <w:color w:val="3B3B3B"/>
          <w:spacing w:val="0"/>
          <w:w w:val="112"/>
        </w:rPr>
        <w:t>LU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</w:rPr>
      </w:r>
    </w:p>
    <w:p>
      <w:pPr>
        <w:spacing w:before="7" w:after="0" w:line="240" w:lineRule="auto"/>
        <w:ind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4"/>
        </w:rPr>
        <w:t>Eri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5" w:after="0" w:line="240" w:lineRule="auto"/>
        <w:ind w:left="47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42424"/>
        </w:rPr>
        <w:t>ONAYLA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-14"/>
          <w:w w:val="10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1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300" w:bottom="280" w:left="180" w:right="180"/>
          <w:cols w:num="4" w:equalWidth="0">
            <w:col w:w="604" w:space="156"/>
            <w:col w:w="3673" w:space="584"/>
            <w:col w:w="820" w:space="2277"/>
            <w:col w:w="3446"/>
          </w:cols>
        </w:sectPr>
      </w:pPr>
      <w:rPr/>
    </w:p>
    <w:p>
      <w:pPr>
        <w:spacing w:before="3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52" w:lineRule="auto"/>
        <w:ind w:left="3370" w:right="4853"/>
        <w:jc w:val="center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</w:rPr>
        <w:t>İZMİR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</w:rPr>
        <w:t>BÜYÜKŞEHİR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3"/>
        </w:rPr>
        <w:t>BELEDİYESİ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3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</w:rPr>
        <w:t>İTFAİYE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</w:rPr>
        <w:t>DAİRESt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3"/>
        </w:rPr>
        <w:t>BAŞKANLIÖI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0" w:after="0" w:line="242" w:lineRule="exact"/>
        <w:ind w:left="775" w:right="2255"/>
        <w:jc w:val="center"/>
        <w:tabs>
          <w:tab w:pos="2960" w:val="left"/>
          <w:tab w:pos="9300" w:val="left"/>
        </w:tabs>
        <w:rPr>
          <w:rFonts w:ascii="Arial" w:hAnsi="Arial" w:cs="Arial" w:eastAsia="Arial"/>
          <w:sz w:val="7"/>
          <w:szCs w:val="7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2.026302pt;margin-top:-40.520973pt;width:479.700479pt;height:65.130947pt;mso-position-horizontal-relative:page;mso-position-vertical-relative:paragraph;z-index:-14887" type="#_x0000_t202" filled="f" stroked="f">
            <v:textbox inset="0,0,0,0">
              <w:txbxContent>
                <w:p>
                  <w:pPr>
                    <w:spacing w:before="0" w:after="0" w:line="1303" w:lineRule="exact"/>
                    <w:ind w:right="-235"/>
                    <w:jc w:val="left"/>
                    <w:tabs>
                      <w:tab w:pos="8480" w:val="left"/>
                    </w:tabs>
                    <w:rPr>
                      <w:rFonts w:ascii="Arial" w:hAnsi="Arial" w:cs="Arial" w:eastAsia="Arial"/>
                      <w:sz w:val="113"/>
                      <w:szCs w:val="113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93"/>
                      <w:szCs w:val="93"/>
                      <w:color w:val="262626"/>
                      <w:spacing w:val="0"/>
                      <w:w w:val="139"/>
                      <w:b/>
                      <w:bCs/>
                      <w:i/>
                      <w:position w:val="29"/>
                    </w:rPr>
                    <w:t>l</w:t>
                  </w:r>
                  <w:r>
                    <w:rPr>
                      <w:rFonts w:ascii="Times New Roman" w:hAnsi="Times New Roman" w:cs="Times New Roman" w:eastAsia="Times New Roman"/>
                      <w:sz w:val="93"/>
                      <w:szCs w:val="93"/>
                      <w:color w:val="262626"/>
                      <w:spacing w:val="0"/>
                      <w:w w:val="100"/>
                      <w:b/>
                      <w:bCs/>
                      <w:i/>
                      <w:position w:val="29"/>
                    </w:rPr>
                    <w:tab/>
                  </w:r>
                  <w:r>
                    <w:rPr>
                      <w:rFonts w:ascii="Times New Roman" w:hAnsi="Times New Roman" w:cs="Times New Roman" w:eastAsia="Times New Roman"/>
                      <w:sz w:val="93"/>
                      <w:szCs w:val="93"/>
                      <w:color w:val="262626"/>
                      <w:spacing w:val="0"/>
                      <w:w w:val="100"/>
                      <w:b/>
                      <w:bCs/>
                      <w:i/>
                      <w:position w:val="29"/>
                    </w:rPr>
                  </w:r>
                  <w:r>
                    <w:rPr>
                      <w:rFonts w:ascii="Arial" w:hAnsi="Arial" w:cs="Arial" w:eastAsia="Arial"/>
                      <w:sz w:val="113"/>
                      <w:szCs w:val="113"/>
                      <w:color w:val="858787"/>
                      <w:spacing w:val="-138"/>
                      <w:w w:val="33"/>
                      <w:b/>
                      <w:bCs/>
                      <w:position w:val="-5"/>
                    </w:rPr>
                    <w:t>'</w:t>
                  </w:r>
                  <w:r>
                    <w:rPr>
                      <w:rFonts w:ascii="Arial" w:hAnsi="Arial" w:cs="Arial" w:eastAsia="Arial"/>
                      <w:sz w:val="113"/>
                      <w:szCs w:val="113"/>
                      <w:color w:val="262626"/>
                      <w:spacing w:val="0"/>
                      <w:w w:val="171"/>
                      <w:b/>
                      <w:bCs/>
                      <w:position w:val="-5"/>
                    </w:rPr>
                    <w:t>8</w:t>
                  </w:r>
                  <w:r>
                    <w:rPr>
                      <w:rFonts w:ascii="Arial" w:hAnsi="Arial" w:cs="Arial" w:eastAsia="Arial"/>
                      <w:sz w:val="113"/>
                      <w:szCs w:val="113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9.855011pt;margin-top:4.611219pt;width:46.612387pt;height:8.5pt;mso-position-horizontal-relative:page;mso-position-vertical-relative:paragraph;z-index:-14885" type="#_x0000_t202" filled="f" stroked="f">
            <v:textbox inset="0,0,0,0">
              <w:txbxContent>
                <w:p>
                  <w:pPr>
                    <w:spacing w:before="0" w:after="0" w:line="170" w:lineRule="exact"/>
                    <w:ind w:right="-66"/>
                    <w:jc w:val="left"/>
                    <w:rPr>
                      <w:rFonts w:ascii="Arial" w:hAnsi="Arial" w:cs="Arial" w:eastAsia="Arial"/>
                      <w:sz w:val="17"/>
                      <w:szCs w:val="17"/>
                    </w:rPr>
                  </w:pPr>
                  <w:rPr/>
                  <w:r>
                    <w:rPr>
                      <w:rFonts w:ascii="Arial" w:hAnsi="Arial" w:cs="Arial" w:eastAsia="Arial"/>
                      <w:sz w:val="17"/>
                      <w:szCs w:val="17"/>
                      <w:color w:val="262626"/>
                      <w:spacing w:val="0"/>
                      <w:w w:val="82"/>
                      <w:b/>
                      <w:bCs/>
                    </w:rPr>
                    <w:t>BÜYÜKŞEHIR</w:t>
                  </w:r>
                  <w:r>
                    <w:rPr>
                      <w:rFonts w:ascii="Arial" w:hAnsi="Arial" w:cs="Arial" w:eastAsia="Arial"/>
                      <w:sz w:val="17"/>
                      <w:szCs w:val="17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4"/>
          <w:szCs w:val="14"/>
          <w:color w:val="262626"/>
          <w:spacing w:val="0"/>
          <w:w w:val="113"/>
          <w:position w:val="12"/>
        </w:rPr>
        <w:t>IZMIR</w:t>
      </w:r>
      <w:r>
        <w:rPr>
          <w:rFonts w:ascii="Arial" w:hAnsi="Arial" w:cs="Arial" w:eastAsia="Arial"/>
          <w:sz w:val="14"/>
          <w:szCs w:val="14"/>
          <w:color w:val="262626"/>
          <w:spacing w:val="0"/>
          <w:w w:val="100"/>
          <w:position w:val="12"/>
        </w:rPr>
        <w:tab/>
      </w:r>
      <w:r>
        <w:rPr>
          <w:rFonts w:ascii="Arial" w:hAnsi="Arial" w:cs="Arial" w:eastAsia="Arial"/>
          <w:sz w:val="14"/>
          <w:szCs w:val="14"/>
          <w:color w:val="262626"/>
          <w:spacing w:val="0"/>
          <w:w w:val="100"/>
          <w:position w:val="12"/>
        </w:rPr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  <w:position w:val="0"/>
        </w:rPr>
        <w:t>itfaiye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3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  <w:position w:val="0"/>
        </w:rPr>
        <w:t>Yangı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  <w:position w:val="0"/>
        </w:rPr>
        <w:t>v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  <w:position w:val="0"/>
        </w:rPr>
        <w:t>Acil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  <w:position w:val="0"/>
        </w:rPr>
        <w:t>Müdahale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2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  <w:position w:val="0"/>
        </w:rPr>
        <w:t>Şub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2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  <w:position w:val="0"/>
        </w:rPr>
        <w:t>Müdürlüğü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-2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  <w:position w:val="0"/>
        </w:rPr>
      </w:r>
      <w:r>
        <w:rPr>
          <w:rFonts w:ascii="Arial" w:hAnsi="Arial" w:cs="Arial" w:eastAsia="Arial"/>
          <w:sz w:val="7"/>
          <w:szCs w:val="7"/>
          <w:color w:val="9A9A9A"/>
          <w:spacing w:val="0"/>
          <w:w w:val="135"/>
          <w:position w:val="8"/>
        </w:rPr>
        <w:t>'</w:t>
      </w:r>
      <w:r>
        <w:rPr>
          <w:rFonts w:ascii="Arial" w:hAnsi="Arial" w:cs="Arial" w:eastAsia="Arial"/>
          <w:sz w:val="7"/>
          <w:szCs w:val="7"/>
          <w:color w:val="000000"/>
          <w:spacing w:val="0"/>
          <w:w w:val="100"/>
          <w:position w:val="0"/>
        </w:rPr>
      </w:r>
    </w:p>
    <w:p>
      <w:pPr>
        <w:spacing w:before="2" w:after="0" w:line="240" w:lineRule="auto"/>
        <w:ind w:left="578" w:right="5698"/>
        <w:jc w:val="center"/>
        <w:tabs>
          <w:tab w:pos="4100" w:val="left"/>
        </w:tabs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Arial" w:hAnsi="Arial" w:cs="Arial" w:eastAsia="Arial"/>
          <w:sz w:val="14"/>
          <w:szCs w:val="14"/>
          <w:color w:val="262626"/>
          <w:spacing w:val="0"/>
          <w:w w:val="100"/>
          <w:position w:val="7"/>
        </w:rPr>
        <w:t>BELEDIYESI</w:t>
      </w:r>
      <w:r>
        <w:rPr>
          <w:rFonts w:ascii="Arial" w:hAnsi="Arial" w:cs="Arial" w:eastAsia="Arial"/>
          <w:sz w:val="14"/>
          <w:szCs w:val="14"/>
          <w:color w:val="262626"/>
          <w:spacing w:val="-6"/>
          <w:w w:val="100"/>
          <w:position w:val="7"/>
        </w:rPr>
        <w:t> </w:t>
      </w:r>
      <w:r>
        <w:rPr>
          <w:rFonts w:ascii="Arial" w:hAnsi="Arial" w:cs="Arial" w:eastAsia="Arial"/>
          <w:sz w:val="14"/>
          <w:szCs w:val="14"/>
          <w:color w:val="262626"/>
          <w:spacing w:val="0"/>
          <w:w w:val="100"/>
          <w:position w:val="7"/>
        </w:rPr>
        <w:tab/>
      </w:r>
      <w:r>
        <w:rPr>
          <w:rFonts w:ascii="Arial" w:hAnsi="Arial" w:cs="Arial" w:eastAsia="Arial"/>
          <w:sz w:val="14"/>
          <w:szCs w:val="14"/>
          <w:color w:val="262626"/>
          <w:spacing w:val="0"/>
          <w:w w:val="100"/>
          <w:position w:val="7"/>
        </w:rPr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  <w:position w:val="0"/>
        </w:rPr>
        <w:t>YANGl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3"/>
          <w:position w:val="0"/>
        </w:rPr>
        <w:t>RAPORU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5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367" w:lineRule="exact"/>
        <w:ind w:left="133" w:right="-20"/>
        <w:jc w:val="left"/>
        <w:tabs>
          <w:tab w:pos="1480" w:val="left"/>
          <w:tab w:pos="2880" w:val="left"/>
          <w:tab w:pos="5240" w:val="left"/>
          <w:tab w:pos="72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color w:val="414141"/>
          <w:spacing w:val="-18"/>
          <w:w w:val="128"/>
          <w:position w:val="1"/>
        </w:rPr>
        <w:t>P</w:t>
      </w:r>
      <w:r>
        <w:rPr>
          <w:rFonts w:ascii="Arial" w:hAnsi="Arial" w:cs="Arial" w:eastAsia="Arial"/>
          <w:sz w:val="19"/>
          <w:szCs w:val="19"/>
          <w:color w:val="262626"/>
          <w:spacing w:val="-19"/>
          <w:w w:val="171"/>
          <w:position w:val="1"/>
        </w:rPr>
        <w:t>l</w:t>
      </w:r>
      <w:r>
        <w:rPr>
          <w:rFonts w:ascii="Arial" w:hAnsi="Arial" w:cs="Arial" w:eastAsia="Arial"/>
          <w:sz w:val="19"/>
          <w:szCs w:val="19"/>
          <w:color w:val="414141"/>
          <w:spacing w:val="0"/>
          <w:w w:val="94"/>
          <w:position w:val="1"/>
        </w:rPr>
        <w:t>ay</w:t>
      </w:r>
      <w:r>
        <w:rPr>
          <w:rFonts w:ascii="Arial" w:hAnsi="Arial" w:cs="Arial" w:eastAsia="Arial"/>
          <w:sz w:val="19"/>
          <w:szCs w:val="19"/>
          <w:color w:val="414141"/>
          <w:spacing w:val="-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4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:07.05.2017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2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Bildirim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Sıra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No:44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2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-11"/>
          <w:w w:val="100"/>
          <w:position w:val="0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Bildirim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:22:27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2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32"/>
          <w:szCs w:val="32"/>
          <w:color w:val="262626"/>
          <w:spacing w:val="0"/>
          <w:w w:val="68"/>
          <w:position w:val="-1"/>
        </w:rPr>
        <w:t>t</w:t>
      </w:r>
      <w:r>
        <w:rPr>
          <w:rFonts w:ascii="Times New Roman" w:hAnsi="Times New Roman" w:cs="Times New Roman" w:eastAsia="Times New Roman"/>
          <w:sz w:val="32"/>
          <w:szCs w:val="32"/>
          <w:color w:val="262626"/>
          <w:spacing w:val="-6"/>
          <w:w w:val="68"/>
          <w:position w:val="-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1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1"/>
          <w:w w:val="101"/>
          <w:position w:val="-1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37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07" w:lineRule="exact"/>
        <w:ind w:left="143" w:right="-20"/>
        <w:jc w:val="left"/>
        <w:tabs>
          <w:tab w:pos="1480" w:val="left"/>
          <w:tab w:pos="2880" w:val="left"/>
          <w:tab w:pos="4220" w:val="left"/>
          <w:tab w:pos="52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5"/>
          <w:w w:val="84"/>
          <w:position w:val="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98"/>
          <w:position w:val="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-3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2"/>
          <w:w w:val="100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  <w:position w:val="1"/>
        </w:rPr>
        <w:t>ıt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-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4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:0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4"/>
          <w:w w:val="100"/>
          <w:position w:val="1"/>
        </w:rPr>
        <w:t>7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-5"/>
          <w:w w:val="100"/>
          <w:position w:val="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05.2017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Kayıt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3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-13"/>
          <w:w w:val="137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5"/>
          <w:position w:val="0"/>
        </w:rPr>
        <w:t>2865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-22"/>
          <w:w w:val="100"/>
          <w:position w:val="0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Bildi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0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  <w:position w:val="0"/>
        </w:rPr>
        <w:t>im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-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17"/>
          <w:position w:val="0"/>
        </w:rPr>
        <w:t>Alan: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8"/>
          <w:w w:val="117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13"/>
          <w:position w:val="0"/>
        </w:rPr>
        <w:t>Bahadır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17"/>
          <w:w w:val="114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-3"/>
          <w:w w:val="114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4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2"/>
          <w:w w:val="104"/>
          <w:position w:val="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89"/>
          <w:position w:val="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6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3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6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6" w:after="0" w:line="263" w:lineRule="auto"/>
        <w:ind w:left="138" w:right="5829" w:firstLine="5"/>
        <w:jc w:val="left"/>
        <w:tabs>
          <w:tab w:pos="15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1"/>
          <w:w w:val="96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96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4"/>
          <w:w w:val="96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96"/>
        </w:rPr>
        <w:t>diri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1"/>
          <w:w w:val="96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7"/>
          <w:w w:val="96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96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9"/>
          <w:w w:val="9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:HUri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4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</w:rPr>
        <w:t>et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Mahallesi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1622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Soka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</w:rPr>
        <w:t>Üze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3"/>
        </w:rPr>
        <w:t>Öde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7"/>
          <w:w w:val="103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2"/>
        </w:rPr>
        <w:t>işiİ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1"/>
          <w:w w:val="102"/>
        </w:rPr>
        <w:t>Z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3"/>
        </w:rPr>
        <w:t>MiR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62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31"/>
          <w:w w:val="10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96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96"/>
        </w:rPr>
        <w:t>H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"/>
          <w:w w:val="96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96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4"/>
          <w:w w:val="96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96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4"/>
          <w:w w:val="96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1"/>
          <w:w w:val="96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96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5"/>
          <w:w w:val="9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Mahalles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7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1622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Soka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9"/>
          <w:w w:val="100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-11"/>
          <w:w w:val="100"/>
        </w:rPr>
        <w:t>z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eri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1"/>
        </w:rPr>
        <w:t>Ö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8"/>
          <w:w w:val="101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1"/>
          <w:w w:val="112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1"/>
        </w:rPr>
        <w:t>mi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10"/>
          <w:w w:val="102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14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6"/>
          <w:w w:val="114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4"/>
        </w:rPr>
        <w:t>ZMiR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19" w:lineRule="exact"/>
        <w:ind w:left="138" w:right="-20"/>
        <w:jc w:val="left"/>
        <w:tabs>
          <w:tab w:pos="1480" w:val="left"/>
          <w:tab w:pos="4520" w:val="left"/>
          <w:tab w:pos="76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1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3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:Çö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Sınıfı: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4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Sebebi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2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Açı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3"/>
          <w:position w:val="0"/>
        </w:rPr>
        <w:t>Ateş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61" w:after="0" w:line="179" w:lineRule="auto"/>
        <w:ind w:left="3341" w:right="3845" w:firstLine="-3203"/>
        <w:jc w:val="left"/>
        <w:tabs>
          <w:tab w:pos="3320" w:val="left"/>
          <w:tab w:pos="64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48.676193pt;margin-top:15.82338pt;width:52.428821pt;height:25.5pt;mso-position-horizontal-relative:page;mso-position-vertical-relative:paragraph;z-index:-14886" type="#_x0000_t202" filled="f" stroked="f">
            <v:textbox inset="0,0,0,0">
              <w:txbxContent>
                <w:p>
                  <w:pPr>
                    <w:spacing w:before="0" w:after="0" w:line="510" w:lineRule="exact"/>
                    <w:ind w:right="-116"/>
                    <w:jc w:val="left"/>
                    <w:tabs>
                      <w:tab w:pos="960" w:val="left"/>
                    </w:tabs>
                    <w:rPr>
                      <w:rFonts w:ascii="Arial" w:hAnsi="Arial" w:cs="Arial" w:eastAsia="Arial"/>
                      <w:sz w:val="51"/>
                      <w:szCs w:val="51"/>
                    </w:rPr>
                  </w:pPr>
                  <w:rPr/>
                  <w:r>
                    <w:rPr>
                      <w:rFonts w:ascii="Arial" w:hAnsi="Arial" w:cs="Arial" w:eastAsia="Arial"/>
                      <w:sz w:val="48"/>
                      <w:szCs w:val="48"/>
                      <w:color w:val="262626"/>
                      <w:spacing w:val="0"/>
                      <w:w w:val="53"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262626"/>
                      <w:spacing w:val="-68"/>
                      <w:w w:val="53"/>
                      <w:position w:val="-1"/>
                    </w:rPr>
                    <w:t> </w:t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262626"/>
                      <w:spacing w:val="0"/>
                      <w:w w:val="100"/>
                      <w:position w:val="-1"/>
                    </w:rPr>
                    <w:tab/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262626"/>
                      <w:spacing w:val="0"/>
                      <w:w w:val="100"/>
                      <w:position w:val="-1"/>
                    </w:rPr>
                  </w:r>
                  <w:r>
                    <w:rPr>
                      <w:rFonts w:ascii="Arial" w:hAnsi="Arial" w:cs="Arial" w:eastAsia="Arial"/>
                      <w:sz w:val="51"/>
                      <w:szCs w:val="51"/>
                      <w:color w:val="262626"/>
                      <w:spacing w:val="0"/>
                      <w:w w:val="53"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51"/>
                      <w:szCs w:val="51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45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25454"/>
          <w:spacing w:val="-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45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25454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78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77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15"/>
          <w:w w:val="86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73"/>
        </w:rPr>
        <w:t>.ı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74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83"/>
        </w:rPr>
        <w:t>ııı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8"/>
          <w:w w:val="8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3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kli: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7"/>
        </w:rPr>
        <w:t>Kullanım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2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7"/>
        </w:rPr>
        <w:t>Şekli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5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37"/>
          <w:position w:val="-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37"/>
          <w:position w:val="-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Betonanne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5"/>
          <w:w w:val="98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6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5"/>
          <w:w w:val="107"/>
          <w:position w:val="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66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3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3"/>
          <w:position w:val="0"/>
        </w:rPr>
        <w:t>Ah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6"/>
          <w:w w:val="103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98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-2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4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10"/>
          <w:w w:val="100"/>
          <w:position w:val="0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-5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li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4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31313"/>
          <w:spacing w:val="0"/>
          <w:w w:val="100"/>
          <w:position w:val="0"/>
        </w:rPr>
        <w:t>Di</w:t>
      </w:r>
      <w:r>
        <w:rPr>
          <w:rFonts w:ascii="Times New Roman" w:hAnsi="Times New Roman" w:cs="Times New Roman" w:eastAsia="Times New Roman"/>
          <w:sz w:val="19"/>
          <w:szCs w:val="19"/>
          <w:color w:val="131313"/>
          <w:spacing w:val="3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31313"/>
          <w:spacing w:val="0"/>
          <w:w w:val="116"/>
          <w:position w:val="0"/>
        </w:rPr>
        <w:t>er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46" w:lineRule="exact"/>
        <w:ind w:left="5264" w:right="-20"/>
        <w:jc w:val="left"/>
        <w:tabs>
          <w:tab w:pos="64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42"/>
          <w:szCs w:val="42"/>
          <w:color w:val="858787"/>
          <w:spacing w:val="0"/>
          <w:w w:val="51"/>
          <w:position w:val="-1"/>
        </w:rPr>
        <w:t>ı</w:t>
      </w:r>
      <w:r>
        <w:rPr>
          <w:rFonts w:ascii="Arial" w:hAnsi="Arial" w:cs="Arial" w:eastAsia="Arial"/>
          <w:sz w:val="42"/>
          <w:szCs w:val="42"/>
          <w:color w:val="858787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42"/>
          <w:szCs w:val="42"/>
          <w:color w:val="858787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24"/>
          <w:w w:val="101"/>
          <w:position w:val="7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2"/>
          <w:w w:val="116"/>
          <w:position w:val="7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1"/>
          <w:w w:val="92"/>
          <w:position w:val="7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4"/>
          <w:w w:val="111"/>
          <w:position w:val="7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97"/>
          <w:position w:val="7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98"/>
          <w:position w:val="7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35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66"/>
          <w:position w:val="7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1"/>
          <w:w w:val="66"/>
          <w:position w:val="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7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0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7"/>
        </w:rPr>
        <w:t>Altına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7"/>
        </w:rPr>
        <w:t>Alma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3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7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3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4"/>
          <w:position w:val="7"/>
        </w:rPr>
        <w:t>:22:33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28" w:lineRule="exact"/>
        <w:ind w:left="138" w:right="-20"/>
        <w:jc w:val="left"/>
        <w:tabs>
          <w:tab w:pos="1920" w:val="left"/>
          <w:tab w:pos="5420" w:val="left"/>
          <w:tab w:pos="7560" w:val="left"/>
        </w:tabs>
        <w:rPr>
          <w:rFonts w:ascii="Times New Roman" w:hAnsi="Times New Roman" w:cs="Times New Roman" w:eastAsia="Times New Roman"/>
          <w:sz w:val="25"/>
          <w:szCs w:val="25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Yana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1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Şeyin: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2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42"/>
          <w:position w:val="0"/>
        </w:rPr>
        <w:t>ahibi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62"/>
          <w:w w:val="142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42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93"/>
          <w:position w:val="0"/>
        </w:rPr>
        <w:t>IKiracı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9"/>
          <w:w w:val="93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Kullanan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3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25"/>
          <w:szCs w:val="25"/>
          <w:color w:val="262626"/>
          <w:spacing w:val="0"/>
          <w:w w:val="62"/>
          <w:position w:val="1"/>
        </w:rPr>
        <w:t>•</w:t>
      </w:r>
      <w:r>
        <w:rPr>
          <w:rFonts w:ascii="Times New Roman" w:hAnsi="Times New Roman" w:cs="Times New Roman" w:eastAsia="Times New Roman"/>
          <w:sz w:val="25"/>
          <w:szCs w:val="25"/>
          <w:color w:val="000000"/>
          <w:spacing w:val="0"/>
          <w:w w:val="100"/>
          <w:position w:val="0"/>
        </w:rPr>
      </w:r>
    </w:p>
    <w:p>
      <w:pPr>
        <w:spacing w:before="51" w:after="0" w:line="240" w:lineRule="auto"/>
        <w:ind w:left="193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74"/>
        </w:rPr>
        <w:t>miri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1"/>
          <w:w w:val="17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Çavu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Gökha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1"/>
        </w:rPr>
        <w:t>UYAR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0" w:after="0" w:line="214" w:lineRule="exact"/>
        <w:ind w:left="1953" w:right="-20"/>
        <w:jc w:val="left"/>
        <w:tabs>
          <w:tab w:pos="4480" w:val="left"/>
          <w:tab w:pos="74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213"/>
        </w:rPr>
        <w:t>raç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59"/>
          <w:w w:val="21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3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29"/>
          <w:w w:val="13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91"/>
          <w:position w:val="-1"/>
        </w:rPr>
        <w:t>ıkı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91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43"/>
          <w:w w:val="191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29"/>
          <w:position w:val="-1"/>
        </w:rPr>
        <w:t>:22: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arı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2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8"/>
          <w:w w:val="12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20"/>
          <w:position w:val="0"/>
        </w:rPr>
        <w:t>22:30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pgSz w:w="11920" w:h="16840"/>
          <w:pgMar w:top="680" w:bottom="280" w:left="220" w:right="0"/>
        </w:sectPr>
      </w:pPr>
      <w:rPr/>
    </w:p>
    <w:p>
      <w:pPr>
        <w:spacing w:before="1" w:after="0" w:line="240" w:lineRule="auto"/>
        <w:ind w:left="114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lGiden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214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213"/>
          <w:position w:val="-1"/>
        </w:rPr>
        <w:t>raç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54"/>
          <w:w w:val="213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Plakası:3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5"/>
          <w:position w:val="-1"/>
        </w:rPr>
        <w:t>5297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300" w:bottom="280" w:left="220" w:right="0"/>
          <w:cols w:num="2" w:equalWidth="0">
            <w:col w:w="611" w:space="1343"/>
            <w:col w:w="9746"/>
          </w:cols>
        </w:sectPr>
      </w:pPr>
      <w:rPr/>
    </w:p>
    <w:p>
      <w:pPr>
        <w:spacing w:before="0" w:after="0" w:line="253" w:lineRule="exact"/>
        <w:ind w:left="143" w:right="-20"/>
        <w:jc w:val="left"/>
        <w:tabs>
          <w:tab w:pos="44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3"/>
        </w:rPr>
        <w:t>Ekibin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42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Arıza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4"/>
          <w:position w:val="-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5" w:after="0" w:line="240" w:lineRule="auto"/>
        <w:ind w:left="4388" w:right="5076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112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4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63" w:lineRule="auto"/>
        <w:ind w:left="1852" w:right="4704" w:firstLine="2568"/>
        <w:jc w:val="left"/>
        <w:tabs>
          <w:tab w:pos="44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Emniyet-Jandarma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14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Doğalgaz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4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20" w:lineRule="exact"/>
        <w:ind w:left="133" w:right="3048"/>
        <w:jc w:val="left"/>
        <w:tabs>
          <w:tab w:pos="720" w:val="left"/>
          <w:tab w:pos="1860" w:val="left"/>
          <w:tab w:pos="4400" w:val="left"/>
          <w:tab w:pos="73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62626"/>
          <w:spacing w:val="8"/>
          <w:w w:val="107"/>
          <w:i/>
          <w:position w:val="1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0"/>
          <w:w w:val="73"/>
          <w:i/>
          <w:position w:val="1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0"/>
          <w:w w:val="100"/>
          <w:i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0"/>
          <w:w w:val="100"/>
          <w:i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342"/>
          <w:position w:val="1"/>
        </w:rPr>
        <w:t>c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342"/>
          <w:position w:val="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108"/>
          <w:w w:val="342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Ekip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3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84"/>
          <w:position w:val="1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87"/>
          <w:position w:val="0"/>
        </w:rPr>
        <w:t>ıkı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87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41"/>
          <w:w w:val="187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2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-4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4"/>
          <w:position w:val="1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4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2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131313"/>
          <w:spacing w:val="0"/>
          <w:w w:val="100"/>
          <w:position w:val="0"/>
        </w:rPr>
        <w:t>Dönüş</w:t>
      </w:r>
      <w:r>
        <w:rPr>
          <w:rFonts w:ascii="Times New Roman" w:hAnsi="Times New Roman" w:cs="Times New Roman" w:eastAsia="Times New Roman"/>
          <w:sz w:val="19"/>
          <w:szCs w:val="19"/>
          <w:color w:val="131313"/>
          <w:spacing w:val="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5"/>
          <w:position w:val="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2" w:after="0" w:line="240" w:lineRule="auto"/>
        <w:ind w:left="185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93"/>
        </w:rPr>
        <w:t>[Yardıma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6"/>
          <w:w w:val="9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5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6" w:after="0" w:line="240" w:lineRule="auto"/>
        <w:ind w:left="1871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Amirini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4"/>
        </w:rPr>
        <w:t>Adı-Soyad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1"/>
          <w:w w:val="104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3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5" w:after="0" w:line="247" w:lineRule="auto"/>
        <w:ind w:left="143" w:right="419" w:firstLine="-29"/>
        <w:jc w:val="left"/>
        <w:tabs>
          <w:tab w:pos="19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lDlayı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Görüldüğü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49"/>
        </w:rPr>
        <w:t>angı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49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19"/>
          <w:w w:val="14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varıldığında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yo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kenarında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buluna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çöpleri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dumanlı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yanmakta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2"/>
        </w:rPr>
        <w:t>görüldü.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1"/>
        </w:rPr>
        <w:t>Durum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9" w:after="0" w:line="240" w:lineRule="auto"/>
        <w:ind w:left="4376" w:right="4440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Söndürmede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4"/>
        </w:rPr>
        <w:t>söndürücü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5" w:after="0" w:line="195" w:lineRule="exact"/>
        <w:ind w:left="133" w:right="-20"/>
        <w:jc w:val="left"/>
        <w:tabs>
          <w:tab w:pos="2100" w:val="left"/>
          <w:tab w:pos="4400" w:val="left"/>
          <w:tab w:pos="6300" w:val="left"/>
          <w:tab w:pos="78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2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1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2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36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2"/>
        </w:rPr>
        <w:t>Su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7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2"/>
        </w:rPr>
        <w:t>işlenerek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6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16"/>
          <w:position w:val="-3"/>
        </w:rPr>
        <w:t>Sum3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3"/>
          <w:w w:val="44"/>
          <w:position w:val="-3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11"/>
          <w:position w:val="-3"/>
        </w:rPr>
        <w:t>KöpükK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8"/>
          <w:w w:val="111"/>
          <w:position w:val="-3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16"/>
          <w:position w:val="-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9"/>
          <w:szCs w:val="19"/>
          <w:color w:val="525454"/>
          <w:spacing w:val="3"/>
          <w:w w:val="44"/>
          <w:position w:val="-3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"/>
          <w:w w:val="91"/>
          <w:position w:val="-3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-2"/>
          <w:w w:val="116"/>
          <w:position w:val="-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8"/>
          <w:position w:val="-3"/>
        </w:rPr>
        <w:t>K.T.Kg.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42" w:lineRule="exact"/>
        <w:ind w:left="4410" w:right="-20"/>
        <w:jc w:val="left"/>
        <w:tabs>
          <w:tab w:pos="6300" w:val="left"/>
          <w:tab w:pos="7880" w:val="left"/>
        </w:tabs>
        <w:rPr>
          <w:rFonts w:ascii="Arial" w:hAnsi="Arial" w:cs="Arial" w:eastAsia="Arial"/>
          <w:sz w:val="38"/>
          <w:szCs w:val="38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62626"/>
          <w:spacing w:val="0"/>
          <w:w w:val="66"/>
          <w:position w:val="3"/>
        </w:rPr>
        <w:t>!SOO</w:t>
      </w:r>
      <w:r>
        <w:rPr>
          <w:rFonts w:ascii="Times New Roman" w:hAnsi="Times New Roman" w:cs="Times New Roman" w:eastAsia="Times New Roman"/>
          <w:sz w:val="20"/>
          <w:szCs w:val="20"/>
          <w:color w:val="262626"/>
          <w:spacing w:val="13"/>
          <w:w w:val="66"/>
          <w:position w:val="3"/>
        </w:rPr>
        <w:t> </w:t>
      </w:r>
      <w:r>
        <w:rPr>
          <w:rFonts w:ascii="Arial" w:hAnsi="Arial" w:cs="Arial" w:eastAsia="Arial"/>
          <w:sz w:val="19"/>
          <w:szCs w:val="19"/>
          <w:color w:val="262626"/>
          <w:spacing w:val="0"/>
          <w:w w:val="100"/>
          <w:position w:val="3"/>
        </w:rPr>
        <w:t>Lt</w:t>
      </w:r>
      <w:r>
        <w:rPr>
          <w:rFonts w:ascii="Arial" w:hAnsi="Arial" w:cs="Arial" w:eastAsia="Arial"/>
          <w:sz w:val="19"/>
          <w:szCs w:val="19"/>
          <w:color w:val="262626"/>
          <w:spacing w:val="-27"/>
          <w:w w:val="100"/>
          <w:position w:val="3"/>
        </w:rPr>
        <w:t> </w:t>
      </w:r>
      <w:r>
        <w:rPr>
          <w:rFonts w:ascii="Arial" w:hAnsi="Arial" w:cs="Arial" w:eastAsia="Arial"/>
          <w:sz w:val="19"/>
          <w:szCs w:val="19"/>
          <w:color w:val="262626"/>
          <w:spacing w:val="0"/>
          <w:w w:val="100"/>
          <w:position w:val="3"/>
        </w:rPr>
        <w:tab/>
      </w:r>
      <w:r>
        <w:rPr>
          <w:rFonts w:ascii="Arial" w:hAnsi="Arial" w:cs="Arial" w:eastAsia="Arial"/>
          <w:sz w:val="19"/>
          <w:szCs w:val="19"/>
          <w:color w:val="262626"/>
          <w:spacing w:val="0"/>
          <w:w w:val="100"/>
          <w:position w:val="3"/>
        </w:rPr>
      </w:r>
      <w:r>
        <w:rPr>
          <w:rFonts w:ascii="Arial" w:hAnsi="Arial" w:cs="Arial" w:eastAsia="Arial"/>
          <w:sz w:val="38"/>
          <w:szCs w:val="38"/>
          <w:color w:val="414141"/>
          <w:spacing w:val="0"/>
          <w:w w:val="56"/>
          <w:position w:val="0"/>
        </w:rPr>
        <w:t>ı</w:t>
      </w:r>
      <w:r>
        <w:rPr>
          <w:rFonts w:ascii="Arial" w:hAnsi="Arial" w:cs="Arial" w:eastAsia="Arial"/>
          <w:sz w:val="38"/>
          <w:szCs w:val="38"/>
          <w:color w:val="414141"/>
          <w:spacing w:val="0"/>
          <w:w w:val="100"/>
          <w:position w:val="0"/>
        </w:rPr>
        <w:tab/>
      </w:r>
      <w:r>
        <w:rPr>
          <w:rFonts w:ascii="Arial" w:hAnsi="Arial" w:cs="Arial" w:eastAsia="Arial"/>
          <w:sz w:val="38"/>
          <w:szCs w:val="38"/>
          <w:color w:val="414141"/>
          <w:spacing w:val="0"/>
          <w:w w:val="100"/>
          <w:position w:val="0"/>
        </w:rPr>
      </w:r>
      <w:r>
        <w:rPr>
          <w:rFonts w:ascii="Arial" w:hAnsi="Arial" w:cs="Arial" w:eastAsia="Arial"/>
          <w:sz w:val="38"/>
          <w:szCs w:val="38"/>
          <w:color w:val="525454"/>
          <w:spacing w:val="0"/>
          <w:w w:val="70"/>
          <w:position w:val="0"/>
        </w:rPr>
        <w:t>ı</w:t>
      </w:r>
      <w:r>
        <w:rPr>
          <w:rFonts w:ascii="Arial" w:hAnsi="Arial" w:cs="Arial" w:eastAsia="Arial"/>
          <w:sz w:val="38"/>
          <w:szCs w:val="38"/>
          <w:color w:val="000000"/>
          <w:spacing w:val="0"/>
          <w:w w:val="100"/>
          <w:position w:val="0"/>
        </w:rPr>
      </w:r>
    </w:p>
    <w:p>
      <w:pPr>
        <w:spacing w:before="0" w:after="0" w:line="176" w:lineRule="exact"/>
        <w:ind w:left="191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33"/>
        </w:rPr>
        <w:t>angında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33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12"/>
          <w:w w:val="13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çöple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yanma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suretiyle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2"/>
        </w:rPr>
        <w:t>görmüştür.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240" w:lineRule="auto"/>
        <w:ind w:left="133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1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öndürme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3"/>
        </w:rPr>
        <w:t>Sonundaki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6" w:after="0" w:line="240" w:lineRule="auto"/>
        <w:ind w:left="143" w:right="-20"/>
        <w:jc w:val="left"/>
        <w:tabs>
          <w:tab w:pos="19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Hasa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Durumu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36"/>
        </w:rPr>
        <w:t>ahmini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12"/>
          <w:w w:val="13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Toplam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Yok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40" w:lineRule="auto"/>
        <w:ind w:left="1923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49"/>
        </w:rPr>
        <w:t>angı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49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4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başlangıcının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yo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kenarında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buluna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çöplerde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görülmü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olup;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yapılan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6" w:after="0" w:line="252" w:lineRule="auto"/>
        <w:ind w:left="1909" w:right="327" w:firstLine="-1776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raştırma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6"/>
        </w:rPr>
        <w:t>soruşturmada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6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7"/>
          <w:w w:val="10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hıdırellez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sebebiyle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kimliği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belirsiz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kişi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yada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kişilerce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yakıla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açı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ateşi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çöpleri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utuşturması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sonuc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çıktığı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3"/>
        </w:rPr>
        <w:t>varılmıştır.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57" w:lineRule="auto"/>
        <w:ind w:left="133" w:right="4531"/>
        <w:jc w:val="left"/>
        <w:tabs>
          <w:tab w:pos="1840" w:val="left"/>
          <w:tab w:pos="64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Sigortalı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68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8"/>
          <w:w w:val="68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66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3"/>
        </w:rPr>
        <w:t>rk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"/>
          <w:w w:val="102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91"/>
        </w:rPr>
        <w:t>ti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Ad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84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2"/>
          <w:w w:val="83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-4"/>
          <w:w w:val="112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4"/>
          <w:w w:val="96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19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94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4"/>
          <w:w w:val="94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25454"/>
          <w:spacing w:val="0"/>
          <w:w w:val="114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25454"/>
          <w:spacing w:val="0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Gereç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2"/>
        </w:rPr>
        <w:t>Kaybı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240" w:lineRule="auto"/>
        <w:ind w:left="138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94"/>
        </w:rPr>
        <w:t>Yer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94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3"/>
          <w:w w:val="9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4"/>
        </w:rPr>
        <w:t>Kime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6" w:after="0" w:line="170" w:lineRule="exact"/>
        <w:ind w:left="133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90"/>
          <w:position w:val="-4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90"/>
          <w:position w:val="-4"/>
        </w:rPr>
        <w:t>•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2"/>
          <w:w w:val="9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76969"/>
          <w:spacing w:val="0"/>
          <w:w w:val="100"/>
          <w:position w:val="-4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676969"/>
          <w:spacing w:val="0"/>
          <w:w w:val="100"/>
          <w:position w:val="-4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676969"/>
          <w:spacing w:val="42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4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7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3"/>
          <w:position w:val="-4"/>
        </w:rPr>
        <w:t>Edildiği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08" w:lineRule="exact"/>
        <w:ind w:left="133" w:right="-20"/>
        <w:jc w:val="left"/>
        <w:rPr>
          <w:rFonts w:ascii="Arial" w:hAnsi="Arial" w:cs="Arial" w:eastAsia="Arial"/>
          <w:sz w:val="21"/>
          <w:szCs w:val="21"/>
        </w:rPr>
      </w:pPr>
      <w:rPr/>
      <w:r>
        <w:rPr>
          <w:rFonts w:ascii="Arial" w:hAnsi="Arial" w:cs="Arial" w:eastAsia="Arial"/>
          <w:sz w:val="21"/>
          <w:szCs w:val="21"/>
          <w:color w:val="262626"/>
          <w:spacing w:val="0"/>
          <w:w w:val="359"/>
          <w:position w:val="-4"/>
        </w:rPr>
        <w:t>-</w:t>
      </w:r>
      <w:r>
        <w:rPr>
          <w:rFonts w:ascii="Arial" w:hAnsi="Arial" w:cs="Arial" w:eastAsia="Arial"/>
          <w:sz w:val="21"/>
          <w:szCs w:val="21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300" w:bottom="280" w:left="220" w:right="0"/>
        </w:sectPr>
      </w:pPr>
      <w:rPr/>
    </w:p>
    <w:p>
      <w:pPr>
        <w:spacing w:before="0" w:after="0" w:line="194" w:lineRule="exact"/>
        <w:ind w:left="148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Dönü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195" w:lineRule="exact"/>
        <w:ind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Tarih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195" w:lineRule="exact"/>
        <w:ind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62626"/>
          <w:w w:val="106"/>
        </w:rPr>
        <w:t>:0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"/>
          <w:w w:val="107"/>
        </w:rPr>
        <w:t>7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-5"/>
          <w:w w:val="116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7"/>
        </w:rPr>
        <w:t>05.2017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194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81"/>
        </w:rPr>
        <w:t>aati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35"/>
          <w:w w:val="18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4"/>
        </w:rPr>
        <w:t>:2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5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-4"/>
          <w:w w:val="114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6"/>
        </w:rPr>
        <w:t>40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300" w:bottom="280" w:left="220" w:right="0"/>
          <w:cols w:num="4" w:equalWidth="0">
            <w:col w:w="1328" w:space="543"/>
            <w:col w:w="407" w:space="156"/>
            <w:col w:w="971" w:space="2452"/>
            <w:col w:w="5843"/>
          </w:cols>
        </w:sectPr>
      </w:pPr>
      <w:rPr/>
    </w:p>
    <w:p>
      <w:pPr>
        <w:spacing w:before="18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14" w:lineRule="exact"/>
        <w:ind w:left="143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19"/>
          <w:w w:val="90"/>
          <w:position w:val="-1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7"/>
          <w:position w:val="-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-4"/>
          <w:w w:val="108"/>
          <w:position w:val="-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2"/>
          <w:position w:val="-1"/>
        </w:rPr>
        <w:t>sa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5" w:after="0" w:line="240" w:lineRule="auto"/>
        <w:ind w:right="-20"/>
        <w:jc w:val="left"/>
        <w:tabs>
          <w:tab w:pos="500" w:val="left"/>
          <w:tab w:pos="78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Ölü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Yaralı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GiDE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EKİ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3.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Posta/Ödemiş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ONAYLA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18"/>
          <w:w w:val="10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2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300" w:bottom="280" w:left="220" w:right="0"/>
          <w:cols w:num="2" w:equalWidth="0">
            <w:col w:w="566" w:space="159"/>
            <w:col w:w="10975"/>
          </w:cols>
        </w:sectPr>
      </w:pPr>
      <w:rPr/>
    </w:p>
    <w:p>
      <w:pPr>
        <w:spacing w:before="5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jc w:val="left"/>
        <w:spacing w:after="0"/>
        <w:sectPr>
          <w:type w:val="continuous"/>
          <w:pgSz w:w="11920" w:h="16840"/>
          <w:pgMar w:top="300" w:bottom="280" w:left="220" w:right="0"/>
        </w:sectPr>
      </w:pPr>
      <w:rPr/>
    </w:p>
    <w:p>
      <w:pPr>
        <w:spacing w:before="3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181" w:lineRule="exact"/>
        <w:ind w:left="295" w:right="-20"/>
        <w:jc w:val="left"/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8"/>
          <w:szCs w:val="18"/>
          <w:color w:val="414141"/>
          <w:spacing w:val="-1"/>
          <w:w w:val="132"/>
          <w:position w:val="-2"/>
        </w:rPr>
        <w:t>'</w:t>
      </w:r>
      <w:r>
        <w:rPr>
          <w:rFonts w:ascii="Arial" w:hAnsi="Arial" w:cs="Arial" w:eastAsia="Arial"/>
          <w:sz w:val="18"/>
          <w:szCs w:val="18"/>
          <w:color w:val="262626"/>
          <w:spacing w:val="0"/>
          <w:w w:val="126"/>
          <w:position w:val="-2"/>
        </w:rPr>
        <w:t>ü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258" w:lineRule="exact"/>
        <w:ind w:left="300" w:right="-20"/>
        <w:jc w:val="left"/>
        <w:rPr>
          <w:rFonts w:ascii="Arial" w:hAnsi="Arial" w:cs="Arial" w:eastAsia="Arial"/>
          <w:sz w:val="8"/>
          <w:szCs w:val="8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6.729111pt;margin-top:6.135053pt;width:3.641436pt;height:28pt;mso-position-horizontal-relative:page;mso-position-vertical-relative:paragraph;z-index:-14884" type="#_x0000_t202" filled="f" stroked="f">
            <v:textbox inset="0,0,0,0">
              <w:txbxContent>
                <w:p>
                  <w:pPr>
                    <w:spacing w:before="0" w:after="0" w:line="560" w:lineRule="exact"/>
                    <w:ind w:right="-124"/>
                    <w:jc w:val="left"/>
                    <w:rPr>
                      <w:rFonts w:ascii="Arial" w:hAnsi="Arial" w:cs="Arial" w:eastAsia="Arial"/>
                      <w:sz w:val="56"/>
                      <w:szCs w:val="56"/>
                    </w:rPr>
                  </w:pPr>
                  <w:rPr/>
                  <w:r>
                    <w:rPr>
                      <w:rFonts w:ascii="Arial" w:hAnsi="Arial" w:cs="Arial" w:eastAsia="Arial"/>
                      <w:sz w:val="56"/>
                      <w:szCs w:val="56"/>
                      <w:color w:val="262626"/>
                      <w:spacing w:val="-97"/>
                      <w:w w:val="81"/>
                      <w:position w:val="-1"/>
                    </w:rPr>
                    <w:t>-</w:t>
                  </w:r>
                  <w:r>
                    <w:rPr>
                      <w:rFonts w:ascii="Arial" w:hAnsi="Arial" w:cs="Arial" w:eastAsia="Arial"/>
                      <w:sz w:val="56"/>
                      <w:szCs w:val="56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32"/>
          <w:szCs w:val="32"/>
          <w:color w:val="262626"/>
          <w:spacing w:val="-33"/>
          <w:w w:val="100"/>
          <w:i/>
          <w:position w:val="-3"/>
        </w:rPr>
        <w:t>.</w:t>
      </w:r>
      <w:r>
        <w:rPr>
          <w:rFonts w:ascii="Arial" w:hAnsi="Arial" w:cs="Arial" w:eastAsia="Arial"/>
          <w:sz w:val="8"/>
          <w:szCs w:val="8"/>
          <w:color w:val="262626"/>
          <w:spacing w:val="-33"/>
          <w:w w:val="100"/>
          <w:position w:val="14"/>
        </w:rPr>
        <w:t>C</w:t>
      </w:r>
      <w:r>
        <w:rPr>
          <w:rFonts w:ascii="Times New Roman" w:hAnsi="Times New Roman" w:cs="Times New Roman" w:eastAsia="Times New Roman"/>
          <w:sz w:val="32"/>
          <w:szCs w:val="32"/>
          <w:color w:val="262626"/>
          <w:spacing w:val="-117"/>
          <w:w w:val="100"/>
          <w:i/>
          <w:position w:val="-3"/>
        </w:rPr>
        <w:t>o</w:t>
      </w:r>
      <w:r>
        <w:rPr>
          <w:rFonts w:ascii="Arial" w:hAnsi="Arial" w:cs="Arial" w:eastAsia="Arial"/>
          <w:sz w:val="8"/>
          <w:szCs w:val="8"/>
          <w:color w:val="262626"/>
          <w:spacing w:val="0"/>
          <w:w w:val="100"/>
          <w:position w:val="14"/>
        </w:rPr>
        <w:t>l)</w:t>
      </w:r>
      <w:r>
        <w:rPr>
          <w:rFonts w:ascii="Arial" w:hAnsi="Arial" w:cs="Arial" w:eastAsia="Arial"/>
          <w:sz w:val="8"/>
          <w:szCs w:val="8"/>
          <w:color w:val="000000"/>
          <w:spacing w:val="0"/>
          <w:w w:val="100"/>
          <w:position w:val="0"/>
        </w:rPr>
      </w:r>
    </w:p>
    <w:p>
      <w:pPr>
        <w:spacing w:before="85" w:after="0" w:line="240" w:lineRule="auto"/>
        <w:ind w:right="-73"/>
        <w:jc w:val="left"/>
        <w:tabs>
          <w:tab w:pos="25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93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98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ir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0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-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4"/>
        </w:rPr>
        <w:t>Koyan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6" w:after="0" w:line="240" w:lineRule="auto"/>
        <w:ind w:right="307"/>
        <w:jc w:val="righ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71.352692pt;margin-top:-12.196326pt;width:47.742502pt;height:56.5pt;mso-position-horizontal-relative:page;mso-position-vertical-relative:paragraph;z-index:-14883" type="#_x0000_t202" filled="f" stroked="f">
            <v:textbox inset="0,0,0,0">
              <w:txbxContent>
                <w:p>
                  <w:pPr>
                    <w:spacing w:before="0" w:after="0" w:line="1130" w:lineRule="exact"/>
                    <w:ind w:right="-209"/>
                    <w:jc w:val="left"/>
                    <w:rPr>
                      <w:rFonts w:ascii="Arial" w:hAnsi="Arial" w:cs="Arial" w:eastAsia="Arial"/>
                      <w:sz w:val="113"/>
                      <w:szCs w:val="113"/>
                    </w:rPr>
                  </w:pPr>
                  <w:rPr/>
                  <w:r>
                    <w:rPr>
                      <w:rFonts w:ascii="Arial" w:hAnsi="Arial" w:cs="Arial" w:eastAsia="Arial"/>
                      <w:sz w:val="113"/>
                      <w:szCs w:val="113"/>
                      <w:color w:val="333B75"/>
                      <w:spacing w:val="0"/>
                      <w:w w:val="169"/>
                      <w:i/>
                      <w:position w:val="-1"/>
                    </w:rPr>
                    <w:t>v</w:t>
                  </w:r>
                  <w:r>
                    <w:rPr>
                      <w:rFonts w:ascii="Arial" w:hAnsi="Arial" w:cs="Arial" w:eastAsia="Arial"/>
                      <w:sz w:val="113"/>
                      <w:szCs w:val="113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8"/>
        </w:rPr>
        <w:t>EkipAmiri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64" w:after="0" w:line="179" w:lineRule="exact"/>
        <w:ind w:left="697" w:right="-20"/>
        <w:jc w:val="left"/>
        <w:rPr>
          <w:rFonts w:ascii="Times New Roman" w:hAnsi="Times New Roman" w:cs="Times New Roman" w:eastAsia="Times New Roman"/>
          <w:sz w:val="41"/>
          <w:szCs w:val="41"/>
        </w:rPr>
      </w:pPr>
      <w:rPr/>
      <w:r>
        <w:rPr>
          <w:rFonts w:ascii="Times New Roman" w:hAnsi="Times New Roman" w:cs="Times New Roman" w:eastAsia="Times New Roman"/>
          <w:sz w:val="41"/>
          <w:szCs w:val="41"/>
          <w:color w:val="333B75"/>
          <w:spacing w:val="0"/>
          <w:w w:val="66"/>
          <w:i/>
          <w:position w:val="-24"/>
        </w:rPr>
        <w:t>Alı</w:t>
      </w:r>
      <w:r>
        <w:rPr>
          <w:rFonts w:ascii="Times New Roman" w:hAnsi="Times New Roman" w:cs="Times New Roman" w:eastAsia="Times New Roman"/>
          <w:sz w:val="41"/>
          <w:szCs w:val="41"/>
          <w:color w:val="000000"/>
          <w:spacing w:val="0"/>
          <w:w w:val="100"/>
          <w:position w:val="0"/>
        </w:rPr>
      </w:r>
    </w:p>
    <w:p>
      <w:pPr>
        <w:spacing w:before="7" w:after="0" w:line="110" w:lineRule="exact"/>
        <w:jc w:val="left"/>
        <w:rPr>
          <w:sz w:val="11"/>
          <w:szCs w:val="11"/>
        </w:rPr>
      </w:pPr>
      <w:rPr/>
      <w:r>
        <w:rPr/>
        <w:br w:type="column"/>
      </w:r>
      <w:r>
        <w:rPr>
          <w:sz w:val="11"/>
          <w:szCs w:val="11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55" w:lineRule="exact"/>
        <w:ind w:right="-20"/>
        <w:jc w:val="left"/>
        <w:tabs>
          <w:tab w:pos="660" w:val="left"/>
        </w:tabs>
        <w:rPr>
          <w:rFonts w:ascii="Arial" w:hAnsi="Arial" w:cs="Arial" w:eastAsia="Arial"/>
          <w:sz w:val="28"/>
          <w:szCs w:val="28"/>
        </w:rPr>
      </w:pPr>
      <w:rPr/>
      <w:r>
        <w:rPr>
          <w:rFonts w:ascii="Arial" w:hAnsi="Arial" w:cs="Arial" w:eastAsia="Arial"/>
          <w:sz w:val="26"/>
          <w:szCs w:val="26"/>
          <w:color w:val="262626"/>
          <w:w w:val="61"/>
          <w:b/>
          <w:bCs/>
          <w:i/>
          <w:position w:val="-6"/>
        </w:rPr>
        <w:t>1</w:t>
      </w:r>
      <w:r>
        <w:rPr>
          <w:rFonts w:ascii="Arial" w:hAnsi="Arial" w:cs="Arial" w:eastAsia="Arial"/>
          <w:sz w:val="26"/>
          <w:szCs w:val="26"/>
          <w:color w:val="262626"/>
          <w:spacing w:val="-39"/>
          <w:w w:val="100"/>
          <w:b/>
          <w:bCs/>
          <w:i/>
          <w:position w:val="-6"/>
        </w:rPr>
        <w:t> </w:t>
      </w:r>
      <w:r>
        <w:rPr>
          <w:rFonts w:ascii="Arial" w:hAnsi="Arial" w:cs="Arial" w:eastAsia="Arial"/>
          <w:sz w:val="28"/>
          <w:szCs w:val="28"/>
          <w:color w:val="262626"/>
          <w:spacing w:val="0"/>
          <w:w w:val="100"/>
          <w:b/>
          <w:bCs/>
          <w:position w:val="-6"/>
        </w:rPr>
        <w:t>Ma</w:t>
      </w:r>
      <w:r>
        <w:rPr>
          <w:rFonts w:ascii="Arial" w:hAnsi="Arial" w:cs="Arial" w:eastAsia="Arial"/>
          <w:sz w:val="28"/>
          <w:szCs w:val="28"/>
          <w:color w:val="262626"/>
          <w:spacing w:val="0"/>
          <w:w w:val="100"/>
          <w:b/>
          <w:bCs/>
          <w:position w:val="-6"/>
        </w:rPr>
        <w:tab/>
      </w:r>
      <w:r>
        <w:rPr>
          <w:rFonts w:ascii="Arial" w:hAnsi="Arial" w:cs="Arial" w:eastAsia="Arial"/>
          <w:sz w:val="28"/>
          <w:szCs w:val="28"/>
          <w:color w:val="262626"/>
          <w:spacing w:val="0"/>
          <w:w w:val="100"/>
          <w:b/>
          <w:bCs/>
          <w:position w:val="-6"/>
        </w:rPr>
        <w:t>17</w:t>
      </w:r>
      <w:r>
        <w:rPr>
          <w:rFonts w:ascii="Arial" w:hAnsi="Arial" w:cs="Arial" w:eastAsia="Arial"/>
          <w:sz w:val="28"/>
          <w:szCs w:val="2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300" w:bottom="280" w:left="220" w:right="0"/>
          <w:cols w:num="3" w:equalWidth="0">
            <w:col w:w="507" w:space="1507"/>
            <w:col w:w="3976" w:space="2692"/>
            <w:col w:w="3018"/>
          </w:cols>
        </w:sectPr>
      </w:pPr>
      <w:rPr/>
    </w:p>
    <w:p>
      <w:pPr>
        <w:spacing w:before="0" w:after="0" w:line="863" w:lineRule="exact"/>
        <w:ind w:left="272" w:right="-20"/>
        <w:jc w:val="left"/>
        <w:tabs>
          <w:tab w:pos="2420" w:val="left"/>
          <w:tab w:pos="4180" w:val="left"/>
          <w:tab w:pos="5320" w:val="left"/>
        </w:tabs>
        <w:rPr>
          <w:rFonts w:ascii="Arial" w:hAnsi="Arial" w:cs="Arial" w:eastAsia="Arial"/>
          <w:sz w:val="77"/>
          <w:szCs w:val="77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26.724625pt;margin-top:27.451136pt;width:193.522887pt;height:20.614133pt;mso-position-horizontal-relative:page;mso-position-vertical-relative:paragraph;z-index:-14882" type="#_x0000_t202" filled="f" stroked="f">
            <v:textbox inset="0,0,0,0">
              <w:txbxContent>
                <w:p>
                  <w:pPr>
                    <w:spacing w:before="0" w:after="0" w:line="412" w:lineRule="exact"/>
                    <w:ind w:right="-102"/>
                    <w:jc w:val="left"/>
                    <w:tabs>
                      <w:tab w:pos="3700" w:val="left"/>
                    </w:tabs>
                    <w:rPr>
                      <w:rFonts w:ascii="Arial" w:hAnsi="Arial" w:cs="Arial" w:eastAsia="Arial"/>
                      <w:sz w:val="36"/>
                      <w:szCs w:val="36"/>
                    </w:rPr>
                  </w:pPr>
                  <w:rPr/>
                  <w:r>
                    <w:rPr>
                      <w:rFonts w:ascii="Arial" w:hAnsi="Arial" w:cs="Arial" w:eastAsia="Arial"/>
                      <w:sz w:val="20"/>
                      <w:szCs w:val="20"/>
                      <w:color w:val="414141"/>
                      <w:spacing w:val="0"/>
                      <w:w w:val="162"/>
                      <w:b/>
                      <w:bCs/>
                      <w:position w:val="17"/>
                    </w:rPr>
                    <w:t>G·</w:t>
                  </w:r>
                  <w:r>
                    <w:rPr>
                      <w:rFonts w:ascii="Arial" w:hAnsi="Arial" w:cs="Arial" w:eastAsia="Arial"/>
                      <w:sz w:val="20"/>
                      <w:szCs w:val="20"/>
                      <w:color w:val="414141"/>
                      <w:spacing w:val="0"/>
                      <w:w w:val="162"/>
                      <w:b/>
                      <w:bCs/>
                      <w:position w:val="17"/>
                    </w:rPr>
                    <w:t>y</w:t>
                  </w:r>
                  <w:r>
                    <w:rPr>
                      <w:rFonts w:ascii="Arial" w:hAnsi="Arial" w:cs="Arial" w:eastAsia="Arial"/>
                      <w:sz w:val="20"/>
                      <w:szCs w:val="20"/>
                      <w:color w:val="414141"/>
                      <w:spacing w:val="-44"/>
                      <w:w w:val="162"/>
                      <w:b/>
                      <w:bCs/>
                      <w:position w:val="17"/>
                    </w:rPr>
                    <w:t> </w:t>
                  </w:r>
                  <w:r>
                    <w:rPr>
                      <w:rFonts w:ascii="Arial" w:hAnsi="Arial" w:cs="Arial" w:eastAsia="Arial"/>
                      <w:sz w:val="20"/>
                      <w:szCs w:val="20"/>
                      <w:color w:val="262626"/>
                      <w:spacing w:val="0"/>
                      <w:w w:val="115"/>
                      <w:b/>
                      <w:bCs/>
                      <w:position w:val="17"/>
                    </w:rPr>
                    <w:t>B61</w:t>
                  </w:r>
                  <w:r>
                    <w:rPr>
                      <w:rFonts w:ascii="Arial" w:hAnsi="Arial" w:cs="Arial" w:eastAsia="Arial"/>
                      <w:sz w:val="20"/>
                      <w:szCs w:val="20"/>
                      <w:color w:val="262626"/>
                      <w:spacing w:val="0"/>
                      <w:w w:val="114"/>
                      <w:b/>
                      <w:bCs/>
                      <w:position w:val="17"/>
                    </w:rPr>
                    <w:t>p</w:t>
                  </w:r>
                  <w:r>
                    <w:rPr>
                      <w:rFonts w:ascii="Arial" w:hAnsi="Arial" w:cs="Arial" w:eastAsia="Arial"/>
                      <w:sz w:val="20"/>
                      <w:szCs w:val="20"/>
                      <w:color w:val="262626"/>
                      <w:spacing w:val="-29"/>
                      <w:w w:val="100"/>
                      <w:b/>
                      <w:bCs/>
                      <w:position w:val="17"/>
                    </w:rPr>
                    <w:t> </w:t>
                  </w:r>
                  <w:r>
                    <w:rPr>
                      <w:rFonts w:ascii="Arial" w:hAnsi="Arial" w:cs="Arial" w:eastAsia="Arial"/>
                      <w:sz w:val="20"/>
                      <w:szCs w:val="20"/>
                      <w:color w:val="262626"/>
                      <w:spacing w:val="0"/>
                      <w:w w:val="100"/>
                      <w:b/>
                      <w:bCs/>
                      <w:position w:val="17"/>
                    </w:rPr>
                    <w:t>3</w:t>
                  </w:r>
                  <w:r>
                    <w:rPr>
                      <w:rFonts w:ascii="Arial" w:hAnsi="Arial" w:cs="Arial" w:eastAsia="Arial"/>
                      <w:sz w:val="20"/>
                      <w:szCs w:val="20"/>
                      <w:color w:val="262626"/>
                      <w:spacing w:val="0"/>
                      <w:w w:val="100"/>
                      <w:b/>
                      <w:bCs/>
                      <w:position w:val="17"/>
                    </w:rPr>
                    <w:t>.</w:t>
                  </w:r>
                  <w:r>
                    <w:rPr>
                      <w:rFonts w:ascii="Arial" w:hAnsi="Arial" w:cs="Arial" w:eastAsia="Arial"/>
                      <w:sz w:val="20"/>
                      <w:szCs w:val="20"/>
                      <w:color w:val="262626"/>
                      <w:spacing w:val="-16"/>
                      <w:w w:val="100"/>
                      <w:b/>
                      <w:bCs/>
                      <w:position w:val="17"/>
                    </w:rPr>
                    <w:t> </w:t>
                  </w:r>
                  <w:r>
                    <w:rPr>
                      <w:rFonts w:ascii="Arial" w:hAnsi="Arial" w:cs="Arial" w:eastAsia="Arial"/>
                      <w:sz w:val="20"/>
                      <w:szCs w:val="20"/>
                      <w:color w:val="262626"/>
                      <w:spacing w:val="0"/>
                      <w:w w:val="100"/>
                      <w:b/>
                      <w:bCs/>
                      <w:position w:val="17"/>
                    </w:rPr>
                    <w:t>Posta</w:t>
                    <w:tab/>
                  </w:r>
                  <w:r>
                    <w:rPr>
                      <w:rFonts w:ascii="Arial" w:hAnsi="Arial" w:cs="Arial" w:eastAsia="Arial"/>
                      <w:sz w:val="20"/>
                      <w:szCs w:val="20"/>
                      <w:color w:val="262626"/>
                      <w:spacing w:val="0"/>
                      <w:w w:val="100"/>
                      <w:b/>
                      <w:bCs/>
                      <w:position w:val="17"/>
                    </w:rPr>
                  </w:r>
                  <w:r>
                    <w:rPr>
                      <w:rFonts w:ascii="Arial" w:hAnsi="Arial" w:cs="Arial" w:eastAsia="Arial"/>
                      <w:sz w:val="36"/>
                      <w:szCs w:val="36"/>
                      <w:color w:val="858787"/>
                      <w:spacing w:val="0"/>
                      <w:w w:val="127"/>
                      <w:position w:val="-1"/>
                    </w:rPr>
                    <w:t>-</w:t>
                  </w:r>
                  <w:r>
                    <w:rPr>
                      <w:rFonts w:ascii="Arial" w:hAnsi="Arial" w:cs="Arial" w:eastAsia="Arial"/>
                      <w:sz w:val="36"/>
                      <w:szCs w:val="36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0"/>
          <w:szCs w:val="20"/>
          <w:color w:val="262626"/>
          <w:spacing w:val="0"/>
          <w:w w:val="52"/>
          <w:position w:val="44"/>
        </w:rPr>
        <w:t>.......</w:t>
      </w:r>
      <w:r>
        <w:rPr>
          <w:rFonts w:ascii="Times New Roman" w:hAnsi="Times New Roman" w:cs="Times New Roman" w:eastAsia="Times New Roman"/>
          <w:sz w:val="20"/>
          <w:szCs w:val="20"/>
          <w:color w:val="262626"/>
          <w:spacing w:val="0"/>
          <w:w w:val="100"/>
          <w:position w:val="44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62626"/>
          <w:spacing w:val="0"/>
          <w:w w:val="100"/>
          <w:position w:val="44"/>
        </w:rPr>
      </w:r>
      <w:r>
        <w:rPr>
          <w:rFonts w:ascii="Times New Roman" w:hAnsi="Times New Roman" w:cs="Times New Roman" w:eastAsia="Times New Roman"/>
          <w:sz w:val="61"/>
          <w:szCs w:val="61"/>
          <w:color w:val="414141"/>
          <w:spacing w:val="0"/>
          <w:w w:val="43"/>
          <w:b/>
          <w:bCs/>
          <w:i/>
          <w:position w:val="20"/>
        </w:rPr>
        <w:t>;·</w:t>
      </w:r>
      <w:r>
        <w:rPr>
          <w:rFonts w:ascii="Times New Roman" w:hAnsi="Times New Roman" w:cs="Times New Roman" w:eastAsia="Times New Roman"/>
          <w:sz w:val="61"/>
          <w:szCs w:val="61"/>
          <w:color w:val="414141"/>
          <w:spacing w:val="-89"/>
          <w:w w:val="100"/>
          <w:b/>
          <w:bCs/>
          <w:i/>
          <w:position w:val="20"/>
        </w:rPr>
        <w:t> </w:t>
      </w:r>
      <w:r>
        <w:rPr>
          <w:rFonts w:ascii="Times New Roman" w:hAnsi="Times New Roman" w:cs="Times New Roman" w:eastAsia="Times New Roman"/>
          <w:sz w:val="61"/>
          <w:szCs w:val="61"/>
          <w:color w:val="4B5293"/>
          <w:spacing w:val="-105"/>
          <w:w w:val="25"/>
          <w:b/>
          <w:bCs/>
          <w:i/>
          <w:position w:val="20"/>
        </w:rPr>
        <w:t>J</w:t>
      </w:r>
      <w:r>
        <w:rPr>
          <w:rFonts w:ascii="Times New Roman" w:hAnsi="Times New Roman" w:cs="Times New Roman" w:eastAsia="Times New Roman"/>
          <w:sz w:val="61"/>
          <w:szCs w:val="61"/>
          <w:color w:val="333B75"/>
          <w:spacing w:val="-5"/>
          <w:w w:val="106"/>
          <w:b/>
          <w:bCs/>
          <w:i/>
          <w:position w:val="20"/>
        </w:rPr>
        <w:t>!</w:t>
      </w:r>
      <w:r>
        <w:rPr>
          <w:rFonts w:ascii="Times New Roman" w:hAnsi="Times New Roman" w:cs="Times New Roman" w:eastAsia="Times New Roman"/>
          <w:sz w:val="61"/>
          <w:szCs w:val="61"/>
          <w:color w:val="262626"/>
          <w:spacing w:val="-44"/>
          <w:w w:val="44"/>
          <w:b/>
          <w:bCs/>
          <w:i/>
          <w:position w:val="20"/>
        </w:rPr>
        <w:t>.</w:t>
      </w:r>
      <w:r>
        <w:rPr>
          <w:rFonts w:ascii="Arial" w:hAnsi="Arial" w:cs="Arial" w:eastAsia="Arial"/>
          <w:sz w:val="32"/>
          <w:szCs w:val="32"/>
          <w:color w:val="262626"/>
          <w:spacing w:val="0"/>
          <w:w w:val="49"/>
          <w:b/>
          <w:bCs/>
          <w:i/>
          <w:position w:val="20"/>
        </w:rPr>
        <w:t>.</w:t>
      </w:r>
      <w:r>
        <w:rPr>
          <w:rFonts w:ascii="Arial" w:hAnsi="Arial" w:cs="Arial" w:eastAsia="Arial"/>
          <w:sz w:val="32"/>
          <w:szCs w:val="32"/>
          <w:color w:val="262626"/>
          <w:spacing w:val="-55"/>
          <w:w w:val="49"/>
          <w:b/>
          <w:bCs/>
          <w:i/>
          <w:position w:val="20"/>
        </w:rPr>
        <w:t>,</w:t>
      </w:r>
      <w:r>
        <w:rPr>
          <w:rFonts w:ascii="Arial" w:hAnsi="Arial" w:cs="Arial" w:eastAsia="Arial"/>
          <w:sz w:val="32"/>
          <w:szCs w:val="32"/>
          <w:color w:val="414141"/>
          <w:spacing w:val="0"/>
          <w:w w:val="90"/>
          <w:b/>
          <w:bCs/>
          <w:i/>
          <w:position w:val="20"/>
        </w:rPr>
        <w:t>o</w:t>
      </w:r>
      <w:r>
        <w:rPr>
          <w:rFonts w:ascii="Arial" w:hAnsi="Arial" w:cs="Arial" w:eastAsia="Arial"/>
          <w:sz w:val="32"/>
          <w:szCs w:val="32"/>
          <w:color w:val="414141"/>
          <w:spacing w:val="0"/>
          <w:w w:val="100"/>
          <w:b/>
          <w:bCs/>
          <w:i/>
          <w:position w:val="20"/>
        </w:rPr>
        <w:tab/>
      </w:r>
      <w:r>
        <w:rPr>
          <w:rFonts w:ascii="Arial" w:hAnsi="Arial" w:cs="Arial" w:eastAsia="Arial"/>
          <w:sz w:val="32"/>
          <w:szCs w:val="32"/>
          <w:color w:val="414141"/>
          <w:spacing w:val="0"/>
          <w:w w:val="100"/>
          <w:b/>
          <w:bCs/>
          <w:i/>
          <w:position w:val="20"/>
        </w:rPr>
      </w:r>
      <w:r>
        <w:rPr>
          <w:rFonts w:ascii="Arial" w:hAnsi="Arial" w:cs="Arial" w:eastAsia="Arial"/>
          <w:sz w:val="32"/>
          <w:szCs w:val="32"/>
          <w:color w:val="414141"/>
          <w:spacing w:val="0"/>
          <w:w w:val="178"/>
          <w:position w:val="20"/>
        </w:rPr>
        <w:t>'</w:t>
      </w:r>
      <w:r>
        <w:rPr>
          <w:rFonts w:ascii="Arial" w:hAnsi="Arial" w:cs="Arial" w:eastAsia="Arial"/>
          <w:sz w:val="32"/>
          <w:szCs w:val="32"/>
          <w:color w:val="414141"/>
          <w:spacing w:val="0"/>
          <w:w w:val="100"/>
          <w:position w:val="20"/>
        </w:rPr>
        <w:tab/>
      </w:r>
      <w:r>
        <w:rPr>
          <w:rFonts w:ascii="Arial" w:hAnsi="Arial" w:cs="Arial" w:eastAsia="Arial"/>
          <w:sz w:val="32"/>
          <w:szCs w:val="32"/>
          <w:color w:val="414141"/>
          <w:spacing w:val="0"/>
          <w:w w:val="100"/>
          <w:position w:val="20"/>
        </w:rPr>
      </w:r>
      <w:r>
        <w:rPr>
          <w:rFonts w:ascii="Arial" w:hAnsi="Arial" w:cs="Arial" w:eastAsia="Arial"/>
          <w:sz w:val="77"/>
          <w:szCs w:val="77"/>
          <w:color w:val="4B5293"/>
          <w:spacing w:val="-99"/>
          <w:w w:val="138"/>
          <w:position w:val="-5"/>
        </w:rPr>
        <w:t>J</w:t>
      </w:r>
      <w:r>
        <w:rPr>
          <w:rFonts w:ascii="Arial" w:hAnsi="Arial" w:cs="Arial" w:eastAsia="Arial"/>
          <w:sz w:val="77"/>
          <w:szCs w:val="77"/>
          <w:color w:val="BCBCBC"/>
          <w:spacing w:val="0"/>
          <w:w w:val="24"/>
          <w:position w:val="-5"/>
        </w:rPr>
        <w:t>.</w:t>
      </w:r>
      <w:r>
        <w:rPr>
          <w:rFonts w:ascii="Arial" w:hAnsi="Arial" w:cs="Arial" w:eastAsia="Arial"/>
          <w:sz w:val="77"/>
          <w:szCs w:val="77"/>
          <w:color w:val="BCBCBC"/>
          <w:spacing w:val="-159"/>
          <w:w w:val="100"/>
          <w:position w:val="-5"/>
        </w:rPr>
        <w:t> </w:t>
      </w:r>
      <w:r>
        <w:rPr>
          <w:rFonts w:ascii="Arial" w:hAnsi="Arial" w:cs="Arial" w:eastAsia="Arial"/>
          <w:sz w:val="77"/>
          <w:szCs w:val="77"/>
          <w:color w:val="4B5293"/>
          <w:spacing w:val="0"/>
          <w:w w:val="101"/>
          <w:position w:val="-5"/>
        </w:rPr>
        <w:t>/</w:t>
      </w:r>
      <w:r>
        <w:rPr>
          <w:rFonts w:ascii="Arial" w:hAnsi="Arial" w:cs="Arial" w:eastAsia="Arial"/>
          <w:sz w:val="77"/>
          <w:szCs w:val="77"/>
          <w:color w:val="000000"/>
          <w:spacing w:val="0"/>
          <w:w w:val="100"/>
          <w:position w:val="0"/>
        </w:rPr>
      </w:r>
    </w:p>
    <w:p>
      <w:pPr>
        <w:spacing w:before="0" w:after="0" w:line="60" w:lineRule="exact"/>
        <w:ind w:left="2680" w:right="2124"/>
        <w:jc w:val="center"/>
        <w:rPr>
          <w:rFonts w:ascii="Arial" w:hAnsi="Arial" w:cs="Arial" w:eastAsia="Arial"/>
          <w:sz w:val="20"/>
          <w:szCs w:val="20"/>
        </w:rPr>
      </w:pPr>
      <w:rPr/>
      <w:r>
        <w:rPr>
          <w:rFonts w:ascii="Arial" w:hAnsi="Arial" w:cs="Arial" w:eastAsia="Arial"/>
          <w:sz w:val="19"/>
          <w:szCs w:val="19"/>
          <w:color w:val="262626"/>
          <w:spacing w:val="0"/>
          <w:w w:val="100"/>
          <w:b/>
          <w:bCs/>
          <w:position w:val="-7"/>
        </w:rPr>
        <w:t>Grupla</w:t>
      </w:r>
      <w:r>
        <w:rPr>
          <w:rFonts w:ascii="Arial" w:hAnsi="Arial" w:cs="Arial" w:eastAsia="Arial"/>
          <w:sz w:val="19"/>
          <w:szCs w:val="19"/>
          <w:color w:val="262626"/>
          <w:spacing w:val="0"/>
          <w:w w:val="100"/>
          <w:b/>
          <w:bCs/>
          <w:position w:val="-7"/>
        </w:rPr>
        <w:t>r</w:t>
      </w:r>
      <w:r>
        <w:rPr>
          <w:rFonts w:ascii="Arial" w:hAnsi="Arial" w:cs="Arial" w:eastAsia="Arial"/>
          <w:sz w:val="19"/>
          <w:szCs w:val="19"/>
          <w:color w:val="262626"/>
          <w:spacing w:val="33"/>
          <w:w w:val="100"/>
          <w:b/>
          <w:bCs/>
          <w:position w:val="-7"/>
        </w:rPr>
        <w:t> </w:t>
      </w:r>
      <w:r>
        <w:rPr>
          <w:rFonts w:ascii="Arial" w:hAnsi="Arial" w:cs="Arial" w:eastAsia="Arial"/>
          <w:sz w:val="19"/>
          <w:szCs w:val="19"/>
          <w:color w:val="262626"/>
          <w:spacing w:val="0"/>
          <w:w w:val="104"/>
          <w:b/>
          <w:bCs/>
          <w:position w:val="-7"/>
        </w:rPr>
        <w:t>A</w:t>
      </w:r>
      <w:r>
        <w:rPr>
          <w:rFonts w:ascii="Arial" w:hAnsi="Arial" w:cs="Arial" w:eastAsia="Arial"/>
          <w:sz w:val="19"/>
          <w:szCs w:val="19"/>
          <w:color w:val="262626"/>
          <w:spacing w:val="-4"/>
          <w:w w:val="104"/>
          <w:b/>
          <w:bCs/>
          <w:position w:val="-7"/>
        </w:rPr>
        <w:t>m</w:t>
      </w:r>
      <w:r>
        <w:rPr>
          <w:rFonts w:ascii="Arial" w:hAnsi="Arial" w:cs="Arial" w:eastAsia="Arial"/>
          <w:sz w:val="20"/>
          <w:szCs w:val="20"/>
          <w:color w:val="262626"/>
          <w:spacing w:val="0"/>
          <w:w w:val="119"/>
          <w:b/>
          <w:bCs/>
          <w:position w:val="-7"/>
        </w:rPr>
        <w:t>ki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1" w:after="0" w:line="190" w:lineRule="exact"/>
        <w:jc w:val="left"/>
        <w:rPr>
          <w:sz w:val="19"/>
          <w:szCs w:val="19"/>
        </w:rPr>
      </w:pPr>
      <w:rPr/>
      <w:r>
        <w:rPr/>
        <w:br w:type="column"/>
      </w:r>
      <w:r>
        <w:rPr>
          <w:sz w:val="19"/>
          <w:szCs w:val="19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</w:rPr>
        <w:t>!tfaiye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300" w:bottom="280" w:left="220" w:right="0"/>
          <w:cols w:num="2" w:equalWidth="0">
            <w:col w:w="6185" w:space="2310"/>
            <w:col w:w="3205"/>
          </w:cols>
        </w:sectPr>
      </w:pPr>
      <w:rPr/>
    </w:p>
    <w:p>
      <w:pPr>
        <w:spacing w:before="46" w:after="0" w:line="126" w:lineRule="exact"/>
        <w:ind w:right="-20"/>
        <w:jc w:val="righ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8"/>
        </w:rPr>
        <w:t>Gökha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8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2"/>
          <w:w w:val="100"/>
          <w:position w:val="-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99"/>
          <w:position w:val="-8"/>
        </w:rPr>
        <w:t>UYAR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72" w:lineRule="exact"/>
        <w:ind w:right="-20"/>
        <w:jc w:val="left"/>
        <w:tabs>
          <w:tab w:pos="720" w:val="left"/>
          <w:tab w:pos="1260" w:val="left"/>
        </w:tabs>
        <w:rPr>
          <w:rFonts w:ascii="Arial" w:hAnsi="Arial" w:cs="Arial" w:eastAsia="Arial"/>
          <w:sz w:val="13"/>
          <w:szCs w:val="13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6"/>
          <w:szCs w:val="26"/>
          <w:color w:val="9A9A9A"/>
          <w:position w:val="-7"/>
        </w:rPr>
      </w:r>
      <w:r>
        <w:rPr>
          <w:rFonts w:ascii="Times New Roman" w:hAnsi="Times New Roman" w:cs="Times New Roman" w:eastAsia="Times New Roman"/>
          <w:sz w:val="26"/>
          <w:szCs w:val="26"/>
          <w:color w:val="9A9A9A"/>
          <w:u w:val="thick" w:color="3B4893"/>
          <w:position w:val="-7"/>
        </w:rPr>
        <w:t>   </w:t>
      </w:r>
      <w:r>
        <w:rPr>
          <w:rFonts w:ascii="Times New Roman" w:hAnsi="Times New Roman" w:cs="Times New Roman" w:eastAsia="Times New Roman"/>
          <w:sz w:val="26"/>
          <w:szCs w:val="26"/>
          <w:color w:val="9A9A9A"/>
          <w:spacing w:val="-2"/>
          <w:u w:val="thick" w:color="3B4893"/>
          <w:position w:val="-7"/>
        </w:rPr>
        <w:t> </w:t>
      </w:r>
      <w:r>
        <w:rPr>
          <w:rFonts w:ascii="Times New Roman" w:hAnsi="Times New Roman" w:cs="Times New Roman" w:eastAsia="Times New Roman"/>
          <w:sz w:val="26"/>
          <w:szCs w:val="26"/>
          <w:color w:val="9A9A9A"/>
          <w:spacing w:val="-2"/>
          <w:u w:val="thick" w:color="3B4893"/>
          <w:position w:val="-7"/>
        </w:rPr>
      </w:r>
      <w:r>
        <w:rPr>
          <w:rFonts w:ascii="Times New Roman" w:hAnsi="Times New Roman" w:cs="Times New Roman" w:eastAsia="Times New Roman"/>
          <w:sz w:val="26"/>
          <w:szCs w:val="26"/>
          <w:color w:val="9A9A9A"/>
          <w:spacing w:val="0"/>
          <w:w w:val="100"/>
          <w:u w:val="thick" w:color="3B4893"/>
          <w:position w:val="-7"/>
        </w:rPr>
        <w:t>e</w:t>
      </w:r>
      <w:r>
        <w:rPr>
          <w:rFonts w:ascii="Times New Roman" w:hAnsi="Times New Roman" w:cs="Times New Roman" w:eastAsia="Times New Roman"/>
          <w:sz w:val="26"/>
          <w:szCs w:val="26"/>
          <w:color w:val="9A9A9A"/>
          <w:spacing w:val="29"/>
          <w:w w:val="100"/>
          <w:u w:val="thick" w:color="3B4893"/>
          <w:position w:val="-7"/>
        </w:rPr>
        <w:t> </w:t>
      </w:r>
      <w:r>
        <w:rPr>
          <w:rFonts w:ascii="Times New Roman" w:hAnsi="Times New Roman" w:cs="Times New Roman" w:eastAsia="Times New Roman"/>
          <w:sz w:val="26"/>
          <w:szCs w:val="26"/>
          <w:color w:val="9A9A9A"/>
          <w:spacing w:val="0"/>
          <w:w w:val="100"/>
          <w:u w:val="thick" w:color="3B4893"/>
          <w:position w:val="-7"/>
        </w:rPr>
        <w:tab/>
      </w:r>
      <w:r>
        <w:rPr>
          <w:rFonts w:ascii="Times New Roman" w:hAnsi="Times New Roman" w:cs="Times New Roman" w:eastAsia="Times New Roman"/>
          <w:sz w:val="26"/>
          <w:szCs w:val="26"/>
          <w:color w:val="9A9A9A"/>
          <w:spacing w:val="0"/>
          <w:w w:val="100"/>
          <w:u w:val="thick" w:color="3B4893"/>
          <w:position w:val="-7"/>
        </w:rPr>
      </w:r>
      <w:r>
        <w:rPr>
          <w:rFonts w:ascii="Times New Roman" w:hAnsi="Times New Roman" w:cs="Times New Roman" w:eastAsia="Times New Roman"/>
          <w:sz w:val="26"/>
          <w:szCs w:val="26"/>
          <w:color w:val="9A9A9A"/>
          <w:spacing w:val="0"/>
          <w:w w:val="100"/>
          <w:u w:val="thick" w:color="3B4893"/>
          <w:position w:val="-7"/>
        </w:rPr>
      </w:r>
      <w:r>
        <w:rPr>
          <w:rFonts w:ascii="Arial" w:hAnsi="Arial" w:cs="Arial" w:eastAsia="Arial"/>
          <w:sz w:val="13"/>
          <w:szCs w:val="13"/>
          <w:color w:val="414141"/>
          <w:spacing w:val="0"/>
          <w:w w:val="100"/>
          <w:u w:val="thick" w:color="3B4893"/>
          <w:position w:val="-1"/>
        </w:rPr>
        <w:t>•</w:t>
      </w:r>
      <w:r>
        <w:rPr>
          <w:rFonts w:ascii="Arial" w:hAnsi="Arial" w:cs="Arial" w:eastAsia="Arial"/>
          <w:sz w:val="13"/>
          <w:szCs w:val="13"/>
          <w:color w:val="414141"/>
          <w:spacing w:val="-1"/>
          <w:w w:val="100"/>
          <w:u w:val="thick" w:color="3B4893"/>
          <w:position w:val="-1"/>
        </w:rPr>
        <w:t> </w:t>
      </w:r>
      <w:r>
        <w:rPr>
          <w:rFonts w:ascii="Arial" w:hAnsi="Arial" w:cs="Arial" w:eastAsia="Arial"/>
          <w:sz w:val="13"/>
          <w:szCs w:val="13"/>
          <w:color w:val="414141"/>
          <w:spacing w:val="0"/>
          <w:w w:val="100"/>
          <w:u w:val="thick" w:color="3B4893"/>
          <w:position w:val="-1"/>
        </w:rPr>
        <w:tab/>
      </w:r>
      <w:r>
        <w:rPr>
          <w:rFonts w:ascii="Arial" w:hAnsi="Arial" w:cs="Arial" w:eastAsia="Arial"/>
          <w:sz w:val="13"/>
          <w:szCs w:val="13"/>
          <w:color w:val="414141"/>
          <w:spacing w:val="0"/>
          <w:w w:val="100"/>
          <w:u w:val="thick" w:color="3B4893"/>
          <w:position w:val="-1"/>
        </w:rPr>
      </w:r>
      <w:r>
        <w:rPr>
          <w:rFonts w:ascii="Arial" w:hAnsi="Arial" w:cs="Arial" w:eastAsia="Arial"/>
          <w:sz w:val="13"/>
          <w:szCs w:val="13"/>
          <w:color w:val="414141"/>
          <w:spacing w:val="0"/>
          <w:w w:val="100"/>
          <w:u w:val="thick" w:color="3B4893"/>
          <w:position w:val="-1"/>
        </w:rPr>
      </w:r>
      <w:r>
        <w:rPr>
          <w:rFonts w:ascii="Arial" w:hAnsi="Arial" w:cs="Arial" w:eastAsia="Arial"/>
          <w:sz w:val="13"/>
          <w:szCs w:val="13"/>
          <w:color w:val="333B75"/>
          <w:spacing w:val="0"/>
          <w:w w:val="84"/>
          <w:u w:val="thick" w:color="3B4893"/>
          <w:position w:val="-1"/>
        </w:rPr>
        <w:t>f</w:t>
      </w:r>
      <w:r>
        <w:rPr>
          <w:rFonts w:ascii="Arial" w:hAnsi="Arial" w:cs="Arial" w:eastAsia="Arial"/>
          <w:sz w:val="13"/>
          <w:szCs w:val="13"/>
          <w:color w:val="333B75"/>
          <w:spacing w:val="0"/>
          <w:w w:val="84"/>
          <w:u w:val="thick" w:color="3B4893"/>
          <w:position w:val="-1"/>
        </w:rPr>
      </w:r>
      <w:r>
        <w:rPr>
          <w:rFonts w:ascii="Arial" w:hAnsi="Arial" w:cs="Arial" w:eastAsia="Arial"/>
          <w:sz w:val="13"/>
          <w:szCs w:val="13"/>
          <w:color w:val="333B75"/>
          <w:spacing w:val="-21"/>
          <w:w w:val="99"/>
          <w:u w:val="thick" w:color="3B4893"/>
          <w:position w:val="-1"/>
        </w:rPr>
        <w:t> </w:t>
      </w:r>
      <w:r>
        <w:rPr>
          <w:rFonts w:ascii="Arial" w:hAnsi="Arial" w:cs="Arial" w:eastAsia="Arial"/>
          <w:sz w:val="13"/>
          <w:szCs w:val="13"/>
          <w:color w:val="333B75"/>
          <w:spacing w:val="-21"/>
          <w:w w:val="99"/>
          <w:u w:val="thick" w:color="3B4893"/>
          <w:position w:val="-1"/>
        </w:rPr>
      </w:r>
      <w:r>
        <w:rPr>
          <w:rFonts w:ascii="Arial" w:hAnsi="Arial" w:cs="Arial" w:eastAsia="Arial"/>
          <w:sz w:val="13"/>
          <w:szCs w:val="13"/>
          <w:color w:val="333B75"/>
          <w:spacing w:val="-21"/>
          <w:w w:val="99"/>
          <w:u w:val="thick" w:color="3B4893"/>
          <w:position w:val="-1"/>
        </w:rPr>
      </w:r>
      <w:r>
        <w:rPr>
          <w:rFonts w:ascii="Arial" w:hAnsi="Arial" w:cs="Arial" w:eastAsia="Arial"/>
          <w:sz w:val="13"/>
          <w:szCs w:val="13"/>
          <w:color w:val="676969"/>
          <w:spacing w:val="0"/>
          <w:w w:val="124"/>
          <w:u w:val="thick" w:color="3B4893"/>
          <w:position w:val="-1"/>
        </w:rPr>
        <w:t>TrA</w:t>
      </w:r>
      <w:r>
        <w:rPr>
          <w:rFonts w:ascii="Arial" w:hAnsi="Arial" w:cs="Arial" w:eastAsia="Arial"/>
          <w:sz w:val="13"/>
          <w:szCs w:val="13"/>
          <w:color w:val="676969"/>
          <w:spacing w:val="0"/>
          <w:w w:val="124"/>
          <w:u w:val="thick" w:color="3B4893"/>
          <w:position w:val="-1"/>
        </w:rPr>
      </w:r>
      <w:r>
        <w:rPr>
          <w:rFonts w:ascii="Arial" w:hAnsi="Arial" w:cs="Arial" w:eastAsia="Arial"/>
          <w:sz w:val="13"/>
          <w:szCs w:val="13"/>
          <w:color w:val="676969"/>
          <w:spacing w:val="0"/>
          <w:w w:val="124"/>
          <w:position w:val="-1"/>
        </w:rPr>
      </w:r>
      <w:r>
        <w:rPr>
          <w:rFonts w:ascii="Arial" w:hAnsi="Arial" w:cs="Arial" w:eastAsia="Arial"/>
          <w:sz w:val="13"/>
          <w:szCs w:val="13"/>
          <w:color w:val="676969"/>
          <w:spacing w:val="0"/>
          <w:w w:val="124"/>
          <w:position w:val="-1"/>
        </w:rPr>
        <w:t>..\'</w:t>
      </w:r>
      <w:r>
        <w:rPr>
          <w:rFonts w:ascii="Arial" w:hAnsi="Arial" w:cs="Arial" w:eastAsia="Arial"/>
          <w:sz w:val="13"/>
          <w:szCs w:val="13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300" w:bottom="280" w:left="220" w:right="0"/>
          <w:cols w:num="2" w:equalWidth="0">
            <w:col w:w="6208" w:space="2536"/>
            <w:col w:w="2956"/>
          </w:cols>
        </w:sectPr>
      </w:pPr>
      <w:rPr/>
    </w:p>
    <w:p>
      <w:pPr>
        <w:spacing w:before="0" w:after="0" w:line="418" w:lineRule="exact"/>
        <w:ind w:left="4983" w:right="-124"/>
        <w:jc w:val="left"/>
        <w:tabs>
          <w:tab w:pos="8460" w:val="left"/>
        </w:tabs>
        <w:rPr>
          <w:rFonts w:ascii="Arial" w:hAnsi="Arial" w:cs="Arial" w:eastAsia="Arial"/>
          <w:sz w:val="56"/>
          <w:szCs w:val="56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5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4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5"/>
        </w:rPr>
        <w:t>Çavuş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5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6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D266B"/>
          <w:spacing w:val="0"/>
          <w:w w:val="172"/>
          <w:position w:val="5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1D266B"/>
          <w:spacing w:val="0"/>
          <w:w w:val="100"/>
          <w:position w:val="5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1D266B"/>
          <w:spacing w:val="0"/>
          <w:w w:val="100"/>
          <w:position w:val="5"/>
        </w:rPr>
      </w:r>
      <w:r>
        <w:rPr>
          <w:rFonts w:ascii="Arial" w:hAnsi="Arial" w:cs="Arial" w:eastAsia="Arial"/>
          <w:sz w:val="56"/>
          <w:szCs w:val="56"/>
          <w:color w:val="4B5293"/>
          <w:spacing w:val="-90"/>
          <w:w w:val="218"/>
          <w:position w:val="-12"/>
        </w:rPr>
        <w:t>r</w:t>
      </w:r>
      <w:r>
        <w:rPr>
          <w:rFonts w:ascii="Arial" w:hAnsi="Arial" w:cs="Arial" w:eastAsia="Arial"/>
          <w:sz w:val="56"/>
          <w:szCs w:val="56"/>
          <w:color w:val="000000"/>
          <w:spacing w:val="0"/>
          <w:w w:val="100"/>
          <w:position w:val="0"/>
        </w:rPr>
      </w:r>
    </w:p>
    <w:p>
      <w:pPr>
        <w:spacing w:before="0" w:after="0" w:line="418" w:lineRule="exact"/>
        <w:ind w:right="-143"/>
        <w:jc w:val="left"/>
        <w:rPr>
          <w:rFonts w:ascii="Times New Roman" w:hAnsi="Times New Roman" w:cs="Times New Roman" w:eastAsia="Times New Roman"/>
          <w:sz w:val="49"/>
          <w:szCs w:val="4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49"/>
          <w:szCs w:val="49"/>
          <w:color w:val="676969"/>
          <w:spacing w:val="-122"/>
          <w:w w:val="71"/>
          <w:position w:val="-26"/>
        </w:rPr>
        <w:t>l</w:t>
      </w:r>
      <w:r>
        <w:rPr>
          <w:rFonts w:ascii="Arial" w:hAnsi="Arial" w:cs="Arial" w:eastAsia="Arial"/>
          <w:sz w:val="56"/>
          <w:szCs w:val="56"/>
          <w:color w:val="858787"/>
          <w:spacing w:val="-66"/>
          <w:w w:val="35"/>
          <w:position w:val="-12"/>
        </w:rPr>
        <w:t>·</w:t>
      </w:r>
      <w:r>
        <w:rPr>
          <w:rFonts w:ascii="Times New Roman" w:hAnsi="Times New Roman" w:cs="Times New Roman" w:eastAsia="Times New Roman"/>
          <w:sz w:val="49"/>
          <w:szCs w:val="49"/>
          <w:color w:val="858787"/>
          <w:spacing w:val="-111"/>
          <w:w w:val="40"/>
          <w:position w:val="-26"/>
        </w:rPr>
        <w:t>a</w:t>
      </w:r>
      <w:r>
        <w:rPr>
          <w:rFonts w:ascii="Arial" w:hAnsi="Arial" w:cs="Arial" w:eastAsia="Arial"/>
          <w:sz w:val="56"/>
          <w:szCs w:val="56"/>
          <w:color w:val="858787"/>
          <w:spacing w:val="-91"/>
          <w:w w:val="35"/>
          <w:position w:val="-12"/>
        </w:rPr>
        <w:t>•</w:t>
      </w:r>
      <w:r>
        <w:rPr>
          <w:rFonts w:ascii="Times New Roman" w:hAnsi="Times New Roman" w:cs="Times New Roman" w:eastAsia="Times New Roman"/>
          <w:sz w:val="49"/>
          <w:szCs w:val="49"/>
          <w:color w:val="676969"/>
          <w:spacing w:val="-69"/>
          <w:w w:val="71"/>
          <w:position w:val="-26"/>
        </w:rPr>
        <w:t>ı</w:t>
      </w:r>
      <w:r>
        <w:rPr>
          <w:rFonts w:ascii="Arial" w:hAnsi="Arial" w:cs="Arial" w:eastAsia="Arial"/>
          <w:sz w:val="56"/>
          <w:szCs w:val="56"/>
          <w:color w:val="858787"/>
          <w:spacing w:val="-130"/>
          <w:w w:val="35"/>
          <w:position w:val="-12"/>
        </w:rPr>
        <w:t>•</w:t>
      </w:r>
      <w:r>
        <w:rPr>
          <w:rFonts w:ascii="Times New Roman" w:hAnsi="Times New Roman" w:cs="Times New Roman" w:eastAsia="Times New Roman"/>
          <w:sz w:val="49"/>
          <w:szCs w:val="49"/>
          <w:color w:val="676969"/>
          <w:spacing w:val="-64"/>
          <w:w w:val="28"/>
          <w:position w:val="-26"/>
        </w:rPr>
        <w:t>h</w:t>
      </w:r>
      <w:r>
        <w:rPr>
          <w:rFonts w:ascii="Times New Roman" w:hAnsi="Times New Roman" w:cs="Times New Roman" w:eastAsia="Times New Roman"/>
          <w:sz w:val="49"/>
          <w:szCs w:val="49"/>
          <w:color w:val="676969"/>
          <w:spacing w:val="-201"/>
          <w:w w:val="72"/>
          <w:position w:val="-26"/>
        </w:rPr>
        <w:t>u</w:t>
      </w:r>
      <w:r>
        <w:rPr>
          <w:rFonts w:ascii="Times New Roman" w:hAnsi="Times New Roman" w:cs="Times New Roman" w:eastAsia="Times New Roman"/>
          <w:sz w:val="49"/>
          <w:szCs w:val="49"/>
          <w:color w:val="676969"/>
          <w:spacing w:val="-39"/>
          <w:w w:val="28"/>
          <w:position w:val="-26"/>
        </w:rPr>
        <w:t>,</w:t>
      </w:r>
      <w:r>
        <w:rPr>
          <w:rFonts w:ascii="Arial" w:hAnsi="Arial" w:cs="Arial" w:eastAsia="Arial"/>
          <w:sz w:val="56"/>
          <w:szCs w:val="56"/>
          <w:color w:val="262626"/>
          <w:spacing w:val="-37"/>
          <w:w w:val="20"/>
          <w:position w:val="-12"/>
        </w:rPr>
        <w:t>Y</w:t>
      </w:r>
      <w:r>
        <w:rPr>
          <w:rFonts w:ascii="Arial" w:hAnsi="Arial" w:cs="Arial" w:eastAsia="Arial"/>
          <w:sz w:val="56"/>
          <w:szCs w:val="56"/>
          <w:color w:val="414141"/>
          <w:spacing w:val="16"/>
          <w:w w:val="62"/>
          <w:position w:val="-12"/>
        </w:rPr>
        <w:t>•</w:t>
      </w:r>
      <w:r>
        <w:rPr>
          <w:rFonts w:ascii="Arial" w:hAnsi="Arial" w:cs="Arial" w:eastAsia="Arial"/>
          <w:sz w:val="56"/>
          <w:szCs w:val="56"/>
          <w:color w:val="676969"/>
          <w:spacing w:val="-4"/>
          <w:w w:val="92"/>
          <w:position w:val="-12"/>
        </w:rPr>
        <w:t>"</w:t>
      </w:r>
      <w:r>
        <w:rPr>
          <w:rFonts w:ascii="Times New Roman" w:hAnsi="Times New Roman" w:cs="Times New Roman" w:eastAsia="Times New Roman"/>
          <w:sz w:val="49"/>
          <w:szCs w:val="49"/>
          <w:color w:val="525454"/>
          <w:spacing w:val="-333"/>
          <w:w w:val="31"/>
          <w:position w:val="-26"/>
        </w:rPr>
        <w:t>m</w:t>
      </w:r>
      <w:r>
        <w:rPr>
          <w:rFonts w:ascii="Arial" w:hAnsi="Arial" w:cs="Arial" w:eastAsia="Arial"/>
          <w:sz w:val="56"/>
          <w:szCs w:val="56"/>
          <w:color w:val="676969"/>
          <w:spacing w:val="-193"/>
          <w:w w:val="93"/>
          <w:position w:val="-12"/>
        </w:rPr>
        <w:t>ö</w:t>
      </w:r>
      <w:r>
        <w:rPr>
          <w:rFonts w:ascii="Times New Roman" w:hAnsi="Times New Roman" w:cs="Times New Roman" w:eastAsia="Times New Roman"/>
          <w:sz w:val="49"/>
          <w:szCs w:val="49"/>
          <w:color w:val="9A9A9A"/>
          <w:spacing w:val="-80"/>
          <w:w w:val="30"/>
          <w:position w:val="-26"/>
        </w:rPr>
        <w:t>.</w:t>
      </w:r>
      <w:r>
        <w:rPr>
          <w:rFonts w:ascii="Times New Roman" w:hAnsi="Times New Roman" w:cs="Times New Roman" w:eastAsia="Times New Roman"/>
          <w:sz w:val="49"/>
          <w:szCs w:val="49"/>
          <w:color w:val="BCBCBC"/>
          <w:spacing w:val="9"/>
          <w:w w:val="11"/>
          <w:position w:val="-26"/>
        </w:rPr>
        <w:t>_</w:t>
      </w:r>
      <w:r>
        <w:rPr>
          <w:rFonts w:ascii="Times New Roman" w:hAnsi="Times New Roman" w:cs="Times New Roman" w:eastAsia="Times New Roman"/>
          <w:sz w:val="49"/>
          <w:szCs w:val="49"/>
          <w:color w:val="9A9A9A"/>
          <w:spacing w:val="-37"/>
          <w:w w:val="30"/>
          <w:position w:val="-26"/>
        </w:rPr>
        <w:t>.</w:t>
      </w:r>
      <w:r>
        <w:rPr>
          <w:rFonts w:ascii="Times New Roman" w:hAnsi="Times New Roman" w:cs="Times New Roman" w:eastAsia="Times New Roman"/>
          <w:sz w:val="49"/>
          <w:szCs w:val="49"/>
          <w:color w:val="BCBCBC"/>
          <w:spacing w:val="0"/>
          <w:w w:val="72"/>
          <w:position w:val="-26"/>
        </w:rPr>
        <w:t>.</w:t>
      </w:r>
      <w:r>
        <w:rPr>
          <w:rFonts w:ascii="Times New Roman" w:hAnsi="Times New Roman" w:cs="Times New Roman" w:eastAsia="Times New Roman"/>
          <w:sz w:val="49"/>
          <w:szCs w:val="49"/>
          <w:color w:val="000000"/>
          <w:spacing w:val="0"/>
          <w:w w:val="100"/>
          <w:position w:val="0"/>
        </w:rPr>
      </w:r>
    </w:p>
    <w:p>
      <w:pPr>
        <w:spacing w:before="0" w:after="0" w:line="418" w:lineRule="exact"/>
        <w:ind w:right="-20"/>
        <w:jc w:val="left"/>
        <w:rPr>
          <w:rFonts w:ascii="Times New Roman" w:hAnsi="Times New Roman" w:cs="Times New Roman" w:eastAsia="Times New Roman"/>
          <w:sz w:val="53"/>
          <w:szCs w:val="53"/>
        </w:rPr>
      </w:pPr>
      <w:rPr/>
      <w:r>
        <w:rPr/>
        <w:br w:type="column"/>
      </w:r>
      <w:r>
        <w:rPr>
          <w:rFonts w:ascii="Arial" w:hAnsi="Arial" w:cs="Arial" w:eastAsia="Arial"/>
          <w:sz w:val="56"/>
          <w:szCs w:val="56"/>
          <w:color w:val="676969"/>
          <w:spacing w:val="-67"/>
          <w:w w:val="92"/>
          <w:position w:val="-12"/>
        </w:rPr>
        <w:t>W</w:t>
      </w:r>
      <w:r>
        <w:rPr>
          <w:rFonts w:ascii="Times New Roman" w:hAnsi="Times New Roman" w:cs="Times New Roman" w:eastAsia="Times New Roman"/>
          <w:sz w:val="53"/>
          <w:szCs w:val="53"/>
          <w:color w:val="AAAAAA"/>
          <w:spacing w:val="-17"/>
          <w:w w:val="49"/>
          <w:position w:val="-26"/>
        </w:rPr>
        <w:t>:</w:t>
      </w:r>
      <w:r>
        <w:rPr>
          <w:rFonts w:ascii="Arial" w:hAnsi="Arial" w:cs="Arial" w:eastAsia="Arial"/>
          <w:sz w:val="56"/>
          <w:szCs w:val="56"/>
          <w:color w:val="676969"/>
          <w:spacing w:val="-141"/>
          <w:w w:val="92"/>
          <w:position w:val="-12"/>
        </w:rPr>
        <w:t>.</w:t>
      </w:r>
      <w:r>
        <w:rPr>
          <w:rFonts w:ascii="Times New Roman" w:hAnsi="Times New Roman" w:cs="Times New Roman" w:eastAsia="Times New Roman"/>
          <w:sz w:val="53"/>
          <w:szCs w:val="53"/>
          <w:color w:val="676969"/>
          <w:spacing w:val="-18"/>
          <w:w w:val="60"/>
          <w:position w:val="-26"/>
        </w:rPr>
        <w:t>v</w:t>
      </w:r>
      <w:r>
        <w:rPr>
          <w:rFonts w:ascii="Times New Roman" w:hAnsi="Times New Roman" w:cs="Times New Roman" w:eastAsia="Times New Roman"/>
          <w:sz w:val="53"/>
          <w:szCs w:val="53"/>
          <w:color w:val="BCBCBC"/>
          <w:spacing w:val="0"/>
          <w:w w:val="42"/>
          <w:position w:val="-26"/>
        </w:rPr>
        <w:t>.</w:t>
      </w:r>
      <w:r>
        <w:rPr>
          <w:rFonts w:ascii="Times New Roman" w:hAnsi="Times New Roman" w:cs="Times New Roman" w:eastAsia="Times New Roman"/>
          <w:sz w:val="53"/>
          <w:szCs w:val="53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300" w:bottom="280" w:left="220" w:right="0"/>
          <w:cols w:num="3" w:equalWidth="0">
            <w:col w:w="8688" w:space="106"/>
            <w:col w:w="865" w:space="184"/>
            <w:col w:w="1857"/>
          </w:cols>
        </w:sectPr>
      </w:pPr>
      <w:rPr/>
    </w:p>
    <w:p>
      <w:pPr>
        <w:spacing w:before="0" w:after="0" w:line="526" w:lineRule="exact"/>
        <w:ind w:right="-20"/>
        <w:jc w:val="right"/>
        <w:tabs>
          <w:tab w:pos="1680" w:val="left"/>
        </w:tabs>
        <w:rPr>
          <w:rFonts w:ascii="Arial" w:hAnsi="Arial" w:cs="Arial" w:eastAsia="Arial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01"/>
          <w:szCs w:val="101"/>
          <w:color w:val="4B5293"/>
          <w:spacing w:val="16"/>
          <w:w w:val="140"/>
          <w:i/>
          <w:position w:val="-49"/>
        </w:rPr>
        <w:t>v</w:t>
      </w:r>
      <w:r>
        <w:rPr>
          <w:rFonts w:ascii="Times New Roman" w:hAnsi="Times New Roman" w:cs="Times New Roman" w:eastAsia="Times New Roman"/>
          <w:sz w:val="101"/>
          <w:szCs w:val="101"/>
          <w:color w:val="333B75"/>
          <w:spacing w:val="0"/>
          <w:w w:val="44"/>
          <w:i/>
          <w:position w:val="-49"/>
        </w:rPr>
        <w:t>vt</w:t>
      </w:r>
      <w:r>
        <w:rPr>
          <w:rFonts w:ascii="Times New Roman" w:hAnsi="Times New Roman" w:cs="Times New Roman" w:eastAsia="Times New Roman"/>
          <w:sz w:val="101"/>
          <w:szCs w:val="101"/>
          <w:color w:val="333B75"/>
          <w:spacing w:val="-111"/>
          <w:w w:val="44"/>
          <w:i/>
          <w:position w:val="-49"/>
        </w:rPr>
        <w:t>ı</w:t>
      </w:r>
      <w:r>
        <w:rPr>
          <w:rFonts w:ascii="Times New Roman" w:hAnsi="Times New Roman" w:cs="Times New Roman" w:eastAsia="Times New Roman"/>
          <w:sz w:val="86"/>
          <w:szCs w:val="86"/>
          <w:color w:val="3B489E"/>
          <w:spacing w:val="-74"/>
          <w:w w:val="78"/>
          <w:position w:val="-27"/>
        </w:rPr>
        <w:t>'</w:t>
      </w:r>
      <w:r>
        <w:rPr>
          <w:rFonts w:ascii="Times New Roman" w:hAnsi="Times New Roman" w:cs="Times New Roman" w:eastAsia="Times New Roman"/>
          <w:sz w:val="101"/>
          <w:szCs w:val="101"/>
          <w:color w:val="333B75"/>
          <w:spacing w:val="0"/>
          <w:w w:val="45"/>
          <w:i/>
          <w:position w:val="-49"/>
        </w:rPr>
        <w:t>m</w:t>
      </w:r>
      <w:r>
        <w:rPr>
          <w:rFonts w:ascii="Times New Roman" w:hAnsi="Times New Roman" w:cs="Times New Roman" w:eastAsia="Times New Roman"/>
          <w:sz w:val="101"/>
          <w:szCs w:val="101"/>
          <w:color w:val="333B75"/>
          <w:spacing w:val="-182"/>
          <w:w w:val="100"/>
          <w:i/>
          <w:position w:val="-49"/>
        </w:rPr>
        <w:t> </w:t>
      </w:r>
      <w:r>
        <w:rPr>
          <w:rFonts w:ascii="Arial" w:hAnsi="Arial" w:cs="Arial" w:eastAsia="Arial"/>
          <w:sz w:val="19"/>
          <w:szCs w:val="19"/>
          <w:color w:val="333B75"/>
          <w:spacing w:val="0"/>
          <w:w w:val="82"/>
          <w:b/>
          <w:bCs/>
          <w:position w:val="2"/>
        </w:rPr>
        <w:t>i</w:t>
      </w:r>
      <w:r>
        <w:rPr>
          <w:rFonts w:ascii="Arial" w:hAnsi="Arial" w:cs="Arial" w:eastAsia="Arial"/>
          <w:sz w:val="19"/>
          <w:szCs w:val="19"/>
          <w:color w:val="333B75"/>
          <w:spacing w:val="13"/>
          <w:w w:val="82"/>
          <w:b/>
          <w:bCs/>
          <w:position w:val="2"/>
        </w:rPr>
        <w:t>\</w:t>
      </w:r>
      <w:r>
        <w:rPr>
          <w:rFonts w:ascii="Arial" w:hAnsi="Arial" w:cs="Arial" w:eastAsia="Arial"/>
          <w:sz w:val="19"/>
          <w:szCs w:val="19"/>
          <w:color w:val="333B75"/>
          <w:spacing w:val="13"/>
          <w:w w:val="99"/>
          <w:b/>
          <w:bCs/>
          <w:position w:val="2"/>
        </w:rPr>
      </w:r>
      <w:r>
        <w:rPr>
          <w:rFonts w:ascii="Arial" w:hAnsi="Arial" w:cs="Arial" w:eastAsia="Arial"/>
          <w:sz w:val="19"/>
          <w:szCs w:val="19"/>
          <w:color w:val="333B75"/>
          <w:spacing w:val="0"/>
          <w:w w:val="99"/>
          <w:b/>
          <w:bCs/>
          <w:u w:val="single" w:color="70779C"/>
          <w:position w:val="2"/>
        </w:rPr>
        <w:t> </w:t>
      </w:r>
      <w:r>
        <w:rPr>
          <w:rFonts w:ascii="Arial" w:hAnsi="Arial" w:cs="Arial" w:eastAsia="Arial"/>
          <w:sz w:val="19"/>
          <w:szCs w:val="19"/>
          <w:color w:val="333B75"/>
          <w:spacing w:val="0"/>
          <w:w w:val="100"/>
          <w:b/>
          <w:bCs/>
          <w:u w:val="single" w:color="70779C"/>
          <w:position w:val="2"/>
        </w:rPr>
        <w:tab/>
      </w:r>
      <w:r>
        <w:rPr>
          <w:rFonts w:ascii="Arial" w:hAnsi="Arial" w:cs="Arial" w:eastAsia="Arial"/>
          <w:sz w:val="19"/>
          <w:szCs w:val="19"/>
          <w:color w:val="333B75"/>
          <w:spacing w:val="0"/>
          <w:w w:val="100"/>
          <w:b/>
          <w:bCs/>
          <w:u w:val="single" w:color="70779C"/>
          <w:position w:val="2"/>
        </w:rPr>
      </w:r>
      <w:r>
        <w:rPr>
          <w:rFonts w:ascii="Arial" w:hAnsi="Arial" w:cs="Arial" w:eastAsia="Arial"/>
          <w:sz w:val="19"/>
          <w:szCs w:val="19"/>
          <w:color w:val="333B75"/>
          <w:spacing w:val="0"/>
          <w:w w:val="100"/>
          <w:b/>
          <w:bCs/>
          <w:position w:val="2"/>
        </w:rPr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58" w:after="0" w:line="330" w:lineRule="exact"/>
        <w:ind w:left="343" w:right="-20"/>
        <w:jc w:val="left"/>
        <w:tabs>
          <w:tab w:pos="640" w:val="left"/>
          <w:tab w:pos="1660" w:val="left"/>
        </w:tabs>
        <w:rPr>
          <w:rFonts w:ascii="Arial" w:hAnsi="Arial" w:cs="Arial" w:eastAsia="Arial"/>
          <w:sz w:val="16"/>
          <w:szCs w:val="16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31"/>
          <w:szCs w:val="31"/>
          <w:color w:val="BCBCBC"/>
          <w:spacing w:val="0"/>
          <w:w w:val="71"/>
          <w:position w:val="-2"/>
        </w:rPr>
        <w:t>.</w:t>
      </w:r>
      <w:r>
        <w:rPr>
          <w:rFonts w:ascii="Times New Roman" w:hAnsi="Times New Roman" w:cs="Times New Roman" w:eastAsia="Times New Roman"/>
          <w:sz w:val="31"/>
          <w:szCs w:val="31"/>
          <w:color w:val="BCBCBC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31"/>
          <w:szCs w:val="31"/>
          <w:color w:val="BCBCBC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31"/>
          <w:szCs w:val="31"/>
          <w:color w:val="858787"/>
          <w:spacing w:val="0"/>
          <w:w w:val="78"/>
          <w:i/>
          <w:position w:val="-2"/>
        </w:rPr>
        <w:t>r;</w:t>
      </w:r>
      <w:r>
        <w:rPr>
          <w:rFonts w:ascii="Times New Roman" w:hAnsi="Times New Roman" w:cs="Times New Roman" w:eastAsia="Times New Roman"/>
          <w:sz w:val="31"/>
          <w:szCs w:val="31"/>
          <w:color w:val="858787"/>
          <w:spacing w:val="-19"/>
          <w:w w:val="78"/>
          <w:i/>
          <w:position w:val="-2"/>
        </w:rPr>
        <w:t>-</w:t>
      </w:r>
      <w:r>
        <w:rPr>
          <w:rFonts w:ascii="Times New Roman" w:hAnsi="Times New Roman" w:cs="Times New Roman" w:eastAsia="Times New Roman"/>
          <w:sz w:val="31"/>
          <w:szCs w:val="31"/>
          <w:color w:val="AAAAAA"/>
          <w:spacing w:val="0"/>
          <w:w w:val="41"/>
          <w:i/>
          <w:position w:val="-2"/>
        </w:rPr>
        <w:t>j</w:t>
      </w:r>
      <w:r>
        <w:rPr>
          <w:rFonts w:ascii="Times New Roman" w:hAnsi="Times New Roman" w:cs="Times New Roman" w:eastAsia="Times New Roman"/>
          <w:sz w:val="31"/>
          <w:szCs w:val="31"/>
          <w:color w:val="AAAAAA"/>
          <w:spacing w:val="-19"/>
          <w:w w:val="41"/>
          <w:i/>
          <w:position w:val="-2"/>
        </w:rPr>
        <w:t>P</w:t>
      </w:r>
      <w:r>
        <w:rPr>
          <w:rFonts w:ascii="Times New Roman" w:hAnsi="Times New Roman" w:cs="Times New Roman" w:eastAsia="Times New Roman"/>
          <w:sz w:val="31"/>
          <w:szCs w:val="31"/>
          <w:color w:val="676969"/>
          <w:spacing w:val="-33"/>
          <w:w w:val="71"/>
          <w:position w:val="-2"/>
        </w:rPr>
        <w:t>.</w:t>
      </w:r>
      <w:r>
        <w:rPr>
          <w:rFonts w:ascii="Times New Roman" w:hAnsi="Times New Roman" w:cs="Times New Roman" w:eastAsia="Times New Roman"/>
          <w:sz w:val="31"/>
          <w:szCs w:val="31"/>
          <w:color w:val="AAAAAA"/>
          <w:spacing w:val="0"/>
          <w:w w:val="63"/>
          <w:position w:val="-2"/>
        </w:rPr>
        <w:t>,</w:t>
      </w:r>
      <w:r>
        <w:rPr>
          <w:rFonts w:ascii="Times New Roman" w:hAnsi="Times New Roman" w:cs="Times New Roman" w:eastAsia="Times New Roman"/>
          <w:sz w:val="31"/>
          <w:szCs w:val="31"/>
          <w:color w:val="AAAAAA"/>
          <w:spacing w:val="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31"/>
          <w:szCs w:val="31"/>
          <w:color w:val="AAAAAA"/>
          <w:spacing w:val="37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31"/>
          <w:szCs w:val="31"/>
          <w:color w:val="AAAAAA"/>
          <w:spacing w:val="0"/>
          <w:w w:val="100"/>
          <w:position w:val="-2"/>
        </w:rPr>
        <w:t>\</w:t>
      </w:r>
      <w:r>
        <w:rPr>
          <w:rFonts w:ascii="Times New Roman" w:hAnsi="Times New Roman" w:cs="Times New Roman" w:eastAsia="Times New Roman"/>
          <w:sz w:val="31"/>
          <w:szCs w:val="31"/>
          <w:color w:val="AAAAAA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31"/>
          <w:szCs w:val="31"/>
          <w:color w:val="AAAAAA"/>
          <w:spacing w:val="0"/>
          <w:w w:val="100"/>
          <w:position w:val="-2"/>
        </w:rPr>
      </w:r>
      <w:r>
        <w:rPr>
          <w:rFonts w:ascii="Arial" w:hAnsi="Arial" w:cs="Arial" w:eastAsia="Arial"/>
          <w:sz w:val="16"/>
          <w:szCs w:val="16"/>
          <w:color w:val="9A9A9A"/>
          <w:spacing w:val="0"/>
          <w:w w:val="76"/>
          <w:i/>
          <w:position w:val="-2"/>
        </w:rPr>
        <w:t>"1</w:t>
      </w:r>
      <w:r>
        <w:rPr>
          <w:rFonts w:ascii="Arial" w:hAnsi="Arial" w:cs="Arial" w:eastAsia="Arial"/>
          <w:sz w:val="16"/>
          <w:szCs w:val="16"/>
          <w:color w:val="000000"/>
          <w:spacing w:val="0"/>
          <w:w w:val="100"/>
          <w:position w:val="0"/>
        </w:rPr>
      </w:r>
    </w:p>
    <w:p>
      <w:pPr>
        <w:spacing w:before="0" w:after="0" w:line="138" w:lineRule="exact"/>
        <w:ind w:right="-20"/>
        <w:jc w:val="left"/>
        <w:tabs>
          <w:tab w:pos="1140" w:val="left"/>
        </w:tabs>
        <w:rPr>
          <w:rFonts w:ascii="Arial" w:hAnsi="Arial" w:cs="Arial" w:eastAsia="Arial"/>
          <w:sz w:val="8"/>
          <w:szCs w:val="8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34.582214pt;margin-top:5.087707pt;width:15.144932pt;height:6pt;mso-position-horizontal-relative:page;mso-position-vertical-relative:paragraph;z-index:-14881" type="#_x0000_t202" filled="f" stroked="f">
            <v:textbox inset="0,0,0,0">
              <w:txbxContent>
                <w:p>
                  <w:pPr>
                    <w:spacing w:before="0" w:after="0" w:line="120" w:lineRule="exact"/>
                    <w:ind w:right="-58"/>
                    <w:jc w:val="left"/>
                    <w:rPr>
                      <w:rFonts w:ascii="Times New Roman" w:hAnsi="Times New Roman" w:cs="Times New Roman" w:eastAsia="Times New Roman"/>
                      <w:sz w:val="12"/>
                      <w:szCs w:val="12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2"/>
                      <w:szCs w:val="12"/>
                      <w:color w:val="BCBCBC"/>
                      <w:spacing w:val="0"/>
                      <w:w w:val="80"/>
                    </w:rPr>
                    <w:t>4</w:t>
                  </w:r>
                  <w:r>
                    <w:rPr>
                      <w:rFonts w:ascii="Times New Roman" w:hAnsi="Times New Roman" w:cs="Times New Roman" w:eastAsia="Times New Roman"/>
                      <w:sz w:val="12"/>
                      <w:szCs w:val="12"/>
                      <w:color w:val="BCBCBC"/>
                      <w:spacing w:val="0"/>
                      <w:w w:val="80"/>
                    </w:rPr>
                    <w:t>    </w:t>
                  </w:r>
                  <w:r>
                    <w:rPr>
                      <w:rFonts w:ascii="Times New Roman" w:hAnsi="Times New Roman" w:cs="Times New Roman" w:eastAsia="Times New Roman"/>
                      <w:sz w:val="12"/>
                      <w:szCs w:val="12"/>
                      <w:color w:val="BCBCBC"/>
                      <w:spacing w:val="4"/>
                      <w:w w:val="80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2"/>
                      <w:szCs w:val="12"/>
                      <w:color w:val="9A9A9A"/>
                      <w:spacing w:val="0"/>
                      <w:w w:val="328"/>
                    </w:rPr>
                    <w:t>·</w:t>
                  </w:r>
                  <w:r>
                    <w:rPr>
                      <w:rFonts w:ascii="Times New Roman" w:hAnsi="Times New Roman" w:cs="Times New Roman" w:eastAsia="Times New Roman"/>
                      <w:sz w:val="12"/>
                      <w:szCs w:val="12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3"/>
          <w:szCs w:val="23"/>
          <w:color w:val="676969"/>
          <w:spacing w:val="-51"/>
          <w:w w:val="141"/>
          <w:position w:val="-9"/>
        </w:rPr>
        <w:t>·</w:t>
      </w:r>
      <w:r>
        <w:rPr>
          <w:rFonts w:ascii="Times New Roman" w:hAnsi="Times New Roman" w:cs="Times New Roman" w:eastAsia="Times New Roman"/>
          <w:sz w:val="23"/>
          <w:szCs w:val="23"/>
          <w:color w:val="9A9A9A"/>
          <w:spacing w:val="0"/>
          <w:w w:val="121"/>
          <w:position w:val="-9"/>
        </w:rPr>
        <w:t>·</w:t>
      </w:r>
      <w:r>
        <w:rPr>
          <w:rFonts w:ascii="Times New Roman" w:hAnsi="Times New Roman" w:cs="Times New Roman" w:eastAsia="Times New Roman"/>
          <w:sz w:val="23"/>
          <w:szCs w:val="23"/>
          <w:color w:val="9A9A9A"/>
          <w:spacing w:val="-17"/>
          <w:w w:val="100"/>
          <w:position w:val="-9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414141"/>
          <w:spacing w:val="0"/>
          <w:w w:val="58"/>
          <w:position w:val="-9"/>
        </w:rPr>
        <w:t>c</w:t>
      </w:r>
      <w:r>
        <w:rPr>
          <w:rFonts w:ascii="Times New Roman" w:hAnsi="Times New Roman" w:cs="Times New Roman" w:eastAsia="Times New Roman"/>
          <w:sz w:val="23"/>
          <w:szCs w:val="23"/>
          <w:color w:val="414141"/>
          <w:spacing w:val="-43"/>
          <w:w w:val="58"/>
          <w:position w:val="-9"/>
        </w:rPr>
        <w:t>:</w:t>
      </w:r>
      <w:r>
        <w:rPr>
          <w:rFonts w:ascii="Times New Roman" w:hAnsi="Times New Roman" w:cs="Times New Roman" w:eastAsia="Times New Roman"/>
          <w:sz w:val="13"/>
          <w:szCs w:val="13"/>
          <w:color w:val="858787"/>
          <w:spacing w:val="0"/>
          <w:w w:val="82"/>
          <w:position w:val="3"/>
        </w:rPr>
        <w:t>.</w:t>
      </w:r>
      <w:r>
        <w:rPr>
          <w:rFonts w:ascii="Times New Roman" w:hAnsi="Times New Roman" w:cs="Times New Roman" w:eastAsia="Times New Roman"/>
          <w:sz w:val="13"/>
          <w:szCs w:val="13"/>
          <w:color w:val="858787"/>
          <w:spacing w:val="-26"/>
          <w:w w:val="82"/>
          <w:position w:val="3"/>
        </w:rPr>
        <w:t>.</w:t>
      </w:r>
      <w:r>
        <w:rPr>
          <w:rFonts w:ascii="Times New Roman" w:hAnsi="Times New Roman" w:cs="Times New Roman" w:eastAsia="Times New Roman"/>
          <w:sz w:val="13"/>
          <w:szCs w:val="13"/>
          <w:color w:val="676969"/>
          <w:spacing w:val="4"/>
          <w:w w:val="201"/>
          <w:position w:val="3"/>
        </w:rPr>
        <w:t>,</w:t>
      </w:r>
      <w:r>
        <w:rPr>
          <w:rFonts w:ascii="Times New Roman" w:hAnsi="Times New Roman" w:cs="Times New Roman" w:eastAsia="Times New Roman"/>
          <w:sz w:val="23"/>
          <w:szCs w:val="23"/>
          <w:color w:val="9A9A9A"/>
          <w:spacing w:val="0"/>
          <w:w w:val="107"/>
          <w:position w:val="-9"/>
        </w:rPr>
        <w:t>··</w:t>
      </w:r>
      <w:r>
        <w:rPr>
          <w:rFonts w:ascii="Times New Roman" w:hAnsi="Times New Roman" w:cs="Times New Roman" w:eastAsia="Times New Roman"/>
          <w:sz w:val="23"/>
          <w:szCs w:val="23"/>
          <w:color w:val="9A9A9A"/>
          <w:spacing w:val="4"/>
          <w:w w:val="100"/>
          <w:position w:val="-9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9A9A9A"/>
          <w:spacing w:val="-75"/>
          <w:w w:val="121"/>
          <w:position w:val="-9"/>
        </w:rPr>
        <w:t>h</w:t>
      </w:r>
      <w:r>
        <w:rPr>
          <w:rFonts w:ascii="Times New Roman" w:hAnsi="Times New Roman" w:cs="Times New Roman" w:eastAsia="Times New Roman"/>
          <w:sz w:val="13"/>
          <w:szCs w:val="13"/>
          <w:color w:val="858787"/>
          <w:spacing w:val="0"/>
          <w:w w:val="121"/>
          <w:b/>
          <w:bCs/>
          <w:i/>
          <w:position w:val="3"/>
        </w:rPr>
        <w:t>i</w:t>
      </w:r>
      <w:r>
        <w:rPr>
          <w:rFonts w:ascii="Times New Roman" w:hAnsi="Times New Roman" w:cs="Times New Roman" w:eastAsia="Times New Roman"/>
          <w:sz w:val="13"/>
          <w:szCs w:val="13"/>
          <w:color w:val="858787"/>
          <w:spacing w:val="0"/>
          <w:w w:val="121"/>
          <w:b/>
          <w:bCs/>
          <w:i/>
          <w:position w:val="3"/>
        </w:rPr>
        <w:t> </w:t>
      </w:r>
      <w:r>
        <w:rPr>
          <w:rFonts w:ascii="Times New Roman" w:hAnsi="Times New Roman" w:cs="Times New Roman" w:eastAsia="Times New Roman"/>
          <w:sz w:val="13"/>
          <w:szCs w:val="13"/>
          <w:color w:val="858787"/>
          <w:spacing w:val="37"/>
          <w:w w:val="121"/>
          <w:b/>
          <w:bCs/>
          <w:i/>
          <w:position w:val="3"/>
        </w:rPr>
        <w:t> </w:t>
      </w:r>
      <w:r>
        <w:rPr>
          <w:rFonts w:ascii="Arial" w:hAnsi="Arial" w:cs="Arial" w:eastAsia="Arial"/>
          <w:sz w:val="10"/>
          <w:szCs w:val="10"/>
          <w:color w:val="858787"/>
          <w:spacing w:val="0"/>
          <w:w w:val="77"/>
          <w:b/>
          <w:bCs/>
          <w:position w:val="3"/>
        </w:rPr>
        <w:t>:t</w:t>
      </w:r>
      <w:r>
        <w:rPr>
          <w:rFonts w:ascii="Arial" w:hAnsi="Arial" w:cs="Arial" w:eastAsia="Arial"/>
          <w:sz w:val="10"/>
          <w:szCs w:val="10"/>
          <w:color w:val="858787"/>
          <w:spacing w:val="0"/>
          <w:w w:val="100"/>
          <w:b/>
          <w:bCs/>
          <w:position w:val="3"/>
        </w:rPr>
        <w:tab/>
      </w:r>
      <w:r>
        <w:rPr>
          <w:rFonts w:ascii="Arial" w:hAnsi="Arial" w:cs="Arial" w:eastAsia="Arial"/>
          <w:sz w:val="10"/>
          <w:szCs w:val="10"/>
          <w:color w:val="858787"/>
          <w:spacing w:val="0"/>
          <w:w w:val="100"/>
          <w:b/>
          <w:bCs/>
          <w:position w:val="3"/>
        </w:rPr>
      </w:r>
      <w:r>
        <w:rPr>
          <w:rFonts w:ascii="Times New Roman" w:hAnsi="Times New Roman" w:cs="Times New Roman" w:eastAsia="Times New Roman"/>
          <w:sz w:val="9"/>
          <w:szCs w:val="9"/>
          <w:color w:val="AAAAAA"/>
          <w:spacing w:val="0"/>
          <w:w w:val="100"/>
          <w:b/>
          <w:bCs/>
          <w:position w:val="3"/>
        </w:rPr>
        <w:t>t•</w:t>
      </w:r>
      <w:r>
        <w:rPr>
          <w:rFonts w:ascii="Times New Roman" w:hAnsi="Times New Roman" w:cs="Times New Roman" w:eastAsia="Times New Roman"/>
          <w:sz w:val="9"/>
          <w:szCs w:val="9"/>
          <w:color w:val="AAAAAA"/>
          <w:spacing w:val="0"/>
          <w:w w:val="100"/>
          <w:b/>
          <w:bCs/>
          <w:position w:val="3"/>
        </w:rPr>
        <w:t>   </w:t>
      </w:r>
      <w:r>
        <w:rPr>
          <w:rFonts w:ascii="Times New Roman" w:hAnsi="Times New Roman" w:cs="Times New Roman" w:eastAsia="Times New Roman"/>
          <w:sz w:val="9"/>
          <w:szCs w:val="9"/>
          <w:color w:val="AAAAAA"/>
          <w:spacing w:val="20"/>
          <w:w w:val="100"/>
          <w:b/>
          <w:bCs/>
          <w:position w:val="3"/>
        </w:rPr>
        <w:t> </w:t>
      </w:r>
      <w:r>
        <w:rPr>
          <w:rFonts w:ascii="Arial" w:hAnsi="Arial" w:cs="Arial" w:eastAsia="Arial"/>
          <w:sz w:val="8"/>
          <w:szCs w:val="8"/>
          <w:color w:val="AAAAAA"/>
          <w:spacing w:val="0"/>
          <w:w w:val="172"/>
          <w:position w:val="3"/>
        </w:rPr>
        <w:t>i,</w:t>
      </w:r>
      <w:r>
        <w:rPr>
          <w:rFonts w:ascii="Arial" w:hAnsi="Arial" w:cs="Arial" w:eastAsia="Arial"/>
          <w:sz w:val="8"/>
          <w:szCs w:val="8"/>
          <w:color w:val="AAAAAA"/>
          <w:spacing w:val="12"/>
          <w:w w:val="172"/>
          <w:position w:val="3"/>
        </w:rPr>
        <w:t> </w:t>
      </w:r>
      <w:r>
        <w:rPr>
          <w:rFonts w:ascii="Arial" w:hAnsi="Arial" w:cs="Arial" w:eastAsia="Arial"/>
          <w:sz w:val="8"/>
          <w:szCs w:val="8"/>
          <w:color w:val="858787"/>
          <w:spacing w:val="0"/>
          <w:w w:val="600"/>
          <w:i/>
          <w:position w:val="3"/>
        </w:rPr>
        <w:t>'</w:t>
      </w:r>
      <w:r>
        <w:rPr>
          <w:rFonts w:ascii="Arial" w:hAnsi="Arial" w:cs="Arial" w:eastAsia="Arial"/>
          <w:sz w:val="8"/>
          <w:szCs w:val="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300" w:bottom="280" w:left="220" w:right="0"/>
          <w:cols w:num="2" w:equalWidth="0">
            <w:col w:w="6463" w:space="2659"/>
            <w:col w:w="2578"/>
          </w:cols>
        </w:sectPr>
      </w:pPr>
      <w:rPr/>
    </w:p>
    <w:p>
      <w:pPr>
        <w:spacing w:before="9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1" w:lineRule="exact"/>
        <w:ind w:left="248" w:right="-82"/>
        <w:jc w:val="left"/>
        <w:rPr>
          <w:rFonts w:ascii="Times New Roman" w:hAnsi="Times New Roman" w:cs="Times New Roman" w:eastAsia="Times New Roman"/>
          <w:sz w:val="28"/>
          <w:szCs w:val="28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28.15654pt;margin-top:7.729084pt;width:83.221147pt;height:12.5pt;mso-position-horizontal-relative:page;mso-position-vertical-relative:paragraph;z-index:-14880" type="#_x0000_t202" filled="f" stroked="f">
            <v:textbox inset="0,0,0,0">
              <w:txbxContent>
                <w:p>
                  <w:pPr>
                    <w:spacing w:before="0" w:after="0" w:line="250" w:lineRule="exact"/>
                    <w:ind w:right="-78"/>
                    <w:jc w:val="left"/>
                    <w:rPr>
                      <w:rFonts w:ascii="Arial" w:hAnsi="Arial" w:cs="Arial" w:eastAsia="Arial"/>
                      <w:sz w:val="25"/>
                      <w:szCs w:val="25"/>
                    </w:rPr>
                  </w:pPr>
                  <w:rPr/>
                  <w:r>
                    <w:rPr>
                      <w:rFonts w:ascii="Arial" w:hAnsi="Arial" w:cs="Arial" w:eastAsia="Arial"/>
                      <w:sz w:val="24"/>
                      <w:szCs w:val="24"/>
                      <w:color w:val="858787"/>
                      <w:w w:val="104"/>
                      <w:b/>
                      <w:bCs/>
                    </w:rPr>
                    <w:t>l.</w:t>
                  </w:r>
                  <w:r>
                    <w:rPr>
                      <w:rFonts w:ascii="Arial" w:hAnsi="Arial" w:cs="Arial" w:eastAsia="Arial"/>
                      <w:sz w:val="24"/>
                      <w:szCs w:val="24"/>
                      <w:color w:val="858787"/>
                      <w:spacing w:val="-56"/>
                      <w:w w:val="104"/>
                      <w:b/>
                      <w:bCs/>
                    </w:rPr>
                    <w:t>ü</w:t>
                  </w:r>
                  <w:r>
                    <w:rPr>
                      <w:rFonts w:ascii="Arial" w:hAnsi="Arial" w:cs="Arial" w:eastAsia="Arial"/>
                      <w:sz w:val="24"/>
                      <w:szCs w:val="24"/>
                      <w:color w:val="AAAAAA"/>
                      <w:spacing w:val="-27"/>
                      <w:w w:val="145"/>
                      <w:b/>
                      <w:bCs/>
                    </w:rPr>
                    <w:t>·</w:t>
                  </w:r>
                  <w:r>
                    <w:rPr>
                      <w:rFonts w:ascii="Arial" w:hAnsi="Arial" w:cs="Arial" w:eastAsia="Arial"/>
                      <w:sz w:val="24"/>
                      <w:szCs w:val="24"/>
                      <w:color w:val="858787"/>
                      <w:spacing w:val="0"/>
                      <w:w w:val="119"/>
                      <w:b/>
                      <w:bCs/>
                    </w:rPr>
                    <w:t>gün</w:t>
                  </w:r>
                  <w:r>
                    <w:rPr>
                      <w:rFonts w:ascii="Arial" w:hAnsi="Arial" w:cs="Arial" w:eastAsia="Arial"/>
                      <w:sz w:val="24"/>
                      <w:szCs w:val="24"/>
                      <w:color w:val="858787"/>
                      <w:spacing w:val="-32"/>
                      <w:w w:val="100"/>
                      <w:b/>
                      <w:bCs/>
                    </w:rPr>
                    <w:t> </w:t>
                  </w:r>
                  <w:r>
                    <w:rPr>
                      <w:rFonts w:ascii="Arial" w:hAnsi="Arial" w:cs="Arial" w:eastAsia="Arial"/>
                      <w:sz w:val="25"/>
                      <w:szCs w:val="25"/>
                      <w:color w:val="858787"/>
                      <w:spacing w:val="0"/>
                      <w:w w:val="117"/>
                      <w:b/>
                      <w:bCs/>
                    </w:rPr>
                    <w:t>K</w:t>
                  </w:r>
                  <w:r>
                    <w:rPr>
                      <w:rFonts w:ascii="Arial" w:hAnsi="Arial" w:cs="Arial" w:eastAsia="Arial"/>
                      <w:sz w:val="25"/>
                      <w:szCs w:val="25"/>
                      <w:color w:val="858787"/>
                      <w:spacing w:val="-2"/>
                      <w:w w:val="117"/>
                      <w:b/>
                      <w:bCs/>
                    </w:rPr>
                    <w:t>A</w:t>
                  </w:r>
                  <w:r>
                    <w:rPr>
                      <w:rFonts w:ascii="Arial" w:hAnsi="Arial" w:cs="Arial" w:eastAsia="Arial"/>
                      <w:sz w:val="25"/>
                      <w:szCs w:val="25"/>
                      <w:color w:val="858787"/>
                      <w:spacing w:val="0"/>
                      <w:w w:val="109"/>
                      <w:b/>
                      <w:bCs/>
                    </w:rPr>
                    <w:t>YA</w:t>
                  </w:r>
                  <w:r>
                    <w:rPr>
                      <w:rFonts w:ascii="Arial" w:hAnsi="Arial" w:cs="Arial" w:eastAsia="Arial"/>
                      <w:sz w:val="25"/>
                      <w:szCs w:val="25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8"/>
          <w:szCs w:val="28"/>
          <w:color w:val="262626"/>
          <w:spacing w:val="0"/>
          <w:w w:val="50"/>
          <w:position w:val="-25"/>
        </w:rPr>
        <w:t>::r:</w:t>
      </w:r>
      <w:r>
        <w:rPr>
          <w:rFonts w:ascii="Times New Roman" w:hAnsi="Times New Roman" w:cs="Times New Roman" w:eastAsia="Times New Roman"/>
          <w:sz w:val="28"/>
          <w:szCs w:val="28"/>
          <w:color w:val="000000"/>
          <w:spacing w:val="0"/>
          <w:w w:val="100"/>
          <w:position w:val="0"/>
        </w:rPr>
      </w:r>
    </w:p>
    <w:p>
      <w:pPr>
        <w:spacing w:before="12" w:after="0" w:line="147" w:lineRule="exact"/>
        <w:ind w:right="-73"/>
        <w:jc w:val="left"/>
        <w:rPr>
          <w:rFonts w:ascii="Arial" w:hAnsi="Arial" w:cs="Arial" w:eastAsia="Arial"/>
          <w:sz w:val="22"/>
          <w:szCs w:val="22"/>
        </w:rPr>
      </w:pPr>
      <w:rPr/>
      <w:r>
        <w:rPr/>
        <w:br w:type="column"/>
      </w:r>
      <w:r>
        <w:rPr>
          <w:rFonts w:ascii="Arial" w:hAnsi="Arial" w:cs="Arial" w:eastAsia="Arial"/>
          <w:sz w:val="22"/>
          <w:szCs w:val="22"/>
          <w:color w:val="676969"/>
          <w:spacing w:val="-14"/>
          <w:w w:val="194"/>
          <w:position w:val="-9"/>
        </w:rPr>
        <w:t>.</w:t>
      </w:r>
      <w:r>
        <w:rPr>
          <w:rFonts w:ascii="Arial" w:hAnsi="Arial" w:cs="Arial" w:eastAsia="Arial"/>
          <w:sz w:val="22"/>
          <w:szCs w:val="22"/>
          <w:color w:val="AAAAAA"/>
          <w:spacing w:val="0"/>
          <w:w w:val="68"/>
          <w:position w:val="-9"/>
        </w:rPr>
        <w:t>..</w:t>
      </w:r>
      <w:r>
        <w:rPr>
          <w:rFonts w:ascii="Arial" w:hAnsi="Arial" w:cs="Arial" w:eastAsia="Arial"/>
          <w:sz w:val="22"/>
          <w:szCs w:val="22"/>
          <w:color w:val="000000"/>
          <w:spacing w:val="0"/>
          <w:w w:val="100"/>
          <w:position w:val="0"/>
        </w:rPr>
      </w:r>
    </w:p>
    <w:p>
      <w:pPr>
        <w:spacing w:before="88" w:after="0" w:line="72" w:lineRule="exact"/>
        <w:ind w:right="-61"/>
        <w:jc w:val="left"/>
        <w:tabs>
          <w:tab w:pos="400" w:val="left"/>
        </w:tabs>
        <w:rPr>
          <w:rFonts w:ascii="Times New Roman" w:hAnsi="Times New Roman" w:cs="Times New Roman" w:eastAsia="Times New Roman"/>
          <w:sz w:val="14"/>
          <w:szCs w:val="14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4"/>
          <w:szCs w:val="14"/>
          <w:color w:val="676969"/>
          <w:spacing w:val="-49"/>
          <w:w w:val="199"/>
          <w:position w:val="-7"/>
        </w:rPr>
        <w:t>·</w:t>
      </w:r>
      <w:r>
        <w:rPr>
          <w:rFonts w:ascii="Times New Roman" w:hAnsi="Times New Roman" w:cs="Times New Roman" w:eastAsia="Times New Roman"/>
          <w:sz w:val="14"/>
          <w:szCs w:val="14"/>
          <w:color w:val="9A9A9A"/>
          <w:spacing w:val="1"/>
          <w:w w:val="118"/>
          <w:position w:val="-7"/>
        </w:rPr>
        <w:t>.</w:t>
      </w:r>
      <w:r>
        <w:rPr>
          <w:rFonts w:ascii="Times New Roman" w:hAnsi="Times New Roman" w:cs="Times New Roman" w:eastAsia="Times New Roman"/>
          <w:sz w:val="14"/>
          <w:szCs w:val="14"/>
          <w:color w:val="9A9A9A"/>
          <w:spacing w:val="-12"/>
          <w:w w:val="118"/>
          <w:position w:val="-7"/>
        </w:rPr>
        <w:t>'</w:t>
      </w:r>
      <w:r>
        <w:rPr>
          <w:rFonts w:ascii="Times New Roman" w:hAnsi="Times New Roman" w:cs="Times New Roman" w:eastAsia="Times New Roman"/>
          <w:sz w:val="14"/>
          <w:szCs w:val="14"/>
          <w:color w:val="676969"/>
          <w:spacing w:val="0"/>
          <w:w w:val="103"/>
          <w:position w:val="-7"/>
        </w:rPr>
        <w:t>'</w:t>
      </w:r>
      <w:r>
        <w:rPr>
          <w:rFonts w:ascii="Times New Roman" w:hAnsi="Times New Roman" w:cs="Times New Roman" w:eastAsia="Times New Roman"/>
          <w:sz w:val="14"/>
          <w:szCs w:val="14"/>
          <w:color w:val="676969"/>
          <w:spacing w:val="0"/>
          <w:w w:val="100"/>
          <w:position w:val="-7"/>
        </w:rPr>
        <w:tab/>
      </w:r>
      <w:r>
        <w:rPr>
          <w:rFonts w:ascii="Times New Roman" w:hAnsi="Times New Roman" w:cs="Times New Roman" w:eastAsia="Times New Roman"/>
          <w:sz w:val="14"/>
          <w:szCs w:val="14"/>
          <w:color w:val="676969"/>
          <w:spacing w:val="0"/>
          <w:w w:val="100"/>
          <w:position w:val="-7"/>
        </w:rPr>
      </w:r>
      <w:r>
        <w:rPr>
          <w:rFonts w:ascii="Times New Roman" w:hAnsi="Times New Roman" w:cs="Times New Roman" w:eastAsia="Times New Roman"/>
          <w:sz w:val="14"/>
          <w:szCs w:val="14"/>
          <w:color w:val="858787"/>
          <w:spacing w:val="0"/>
          <w:w w:val="126"/>
          <w:position w:val="-7"/>
        </w:rPr>
        <w:t>.</w:t>
      </w:r>
      <w:r>
        <w:rPr>
          <w:rFonts w:ascii="Times New Roman" w:hAnsi="Times New Roman" w:cs="Times New Roman" w:eastAsia="Times New Roman"/>
          <w:sz w:val="14"/>
          <w:szCs w:val="14"/>
          <w:color w:val="000000"/>
          <w:spacing w:val="0"/>
          <w:w w:val="100"/>
          <w:position w:val="0"/>
        </w:rPr>
      </w:r>
    </w:p>
    <w:p>
      <w:pPr>
        <w:spacing w:before="0" w:after="0" w:line="160" w:lineRule="exact"/>
        <w:ind w:right="-20"/>
        <w:jc w:val="left"/>
        <w:rPr>
          <w:rFonts w:ascii="Arial" w:hAnsi="Arial" w:cs="Arial" w:eastAsia="Arial"/>
          <w:sz w:val="26"/>
          <w:szCs w:val="26"/>
        </w:rPr>
      </w:pPr>
      <w:rPr/>
      <w:r>
        <w:rPr/>
        <w:br w:type="column"/>
      </w:r>
      <w:r>
        <w:rPr>
          <w:rFonts w:ascii="Arial" w:hAnsi="Arial" w:cs="Arial" w:eastAsia="Arial"/>
          <w:sz w:val="22"/>
          <w:szCs w:val="22"/>
          <w:color w:val="858787"/>
          <w:spacing w:val="-14"/>
          <w:w w:val="73"/>
          <w:position w:val="-9"/>
        </w:rPr>
        <w:t>;</w:t>
      </w:r>
      <w:r>
        <w:rPr>
          <w:rFonts w:ascii="Arial" w:hAnsi="Arial" w:cs="Arial" w:eastAsia="Arial"/>
          <w:sz w:val="27"/>
          <w:szCs w:val="27"/>
          <w:color w:val="BCBCBC"/>
          <w:spacing w:val="-57"/>
          <w:w w:val="61"/>
          <w:i/>
          <w:position w:val="-9"/>
        </w:rPr>
        <w:t>-</w:t>
      </w:r>
      <w:r>
        <w:rPr>
          <w:rFonts w:ascii="Arial" w:hAnsi="Arial" w:cs="Arial" w:eastAsia="Arial"/>
          <w:sz w:val="22"/>
          <w:szCs w:val="22"/>
          <w:color w:val="858787"/>
          <w:spacing w:val="-15"/>
          <w:w w:val="73"/>
          <w:position w:val="-9"/>
        </w:rPr>
        <w:t>;</w:t>
      </w:r>
      <w:r>
        <w:rPr>
          <w:rFonts w:ascii="Arial" w:hAnsi="Arial" w:cs="Arial" w:eastAsia="Arial"/>
          <w:sz w:val="22"/>
          <w:szCs w:val="22"/>
          <w:color w:val="676969"/>
          <w:spacing w:val="0"/>
          <w:w w:val="116"/>
          <w:position w:val="-9"/>
        </w:rPr>
        <w:t>\</w:t>
      </w:r>
      <w:r>
        <w:rPr>
          <w:rFonts w:ascii="Arial" w:hAnsi="Arial" w:cs="Arial" w:eastAsia="Arial"/>
          <w:sz w:val="22"/>
          <w:szCs w:val="22"/>
          <w:color w:val="676969"/>
          <w:spacing w:val="-37"/>
          <w:w w:val="100"/>
          <w:position w:val="-9"/>
        </w:rPr>
        <w:t> </w:t>
      </w:r>
      <w:r>
        <w:rPr>
          <w:rFonts w:ascii="Arial" w:hAnsi="Arial" w:cs="Arial" w:eastAsia="Arial"/>
          <w:sz w:val="27"/>
          <w:szCs w:val="27"/>
          <w:color w:val="676969"/>
          <w:spacing w:val="-25"/>
          <w:w w:val="116"/>
          <w:i/>
          <w:position w:val="-9"/>
        </w:rPr>
        <w:t>,</w:t>
      </w:r>
      <w:r>
        <w:rPr>
          <w:rFonts w:ascii="Arial" w:hAnsi="Arial" w:cs="Arial" w:eastAsia="Arial"/>
          <w:sz w:val="27"/>
          <w:szCs w:val="27"/>
          <w:color w:val="AAAAAA"/>
          <w:spacing w:val="0"/>
          <w:w w:val="57"/>
          <w:i/>
          <w:position w:val="-9"/>
        </w:rPr>
        <w:t>.:</w:t>
      </w:r>
      <w:r>
        <w:rPr>
          <w:rFonts w:ascii="Arial" w:hAnsi="Arial" w:cs="Arial" w:eastAsia="Arial"/>
          <w:sz w:val="27"/>
          <w:szCs w:val="27"/>
          <w:color w:val="AAAAAA"/>
          <w:spacing w:val="-3"/>
          <w:w w:val="100"/>
          <w:i/>
          <w:position w:val="-9"/>
        </w:rPr>
        <w:t> </w:t>
      </w:r>
      <w:r>
        <w:rPr>
          <w:rFonts w:ascii="Arial" w:hAnsi="Arial" w:cs="Arial" w:eastAsia="Arial"/>
          <w:sz w:val="27"/>
          <w:szCs w:val="27"/>
          <w:color w:val="858787"/>
          <w:spacing w:val="0"/>
          <w:w w:val="41"/>
          <w:i/>
          <w:position w:val="-9"/>
        </w:rPr>
        <w:t>li::'</w:t>
      </w:r>
      <w:r>
        <w:rPr>
          <w:rFonts w:ascii="Arial" w:hAnsi="Arial" w:cs="Arial" w:eastAsia="Arial"/>
          <w:sz w:val="27"/>
          <w:szCs w:val="27"/>
          <w:color w:val="858787"/>
          <w:spacing w:val="-42"/>
          <w:w w:val="100"/>
          <w:i/>
          <w:position w:val="-9"/>
        </w:rPr>
        <w:t> </w:t>
      </w:r>
      <w:r>
        <w:rPr>
          <w:rFonts w:ascii="Arial" w:hAnsi="Arial" w:cs="Arial" w:eastAsia="Arial"/>
          <w:sz w:val="26"/>
          <w:szCs w:val="26"/>
          <w:color w:val="9A9A9A"/>
          <w:spacing w:val="0"/>
          <w:w w:val="75"/>
          <w:i/>
          <w:position w:val="-9"/>
        </w:rPr>
        <w:t>f</w:t>
      </w:r>
      <w:r>
        <w:rPr>
          <w:rFonts w:ascii="Arial" w:hAnsi="Arial" w:cs="Arial" w:eastAsia="Arial"/>
          <w:sz w:val="26"/>
          <w:szCs w:val="26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300" w:bottom="280" w:left="220" w:right="0"/>
          <w:cols w:num="4" w:equalWidth="0">
            <w:col w:w="414" w:space="8705"/>
            <w:col w:w="148" w:space="566"/>
            <w:col w:w="463" w:space="106"/>
            <w:col w:w="1298"/>
          </w:cols>
        </w:sectPr>
      </w:pPr>
      <w:rPr/>
    </w:p>
    <w:p>
      <w:pPr>
        <w:spacing w:before="0" w:after="0" w:line="211" w:lineRule="exact"/>
        <w:ind w:right="767"/>
        <w:jc w:val="right"/>
        <w:tabs>
          <w:tab w:pos="1480" w:val="left"/>
        </w:tabs>
        <w:rPr>
          <w:rFonts w:ascii="Times New Roman" w:hAnsi="Times New Roman" w:cs="Times New Roman" w:eastAsia="Times New Roman"/>
          <w:sz w:val="15"/>
          <w:szCs w:val="15"/>
        </w:rPr>
      </w:pPr>
      <w:rPr/>
      <w:r>
        <w:rPr>
          <w:rFonts w:ascii="Arial" w:hAnsi="Arial" w:cs="Arial" w:eastAsia="Arial"/>
          <w:sz w:val="25"/>
          <w:szCs w:val="25"/>
          <w:color w:val="414141"/>
          <w:w w:val="63"/>
          <w:b/>
          <w:bCs/>
          <w:position w:val="-3"/>
        </w:rPr>
        <w:t>.ı-·</w:t>
      </w:r>
      <w:r>
        <w:rPr>
          <w:rFonts w:ascii="Arial" w:hAnsi="Arial" w:cs="Arial" w:eastAsia="Arial"/>
          <w:sz w:val="25"/>
          <w:szCs w:val="25"/>
          <w:color w:val="414141"/>
          <w:spacing w:val="-31"/>
          <w:w w:val="100"/>
          <w:b/>
          <w:bCs/>
          <w:position w:val="-3"/>
        </w:rPr>
        <w:t> </w:t>
      </w:r>
      <w:r>
        <w:rPr>
          <w:rFonts w:ascii="Times New Roman" w:hAnsi="Times New Roman" w:cs="Times New Roman" w:eastAsia="Times New Roman"/>
          <w:sz w:val="15"/>
          <w:szCs w:val="15"/>
          <w:color w:val="414141"/>
          <w:spacing w:val="0"/>
          <w:w w:val="76"/>
          <w:position w:val="-3"/>
        </w:rPr>
        <w:t>-e;</w:t>
      </w:r>
      <w:r>
        <w:rPr>
          <w:rFonts w:ascii="Times New Roman" w:hAnsi="Times New Roman" w:cs="Times New Roman" w:eastAsia="Times New Roman"/>
          <w:sz w:val="15"/>
          <w:szCs w:val="15"/>
          <w:color w:val="414141"/>
          <w:spacing w:val="-4"/>
          <w:w w:val="76"/>
          <w:position w:val="-3"/>
        </w:rPr>
        <w:t> </w:t>
      </w:r>
      <w:r>
        <w:rPr>
          <w:rFonts w:ascii="Times New Roman" w:hAnsi="Times New Roman" w:cs="Times New Roman" w:eastAsia="Times New Roman"/>
          <w:sz w:val="15"/>
          <w:szCs w:val="15"/>
          <w:color w:val="858787"/>
          <w:spacing w:val="0"/>
          <w:w w:val="240"/>
          <w:position w:val="-3"/>
        </w:rPr>
        <w:t>,</w:t>
      </w:r>
      <w:r>
        <w:rPr>
          <w:rFonts w:ascii="Times New Roman" w:hAnsi="Times New Roman" w:cs="Times New Roman" w:eastAsia="Times New Roman"/>
          <w:sz w:val="15"/>
          <w:szCs w:val="15"/>
          <w:color w:val="858787"/>
          <w:spacing w:val="9"/>
          <w:w w:val="240"/>
          <w:position w:val="-3"/>
        </w:rPr>
        <w:t> </w:t>
      </w:r>
      <w:r>
        <w:rPr>
          <w:rFonts w:ascii="Times New Roman" w:hAnsi="Times New Roman" w:cs="Times New Roman" w:eastAsia="Times New Roman"/>
          <w:sz w:val="15"/>
          <w:szCs w:val="15"/>
          <w:color w:val="858787"/>
          <w:spacing w:val="0"/>
          <w:w w:val="100"/>
          <w:position w:val="-3"/>
        </w:rPr>
        <w:t>.</w:t>
      </w:r>
      <w:r>
        <w:rPr>
          <w:rFonts w:ascii="Times New Roman" w:hAnsi="Times New Roman" w:cs="Times New Roman" w:eastAsia="Times New Roman"/>
          <w:sz w:val="15"/>
          <w:szCs w:val="15"/>
          <w:color w:val="858787"/>
          <w:spacing w:val="0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5"/>
          <w:szCs w:val="15"/>
          <w:color w:val="858787"/>
          <w:spacing w:val="16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5"/>
          <w:szCs w:val="15"/>
          <w:color w:val="858787"/>
          <w:spacing w:val="-17"/>
          <w:w w:val="126"/>
          <w:position w:val="-3"/>
        </w:rPr>
        <w:t>-</w:t>
      </w:r>
      <w:r>
        <w:rPr>
          <w:rFonts w:ascii="Times New Roman" w:hAnsi="Times New Roman" w:cs="Times New Roman" w:eastAsia="Times New Roman"/>
          <w:sz w:val="15"/>
          <w:szCs w:val="15"/>
          <w:color w:val="525454"/>
          <w:spacing w:val="-18"/>
          <w:w w:val="124"/>
          <w:position w:val="-3"/>
        </w:rPr>
        <w:t>·</w:t>
      </w:r>
      <w:r>
        <w:rPr>
          <w:rFonts w:ascii="Times New Roman" w:hAnsi="Times New Roman" w:cs="Times New Roman" w:eastAsia="Times New Roman"/>
          <w:sz w:val="15"/>
          <w:szCs w:val="15"/>
          <w:color w:val="858787"/>
          <w:spacing w:val="-16"/>
          <w:w w:val="89"/>
          <w:position w:val="-3"/>
        </w:rPr>
        <w:t>.</w:t>
      </w:r>
      <w:r>
        <w:rPr>
          <w:rFonts w:ascii="Times New Roman" w:hAnsi="Times New Roman" w:cs="Times New Roman" w:eastAsia="Times New Roman"/>
          <w:sz w:val="15"/>
          <w:szCs w:val="15"/>
          <w:color w:val="858787"/>
          <w:spacing w:val="0"/>
          <w:w w:val="249"/>
          <w:position w:val="-3"/>
        </w:rPr>
        <w:t>..</w:t>
      </w:r>
      <w:r>
        <w:rPr>
          <w:rFonts w:ascii="Times New Roman" w:hAnsi="Times New Roman" w:cs="Times New Roman" w:eastAsia="Times New Roman"/>
          <w:sz w:val="15"/>
          <w:szCs w:val="15"/>
          <w:color w:val="858787"/>
          <w:spacing w:val="-12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5"/>
          <w:szCs w:val="15"/>
          <w:color w:val="BCBCBC"/>
          <w:spacing w:val="0"/>
          <w:w w:val="289"/>
          <w:position w:val="-3"/>
        </w:rPr>
        <w:t>'</w:t>
      </w:r>
      <w:r>
        <w:rPr>
          <w:rFonts w:ascii="Times New Roman" w:hAnsi="Times New Roman" w:cs="Times New Roman" w:eastAsia="Times New Roman"/>
          <w:sz w:val="15"/>
          <w:szCs w:val="15"/>
          <w:color w:val="BCBCBC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5"/>
          <w:szCs w:val="15"/>
          <w:color w:val="BCBCBC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5"/>
          <w:szCs w:val="15"/>
          <w:color w:val="9A9A9A"/>
          <w:spacing w:val="0"/>
          <w:w w:val="125"/>
          <w:position w:val="-3"/>
        </w:rPr>
        <w:t>"'</w:t>
      </w:r>
      <w:r>
        <w:rPr>
          <w:rFonts w:ascii="Times New Roman" w:hAnsi="Times New Roman" w:cs="Times New Roman" w:eastAsia="Times New Roman"/>
          <w:sz w:val="15"/>
          <w:szCs w:val="15"/>
          <w:color w:val="000000"/>
          <w:spacing w:val="0"/>
          <w:w w:val="100"/>
          <w:position w:val="0"/>
        </w:rPr>
      </w:r>
    </w:p>
    <w:p>
      <w:pPr>
        <w:spacing w:before="0" w:after="0" w:line="103" w:lineRule="exact"/>
        <w:ind w:right="693"/>
        <w:jc w:val="right"/>
        <w:tabs>
          <w:tab w:pos="82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8"/>
          <w:szCs w:val="8"/>
          <w:color w:val="BCBCBC"/>
          <w:spacing w:val="1"/>
          <w:w w:val="122"/>
          <w:b/>
          <w:bCs/>
          <w:position w:val="-1"/>
        </w:rPr>
        <w:t>'</w:t>
      </w:r>
      <w:r>
        <w:rPr>
          <w:rFonts w:ascii="Times New Roman" w:hAnsi="Times New Roman" w:cs="Times New Roman" w:eastAsia="Times New Roman"/>
          <w:sz w:val="8"/>
          <w:szCs w:val="8"/>
          <w:color w:val="676969"/>
          <w:spacing w:val="0"/>
          <w:w w:val="50"/>
          <w:b/>
          <w:bCs/>
          <w:position w:val="-1"/>
        </w:rPr>
        <w:t>i:o</w:t>
      </w:r>
      <w:r>
        <w:rPr>
          <w:rFonts w:ascii="Times New Roman" w:hAnsi="Times New Roman" w:cs="Times New Roman" w:eastAsia="Times New Roman"/>
          <w:sz w:val="8"/>
          <w:szCs w:val="8"/>
          <w:color w:val="676969"/>
          <w:spacing w:val="0"/>
          <w:w w:val="100"/>
          <w:b/>
          <w:bCs/>
          <w:position w:val="-1"/>
        </w:rPr>
        <w:t>     </w:t>
      </w:r>
      <w:r>
        <w:rPr>
          <w:rFonts w:ascii="Times New Roman" w:hAnsi="Times New Roman" w:cs="Times New Roman" w:eastAsia="Times New Roman"/>
          <w:sz w:val="8"/>
          <w:szCs w:val="8"/>
          <w:color w:val="676969"/>
          <w:spacing w:val="3"/>
          <w:w w:val="100"/>
          <w:b/>
          <w:bCs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-11"/>
          <w:w w:val="193"/>
          <w:b/>
          <w:bCs/>
          <w:position w:val="-1"/>
        </w:rPr>
        <w:t>o</w:t>
      </w:r>
      <w:r>
        <w:rPr>
          <w:rFonts w:ascii="Times New Roman" w:hAnsi="Times New Roman" w:cs="Times New Roman" w:eastAsia="Times New Roman"/>
          <w:sz w:val="17"/>
          <w:szCs w:val="17"/>
          <w:color w:val="858787"/>
          <w:spacing w:val="0"/>
          <w:w w:val="75"/>
          <w:b/>
          <w:bCs/>
          <w:position w:val="-1"/>
        </w:rPr>
        <w:t>c;</w:t>
      </w:r>
      <w:r>
        <w:rPr>
          <w:rFonts w:ascii="Times New Roman" w:hAnsi="Times New Roman" w:cs="Times New Roman" w:eastAsia="Times New Roman"/>
          <w:sz w:val="17"/>
          <w:szCs w:val="17"/>
          <w:color w:val="858787"/>
          <w:spacing w:val="0"/>
          <w:w w:val="100"/>
          <w:b/>
          <w:bCs/>
          <w:position w:val="-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858787"/>
          <w:spacing w:val="0"/>
          <w:w w:val="100"/>
          <w:b/>
          <w:bCs/>
          <w:position w:val="-1"/>
        </w:rPr>
      </w:r>
      <w:r>
        <w:rPr>
          <w:rFonts w:ascii="Times New Roman" w:hAnsi="Times New Roman" w:cs="Times New Roman" w:eastAsia="Times New Roman"/>
          <w:sz w:val="17"/>
          <w:szCs w:val="17"/>
          <w:color w:val="9A9A9A"/>
          <w:spacing w:val="0"/>
          <w:w w:val="48"/>
          <w:position w:val="-1"/>
        </w:rPr>
        <w:t>,....</w:t>
      </w:r>
      <w:r>
        <w:rPr>
          <w:rFonts w:ascii="Times New Roman" w:hAnsi="Times New Roman" w:cs="Times New Roman" w:eastAsia="Times New Roman"/>
          <w:sz w:val="17"/>
          <w:szCs w:val="17"/>
          <w:color w:val="9A9A9A"/>
          <w:spacing w:val="9"/>
          <w:w w:val="48"/>
          <w:position w:val="-1"/>
        </w:rPr>
        <w:t>,</w:t>
      </w:r>
      <w:r>
        <w:rPr>
          <w:rFonts w:ascii="Times New Roman" w:hAnsi="Times New Roman" w:cs="Times New Roman" w:eastAsia="Times New Roman"/>
          <w:sz w:val="17"/>
          <w:szCs w:val="17"/>
          <w:color w:val="9A9A9A"/>
          <w:spacing w:val="0"/>
          <w:w w:val="71"/>
          <w:position w:val="-1"/>
        </w:rPr>
        <w:t>..</w:t>
      </w:r>
      <w:r>
        <w:rPr>
          <w:rFonts w:ascii="Times New Roman" w:hAnsi="Times New Roman" w:cs="Times New Roman" w:eastAsia="Times New Roman"/>
          <w:sz w:val="17"/>
          <w:szCs w:val="17"/>
          <w:color w:val="9A9A9A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9A9A9A"/>
          <w:spacing w:val="-1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9A9A9A"/>
          <w:spacing w:val="0"/>
          <w:w w:val="263"/>
          <w:position w:val="-1"/>
        </w:rPr>
        <w:t>:..</w:t>
      </w:r>
      <w:r>
        <w:rPr>
          <w:rFonts w:ascii="Times New Roman" w:hAnsi="Times New Roman" w:cs="Times New Roman" w:eastAsia="Times New Roman"/>
          <w:sz w:val="17"/>
          <w:szCs w:val="17"/>
          <w:color w:val="9A9A9A"/>
          <w:spacing w:val="-24"/>
          <w:w w:val="263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AAAAAA"/>
          <w:spacing w:val="0"/>
          <w:w w:val="100"/>
          <w:position w:val="-1"/>
        </w:rPr>
        <w:t>..</w:t>
      </w:r>
      <w:r>
        <w:rPr>
          <w:rFonts w:ascii="Times New Roman" w:hAnsi="Times New Roman" w:cs="Times New Roman" w:eastAsia="Times New Roman"/>
          <w:sz w:val="17"/>
          <w:szCs w:val="17"/>
          <w:color w:val="AAAAAA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AAAAAA"/>
          <w:spacing w:val="0"/>
          <w:w w:val="120"/>
          <w:position w:val="-1"/>
        </w:rPr>
        <w:t>/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jc w:val="right"/>
        <w:spacing w:after="0"/>
        <w:sectPr>
          <w:type w:val="continuous"/>
          <w:pgSz w:w="11920" w:h="16840"/>
          <w:pgMar w:top="300" w:bottom="280" w:left="220" w:right="0"/>
        </w:sectPr>
      </w:pPr>
      <w:rPr/>
    </w:p>
    <w:p>
      <w:pPr>
        <w:spacing w:before="70" w:after="0" w:line="158" w:lineRule="exact"/>
        <w:ind w:left="2167" w:right="-74"/>
        <w:jc w:val="left"/>
        <w:rPr>
          <w:rFonts w:ascii="Arial" w:hAnsi="Arial" w:cs="Arial" w:eastAsia="Arial"/>
          <w:sz w:val="22"/>
          <w:szCs w:val="22"/>
        </w:rPr>
      </w:pPr>
      <w:rPr/>
      <w:r>
        <w:rPr>
          <w:rFonts w:ascii="Arial" w:hAnsi="Arial" w:cs="Arial" w:eastAsia="Arial"/>
          <w:sz w:val="23"/>
          <w:szCs w:val="23"/>
          <w:color w:val="858787"/>
          <w:spacing w:val="0"/>
          <w:w w:val="78"/>
          <w:position w:val="-9"/>
        </w:rPr>
        <w:t>Itfa</w:t>
      </w:r>
      <w:r>
        <w:rPr>
          <w:rFonts w:ascii="Arial" w:hAnsi="Arial" w:cs="Arial" w:eastAsia="Arial"/>
          <w:sz w:val="23"/>
          <w:szCs w:val="23"/>
          <w:color w:val="858787"/>
          <w:spacing w:val="-9"/>
          <w:w w:val="78"/>
          <w:position w:val="-9"/>
        </w:rPr>
        <w:t>i</w:t>
      </w:r>
      <w:r>
        <w:rPr>
          <w:rFonts w:ascii="Arial" w:hAnsi="Arial" w:cs="Arial" w:eastAsia="Arial"/>
          <w:sz w:val="23"/>
          <w:szCs w:val="23"/>
          <w:color w:val="676969"/>
          <w:spacing w:val="4"/>
          <w:w w:val="78"/>
          <w:position w:val="-9"/>
        </w:rPr>
        <w:t>y</w:t>
      </w:r>
      <w:r>
        <w:rPr>
          <w:rFonts w:ascii="Arial" w:hAnsi="Arial" w:cs="Arial" w:eastAsia="Arial"/>
          <w:sz w:val="23"/>
          <w:szCs w:val="23"/>
          <w:color w:val="858787"/>
          <w:spacing w:val="0"/>
          <w:w w:val="78"/>
          <w:position w:val="-9"/>
        </w:rPr>
        <w:t>e</w:t>
      </w:r>
      <w:r>
        <w:rPr>
          <w:rFonts w:ascii="Arial" w:hAnsi="Arial" w:cs="Arial" w:eastAsia="Arial"/>
          <w:sz w:val="23"/>
          <w:szCs w:val="23"/>
          <w:color w:val="858787"/>
          <w:spacing w:val="1"/>
          <w:w w:val="78"/>
          <w:position w:val="-9"/>
        </w:rPr>
        <w:t> </w:t>
      </w:r>
      <w:r>
        <w:rPr>
          <w:rFonts w:ascii="Arial" w:hAnsi="Arial" w:cs="Arial" w:eastAsia="Arial"/>
          <w:sz w:val="23"/>
          <w:szCs w:val="23"/>
          <w:color w:val="858787"/>
          <w:spacing w:val="0"/>
          <w:w w:val="78"/>
          <w:position w:val="-9"/>
        </w:rPr>
        <w:t>Güne</w:t>
      </w:r>
      <w:r>
        <w:rPr>
          <w:rFonts w:ascii="Arial" w:hAnsi="Arial" w:cs="Arial" w:eastAsia="Arial"/>
          <w:sz w:val="23"/>
          <w:szCs w:val="23"/>
          <w:color w:val="858787"/>
          <w:spacing w:val="0"/>
          <w:w w:val="78"/>
          <w:position w:val="-9"/>
        </w:rPr>
        <w:t>y</w:t>
      </w:r>
      <w:r>
        <w:rPr>
          <w:rFonts w:ascii="Arial" w:hAnsi="Arial" w:cs="Arial" w:eastAsia="Arial"/>
          <w:sz w:val="23"/>
          <w:szCs w:val="23"/>
          <w:color w:val="858787"/>
          <w:spacing w:val="-7"/>
          <w:w w:val="78"/>
          <w:position w:val="-9"/>
        </w:rPr>
        <w:t> </w:t>
      </w:r>
      <w:r>
        <w:rPr>
          <w:rFonts w:ascii="Arial" w:hAnsi="Arial" w:cs="Arial" w:eastAsia="Arial"/>
          <w:sz w:val="23"/>
          <w:szCs w:val="23"/>
          <w:color w:val="858787"/>
          <w:spacing w:val="0"/>
          <w:w w:val="77"/>
          <w:position w:val="-9"/>
        </w:rPr>
        <w:t>B</w:t>
      </w:r>
      <w:r>
        <w:rPr>
          <w:rFonts w:ascii="Arial" w:hAnsi="Arial" w:cs="Arial" w:eastAsia="Arial"/>
          <w:sz w:val="23"/>
          <w:szCs w:val="23"/>
          <w:color w:val="858787"/>
          <w:spacing w:val="0"/>
          <w:w w:val="78"/>
          <w:position w:val="-9"/>
        </w:rPr>
        <w:t>ö</w:t>
      </w:r>
      <w:r>
        <w:rPr>
          <w:rFonts w:ascii="Arial" w:hAnsi="Arial" w:cs="Arial" w:eastAsia="Arial"/>
          <w:sz w:val="23"/>
          <w:szCs w:val="23"/>
          <w:color w:val="676969"/>
          <w:spacing w:val="-15"/>
          <w:w w:val="118"/>
          <w:position w:val="-9"/>
        </w:rPr>
        <w:t>l</w:t>
      </w:r>
      <w:r>
        <w:rPr>
          <w:rFonts w:ascii="Arial" w:hAnsi="Arial" w:cs="Arial" w:eastAsia="Arial"/>
          <w:sz w:val="23"/>
          <w:szCs w:val="23"/>
          <w:color w:val="858787"/>
          <w:spacing w:val="0"/>
          <w:w w:val="80"/>
          <w:position w:val="-9"/>
        </w:rPr>
        <w:t>ge</w:t>
      </w:r>
      <w:r>
        <w:rPr>
          <w:rFonts w:ascii="Arial" w:hAnsi="Arial" w:cs="Arial" w:eastAsia="Arial"/>
          <w:sz w:val="23"/>
          <w:szCs w:val="23"/>
          <w:color w:val="858787"/>
          <w:spacing w:val="-28"/>
          <w:w w:val="100"/>
          <w:position w:val="-9"/>
        </w:rPr>
        <w:t> </w:t>
      </w:r>
      <w:r>
        <w:rPr>
          <w:rFonts w:ascii="Arial" w:hAnsi="Arial" w:cs="Arial" w:eastAsia="Arial"/>
          <w:sz w:val="22"/>
          <w:szCs w:val="22"/>
          <w:color w:val="676969"/>
          <w:spacing w:val="0"/>
          <w:w w:val="82"/>
          <w:position w:val="-9"/>
        </w:rPr>
        <w:t>A</w:t>
      </w:r>
      <w:r>
        <w:rPr>
          <w:rFonts w:ascii="Arial" w:hAnsi="Arial" w:cs="Arial" w:eastAsia="Arial"/>
          <w:sz w:val="22"/>
          <w:szCs w:val="22"/>
          <w:color w:val="676969"/>
          <w:spacing w:val="1"/>
          <w:w w:val="83"/>
          <w:position w:val="-9"/>
        </w:rPr>
        <w:t>m</w:t>
      </w:r>
      <w:r>
        <w:rPr>
          <w:rFonts w:ascii="Arial" w:hAnsi="Arial" w:cs="Arial" w:eastAsia="Arial"/>
          <w:sz w:val="22"/>
          <w:szCs w:val="22"/>
          <w:color w:val="858787"/>
          <w:spacing w:val="0"/>
          <w:w w:val="94"/>
          <w:position w:val="-9"/>
        </w:rPr>
        <w:t>in</w:t>
      </w:r>
      <w:r>
        <w:rPr>
          <w:rFonts w:ascii="Arial" w:hAnsi="Arial" w:cs="Arial" w:eastAsia="Arial"/>
          <w:sz w:val="22"/>
          <w:szCs w:val="22"/>
          <w:color w:val="000000"/>
          <w:spacing w:val="0"/>
          <w:w w:val="100"/>
          <w:position w:val="0"/>
        </w:rPr>
      </w:r>
    </w:p>
    <w:p>
      <w:pPr>
        <w:spacing w:before="65" w:after="0" w:line="163" w:lineRule="exact"/>
        <w:ind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5"/>
        </w:rPr>
        <w:t>Mustafa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4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4"/>
          <w:position w:val="-5"/>
        </w:rPr>
        <w:t>ERGENÇ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28" w:lineRule="exact"/>
        <w:ind w:right="-80"/>
        <w:jc w:val="left"/>
        <w:tabs>
          <w:tab w:pos="620" w:val="left"/>
        </w:tabs>
        <w:rPr>
          <w:rFonts w:ascii="Arial" w:hAnsi="Arial" w:cs="Arial" w:eastAsia="Arial"/>
          <w:sz w:val="20"/>
          <w:szCs w:val="20"/>
        </w:rPr>
      </w:pPr>
      <w:rPr/>
      <w:r>
        <w:rPr/>
        <w:br w:type="column"/>
      </w:r>
      <w:r>
        <w:rPr>
          <w:rFonts w:ascii="Arial" w:hAnsi="Arial" w:cs="Arial" w:eastAsia="Arial"/>
          <w:sz w:val="14"/>
          <w:szCs w:val="14"/>
          <w:color w:val="676969"/>
          <w:w w:val="135"/>
          <w:position w:val="1"/>
        </w:rPr>
        <w:t>.</w:t>
      </w:r>
      <w:r>
        <w:rPr>
          <w:rFonts w:ascii="Arial" w:hAnsi="Arial" w:cs="Arial" w:eastAsia="Arial"/>
          <w:sz w:val="14"/>
          <w:szCs w:val="14"/>
          <w:color w:val="676969"/>
          <w:spacing w:val="-25"/>
          <w:w w:val="100"/>
          <w:position w:val="1"/>
        </w:rPr>
        <w:t> </w:t>
      </w:r>
      <w:r>
        <w:rPr>
          <w:rFonts w:ascii="Arial" w:hAnsi="Arial" w:cs="Arial" w:eastAsia="Arial"/>
          <w:sz w:val="27"/>
          <w:szCs w:val="27"/>
          <w:color w:val="414141"/>
          <w:spacing w:val="-11"/>
          <w:w w:val="166"/>
          <w:position w:val="-4"/>
        </w:rPr>
        <w:t>,</w:t>
      </w:r>
      <w:r>
        <w:rPr>
          <w:rFonts w:ascii="Arial" w:hAnsi="Arial" w:cs="Arial" w:eastAsia="Arial"/>
          <w:sz w:val="14"/>
          <w:szCs w:val="14"/>
          <w:color w:val="858787"/>
          <w:spacing w:val="0"/>
          <w:w w:val="82"/>
          <w:i/>
          <w:position w:val="1"/>
        </w:rPr>
        <w:t>.?</w:t>
      </w:r>
      <w:r>
        <w:rPr>
          <w:rFonts w:ascii="Arial" w:hAnsi="Arial" w:cs="Arial" w:eastAsia="Arial"/>
          <w:sz w:val="14"/>
          <w:szCs w:val="14"/>
          <w:color w:val="858787"/>
          <w:spacing w:val="0"/>
          <w:w w:val="83"/>
          <w:i/>
          <w:position w:val="1"/>
        </w:rPr>
        <w:t>J</w:t>
      </w:r>
      <w:r>
        <w:rPr>
          <w:rFonts w:ascii="Arial" w:hAnsi="Arial" w:cs="Arial" w:eastAsia="Arial"/>
          <w:sz w:val="14"/>
          <w:szCs w:val="14"/>
          <w:color w:val="858787"/>
          <w:spacing w:val="-13"/>
          <w:w w:val="100"/>
          <w:i/>
          <w:position w:val="1"/>
        </w:rPr>
        <w:t> </w:t>
      </w:r>
      <w:r>
        <w:rPr>
          <w:rFonts w:ascii="Arial" w:hAnsi="Arial" w:cs="Arial" w:eastAsia="Arial"/>
          <w:sz w:val="14"/>
          <w:szCs w:val="14"/>
          <w:color w:val="AAAAAA"/>
          <w:spacing w:val="0"/>
          <w:w w:val="196"/>
          <w:i/>
          <w:position w:val="1"/>
        </w:rPr>
        <w:t>.</w:t>
      </w:r>
      <w:r>
        <w:rPr>
          <w:rFonts w:ascii="Arial" w:hAnsi="Arial" w:cs="Arial" w:eastAsia="Arial"/>
          <w:sz w:val="14"/>
          <w:szCs w:val="14"/>
          <w:color w:val="AAAAAA"/>
          <w:spacing w:val="0"/>
          <w:w w:val="100"/>
          <w:i/>
          <w:position w:val="1"/>
        </w:rPr>
        <w:tab/>
      </w:r>
      <w:r>
        <w:rPr>
          <w:rFonts w:ascii="Arial" w:hAnsi="Arial" w:cs="Arial" w:eastAsia="Arial"/>
          <w:sz w:val="14"/>
          <w:szCs w:val="14"/>
          <w:color w:val="AAAAAA"/>
          <w:spacing w:val="0"/>
          <w:w w:val="100"/>
          <w:i/>
          <w:position w:val="1"/>
        </w:rPr>
      </w:r>
      <w:r>
        <w:rPr>
          <w:rFonts w:ascii="Arial" w:hAnsi="Arial" w:cs="Arial" w:eastAsia="Arial"/>
          <w:sz w:val="20"/>
          <w:szCs w:val="20"/>
          <w:color w:val="9A9A9A"/>
          <w:spacing w:val="0"/>
          <w:w w:val="109"/>
          <w:position w:val="1"/>
        </w:rPr>
        <w:t>·•ı</w:t>
      </w:r>
      <w:r>
        <w:rPr>
          <w:rFonts w:ascii="Arial" w:hAnsi="Arial" w:cs="Arial" w:eastAsia="Arial"/>
          <w:sz w:val="20"/>
          <w:szCs w:val="20"/>
          <w:color w:val="9A9A9A"/>
          <w:spacing w:val="-2"/>
          <w:w w:val="110"/>
          <w:position w:val="1"/>
        </w:rPr>
        <w:t>l</w:t>
      </w:r>
      <w:r>
        <w:rPr>
          <w:rFonts w:ascii="Arial" w:hAnsi="Arial" w:cs="Arial" w:eastAsia="Arial"/>
          <w:sz w:val="20"/>
          <w:szCs w:val="20"/>
          <w:color w:val="BCBCBC"/>
          <w:spacing w:val="0"/>
          <w:w w:val="190"/>
          <w:position w:val="1"/>
        </w:rPr>
        <w:t>'</w:t>
      </w:r>
      <w:r>
        <w:rPr>
          <w:rFonts w:ascii="Arial" w:hAnsi="Arial" w:cs="Arial" w:eastAsia="Arial"/>
          <w:sz w:val="20"/>
          <w:szCs w:val="20"/>
          <w:color w:val="BCBCBC"/>
          <w:spacing w:val="0"/>
          <w:w w:val="100"/>
          <w:position w:val="1"/>
        </w:rPr>
        <w:t>  </w:t>
      </w:r>
      <w:r>
        <w:rPr>
          <w:rFonts w:ascii="Arial" w:hAnsi="Arial" w:cs="Arial" w:eastAsia="Arial"/>
          <w:sz w:val="20"/>
          <w:szCs w:val="20"/>
          <w:color w:val="BCBCBC"/>
          <w:spacing w:val="-6"/>
          <w:w w:val="100"/>
          <w:position w:val="1"/>
        </w:rPr>
        <w:t> </w:t>
      </w:r>
      <w:r>
        <w:rPr>
          <w:rFonts w:ascii="Arial" w:hAnsi="Arial" w:cs="Arial" w:eastAsia="Arial"/>
          <w:sz w:val="20"/>
          <w:szCs w:val="20"/>
          <w:color w:val="858787"/>
          <w:spacing w:val="-14"/>
          <w:w w:val="118"/>
          <w:position w:val="1"/>
        </w:rPr>
        <w:t>.</w:t>
      </w:r>
      <w:r>
        <w:rPr>
          <w:rFonts w:ascii="Arial" w:hAnsi="Arial" w:cs="Arial" w:eastAsia="Arial"/>
          <w:sz w:val="20"/>
          <w:szCs w:val="20"/>
          <w:color w:val="AAAAAA"/>
          <w:spacing w:val="0"/>
          <w:w w:val="600"/>
          <w:position w:val="1"/>
        </w:rPr>
        <w:t>'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300" w:bottom="280" w:left="220" w:right="-320"/>
          <w:cols w:num="3" w:equalWidth="0">
            <w:col w:w="4214" w:space="778"/>
            <w:col w:w="1498" w:space="2841"/>
            <w:col w:w="2689"/>
          </w:cols>
        </w:sectPr>
      </w:pPr>
      <w:rPr/>
    </w:p>
    <w:p>
      <w:pPr>
        <w:spacing w:before="0" w:after="0" w:line="799" w:lineRule="exact"/>
        <w:ind w:left="2830" w:right="-157"/>
        <w:jc w:val="left"/>
        <w:tabs>
          <w:tab w:pos="4980" w:val="left"/>
          <w:tab w:pos="9640" w:val="left"/>
        </w:tabs>
        <w:rPr>
          <w:rFonts w:ascii="Times New Roman" w:hAnsi="Times New Roman" w:cs="Times New Roman" w:eastAsia="Times New Roman"/>
          <w:sz w:val="21"/>
          <w:szCs w:val="21"/>
        </w:rPr>
      </w:pPr>
      <w:rPr/>
      <w:r>
        <w:rPr/>
        <w:pict>
          <v:group style="position:absolute;margin-left:15.989736pt;margin-top:41.17577pt;width:567.038985pt;height:780.633156pt;mso-position-horizontal-relative:page;mso-position-vertical-relative:page;z-index:-14888" coordorigin="320,824" coordsize="11341,15613">
            <v:group style="position:absolute;left:329;top:840;width:4420;height:2" coordorigin="329,840" coordsize="4420,2">
              <v:shape style="position:absolute;left:329;top:840;width:4420;height:2" coordorigin="329,840" coordsize="4420,0" path="m329,840l4749,840e" filled="f" stroked="t" strokeweight=".477306pt" strokecolor="#484848">
                <v:path arrowok="t"/>
              </v:shape>
            </v:group>
            <v:group style="position:absolute;left:339;top:833;width:2;height:1039" coordorigin="339,833" coordsize="2,1039">
              <v:shape style="position:absolute;left:339;top:833;width:2;height:1039" coordorigin="339,833" coordsize="0,1039" path="m339,1872l339,833e" filled="f" stroked="t" strokeweight=".954611pt" strokecolor="#6B6B6B">
                <v:path arrowok="t"/>
              </v:shape>
            </v:group>
            <v:group style="position:absolute;left:754;top:855;width:10844;height:2" coordorigin="754,855" coordsize="10844,2">
              <v:shape style="position:absolute;left:754;top:855;width:10844;height:2" coordorigin="754,855" coordsize="10844,0" path="m754,855l11599,855e" filled="f" stroked="t" strokeweight=".954611pt" strokecolor="#4F4F4F">
                <v:path arrowok="t"/>
              </v:shape>
            </v:group>
            <v:group style="position:absolute;left:2067;top:843;width:2;height:1465" coordorigin="2067,843" coordsize="2,1465">
              <v:shape style="position:absolute;left:2067;top:843;width:2;height:1465" coordorigin="2067,843" coordsize="0,1465" path="m2067,2308l2067,843e" filled="f" stroked="t" strokeweight=".715958pt" strokecolor="#4B4B4B">
                <v:path arrowok="t"/>
              </v:shape>
            </v:group>
            <v:group style="position:absolute;left:3064;top:855;width:334;height:2" coordorigin="3064,855" coordsize="334,2">
              <v:shape style="position:absolute;left:3064;top:855;width:334;height:2" coordorigin="3064,855" coordsize="334,0" path="m3064,855l3398,855e" filled="f" stroked="t" strokeweight="1.193264pt" strokecolor="#676767">
                <v:path arrowok="t"/>
              </v:shape>
            </v:group>
            <v:group style="position:absolute;left:5255;top:862;width:2778;height:2" coordorigin="5255,862" coordsize="2778,2">
              <v:shape style="position:absolute;left:5255;top:862;width:2778;height:2" coordorigin="5255,862" coordsize="2778,0" path="m5255,862l8033,862e" filled="f" stroked="t" strokeweight=".715958pt" strokecolor="#4B4B4B">
                <v:path arrowok="t"/>
              </v:shape>
            </v:group>
            <v:group style="position:absolute;left:8835;top:847;width:2;height:847" coordorigin="8835,847" coordsize="2,847">
              <v:shape style="position:absolute;left:8835;top:847;width:2;height:847" coordorigin="8835,847" coordsize="0,847" path="m8835,1695l8835,847e" filled="f" stroked="t" strokeweight=".954611pt" strokecolor="#4F4F4F">
                <v:path arrowok="t"/>
              </v:shape>
            </v:group>
            <v:group style="position:absolute;left:10439;top:857;width:1160;height:2" coordorigin="10439,857" coordsize="1160,2">
              <v:shape style="position:absolute;left:10439;top:857;width:1160;height:2" coordorigin="10439,857" coordsize="1160,0" path="m10439,857l11599,857e" filled="f" stroked="t" strokeweight=".954611pt" strokecolor="#545454">
                <v:path arrowok="t"/>
              </v:shape>
            </v:group>
            <v:group style="position:absolute;left:11596;top:847;width:2;height:1724" coordorigin="11596,847" coordsize="2,1724">
              <v:shape style="position:absolute;left:11596;top:847;width:2;height:1724" coordorigin="11596,847" coordsize="0,1724" path="m11596,2571l11596,847e" filled="f" stroked="t" strokeweight=".954611pt" strokecolor="#4F4F4F">
                <v:path arrowok="t"/>
              </v:shape>
            </v:group>
            <v:group style="position:absolute;left:8840;top:1637;width:2;height:235" coordorigin="8840,1637" coordsize="2,235">
              <v:shape style="position:absolute;left:8840;top:1637;width:2;height:235" coordorigin="8840,1637" coordsize="0,235" path="m8840,1872l8840,1637e" filled="f" stroked="t" strokeweight=".477306pt" strokecolor="#444444">
                <v:path arrowok="t"/>
              </v:shape>
            </v:group>
            <v:group style="position:absolute;left:11599;top:876;width:2;height:996" coordorigin="11599,876" coordsize="2,996">
              <v:shape style="position:absolute;left:11599;top:876;width:2;height:996" coordorigin="11599,876" coordsize="0,996" path="m11599,1872l11599,876e" filled="f" stroked="t" strokeweight=".477306pt" strokecolor="#3F3F3F">
                <v:path arrowok="t"/>
              </v:shape>
            </v:group>
            <v:group style="position:absolute;left:334;top:2298;width:1761;height:2" coordorigin="334,2298" coordsize="1761,2">
              <v:shape style="position:absolute;left:334;top:2298;width:1761;height:2" coordorigin="334,2298" coordsize="1761,0" path="m334,2298l2095,2298e" filled="f" stroked="t" strokeweight=".477306pt" strokecolor="#3F3F3F">
                <v:path arrowok="t"/>
              </v:shape>
            </v:group>
            <v:group style="position:absolute;left:341;top:1815;width:2;height:512" coordorigin="341,1815" coordsize="2,512">
              <v:shape style="position:absolute;left:341;top:1815;width:2;height:512" coordorigin="341,1815" coordsize="0,512" path="m341,2327l341,1815e" filled="f" stroked="t" strokeweight=".715958pt" strokecolor="#444444">
                <v:path arrowok="t"/>
              </v:shape>
            </v:group>
            <v:group style="position:absolute;left:2019;top:2303;width:926;height:2" coordorigin="2019,2303" coordsize="926,2">
              <v:shape style="position:absolute;left:2019;top:2303;width:926;height:2" coordorigin="2019,2303" coordsize="926,0" path="m2019,2303l2945,2303e" filled="f" stroked="t" strokeweight=".477306pt" strokecolor="#232323">
                <v:path arrowok="t"/>
              </v:shape>
            </v:group>
            <v:group style="position:absolute;left:2888;top:2303;width:153;height:2" coordorigin="2888,2303" coordsize="153,2">
              <v:shape style="position:absolute;left:2888;top:2303;width:153;height:2" coordorigin="2888,2303" coordsize="153,0" path="m2888,2303l3040,2303e" filled="f" stroked="t" strokeweight=".477306pt" strokecolor="#383838">
                <v:path arrowok="t"/>
              </v:shape>
            </v:group>
            <v:group style="position:absolute;left:2983;top:2305;width:8625;height:2" coordorigin="2983,2305" coordsize="8625,2">
              <v:shape style="position:absolute;left:2983;top:2305;width:8625;height:2" coordorigin="2983,2305" coordsize="8625,0" path="m2983,2305l11608,2305e" filled="f" stroked="t" strokeweight=".954611pt" strokecolor="#4F4F4F">
                <v:path arrowok="t"/>
              </v:shape>
            </v:group>
            <v:group style="position:absolute;left:8830;top:2303;width:19;height:2" coordorigin="8830,2303" coordsize="19,2">
              <v:shape style="position:absolute;left:8830;top:2303;width:19;height:2" coordorigin="8830,2303" coordsize="19,0" path="m8830,2303l8849,2303e" filled="f" stroked="t" strokeweight=".957542pt" strokecolor="#3F3F3F">
                <v:path arrowok="t"/>
              </v:shape>
            </v:group>
            <v:group style="position:absolute;left:334;top:2542;width:11274;height:2" coordorigin="334,2542" coordsize="11274,2">
              <v:shape style="position:absolute;left:334;top:2542;width:11274;height:2" coordorigin="334,2542" coordsize="11274,0" path="m334,2542l11608,2542e" filled="f" stroked="t" strokeweight=".954611pt" strokecolor="#484848">
                <v:path arrowok="t"/>
              </v:shape>
            </v:group>
            <v:group style="position:absolute;left:339;top:2260;width:2;height:311" coordorigin="339,2260" coordsize="2,311">
              <v:shape style="position:absolute;left:339;top:2260;width:2;height:311" coordorigin="339,2260" coordsize="0,311" path="m339,2571l339,2260e" filled="f" stroked="t" strokeweight=".477306pt" strokecolor="#2B2B2B">
                <v:path arrowok="t"/>
              </v:shape>
            </v:group>
            <v:group style="position:absolute;left:2730;top:2540;width:344;height:2" coordorigin="2730,2540" coordsize="344,2">
              <v:shape style="position:absolute;left:2730;top:2540;width:344;height:2" coordorigin="2730,2540" coordsize="344,0" path="m2730,2540l3074,2540e" filled="f" stroked="t" strokeweight="1.193264pt" strokecolor="#646464">
                <v:path arrowok="t"/>
              </v:shape>
            </v:group>
            <v:group style="position:absolute;left:3012;top:2279;width:2;height:263" coordorigin="3012,2279" coordsize="2,263">
              <v:shape style="position:absolute;left:3012;top:2279;width:2;height:263" coordorigin="3012,2279" coordsize="0,263" path="m3012,2542l3012,2279e" filled="f" stroked="t" strokeweight=".238653pt" strokecolor="#575757">
                <v:path arrowok="t"/>
              </v:shape>
            </v:group>
            <v:group style="position:absolute;left:334;top:2774;width:1093;height:2" coordorigin="334,2774" coordsize="1093,2">
              <v:shape style="position:absolute;left:334;top:2774;width:1093;height:2" coordorigin="334,2774" coordsize="1093,0" path="m334,2774l1427,2774e" filled="f" stroked="t" strokeweight=".477306pt" strokecolor="#2F2F2F">
                <v:path arrowok="t"/>
              </v:shape>
            </v:group>
            <v:group style="position:absolute;left:1370;top:2782;width:10243;height:2" coordorigin="1370,2782" coordsize="10243,2">
              <v:shape style="position:absolute;left:1370;top:2782;width:10243;height:2" coordorigin="1370,2782" coordsize="10243,0" path="m1370,2782l11613,2782e" filled="f" stroked="t" strokeweight=".954611pt" strokecolor="#4B4B4B">
                <v:path arrowok="t"/>
              </v:shape>
            </v:group>
            <v:group style="position:absolute;left:2492;top:2779;width:630;height:2" coordorigin="2492,2779" coordsize="630,2">
              <v:shape style="position:absolute;left:2492;top:2779;width:630;height:2" coordorigin="2492,2779" coordsize="630,0" path="m2492,2779l3122,2779e" filled="f" stroked="t" strokeweight="1.193264pt" strokecolor="#606060">
                <v:path arrowok="t"/>
              </v:shape>
            </v:group>
            <v:group style="position:absolute;left:11603;top:2494;width:2;height:311" coordorigin="11603,2494" coordsize="2,311">
              <v:shape style="position:absolute;left:11603;top:2494;width:2;height:311" coordorigin="11603,2494" coordsize="0,311" path="m11603,2806l11603,2494e" filled="f" stroked="t" strokeweight=".477306pt" strokecolor="#2B2B2B">
                <v:path arrowok="t"/>
              </v:shape>
            </v:group>
            <v:group style="position:absolute;left:329;top:3023;width:11284;height:2" coordorigin="329,3023" coordsize="11284,2">
              <v:shape style="position:absolute;left:329;top:3023;width:11284;height:2" coordorigin="329,3023" coordsize="11284,0" path="m329,3023l11613,3023e" filled="f" stroked="t" strokeweight=".715958pt" strokecolor="#444444">
                <v:path arrowok="t"/>
              </v:shape>
            </v:group>
            <v:group style="position:absolute;left:329;top:3253;width:1098;height:2" coordorigin="329,3253" coordsize="1098,2">
              <v:shape style="position:absolute;left:329;top:3253;width:1098;height:2" coordorigin="329,3253" coordsize="1098,0" path="m329,3253l1427,3253e" filled="f" stroked="t" strokeweight=".715958pt" strokecolor="#2F2F2F">
                <v:path arrowok="t"/>
              </v:shape>
            </v:group>
            <v:group style="position:absolute;left:341;top:2494;width:2;height:1791" coordorigin="341,2494" coordsize="2,1791">
              <v:shape style="position:absolute;left:341;top:2494;width:2;height:1791" coordorigin="341,2494" coordsize="0,1791" path="m341,4285l341,2494e" filled="f" stroked="t" strokeweight=".954611pt" strokecolor="#545454">
                <v:path arrowok="t"/>
              </v:shape>
            </v:group>
            <v:group style="position:absolute;left:1370;top:3263;width:10243;height:2" coordorigin="1370,3263" coordsize="10243,2">
              <v:shape style="position:absolute;left:1370;top:3263;width:10243;height:2" coordorigin="1370,3263" coordsize="10243,0" path="m1370,3263l11613,3263e" filled="f" stroked="t" strokeweight=".954611pt" strokecolor="#484848">
                <v:path arrowok="t"/>
              </v:shape>
            </v:group>
            <v:group style="position:absolute;left:11608;top:876;width:2;height:5401" coordorigin="11608,876" coordsize="2,5401">
              <v:shape style="position:absolute;left:11608;top:876;width:2;height:5401" coordorigin="11608,876" coordsize="0,5401" path="m11608,6277l11608,876e" filled="f" stroked="t" strokeweight=".715958pt" strokecolor="#4F4F4F">
                <v:path arrowok="t"/>
              </v:shape>
            </v:group>
            <v:group style="position:absolute;left:329;top:3495;width:2616;height:2" coordorigin="329,3495" coordsize="2616,2">
              <v:shape style="position:absolute;left:329;top:3495;width:2616;height:2" coordorigin="329,3495" coordsize="2616,0" path="m329,3495l2945,3495e" filled="f" stroked="t" strokeweight=".477306pt" strokecolor="#2B2B2B">
                <v:path arrowok="t"/>
              </v:shape>
            </v:group>
            <v:group style="position:absolute;left:2888;top:3500;width:8725;height:2" coordorigin="2888,3500" coordsize="8725,2">
              <v:shape style="position:absolute;left:2888;top:3500;width:8725;height:2" coordorigin="2888,3500" coordsize="8725,0" path="m2888,3500l11613,3500e" filled="f" stroked="t" strokeweight=".954611pt" strokecolor="#484848">
                <v:path arrowok="t"/>
              </v:shape>
            </v:group>
            <v:group style="position:absolute;left:3537;top:3490;width:2;height:776" coordorigin="3537,3490" coordsize="2,776">
              <v:shape style="position:absolute;left:3537;top:3490;width:2;height:776" coordorigin="3537,3490" coordsize="0,776" path="m3537,4266l3537,3490e" filled="f" stroked="t" strokeweight=".954611pt" strokecolor="#3F3F3F">
                <v:path arrowok="t"/>
              </v:shape>
            </v:group>
            <v:group style="position:absolute;left:6663;top:3490;width:2;height:464" coordorigin="6663,3490" coordsize="2,464">
              <v:shape style="position:absolute;left:6663;top:3490;width:2;height:464" coordorigin="6663,3490" coordsize="0,464" path="m6663,3955l6663,3490e" filled="f" stroked="t" strokeweight=".477306pt" strokecolor="#1C1C1C">
                <v:path arrowok="t"/>
              </v:shape>
            </v:group>
            <v:group style="position:absolute;left:6644;top:3921;width:2186;height:2" coordorigin="6644,3921" coordsize="2186,2">
              <v:shape style="position:absolute;left:6644;top:3921;width:2186;height:2" coordorigin="6644,3921" coordsize="2186,0" path="m6644,3921l8830,3921e" filled="f" stroked="t" strokeweight=".238653pt" strokecolor="#3B3B3B">
                <v:path arrowok="t"/>
              </v:shape>
            </v:group>
            <v:group style="position:absolute;left:3527;top:3947;width:3141;height:2" coordorigin="3527,3947" coordsize="3141,2">
              <v:shape style="position:absolute;left:3527;top:3947;width:3141;height:2" coordorigin="3527,3947" coordsize="3141,0" path="m3527,3947l6668,3947e" filled="f" stroked="t" strokeweight=".477306pt" strokecolor="#575757">
                <v:path arrowok="t"/>
              </v:shape>
            </v:group>
            <v:group style="position:absolute;left:8830;top:3921;width:1637;height:2" coordorigin="8830,3921" coordsize="1637,2">
              <v:shape style="position:absolute;left:8830;top:3921;width:1637;height:2" coordorigin="8830,3921" coordsize="1637,0" path="m8830,3921l10467,3921e" filled="f" stroked="t" strokeweight=".238653pt" strokecolor="#000000">
                <v:path arrowok="t"/>
              </v:shape>
            </v:group>
            <v:group style="position:absolute;left:10467;top:3921;width:1141;height:2" coordorigin="10467,3921" coordsize="1141,2">
              <v:shape style="position:absolute;left:10467;top:3921;width:1141;height:2" coordorigin="10467,3921" coordsize="1141,0" path="m10467,3921l11608,3921e" filled="f" stroked="t" strokeweight=".238653pt" strokecolor="#343434">
                <v:path arrowok="t"/>
              </v:shape>
            </v:group>
            <v:group style="position:absolute;left:334;top:4259;width:2955;height:2" coordorigin="334,4259" coordsize="2955,2">
              <v:shape style="position:absolute;left:334;top:4259;width:2955;height:2" coordorigin="334,4259" coordsize="2955,0" path="m334,4259l3289,4259e" filled="f" stroked="t" strokeweight=".954611pt" strokecolor="#4F4F4F">
                <v:path arrowok="t"/>
              </v:shape>
            </v:group>
            <v:group style="position:absolute;left:3231;top:4261;width:220;height:2" coordorigin="3231,4261" coordsize="220,2">
              <v:shape style="position:absolute;left:3231;top:4261;width:220;height:2" coordorigin="3231,4261" coordsize="220,0" path="m3231,4261l3451,4261e" filled="f" stroked="t" strokeweight=".477306pt" strokecolor="#181818">
                <v:path arrowok="t"/>
              </v:shape>
            </v:group>
            <v:group style="position:absolute;left:3394;top:4256;width:1021;height:2" coordorigin="3394,4256" coordsize="1021,2">
              <v:shape style="position:absolute;left:3394;top:4256;width:1021;height:2" coordorigin="3394,4256" coordsize="1021,0" path="m3394,4256l4415,4256e" filled="f" stroked="t" strokeweight=".954611pt" strokecolor="#282828">
                <v:path arrowok="t"/>
              </v:shape>
            </v:group>
            <v:group style="position:absolute;left:4386;top:3892;width:2;height:378" coordorigin="4386,3892" coordsize="2,378">
              <v:shape style="position:absolute;left:4386;top:3892;width:2;height:378" coordorigin="4386,3892" coordsize="0,378" path="m4386,4271l4386,3892e" filled="f" stroked="t" strokeweight=".954611pt" strokecolor="#4B4B4B">
                <v:path arrowok="t"/>
              </v:shape>
            </v:group>
            <v:group style="position:absolute;left:3494;top:4259;width:8119;height:2" coordorigin="3494,4259" coordsize="8119,2">
              <v:shape style="position:absolute;left:3494;top:4259;width:8119;height:2" coordorigin="3494,4259" coordsize="8119,0" path="m3494,4259l11613,4259e" filled="f" stroked="t" strokeweight=".954611pt" strokecolor="#484848">
                <v:path arrowok="t"/>
              </v:shape>
            </v:group>
            <v:group style="position:absolute;left:6666;top:3859;width:2;height:412" coordorigin="6666,3859" coordsize="2,412">
              <v:shape style="position:absolute;left:6666;top:3859;width:2;height:412" coordorigin="6666,3859" coordsize="0,412" path="m6666,4271l6666,3859e" filled="f" stroked="t" strokeweight=".715958pt" strokecolor="#343434">
                <v:path arrowok="t"/>
              </v:shape>
            </v:group>
            <v:group style="position:absolute;left:11608;top:3892;width:2;height:393" coordorigin="11608,3892" coordsize="2,393">
              <v:shape style="position:absolute;left:11608;top:3892;width:2;height:393" coordorigin="11608,3892" coordsize="0,393" path="m11608,4285l11608,3892e" filled="f" stroked="t" strokeweight=".477306pt" strokecolor="#343434">
                <v:path arrowok="t"/>
              </v:shape>
            </v:group>
            <v:group style="position:absolute;left:334;top:4536;width:2840;height:2" coordorigin="334,4536" coordsize="2840,2">
              <v:shape style="position:absolute;left:334;top:4536;width:2840;height:2" coordorigin="334,4536" coordsize="2840,0" path="m334,4536l3174,4536e" filled="f" stroked="t" strokeweight=".954611pt" strokecolor="#4B4B4B">
                <v:path arrowok="t"/>
              </v:shape>
            </v:group>
            <v:group style="position:absolute;left:339;top:4208;width:2;height:354" coordorigin="339,4208" coordsize="2,354">
              <v:shape style="position:absolute;left:339;top:4208;width:2;height:354" coordorigin="339,4208" coordsize="0,354" path="m339,4563l339,4208e" filled="f" stroked="t" strokeweight=".477306pt" strokecolor="#3F3F3F">
                <v:path arrowok="t"/>
              </v:shape>
            </v:group>
            <v:group style="position:absolute;left:3064;top:4536;width:224;height:2" coordorigin="3064,4536" coordsize="224,2">
              <v:shape style="position:absolute;left:3064;top:4536;width:224;height:2" coordorigin="3064,4536" coordsize="224,0" path="m3064,4536l3289,4536e" filled="f" stroked="t" strokeweight=".715958pt" strokecolor="#383838">
                <v:path arrowok="t"/>
              </v:shape>
            </v:group>
            <v:group style="position:absolute;left:3231;top:4539;width:320;height:2" coordorigin="3231,4539" coordsize="320,2">
              <v:shape style="position:absolute;left:3231;top:4539;width:320;height:2" coordorigin="3231,4539" coordsize="320,0" path="m3231,4539l3551,4539e" filled="f" stroked="t" strokeweight=".477306pt" strokecolor="#1F1F1F">
                <v:path arrowok="t"/>
              </v:shape>
            </v:group>
            <v:group style="position:absolute;left:3494;top:4539;width:8124;height:2" coordorigin="3494,4539" coordsize="8124,2">
              <v:shape style="position:absolute;left:3494;top:4539;width:8124;height:2" coordorigin="3494,4539" coordsize="8124,0" path="m3494,4539l11618,4539e" filled="f" stroked="t" strokeweight=".954611pt" strokecolor="#4B4B4B">
                <v:path arrowok="t"/>
              </v:shape>
            </v:group>
            <v:group style="position:absolute;left:339;top:4486;width:2;height:795" coordorigin="339,4486" coordsize="2,795">
              <v:shape style="position:absolute;left:339;top:4486;width:2;height:795" coordorigin="339,4486" coordsize="0,795" path="m339,5281l339,4486e" filled="f" stroked="t" strokeweight=".477306pt" strokecolor="#1F1F1F">
                <v:path arrowok="t"/>
              </v:shape>
            </v:group>
            <v:group style="position:absolute;left:2062;top:4781;width:2577;height:2" coordorigin="2062,4781" coordsize="2577,2">
              <v:shape style="position:absolute;left:2062;top:4781;width:2577;height:2" coordorigin="2062,4781" coordsize="2577,0" path="m2062,4781l4639,4781e" filled="f" stroked="t" strokeweight=".954611pt" strokecolor="#545454">
                <v:path arrowok="t"/>
              </v:shape>
            </v:group>
            <v:group style="position:absolute;left:4582;top:4783;width:620;height:2" coordorigin="4582,4783" coordsize="620,2">
              <v:shape style="position:absolute;left:4582;top:4783;width:620;height:2" coordorigin="4582,4783" coordsize="620,0" path="m4582,4783l5203,4783e" filled="f" stroked="t" strokeweight=".477306pt" strokecolor="#2F2F2F">
                <v:path arrowok="t"/>
              </v:shape>
            </v:group>
            <v:group style="position:absolute;left:5145;top:4781;width:1575;height:2" coordorigin="5145,4781" coordsize="1575,2">
              <v:shape style="position:absolute;left:5145;top:4781;width:1575;height:2" coordorigin="5145,4781" coordsize="1575,0" path="m5145,4781l6720,4781e" filled="f" stroked="t" strokeweight=".954611pt" strokecolor="#5B5B5B">
                <v:path arrowok="t"/>
              </v:shape>
            </v:group>
            <v:group style="position:absolute;left:6625;top:4783;width:492;height:2" coordorigin="6625,4783" coordsize="492,2">
              <v:shape style="position:absolute;left:6625;top:4783;width:492;height:2" coordorigin="6625,4783" coordsize="492,0" path="m6625,4783l7117,4783e" filled="f" stroked="t" strokeweight=".477306pt" strokecolor="#3B3B3B">
                <v:path arrowok="t"/>
              </v:shape>
            </v:group>
            <v:group style="position:absolute;left:7059;top:4783;width:396;height:2" coordorigin="7059,4783" coordsize="396,2">
              <v:shape style="position:absolute;left:7059;top:4783;width:396;height:2" coordorigin="7059,4783" coordsize="396,0" path="m7059,4783l7456,4783e" filled="f" stroked="t" strokeweight=".477306pt" strokecolor="#282828">
                <v:path arrowok="t"/>
              </v:shape>
            </v:group>
            <v:group style="position:absolute;left:7398;top:4781;width:2305;height:2" coordorigin="7398,4781" coordsize="2305,2">
              <v:shape style="position:absolute;left:7398;top:4781;width:2305;height:2" coordorigin="7398,4781" coordsize="2305,0" path="m7398,4781l9704,4781e" filled="f" stroked="t" strokeweight=".954611pt" strokecolor="#5B5B5B">
                <v:path arrowok="t"/>
              </v:shape>
            </v:group>
            <v:group style="position:absolute;left:9646;top:4783;width:850;height:2" coordorigin="9646,4783" coordsize="850,2">
              <v:shape style="position:absolute;left:9646;top:4783;width:850;height:2" coordorigin="9646,4783" coordsize="850,0" path="m9646,4783l10496,4783e" filled="f" stroked="t" strokeweight=".477306pt" strokecolor="#3B3B3B">
                <v:path arrowok="t"/>
              </v:shape>
            </v:group>
            <v:group style="position:absolute;left:10291;top:4783;width:1327;height:2" coordorigin="10291,4783" coordsize="1327,2">
              <v:shape style="position:absolute;left:10291;top:4783;width:1327;height:2" coordorigin="10291,4783" coordsize="1327,0" path="m10291,4783l11618,4783e" filled="f" stroked="t" strokeweight=".954611pt" strokecolor="#5B5B5B">
                <v:path arrowok="t"/>
              </v:shape>
            </v:group>
            <v:group style="position:absolute;left:2067;top:4745;width:2;height:306" coordorigin="2067,4745" coordsize="2,306">
              <v:shape style="position:absolute;left:2067;top:4745;width:2;height:306" coordorigin="2067,4745" coordsize="0,306" path="m2067,5051l2067,4745e" filled="f" stroked="t" strokeweight=".477306pt" strokecolor="#181818">
                <v:path arrowok="t"/>
              </v:shape>
            </v:group>
            <v:group style="position:absolute;left:4616;top:4778;width:2;height:503" coordorigin="4616,4778" coordsize="2,503">
              <v:shape style="position:absolute;left:4616;top:4778;width:2;height:503" coordorigin="4616,4778" coordsize="0,503" path="m4616,5281l4616,4778e" filled="f" stroked="t" strokeweight=".477306pt" strokecolor="#1C1C1C">
                <v:path arrowok="t"/>
              </v:shape>
            </v:group>
            <v:group style="position:absolute;left:4611;top:5269;width:2592;height:2" coordorigin="4611,5269" coordsize="2592,2">
              <v:shape style="position:absolute;left:4611;top:5269;width:2592;height:2" coordorigin="4611,5269" coordsize="2592,0" path="m4611,5269l7203,5269e" filled="f" stroked="t" strokeweight=".954611pt" strokecolor="#484848">
                <v:path arrowok="t"/>
              </v:shape>
            </v:group>
            <v:group style="position:absolute;left:7427;top:4773;width:2;height:249" coordorigin="7427,4773" coordsize="2,249">
              <v:shape style="position:absolute;left:7427;top:4773;width:2;height:249" coordorigin="7427,4773" coordsize="0,249" path="m7427,5022l7427,4773e" filled="f" stroked="t" strokeweight=".238653pt" strokecolor="#2B2B2B">
                <v:path arrowok="t"/>
              </v:shape>
            </v:group>
            <v:group style="position:absolute;left:2072;top:4994;width:2;height:287" coordorigin="2072,4994" coordsize="2,287">
              <v:shape style="position:absolute;left:2072;top:4994;width:2;height:287" coordorigin="2072,4994" coordsize="0,287" path="m2072,5281l2072,4994e" filled="f" stroked="t" strokeweight=".715958pt" strokecolor="#2F2F2F">
                <v:path arrowok="t"/>
              </v:shape>
            </v:group>
            <v:group style="position:absolute;left:7059;top:5269;width:401;height:2" coordorigin="7059,5269" coordsize="401,2">
              <v:shape style="position:absolute;left:7059;top:5269;width:401;height:2" coordorigin="7059,5269" coordsize="401,0" path="m7059,5269l7460,5269e" filled="f" stroked="t" strokeweight=".477306pt" strokecolor="#232323">
                <v:path arrowok="t"/>
              </v:shape>
            </v:group>
            <v:group style="position:absolute;left:7427;top:5022;width:2;height:239" coordorigin="7427,5022" coordsize="2,239">
              <v:shape style="position:absolute;left:7427;top:5022;width:2;height:239" coordorigin="7427,5022" coordsize="0,239" path="m7427,5262l7427,5022e" filled="f" stroked="t" strokeweight=".238653pt" strokecolor="#000000">
                <v:path arrowok="t"/>
              </v:shape>
            </v:group>
            <v:group style="position:absolute;left:7398;top:5269;width:4219;height:2" coordorigin="7398,5269" coordsize="4219,2">
              <v:shape style="position:absolute;left:7398;top:5269;width:4219;height:2" coordorigin="7398,5269" coordsize="4219,0" path="m7398,5269l11618,5269e" filled="f" stroked="t" strokeweight=".954611pt" strokecolor="#4F4F4F">
                <v:path arrowok="t"/>
              </v:shape>
            </v:group>
            <v:group style="position:absolute;left:339;top:5223;width:2;height:302" coordorigin="339,5223" coordsize="2,302">
              <v:shape style="position:absolute;left:339;top:5223;width:2;height:302" coordorigin="339,5223" coordsize="0,302" path="m339,5525l339,5223e" filled="f" stroked="t" strokeweight=".477306pt" strokecolor="#3B3B3B">
                <v:path arrowok="t"/>
              </v:shape>
            </v:group>
            <v:group style="position:absolute;left:4606;top:5508;width:7012;height:2" coordorigin="4606,5508" coordsize="7012,2">
              <v:shape style="position:absolute;left:4606;top:5508;width:7012;height:2" coordorigin="4606,5508" coordsize="7012,0" path="m4606,5508l11618,5508e" filled="f" stroked="t" strokeweight=".954611pt" strokecolor="#484848">
                <v:path arrowok="t"/>
              </v:shape>
            </v:group>
            <v:group style="position:absolute;left:11610;top:5214;width:2;height:321" coordorigin="11610,5214" coordsize="2,321">
              <v:shape style="position:absolute;left:11610;top:5214;width:2;height:321" coordorigin="11610,5214" coordsize="0,321" path="m11610,5535l11610,5214e" filled="f" stroked="t" strokeweight=".477306pt" strokecolor="#3F3F3F">
                <v:path arrowok="t"/>
              </v:shape>
            </v:group>
            <v:group style="position:absolute;left:2074;top:4251;width:2;height:12175" coordorigin="2074,4251" coordsize="2,12175">
              <v:shape style="position:absolute;left:2074;top:4251;width:2;height:12175" coordorigin="2074,4251" coordsize="0,12175" path="m2074,16427l2074,4251e" filled="f" stroked="t" strokeweight=".715958pt" strokecolor="#444444">
                <v:path arrowok="t"/>
              </v:shape>
            </v:group>
            <v:group style="position:absolute;left:4618;top:5223;width:2;height:809" coordorigin="4618,5223" coordsize="2,809">
              <v:shape style="position:absolute;left:4618;top:5223;width:2;height:809" coordorigin="4618,5223" coordsize="0,809" path="m4618,6033l4618,5223e" filled="f" stroked="t" strokeweight=".954611pt" strokecolor="#484848">
                <v:path arrowok="t"/>
              </v:shape>
            </v:group>
            <v:group style="position:absolute;left:4606;top:5748;width:7016;height:2" coordorigin="4606,5748" coordsize="7016,2">
              <v:shape style="position:absolute;left:4606;top:5748;width:7016;height:2" coordorigin="4606,5748" coordsize="7016,0" path="m4606,5748l11622,5748e" filled="f" stroked="t" strokeweight=".954611pt" strokecolor="#484848">
                <v:path arrowok="t"/>
              </v:shape>
            </v:group>
            <v:group style="position:absolute;left:2057;top:5989;width:616;height:2" coordorigin="2057,5989" coordsize="616,2">
              <v:shape style="position:absolute;left:2057;top:5989;width:616;height:2" coordorigin="2057,5989" coordsize="616,0" path="m2057,5989l2673,5989e" filled="f" stroked="t" strokeweight=".477306pt" strokecolor="#1C1C1C">
                <v:path arrowok="t"/>
              </v:shape>
            </v:group>
            <v:group style="position:absolute;left:2616;top:5992;width:329;height:2" coordorigin="2616,5992" coordsize="329,2">
              <v:shape style="position:absolute;left:2616;top:5992;width:329;height:2" coordorigin="2616,5992" coordsize="329,0" path="m2616,5992l2945,5992e" filled="f" stroked="t" strokeweight=".477306pt" strokecolor="#343434">
                <v:path arrowok="t"/>
              </v:shape>
            </v:group>
            <v:group style="position:absolute;left:2821;top:5989;width:8802;height:2" coordorigin="2821,5989" coordsize="8802,2">
              <v:shape style="position:absolute;left:2821;top:5989;width:8802;height:2" coordorigin="2821,5989" coordsize="8802,0" path="m2821,5989l11622,5989e" filled="f" stroked="t" strokeweight=".954611pt" strokecolor="#4B4B4B">
                <v:path arrowok="t"/>
              </v:shape>
            </v:group>
            <v:group style="position:absolute;left:329;top:6229;width:11293;height:2" coordorigin="329,6229" coordsize="11293,2">
              <v:shape style="position:absolute;left:329;top:6229;width:11293;height:2" coordorigin="329,6229" coordsize="11293,0" path="m329,6229l11622,6229e" filled="f" stroked="t" strokeweight=".954611pt" strokecolor="#4B4B4B">
                <v:path arrowok="t"/>
              </v:shape>
            </v:group>
            <v:group style="position:absolute;left:4620;top:5942;width:2;height:565" coordorigin="4620,5942" coordsize="2,565">
              <v:shape style="position:absolute;left:4620;top:5942;width:2;height:565" coordorigin="4620,5942" coordsize="0,565" path="m4620,6506l4620,5942e" filled="f" stroked="t" strokeweight=".477306pt" strokecolor="#232323">
                <v:path arrowok="t"/>
              </v:shape>
            </v:group>
            <v:group style="position:absolute;left:7059;top:6229;width:396;height:2" coordorigin="7059,6229" coordsize="396,2">
              <v:shape style="position:absolute;left:7059;top:6229;width:396;height:2" coordorigin="7059,6229" coordsize="396,0" path="m7059,6229l7456,6229e" filled="f" stroked="t" strokeweight=".477306pt" strokecolor="#1C1C1C">
                <v:path arrowok="t"/>
              </v:shape>
            </v:group>
            <v:group style="position:absolute;left:339;top:5415;width:2;height:1331" coordorigin="339,5415" coordsize="2,1331">
              <v:shape style="position:absolute;left:339;top:5415;width:2;height:1331" coordorigin="339,5415" coordsize="0,1331" path="m339,6746l339,5415e" filled="f" stroked="t" strokeweight=".954611pt" strokecolor="#545454">
                <v:path arrowok="t"/>
              </v:shape>
            </v:group>
            <v:group style="position:absolute;left:7427;top:6238;width:2;height:239" coordorigin="7427,6238" coordsize="2,239">
              <v:shape style="position:absolute;left:7427;top:6238;width:2;height:239" coordorigin="7427,6238" coordsize="0,239" path="m7427,6478l7427,6238e" filled="f" stroked="t" strokeweight=".238653pt" strokecolor="#000000">
                <v:path arrowok="t"/>
              </v:shape>
            </v:group>
            <v:group style="position:absolute;left:11618;top:6200;width:2;height:555" coordorigin="11618,6200" coordsize="2,555">
              <v:shape style="position:absolute;left:11618;top:6200;width:2;height:555" coordorigin="11618,6200" coordsize="0,555" path="m11618,6755l11618,6200e" filled="f" stroked="t" strokeweight=".477306pt" strokecolor="#343434">
                <v:path arrowok="t"/>
              </v:shape>
            </v:group>
            <v:group style="position:absolute;left:2062;top:6703;width:1389;height:2" coordorigin="2062,6703" coordsize="1389,2">
              <v:shape style="position:absolute;left:2062;top:6703;width:1389;height:2" coordorigin="2062,6703" coordsize="1389,0" path="m2062,6703l3451,6703e" filled="f" stroked="t" strokeweight=".954611pt" strokecolor="#4B4B4B">
                <v:path arrowok="t"/>
              </v:shape>
            </v:group>
            <v:group style="position:absolute;left:3394;top:6703;width:158;height:2" coordorigin="3394,6703" coordsize="158,2">
              <v:shape style="position:absolute;left:3394;top:6703;width:158;height:2" coordorigin="3394,6703" coordsize="158,0" path="m3394,6703l3551,6703e" filled="f" stroked="t" strokeweight=".477306pt" strokecolor="#232323">
                <v:path arrowok="t"/>
              </v:shape>
            </v:group>
            <v:group style="position:absolute;left:3494;top:6700;width:3685;height:2" coordorigin="3494,6700" coordsize="3685,2">
              <v:shape style="position:absolute;left:3494;top:6700;width:3685;height:2" coordorigin="3494,6700" coordsize="3685,0" path="m3494,6700l7179,6700e" filled="f" stroked="t" strokeweight=".954611pt" strokecolor="#4F4F4F">
                <v:path arrowok="t"/>
              </v:shape>
            </v:group>
            <v:group style="position:absolute;left:7059;top:6698;width:401;height:2" coordorigin="7059,6698" coordsize="401,2">
              <v:shape style="position:absolute;left:7059;top:6698;width:401;height:2" coordorigin="7059,6698" coordsize="401,0" path="m7059,6698l7460,6698e" filled="f" stroked="t" strokeweight=".477306pt" strokecolor="#2F2F2F">
                <v:path arrowok="t"/>
              </v:shape>
            </v:group>
            <v:group style="position:absolute;left:7427;top:6478;width:2;height:249" coordorigin="7427,6478" coordsize="2,249">
              <v:shape style="position:absolute;left:7427;top:6478;width:2;height:249" coordorigin="7427,6478" coordsize="0,249" path="m7427,6727l7427,6478e" filled="f" stroked="t" strokeweight=".238653pt" strokecolor="#3B3B3B">
                <v:path arrowok="t"/>
              </v:shape>
            </v:group>
            <v:group style="position:absolute;left:7398;top:6700;width:635;height:2" coordorigin="7398,6700" coordsize="635,2">
              <v:shape style="position:absolute;left:7398;top:6700;width:635;height:2" coordorigin="7398,6700" coordsize="635,0" path="m7398,6700l8033,6700e" filled="f" stroked="t" strokeweight=".715958pt" strokecolor="#444444">
                <v:path arrowok="t"/>
              </v:shape>
            </v:group>
            <v:group style="position:absolute;left:7909;top:6700;width:1833;height:2" coordorigin="7909,6700" coordsize="1833,2">
              <v:shape style="position:absolute;left:7909;top:6700;width:1833;height:2" coordorigin="7909,6700" coordsize="1833,0" path="m7909,6700l9742,6700e" filled="f" stroked="t" strokeweight=".954611pt" strokecolor="#575757">
                <v:path arrowok="t"/>
              </v:shape>
            </v:group>
            <v:group style="position:absolute;left:9646;top:6698;width:850;height:2" coordorigin="9646,6698" coordsize="850,2">
              <v:shape style="position:absolute;left:9646;top:6698;width:850;height:2" coordorigin="9646,6698" coordsize="850,0" path="m9646,6698l10496,6698e" filled="f" stroked="t" strokeweight=".477306pt" strokecolor="#343434">
                <v:path arrowok="t"/>
              </v:shape>
            </v:group>
            <v:group style="position:absolute;left:10386;top:6698;width:1236;height:2" coordorigin="10386,6698" coordsize="1236,2">
              <v:shape style="position:absolute;left:10386;top:6698;width:1236;height:2" coordorigin="10386,6698" coordsize="1236,0" path="m10386,6698l11622,6698e" filled="f" stroked="t" strokeweight=".954611pt" strokecolor="#4F4F4F">
                <v:path arrowok="t"/>
              </v:shape>
            </v:group>
            <v:group style="position:absolute;left:339;top:6688;width:2;height:991" coordorigin="339,6688" coordsize="2,991">
              <v:shape style="position:absolute;left:339;top:6688;width:2;height:991" coordorigin="339,6688" coordsize="0,991" path="m339,7679l339,6688e" filled="f" stroked="t" strokeweight=".477306pt" strokecolor="#2B2B2B">
                <v:path arrowok="t"/>
              </v:shape>
            </v:group>
            <v:group style="position:absolute;left:4620;top:6449;width:2;height:503" coordorigin="4620,6449" coordsize="2,503">
              <v:shape style="position:absolute;left:4620;top:6449;width:2;height:503" coordorigin="4620,6449" coordsize="0,503" path="m4620,6952l4620,6449e" filled="f" stroked="t" strokeweight=".715958pt" strokecolor="#3F3F3F">
                <v:path arrowok="t"/>
              </v:shape>
            </v:group>
            <v:group style="position:absolute;left:2062;top:6940;width:9565;height:2" coordorigin="2062,6940" coordsize="9565,2">
              <v:shape style="position:absolute;left:2062;top:6940;width:9565;height:2" coordorigin="2062,6940" coordsize="9565,0" path="m2062,6940l11627,6940e" filled="f" stroked="t" strokeweight=".954611pt" strokecolor="#4B4B4B">
                <v:path arrowok="t"/>
              </v:shape>
            </v:group>
            <v:group style="position:absolute;left:7427;top:6708;width:2;height:263" coordorigin="7427,6708" coordsize="2,263">
              <v:shape style="position:absolute;left:7427;top:6708;width:2;height:263" coordorigin="7427,6708" coordsize="0,263" path="m7427,6971l7427,6708e" filled="f" stroked="t" strokeweight=".238653pt" strokecolor="#606060">
                <v:path arrowok="t"/>
              </v:shape>
            </v:group>
            <v:group style="position:absolute;left:11620;top:1810;width:2;height:8575" coordorigin="11620,1810" coordsize="2,8575">
              <v:shape style="position:absolute;left:11620;top:1810;width:2;height:8575" coordorigin="11620,1810" coordsize="0,8575" path="m11620,10385l11620,1810e" filled="f" stroked="t" strokeweight=".715958pt" strokecolor="#4B4B4B">
                <v:path arrowok="t"/>
              </v:shape>
            </v:group>
            <v:group style="position:absolute;left:334;top:7177;width:1761;height:2" coordorigin="334,7177" coordsize="1761,2">
              <v:shape style="position:absolute;left:334;top:7177;width:1761;height:2" coordorigin="334,7177" coordsize="1761,0" path="m334,7177l2095,7177e" filled="f" stroked="t" strokeweight=".954611pt" strokecolor="#575757">
                <v:path arrowok="t"/>
              </v:shape>
            </v:group>
            <v:group style="position:absolute;left:2019;top:7182;width:2387;height:2" coordorigin="2019,7182" coordsize="2387,2">
              <v:shape style="position:absolute;left:2019;top:7182;width:2387;height:2" coordorigin="2019,7182" coordsize="2387,0" path="m2019,7182l4406,7182e" filled="f" stroked="t" strokeweight=".477306pt" strokecolor="#3F3F3F">
                <v:path arrowok="t"/>
              </v:shape>
            </v:group>
            <v:group style="position:absolute;left:4315;top:7184;width:1756;height:2" coordorigin="4315,7184" coordsize="1756,2">
              <v:shape style="position:absolute;left:4315;top:7184;width:1756;height:2" coordorigin="4315,7184" coordsize="1756,0" path="m4315,7184l6071,7184e" filled="f" stroked="t" strokeweight=".954611pt" strokecolor="#4F4F4F">
                <v:path arrowok="t"/>
              </v:shape>
            </v:group>
            <v:group style="position:absolute;left:5990;top:7182;width:515;height:2" coordorigin="5990,7182" coordsize="515,2">
              <v:shape style="position:absolute;left:5990;top:7182;width:515;height:2" coordorigin="5990,7182" coordsize="515,0" path="m5990,7182l6506,7182e" filled="f" stroked="t" strokeweight=".477306pt" strokecolor="#181818">
                <v:path arrowok="t"/>
              </v:shape>
            </v:group>
            <v:group style="position:absolute;left:6448;top:7184;width:2410;height:2" coordorigin="6448,7184" coordsize="2410,2">
              <v:shape style="position:absolute;left:6448;top:7184;width:2410;height:2" coordorigin="6448,7184" coordsize="2410,0" path="m6448,7184l8859,7184e" filled="f" stroked="t" strokeweight=".715958pt" strokecolor="#484848">
                <v:path arrowok="t"/>
              </v:shape>
            </v:group>
            <v:group style="position:absolute;left:8802;top:7182;width:248;height:2" coordorigin="8802,7182" coordsize="248,2">
              <v:shape style="position:absolute;left:8802;top:7182;width:248;height:2" coordorigin="8802,7182" coordsize="248,0" path="m8802,7182l9050,7182e" filled="f" stroked="t" strokeweight=".477306pt" strokecolor="#2F2F2F">
                <v:path arrowok="t"/>
              </v:shape>
            </v:group>
            <v:group style="position:absolute;left:8973;top:7179;width:2654;height:2" coordorigin="8973,7179" coordsize="2654,2">
              <v:shape style="position:absolute;left:8973;top:7179;width:2654;height:2" coordorigin="8973,7179" coordsize="2654,0" path="m8973,7179l11627,7179e" filled="f" stroked="t" strokeweight=".954611pt" strokecolor="#4F4F4F">
                <v:path arrowok="t"/>
              </v:shape>
            </v:group>
            <v:group style="position:absolute;left:334;top:7648;width:5589;height:2" coordorigin="334,7648" coordsize="5589,2">
              <v:shape style="position:absolute;left:334;top:7648;width:5589;height:2" coordorigin="334,7648" coordsize="5589,0" path="m334,7648l5923,7648e" filled="f" stroked="t" strokeweight=".954611pt" strokecolor="#4F4F4F">
                <v:path arrowok="t"/>
              </v:shape>
            </v:group>
            <v:group style="position:absolute;left:5842;top:7656;width:205;height:2" coordorigin="5842,7656" coordsize="205,2">
              <v:shape style="position:absolute;left:5842;top:7656;width:205;height:2" coordorigin="5842,7656" coordsize="205,0" path="m5842,7656l6047,7656e" filled="f" stroked="t" strokeweight=".715958pt" strokecolor="#343434">
                <v:path arrowok="t"/>
              </v:shape>
            </v:group>
            <v:group style="position:absolute;left:5990;top:7651;width:277;height:2" coordorigin="5990,7651" coordsize="277,2">
              <v:shape style="position:absolute;left:5990;top:7651;width:277;height:2" coordorigin="5990,7651" coordsize="277,0" path="m5990,7651l6267,7651e" filled="f" stroked="t" strokeweight=".477306pt" strokecolor="#0C0C0C">
                <v:path arrowok="t"/>
              </v:shape>
            </v:group>
            <v:group style="position:absolute;left:6210;top:7653;width:473;height:2" coordorigin="6210,7653" coordsize="473,2">
              <v:shape style="position:absolute;left:6210;top:7653;width:473;height:2" coordorigin="6210,7653" coordsize="473,0" path="m6210,7653l6682,7653e" filled="f" stroked="t" strokeweight=".715958pt" strokecolor="#343434">
                <v:path arrowok="t"/>
              </v:shape>
            </v:group>
            <v:group style="position:absolute;left:6300;top:7653;width:2558;height:2" coordorigin="6300,7653" coordsize="2558,2">
              <v:shape style="position:absolute;left:6300;top:7653;width:2558;height:2" coordorigin="6300,7653" coordsize="2558,0" path="m6300,7653l8859,7653e" filled="f" stroked="t" strokeweight=".715958pt" strokecolor="#484848">
                <v:path arrowok="t"/>
              </v:shape>
            </v:group>
            <v:group style="position:absolute;left:8802;top:7651;width:248;height:2" coordorigin="8802,7651" coordsize="248,2">
              <v:shape style="position:absolute;left:8802;top:7651;width:248;height:2" coordorigin="8802,7651" coordsize="248,0" path="m8802,7651l9050,7651e" filled="f" stroked="t" strokeweight=".477306pt" strokecolor="#232323">
                <v:path arrowok="t"/>
              </v:shape>
            </v:group>
            <v:group style="position:absolute;left:8992;top:7653;width:2635;height:2" coordorigin="8992,7653" coordsize="2635,2">
              <v:shape style="position:absolute;left:8992;top:7653;width:2635;height:2" coordorigin="8992,7653" coordsize="2635,0" path="m8992,7653l11627,7653e" filled="f" stroked="t" strokeweight=".954611pt" strokecolor="#484848">
                <v:path arrowok="t"/>
              </v:shape>
            </v:group>
            <v:group style="position:absolute;left:4625;top:7641;width:2;height:747" coordorigin="4625,7641" coordsize="2,747">
              <v:shape style="position:absolute;left:4625;top:7641;width:2;height:747" coordorigin="4625,7641" coordsize="0,747" path="m4625,8388l4625,7641e" filled="f" stroked="t" strokeweight=".715958pt" strokecolor="#444444">
                <v:path arrowok="t"/>
              </v:shape>
            </v:group>
            <v:group style="position:absolute;left:4616;top:7893;width:7012;height:2" coordorigin="4616,7893" coordsize="7012,2">
              <v:shape style="position:absolute;left:4616;top:7893;width:7012;height:2" coordorigin="4616,7893" coordsize="7012,0" path="m4616,7893l11627,7893e" filled="f" stroked="t" strokeweight=".954611pt" strokecolor="#4B4B4B">
                <v:path arrowok="t"/>
              </v:shape>
            </v:group>
            <v:group style="position:absolute;left:341;top:7603;width:2;height:1886" coordorigin="341,7603" coordsize="2,1886">
              <v:shape style="position:absolute;left:341;top:7603;width:2;height:1886" coordorigin="341,7603" coordsize="0,1886" path="m341,9489l341,7603e" filled="f" stroked="t" strokeweight=".715958pt" strokecolor="#4F4F4F">
                <v:path arrowok="t"/>
              </v:shape>
            </v:group>
            <v:group style="position:absolute;left:4616;top:8134;width:1284;height:2" coordorigin="4616,8134" coordsize="1284,2">
              <v:shape style="position:absolute;left:4616;top:8134;width:1284;height:2" coordorigin="4616,8134" coordsize="1284,0" path="m4616,8134l5899,8134e" filled="f" stroked="t" strokeweight=".715958pt" strokecolor="#383838">
                <v:path arrowok="t"/>
              </v:shape>
            </v:group>
            <v:group style="position:absolute;left:5408;top:8132;width:6219;height:2" coordorigin="5408,8132" coordsize="6219,2">
              <v:shape style="position:absolute;left:5408;top:8132;width:6219;height:2" coordorigin="5408,8132" coordsize="6219,0" path="m5408,8132l11627,8132e" filled="f" stroked="t" strokeweight=".954611pt" strokecolor="#4B4B4B">
                <v:path arrowok="t"/>
              </v:shape>
            </v:group>
            <v:group style="position:absolute;left:329;top:8378;width:5570;height:2" coordorigin="329,8378" coordsize="5570,2">
              <v:shape style="position:absolute;left:329;top:8378;width:5570;height:2" coordorigin="329,8378" coordsize="5570,0" path="m329,8378l5899,8378e" filled="f" stroked="t" strokeweight=".954611pt" strokecolor="#4B4B4B">
                <v:path arrowok="t"/>
              </v:shape>
            </v:group>
            <v:group style="position:absolute;left:3064;top:8381;width:224;height:2" coordorigin="3064,8381" coordsize="224,2">
              <v:shape style="position:absolute;left:3064;top:8381;width:224;height:2" coordorigin="3064,8381" coordsize="224,0" path="m3064,8381l3289,8381e" filled="f" stroked="t" strokeweight="1.193264pt" strokecolor="#646464">
                <v:path arrowok="t"/>
              </v:shape>
            </v:group>
            <v:group style="position:absolute;left:5842;top:8378;width:425;height:2" coordorigin="5842,8378" coordsize="425,2">
              <v:shape style="position:absolute;left:5842;top:8378;width:425;height:2" coordorigin="5842,8378" coordsize="425,0" path="m5842,8378l6267,8378e" filled="f" stroked="t" strokeweight=".477306pt" strokecolor="#181818">
                <v:path arrowok="t"/>
              </v:shape>
            </v:group>
            <v:group style="position:absolute;left:6210;top:8376;width:1842;height:2" coordorigin="6210,8376" coordsize="1842,2">
              <v:shape style="position:absolute;left:6210;top:8376;width:1842;height:2" coordorigin="6210,8376" coordsize="1842,0" path="m6210,8376l8052,8376e" filled="f" stroked="t" strokeweight=".954611pt" strokecolor="#545454">
                <v:path arrowok="t"/>
              </v:shape>
            </v:group>
            <v:group style="position:absolute;left:7976;top:8376;width:1074;height:2" coordorigin="7976,8376" coordsize="1074,2">
              <v:shape style="position:absolute;left:7976;top:8376;width:1074;height:2" coordorigin="7976,8376" coordsize="1074,0" path="m7976,8376l9050,8376e" filled="f" stroked="t" strokeweight=".477306pt" strokecolor="#3B3B3B">
                <v:path arrowok="t"/>
              </v:shape>
            </v:group>
            <v:group style="position:absolute;left:8959;top:8376;width:2673;height:2" coordorigin="8959,8376" coordsize="2673,2">
              <v:shape style="position:absolute;left:8959;top:8376;width:2673;height:2" coordorigin="8959,8376" coordsize="2673,0" path="m8959,8376l11632,8376e" filled="f" stroked="t" strokeweight=".954611pt" strokecolor="#545454">
                <v:path arrowok="t"/>
              </v:shape>
            </v:group>
            <v:group style="position:absolute;left:2072;top:8594;width:2;height:287" coordorigin="2072,8594" coordsize="2,287">
              <v:shape style="position:absolute;left:2072;top:8594;width:2;height:287" coordorigin="2072,8594" coordsize="0,287" path="m2072,8881l2072,8594e" filled="f" stroked="t" strokeweight=".477306pt" strokecolor="#1F1F1F">
                <v:path arrowok="t"/>
              </v:shape>
            </v:group>
            <v:group style="position:absolute;left:334;top:9185;width:5957;height:2" coordorigin="334,9185" coordsize="5957,2">
              <v:shape style="position:absolute;left:334;top:9185;width:5957;height:2" coordorigin="334,9185" coordsize="5957,0" path="m334,9185l6291,9185e" filled="f" stroked="t" strokeweight=".954611pt" strokecolor="#606060">
                <v:path arrowok="t"/>
              </v:shape>
            </v:group>
            <v:group style="position:absolute;left:6210;top:9185;width:5422;height:2" coordorigin="6210,9185" coordsize="5422,2">
              <v:shape style="position:absolute;left:6210;top:9185;width:5422;height:2" coordorigin="6210,9185" coordsize="5422,0" path="m6210,9185l11632,9185e" filled="f" stroked="t" strokeweight=".715958pt" strokecolor="#4B4B4B">
                <v:path arrowok="t"/>
              </v:shape>
            </v:group>
            <v:group style="position:absolute;left:341;top:9398;width:2;height:302" coordorigin="341,9398" coordsize="2,302">
              <v:shape style="position:absolute;left:341;top:9398;width:2;height:302" coordorigin="341,9398" coordsize="0,302" path="m341,9700l341,9398e" filled="f" stroked="t" strokeweight=".715958pt" strokecolor="#3B3B3B">
                <v:path arrowok="t"/>
              </v:shape>
            </v:group>
            <v:group style="position:absolute;left:334;top:10114;width:7699;height:2" coordorigin="334,10114" coordsize="7699,2">
              <v:shape style="position:absolute;left:334;top:10114;width:7699;height:2" coordorigin="334,10114" coordsize="7699,0" path="m334,10114l8033,10114e" filled="f" stroked="t" strokeweight=".954611pt" strokecolor="#545454">
                <v:path arrowok="t"/>
              </v:shape>
            </v:group>
            <v:group style="position:absolute;left:7976;top:10112;width:1074;height:2" coordorigin="7976,10112" coordsize="1074,2">
              <v:shape style="position:absolute;left:7976;top:10112;width:1074;height:2" coordorigin="7976,10112" coordsize="1074,0" path="m7976,10112l9050,10112e" filled="f" stroked="t" strokeweight=".477306pt" strokecolor="#1C1C1C">
                <v:path arrowok="t"/>
              </v:shape>
            </v:group>
            <v:group style="position:absolute;left:8992;top:10112;width:1504;height:2" coordorigin="8992,10112" coordsize="1504,2">
              <v:shape style="position:absolute;left:8992;top:10112;width:1504;height:2" coordorigin="8992,10112" coordsize="1504,0" path="m8992,10112l10496,10112e" filled="f" stroked="t" strokeweight=".954611pt" strokecolor="#4F4F4F">
                <v:path arrowok="t"/>
              </v:shape>
            </v:group>
            <v:group style="position:absolute;left:10439;top:10112;width:1193;height:2" coordorigin="10439,10112" coordsize="1193,2">
              <v:shape style="position:absolute;left:10439;top:10112;width:1193;height:2" coordorigin="10439,10112" coordsize="1193,0" path="m10439,10112l11632,10112e" filled="f" stroked="t" strokeweight=".477306pt" strokecolor="#232323">
                <v:path arrowok="t"/>
              </v:shape>
            </v:group>
            <v:group style="position:absolute;left:334;top:10358;width:4429;height:2" coordorigin="334,10358" coordsize="4429,2">
              <v:shape style="position:absolute;left:334;top:10358;width:4429;height:2" coordorigin="334,10358" coordsize="4429,0" path="m334,10358l4764,10358e" filled="f" stroked="t" strokeweight=".954611pt" strokecolor="#545454">
                <v:path arrowok="t"/>
              </v:shape>
            </v:group>
            <v:group style="position:absolute;left:4582;top:10356;width:620;height:2" coordorigin="4582,10356" coordsize="620,2">
              <v:shape style="position:absolute;left:4582;top:10356;width:620;height:2" coordorigin="4582,10356" coordsize="620,0" path="m4582,10356l5203,10356e" filled="f" stroked="t" strokeweight=".477306pt" strokecolor="#2F2F2F">
                <v:path arrowok="t"/>
              </v:shape>
            </v:group>
            <v:group style="position:absolute;left:5145;top:10353;width:6487;height:2" coordorigin="5145,10353" coordsize="6487,2">
              <v:shape style="position:absolute;left:5145;top:10353;width:6487;height:2" coordorigin="5145,10353" coordsize="6487,0" path="m5145,10353l11632,10353e" filled="f" stroked="t" strokeweight=".715958pt" strokecolor="#4B4B4B">
                <v:path arrowok="t"/>
              </v:shape>
            </v:group>
            <v:group style="position:absolute;left:339;top:10598;width:2950;height:2" coordorigin="339,10598" coordsize="2950,2">
              <v:shape style="position:absolute;left:339;top:10598;width:2950;height:2" coordorigin="339,10598" coordsize="2950,0" path="m339,10598l3289,10598e" filled="f" stroked="t" strokeweight=".954611pt" strokecolor="#4B4B4B">
                <v:path arrowok="t"/>
              </v:shape>
            </v:group>
            <v:group style="position:absolute;left:341;top:9575;width:2;height:1082" coordorigin="341,9575" coordsize="2,1082">
              <v:shape style="position:absolute;left:341;top:9575;width:2;height:1082" coordorigin="341,9575" coordsize="0,1082" path="m341,10657l341,9575e" filled="f" stroked="t" strokeweight=".954611pt" strokecolor="#545454">
                <v:path arrowok="t"/>
              </v:shape>
            </v:group>
            <v:group style="position:absolute;left:3231;top:10600;width:320;height:2" coordorigin="3231,10600" coordsize="320,2">
              <v:shape style="position:absolute;left:3231;top:10600;width:320;height:2" coordorigin="3231,10600" coordsize="320,0" path="m3231,10600l3551,10600e" filled="f" stroked="t" strokeweight=".477306pt" strokecolor="#2B2B2B">
                <v:path arrowok="t"/>
              </v:shape>
            </v:group>
            <v:group style="position:absolute;left:3494;top:10598;width:3623;height:2" coordorigin="3494,10598" coordsize="3623,2">
              <v:shape style="position:absolute;left:3494;top:10598;width:3623;height:2" coordorigin="3494,10598" coordsize="3623,0" path="m3494,10598l7117,10598e" filled="f" stroked="t" strokeweight=".954611pt" strokecolor="#4F4F4F">
                <v:path arrowok="t"/>
              </v:shape>
            </v:group>
            <v:group style="position:absolute;left:7059;top:10595;width:396;height:2" coordorigin="7059,10595" coordsize="396,2">
              <v:shape style="position:absolute;left:7059;top:10595;width:396;height:2" coordorigin="7059,10595" coordsize="396,0" path="m7059,10595l7456,10595e" filled="f" stroked="t" strokeweight=".477306pt" strokecolor="#1C1C1C">
                <v:path arrowok="t"/>
              </v:shape>
            </v:group>
            <v:group style="position:absolute;left:7398;top:10593;width:4234;height:2" coordorigin="7398,10593" coordsize="4234,2">
              <v:shape style="position:absolute;left:7398;top:10593;width:4234;height:2" coordorigin="7398,10593" coordsize="4234,0" path="m7398,10593l11632,10593e" filled="f" stroked="t" strokeweight=".954611pt" strokecolor="#4B4B4B">
                <v:path arrowok="t"/>
              </v:shape>
            </v:group>
            <v:group style="position:absolute;left:344;top:10581;width:2;height:575" coordorigin="344,10581" coordsize="2,575">
              <v:shape style="position:absolute;left:344;top:10581;width:2;height:575" coordorigin="344,10581" coordsize="0,575" path="m344,11155l344,10581e" filled="f" stroked="t" strokeweight=".477306pt" strokecolor="#282828">
                <v:path arrowok="t"/>
              </v:shape>
            </v:group>
            <v:group style="position:absolute;left:702;top:11079;width:1394;height:2" coordorigin="702,11079" coordsize="1394,2">
              <v:shape style="position:absolute;left:702;top:11079;width:1394;height:2" coordorigin="702,11079" coordsize="1394,0" path="m702,11079l2095,11079e" filled="f" stroked="t" strokeweight=".954611pt" strokecolor="#2F2F2F">
                <v:path arrowok="t"/>
              </v:shape>
            </v:group>
            <v:group style="position:absolute;left:1838;top:11081;width:1714;height:2" coordorigin="1838,11081" coordsize="1714,2">
              <v:shape style="position:absolute;left:1838;top:11081;width:1714;height:2" coordorigin="1838,11081" coordsize="1714,0" path="m1838,11081l3551,11081e" filled="f" stroked="t" strokeweight=".954611pt" strokecolor="#545454">
                <v:path arrowok="t"/>
              </v:shape>
            </v:group>
            <v:group style="position:absolute;left:3494;top:11079;width:912;height:2" coordorigin="3494,11079" coordsize="912,2">
              <v:shape style="position:absolute;left:3494;top:11079;width:912;height:2" coordorigin="3494,11079" coordsize="912,0" path="m3494,11079l4406,11079e" filled="f" stroked="t" strokeweight=".477306pt" strokecolor="#2F2F2F">
                <v:path arrowok="t"/>
              </v:shape>
            </v:group>
            <v:group style="position:absolute;left:4200;top:11081;width:1699;height:2" coordorigin="4200,11081" coordsize="1699,2">
              <v:shape style="position:absolute;left:4200;top:11081;width:1699;height:2" coordorigin="4200,11081" coordsize="1699,0" path="m4200,11081l5899,11081e" filled="f" stroked="t" strokeweight=".954611pt" strokecolor="#545454">
                <v:path arrowok="t"/>
              </v:shape>
            </v:group>
            <v:group style="position:absolute;left:5842;top:11079;width:205;height:2" coordorigin="5842,11079" coordsize="205,2">
              <v:shape style="position:absolute;left:5842;top:11079;width:205;height:2" coordorigin="5842,11079" coordsize="205,0" path="m5842,11079l6047,11079e" filled="f" stroked="t" strokeweight=".477306pt" strokecolor="#2F2F2F">
                <v:path arrowok="t"/>
              </v:shape>
            </v:group>
            <v:group style="position:absolute;left:5990;top:11074;width:5642;height:2" coordorigin="5990,11074" coordsize="5642,2">
              <v:shape style="position:absolute;left:5990;top:11074;width:5642;height:2" coordorigin="5990,11074" coordsize="5642,0" path="m5990,11074l11632,11074e" filled="f" stroked="t" strokeweight=".954611pt" strokecolor="#545454">
                <v:path arrowok="t"/>
              </v:shape>
            </v:group>
            <v:group style="position:absolute;left:11627;top:6928;width:2;height:7402" coordorigin="11627,6928" coordsize="2,7402">
              <v:shape style="position:absolute;left:11627;top:6928;width:2;height:7402" coordorigin="11627,6928" coordsize="0,7402" path="m11627,14330l11627,6928e" filled="f" stroked="t" strokeweight=".715958pt" strokecolor="#4B4B4B">
                <v:path arrowok="t"/>
              </v:shape>
            </v:group>
            <v:group style="position:absolute;left:339;top:11318;width:1756;height:2" coordorigin="339,11318" coordsize="1756,2">
              <v:shape style="position:absolute;left:339;top:11318;width:1756;height:2" coordorigin="339,11318" coordsize="1756,0" path="m339,11318l2095,11318e" filled="f" stroked="t" strokeweight=".477306pt" strokecolor="#444444">
                <v:path arrowok="t"/>
              </v:shape>
            </v:group>
            <v:group style="position:absolute;left:344;top:11098;width:2;height:244" coordorigin="344,11098" coordsize="2,244">
              <v:shape style="position:absolute;left:344;top:11098;width:2;height:244" coordorigin="344,11098" coordsize="0,244" path="m344,11342l344,11098e" filled="f" stroked="t" strokeweight=".477306pt" strokecolor="#3F3F3F">
                <v:path arrowok="t"/>
              </v:shape>
            </v:group>
            <v:group style="position:absolute;left:1709;top:11316;width:9923;height:2" coordorigin="1709,11316" coordsize="9923,2">
              <v:shape style="position:absolute;left:1709;top:11316;width:9923;height:2" coordorigin="1709,11316" coordsize="9923,0" path="m1709,11316l11632,11316e" filled="f" stroked="t" strokeweight=".954611pt" strokecolor="#4B4B4B">
                <v:path arrowok="t"/>
              </v:shape>
            </v:group>
            <v:group style="position:absolute;left:348;top:11189;width:2;height:5238" coordorigin="348,11189" coordsize="2,5238">
              <v:shape style="position:absolute;left:348;top:11189;width:2;height:5238" coordorigin="348,11189" coordsize="0,5238" path="m348,16427l348,11189e" filled="f" stroked="t" strokeweight=".715958pt" strokecolor="#4F4F4F">
                <v:path arrowok="t"/>
              </v:shape>
            </v:group>
            <v:group style="position:absolute;left:811;top:11313;width:2;height:4567" coordorigin="811,11313" coordsize="2,4567">
              <v:shape style="position:absolute;left:811;top:11313;width:2;height:4567" coordorigin="811,11313" coordsize="0,4567" path="m811,15881l811,11313e" filled="f" stroked="t" strokeweight=".715958pt" strokecolor="#3F3F3F">
                <v:path arrowok="t"/>
              </v:shape>
            </v:group>
            <v:group style="position:absolute;left:1403;top:11275;width:2;height:1657" coordorigin="1403,11275" coordsize="2,1657">
              <v:shape style="position:absolute;left:1403;top:11275;width:2;height:1657" coordorigin="1403,11275" coordsize="0,1657" path="m1403,12932l1403,11275e" filled="f" stroked="t" strokeweight=".715958pt" strokecolor="#444444">
                <v:path arrowok="t"/>
              </v:shape>
            </v:group>
            <v:group style="position:absolute;left:7098;top:11309;width:2;height:3964" coordorigin="7098,11309" coordsize="2,3964">
              <v:shape style="position:absolute;left:7098;top:11309;width:2;height:3964" coordorigin="7098,11309" coordsize="0,3964" path="m7098,15273l7098,11309e" filled="f" stroked="t" strokeweight=".954611pt" strokecolor="#444444">
                <v:path arrowok="t"/>
              </v:shape>
            </v:group>
            <v:group style="position:absolute;left:334;top:11835;width:482;height:2" coordorigin="334,11835" coordsize="482,2">
              <v:shape style="position:absolute;left:334;top:11835;width:482;height:2" coordorigin="334,11835" coordsize="482,0" path="m334,11835l816,11835e" filled="f" stroked="t" strokeweight=".715958pt" strokecolor="#484848">
                <v:path arrowok="t"/>
              </v:shape>
            </v:group>
            <v:group style="position:absolute;left:754;top:11835;width:683;height:2" coordorigin="754,11835" coordsize="683,2">
              <v:shape style="position:absolute;left:754;top:11835;width:683;height:2" coordorigin="754,11835" coordsize="683,0" path="m754,11835l1437,11835e" filled="f" stroked="t" strokeweight=".477306pt" strokecolor="#1C1C1C">
                <v:path arrowok="t"/>
              </v:shape>
            </v:group>
            <v:group style="position:absolute;left:1360;top:11838;width:1313;height:2" coordorigin="1360,11838" coordsize="1313,2">
              <v:shape style="position:absolute;left:1360;top:11838;width:1313;height:2" coordorigin="1360,11838" coordsize="1313,0" path="m1360,11838l2673,11838e" filled="f" stroked="t" strokeweight=".715958pt" strokecolor="#383838">
                <v:path arrowok="t"/>
              </v:shape>
            </v:group>
            <v:group style="position:absolute;left:2534;top:11838;width:3365;height:2" coordorigin="2534,11838" coordsize="3365,2">
              <v:shape style="position:absolute;left:2534;top:11838;width:3365;height:2" coordorigin="2534,11838" coordsize="3365,0" path="m2534,11838l5899,11838e" filled="f" stroked="t" strokeweight=".954611pt" strokecolor="#545454">
                <v:path arrowok="t"/>
              </v:shape>
            </v:group>
            <v:group style="position:absolute;left:5842;top:11835;width:205;height:2" coordorigin="5842,11835" coordsize="205,2">
              <v:shape style="position:absolute;left:5842;top:11835;width:205;height:2" coordorigin="5842,11835" coordsize="205,0" path="m5842,11835l6047,11835e" filled="f" stroked="t" strokeweight=".477306pt" strokecolor="#232323">
                <v:path arrowok="t"/>
              </v:shape>
            </v:group>
            <v:group style="position:absolute;left:5990;top:11833;width:5642;height:2" coordorigin="5990,11833" coordsize="5642,2">
              <v:shape style="position:absolute;left:5990;top:11833;width:5642;height:2" coordorigin="5990,11833" coordsize="5642,0" path="m5990,11833l11632,11833e" filled="f" stroked="t" strokeweight=".954611pt" strokecolor="#4F4F4F">
                <v:path arrowok="t"/>
              </v:shape>
            </v:group>
            <v:group style="position:absolute;left:2076;top:4251;width:2;height:12175" coordorigin="2076,4251" coordsize="2,12175">
              <v:shape style="position:absolute;left:2076;top:4251;width:2;height:12175" coordorigin="2076,4251" coordsize="0,12175" path="m2076,16427l2076,4251e" filled="f" stroked="t" strokeweight=".477306pt" strokecolor="#3F3F3F">
                <v:path arrowok="t"/>
              </v:shape>
            </v:group>
            <v:group style="position:absolute;left:4377;top:12338;width:234;height:2" coordorigin="4377,12338" coordsize="234,2">
              <v:shape style="position:absolute;left:4377;top:12338;width:234;height:2" coordorigin="4377,12338" coordsize="234,0" path="m4377,12338l4611,12338e" filled="f" stroked="t" strokeweight=".238653pt" strokecolor="#6467B8">
                <v:path arrowok="t"/>
              </v:shape>
            </v:group>
            <v:group style="position:absolute;left:11630;top:11787;width:2;height:991" coordorigin="11630,11787" coordsize="2,991">
              <v:shape style="position:absolute;left:11630;top:11787;width:2;height:991" coordorigin="11630,11787" coordsize="0,991" path="m11630,12778l11630,11787e" filled="f" stroked="t" strokeweight=".477306pt" strokecolor="#343434">
                <v:path arrowok="t"/>
              </v:shape>
            </v:group>
            <v:group style="position:absolute;left:348;top:12309;width:2;height:469" coordorigin="348,12309" coordsize="2,469">
              <v:shape style="position:absolute;left:348;top:12309;width:2;height:469" coordorigin="348,12309" coordsize="0,469" path="m348,12778l348,12309e" filled="f" stroked="t" strokeweight=".477306pt" strokecolor="#232323">
                <v:path arrowok="t"/>
              </v:shape>
            </v:group>
            <v:group style="position:absolute;left:811;top:12721;width:2;height:311" coordorigin="811,12721" coordsize="2,311">
              <v:shape style="position:absolute;left:811;top:12721;width:2;height:311" coordorigin="811,12721" coordsize="0,311" path="m811,13032l811,12721e" filled="f" stroked="t" strokeweight=".954611pt" strokecolor="#575757">
                <v:path arrowok="t"/>
              </v:shape>
            </v:group>
            <v:group style="position:absolute;left:1403;top:12874;width:2;height:412" coordorigin="1403,12874" coordsize="2,412">
              <v:shape style="position:absolute;left:1403;top:12874;width:2;height:412" coordorigin="1403,12874" coordsize="0,412" path="m1403,13286l1403,12874e" filled="f" stroked="t" strokeweight=".477306pt" strokecolor="#1F1F1F">
                <v:path arrowok="t"/>
              </v:shape>
            </v:group>
            <v:group style="position:absolute;left:2079;top:12874;width:2;height:120" coordorigin="2079,12874" coordsize="2,120">
              <v:shape style="position:absolute;left:2079;top:12874;width:2;height:120" coordorigin="2079,12874" coordsize="0,120" path="m2079,12994l2079,12874e" filled="f" stroked="t" strokeweight="1.193264pt" strokecolor="#646464">
                <v:path arrowok="t"/>
              </v:shape>
            </v:group>
            <v:group style="position:absolute;left:783;top:13257;width:2;height:555" coordorigin="783,13257" coordsize="2,555">
              <v:shape style="position:absolute;left:783;top:13257;width:2;height:555" coordorigin="783,13257" coordsize="0,555" path="m783,13813l783,13257e" filled="f" stroked="t" strokeweight=".238653pt" strokecolor="#000000">
                <v:path arrowok="t"/>
              </v:shape>
            </v:group>
            <v:group style="position:absolute;left:2081;top:13228;width:2;height:742" coordorigin="2081,13228" coordsize="2,742">
              <v:shape style="position:absolute;left:2081;top:13228;width:2;height:742" coordorigin="2081,13228" coordsize="0,742" path="m2081,13971l2081,13228e" filled="f" stroked="t" strokeweight=".477306pt" strokecolor="#1C1C1C">
                <v:path arrowok="t"/>
              </v:shape>
            </v:group>
            <v:group style="position:absolute;left:344;top:13915;width:1742;height:2" coordorigin="344,13915" coordsize="1742,2">
              <v:shape style="position:absolute;left:344;top:13915;width:1742;height:2" coordorigin="344,13915" coordsize="1742,0" path="m344,13915l2086,13915e" filled="f" stroked="t" strokeweight=".954611pt" strokecolor="#4F4F4F">
                <v:path arrowok="t"/>
              </v:shape>
            </v:group>
            <v:group style="position:absolute;left:783;top:13813;width:2;height:129" coordorigin="783,13813" coordsize="2,129">
              <v:shape style="position:absolute;left:783;top:13813;width:2;height:129" coordorigin="783,13813" coordsize="0,129" path="m783,13942l783,13813e" filled="f" stroked="t" strokeweight=".238653pt" strokecolor="#606060">
                <v:path arrowok="t"/>
              </v:shape>
            </v:group>
            <v:group style="position:absolute;left:11599;top:13813;width:2;height:120" coordorigin="11599,13813" coordsize="2,120">
              <v:shape style="position:absolute;left:11599;top:13813;width:2;height:120" coordorigin="11599,13813" coordsize="0,120" path="m11599,13932l11599,13813e" filled="f" stroked="t" strokeweight=".238653pt" strokecolor="#000000">
                <v:path arrowok="t"/>
              </v:shape>
            </v:group>
            <v:group style="position:absolute;left:1406;top:13228;width:2;height:1336" coordorigin="1406,13228" coordsize="2,1336">
              <v:shape style="position:absolute;left:1406;top:13228;width:2;height:1336" coordorigin="1406,13228" coordsize="0,1336" path="m1406,14564l1406,13228e" filled="f" stroked="t" strokeweight=".954611pt" strokecolor="#4F4F4F">
                <v:path arrowok="t"/>
              </v:shape>
            </v:group>
            <v:group style="position:absolute;left:814;top:14258;width:2;height:306" coordorigin="814,14258" coordsize="2,306">
              <v:shape style="position:absolute;left:814;top:14258;width:2;height:306" coordorigin="814,14258" coordsize="0,306" path="m814,14564l814,14258e" filled="f" stroked="t" strokeweight=".954611pt" strokecolor="#707070">
                <v:path arrowok="t"/>
              </v:shape>
            </v:group>
            <v:group style="position:absolute;left:5890;top:14310;width:2;height:254" coordorigin="5890,14310" coordsize="2,254">
              <v:shape style="position:absolute;left:5890;top:14310;width:2;height:254" coordorigin="5890,14310" coordsize="0,254" path="m5890,14564l5890,14310e" filled="f" stroked="t" strokeweight="1.431917pt" strokecolor="#2B448C">
                <v:path arrowok="t"/>
              </v:shape>
            </v:group>
            <v:group style="position:absolute;left:6043;top:14392;width:2;height:172" coordorigin="6043,14392" coordsize="2,172">
              <v:shape style="position:absolute;left:6043;top:14392;width:2;height:172" coordorigin="6043,14392" coordsize="0,172" path="m6043,14564l6043,14392e" filled="f" stroked="t" strokeweight=".715958pt" strokecolor="#5464A8">
                <v:path arrowok="t"/>
              </v:shape>
            </v:group>
            <v:group style="position:absolute;left:6494;top:14234;width:2;height:455" coordorigin="6494,14234" coordsize="2,455">
              <v:shape style="position:absolute;left:6494;top:14234;width:2;height:455" coordorigin="6494,14234" coordsize="0,455" path="m6494,14689l6494,14234e" filled="f" stroked="t" strokeweight="1.193264pt" strokecolor="#343B83">
                <v:path arrowok="t"/>
              </v:shape>
            </v:group>
            <v:group style="position:absolute;left:1408;top:14507;width:2;height:177" coordorigin="1408,14507" coordsize="2,177">
              <v:shape style="position:absolute;left:1408;top:14507;width:2;height:177" coordorigin="1408,14507" coordsize="0,177" path="m1408,14684l1408,14507e" filled="f" stroked="t" strokeweight=".477306pt" strokecolor="#1F1F1F">
                <v:path arrowok="t"/>
              </v:shape>
            </v:group>
            <v:group style="position:absolute;left:5885;top:14507;width:2;height:177" coordorigin="5885,14507" coordsize="2,177">
              <v:shape style="position:absolute;left:5885;top:14507;width:2;height:177" coordorigin="5885,14507" coordsize="0,177" path="m5885,14684l5885,14507e" filled="f" stroked="t" strokeweight="1.431917pt" strokecolor="#1F2F74">
                <v:path arrowok="t"/>
              </v:shape>
            </v:group>
            <v:group style="position:absolute;left:6040;top:14507;width:2;height:177" coordorigin="6040,14507" coordsize="2,177">
              <v:shape style="position:absolute;left:6040;top:14507;width:2;height:177" coordorigin="6040,14507" coordsize="0,177" path="m6040,14684l6040,14507e" filled="f" stroked="t" strokeweight="1.193264pt" strokecolor="#283F9C">
                <v:path arrowok="t"/>
              </v:shape>
            </v:group>
            <v:group style="position:absolute;left:6238;top:14655;width:248;height:2" coordorigin="6238,14655" coordsize="248,2">
              <v:shape style="position:absolute;left:6238;top:14655;width:248;height:2" coordorigin="6238,14655" coordsize="248,0" path="m6238,14655l6487,14655e" filled="f" stroked="t" strokeweight=".238653pt" strokecolor="#6467A8">
                <v:path arrowok="t"/>
              </v:shape>
            </v:group>
            <v:group style="position:absolute;left:6625;top:14670;width:668;height:2" coordorigin="6625,14670" coordsize="668,2">
              <v:shape style="position:absolute;left:6625;top:14670;width:668;height:2" coordorigin="6625,14670" coordsize="668,0" path="m6625,14670l7293,14670e" filled="f" stroked="t" strokeweight=".715958pt" strokecolor="#7077AC">
                <v:path arrowok="t"/>
              </v:shape>
            </v:group>
            <v:group style="position:absolute;left:783;top:14655;width:2;height:1752" coordorigin="783,14655" coordsize="2,1752">
              <v:shape style="position:absolute;left:783;top:14655;width:2;height:1752" coordorigin="783,14655" coordsize="0,1752" path="m783,16407l783,14655e" filled="f" stroked="t" strokeweight=".238653pt" strokecolor="#000000">
                <v:path arrowok="t"/>
              </v:shape>
            </v:group>
            <v:group style="position:absolute;left:1408;top:14626;width:2;height:378" coordorigin="1408,14626" coordsize="2,378">
              <v:shape style="position:absolute;left:1408;top:14626;width:2;height:378" coordorigin="1408,14626" coordsize="0,378" path="m1408,15005l1408,14626e" filled="f" stroked="t" strokeweight=".477306pt" strokecolor="#0C0C0C">
                <v:path arrowok="t"/>
              </v:shape>
            </v:group>
            <v:group style="position:absolute;left:2081;top:14626;width:2;height:163" coordorigin="2081,14626" coordsize="2,163">
              <v:shape style="position:absolute;left:2081;top:14626;width:2;height:163" coordorigin="2081,14626" coordsize="0,163" path="m2081,14789l2081,14626e" filled="f" stroked="t" strokeweight=".715958pt" strokecolor="#2F2F2F">
                <v:path arrowok="t"/>
              </v:shape>
            </v:group>
            <v:group style="position:absolute;left:2086;top:14732;width:2;height:273" coordorigin="2086,14732" coordsize="2,273">
              <v:shape style="position:absolute;left:2086;top:14732;width:2;height:273" coordorigin="2086,14732" coordsize="0,273" path="m2086,15005l2086,14732e" filled="f" stroked="t" strokeweight=".477306pt" strokecolor="#0F0F0F">
                <v:path arrowok="t"/>
              </v:shape>
            </v:group>
            <v:group style="position:absolute;left:358;top:14033;width:2;height:2394" coordorigin="358,14033" coordsize="2,2394">
              <v:shape style="position:absolute;left:358;top:14033;width:2;height:2394" coordorigin="358,14033" coordsize="0,2394" path="m358,16427l358,14033e" filled="f" stroked="t" strokeweight=".715958pt" strokecolor="#4B4B4B">
                <v:path arrowok="t"/>
              </v:shape>
            </v:group>
            <v:group style="position:absolute;left:7107;top:14947;width:2;height:1470" coordorigin="7107,14947" coordsize="2,1470">
              <v:shape style="position:absolute;left:7107;top:14947;width:2;height:1470" coordorigin="7107,14947" coordsize="0,1470" path="m7107,16417l7107,14947e" filled="f" stroked="t" strokeweight=".954611pt" strokecolor="#484848">
                <v:path arrowok="t"/>
              </v:shape>
            </v:group>
            <v:group style="position:absolute;left:1410;top:14947;width:2;height:1475" coordorigin="1410,14947" coordsize="2,1475">
              <v:shape style="position:absolute;left:1410;top:14947;width:2;height:1475" coordorigin="1410,14947" coordsize="0,1475" path="m1410,16422l1410,14947e" filled="f" stroked="t" strokeweight=".954611pt" strokecolor="#4B4B4B">
                <v:path arrowok="t"/>
              </v:shape>
            </v:group>
            <v:group style="position:absolute;left:2083;top:14947;width:2;height:1479" coordorigin="2083,14947" coordsize="2,1479">
              <v:shape style="position:absolute;left:2083;top:14947;width:2;height:1479" coordorigin="2083,14947" coordsize="0,1479" path="m2083,16427l2083,14947e" filled="f" stroked="t" strokeweight=".954611pt" strokecolor="#4B4B4B">
                <v:path arrowok="t"/>
              </v:shape>
            </v:group>
            <v:group style="position:absolute;left:11630;top:14100;width:2;height:1815" coordorigin="11630,14100" coordsize="2,1815">
              <v:shape style="position:absolute;left:11630;top:14100;width:2;height:1815" coordorigin="11630,14100" coordsize="0,1815" path="m11630,15914l11630,14100e" filled="f" stroked="t" strokeweight=".954611pt" strokecolor="#646464">
                <v:path arrowok="t"/>
              </v:shape>
            </v:group>
            <v:group style="position:absolute;left:11599;top:15388;width:2;height:359" coordorigin="11599,15388" coordsize="2,359">
              <v:shape style="position:absolute;left:11599;top:15388;width:2;height:359" coordorigin="11599,15388" coordsize="0,359" path="m11599,15747l11599,15388e" filled="f" stroked="t" strokeweight=".238653pt" strokecolor="#000000">
                <v:path arrowok="t"/>
              </v:shape>
            </v:group>
            <v:group style="position:absolute;left:5145;top:16412;width:6477;height:2" coordorigin="5145,16412" coordsize="6477,2">
              <v:shape style="position:absolute;left:5145;top:16412;width:6477;height:2" coordorigin="5145,16412" coordsize="6477,0" path="m5145,16412l11622,16412e" filled="f" stroked="t" strokeweight=".715958pt" strokecolor="#676767">
                <v:path arrowok="t"/>
              </v:shape>
            </v:group>
            <v:group style="position:absolute;left:9646;top:16403;width:850;height:2" coordorigin="9646,16403" coordsize="850,2">
              <v:shape style="position:absolute;left:9646;top:16403;width:850;height:2" coordorigin="9646,16403" coordsize="850,0" path="m9646,16403l10496,16403e" filled="f" stroked="t" strokeweight=".477306pt" strokecolor="#4F4F4F">
                <v:path arrowok="t"/>
              </v:shape>
            </v:group>
            <v:group style="position:absolute;left:348;top:16417;width:468;height:2" coordorigin="348,16417" coordsize="468,2">
              <v:shape style="position:absolute;left:348;top:16417;width:468;height:2" coordorigin="348,16417" coordsize="468,0" path="m348,16417l816,16417e" filled="f" stroked="t" strokeweight=".715958pt" strokecolor="#777777">
                <v:path arrowok="t"/>
              </v:shape>
            </v:group>
            <v:group style="position:absolute;left:1360;top:16417;width:1542;height:2" coordorigin="1360,16417" coordsize="1542,2">
              <v:shape style="position:absolute;left:1360;top:16417;width:1542;height:2" coordorigin="1360,16417" coordsize="1542,0" path="m1360,16417l2902,16417e" filled="f" stroked="t" strokeweight=".715958pt" strokecolor="#6B6B6B">
                <v:path arrowok="t"/>
              </v:shape>
            </v:group>
            <v:group style="position:absolute;left:4582;top:16412;width:620;height:2" coordorigin="4582,16412" coordsize="620,2">
              <v:shape style="position:absolute;left:4582;top:16412;width:620;height:2" coordorigin="4582,16412" coordsize="620,0" path="m4582,16412l5203,16412e" filled="f" stroked="t" strokeweight=".477306pt" strokecolor="#4F4F4F">
                <v:path arrowok="t"/>
              </v:shape>
            </v:group>
            <v:group style="position:absolute;left:5990;top:16407;width:515;height:2" coordorigin="5990,16407" coordsize="515,2">
              <v:shape style="position:absolute;left:5990;top:16407;width:515;height:2" coordorigin="5990,16407" coordsize="515,0" path="m5990,16407l6506,16407e" filled="f" stroked="t" strokeweight=".477306pt" strokecolor="#575757">
                <v:path arrowok="t"/>
              </v:shape>
            </v:group>
            <v:group style="position:absolute;left:348;top:16412;width:11274;height:2" coordorigin="348,16412" coordsize="11274,2">
              <v:shape style="position:absolute;left:348;top:16412;width:11274;height:2" coordorigin="348,16412" coordsize="11274,0" path="m348,16412l11622,16412e" filled="f" stroked="t" strokeweight=".954611pt" strokecolor="#6B6B6B">
                <v:path arrowok="t"/>
              </v:shape>
            </v:group>
            <v:group style="position:absolute;left:7952;top:16403;width:1293;height:2" coordorigin="7952,16403" coordsize="1293,2">
              <v:shape style="position:absolute;left:7952;top:16403;width:1293;height:2" coordorigin="7952,16403" coordsize="1293,0" path="m7952,16403l9245,16403e" filled="f" stroked="t" strokeweight=".954611pt" strokecolor="#747474">
                <v:path arrowok="t"/>
              </v:shape>
            </v:group>
            <v:group style="position:absolute;left:10233;top:16403;width:1418;height:2" coordorigin="10233,16403" coordsize="1418,2">
              <v:shape style="position:absolute;left:10233;top:16403;width:1418;height:2" coordorigin="10233,16403" coordsize="1418,0" path="m10233,16403l11651,16403e" filled="f" stroked="t" strokeweight=".954611pt" strokecolor="#6B676B">
                <v:path arrowok="t"/>
              </v:shape>
            </v:group>
            <v:group style="position:absolute;left:11599;top:15747;width:2;height:661" coordorigin="11599,15747" coordsize="2,661">
              <v:shape style="position:absolute;left:11599;top:15747;width:2;height:661" coordorigin="11599,15747" coordsize="0,661" path="m11599,16407l11599,15747e" filled="f" stroked="t" strokeweight=".238653pt" strokecolor="#575757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78"/>
          <w:szCs w:val="78"/>
          <w:color w:val="3B489E"/>
          <w:spacing w:val="0"/>
          <w:w w:val="78"/>
          <w:b/>
          <w:bCs/>
          <w:position w:val="1"/>
        </w:rPr>
        <w:t>'%s-</w:t>
      </w:r>
      <w:r>
        <w:rPr>
          <w:rFonts w:ascii="Times New Roman" w:hAnsi="Times New Roman" w:cs="Times New Roman" w:eastAsia="Times New Roman"/>
          <w:sz w:val="78"/>
          <w:szCs w:val="78"/>
          <w:color w:val="3B489E"/>
          <w:spacing w:val="0"/>
          <w:w w:val="100"/>
          <w:b/>
          <w:bCs/>
          <w:position w:val="1"/>
        </w:rPr>
        <w:tab/>
      </w:r>
      <w:r>
        <w:rPr>
          <w:rFonts w:ascii="Times New Roman" w:hAnsi="Times New Roman" w:cs="Times New Roman" w:eastAsia="Times New Roman"/>
          <w:sz w:val="78"/>
          <w:szCs w:val="78"/>
          <w:color w:val="3B489E"/>
          <w:spacing w:val="0"/>
          <w:w w:val="100"/>
          <w:b/>
          <w:bCs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40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8"/>
          <w:w w:val="100"/>
          <w:position w:val="4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40"/>
        </w:rPr>
        <w:t>Eri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38"/>
          <w:w w:val="100"/>
          <w:position w:val="4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4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40"/>
        </w:rPr>
      </w:r>
      <w:r>
        <w:rPr>
          <w:rFonts w:ascii="Times New Roman" w:hAnsi="Times New Roman" w:cs="Times New Roman" w:eastAsia="Times New Roman"/>
          <w:sz w:val="21"/>
          <w:szCs w:val="21"/>
          <w:color w:val="858787"/>
          <w:spacing w:val="-15"/>
          <w:w w:val="110"/>
          <w:position w:val="37"/>
        </w:rPr>
        <w:t>·</w:t>
      </w:r>
      <w:r>
        <w:rPr>
          <w:rFonts w:ascii="Arial" w:hAnsi="Arial" w:cs="Arial" w:eastAsia="Arial"/>
          <w:sz w:val="13"/>
          <w:szCs w:val="13"/>
          <w:color w:val="858787"/>
          <w:spacing w:val="-57"/>
          <w:w w:val="69"/>
          <w:b/>
          <w:bCs/>
          <w:i/>
          <w:position w:val="49"/>
        </w:rPr>
        <w:t>1</w:t>
      </w:r>
      <w:r>
        <w:rPr>
          <w:rFonts w:ascii="Times New Roman" w:hAnsi="Times New Roman" w:cs="Times New Roman" w:eastAsia="Times New Roman"/>
          <w:sz w:val="21"/>
          <w:szCs w:val="21"/>
          <w:color w:val="676969"/>
          <w:spacing w:val="0"/>
          <w:w w:val="67"/>
          <w:position w:val="37"/>
        </w:rPr>
        <w:t>:</w:t>
      </w:r>
      <w:r>
        <w:rPr>
          <w:rFonts w:ascii="Times New Roman" w:hAnsi="Times New Roman" w:cs="Times New Roman" w:eastAsia="Times New Roman"/>
          <w:sz w:val="21"/>
          <w:szCs w:val="21"/>
          <w:color w:val="676969"/>
          <w:spacing w:val="-47"/>
          <w:w w:val="67"/>
          <w:position w:val="37"/>
        </w:rPr>
        <w:t>ı</w:t>
      </w:r>
      <w:r>
        <w:rPr>
          <w:rFonts w:ascii="Arial" w:hAnsi="Arial" w:cs="Arial" w:eastAsia="Arial"/>
          <w:sz w:val="13"/>
          <w:szCs w:val="13"/>
          <w:color w:val="858787"/>
          <w:spacing w:val="-19"/>
          <w:w w:val="69"/>
          <w:b/>
          <w:bCs/>
          <w:i/>
          <w:position w:val="49"/>
        </w:rPr>
        <w:t>$</w:t>
      </w:r>
      <w:r>
        <w:rPr>
          <w:rFonts w:ascii="Times New Roman" w:hAnsi="Times New Roman" w:cs="Times New Roman" w:eastAsia="Times New Roman"/>
          <w:sz w:val="21"/>
          <w:szCs w:val="21"/>
          <w:color w:val="676969"/>
          <w:spacing w:val="0"/>
          <w:w w:val="68"/>
          <w:position w:val="37"/>
        </w:rPr>
        <w:t>..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6" w:after="0" w:line="240" w:lineRule="auto"/>
        <w:ind w:right="-20"/>
        <w:jc w:val="left"/>
        <w:rPr>
          <w:rFonts w:ascii="Arial" w:hAnsi="Arial" w:cs="Arial" w:eastAsia="Arial"/>
          <w:sz w:val="6"/>
          <w:szCs w:val="6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5"/>
          <w:szCs w:val="15"/>
          <w:color w:val="9A9A9A"/>
          <w:spacing w:val="0"/>
          <w:w w:val="85"/>
          <w:b/>
          <w:bCs/>
          <w:i/>
        </w:rPr>
        <w:t>lt</w:t>
      </w:r>
      <w:r>
        <w:rPr>
          <w:rFonts w:ascii="Times New Roman" w:hAnsi="Times New Roman" w:cs="Times New Roman" w:eastAsia="Times New Roman"/>
          <w:sz w:val="15"/>
          <w:szCs w:val="15"/>
          <w:color w:val="9A9A9A"/>
          <w:spacing w:val="0"/>
          <w:w w:val="85"/>
          <w:b/>
          <w:bCs/>
          <w:i/>
        </w:rPr>
        <w:t>.</w:t>
      </w:r>
      <w:r>
        <w:rPr>
          <w:rFonts w:ascii="Times New Roman" w:hAnsi="Times New Roman" w:cs="Times New Roman" w:eastAsia="Times New Roman"/>
          <w:sz w:val="15"/>
          <w:szCs w:val="15"/>
          <w:color w:val="9A9A9A"/>
          <w:spacing w:val="-6"/>
          <w:w w:val="85"/>
          <w:b/>
          <w:bCs/>
          <w:i/>
        </w:rPr>
        <w:t> </w:t>
      </w:r>
      <w:r>
        <w:rPr>
          <w:rFonts w:ascii="Times New Roman" w:hAnsi="Times New Roman" w:cs="Times New Roman" w:eastAsia="Times New Roman"/>
          <w:sz w:val="15"/>
          <w:szCs w:val="15"/>
          <w:color w:val="858787"/>
          <w:spacing w:val="0"/>
          <w:w w:val="85"/>
        </w:rPr>
        <w:t>""</w:t>
      </w:r>
      <w:r>
        <w:rPr>
          <w:rFonts w:ascii="Times New Roman" w:hAnsi="Times New Roman" w:cs="Times New Roman" w:eastAsia="Times New Roman"/>
          <w:sz w:val="15"/>
          <w:szCs w:val="15"/>
          <w:color w:val="858787"/>
          <w:spacing w:val="6"/>
          <w:w w:val="85"/>
        </w:rPr>
        <w:t> </w:t>
      </w:r>
      <w:r>
        <w:rPr>
          <w:rFonts w:ascii="Arial" w:hAnsi="Arial" w:cs="Arial" w:eastAsia="Arial"/>
          <w:sz w:val="22"/>
          <w:szCs w:val="22"/>
          <w:color w:val="AAAAAA"/>
          <w:spacing w:val="-36"/>
          <w:w w:val="87"/>
          <w:position w:val="-11"/>
        </w:rPr>
        <w:t>,</w:t>
      </w:r>
      <w:r>
        <w:rPr>
          <w:rFonts w:ascii="Times New Roman" w:hAnsi="Times New Roman" w:cs="Times New Roman" w:eastAsia="Times New Roman"/>
          <w:sz w:val="15"/>
          <w:szCs w:val="15"/>
          <w:color w:val="AAAAAA"/>
          <w:spacing w:val="-6"/>
          <w:w w:val="74"/>
          <w:position w:val="0"/>
        </w:rPr>
        <w:t>·</w:t>
      </w:r>
      <w:r>
        <w:rPr>
          <w:rFonts w:ascii="Arial" w:hAnsi="Arial" w:cs="Arial" w:eastAsia="Arial"/>
          <w:sz w:val="22"/>
          <w:szCs w:val="22"/>
          <w:color w:val="AAAAAA"/>
          <w:spacing w:val="-54"/>
          <w:w w:val="87"/>
          <w:position w:val="-11"/>
        </w:rPr>
        <w:t>,</w:t>
      </w:r>
      <w:r>
        <w:rPr>
          <w:rFonts w:ascii="Times New Roman" w:hAnsi="Times New Roman" w:cs="Times New Roman" w:eastAsia="Times New Roman"/>
          <w:sz w:val="15"/>
          <w:szCs w:val="15"/>
          <w:color w:val="AAAAAA"/>
          <w:spacing w:val="3"/>
          <w:w w:val="74"/>
          <w:position w:val="0"/>
        </w:rPr>
        <w:t>"</w:t>
      </w:r>
      <w:r>
        <w:rPr>
          <w:rFonts w:ascii="Arial" w:hAnsi="Arial" w:cs="Arial" w:eastAsia="Arial"/>
          <w:sz w:val="22"/>
          <w:szCs w:val="22"/>
          <w:color w:val="AAAAAA"/>
          <w:spacing w:val="-31"/>
          <w:w w:val="87"/>
          <w:position w:val="-11"/>
        </w:rPr>
        <w:t>.</w:t>
      </w:r>
      <w:r>
        <w:rPr>
          <w:rFonts w:ascii="Times New Roman" w:hAnsi="Times New Roman" w:cs="Times New Roman" w:eastAsia="Times New Roman"/>
          <w:sz w:val="26"/>
          <w:szCs w:val="26"/>
          <w:color w:val="AAAAAA"/>
          <w:spacing w:val="0"/>
          <w:w w:val="53"/>
          <w:position w:val="-10"/>
        </w:rPr>
        <w:t>...</w:t>
      </w:r>
      <w:r>
        <w:rPr>
          <w:rFonts w:ascii="Times New Roman" w:hAnsi="Times New Roman" w:cs="Times New Roman" w:eastAsia="Times New Roman"/>
          <w:sz w:val="26"/>
          <w:szCs w:val="26"/>
          <w:color w:val="AAAAAA"/>
          <w:spacing w:val="-14"/>
          <w:w w:val="53"/>
          <w:position w:val="-10"/>
        </w:rPr>
        <w:t>.</w:t>
      </w:r>
      <w:r>
        <w:rPr>
          <w:rFonts w:ascii="Arial" w:hAnsi="Arial" w:cs="Arial" w:eastAsia="Arial"/>
          <w:sz w:val="16"/>
          <w:szCs w:val="16"/>
          <w:color w:val="AAAAAA"/>
          <w:spacing w:val="0"/>
          <w:w w:val="148"/>
          <w:position w:val="-10"/>
        </w:rPr>
        <w:t>'</w:t>
      </w:r>
      <w:r>
        <w:rPr>
          <w:rFonts w:ascii="Arial" w:hAnsi="Arial" w:cs="Arial" w:eastAsia="Arial"/>
          <w:sz w:val="16"/>
          <w:szCs w:val="16"/>
          <w:color w:val="AAAAAA"/>
          <w:spacing w:val="-23"/>
          <w:w w:val="100"/>
          <w:position w:val="-10"/>
        </w:rPr>
        <w:t> </w:t>
      </w:r>
      <w:r>
        <w:rPr>
          <w:rFonts w:ascii="Times New Roman" w:hAnsi="Times New Roman" w:cs="Times New Roman" w:eastAsia="Times New Roman"/>
          <w:sz w:val="10"/>
          <w:szCs w:val="10"/>
          <w:color w:val="AAAAAA"/>
          <w:spacing w:val="0"/>
          <w:w w:val="100"/>
          <w:b/>
          <w:bCs/>
          <w:position w:val="0"/>
        </w:rPr>
        <w:t>J•</w:t>
      </w:r>
      <w:r>
        <w:rPr>
          <w:rFonts w:ascii="Times New Roman" w:hAnsi="Times New Roman" w:cs="Times New Roman" w:eastAsia="Times New Roman"/>
          <w:sz w:val="10"/>
          <w:szCs w:val="10"/>
          <w:color w:val="AAAAAA"/>
          <w:spacing w:val="5"/>
          <w:w w:val="100"/>
          <w:b/>
          <w:bCs/>
          <w:position w:val="0"/>
        </w:rPr>
        <w:t> </w:t>
      </w:r>
      <w:r>
        <w:rPr>
          <w:rFonts w:ascii="Arial" w:hAnsi="Arial" w:cs="Arial" w:eastAsia="Arial"/>
          <w:sz w:val="6"/>
          <w:szCs w:val="6"/>
          <w:color w:val="9A9A9A"/>
          <w:spacing w:val="0"/>
          <w:w w:val="83"/>
          <w:b/>
          <w:bCs/>
          <w:i/>
          <w:position w:val="0"/>
        </w:rPr>
        <w:t>til'</w:t>
      </w:r>
      <w:r>
        <w:rPr>
          <w:rFonts w:ascii="Arial" w:hAnsi="Arial" w:cs="Arial" w:eastAsia="Arial"/>
          <w:sz w:val="6"/>
          <w:szCs w:val="6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300" w:bottom="280" w:left="220" w:right="0"/>
          <w:cols w:num="2" w:equalWidth="0">
            <w:col w:w="9860" w:space="120"/>
            <w:col w:w="1720"/>
          </w:cols>
        </w:sectPr>
      </w:pPr>
      <w:rPr/>
    </w:p>
    <w:p>
      <w:pPr>
        <w:spacing w:before="3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7" w:lineRule="auto"/>
        <w:ind w:left="3485" w:right="4658" w:firstLine="-110"/>
        <w:jc w:val="left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</w:rPr>
        <w:t>İZMİR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</w:rPr>
        <w:t>BÜYÜKŞEHİR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3"/>
        </w:rPr>
        <w:t>BELEDİYESİ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3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</w:rPr>
        <w:t>İTFAİYE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</w:rPr>
        <w:t>DAİRESi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2"/>
        </w:rPr>
        <w:t>BAŞKANLIGI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0" w:after="0" w:line="246" w:lineRule="exact"/>
        <w:ind w:left="802" w:right="-20"/>
        <w:jc w:val="left"/>
        <w:tabs>
          <w:tab w:pos="3000" w:val="left"/>
        </w:tabs>
        <w:rPr>
          <w:rFonts w:ascii="Times New Roman" w:hAnsi="Times New Roman" w:cs="Times New Roman" w:eastAsia="Times New Roman"/>
          <w:sz w:val="21"/>
          <w:szCs w:val="21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8.677258pt;margin-top:5.484165pt;width:46.764002pt;height:8pt;mso-position-horizontal-relative:page;mso-position-vertical-relative:paragraph;z-index:-14874" type="#_x0000_t202" filled="f" stroked="f">
            <v:textbox inset="0,0,0,0">
              <w:txbxContent>
                <w:p>
                  <w:pPr>
                    <w:spacing w:before="0" w:after="0" w:line="160" w:lineRule="exact"/>
                    <w:ind w:right="-64"/>
                    <w:jc w:val="left"/>
                    <w:rPr>
                      <w:rFonts w:ascii="Arial" w:hAnsi="Arial" w:cs="Arial" w:eastAsia="Arial"/>
                      <w:sz w:val="16"/>
                      <w:szCs w:val="16"/>
                    </w:rPr>
                  </w:pPr>
                  <w:rPr/>
                  <w:r>
                    <w:rPr>
                      <w:rFonts w:ascii="Arial" w:hAnsi="Arial" w:cs="Arial" w:eastAsia="Arial"/>
                      <w:sz w:val="16"/>
                      <w:szCs w:val="16"/>
                      <w:color w:val="262626"/>
                      <w:spacing w:val="0"/>
                      <w:w w:val="89"/>
                    </w:rPr>
                    <w:t>BÜYÜKŞEHIR</w:t>
                  </w:r>
                  <w:r>
                    <w:rPr>
                      <w:rFonts w:ascii="Arial" w:hAnsi="Arial" w:cs="Arial" w:eastAsia="Arial"/>
                      <w:sz w:val="16"/>
                      <w:szCs w:val="16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4"/>
          <w:szCs w:val="14"/>
          <w:color w:val="262626"/>
          <w:spacing w:val="0"/>
          <w:w w:val="100"/>
          <w:position w:val="12"/>
        </w:rPr>
        <w:t>IZ</w:t>
      </w:r>
      <w:r>
        <w:rPr>
          <w:rFonts w:ascii="Arial" w:hAnsi="Arial" w:cs="Arial" w:eastAsia="Arial"/>
          <w:sz w:val="14"/>
          <w:szCs w:val="14"/>
          <w:color w:val="262626"/>
          <w:spacing w:val="-12"/>
          <w:w w:val="100"/>
          <w:position w:val="12"/>
        </w:rPr>
        <w:t> </w:t>
      </w:r>
      <w:r>
        <w:rPr>
          <w:rFonts w:ascii="Arial" w:hAnsi="Arial" w:cs="Arial" w:eastAsia="Arial"/>
          <w:sz w:val="14"/>
          <w:szCs w:val="14"/>
          <w:color w:val="262626"/>
          <w:spacing w:val="0"/>
          <w:w w:val="100"/>
          <w:position w:val="12"/>
        </w:rPr>
        <w:t>MIR</w:t>
      </w:r>
      <w:r>
        <w:rPr>
          <w:rFonts w:ascii="Arial" w:hAnsi="Arial" w:cs="Arial" w:eastAsia="Arial"/>
          <w:sz w:val="14"/>
          <w:szCs w:val="14"/>
          <w:color w:val="262626"/>
          <w:spacing w:val="-16"/>
          <w:w w:val="100"/>
          <w:position w:val="12"/>
        </w:rPr>
        <w:t> </w:t>
      </w:r>
      <w:r>
        <w:rPr>
          <w:rFonts w:ascii="Arial" w:hAnsi="Arial" w:cs="Arial" w:eastAsia="Arial"/>
          <w:sz w:val="14"/>
          <w:szCs w:val="14"/>
          <w:color w:val="262626"/>
          <w:spacing w:val="0"/>
          <w:w w:val="100"/>
          <w:position w:val="12"/>
        </w:rPr>
        <w:tab/>
      </w:r>
      <w:r>
        <w:rPr>
          <w:rFonts w:ascii="Arial" w:hAnsi="Arial" w:cs="Arial" w:eastAsia="Arial"/>
          <w:sz w:val="14"/>
          <w:szCs w:val="14"/>
          <w:color w:val="262626"/>
          <w:spacing w:val="0"/>
          <w:w w:val="100"/>
          <w:position w:val="12"/>
        </w:rPr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  <w:position w:val="0"/>
        </w:rPr>
        <w:t>itfaiye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3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  <w:position w:val="0"/>
        </w:rPr>
        <w:t>Yangı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  <w:position w:val="0"/>
        </w:rPr>
        <w:t>v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  <w:position w:val="0"/>
        </w:rPr>
        <w:t>Acil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  <w:position w:val="0"/>
        </w:rPr>
        <w:t>Müdahale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2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  <w:position w:val="0"/>
        </w:rPr>
        <w:t>Şub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2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3"/>
          <w:position w:val="0"/>
        </w:rPr>
        <w:t>Müdürlüğü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7" w:after="0" w:line="240" w:lineRule="auto"/>
        <w:ind w:left="601" w:right="-20"/>
        <w:jc w:val="left"/>
        <w:tabs>
          <w:tab w:pos="4140" w:val="left"/>
        </w:tabs>
        <w:rPr>
          <w:rFonts w:ascii="Times New Roman" w:hAnsi="Times New Roman" w:cs="Times New Roman" w:eastAsia="Times New Roman"/>
          <w:sz w:val="21"/>
          <w:szCs w:val="21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1.092178pt;margin-top:-52.292786pt;width:489.935326pt;height:85.460102pt;mso-position-horizontal-relative:page;mso-position-vertical-relative:paragraph;z-index:-14875" type="#_x0000_t202" filled="f" stroked="f">
            <v:textbox inset="0,0,0,0">
              <w:txbxContent>
                <w:p>
                  <w:pPr>
                    <w:spacing w:before="0" w:after="0" w:line="1709" w:lineRule="exact"/>
                    <w:ind w:right="-296"/>
                    <w:jc w:val="left"/>
                    <w:tabs>
                      <w:tab w:pos="8500" w:val="left"/>
                    </w:tabs>
                    <w:rPr>
                      <w:rFonts w:ascii="Arial" w:hAnsi="Arial" w:cs="Arial" w:eastAsia="Arial"/>
                      <w:sz w:val="144"/>
                      <w:szCs w:val="144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94"/>
                      <w:szCs w:val="94"/>
                      <w:color w:val="262626"/>
                      <w:spacing w:val="0"/>
                      <w:w w:val="100"/>
                      <w:b/>
                      <w:bCs/>
                      <w:position w:val="61"/>
                    </w:rPr>
                    <w:t>1</w:t>
                  </w:r>
                  <w:r>
                    <w:rPr>
                      <w:rFonts w:ascii="Times New Roman" w:hAnsi="Times New Roman" w:cs="Times New Roman" w:eastAsia="Times New Roman"/>
                      <w:sz w:val="94"/>
                      <w:szCs w:val="94"/>
                      <w:color w:val="262626"/>
                      <w:spacing w:val="-132"/>
                      <w:w w:val="100"/>
                      <w:b/>
                      <w:bCs/>
                      <w:position w:val="61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94"/>
                      <w:szCs w:val="94"/>
                      <w:color w:val="262626"/>
                      <w:spacing w:val="0"/>
                      <w:w w:val="100"/>
                      <w:b/>
                      <w:bCs/>
                      <w:position w:val="61"/>
                    </w:rPr>
                    <w:tab/>
                  </w:r>
                  <w:r>
                    <w:rPr>
                      <w:rFonts w:ascii="Times New Roman" w:hAnsi="Times New Roman" w:cs="Times New Roman" w:eastAsia="Times New Roman"/>
                      <w:sz w:val="94"/>
                      <w:szCs w:val="94"/>
                      <w:color w:val="262626"/>
                      <w:spacing w:val="0"/>
                      <w:w w:val="100"/>
                      <w:b/>
                      <w:bCs/>
                      <w:position w:val="61"/>
                    </w:rPr>
                  </w:r>
                  <w:r>
                    <w:rPr>
                      <w:rFonts w:ascii="Arial" w:hAnsi="Arial" w:cs="Arial" w:eastAsia="Arial"/>
                      <w:sz w:val="144"/>
                      <w:szCs w:val="144"/>
                      <w:color w:val="262626"/>
                      <w:spacing w:val="0"/>
                      <w:w w:val="254"/>
                      <w:position w:val="-7"/>
                    </w:rPr>
                    <w:t>•</w:t>
                  </w:r>
                  <w:r>
                    <w:rPr>
                      <w:rFonts w:ascii="Arial" w:hAnsi="Arial" w:cs="Arial" w:eastAsia="Arial"/>
                      <w:sz w:val="144"/>
                      <w:szCs w:val="144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4"/>
          <w:szCs w:val="14"/>
          <w:color w:val="262626"/>
          <w:spacing w:val="0"/>
          <w:w w:val="100"/>
          <w:position w:val="7"/>
        </w:rPr>
        <w:t>BELEDIYESI</w:t>
      </w:r>
      <w:r>
        <w:rPr>
          <w:rFonts w:ascii="Arial" w:hAnsi="Arial" w:cs="Arial" w:eastAsia="Arial"/>
          <w:sz w:val="14"/>
          <w:szCs w:val="14"/>
          <w:color w:val="262626"/>
          <w:spacing w:val="2"/>
          <w:w w:val="100"/>
          <w:position w:val="7"/>
        </w:rPr>
        <w:t> </w:t>
      </w:r>
      <w:r>
        <w:rPr>
          <w:rFonts w:ascii="Arial" w:hAnsi="Arial" w:cs="Arial" w:eastAsia="Arial"/>
          <w:sz w:val="14"/>
          <w:szCs w:val="14"/>
          <w:color w:val="262626"/>
          <w:spacing w:val="0"/>
          <w:w w:val="100"/>
          <w:position w:val="7"/>
        </w:rPr>
        <w:tab/>
      </w:r>
      <w:r>
        <w:rPr>
          <w:rFonts w:ascii="Arial" w:hAnsi="Arial" w:cs="Arial" w:eastAsia="Arial"/>
          <w:sz w:val="14"/>
          <w:szCs w:val="14"/>
          <w:color w:val="262626"/>
          <w:spacing w:val="0"/>
          <w:w w:val="100"/>
          <w:position w:val="7"/>
        </w:rPr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  <w:position w:val="0"/>
        </w:rPr>
        <w:t>YANGl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2"/>
          <w:position w:val="0"/>
        </w:rPr>
        <w:t>RAPORU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6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spacing w:before="40" w:after="0" w:line="240" w:lineRule="auto"/>
        <w:ind w:left="114" w:right="-20"/>
        <w:jc w:val="left"/>
        <w:tabs>
          <w:tab w:pos="1480" w:val="left"/>
          <w:tab w:pos="2840" w:val="left"/>
          <w:tab w:pos="5240" w:val="left"/>
          <w:tab w:pos="72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w w:val="98"/>
          <w:position w:val="1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w w:val="97"/>
          <w:position w:val="1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3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8"/>
          <w:w w:val="100"/>
          <w:position w:val="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4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-8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07.05.2017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98"/>
          <w:position w:val="1"/>
        </w:rPr>
        <w:t>!B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-15"/>
          <w:w w:val="98"/>
          <w:position w:val="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90"/>
          <w:position w:val="1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91"/>
          <w:position w:val="1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2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  <w:position w:val="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9"/>
          <w:w w:val="100"/>
          <w:position w:val="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im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Sıra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No:43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1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1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:22:20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2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1"/>
          <w:position w:val="0"/>
        </w:rPr>
        <w:t>tfe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1"/>
          <w:w w:val="101"/>
          <w:position w:val="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37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6" w:after="0" w:line="256" w:lineRule="auto"/>
        <w:ind w:left="124" w:right="2926"/>
        <w:jc w:val="left"/>
        <w:tabs>
          <w:tab w:pos="1480" w:val="left"/>
          <w:tab w:pos="2840" w:val="left"/>
          <w:tab w:pos="4220" w:val="left"/>
          <w:tab w:pos="51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5"/>
          <w:w w:val="91"/>
          <w:position w:val="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99"/>
          <w:position w:val="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-3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66"/>
          <w:position w:val="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2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  <w:position w:val="1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-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4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-15"/>
          <w:w w:val="137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5"/>
          <w:position w:val="0"/>
        </w:rPr>
        <w:t>07.05.2017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  <w:position w:val="0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-3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ayıt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2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-14"/>
          <w:w w:val="11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10"/>
          <w:position w:val="0"/>
        </w:rPr>
        <w:t>2864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52"/>
          <w:w w:val="11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1"/>
          <w:w w:val="100"/>
          <w:position w:val="0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8"/>
          <w:w w:val="100"/>
          <w:position w:val="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dirim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Ala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Bahadı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7"/>
          <w:w w:val="100"/>
          <w:position w:val="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8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"/>
          <w:w w:val="100"/>
          <w:position w:val="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  <w:position w:val="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-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RAN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Bildirile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Adre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-6"/>
          <w:w w:val="92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92"/>
          <w:position w:val="0"/>
        </w:rPr>
        <w:t>lnön'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92"/>
          <w:position w:val="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2"/>
          <w:w w:val="92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Mahallesi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702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Soka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6"/>
          <w:position w:val="0"/>
        </w:rPr>
        <w:t>Üze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5"/>
          <w:w w:val="107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78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5"/>
          <w:position w:val="0"/>
        </w:rPr>
        <w:t>Ödemi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"/>
          <w:w w:val="106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1"/>
          <w:w w:val="116"/>
          <w:position w:val="0"/>
        </w:rPr>
        <w:t>/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İZMİR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1" w:after="0" w:line="240" w:lineRule="auto"/>
        <w:ind w:left="119" w:right="-20"/>
        <w:jc w:val="left"/>
        <w:tabs>
          <w:tab w:pos="14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"/>
          <w:w w:val="10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</w:rPr>
        <w:t>ğru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4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İnönü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Mahallesi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702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Soka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3"/>
          <w:w w:val="100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zeri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3"/>
        </w:rPr>
        <w:t>Ödem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7"/>
          <w:w w:val="103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5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10"/>
          <w:w w:val="104"/>
        </w:rPr>
        <w:t>/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1"/>
        </w:rPr>
        <w:t>İZMİR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40" w:lineRule="auto"/>
        <w:ind w:left="114" w:right="-20"/>
        <w:jc w:val="left"/>
        <w:tabs>
          <w:tab w:pos="1460" w:val="left"/>
          <w:tab w:pos="4500" w:val="left"/>
          <w:tab w:pos="76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Tür'O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:Çö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Yangını</w:t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Sınıfı: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A</w:t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Sebebi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:Açı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3"/>
        </w:rPr>
        <w:t>Ateş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62" w:after="0" w:line="173" w:lineRule="auto"/>
        <w:ind w:left="3318" w:right="3443" w:firstLine="-3204"/>
        <w:jc w:val="left"/>
        <w:tabs>
          <w:tab w:pos="3300" w:val="left"/>
          <w:tab w:pos="65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96.764374pt;margin-top:13.915125pt;width:4.494325pt;height:27.5pt;mso-position-horizontal-relative:page;mso-position-vertical-relative:paragraph;z-index:-14873" type="#_x0000_t202" filled="f" stroked="f">
            <v:textbox inset="0,0,0,0">
              <w:txbxContent>
                <w:p>
                  <w:pPr>
                    <w:spacing w:before="0" w:after="0" w:line="550" w:lineRule="exact"/>
                    <w:ind w:right="-123"/>
                    <w:jc w:val="left"/>
                    <w:rPr>
                      <w:rFonts w:ascii="Arial" w:hAnsi="Arial" w:cs="Arial" w:eastAsia="Arial"/>
                      <w:sz w:val="55"/>
                      <w:szCs w:val="55"/>
                    </w:rPr>
                  </w:pPr>
                  <w:rPr/>
                  <w:r>
                    <w:rPr>
                      <w:rFonts w:ascii="Arial" w:hAnsi="Arial" w:cs="Arial" w:eastAsia="Arial"/>
                      <w:sz w:val="55"/>
                      <w:szCs w:val="55"/>
                      <w:color w:val="262626"/>
                      <w:spacing w:val="0"/>
                      <w:w w:val="58"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55"/>
                      <w:szCs w:val="55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29"/>
        </w:rPr>
        <w:t>ise: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70"/>
          <w:position w:val="1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6"/>
          <w:w w:val="70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97"/>
          <w:position w:val="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6"/>
          <w:w w:val="98"/>
          <w:position w:val="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88"/>
          <w:position w:val="1"/>
        </w:rPr>
        <w:t>ını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89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Şekli: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229"/>
          <w:position w:val="-7"/>
        </w:rPr>
        <w:t>ul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0"/>
          <w:w w:val="229"/>
          <w:position w:val="-7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98"/>
          <w:position w:val="-7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-35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91"/>
          <w:position w:val="-7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90"/>
          <w:position w:val="-7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31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  <w:position w:val="-7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8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7"/>
        </w:rPr>
        <w:t>Şekli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9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37"/>
          <w:position w:val="-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37"/>
          <w:position w:val="-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"/>
          <w:w w:val="96"/>
          <w:position w:val="0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1"/>
          <w:w w:val="112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99"/>
          <w:position w:val="0"/>
        </w:rPr>
        <w:t>to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3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8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"/>
          <w:w w:val="100"/>
          <w:position w:val="0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2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4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  <w:position w:val="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7"/>
          <w:w w:val="100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4"/>
          <w:w w:val="100"/>
          <w:position w:val="0"/>
        </w:rPr>
        <w:t>h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5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64"/>
          <w:position w:val="0"/>
        </w:rPr>
        <w:t>_Q_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-2"/>
          <w:w w:val="63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8"/>
          <w:w w:val="100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96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6"/>
          <w:position w:val="0"/>
        </w:rPr>
        <w:t>Di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2"/>
          <w:w w:val="107"/>
          <w:position w:val="0"/>
        </w:rPr>
        <w:t>ğ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4"/>
          <w:position w:val="0"/>
        </w:rPr>
        <w:t>er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75" w:lineRule="exact"/>
        <w:ind w:left="4149" w:right="-20"/>
        <w:jc w:val="left"/>
        <w:tabs>
          <w:tab w:pos="4740" w:val="left"/>
          <w:tab w:pos="5240" w:val="left"/>
          <w:tab w:pos="65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44"/>
          <w:szCs w:val="44"/>
          <w:color w:val="131313"/>
          <w:spacing w:val="0"/>
          <w:w w:val="40"/>
          <w:position w:val="1"/>
        </w:rPr>
        <w:t>ı</w:t>
      </w:r>
      <w:r>
        <w:rPr>
          <w:rFonts w:ascii="Arial" w:hAnsi="Arial" w:cs="Arial" w:eastAsia="Arial"/>
          <w:sz w:val="44"/>
          <w:szCs w:val="44"/>
          <w:color w:val="131313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44"/>
          <w:szCs w:val="44"/>
          <w:color w:val="131313"/>
          <w:spacing w:val="0"/>
          <w:w w:val="40"/>
          <w:position w:val="1"/>
        </w:rPr>
        <w:t>ı</w:t>
      </w:r>
      <w:r>
        <w:rPr>
          <w:rFonts w:ascii="Arial" w:hAnsi="Arial" w:cs="Arial" w:eastAsia="Arial"/>
          <w:sz w:val="44"/>
          <w:szCs w:val="44"/>
          <w:color w:val="131313"/>
          <w:spacing w:val="-39"/>
          <w:w w:val="40"/>
          <w:position w:val="1"/>
        </w:rPr>
        <w:t> </w:t>
      </w:r>
      <w:r>
        <w:rPr>
          <w:rFonts w:ascii="Arial" w:hAnsi="Arial" w:cs="Arial" w:eastAsia="Arial"/>
          <w:sz w:val="44"/>
          <w:szCs w:val="44"/>
          <w:color w:val="131313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44"/>
          <w:szCs w:val="44"/>
          <w:color w:val="131313"/>
          <w:spacing w:val="0"/>
          <w:w w:val="100"/>
          <w:position w:val="1"/>
        </w:rPr>
      </w:r>
      <w:r>
        <w:rPr>
          <w:rFonts w:ascii="Arial" w:hAnsi="Arial" w:cs="Arial" w:eastAsia="Arial"/>
          <w:sz w:val="44"/>
          <w:szCs w:val="44"/>
          <w:color w:val="5E6060"/>
          <w:spacing w:val="0"/>
          <w:w w:val="40"/>
          <w:position w:val="1"/>
        </w:rPr>
        <w:t>ı</w:t>
      </w:r>
      <w:r>
        <w:rPr>
          <w:rFonts w:ascii="Arial" w:hAnsi="Arial" w:cs="Arial" w:eastAsia="Arial"/>
          <w:sz w:val="44"/>
          <w:szCs w:val="44"/>
          <w:color w:val="5E6060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44"/>
          <w:szCs w:val="44"/>
          <w:color w:val="5E6060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232"/>
          <w:position w:val="9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"/>
          <w:w w:val="233"/>
          <w:position w:val="9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-7"/>
          <w:w w:val="123"/>
          <w:position w:val="9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97"/>
          <w:position w:val="9"/>
        </w:rPr>
        <w:t>ını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5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9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5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7"/>
          <w:position w:val="9"/>
        </w:rPr>
        <w:t>AltınaAlma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1"/>
          <w:w w:val="107"/>
          <w:position w:val="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9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4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-5"/>
          <w:w w:val="114"/>
          <w:position w:val="9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3"/>
          <w:position w:val="9"/>
        </w:rPr>
        <w:t>22:25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01" w:lineRule="exact"/>
        <w:ind w:left="119" w:right="-20"/>
        <w:jc w:val="left"/>
        <w:tabs>
          <w:tab w:pos="1820" w:val="left"/>
          <w:tab w:pos="54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2"/>
        </w:rPr>
        <w:t>Yana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7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2"/>
        </w:rPr>
        <w:t>Şeyi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"/>
          <w:w w:val="100"/>
          <w:position w:val="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  <w:position w:val="2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-18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92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-3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hibi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4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86"/>
          <w:position w:val="1"/>
        </w:rPr>
        <w:t>!K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1"/>
          <w:w w:val="85"/>
          <w:position w:val="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10"/>
          <w:position w:val="1"/>
        </w:rPr>
        <w:t>ra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-3"/>
          <w:w w:val="110"/>
          <w:position w:val="1"/>
        </w:rPr>
        <w:t>c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78"/>
          <w:position w:val="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Kullana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37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49" w:after="0" w:line="240" w:lineRule="auto"/>
        <w:ind w:left="1833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lAmiri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Çavu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Gökha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1"/>
        </w:rPr>
        <w:t>UYAR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240" w:lineRule="auto"/>
        <w:ind w:left="1833" w:right="-20"/>
        <w:jc w:val="left"/>
        <w:tabs>
          <w:tab w:pos="4380" w:val="left"/>
          <w:tab w:pos="74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93"/>
        </w:rPr>
        <w:t>!Araç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4"/>
          <w:w w:val="9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3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20"/>
          <w:w w:val="137"/>
        </w:rPr>
        <w:t> </w:t>
      </w:r>
      <w:r>
        <w:rPr>
          <w:rFonts w:ascii="Arial" w:hAnsi="Arial" w:cs="Arial" w:eastAsia="Arial"/>
          <w:sz w:val="19"/>
          <w:szCs w:val="19"/>
          <w:color w:val="262626"/>
          <w:spacing w:val="0"/>
          <w:w w:val="264"/>
        </w:rPr>
        <w:t>I</w:t>
      </w:r>
      <w:r>
        <w:rPr>
          <w:rFonts w:ascii="Arial" w:hAnsi="Arial" w:cs="Arial" w:eastAsia="Arial"/>
          <w:sz w:val="19"/>
          <w:szCs w:val="19"/>
          <w:color w:val="262626"/>
          <w:spacing w:val="0"/>
          <w:w w:val="100"/>
        </w:rPr>
        <w:tab/>
      </w:r>
      <w:r>
        <w:rPr>
          <w:rFonts w:ascii="Arial" w:hAnsi="Arial" w:cs="Arial" w:eastAsia="Arial"/>
          <w:sz w:val="19"/>
          <w:szCs w:val="19"/>
          <w:color w:val="262626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-13"/>
          <w:w w:val="13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2"/>
        </w:rPr>
        <w:t>22: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6"/>
          <w:w w:val="103"/>
        </w:rPr>
        <w:t>2</w:t>
      </w:r>
      <w:r>
        <w:rPr>
          <w:rFonts w:ascii="Arial" w:hAnsi="Arial" w:cs="Arial" w:eastAsia="Arial"/>
          <w:sz w:val="20"/>
          <w:szCs w:val="20"/>
          <w:color w:val="262626"/>
          <w:spacing w:val="0"/>
          <w:w w:val="250"/>
        </w:rPr>
        <w:t>I</w:t>
      </w:r>
      <w:r>
        <w:rPr>
          <w:rFonts w:ascii="Arial" w:hAnsi="Arial" w:cs="Arial" w:eastAsia="Arial"/>
          <w:sz w:val="20"/>
          <w:szCs w:val="20"/>
          <w:color w:val="262626"/>
          <w:spacing w:val="0"/>
          <w:w w:val="100"/>
        </w:rPr>
        <w:tab/>
      </w:r>
      <w:r>
        <w:rPr>
          <w:rFonts w:ascii="Arial" w:hAnsi="Arial" w:cs="Arial" w:eastAsia="Arial"/>
          <w:sz w:val="20"/>
          <w:szCs w:val="20"/>
          <w:color w:val="262626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3"/>
        </w:rPr>
        <w:t>22:23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33" w:lineRule="exact"/>
        <w:ind w:left="114" w:right="-20"/>
        <w:jc w:val="left"/>
        <w:tabs>
          <w:tab w:pos="18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Giden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2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93"/>
          <w:position w:val="-1"/>
        </w:rPr>
        <w:t>!Araç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8"/>
          <w:w w:val="93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Plakası:3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8"/>
          <w:position w:val="-1"/>
        </w:rPr>
        <w:t>5297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40" w:lineRule="auto"/>
        <w:ind w:left="124" w:right="-20"/>
        <w:jc w:val="left"/>
        <w:tabs>
          <w:tab w:pos="44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3"/>
        </w:rPr>
        <w:t>Ekibin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37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Arıza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6"/>
          <w:position w:val="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5" w:after="0" w:line="240" w:lineRule="auto"/>
        <w:ind w:left="4385" w:right="4899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112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4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62" w:lineRule="auto"/>
        <w:ind w:left="1857" w:right="4526" w:firstLine="2550"/>
        <w:jc w:val="left"/>
        <w:tabs>
          <w:tab w:pos="44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Emniyet-Jandarma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14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Doğalgaz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4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51" w:lineRule="auto"/>
        <w:ind w:left="114" w:right="2882" w:firstLine="14"/>
        <w:jc w:val="left"/>
        <w:tabs>
          <w:tab w:pos="540" w:val="left"/>
          <w:tab w:pos="1840" w:val="left"/>
          <w:tab w:pos="4380" w:val="left"/>
          <w:tab w:pos="72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"/>
          <w:w w:val="109"/>
          <w:i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64"/>
          <w:i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  <w:i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  <w:i/>
        </w:rPr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mcı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Ekip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93"/>
        </w:rPr>
        <w:t>!Araç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"/>
          <w:w w:val="9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3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4"/>
          <w:position w:val="1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4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Gitmi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se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2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Dönüş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4"/>
          <w:position w:val="0"/>
        </w:rPr>
        <w:t>Saat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2"/>
          <w:w w:val="104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37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0" w:after="0" w:line="240" w:lineRule="auto"/>
        <w:ind w:left="185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Yardıma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8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6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40" w:lineRule="auto"/>
        <w:ind w:left="186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Amirini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5"/>
        </w:rPr>
        <w:t>Adı-Soyad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2"/>
          <w:w w:val="105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3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57" w:lineRule="auto"/>
        <w:ind w:left="124" w:right="377" w:firstLine="-10"/>
        <w:jc w:val="left"/>
        <w:tabs>
          <w:tab w:pos="18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Olayı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Görtıldüğü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6"/>
        </w:rPr>
        <w:t>varıldığında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6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"/>
          <w:w w:val="10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yo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kenarında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buluna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çöpleri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dumanlı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yanmakta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1"/>
        </w:rPr>
        <w:t>görtıldü.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3"/>
        </w:rPr>
        <w:t>Durum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" w:after="0" w:line="240" w:lineRule="auto"/>
        <w:ind w:left="4358" w:right="4275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98"/>
        </w:rPr>
        <w:t>ISöndürmede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"/>
          <w:w w:val="9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1"/>
        </w:rPr>
        <w:t>söndürtıcil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" w:after="0" w:line="207" w:lineRule="exact"/>
        <w:ind w:left="114" w:right="-20"/>
        <w:jc w:val="left"/>
        <w:tabs>
          <w:tab w:pos="2080" w:val="left"/>
          <w:tab w:pos="4380" w:val="left"/>
          <w:tab w:pos="6300" w:val="left"/>
          <w:tab w:pos="78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3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2"/>
        </w:rPr>
        <w:t>Su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1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2"/>
        </w:rPr>
        <w:t>işlenerek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6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81"/>
          <w:position w:val="-3"/>
        </w:rPr>
        <w:t>ISu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2"/>
          <w:w w:val="81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3"/>
        </w:rPr>
        <w:t>m3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40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2"/>
        </w:rPr>
        <w:t>IKöpükK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3"/>
          <w:w w:val="100"/>
          <w:position w:val="-2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  <w:position w:val="-2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1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93"/>
          <w:position w:val="-2"/>
        </w:rPr>
        <w:t>IK.K.T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93"/>
          <w:position w:val="-2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2"/>
          <w:w w:val="93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5"/>
          <w:position w:val="-2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14" w:lineRule="exact"/>
        <w:ind w:left="4431" w:right="-20"/>
        <w:jc w:val="left"/>
        <w:tabs>
          <w:tab w:pos="6300" w:val="left"/>
          <w:tab w:pos="7880" w:val="left"/>
        </w:tabs>
        <w:rPr>
          <w:rFonts w:ascii="Arial" w:hAnsi="Arial" w:cs="Arial" w:eastAsia="Arial"/>
          <w:sz w:val="34"/>
          <w:szCs w:val="34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3"/>
        </w:rPr>
        <w:t>100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"/>
          <w:w w:val="100"/>
          <w:position w:val="3"/>
        </w:rPr>
        <w:t> </w:t>
      </w:r>
      <w:r>
        <w:rPr>
          <w:rFonts w:ascii="Arial" w:hAnsi="Arial" w:cs="Arial" w:eastAsia="Arial"/>
          <w:sz w:val="19"/>
          <w:szCs w:val="19"/>
          <w:color w:val="262626"/>
          <w:spacing w:val="0"/>
          <w:w w:val="100"/>
          <w:position w:val="3"/>
        </w:rPr>
        <w:t>Lt</w:t>
      </w:r>
      <w:r>
        <w:rPr>
          <w:rFonts w:ascii="Arial" w:hAnsi="Arial" w:cs="Arial" w:eastAsia="Arial"/>
          <w:sz w:val="19"/>
          <w:szCs w:val="19"/>
          <w:color w:val="262626"/>
          <w:spacing w:val="-23"/>
          <w:w w:val="100"/>
          <w:position w:val="3"/>
        </w:rPr>
        <w:t> </w:t>
      </w:r>
      <w:r>
        <w:rPr>
          <w:rFonts w:ascii="Arial" w:hAnsi="Arial" w:cs="Arial" w:eastAsia="Arial"/>
          <w:sz w:val="19"/>
          <w:szCs w:val="19"/>
          <w:color w:val="262626"/>
          <w:spacing w:val="0"/>
          <w:w w:val="100"/>
          <w:position w:val="3"/>
        </w:rPr>
        <w:tab/>
      </w:r>
      <w:r>
        <w:rPr>
          <w:rFonts w:ascii="Arial" w:hAnsi="Arial" w:cs="Arial" w:eastAsia="Arial"/>
          <w:sz w:val="19"/>
          <w:szCs w:val="19"/>
          <w:color w:val="262626"/>
          <w:spacing w:val="0"/>
          <w:w w:val="100"/>
          <w:position w:val="3"/>
        </w:rPr>
      </w:r>
      <w:r>
        <w:rPr>
          <w:rFonts w:ascii="Arial" w:hAnsi="Arial" w:cs="Arial" w:eastAsia="Arial"/>
          <w:sz w:val="34"/>
          <w:szCs w:val="34"/>
          <w:color w:val="131313"/>
          <w:spacing w:val="0"/>
          <w:w w:val="63"/>
          <w:position w:val="1"/>
        </w:rPr>
        <w:t>ı</w:t>
      </w:r>
      <w:r>
        <w:rPr>
          <w:rFonts w:ascii="Arial" w:hAnsi="Arial" w:cs="Arial" w:eastAsia="Arial"/>
          <w:sz w:val="34"/>
          <w:szCs w:val="34"/>
          <w:color w:val="131313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34"/>
          <w:szCs w:val="34"/>
          <w:color w:val="131313"/>
          <w:spacing w:val="0"/>
          <w:w w:val="100"/>
          <w:position w:val="1"/>
        </w:rPr>
      </w:r>
      <w:r>
        <w:rPr>
          <w:rFonts w:ascii="Arial" w:hAnsi="Arial" w:cs="Arial" w:eastAsia="Arial"/>
          <w:sz w:val="34"/>
          <w:szCs w:val="34"/>
          <w:color w:val="262626"/>
          <w:spacing w:val="0"/>
          <w:w w:val="79"/>
          <w:position w:val="1"/>
        </w:rPr>
        <w:t>ı</w:t>
      </w:r>
      <w:r>
        <w:rPr>
          <w:rFonts w:ascii="Arial" w:hAnsi="Arial" w:cs="Arial" w:eastAsia="Arial"/>
          <w:sz w:val="34"/>
          <w:szCs w:val="34"/>
          <w:color w:val="000000"/>
          <w:spacing w:val="0"/>
          <w:w w:val="100"/>
          <w:position w:val="0"/>
        </w:rPr>
      </w:r>
    </w:p>
    <w:p>
      <w:pPr>
        <w:spacing w:before="0" w:after="0" w:line="188" w:lineRule="exact"/>
        <w:ind w:left="1857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Yangında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çöple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yanma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suretiyle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2"/>
        </w:rPr>
        <w:t>görmüştür.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5" w:after="0" w:line="240" w:lineRule="auto"/>
        <w:ind w:left="11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4"/>
        </w:rPr>
        <w:t>Sonundaki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6" w:after="0" w:line="240" w:lineRule="auto"/>
        <w:ind w:left="129" w:right="-20"/>
        <w:jc w:val="left"/>
        <w:tabs>
          <w:tab w:pos="18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Hasa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Durumu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Tahmini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Toplam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19"/>
        </w:rPr>
        <w:t>Zarar: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1"/>
        </w:rPr>
        <w:t>Yok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40" w:lineRule="auto"/>
        <w:ind w:left="1857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başlangıcının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yo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kenarında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buluna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çöplerde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görtılmü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olup;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1"/>
        </w:rPr>
        <w:t>yapılan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6" w:after="0" w:line="252" w:lineRule="auto"/>
        <w:ind w:left="1852" w:right="61" w:firstLine="-1724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araştırma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6"/>
        </w:rPr>
        <w:t>soruşturmada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6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4"/>
          <w:w w:val="10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hıdırellez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sebebiyle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kimliği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belirsiz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kişi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yada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kişilerce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yakıla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açı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ateşi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2"/>
        </w:rPr>
        <w:t>çöpleri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tutuşturması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sonuc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çıktığı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3"/>
        </w:rPr>
        <w:t>varılmıştır.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9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124" w:right="-20"/>
        <w:jc w:val="left"/>
        <w:tabs>
          <w:tab w:pos="1840" w:val="left"/>
          <w:tab w:pos="64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Sigortalı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irketi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3"/>
        </w:rPr>
        <w:t>Ad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2"/>
          <w:w w:val="102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3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-22"/>
          <w:w w:val="114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7"/>
          <w:w w:val="92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-4"/>
          <w:w w:val="112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8"/>
          <w:w w:val="96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8"/>
        </w:rPr>
        <w:t>eli: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5" w:after="0" w:line="240" w:lineRule="auto"/>
        <w:ind w:left="11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95"/>
        </w:rPr>
        <w:t>!Araç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"/>
          <w:w w:val="9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Gereç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5"/>
        </w:rPr>
        <w:t>Kaybı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6" w:after="0" w:line="203" w:lineRule="exact"/>
        <w:ind w:left="12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2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4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94"/>
          <w:position w:val="-2"/>
        </w:rPr>
        <w:t>Yer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94"/>
          <w:position w:val="-2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"/>
          <w:w w:val="94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4"/>
          <w:position w:val="-2"/>
        </w:rPr>
        <w:t>Kime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70" w:lineRule="exact"/>
        <w:ind w:left="114" w:right="-20"/>
        <w:jc w:val="left"/>
        <w:tabs>
          <w:tab w:pos="5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8"/>
          <w:szCs w:val="28"/>
          <w:color w:val="262626"/>
          <w:spacing w:val="0"/>
          <w:w w:val="68"/>
          <w:position w:val="1"/>
        </w:rPr>
        <w:t>lrl</w:t>
      </w:r>
      <w:r>
        <w:rPr>
          <w:rFonts w:ascii="Times New Roman" w:hAnsi="Times New Roman" w:cs="Times New Roman" w:eastAsia="Times New Roman"/>
          <w:sz w:val="28"/>
          <w:szCs w:val="28"/>
          <w:color w:val="26262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8"/>
          <w:szCs w:val="28"/>
          <w:color w:val="262626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3"/>
          <w:position w:val="1"/>
        </w:rPr>
        <w:t>Edildiği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0" w:after="0" w:line="240" w:lineRule="auto"/>
        <w:ind w:left="114" w:right="-20"/>
        <w:jc w:val="left"/>
        <w:tabs>
          <w:tab w:pos="1840" w:val="left"/>
          <w:tab w:pos="57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Dönü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4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  <w:position w:val="0"/>
        </w:rPr>
        <w:t>lfa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5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ih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:07.05.2017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!S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7"/>
          <w:w w:val="100"/>
          <w:position w:val="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  <w:position w:val="1"/>
        </w:rPr>
        <w:t>at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1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2"/>
          <w:position w:val="1"/>
        </w:rPr>
        <w:t>:2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1"/>
          <w:w w:val="103"/>
          <w:position w:val="1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14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2"/>
          <w:position w:val="1"/>
        </w:rPr>
        <w:t>27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31" w:lineRule="exact"/>
        <w:ind w:left="716" w:right="-20"/>
        <w:jc w:val="left"/>
        <w:tabs>
          <w:tab w:pos="1220" w:val="left"/>
          <w:tab w:pos="85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Ölü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4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Yaralı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13"/>
          <w:position w:val="0"/>
        </w:rPr>
        <w:t>piDE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13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4"/>
          <w:w w:val="113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EKİP: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3.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Posta/Ödemiş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ONAYLA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8"/>
          <w:w w:val="100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63" w:after="0" w:line="240" w:lineRule="auto"/>
        <w:ind w:left="99" w:right="10884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38.95163pt;margin-top:17.565662pt;width:156.059281pt;height:41pt;mso-position-horizontal-relative:page;mso-position-vertical-relative:paragraph;z-index:-14872" type="#_x0000_t202" filled="f" stroked="f">
            <v:textbox inset="0,0,0,0">
              <w:txbxContent>
                <w:p>
                  <w:pPr>
                    <w:spacing w:before="0" w:after="0" w:line="820" w:lineRule="exact"/>
                    <w:ind w:right="-163"/>
                    <w:jc w:val="left"/>
                    <w:tabs>
                      <w:tab w:pos="740" w:val="left"/>
                    </w:tabs>
                    <w:rPr>
                      <w:rFonts w:ascii="Arial" w:hAnsi="Arial" w:cs="Arial" w:eastAsia="Arial"/>
                      <w:sz w:val="19"/>
                      <w:szCs w:val="19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49"/>
                      <w:szCs w:val="49"/>
                      <w:color w:val="2F3672"/>
                      <w:spacing w:val="0"/>
                      <w:w w:val="60"/>
                      <w:i/>
                      <w:position w:val="-1"/>
                    </w:rPr>
                    <w:t>J</w:t>
                  </w:r>
                  <w:r>
                    <w:rPr>
                      <w:rFonts w:ascii="Times New Roman" w:hAnsi="Times New Roman" w:cs="Times New Roman" w:eastAsia="Times New Roman"/>
                      <w:sz w:val="49"/>
                      <w:szCs w:val="49"/>
                      <w:color w:val="2F3672"/>
                      <w:spacing w:val="0"/>
                      <w:w w:val="60"/>
                      <w:i/>
                      <w:position w:val="-1"/>
                    </w:rPr>
                    <w:t>),</w:t>
                  </w:r>
                  <w:r>
                    <w:rPr>
                      <w:rFonts w:ascii="Times New Roman" w:hAnsi="Times New Roman" w:cs="Times New Roman" w:eastAsia="Times New Roman"/>
                      <w:sz w:val="49"/>
                      <w:szCs w:val="49"/>
                      <w:color w:val="2F3672"/>
                      <w:spacing w:val="0"/>
                      <w:w w:val="100"/>
                      <w:i/>
                      <w:position w:val="-1"/>
                    </w:rPr>
                    <w:tab/>
                  </w:r>
                  <w:r>
                    <w:rPr>
                      <w:rFonts w:ascii="Times New Roman" w:hAnsi="Times New Roman" w:cs="Times New Roman" w:eastAsia="Times New Roman"/>
                      <w:sz w:val="49"/>
                      <w:szCs w:val="49"/>
                      <w:color w:val="2F3672"/>
                      <w:spacing w:val="0"/>
                      <w:w w:val="100"/>
                      <w:i/>
                      <w:position w:val="-1"/>
                    </w:rPr>
                  </w:r>
                  <w:r>
                    <w:rPr>
                      <w:rFonts w:ascii="Arial" w:hAnsi="Arial" w:cs="Arial" w:eastAsia="Arial"/>
                      <w:sz w:val="82"/>
                      <w:szCs w:val="82"/>
                      <w:color w:val="2F3672"/>
                      <w:spacing w:val="0"/>
                      <w:w w:val="60"/>
                      <w:i/>
                      <w:position w:val="-1"/>
                    </w:rPr>
                    <w:t>v</w:t>
                  </w:r>
                  <w:r>
                    <w:rPr>
                      <w:rFonts w:ascii="Arial" w:hAnsi="Arial" w:cs="Arial" w:eastAsia="Arial"/>
                      <w:sz w:val="82"/>
                      <w:szCs w:val="82"/>
                      <w:color w:val="2F3672"/>
                      <w:spacing w:val="22"/>
                      <w:w w:val="60"/>
                      <w:i/>
                      <w:position w:val="-1"/>
                    </w:rPr>
                    <w:t>e</w:t>
                  </w:r>
                  <w:r>
                    <w:rPr>
                      <w:rFonts w:ascii="Times New Roman" w:hAnsi="Times New Roman" w:cs="Times New Roman" w:eastAsia="Times New Roman"/>
                      <w:sz w:val="46"/>
                      <w:szCs w:val="46"/>
                      <w:color w:val="3B497E"/>
                      <w:spacing w:val="0"/>
                      <w:w w:val="60"/>
                      <w:position w:val="-1"/>
                    </w:rPr>
                    <w:t>_di.:\\</w:t>
                  </w:r>
                  <w:r>
                    <w:rPr>
                      <w:rFonts w:ascii="Times New Roman" w:hAnsi="Times New Roman" w:cs="Times New Roman" w:eastAsia="Times New Roman"/>
                      <w:sz w:val="46"/>
                      <w:szCs w:val="46"/>
                      <w:color w:val="3B497E"/>
                      <w:spacing w:val="0"/>
                      <w:w w:val="60"/>
                      <w:position w:val="-1"/>
                    </w:rPr>
                    <w:t>  </w:t>
                  </w:r>
                  <w:r>
                    <w:rPr>
                      <w:rFonts w:ascii="Times New Roman" w:hAnsi="Times New Roman" w:cs="Times New Roman" w:eastAsia="Times New Roman"/>
                      <w:sz w:val="46"/>
                      <w:szCs w:val="46"/>
                      <w:color w:val="3B497E"/>
                      <w:spacing w:val="61"/>
                      <w:w w:val="60"/>
                      <w:position w:val="-1"/>
                    </w:rPr>
                    <w:t> </w:t>
                  </w:r>
                  <w:r>
                    <w:rPr>
                      <w:rFonts w:ascii="Arial" w:hAnsi="Arial" w:cs="Arial" w:eastAsia="Arial"/>
                      <w:sz w:val="19"/>
                      <w:szCs w:val="19"/>
                      <w:color w:val="262626"/>
                      <w:spacing w:val="0"/>
                      <w:w w:val="100"/>
                      <w:position w:val="-1"/>
                    </w:rPr>
                    <w:t>Eki</w:t>
                  </w:r>
                  <w:r>
                    <w:rPr>
                      <w:rFonts w:ascii="Arial" w:hAnsi="Arial" w:cs="Arial" w:eastAsia="Arial"/>
                      <w:sz w:val="19"/>
                      <w:szCs w:val="19"/>
                      <w:color w:val="262626"/>
                      <w:spacing w:val="0"/>
                      <w:w w:val="100"/>
                      <w:position w:val="-1"/>
                    </w:rPr>
                    <w:t>p</w:t>
                  </w:r>
                  <w:r>
                    <w:rPr>
                      <w:rFonts w:ascii="Arial" w:hAnsi="Arial" w:cs="Arial" w:eastAsia="Arial"/>
                      <w:sz w:val="19"/>
                      <w:szCs w:val="19"/>
                      <w:color w:val="262626"/>
                      <w:spacing w:val="1"/>
                      <w:w w:val="100"/>
                      <w:position w:val="-1"/>
                    </w:rPr>
                    <w:t> </w:t>
                  </w:r>
                  <w:r>
                    <w:rPr>
                      <w:rFonts w:ascii="Arial" w:hAnsi="Arial" w:cs="Arial" w:eastAsia="Arial"/>
                      <w:sz w:val="19"/>
                      <w:szCs w:val="19"/>
                      <w:color w:val="262626"/>
                      <w:spacing w:val="0"/>
                      <w:w w:val="110"/>
                      <w:position w:val="-1"/>
                    </w:rPr>
                    <w:t>Amiri</w:t>
                  </w:r>
                  <w:r>
                    <w:rPr>
                      <w:rFonts w:ascii="Arial" w:hAnsi="Arial" w:cs="Arial" w:eastAsia="Arial"/>
                      <w:sz w:val="19"/>
                      <w:szCs w:val="19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18"/>
          <w:w w:val="93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7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-4"/>
          <w:w w:val="108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5"/>
        </w:rPr>
        <w:t>sa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196" w:lineRule="exact"/>
        <w:ind w:left="2015" w:right="-20"/>
        <w:jc w:val="left"/>
        <w:tabs>
          <w:tab w:pos="45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2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3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2"/>
        </w:rPr>
        <w:t>Üs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2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7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2"/>
        </w:rPr>
        <w:t>Amiri: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22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2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5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2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4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3"/>
          <w:position w:val="-2"/>
        </w:rPr>
        <w:t>Koyan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48" w:lineRule="exact"/>
        <w:ind w:left="251" w:right="11004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50.757172pt;margin-top:5.336705pt;width:55.679653pt;height:20pt;mso-position-horizontal-relative:page;mso-position-vertical-relative:paragraph;z-index:-14871" type="#_x0000_t202" filled="f" stroked="f">
            <v:textbox inset="0,0,0,0">
              <w:txbxContent>
                <w:p>
                  <w:pPr>
                    <w:spacing w:before="0" w:after="0" w:line="400" w:lineRule="exact"/>
                    <w:ind w:right="-100"/>
                    <w:jc w:val="left"/>
                    <w:rPr>
                      <w:rFonts w:ascii="Times New Roman" w:hAnsi="Times New Roman" w:cs="Times New Roman" w:eastAsia="Times New Roman"/>
                      <w:sz w:val="30"/>
                      <w:szCs w:val="30"/>
                    </w:rPr>
                  </w:pPr>
                  <w:rPr/>
                  <w:r>
                    <w:rPr>
                      <w:rFonts w:ascii="Arial" w:hAnsi="Arial" w:cs="Arial" w:eastAsia="Arial"/>
                      <w:sz w:val="40"/>
                      <w:szCs w:val="40"/>
                      <w:color w:val="414141"/>
                      <w:spacing w:val="0"/>
                      <w:w w:val="53"/>
                      <w:i/>
                    </w:rPr>
                    <w:t>r</w:t>
                  </w:r>
                  <w:r>
                    <w:rPr>
                      <w:rFonts w:ascii="Arial" w:hAnsi="Arial" w:cs="Arial" w:eastAsia="Arial"/>
                      <w:sz w:val="40"/>
                      <w:szCs w:val="40"/>
                      <w:color w:val="414141"/>
                      <w:spacing w:val="9"/>
                      <w:w w:val="53"/>
                      <w:i/>
                    </w:rPr>
                    <w:t> </w:t>
                  </w:r>
                  <w:r>
                    <w:rPr>
                      <w:rFonts w:ascii="Arial" w:hAnsi="Arial" w:cs="Arial" w:eastAsia="Arial"/>
                      <w:sz w:val="23"/>
                      <w:szCs w:val="23"/>
                      <w:color w:val="414141"/>
                      <w:spacing w:val="0"/>
                      <w:w w:val="53"/>
                      <w:i/>
                    </w:rPr>
                    <w:t>D</w:t>
                  </w:r>
                  <w:r>
                    <w:rPr>
                      <w:rFonts w:ascii="Arial" w:hAnsi="Arial" w:cs="Arial" w:eastAsia="Arial"/>
                      <w:sz w:val="23"/>
                      <w:szCs w:val="23"/>
                      <w:color w:val="414141"/>
                      <w:spacing w:val="21"/>
                      <w:w w:val="53"/>
                      <w:i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30"/>
                      <w:szCs w:val="30"/>
                      <w:color w:val="414141"/>
                      <w:spacing w:val="0"/>
                      <w:w w:val="53"/>
                    </w:rPr>
                    <w:t>J.izmS?2017</w:t>
                  </w:r>
                  <w:r>
                    <w:rPr>
                      <w:rFonts w:ascii="Times New Roman" w:hAnsi="Times New Roman" w:cs="Times New Roman" w:eastAsia="Times New Roman"/>
                      <w:sz w:val="30"/>
                      <w:szCs w:val="30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0"/>
          <w:szCs w:val="20"/>
          <w:color w:val="262626"/>
          <w:spacing w:val="0"/>
          <w:w w:val="53"/>
          <w:position w:val="-2"/>
        </w:rPr>
        <w:t>......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109" w:lineRule="exact"/>
        <w:ind w:left="303" w:right="11010"/>
        <w:jc w:val="center"/>
        <w:rPr>
          <w:rFonts w:ascii="Arial" w:hAnsi="Arial" w:cs="Arial" w:eastAsia="Arial"/>
          <w:sz w:val="15"/>
          <w:szCs w:val="15"/>
        </w:rPr>
      </w:pPr>
      <w:rPr/>
      <w:r>
        <w:rPr>
          <w:rFonts w:ascii="Arial" w:hAnsi="Arial" w:cs="Arial" w:eastAsia="Arial"/>
          <w:sz w:val="15"/>
          <w:szCs w:val="15"/>
          <w:color w:val="262626"/>
          <w:spacing w:val="0"/>
          <w:w w:val="131"/>
        </w:rPr>
        <w:t>o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</w:rPr>
      </w:r>
    </w:p>
    <w:p>
      <w:pPr>
        <w:spacing w:before="0" w:after="0" w:line="61" w:lineRule="exact"/>
        <w:ind w:left="308" w:right="11015"/>
        <w:jc w:val="center"/>
        <w:rPr>
          <w:rFonts w:ascii="Arial" w:hAnsi="Arial" w:cs="Arial" w:eastAsia="Arial"/>
          <w:sz w:val="8"/>
          <w:szCs w:val="8"/>
        </w:rPr>
      </w:pPr>
      <w:rPr/>
      <w:r>
        <w:rPr>
          <w:rFonts w:ascii="Arial" w:hAnsi="Arial" w:cs="Arial" w:eastAsia="Arial"/>
          <w:sz w:val="8"/>
          <w:szCs w:val="8"/>
          <w:color w:val="262626"/>
          <w:w w:val="113"/>
          <w:i/>
          <w:position w:val="-1"/>
        </w:rPr>
        <w:t>&lt;!</w:t>
      </w:r>
      <w:r>
        <w:rPr>
          <w:rFonts w:ascii="Arial" w:hAnsi="Arial" w:cs="Arial" w:eastAsia="Arial"/>
          <w:sz w:val="8"/>
          <w:szCs w:val="8"/>
          <w:color w:val="262626"/>
          <w:w w:val="114"/>
          <w:i/>
          <w:position w:val="-1"/>
        </w:rPr>
        <w:t>)</w:t>
      </w:r>
      <w:r>
        <w:rPr>
          <w:rFonts w:ascii="Arial" w:hAnsi="Arial" w:cs="Arial" w:eastAsia="Arial"/>
          <w:sz w:val="8"/>
          <w:szCs w:val="8"/>
          <w:color w:val="000000"/>
          <w:w w:val="100"/>
          <w:position w:val="0"/>
        </w:rPr>
      </w:r>
    </w:p>
    <w:p>
      <w:pPr>
        <w:spacing w:before="0" w:after="0" w:line="111" w:lineRule="exact"/>
        <w:ind w:left="304" w:right="10969"/>
        <w:jc w:val="center"/>
        <w:rPr>
          <w:rFonts w:ascii="Times New Roman" w:hAnsi="Times New Roman" w:cs="Times New Roman" w:eastAsia="Times New Roman"/>
          <w:sz w:val="13"/>
          <w:szCs w:val="13"/>
        </w:rPr>
      </w:pPr>
      <w:rPr/>
      <w:r>
        <w:rPr>
          <w:rFonts w:ascii="Times New Roman" w:hAnsi="Times New Roman" w:cs="Times New Roman" w:eastAsia="Times New Roman"/>
          <w:sz w:val="13"/>
          <w:szCs w:val="13"/>
          <w:color w:val="262626"/>
          <w:spacing w:val="0"/>
          <w:w w:val="72"/>
          <w:position w:val="-1"/>
        </w:rPr>
        <w:t>;&gt;...</w:t>
      </w:r>
      <w:r>
        <w:rPr>
          <w:rFonts w:ascii="Times New Roman" w:hAnsi="Times New Roman" w:cs="Times New Roman" w:eastAsia="Times New Roman"/>
          <w:sz w:val="13"/>
          <w:szCs w:val="13"/>
          <w:color w:val="000000"/>
          <w:spacing w:val="0"/>
          <w:w w:val="100"/>
          <w:position w:val="0"/>
        </w:rPr>
      </w:r>
    </w:p>
    <w:p>
      <w:pPr>
        <w:spacing w:before="0" w:after="0" w:line="188" w:lineRule="exact"/>
        <w:ind w:left="249" w:right="11096"/>
        <w:jc w:val="center"/>
        <w:rPr>
          <w:rFonts w:ascii="Arial" w:hAnsi="Arial" w:cs="Arial" w:eastAsia="Arial"/>
          <w:sz w:val="23"/>
          <w:szCs w:val="23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6.501083pt;margin-top:1.78493pt;width:1.146152pt;height:14pt;mso-position-horizontal-relative:page;mso-position-vertical-relative:paragraph;z-index:-14870" type="#_x0000_t202" filled="f" stroked="f">
            <v:textbox inset="0,0,0,0">
              <w:txbxContent>
                <w:p>
                  <w:pPr>
                    <w:spacing w:before="0" w:after="0" w:line="280" w:lineRule="exact"/>
                    <w:ind w:right="-82"/>
                    <w:jc w:val="left"/>
                    <w:rPr>
                      <w:rFonts w:ascii="Times New Roman" w:hAnsi="Times New Roman" w:cs="Times New Roman" w:eastAsia="Times New Roman"/>
                      <w:sz w:val="28"/>
                      <w:szCs w:val="28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28"/>
                      <w:szCs w:val="28"/>
                      <w:color w:val="262626"/>
                      <w:spacing w:val="-26"/>
                      <w:w w:val="52"/>
                    </w:rPr>
                    <w:t>.</w:t>
                  </w:r>
                  <w:r>
                    <w:rPr>
                      <w:rFonts w:ascii="Times New Roman" w:hAnsi="Times New Roman" w:cs="Times New Roman" w:eastAsia="Times New Roman"/>
                      <w:sz w:val="28"/>
                      <w:szCs w:val="28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23"/>
          <w:szCs w:val="23"/>
          <w:color w:val="262626"/>
          <w:spacing w:val="-5"/>
          <w:w w:val="79"/>
          <w:position w:val="-2"/>
        </w:rPr>
        <w:t>;</w:t>
      </w:r>
      <w:r>
        <w:rPr>
          <w:rFonts w:ascii="Arial" w:hAnsi="Arial" w:cs="Arial" w:eastAsia="Arial"/>
          <w:sz w:val="23"/>
          <w:szCs w:val="23"/>
          <w:color w:val="262626"/>
          <w:spacing w:val="-136"/>
          <w:w w:val="79"/>
          <w:position w:val="-2"/>
        </w:rPr>
        <w:t>E</w:t>
      </w:r>
      <w:r>
        <w:rPr>
          <w:rFonts w:ascii="Arial" w:hAnsi="Arial" w:cs="Arial" w:eastAsia="Arial"/>
          <w:sz w:val="23"/>
          <w:szCs w:val="23"/>
          <w:color w:val="000000"/>
          <w:spacing w:val="0"/>
          <w:w w:val="100"/>
          <w:position w:val="0"/>
        </w:rPr>
      </w:r>
    </w:p>
    <w:p>
      <w:pPr>
        <w:spacing w:before="0" w:after="0" w:line="165" w:lineRule="exact"/>
        <w:ind w:left="232" w:right="11002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-11"/>
          <w:w w:val="88"/>
          <w:position w:val="1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262626"/>
          <w:spacing w:val="-8"/>
          <w:w w:val="49"/>
          <w:position w:val="1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262626"/>
          <w:spacing w:val="-2"/>
          <w:w w:val="49"/>
          <w:position w:val="1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262626"/>
          <w:spacing w:val="0"/>
          <w:w w:val="49"/>
          <w:position w:val="1"/>
        </w:rPr>
        <w:t>..</w:t>
      </w:r>
      <w:r>
        <w:rPr>
          <w:rFonts w:ascii="Times New Roman" w:hAnsi="Times New Roman" w:cs="Times New Roman" w:eastAsia="Times New Roman"/>
          <w:sz w:val="20"/>
          <w:szCs w:val="20"/>
          <w:color w:val="262626"/>
          <w:spacing w:val="-2"/>
          <w:w w:val="49"/>
          <w:position w:val="1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262626"/>
          <w:spacing w:val="0"/>
          <w:w w:val="49"/>
          <w:position w:val="1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pgSz w:w="11920" w:h="16840"/>
          <w:pgMar w:top="680" w:bottom="280" w:left="220" w:right="180"/>
        </w:sectPr>
      </w:pPr>
      <w:rPr/>
    </w:p>
    <w:p>
      <w:pPr>
        <w:spacing w:before="0" w:after="0" w:line="246" w:lineRule="exact"/>
        <w:ind w:left="2425" w:right="-93"/>
        <w:jc w:val="left"/>
        <w:tabs>
          <w:tab w:pos="3080" w:val="left"/>
          <w:tab w:pos="5900" w:val="left"/>
        </w:tabs>
        <w:rPr>
          <w:rFonts w:ascii="Arial" w:hAnsi="Arial" w:cs="Arial" w:eastAsia="Arial"/>
          <w:sz w:val="23"/>
          <w:szCs w:val="23"/>
        </w:rPr>
      </w:pPr>
      <w:rPr/>
      <w:r>
        <w:rPr>
          <w:rFonts w:ascii="Times New Roman" w:hAnsi="Times New Roman" w:cs="Times New Roman" w:eastAsia="Times New Roman"/>
          <w:sz w:val="35"/>
          <w:szCs w:val="35"/>
          <w:color w:val="5E6060"/>
          <w:spacing w:val="0"/>
          <w:w w:val="65"/>
          <w:position w:val="-11"/>
        </w:rPr>
        <w:t>ı;</w:t>
      </w:r>
      <w:r>
        <w:rPr>
          <w:rFonts w:ascii="Times New Roman" w:hAnsi="Times New Roman" w:cs="Times New Roman" w:eastAsia="Times New Roman"/>
          <w:sz w:val="35"/>
          <w:szCs w:val="35"/>
          <w:color w:val="5E6060"/>
          <w:spacing w:val="0"/>
          <w:w w:val="65"/>
          <w:position w:val="-11"/>
        </w:rPr>
        <w:t>'</w:t>
      </w:r>
      <w:r>
        <w:rPr>
          <w:rFonts w:ascii="Times New Roman" w:hAnsi="Times New Roman" w:cs="Times New Roman" w:eastAsia="Times New Roman"/>
          <w:sz w:val="35"/>
          <w:szCs w:val="35"/>
          <w:color w:val="5E6060"/>
          <w:spacing w:val="-56"/>
          <w:w w:val="65"/>
          <w:position w:val="-11"/>
        </w:rPr>
        <w:t> </w:t>
      </w:r>
      <w:r>
        <w:rPr>
          <w:rFonts w:ascii="Times New Roman" w:hAnsi="Times New Roman" w:cs="Times New Roman" w:eastAsia="Times New Roman"/>
          <w:sz w:val="35"/>
          <w:szCs w:val="35"/>
          <w:color w:val="5E6060"/>
          <w:spacing w:val="0"/>
          <w:w w:val="100"/>
          <w:position w:val="-11"/>
        </w:rPr>
        <w:tab/>
      </w:r>
      <w:r>
        <w:rPr>
          <w:rFonts w:ascii="Times New Roman" w:hAnsi="Times New Roman" w:cs="Times New Roman" w:eastAsia="Times New Roman"/>
          <w:sz w:val="35"/>
          <w:szCs w:val="35"/>
          <w:color w:val="5E6060"/>
          <w:spacing w:val="0"/>
          <w:w w:val="100"/>
          <w:position w:val="-11"/>
        </w:rPr>
      </w:r>
      <w:r>
        <w:rPr>
          <w:rFonts w:ascii="Times New Roman" w:hAnsi="Times New Roman" w:cs="Times New Roman" w:eastAsia="Times New Roman"/>
          <w:sz w:val="22"/>
          <w:szCs w:val="22"/>
          <w:color w:val="262626"/>
          <w:spacing w:val="0"/>
          <w:w w:val="116"/>
          <w:position w:val="-11"/>
        </w:rPr>
        <w:t>B61</w:t>
      </w:r>
      <w:r>
        <w:rPr>
          <w:rFonts w:ascii="Times New Roman" w:hAnsi="Times New Roman" w:cs="Times New Roman" w:eastAsia="Times New Roman"/>
          <w:sz w:val="22"/>
          <w:szCs w:val="22"/>
          <w:color w:val="262626"/>
          <w:spacing w:val="0"/>
          <w:w w:val="116"/>
          <w:position w:val="-11"/>
        </w:rPr>
        <w:t>p</w:t>
      </w:r>
      <w:r>
        <w:rPr>
          <w:rFonts w:ascii="Times New Roman" w:hAnsi="Times New Roman" w:cs="Times New Roman" w:eastAsia="Times New Roman"/>
          <w:sz w:val="22"/>
          <w:szCs w:val="22"/>
          <w:color w:val="262626"/>
          <w:spacing w:val="-30"/>
          <w:w w:val="116"/>
          <w:position w:val="-11"/>
        </w:rPr>
        <w:t> </w:t>
      </w:r>
      <w:r>
        <w:rPr>
          <w:rFonts w:ascii="Arial" w:hAnsi="Arial" w:cs="Arial" w:eastAsia="Arial"/>
          <w:sz w:val="21"/>
          <w:szCs w:val="21"/>
          <w:color w:val="262626"/>
          <w:spacing w:val="0"/>
          <w:w w:val="100"/>
          <w:position w:val="-11"/>
        </w:rPr>
        <w:t>3</w:t>
      </w:r>
      <w:r>
        <w:rPr>
          <w:rFonts w:ascii="Arial" w:hAnsi="Arial" w:cs="Arial" w:eastAsia="Arial"/>
          <w:sz w:val="21"/>
          <w:szCs w:val="21"/>
          <w:color w:val="262626"/>
          <w:spacing w:val="0"/>
          <w:w w:val="100"/>
          <w:position w:val="-11"/>
        </w:rPr>
        <w:t>.</w:t>
      </w:r>
      <w:r>
        <w:rPr>
          <w:rFonts w:ascii="Arial" w:hAnsi="Arial" w:cs="Arial" w:eastAsia="Arial"/>
          <w:sz w:val="21"/>
          <w:szCs w:val="21"/>
          <w:color w:val="262626"/>
          <w:spacing w:val="-13"/>
          <w:w w:val="100"/>
          <w:position w:val="-11"/>
        </w:rPr>
        <w:t> </w:t>
      </w:r>
      <w:r>
        <w:rPr>
          <w:rFonts w:ascii="Arial" w:hAnsi="Arial" w:cs="Arial" w:eastAsia="Arial"/>
          <w:sz w:val="23"/>
          <w:szCs w:val="23"/>
          <w:color w:val="414141"/>
          <w:spacing w:val="0"/>
          <w:w w:val="100"/>
          <w:position w:val="-11"/>
        </w:rPr>
        <w:t>Pooto</w:t>
      </w:r>
      <w:r>
        <w:rPr>
          <w:rFonts w:ascii="Arial" w:hAnsi="Arial" w:cs="Arial" w:eastAsia="Arial"/>
          <w:sz w:val="23"/>
          <w:szCs w:val="23"/>
          <w:color w:val="414141"/>
          <w:spacing w:val="0"/>
          <w:w w:val="100"/>
          <w:position w:val="-11"/>
        </w:rPr>
        <w:tab/>
      </w:r>
      <w:r>
        <w:rPr>
          <w:rFonts w:ascii="Arial" w:hAnsi="Arial" w:cs="Arial" w:eastAsia="Arial"/>
          <w:sz w:val="23"/>
          <w:szCs w:val="23"/>
          <w:color w:val="414141"/>
          <w:spacing w:val="0"/>
          <w:w w:val="100"/>
          <w:position w:val="-11"/>
        </w:rPr>
      </w:r>
      <w:r>
        <w:rPr>
          <w:rFonts w:ascii="Arial" w:hAnsi="Arial" w:cs="Arial" w:eastAsia="Arial"/>
          <w:sz w:val="23"/>
          <w:szCs w:val="23"/>
          <w:color w:val="2D3B97"/>
          <w:spacing w:val="0"/>
          <w:w w:val="105"/>
          <w:i/>
          <w:position w:val="-11"/>
        </w:rPr>
        <w:t>{</w:t>
      </w:r>
      <w:r>
        <w:rPr>
          <w:rFonts w:ascii="Arial" w:hAnsi="Arial" w:cs="Arial" w:eastAsia="Arial"/>
          <w:sz w:val="23"/>
          <w:szCs w:val="23"/>
          <w:color w:val="000000"/>
          <w:spacing w:val="0"/>
          <w:w w:val="100"/>
          <w:position w:val="0"/>
        </w:rPr>
      </w:r>
    </w:p>
    <w:p>
      <w:pPr>
        <w:spacing w:before="74" w:after="0" w:line="171" w:lineRule="exact"/>
        <w:ind w:right="-20"/>
        <w:jc w:val="left"/>
        <w:tabs>
          <w:tab w:pos="2020" w:val="left"/>
        </w:tabs>
        <w:rPr>
          <w:rFonts w:ascii="Arial" w:hAnsi="Arial" w:cs="Arial" w:eastAsia="Arial"/>
          <w:sz w:val="19"/>
          <w:szCs w:val="19"/>
        </w:rPr>
      </w:pPr>
      <w:rPr/>
      <w:r>
        <w:rPr/>
        <w:br w:type="column"/>
      </w:r>
      <w:r>
        <w:rPr>
          <w:rFonts w:ascii="Arial" w:hAnsi="Arial" w:cs="Arial" w:eastAsia="Arial"/>
          <w:sz w:val="19"/>
          <w:szCs w:val="19"/>
          <w:color w:val="2F3672"/>
          <w:spacing w:val="0"/>
          <w:w w:val="600"/>
          <w:position w:val="-4"/>
        </w:rPr>
        <w:t>(}</w:t>
      </w:r>
      <w:r>
        <w:rPr>
          <w:rFonts w:ascii="Arial" w:hAnsi="Arial" w:cs="Arial" w:eastAsia="Arial"/>
          <w:sz w:val="19"/>
          <w:szCs w:val="19"/>
          <w:color w:val="2F3672"/>
          <w:spacing w:val="0"/>
          <w:w w:val="100"/>
          <w:position w:val="-4"/>
        </w:rPr>
        <w:tab/>
      </w:r>
      <w:r>
        <w:rPr>
          <w:rFonts w:ascii="Arial" w:hAnsi="Arial" w:cs="Arial" w:eastAsia="Arial"/>
          <w:sz w:val="19"/>
          <w:szCs w:val="19"/>
          <w:color w:val="2F3672"/>
          <w:spacing w:val="0"/>
          <w:w w:val="100"/>
          <w:position w:val="-4"/>
        </w:rPr>
      </w:r>
      <w:r>
        <w:rPr>
          <w:rFonts w:ascii="Arial" w:hAnsi="Arial" w:cs="Arial" w:eastAsia="Arial"/>
          <w:sz w:val="19"/>
          <w:szCs w:val="19"/>
          <w:color w:val="262626"/>
          <w:spacing w:val="0"/>
          <w:w w:val="108"/>
          <w:position w:val="-4"/>
        </w:rPr>
        <w:t>Amiri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300" w:bottom="280" w:left="220" w:right="180"/>
          <w:cols w:num="2" w:equalWidth="0">
            <w:col w:w="5993" w:space="2816"/>
            <w:col w:w="2711"/>
          </w:cols>
        </w:sectPr>
      </w:pPr>
      <w:rPr/>
    </w:p>
    <w:p>
      <w:pPr>
        <w:spacing w:before="0" w:after="0" w:line="79" w:lineRule="exact"/>
        <w:ind w:left="2817" w:right="-20"/>
        <w:jc w:val="left"/>
        <w:tabs>
          <w:tab w:pos="5080" w:val="left"/>
          <w:tab w:pos="8920" w:val="left"/>
          <w:tab w:pos="10680" w:val="left"/>
        </w:tabs>
        <w:rPr>
          <w:rFonts w:ascii="Courier New" w:hAnsi="Courier New" w:cs="Courier New" w:eastAsia="Courier New"/>
          <w:sz w:val="28"/>
          <w:szCs w:val="28"/>
        </w:rPr>
      </w:pPr>
      <w:rPr/>
      <w:r>
        <w:rPr>
          <w:rFonts w:ascii="Arial" w:hAnsi="Arial" w:cs="Arial" w:eastAsia="Arial"/>
          <w:sz w:val="19"/>
          <w:szCs w:val="19"/>
          <w:color w:val="262626"/>
          <w:w w:val="105"/>
          <w:b/>
          <w:bCs/>
          <w:position w:val="-25"/>
        </w:rPr>
        <w:t>Grupla</w:t>
      </w:r>
      <w:r>
        <w:rPr>
          <w:rFonts w:ascii="Arial" w:hAnsi="Arial" w:cs="Arial" w:eastAsia="Arial"/>
          <w:sz w:val="19"/>
          <w:szCs w:val="19"/>
          <w:color w:val="262626"/>
          <w:w w:val="106"/>
          <w:b/>
          <w:bCs/>
          <w:position w:val="-25"/>
        </w:rPr>
        <w:t>r</w:t>
      </w:r>
      <w:r>
        <w:rPr>
          <w:rFonts w:ascii="Arial" w:hAnsi="Arial" w:cs="Arial" w:eastAsia="Arial"/>
          <w:sz w:val="19"/>
          <w:szCs w:val="19"/>
          <w:color w:val="262626"/>
          <w:spacing w:val="-8"/>
          <w:w w:val="100"/>
          <w:b/>
          <w:bCs/>
          <w:position w:val="-25"/>
        </w:rPr>
        <w:t> </w:t>
      </w:r>
      <w:r>
        <w:rPr>
          <w:rFonts w:ascii="Arial" w:hAnsi="Arial" w:cs="Arial" w:eastAsia="Arial"/>
          <w:sz w:val="19"/>
          <w:szCs w:val="19"/>
          <w:color w:val="262626"/>
          <w:spacing w:val="0"/>
          <w:w w:val="101"/>
          <w:b/>
          <w:bCs/>
          <w:position w:val="-25"/>
        </w:rPr>
        <w:t>Amlrt</w:t>
      </w:r>
      <w:r>
        <w:rPr>
          <w:rFonts w:ascii="Arial" w:hAnsi="Arial" w:cs="Arial" w:eastAsia="Arial"/>
          <w:sz w:val="19"/>
          <w:szCs w:val="19"/>
          <w:color w:val="262626"/>
          <w:spacing w:val="0"/>
          <w:w w:val="100"/>
          <w:b/>
          <w:bCs/>
          <w:position w:val="-25"/>
        </w:rPr>
        <w:tab/>
      </w:r>
      <w:r>
        <w:rPr>
          <w:rFonts w:ascii="Arial" w:hAnsi="Arial" w:cs="Arial" w:eastAsia="Arial"/>
          <w:sz w:val="19"/>
          <w:szCs w:val="19"/>
          <w:color w:val="262626"/>
          <w:spacing w:val="0"/>
          <w:w w:val="100"/>
          <w:b/>
          <w:bCs/>
          <w:position w:val="-25"/>
        </w:rPr>
      </w:r>
      <w:r>
        <w:rPr>
          <w:rFonts w:ascii="Arial" w:hAnsi="Arial" w:cs="Arial" w:eastAsia="Arial"/>
          <w:sz w:val="19"/>
          <w:szCs w:val="19"/>
          <w:color w:val="525DB5"/>
          <w:spacing w:val="0"/>
          <w:w w:val="118"/>
          <w:position w:val="-25"/>
        </w:rPr>
        <w:t>,</w:t>
      </w:r>
      <w:r>
        <w:rPr>
          <w:rFonts w:ascii="Arial" w:hAnsi="Arial" w:cs="Arial" w:eastAsia="Arial"/>
          <w:sz w:val="19"/>
          <w:szCs w:val="19"/>
          <w:color w:val="525DB5"/>
          <w:spacing w:val="0"/>
          <w:w w:val="100"/>
          <w:position w:val="-25"/>
        </w:rPr>
        <w:tab/>
      </w:r>
      <w:r>
        <w:rPr>
          <w:rFonts w:ascii="Arial" w:hAnsi="Arial" w:cs="Arial" w:eastAsia="Arial"/>
          <w:sz w:val="19"/>
          <w:szCs w:val="19"/>
          <w:color w:val="525DB5"/>
          <w:spacing w:val="0"/>
          <w:w w:val="100"/>
          <w:position w:val="-25"/>
        </w:rPr>
      </w:r>
      <w:r>
        <w:rPr>
          <w:rFonts w:ascii="Courier New" w:hAnsi="Courier New" w:cs="Courier New" w:eastAsia="Courier New"/>
          <w:sz w:val="28"/>
          <w:szCs w:val="28"/>
          <w:color w:val="808082"/>
          <w:spacing w:val="0"/>
          <w:w w:val="100"/>
          <w:position w:val="-27"/>
        </w:rPr>
      </w:r>
      <w:r>
        <w:rPr>
          <w:rFonts w:ascii="Courier New" w:hAnsi="Courier New" w:cs="Courier New" w:eastAsia="Courier New"/>
          <w:sz w:val="28"/>
          <w:szCs w:val="28"/>
          <w:color w:val="808082"/>
          <w:spacing w:val="-6"/>
          <w:w w:val="100"/>
          <w:u w:val="thick" w:color="444F9C"/>
          <w:position w:val="-27"/>
        </w:rPr>
        <w:t> </w:t>
      </w:r>
      <w:r>
        <w:rPr>
          <w:rFonts w:ascii="Courier New" w:hAnsi="Courier New" w:cs="Courier New" w:eastAsia="Courier New"/>
          <w:sz w:val="28"/>
          <w:szCs w:val="28"/>
          <w:color w:val="808082"/>
          <w:spacing w:val="-6"/>
          <w:w w:val="100"/>
          <w:u w:val="thick" w:color="444F9C"/>
          <w:position w:val="-27"/>
        </w:rPr>
      </w:r>
      <w:r>
        <w:rPr>
          <w:rFonts w:ascii="Courier New" w:hAnsi="Courier New" w:cs="Courier New" w:eastAsia="Courier New"/>
          <w:sz w:val="28"/>
          <w:szCs w:val="28"/>
          <w:color w:val="808082"/>
          <w:spacing w:val="-63"/>
          <w:w w:val="115"/>
          <w:u w:val="thick" w:color="444F9C"/>
          <w:position w:val="-27"/>
        </w:rPr>
        <w:t>n</w:t>
      </w:r>
      <w:r>
        <w:rPr>
          <w:rFonts w:ascii="Courier New" w:hAnsi="Courier New" w:cs="Courier New" w:eastAsia="Courier New"/>
          <w:sz w:val="28"/>
          <w:szCs w:val="28"/>
          <w:color w:val="808082"/>
          <w:spacing w:val="-63"/>
          <w:w w:val="115"/>
          <w:u w:val="thick" w:color="444F9C"/>
          <w:position w:val="-27"/>
        </w:rPr>
      </w:r>
      <w:r>
        <w:rPr>
          <w:rFonts w:ascii="Courier New" w:hAnsi="Courier New" w:cs="Courier New" w:eastAsia="Courier New"/>
          <w:sz w:val="28"/>
          <w:szCs w:val="28"/>
          <w:color w:val="808082"/>
          <w:spacing w:val="-63"/>
          <w:w w:val="115"/>
          <w:u w:val="thick" w:color="444F9C"/>
          <w:position w:val="-27"/>
        </w:rPr>
      </w:r>
      <w:r>
        <w:rPr>
          <w:rFonts w:ascii="Times New Roman" w:hAnsi="Times New Roman" w:cs="Times New Roman" w:eastAsia="Times New Roman"/>
          <w:sz w:val="30"/>
          <w:szCs w:val="30"/>
          <w:color w:val="2D3B97"/>
          <w:spacing w:val="0"/>
          <w:w w:val="122"/>
          <w:i/>
          <w:u w:val="thick" w:color="444F9C"/>
          <w:position w:val="-18"/>
        </w:rPr>
        <w:t>L</w:t>
      </w:r>
      <w:r>
        <w:rPr>
          <w:rFonts w:ascii="Times New Roman" w:hAnsi="Times New Roman" w:cs="Times New Roman" w:eastAsia="Times New Roman"/>
          <w:sz w:val="30"/>
          <w:szCs w:val="30"/>
          <w:color w:val="2D3B97"/>
          <w:spacing w:val="0"/>
          <w:w w:val="122"/>
          <w:i/>
          <w:u w:val="thick" w:color="444F9C"/>
          <w:position w:val="-18"/>
        </w:rPr>
      </w:r>
      <w:r>
        <w:rPr>
          <w:rFonts w:ascii="Times New Roman" w:hAnsi="Times New Roman" w:cs="Times New Roman" w:eastAsia="Times New Roman"/>
          <w:sz w:val="30"/>
          <w:szCs w:val="30"/>
          <w:color w:val="2D3B97"/>
          <w:spacing w:val="0"/>
          <w:w w:val="100"/>
          <w:i/>
          <w:u w:val="thick" w:color="444F9C"/>
          <w:position w:val="-18"/>
        </w:rPr>
        <w:t>  </w:t>
      </w:r>
      <w:r>
        <w:rPr>
          <w:rFonts w:ascii="Times New Roman" w:hAnsi="Times New Roman" w:cs="Times New Roman" w:eastAsia="Times New Roman"/>
          <w:sz w:val="30"/>
          <w:szCs w:val="30"/>
          <w:color w:val="2D3B97"/>
          <w:spacing w:val="-27"/>
          <w:w w:val="100"/>
          <w:i/>
          <w:u w:val="thick" w:color="444F9C"/>
          <w:position w:val="-18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D3B97"/>
          <w:spacing w:val="-27"/>
          <w:w w:val="100"/>
          <w:i/>
          <w:u w:val="thick" w:color="444F9C"/>
          <w:position w:val="-18"/>
        </w:rPr>
      </w:r>
      <w:r>
        <w:rPr>
          <w:rFonts w:ascii="Times New Roman" w:hAnsi="Times New Roman" w:cs="Times New Roman" w:eastAsia="Times New Roman"/>
          <w:sz w:val="30"/>
          <w:szCs w:val="30"/>
          <w:color w:val="2D3B97"/>
          <w:spacing w:val="-27"/>
          <w:w w:val="100"/>
          <w:i/>
          <w:u w:val="thick" w:color="444F9C"/>
          <w:position w:val="-18"/>
        </w:rPr>
      </w:r>
      <w:r>
        <w:rPr>
          <w:rFonts w:ascii="Courier New" w:hAnsi="Courier New" w:cs="Courier New" w:eastAsia="Courier New"/>
          <w:sz w:val="28"/>
          <w:szCs w:val="28"/>
          <w:color w:val="5E6783"/>
          <w:spacing w:val="0"/>
          <w:w w:val="22"/>
          <w:u w:val="thick" w:color="444F9C"/>
          <w:position w:val="-27"/>
        </w:rPr>
        <w:t>.....</w:t>
      </w:r>
      <w:r>
        <w:rPr>
          <w:rFonts w:ascii="Courier New" w:hAnsi="Courier New" w:cs="Courier New" w:eastAsia="Courier New"/>
          <w:sz w:val="28"/>
          <w:szCs w:val="28"/>
          <w:color w:val="5E6783"/>
          <w:spacing w:val="0"/>
          <w:w w:val="22"/>
          <w:u w:val="thick" w:color="444F9C"/>
          <w:position w:val="-27"/>
        </w:rPr>
      </w:r>
      <w:r>
        <w:rPr>
          <w:rFonts w:ascii="Courier New" w:hAnsi="Courier New" w:cs="Courier New" w:eastAsia="Courier New"/>
          <w:sz w:val="28"/>
          <w:szCs w:val="28"/>
          <w:color w:val="5E6783"/>
          <w:spacing w:val="12"/>
          <w:w w:val="22"/>
          <w:u w:val="thick" w:color="444F9C"/>
          <w:position w:val="-27"/>
        </w:rPr>
        <w:t>,</w:t>
      </w:r>
      <w:r>
        <w:rPr>
          <w:rFonts w:ascii="Courier New" w:hAnsi="Courier New" w:cs="Courier New" w:eastAsia="Courier New"/>
          <w:sz w:val="28"/>
          <w:szCs w:val="28"/>
          <w:color w:val="5E6783"/>
          <w:spacing w:val="12"/>
          <w:w w:val="22"/>
          <w:u w:val="thick" w:color="444F9C"/>
          <w:position w:val="-27"/>
        </w:rPr>
      </w:r>
      <w:r>
        <w:rPr>
          <w:rFonts w:ascii="Courier New" w:hAnsi="Courier New" w:cs="Courier New" w:eastAsia="Courier New"/>
          <w:sz w:val="28"/>
          <w:szCs w:val="28"/>
          <w:color w:val="5E6783"/>
          <w:spacing w:val="12"/>
          <w:w w:val="22"/>
          <w:u w:val="thick" w:color="444F9C"/>
          <w:position w:val="-27"/>
        </w:rPr>
      </w:r>
      <w:r>
        <w:rPr>
          <w:rFonts w:ascii="Courier New" w:hAnsi="Courier New" w:cs="Courier New" w:eastAsia="Courier New"/>
          <w:sz w:val="28"/>
          <w:szCs w:val="28"/>
          <w:color w:val="5E6060"/>
          <w:spacing w:val="0"/>
          <w:w w:val="17"/>
          <w:u w:val="thick" w:color="444F9C"/>
          <w:position w:val="-27"/>
        </w:rPr>
        <w:t>....</w:t>
      </w:r>
      <w:r>
        <w:rPr>
          <w:rFonts w:ascii="Courier New" w:hAnsi="Courier New" w:cs="Courier New" w:eastAsia="Courier New"/>
          <w:sz w:val="28"/>
          <w:szCs w:val="28"/>
          <w:color w:val="5E6060"/>
          <w:spacing w:val="0"/>
          <w:w w:val="17"/>
          <w:u w:val="thick" w:color="444F9C"/>
          <w:position w:val="-27"/>
        </w:rPr>
      </w:r>
      <w:r>
        <w:rPr>
          <w:rFonts w:ascii="Courier New" w:hAnsi="Courier New" w:cs="Courier New" w:eastAsia="Courier New"/>
          <w:sz w:val="28"/>
          <w:szCs w:val="28"/>
          <w:color w:val="5E6060"/>
          <w:spacing w:val="0"/>
          <w:w w:val="100"/>
          <w:u w:val="thick" w:color="444F9C"/>
          <w:position w:val="-27"/>
        </w:rPr>
        <w:t> </w:t>
      </w:r>
      <w:r>
        <w:rPr>
          <w:rFonts w:ascii="Courier New" w:hAnsi="Courier New" w:cs="Courier New" w:eastAsia="Courier New"/>
          <w:sz w:val="28"/>
          <w:szCs w:val="28"/>
          <w:color w:val="5E6060"/>
          <w:spacing w:val="0"/>
          <w:w w:val="100"/>
          <w:u w:val="thick" w:color="444F9C"/>
          <w:position w:val="-27"/>
        </w:rPr>
        <w:tab/>
      </w:r>
      <w:r>
        <w:rPr>
          <w:rFonts w:ascii="Courier New" w:hAnsi="Courier New" w:cs="Courier New" w:eastAsia="Courier New"/>
          <w:sz w:val="28"/>
          <w:szCs w:val="28"/>
          <w:color w:val="5E6060"/>
          <w:spacing w:val="0"/>
          <w:w w:val="100"/>
          <w:u w:val="thick" w:color="444F9C"/>
          <w:position w:val="-27"/>
        </w:rPr>
      </w:r>
      <w:r>
        <w:rPr>
          <w:rFonts w:ascii="Courier New" w:hAnsi="Courier New" w:cs="Courier New" w:eastAsia="Courier New"/>
          <w:sz w:val="28"/>
          <w:szCs w:val="28"/>
          <w:color w:val="5E6060"/>
          <w:spacing w:val="0"/>
          <w:w w:val="100"/>
          <w:position w:val="-27"/>
        </w:rPr>
      </w:r>
      <w:r>
        <w:rPr>
          <w:rFonts w:ascii="Courier New" w:hAnsi="Courier New" w:cs="Courier New" w:eastAsia="Courier New"/>
          <w:sz w:val="28"/>
          <w:szCs w:val="2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300" w:bottom="280" w:left="220" w:right="180"/>
        </w:sectPr>
      </w:pPr>
      <w:rPr/>
    </w:p>
    <w:p>
      <w:pPr>
        <w:spacing w:before="0" w:after="0" w:line="571" w:lineRule="exact"/>
        <w:ind w:left="4985" w:right="-168"/>
        <w:jc w:val="left"/>
        <w:tabs>
          <w:tab w:pos="8900" w:val="left"/>
        </w:tabs>
        <w:rPr>
          <w:rFonts w:ascii="Times New Roman" w:hAnsi="Times New Roman" w:cs="Times New Roman" w:eastAsia="Times New Roman"/>
          <w:sz w:val="66"/>
          <w:szCs w:val="66"/>
        </w:rPr>
      </w:pPr>
      <w:rPr/>
      <w:r>
        <w:rPr/>
        <w:pict>
          <v:group style="position:absolute;margin-left:481.464355pt;margin-top:11.059288pt;width:11.345626pt;height:.1pt;mso-position-horizontal-relative:page;mso-position-vertical-relative:paragraph;z-index:-14876" coordorigin="9629,221" coordsize="227,2">
            <v:shape style="position:absolute;left:9629;top:221;width:227;height:2" coordorigin="9629,221" coordsize="227,0" path="m9629,221l9856,221e" filled="f" stroked="t" strokeweight=".615pt" strokecolor="#2C3A96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7"/>
        </w:rPr>
        <w:t>Gökha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7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2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7"/>
        </w:rPr>
        <w:t>UYAR</w:t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7"/>
        </w:rPr>
      </w:r>
      <w:r>
        <w:rPr>
          <w:rFonts w:ascii="Times New Roman" w:hAnsi="Times New Roman" w:cs="Times New Roman" w:eastAsia="Times New Roman"/>
          <w:sz w:val="66"/>
          <w:szCs w:val="66"/>
          <w:color w:val="5E6783"/>
          <w:spacing w:val="-10"/>
          <w:w w:val="22"/>
          <w:position w:val="-7"/>
        </w:rPr>
        <w:t>r</w:t>
      </w:r>
      <w:r>
        <w:rPr>
          <w:rFonts w:ascii="Times New Roman" w:hAnsi="Times New Roman" w:cs="Times New Roman" w:eastAsia="Times New Roman"/>
          <w:sz w:val="66"/>
          <w:szCs w:val="66"/>
          <w:color w:val="3B497E"/>
          <w:spacing w:val="-8"/>
          <w:w w:val="29"/>
          <w:position w:val="-7"/>
        </w:rPr>
        <w:t>o</w:t>
      </w:r>
      <w:r>
        <w:rPr>
          <w:rFonts w:ascii="Times New Roman" w:hAnsi="Times New Roman" w:cs="Times New Roman" w:eastAsia="Times New Roman"/>
          <w:sz w:val="66"/>
          <w:szCs w:val="66"/>
          <w:color w:val="414141"/>
          <w:spacing w:val="-124"/>
          <w:w w:val="35"/>
          <w:position w:val="-7"/>
        </w:rPr>
        <w:t>,</w:t>
      </w:r>
      <w:r>
        <w:rPr>
          <w:rFonts w:ascii="Times New Roman" w:hAnsi="Times New Roman" w:cs="Times New Roman" w:eastAsia="Times New Roman"/>
          <w:sz w:val="66"/>
          <w:szCs w:val="66"/>
          <w:color w:val="3B497E"/>
          <w:spacing w:val="0"/>
          <w:w w:val="29"/>
          <w:position w:val="-7"/>
        </w:rPr>
        <w:t>n</w:t>
      </w:r>
      <w:r>
        <w:rPr>
          <w:rFonts w:ascii="Times New Roman" w:hAnsi="Times New Roman" w:cs="Times New Roman" w:eastAsia="Times New Roman"/>
          <w:sz w:val="66"/>
          <w:szCs w:val="66"/>
          <w:color w:val="3B497E"/>
          <w:spacing w:val="11"/>
          <w:w w:val="29"/>
          <w:position w:val="-7"/>
        </w:rPr>
        <w:t>g</w:t>
      </w:r>
      <w:r>
        <w:rPr>
          <w:rFonts w:ascii="Times New Roman" w:hAnsi="Times New Roman" w:cs="Times New Roman" w:eastAsia="Times New Roman"/>
          <w:sz w:val="66"/>
          <w:szCs w:val="66"/>
          <w:color w:val="5E6060"/>
          <w:spacing w:val="-149"/>
          <w:w w:val="75"/>
          <w:position w:val="-7"/>
        </w:rPr>
        <w:t>t</w:t>
      </w:r>
      <w:r>
        <w:rPr>
          <w:rFonts w:ascii="Times New Roman" w:hAnsi="Times New Roman" w:cs="Times New Roman" w:eastAsia="Times New Roman"/>
          <w:sz w:val="66"/>
          <w:szCs w:val="66"/>
          <w:color w:val="9C9C9C"/>
          <w:spacing w:val="38"/>
          <w:w w:val="35"/>
          <w:position w:val="-7"/>
        </w:rPr>
        <w:t>·</w:t>
      </w:r>
      <w:r>
        <w:rPr>
          <w:rFonts w:ascii="Times New Roman" w:hAnsi="Times New Roman" w:cs="Times New Roman" w:eastAsia="Times New Roman"/>
          <w:sz w:val="66"/>
          <w:szCs w:val="66"/>
          <w:color w:val="5E6060"/>
          <w:spacing w:val="0"/>
          <w:w w:val="75"/>
          <w:position w:val="-7"/>
        </w:rPr>
        <w:t>:t</w:t>
      </w:r>
      <w:r>
        <w:rPr>
          <w:rFonts w:ascii="Times New Roman" w:hAnsi="Times New Roman" w:cs="Times New Roman" w:eastAsia="Times New Roman"/>
          <w:sz w:val="66"/>
          <w:szCs w:val="66"/>
          <w:color w:val="000000"/>
          <w:spacing w:val="0"/>
          <w:w w:val="100"/>
          <w:position w:val="0"/>
        </w:rPr>
      </w:r>
    </w:p>
    <w:p>
      <w:pPr>
        <w:spacing w:before="0" w:after="0" w:line="551" w:lineRule="exact"/>
        <w:ind w:left="4989" w:right="-115"/>
        <w:jc w:val="left"/>
        <w:tabs>
          <w:tab w:pos="8320" w:val="left"/>
        </w:tabs>
        <w:rPr>
          <w:rFonts w:ascii="Times New Roman" w:hAnsi="Times New Roman" w:cs="Times New Roman" w:eastAsia="Times New Roman"/>
          <w:sz w:val="68"/>
          <w:szCs w:val="68"/>
        </w:rPr>
      </w:pPr>
      <w:rPr/>
      <w:r>
        <w:rPr/>
        <w:pict>
          <v:group style="position:absolute;margin-left:316.222382pt;margin-top:9.396435pt;width:2.864983pt;height:22.251399pt;mso-position-horizontal-relative:page;mso-position-vertical-relative:paragraph;z-index:-14878" coordorigin="6324,188" coordsize="57,445">
            <v:group style="position:absolute;left:6346;top:209;width:2;height:206" coordorigin="6346,209" coordsize="2,206">
              <v:shape style="position:absolute;left:6346;top:209;width:2;height:206" coordorigin="6346,209" coordsize="0,206" path="m6346,415l6346,209e" filled="f" stroked="t" strokeweight="2.148737pt" strokecolor="#344FA3">
                <v:path arrowok="t"/>
              </v:shape>
            </v:group>
            <v:group style="position:absolute;left:6360;top:296;width:2;height:316" coordorigin="6360,296" coordsize="2,316">
              <v:shape style="position:absolute;left:6360;top:296;width:2;height:316" coordorigin="6360,296" coordsize="0,316" path="m6360,611l6360,296e" filled="f" stroked="t" strokeweight="2.148737pt" strokecolor="#344B9C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25"/>
        </w:rPr>
        <w:t>İtfaiye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1"/>
          <w:w w:val="100"/>
          <w:position w:val="2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  <w:position w:val="25"/>
        </w:rPr>
        <w:t>Çavu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3"/>
          <w:w w:val="100"/>
          <w:position w:val="25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25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41"/>
          <w:w w:val="100"/>
          <w:position w:val="2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25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25"/>
        </w:rPr>
      </w:r>
      <w:r>
        <w:rPr>
          <w:rFonts w:ascii="Arial" w:hAnsi="Arial" w:cs="Arial" w:eastAsia="Arial"/>
          <w:sz w:val="38"/>
          <w:szCs w:val="38"/>
          <w:color w:val="4F5790"/>
          <w:spacing w:val="0"/>
          <w:w w:val="281"/>
          <w:position w:val="24"/>
        </w:rPr>
        <w:t>?</w:t>
      </w:r>
      <w:r>
        <w:rPr>
          <w:rFonts w:ascii="Arial" w:hAnsi="Arial" w:cs="Arial" w:eastAsia="Arial"/>
          <w:sz w:val="38"/>
          <w:szCs w:val="38"/>
          <w:color w:val="4F5790"/>
          <w:spacing w:val="-179"/>
          <w:w w:val="281"/>
          <w:position w:val="24"/>
        </w:rPr>
        <w:t> </w:t>
      </w:r>
      <w:r>
        <w:rPr>
          <w:rFonts w:ascii="Arial" w:hAnsi="Arial" w:cs="Arial" w:eastAsia="Arial"/>
          <w:sz w:val="38"/>
          <w:szCs w:val="38"/>
          <w:color w:val="9C9C9C"/>
          <w:spacing w:val="0"/>
          <w:w w:val="58"/>
          <w:position w:val="24"/>
        </w:rPr>
        <w:t>ı</w:t>
      </w:r>
      <w:r>
        <w:rPr>
          <w:rFonts w:ascii="Arial" w:hAnsi="Arial" w:cs="Arial" w:eastAsia="Arial"/>
          <w:sz w:val="38"/>
          <w:szCs w:val="38"/>
          <w:color w:val="9C9C9C"/>
          <w:spacing w:val="-30"/>
          <w:w w:val="58"/>
          <w:position w:val="24"/>
        </w:rPr>
        <w:t>ı</w:t>
      </w:r>
      <w:r>
        <w:rPr>
          <w:rFonts w:ascii="Arial" w:hAnsi="Arial" w:cs="Arial" w:eastAsia="Arial"/>
          <w:sz w:val="38"/>
          <w:szCs w:val="38"/>
          <w:color w:val="808082"/>
          <w:spacing w:val="0"/>
          <w:w w:val="48"/>
          <w:position w:val="24"/>
        </w:rPr>
        <w:t>l</w:t>
      </w:r>
      <w:r>
        <w:rPr>
          <w:rFonts w:ascii="Arial" w:hAnsi="Arial" w:cs="Arial" w:eastAsia="Arial"/>
          <w:sz w:val="38"/>
          <w:szCs w:val="38"/>
          <w:color w:val="808082"/>
          <w:spacing w:val="0"/>
          <w:w w:val="47"/>
          <w:position w:val="24"/>
        </w:rPr>
        <w:t>\</w:t>
      </w:r>
      <w:r>
        <w:rPr>
          <w:rFonts w:ascii="Arial" w:hAnsi="Arial" w:cs="Arial" w:eastAsia="Arial"/>
          <w:sz w:val="38"/>
          <w:szCs w:val="38"/>
          <w:color w:val="808082"/>
          <w:spacing w:val="-10"/>
          <w:w w:val="48"/>
          <w:position w:val="24"/>
        </w:rPr>
        <w:t>a</w:t>
      </w:r>
      <w:r>
        <w:rPr>
          <w:rFonts w:ascii="Arial" w:hAnsi="Arial" w:cs="Arial" w:eastAsia="Arial"/>
          <w:sz w:val="38"/>
          <w:szCs w:val="38"/>
          <w:color w:val="5E6060"/>
          <w:spacing w:val="-6"/>
          <w:w w:val="71"/>
          <w:position w:val="24"/>
        </w:rPr>
        <w:t>l</w:t>
      </w:r>
      <w:r>
        <w:rPr>
          <w:rFonts w:ascii="Arial" w:hAnsi="Arial" w:cs="Arial" w:eastAsia="Arial"/>
          <w:sz w:val="38"/>
          <w:szCs w:val="38"/>
          <w:color w:val="9C9C9C"/>
          <w:spacing w:val="0"/>
          <w:w w:val="45"/>
          <w:position w:val="24"/>
        </w:rPr>
        <w:t>a</w:t>
      </w:r>
      <w:r>
        <w:rPr>
          <w:rFonts w:ascii="Arial" w:hAnsi="Arial" w:cs="Arial" w:eastAsia="Arial"/>
          <w:sz w:val="38"/>
          <w:szCs w:val="38"/>
          <w:color w:val="9C9C9C"/>
          <w:spacing w:val="-65"/>
          <w:w w:val="100"/>
          <w:position w:val="24"/>
        </w:rPr>
        <w:t> </w:t>
      </w:r>
      <w:r>
        <w:rPr>
          <w:rFonts w:ascii="Arial" w:hAnsi="Arial" w:cs="Arial" w:eastAsia="Arial"/>
          <w:sz w:val="38"/>
          <w:szCs w:val="38"/>
          <w:color w:val="5E6060"/>
          <w:spacing w:val="-63"/>
          <w:w w:val="58"/>
          <w:position w:val="24"/>
        </w:rPr>
        <w:t>ş</w:t>
      </w:r>
      <w:r>
        <w:rPr>
          <w:rFonts w:ascii="Times New Roman" w:hAnsi="Times New Roman" w:cs="Times New Roman" w:eastAsia="Times New Roman"/>
          <w:sz w:val="68"/>
          <w:szCs w:val="68"/>
          <w:color w:val="808082"/>
          <w:spacing w:val="-199"/>
          <w:w w:val="42"/>
          <w:i/>
          <w:position w:val="-11"/>
        </w:rPr>
        <w:t>r</w:t>
      </w:r>
      <w:r>
        <w:rPr>
          <w:rFonts w:ascii="Arial" w:hAnsi="Arial" w:cs="Arial" w:eastAsia="Arial"/>
          <w:sz w:val="38"/>
          <w:szCs w:val="38"/>
          <w:color w:val="AFAFAF"/>
          <w:spacing w:val="-79"/>
          <w:w w:val="49"/>
          <w:position w:val="24"/>
        </w:rPr>
        <w:t>.</w:t>
      </w:r>
      <w:r>
        <w:rPr>
          <w:rFonts w:ascii="Arial" w:hAnsi="Arial" w:cs="Arial" w:eastAsia="Arial"/>
          <w:sz w:val="38"/>
          <w:szCs w:val="38"/>
          <w:color w:val="5E6060"/>
          <w:spacing w:val="0"/>
          <w:w w:val="63"/>
          <w:position w:val="24"/>
        </w:rPr>
        <w:t>ıf</w:t>
      </w:r>
      <w:r>
        <w:rPr>
          <w:rFonts w:ascii="Arial" w:hAnsi="Arial" w:cs="Arial" w:eastAsia="Arial"/>
          <w:sz w:val="38"/>
          <w:szCs w:val="38"/>
          <w:color w:val="5E6060"/>
          <w:spacing w:val="-217"/>
          <w:w w:val="63"/>
          <w:position w:val="24"/>
        </w:rPr>
        <w:t>G</w:t>
      </w:r>
      <w:r>
        <w:rPr>
          <w:rFonts w:ascii="Times New Roman" w:hAnsi="Times New Roman" w:cs="Times New Roman" w:eastAsia="Times New Roman"/>
          <w:sz w:val="68"/>
          <w:szCs w:val="68"/>
          <w:color w:val="9C9C9C"/>
          <w:spacing w:val="0"/>
          <w:w w:val="69"/>
          <w:i/>
          <w:position w:val="-11"/>
        </w:rPr>
        <w:t>,</w:t>
      </w:r>
      <w:r>
        <w:rPr>
          <w:rFonts w:ascii="Times New Roman" w:hAnsi="Times New Roman" w:cs="Times New Roman" w:eastAsia="Times New Roman"/>
          <w:sz w:val="68"/>
          <w:szCs w:val="68"/>
          <w:color w:val="000000"/>
          <w:spacing w:val="0"/>
          <w:w w:val="100"/>
          <w:position w:val="0"/>
        </w:rPr>
      </w:r>
    </w:p>
    <w:p>
      <w:pPr>
        <w:spacing w:before="4" w:after="0" w:line="160" w:lineRule="exact"/>
        <w:jc w:val="left"/>
        <w:rPr>
          <w:sz w:val="16"/>
          <w:szCs w:val="16"/>
        </w:rPr>
      </w:pPr>
      <w:rPr/>
      <w:r>
        <w:rPr/>
        <w:br w:type="column"/>
      </w:r>
      <w:r>
        <w:rPr>
          <w:sz w:val="16"/>
          <w:szCs w:val="16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7"/>
          <w:szCs w:val="7"/>
        </w:rPr>
      </w:pPr>
      <w:rPr/>
      <w:r>
        <w:rPr>
          <w:rFonts w:ascii="Times New Roman" w:hAnsi="Times New Roman" w:cs="Times New Roman" w:eastAsia="Times New Roman"/>
          <w:sz w:val="44"/>
          <w:szCs w:val="44"/>
          <w:color w:val="414141"/>
          <w:w w:val="30"/>
        </w:rPr>
        <w:t>J</w:t>
      </w:r>
      <w:r>
        <w:rPr>
          <w:rFonts w:ascii="Times New Roman" w:hAnsi="Times New Roman" w:cs="Times New Roman" w:eastAsia="Times New Roman"/>
          <w:sz w:val="44"/>
          <w:szCs w:val="44"/>
          <w:color w:val="414141"/>
          <w:spacing w:val="-47"/>
          <w:w w:val="29"/>
        </w:rPr>
        <w:t>W</w:t>
      </w:r>
      <w:r>
        <w:rPr>
          <w:rFonts w:ascii="Times New Roman" w:hAnsi="Times New Roman" w:cs="Times New Roman" w:eastAsia="Times New Roman"/>
          <w:sz w:val="44"/>
          <w:szCs w:val="44"/>
          <w:color w:val="5E6060"/>
          <w:spacing w:val="0"/>
          <w:w w:val="60"/>
        </w:rPr>
        <w:t>:_</w:t>
      </w:r>
      <w:r>
        <w:rPr>
          <w:rFonts w:ascii="Times New Roman" w:hAnsi="Times New Roman" w:cs="Times New Roman" w:eastAsia="Times New Roman"/>
          <w:sz w:val="44"/>
          <w:szCs w:val="44"/>
          <w:color w:val="AFAFAF"/>
          <w:spacing w:val="-9"/>
          <w:w w:val="158"/>
        </w:rPr>
        <w:t>:</w:t>
      </w:r>
      <w:r>
        <w:rPr>
          <w:rFonts w:ascii="Times New Roman" w:hAnsi="Times New Roman" w:cs="Times New Roman" w:eastAsia="Times New Roman"/>
          <w:sz w:val="7"/>
          <w:szCs w:val="7"/>
          <w:color w:val="9C9C9C"/>
          <w:spacing w:val="0"/>
          <w:w w:val="551"/>
          <w:position w:val="24"/>
        </w:rPr>
        <w:t>'</w:t>
      </w:r>
      <w:r>
        <w:rPr>
          <w:rFonts w:ascii="Times New Roman" w:hAnsi="Times New Roman" w:cs="Times New Roman" w:eastAsia="Times New Roman"/>
          <w:sz w:val="7"/>
          <w:szCs w:val="7"/>
          <w:color w:val="9C9C9C"/>
          <w:spacing w:val="-7"/>
          <w:w w:val="100"/>
          <w:position w:val="24"/>
        </w:rPr>
        <w:t> </w:t>
      </w:r>
      <w:r>
        <w:rPr>
          <w:rFonts w:ascii="Times New Roman" w:hAnsi="Times New Roman" w:cs="Times New Roman" w:eastAsia="Times New Roman"/>
          <w:sz w:val="7"/>
          <w:szCs w:val="7"/>
          <w:color w:val="414141"/>
          <w:spacing w:val="0"/>
          <w:w w:val="176"/>
          <w:position w:val="24"/>
        </w:rPr>
        <w:t>#</w:t>
      </w:r>
      <w:r>
        <w:rPr>
          <w:rFonts w:ascii="Times New Roman" w:hAnsi="Times New Roman" w:cs="Times New Roman" w:eastAsia="Times New Roman"/>
          <w:sz w:val="7"/>
          <w:szCs w:val="7"/>
          <w:color w:val="000000"/>
          <w:spacing w:val="0"/>
          <w:w w:val="100"/>
          <w:position w:val="0"/>
        </w:rPr>
      </w:r>
    </w:p>
    <w:p>
      <w:pPr>
        <w:spacing w:before="0" w:after="0" w:line="251" w:lineRule="exact"/>
        <w:ind w:right="-87"/>
        <w:jc w:val="left"/>
        <w:rPr>
          <w:rFonts w:ascii="Times New Roman" w:hAnsi="Times New Roman" w:cs="Times New Roman" w:eastAsia="Times New Roman"/>
          <w:sz w:val="9"/>
          <w:szCs w:val="9"/>
        </w:rPr>
      </w:pPr>
      <w:rPr/>
      <w:r>
        <w:rPr>
          <w:rFonts w:ascii="Times New Roman" w:hAnsi="Times New Roman" w:cs="Times New Roman" w:eastAsia="Times New Roman"/>
          <w:sz w:val="31"/>
          <w:szCs w:val="31"/>
          <w:color w:val="9C9C9C"/>
          <w:spacing w:val="0"/>
          <w:w w:val="100"/>
          <w:i/>
          <w:position w:val="-5"/>
        </w:rPr>
        <w:t>tl?'</w:t>
      </w:r>
      <w:r>
        <w:rPr>
          <w:rFonts w:ascii="Times New Roman" w:hAnsi="Times New Roman" w:cs="Times New Roman" w:eastAsia="Times New Roman"/>
          <w:sz w:val="31"/>
          <w:szCs w:val="31"/>
          <w:color w:val="9C9C9C"/>
          <w:spacing w:val="40"/>
          <w:w w:val="100"/>
          <w:i/>
          <w:position w:val="-5"/>
        </w:rPr>
        <w:t> </w:t>
      </w:r>
      <w:r>
        <w:rPr>
          <w:rFonts w:ascii="Times New Roman" w:hAnsi="Times New Roman" w:cs="Times New Roman" w:eastAsia="Times New Roman"/>
          <w:sz w:val="31"/>
          <w:szCs w:val="31"/>
          <w:color w:val="AFAFAF"/>
          <w:spacing w:val="11"/>
          <w:w w:val="192"/>
          <w:position w:val="-5"/>
        </w:rPr>
        <w:t>}</w:t>
      </w:r>
      <w:r>
        <w:rPr>
          <w:rFonts w:ascii="Times New Roman" w:hAnsi="Times New Roman" w:cs="Times New Roman" w:eastAsia="Times New Roman"/>
          <w:sz w:val="9"/>
          <w:szCs w:val="9"/>
          <w:color w:val="808082"/>
          <w:spacing w:val="0"/>
          <w:w w:val="177"/>
          <w:b/>
          <w:bCs/>
          <w:position w:val="3"/>
        </w:rPr>
        <w:t>i.</w:t>
      </w:r>
      <w:r>
        <w:rPr>
          <w:rFonts w:ascii="Times New Roman" w:hAnsi="Times New Roman" w:cs="Times New Roman" w:eastAsia="Times New Roman"/>
          <w:sz w:val="9"/>
          <w:szCs w:val="9"/>
          <w:color w:val="AFAFAF"/>
          <w:spacing w:val="0"/>
          <w:w w:val="124"/>
          <w:b/>
          <w:bCs/>
          <w:position w:val="3"/>
        </w:rPr>
        <w:t>',</w:t>
      </w:r>
      <w:r>
        <w:rPr>
          <w:rFonts w:ascii="Times New Roman" w:hAnsi="Times New Roman" w:cs="Times New Roman" w:eastAsia="Times New Roman"/>
          <w:sz w:val="9"/>
          <w:szCs w:val="9"/>
          <w:color w:val="000000"/>
          <w:spacing w:val="0"/>
          <w:w w:val="100"/>
          <w:position w:val="0"/>
        </w:rPr>
      </w:r>
    </w:p>
    <w:p>
      <w:pPr>
        <w:spacing w:before="7" w:after="0" w:line="170" w:lineRule="exact"/>
        <w:jc w:val="left"/>
        <w:rPr>
          <w:sz w:val="17"/>
          <w:szCs w:val="17"/>
        </w:rPr>
      </w:pPr>
      <w:rPr/>
      <w:r>
        <w:rPr/>
        <w:br w:type="column"/>
      </w:r>
      <w:r>
        <w:rPr>
          <w:sz w:val="17"/>
          <w:szCs w:val="17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29"/>
          <w:szCs w:val="29"/>
        </w:rPr>
      </w:pPr>
      <w:rPr/>
      <w:r>
        <w:rPr>
          <w:rFonts w:ascii="Times New Roman" w:hAnsi="Times New Roman" w:cs="Times New Roman" w:eastAsia="Times New Roman"/>
          <w:sz w:val="22"/>
          <w:szCs w:val="22"/>
          <w:color w:val="9C9C9C"/>
          <w:spacing w:val="-71"/>
          <w:w w:val="115"/>
          <w:i/>
          <w:position w:val="6"/>
        </w:rPr>
        <w:t>o</w:t>
      </w:r>
      <w:r>
        <w:rPr>
          <w:rFonts w:ascii="Times New Roman" w:hAnsi="Times New Roman" w:cs="Times New Roman" w:eastAsia="Times New Roman"/>
          <w:sz w:val="29"/>
          <w:szCs w:val="29"/>
          <w:color w:val="AFAFAF"/>
          <w:spacing w:val="0"/>
          <w:w w:val="54"/>
          <w:position w:val="0"/>
        </w:rPr>
        <w:t>.</w:t>
      </w:r>
      <w:r>
        <w:rPr>
          <w:rFonts w:ascii="Times New Roman" w:hAnsi="Times New Roman" w:cs="Times New Roman" w:eastAsia="Times New Roman"/>
          <w:sz w:val="29"/>
          <w:szCs w:val="29"/>
          <w:color w:val="AFAFAF"/>
          <w:spacing w:val="-32"/>
          <w:w w:val="54"/>
          <w:position w:val="0"/>
        </w:rPr>
        <w:t>.</w:t>
      </w:r>
      <w:r>
        <w:rPr>
          <w:rFonts w:ascii="Arial" w:hAnsi="Arial" w:cs="Arial" w:eastAsia="Arial"/>
          <w:sz w:val="22"/>
          <w:szCs w:val="22"/>
          <w:color w:val="808082"/>
          <w:spacing w:val="-31"/>
          <w:w w:val="151"/>
          <w:position w:val="15"/>
        </w:rPr>
        <w:t>'</w:t>
      </w:r>
      <w:r>
        <w:rPr>
          <w:rFonts w:ascii="Times New Roman" w:hAnsi="Times New Roman" w:cs="Times New Roman" w:eastAsia="Times New Roman"/>
          <w:sz w:val="29"/>
          <w:szCs w:val="29"/>
          <w:color w:val="AFAFAF"/>
          <w:spacing w:val="0"/>
          <w:w w:val="54"/>
          <w:position w:val="0"/>
        </w:rPr>
        <w:t>..</w:t>
      </w:r>
      <w:r>
        <w:rPr>
          <w:rFonts w:ascii="Times New Roman" w:hAnsi="Times New Roman" w:cs="Times New Roman" w:eastAsia="Times New Roman"/>
          <w:sz w:val="29"/>
          <w:szCs w:val="2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300" w:bottom="280" w:left="220" w:right="180"/>
          <w:cols w:num="3" w:equalWidth="0">
            <w:col w:w="9674" w:space="220"/>
            <w:col w:w="956" w:space="4"/>
            <w:col w:w="666"/>
          </w:cols>
        </w:sectPr>
      </w:pPr>
      <w:rPr/>
    </w:p>
    <w:p>
      <w:pPr>
        <w:spacing w:before="0" w:after="0" w:line="161" w:lineRule="exact"/>
        <w:ind w:right="360"/>
        <w:jc w:val="right"/>
        <w:tabs>
          <w:tab w:pos="1180" w:val="left"/>
        </w:tabs>
        <w:rPr>
          <w:rFonts w:ascii="Arial" w:hAnsi="Arial" w:cs="Arial" w:eastAsia="Arial"/>
          <w:sz w:val="17"/>
          <w:szCs w:val="17"/>
        </w:rPr>
      </w:pPr>
      <w:rPr/>
      <w:r>
        <w:rPr/>
        <w:pict>
          <v:group style="position:absolute;margin-left:277.067627pt;margin-top:3.022213pt;width:16.951144pt;height:18.902093pt;mso-position-horizontal-relative:page;mso-position-vertical-relative:paragraph;z-index:-14877" coordorigin="5541,60" coordsize="339,378">
            <v:group style="position:absolute;left:5871;top:70;width:2;height:148" coordorigin="5871,70" coordsize="2,148">
              <v:shape style="position:absolute;left:5871;top:70;width:2;height:148" coordorigin="5871,70" coordsize="0,148" path="m5871,218l5871,70e" filled="f" stroked="t" strokeweight=".954994pt" strokecolor="#232F8C">
                <v:path arrowok="t"/>
              </v:shape>
            </v:group>
            <v:group style="position:absolute;left:5854;top:218;width:2;height:101" coordorigin="5854,218" coordsize="2,101">
              <v:shape style="position:absolute;left:5854;top:218;width:2;height:101" coordorigin="5854,218" coordsize="0,101" path="m5854,319l5854,218e" filled="f" stroked="t" strokeweight="1.193743pt" strokecolor="#2B3480">
                <v:path arrowok="t"/>
              </v:shape>
            </v:group>
            <v:group style="position:absolute;left:5558;top:415;width:306;height:2" coordorigin="5558,415" coordsize="306,2">
              <v:shape style="position:absolute;left:5558;top:415;width:306;height:2" coordorigin="5558,415" coordsize="306,0" path="m5558,415l5864,415e" filled="f" stroked="t" strokeweight="1.67124pt" strokecolor="#444F93">
                <v:path arrowok="t"/>
              </v:shape>
            </v:group>
            <v:group style="position:absolute;left:5825;top:305;width:2;height:110" coordorigin="5825,305" coordsize="2,110">
              <v:shape style="position:absolute;left:5825;top:305;width:2;height:110" coordorigin="5825,305" coordsize="0,110" path="m5825,415l5825,305e" filled="f" stroked="t" strokeweight="2.387485pt" strokecolor="#3B4883">
                <v:path arrowok="t"/>
              </v:shape>
            </v:group>
            <w10:wrap type="none"/>
          </v:group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83.465729pt;margin-top:4.373593pt;width:4.800954pt;height:12pt;mso-position-horizontal-relative:page;mso-position-vertical-relative:paragraph;z-index:-14869" type="#_x0000_t202" filled="f" stroked="f">
            <v:textbox inset="0,0,0,0">
              <w:txbxContent>
                <w:p>
                  <w:pPr>
                    <w:spacing w:before="0" w:after="0" w:line="240" w:lineRule="exact"/>
                    <w:ind w:right="-76"/>
                    <w:jc w:val="left"/>
                    <w:rPr>
                      <w:rFonts w:ascii="Times New Roman" w:hAnsi="Times New Roman" w:cs="Times New Roman" w:eastAsia="Times New Roman"/>
                      <w:sz w:val="24"/>
                      <w:szCs w:val="24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24"/>
                      <w:szCs w:val="24"/>
                      <w:color w:val="808082"/>
                      <w:w w:val="53"/>
                      <w:b/>
                      <w:bCs/>
                      <w:i/>
                    </w:rPr>
                    <w:t>v</w:t>
                  </w:r>
                  <w:r>
                    <w:rPr>
                      <w:rFonts w:ascii="Times New Roman" w:hAnsi="Times New Roman" w:cs="Times New Roman" w:eastAsia="Times New Roman"/>
                      <w:sz w:val="24"/>
                      <w:szCs w:val="24"/>
                      <w:color w:val="808082"/>
                      <w:spacing w:val="-35"/>
                      <w:w w:val="53"/>
                      <w:b/>
                      <w:bCs/>
                      <w:i/>
                    </w:rPr>
                    <w:t>e</w:t>
                  </w:r>
                  <w:r>
                    <w:rPr>
                      <w:rFonts w:ascii="Times New Roman" w:hAnsi="Times New Roman" w:cs="Times New Roman" w:eastAsia="Times New Roman"/>
                      <w:sz w:val="24"/>
                      <w:szCs w:val="24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0"/>
          <w:szCs w:val="20"/>
          <w:color w:val="808082"/>
          <w:spacing w:val="0"/>
          <w:w w:val="139"/>
          <w:position w:val="-3"/>
        </w:rPr>
        <w:t>"</w:t>
      </w:r>
      <w:r>
        <w:rPr>
          <w:rFonts w:ascii="Times New Roman" w:hAnsi="Times New Roman" w:cs="Times New Roman" w:eastAsia="Times New Roman"/>
          <w:sz w:val="20"/>
          <w:szCs w:val="20"/>
          <w:color w:val="808082"/>
          <w:spacing w:val="-38"/>
          <w:w w:val="139"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808082"/>
          <w:spacing w:val="0"/>
          <w:w w:val="139"/>
          <w:position w:val="-3"/>
        </w:rPr>
        <w:t>'</w:t>
      </w:r>
      <w:r>
        <w:rPr>
          <w:rFonts w:ascii="Times New Roman" w:hAnsi="Times New Roman" w:cs="Times New Roman" w:eastAsia="Times New Roman"/>
          <w:sz w:val="20"/>
          <w:szCs w:val="20"/>
          <w:color w:val="808082"/>
          <w:spacing w:val="14"/>
          <w:w w:val="139"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AFAFAF"/>
          <w:spacing w:val="0"/>
          <w:w w:val="49"/>
          <w:position w:val="-3"/>
        </w:rPr>
        <w:t>......</w:t>
      </w:r>
      <w:r>
        <w:rPr>
          <w:rFonts w:ascii="Times New Roman" w:hAnsi="Times New Roman" w:cs="Times New Roman" w:eastAsia="Times New Roman"/>
          <w:sz w:val="20"/>
          <w:szCs w:val="20"/>
          <w:color w:val="AFAFAF"/>
          <w:spacing w:val="0"/>
          <w:w w:val="49"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AFAFAF"/>
          <w:spacing w:val="3"/>
          <w:w w:val="49"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9C9C9C"/>
          <w:spacing w:val="0"/>
          <w:w w:val="194"/>
          <w:position w:val="-3"/>
        </w:rPr>
        <w:t>a\</w:t>
      </w:r>
      <w:r>
        <w:rPr>
          <w:rFonts w:ascii="Times New Roman" w:hAnsi="Times New Roman" w:cs="Times New Roman" w:eastAsia="Times New Roman"/>
          <w:sz w:val="20"/>
          <w:szCs w:val="20"/>
          <w:color w:val="9C9C9C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9C9C9C"/>
          <w:spacing w:val="0"/>
          <w:w w:val="100"/>
          <w:position w:val="-3"/>
        </w:rPr>
      </w:r>
      <w:r>
        <w:rPr>
          <w:rFonts w:ascii="Arial" w:hAnsi="Arial" w:cs="Arial" w:eastAsia="Arial"/>
          <w:sz w:val="17"/>
          <w:szCs w:val="17"/>
          <w:color w:val="9C9C9C"/>
          <w:spacing w:val="0"/>
          <w:w w:val="131"/>
          <w:b/>
          <w:bCs/>
          <w:i/>
          <w:position w:val="-3"/>
        </w:rPr>
        <w:t>'c..-.:</w:t>
      </w:r>
      <w:r>
        <w:rPr>
          <w:rFonts w:ascii="Arial" w:hAnsi="Arial" w:cs="Arial" w:eastAsia="Arial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103" w:lineRule="exact"/>
        <w:ind w:left="5634" w:right="-20"/>
        <w:jc w:val="left"/>
        <w:tabs>
          <w:tab w:pos="9680" w:val="left"/>
          <w:tab w:pos="10700" w:val="left"/>
        </w:tabs>
        <w:rPr>
          <w:rFonts w:ascii="Times New Roman" w:hAnsi="Times New Roman" w:cs="Times New Roman" w:eastAsia="Times New Roman"/>
          <w:sz w:val="9"/>
          <w:szCs w:val="9"/>
        </w:rPr>
      </w:pPr>
      <w:rPr/>
      <w:r>
        <w:rPr>
          <w:rFonts w:ascii="Courier New" w:hAnsi="Courier New" w:cs="Courier New" w:eastAsia="Courier New"/>
          <w:sz w:val="32"/>
          <w:szCs w:val="32"/>
          <w:color w:val="4F5790"/>
          <w:spacing w:val="0"/>
          <w:w w:val="100"/>
          <w:position w:val="-11"/>
        </w:rPr>
        <w:t>r-</w:t>
      </w:r>
      <w:r>
        <w:rPr>
          <w:rFonts w:ascii="Courier New" w:hAnsi="Courier New" w:cs="Courier New" w:eastAsia="Courier New"/>
          <w:sz w:val="32"/>
          <w:szCs w:val="32"/>
          <w:color w:val="4F5790"/>
          <w:spacing w:val="-184"/>
          <w:w w:val="100"/>
          <w:position w:val="-11"/>
        </w:rPr>
        <w:t> </w:t>
      </w:r>
      <w:r>
        <w:rPr>
          <w:rFonts w:ascii="Courier New" w:hAnsi="Courier New" w:cs="Courier New" w:eastAsia="Courier New"/>
          <w:sz w:val="32"/>
          <w:szCs w:val="32"/>
          <w:color w:val="4F5790"/>
          <w:spacing w:val="0"/>
          <w:w w:val="100"/>
          <w:position w:val="-11"/>
        </w:rPr>
        <w:tab/>
      </w:r>
      <w:r>
        <w:rPr>
          <w:rFonts w:ascii="Courier New" w:hAnsi="Courier New" w:cs="Courier New" w:eastAsia="Courier New"/>
          <w:sz w:val="32"/>
          <w:szCs w:val="32"/>
          <w:color w:val="4F5790"/>
          <w:spacing w:val="0"/>
          <w:w w:val="100"/>
          <w:position w:val="-11"/>
        </w:rPr>
      </w:r>
      <w:r>
        <w:rPr>
          <w:rFonts w:ascii="Times New Roman" w:hAnsi="Times New Roman" w:cs="Times New Roman" w:eastAsia="Times New Roman"/>
          <w:sz w:val="6"/>
          <w:szCs w:val="6"/>
          <w:color w:val="AFAFAF"/>
          <w:spacing w:val="0"/>
          <w:w w:val="100"/>
          <w:position w:val="-4"/>
        </w:rPr>
        <w:t>1</w:t>
      </w:r>
      <w:r>
        <w:rPr>
          <w:rFonts w:ascii="Times New Roman" w:hAnsi="Times New Roman" w:cs="Times New Roman" w:eastAsia="Times New Roman"/>
          <w:sz w:val="6"/>
          <w:szCs w:val="6"/>
          <w:color w:val="AFAFAF"/>
          <w:spacing w:val="12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6"/>
          <w:szCs w:val="6"/>
          <w:color w:val="808082"/>
          <w:spacing w:val="0"/>
          <w:w w:val="463"/>
          <w:position w:val="-4"/>
        </w:rPr>
        <w:t>,</w:t>
      </w:r>
      <w:r>
        <w:rPr>
          <w:rFonts w:ascii="Times New Roman" w:hAnsi="Times New Roman" w:cs="Times New Roman" w:eastAsia="Times New Roman"/>
          <w:sz w:val="6"/>
          <w:szCs w:val="6"/>
          <w:color w:val="808082"/>
          <w:spacing w:val="-13"/>
          <w:w w:val="463"/>
          <w:position w:val="-4"/>
        </w:rPr>
        <w:t> </w:t>
      </w:r>
      <w:r>
        <w:rPr>
          <w:rFonts w:ascii="Times New Roman" w:hAnsi="Times New Roman" w:cs="Times New Roman" w:eastAsia="Times New Roman"/>
          <w:sz w:val="6"/>
          <w:szCs w:val="6"/>
          <w:color w:val="AFAFAF"/>
          <w:spacing w:val="0"/>
          <w:w w:val="463"/>
          <w:position w:val="-4"/>
        </w:rPr>
        <w:t>,</w:t>
      </w:r>
      <w:r>
        <w:rPr>
          <w:rFonts w:ascii="Times New Roman" w:hAnsi="Times New Roman" w:cs="Times New Roman" w:eastAsia="Times New Roman"/>
          <w:sz w:val="6"/>
          <w:szCs w:val="6"/>
          <w:color w:val="AFAFAF"/>
          <w:spacing w:val="32"/>
          <w:w w:val="463"/>
          <w:position w:val="-4"/>
        </w:rPr>
        <w:t> </w:t>
      </w:r>
      <w:r>
        <w:rPr>
          <w:rFonts w:ascii="Times New Roman" w:hAnsi="Times New Roman" w:cs="Times New Roman" w:eastAsia="Times New Roman"/>
          <w:sz w:val="6"/>
          <w:szCs w:val="6"/>
          <w:color w:val="AFAFAF"/>
          <w:spacing w:val="-11"/>
          <w:w w:val="189"/>
          <w:position w:val="-4"/>
        </w:rPr>
        <w:t>•</w:t>
      </w:r>
      <w:r>
        <w:rPr>
          <w:rFonts w:ascii="Times New Roman" w:hAnsi="Times New Roman" w:cs="Times New Roman" w:eastAsia="Times New Roman"/>
          <w:sz w:val="6"/>
          <w:szCs w:val="6"/>
          <w:color w:val="AFAFAF"/>
          <w:spacing w:val="0"/>
          <w:w w:val="189"/>
          <w:position w:val="-4"/>
        </w:rPr>
        <w:t>..,</w:t>
      </w:r>
      <w:r>
        <w:rPr>
          <w:rFonts w:ascii="Times New Roman" w:hAnsi="Times New Roman" w:cs="Times New Roman" w:eastAsia="Times New Roman"/>
          <w:sz w:val="6"/>
          <w:szCs w:val="6"/>
          <w:color w:val="AFAFAF"/>
          <w:spacing w:val="0"/>
          <w:w w:val="189"/>
          <w:position w:val="-4"/>
        </w:rPr>
        <w:t> </w:t>
      </w:r>
      <w:r>
        <w:rPr>
          <w:rFonts w:ascii="Times New Roman" w:hAnsi="Times New Roman" w:cs="Times New Roman" w:eastAsia="Times New Roman"/>
          <w:sz w:val="6"/>
          <w:szCs w:val="6"/>
          <w:color w:val="AFAFAF"/>
          <w:spacing w:val="11"/>
          <w:w w:val="189"/>
          <w:position w:val="-4"/>
        </w:rPr>
        <w:t> </w:t>
      </w:r>
      <w:r>
        <w:rPr>
          <w:rFonts w:ascii="Times New Roman" w:hAnsi="Times New Roman" w:cs="Times New Roman" w:eastAsia="Times New Roman"/>
          <w:sz w:val="6"/>
          <w:szCs w:val="6"/>
          <w:color w:val="AFAFAF"/>
          <w:spacing w:val="0"/>
          <w:w w:val="101"/>
          <w:i/>
          <w:position w:val="-4"/>
        </w:rPr>
        <w:t>':</w:t>
      </w:r>
      <w:r>
        <w:rPr>
          <w:rFonts w:ascii="Times New Roman" w:hAnsi="Times New Roman" w:cs="Times New Roman" w:eastAsia="Times New Roman"/>
          <w:sz w:val="6"/>
          <w:szCs w:val="6"/>
          <w:color w:val="AFAFAF"/>
          <w:spacing w:val="0"/>
          <w:w w:val="102"/>
          <w:i/>
          <w:position w:val="-4"/>
        </w:rPr>
        <w:t>.</w:t>
      </w:r>
      <w:r>
        <w:rPr>
          <w:rFonts w:ascii="Times New Roman" w:hAnsi="Times New Roman" w:cs="Times New Roman" w:eastAsia="Times New Roman"/>
          <w:sz w:val="6"/>
          <w:szCs w:val="6"/>
          <w:color w:val="AFAFAF"/>
          <w:spacing w:val="-8"/>
          <w:w w:val="100"/>
          <w:i/>
          <w:position w:val="-4"/>
        </w:rPr>
        <w:t> </w:t>
      </w:r>
      <w:r>
        <w:rPr>
          <w:rFonts w:ascii="Times New Roman" w:hAnsi="Times New Roman" w:cs="Times New Roman" w:eastAsia="Times New Roman"/>
          <w:sz w:val="6"/>
          <w:szCs w:val="6"/>
          <w:color w:val="5E6060"/>
          <w:spacing w:val="0"/>
          <w:w w:val="154"/>
          <w:i/>
          <w:position w:val="-4"/>
        </w:rPr>
        <w:t>_.;</w:t>
      </w:r>
      <w:r>
        <w:rPr>
          <w:rFonts w:ascii="Times New Roman" w:hAnsi="Times New Roman" w:cs="Times New Roman" w:eastAsia="Times New Roman"/>
          <w:sz w:val="6"/>
          <w:szCs w:val="6"/>
          <w:color w:val="5E6060"/>
          <w:spacing w:val="0"/>
          <w:w w:val="154"/>
          <w:i/>
          <w:position w:val="-4"/>
        </w:rPr>
        <w:t> </w:t>
      </w:r>
      <w:r>
        <w:rPr>
          <w:rFonts w:ascii="Times New Roman" w:hAnsi="Times New Roman" w:cs="Times New Roman" w:eastAsia="Times New Roman"/>
          <w:sz w:val="6"/>
          <w:szCs w:val="6"/>
          <w:color w:val="5E6060"/>
          <w:spacing w:val="9"/>
          <w:w w:val="154"/>
          <w:i/>
          <w:position w:val="-4"/>
        </w:rPr>
        <w:t> </w:t>
      </w:r>
      <w:r>
        <w:rPr>
          <w:rFonts w:ascii="Times New Roman" w:hAnsi="Times New Roman" w:cs="Times New Roman" w:eastAsia="Times New Roman"/>
          <w:sz w:val="9"/>
          <w:szCs w:val="9"/>
          <w:color w:val="AFAFAF"/>
          <w:spacing w:val="0"/>
          <w:w w:val="154"/>
          <w:position w:val="-4"/>
        </w:rPr>
        <w:t>t</w:t>
      </w:r>
      <w:r>
        <w:rPr>
          <w:rFonts w:ascii="Times New Roman" w:hAnsi="Times New Roman" w:cs="Times New Roman" w:eastAsia="Times New Roman"/>
          <w:sz w:val="9"/>
          <w:szCs w:val="9"/>
          <w:color w:val="AFAFAF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9"/>
          <w:szCs w:val="9"/>
          <w:color w:val="AFAFAF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9"/>
          <w:szCs w:val="9"/>
          <w:color w:val="5E6060"/>
          <w:spacing w:val="-7"/>
          <w:w w:val="258"/>
          <w:position w:val="-4"/>
        </w:rPr>
        <w:t>·</w:t>
      </w:r>
      <w:r>
        <w:rPr>
          <w:rFonts w:ascii="Times New Roman" w:hAnsi="Times New Roman" w:cs="Times New Roman" w:eastAsia="Times New Roman"/>
          <w:sz w:val="9"/>
          <w:szCs w:val="9"/>
          <w:color w:val="AFAFAF"/>
          <w:spacing w:val="0"/>
          <w:w w:val="147"/>
          <w:position w:val="-4"/>
        </w:rPr>
        <w:t>-</w:t>
      </w:r>
      <w:r>
        <w:rPr>
          <w:rFonts w:ascii="Times New Roman" w:hAnsi="Times New Roman" w:cs="Times New Roman" w:eastAsia="Times New Roman"/>
          <w:sz w:val="9"/>
          <w:szCs w:val="9"/>
          <w:color w:val="AFAFAF"/>
          <w:spacing w:val="-16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9"/>
          <w:szCs w:val="9"/>
          <w:color w:val="808082"/>
          <w:spacing w:val="0"/>
          <w:w w:val="206"/>
          <w:position w:val="-4"/>
        </w:rPr>
        <w:t>·</w:t>
      </w:r>
      <w:r>
        <w:rPr>
          <w:rFonts w:ascii="Times New Roman" w:hAnsi="Times New Roman" w:cs="Times New Roman" w:eastAsia="Times New Roman"/>
          <w:sz w:val="9"/>
          <w:szCs w:val="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300" w:bottom="280" w:left="220" w:right="180"/>
        </w:sectPr>
      </w:pPr>
      <w:rPr/>
    </w:p>
    <w:p>
      <w:pPr>
        <w:spacing w:before="15" w:after="0" w:line="148" w:lineRule="exact"/>
        <w:ind w:right="-20"/>
        <w:jc w:val="right"/>
        <w:tabs>
          <w:tab w:pos="340" w:val="left"/>
          <w:tab w:pos="900" w:val="left"/>
        </w:tabs>
        <w:rPr>
          <w:rFonts w:ascii="Times New Roman" w:hAnsi="Times New Roman" w:cs="Times New Roman" w:eastAsia="Times New Roman"/>
          <w:sz w:val="14"/>
          <w:szCs w:val="14"/>
        </w:rPr>
      </w:pPr>
      <w:rPr/>
      <w:r>
        <w:rPr>
          <w:rFonts w:ascii="Times New Roman" w:hAnsi="Times New Roman" w:cs="Times New Roman" w:eastAsia="Times New Roman"/>
          <w:sz w:val="11"/>
          <w:szCs w:val="11"/>
          <w:color w:val="808082"/>
          <w:w w:val="52"/>
          <w:b/>
          <w:bCs/>
          <w:position w:val="-1"/>
        </w:rPr>
        <w:t>4ı</w:t>
      </w:r>
      <w:r>
        <w:rPr>
          <w:rFonts w:ascii="Times New Roman" w:hAnsi="Times New Roman" w:cs="Times New Roman" w:eastAsia="Times New Roman"/>
          <w:sz w:val="11"/>
          <w:szCs w:val="11"/>
          <w:color w:val="808082"/>
          <w:w w:val="100"/>
          <w:b/>
          <w:bCs/>
          <w:position w:val="-1"/>
        </w:rPr>
        <w:tab/>
      </w:r>
      <w:r>
        <w:rPr>
          <w:rFonts w:ascii="Times New Roman" w:hAnsi="Times New Roman" w:cs="Times New Roman" w:eastAsia="Times New Roman"/>
          <w:sz w:val="11"/>
          <w:szCs w:val="11"/>
          <w:color w:val="808082"/>
          <w:w w:val="100"/>
          <w:b/>
          <w:bCs/>
          <w:position w:val="-1"/>
        </w:rPr>
      </w:r>
      <w:r>
        <w:rPr>
          <w:rFonts w:ascii="Times New Roman" w:hAnsi="Times New Roman" w:cs="Times New Roman" w:eastAsia="Times New Roman"/>
          <w:sz w:val="11"/>
          <w:szCs w:val="11"/>
          <w:color w:val="5E6060"/>
          <w:w w:val="263"/>
          <w:position w:val="-1"/>
        </w:rPr>
        <w:t>'</w:t>
      </w:r>
      <w:r>
        <w:rPr>
          <w:rFonts w:ascii="Times New Roman" w:hAnsi="Times New Roman" w:cs="Times New Roman" w:eastAsia="Times New Roman"/>
          <w:sz w:val="11"/>
          <w:szCs w:val="11"/>
          <w:color w:val="5E606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1"/>
          <w:szCs w:val="11"/>
          <w:color w:val="5E6060"/>
          <w:w w:val="100"/>
          <w:position w:val="-1"/>
        </w:rPr>
      </w:r>
      <w:r>
        <w:rPr>
          <w:rFonts w:ascii="Times New Roman" w:hAnsi="Times New Roman" w:cs="Times New Roman" w:eastAsia="Times New Roman"/>
          <w:sz w:val="11"/>
          <w:szCs w:val="11"/>
          <w:color w:val="AFAFAF"/>
          <w:w w:val="97"/>
          <w:i/>
          <w:position w:val="-1"/>
        </w:rPr>
        <w:t>....</w:t>
      </w:r>
      <w:r>
        <w:rPr>
          <w:rFonts w:ascii="Times New Roman" w:hAnsi="Times New Roman" w:cs="Times New Roman" w:eastAsia="Times New Roman"/>
          <w:sz w:val="11"/>
          <w:szCs w:val="11"/>
          <w:color w:val="AFAFAF"/>
          <w:spacing w:val="-22"/>
          <w:w w:val="97"/>
          <w:i/>
          <w:position w:val="-1"/>
        </w:rPr>
        <w:t>.</w:t>
      </w:r>
      <w:r>
        <w:rPr>
          <w:rFonts w:ascii="Times New Roman" w:hAnsi="Times New Roman" w:cs="Times New Roman" w:eastAsia="Times New Roman"/>
          <w:sz w:val="11"/>
          <w:szCs w:val="11"/>
          <w:color w:val="9C9C9C"/>
          <w:spacing w:val="-34"/>
          <w:w w:val="149"/>
          <w:i/>
          <w:position w:val="-1"/>
        </w:rPr>
        <w:t>:</w:t>
      </w:r>
      <w:r>
        <w:rPr>
          <w:rFonts w:ascii="Times New Roman" w:hAnsi="Times New Roman" w:cs="Times New Roman" w:eastAsia="Times New Roman"/>
          <w:sz w:val="11"/>
          <w:szCs w:val="11"/>
          <w:color w:val="AFAFAF"/>
          <w:spacing w:val="0"/>
          <w:w w:val="97"/>
          <w:i/>
          <w:position w:val="-1"/>
        </w:rPr>
        <w:t>.</w:t>
      </w:r>
      <w:r>
        <w:rPr>
          <w:rFonts w:ascii="Times New Roman" w:hAnsi="Times New Roman" w:cs="Times New Roman" w:eastAsia="Times New Roman"/>
          <w:sz w:val="11"/>
          <w:szCs w:val="11"/>
          <w:color w:val="AFAFAF"/>
          <w:spacing w:val="-19"/>
          <w:w w:val="100"/>
          <w:i/>
          <w:position w:val="-1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color w:val="9C9C9C"/>
          <w:spacing w:val="0"/>
          <w:w w:val="128"/>
          <w:b/>
          <w:bCs/>
          <w:i/>
          <w:position w:val="-1"/>
        </w:rPr>
        <w:t>"</w:t>
      </w:r>
      <w:r>
        <w:rPr>
          <w:rFonts w:ascii="Times New Roman" w:hAnsi="Times New Roman" w:cs="Times New Roman" w:eastAsia="Times New Roman"/>
          <w:sz w:val="14"/>
          <w:szCs w:val="14"/>
          <w:color w:val="9C9C9C"/>
          <w:spacing w:val="0"/>
          <w:w w:val="128"/>
          <w:b/>
          <w:bCs/>
          <w:i/>
          <w:position w:val="-1"/>
        </w:rPr>
        <w:t>l</w:t>
      </w:r>
      <w:r>
        <w:rPr>
          <w:rFonts w:ascii="Times New Roman" w:hAnsi="Times New Roman" w:cs="Times New Roman" w:eastAsia="Times New Roman"/>
          <w:sz w:val="14"/>
          <w:szCs w:val="14"/>
          <w:color w:val="9C9C9C"/>
          <w:spacing w:val="12"/>
          <w:w w:val="128"/>
          <w:b/>
          <w:bCs/>
          <w:i/>
          <w:position w:val="-1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color w:val="AFAFAF"/>
          <w:spacing w:val="-14"/>
          <w:w w:val="166"/>
          <w:position w:val="-1"/>
        </w:rPr>
        <w:t>·</w:t>
      </w:r>
      <w:r>
        <w:rPr>
          <w:rFonts w:ascii="Times New Roman" w:hAnsi="Times New Roman" w:cs="Times New Roman" w:eastAsia="Times New Roman"/>
          <w:sz w:val="14"/>
          <w:szCs w:val="14"/>
          <w:color w:val="5E6060"/>
          <w:spacing w:val="0"/>
          <w:w w:val="207"/>
          <w:position w:val="-1"/>
        </w:rPr>
        <w:t>'</w:t>
      </w:r>
      <w:r>
        <w:rPr>
          <w:rFonts w:ascii="Times New Roman" w:hAnsi="Times New Roman" w:cs="Times New Roman" w:eastAsia="Times New Roman"/>
          <w:sz w:val="14"/>
          <w:szCs w:val="14"/>
          <w:color w:val="000000"/>
          <w:spacing w:val="0"/>
          <w:w w:val="100"/>
          <w:position w:val="0"/>
        </w:rPr>
      </w:r>
    </w:p>
    <w:p>
      <w:pPr>
        <w:spacing w:before="0" w:after="0" w:line="52" w:lineRule="exact"/>
        <w:ind w:right="63"/>
        <w:jc w:val="right"/>
        <w:tabs>
          <w:tab w:pos="4740" w:val="left"/>
          <w:tab w:pos="9120" w:val="left"/>
        </w:tabs>
        <w:rPr>
          <w:rFonts w:ascii="Arial" w:hAnsi="Arial" w:cs="Arial" w:eastAsia="Arial"/>
          <w:sz w:val="8"/>
          <w:szCs w:val="8"/>
        </w:rPr>
      </w:pPr>
      <w:rPr/>
      <w:r>
        <w:rPr>
          <w:rFonts w:ascii="Arial" w:hAnsi="Arial" w:cs="Arial" w:eastAsia="Arial"/>
          <w:sz w:val="31"/>
          <w:szCs w:val="31"/>
          <w:color w:val="262626"/>
          <w:spacing w:val="0"/>
          <w:w w:val="67"/>
          <w:position w:val="-25"/>
        </w:rPr>
        <w:t>:I!</w:t>
      </w:r>
      <w:r>
        <w:rPr>
          <w:rFonts w:ascii="Arial" w:hAnsi="Arial" w:cs="Arial" w:eastAsia="Arial"/>
          <w:sz w:val="31"/>
          <w:szCs w:val="31"/>
          <w:color w:val="262626"/>
          <w:spacing w:val="0"/>
          <w:w w:val="100"/>
          <w:position w:val="-25"/>
        </w:rPr>
        <w:tab/>
      </w:r>
      <w:r>
        <w:rPr>
          <w:rFonts w:ascii="Arial" w:hAnsi="Arial" w:cs="Arial" w:eastAsia="Arial"/>
          <w:sz w:val="31"/>
          <w:szCs w:val="31"/>
          <w:color w:val="262626"/>
          <w:spacing w:val="0"/>
          <w:w w:val="100"/>
          <w:position w:val="-25"/>
        </w:rPr>
      </w:r>
      <w:r>
        <w:rPr>
          <w:rFonts w:ascii="Arial" w:hAnsi="Arial" w:cs="Arial" w:eastAsia="Arial"/>
          <w:sz w:val="71"/>
          <w:szCs w:val="71"/>
          <w:color w:val="262626"/>
          <w:spacing w:val="-19"/>
          <w:w w:val="32"/>
          <w:position w:val="-52"/>
        </w:rPr>
        <w:t>M</w:t>
      </w:r>
      <w:r>
        <w:rPr>
          <w:rFonts w:ascii="Arial" w:hAnsi="Arial" w:cs="Arial" w:eastAsia="Arial"/>
          <w:sz w:val="71"/>
          <w:szCs w:val="71"/>
          <w:color w:val="2F3672"/>
          <w:spacing w:val="0"/>
          <w:w w:val="90"/>
          <w:position w:val="-52"/>
        </w:rPr>
        <w:t>P.l</w:t>
      </w:r>
      <w:r>
        <w:rPr>
          <w:rFonts w:ascii="Arial" w:hAnsi="Arial" w:cs="Arial" w:eastAsia="Arial"/>
          <w:sz w:val="71"/>
          <w:szCs w:val="71"/>
          <w:color w:val="262626"/>
          <w:spacing w:val="0"/>
          <w:w w:val="26"/>
          <w:position w:val="-52"/>
        </w:rPr>
        <w:t>ENÇ</w:t>
      </w:r>
      <w:r>
        <w:rPr>
          <w:rFonts w:ascii="Arial" w:hAnsi="Arial" w:cs="Arial" w:eastAsia="Arial"/>
          <w:sz w:val="71"/>
          <w:szCs w:val="71"/>
          <w:color w:val="262626"/>
          <w:spacing w:val="0"/>
          <w:w w:val="100"/>
          <w:position w:val="-52"/>
        </w:rPr>
        <w:tab/>
      </w:r>
      <w:r>
        <w:rPr>
          <w:rFonts w:ascii="Arial" w:hAnsi="Arial" w:cs="Arial" w:eastAsia="Arial"/>
          <w:sz w:val="71"/>
          <w:szCs w:val="71"/>
          <w:color w:val="262626"/>
          <w:spacing w:val="0"/>
          <w:w w:val="100"/>
          <w:position w:val="-52"/>
        </w:rPr>
      </w:r>
      <w:r>
        <w:rPr>
          <w:rFonts w:ascii="Arial" w:hAnsi="Arial" w:cs="Arial" w:eastAsia="Arial"/>
          <w:sz w:val="8"/>
          <w:szCs w:val="8"/>
          <w:color w:val="5E6060"/>
          <w:spacing w:val="0"/>
          <w:w w:val="364"/>
          <w:position w:val="-3"/>
        </w:rPr>
        <w:t>\</w:t>
      </w:r>
      <w:r>
        <w:rPr>
          <w:rFonts w:ascii="Arial" w:hAnsi="Arial" w:cs="Arial" w:eastAsia="Arial"/>
          <w:sz w:val="8"/>
          <w:szCs w:val="8"/>
          <w:color w:val="5E6060"/>
          <w:spacing w:val="11"/>
          <w:w w:val="364"/>
          <w:position w:val="-3"/>
        </w:rPr>
        <w:t> </w:t>
      </w:r>
      <w:r>
        <w:rPr>
          <w:rFonts w:ascii="Arial" w:hAnsi="Arial" w:cs="Arial" w:eastAsia="Arial"/>
          <w:sz w:val="8"/>
          <w:szCs w:val="8"/>
          <w:color w:val="5E6060"/>
          <w:spacing w:val="-61"/>
          <w:w w:val="239"/>
          <w:position w:val="-3"/>
        </w:rPr>
        <w:t>·</w:t>
      </w:r>
      <w:r>
        <w:rPr>
          <w:rFonts w:ascii="Arial" w:hAnsi="Arial" w:cs="Arial" w:eastAsia="Arial"/>
          <w:sz w:val="8"/>
          <w:szCs w:val="8"/>
          <w:color w:val="9C9C9C"/>
          <w:spacing w:val="0"/>
          <w:w w:val="336"/>
          <w:position w:val="-3"/>
        </w:rPr>
        <w:t>,</w:t>
      </w:r>
      <w:r>
        <w:rPr>
          <w:rFonts w:ascii="Arial" w:hAnsi="Arial" w:cs="Arial" w:eastAsia="Arial"/>
          <w:sz w:val="8"/>
          <w:szCs w:val="8"/>
          <w:color w:val="9C9C9C"/>
          <w:spacing w:val="-16"/>
          <w:w w:val="100"/>
          <w:position w:val="-3"/>
        </w:rPr>
        <w:t> </w:t>
      </w:r>
      <w:r>
        <w:rPr>
          <w:rFonts w:ascii="Arial" w:hAnsi="Arial" w:cs="Arial" w:eastAsia="Arial"/>
          <w:sz w:val="8"/>
          <w:szCs w:val="8"/>
          <w:color w:val="808082"/>
          <w:spacing w:val="0"/>
          <w:w w:val="100"/>
          <w:position w:val="-3"/>
        </w:rPr>
        <w:t>•</w:t>
      </w:r>
      <w:r>
        <w:rPr>
          <w:rFonts w:ascii="Arial" w:hAnsi="Arial" w:cs="Arial" w:eastAsia="Arial"/>
          <w:sz w:val="8"/>
          <w:szCs w:val="8"/>
          <w:color w:val="808082"/>
          <w:spacing w:val="0"/>
          <w:w w:val="100"/>
          <w:position w:val="-3"/>
        </w:rPr>
        <w:t>  </w:t>
      </w:r>
      <w:r>
        <w:rPr>
          <w:rFonts w:ascii="Arial" w:hAnsi="Arial" w:cs="Arial" w:eastAsia="Arial"/>
          <w:sz w:val="8"/>
          <w:szCs w:val="8"/>
          <w:color w:val="808082"/>
          <w:spacing w:val="19"/>
          <w:w w:val="100"/>
          <w:position w:val="-3"/>
        </w:rPr>
        <w:t> </w:t>
      </w:r>
      <w:r>
        <w:rPr>
          <w:rFonts w:ascii="Arial" w:hAnsi="Arial" w:cs="Arial" w:eastAsia="Arial"/>
          <w:sz w:val="8"/>
          <w:szCs w:val="8"/>
          <w:color w:val="AFAFAF"/>
          <w:spacing w:val="0"/>
          <w:w w:val="100"/>
          <w:position w:val="-3"/>
        </w:rPr>
        <w:t>.;;.,.</w:t>
      </w:r>
      <w:r>
        <w:rPr>
          <w:rFonts w:ascii="Arial" w:hAnsi="Arial" w:cs="Arial" w:eastAsia="Arial"/>
          <w:sz w:val="8"/>
          <w:szCs w:val="8"/>
          <w:color w:val="AFAFAF"/>
          <w:spacing w:val="0"/>
          <w:w w:val="100"/>
          <w:position w:val="-3"/>
        </w:rPr>
        <w:t>      </w:t>
      </w:r>
      <w:r>
        <w:rPr>
          <w:rFonts w:ascii="Arial" w:hAnsi="Arial" w:cs="Arial" w:eastAsia="Arial"/>
          <w:sz w:val="8"/>
          <w:szCs w:val="8"/>
          <w:color w:val="AFAFAF"/>
          <w:spacing w:val="1"/>
          <w:w w:val="100"/>
          <w:position w:val="-3"/>
        </w:rPr>
        <w:t> </w:t>
      </w:r>
      <w:r>
        <w:rPr>
          <w:rFonts w:ascii="Arial" w:hAnsi="Arial" w:cs="Arial" w:eastAsia="Arial"/>
          <w:sz w:val="8"/>
          <w:szCs w:val="8"/>
          <w:color w:val="808082"/>
          <w:spacing w:val="0"/>
          <w:w w:val="78"/>
          <w:position w:val="-3"/>
        </w:rPr>
        <w:t>._</w:t>
      </w:r>
      <w:r>
        <w:rPr>
          <w:rFonts w:ascii="Arial" w:hAnsi="Arial" w:cs="Arial" w:eastAsia="Arial"/>
          <w:sz w:val="8"/>
          <w:szCs w:val="8"/>
          <w:color w:val="808082"/>
          <w:spacing w:val="0"/>
          <w:w w:val="78"/>
          <w:position w:val="-3"/>
        </w:rPr>
        <w:t>     </w:t>
      </w:r>
      <w:r>
        <w:rPr>
          <w:rFonts w:ascii="Arial" w:hAnsi="Arial" w:cs="Arial" w:eastAsia="Arial"/>
          <w:sz w:val="8"/>
          <w:szCs w:val="8"/>
          <w:color w:val="808082"/>
          <w:spacing w:val="6"/>
          <w:w w:val="78"/>
          <w:position w:val="-3"/>
        </w:rPr>
        <w:t> </w:t>
      </w:r>
      <w:r>
        <w:rPr>
          <w:rFonts w:ascii="Arial" w:hAnsi="Arial" w:cs="Arial" w:eastAsia="Arial"/>
          <w:sz w:val="8"/>
          <w:szCs w:val="8"/>
          <w:color w:val="AFAFAF"/>
          <w:spacing w:val="-4"/>
          <w:w w:val="264"/>
          <w:position w:val="-3"/>
        </w:rPr>
        <w:t>·</w:t>
      </w:r>
      <w:r>
        <w:rPr>
          <w:rFonts w:ascii="Arial" w:hAnsi="Arial" w:cs="Arial" w:eastAsia="Arial"/>
          <w:sz w:val="8"/>
          <w:szCs w:val="8"/>
          <w:color w:val="AFAFAF"/>
          <w:spacing w:val="-19"/>
          <w:w w:val="110"/>
          <w:position w:val="-3"/>
        </w:rPr>
        <w:t>.</w:t>
      </w:r>
      <w:r>
        <w:rPr>
          <w:rFonts w:ascii="Arial" w:hAnsi="Arial" w:cs="Arial" w:eastAsia="Arial"/>
          <w:sz w:val="8"/>
          <w:szCs w:val="8"/>
          <w:color w:val="AFAFAF"/>
          <w:spacing w:val="-19"/>
          <w:w w:val="262"/>
          <w:position w:val="-3"/>
        </w:rPr>
        <w:t>'</w:t>
      </w:r>
      <w:r>
        <w:rPr>
          <w:rFonts w:ascii="Arial" w:hAnsi="Arial" w:cs="Arial" w:eastAsia="Arial"/>
          <w:sz w:val="8"/>
          <w:szCs w:val="8"/>
          <w:color w:val="AFAFAF"/>
          <w:spacing w:val="3"/>
          <w:w w:val="110"/>
          <w:position w:val="-3"/>
        </w:rPr>
        <w:t>.</w:t>
      </w:r>
      <w:r>
        <w:rPr>
          <w:rFonts w:ascii="Arial" w:hAnsi="Arial" w:cs="Arial" w:eastAsia="Arial"/>
          <w:sz w:val="8"/>
          <w:szCs w:val="8"/>
          <w:color w:val="9C9C9C"/>
          <w:spacing w:val="0"/>
          <w:w w:val="267"/>
          <w:position w:val="-3"/>
        </w:rPr>
        <w:t>.,</w:t>
      </w:r>
      <w:r>
        <w:rPr>
          <w:rFonts w:ascii="Arial" w:hAnsi="Arial" w:cs="Arial" w:eastAsia="Arial"/>
          <w:sz w:val="8"/>
          <w:szCs w:val="8"/>
          <w:color w:val="9C9C9C"/>
          <w:spacing w:val="0"/>
          <w:w w:val="100"/>
          <w:position w:val="-3"/>
        </w:rPr>
        <w:t>     </w:t>
      </w:r>
      <w:r>
        <w:rPr>
          <w:rFonts w:ascii="Arial" w:hAnsi="Arial" w:cs="Arial" w:eastAsia="Arial"/>
          <w:sz w:val="8"/>
          <w:szCs w:val="8"/>
          <w:color w:val="9C9C9C"/>
          <w:spacing w:val="11"/>
          <w:w w:val="100"/>
          <w:position w:val="-3"/>
        </w:rPr>
        <w:t> </w:t>
      </w:r>
      <w:r>
        <w:rPr>
          <w:rFonts w:ascii="Arial" w:hAnsi="Arial" w:cs="Arial" w:eastAsia="Arial"/>
          <w:sz w:val="8"/>
          <w:szCs w:val="8"/>
          <w:color w:val="AFAFAF"/>
          <w:spacing w:val="0"/>
          <w:w w:val="106"/>
          <w:position w:val="-3"/>
        </w:rPr>
        <w:t>r</w:t>
      </w:r>
      <w:r>
        <w:rPr>
          <w:rFonts w:ascii="Arial" w:hAnsi="Arial" w:cs="Arial" w:eastAsia="Arial"/>
          <w:sz w:val="8"/>
          <w:szCs w:val="8"/>
          <w:color w:val="000000"/>
          <w:spacing w:val="0"/>
          <w:w w:val="100"/>
          <w:position w:val="0"/>
        </w:rPr>
      </w:r>
    </w:p>
    <w:p>
      <w:pPr>
        <w:spacing w:before="0" w:after="0" w:line="166" w:lineRule="exact"/>
        <w:ind w:left="72" w:right="264"/>
        <w:jc w:val="center"/>
        <w:rPr>
          <w:rFonts w:ascii="Arial" w:hAnsi="Arial" w:cs="Arial" w:eastAsia="Arial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4"/>
          <w:szCs w:val="14"/>
          <w:color w:val="9C9C9C"/>
          <w:spacing w:val="0"/>
          <w:w w:val="100"/>
          <w:position w:val="-1"/>
        </w:rPr>
        <w:t>..</w:t>
      </w:r>
      <w:r>
        <w:rPr>
          <w:rFonts w:ascii="Times New Roman" w:hAnsi="Times New Roman" w:cs="Times New Roman" w:eastAsia="Times New Roman"/>
          <w:sz w:val="14"/>
          <w:szCs w:val="14"/>
          <w:color w:val="9C9C9C"/>
          <w:spacing w:val="9"/>
          <w:w w:val="100"/>
          <w:position w:val="-1"/>
        </w:rPr>
        <w:t> </w:t>
      </w:r>
      <w:r>
        <w:rPr>
          <w:rFonts w:ascii="Arial" w:hAnsi="Arial" w:cs="Arial" w:eastAsia="Arial"/>
          <w:sz w:val="18"/>
          <w:szCs w:val="18"/>
          <w:color w:val="9C9C9C"/>
          <w:spacing w:val="0"/>
          <w:w w:val="67"/>
          <w:b/>
          <w:bCs/>
          <w:position w:val="-1"/>
        </w:rPr>
        <w:t>:t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49" w:lineRule="exact"/>
        <w:ind w:left="-28" w:right="333"/>
        <w:jc w:val="center"/>
        <w:rPr>
          <w:rFonts w:ascii="Arial" w:hAnsi="Arial" w:cs="Arial" w:eastAsia="Arial"/>
          <w:sz w:val="11"/>
          <w:szCs w:val="11"/>
        </w:rPr>
      </w:pPr>
      <w:rPr/>
      <w:r>
        <w:rPr>
          <w:rFonts w:ascii="Arial" w:hAnsi="Arial" w:cs="Arial" w:eastAsia="Arial"/>
          <w:sz w:val="11"/>
          <w:szCs w:val="11"/>
          <w:color w:val="9C9C9C"/>
          <w:spacing w:val="0"/>
          <w:w w:val="135"/>
          <w:b/>
          <w:bCs/>
          <w:i/>
          <w:position w:val="-3"/>
        </w:rPr>
        <w:t>&lt;ır-</w:t>
      </w:r>
      <w:r>
        <w:rPr>
          <w:rFonts w:ascii="Arial" w:hAnsi="Arial" w:cs="Arial" w:eastAsia="Arial"/>
          <w:sz w:val="11"/>
          <w:szCs w:val="11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type w:val="continuous"/>
          <w:pgSz w:w="11920" w:h="16840"/>
          <w:pgMar w:top="300" w:bottom="280" w:left="220" w:right="180"/>
          <w:cols w:num="2" w:equalWidth="0">
            <w:col w:w="10721" w:space="165"/>
            <w:col w:w="634"/>
          </w:cols>
        </w:sectPr>
      </w:pPr>
      <w:rPr/>
    </w:p>
    <w:p>
      <w:pPr>
        <w:spacing w:before="0" w:after="0" w:line="207" w:lineRule="exact"/>
        <w:ind w:right="327"/>
        <w:jc w:val="right"/>
        <w:tabs>
          <w:tab w:pos="1400" w:val="left"/>
        </w:tabs>
        <w:rPr>
          <w:rFonts w:ascii="Arial" w:hAnsi="Arial" w:cs="Arial" w:eastAsia="Arial"/>
          <w:sz w:val="21"/>
          <w:szCs w:val="21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45.151657pt;margin-top:6.037528pt;width:94.00683pt;height:12.5pt;mso-position-horizontal-relative:page;mso-position-vertical-relative:paragraph;z-index:-14868" type="#_x0000_t202" filled="f" stroked="f">
            <v:textbox inset="0,0,0,0">
              <w:txbxContent>
                <w:p>
                  <w:pPr>
                    <w:spacing w:before="0" w:after="0" w:line="250" w:lineRule="exact"/>
                    <w:ind w:right="-78"/>
                    <w:jc w:val="left"/>
                    <w:rPr>
                      <w:rFonts w:ascii="Arial" w:hAnsi="Arial" w:cs="Arial" w:eastAsia="Arial"/>
                      <w:sz w:val="25"/>
                      <w:szCs w:val="25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24"/>
                      <w:szCs w:val="24"/>
                      <w:color w:val="414141"/>
                      <w:w w:val="332"/>
                    </w:rPr>
                    <w:t>:</w:t>
                  </w:r>
                  <w:r>
                    <w:rPr>
                      <w:rFonts w:ascii="Times New Roman" w:hAnsi="Times New Roman" w:cs="Times New Roman" w:eastAsia="Times New Roman"/>
                      <w:sz w:val="24"/>
                      <w:szCs w:val="24"/>
                      <w:color w:val="414141"/>
                      <w:spacing w:val="-2"/>
                      <w:w w:val="332"/>
                    </w:rPr>
                    <w:t>t</w:t>
                  </w:r>
                  <w:r>
                    <w:rPr>
                      <w:rFonts w:ascii="Times New Roman" w:hAnsi="Times New Roman" w:cs="Times New Roman" w:eastAsia="Times New Roman"/>
                      <w:sz w:val="24"/>
                      <w:szCs w:val="24"/>
                      <w:color w:val="5E6060"/>
                      <w:spacing w:val="-2"/>
                      <w:w w:val="64"/>
                    </w:rPr>
                    <w:t>"</w:t>
                  </w:r>
                  <w:r>
                    <w:rPr>
                      <w:rFonts w:ascii="Times New Roman" w:hAnsi="Times New Roman" w:cs="Times New Roman" w:eastAsia="Times New Roman"/>
                      <w:sz w:val="24"/>
                      <w:szCs w:val="24"/>
                      <w:color w:val="414141"/>
                      <w:spacing w:val="0"/>
                      <w:w w:val="131"/>
                    </w:rPr>
                    <w:t>gti</w:t>
                  </w:r>
                  <w:r>
                    <w:rPr>
                      <w:rFonts w:ascii="Times New Roman" w:hAnsi="Times New Roman" w:cs="Times New Roman" w:eastAsia="Times New Roman"/>
                      <w:sz w:val="24"/>
                      <w:szCs w:val="24"/>
                      <w:color w:val="414141"/>
                      <w:spacing w:val="0"/>
                      <w:w w:val="132"/>
                    </w:rPr>
                    <w:t>n</w:t>
                  </w:r>
                  <w:r>
                    <w:rPr>
                      <w:rFonts w:ascii="Times New Roman" w:hAnsi="Times New Roman" w:cs="Times New Roman" w:eastAsia="Times New Roman"/>
                      <w:sz w:val="24"/>
                      <w:szCs w:val="24"/>
                      <w:color w:val="414141"/>
                      <w:spacing w:val="6"/>
                      <w:w w:val="100"/>
                    </w:rPr>
                    <w:t> </w:t>
                  </w:r>
                  <w:r>
                    <w:rPr>
                      <w:rFonts w:ascii="Arial" w:hAnsi="Arial" w:cs="Arial" w:eastAsia="Arial"/>
                      <w:sz w:val="25"/>
                      <w:szCs w:val="25"/>
                      <w:color w:val="414141"/>
                      <w:spacing w:val="0"/>
                      <w:w w:val="122"/>
                    </w:rPr>
                    <w:t>KAYA</w:t>
                  </w:r>
                  <w:r>
                    <w:rPr>
                      <w:rFonts w:ascii="Arial" w:hAnsi="Arial" w:cs="Arial" w:eastAsia="Arial"/>
                      <w:sz w:val="25"/>
                      <w:szCs w:val="25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21"/>
          <w:szCs w:val="21"/>
          <w:color w:val="AFAFAF"/>
          <w:spacing w:val="0"/>
          <w:w w:val="158"/>
        </w:rPr>
        <w:t>'</w:t>
      </w:r>
      <w:r>
        <w:rPr>
          <w:rFonts w:ascii="Arial" w:hAnsi="Arial" w:cs="Arial" w:eastAsia="Arial"/>
          <w:sz w:val="21"/>
          <w:szCs w:val="21"/>
          <w:color w:val="AFAFAF"/>
          <w:spacing w:val="40"/>
          <w:w w:val="158"/>
        </w:rPr>
        <w:t> </w:t>
      </w:r>
      <w:r>
        <w:rPr>
          <w:rFonts w:ascii="Arial" w:hAnsi="Arial" w:cs="Arial" w:eastAsia="Arial"/>
          <w:sz w:val="21"/>
          <w:szCs w:val="21"/>
          <w:color w:val="AFAFAF"/>
          <w:spacing w:val="0"/>
          <w:w w:val="100"/>
        </w:rPr>
        <w:t>.r."'</w:t>
      </w:r>
      <w:r>
        <w:rPr>
          <w:rFonts w:ascii="Arial" w:hAnsi="Arial" w:cs="Arial" w:eastAsia="Arial"/>
          <w:sz w:val="21"/>
          <w:szCs w:val="21"/>
          <w:color w:val="AFAFAF"/>
          <w:spacing w:val="0"/>
          <w:w w:val="100"/>
        </w:rPr>
        <w:t>  </w:t>
      </w:r>
      <w:r>
        <w:rPr>
          <w:rFonts w:ascii="Arial" w:hAnsi="Arial" w:cs="Arial" w:eastAsia="Arial"/>
          <w:sz w:val="21"/>
          <w:szCs w:val="21"/>
          <w:color w:val="AFAFAF"/>
          <w:spacing w:val="42"/>
          <w:w w:val="100"/>
        </w:rPr>
        <w:t> </w:t>
      </w:r>
      <w:r>
        <w:rPr>
          <w:rFonts w:ascii="Arial" w:hAnsi="Arial" w:cs="Arial" w:eastAsia="Arial"/>
          <w:sz w:val="21"/>
          <w:szCs w:val="21"/>
          <w:color w:val="C1C1C1"/>
          <w:spacing w:val="0"/>
          <w:w w:val="162"/>
        </w:rPr>
        <w:t>.</w:t>
      </w:r>
      <w:r>
        <w:rPr>
          <w:rFonts w:ascii="Arial" w:hAnsi="Arial" w:cs="Arial" w:eastAsia="Arial"/>
          <w:sz w:val="21"/>
          <w:szCs w:val="21"/>
          <w:color w:val="C1C1C1"/>
          <w:spacing w:val="-17"/>
          <w:w w:val="162"/>
        </w:rPr>
        <w:t>.</w:t>
      </w:r>
      <w:r>
        <w:rPr>
          <w:rFonts w:ascii="Arial" w:hAnsi="Arial" w:cs="Arial" w:eastAsia="Arial"/>
          <w:sz w:val="21"/>
          <w:szCs w:val="21"/>
          <w:color w:val="9C9C9C"/>
          <w:spacing w:val="0"/>
          <w:w w:val="136"/>
        </w:rPr>
        <w:t>·</w:t>
      </w:r>
      <w:r>
        <w:rPr>
          <w:rFonts w:ascii="Arial" w:hAnsi="Arial" w:cs="Arial" w:eastAsia="Arial"/>
          <w:sz w:val="21"/>
          <w:szCs w:val="21"/>
          <w:color w:val="9C9C9C"/>
          <w:spacing w:val="-30"/>
          <w:w w:val="100"/>
        </w:rPr>
        <w:t> </w:t>
      </w:r>
      <w:r>
        <w:rPr>
          <w:rFonts w:ascii="Arial" w:hAnsi="Arial" w:cs="Arial" w:eastAsia="Arial"/>
          <w:sz w:val="21"/>
          <w:szCs w:val="21"/>
          <w:color w:val="AFAFAF"/>
          <w:spacing w:val="0"/>
          <w:w w:val="59"/>
        </w:rPr>
        <w:t>_.,.,</w:t>
      </w:r>
      <w:r>
        <w:rPr>
          <w:rFonts w:ascii="Arial" w:hAnsi="Arial" w:cs="Arial" w:eastAsia="Arial"/>
          <w:sz w:val="21"/>
          <w:szCs w:val="21"/>
          <w:color w:val="AFAFAF"/>
          <w:spacing w:val="0"/>
          <w:w w:val="100"/>
        </w:rPr>
        <w:tab/>
      </w:r>
      <w:r>
        <w:rPr>
          <w:rFonts w:ascii="Arial" w:hAnsi="Arial" w:cs="Arial" w:eastAsia="Arial"/>
          <w:sz w:val="21"/>
          <w:szCs w:val="21"/>
          <w:color w:val="AFAFAF"/>
          <w:spacing w:val="0"/>
          <w:w w:val="100"/>
        </w:rPr>
      </w:r>
      <w:r>
        <w:rPr>
          <w:rFonts w:ascii="Arial" w:hAnsi="Arial" w:cs="Arial" w:eastAsia="Arial"/>
          <w:sz w:val="21"/>
          <w:szCs w:val="21"/>
          <w:color w:val="808082"/>
          <w:spacing w:val="0"/>
          <w:w w:val="100"/>
          <w:i/>
        </w:rPr>
        <w:t>"</w:t>
      </w:r>
      <w:r>
        <w:rPr>
          <w:rFonts w:ascii="Arial" w:hAnsi="Arial" w:cs="Arial" w:eastAsia="Arial"/>
          <w:sz w:val="21"/>
          <w:szCs w:val="21"/>
          <w:color w:val="808082"/>
          <w:spacing w:val="0"/>
          <w:w w:val="100"/>
          <w:i/>
        </w:rPr>
        <w:t> </w:t>
      </w:r>
      <w:r>
        <w:rPr>
          <w:rFonts w:ascii="Arial" w:hAnsi="Arial" w:cs="Arial" w:eastAsia="Arial"/>
          <w:sz w:val="21"/>
          <w:szCs w:val="21"/>
          <w:color w:val="808082"/>
          <w:spacing w:val="19"/>
          <w:w w:val="100"/>
          <w:i/>
        </w:rPr>
        <w:t> </w:t>
      </w:r>
      <w:r>
        <w:rPr>
          <w:rFonts w:ascii="Arial" w:hAnsi="Arial" w:cs="Arial" w:eastAsia="Arial"/>
          <w:sz w:val="21"/>
          <w:szCs w:val="21"/>
          <w:color w:val="AFAFAF"/>
          <w:spacing w:val="0"/>
          <w:w w:val="126"/>
          <w:i/>
        </w:rPr>
        <w:t>-</w:t>
      </w:r>
      <w:r>
        <w:rPr>
          <w:rFonts w:ascii="Arial" w:hAnsi="Arial" w:cs="Arial" w:eastAsia="Arial"/>
          <w:sz w:val="21"/>
          <w:szCs w:val="21"/>
          <w:color w:val="000000"/>
          <w:spacing w:val="0"/>
          <w:w w:val="100"/>
        </w:rPr>
      </w:r>
    </w:p>
    <w:p>
      <w:pPr>
        <w:spacing w:before="0" w:after="0" w:line="186" w:lineRule="exact"/>
        <w:ind w:right="474"/>
        <w:jc w:val="right"/>
        <w:tabs>
          <w:tab w:pos="520" w:val="left"/>
          <w:tab w:pos="820" w:val="left"/>
          <w:tab w:pos="1100" w:val="left"/>
        </w:tabs>
        <w:rPr>
          <w:rFonts w:ascii="Arial" w:hAnsi="Arial" w:cs="Arial" w:eastAsia="Arial"/>
          <w:sz w:val="12"/>
          <w:szCs w:val="12"/>
        </w:rPr>
      </w:pPr>
      <w:rPr/>
      <w:r>
        <w:rPr>
          <w:rFonts w:ascii="Arial" w:hAnsi="Arial" w:cs="Arial" w:eastAsia="Arial"/>
          <w:sz w:val="3"/>
          <w:szCs w:val="3"/>
          <w:color w:val="AFAFAF"/>
          <w:spacing w:val="0"/>
          <w:w w:val="166"/>
        </w:rPr>
        <w:t>.,r</w:t>
      </w:r>
      <w:r>
        <w:rPr>
          <w:rFonts w:ascii="Arial" w:hAnsi="Arial" w:cs="Arial" w:eastAsia="Arial"/>
          <w:sz w:val="3"/>
          <w:szCs w:val="3"/>
          <w:color w:val="AFAFAF"/>
          <w:spacing w:val="0"/>
          <w:w w:val="166"/>
        </w:rPr>
        <w:t>    </w:t>
      </w:r>
      <w:r>
        <w:rPr>
          <w:rFonts w:ascii="Arial" w:hAnsi="Arial" w:cs="Arial" w:eastAsia="Arial"/>
          <w:sz w:val="3"/>
          <w:szCs w:val="3"/>
          <w:color w:val="AFAFAF"/>
          <w:spacing w:val="5"/>
          <w:w w:val="166"/>
        </w:rPr>
        <w:t> </w:t>
      </w:r>
      <w:r>
        <w:rPr>
          <w:rFonts w:ascii="Arial" w:hAnsi="Arial" w:cs="Arial" w:eastAsia="Arial"/>
          <w:sz w:val="8"/>
          <w:szCs w:val="8"/>
          <w:color w:val="AFAFAF"/>
          <w:spacing w:val="0"/>
          <w:w w:val="166"/>
          <w:i/>
        </w:rPr>
        <w:t>Q</w:t>
      </w:r>
      <w:r>
        <w:rPr>
          <w:rFonts w:ascii="Arial" w:hAnsi="Arial" w:cs="Arial" w:eastAsia="Arial"/>
          <w:sz w:val="8"/>
          <w:szCs w:val="8"/>
          <w:color w:val="AFAFAF"/>
          <w:spacing w:val="-21"/>
          <w:w w:val="166"/>
          <w:i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9C9C9C"/>
          <w:spacing w:val="0"/>
          <w:w w:val="51"/>
        </w:rPr>
        <w:t>&lt;.</w:t>
      </w:r>
      <w:r>
        <w:rPr>
          <w:rFonts w:ascii="Times New Roman" w:hAnsi="Times New Roman" w:cs="Times New Roman" w:eastAsia="Times New Roman"/>
          <w:sz w:val="19"/>
          <w:szCs w:val="19"/>
          <w:color w:val="9C9C9C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9C9C9C"/>
          <w:spacing w:val="0"/>
          <w:w w:val="100"/>
        </w:rPr>
      </w:r>
      <w:r>
        <w:rPr>
          <w:rFonts w:ascii="Arial" w:hAnsi="Arial" w:cs="Arial" w:eastAsia="Arial"/>
          <w:sz w:val="11"/>
          <w:szCs w:val="11"/>
          <w:color w:val="AFAFAF"/>
          <w:spacing w:val="0"/>
          <w:w w:val="85"/>
          <w:b/>
          <w:bCs/>
          <w:i/>
        </w:rPr>
        <w:t>4-</w:t>
      </w:r>
      <w:r>
        <w:rPr>
          <w:rFonts w:ascii="Arial" w:hAnsi="Arial" w:cs="Arial" w:eastAsia="Arial"/>
          <w:sz w:val="11"/>
          <w:szCs w:val="11"/>
          <w:color w:val="AFAFAF"/>
          <w:spacing w:val="0"/>
          <w:w w:val="100"/>
          <w:b/>
          <w:bCs/>
          <w:i/>
        </w:rPr>
        <w:tab/>
      </w:r>
      <w:r>
        <w:rPr>
          <w:rFonts w:ascii="Arial" w:hAnsi="Arial" w:cs="Arial" w:eastAsia="Arial"/>
          <w:sz w:val="11"/>
          <w:szCs w:val="11"/>
          <w:color w:val="AFAFAF"/>
          <w:spacing w:val="0"/>
          <w:w w:val="100"/>
          <w:b/>
          <w:bCs/>
          <w:i/>
        </w:rPr>
      </w:r>
      <w:r>
        <w:rPr>
          <w:rFonts w:ascii="Times New Roman" w:hAnsi="Times New Roman" w:cs="Times New Roman" w:eastAsia="Times New Roman"/>
          <w:sz w:val="7"/>
          <w:szCs w:val="7"/>
          <w:color w:val="AFAFAF"/>
          <w:spacing w:val="0"/>
          <w:w w:val="79"/>
          <w:b/>
          <w:bCs/>
        </w:rPr>
        <w:t>to</w:t>
      </w:r>
      <w:r>
        <w:rPr>
          <w:rFonts w:ascii="Times New Roman" w:hAnsi="Times New Roman" w:cs="Times New Roman" w:eastAsia="Times New Roman"/>
          <w:sz w:val="7"/>
          <w:szCs w:val="7"/>
          <w:color w:val="AFAFAF"/>
          <w:spacing w:val="-3"/>
          <w:w w:val="79"/>
          <w:b/>
          <w:bCs/>
        </w:rPr>
        <w:t>-</w:t>
      </w:r>
      <w:r>
        <w:rPr>
          <w:rFonts w:ascii="Times New Roman" w:hAnsi="Times New Roman" w:cs="Times New Roman" w:eastAsia="Times New Roman"/>
          <w:sz w:val="7"/>
          <w:szCs w:val="7"/>
          <w:color w:val="808082"/>
          <w:spacing w:val="0"/>
          <w:w w:val="147"/>
          <w:b/>
          <w:bCs/>
        </w:rPr>
        <w:t>,</w:t>
      </w:r>
      <w:r>
        <w:rPr>
          <w:rFonts w:ascii="Times New Roman" w:hAnsi="Times New Roman" w:cs="Times New Roman" w:eastAsia="Times New Roman"/>
          <w:sz w:val="7"/>
          <w:szCs w:val="7"/>
          <w:color w:val="808082"/>
          <w:spacing w:val="0"/>
          <w:w w:val="100"/>
          <w:b/>
          <w:bCs/>
        </w:rPr>
        <w:tab/>
      </w:r>
      <w:r>
        <w:rPr>
          <w:rFonts w:ascii="Times New Roman" w:hAnsi="Times New Roman" w:cs="Times New Roman" w:eastAsia="Times New Roman"/>
          <w:sz w:val="7"/>
          <w:szCs w:val="7"/>
          <w:color w:val="808082"/>
          <w:spacing w:val="0"/>
          <w:w w:val="100"/>
          <w:b/>
          <w:bCs/>
        </w:rPr>
      </w:r>
      <w:r>
        <w:rPr>
          <w:rFonts w:ascii="Times New Roman" w:hAnsi="Times New Roman" w:cs="Times New Roman" w:eastAsia="Times New Roman"/>
          <w:sz w:val="7"/>
          <w:szCs w:val="7"/>
          <w:color w:val="9C9C9C"/>
          <w:spacing w:val="0"/>
          <w:w w:val="167"/>
        </w:rPr>
        <w:t>•</w:t>
      </w:r>
      <w:r>
        <w:rPr>
          <w:rFonts w:ascii="Times New Roman" w:hAnsi="Times New Roman" w:cs="Times New Roman" w:eastAsia="Times New Roman"/>
          <w:sz w:val="7"/>
          <w:szCs w:val="7"/>
          <w:color w:val="9C9C9C"/>
          <w:spacing w:val="-12"/>
          <w:w w:val="167"/>
        </w:rPr>
        <w:t> </w:t>
      </w:r>
      <w:r>
        <w:rPr>
          <w:rFonts w:ascii="Times New Roman" w:hAnsi="Times New Roman" w:cs="Times New Roman" w:eastAsia="Times New Roman"/>
          <w:sz w:val="7"/>
          <w:szCs w:val="7"/>
          <w:color w:val="AFAFAF"/>
          <w:spacing w:val="0"/>
          <w:w w:val="482"/>
        </w:rPr>
        <w:t>'</w:t>
      </w:r>
      <w:r>
        <w:rPr>
          <w:rFonts w:ascii="Times New Roman" w:hAnsi="Times New Roman" w:cs="Times New Roman" w:eastAsia="Times New Roman"/>
          <w:sz w:val="7"/>
          <w:szCs w:val="7"/>
          <w:color w:val="AFAFAF"/>
          <w:spacing w:val="-36"/>
          <w:w w:val="482"/>
        </w:rPr>
        <w:t> </w:t>
      </w:r>
      <w:r>
        <w:rPr>
          <w:rFonts w:ascii="Arial" w:hAnsi="Arial" w:cs="Arial" w:eastAsia="Arial"/>
          <w:sz w:val="12"/>
          <w:szCs w:val="12"/>
          <w:color w:val="9C9C9C"/>
          <w:spacing w:val="0"/>
          <w:w w:val="134"/>
        </w:rPr>
        <w:t>:!</w:t>
      </w:r>
      <w:r>
        <w:rPr>
          <w:rFonts w:ascii="Arial" w:hAnsi="Arial" w:cs="Arial" w:eastAsia="Arial"/>
          <w:sz w:val="12"/>
          <w:szCs w:val="12"/>
          <w:color w:val="000000"/>
          <w:spacing w:val="0"/>
          <w:w w:val="100"/>
        </w:rPr>
      </w:r>
    </w:p>
    <w:p>
      <w:pPr>
        <w:jc w:val="right"/>
        <w:spacing w:after="0"/>
        <w:sectPr>
          <w:type w:val="continuous"/>
          <w:pgSz w:w="11920" w:h="16840"/>
          <w:pgMar w:top="300" w:bottom="280" w:left="220" w:right="180"/>
        </w:sectPr>
      </w:pPr>
      <w:rPr/>
    </w:p>
    <w:p>
      <w:pPr>
        <w:spacing w:before="0" w:after="0" w:line="231" w:lineRule="exact"/>
        <w:ind w:left="2287" w:right="-20"/>
        <w:jc w:val="left"/>
        <w:rPr>
          <w:rFonts w:ascii="Arial" w:hAnsi="Arial" w:cs="Arial" w:eastAsia="Arial"/>
          <w:sz w:val="22"/>
          <w:szCs w:val="22"/>
        </w:rPr>
      </w:pPr>
      <w:rPr/>
      <w:r>
        <w:rPr/>
        <w:pict>
          <v:group style="position:absolute;margin-left:15.041156pt;margin-top:41.403049pt;width:567.743934pt;height:780.889855pt;mso-position-horizontal-relative:page;mso-position-vertical-relative:page;z-index:-14879" coordorigin="301,828" coordsize="11355,15618">
            <v:group style="position:absolute;left:310;top:852;width:11274;height:2" coordorigin="310,852" coordsize="11274,2">
              <v:shape style="position:absolute;left:310;top:852;width:11274;height:2" coordorigin="310,852" coordsize="11274,0" path="m310,852l11584,852e" filled="f" stroked="t" strokeweight=".954994pt" strokecolor="#4B4B4B">
                <v:path arrowok="t"/>
              </v:shape>
            </v:group>
            <v:group style="position:absolute;left:320;top:838;width:2;height:1058" coordorigin="320,838" coordsize="2,1058">
              <v:shape style="position:absolute;left:320;top:838;width:2;height:1058" coordorigin="320,838" coordsize="0,1058" path="m320,1895l320,838e" filled="f" stroked="t" strokeweight=".954994pt" strokecolor="#606060">
                <v:path arrowok="t"/>
              </v:shape>
            </v:group>
            <v:group style="position:absolute;left:2053;top:842;width:2;height:766" coordorigin="2053,842" coordsize="2,766">
              <v:shape style="position:absolute;left:2053;top:842;width:2;height:766" coordorigin="2053,842" coordsize="0,766" path="m2053,1608l2053,842e" filled="f" stroked="t" strokeweight=".477497pt" strokecolor="#343434">
                <v:path arrowok="t"/>
              </v:shape>
            </v:group>
            <v:group style="position:absolute;left:3056;top:850;width:415;height:2" coordorigin="3056,850" coordsize="415,2">
              <v:shape style="position:absolute;left:3056;top:850;width:415;height:2" coordorigin="3056,850" coordsize="415,0" path="m3056,850l3471,850e" filled="f" stroked="t" strokeweight="1.193743pt" strokecolor="#676767">
                <v:path arrowok="t"/>
              </v:shape>
            </v:group>
            <v:group style="position:absolute;left:7057;top:854;width:473;height:2" coordorigin="7057,854" coordsize="473,2">
              <v:shape style="position:absolute;left:7057;top:854;width:473;height:2" coordorigin="7057,854" coordsize="473,0" path="m7057,854l7530,854e" filled="f" stroked="t" strokeweight=".477497pt" strokecolor="#383838">
                <v:path arrowok="t"/>
              </v:shape>
            </v:group>
            <v:group style="position:absolute;left:8824;top:847;width:2;height:512" coordorigin="8824,847" coordsize="2,512">
              <v:shape style="position:absolute;left:8824;top:847;width:2;height:512" coordorigin="8824,847" coordsize="0,512" path="m8824,1359l8824,847e" filled="f" stroked="t" strokeweight=".477497pt" strokecolor="#282828">
                <v:path arrowok="t"/>
              </v:shape>
            </v:group>
            <v:group style="position:absolute;left:10854;top:852;width:726;height:2" coordorigin="10854,852" coordsize="726,2">
              <v:shape style="position:absolute;left:10854;top:852;width:726;height:2" coordorigin="10854,852" coordsize="726,0" path="m10854,852l11579,852e" filled="f" stroked="t" strokeweight=".477497pt" strokecolor="#1F1F1F">
                <v:path arrowok="t"/>
              </v:shape>
            </v:group>
            <v:group style="position:absolute;left:11591;top:847;width:2;height:6050" coordorigin="11591,847" coordsize="2,6050">
              <v:shape style="position:absolute;left:11591;top:847;width:2;height:6050" coordorigin="11591,847" coordsize="0,6050" path="m11591,6897l11591,847e" filled="f" stroked="t" strokeweight=".954994pt" strokecolor="#545454">
                <v:path arrowok="t"/>
              </v:shape>
            </v:group>
            <v:group style="position:absolute;left:8829;top:1302;width:2;height:1010" coordorigin="8829,1302" coordsize="2,1010">
              <v:shape style="position:absolute;left:8829;top:1302;width:2;height:1010" coordorigin="8829,1302" coordsize="0,1010" path="m8829,2312l8829,1302e" filled="f" stroked="t" strokeweight=".716246pt" strokecolor="#444444">
                <v:path arrowok="t"/>
              </v:shape>
            </v:group>
            <v:group style="position:absolute;left:2053;top:1551;width:2;height:148" coordorigin="2053,1551" coordsize="2,148">
              <v:shape style="position:absolute;left:2053;top:1551;width:2;height:148" coordorigin="2053,1551" coordsize="0,148" path="m2053,1699l2053,1551e" filled="f" stroked="t" strokeweight=".477497pt" strokecolor="#484848">
                <v:path arrowok="t"/>
              </v:shape>
            </v:group>
            <v:group style="position:absolute;left:2051;top:1642;width:2;height:230" coordorigin="2051,1642" coordsize="2,230">
              <v:shape style="position:absolute;left:2051;top:1642;width:2;height:230" coordorigin="2051,1642" coordsize="0,230" path="m2051,1871l2051,1642e" filled="f" stroked="t" strokeweight=".954994pt" strokecolor="#7C7C7C">
                <v:path arrowok="t"/>
              </v:shape>
            </v:group>
            <v:group style="position:absolute;left:315;top:2295;width:444;height:2" coordorigin="315,2295" coordsize="444,2">
              <v:shape style="position:absolute;left:315;top:2295;width:444;height:2" coordorigin="315,2295" coordsize="444,0" path="m315,2295l759,2295e" filled="f" stroked="t" strokeweight=".954994pt" strokecolor="#5B5B5B">
                <v:path arrowok="t"/>
              </v:shape>
            </v:group>
            <v:group style="position:absolute;left:702;top:2297;width:1375;height:2" coordorigin="702,2297" coordsize="1375,2">
              <v:shape style="position:absolute;left:702;top:2297;width:1375;height:2" coordorigin="702,2297" coordsize="1375,0" path="m702,2297l2077,2297e" filled="f" stroked="t" strokeweight=".477497pt" strokecolor="#383838">
                <v:path arrowok="t"/>
              </v:shape>
            </v:group>
            <v:group style="position:absolute;left:2053;top:1718;width:2;height:589" coordorigin="2053,1718" coordsize="2,589">
              <v:shape style="position:absolute;left:2053;top:1718;width:2;height:589" coordorigin="2053,1718" coordsize="0,589" path="m2053,2307l2053,1718e" filled="f" stroked="t" strokeweight=".954994pt" strokecolor="#646464">
                <v:path arrowok="t"/>
              </v:shape>
            </v:group>
            <v:group style="position:absolute;left:1681;top:2300;width:9884;height:2" coordorigin="1681,2300" coordsize="9884,2">
              <v:shape style="position:absolute;left:1681;top:2300;width:9884;height:2" coordorigin="1681,2300" coordsize="9884,0" path="m1681,2300l11565,2300e" filled="f" stroked="t" strokeweight=".954994pt" strokecolor="#4B4B4B">
                <v:path arrowok="t"/>
              </v:shape>
            </v:group>
            <v:group style="position:absolute;left:10854;top:2295;width:740;height:2" coordorigin="10854,2295" coordsize="740,2">
              <v:shape style="position:absolute;left:10854;top:2295;width:740;height:2" coordorigin="10854,2295" coordsize="740,0" path="m10854,2295l11594,2295e" filled="f" stroked="t" strokeweight=".477497pt" strokecolor="#2F2F2F">
                <v:path arrowok="t"/>
              </v:shape>
            </v:group>
            <v:group style="position:absolute;left:315;top:2539;width:10596;height:2" coordorigin="315,2539" coordsize="10596,2">
              <v:shape style="position:absolute;left:315;top:2539;width:10596;height:2" coordorigin="315,2539" coordsize="10596,0" path="m315,2539l10911,2539e" filled="f" stroked="t" strokeweight=".954994pt" strokecolor="#484848">
                <v:path arrowok="t"/>
              </v:shape>
            </v:group>
            <v:group style="position:absolute;left:10854;top:2537;width:740;height:2" coordorigin="10854,2537" coordsize="740,2">
              <v:shape style="position:absolute;left:10854;top:2537;width:740;height:2" coordorigin="10854,2537" coordsize="740,0" path="m10854,2537l11594,2537e" filled="f" stroked="t" strokeweight=".477497pt" strokecolor="#2B2B2B">
                <v:path arrowok="t"/>
              </v:shape>
            </v:group>
            <v:group style="position:absolute;left:315;top:2783;width:11278;height:2" coordorigin="315,2783" coordsize="11278,2">
              <v:shape style="position:absolute;left:315;top:2783;width:11278;height:2" coordorigin="315,2783" coordsize="11278,0" path="m315,2783l11594,2783e" filled="f" stroked="t" strokeweight=".954994pt" strokecolor="#444444">
                <v:path arrowok="t"/>
              </v:shape>
            </v:group>
            <v:group style="position:absolute;left:315;top:3018;width:6800;height:2" coordorigin="315,3018" coordsize="6800,2">
              <v:shape style="position:absolute;left:315;top:3018;width:6800;height:2" coordorigin="315,3018" coordsize="6800,0" path="m315,3018l7115,3018e" filled="f" stroked="t" strokeweight=".954994pt" strokecolor="#484848">
                <v:path arrowok="t"/>
              </v:shape>
            </v:group>
            <v:group style="position:absolute;left:7057;top:3020;width:473;height:2" coordorigin="7057,3020" coordsize="473,2">
              <v:shape style="position:absolute;left:7057;top:3020;width:473;height:2" coordorigin="7057,3020" coordsize="473,0" path="m7057,3020l7530,3020e" filled="f" stroked="t" strokeweight=".477497pt" strokecolor="#1F1F1F">
                <v:path arrowok="t"/>
              </v:shape>
            </v:group>
            <v:group style="position:absolute;left:7473;top:3020;width:4126;height:2" coordorigin="7473,3020" coordsize="4126,2">
              <v:shape style="position:absolute;left:7473;top:3020;width:4126;height:2" coordorigin="7473,3020" coordsize="4126,0" path="m7473,3020l11598,3020e" filled="f" stroked="t" strokeweight=".954994pt" strokecolor="#4B4B4B">
                <v:path arrowok="t"/>
              </v:shape>
            </v:group>
            <v:group style="position:absolute;left:315;top:3264;width:11283;height:2" coordorigin="315,3264" coordsize="11283,2">
              <v:shape style="position:absolute;left:315;top:3264;width:11283;height:2" coordorigin="315,3264" coordsize="11283,0" path="m315,3264l11598,3264e" filled="f" stroked="t" strokeweight=".954994pt" strokecolor="#4B4B4B">
                <v:path arrowok="t"/>
              </v:shape>
            </v:group>
            <v:group style="position:absolute;left:8748;top:3262;width:282;height:2" coordorigin="8748,3262" coordsize="282,2">
              <v:shape style="position:absolute;left:8748;top:3262;width:282;height:2" coordorigin="8748,3262" coordsize="282,0" path="m8748,3262l9029,3262e" filled="f" stroked="t" strokeweight=".716246pt" strokecolor="#2F2F2F">
                <v:path arrowok="t"/>
              </v:shape>
            </v:group>
            <v:group style="position:absolute;left:310;top:3501;width:2903;height:2" coordorigin="310,3501" coordsize="2903,2">
              <v:shape style="position:absolute;left:310;top:3501;width:2903;height:2" coordorigin="310,3501" coordsize="2903,0" path="m310,3501l3214,3501e" filled="f" stroked="t" strokeweight=".954994pt" strokecolor="#4B4B4B">
                <v:path arrowok="t"/>
              </v:shape>
            </v:group>
            <v:group style="position:absolute;left:325;top:857;width:2;height:14354" coordorigin="325,857" coordsize="2,14354">
              <v:shape style="position:absolute;left:325;top:857;width:2;height:14354" coordorigin="325,857" coordsize="0,14354" path="m325,15211l325,857e" filled="f" stroked="t" strokeweight=".716246pt" strokecolor="#484848">
                <v:path arrowok="t"/>
              </v:shape>
            </v:group>
            <v:group style="position:absolute;left:3070;top:3506;width:215;height:2" coordorigin="3070,3506" coordsize="215,2">
              <v:shape style="position:absolute;left:3070;top:3506;width:215;height:2" coordorigin="3070,3506" coordsize="215,0" path="m3070,3506l3285,3506e" filled="f" stroked="t" strokeweight=".716246pt" strokecolor="#383838">
                <v:path arrowok="t"/>
              </v:shape>
            </v:group>
            <v:group style="position:absolute;left:3228;top:3504;width:310;height:2" coordorigin="3228,3504" coordsize="310,2">
              <v:shape style="position:absolute;left:3228;top:3504;width:310;height:2" coordorigin="3228,3504" coordsize="310,0" path="m3228,3504l3538,3504e" filled="f" stroked="t" strokeweight=".477497pt" strokecolor="#232323">
                <v:path arrowok="t"/>
              </v:shape>
            </v:group>
            <v:group style="position:absolute;left:3481;top:3506;width:1657;height:2" coordorigin="3481,3506" coordsize="1657,2">
              <v:shape style="position:absolute;left:3481;top:3506;width:1657;height:2" coordorigin="3481,3506" coordsize="1657,0" path="m3481,3506l5138,3506e" filled="f" stroked="t" strokeweight=".954994pt" strokecolor="#4B4B4B">
                <v:path arrowok="t"/>
              </v:shape>
            </v:group>
            <v:group style="position:absolute;left:4565;top:3506;width:1805;height:2" coordorigin="4565,3506" coordsize="1805,2">
              <v:shape style="position:absolute;left:4565;top:3506;width:1805;height:2" coordorigin="4565,3506" coordsize="1805,0" path="m4565,3506l6370,3506e" filled="f" stroked="t" strokeweight=".716246pt" strokecolor="#343434">
                <v:path arrowok="t"/>
              </v:shape>
            </v:group>
            <v:group style="position:absolute;left:6203;top:3504;width:5396;height:2" coordorigin="6203,3504" coordsize="5396,2">
              <v:shape style="position:absolute;left:6203;top:3504;width:5396;height:2" coordorigin="6203,3504" coordsize="5396,0" path="m6203,3504l11598,3504e" filled="f" stroked="t" strokeweight=".954994pt" strokecolor="#484848">
                <v:path arrowok="t"/>
              </v:shape>
            </v:group>
            <v:group style="position:absolute;left:3522;top:3499;width:2;height:459" coordorigin="3522,3499" coordsize="2,459">
              <v:shape style="position:absolute;left:3522;top:3499;width:2;height:459" coordorigin="3522,3499" coordsize="0,459" path="m3522,3958l3522,3499e" filled="f" stroked="t" strokeweight=".716246pt" strokecolor="#2B2B2B">
                <v:path arrowok="t"/>
              </v:shape>
            </v:group>
            <v:group style="position:absolute;left:6652;top:3494;width:2;height:474" coordorigin="6652,3494" coordsize="2,474">
              <v:shape style="position:absolute;left:6652;top:3494;width:2;height:474" coordorigin="6652,3494" coordsize="0,474" path="m6652,3968l6652,3494e" filled="f" stroked="t" strokeweight=".954994pt" strokecolor="#3F3F3F">
                <v:path arrowok="t"/>
              </v:shape>
            </v:group>
            <v:group style="position:absolute;left:6632;top:3930;width:2182;height:2" coordorigin="6632,3930" coordsize="2182,2">
              <v:shape style="position:absolute;left:6632;top:3930;width:2182;height:2" coordorigin="6632,3930" coordsize="2182,0" path="m6632,3930l8815,3930e" filled="f" stroked="t" strokeweight=".238749pt" strokecolor="#484848">
                <v:path arrowok="t"/>
              </v:shape>
            </v:group>
            <v:group style="position:absolute;left:3510;top:3951;width:3151;height:2" coordorigin="3510,3951" coordsize="3151,2">
              <v:shape style="position:absolute;left:3510;top:3951;width:3151;height:2" coordorigin="3510,3951" coordsize="3151,0" path="m3510,3951l6661,3951e" filled="f" stroked="t" strokeweight=".716246pt" strokecolor="#6B6B6B">
                <v:path arrowok="t"/>
              </v:shape>
            </v:group>
            <v:group style="position:absolute;left:8815;top:3930;width:2249;height:2" coordorigin="8815,3930" coordsize="2249,2">
              <v:shape style="position:absolute;left:8815;top:3930;width:2249;height:2" coordorigin="8815,3930" coordsize="2249,0" path="m8815,3930l11064,3930e" filled="f" stroked="t" strokeweight=".238749pt" strokecolor="#000000">
                <v:path arrowok="t"/>
              </v:shape>
            </v:group>
            <v:group style="position:absolute;left:11064;top:3930;width:535;height:2" coordorigin="11064,3930" coordsize="535,2">
              <v:shape style="position:absolute;left:11064;top:3930;width:535;height:2" coordorigin="11064,3930" coordsize="535,0" path="m11064,3930l11598,3930e" filled="f" stroked="t" strokeweight=".238749pt" strokecolor="#545454">
                <v:path arrowok="t"/>
              </v:shape>
            </v:group>
            <v:group style="position:absolute;left:310;top:4257;width:635;height:2" coordorigin="310,4257" coordsize="635,2">
              <v:shape style="position:absolute;left:310;top:4257;width:635;height:2" coordorigin="310,4257" coordsize="635,0" path="m310,4257l945,4257e" filled="f" stroked="t" strokeweight=".954994pt" strokecolor="#676767">
                <v:path arrowok="t"/>
              </v:shape>
            </v:group>
            <v:group style="position:absolute;left:888;top:4260;width:530;height:2" coordorigin="888,4260" coordsize="530,2">
              <v:shape style="position:absolute;left:888;top:4260;width:530;height:2" coordorigin="888,4260" coordsize="530,0" path="m888,4260l1418,4260e" filled="f" stroked="t" strokeweight=".477497pt" strokecolor="#2B2B2B">
                <v:path arrowok="t"/>
              </v:shape>
            </v:group>
            <v:group style="position:absolute;left:1361;top:4260;width:707;height:2" coordorigin="1361,4260" coordsize="707,2">
              <v:shape style="position:absolute;left:1361;top:4260;width:707;height:2" coordorigin="1361,4260" coordsize="707,0" path="m1361,4260l2068,4260e" filled="f" stroked="t" strokeweight=".477497pt" strokecolor="#4B4B4B">
                <v:path arrowok="t"/>
              </v:shape>
            </v:group>
            <v:group style="position:absolute;left:1834;top:4260;width:1452;height:2" coordorigin="1834,4260" coordsize="1452,2">
              <v:shape style="position:absolute;left:1834;top:4260;width:1452;height:2" coordorigin="1834,4260" coordsize="1452,0" path="m1834,4260l3285,4260e" filled="f" stroked="t" strokeweight=".954994pt" strokecolor="#575757">
                <v:path arrowok="t"/>
              </v:shape>
            </v:group>
            <v:group style="position:absolute;left:3228;top:4260;width:320;height:2" coordorigin="3228,4260" coordsize="320,2">
              <v:shape style="position:absolute;left:3228;top:4260;width:320;height:2" coordorigin="3228,4260" coordsize="320,0" path="m3228,4260l3548,4260e" filled="f" stroked="t" strokeweight=".477497pt" strokecolor="#444444">
                <v:path arrowok="t"/>
              </v:shape>
            </v:group>
            <v:group style="position:absolute;left:3519;top:3901;width:2;height:364" coordorigin="3519,3901" coordsize="2,364">
              <v:shape style="position:absolute;left:3519;top:3901;width:2;height:364" coordorigin="3519,3901" coordsize="0,364" path="m3519,4265l3519,3901e" filled="f" stroked="t" strokeweight=".954994pt" strokecolor="#484848">
                <v:path arrowok="t"/>
              </v:shape>
            </v:group>
            <v:group style="position:absolute;left:3457;top:4260;width:8117;height:2" coordorigin="3457,4260" coordsize="8117,2">
              <v:shape style="position:absolute;left:3457;top:4260;width:8117;height:2" coordorigin="3457,4260" coordsize="8117,0" path="m3457,4260l11575,4260e" filled="f" stroked="t" strokeweight=".954994pt" strokecolor="#484848">
                <v:path arrowok="t"/>
              </v:shape>
            </v:group>
            <v:group style="position:absolute;left:6654;top:3891;width:2;height:383" coordorigin="6654,3891" coordsize="2,383">
              <v:shape style="position:absolute;left:6654;top:3891;width:2;height:383" coordorigin="6654,3891" coordsize="0,383" path="m6654,4274l6654,3891e" filled="f" stroked="t" strokeweight=".954994pt" strokecolor="#545454">
                <v:path arrowok="t"/>
              </v:shape>
            </v:group>
            <v:group style="position:absolute;left:10854;top:4260;width:239;height:2" coordorigin="10854,4260" coordsize="239,2">
              <v:shape style="position:absolute;left:10854;top:4260;width:239;height:2" coordorigin="10854,4260" coordsize="239,0" path="m10854,4260l11092,4260e" filled="f" stroked="t" strokeweight=".477497pt" strokecolor="#1C1C1C">
                <v:path arrowok="t"/>
              </v:shape>
            </v:group>
            <v:group style="position:absolute;left:11035;top:4260;width:568;height:2" coordorigin="11035,4260" coordsize="568,2">
              <v:shape style="position:absolute;left:11035;top:4260;width:568;height:2" coordorigin="11035,4260" coordsize="568,0" path="m11035,4260l11603,4260e" filled="f" stroked="t" strokeweight=".477497pt" strokecolor="#383838">
                <v:path arrowok="t"/>
              </v:shape>
            </v:group>
            <v:group style="position:absolute;left:315;top:4535;width:3223;height:2" coordorigin="315,4535" coordsize="3223,2">
              <v:shape style="position:absolute;left:315;top:4535;width:3223;height:2" coordorigin="315,4535" coordsize="3223,0" path="m315,4535l3538,4535e" filled="f" stroked="t" strokeweight=".954994pt" strokecolor="#575757">
                <v:path arrowok="t"/>
              </v:shape>
            </v:group>
            <v:group style="position:absolute;left:2058;top:4250;width:2;height:2982" coordorigin="2058,4250" coordsize="2,2982">
              <v:shape style="position:absolute;left:2058;top:4250;width:2;height:2982" coordorigin="2058,4250" coordsize="0,2982" path="m2058,7232l2058,4250e" filled="f" stroked="t" strokeweight=".954994pt" strokecolor="#484848">
                <v:path arrowok="t"/>
              </v:shape>
            </v:group>
            <v:group style="position:absolute;left:3481;top:4537;width:912;height:2" coordorigin="3481,4537" coordsize="912,2">
              <v:shape style="position:absolute;left:3481;top:4537;width:912;height:2" coordorigin="3481,4537" coordsize="912,0" path="m3481,4537l4393,4537e" filled="f" stroked="t" strokeweight=".477497pt" strokecolor="#343434">
                <v:path arrowok="t"/>
              </v:shape>
            </v:group>
            <v:group style="position:absolute;left:4259;top:4535;width:7344;height:2" coordorigin="4259,4535" coordsize="7344,2">
              <v:shape style="position:absolute;left:4259;top:4535;width:7344;height:2" coordorigin="4259,4535" coordsize="7344,0" path="m4259,4535l11603,4535e" filled="f" stroked="t" strokeweight=".716246pt" strokecolor="#545454">
                <v:path arrowok="t"/>
              </v:shape>
            </v:group>
            <v:group style="position:absolute;left:2044;top:4777;width:3825;height:2" coordorigin="2044,4777" coordsize="3825,2">
              <v:shape style="position:absolute;left:2044;top:4777;width:3825;height:2" coordorigin="2044,4777" coordsize="3825,0" path="m2044,4777l5868,4777e" filled="f" stroked="t" strokeweight=".716246pt" strokecolor="#4F4F4F">
                <v:path arrowok="t"/>
              </v:shape>
            </v:group>
            <v:group style="position:absolute;left:5811;top:4777;width:859;height:2" coordorigin="5811,4777" coordsize="859,2">
              <v:shape style="position:absolute;left:5811;top:4777;width:859;height:2" coordorigin="5811,4777" coordsize="859,0" path="m5811,4777l6671,4777e" filled="f" stroked="t" strokeweight=".477497pt" strokecolor="#282828">
                <v:path arrowok="t"/>
              </v:shape>
            </v:group>
            <v:group style="position:absolute;left:6613;top:4774;width:2230;height:2" coordorigin="6613,4774" coordsize="2230,2">
              <v:shape style="position:absolute;left:6613;top:4774;width:2230;height:2" coordorigin="6613,4774" coordsize="2230,0" path="m6613,4774l8843,4774e" filled="f" stroked="t" strokeweight=".954994pt" strokecolor="#575757">
                <v:path arrowok="t"/>
              </v:shape>
            </v:group>
            <v:group style="position:absolute;left:8786;top:4774;width:244;height:2" coordorigin="8786,4774" coordsize="244,2">
              <v:shape style="position:absolute;left:8786;top:4774;width:244;height:2" coordorigin="8786,4774" coordsize="244,0" path="m8786,4774l9029,4774e" filled="f" stroked="t" strokeweight=".477497pt" strokecolor="#3F3F3F">
                <v:path arrowok="t"/>
              </v:shape>
            </v:group>
            <v:group style="position:absolute;left:8972;top:4774;width:2631;height:2" coordorigin="8972,4774" coordsize="2631,2">
              <v:shape style="position:absolute;left:8972;top:4774;width:2631;height:2" coordorigin="8972,4774" coordsize="2631,0" path="m8972,4774l11603,4774e" filled="f" stroked="t" strokeweight=".954994pt" strokecolor="#5B5B5B">
                <v:path arrowok="t"/>
              </v:shape>
            </v:group>
            <v:group style="position:absolute;left:4608;top:4767;width:2;height:2183" coordorigin="4608,4767" coordsize="2,2183">
              <v:shape style="position:absolute;left:4608;top:4767;width:2;height:2183" coordorigin="4608,4767" coordsize="0,2183" path="m4608,6950l4608,4767e" filled="f" stroked="t" strokeweight=".954994pt" strokecolor="#484848">
                <v:path arrowok="t"/>
              </v:shape>
            </v:group>
            <v:group style="position:absolute;left:7506;top:4767;width:2;height:507" coordorigin="7506,4767" coordsize="2,507">
              <v:shape style="position:absolute;left:7506;top:4767;width:2;height:507" coordorigin="7506,4767" coordsize="0,507" path="m7506,5275l7506,4767e" filled="f" stroked="t" strokeweight=".954994pt" strokecolor="#484848">
                <v:path arrowok="t"/>
              </v:shape>
            </v:group>
            <v:group style="position:absolute;left:4594;top:5263;width:7010;height:2" coordorigin="4594,5263" coordsize="7010,2">
              <v:shape style="position:absolute;left:4594;top:5263;width:7010;height:2" coordorigin="4594,5263" coordsize="7010,0" path="m4594,5263l11603,5263e" filled="f" stroked="t" strokeweight=".716246pt" strokecolor="#444444">
                <v:path arrowok="t"/>
              </v:shape>
            </v:group>
            <v:group style="position:absolute;left:4594;top:5502;width:7014;height:2" coordorigin="4594,5502" coordsize="7014,2">
              <v:shape style="position:absolute;left:4594;top:5502;width:7014;height:2" coordorigin="4594,5502" coordsize="7014,0" path="m4594,5502l11608,5502e" filled="f" stroked="t" strokeweight=".954994pt" strokecolor="#484848">
                <v:path arrowok="t"/>
              </v:shape>
            </v:group>
            <v:group style="position:absolute;left:4598;top:5746;width:6313;height:2" coordorigin="4598,5746" coordsize="6313,2">
              <v:shape style="position:absolute;left:4598;top:5746;width:6313;height:2" coordorigin="4598,5746" coordsize="6313,0" path="m4598,5746l10911,5746e" filled="f" stroked="t" strokeweight=".954994pt" strokecolor="#4B4B4B">
                <v:path arrowok="t"/>
              </v:shape>
            </v:group>
            <v:group style="position:absolute;left:10854;top:5744;width:239;height:2" coordorigin="10854,5744" coordsize="239,2">
              <v:shape style="position:absolute;left:10854;top:5744;width:239;height:2" coordorigin="10854,5744" coordsize="239,0" path="m10854,5744l11092,5744e" filled="f" stroked="t" strokeweight=".477497pt" strokecolor="#131313">
                <v:path arrowok="t"/>
              </v:shape>
            </v:group>
            <v:group style="position:absolute;left:11035;top:5741;width:573;height:2" coordorigin="11035,5741" coordsize="573,2">
              <v:shape style="position:absolute;left:11035;top:5741;width:573;height:2" coordorigin="11035,5741" coordsize="573,0" path="m11035,5741l11608,5741e" filled="f" stroked="t" strokeweight=".477497pt" strokecolor="#343434">
                <v:path arrowok="t"/>
              </v:shape>
            </v:group>
            <v:group style="position:absolute;left:325;top:5701;width:2;height:306" coordorigin="325,5701" coordsize="2,306">
              <v:shape style="position:absolute;left:325;top:5701;width:2;height:306" coordorigin="325,5701" coordsize="0,306" path="m325,6007l325,5701e" filled="f" stroked="t" strokeweight=".477497pt" strokecolor="#2B2B2B">
                <v:path arrowok="t"/>
              </v:shape>
            </v:group>
            <v:group style="position:absolute;left:2048;top:5988;width:8862;height:2" coordorigin="2048,5988" coordsize="8862,2">
              <v:shape style="position:absolute;left:2048;top:5988;width:8862;height:2" coordorigin="2048,5988" coordsize="8862,0" path="m2048,5988l10911,5988e" filled="f" stroked="t" strokeweight=".954994pt" strokecolor="#484848">
                <v:path arrowok="t"/>
              </v:shape>
            </v:group>
            <v:group style="position:absolute;left:4336;top:5985;width:296;height:2" coordorigin="4336,5985" coordsize="296,2">
              <v:shape style="position:absolute;left:4336;top:5985;width:296;height:2" coordorigin="4336,5985" coordsize="296,0" path="m4336,5985l4632,5985e" filled="f" stroked="t" strokeweight="1.193743pt" strokecolor="#5B5B5B">
                <v:path arrowok="t"/>
              </v:shape>
            </v:group>
            <v:group style="position:absolute;left:10854;top:5983;width:754;height:2" coordorigin="10854,5983" coordsize="754,2">
              <v:shape style="position:absolute;left:10854;top:5983;width:754;height:2" coordorigin="10854,5983" coordsize="754,0" path="m10854,5983l11608,5983e" filled="f" stroked="t" strokeweight=".477497pt" strokecolor="#232323">
                <v:path arrowok="t"/>
              </v:shape>
            </v:group>
            <v:group style="position:absolute;left:320;top:6232;width:11288;height:2" coordorigin="320,6232" coordsize="11288,2">
              <v:shape style="position:absolute;left:320;top:6232;width:11288;height:2" coordorigin="320,6232" coordsize="11288,0" path="m320,6232l11608,6232e" filled="f" stroked="t" strokeweight=".954994pt" strokecolor="#4B4B4B">
                <v:path arrowok="t"/>
              </v:shape>
            </v:group>
            <v:group style="position:absolute;left:337;top:5949;width:2;height:9262" coordorigin="337,5949" coordsize="2,9262">
              <v:shape style="position:absolute;left:337;top:5949;width:2;height:9262" coordorigin="337,5949" coordsize="0,9262" path="m337,15211l337,5949e" filled="f" stroked="t" strokeweight=".716246pt" strokecolor="#484848">
                <v:path arrowok="t"/>
              </v:shape>
            </v:group>
            <v:group style="position:absolute;left:11601;top:3035;width:2;height:4198" coordorigin="11601,3035" coordsize="2,4198">
              <v:shape style="position:absolute;left:11601;top:3035;width:2;height:4198" coordorigin="11601,3035" coordsize="0,4198" path="m11601,7232l11601,3035e" filled="f" stroked="t" strokeweight=".716246pt" strokecolor="#4F4F4F">
                <v:path arrowok="t"/>
              </v:shape>
            </v:group>
            <v:group style="position:absolute;left:7513;top:6222;width:2;height:728" coordorigin="7513,6222" coordsize="2,728">
              <v:shape style="position:absolute;left:7513;top:6222;width:2;height:728" coordorigin="7513,6222" coordsize="0,728" path="m7513,6950l7513,6222e" filled="f" stroked="t" strokeweight=".954994pt" strokecolor="#4B4B4B">
                <v:path arrowok="t"/>
              </v:shape>
            </v:group>
            <v:group style="position:absolute;left:2048;top:6701;width:3858;height:2" coordorigin="2048,6701" coordsize="3858,2">
              <v:shape style="position:absolute;left:2048;top:6701;width:3858;height:2" coordorigin="2048,6701" coordsize="3858,0" path="m2048,6701l5907,6701e" filled="f" stroked="t" strokeweight=".954994pt" strokecolor="#4F4F4F">
                <v:path arrowok="t"/>
              </v:shape>
            </v:group>
            <v:group style="position:absolute;left:5811;top:6701;width:559;height:2" coordorigin="5811,6701" coordsize="559,2">
              <v:shape style="position:absolute;left:5811;top:6701;width:559;height:2" coordorigin="5811,6701" coordsize="559,0" path="m5811,6701l6370,6701e" filled="f" stroked="t" strokeweight=".477497pt" strokecolor="#2F2F2F">
                <v:path arrowok="t"/>
              </v:shape>
            </v:group>
            <v:group style="position:absolute;left:6313;top:6701;width:5300;height:2" coordorigin="6313,6701" coordsize="5300,2">
              <v:shape style="position:absolute;left:6313;top:6701;width:5300;height:2" coordorigin="6313,6701" coordsize="5300,0" path="m6313,6701l11613,6701e" filled="f" stroked="t" strokeweight=".954994pt" strokecolor="#4F4F4F">
                <v:path arrowok="t"/>
              </v:shape>
            </v:group>
            <v:group style="position:absolute;left:2053;top:6943;width:2707;height:2" coordorigin="2053,6943" coordsize="2707,2">
              <v:shape style="position:absolute;left:2053;top:6943;width:2707;height:2" coordorigin="2053,6943" coordsize="2707,0" path="m2053,6943l4761,6943e" filled="f" stroked="t" strokeweight=".954994pt" strokecolor="#4B4B4B">
                <v:path arrowok="t"/>
              </v:shape>
            </v:group>
            <v:group style="position:absolute;left:4555;top:6943;width:668;height:2" coordorigin="4555,6943" coordsize="668,2">
              <v:shape style="position:absolute;left:4555;top:6943;width:668;height:2" coordorigin="4555,6943" coordsize="668,0" path="m4555,6943l5224,6943e" filled="f" stroked="t" strokeweight=".477497pt" strokecolor="#2F2F2F">
                <v:path arrowok="t"/>
              </v:shape>
            </v:group>
            <v:group style="position:absolute;left:5147;top:6943;width:2798;height:2" coordorigin="5147,6943" coordsize="2798,2">
              <v:shape style="position:absolute;left:5147;top:6943;width:2798;height:2" coordorigin="5147,6943" coordsize="2798,0" path="m5147,6943l7946,6943e" filled="f" stroked="t" strokeweight=".954994pt" strokecolor="#4F4F4F">
                <v:path arrowok="t"/>
              </v:shape>
            </v:group>
            <v:group style="position:absolute;left:7463;top:6940;width:1380;height:2" coordorigin="7463,6940" coordsize="1380,2">
              <v:shape style="position:absolute;left:7463;top:6940;width:1380;height:2" coordorigin="7463,6940" coordsize="1380,0" path="m7463,6940l8843,6940e" filled="f" stroked="t" strokeweight=".716246pt" strokecolor="#2F2F2F">
                <v:path arrowok="t"/>
              </v:shape>
            </v:group>
            <v:group style="position:absolute;left:8786;top:6940;width:244;height:2" coordorigin="8786,6940" coordsize="244,2">
              <v:shape style="position:absolute;left:8786;top:6940;width:244;height:2" coordorigin="8786,6940" coordsize="244,0" path="m8786,6940l9029,6940e" filled="f" stroked="t" strokeweight=".477497pt" strokecolor="#232323">
                <v:path arrowok="t"/>
              </v:shape>
            </v:group>
            <v:group style="position:absolute;left:8972;top:6938;width:2641;height:2" coordorigin="8972,6938" coordsize="2641,2">
              <v:shape style="position:absolute;left:8972;top:6938;width:2641;height:2" coordorigin="8972,6938" coordsize="2641,0" path="m8972,6938l11613,6938e" filled="f" stroked="t" strokeweight=".954994pt" strokecolor="#4B4B4B">
                <v:path arrowok="t"/>
              </v:shape>
            </v:group>
            <v:group style="position:absolute;left:315;top:7187;width:4078;height:2" coordorigin="315,7187" coordsize="4078,2">
              <v:shape style="position:absolute;left:315;top:7187;width:4078;height:2" coordorigin="315,7187" coordsize="4078,0" path="m315,7187l4393,7187e" filled="f" stroked="t" strokeweight=".954994pt" strokecolor="#4B4B4B">
                <v:path arrowok="t"/>
              </v:shape>
            </v:group>
            <v:group style="position:absolute;left:4336;top:7184;width:869;height:2" coordorigin="4336,7184" coordsize="869,2">
              <v:shape style="position:absolute;left:4336;top:7184;width:869;height:2" coordorigin="4336,7184" coordsize="869,0" path="m4336,7184l5205,7184e" filled="f" stroked="t" strokeweight=".477497pt" strokecolor="#181818">
                <v:path arrowok="t"/>
              </v:shape>
            </v:group>
            <v:group style="position:absolute;left:5147;top:7182;width:2937;height:2" coordorigin="5147,7182" coordsize="2937,2">
              <v:shape style="position:absolute;left:5147;top:7182;width:2937;height:2" coordorigin="5147,7182" coordsize="2937,0" path="m5147,7182l8084,7182e" filled="f" stroked="t" strokeweight=".954994pt" strokecolor="#4F4F4F">
                <v:path arrowok="t"/>
              </v:shape>
            </v:group>
            <v:group style="position:absolute;left:7473;top:7182;width:1370;height:2" coordorigin="7473,7182" coordsize="1370,2">
              <v:shape style="position:absolute;left:7473;top:7182;width:1370;height:2" coordorigin="7473,7182" coordsize="1370,0" path="m7473,7182l8843,7182e" filled="f" stroked="t" strokeweight=".477497pt" strokecolor="#343434">
                <v:path arrowok="t"/>
              </v:shape>
            </v:group>
            <v:group style="position:absolute;left:8786;top:7180;width:244;height:2" coordorigin="8786,7180" coordsize="244,2">
              <v:shape style="position:absolute;left:8786;top:7180;width:244;height:2" coordorigin="8786,7180" coordsize="244,0" path="m8786,7180l9029,7180e" filled="f" stroked="t" strokeweight=".477497pt" strokecolor="#181818">
                <v:path arrowok="t"/>
              </v:shape>
            </v:group>
            <v:group style="position:absolute;left:8972;top:7177;width:2641;height:2" coordorigin="8972,7177" coordsize="2641,2">
              <v:shape style="position:absolute;left:8972;top:7177;width:2641;height:2" coordorigin="8972,7177" coordsize="2641,0" path="m8972,7177l11613,7177e" filled="f" stroked="t" strokeweight=".954994pt" strokecolor="#4B4B4B">
                <v:path arrowok="t"/>
              </v:shape>
            </v:group>
            <v:group style="position:absolute;left:2060;top:7113;width:2;height:1283" coordorigin="2060,7113" coordsize="2,1283">
              <v:shape style="position:absolute;left:2060;top:7113;width:2;height:1283" coordorigin="2060,7113" coordsize="0,1283" path="m2060,8395l2060,7113e" filled="f" stroked="t" strokeweight=".716246pt" strokecolor="#383838">
                <v:path arrowok="t"/>
              </v:shape>
            </v:group>
            <v:group style="position:absolute;left:11608;top:7156;width:2;height:526" coordorigin="11608,7156" coordsize="2,526">
              <v:shape style="position:absolute;left:11608;top:7156;width:2;height:526" coordorigin="11608,7156" coordsize="0,526" path="m11608,7682l11608,7156e" filled="f" stroked="t" strokeweight=".477497pt" strokecolor="#232323">
                <v:path arrowok="t"/>
              </v:shape>
            </v:group>
            <v:group style="position:absolute;left:315;top:7656;width:716;height:2" coordorigin="315,7656" coordsize="716,2">
              <v:shape style="position:absolute;left:315;top:7656;width:716;height:2" coordorigin="315,7656" coordsize="716,0" path="m315,7656l1031,7656e" filled="f" stroked="t" strokeweight=".716246pt" strokecolor="#545454">
                <v:path arrowok="t"/>
              </v:shape>
            </v:group>
            <v:group style="position:absolute;left:888;top:7658;width:530;height:2" coordorigin="888,7658" coordsize="530,2">
              <v:shape style="position:absolute;left:888;top:7658;width:530;height:2" coordorigin="888,7658" coordsize="530,0" path="m888,7658l1418,7658e" filled="f" stroked="t" strokeweight=".477497pt" strokecolor="#1F1F1F">
                <v:path arrowok="t"/>
              </v:shape>
            </v:group>
            <v:group style="position:absolute;left:1361;top:7656;width:3261;height:2" coordorigin="1361,7656" coordsize="3261,2">
              <v:shape style="position:absolute;left:1361;top:7656;width:3261;height:2" coordorigin="1361,7656" coordsize="3261,0" path="m1361,7656l4622,7656e" filled="f" stroked="t" strokeweight=".954994pt" strokecolor="#484848">
                <v:path arrowok="t"/>
              </v:shape>
            </v:group>
            <v:group style="position:absolute;left:4565;top:7653;width:640;height:2" coordorigin="4565,7653" coordsize="640,2">
              <v:shape style="position:absolute;left:4565;top:7653;width:640;height:2" coordorigin="4565,7653" coordsize="640,0" path="m4565,7653l5205,7653e" filled="f" stroked="t" strokeweight=".477497pt" strokecolor="#1C1C1C">
                <v:path arrowok="t"/>
              </v:shape>
            </v:group>
            <v:group style="position:absolute;left:5143;top:7653;width:5768;height:2" coordorigin="5143,7653" coordsize="5768,2">
              <v:shape style="position:absolute;left:5143;top:7653;width:5768;height:2" coordorigin="5143,7653" coordsize="5768,0" path="m5143,7653l10911,7653e" filled="f" stroked="t" strokeweight=".954994pt" strokecolor="#4F4F4F">
                <v:path arrowok="t"/>
              </v:shape>
            </v:group>
            <v:group style="position:absolute;left:10854;top:7649;width:239;height:2" coordorigin="10854,7649" coordsize="239,2">
              <v:shape style="position:absolute;left:10854;top:7649;width:239;height:2" coordorigin="10854,7649" coordsize="239,0" path="m10854,7649l11092,7649e" filled="f" stroked="t" strokeweight=".477497pt" strokecolor="#1F1F1F">
                <v:path arrowok="t"/>
              </v:shape>
            </v:group>
            <v:group style="position:absolute;left:11035;top:7651;width:578;height:2" coordorigin="11035,7651" coordsize="578,2">
              <v:shape style="position:absolute;left:11035;top:7651;width:578;height:2" coordorigin="11035,7651" coordsize="578,0" path="m11035,7651l11613,7651e" filled="f" stroked="t" strokeweight=".954994pt" strokecolor="#606060">
                <v:path arrowok="t"/>
              </v:shape>
            </v:group>
            <v:group style="position:absolute;left:4615;top:7649;width:2;height:737" coordorigin="4615,7649" coordsize="2,737">
              <v:shape style="position:absolute;left:4615;top:7649;width:2;height:737" coordorigin="4615,7649" coordsize="0,737" path="m4615,8386l4615,7649e" filled="f" stroked="t" strokeweight=".954994pt" strokecolor="#4B4B4B">
                <v:path arrowok="t"/>
              </v:shape>
            </v:group>
            <v:group style="position:absolute;left:4603;top:7890;width:6308;height:2" coordorigin="4603,7890" coordsize="6308,2">
              <v:shape style="position:absolute;left:4603;top:7890;width:6308;height:2" coordorigin="4603,7890" coordsize="6308,0" path="m4603,7890l10911,7890e" filled="f" stroked="t" strokeweight=".716246pt" strokecolor="#4B4B4B">
                <v:path arrowok="t"/>
              </v:shape>
            </v:group>
            <v:group style="position:absolute;left:10854;top:7888;width:239;height:2" coordorigin="10854,7888" coordsize="239,2">
              <v:shape style="position:absolute;left:10854;top:7888;width:239;height:2" coordorigin="10854,7888" coordsize="239,0" path="m10854,7888l11092,7888e" filled="f" stroked="t" strokeweight=".477497pt" strokecolor="#232323">
                <v:path arrowok="t"/>
              </v:shape>
            </v:group>
            <v:group style="position:absolute;left:11035;top:7890;width:583;height:2" coordorigin="11035,7890" coordsize="583,2">
              <v:shape style="position:absolute;left:11035;top:7890;width:583;height:2" coordorigin="11035,7890" coordsize="583,0" path="m11035,7890l11618,7890e" filled="f" stroked="t" strokeweight=".954994pt" strokecolor="#606060">
                <v:path arrowok="t"/>
              </v:shape>
            </v:group>
            <v:group style="position:absolute;left:4608;top:8134;width:7010;height:2" coordorigin="4608,8134" coordsize="7010,2">
              <v:shape style="position:absolute;left:4608;top:8134;width:7010;height:2" coordorigin="4608,8134" coordsize="7010,0" path="m4608,8134l11618,8134e" filled="f" stroked="t" strokeweight=".954994pt" strokecolor="#484848">
                <v:path arrowok="t"/>
              </v:shape>
            </v:group>
            <v:group style="position:absolute;left:11610;top:7606;width:2;height:3489" coordorigin="11610,7606" coordsize="2,3489">
              <v:shape style="position:absolute;left:11610;top:7606;width:2;height:3489" coordorigin="11610,7606" coordsize="0,3489" path="m11610,11095l11610,7606e" filled="f" stroked="t" strokeweight=".954994pt" strokecolor="#545454">
                <v:path arrowok="t"/>
              </v:shape>
            </v:group>
            <v:group style="position:absolute;left:320;top:8376;width:6795;height:2" coordorigin="320,8376" coordsize="6795,2">
              <v:shape style="position:absolute;left:320;top:8376;width:6795;height:2" coordorigin="320,8376" coordsize="6795,0" path="m320,8376l7115,8376e" filled="f" stroked="t" strokeweight=".954994pt" strokecolor="#4B4B4B">
                <v:path arrowok="t"/>
              </v:shape>
            </v:group>
            <v:group style="position:absolute;left:7057;top:8371;width:473;height:2" coordorigin="7057,8371" coordsize="473,2">
              <v:shape style="position:absolute;left:7057;top:8371;width:473;height:2" coordorigin="7057,8371" coordsize="473,0" path="m7057,8371l7530,8371e" filled="f" stroked="t" strokeweight=".477497pt" strokecolor="#181818">
                <v:path arrowok="t"/>
              </v:shape>
            </v:group>
            <v:group style="position:absolute;left:7473;top:8369;width:4145;height:2" coordorigin="7473,8369" coordsize="4145,2">
              <v:shape style="position:absolute;left:7473;top:8369;width:4145;height:2" coordorigin="7473,8369" coordsize="4145,0" path="m7473,8369l11618,8369e" filled="f" stroked="t" strokeweight=".954994pt" strokecolor="#4B4B4B">
                <v:path arrowok="t"/>
              </v:shape>
            </v:group>
            <v:group style="position:absolute;left:2063;top:8319;width:2;height:330" coordorigin="2063,8319" coordsize="2,330">
              <v:shape style="position:absolute;left:2063;top:8319;width:2;height:330" coordorigin="2063,8319" coordsize="0,330" path="m2063,8649l2063,8319e" filled="f" stroked="t" strokeweight=".477497pt" strokecolor="#1C1C1C">
                <v:path arrowok="t"/>
              </v:shape>
            </v:group>
            <v:group style="position:absolute;left:325;top:8591;width:2;height:287" coordorigin="325,8591" coordsize="2,287">
              <v:shape style="position:absolute;left:325;top:8591;width:2;height:287" coordorigin="325,8591" coordsize="0,287" path="m325,8879l325,8591e" filled="f" stroked="t" strokeweight=".477497pt" strokecolor="#1C1C1C">
                <v:path arrowok="t"/>
              </v:shape>
            </v:group>
            <v:group style="position:absolute;left:2065;top:8821;width:2;height:388" coordorigin="2065,8821" coordsize="2,388">
              <v:shape style="position:absolute;left:2065;top:8821;width:2;height:388" coordorigin="2065,8821" coordsize="0,388" path="m2065,9209l2065,8821e" filled="f" stroked="t" strokeweight=".477497pt" strokecolor="#282828">
                <v:path arrowok="t"/>
              </v:shape>
            </v:group>
            <v:group style="position:absolute;left:320;top:9183;width:5549;height:2" coordorigin="320,9183" coordsize="5549,2">
              <v:shape style="position:absolute;left:320;top:9183;width:5549;height:2" coordorigin="320,9183" coordsize="5549,0" path="m320,9183l5868,9183e" filled="f" stroked="t" strokeweight=".716246pt" strokecolor="#4B4B4B">
                <v:path arrowok="t"/>
              </v:shape>
            </v:group>
            <v:group style="position:absolute;left:5811;top:9180;width:859;height:2" coordorigin="5811,9180" coordsize="859,2">
              <v:shape style="position:absolute;left:5811;top:9180;width:859;height:2" coordorigin="5811,9180" coordsize="859,0" path="m5811,9180l6671,9180e" filled="f" stroked="t" strokeweight=".477497pt" strokecolor="#1C1C1C">
                <v:path arrowok="t"/>
              </v:shape>
            </v:group>
            <v:group style="position:absolute;left:6613;top:9178;width:5009;height:2" coordorigin="6613,9178" coordsize="5009,2">
              <v:shape style="position:absolute;left:6613;top:9178;width:5009;height:2" coordorigin="6613,9178" coordsize="5009,0" path="m6613,9178l11622,9178e" filled="f" stroked="t" strokeweight=".954994pt" strokecolor="#5B5B5B">
                <v:path arrowok="t"/>
              </v:shape>
            </v:group>
            <v:group style="position:absolute;left:329;top:9410;width:2;height:287" coordorigin="329,9410" coordsize="2,287">
              <v:shape style="position:absolute;left:329;top:9410;width:2;height:287" coordorigin="329,9410" coordsize="0,287" path="m329,9697l329,9410e" filled="f" stroked="t" strokeweight=".477497pt" strokecolor="#131313">
                <v:path arrowok="t"/>
              </v:shape>
            </v:group>
            <v:group style="position:absolute;left:325;top:10121;width:1093;height:2" coordorigin="325,10121" coordsize="1093,2">
              <v:shape style="position:absolute;left:325;top:10121;width:1093;height:2" coordorigin="325,10121" coordsize="1093,0" path="m325,10121l1418,10121e" filled="f" stroked="t" strokeweight=".716246pt" strokecolor="#383838">
                <v:path arrowok="t"/>
              </v:shape>
            </v:group>
            <v:group style="position:absolute;left:2065;top:9094;width:2;height:2762" coordorigin="2065,9094" coordsize="2,2762">
              <v:shape style="position:absolute;left:2065;top:9094;width:2;height:2762" coordorigin="2065,9094" coordsize="0,2762" path="m2065,11856l2065,9094e" filled="f" stroked="t" strokeweight=".954994pt" strokecolor="#444444">
                <v:path arrowok="t"/>
              </v:shape>
            </v:group>
            <v:group style="position:absolute;left:1337;top:10116;width:10285;height:2" coordorigin="1337,10116" coordsize="10285,2">
              <v:shape style="position:absolute;left:1337;top:10116;width:10285;height:2" coordorigin="1337,10116" coordsize="10285,0" path="m1337,10116l11622,10116e" filled="f" stroked="t" strokeweight=".954994pt" strokecolor="#545454">
                <v:path arrowok="t"/>
              </v:shape>
            </v:group>
            <v:group style="position:absolute;left:3056;top:10355;width:248;height:2" coordorigin="3056,10355" coordsize="248,2">
              <v:shape style="position:absolute;left:3056;top:10355;width:248;height:2" coordorigin="3056,10355" coordsize="248,0" path="m3056,10355l3304,10355e" filled="f" stroked="t" strokeweight="1.193743pt" strokecolor="#676767">
                <v:path arrowok="t"/>
              </v:shape>
            </v:group>
            <v:group style="position:absolute;left:325;top:10358;width:6403;height:2" coordorigin="325,10358" coordsize="6403,2">
              <v:shape style="position:absolute;left:325;top:10358;width:6403;height:2" coordorigin="325,10358" coordsize="6403,0" path="m325,10358l6728,10358e" filled="f" stroked="t" strokeweight=".954994pt" strokecolor="#4F4F4F">
                <v:path arrowok="t"/>
              </v:shape>
            </v:group>
            <v:group style="position:absolute;left:6613;top:10353;width:917;height:2" coordorigin="6613,10353" coordsize="917,2">
              <v:shape style="position:absolute;left:6613;top:10353;width:917;height:2" coordorigin="6613,10353" coordsize="917,0" path="m6613,10353l7530,10353e" filled="f" stroked="t" strokeweight=".477497pt" strokecolor="#343434">
                <v:path arrowok="t"/>
              </v:shape>
            </v:group>
            <v:group style="position:absolute;left:7473;top:10350;width:3438;height:2" coordorigin="7473,10350" coordsize="3438,2">
              <v:shape style="position:absolute;left:7473;top:10350;width:3438;height:2" coordorigin="7473,10350" coordsize="3438,0" path="m7473,10350l10911,10350e" filled="f" stroked="t" strokeweight=".954994pt" strokecolor="#4F4F4F">
                <v:path arrowok="t"/>
              </v:shape>
            </v:group>
            <v:group style="position:absolute;left:10854;top:10348;width:769;height:2" coordorigin="10854,10348" coordsize="769,2">
              <v:shape style="position:absolute;left:10854;top:10348;width:769;height:2" coordorigin="10854,10348" coordsize="769,0" path="m10854,10348l11622,10348e" filled="f" stroked="t" strokeweight=".477497pt" strokecolor="#2B2B2B">
                <v:path arrowok="t"/>
              </v:shape>
            </v:group>
            <v:group style="position:absolute;left:325;top:10602;width:1752;height:2" coordorigin="325,10602" coordsize="1752,2">
              <v:shape style="position:absolute;left:325;top:10602;width:1752;height:2" coordorigin="325,10602" coordsize="1752,0" path="m325,10602l2077,10602e" filled="f" stroked="t" strokeweight=".716246pt" strokecolor="#4B4B4B">
                <v:path arrowok="t"/>
              </v:shape>
            </v:group>
            <v:group style="position:absolute;left:2001;top:10602;width:664;height:2" coordorigin="2001,10602" coordsize="664,2">
              <v:shape style="position:absolute;left:2001;top:10602;width:664;height:2" coordorigin="2001,10602" coordsize="664,0" path="m2001,10602l2664,10602e" filled="f" stroked="t" strokeweight=".477497pt" strokecolor="#2B2B2B">
                <v:path arrowok="t"/>
              </v:shape>
            </v:group>
            <v:group style="position:absolute;left:2564;top:10602;width:3204;height:2" coordorigin="2564,10602" coordsize="3204,2">
              <v:shape style="position:absolute;left:2564;top:10602;width:3204;height:2" coordorigin="2564,10602" coordsize="3204,0" path="m2564,10602l5768,10602e" filled="f" stroked="t" strokeweight=".954994pt" strokecolor="#545454">
                <v:path arrowok="t"/>
              </v:shape>
            </v:group>
            <v:group style="position:absolute;left:2559;top:10599;width:3309;height:2" coordorigin="2559,10599" coordsize="3309,2">
              <v:shape style="position:absolute;left:2559;top:10599;width:3309;height:2" coordorigin="2559,10599" coordsize="3309,0" path="m2559,10599l5868,10599e" filled="f" stroked="t" strokeweight=".954994pt" strokecolor="#545454">
                <v:path arrowok="t"/>
              </v:shape>
            </v:group>
            <v:group style="position:absolute;left:5811;top:10597;width:559;height:2" coordorigin="5811,10597" coordsize="559,2">
              <v:shape style="position:absolute;left:5811;top:10597;width:559;height:2" coordorigin="5811,10597" coordsize="559,0" path="m5811,10597l6370,10597e" filled="f" stroked="t" strokeweight=".477497pt" strokecolor="#181818">
                <v:path arrowok="t"/>
              </v:shape>
            </v:group>
            <v:group style="position:absolute;left:6313;top:10597;width:358;height:2" coordorigin="6313,10597" coordsize="358,2">
              <v:shape style="position:absolute;left:6313;top:10597;width:358;height:2" coordorigin="6313,10597" coordsize="358,0" path="m6313,10597l6671,10597e" filled="f" stroked="t" strokeweight=".477497pt" strokecolor="#2F2F2F">
                <v:path arrowok="t"/>
              </v:shape>
            </v:group>
            <v:group style="position:absolute;left:6585;top:10595;width:5038;height:2" coordorigin="6585,10595" coordsize="5038,2">
              <v:shape style="position:absolute;left:6585;top:10595;width:5038;height:2" coordorigin="6585,10595" coordsize="5038,0" path="m6585,10595l11622,10595e" filled="f" stroked="t" strokeweight=".954994pt" strokecolor="#4F4F4F">
                <v:path arrowok="t"/>
              </v:shape>
            </v:group>
            <v:group style="position:absolute;left:711;top:11080;width:1366;height:2" coordorigin="711,11080" coordsize="1366,2">
              <v:shape style="position:absolute;left:711;top:11080;width:1366;height:2" coordorigin="711,11080" coordsize="1366,0" path="m711,11080l2077,11080e" filled="f" stroked="t" strokeweight=".954994pt" strokecolor="#575757">
                <v:path arrowok="t"/>
              </v:shape>
            </v:group>
            <v:group style="position:absolute;left:334;top:10817;width:2;height:823" coordorigin="334,10817" coordsize="2,823">
              <v:shape style="position:absolute;left:334;top:10817;width:2;height:823" coordorigin="334,10817" coordsize="0,823" path="m334,11640l334,10817e" filled="f" stroked="t" strokeweight=".477497pt" strokecolor="#2B2B2B">
                <v:path arrowok="t"/>
              </v:shape>
            </v:group>
            <v:group style="position:absolute;left:2001;top:11080;width:664;height:2" coordorigin="2001,11080" coordsize="664,2">
              <v:shape style="position:absolute;left:2001;top:11080;width:664;height:2" coordorigin="2001,11080" coordsize="664,0" path="m2001,11080l2664,11080e" filled="f" stroked="t" strokeweight=".477497pt" strokecolor="#2B2B2B">
                <v:path arrowok="t"/>
              </v:shape>
            </v:group>
            <v:group style="position:absolute;left:2607;top:11078;width:520;height:2" coordorigin="2607,11078" coordsize="520,2">
              <v:shape style="position:absolute;left:2607;top:11078;width:520;height:2" coordorigin="2607,11078" coordsize="520,0" path="m2607,11078l3128,11078e" filled="f" stroked="t" strokeweight=".477497pt" strokecolor="#3F3F3F">
                <v:path arrowok="t"/>
              </v:shape>
            </v:group>
            <v:group style="position:absolute;left:2975;top:11073;width:7936;height:2" coordorigin="2975,11073" coordsize="7936,2">
              <v:shape style="position:absolute;left:2975;top:11073;width:7936;height:2" coordorigin="2975,11073" coordsize="7936,0" path="m2975,11073l10911,11073e" filled="f" stroked="t" strokeweight=".954994pt" strokecolor="#545454">
                <v:path arrowok="t"/>
              </v:shape>
            </v:group>
            <v:group style="position:absolute;left:10854;top:11066;width:239;height:2" coordorigin="10854,11066" coordsize="239,2">
              <v:shape style="position:absolute;left:10854;top:11066;width:239;height:2" coordorigin="10854,11066" coordsize="239,0" path="m10854,11066l11092,11066e" filled="f" stroked="t" strokeweight=".477497pt" strokecolor="#131313">
                <v:path arrowok="t"/>
              </v:shape>
            </v:group>
            <v:group style="position:absolute;left:11035;top:11066;width:587;height:2" coordorigin="11035,11066" coordsize="587,2">
              <v:shape style="position:absolute;left:11035;top:11066;width:587;height:2" coordorigin="11035,11066" coordsize="587,0" path="m11035,11066l11622,11066e" filled="f" stroked="t" strokeweight=".477497pt" strokecolor="#2B2B2B">
                <v:path arrowok="t"/>
              </v:shape>
            </v:group>
            <v:group style="position:absolute;left:329;top:11325;width:4063;height:2" coordorigin="329,11325" coordsize="4063,2">
              <v:shape style="position:absolute;left:329;top:11325;width:4063;height:2" coordorigin="329,11325" coordsize="4063,0" path="m329,11325l4393,11325e" filled="f" stroked="t" strokeweight=".954994pt" strokecolor="#4F4F4F">
                <v:path arrowok="t"/>
              </v:shape>
            </v:group>
            <v:group style="position:absolute;left:4336;top:11320;width:869;height:2" coordorigin="4336,11320" coordsize="869,2">
              <v:shape style="position:absolute;left:4336;top:11320;width:869;height:2" coordorigin="4336,11320" coordsize="869,0" path="m4336,11320l5205,11320e" filled="f" stroked="t" strokeweight=".477497pt" strokecolor="#1C1C1C">
                <v:path arrowok="t"/>
              </v:shape>
            </v:group>
            <v:group style="position:absolute;left:5147;top:11317;width:721;height:2" coordorigin="5147,11317" coordsize="721,2">
              <v:shape style="position:absolute;left:5147;top:11317;width:721;height:2" coordorigin="5147,11317" coordsize="721,0" path="m5147,11317l5868,11317e" filled="f" stroked="t" strokeweight=".716246pt" strokecolor="#3F3F3F">
                <v:path arrowok="t"/>
              </v:shape>
            </v:group>
            <v:group style="position:absolute;left:5200;top:11315;width:4092;height:2" coordorigin="5200,11315" coordsize="4092,2">
              <v:shape style="position:absolute;left:5200;top:11315;width:4092;height:2" coordorigin="5200,11315" coordsize="4092,0" path="m5200,11315l9292,11315e" filled="f" stroked="t" strokeweight=".954994pt" strokecolor="#4F4F4F">
                <v:path arrowok="t"/>
              </v:shape>
            </v:group>
            <v:group style="position:absolute;left:8972;top:11308;width:1939;height:2" coordorigin="8972,11308" coordsize="1939,2">
              <v:shape style="position:absolute;left:8972;top:11308;width:1939;height:2" coordorigin="8972,11308" coordsize="1939,0" path="m8972,11308l10911,11308e" filled="f" stroked="t" strokeweight=".477497pt" strokecolor="#383838">
                <v:path arrowok="t"/>
              </v:shape>
            </v:group>
            <v:group style="position:absolute;left:10854;top:11305;width:239;height:2" coordorigin="10854,11305" coordsize="239,2">
              <v:shape style="position:absolute;left:10854;top:11305;width:239;height:2" coordorigin="10854,11305" coordsize="239,0" path="m10854,11305l11092,11305e" filled="f" stroked="t" strokeweight=".477497pt" strokecolor="#131313">
                <v:path arrowok="t"/>
              </v:shape>
            </v:group>
            <v:group style="position:absolute;left:11035;top:11310;width:587;height:2" coordorigin="11035,11310" coordsize="587,2">
              <v:shape style="position:absolute;left:11035;top:11310;width:587;height:2" coordorigin="11035,11310" coordsize="587,0" path="m11035,11310l11622,11310e" filled="f" stroked="t" strokeweight=".716246pt" strokecolor="#4B4B4B">
                <v:path arrowok="t"/>
              </v:shape>
            </v:group>
            <v:group style="position:absolute;left:731;top:11320;width:2;height:292" coordorigin="731,11320" coordsize="2,292">
              <v:shape style="position:absolute;left:731;top:11320;width:2;height:292" coordorigin="731,11320" coordsize="0,292" path="m731,11612l731,11320e" filled="f" stroked="t" strokeweight=".238749pt" strokecolor="#3F3F3F">
                <v:path arrowok="t"/>
              </v:shape>
            </v:group>
            <v:group style="position:absolute;left:1394;top:11291;width:2;height:349" coordorigin="1394,11291" coordsize="2,349">
              <v:shape style="position:absolute;left:1394;top:11291;width:2;height:349" coordorigin="1394,11291" coordsize="0,349" path="m1394,11640l1394,11291e" filled="f" stroked="t" strokeweight=".477497pt" strokecolor="#232323">
                <v:path arrowok="t"/>
              </v:shape>
            </v:group>
            <v:group style="position:absolute;left:7091;top:11305;width:2;height:4260" coordorigin="7091,11305" coordsize="2,4260">
              <v:shape style="position:absolute;left:7091;top:11305;width:2;height:4260" coordorigin="7091,11305" coordsize="0,4260" path="m7091,15565l7091,11305e" filled="f" stroked="t" strokeweight=".477497pt" strokecolor="#2B2B2B">
                <v:path arrowok="t"/>
              </v:shape>
            </v:group>
            <v:group style="position:absolute;left:733;top:11698;width:2;height:153" coordorigin="733,11698" coordsize="2,153">
              <v:shape style="position:absolute;left:733;top:11698;width:2;height:153" coordorigin="733,11698" coordsize="0,153" path="m733,11851l733,11698e" filled="f" stroked="t" strokeweight="1.67124pt" strokecolor="#4B4B4B">
                <v:path arrowok="t"/>
              </v:shape>
            </v:group>
            <v:group style="position:absolute;left:329;top:11839;width:1098;height:2" coordorigin="329,11839" coordsize="1098,2">
              <v:shape style="position:absolute;left:329;top:11839;width:1098;height:2" coordorigin="329,11839" coordsize="1098,0" path="m329,11839l1428,11839e" filled="f" stroked="t" strokeweight=".954994pt" strokecolor="#545454">
                <v:path arrowok="t"/>
              </v:shape>
            </v:group>
            <v:group style="position:absolute;left:1351;top:11839;width:1313;height:2" coordorigin="1351,11839" coordsize="1313,2">
              <v:shape style="position:absolute;left:1351;top:11839;width:1313;height:2" coordorigin="1351,11839" coordsize="1313,0" path="m1351,11839l2664,11839e" filled="f" stroked="t" strokeweight=".716246pt" strokecolor="#383838">
                <v:path arrowok="t"/>
              </v:shape>
            </v:group>
            <v:group style="position:absolute;left:2865;top:11837;width:4188;height:2" coordorigin="2865,11837" coordsize="4188,2">
              <v:shape style="position:absolute;left:2865;top:11837;width:4188;height:2" coordorigin="2865,11837" coordsize="4188,0" path="m2865,11837l7053,11837e" filled="f" stroked="t" strokeweight=".954994pt" strokecolor="#4F4F4F">
                <v:path arrowok="t"/>
              </v:shape>
            </v:group>
            <v:group style="position:absolute;left:2607;top:11834;width:4517;height:2" coordorigin="2607,11834" coordsize="4517,2">
              <v:shape style="position:absolute;left:2607;top:11834;width:4517;height:2" coordorigin="2607,11834" coordsize="4517,0" path="m2607,11834l7124,11834e" filled="f" stroked="t" strokeweight=".954994pt" strokecolor="#545454">
                <v:path arrowok="t"/>
              </v:shape>
            </v:group>
            <v:group style="position:absolute;left:7048;top:11827;width:482;height:2" coordorigin="7048,11827" coordsize="482,2">
              <v:shape style="position:absolute;left:7048;top:11827;width:482;height:2" coordorigin="7048,11827" coordsize="482,0" path="m7048,11827l7530,11827e" filled="f" stroked="t" strokeweight=".477497pt" strokecolor="#2B2B2B">
                <v:path arrowok="t"/>
              </v:shape>
            </v:group>
            <v:group style="position:absolute;left:7473;top:11825;width:3438;height:2" coordorigin="7473,11825" coordsize="3438,2">
              <v:shape style="position:absolute;left:7473;top:11825;width:3438;height:2" coordorigin="7473,11825" coordsize="3438,0" path="m7473,11825l10911,11825e" filled="f" stroked="t" strokeweight=".954994pt" strokecolor="#545454">
                <v:path arrowok="t"/>
              </v:shape>
            </v:group>
            <v:group style="position:absolute;left:10854;top:11822;width:239;height:2" coordorigin="10854,11822" coordsize="239,2">
              <v:shape style="position:absolute;left:10854;top:11822;width:239;height:2" coordorigin="10854,11822" coordsize="239,0" path="m10854,11822l11092,11822e" filled="f" stroked="t" strokeweight=".477497pt" strokecolor="#131313">
                <v:path arrowok="t"/>
              </v:shape>
            </v:group>
            <v:group style="position:absolute;left:11035;top:11825;width:587;height:2" coordorigin="11035,11825" coordsize="587,2">
              <v:shape style="position:absolute;left:11035;top:11825;width:587;height:2" coordorigin="11035,11825" coordsize="587,0" path="m11035,11825l11622,11825e" filled="f" stroked="t" strokeweight=".954994pt" strokecolor="#676767">
                <v:path arrowok="t"/>
              </v:shape>
            </v:group>
            <v:group style="position:absolute;left:731;top:11808;width:2;height:498" coordorigin="731,11808" coordsize="2,498">
              <v:shape style="position:absolute;left:731;top:11808;width:2;height:498" coordorigin="731,11808" coordsize="0,498" path="m731,12306l731,11808e" filled="f" stroked="t" strokeweight=".238749pt" strokecolor="#575757">
                <v:path arrowok="t"/>
              </v:shape>
            </v:group>
            <v:group style="position:absolute;left:1404;top:11583;width:2;height:4849" coordorigin="1404,11583" coordsize="2,4849">
              <v:shape style="position:absolute;left:1404;top:11583;width:2;height:4849" coordorigin="1404,11583" coordsize="0,4849" path="m1404,16432l1404,11583e" filled="f" stroked="t" strokeweight="1.432491pt" strokecolor="#484848">
                <v:path arrowok="t"/>
              </v:shape>
            </v:group>
            <v:group style="position:absolute;left:2068;top:11526;width:2;height:2632" coordorigin="2068,11526" coordsize="2,2632">
              <v:shape style="position:absolute;left:2068;top:11526;width:2;height:2632" coordorigin="2068,11526" coordsize="0,2632" path="m2068,14158l2068,11526e" filled="f" stroked="t" strokeweight=".477497pt" strokecolor="#4B4B4B">
                <v:path arrowok="t"/>
              </v:shape>
            </v:group>
            <v:group style="position:absolute;left:11618;top:7883;width:2;height:4312" coordorigin="11618,7883" coordsize="2,4312">
              <v:shape style="position:absolute;left:11618;top:7883;width:2;height:4312" coordorigin="11618,7883" coordsize="0,4312" path="m11618,12196l11618,7883e" filled="f" stroked="t" strokeweight=".477497pt" strokecolor="#444444">
                <v:path arrowok="t"/>
              </v:shape>
            </v:group>
            <v:group style="position:absolute;left:731;top:12306;width:2;height:1388" coordorigin="731,12306" coordsize="2,1388">
              <v:shape style="position:absolute;left:731;top:12306;width:2;height:1388" coordorigin="731,12306" coordsize="0,1388" path="m731,13694l731,12306e" filled="f" stroked="t" strokeweight=".238749pt" strokecolor="#000000">
                <v:path arrowok="t"/>
              </v:shape>
            </v:group>
            <v:group style="position:absolute;left:11589;top:12306;width:2;height:665" coordorigin="11589,12306" coordsize="2,665">
              <v:shape style="position:absolute;left:11589;top:12306;width:2;height:665" coordorigin="11589,12306" coordsize="0,665" path="m11589,12971l11589,12306e" filled="f" stroked="t" strokeweight=".238749pt" strokecolor="#000000">
                <v:path arrowok="t"/>
              </v:shape>
            </v:group>
            <v:group style="position:absolute;left:11620;top:12162;width:2;height:1771" coordorigin="11620,12162" coordsize="2,1771">
              <v:shape style="position:absolute;left:11620;top:12162;width:2;height:1771" coordorigin="11620,12162" coordsize="0,1771" path="m11620,13933l11620,12162e" filled="f" stroked="t" strokeweight=".954994pt" strokecolor="#676767">
                <v:path arrowok="t"/>
              </v:shape>
            </v:group>
            <v:group style="position:absolute;left:7096;top:13478;width:2;height:474" coordorigin="7096,13478" coordsize="2,474">
              <v:shape style="position:absolute;left:7096;top:13478;width:2;height:474" coordorigin="7096,13478" coordsize="0,474" path="m7096,13952l7096,13478e" filled="f" stroked="t" strokeweight=".477497pt" strokecolor="#131313">
                <v:path arrowok="t"/>
              </v:shape>
            </v:group>
            <v:group style="position:absolute;left:731;top:13694;width:2;height:421" coordorigin="731,13694" coordsize="2,421">
              <v:shape style="position:absolute;left:731;top:13694;width:2;height:421" coordorigin="731,13694" coordsize="0,421" path="m731,14115l731,13694e" filled="f" stroked="t" strokeweight=".238749pt" strokecolor="#575757">
                <v:path arrowok="t"/>
              </v:shape>
            </v:group>
            <v:group style="position:absolute;left:339;top:13923;width:1733;height:2" coordorigin="339,13923" coordsize="1733,2">
              <v:shape style="position:absolute;left:339;top:13923;width:1733;height:2" coordorigin="339,13923" coordsize="1733,0" path="m339,13923l2072,13923e" filled="f" stroked="t" strokeweight=".954994pt" strokecolor="#575757">
                <v:path arrowok="t"/>
              </v:shape>
            </v:group>
            <v:group style="position:absolute;left:11620;top:13507;width:2;height:445" coordorigin="11620,13507" coordsize="2,445">
              <v:shape style="position:absolute;left:11620;top:13507;width:2;height:445" coordorigin="11620,13507" coordsize="0,445" path="m11620,13952l11620,13507e" filled="f" stroked="t" strokeweight="1.193743pt" strokecolor="#808080">
                <v:path arrowok="t"/>
              </v:shape>
            </v:group>
            <v:group style="position:absolute;left:7098;top:13895;width:2;height:680" coordorigin="7098,13895" coordsize="2,680">
              <v:shape style="position:absolute;left:7098;top:13895;width:2;height:680" coordorigin="7098,13895" coordsize="0,680" path="m7098,14574l7098,13895e" filled="f" stroked="t" strokeweight=".716246pt" strokecolor="#3B3B3B">
                <v:path arrowok="t"/>
              </v:shape>
            </v:group>
            <v:group style="position:absolute;left:11589;top:13923;width:2;height:1656" coordorigin="11589,13923" coordsize="2,1656">
              <v:shape style="position:absolute;left:11589;top:13923;width:2;height:1656" coordorigin="11589,13923" coordsize="0,1656" path="m11589,15580l11589,13923e" filled="f" stroked="t" strokeweight=".238749pt" strokecolor="#000000">
                <v:path arrowok="t"/>
              </v:shape>
            </v:group>
            <v:group style="position:absolute;left:346;top:14086;width:2;height:2345" coordorigin="346,14086" coordsize="2,2345">
              <v:shape style="position:absolute;left:346;top:14086;width:2;height:2345" coordorigin="346,14086" coordsize="0,2345" path="m346,16432l346,14086e" filled="f" stroked="t" strokeweight=".954994pt" strokecolor="#545454">
                <v:path arrowok="t"/>
              </v:shape>
            </v:group>
            <v:group style="position:absolute;left:731;top:14115;width:2;height:2288" coordorigin="731,14115" coordsize="2,2288">
              <v:shape style="position:absolute;left:731;top:14115;width:2;height:2288" coordorigin="731,14115" coordsize="0,2288" path="m731,16403l731,14115e" filled="f" stroked="t" strokeweight=".238749pt" strokecolor="#000000">
                <v:path arrowok="t"/>
              </v:shape>
            </v:group>
            <v:group style="position:absolute;left:2039;top:14115;width:2;height:2293" coordorigin="2039,14115" coordsize="2,2293">
              <v:shape style="position:absolute;left:2039;top:14115;width:2;height:2293" coordorigin="2039,14115" coordsize="0,2293" path="m2039,16408l2039,14115e" filled="f" stroked="t" strokeweight=".238749pt" strokecolor="#000000">
                <v:path arrowok="t"/>
              </v:shape>
            </v:group>
            <v:group style="position:absolute;left:7100;top:14507;width:2;height:440" coordorigin="7100,14507" coordsize="2,440">
              <v:shape style="position:absolute;left:7100;top:14507;width:2;height:440" coordorigin="7100,14507" coordsize="0,440" path="m7100,14948l7100,14507e" filled="f" stroked="t" strokeweight=".477497pt" strokecolor="#181818">
                <v:path arrowok="t"/>
              </v:shape>
            </v:group>
            <v:group style="position:absolute;left:7108;top:14890;width:2;height:1522" coordorigin="7108,14890" coordsize="2,1522">
              <v:shape style="position:absolute;left:7108;top:14890;width:2;height:1522" coordorigin="7108,14890" coordsize="0,1522" path="m7108,16412l7108,14890e" filled="f" stroked="t" strokeweight=".954994pt" strokecolor="#4F4F4F">
                <v:path arrowok="t"/>
              </v:shape>
            </v:group>
            <v:group style="position:absolute;left:1406;top:15043;width:2;height:373" coordorigin="1406,15043" coordsize="2,373">
              <v:shape style="position:absolute;left:1406;top:15043;width:2;height:373" coordorigin="1406,15043" coordsize="0,373" path="m1406,15417l1406,15043e" filled="f" stroked="t" strokeweight=".954994pt" strokecolor="#606060">
                <v:path arrowok="t"/>
              </v:shape>
            </v:group>
            <v:group style="position:absolute;left:349;top:16422;width:6499;height:2" coordorigin="349,16422" coordsize="6499,2">
              <v:shape style="position:absolute;left:349;top:16422;width:6499;height:2" coordorigin="349,16422" coordsize="6499,0" path="m349,16422l6847,16422e" filled="f" stroked="t" strokeweight=".716246pt" strokecolor="#676767">
                <v:path arrowok="t"/>
              </v:shape>
            </v:group>
            <v:group style="position:absolute;left:1351;top:16420;width:6594;height:2" coordorigin="1351,16420" coordsize="6594,2">
              <v:shape style="position:absolute;left:1351;top:16420;width:6594;height:2" coordorigin="1351,16420" coordsize="6594,0" path="m1351,16420l7946,16420e" filled="f" stroked="t" strokeweight=".954994pt" strokecolor="#676767">
                <v:path arrowok="t"/>
              </v:shape>
            </v:group>
            <v:group style="position:absolute;left:4278;top:16403;width:4880;height:2" coordorigin="4278,16403" coordsize="4880,2">
              <v:shape style="position:absolute;left:4278;top:16403;width:4880;height:2" coordorigin="4278,16403" coordsize="4880,0" path="m4278,16403l9158,16403e" filled="f" stroked="t" strokeweight=".954994pt" strokecolor="#676767">
                <v:path arrowok="t"/>
              </v:shape>
            </v:group>
            <v:group style="position:absolute;left:8972;top:16398;width:1939;height:2" coordorigin="8972,16398" coordsize="1939,2">
              <v:shape style="position:absolute;left:8972;top:16398;width:1939;height:2" coordorigin="8972,16398" coordsize="1939,0" path="m8972,16398l10911,16398e" filled="f" stroked="t" strokeweight=".477497pt" strokecolor="#4B4B4B">
                <v:path arrowok="t"/>
              </v:shape>
            </v:group>
            <v:group style="position:absolute;left:10854;top:16396;width:793;height:2" coordorigin="10854,16396" coordsize="793,2">
              <v:shape style="position:absolute;left:10854;top:16396;width:793;height:2" coordorigin="10854,16396" coordsize="793,0" path="m10854,16396l11646,16396e" filled="f" stroked="t" strokeweight=".954994pt" strokecolor="#707070">
                <v:path arrowok="t"/>
              </v:shape>
            </v:group>
            <v:group style="position:absolute;left:11589;top:15580;width:2;height:828" coordorigin="11589,15580" coordsize="2,828">
              <v:shape style="position:absolute;left:11589;top:15580;width:2;height:828" coordorigin="11589,15580" coordsize="0,828" path="m11589,16408l11589,15580e" filled="f" stroked="t" strokeweight=".238749pt" strokecolor="#808080">
                <v:path arrowok="t"/>
              </v:shape>
            </v:group>
            <w10:wrap type="none"/>
          </v:group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56.380264pt;margin-top:5.018981pt;width:59.760003pt;height:41.5pt;mso-position-horizontal-relative:page;mso-position-vertical-relative:paragraph;z-index:-14867" type="#_x0000_t202" filled="f" stroked="f">
            <v:textbox inset="0,0,0,0">
              <w:txbxContent>
                <w:p>
                  <w:pPr>
                    <w:spacing w:before="0" w:after="0" w:line="830" w:lineRule="exact"/>
                    <w:ind w:right="-164"/>
                    <w:jc w:val="left"/>
                    <w:rPr>
                      <w:rFonts w:ascii="Courier New" w:hAnsi="Courier New" w:cs="Courier New" w:eastAsia="Courier New"/>
                      <w:sz w:val="83"/>
                      <w:szCs w:val="83"/>
                    </w:rPr>
                  </w:pPr>
                  <w:rPr/>
                  <w:r>
                    <w:rPr>
                      <w:rFonts w:ascii="Courier New" w:hAnsi="Courier New" w:cs="Courier New" w:eastAsia="Courier New"/>
                      <w:sz w:val="83"/>
                      <w:szCs w:val="83"/>
                      <w:color w:val="2D49BF"/>
                      <w:spacing w:val="0"/>
                      <w:w w:val="60"/>
                      <w:position w:val="5"/>
                    </w:rPr>
                    <w:t>%-dt</w:t>
                  </w:r>
                  <w:r>
                    <w:rPr>
                      <w:rFonts w:ascii="Courier New" w:hAnsi="Courier New" w:cs="Courier New" w:eastAsia="Courier New"/>
                      <w:sz w:val="83"/>
                      <w:szCs w:val="83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22"/>
          <w:szCs w:val="22"/>
          <w:color w:val="414141"/>
          <w:spacing w:val="0"/>
          <w:w w:val="81"/>
          <w:position w:val="-1"/>
        </w:rPr>
        <w:t>itfaiy</w:t>
      </w:r>
      <w:r>
        <w:rPr>
          <w:rFonts w:ascii="Arial" w:hAnsi="Arial" w:cs="Arial" w:eastAsia="Arial"/>
          <w:sz w:val="22"/>
          <w:szCs w:val="22"/>
          <w:color w:val="414141"/>
          <w:spacing w:val="0"/>
          <w:w w:val="81"/>
          <w:position w:val="-1"/>
        </w:rPr>
        <w:t>e</w:t>
      </w:r>
      <w:r>
        <w:rPr>
          <w:rFonts w:ascii="Arial" w:hAnsi="Arial" w:cs="Arial" w:eastAsia="Arial"/>
          <w:sz w:val="22"/>
          <w:szCs w:val="22"/>
          <w:color w:val="414141"/>
          <w:spacing w:val="25"/>
          <w:w w:val="81"/>
          <w:position w:val="-1"/>
        </w:rPr>
        <w:t> </w:t>
      </w:r>
      <w:r>
        <w:rPr>
          <w:rFonts w:ascii="Arial" w:hAnsi="Arial" w:cs="Arial" w:eastAsia="Arial"/>
          <w:sz w:val="22"/>
          <w:szCs w:val="22"/>
          <w:color w:val="414141"/>
          <w:spacing w:val="0"/>
          <w:w w:val="81"/>
          <w:position w:val="-1"/>
        </w:rPr>
        <w:t>G</w:t>
      </w:r>
      <w:r>
        <w:rPr>
          <w:rFonts w:ascii="Arial" w:hAnsi="Arial" w:cs="Arial" w:eastAsia="Arial"/>
          <w:sz w:val="22"/>
          <w:szCs w:val="22"/>
          <w:color w:val="414141"/>
          <w:spacing w:val="3"/>
          <w:w w:val="81"/>
          <w:position w:val="-1"/>
        </w:rPr>
        <w:t>ü</w:t>
      </w:r>
      <w:r>
        <w:rPr>
          <w:rFonts w:ascii="Arial" w:hAnsi="Arial" w:cs="Arial" w:eastAsia="Arial"/>
          <w:sz w:val="22"/>
          <w:szCs w:val="22"/>
          <w:color w:val="262626"/>
          <w:spacing w:val="2"/>
          <w:w w:val="81"/>
          <w:position w:val="-1"/>
        </w:rPr>
        <w:t>n</w:t>
      </w:r>
      <w:r>
        <w:rPr>
          <w:rFonts w:ascii="Arial" w:hAnsi="Arial" w:cs="Arial" w:eastAsia="Arial"/>
          <w:sz w:val="22"/>
          <w:szCs w:val="22"/>
          <w:color w:val="414141"/>
          <w:spacing w:val="0"/>
          <w:w w:val="81"/>
          <w:position w:val="-1"/>
        </w:rPr>
        <w:t>ey</w:t>
      </w:r>
      <w:r>
        <w:rPr>
          <w:rFonts w:ascii="Arial" w:hAnsi="Arial" w:cs="Arial" w:eastAsia="Arial"/>
          <w:sz w:val="22"/>
          <w:szCs w:val="22"/>
          <w:color w:val="414141"/>
          <w:spacing w:val="-9"/>
          <w:w w:val="81"/>
          <w:position w:val="-1"/>
        </w:rPr>
        <w:t> </w:t>
      </w:r>
      <w:r>
        <w:rPr>
          <w:rFonts w:ascii="Arial" w:hAnsi="Arial" w:cs="Arial" w:eastAsia="Arial"/>
          <w:sz w:val="22"/>
          <w:szCs w:val="22"/>
          <w:color w:val="262626"/>
          <w:spacing w:val="9"/>
          <w:w w:val="81"/>
          <w:position w:val="-1"/>
        </w:rPr>
        <w:t>B</w:t>
      </w:r>
      <w:r>
        <w:rPr>
          <w:rFonts w:ascii="Arial" w:hAnsi="Arial" w:cs="Arial" w:eastAsia="Arial"/>
          <w:sz w:val="22"/>
          <w:szCs w:val="22"/>
          <w:color w:val="414141"/>
          <w:spacing w:val="0"/>
          <w:w w:val="81"/>
          <w:position w:val="-1"/>
        </w:rPr>
        <w:t>ö</w:t>
      </w:r>
      <w:r>
        <w:rPr>
          <w:rFonts w:ascii="Arial" w:hAnsi="Arial" w:cs="Arial" w:eastAsia="Arial"/>
          <w:sz w:val="22"/>
          <w:szCs w:val="22"/>
          <w:color w:val="414141"/>
          <w:spacing w:val="-2"/>
          <w:w w:val="81"/>
          <w:position w:val="-1"/>
        </w:rPr>
        <w:t>l</w:t>
      </w:r>
      <w:r>
        <w:rPr>
          <w:rFonts w:ascii="Arial" w:hAnsi="Arial" w:cs="Arial" w:eastAsia="Arial"/>
          <w:sz w:val="22"/>
          <w:szCs w:val="22"/>
          <w:color w:val="262626"/>
          <w:spacing w:val="0"/>
          <w:w w:val="81"/>
          <w:position w:val="-1"/>
        </w:rPr>
        <w:t>g</w:t>
      </w:r>
      <w:r>
        <w:rPr>
          <w:rFonts w:ascii="Arial" w:hAnsi="Arial" w:cs="Arial" w:eastAsia="Arial"/>
          <w:sz w:val="22"/>
          <w:szCs w:val="22"/>
          <w:color w:val="414141"/>
          <w:spacing w:val="0"/>
          <w:w w:val="81"/>
          <w:position w:val="-1"/>
        </w:rPr>
        <w:t>e</w:t>
      </w:r>
      <w:r>
        <w:rPr>
          <w:rFonts w:ascii="Arial" w:hAnsi="Arial" w:cs="Arial" w:eastAsia="Arial"/>
          <w:sz w:val="22"/>
          <w:szCs w:val="22"/>
          <w:color w:val="414141"/>
          <w:spacing w:val="-7"/>
          <w:w w:val="81"/>
          <w:position w:val="-1"/>
        </w:rPr>
        <w:t> </w:t>
      </w:r>
      <w:r>
        <w:rPr>
          <w:rFonts w:ascii="Arial" w:hAnsi="Arial" w:cs="Arial" w:eastAsia="Arial"/>
          <w:sz w:val="22"/>
          <w:szCs w:val="22"/>
          <w:color w:val="262626"/>
          <w:spacing w:val="0"/>
          <w:w w:val="100"/>
          <w:position w:val="-1"/>
        </w:rPr>
        <w:t>A</w:t>
      </w:r>
      <w:r>
        <w:rPr>
          <w:rFonts w:ascii="Arial" w:hAnsi="Arial" w:cs="Arial" w:eastAsia="Arial"/>
          <w:sz w:val="22"/>
          <w:szCs w:val="22"/>
          <w:color w:val="262626"/>
          <w:spacing w:val="1"/>
          <w:w w:val="100"/>
          <w:position w:val="-1"/>
        </w:rPr>
        <w:t>m</w:t>
      </w:r>
      <w:r>
        <w:rPr>
          <w:rFonts w:ascii="Arial" w:hAnsi="Arial" w:cs="Arial" w:eastAsia="Arial"/>
          <w:sz w:val="22"/>
          <w:szCs w:val="22"/>
          <w:color w:val="414141"/>
          <w:spacing w:val="0"/>
          <w:w w:val="100"/>
          <w:position w:val="-1"/>
        </w:rPr>
        <w:t>iri</w:t>
      </w:r>
      <w:r>
        <w:rPr>
          <w:rFonts w:ascii="Arial" w:hAnsi="Arial" w:cs="Arial" w:eastAsia="Arial"/>
          <w:sz w:val="22"/>
          <w:szCs w:val="22"/>
          <w:color w:val="000000"/>
          <w:spacing w:val="0"/>
          <w:w w:val="100"/>
          <w:position w:val="0"/>
        </w:rPr>
      </w:r>
    </w:p>
    <w:p>
      <w:pPr>
        <w:spacing w:before="0" w:after="0" w:line="180" w:lineRule="exact"/>
        <w:ind w:right="-20"/>
        <w:jc w:val="righ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İtfaiye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4"/>
          <w:position w:val="1"/>
        </w:rPr>
        <w:t>Eri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8" w:after="0" w:line="240" w:lineRule="auto"/>
        <w:ind w:right="-20"/>
        <w:jc w:val="left"/>
        <w:tabs>
          <w:tab w:pos="560" w:val="left"/>
        </w:tabs>
        <w:rPr>
          <w:rFonts w:ascii="Arial" w:hAnsi="Arial" w:cs="Arial" w:eastAsia="Arial"/>
          <w:sz w:val="12"/>
          <w:szCs w:val="12"/>
        </w:rPr>
      </w:pPr>
      <w:rPr/>
      <w:r>
        <w:rPr/>
        <w:br w:type="column"/>
      </w:r>
      <w:r>
        <w:rPr>
          <w:rFonts w:ascii="Arial" w:hAnsi="Arial" w:cs="Arial" w:eastAsia="Arial"/>
          <w:sz w:val="12"/>
          <w:szCs w:val="12"/>
          <w:color w:val="808082"/>
          <w:w w:val="67"/>
        </w:rPr>
        <w:t>...</w:t>
      </w:r>
      <w:r>
        <w:rPr>
          <w:rFonts w:ascii="Arial" w:hAnsi="Arial" w:cs="Arial" w:eastAsia="Arial"/>
          <w:sz w:val="12"/>
          <w:szCs w:val="12"/>
          <w:color w:val="808082"/>
          <w:spacing w:val="-4"/>
          <w:w w:val="67"/>
        </w:rPr>
        <w:t>.</w:t>
      </w:r>
      <w:r>
        <w:rPr>
          <w:rFonts w:ascii="Arial" w:hAnsi="Arial" w:cs="Arial" w:eastAsia="Arial"/>
          <w:sz w:val="12"/>
          <w:szCs w:val="12"/>
          <w:color w:val="AFAFAF"/>
          <w:spacing w:val="0"/>
          <w:w w:val="94"/>
        </w:rPr>
        <w:t>,..,.</w:t>
      </w:r>
      <w:r>
        <w:rPr>
          <w:rFonts w:ascii="Arial" w:hAnsi="Arial" w:cs="Arial" w:eastAsia="Arial"/>
          <w:sz w:val="12"/>
          <w:szCs w:val="12"/>
          <w:color w:val="AFAFAF"/>
          <w:spacing w:val="0"/>
          <w:w w:val="100"/>
        </w:rPr>
        <w:tab/>
      </w:r>
      <w:r>
        <w:rPr>
          <w:rFonts w:ascii="Arial" w:hAnsi="Arial" w:cs="Arial" w:eastAsia="Arial"/>
          <w:sz w:val="12"/>
          <w:szCs w:val="12"/>
          <w:color w:val="AFAFAF"/>
          <w:spacing w:val="0"/>
          <w:w w:val="100"/>
        </w:rPr>
      </w:r>
      <w:r>
        <w:rPr>
          <w:rFonts w:ascii="Arial" w:hAnsi="Arial" w:cs="Arial" w:eastAsia="Arial"/>
          <w:sz w:val="12"/>
          <w:szCs w:val="12"/>
          <w:color w:val="9C9C9C"/>
          <w:spacing w:val="-7"/>
          <w:w w:val="183"/>
          <w:b/>
          <w:bCs/>
        </w:rPr>
        <w:t>"</w:t>
      </w:r>
      <w:r>
        <w:rPr>
          <w:rFonts w:ascii="Arial" w:hAnsi="Arial" w:cs="Arial" w:eastAsia="Arial"/>
          <w:sz w:val="12"/>
          <w:szCs w:val="12"/>
          <w:color w:val="5E6060"/>
          <w:spacing w:val="3"/>
          <w:w w:val="207"/>
          <w:b/>
          <w:bCs/>
        </w:rPr>
        <w:t>o</w:t>
      </w:r>
      <w:r>
        <w:rPr>
          <w:rFonts w:ascii="Arial" w:hAnsi="Arial" w:cs="Arial" w:eastAsia="Arial"/>
          <w:sz w:val="12"/>
          <w:szCs w:val="12"/>
          <w:color w:val="9C9C9C"/>
          <w:spacing w:val="0"/>
          <w:w w:val="115"/>
          <w:b/>
          <w:bCs/>
        </w:rPr>
        <w:t>·</w:t>
      </w:r>
      <w:r>
        <w:rPr>
          <w:rFonts w:ascii="Arial" w:hAnsi="Arial" w:cs="Arial" w:eastAsia="Arial"/>
          <w:sz w:val="12"/>
          <w:szCs w:val="12"/>
          <w:color w:val="9C9C9C"/>
          <w:spacing w:val="5"/>
          <w:w w:val="100"/>
          <w:b/>
          <w:bCs/>
        </w:rPr>
        <w:t> </w:t>
      </w:r>
      <w:r>
        <w:rPr>
          <w:rFonts w:ascii="Arial" w:hAnsi="Arial" w:cs="Arial" w:eastAsia="Arial"/>
          <w:sz w:val="12"/>
          <w:szCs w:val="12"/>
          <w:color w:val="9C9C9C"/>
          <w:spacing w:val="0"/>
          <w:w w:val="115"/>
          <w:b/>
          <w:bCs/>
        </w:rPr>
        <w:t>·</w:t>
      </w:r>
      <w:r>
        <w:rPr>
          <w:rFonts w:ascii="Arial" w:hAnsi="Arial" w:cs="Arial" w:eastAsia="Arial"/>
          <w:sz w:val="12"/>
          <w:szCs w:val="12"/>
          <w:color w:val="9C9C9C"/>
          <w:spacing w:val="-19"/>
          <w:w w:val="115"/>
          <w:b/>
          <w:bCs/>
        </w:rPr>
        <w:t>;</w:t>
      </w:r>
      <w:r>
        <w:rPr>
          <w:rFonts w:ascii="Arial" w:hAnsi="Arial" w:cs="Arial" w:eastAsia="Arial"/>
          <w:sz w:val="12"/>
          <w:szCs w:val="12"/>
          <w:color w:val="808082"/>
          <w:spacing w:val="0"/>
          <w:w w:val="57"/>
          <w:b/>
          <w:bCs/>
        </w:rPr>
        <w:t>'</w:t>
      </w:r>
      <w:r>
        <w:rPr>
          <w:rFonts w:ascii="Arial" w:hAnsi="Arial" w:cs="Arial" w:eastAsia="Arial"/>
          <w:sz w:val="12"/>
          <w:szCs w:val="12"/>
          <w:color w:val="808082"/>
          <w:spacing w:val="-16"/>
          <w:w w:val="58"/>
          <w:b/>
          <w:bCs/>
        </w:rPr>
        <w:t>"</w:t>
      </w:r>
      <w:r>
        <w:rPr>
          <w:rFonts w:ascii="Arial" w:hAnsi="Arial" w:cs="Arial" w:eastAsia="Arial"/>
          <w:sz w:val="12"/>
          <w:szCs w:val="12"/>
          <w:color w:val="9C9C9C"/>
          <w:spacing w:val="-18"/>
          <w:w w:val="159"/>
          <w:b/>
          <w:bCs/>
        </w:rPr>
        <w:t>'</w:t>
      </w:r>
      <w:r>
        <w:rPr>
          <w:rFonts w:ascii="Arial" w:hAnsi="Arial" w:cs="Arial" w:eastAsia="Arial"/>
          <w:sz w:val="12"/>
          <w:szCs w:val="12"/>
          <w:color w:val="808082"/>
          <w:spacing w:val="0"/>
          <w:w w:val="70"/>
          <w:b/>
          <w:bCs/>
        </w:rPr>
        <w:t>"'</w:t>
      </w:r>
      <w:r>
        <w:rPr>
          <w:rFonts w:ascii="Arial" w:hAnsi="Arial" w:cs="Arial" w:eastAsia="Arial"/>
          <w:sz w:val="12"/>
          <w:szCs w:val="12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300" w:bottom="280" w:left="220" w:right="180"/>
          <w:cols w:num="2" w:equalWidth="0">
            <w:col w:w="5801" w:space="3949"/>
            <w:col w:w="1770"/>
          </w:cols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64" w:lineRule="auto"/>
        <w:ind w:left="3810" w:right="4371" w:firstLine="-124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İZMİR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7"/>
        </w:rPr>
        <w:t>BÜYÜKŞEHİR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26"/>
          <w:w w:val="10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7"/>
        </w:rPr>
        <w:t>BELEDİYESİ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İTFAİYE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DAİRES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İ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8"/>
        </w:rPr>
        <w:t>BAŞKANLIGI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38" w:lineRule="exact"/>
        <w:ind w:left="872" w:right="-20"/>
        <w:jc w:val="left"/>
        <w:tabs>
          <w:tab w:pos="33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0"/>
          <w:w w:val="100"/>
          <w:position w:val="-2"/>
        </w:rPr>
        <w:t>!ZMIR</w:t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-35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1"/>
        </w:rPr>
        <w:t>itfaiye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1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4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1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1"/>
        </w:rPr>
        <w:t>Acil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4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1"/>
        </w:rPr>
        <w:t>Müdahale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1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1"/>
        </w:rPr>
        <w:t>Şub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4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7"/>
          <w:position w:val="1"/>
        </w:rPr>
        <w:t>Müdürlüğü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37" w:lineRule="exact"/>
        <w:ind w:left="559" w:right="5238"/>
        <w:jc w:val="center"/>
        <w:tabs>
          <w:tab w:pos="44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2.377602pt;margin-top:-52.740566pt;width:494.339532pt;height:68.5pt;mso-position-horizontal-relative:page;mso-position-vertical-relative:paragraph;z-index:-14865" type="#_x0000_t202" filled="f" stroked="f">
            <v:textbox inset="0,0,0,0">
              <w:txbxContent>
                <w:p>
                  <w:pPr>
                    <w:spacing w:before="0" w:after="0" w:line="1370" w:lineRule="exact"/>
                    <w:ind w:right="-245"/>
                    <w:jc w:val="left"/>
                    <w:tabs>
                      <w:tab w:pos="8780" w:val="left"/>
                    </w:tabs>
                    <w:rPr>
                      <w:rFonts w:ascii="Arial" w:hAnsi="Arial" w:cs="Arial" w:eastAsia="Arial"/>
                      <w:sz w:val="137"/>
                      <w:szCs w:val="137"/>
                    </w:rPr>
                  </w:pPr>
                  <w:rPr/>
                  <w:r>
                    <w:rPr>
                      <w:rFonts w:ascii="Arial" w:hAnsi="Arial" w:cs="Arial" w:eastAsia="Arial"/>
                      <w:sz w:val="87"/>
                      <w:szCs w:val="87"/>
                      <w:color w:val="3D3D3D"/>
                      <w:spacing w:val="0"/>
                      <w:w w:val="154"/>
                      <w:b/>
                      <w:bCs/>
                      <w:position w:val="20"/>
                    </w:rPr>
                    <w:t>1</w:t>
                  </w:r>
                  <w:r>
                    <w:rPr>
                      <w:rFonts w:ascii="Arial" w:hAnsi="Arial" w:cs="Arial" w:eastAsia="Arial"/>
                      <w:sz w:val="87"/>
                      <w:szCs w:val="87"/>
                      <w:color w:val="3D3D3D"/>
                      <w:spacing w:val="-324"/>
                      <w:w w:val="154"/>
                      <w:b/>
                      <w:bCs/>
                      <w:position w:val="20"/>
                    </w:rPr>
                    <w:t> </w:t>
                  </w:r>
                  <w:r>
                    <w:rPr>
                      <w:rFonts w:ascii="Arial" w:hAnsi="Arial" w:cs="Arial" w:eastAsia="Arial"/>
                      <w:sz w:val="87"/>
                      <w:szCs w:val="87"/>
                      <w:color w:val="3D3D3D"/>
                      <w:spacing w:val="0"/>
                      <w:w w:val="100"/>
                      <w:b/>
                      <w:bCs/>
                      <w:position w:val="20"/>
                    </w:rPr>
                    <w:tab/>
                  </w:r>
                  <w:r>
                    <w:rPr>
                      <w:rFonts w:ascii="Arial" w:hAnsi="Arial" w:cs="Arial" w:eastAsia="Arial"/>
                      <w:sz w:val="87"/>
                      <w:szCs w:val="87"/>
                      <w:color w:val="3D3D3D"/>
                      <w:spacing w:val="0"/>
                      <w:w w:val="100"/>
                      <w:b/>
                      <w:bCs/>
                      <w:position w:val="20"/>
                    </w:rPr>
                  </w:r>
                  <w:r>
                    <w:rPr>
                      <w:rFonts w:ascii="Arial" w:hAnsi="Arial" w:cs="Arial" w:eastAsia="Arial"/>
                      <w:sz w:val="137"/>
                      <w:szCs w:val="137"/>
                      <w:color w:val="8E8E8E"/>
                      <w:spacing w:val="0"/>
                      <w:w w:val="154"/>
                      <w:position w:val="-1"/>
                    </w:rPr>
                    <w:t>e</w:t>
                  </w:r>
                  <w:r>
                    <w:rPr>
                      <w:rFonts w:ascii="Arial" w:hAnsi="Arial" w:cs="Arial" w:eastAsia="Arial"/>
                      <w:sz w:val="137"/>
                      <w:szCs w:val="137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1.18784pt;margin-top:7.608803pt;width:47.323362pt;height:7pt;mso-position-horizontal-relative:page;mso-position-vertical-relative:paragraph;z-index:-14864" type="#_x0000_t202" filled="f" stroked="f">
            <v:textbox inset="0,0,0,0">
              <w:txbxContent>
                <w:p>
                  <w:pPr>
                    <w:spacing w:before="0" w:after="0" w:line="140" w:lineRule="exact"/>
                    <w:ind w:right="-61"/>
                    <w:jc w:val="left"/>
                    <w:rPr>
                      <w:rFonts w:ascii="Arial" w:hAnsi="Arial" w:cs="Arial" w:eastAsia="Arial"/>
                      <w:sz w:val="14"/>
                      <w:szCs w:val="14"/>
                    </w:rPr>
                  </w:pPr>
                  <w:rPr/>
                  <w:r>
                    <w:rPr>
                      <w:rFonts w:ascii="Arial" w:hAnsi="Arial" w:cs="Arial" w:eastAsia="Arial"/>
                      <w:sz w:val="14"/>
                      <w:szCs w:val="14"/>
                      <w:color w:val="3D3D3D"/>
                      <w:spacing w:val="0"/>
                      <w:w w:val="115"/>
                    </w:rPr>
                    <w:t>BELEDIYESI</w:t>
                  </w:r>
                  <w:r>
                    <w:rPr>
                      <w:rFonts w:ascii="Arial" w:hAnsi="Arial" w:cs="Arial" w:eastAsia="Arial"/>
                      <w:sz w:val="14"/>
                      <w:szCs w:val="14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5"/>
          <w:szCs w:val="15"/>
          <w:color w:val="3D3D3D"/>
          <w:spacing w:val="0"/>
          <w:w w:val="100"/>
          <w:b/>
          <w:bCs/>
          <w:position w:val="7"/>
        </w:rPr>
        <w:t>BÜYÜKŞEHIR</w:t>
      </w:r>
      <w:r>
        <w:rPr>
          <w:rFonts w:ascii="Arial" w:hAnsi="Arial" w:cs="Arial" w:eastAsia="Arial"/>
          <w:sz w:val="15"/>
          <w:szCs w:val="15"/>
          <w:color w:val="3D3D3D"/>
          <w:spacing w:val="-12"/>
          <w:w w:val="100"/>
          <w:b/>
          <w:bCs/>
          <w:position w:val="7"/>
        </w:rPr>
        <w:t> </w:t>
      </w:r>
      <w:r>
        <w:rPr>
          <w:rFonts w:ascii="Arial" w:hAnsi="Arial" w:cs="Arial" w:eastAsia="Arial"/>
          <w:sz w:val="15"/>
          <w:szCs w:val="15"/>
          <w:color w:val="3D3D3D"/>
          <w:spacing w:val="0"/>
          <w:w w:val="100"/>
          <w:b/>
          <w:bCs/>
          <w:position w:val="7"/>
        </w:rPr>
        <w:tab/>
      </w:r>
      <w:r>
        <w:rPr>
          <w:rFonts w:ascii="Arial" w:hAnsi="Arial" w:cs="Arial" w:eastAsia="Arial"/>
          <w:sz w:val="15"/>
          <w:szCs w:val="15"/>
          <w:color w:val="3D3D3D"/>
          <w:spacing w:val="0"/>
          <w:w w:val="100"/>
          <w:b/>
          <w:bCs/>
          <w:position w:val="7"/>
        </w:rPr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0"/>
        </w:rPr>
        <w:t>YANGl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7"/>
          <w:position w:val="0"/>
        </w:rPr>
        <w:t>RAPORU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5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188" w:lineRule="auto"/>
        <w:ind w:left="115" w:right="3530"/>
        <w:jc w:val="left"/>
        <w:tabs>
          <w:tab w:pos="1460" w:val="left"/>
          <w:tab w:pos="3160" w:val="left"/>
          <w:tab w:pos="4860" w:val="left"/>
          <w:tab w:pos="5520" w:val="left"/>
          <w:tab w:pos="76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12"/>
          <w:w w:val="100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yTarihi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3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4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0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5"/>
          <w:w w:val="100"/>
        </w:rPr>
        <w:t>7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-2"/>
          <w:w w:val="100"/>
        </w:rPr>
        <w:t>/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0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1"/>
          <w:w w:val="100"/>
        </w:rPr>
        <w:t>5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-3"/>
          <w:w w:val="100"/>
        </w:rPr>
        <w:t>/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20ı7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4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Bildirim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Sı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9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1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120"/>
        </w:rPr>
        <w:t>  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42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4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9"/>
          <w:w w:val="51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34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80"/>
        </w:rPr>
        <w:t>3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79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-2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3"/>
        </w:rPr>
        <w:t>ldiriı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3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12"/>
          <w:w w:val="9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8"/>
        </w:rPr>
        <w:t>2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3"/>
          <w:w w:val="98"/>
        </w:rPr>
        <w:t>2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-9"/>
          <w:w w:val="98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8"/>
        </w:rPr>
        <w:t>1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18"/>
          <w:w w:val="9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83"/>
        </w:rPr>
        <w:t>Te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6"/>
          <w:w w:val="83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108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10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5"/>
          <w:position w:val="1"/>
        </w:rPr>
        <w:t>Kayıt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5"/>
          <w:w w:val="95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1"/>
        </w:rPr>
        <w:t>Tarihi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4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8"/>
          <w:position w:val="0"/>
        </w:rPr>
        <w:t>0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1"/>
          <w:w w:val="98"/>
          <w:position w:val="0"/>
        </w:rPr>
        <w:t>7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3"/>
          <w:w w:val="101"/>
          <w:position w:val="0"/>
        </w:rPr>
        <w:t>/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6"/>
          <w:position w:val="0"/>
        </w:rPr>
        <w:t>05/20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30"/>
          <w:w w:val="100"/>
          <w:position w:val="0"/>
        </w:rPr>
        <w:t> </w:t>
      </w:r>
      <w:r>
        <w:rPr>
          <w:rFonts w:ascii="Arial" w:hAnsi="Arial" w:cs="Arial" w:eastAsia="Arial"/>
          <w:sz w:val="26"/>
          <w:szCs w:val="26"/>
          <w:color w:val="3D3D3D"/>
          <w:spacing w:val="4"/>
          <w:w w:val="100"/>
          <w:b/>
          <w:bCs/>
          <w:position w:val="0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0"/>
        </w:rPr>
        <w:t>7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4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80"/>
          <w:position w:val="1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3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94"/>
          <w:position w:val="1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95"/>
          <w:position w:val="1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-2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1"/>
        </w:rPr>
        <w:t>ıt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1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1"/>
        </w:rPr>
        <w:t>No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0"/>
        </w:rPr>
        <w:t>2863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10"/>
          <w:w w:val="25"/>
          <w:position w:val="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73"/>
          <w:position w:val="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-2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2"/>
          <w:position w:val="0"/>
        </w:rPr>
        <w:t>ildirim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14"/>
          <w:w w:val="92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0"/>
        </w:rPr>
        <w:t>Alan: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0"/>
        </w:rPr>
        <w:t>Merkez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0"/>
        </w:rPr>
        <w:t>aildirile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4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0"/>
        </w:rPr>
        <w:t>Adre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4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10"/>
          <w:w w:val="100"/>
          <w:position w:val="0"/>
        </w:rPr>
        <w:t> </w:t>
      </w:r>
      <w:r>
        <w:rPr>
          <w:rFonts w:ascii="Arial" w:hAnsi="Arial" w:cs="Arial" w:eastAsia="Arial"/>
          <w:sz w:val="26"/>
          <w:szCs w:val="26"/>
          <w:color w:val="3D3D3D"/>
          <w:spacing w:val="16"/>
          <w:w w:val="116"/>
          <w:b/>
          <w:bCs/>
          <w:position w:val="0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16"/>
          <w:position w:val="0"/>
        </w:rPr>
        <w:t>ı3/ı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16"/>
          <w:position w:val="0"/>
        </w:rPr>
        <w:t>7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10"/>
          <w:w w:val="116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0"/>
        </w:rPr>
        <w:t>soka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0"/>
        </w:rPr>
        <w:t>üzeri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3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0"/>
        </w:rPr>
        <w:t>Bornova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9" w:after="0" w:line="240" w:lineRule="auto"/>
        <w:ind w:left="130" w:right="-20"/>
        <w:jc w:val="left"/>
        <w:tabs>
          <w:tab w:pos="16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82"/>
        </w:rPr>
        <w:t>Dol!,r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82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16"/>
          <w:w w:val="8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84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2"/>
        </w:rPr>
        <w:t>13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93"/>
        </w:rPr>
        <w:t>/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-2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7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soka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üzeri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Bornova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8" w:after="0" w:line="240" w:lineRule="auto"/>
        <w:ind w:left="134" w:right="-20"/>
        <w:jc w:val="left"/>
        <w:tabs>
          <w:tab w:pos="1480" w:val="left"/>
          <w:tab w:pos="4760" w:val="left"/>
          <w:tab w:pos="79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88"/>
        </w:rPr>
        <w:t>Ya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3"/>
          <w:w w:val="88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88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3"/>
          <w:w w:val="88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88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88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13"/>
          <w:w w:val="8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Türü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</w:r>
      <w:r>
        <w:rPr>
          <w:rFonts w:ascii="Arial" w:hAnsi="Arial" w:cs="Arial" w:eastAsia="Arial"/>
          <w:sz w:val="16"/>
          <w:szCs w:val="16"/>
          <w:color w:val="6E7070"/>
          <w:spacing w:val="0"/>
          <w:w w:val="148"/>
          <w:position w:val="1"/>
        </w:rPr>
        <w:t>:</w:t>
      </w:r>
      <w:r>
        <w:rPr>
          <w:rFonts w:ascii="Arial" w:hAnsi="Arial" w:cs="Arial" w:eastAsia="Arial"/>
          <w:sz w:val="16"/>
          <w:szCs w:val="16"/>
          <w:color w:val="6E7070"/>
          <w:spacing w:val="64"/>
          <w:w w:val="148"/>
          <w:position w:val="1"/>
        </w:rPr>
        <w:t> </w:t>
      </w:r>
      <w:r>
        <w:rPr>
          <w:rFonts w:ascii="Arial" w:hAnsi="Arial" w:cs="Arial" w:eastAsia="Arial"/>
          <w:sz w:val="16"/>
          <w:szCs w:val="16"/>
          <w:color w:val="3D3D3D"/>
          <w:spacing w:val="0"/>
          <w:w w:val="100"/>
          <w:position w:val="1"/>
        </w:rPr>
        <w:t>Çöp</w:t>
      </w:r>
      <w:r>
        <w:rPr>
          <w:rFonts w:ascii="Arial" w:hAnsi="Arial" w:cs="Arial" w:eastAsia="Arial"/>
          <w:sz w:val="16"/>
          <w:szCs w:val="16"/>
          <w:color w:val="3D3D3D"/>
          <w:spacing w:val="3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4"/>
          <w:w w:val="82"/>
          <w:position w:val="1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87"/>
          <w:position w:val="1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-2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11"/>
          <w:w w:val="78"/>
          <w:position w:val="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6E7070"/>
          <w:spacing w:val="0"/>
          <w:w w:val="40"/>
          <w:position w:val="1"/>
        </w:rPr>
        <w:t>_e</w:t>
      </w:r>
      <w:r>
        <w:rPr>
          <w:rFonts w:ascii="Times New Roman" w:hAnsi="Times New Roman" w:cs="Times New Roman" w:eastAsia="Times New Roman"/>
          <w:sz w:val="20"/>
          <w:szCs w:val="20"/>
          <w:color w:val="6E7070"/>
          <w:spacing w:val="8"/>
          <w:w w:val="41"/>
          <w:position w:val="1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85"/>
          <w:position w:val="1"/>
        </w:rPr>
        <w:t>ıııı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14"/>
          <w:w w:val="89"/>
          <w:position w:val="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87"/>
          <w:position w:val="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-3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78"/>
          <w:position w:val="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2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95"/>
          <w:position w:val="0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-3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82"/>
          <w:position w:val="0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82"/>
          <w:position w:val="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13"/>
          <w:w w:val="82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6"/>
          <w:w w:val="103"/>
          <w:position w:val="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2"/>
          <w:position w:val="0"/>
        </w:rPr>
        <w:t>ınıfı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3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-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93"/>
          <w:position w:val="0"/>
        </w:rPr>
        <w:t>Yan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7"/>
          <w:w w:val="93"/>
          <w:position w:val="0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3"/>
          <w:position w:val="0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3"/>
          <w:position w:val="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12"/>
          <w:w w:val="93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0"/>
        </w:rPr>
        <w:t>Sebebi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9"/>
          <w:w w:val="100"/>
          <w:position w:val="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100"/>
          <w:position w:val="0"/>
        </w:rPr>
        <w:t>gara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-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0"/>
        </w:rPr>
        <w:t>izmariti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09" w:lineRule="exact"/>
        <w:ind w:left="134" w:right="-20"/>
        <w:jc w:val="left"/>
        <w:tabs>
          <w:tab w:pos="3640" w:val="left"/>
          <w:tab w:pos="67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19"/>
          <w:w w:val="89"/>
          <w:position w:val="-2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87"/>
          <w:position w:val="-2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-32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6"/>
          <w:w w:val="88"/>
          <w:position w:val="-2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9"/>
          <w:w w:val="88"/>
          <w:position w:val="-2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88"/>
          <w:position w:val="-2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88"/>
          <w:position w:val="-2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31"/>
          <w:w w:val="88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-2"/>
        </w:rPr>
        <w:t>Binada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9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3D3D3D"/>
          <w:spacing w:val="5"/>
          <w:w w:val="85"/>
          <w:position w:val="-2"/>
        </w:rPr>
        <w:t>l</w:t>
      </w:r>
      <w:r>
        <w:rPr>
          <w:rFonts w:ascii="Times New Roman" w:hAnsi="Times New Roman" w:cs="Times New Roman" w:eastAsia="Times New Roman"/>
          <w:sz w:val="23"/>
          <w:szCs w:val="23"/>
          <w:color w:val="595959"/>
          <w:spacing w:val="0"/>
          <w:w w:val="85"/>
          <w:position w:val="-2"/>
        </w:rPr>
        <w:t>s</w:t>
      </w:r>
      <w:r>
        <w:rPr>
          <w:rFonts w:ascii="Times New Roman" w:hAnsi="Times New Roman" w:cs="Times New Roman" w:eastAsia="Times New Roman"/>
          <w:sz w:val="23"/>
          <w:szCs w:val="23"/>
          <w:color w:val="595959"/>
          <w:spacing w:val="-47"/>
          <w:w w:val="85"/>
          <w:position w:val="-2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595959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23"/>
          <w:szCs w:val="23"/>
          <w:color w:val="595959"/>
          <w:spacing w:val="0"/>
          <w:w w:val="100"/>
          <w:position w:val="-2"/>
        </w:rPr>
      </w:r>
      <w:r>
        <w:rPr>
          <w:rFonts w:ascii="Arial" w:hAnsi="Arial" w:cs="Arial" w:eastAsia="Arial"/>
          <w:sz w:val="17"/>
          <w:szCs w:val="17"/>
          <w:color w:val="3D3D3D"/>
          <w:spacing w:val="-16"/>
          <w:w w:val="96"/>
          <w:position w:val="0"/>
        </w:rPr>
        <w:t>Y</w:t>
      </w:r>
      <w:r>
        <w:rPr>
          <w:rFonts w:ascii="Arial" w:hAnsi="Arial" w:cs="Arial" w:eastAsia="Arial"/>
          <w:sz w:val="17"/>
          <w:szCs w:val="17"/>
          <w:color w:val="6E7070"/>
          <w:spacing w:val="0"/>
          <w:w w:val="96"/>
          <w:position w:val="0"/>
        </w:rPr>
        <w:t>ııp</w:t>
      </w:r>
      <w:r>
        <w:rPr>
          <w:rFonts w:ascii="Arial" w:hAnsi="Arial" w:cs="Arial" w:eastAsia="Arial"/>
          <w:sz w:val="17"/>
          <w:szCs w:val="17"/>
          <w:color w:val="6E7070"/>
          <w:spacing w:val="-12"/>
          <w:w w:val="96"/>
          <w:position w:val="0"/>
        </w:rPr>
        <w:t>ı</w:t>
      </w:r>
      <w:r>
        <w:rPr>
          <w:rFonts w:ascii="Arial" w:hAnsi="Arial" w:cs="Arial" w:eastAsia="Arial"/>
          <w:sz w:val="17"/>
          <w:szCs w:val="17"/>
          <w:color w:val="3D3D3D"/>
          <w:spacing w:val="0"/>
          <w:w w:val="96"/>
          <w:position w:val="0"/>
        </w:rPr>
        <w:t>ııııı</w:t>
      </w:r>
      <w:r>
        <w:rPr>
          <w:rFonts w:ascii="Arial" w:hAnsi="Arial" w:cs="Arial" w:eastAsia="Arial"/>
          <w:sz w:val="17"/>
          <w:szCs w:val="17"/>
          <w:color w:val="3D3D3D"/>
          <w:spacing w:val="2"/>
          <w:w w:val="96"/>
          <w:position w:val="0"/>
        </w:rPr>
        <w:t> </w:t>
      </w:r>
      <w:r>
        <w:rPr>
          <w:rFonts w:ascii="Arial" w:hAnsi="Arial" w:cs="Arial" w:eastAsia="Arial"/>
          <w:sz w:val="17"/>
          <w:szCs w:val="17"/>
          <w:color w:val="3D3D3D"/>
          <w:spacing w:val="0"/>
          <w:w w:val="97"/>
          <w:position w:val="0"/>
        </w:rPr>
        <w:t>Şekl</w:t>
      </w:r>
      <w:r>
        <w:rPr>
          <w:rFonts w:ascii="Arial" w:hAnsi="Arial" w:cs="Arial" w:eastAsia="Arial"/>
          <w:sz w:val="17"/>
          <w:szCs w:val="17"/>
          <w:color w:val="3D3D3D"/>
          <w:spacing w:val="-7"/>
          <w:w w:val="98"/>
          <w:position w:val="0"/>
        </w:rPr>
        <w:t>i</w:t>
      </w:r>
      <w:r>
        <w:rPr>
          <w:rFonts w:ascii="Arial" w:hAnsi="Arial" w:cs="Arial" w:eastAsia="Arial"/>
          <w:sz w:val="17"/>
          <w:szCs w:val="17"/>
          <w:color w:val="8E8E8E"/>
          <w:spacing w:val="0"/>
          <w:w w:val="139"/>
          <w:position w:val="0"/>
        </w:rPr>
        <w:t>:</w:t>
      </w:r>
      <w:r>
        <w:rPr>
          <w:rFonts w:ascii="Arial" w:hAnsi="Arial" w:cs="Arial" w:eastAsia="Arial"/>
          <w:sz w:val="17"/>
          <w:szCs w:val="17"/>
          <w:color w:val="8E8E8E"/>
          <w:spacing w:val="0"/>
          <w:w w:val="100"/>
          <w:position w:val="0"/>
        </w:rPr>
        <w:tab/>
      </w:r>
      <w:r>
        <w:rPr>
          <w:rFonts w:ascii="Arial" w:hAnsi="Arial" w:cs="Arial" w:eastAsia="Arial"/>
          <w:sz w:val="17"/>
          <w:szCs w:val="17"/>
          <w:color w:val="8E8E8E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83"/>
          <w:position w:val="-2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34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81"/>
          <w:position w:val="-2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-32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-2"/>
        </w:rPr>
        <w:t>llamm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12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-2"/>
        </w:rPr>
        <w:t>Şekli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4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8E8E8E"/>
          <w:spacing w:val="0"/>
          <w:w w:val="100"/>
          <w:position w:val="-2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65" w:lineRule="exact"/>
        <w:ind w:left="3644" w:right="-20"/>
        <w:jc w:val="left"/>
        <w:rPr>
          <w:rFonts w:ascii="Arial" w:hAnsi="Arial" w:cs="Arial" w:eastAsia="Arial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6"/>
          <w:w w:val="93"/>
          <w:position w:val="4"/>
        </w:rPr>
        <w:t>B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0"/>
          <w:w w:val="93"/>
          <w:position w:val="4"/>
        </w:rPr>
        <w:t>cltıı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10"/>
          <w:w w:val="93"/>
          <w:position w:val="4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3"/>
          <w:position w:val="4"/>
        </w:rPr>
        <w:t>arıne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3"/>
          <w:position w:val="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32"/>
          <w:w w:val="93"/>
          <w:position w:val="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0"/>
          <w:w w:val="94"/>
          <w:position w:val="4"/>
        </w:rPr>
        <w:t>Kagi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-27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80"/>
          <w:position w:val="4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80"/>
          <w:position w:val="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13"/>
          <w:w w:val="8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6"/>
          <w:position w:val="4"/>
        </w:rPr>
        <w:t>Al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3"/>
          <w:w w:val="86"/>
          <w:position w:val="4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6E7070"/>
          <w:spacing w:val="0"/>
          <w:w w:val="82"/>
          <w:position w:val="4"/>
        </w:rPr>
        <w:t>şıı</w:t>
      </w:r>
      <w:r>
        <w:rPr>
          <w:rFonts w:ascii="Times New Roman" w:hAnsi="Times New Roman" w:cs="Times New Roman" w:eastAsia="Times New Roman"/>
          <w:sz w:val="19"/>
          <w:szCs w:val="19"/>
          <w:color w:val="6E7070"/>
          <w:spacing w:val="-35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"/>
          <w:w w:val="63"/>
          <w:position w:val="4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6E7070"/>
          <w:spacing w:val="0"/>
          <w:w w:val="63"/>
          <w:position w:val="4"/>
        </w:rPr>
        <w:t>J</w:t>
      </w:r>
      <w:r>
        <w:rPr>
          <w:rFonts w:ascii="Times New Roman" w:hAnsi="Times New Roman" w:cs="Times New Roman" w:eastAsia="Times New Roman"/>
          <w:sz w:val="19"/>
          <w:szCs w:val="19"/>
          <w:color w:val="6E7070"/>
          <w:spacing w:val="0"/>
          <w:w w:val="63"/>
          <w:position w:val="4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6E7070"/>
          <w:spacing w:val="10"/>
          <w:w w:val="63"/>
          <w:position w:val="4"/>
        </w:rPr>
        <w:t> </w:t>
      </w:r>
      <w:r>
        <w:rPr>
          <w:rFonts w:ascii="Arial" w:hAnsi="Arial" w:cs="Arial" w:eastAsia="Arial"/>
          <w:sz w:val="17"/>
          <w:szCs w:val="17"/>
          <w:color w:val="6E7070"/>
          <w:spacing w:val="0"/>
          <w:w w:val="133"/>
          <w:position w:val="-2"/>
        </w:rPr>
        <w:t>t</w:t>
      </w:r>
      <w:r>
        <w:rPr>
          <w:rFonts w:ascii="Arial" w:hAnsi="Arial" w:cs="Arial" w:eastAsia="Arial"/>
          <w:sz w:val="17"/>
          <w:szCs w:val="17"/>
          <w:color w:val="6E7070"/>
          <w:spacing w:val="11"/>
          <w:w w:val="133"/>
          <w:position w:val="-2"/>
        </w:rPr>
        <w:t>e</w:t>
      </w:r>
      <w:r>
        <w:rPr>
          <w:rFonts w:ascii="Arial" w:hAnsi="Arial" w:cs="Arial" w:eastAsia="Arial"/>
          <w:sz w:val="17"/>
          <w:szCs w:val="17"/>
          <w:color w:val="3D3D3D"/>
          <w:spacing w:val="0"/>
          <w:w w:val="133"/>
          <w:position w:val="-2"/>
        </w:rPr>
        <w:t>lik</w:t>
      </w:r>
      <w:r>
        <w:rPr>
          <w:rFonts w:ascii="Arial" w:hAnsi="Arial" w:cs="Arial" w:eastAsia="Arial"/>
          <w:sz w:val="17"/>
          <w:szCs w:val="17"/>
          <w:color w:val="3D3D3D"/>
          <w:spacing w:val="10"/>
          <w:w w:val="133"/>
          <w:position w:val="-2"/>
        </w:rPr>
        <w:t> </w:t>
      </w:r>
      <w:r>
        <w:rPr>
          <w:rFonts w:ascii="Arial" w:hAnsi="Arial" w:cs="Arial" w:eastAsia="Arial"/>
          <w:sz w:val="33"/>
          <w:szCs w:val="33"/>
          <w:color w:val="A8A8A8"/>
          <w:spacing w:val="0"/>
          <w:w w:val="52"/>
          <w:b/>
          <w:bCs/>
          <w:position w:val="-2"/>
        </w:rPr>
        <w:t>l</w:t>
      </w:r>
      <w:r>
        <w:rPr>
          <w:rFonts w:ascii="Arial" w:hAnsi="Arial" w:cs="Arial" w:eastAsia="Arial"/>
          <w:sz w:val="33"/>
          <w:szCs w:val="33"/>
          <w:color w:val="A8A8A8"/>
          <w:spacing w:val="18"/>
          <w:w w:val="52"/>
          <w:b/>
          <w:bCs/>
          <w:position w:val="-2"/>
        </w:rPr>
        <w:t> </w:t>
      </w:r>
      <w:r>
        <w:rPr>
          <w:rFonts w:ascii="Arial" w:hAnsi="Arial" w:cs="Arial" w:eastAsia="Arial"/>
          <w:sz w:val="17"/>
          <w:szCs w:val="17"/>
          <w:color w:val="3D3D3D"/>
          <w:spacing w:val="8"/>
          <w:w w:val="104"/>
          <w:position w:val="-2"/>
        </w:rPr>
        <w:t>D</w:t>
      </w:r>
      <w:r>
        <w:rPr>
          <w:rFonts w:ascii="Arial" w:hAnsi="Arial" w:cs="Arial" w:eastAsia="Arial"/>
          <w:sz w:val="17"/>
          <w:szCs w:val="17"/>
          <w:color w:val="595959"/>
          <w:spacing w:val="0"/>
          <w:w w:val="61"/>
          <w:position w:val="-2"/>
        </w:rPr>
        <w:t>iğ_</w:t>
      </w:r>
      <w:r>
        <w:rPr>
          <w:rFonts w:ascii="Arial" w:hAnsi="Arial" w:cs="Arial" w:eastAsia="Arial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296" w:lineRule="exact"/>
        <w:ind w:left="4458" w:right="-20"/>
        <w:jc w:val="left"/>
        <w:tabs>
          <w:tab w:pos="5040" w:val="left"/>
          <w:tab w:pos="67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Arial" w:hAnsi="Arial" w:cs="Arial" w:eastAsia="Arial"/>
          <w:sz w:val="33"/>
          <w:szCs w:val="33"/>
          <w:color w:val="595959"/>
          <w:spacing w:val="0"/>
          <w:w w:val="52"/>
          <w:b/>
          <w:bCs/>
          <w:position w:val="1"/>
        </w:rPr>
        <w:t>ı</w:t>
      </w:r>
      <w:r>
        <w:rPr>
          <w:rFonts w:ascii="Arial" w:hAnsi="Arial" w:cs="Arial" w:eastAsia="Arial"/>
          <w:sz w:val="33"/>
          <w:szCs w:val="33"/>
          <w:color w:val="595959"/>
          <w:spacing w:val="0"/>
          <w:w w:val="100"/>
          <w:b/>
          <w:bCs/>
          <w:position w:val="1"/>
        </w:rPr>
        <w:tab/>
      </w:r>
      <w:r>
        <w:rPr>
          <w:rFonts w:ascii="Arial" w:hAnsi="Arial" w:cs="Arial" w:eastAsia="Arial"/>
          <w:sz w:val="33"/>
          <w:szCs w:val="33"/>
          <w:color w:val="595959"/>
          <w:spacing w:val="0"/>
          <w:w w:val="52"/>
          <w:b/>
          <w:bCs/>
          <w:position w:val="1"/>
        </w:rPr>
        <w:t>ı</w:t>
      </w:r>
      <w:r>
        <w:rPr>
          <w:rFonts w:ascii="Arial" w:hAnsi="Arial" w:cs="Arial" w:eastAsia="Arial"/>
          <w:sz w:val="33"/>
          <w:szCs w:val="33"/>
          <w:color w:val="595959"/>
          <w:spacing w:val="0"/>
          <w:w w:val="100"/>
          <w:b/>
          <w:bCs/>
          <w:position w:val="1"/>
        </w:rPr>
        <w:tab/>
      </w:r>
      <w:r>
        <w:rPr>
          <w:rFonts w:ascii="Arial" w:hAnsi="Arial" w:cs="Arial" w:eastAsia="Arial"/>
          <w:sz w:val="33"/>
          <w:szCs w:val="33"/>
          <w:color w:val="595959"/>
          <w:spacing w:val="0"/>
          <w:w w:val="100"/>
          <w:b/>
          <w:bCs/>
          <w:position w:val="1"/>
        </w:rPr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4"/>
          <w:w w:val="75"/>
          <w:position w:val="5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93"/>
          <w:position w:val="5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-32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12"/>
          <w:w w:val="78"/>
          <w:position w:val="5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10"/>
          <w:w w:val="95"/>
          <w:position w:val="5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86"/>
          <w:position w:val="5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87"/>
          <w:position w:val="5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23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42424"/>
          <w:spacing w:val="0"/>
          <w:w w:val="52"/>
          <w:position w:val="5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242424"/>
          <w:spacing w:val="0"/>
          <w:w w:val="52"/>
          <w:position w:val="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42424"/>
          <w:spacing w:val="17"/>
          <w:w w:val="52"/>
          <w:position w:val="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5"/>
        </w:rPr>
        <w:t>Kontrol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9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5"/>
        </w:rPr>
        <w:t>Altına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18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5"/>
        </w:rPr>
        <w:t>Alına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14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5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3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5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7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5"/>
        </w:rPr>
        <w:t>2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8"/>
          <w:w w:val="100"/>
          <w:position w:val="5"/>
        </w:rPr>
        <w:t>2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12"/>
          <w:w w:val="100"/>
          <w:position w:val="5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5"/>
        </w:rPr>
        <w:t>18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2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0" w:after="0" w:line="284" w:lineRule="auto"/>
        <w:ind w:left="2158" w:right="3894" w:firstLine="-2024"/>
        <w:jc w:val="left"/>
        <w:tabs>
          <w:tab w:pos="2140" w:val="left"/>
          <w:tab w:pos="57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0"/>
        </w:rPr>
        <w:t>Yana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9"/>
          <w:w w:val="9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Şeyin: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2"/>
          <w:w w:val="10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ahibi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-4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30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8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inıcı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6"/>
        </w:rPr>
        <w:t>Kullana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6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6"/>
          <w:w w:val="9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13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13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Amiri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İbrahim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EROL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08" w:lineRule="exact"/>
        <w:ind w:left="2158" w:right="-20"/>
        <w:jc w:val="left"/>
        <w:tabs>
          <w:tab w:pos="4700" w:val="left"/>
          <w:tab w:pos="76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1"/>
        </w:rPr>
        <w:t>Ar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2"/>
          <w:w w:val="100"/>
          <w:position w:val="1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100"/>
          <w:position w:val="1"/>
        </w:rPr>
        <w:t>ç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-1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1"/>
        </w:rPr>
        <w:t>Sayısı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4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18"/>
          <w:w w:val="100"/>
          <w:position w:val="1"/>
        </w:rPr>
        <w:t> </w:t>
      </w:r>
      <w:r>
        <w:rPr>
          <w:rFonts w:ascii="Arial" w:hAnsi="Arial" w:cs="Arial" w:eastAsia="Arial"/>
          <w:sz w:val="18"/>
          <w:szCs w:val="18"/>
          <w:color w:val="3D3D3D"/>
          <w:spacing w:val="0"/>
          <w:w w:val="194"/>
          <w:position w:val="1"/>
        </w:rPr>
        <w:t>I</w:t>
      </w:r>
      <w:r>
        <w:rPr>
          <w:rFonts w:ascii="Arial" w:hAnsi="Arial" w:cs="Arial" w:eastAsia="Arial"/>
          <w:sz w:val="18"/>
          <w:szCs w:val="18"/>
          <w:color w:val="3D3D3D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18"/>
          <w:szCs w:val="18"/>
          <w:color w:val="3D3D3D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0"/>
        </w:rPr>
        <w:t>kı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0"/>
        </w:rPr>
        <w:t>Saati: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4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7"/>
          <w:w w:val="93"/>
          <w:position w:val="0"/>
        </w:rPr>
        <w:t>2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87"/>
          <w:position w:val="0"/>
        </w:rPr>
        <w:t>2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3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86"/>
          <w:position w:val="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-3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0"/>
        </w:rPr>
        <w:t>12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78"/>
          <w:position w:val="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77"/>
          <w:position w:val="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-3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2"/>
          <w:position w:val="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6"/>
          <w:w w:val="92"/>
          <w:position w:val="0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6E7070"/>
          <w:spacing w:val="0"/>
          <w:w w:val="92"/>
          <w:position w:val="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6E7070"/>
          <w:spacing w:val="6"/>
          <w:w w:val="92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7"/>
          <w:position w:val="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7"/>
          <w:w w:val="96"/>
          <w:position w:val="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87"/>
          <w:position w:val="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-3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81"/>
          <w:position w:val="0"/>
        </w:rPr>
        <w:t>ti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29"/>
          <w:w w:val="81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4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0"/>
        </w:rPr>
        <w:t>22:16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25" w:lineRule="exact"/>
        <w:ind w:left="115" w:right="-20"/>
        <w:jc w:val="left"/>
        <w:tabs>
          <w:tab w:pos="21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1"/>
        </w:rPr>
        <w:t>piden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1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4"/>
          <w:position w:val="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5"/>
          <w:w w:val="94"/>
          <w:position w:val="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2"/>
          <w:w w:val="94"/>
          <w:position w:val="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4"/>
          <w:position w:val="0"/>
        </w:rPr>
        <w:t>ç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3"/>
          <w:w w:val="94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0"/>
        </w:rPr>
        <w:t>Plakası: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0"/>
        </w:rPr>
        <w:t>35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0"/>
        </w:rPr>
        <w:t>EC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0"/>
        </w:rPr>
        <w:t>821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53" w:lineRule="exact"/>
        <w:ind w:left="134" w:right="-20"/>
        <w:jc w:val="left"/>
        <w:tabs>
          <w:tab w:pos="47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3"/>
        </w:rPr>
        <w:t>Ekibin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3"/>
        </w:rPr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5"/>
          <w:w w:val="87"/>
          <w:position w:val="-1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242424"/>
          <w:spacing w:val="12"/>
          <w:w w:val="62"/>
          <w:position w:val="-1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6E7070"/>
          <w:spacing w:val="7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4"/>
          <w:position w:val="-1"/>
        </w:rPr>
        <w:t>ktri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5"/>
          <w:position w:val="-1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3"/>
          <w:position w:val="-1"/>
        </w:rPr>
        <w:t>Ar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2"/>
          <w:position w:val="-1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3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100"/>
          <w:position w:val="-1"/>
        </w:rPr>
        <w:t>z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-1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-1"/>
        </w:rPr>
        <w:t>Gel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7"/>
          <w:w w:val="100"/>
          <w:position w:val="-1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6E7070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6E7070"/>
          <w:spacing w:val="-1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-1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3"/>
          <w:w w:val="100"/>
          <w:position w:val="-1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7"/>
          <w:w w:val="100"/>
          <w:position w:val="-1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-1"/>
        </w:rPr>
        <w:t>ti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13" w:after="0" w:line="240" w:lineRule="auto"/>
        <w:ind w:left="4708" w:right="4612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Arial" w:hAnsi="Arial" w:cs="Arial" w:eastAsia="Arial"/>
          <w:sz w:val="15"/>
          <w:szCs w:val="15"/>
          <w:color w:val="3D3D3D"/>
          <w:spacing w:val="0"/>
          <w:w w:val="51"/>
          <w:b/>
          <w:bCs/>
        </w:rPr>
        <w:t>1</w:t>
      </w:r>
      <w:r>
        <w:rPr>
          <w:rFonts w:ascii="Arial" w:hAnsi="Arial" w:cs="Arial" w:eastAsia="Arial"/>
          <w:sz w:val="15"/>
          <w:szCs w:val="15"/>
          <w:color w:val="3D3D3D"/>
          <w:spacing w:val="0"/>
          <w:w w:val="51"/>
          <w:b/>
          <w:bCs/>
        </w:rPr>
        <w:t> </w:t>
      </w:r>
      <w:r>
        <w:rPr>
          <w:rFonts w:ascii="Arial" w:hAnsi="Arial" w:cs="Arial" w:eastAsia="Arial"/>
          <w:sz w:val="15"/>
          <w:szCs w:val="15"/>
          <w:color w:val="3D3D3D"/>
          <w:spacing w:val="5"/>
          <w:w w:val="51"/>
          <w:b/>
          <w:bCs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88"/>
        </w:rPr>
        <w:t>12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3"/>
          <w:w w:val="8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5"/>
        </w:rPr>
        <w:t>Gel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7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9" w:after="0" w:line="249" w:lineRule="auto"/>
        <w:ind w:left="2167" w:right="4216" w:firstLine="2562"/>
        <w:jc w:val="left"/>
        <w:tabs>
          <w:tab w:pos="47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9"/>
          <w:w w:val="83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1"/>
        </w:rPr>
        <w:t>mni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99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8"/>
          <w:w w:val="98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12"/>
          <w:w w:val="70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1"/>
          <w:w w:val="104"/>
        </w:rPr>
        <w:t>-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3"/>
        </w:rPr>
        <w:t>Jan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4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81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rma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Gel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14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E7070"/>
          <w:spacing w:val="0"/>
          <w:w w:val="13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6E7070"/>
          <w:spacing w:val="0"/>
          <w:w w:val="13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5"/>
        </w:rPr>
        <w:t>Personel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10"/>
          <w:w w:val="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3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5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2"/>
          <w:w w:val="95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4"/>
          <w:w w:val="95"/>
        </w:rPr>
        <w:t>ğ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5"/>
        </w:rPr>
        <w:t>algaz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6"/>
          <w:w w:val="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8" w:after="0" w:line="230" w:lineRule="exact"/>
        <w:ind w:left="2167" w:right="2504" w:firstLine="-2028"/>
        <w:jc w:val="left"/>
        <w:tabs>
          <w:tab w:pos="4800" w:val="left"/>
          <w:tab w:pos="76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3"/>
        </w:rPr>
        <w:t>Yardımcı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13"/>
          <w:w w:val="9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Gitmişsc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-4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204"/>
        </w:rPr>
        <w:t>raç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54"/>
          <w:w w:val="20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E7070"/>
          <w:spacing w:val="0"/>
          <w:w w:val="13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6E7070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6E7070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E7070"/>
          <w:spacing w:val="0"/>
          <w:w w:val="108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6E7070"/>
          <w:spacing w:val="0"/>
          <w:w w:val="10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Dönüş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13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6" w:after="0" w:line="240" w:lineRule="auto"/>
        <w:ind w:left="2163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4"/>
        </w:rPr>
        <w:t>Yardıma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3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8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Plakası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9" w:after="0" w:line="240" w:lineRule="auto"/>
        <w:ind w:left="2172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4"/>
          <w:w w:val="91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1"/>
        </w:rPr>
        <w:t>ki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1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4"/>
          <w:w w:val="9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7"/>
        </w:rPr>
        <w:t>Ami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86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ini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Ad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10"/>
          <w:w w:val="100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100"/>
        </w:rPr>
        <w:t>-S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7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yadı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9" w:after="0" w:line="244" w:lineRule="auto"/>
        <w:ind w:left="130" w:right="1951" w:firstLine="-14"/>
        <w:jc w:val="left"/>
        <w:tabs>
          <w:tab w:pos="21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playı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Görüldüğü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2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2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11"/>
          <w:w w:val="9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6"/>
        </w:rPr>
        <w:t>yeri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10"/>
          <w:w w:val="89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87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0"/>
        </w:rPr>
        <w:t>rıl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0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10"/>
          <w:w w:val="9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ığıııda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çöpteri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5"/>
        </w:rPr>
        <w:t>duma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6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82"/>
        </w:rPr>
        <w:t>lı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33"/>
          <w:w w:val="8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82"/>
        </w:rPr>
        <w:t>bi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82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26"/>
          <w:w w:val="8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yanmakta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görüldü.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Durum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5" w:after="0" w:line="240" w:lineRule="auto"/>
        <w:ind w:left="4685" w:right="3988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4"/>
        </w:rPr>
        <w:t>Söndürınecle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22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4"/>
        </w:rPr>
        <w:t>Kullanıla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4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23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97"/>
        </w:rPr>
        <w:t>sö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11"/>
          <w:w w:val="78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1"/>
          <w:w w:val="68"/>
        </w:rPr>
        <w:t>c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87"/>
        </w:rPr>
        <w:t>tn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9"/>
          <w:w w:val="88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71"/>
        </w:rPr>
        <w:t>i.l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7"/>
          <w:w w:val="71"/>
        </w:rPr>
        <w:t>c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75"/>
        </w:rPr>
        <w:t>li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3" w:after="0" w:line="252" w:lineRule="exact"/>
        <w:ind w:left="130" w:right="-20"/>
        <w:jc w:val="left"/>
        <w:tabs>
          <w:tab w:pos="2160" w:val="left"/>
          <w:tab w:pos="4700" w:val="left"/>
          <w:tab w:pos="6600" w:val="left"/>
          <w:tab w:pos="81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1"/>
        </w:rPr>
        <w:t>Söndürme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1"/>
        </w:rPr>
        <w:t>Türü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2"/>
          <w:szCs w:val="22"/>
          <w:color w:val="3D3D3D"/>
          <w:spacing w:val="0"/>
          <w:w w:val="100"/>
          <w:position w:val="-1"/>
        </w:rPr>
        <w:t>Sul</w:t>
      </w:r>
      <w:r>
        <w:rPr>
          <w:rFonts w:ascii="Times New Roman" w:hAnsi="Times New Roman" w:cs="Times New Roman" w:eastAsia="Times New Roman"/>
          <w:sz w:val="22"/>
          <w:szCs w:val="22"/>
          <w:color w:val="3D3D3D"/>
          <w:spacing w:val="0"/>
          <w:w w:val="100"/>
          <w:position w:val="-1"/>
        </w:rPr>
        <w:t>u</w:t>
      </w:r>
      <w:r>
        <w:rPr>
          <w:rFonts w:ascii="Times New Roman" w:hAnsi="Times New Roman" w:cs="Times New Roman" w:eastAsia="Times New Roman"/>
          <w:sz w:val="22"/>
          <w:szCs w:val="22"/>
          <w:color w:val="3D3D3D"/>
          <w:spacing w:val="-1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3D3D3D"/>
          <w:spacing w:val="0"/>
          <w:w w:val="100"/>
          <w:position w:val="-1"/>
        </w:rPr>
        <w:t>söııdürme</w:t>
      </w:r>
      <w:r>
        <w:rPr>
          <w:rFonts w:ascii="Times New Roman" w:hAnsi="Times New Roman" w:cs="Times New Roman" w:eastAsia="Times New Roman"/>
          <w:sz w:val="22"/>
          <w:szCs w:val="22"/>
          <w:color w:val="3D3D3D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2"/>
          <w:szCs w:val="22"/>
          <w:color w:val="3D3D3D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0"/>
        </w:rPr>
        <w:t>Su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0"/>
        </w:rPr>
        <w:t>ın3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8"/>
          <w:w w:val="34"/>
          <w:position w:val="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7"/>
          <w:position w:val="0"/>
        </w:rPr>
        <w:t>Köpük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0"/>
        </w:rPr>
        <w:t>Kg.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69"/>
          <w:position w:val="0"/>
        </w:rPr>
        <w:t>IK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3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66"/>
          <w:position w:val="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-2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0"/>
          <w:position w:val="0"/>
        </w:rPr>
        <w:t>K.T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0"/>
          <w:position w:val="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12"/>
          <w:w w:val="9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0"/>
        </w:rPr>
        <w:t>Kg.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63" w:lineRule="exact"/>
        <w:ind w:left="4845" w:right="-20"/>
        <w:jc w:val="left"/>
        <w:tabs>
          <w:tab w:pos="6600" w:val="left"/>
          <w:tab w:pos="8180" w:val="left"/>
        </w:tabs>
        <w:rPr>
          <w:rFonts w:ascii="Arial" w:hAnsi="Arial" w:cs="Arial" w:eastAsia="Arial"/>
          <w:sz w:val="10"/>
          <w:szCs w:val="1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280"/>
          <w:position w:val="2"/>
        </w:rPr>
        <w:t>,3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2"/>
        </w:rPr>
      </w:r>
      <w:r>
        <w:rPr>
          <w:rFonts w:ascii="Arial" w:hAnsi="Arial" w:cs="Arial" w:eastAsia="Arial"/>
          <w:sz w:val="26"/>
          <w:szCs w:val="26"/>
          <w:color w:val="595959"/>
          <w:spacing w:val="0"/>
          <w:w w:val="54"/>
          <w:b/>
          <w:bCs/>
          <w:position w:val="0"/>
        </w:rPr>
        <w:t>ı</w:t>
      </w:r>
      <w:r>
        <w:rPr>
          <w:rFonts w:ascii="Arial" w:hAnsi="Arial" w:cs="Arial" w:eastAsia="Arial"/>
          <w:sz w:val="26"/>
          <w:szCs w:val="26"/>
          <w:color w:val="595959"/>
          <w:spacing w:val="0"/>
          <w:w w:val="100"/>
          <w:b/>
          <w:bCs/>
          <w:position w:val="0"/>
        </w:rPr>
        <w:tab/>
      </w:r>
      <w:r>
        <w:rPr>
          <w:rFonts w:ascii="Arial" w:hAnsi="Arial" w:cs="Arial" w:eastAsia="Arial"/>
          <w:sz w:val="26"/>
          <w:szCs w:val="26"/>
          <w:color w:val="595959"/>
          <w:spacing w:val="0"/>
          <w:w w:val="100"/>
          <w:b/>
          <w:bCs/>
          <w:position w:val="0"/>
        </w:rPr>
      </w:r>
      <w:r>
        <w:rPr>
          <w:rFonts w:ascii="Arial" w:hAnsi="Arial" w:cs="Arial" w:eastAsia="Arial"/>
          <w:sz w:val="10"/>
          <w:szCs w:val="10"/>
          <w:color w:val="3D3D3D"/>
          <w:spacing w:val="0"/>
          <w:w w:val="54"/>
          <w:position w:val="0"/>
        </w:rPr>
        <w:t>1</w:t>
      </w:r>
      <w:r>
        <w:rPr>
          <w:rFonts w:ascii="Arial" w:hAnsi="Arial" w:cs="Arial" w:eastAsia="Arial"/>
          <w:sz w:val="10"/>
          <w:szCs w:val="10"/>
          <w:color w:val="000000"/>
          <w:spacing w:val="0"/>
          <w:w w:val="100"/>
          <w:position w:val="0"/>
        </w:rPr>
      </w:r>
    </w:p>
    <w:p>
      <w:pPr>
        <w:spacing w:before="0" w:after="0" w:line="200" w:lineRule="exact"/>
        <w:ind w:left="2172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89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89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26"/>
          <w:w w:val="8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çöple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yanma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suretiyle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7"/>
        </w:rPr>
        <w:t>görmüştü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8"/>
          <w:w w:val="98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88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5"/>
        </w:rPr>
        <w:t>Yangında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5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12"/>
          <w:w w:val="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dolayı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12"/>
          <w:w w:val="100"/>
        </w:rPr>
        <w:t>m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3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dd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5"/>
        </w:rPr>
        <w:t>bulunma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12"/>
          <w:w w:val="95"/>
        </w:rPr>
        <w:t>m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93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ktadır.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jc w:val="left"/>
        <w:spacing w:after="0"/>
        <w:sectPr>
          <w:pgSz w:w="11920" w:h="16840"/>
          <w:pgMar w:top="460" w:bottom="280" w:left="180" w:right="200"/>
        </w:sectPr>
      </w:pPr>
      <w:rPr/>
    </w:p>
    <w:p>
      <w:pPr>
        <w:spacing w:before="13" w:after="0" w:line="240" w:lineRule="auto"/>
        <w:ind w:left="178" w:right="-74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24"/>
        </w:rPr>
        <w:t>öndürme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14"/>
          <w:w w:val="12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Sonundaki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29" w:lineRule="exact"/>
        <w:ind w:left="139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4"/>
        </w:rPr>
        <w:t>Hasa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4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9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Durumu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2" w:after="0" w:line="180" w:lineRule="exact"/>
        <w:jc w:val="left"/>
        <w:rPr>
          <w:sz w:val="18"/>
          <w:szCs w:val="18"/>
        </w:rPr>
      </w:pPr>
      <w:rPr/>
      <w:r>
        <w:rPr/>
        <w:br w:type="column"/>
      </w:r>
      <w:r>
        <w:rPr>
          <w:sz w:val="18"/>
          <w:szCs w:val="18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26" w:lineRule="exact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1"/>
          <w:position w:val="-1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1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20"/>
          <w:w w:val="91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-1"/>
        </w:rPr>
        <w:t>yerinde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-1"/>
        </w:rPr>
        <w:t>yapıla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-1"/>
        </w:rPr>
        <w:t>ktkikte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1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6"/>
          <w:position w:val="-1"/>
        </w:rPr>
        <w:t>başlangıcını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6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17"/>
          <w:w w:val="96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-1"/>
        </w:rPr>
        <w:t>çö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-1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6"/>
          <w:position w:val="-1"/>
        </w:rPr>
        <w:t>konteynı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20"/>
          <w:w w:val="96"/>
          <w:position w:val="-1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-16"/>
          <w:w w:val="96"/>
          <w:position w:val="-1"/>
        </w:rPr>
        <w:t>·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6"/>
          <w:position w:val="-1"/>
        </w:rPr>
        <w:t>ında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24"/>
          <w:w w:val="96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5"/>
          <w:position w:val="-1"/>
        </w:rPr>
        <w:t>old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6"/>
          <w:position w:val="-1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3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95"/>
          <w:position w:val="-1"/>
        </w:rPr>
        <w:t>ğ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-3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72"/>
          <w:position w:val="-1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72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3"/>
          <w:w w:val="72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-1"/>
        </w:rPr>
        <w:t>görülmü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-1"/>
        </w:rPr>
        <w:t>olu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-1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-1"/>
        </w:rPr>
        <w:t>yapıla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1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-1"/>
        </w:rPr>
        <w:t>araştırma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74"/>
          <w:position w:val="-1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300" w:bottom="280" w:left="180" w:right="200"/>
          <w:cols w:num="2" w:equalWidth="0">
            <w:col w:w="1953" w:space="224"/>
            <w:col w:w="9363"/>
          </w:cols>
        </w:sectPr>
      </w:pPr>
      <w:rPr/>
    </w:p>
    <w:p>
      <w:pPr>
        <w:spacing w:before="16" w:after="0" w:line="230" w:lineRule="exact"/>
        <w:ind w:left="2153" w:right="62" w:firstLine="-2014"/>
        <w:jc w:val="left"/>
        <w:tabs>
          <w:tab w:pos="2140" w:val="left"/>
          <w:tab w:pos="34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2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2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9"/>
          <w:w w:val="9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oruşturınada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1"/>
        </w:rPr>
        <w:t>kimliği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5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0"/>
          <w:position w:val="1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5"/>
          <w:w w:val="90"/>
          <w:position w:val="1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94"/>
          <w:position w:val="1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-3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1"/>
        </w:rPr>
        <w:t>pit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3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1"/>
        </w:rPr>
        <w:t>edilemeye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3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3"/>
          <w:position w:val="1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8"/>
          <w:w w:val="92"/>
          <w:position w:val="1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11"/>
          <w:w w:val="101"/>
          <w:position w:val="1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52"/>
          <w:position w:val="1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1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1"/>
        </w:rPr>
        <w:t>veya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4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1"/>
        </w:rPr>
        <w:t>kişilerce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1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4"/>
          <w:position w:val="1"/>
        </w:rPr>
        <w:t>söndürUtıne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5"/>
          <w:position w:val="1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3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6"/>
          <w:w w:val="91"/>
          <w:position w:val="1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1"/>
          <w:position w:val="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1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12"/>
          <w:w w:val="91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1"/>
        </w:rPr>
        <w:t>atıla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3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1"/>
        </w:rPr>
        <w:t>sönıneıni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1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2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1"/>
        </w:rPr>
        <w:t>sigara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4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0"/>
          <w:position w:val="1"/>
        </w:rPr>
        <w:t>izı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7"/>
          <w:w w:val="91"/>
          <w:position w:val="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93"/>
          <w:position w:val="1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-3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1"/>
        </w:rPr>
        <w:t>ritinin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83"/>
          <w:position w:val="0"/>
        </w:rPr>
        <w:t>r.-öpleri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21"/>
          <w:w w:val="83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0"/>
        </w:rPr>
        <w:t>tutuşturması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0"/>
        </w:rPr>
        <w:t>sonuc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0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0"/>
        </w:rPr>
        <w:t>yangını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0"/>
        </w:rPr>
        <w:t>çıktığı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77"/>
          <w:position w:val="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3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75"/>
          <w:position w:val="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-2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0"/>
        </w:rPr>
        <w:t>naatine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11"/>
          <w:w w:val="79"/>
          <w:position w:val="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8"/>
          <w:w w:val="93"/>
          <w:position w:val="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7"/>
          <w:position w:val="0"/>
        </w:rPr>
        <w:t>rılmıştır.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4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44" w:lineRule="auto"/>
        <w:ind w:left="134" w:right="3977" w:firstLine="-19"/>
        <w:jc w:val="left"/>
        <w:tabs>
          <w:tab w:pos="2140" w:val="left"/>
          <w:tab w:pos="67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-7"/>
          <w:w w:val="100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ortalı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52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1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6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ti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6"/>
          <w:w w:val="88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86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63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6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5"/>
          <w:w w:val="6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8"/>
          <w:w w:val="34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5"/>
        </w:rPr>
        <w:t>Bedeli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E7070"/>
          <w:spacing w:val="0"/>
          <w:w w:val="108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6E7070"/>
          <w:spacing w:val="0"/>
          <w:w w:val="10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100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-1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3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ç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5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4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88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bı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5" w:after="0" w:line="240" w:lineRule="auto"/>
        <w:ind w:left="134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0"/>
        </w:rPr>
        <w:t>Ya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2"/>
          <w:w w:val="9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-1"/>
          <w:w w:val="90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0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26"/>
          <w:w w:val="9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0"/>
        </w:rPr>
        <w:t>Yer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9"/>
          <w:w w:val="9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Kime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18"/>
          <w:w w:val="100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6"/>
          <w:w w:val="10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lim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29" w:lineRule="exact"/>
        <w:ind w:left="139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9"/>
          <w:w w:val="83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6"/>
        </w:rPr>
        <w:t>dildi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72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2"/>
          <w:w w:val="7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42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3" w:after="0" w:line="240" w:lineRule="auto"/>
        <w:ind w:left="710" w:right="-20"/>
        <w:jc w:val="left"/>
        <w:tabs>
          <w:tab w:pos="2200" w:val="left"/>
          <w:tab w:pos="60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5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105"/>
        </w:rPr>
        <w:t>ö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9"/>
          <w:w w:val="73"/>
        </w:rPr>
        <w:t>n</w:t>
      </w:r>
      <w:r>
        <w:rPr>
          <w:rFonts w:ascii="Arial" w:hAnsi="Arial" w:cs="Arial" w:eastAsia="Arial"/>
          <w:sz w:val="18"/>
          <w:szCs w:val="18"/>
          <w:color w:val="3D3D3D"/>
          <w:spacing w:val="-7"/>
          <w:w w:val="71"/>
        </w:rPr>
        <w:t>U</w:t>
      </w:r>
      <w:r>
        <w:rPr>
          <w:rFonts w:ascii="Arial" w:hAnsi="Arial" w:cs="Arial" w:eastAsia="Arial"/>
          <w:sz w:val="18"/>
          <w:szCs w:val="18"/>
          <w:color w:val="595959"/>
          <w:spacing w:val="11"/>
          <w:w w:val="104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54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16"/>
          <w:w w:val="115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87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rih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4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5"/>
          <w:w w:val="100"/>
          <w:position w:val="1"/>
        </w:rPr>
        <w:t>0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100"/>
          <w:position w:val="1"/>
        </w:rPr>
        <w:t>7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3"/>
          <w:w w:val="100"/>
          <w:position w:val="1"/>
        </w:rPr>
        <w:t>/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1"/>
        </w:rPr>
        <w:t>0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7"/>
          <w:w w:val="100"/>
          <w:position w:val="1"/>
        </w:rPr>
        <w:t>5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6"/>
          <w:w w:val="100"/>
          <w:position w:val="1"/>
        </w:rPr>
        <w:t>/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1"/>
        </w:rPr>
        <w:t>2017</w:t>
        <w:tab/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27"/>
          <w:w w:val="100"/>
          <w:position w:val="1"/>
        </w:rPr>
        <w:t>!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2"/>
          <w:w w:val="100"/>
          <w:position w:val="1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1"/>
        </w:rPr>
        <w:t>aati: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1"/>
        </w:rPr>
        <w:t> 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1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8"/>
          <w:w w:val="100"/>
          <w:position w:val="1"/>
        </w:rPr>
        <w:t>2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100"/>
          <w:position w:val="1"/>
        </w:rPr>
        <w:t>3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12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1"/>
        </w:rPr>
        <w:t>12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4" w:after="0" w:line="226" w:lineRule="exact"/>
        <w:ind w:left="234" w:right="-20"/>
        <w:jc w:val="left"/>
        <w:tabs>
          <w:tab w:pos="1020" w:val="left"/>
          <w:tab w:pos="1520" w:val="left"/>
          <w:tab w:pos="87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9"/>
          <w:w w:val="85"/>
          <w:position w:val="-1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87"/>
          <w:position w:val="-1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-3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1"/>
          <w:w w:val="88"/>
          <w:position w:val="-1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5"/>
          <w:w w:val="88"/>
          <w:position w:val="-1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88"/>
          <w:position w:val="-1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8"/>
          <w:w w:val="88"/>
          <w:position w:val="-1"/>
        </w:rPr>
        <w:t>Ö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88"/>
          <w:position w:val="-1"/>
        </w:rPr>
        <w:t>lü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35"/>
          <w:w w:val="88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88"/>
          <w:position w:val="-1"/>
        </w:rPr>
        <w:t>Ya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4"/>
          <w:w w:val="89"/>
          <w:position w:val="-1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87"/>
          <w:position w:val="-1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-2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81"/>
          <w:position w:val="-1"/>
        </w:rPr>
        <w:t>lı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81"/>
          <w:position w:val="-1"/>
        </w:rPr>
        <w:t> 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31"/>
          <w:w w:val="81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81"/>
          <w:position w:val="0"/>
        </w:rPr>
        <w:t>KJİDE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81"/>
          <w:position w:val="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81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27"/>
          <w:w w:val="81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0"/>
        </w:rPr>
        <w:t>EKiP: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8"/>
          <w:w w:val="100"/>
          <w:position w:val="0"/>
        </w:rPr>
        <w:t>3</w:t>
      </w:r>
      <w:r>
        <w:rPr>
          <w:rFonts w:ascii="Times New Roman" w:hAnsi="Times New Roman" w:cs="Times New Roman" w:eastAsia="Times New Roman"/>
          <w:sz w:val="20"/>
          <w:szCs w:val="20"/>
          <w:color w:val="6E7070"/>
          <w:spacing w:val="10"/>
          <w:w w:val="100"/>
          <w:position w:val="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0"/>
        </w:rPr>
        <w:t>Posta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3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0"/>
        </w:rPr>
        <w:t>Bornova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0"/>
        </w:rPr>
        <w:t>ONAYLAYAN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8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jc w:val="left"/>
        <w:spacing w:after="0"/>
        <w:sectPr>
          <w:type w:val="continuous"/>
          <w:pgSz w:w="11920" w:h="16840"/>
          <w:pgMar w:top="300" w:bottom="280" w:left="180" w:right="200"/>
        </w:sectPr>
      </w:pPr>
      <w:rPr/>
    </w:p>
    <w:p>
      <w:pPr>
        <w:spacing w:before="4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14" w:lineRule="atLeast"/>
        <w:ind w:left="487" w:right="-169"/>
        <w:jc w:val="left"/>
        <w:tabs>
          <w:tab w:pos="2560" w:val="left"/>
        </w:tabs>
        <w:rPr>
          <w:rFonts w:ascii="Arial" w:hAnsi="Arial" w:cs="Arial" w:eastAsia="Arial"/>
          <w:sz w:val="86"/>
          <w:szCs w:val="86"/>
        </w:rPr>
      </w:pPr>
      <w:rPr/>
      <w:r>
        <w:rPr>
          <w:rFonts w:ascii="Arial" w:hAnsi="Arial" w:cs="Arial" w:eastAsia="Arial"/>
          <w:sz w:val="18"/>
          <w:szCs w:val="18"/>
          <w:color w:val="595959"/>
          <w:spacing w:val="4"/>
          <w:w w:val="120"/>
          <w:position w:val="31"/>
        </w:rPr>
        <w:t>'</w:t>
      </w:r>
      <w:r>
        <w:rPr>
          <w:rFonts w:ascii="Arial" w:hAnsi="Arial" w:cs="Arial" w:eastAsia="Arial"/>
          <w:sz w:val="18"/>
          <w:szCs w:val="18"/>
          <w:color w:val="3D3D3D"/>
          <w:spacing w:val="0"/>
          <w:w w:val="120"/>
          <w:position w:val="31"/>
        </w:rPr>
        <w:t>ü</w:t>
      </w:r>
      <w:r>
        <w:rPr>
          <w:rFonts w:ascii="Arial" w:hAnsi="Arial" w:cs="Arial" w:eastAsia="Arial"/>
          <w:sz w:val="18"/>
          <w:szCs w:val="18"/>
          <w:color w:val="3D3D3D"/>
          <w:spacing w:val="-60"/>
          <w:w w:val="120"/>
          <w:position w:val="31"/>
        </w:rPr>
        <w:t> </w:t>
      </w:r>
      <w:r>
        <w:rPr>
          <w:rFonts w:ascii="Arial" w:hAnsi="Arial" w:cs="Arial" w:eastAsia="Arial"/>
          <w:sz w:val="18"/>
          <w:szCs w:val="18"/>
          <w:color w:val="3D3D3D"/>
          <w:spacing w:val="0"/>
          <w:w w:val="100"/>
          <w:position w:val="31"/>
        </w:rPr>
        <w:tab/>
      </w:r>
      <w:r>
        <w:rPr>
          <w:rFonts w:ascii="Arial" w:hAnsi="Arial" w:cs="Arial" w:eastAsia="Arial"/>
          <w:sz w:val="18"/>
          <w:szCs w:val="18"/>
          <w:color w:val="3D3D3D"/>
          <w:spacing w:val="0"/>
          <w:w w:val="100"/>
          <w:position w:val="31"/>
        </w:rPr>
      </w:r>
      <w:r>
        <w:rPr>
          <w:rFonts w:ascii="Arial" w:hAnsi="Arial" w:cs="Arial" w:eastAsia="Arial"/>
          <w:sz w:val="86"/>
          <w:szCs w:val="86"/>
          <w:color w:val="424D7C"/>
          <w:spacing w:val="-28"/>
          <w:w w:val="157"/>
          <w:position w:val="0"/>
        </w:rPr>
        <w:t>t</w:t>
      </w:r>
      <w:r>
        <w:rPr>
          <w:rFonts w:ascii="Arial" w:hAnsi="Arial" w:cs="Arial" w:eastAsia="Arial"/>
          <w:sz w:val="86"/>
          <w:szCs w:val="86"/>
          <w:color w:val="6E7070"/>
          <w:spacing w:val="0"/>
          <w:w w:val="32"/>
          <w:position w:val="0"/>
        </w:rPr>
        <w:t>r·</w:t>
      </w:r>
      <w:r>
        <w:rPr>
          <w:rFonts w:ascii="Arial" w:hAnsi="Arial" w:cs="Arial" w:eastAsia="Arial"/>
          <w:sz w:val="86"/>
          <w:szCs w:val="86"/>
          <w:color w:val="313B87"/>
          <w:spacing w:val="0"/>
          <w:w w:val="29"/>
          <w:position w:val="0"/>
        </w:rPr>
        <w:t>(</w:t>
      </w:r>
      <w:r>
        <w:rPr>
          <w:rFonts w:ascii="Arial" w:hAnsi="Arial" w:cs="Arial" w:eastAsia="Arial"/>
          <w:sz w:val="86"/>
          <w:szCs w:val="86"/>
          <w:color w:val="313B87"/>
          <w:spacing w:val="0"/>
          <w:w w:val="28"/>
          <w:position w:val="0"/>
        </w:rPr>
        <w:t>.</w:t>
      </w:r>
      <w:r>
        <w:rPr>
          <w:rFonts w:ascii="Arial" w:hAnsi="Arial" w:cs="Arial" w:eastAsia="Arial"/>
          <w:sz w:val="86"/>
          <w:szCs w:val="86"/>
          <w:color w:val="000000"/>
          <w:spacing w:val="0"/>
          <w:w w:val="100"/>
          <w:position w:val="0"/>
        </w:rPr>
      </w:r>
    </w:p>
    <w:p>
      <w:pPr>
        <w:spacing w:before="0" w:after="0" w:line="120" w:lineRule="exact"/>
        <w:ind w:right="-20"/>
        <w:jc w:val="left"/>
        <w:rPr>
          <w:rFonts w:ascii="Arial" w:hAnsi="Arial" w:cs="Arial" w:eastAsia="Arial"/>
          <w:sz w:val="81"/>
          <w:szCs w:val="81"/>
        </w:rPr>
      </w:pPr>
      <w:rPr/>
      <w:r>
        <w:rPr/>
        <w:br w:type="column"/>
      </w:r>
      <w:r>
        <w:rPr>
          <w:rFonts w:ascii="Arial" w:hAnsi="Arial" w:cs="Arial" w:eastAsia="Arial"/>
          <w:sz w:val="81"/>
          <w:szCs w:val="81"/>
          <w:color w:val="3D3D3D"/>
          <w:w w:val="23"/>
          <w:position w:val="-62"/>
        </w:rPr>
        <w:t>Ek;</w:t>
      </w:r>
      <w:r>
        <w:rPr>
          <w:rFonts w:ascii="Arial" w:hAnsi="Arial" w:cs="Arial" w:eastAsia="Arial"/>
          <w:sz w:val="81"/>
          <w:szCs w:val="81"/>
          <w:color w:val="3D3D3D"/>
          <w:spacing w:val="56"/>
          <w:w w:val="24"/>
          <w:position w:val="-62"/>
        </w:rPr>
        <w:t>p</w:t>
      </w:r>
      <w:r>
        <w:rPr>
          <w:rFonts w:ascii="Arial" w:hAnsi="Arial" w:cs="Arial" w:eastAsia="Arial"/>
          <w:sz w:val="81"/>
          <w:szCs w:val="81"/>
          <w:color w:val="424D7C"/>
          <w:spacing w:val="0"/>
          <w:w w:val="97"/>
          <w:position w:val="-62"/>
        </w:rPr>
        <w:t>2=7</w:t>
      </w:r>
      <w:r>
        <w:rPr>
          <w:rFonts w:ascii="Arial" w:hAnsi="Arial" w:cs="Arial" w:eastAsia="Arial"/>
          <w:sz w:val="81"/>
          <w:szCs w:val="81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300" w:bottom="280" w:left="180" w:right="200"/>
          <w:cols w:num="2" w:equalWidth="0">
            <w:col w:w="3209" w:space="1858"/>
            <w:col w:w="6473"/>
          </w:cols>
        </w:sectPr>
      </w:pPr>
      <w:rPr/>
    </w:p>
    <w:p>
      <w:pPr>
        <w:spacing w:before="0" w:after="0" w:line="395" w:lineRule="atLeast"/>
        <w:ind w:right="23"/>
        <w:jc w:val="right"/>
        <w:rPr>
          <w:rFonts w:ascii="Times New Roman" w:hAnsi="Times New Roman" w:cs="Times New Roman" w:eastAsia="Times New Roman"/>
          <w:sz w:val="8"/>
          <w:szCs w:val="8"/>
        </w:rPr>
      </w:pPr>
      <w:rPr/>
      <w:r>
        <w:rPr>
          <w:rFonts w:ascii="Times New Roman" w:hAnsi="Times New Roman" w:cs="Times New Roman" w:eastAsia="Times New Roman"/>
          <w:sz w:val="8"/>
          <w:szCs w:val="8"/>
          <w:color w:val="3D3D3D"/>
          <w:w w:val="93"/>
          <w:i/>
        </w:rPr>
        <w:t>&lt;!</w:t>
      </w:r>
      <w:r>
        <w:rPr>
          <w:rFonts w:ascii="Times New Roman" w:hAnsi="Times New Roman" w:cs="Times New Roman" w:eastAsia="Times New Roman"/>
          <w:sz w:val="8"/>
          <w:szCs w:val="8"/>
          <w:color w:val="3D3D3D"/>
          <w:w w:val="94"/>
          <w:i/>
        </w:rPr>
        <w:t>)</w:t>
      </w:r>
      <w:r>
        <w:rPr>
          <w:rFonts w:ascii="Times New Roman" w:hAnsi="Times New Roman" w:cs="Times New Roman" w:eastAsia="Times New Roman"/>
          <w:sz w:val="8"/>
          <w:szCs w:val="8"/>
          <w:color w:val="000000"/>
          <w:w w:val="100"/>
        </w:rPr>
      </w:r>
    </w:p>
    <w:p>
      <w:pPr>
        <w:spacing w:before="0" w:after="0" w:line="69" w:lineRule="exact"/>
        <w:ind w:right="-20"/>
        <w:jc w:val="right"/>
        <w:rPr>
          <w:rFonts w:ascii="Arial" w:hAnsi="Arial" w:cs="Arial" w:eastAsia="Arial"/>
          <w:sz w:val="17"/>
          <w:szCs w:val="17"/>
        </w:rPr>
      </w:pPr>
      <w:rPr/>
      <w:r>
        <w:rPr>
          <w:rFonts w:ascii="Arial" w:hAnsi="Arial" w:cs="Arial" w:eastAsia="Arial"/>
          <w:sz w:val="17"/>
          <w:szCs w:val="17"/>
          <w:color w:val="3D3D3D"/>
          <w:spacing w:val="0"/>
          <w:w w:val="103"/>
          <w:i/>
          <w:position w:val="-8"/>
        </w:rPr>
        <w:t>.Q</w:t>
      </w:r>
      <w:r>
        <w:rPr>
          <w:rFonts w:ascii="Arial" w:hAnsi="Arial" w:cs="Arial" w:eastAsia="Arial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799" w:lineRule="atLeast"/>
        <w:ind w:right="-70"/>
        <w:jc w:val="left"/>
        <w:tabs>
          <w:tab w:pos="25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3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2"/>
        </w:rPr>
        <w:t>m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92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93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42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4"/>
        </w:rPr>
        <w:t>Yangına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16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12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6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an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7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146" w:lineRule="exact"/>
        <w:ind w:left="1057" w:right="-20"/>
        <w:jc w:val="left"/>
        <w:tabs>
          <w:tab w:pos="1760" w:val="left"/>
        </w:tabs>
        <w:rPr>
          <w:rFonts w:ascii="Arial" w:hAnsi="Arial" w:cs="Arial" w:eastAsia="Arial"/>
          <w:sz w:val="25"/>
          <w:szCs w:val="25"/>
        </w:rPr>
      </w:pPr>
      <w:rPr/>
      <w:r>
        <w:rPr>
          <w:rFonts w:ascii="Times New Roman" w:hAnsi="Times New Roman" w:cs="Times New Roman" w:eastAsia="Times New Roman"/>
          <w:sz w:val="31"/>
          <w:szCs w:val="31"/>
          <w:color w:val="313B87"/>
          <w:spacing w:val="-4"/>
          <w:w w:val="51"/>
          <w:position w:val="-17"/>
        </w:rPr>
        <w:t>J</w:t>
      </w:r>
      <w:r>
        <w:rPr>
          <w:rFonts w:ascii="Times New Roman" w:hAnsi="Times New Roman" w:cs="Times New Roman" w:eastAsia="Times New Roman"/>
          <w:sz w:val="31"/>
          <w:szCs w:val="31"/>
          <w:color w:val="6E7070"/>
          <w:spacing w:val="0"/>
          <w:w w:val="85"/>
          <w:position w:val="-17"/>
        </w:rPr>
        <w:t>J</w:t>
      </w:r>
      <w:r>
        <w:rPr>
          <w:rFonts w:ascii="Times New Roman" w:hAnsi="Times New Roman" w:cs="Times New Roman" w:eastAsia="Times New Roman"/>
          <w:sz w:val="31"/>
          <w:szCs w:val="31"/>
          <w:color w:val="6E7070"/>
          <w:spacing w:val="0"/>
          <w:w w:val="100"/>
          <w:position w:val="-17"/>
        </w:rPr>
        <w:tab/>
      </w:r>
      <w:r>
        <w:rPr>
          <w:rFonts w:ascii="Times New Roman" w:hAnsi="Times New Roman" w:cs="Times New Roman" w:eastAsia="Times New Roman"/>
          <w:sz w:val="31"/>
          <w:szCs w:val="31"/>
          <w:color w:val="6E7070"/>
          <w:spacing w:val="0"/>
          <w:w w:val="100"/>
          <w:position w:val="-17"/>
        </w:rPr>
      </w:r>
      <w:r>
        <w:rPr>
          <w:rFonts w:ascii="Arial" w:hAnsi="Arial" w:cs="Arial" w:eastAsia="Arial"/>
          <w:sz w:val="25"/>
          <w:szCs w:val="25"/>
          <w:color w:val="6E7070"/>
          <w:spacing w:val="0"/>
          <w:w w:val="122"/>
          <w:position w:val="-17"/>
        </w:rPr>
        <w:t>N</w:t>
      </w:r>
      <w:r>
        <w:rPr>
          <w:rFonts w:ascii="Arial" w:hAnsi="Arial" w:cs="Arial" w:eastAsia="Arial"/>
          <w:sz w:val="25"/>
          <w:szCs w:val="25"/>
          <w:color w:val="000000"/>
          <w:spacing w:val="0"/>
          <w:w w:val="100"/>
          <w:position w:val="0"/>
        </w:rPr>
      </w:r>
    </w:p>
    <w:p>
      <w:pPr>
        <w:spacing w:before="0" w:after="0" w:line="365" w:lineRule="atLeast"/>
        <w:ind w:right="-20"/>
        <w:jc w:val="left"/>
        <w:rPr>
          <w:rFonts w:ascii="Times New Roman" w:hAnsi="Times New Roman" w:cs="Times New Roman" w:eastAsia="Times New Roman"/>
          <w:sz w:val="35"/>
          <w:szCs w:val="35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37"/>
          <w:szCs w:val="37"/>
          <w:color w:val="3D3D3D"/>
          <w:spacing w:val="0"/>
          <w:w w:val="67"/>
          <w:b/>
          <w:bCs/>
        </w:rPr>
        <w:t>19</w:t>
      </w:r>
      <w:r>
        <w:rPr>
          <w:rFonts w:ascii="Times New Roman" w:hAnsi="Times New Roman" w:cs="Times New Roman" w:eastAsia="Times New Roman"/>
          <w:sz w:val="37"/>
          <w:szCs w:val="37"/>
          <w:color w:val="3D3D3D"/>
          <w:spacing w:val="33"/>
          <w:w w:val="67"/>
          <w:b/>
          <w:bCs/>
        </w:rPr>
        <w:t> </w:t>
      </w:r>
      <w:r>
        <w:rPr>
          <w:rFonts w:ascii="Times New Roman" w:hAnsi="Times New Roman" w:cs="Times New Roman" w:eastAsia="Times New Roman"/>
          <w:sz w:val="35"/>
          <w:szCs w:val="35"/>
          <w:color w:val="3D3D3D"/>
          <w:spacing w:val="0"/>
          <w:w w:val="51"/>
          <w:b/>
          <w:bCs/>
        </w:rPr>
        <w:t>Mp</w:t>
      </w:r>
      <w:r>
        <w:rPr>
          <w:rFonts w:ascii="Times New Roman" w:hAnsi="Times New Roman" w:cs="Times New Roman" w:eastAsia="Times New Roman"/>
          <w:sz w:val="35"/>
          <w:szCs w:val="35"/>
          <w:color w:val="3D3D3D"/>
          <w:spacing w:val="-42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35"/>
          <w:szCs w:val="35"/>
          <w:color w:val="3D3D3D"/>
          <w:spacing w:val="0"/>
          <w:w w:val="51"/>
          <w:b/>
          <w:bCs/>
        </w:rPr>
        <w:t>ıAJ17</w:t>
      </w:r>
      <w:r>
        <w:rPr>
          <w:rFonts w:ascii="Times New Roman" w:hAnsi="Times New Roman" w:cs="Times New Roman" w:eastAsia="Times New Roman"/>
          <w:sz w:val="35"/>
          <w:szCs w:val="35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300" w:bottom="280" w:left="180" w:right="200"/>
          <w:cols w:num="3" w:equalWidth="0">
            <w:col w:w="673" w:space="1642"/>
            <w:col w:w="3960" w:space="2544"/>
            <w:col w:w="2721"/>
          </w:cols>
        </w:sectPr>
      </w:pPr>
      <w:rPr/>
    </w:p>
    <w:p>
      <w:pPr>
        <w:spacing w:before="0" w:after="0" w:line="332" w:lineRule="exact"/>
        <w:ind w:left="435" w:right="-137"/>
        <w:jc w:val="left"/>
        <w:tabs>
          <w:tab w:pos="2260" w:val="left"/>
        </w:tabs>
        <w:rPr>
          <w:rFonts w:ascii="Times New Roman" w:hAnsi="Times New Roman" w:cs="Times New Roman" w:eastAsia="Times New Roman"/>
          <w:sz w:val="38"/>
          <w:szCs w:val="38"/>
        </w:rPr>
      </w:pPr>
      <w:rPr/>
      <w:r>
        <w:rPr>
          <w:rFonts w:ascii="Arial" w:hAnsi="Arial" w:cs="Arial" w:eastAsia="Arial"/>
          <w:sz w:val="29"/>
          <w:szCs w:val="29"/>
          <w:color w:val="3D3D3D"/>
          <w:spacing w:val="-114"/>
          <w:w w:val="155"/>
          <w:position w:val="29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2"/>
          <w:w w:val="54"/>
          <w:position w:val="24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54"/>
          <w:position w:val="24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2"/>
          <w:w w:val="54"/>
          <w:position w:val="24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54"/>
          <w:position w:val="24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1"/>
          <w:w w:val="54"/>
          <w:position w:val="24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54"/>
          <w:position w:val="24"/>
        </w:rPr>
        <w:t>..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24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24"/>
        </w:rPr>
      </w:r>
      <w:r>
        <w:rPr>
          <w:rFonts w:ascii="Arial" w:hAnsi="Arial" w:cs="Arial" w:eastAsia="Arial"/>
          <w:sz w:val="48"/>
          <w:szCs w:val="48"/>
          <w:color w:val="A8A8A8"/>
          <w:spacing w:val="-234"/>
          <w:w w:val="186"/>
          <w:position w:val="4"/>
        </w:rPr>
        <w:t>,</w:t>
      </w:r>
      <w:r>
        <w:rPr>
          <w:rFonts w:ascii="Arial" w:hAnsi="Arial" w:cs="Arial" w:eastAsia="Arial"/>
          <w:sz w:val="48"/>
          <w:szCs w:val="48"/>
          <w:color w:val="595959"/>
          <w:spacing w:val="0"/>
          <w:w w:val="39"/>
          <w:position w:val="4"/>
        </w:rPr>
        <w:t>.</w:t>
      </w:r>
      <w:r>
        <w:rPr>
          <w:rFonts w:ascii="Arial" w:hAnsi="Arial" w:cs="Arial" w:eastAsia="Arial"/>
          <w:sz w:val="48"/>
          <w:szCs w:val="48"/>
          <w:color w:val="595959"/>
          <w:spacing w:val="-98"/>
          <w:w w:val="100"/>
          <w:position w:val="4"/>
        </w:rPr>
        <w:t> </w:t>
      </w:r>
      <w:r>
        <w:rPr>
          <w:rFonts w:ascii="Arial" w:hAnsi="Arial" w:cs="Arial" w:eastAsia="Arial"/>
          <w:sz w:val="48"/>
          <w:szCs w:val="48"/>
          <w:color w:val="424D7C"/>
          <w:spacing w:val="0"/>
          <w:w w:val="196"/>
          <w:position w:val="4"/>
        </w:rPr>
        <w:t>'</w:t>
      </w:r>
      <w:r>
        <w:rPr>
          <w:rFonts w:ascii="Arial" w:hAnsi="Arial" w:cs="Arial" w:eastAsia="Arial"/>
          <w:sz w:val="48"/>
          <w:szCs w:val="48"/>
          <w:color w:val="424D7C"/>
          <w:spacing w:val="-91"/>
          <w:w w:val="100"/>
          <w:position w:val="4"/>
        </w:rPr>
        <w:t> </w:t>
      </w:r>
      <w:r>
        <w:rPr>
          <w:rFonts w:ascii="Arial" w:hAnsi="Arial" w:cs="Arial" w:eastAsia="Arial"/>
          <w:sz w:val="48"/>
          <w:szCs w:val="48"/>
          <w:color w:val="313B87"/>
          <w:spacing w:val="-169"/>
          <w:w w:val="71"/>
          <w:position w:val="4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8E8E8E"/>
          <w:spacing w:val="-15"/>
          <w:w w:val="112"/>
          <w:position w:val="29"/>
        </w:rPr>
        <w:t>e</w:t>
      </w:r>
      <w:r>
        <w:rPr>
          <w:rFonts w:ascii="Times New Roman" w:hAnsi="Times New Roman" w:cs="Times New Roman" w:eastAsia="Times New Roman"/>
          <w:sz w:val="38"/>
          <w:szCs w:val="38"/>
          <w:color w:val="424D7C"/>
          <w:spacing w:val="-39"/>
          <w:w w:val="38"/>
          <w:position w:val="29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676B93"/>
          <w:spacing w:val="-27"/>
          <w:w w:val="48"/>
          <w:position w:val="29"/>
        </w:rPr>
        <w:t>f</w:t>
      </w:r>
      <w:r>
        <w:rPr>
          <w:rFonts w:ascii="Arial" w:hAnsi="Arial" w:cs="Arial" w:eastAsia="Arial"/>
          <w:sz w:val="48"/>
          <w:szCs w:val="48"/>
          <w:color w:val="313B87"/>
          <w:spacing w:val="-116"/>
          <w:w w:val="70"/>
          <w:position w:val="4"/>
        </w:rPr>
        <w:t>[</w:t>
      </w:r>
      <w:r>
        <w:rPr>
          <w:rFonts w:ascii="Times New Roman" w:hAnsi="Times New Roman" w:cs="Times New Roman" w:eastAsia="Times New Roman"/>
          <w:sz w:val="38"/>
          <w:szCs w:val="38"/>
          <w:color w:val="424D7C"/>
          <w:spacing w:val="-125"/>
          <w:w w:val="37"/>
          <w:position w:val="29"/>
        </w:rPr>
        <w:t>z</w:t>
      </w:r>
      <w:r>
        <w:rPr>
          <w:rFonts w:ascii="Times New Roman" w:hAnsi="Times New Roman" w:cs="Times New Roman" w:eastAsia="Times New Roman"/>
          <w:sz w:val="20"/>
          <w:szCs w:val="20"/>
          <w:color w:val="676B93"/>
          <w:spacing w:val="12"/>
          <w:w w:val="47"/>
          <w:position w:val="29"/>
        </w:rPr>
        <w:t>i</w:t>
      </w:r>
      <w:r>
        <w:rPr>
          <w:rFonts w:ascii="Times New Roman" w:hAnsi="Times New Roman" w:cs="Times New Roman" w:eastAsia="Times New Roman"/>
          <w:sz w:val="38"/>
          <w:szCs w:val="38"/>
          <w:color w:val="1F247C"/>
          <w:spacing w:val="5"/>
          <w:w w:val="35"/>
          <w:position w:val="29"/>
        </w:rPr>
        <w:t>.</w:t>
      </w:r>
      <w:r>
        <w:rPr>
          <w:rFonts w:ascii="Arial" w:hAnsi="Arial" w:cs="Arial" w:eastAsia="Arial"/>
          <w:sz w:val="48"/>
          <w:szCs w:val="48"/>
          <w:color w:val="313B87"/>
          <w:spacing w:val="-96"/>
          <w:w w:val="71"/>
          <w:position w:val="4"/>
        </w:rPr>
        <w:t>j</w:t>
      </w:r>
      <w:r>
        <w:rPr>
          <w:rFonts w:ascii="Times New Roman" w:hAnsi="Times New Roman" w:cs="Times New Roman" w:eastAsia="Times New Roman"/>
          <w:sz w:val="38"/>
          <w:szCs w:val="38"/>
          <w:color w:val="1F247C"/>
          <w:spacing w:val="0"/>
          <w:w w:val="49"/>
          <w:position w:val="29"/>
        </w:rPr>
        <w:t>l</w:t>
      </w:r>
      <w:r>
        <w:rPr>
          <w:rFonts w:ascii="Times New Roman" w:hAnsi="Times New Roman" w:cs="Times New Roman" w:eastAsia="Times New Roman"/>
          <w:sz w:val="38"/>
          <w:szCs w:val="38"/>
          <w:color w:val="000000"/>
          <w:spacing w:val="0"/>
          <w:w w:val="100"/>
          <w:position w:val="0"/>
        </w:rPr>
      </w:r>
    </w:p>
    <w:p>
      <w:pPr>
        <w:spacing w:before="0" w:after="0" w:line="24" w:lineRule="exact"/>
        <w:ind w:left="157"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6E7070"/>
          <w:spacing w:val="0"/>
          <w:w w:val="100"/>
          <w:position w:val="4"/>
        </w:rPr>
        <w:t>şehı</w:t>
      </w:r>
      <w:r>
        <w:rPr>
          <w:rFonts w:ascii="Times New Roman" w:hAnsi="Times New Roman" w:cs="Times New Roman" w:eastAsia="Times New Roman"/>
          <w:sz w:val="20"/>
          <w:szCs w:val="20"/>
          <w:color w:val="6E7070"/>
          <w:spacing w:val="0"/>
          <w:w w:val="100"/>
          <w:position w:val="4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6E7070"/>
          <w:spacing w:val="0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E7070"/>
          <w:spacing w:val="20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8E8E8E"/>
          <w:spacing w:val="0"/>
          <w:w w:val="66"/>
          <w:position w:val="4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8E8E8E"/>
          <w:spacing w:val="0"/>
          <w:w w:val="66"/>
          <w:position w:val="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8E8E8E"/>
          <w:spacing w:val="6"/>
          <w:w w:val="66"/>
          <w:position w:val="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100"/>
          <w:position w:val="4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55" w:lineRule="exact"/>
        <w:ind w:left="86" w:right="-63"/>
        <w:jc w:val="left"/>
        <w:rPr>
          <w:rFonts w:ascii="Times New Roman" w:hAnsi="Times New Roman" w:cs="Times New Roman" w:eastAsia="Times New Roman"/>
          <w:sz w:val="23"/>
          <w:szCs w:val="23"/>
        </w:rPr>
      </w:pPr>
      <w:rPr/>
      <w:r>
        <w:rPr>
          <w:rFonts w:ascii="Times New Roman" w:hAnsi="Times New Roman" w:cs="Times New Roman" w:eastAsia="Times New Roman"/>
          <w:sz w:val="23"/>
          <w:szCs w:val="23"/>
          <w:color w:val="6E707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3"/>
          <w:szCs w:val="23"/>
          <w:color w:val="6E7070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3"/>
          <w:szCs w:val="23"/>
          <w:color w:val="6E7070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595959"/>
          <w:spacing w:val="0"/>
          <w:w w:val="88"/>
        </w:rPr>
        <w:t>1</w:t>
      </w:r>
      <w:r>
        <w:rPr>
          <w:rFonts w:ascii="Times New Roman" w:hAnsi="Times New Roman" w:cs="Times New Roman" w:eastAsia="Times New Roman"/>
          <w:sz w:val="23"/>
          <w:szCs w:val="23"/>
          <w:color w:val="595959"/>
          <w:spacing w:val="0"/>
          <w:w w:val="87"/>
        </w:rPr>
        <w:t>\mı"</w:t>
      </w:r>
      <w:r>
        <w:rPr>
          <w:rFonts w:ascii="Times New Roman" w:hAnsi="Times New Roman" w:cs="Times New Roman" w:eastAsia="Times New Roman"/>
          <w:sz w:val="23"/>
          <w:szCs w:val="23"/>
          <w:color w:val="000000"/>
          <w:spacing w:val="0"/>
          <w:w w:val="100"/>
        </w:rPr>
      </w:r>
    </w:p>
    <w:p>
      <w:pPr>
        <w:spacing w:before="86" w:after="0" w:line="240" w:lineRule="auto"/>
        <w:ind w:right="-20"/>
        <w:jc w:val="left"/>
        <w:rPr>
          <w:rFonts w:ascii="Times New Roman" w:hAnsi="Times New Roman" w:cs="Times New Roman" w:eastAsia="Times New Roman"/>
          <w:sz w:val="11"/>
          <w:szCs w:val="11"/>
        </w:rPr>
      </w:pPr>
      <w:rPr/>
      <w:r>
        <w:rPr>
          <w:rFonts w:ascii="Times New Roman" w:hAnsi="Times New Roman" w:cs="Times New Roman" w:eastAsia="Times New Roman"/>
          <w:sz w:val="11"/>
          <w:szCs w:val="11"/>
          <w:color w:val="424D7C"/>
          <w:spacing w:val="0"/>
          <w:w w:val="132"/>
        </w:rPr>
        <w:t>1</w:t>
      </w:r>
      <w:r>
        <w:rPr>
          <w:rFonts w:ascii="Times New Roman" w:hAnsi="Times New Roman" w:cs="Times New Roman" w:eastAsia="Times New Roman"/>
          <w:sz w:val="11"/>
          <w:szCs w:val="11"/>
          <w:color w:val="000000"/>
          <w:spacing w:val="0"/>
          <w:w w:val="100"/>
        </w:rPr>
      </w:r>
    </w:p>
    <w:p>
      <w:pPr>
        <w:spacing w:before="0" w:after="0" w:line="60" w:lineRule="exact"/>
        <w:ind w:left="3781" w:right="-20"/>
        <w:jc w:val="left"/>
        <w:rPr>
          <w:rFonts w:ascii="Times New Roman" w:hAnsi="Times New Roman" w:cs="Times New Roman" w:eastAsia="Times New Roman"/>
          <w:sz w:val="22"/>
          <w:szCs w:val="22"/>
        </w:rPr>
      </w:pPr>
      <w:rPr/>
      <w:r>
        <w:rPr/>
        <w:br w:type="column"/>
      </w:r>
      <w:r>
        <w:rPr>
          <w:rFonts w:ascii="Arial" w:hAnsi="Arial" w:cs="Arial" w:eastAsia="Arial"/>
          <w:sz w:val="19"/>
          <w:szCs w:val="19"/>
          <w:color w:val="3D3D3D"/>
          <w:spacing w:val="0"/>
          <w:w w:val="100"/>
          <w:position w:val="-2"/>
        </w:rPr>
        <w:t>Itra;y</w:t>
      </w:r>
      <w:r>
        <w:rPr>
          <w:rFonts w:ascii="Arial" w:hAnsi="Arial" w:cs="Arial" w:eastAsia="Arial"/>
          <w:sz w:val="19"/>
          <w:szCs w:val="19"/>
          <w:color w:val="3D3D3D"/>
          <w:spacing w:val="0"/>
          <w:w w:val="100"/>
          <w:position w:val="-2"/>
        </w:rPr>
        <w:t>e</w:t>
      </w:r>
      <w:r>
        <w:rPr>
          <w:rFonts w:ascii="Arial" w:hAnsi="Arial" w:cs="Arial" w:eastAsia="Arial"/>
          <w:sz w:val="19"/>
          <w:szCs w:val="19"/>
          <w:color w:val="3D3D3D"/>
          <w:spacing w:val="1"/>
          <w:w w:val="100"/>
          <w:position w:val="-2"/>
        </w:rPr>
        <w:t> </w:t>
      </w:r>
      <w:r>
        <w:rPr>
          <w:rFonts w:ascii="Arial" w:hAnsi="Arial" w:cs="Arial" w:eastAsia="Arial"/>
          <w:sz w:val="19"/>
          <w:szCs w:val="19"/>
          <w:color w:val="3D3D3D"/>
          <w:spacing w:val="0"/>
          <w:w w:val="100"/>
          <w:position w:val="-2"/>
        </w:rPr>
        <w:t>s;dı</w:t>
      </w:r>
      <w:r>
        <w:rPr>
          <w:rFonts w:ascii="Arial" w:hAnsi="Arial" w:cs="Arial" w:eastAsia="Arial"/>
          <w:sz w:val="19"/>
          <w:szCs w:val="19"/>
          <w:color w:val="3D3D3D"/>
          <w:spacing w:val="0"/>
          <w:w w:val="100"/>
          <w:position w:val="-2"/>
        </w:rPr>
        <w:t>n</w:t>
      </w:r>
      <w:r>
        <w:rPr>
          <w:rFonts w:ascii="Arial" w:hAnsi="Arial" w:cs="Arial" w:eastAsia="Arial"/>
          <w:sz w:val="19"/>
          <w:szCs w:val="19"/>
          <w:color w:val="3D3D3D"/>
          <w:spacing w:val="33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3D3D3D"/>
          <w:spacing w:val="0"/>
          <w:w w:val="100"/>
          <w:position w:val="-2"/>
        </w:rPr>
        <w:t>Am;</w:t>
      </w:r>
      <w:r>
        <w:rPr>
          <w:rFonts w:ascii="Times New Roman" w:hAnsi="Times New Roman" w:cs="Times New Roman" w:eastAsia="Times New Roman"/>
          <w:sz w:val="22"/>
          <w:szCs w:val="22"/>
          <w:color w:val="3D3D3D"/>
          <w:spacing w:val="-46"/>
          <w:w w:val="100"/>
          <w:position w:val="-2"/>
        </w:rPr>
        <w:t>,</w:t>
      </w:r>
      <w:r>
        <w:rPr>
          <w:rFonts w:ascii="Times New Roman" w:hAnsi="Times New Roman" w:cs="Times New Roman" w:eastAsia="Times New Roman"/>
          <w:sz w:val="22"/>
          <w:szCs w:val="22"/>
          <w:color w:val="595959"/>
          <w:spacing w:val="-13"/>
          <w:w w:val="100"/>
          <w:position w:val="-2"/>
        </w:rPr>
        <w:t>·</w:t>
      </w:r>
      <w:r>
        <w:rPr>
          <w:rFonts w:ascii="Times New Roman" w:hAnsi="Times New Roman" w:cs="Times New Roman" w:eastAsia="Times New Roman"/>
          <w:sz w:val="22"/>
          <w:szCs w:val="22"/>
          <w:color w:val="3D3D3D"/>
          <w:spacing w:val="0"/>
          <w:w w:val="100"/>
          <w:position w:val="-2"/>
        </w:rPr>
        <w:t>;</w:t>
      </w:r>
      <w:r>
        <w:rPr>
          <w:rFonts w:ascii="Times New Roman" w:hAnsi="Times New Roman" w:cs="Times New Roman" w:eastAsia="Times New Roman"/>
          <w:sz w:val="22"/>
          <w:szCs w:val="22"/>
          <w:color w:val="000000"/>
          <w:spacing w:val="0"/>
          <w:w w:val="100"/>
          <w:position w:val="0"/>
        </w:rPr>
      </w:r>
    </w:p>
    <w:p>
      <w:pPr>
        <w:spacing w:before="0" w:after="0" w:line="485" w:lineRule="exact"/>
        <w:ind w:right="-20"/>
        <w:jc w:val="left"/>
        <w:tabs>
          <w:tab w:pos="1080" w:val="left"/>
          <w:tab w:pos="3160" w:val="left"/>
          <w:tab w:pos="5380" w:val="left"/>
        </w:tabs>
        <w:rPr>
          <w:rFonts w:ascii="Arial" w:hAnsi="Arial" w:cs="Arial" w:eastAsia="Arial"/>
          <w:sz w:val="88"/>
          <w:szCs w:val="88"/>
        </w:rPr>
      </w:pPr>
      <w:rPr/>
      <w:r>
        <w:rPr>
          <w:rFonts w:ascii="Arial" w:hAnsi="Arial" w:cs="Arial" w:eastAsia="Arial"/>
          <w:sz w:val="29"/>
          <w:szCs w:val="29"/>
          <w:color w:val="4F60AA"/>
          <w:spacing w:val="0"/>
          <w:w w:val="100"/>
          <w:i/>
          <w:position w:val="1"/>
        </w:rPr>
        <w:t>C:;::?'</w:t>
      </w:r>
      <w:r>
        <w:rPr>
          <w:rFonts w:ascii="Arial" w:hAnsi="Arial" w:cs="Arial" w:eastAsia="Arial"/>
          <w:sz w:val="29"/>
          <w:szCs w:val="29"/>
          <w:color w:val="4F60AA"/>
          <w:spacing w:val="-58"/>
          <w:w w:val="100"/>
          <w:i/>
          <w:position w:val="1"/>
        </w:rPr>
        <w:t> </w:t>
      </w:r>
      <w:r>
        <w:rPr>
          <w:rFonts w:ascii="Arial" w:hAnsi="Arial" w:cs="Arial" w:eastAsia="Arial"/>
          <w:sz w:val="29"/>
          <w:szCs w:val="29"/>
          <w:color w:val="4F60AA"/>
          <w:spacing w:val="0"/>
          <w:w w:val="100"/>
          <w:i/>
          <w:position w:val="1"/>
        </w:rPr>
        <w:tab/>
      </w:r>
      <w:r>
        <w:rPr>
          <w:rFonts w:ascii="Arial" w:hAnsi="Arial" w:cs="Arial" w:eastAsia="Arial"/>
          <w:sz w:val="29"/>
          <w:szCs w:val="29"/>
          <w:color w:val="4F60AA"/>
          <w:spacing w:val="0"/>
          <w:w w:val="100"/>
          <w:i/>
          <w:position w:val="1"/>
        </w:rPr>
      </w:r>
      <w:r>
        <w:rPr>
          <w:rFonts w:ascii="Arial" w:hAnsi="Arial" w:cs="Arial" w:eastAsia="Arial"/>
          <w:sz w:val="44"/>
          <w:szCs w:val="44"/>
          <w:color w:val="2F4DAF"/>
          <w:spacing w:val="0"/>
          <w:w w:val="100"/>
          <w:position w:val="9"/>
        </w:rPr>
        <w:t>,</w:t>
      </w:r>
      <w:r>
        <w:rPr>
          <w:rFonts w:ascii="Arial" w:hAnsi="Arial" w:cs="Arial" w:eastAsia="Arial"/>
          <w:sz w:val="44"/>
          <w:szCs w:val="44"/>
          <w:color w:val="2F4DAF"/>
          <w:spacing w:val="10"/>
          <w:w w:val="100"/>
          <w:position w:val="9"/>
        </w:rPr>
        <w:t> </w:t>
      </w:r>
      <w:r>
        <w:rPr>
          <w:rFonts w:ascii="Arial" w:hAnsi="Arial" w:cs="Arial" w:eastAsia="Arial"/>
          <w:sz w:val="44"/>
          <w:szCs w:val="44"/>
          <w:color w:val="424D7C"/>
          <w:spacing w:val="0"/>
          <w:w w:val="220"/>
          <w:position w:val="9"/>
        </w:rPr>
        <w:t>/</w:t>
      </w:r>
      <w:r>
        <w:rPr>
          <w:rFonts w:ascii="Arial" w:hAnsi="Arial" w:cs="Arial" w:eastAsia="Arial"/>
          <w:sz w:val="44"/>
          <w:szCs w:val="44"/>
          <w:color w:val="424D7C"/>
          <w:spacing w:val="0"/>
          <w:w w:val="100"/>
          <w:position w:val="9"/>
        </w:rPr>
        <w:tab/>
      </w:r>
      <w:r>
        <w:rPr>
          <w:rFonts w:ascii="Arial" w:hAnsi="Arial" w:cs="Arial" w:eastAsia="Arial"/>
          <w:sz w:val="44"/>
          <w:szCs w:val="44"/>
          <w:color w:val="424D7C"/>
          <w:spacing w:val="0"/>
          <w:w w:val="100"/>
          <w:position w:val="9"/>
        </w:rPr>
      </w:r>
      <w:r>
        <w:rPr>
          <w:rFonts w:ascii="Arial" w:hAnsi="Arial" w:cs="Arial" w:eastAsia="Arial"/>
          <w:sz w:val="52"/>
          <w:szCs w:val="52"/>
          <w:color w:val="424D7C"/>
          <w:spacing w:val="0"/>
          <w:w w:val="352"/>
          <w:i/>
          <w:position w:val="-29"/>
        </w:rPr>
        <w:t>9</w:t>
      </w:r>
      <w:r>
        <w:rPr>
          <w:rFonts w:ascii="Arial" w:hAnsi="Arial" w:cs="Arial" w:eastAsia="Arial"/>
          <w:sz w:val="52"/>
          <w:szCs w:val="52"/>
          <w:color w:val="424D7C"/>
          <w:spacing w:val="-343"/>
          <w:w w:val="352"/>
          <w:i/>
          <w:position w:val="-29"/>
        </w:rPr>
        <w:t> </w:t>
      </w:r>
      <w:r>
        <w:rPr>
          <w:rFonts w:ascii="Arial" w:hAnsi="Arial" w:cs="Arial" w:eastAsia="Arial"/>
          <w:sz w:val="52"/>
          <w:szCs w:val="52"/>
          <w:color w:val="6E7070"/>
          <w:spacing w:val="0"/>
          <w:w w:val="73"/>
          <w:i/>
          <w:position w:val="-29"/>
        </w:rPr>
        <w:t>--""'</w:t>
      </w:r>
      <w:r>
        <w:rPr>
          <w:rFonts w:ascii="Arial" w:hAnsi="Arial" w:cs="Arial" w:eastAsia="Arial"/>
          <w:sz w:val="52"/>
          <w:szCs w:val="52"/>
          <w:color w:val="6E7070"/>
          <w:spacing w:val="0"/>
          <w:w w:val="100"/>
          <w:i/>
          <w:position w:val="-29"/>
        </w:rPr>
        <w:tab/>
      </w:r>
      <w:r>
        <w:rPr>
          <w:rFonts w:ascii="Arial" w:hAnsi="Arial" w:cs="Arial" w:eastAsia="Arial"/>
          <w:sz w:val="52"/>
          <w:szCs w:val="52"/>
          <w:color w:val="6E7070"/>
          <w:spacing w:val="0"/>
          <w:w w:val="100"/>
          <w:i/>
          <w:position w:val="-29"/>
        </w:rPr>
      </w:r>
      <w:r>
        <w:rPr>
          <w:rFonts w:ascii="Arial" w:hAnsi="Arial" w:cs="Arial" w:eastAsia="Arial"/>
          <w:sz w:val="88"/>
          <w:szCs w:val="88"/>
          <w:color w:val="313B87"/>
          <w:spacing w:val="0"/>
          <w:w w:val="146"/>
          <w:position w:val="-31"/>
        </w:rPr>
        <w:t>6</w:t>
      </w:r>
      <w:r>
        <w:rPr>
          <w:rFonts w:ascii="Arial" w:hAnsi="Arial" w:cs="Arial" w:eastAsia="Arial"/>
          <w:sz w:val="88"/>
          <w:szCs w:val="8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300" w:bottom="280" w:left="180" w:right="200"/>
          <w:cols w:num="3" w:equalWidth="0">
            <w:col w:w="3121" w:space="480"/>
            <w:col w:w="818" w:space="449"/>
            <w:col w:w="6672"/>
          </w:cols>
        </w:sectPr>
      </w:pPr>
      <w:rPr/>
    </w:p>
    <w:p>
      <w:pPr>
        <w:spacing w:before="37" w:after="0" w:line="217" w:lineRule="exact"/>
        <w:ind w:right="-20"/>
        <w:jc w:val="righ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-1"/>
        </w:rPr>
        <w:t>İbrahim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1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6"/>
          <w:position w:val="-1"/>
        </w:rPr>
        <w:t>EROL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70" w:lineRule="exact"/>
        <w:ind w:left="2934" w:right="-20"/>
        <w:jc w:val="left"/>
        <w:tabs>
          <w:tab w:pos="54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Arial" w:hAnsi="Arial" w:cs="Arial" w:eastAsia="Arial"/>
          <w:sz w:val="38"/>
          <w:szCs w:val="38"/>
          <w:color w:val="1F247C"/>
          <w:spacing w:val="0"/>
          <w:w w:val="66"/>
          <w:position w:val="-24"/>
        </w:rPr>
        <w:t>"</w:t>
      </w:r>
      <w:r>
        <w:rPr>
          <w:rFonts w:ascii="Arial" w:hAnsi="Arial" w:cs="Arial" w:eastAsia="Arial"/>
          <w:sz w:val="38"/>
          <w:szCs w:val="38"/>
          <w:color w:val="1F247C"/>
          <w:spacing w:val="0"/>
          <w:w w:val="100"/>
          <w:position w:val="-24"/>
        </w:rPr>
        <w:tab/>
      </w:r>
      <w:r>
        <w:rPr>
          <w:rFonts w:ascii="Arial" w:hAnsi="Arial" w:cs="Arial" w:eastAsia="Arial"/>
          <w:sz w:val="38"/>
          <w:szCs w:val="38"/>
          <w:color w:val="1F247C"/>
          <w:spacing w:val="0"/>
          <w:w w:val="100"/>
          <w:position w:val="-24"/>
        </w:rPr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-15"/>
        </w:rPr>
        <w:t>itf.Eri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170" w:lineRule="exact"/>
        <w:jc w:val="left"/>
        <w:rPr>
          <w:sz w:val="17"/>
          <w:szCs w:val="17"/>
        </w:rPr>
      </w:pPr>
      <w:rPr/>
      <w:r>
        <w:rPr/>
        <w:br w:type="column"/>
      </w:r>
      <w:r>
        <w:rPr>
          <w:sz w:val="17"/>
          <w:szCs w:val="17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46" w:lineRule="atLeast"/>
        <w:ind w:right="-91"/>
        <w:jc w:val="left"/>
        <w:rPr>
          <w:rFonts w:ascii="Times New Roman" w:hAnsi="Times New Roman" w:cs="Times New Roman" w:eastAsia="Times New Roman"/>
          <w:sz w:val="34"/>
          <w:szCs w:val="34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39.965454pt;margin-top:14.094914pt;width:13.000001pt;height:32.5pt;mso-position-horizontal-relative:page;mso-position-vertical-relative:paragraph;z-index:-14862" type="#_x0000_t202" filled="f" stroked="f">
            <v:textbox inset="0,0,0,0">
              <w:txbxContent>
                <w:p>
                  <w:pPr>
                    <w:spacing w:before="0" w:after="0" w:line="650" w:lineRule="exact"/>
                    <w:ind w:right="-138"/>
                    <w:jc w:val="left"/>
                    <w:rPr>
                      <w:rFonts w:ascii="Times New Roman" w:hAnsi="Times New Roman" w:cs="Times New Roman" w:eastAsia="Times New Roman"/>
                      <w:sz w:val="65"/>
                      <w:szCs w:val="65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65"/>
                      <w:szCs w:val="65"/>
                      <w:color w:val="6E7070"/>
                      <w:spacing w:val="0"/>
                      <w:w w:val="80"/>
                      <w:i/>
                    </w:rPr>
                    <w:t>1</w:t>
                  </w:r>
                  <w:r>
                    <w:rPr>
                      <w:rFonts w:ascii="Times New Roman" w:hAnsi="Times New Roman" w:cs="Times New Roman" w:eastAsia="Times New Roman"/>
                      <w:sz w:val="65"/>
                      <w:szCs w:val="65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34"/>
          <w:szCs w:val="34"/>
          <w:color w:val="8E8E8E"/>
          <w:spacing w:val="6"/>
          <w:w w:val="66"/>
        </w:rPr>
        <w:t>·</w:t>
      </w:r>
      <w:r>
        <w:rPr>
          <w:rFonts w:ascii="Times New Roman" w:hAnsi="Times New Roman" w:cs="Times New Roman" w:eastAsia="Times New Roman"/>
          <w:sz w:val="34"/>
          <w:szCs w:val="34"/>
          <w:color w:val="595959"/>
          <w:spacing w:val="0"/>
          <w:w w:val="66"/>
          <w:b/>
          <w:bCs/>
        </w:rPr>
        <w:t>d</w:t>
      </w:r>
      <w:r>
        <w:rPr>
          <w:rFonts w:ascii="Times New Roman" w:hAnsi="Times New Roman" w:cs="Times New Roman" w:eastAsia="Times New Roman"/>
          <w:sz w:val="34"/>
          <w:szCs w:val="34"/>
          <w:color w:val="595959"/>
          <w:spacing w:val="13"/>
          <w:w w:val="66"/>
          <w:b/>
          <w:bCs/>
        </w:rPr>
        <w:t> </w:t>
      </w:r>
      <w:r>
        <w:rPr>
          <w:rFonts w:ascii="Times New Roman" w:hAnsi="Times New Roman" w:cs="Times New Roman" w:eastAsia="Times New Roman"/>
          <w:sz w:val="34"/>
          <w:szCs w:val="34"/>
          <w:color w:val="595959"/>
          <w:spacing w:val="0"/>
          <w:w w:val="66"/>
          <w:b/>
          <w:bCs/>
        </w:rPr>
        <w:t>rLe</w:t>
      </w:r>
      <w:r>
        <w:rPr>
          <w:rFonts w:ascii="Times New Roman" w:hAnsi="Times New Roman" w:cs="Times New Roman" w:eastAsia="Times New Roman"/>
          <w:sz w:val="34"/>
          <w:szCs w:val="34"/>
          <w:color w:val="000000"/>
          <w:spacing w:val="0"/>
          <w:w w:val="100"/>
        </w:rPr>
      </w:r>
    </w:p>
    <w:p>
      <w:pPr>
        <w:spacing w:before="0" w:after="0" w:line="309" w:lineRule="exact"/>
        <w:ind w:right="-20"/>
        <w:jc w:val="left"/>
        <w:tabs>
          <w:tab w:pos="260" w:val="left"/>
        </w:tabs>
        <w:rPr>
          <w:rFonts w:ascii="Arial" w:hAnsi="Arial" w:cs="Arial" w:eastAsia="Arial"/>
          <w:sz w:val="14"/>
          <w:szCs w:val="14"/>
        </w:rPr>
      </w:pPr>
      <w:rPr/>
      <w:r>
        <w:rPr/>
        <w:br w:type="column"/>
      </w:r>
      <w:r>
        <w:rPr>
          <w:rFonts w:ascii="Arial" w:hAnsi="Arial" w:cs="Arial" w:eastAsia="Arial"/>
          <w:sz w:val="23"/>
          <w:szCs w:val="23"/>
          <w:color w:val="8E8E8E"/>
          <w:spacing w:val="0"/>
          <w:w w:val="100"/>
        </w:rPr>
        <w:t>.</w:t>
      </w:r>
      <w:r>
        <w:rPr>
          <w:rFonts w:ascii="Arial" w:hAnsi="Arial" w:cs="Arial" w:eastAsia="Arial"/>
          <w:sz w:val="23"/>
          <w:szCs w:val="23"/>
          <w:color w:val="8E8E8E"/>
          <w:spacing w:val="-62"/>
          <w:w w:val="100"/>
        </w:rPr>
        <w:t> </w:t>
      </w:r>
      <w:r>
        <w:rPr>
          <w:rFonts w:ascii="Arial" w:hAnsi="Arial" w:cs="Arial" w:eastAsia="Arial"/>
          <w:sz w:val="23"/>
          <w:szCs w:val="23"/>
          <w:color w:val="8E8E8E"/>
          <w:spacing w:val="0"/>
          <w:w w:val="100"/>
        </w:rPr>
        <w:tab/>
      </w:r>
      <w:r>
        <w:rPr>
          <w:rFonts w:ascii="Arial" w:hAnsi="Arial" w:cs="Arial" w:eastAsia="Arial"/>
          <w:sz w:val="23"/>
          <w:szCs w:val="23"/>
          <w:color w:val="8E8E8E"/>
          <w:spacing w:val="0"/>
          <w:w w:val="100"/>
        </w:rPr>
      </w:r>
      <w:r>
        <w:rPr>
          <w:rFonts w:ascii="Arial" w:hAnsi="Arial" w:cs="Arial" w:eastAsia="Arial"/>
          <w:sz w:val="14"/>
          <w:szCs w:val="14"/>
          <w:color w:val="424D7C"/>
          <w:spacing w:val="0"/>
          <w:w w:val="126"/>
          <w:b/>
          <w:bCs/>
          <w:position w:val="6"/>
        </w:rPr>
        <w:t>.-..'l.</w:t>
      </w:r>
      <w:r>
        <w:rPr>
          <w:rFonts w:ascii="Arial" w:hAnsi="Arial" w:cs="Arial" w:eastAsia="Arial"/>
          <w:sz w:val="14"/>
          <w:szCs w:val="14"/>
          <w:color w:val="424D7C"/>
          <w:spacing w:val="-50"/>
          <w:w w:val="126"/>
          <w:b/>
          <w:bCs/>
          <w:position w:val="6"/>
        </w:rPr>
        <w:t>P</w:t>
      </w:r>
      <w:r>
        <w:rPr>
          <w:rFonts w:ascii="Arial" w:hAnsi="Arial" w:cs="Arial" w:eastAsia="Arial"/>
          <w:sz w:val="30"/>
          <w:szCs w:val="30"/>
          <w:color w:val="8E8E8E"/>
          <w:spacing w:val="-6"/>
          <w:w w:val="78"/>
          <w:position w:val="0"/>
        </w:rPr>
        <w:t>.</w:t>
      </w:r>
      <w:r>
        <w:rPr>
          <w:rFonts w:ascii="Arial" w:hAnsi="Arial" w:cs="Arial" w:eastAsia="Arial"/>
          <w:sz w:val="30"/>
          <w:szCs w:val="30"/>
          <w:color w:val="8E8E8E"/>
          <w:spacing w:val="-3"/>
          <w:w w:val="12"/>
          <w:position w:val="0"/>
        </w:rPr>
        <w:t>-</w:t>
      </w:r>
      <w:r>
        <w:rPr>
          <w:rFonts w:ascii="Arial" w:hAnsi="Arial" w:cs="Arial" w:eastAsia="Arial"/>
          <w:sz w:val="14"/>
          <w:szCs w:val="14"/>
          <w:color w:val="424D7C"/>
          <w:spacing w:val="0"/>
          <w:w w:val="126"/>
          <w:b/>
          <w:bCs/>
          <w:position w:val="6"/>
        </w:rPr>
        <w:t>T\</w:t>
      </w:r>
      <w:r>
        <w:rPr>
          <w:rFonts w:ascii="Arial" w:hAnsi="Arial" w:cs="Arial" w:eastAsia="Arial"/>
          <w:sz w:val="14"/>
          <w:szCs w:val="14"/>
          <w:color w:val="424D7C"/>
          <w:spacing w:val="0"/>
          <w:w w:val="127"/>
          <w:b/>
          <w:bCs/>
          <w:position w:val="6"/>
        </w:rPr>
        <w:t>1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300" w:bottom="280" w:left="180" w:right="200"/>
          <w:cols w:num="3" w:equalWidth="0">
            <w:col w:w="6272" w:space="2419"/>
            <w:col w:w="608" w:space="226"/>
            <w:col w:w="2015"/>
          </w:cols>
        </w:sectPr>
      </w:pPr>
      <w:rPr/>
    </w:p>
    <w:p>
      <w:pPr>
        <w:spacing w:before="0" w:after="0" w:line="247" w:lineRule="atLeast"/>
        <w:ind w:right="1201"/>
        <w:jc w:val="right"/>
        <w:tabs>
          <w:tab w:pos="8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B87"/>
          <w:w w:val="469"/>
        </w:rPr>
        <w:t>-,</w:t>
      </w:r>
      <w:r>
        <w:rPr>
          <w:rFonts w:ascii="Times New Roman" w:hAnsi="Times New Roman" w:cs="Times New Roman" w:eastAsia="Times New Roman"/>
          <w:sz w:val="19"/>
          <w:szCs w:val="19"/>
          <w:color w:val="313B87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B87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63F5D"/>
          <w:w w:val="235"/>
        </w:rPr>
        <w:t>·-</w:t>
      </w:r>
      <w:r>
        <w:rPr>
          <w:rFonts w:ascii="Times New Roman" w:hAnsi="Times New Roman" w:cs="Times New Roman" w:eastAsia="Times New Roman"/>
          <w:sz w:val="19"/>
          <w:szCs w:val="19"/>
          <w:color w:val="363F5D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225"/>
        </w:rPr>
        <w:t>•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4"/>
          <w:w w:val="22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68"/>
        </w:rPr>
        <w:t>VO:KO!I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61" w:lineRule="exact"/>
        <w:ind w:right="1257"/>
        <w:jc w:val="right"/>
        <w:rPr>
          <w:rFonts w:ascii="Arial" w:hAnsi="Arial" w:cs="Arial" w:eastAsia="Arial"/>
          <w:sz w:val="22"/>
          <w:szCs w:val="22"/>
        </w:rPr>
      </w:pPr>
      <w:rPr/>
      <w:r>
        <w:rPr>
          <w:rFonts w:ascii="Arial" w:hAnsi="Arial" w:cs="Arial" w:eastAsia="Arial"/>
          <w:sz w:val="22"/>
          <w:szCs w:val="22"/>
          <w:color w:val="595959"/>
          <w:w w:val="88"/>
          <w:position w:val="-12"/>
        </w:rPr>
        <w:t>şu</w:t>
      </w:r>
      <w:r>
        <w:rPr>
          <w:rFonts w:ascii="Arial" w:hAnsi="Arial" w:cs="Arial" w:eastAsia="Arial"/>
          <w:sz w:val="22"/>
          <w:szCs w:val="22"/>
          <w:color w:val="8E8E8E"/>
          <w:spacing w:val="-5"/>
          <w:w w:val="445"/>
          <w:position w:val="-12"/>
        </w:rPr>
        <w:t>-</w:t>
      </w:r>
      <w:r>
        <w:rPr>
          <w:rFonts w:ascii="Arial" w:hAnsi="Arial" w:cs="Arial" w:eastAsia="Arial"/>
          <w:sz w:val="22"/>
          <w:szCs w:val="22"/>
          <w:color w:val="6E7070"/>
          <w:spacing w:val="0"/>
          <w:w w:val="96"/>
          <w:position w:val="-12"/>
        </w:rPr>
        <w:t>.</w:t>
      </w:r>
      <w:r>
        <w:rPr>
          <w:rFonts w:ascii="Arial" w:hAnsi="Arial" w:cs="Arial" w:eastAsia="Arial"/>
          <w:sz w:val="22"/>
          <w:szCs w:val="22"/>
          <w:color w:val="6E7070"/>
          <w:spacing w:val="0"/>
          <w:w w:val="100"/>
          <w:position w:val="-12"/>
        </w:rPr>
        <w:t>  </w:t>
      </w:r>
      <w:r>
        <w:rPr>
          <w:rFonts w:ascii="Arial" w:hAnsi="Arial" w:cs="Arial" w:eastAsia="Arial"/>
          <w:sz w:val="22"/>
          <w:szCs w:val="22"/>
          <w:color w:val="6E7070"/>
          <w:spacing w:val="-6"/>
          <w:w w:val="100"/>
          <w:position w:val="-12"/>
        </w:rPr>
        <w:t> </w:t>
      </w:r>
      <w:r>
        <w:rPr>
          <w:rFonts w:ascii="Arial" w:hAnsi="Arial" w:cs="Arial" w:eastAsia="Arial"/>
          <w:sz w:val="22"/>
          <w:szCs w:val="22"/>
          <w:color w:val="6E7070"/>
          <w:spacing w:val="0"/>
          <w:w w:val="97"/>
          <w:position w:val="-12"/>
        </w:rPr>
        <w:t>iü</w:t>
      </w:r>
      <w:r>
        <w:rPr>
          <w:rFonts w:ascii="Arial" w:hAnsi="Arial" w:cs="Arial" w:eastAsia="Arial"/>
          <w:sz w:val="22"/>
          <w:szCs w:val="22"/>
          <w:color w:val="000000"/>
          <w:spacing w:val="0"/>
          <w:w w:val="100"/>
          <w:position w:val="0"/>
        </w:rPr>
      </w:r>
    </w:p>
    <w:p>
      <w:pPr>
        <w:jc w:val="right"/>
        <w:spacing w:after="0"/>
        <w:sectPr>
          <w:type w:val="continuous"/>
          <w:pgSz w:w="11920" w:h="16840"/>
          <w:pgMar w:top="300" w:bottom="280" w:left="180" w:right="200"/>
        </w:sectPr>
      </w:pPr>
      <w:rPr/>
    </w:p>
    <w:p>
      <w:pPr>
        <w:spacing w:before="0" w:after="0" w:line="25" w:lineRule="atLeast"/>
        <w:ind w:left="2326" w:right="-213"/>
        <w:jc w:val="left"/>
        <w:tabs>
          <w:tab w:pos="2880" w:val="left"/>
        </w:tabs>
        <w:rPr>
          <w:rFonts w:ascii="Times New Roman" w:hAnsi="Times New Roman" w:cs="Times New Roman" w:eastAsia="Times New Roman"/>
          <w:sz w:val="115"/>
          <w:szCs w:val="115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65.684479pt;margin-top:37.458294pt;width:7.345pt;height:6.5pt;mso-position-horizontal-relative:page;mso-position-vertical-relative:paragraph;z-index:-14863" type="#_x0000_t202" filled="f" stroked="f">
            <v:textbox inset="0,0,0,0">
              <w:txbxContent>
                <w:p>
                  <w:pPr>
                    <w:spacing w:before="0" w:after="0" w:line="130" w:lineRule="exact"/>
                    <w:ind w:right="-60"/>
                    <w:jc w:val="left"/>
                    <w:rPr>
                      <w:rFonts w:ascii="Times New Roman" w:hAnsi="Times New Roman" w:cs="Times New Roman" w:eastAsia="Times New Roman"/>
                      <w:sz w:val="13"/>
                      <w:szCs w:val="13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3"/>
                      <w:szCs w:val="13"/>
                      <w:color w:val="6E7070"/>
                      <w:spacing w:val="0"/>
                      <w:w w:val="452"/>
                    </w:rPr>
                    <w:t>.</w:t>
                  </w:r>
                  <w:r>
                    <w:rPr>
                      <w:rFonts w:ascii="Times New Roman" w:hAnsi="Times New Roman" w:cs="Times New Roman" w:eastAsia="Times New Roman"/>
                      <w:sz w:val="13"/>
                      <w:szCs w:val="13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15"/>
          <w:szCs w:val="115"/>
          <w:color w:val="424D7C"/>
          <w:spacing w:val="-385"/>
          <w:w w:val="128"/>
        </w:rPr>
        <w:t>r</w:t>
      </w:r>
      <w:r>
        <w:rPr>
          <w:rFonts w:ascii="Times New Roman" w:hAnsi="Times New Roman" w:cs="Times New Roman" w:eastAsia="Times New Roman"/>
          <w:sz w:val="115"/>
          <w:szCs w:val="115"/>
          <w:color w:val="8E8E8E"/>
          <w:spacing w:val="0"/>
          <w:w w:val="18"/>
        </w:rPr>
        <w:t>A</w:t>
      </w:r>
      <w:r>
        <w:rPr>
          <w:rFonts w:ascii="Times New Roman" w:hAnsi="Times New Roman" w:cs="Times New Roman" w:eastAsia="Times New Roman"/>
          <w:sz w:val="115"/>
          <w:szCs w:val="115"/>
          <w:color w:val="8E8E8E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15"/>
          <w:szCs w:val="115"/>
          <w:color w:val="8E8E8E"/>
          <w:spacing w:val="30"/>
          <w:w w:val="32"/>
        </w:rPr>
        <w:t>·</w:t>
      </w:r>
      <w:r>
        <w:rPr>
          <w:rFonts w:ascii="Times New Roman" w:hAnsi="Times New Roman" w:cs="Times New Roman" w:eastAsia="Times New Roman"/>
          <w:sz w:val="115"/>
          <w:szCs w:val="115"/>
          <w:color w:val="6E7070"/>
          <w:spacing w:val="0"/>
          <w:w w:val="25"/>
        </w:rPr>
        <w:t>rorçu</w:t>
      </w:r>
      <w:r>
        <w:rPr>
          <w:rFonts w:ascii="Times New Roman" w:hAnsi="Times New Roman" w:cs="Times New Roman" w:eastAsia="Times New Roman"/>
          <w:sz w:val="115"/>
          <w:szCs w:val="115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3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122" w:lineRule="exact"/>
        <w:ind w:left="429" w:right="-20"/>
        <w:jc w:val="left"/>
        <w:tabs>
          <w:tab w:pos="1200" w:val="left"/>
        </w:tabs>
        <w:rPr>
          <w:rFonts w:ascii="Times New Roman" w:hAnsi="Times New Roman" w:cs="Times New Roman" w:eastAsia="Times New Roman"/>
          <w:sz w:val="13"/>
          <w:szCs w:val="13"/>
        </w:rPr>
      </w:pPr>
      <w:rPr/>
      <w:r>
        <w:rPr>
          <w:rFonts w:ascii="Times New Roman" w:hAnsi="Times New Roman" w:cs="Times New Roman" w:eastAsia="Times New Roman"/>
          <w:sz w:val="13"/>
          <w:szCs w:val="13"/>
          <w:color w:val="8E8E8E"/>
          <w:spacing w:val="0"/>
          <w:w w:val="64"/>
          <w:position w:val="-2"/>
        </w:rPr>
        <w:t>(,..</w:t>
      </w:r>
      <w:r>
        <w:rPr>
          <w:rFonts w:ascii="Times New Roman" w:hAnsi="Times New Roman" w:cs="Times New Roman" w:eastAsia="Times New Roman"/>
          <w:sz w:val="13"/>
          <w:szCs w:val="13"/>
          <w:color w:val="8E8E8E"/>
          <w:spacing w:val="0"/>
          <w:w w:val="64"/>
          <w:position w:val="-2"/>
        </w:rPr>
        <w:t>       </w:t>
      </w:r>
      <w:r>
        <w:rPr>
          <w:rFonts w:ascii="Times New Roman" w:hAnsi="Times New Roman" w:cs="Times New Roman" w:eastAsia="Times New Roman"/>
          <w:sz w:val="13"/>
          <w:szCs w:val="13"/>
          <w:color w:val="8E8E8E"/>
          <w:spacing w:val="10"/>
          <w:w w:val="64"/>
          <w:position w:val="-2"/>
        </w:rPr>
        <w:t> </w:t>
      </w:r>
      <w:r>
        <w:rPr>
          <w:rFonts w:ascii="Times New Roman" w:hAnsi="Times New Roman" w:cs="Times New Roman" w:eastAsia="Times New Roman"/>
          <w:sz w:val="13"/>
          <w:szCs w:val="13"/>
          <w:color w:val="A8A8A8"/>
          <w:spacing w:val="0"/>
          <w:w w:val="100"/>
          <w:position w:val="-2"/>
        </w:rPr>
        <w:t>..</w:t>
      </w:r>
      <w:r>
        <w:rPr>
          <w:rFonts w:ascii="Times New Roman" w:hAnsi="Times New Roman" w:cs="Times New Roman" w:eastAsia="Times New Roman"/>
          <w:sz w:val="13"/>
          <w:szCs w:val="13"/>
          <w:color w:val="A8A8A8"/>
          <w:spacing w:val="0"/>
          <w:w w:val="100"/>
          <w:position w:val="-2"/>
        </w:rPr>
        <w:t>  </w:t>
      </w:r>
      <w:r>
        <w:rPr>
          <w:rFonts w:ascii="Times New Roman" w:hAnsi="Times New Roman" w:cs="Times New Roman" w:eastAsia="Times New Roman"/>
          <w:sz w:val="13"/>
          <w:szCs w:val="13"/>
          <w:color w:val="A8A8A8"/>
          <w:spacing w:val="28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3"/>
          <w:szCs w:val="13"/>
          <w:color w:val="8E8E8E"/>
          <w:spacing w:val="0"/>
          <w:w w:val="145"/>
          <w:position w:val="-2"/>
        </w:rPr>
        <w:t>.,</w:t>
      </w:r>
      <w:r>
        <w:rPr>
          <w:rFonts w:ascii="Times New Roman" w:hAnsi="Times New Roman" w:cs="Times New Roman" w:eastAsia="Times New Roman"/>
          <w:sz w:val="13"/>
          <w:szCs w:val="13"/>
          <w:color w:val="8E8E8E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3"/>
          <w:szCs w:val="13"/>
          <w:color w:val="8E8E8E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3"/>
          <w:szCs w:val="13"/>
          <w:color w:val="6E7070"/>
          <w:spacing w:val="0"/>
          <w:w w:val="100"/>
          <w:b/>
          <w:bCs/>
          <w:i/>
          <w:position w:val="-2"/>
        </w:rPr>
        <w:t>ı</w:t>
      </w:r>
      <w:r>
        <w:rPr>
          <w:rFonts w:ascii="Times New Roman" w:hAnsi="Times New Roman" w:cs="Times New Roman" w:eastAsia="Times New Roman"/>
          <w:sz w:val="13"/>
          <w:szCs w:val="13"/>
          <w:color w:val="6E7070"/>
          <w:spacing w:val="30"/>
          <w:w w:val="100"/>
          <w:b/>
          <w:bCs/>
          <w:i/>
          <w:position w:val="-2"/>
        </w:rPr>
        <w:t> </w:t>
      </w:r>
      <w:r>
        <w:rPr>
          <w:rFonts w:ascii="Times New Roman" w:hAnsi="Times New Roman" w:cs="Times New Roman" w:eastAsia="Times New Roman"/>
          <w:sz w:val="13"/>
          <w:szCs w:val="13"/>
          <w:color w:val="8E8E8E"/>
          <w:spacing w:val="0"/>
          <w:w w:val="170"/>
          <w:position w:val="-2"/>
        </w:rPr>
        <w:t>.</w:t>
      </w:r>
      <w:r>
        <w:rPr>
          <w:rFonts w:ascii="Times New Roman" w:hAnsi="Times New Roman" w:cs="Times New Roman" w:eastAsia="Times New Roman"/>
          <w:sz w:val="13"/>
          <w:szCs w:val="13"/>
          <w:color w:val="8E8E8E"/>
          <w:spacing w:val="0"/>
          <w:w w:val="170"/>
          <w:position w:val="-2"/>
        </w:rPr>
        <w:t> </w:t>
      </w:r>
      <w:r>
        <w:rPr>
          <w:rFonts w:ascii="Times New Roman" w:hAnsi="Times New Roman" w:cs="Times New Roman" w:eastAsia="Times New Roman"/>
          <w:sz w:val="13"/>
          <w:szCs w:val="13"/>
          <w:color w:val="8E8E8E"/>
          <w:spacing w:val="8"/>
          <w:w w:val="170"/>
          <w:position w:val="-2"/>
        </w:rPr>
        <w:t> </w:t>
      </w:r>
      <w:r>
        <w:rPr>
          <w:rFonts w:ascii="Times New Roman" w:hAnsi="Times New Roman" w:cs="Times New Roman" w:eastAsia="Times New Roman"/>
          <w:sz w:val="13"/>
          <w:szCs w:val="13"/>
          <w:color w:val="BCBCBC"/>
          <w:spacing w:val="0"/>
          <w:w w:val="48"/>
          <w:position w:val="-2"/>
        </w:rPr>
        <w:t>...</w:t>
      </w:r>
      <w:r>
        <w:rPr>
          <w:rFonts w:ascii="Times New Roman" w:hAnsi="Times New Roman" w:cs="Times New Roman" w:eastAsia="Times New Roman"/>
          <w:sz w:val="13"/>
          <w:szCs w:val="13"/>
          <w:color w:val="000000"/>
          <w:spacing w:val="0"/>
          <w:w w:val="100"/>
          <w:position w:val="0"/>
        </w:rPr>
      </w:r>
    </w:p>
    <w:p>
      <w:pPr>
        <w:spacing w:before="0" w:after="0" w:line="550" w:lineRule="atLeast"/>
        <w:ind w:right="-20"/>
        <w:jc w:val="left"/>
        <w:rPr>
          <w:rFonts w:ascii="Arial" w:hAnsi="Arial" w:cs="Arial" w:eastAsia="Arial"/>
          <w:sz w:val="21"/>
          <w:szCs w:val="21"/>
        </w:rPr>
      </w:pPr>
      <w:rPr/>
      <w:r>
        <w:rPr>
          <w:rFonts w:ascii="Arial" w:hAnsi="Arial" w:cs="Arial" w:eastAsia="Arial"/>
          <w:sz w:val="21"/>
          <w:szCs w:val="21"/>
          <w:color w:val="A8A8A8"/>
          <w:spacing w:val="0"/>
          <w:w w:val="135"/>
        </w:rPr>
        <w:t>.</w:t>
      </w:r>
      <w:r>
        <w:rPr>
          <w:rFonts w:ascii="Arial" w:hAnsi="Arial" w:cs="Arial" w:eastAsia="Arial"/>
          <w:sz w:val="21"/>
          <w:szCs w:val="21"/>
          <w:color w:val="A8A8A8"/>
          <w:spacing w:val="56"/>
          <w:w w:val="135"/>
        </w:rPr>
        <w:t> </w:t>
      </w:r>
      <w:r>
        <w:rPr>
          <w:rFonts w:ascii="Arial" w:hAnsi="Arial" w:cs="Arial" w:eastAsia="Arial"/>
          <w:sz w:val="21"/>
          <w:szCs w:val="21"/>
          <w:color w:val="A8A8A8"/>
          <w:spacing w:val="0"/>
          <w:w w:val="100"/>
        </w:rPr>
        <w:t>..,</w:t>
      </w:r>
      <w:r>
        <w:rPr>
          <w:rFonts w:ascii="Arial" w:hAnsi="Arial" w:cs="Arial" w:eastAsia="Arial"/>
          <w:sz w:val="21"/>
          <w:szCs w:val="21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300" w:bottom="280" w:left="180" w:right="200"/>
          <w:cols w:num="2" w:equalWidth="0">
            <w:col w:w="3670" w:space="5326"/>
            <w:col w:w="2544"/>
          </w:cols>
        </w:sectPr>
      </w:pPr>
      <w:rPr/>
    </w:p>
    <w:p>
      <w:pPr>
        <w:spacing w:before="0" w:after="0" w:line="815" w:lineRule="atLeast"/>
        <w:ind w:right="617"/>
        <w:jc w:val="right"/>
        <w:tabs>
          <w:tab w:pos="320" w:val="left"/>
          <w:tab w:pos="940" w:val="left"/>
          <w:tab w:pos="1240" w:val="left"/>
          <w:tab w:pos="1720" w:val="left"/>
        </w:tabs>
        <w:rPr>
          <w:rFonts w:ascii="Times New Roman" w:hAnsi="Times New Roman" w:cs="Times New Roman" w:eastAsia="Times New Roman"/>
          <w:sz w:val="14"/>
          <w:szCs w:val="14"/>
        </w:rPr>
      </w:pPr>
      <w:rPr/>
      <w:r>
        <w:rPr>
          <w:rFonts w:ascii="Times New Roman" w:hAnsi="Times New Roman" w:cs="Times New Roman" w:eastAsia="Times New Roman"/>
          <w:sz w:val="13"/>
          <w:szCs w:val="13"/>
          <w:color w:val="6E7070"/>
          <w:w w:val="87"/>
          <w:b/>
          <w:bCs/>
        </w:rPr>
        <w:t>tl</w:t>
      </w:r>
      <w:r>
        <w:rPr>
          <w:rFonts w:ascii="Times New Roman" w:hAnsi="Times New Roman" w:cs="Times New Roman" w:eastAsia="Times New Roman"/>
          <w:sz w:val="13"/>
          <w:szCs w:val="13"/>
          <w:color w:val="6E7070"/>
          <w:w w:val="100"/>
          <w:b/>
          <w:bCs/>
        </w:rPr>
        <w:tab/>
      </w:r>
      <w:r>
        <w:rPr>
          <w:rFonts w:ascii="Times New Roman" w:hAnsi="Times New Roman" w:cs="Times New Roman" w:eastAsia="Times New Roman"/>
          <w:sz w:val="13"/>
          <w:szCs w:val="13"/>
          <w:color w:val="6E7070"/>
          <w:w w:val="100"/>
          <w:b/>
          <w:bCs/>
        </w:rPr>
      </w:r>
      <w:r>
        <w:rPr>
          <w:rFonts w:ascii="Arial" w:hAnsi="Arial" w:cs="Arial" w:eastAsia="Arial"/>
          <w:sz w:val="20"/>
          <w:szCs w:val="20"/>
          <w:color w:val="8E8E8E"/>
          <w:spacing w:val="-11"/>
          <w:w w:val="283"/>
          <w:b/>
          <w:bCs/>
        </w:rPr>
        <w:t>i</w:t>
      </w:r>
      <w:r>
        <w:rPr>
          <w:rFonts w:ascii="Times New Roman" w:hAnsi="Times New Roman" w:cs="Times New Roman" w:eastAsia="Times New Roman"/>
          <w:sz w:val="14"/>
          <w:szCs w:val="14"/>
          <w:color w:val="A8A8A8"/>
          <w:spacing w:val="0"/>
          <w:w w:val="29"/>
          <w:b/>
          <w:bCs/>
        </w:rPr>
        <w:t>'1</w:t>
      </w:r>
      <w:r>
        <w:rPr>
          <w:rFonts w:ascii="Times New Roman" w:hAnsi="Times New Roman" w:cs="Times New Roman" w:eastAsia="Times New Roman"/>
          <w:sz w:val="14"/>
          <w:szCs w:val="14"/>
          <w:color w:val="A8A8A8"/>
          <w:spacing w:val="0"/>
          <w:w w:val="30"/>
          <w:b/>
          <w:bCs/>
        </w:rPr>
        <w:t>.</w:t>
      </w:r>
      <w:r>
        <w:rPr>
          <w:rFonts w:ascii="Times New Roman" w:hAnsi="Times New Roman" w:cs="Times New Roman" w:eastAsia="Times New Roman"/>
          <w:sz w:val="14"/>
          <w:szCs w:val="14"/>
          <w:color w:val="A8A8A8"/>
          <w:spacing w:val="7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color w:val="8E8E8E"/>
          <w:spacing w:val="0"/>
          <w:w w:val="157"/>
          <w:b/>
          <w:bCs/>
        </w:rPr>
        <w:t>\</w:t>
      </w:r>
      <w:r>
        <w:rPr>
          <w:rFonts w:ascii="Times New Roman" w:hAnsi="Times New Roman" w:cs="Times New Roman" w:eastAsia="Times New Roman"/>
          <w:sz w:val="14"/>
          <w:szCs w:val="14"/>
          <w:color w:val="8E8E8E"/>
          <w:spacing w:val="0"/>
          <w:w w:val="100"/>
          <w:b/>
          <w:bCs/>
        </w:rPr>
        <w:tab/>
      </w:r>
      <w:r>
        <w:rPr>
          <w:rFonts w:ascii="Times New Roman" w:hAnsi="Times New Roman" w:cs="Times New Roman" w:eastAsia="Times New Roman"/>
          <w:sz w:val="14"/>
          <w:szCs w:val="14"/>
          <w:color w:val="8E8E8E"/>
          <w:spacing w:val="0"/>
          <w:w w:val="100"/>
          <w:b/>
          <w:bCs/>
        </w:rPr>
      </w:r>
      <w:r>
        <w:rPr>
          <w:rFonts w:ascii="Times New Roman" w:hAnsi="Times New Roman" w:cs="Times New Roman" w:eastAsia="Times New Roman"/>
          <w:sz w:val="14"/>
          <w:szCs w:val="14"/>
          <w:color w:val="595959"/>
          <w:spacing w:val="0"/>
          <w:w w:val="240"/>
        </w:rPr>
        <w:t>'</w:t>
      </w:r>
      <w:r>
        <w:rPr>
          <w:rFonts w:ascii="Times New Roman" w:hAnsi="Times New Roman" w:cs="Times New Roman" w:eastAsia="Times New Roman"/>
          <w:sz w:val="14"/>
          <w:szCs w:val="14"/>
          <w:color w:val="595959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4"/>
          <w:szCs w:val="14"/>
          <w:color w:val="595959"/>
          <w:spacing w:val="0"/>
          <w:w w:val="100"/>
        </w:rPr>
      </w:r>
      <w:r>
        <w:rPr>
          <w:rFonts w:ascii="Times New Roman" w:hAnsi="Times New Roman" w:cs="Times New Roman" w:eastAsia="Times New Roman"/>
          <w:sz w:val="14"/>
          <w:szCs w:val="14"/>
          <w:color w:val="8E8E8E"/>
          <w:spacing w:val="0"/>
          <w:w w:val="65"/>
        </w:rPr>
        <w:t>......</w:t>
      </w:r>
      <w:r>
        <w:rPr>
          <w:rFonts w:ascii="Times New Roman" w:hAnsi="Times New Roman" w:cs="Times New Roman" w:eastAsia="Times New Roman"/>
          <w:sz w:val="14"/>
          <w:szCs w:val="14"/>
          <w:color w:val="8E8E8E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4"/>
          <w:szCs w:val="14"/>
          <w:color w:val="8E8E8E"/>
          <w:spacing w:val="0"/>
          <w:w w:val="100"/>
        </w:rPr>
      </w:r>
      <w:r>
        <w:rPr>
          <w:rFonts w:ascii="Times New Roman" w:hAnsi="Times New Roman" w:cs="Times New Roman" w:eastAsia="Times New Roman"/>
          <w:sz w:val="14"/>
          <w:szCs w:val="14"/>
          <w:color w:val="A8A8A8"/>
          <w:spacing w:val="0"/>
          <w:w w:val="126"/>
        </w:rPr>
        <w:t>.</w:t>
      </w:r>
      <w:r>
        <w:rPr>
          <w:rFonts w:ascii="Times New Roman" w:hAnsi="Times New Roman" w:cs="Times New Roman" w:eastAsia="Times New Roman"/>
          <w:sz w:val="14"/>
          <w:szCs w:val="14"/>
          <w:color w:val="000000"/>
          <w:spacing w:val="0"/>
          <w:w w:val="100"/>
        </w:rPr>
      </w:r>
    </w:p>
    <w:p>
      <w:pPr>
        <w:spacing w:before="0" w:after="0" w:line="99" w:lineRule="exact"/>
        <w:ind w:right="648"/>
        <w:jc w:val="right"/>
        <w:tabs>
          <w:tab w:pos="700" w:val="left"/>
          <w:tab w:pos="1160" w:val="left"/>
        </w:tabs>
        <w:rPr>
          <w:rFonts w:ascii="Arial" w:hAnsi="Arial" w:cs="Arial" w:eastAsia="Arial"/>
          <w:sz w:val="7"/>
          <w:szCs w:val="7"/>
        </w:rPr>
      </w:pPr>
      <w:rPr/>
      <w:r>
        <w:rPr>
          <w:rFonts w:ascii="Times New Roman" w:hAnsi="Times New Roman" w:cs="Times New Roman" w:eastAsia="Times New Roman"/>
          <w:sz w:val="10"/>
          <w:szCs w:val="10"/>
          <w:color w:val="6E7070"/>
          <w:spacing w:val="0"/>
          <w:w w:val="83"/>
          <w:b/>
          <w:bCs/>
        </w:rPr>
        <w:t>lı;t\</w:t>
      </w:r>
      <w:r>
        <w:rPr>
          <w:rFonts w:ascii="Times New Roman" w:hAnsi="Times New Roman" w:cs="Times New Roman" w:eastAsia="Times New Roman"/>
          <w:sz w:val="10"/>
          <w:szCs w:val="10"/>
          <w:color w:val="6E7070"/>
          <w:spacing w:val="0"/>
          <w:w w:val="83"/>
          <w:b/>
          <w:bCs/>
        </w:rPr>
        <w:t>   </w:t>
      </w:r>
      <w:r>
        <w:rPr>
          <w:rFonts w:ascii="Times New Roman" w:hAnsi="Times New Roman" w:cs="Times New Roman" w:eastAsia="Times New Roman"/>
          <w:sz w:val="10"/>
          <w:szCs w:val="10"/>
          <w:color w:val="6E7070"/>
          <w:spacing w:val="20"/>
          <w:w w:val="83"/>
          <w:b/>
          <w:bCs/>
        </w:rPr>
        <w:t> </w:t>
      </w:r>
      <w:r>
        <w:rPr>
          <w:rFonts w:ascii="Times New Roman" w:hAnsi="Times New Roman" w:cs="Times New Roman" w:eastAsia="Times New Roman"/>
          <w:sz w:val="10"/>
          <w:szCs w:val="10"/>
          <w:color w:val="8E8E8E"/>
          <w:spacing w:val="0"/>
          <w:w w:val="174"/>
          <w:i/>
        </w:rPr>
        <w:t>';;</w:t>
      </w:r>
      <w:r>
        <w:rPr>
          <w:rFonts w:ascii="Times New Roman" w:hAnsi="Times New Roman" w:cs="Times New Roman" w:eastAsia="Times New Roman"/>
          <w:sz w:val="10"/>
          <w:szCs w:val="10"/>
          <w:color w:val="8E8E8E"/>
          <w:spacing w:val="21"/>
          <w:w w:val="174"/>
          <w:i/>
        </w:rPr>
        <w:t> </w:t>
      </w:r>
      <w:r>
        <w:rPr>
          <w:rFonts w:ascii="Times New Roman" w:hAnsi="Times New Roman" w:cs="Times New Roman" w:eastAsia="Times New Roman"/>
          <w:sz w:val="10"/>
          <w:szCs w:val="10"/>
          <w:color w:val="8E8E8E"/>
          <w:spacing w:val="0"/>
          <w:w w:val="155"/>
        </w:rPr>
        <w:t>•</w:t>
      </w:r>
      <w:r>
        <w:rPr>
          <w:rFonts w:ascii="Times New Roman" w:hAnsi="Times New Roman" w:cs="Times New Roman" w:eastAsia="Times New Roman"/>
          <w:sz w:val="10"/>
          <w:szCs w:val="10"/>
          <w:color w:val="8E8E8E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0"/>
          <w:szCs w:val="10"/>
          <w:color w:val="8E8E8E"/>
          <w:spacing w:val="0"/>
          <w:w w:val="55"/>
        </w:rPr>
        <w:t>.,..-</w:t>
      </w:r>
      <w:r>
        <w:rPr>
          <w:rFonts w:ascii="Times New Roman" w:hAnsi="Times New Roman" w:cs="Times New Roman" w:eastAsia="Times New Roman"/>
          <w:sz w:val="10"/>
          <w:szCs w:val="10"/>
          <w:color w:val="8E8E8E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0"/>
          <w:szCs w:val="10"/>
          <w:color w:val="8E8E8E"/>
          <w:spacing w:val="0"/>
          <w:w w:val="100"/>
        </w:rPr>
      </w:r>
      <w:r>
        <w:rPr>
          <w:rFonts w:ascii="Times New Roman" w:hAnsi="Times New Roman" w:cs="Times New Roman" w:eastAsia="Times New Roman"/>
          <w:sz w:val="10"/>
          <w:szCs w:val="10"/>
          <w:color w:val="BCBCBC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0"/>
          <w:szCs w:val="10"/>
          <w:color w:val="BCBCBC"/>
          <w:spacing w:val="0"/>
          <w:w w:val="100"/>
        </w:rPr>
        <w:t>\</w:t>
      </w:r>
      <w:r>
        <w:rPr>
          <w:rFonts w:ascii="Times New Roman" w:hAnsi="Times New Roman" w:cs="Times New Roman" w:eastAsia="Times New Roman"/>
          <w:sz w:val="10"/>
          <w:szCs w:val="10"/>
          <w:color w:val="BCBCBC"/>
          <w:spacing w:val="0"/>
          <w:w w:val="100"/>
        </w:rPr>
        <w:t>    </w:t>
      </w:r>
      <w:r>
        <w:rPr>
          <w:rFonts w:ascii="Times New Roman" w:hAnsi="Times New Roman" w:cs="Times New Roman" w:eastAsia="Times New Roman"/>
          <w:sz w:val="10"/>
          <w:szCs w:val="10"/>
          <w:color w:val="BCBCBC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0"/>
          <w:szCs w:val="10"/>
          <w:color w:val="A8A8A8"/>
          <w:spacing w:val="0"/>
          <w:w w:val="100"/>
          <w:b/>
          <w:bCs/>
          <w:i/>
        </w:rPr>
        <w:t>J</w:t>
      </w:r>
      <w:r>
        <w:rPr>
          <w:rFonts w:ascii="Times New Roman" w:hAnsi="Times New Roman" w:cs="Times New Roman" w:eastAsia="Times New Roman"/>
          <w:sz w:val="10"/>
          <w:szCs w:val="10"/>
          <w:color w:val="A8A8A8"/>
          <w:spacing w:val="0"/>
          <w:w w:val="100"/>
          <w:b/>
          <w:bCs/>
          <w:i/>
        </w:rPr>
        <w:t>  </w:t>
      </w:r>
      <w:r>
        <w:rPr>
          <w:rFonts w:ascii="Times New Roman" w:hAnsi="Times New Roman" w:cs="Times New Roman" w:eastAsia="Times New Roman"/>
          <w:sz w:val="10"/>
          <w:szCs w:val="10"/>
          <w:color w:val="A8A8A8"/>
          <w:spacing w:val="18"/>
          <w:w w:val="100"/>
          <w:b/>
          <w:bCs/>
          <w:i/>
        </w:rPr>
        <w:t> </w:t>
      </w:r>
      <w:r>
        <w:rPr>
          <w:rFonts w:ascii="Times New Roman" w:hAnsi="Times New Roman" w:cs="Times New Roman" w:eastAsia="Times New Roman"/>
          <w:sz w:val="5"/>
          <w:szCs w:val="5"/>
          <w:color w:val="8E8E8E"/>
          <w:spacing w:val="0"/>
          <w:w w:val="138"/>
          <w:b/>
          <w:bCs/>
        </w:rPr>
        <w:t>a</w:t>
      </w:r>
      <w:r>
        <w:rPr>
          <w:rFonts w:ascii="Times New Roman" w:hAnsi="Times New Roman" w:cs="Times New Roman" w:eastAsia="Times New Roman"/>
          <w:sz w:val="5"/>
          <w:szCs w:val="5"/>
          <w:color w:val="8E8E8E"/>
          <w:spacing w:val="0"/>
          <w:w w:val="138"/>
          <w:b/>
          <w:bCs/>
        </w:rPr>
        <w:t>  </w:t>
      </w:r>
      <w:r>
        <w:rPr>
          <w:rFonts w:ascii="Times New Roman" w:hAnsi="Times New Roman" w:cs="Times New Roman" w:eastAsia="Times New Roman"/>
          <w:sz w:val="5"/>
          <w:szCs w:val="5"/>
          <w:color w:val="8E8E8E"/>
          <w:spacing w:val="4"/>
          <w:w w:val="138"/>
          <w:b/>
          <w:bCs/>
        </w:rPr>
        <w:t> </w:t>
      </w:r>
      <w:r>
        <w:rPr>
          <w:rFonts w:ascii="Arial" w:hAnsi="Arial" w:cs="Arial" w:eastAsia="Arial"/>
          <w:sz w:val="7"/>
          <w:szCs w:val="7"/>
          <w:color w:val="BCBCBC"/>
          <w:spacing w:val="0"/>
          <w:w w:val="138"/>
          <w:b/>
          <w:bCs/>
          <w:i/>
        </w:rPr>
        <w:t>'1</w:t>
      </w:r>
      <w:r>
        <w:rPr>
          <w:rFonts w:ascii="Arial" w:hAnsi="Arial" w:cs="Arial" w:eastAsia="Arial"/>
          <w:sz w:val="7"/>
          <w:szCs w:val="7"/>
          <w:color w:val="BCBCBC"/>
          <w:spacing w:val="0"/>
          <w:w w:val="138"/>
          <w:b/>
          <w:bCs/>
          <w:i/>
        </w:rPr>
        <w:t>  </w:t>
      </w:r>
      <w:r>
        <w:rPr>
          <w:rFonts w:ascii="Arial" w:hAnsi="Arial" w:cs="Arial" w:eastAsia="Arial"/>
          <w:sz w:val="7"/>
          <w:szCs w:val="7"/>
          <w:color w:val="BCBCBC"/>
          <w:spacing w:val="23"/>
          <w:w w:val="138"/>
          <w:b/>
          <w:bCs/>
          <w:i/>
        </w:rPr>
        <w:t> </w:t>
      </w:r>
      <w:r>
        <w:rPr>
          <w:rFonts w:ascii="Arial" w:hAnsi="Arial" w:cs="Arial" w:eastAsia="Arial"/>
          <w:sz w:val="7"/>
          <w:szCs w:val="7"/>
          <w:color w:val="A8A8A8"/>
          <w:spacing w:val="0"/>
          <w:w w:val="202"/>
        </w:rPr>
        <w:t>'</w:t>
      </w:r>
      <w:r>
        <w:rPr>
          <w:rFonts w:ascii="Arial" w:hAnsi="Arial" w:cs="Arial" w:eastAsia="Arial"/>
          <w:sz w:val="7"/>
          <w:szCs w:val="7"/>
          <w:color w:val="000000"/>
          <w:spacing w:val="0"/>
          <w:w w:val="100"/>
        </w:rPr>
      </w:r>
    </w:p>
    <w:p>
      <w:pPr>
        <w:jc w:val="right"/>
        <w:spacing w:after="0"/>
        <w:sectPr>
          <w:type w:val="continuous"/>
          <w:pgSz w:w="11920" w:h="16840"/>
          <w:pgMar w:top="300" w:bottom="280" w:left="180" w:right="200"/>
        </w:sectPr>
      </w:pPr>
      <w:rPr/>
    </w:p>
    <w:p>
      <w:pPr>
        <w:spacing w:before="0" w:after="0" w:line="505" w:lineRule="atLeast"/>
        <w:ind w:right="-20"/>
        <w:jc w:val="right"/>
        <w:rPr>
          <w:rFonts w:ascii="Arial" w:hAnsi="Arial" w:cs="Arial" w:eastAsia="Arial"/>
          <w:sz w:val="13"/>
          <w:szCs w:val="13"/>
        </w:rPr>
      </w:pPr>
      <w:rPr/>
      <w:r>
        <w:rPr>
          <w:rFonts w:ascii="Arial" w:hAnsi="Arial" w:cs="Arial" w:eastAsia="Arial"/>
          <w:sz w:val="13"/>
          <w:szCs w:val="13"/>
          <w:color w:val="6E7070"/>
          <w:spacing w:val="-39"/>
          <w:w w:val="97"/>
        </w:rPr>
        <w:t>1</w:t>
      </w:r>
      <w:r>
        <w:rPr>
          <w:rFonts w:ascii="Arial" w:hAnsi="Arial" w:cs="Arial" w:eastAsia="Arial"/>
          <w:sz w:val="13"/>
          <w:szCs w:val="13"/>
          <w:color w:val="8E8E8E"/>
          <w:spacing w:val="0"/>
          <w:w w:val="148"/>
        </w:rPr>
        <w:t>9</w:t>
      </w:r>
      <w:r>
        <w:rPr>
          <w:rFonts w:ascii="Arial" w:hAnsi="Arial" w:cs="Arial" w:eastAsia="Arial"/>
          <w:sz w:val="13"/>
          <w:szCs w:val="13"/>
          <w:color w:val="8E8E8E"/>
          <w:spacing w:val="0"/>
          <w:w w:val="100"/>
        </w:rPr>
        <w:t>  </w:t>
      </w:r>
      <w:r>
        <w:rPr>
          <w:rFonts w:ascii="Arial" w:hAnsi="Arial" w:cs="Arial" w:eastAsia="Arial"/>
          <w:sz w:val="13"/>
          <w:szCs w:val="13"/>
          <w:color w:val="8E8E8E"/>
          <w:spacing w:val="-10"/>
          <w:w w:val="100"/>
        </w:rPr>
        <w:t> </w:t>
      </w:r>
      <w:r>
        <w:rPr>
          <w:rFonts w:ascii="Arial" w:hAnsi="Arial" w:cs="Arial" w:eastAsia="Arial"/>
          <w:sz w:val="13"/>
          <w:szCs w:val="13"/>
          <w:color w:val="BCBCBC"/>
          <w:spacing w:val="0"/>
          <w:w w:val="67"/>
        </w:rPr>
        <w:t>•</w:t>
      </w:r>
      <w:r>
        <w:rPr>
          <w:rFonts w:ascii="Arial" w:hAnsi="Arial" w:cs="Arial" w:eastAsia="Arial"/>
          <w:sz w:val="13"/>
          <w:szCs w:val="13"/>
          <w:color w:val="BCBCBC"/>
          <w:spacing w:val="-30"/>
          <w:w w:val="67"/>
        </w:rPr>
        <w:t>•</w:t>
      </w:r>
      <w:r>
        <w:rPr>
          <w:rFonts w:ascii="Arial" w:hAnsi="Arial" w:cs="Arial" w:eastAsia="Arial"/>
          <w:sz w:val="10"/>
          <w:szCs w:val="10"/>
          <w:color w:val="8E8E8E"/>
          <w:spacing w:val="-52"/>
          <w:w w:val="101"/>
          <w:b/>
          <w:bCs/>
          <w:position w:val="-5"/>
        </w:rPr>
        <w:t>Ç</w:t>
      </w:r>
      <w:r>
        <w:rPr>
          <w:rFonts w:ascii="Arial" w:hAnsi="Arial" w:cs="Arial" w:eastAsia="Arial"/>
          <w:sz w:val="13"/>
          <w:szCs w:val="13"/>
          <w:color w:val="8E8E8E"/>
          <w:spacing w:val="0"/>
          <w:w w:val="89"/>
          <w:position w:val="0"/>
        </w:rPr>
        <w:t>•</w:t>
      </w:r>
      <w:r>
        <w:rPr>
          <w:rFonts w:ascii="Arial" w:hAnsi="Arial" w:cs="Arial" w:eastAsia="Arial"/>
          <w:sz w:val="13"/>
          <w:szCs w:val="13"/>
          <w:color w:val="8E8E8E"/>
          <w:spacing w:val="-24"/>
          <w:w w:val="100"/>
          <w:position w:val="0"/>
        </w:rPr>
        <w:t> </w:t>
      </w:r>
      <w:r>
        <w:rPr>
          <w:rFonts w:ascii="Arial" w:hAnsi="Arial" w:cs="Arial" w:eastAsia="Arial"/>
          <w:sz w:val="10"/>
          <w:szCs w:val="10"/>
          <w:color w:val="8E8E8E"/>
          <w:spacing w:val="0"/>
          <w:w w:val="100"/>
          <w:b/>
          <w:bCs/>
          <w:position w:val="-5"/>
        </w:rPr>
        <w:t>I''</w:t>
      </w:r>
      <w:r>
        <w:rPr>
          <w:rFonts w:ascii="Arial" w:hAnsi="Arial" w:cs="Arial" w:eastAsia="Arial"/>
          <w:sz w:val="10"/>
          <w:szCs w:val="10"/>
          <w:color w:val="8E8E8E"/>
          <w:spacing w:val="-20"/>
          <w:w w:val="100"/>
          <w:b/>
          <w:bCs/>
          <w:position w:val="-5"/>
        </w:rPr>
        <w:t>\</w:t>
      </w:r>
      <w:r>
        <w:rPr>
          <w:rFonts w:ascii="Arial" w:hAnsi="Arial" w:cs="Arial" w:eastAsia="Arial"/>
          <w:sz w:val="13"/>
          <w:szCs w:val="13"/>
          <w:color w:val="8E8E8E"/>
          <w:spacing w:val="6"/>
          <w:w w:val="134"/>
          <w:position w:val="0"/>
        </w:rPr>
        <w:t>·</w:t>
      </w:r>
      <w:r>
        <w:rPr>
          <w:rFonts w:ascii="Arial" w:hAnsi="Arial" w:cs="Arial" w:eastAsia="Arial"/>
          <w:sz w:val="13"/>
          <w:szCs w:val="13"/>
          <w:color w:val="8E8E8E"/>
          <w:spacing w:val="-16"/>
          <w:w w:val="134"/>
          <w:position w:val="0"/>
        </w:rPr>
        <w:t>-</w:t>
      </w:r>
      <w:r>
        <w:rPr>
          <w:rFonts w:ascii="Arial" w:hAnsi="Arial" w:cs="Arial" w:eastAsia="Arial"/>
          <w:sz w:val="10"/>
          <w:szCs w:val="10"/>
          <w:color w:val="A8A8A8"/>
          <w:spacing w:val="0"/>
          <w:w w:val="157"/>
          <w:position w:val="-5"/>
        </w:rPr>
        <w:t>'</w:t>
      </w:r>
      <w:r>
        <w:rPr>
          <w:rFonts w:ascii="Arial" w:hAnsi="Arial" w:cs="Arial" w:eastAsia="Arial"/>
          <w:sz w:val="10"/>
          <w:szCs w:val="10"/>
          <w:color w:val="A8A8A8"/>
          <w:spacing w:val="0"/>
          <w:w w:val="158"/>
          <w:position w:val="-5"/>
        </w:rPr>
        <w:t>·</w:t>
      </w:r>
      <w:r>
        <w:rPr>
          <w:rFonts w:ascii="Arial" w:hAnsi="Arial" w:cs="Arial" w:eastAsia="Arial"/>
          <w:sz w:val="10"/>
          <w:szCs w:val="10"/>
          <w:color w:val="A8A8A8"/>
          <w:spacing w:val="0"/>
          <w:w w:val="100"/>
          <w:position w:val="-5"/>
        </w:rPr>
        <w:t> </w:t>
      </w:r>
      <w:r>
        <w:rPr>
          <w:rFonts w:ascii="Arial" w:hAnsi="Arial" w:cs="Arial" w:eastAsia="Arial"/>
          <w:sz w:val="10"/>
          <w:szCs w:val="10"/>
          <w:color w:val="A8A8A8"/>
          <w:spacing w:val="9"/>
          <w:w w:val="100"/>
          <w:position w:val="-5"/>
        </w:rPr>
        <w:t> </w:t>
      </w:r>
      <w:r>
        <w:rPr>
          <w:rFonts w:ascii="Arial" w:hAnsi="Arial" w:cs="Arial" w:eastAsia="Arial"/>
          <w:sz w:val="13"/>
          <w:szCs w:val="13"/>
          <w:color w:val="BCBCBC"/>
          <w:spacing w:val="-14"/>
          <w:w w:val="59"/>
          <w:position w:val="0"/>
        </w:rPr>
        <w:t>•</w:t>
      </w:r>
      <w:r>
        <w:rPr>
          <w:rFonts w:ascii="Arial" w:hAnsi="Arial" w:cs="Arial" w:eastAsia="Arial"/>
          <w:sz w:val="10"/>
          <w:szCs w:val="10"/>
          <w:color w:val="8E8E8E"/>
          <w:spacing w:val="0"/>
          <w:w w:val="131"/>
          <w:i/>
          <w:position w:val="-5"/>
        </w:rPr>
        <w:t>..</w:t>
      </w:r>
      <w:r>
        <w:rPr>
          <w:rFonts w:ascii="Arial" w:hAnsi="Arial" w:cs="Arial" w:eastAsia="Arial"/>
          <w:sz w:val="10"/>
          <w:szCs w:val="10"/>
          <w:color w:val="8E8E8E"/>
          <w:spacing w:val="-6"/>
          <w:w w:val="100"/>
          <w:i/>
          <w:position w:val="-5"/>
        </w:rPr>
        <w:t> </w:t>
      </w:r>
      <w:r>
        <w:rPr>
          <w:rFonts w:ascii="Arial" w:hAnsi="Arial" w:cs="Arial" w:eastAsia="Arial"/>
          <w:sz w:val="10"/>
          <w:szCs w:val="10"/>
          <w:color w:val="8E8E8E"/>
          <w:spacing w:val="0"/>
          <w:w w:val="100"/>
          <w:i/>
          <w:position w:val="-5"/>
        </w:rPr>
        <w:t>:</w:t>
      </w:r>
      <w:r>
        <w:rPr>
          <w:rFonts w:ascii="Arial" w:hAnsi="Arial" w:cs="Arial" w:eastAsia="Arial"/>
          <w:sz w:val="10"/>
          <w:szCs w:val="10"/>
          <w:color w:val="8E8E8E"/>
          <w:spacing w:val="26"/>
          <w:w w:val="100"/>
          <w:i/>
          <w:position w:val="-5"/>
        </w:rPr>
        <w:t> </w:t>
      </w:r>
      <w:r>
        <w:rPr>
          <w:rFonts w:ascii="Arial" w:hAnsi="Arial" w:cs="Arial" w:eastAsia="Arial"/>
          <w:sz w:val="13"/>
          <w:szCs w:val="13"/>
          <w:color w:val="8E8E8E"/>
          <w:spacing w:val="-4"/>
          <w:w w:val="103"/>
          <w:position w:val="0"/>
        </w:rPr>
        <w:t>•</w:t>
      </w:r>
      <w:r>
        <w:rPr>
          <w:rFonts w:ascii="Arial" w:hAnsi="Arial" w:cs="Arial" w:eastAsia="Arial"/>
          <w:sz w:val="13"/>
          <w:szCs w:val="13"/>
          <w:color w:val="BCBCBC"/>
          <w:spacing w:val="-9"/>
          <w:w w:val="103"/>
          <w:position w:val="0"/>
        </w:rPr>
        <w:t>•</w:t>
      </w:r>
      <w:r>
        <w:rPr>
          <w:rFonts w:ascii="Arial" w:hAnsi="Arial" w:cs="Arial" w:eastAsia="Arial"/>
          <w:sz w:val="13"/>
          <w:szCs w:val="13"/>
          <w:color w:val="8E8E8E"/>
          <w:spacing w:val="-7"/>
          <w:w w:val="89"/>
          <w:position w:val="0"/>
        </w:rPr>
        <w:t>•</w:t>
      </w:r>
      <w:r>
        <w:rPr>
          <w:rFonts w:ascii="Arial" w:hAnsi="Arial" w:cs="Arial" w:eastAsia="Arial"/>
          <w:sz w:val="13"/>
          <w:szCs w:val="13"/>
          <w:color w:val="6E7070"/>
          <w:spacing w:val="0"/>
          <w:w w:val="214"/>
          <w:position w:val="0"/>
        </w:rPr>
        <w:t>••</w:t>
      </w:r>
      <w:r>
        <w:rPr>
          <w:rFonts w:ascii="Times New Roman" w:hAnsi="Times New Roman" w:cs="Times New Roman" w:eastAsia="Times New Roman"/>
          <w:sz w:val="11"/>
          <w:szCs w:val="11"/>
          <w:color w:val="8E8E8E"/>
          <w:spacing w:val="-29"/>
          <w:w w:val="120"/>
          <w:b/>
          <w:bCs/>
          <w:position w:val="-5"/>
        </w:rPr>
        <w:t>4</w:t>
      </w:r>
      <w:r>
        <w:rPr>
          <w:rFonts w:ascii="Arial" w:hAnsi="Arial" w:cs="Arial" w:eastAsia="Arial"/>
          <w:sz w:val="13"/>
          <w:szCs w:val="13"/>
          <w:color w:val="6E7070"/>
          <w:spacing w:val="0"/>
          <w:w w:val="182"/>
          <w:position w:val="0"/>
        </w:rPr>
        <w:t>.</w:t>
      </w:r>
      <w:r>
        <w:rPr>
          <w:rFonts w:ascii="Arial" w:hAnsi="Arial" w:cs="Arial" w:eastAsia="Arial"/>
          <w:sz w:val="13"/>
          <w:szCs w:val="13"/>
          <w:color w:val="000000"/>
          <w:spacing w:val="0"/>
          <w:w w:val="100"/>
          <w:position w:val="0"/>
        </w:rPr>
      </w:r>
    </w:p>
    <w:p>
      <w:pPr>
        <w:spacing w:before="0" w:after="0" w:line="502" w:lineRule="atLeast"/>
        <w:ind w:right="-20"/>
        <w:jc w:val="left"/>
        <w:rPr>
          <w:rFonts w:ascii="Times New Roman" w:hAnsi="Times New Roman" w:cs="Times New Roman" w:eastAsia="Times New Roman"/>
          <w:sz w:val="11"/>
          <w:szCs w:val="11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1"/>
          <w:szCs w:val="11"/>
          <w:color w:val="A8A8A8"/>
          <w:w w:val="94"/>
        </w:rPr>
        <w:t>.</w:t>
      </w:r>
      <w:r>
        <w:rPr>
          <w:rFonts w:ascii="Times New Roman" w:hAnsi="Times New Roman" w:cs="Times New Roman" w:eastAsia="Times New Roman"/>
          <w:sz w:val="11"/>
          <w:szCs w:val="11"/>
          <w:color w:val="A8A8A8"/>
          <w:spacing w:val="-6"/>
          <w:w w:val="94"/>
        </w:rPr>
        <w:t>_</w:t>
      </w:r>
      <w:r>
        <w:rPr>
          <w:rFonts w:ascii="Times New Roman" w:hAnsi="Times New Roman" w:cs="Times New Roman" w:eastAsia="Times New Roman"/>
          <w:sz w:val="11"/>
          <w:szCs w:val="11"/>
          <w:color w:val="595959"/>
          <w:spacing w:val="0"/>
          <w:w w:val="50"/>
        </w:rPr>
        <w:t>._</w:t>
      </w:r>
      <w:r>
        <w:rPr>
          <w:rFonts w:ascii="Times New Roman" w:hAnsi="Times New Roman" w:cs="Times New Roman" w:eastAsia="Times New Roman"/>
          <w:sz w:val="11"/>
          <w:szCs w:val="11"/>
          <w:color w:val="595959"/>
          <w:spacing w:val="0"/>
          <w:w w:val="100"/>
        </w:rPr>
        <w:t>   </w:t>
      </w:r>
      <w:r>
        <w:rPr>
          <w:rFonts w:ascii="Times New Roman" w:hAnsi="Times New Roman" w:cs="Times New Roman" w:eastAsia="Times New Roman"/>
          <w:sz w:val="11"/>
          <w:szCs w:val="11"/>
          <w:color w:val="BCBCBC"/>
          <w:spacing w:val="0"/>
          <w:w w:val="131"/>
        </w:rPr>
        <w:t>'</w:t>
      </w:r>
      <w:r>
        <w:rPr>
          <w:rFonts w:ascii="Times New Roman" w:hAnsi="Times New Roman" w:cs="Times New Roman" w:eastAsia="Times New Roman"/>
          <w:sz w:val="11"/>
          <w:szCs w:val="11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300" w:bottom="280" w:left="180" w:right="200"/>
          <w:cols w:num="2" w:equalWidth="0">
            <w:col w:w="10363" w:space="166"/>
            <w:col w:w="1011"/>
          </w:cols>
        </w:sectPr>
      </w:pPr>
      <w:rPr/>
    </w:p>
    <w:p>
      <w:pPr>
        <w:spacing w:before="0" w:after="0" w:line="302" w:lineRule="atLeast"/>
        <w:ind w:right="898"/>
        <w:jc w:val="right"/>
        <w:tabs>
          <w:tab w:pos="1400" w:val="left"/>
        </w:tabs>
        <w:rPr>
          <w:rFonts w:ascii="Times New Roman" w:hAnsi="Times New Roman" w:cs="Times New Roman" w:eastAsia="Times New Roman"/>
          <w:sz w:val="11"/>
          <w:szCs w:val="11"/>
        </w:rPr>
      </w:pPr>
      <w:rPr/>
      <w:r>
        <w:rPr>
          <w:rFonts w:ascii="Arial" w:hAnsi="Arial" w:cs="Arial" w:eastAsia="Arial"/>
          <w:sz w:val="21"/>
          <w:szCs w:val="21"/>
          <w:color w:val="8E8E8E"/>
          <w:spacing w:val="0"/>
          <w:w w:val="600"/>
        </w:rPr>
        <w:t>,</w:t>
      </w:r>
      <w:r>
        <w:rPr>
          <w:rFonts w:ascii="Arial" w:hAnsi="Arial" w:cs="Arial" w:eastAsia="Arial"/>
          <w:sz w:val="21"/>
          <w:szCs w:val="21"/>
          <w:color w:val="8E8E8E"/>
          <w:spacing w:val="-269"/>
          <w:w w:val="600"/>
        </w:rPr>
        <w:t> </w:t>
      </w:r>
      <w:r>
        <w:rPr>
          <w:rFonts w:ascii="Arial" w:hAnsi="Arial" w:cs="Arial" w:eastAsia="Arial"/>
          <w:sz w:val="21"/>
          <w:szCs w:val="21"/>
          <w:color w:val="A8A8A8"/>
          <w:spacing w:val="0"/>
          <w:w w:val="100"/>
        </w:rPr>
        <w:t>ı:</w:t>
      </w:r>
      <w:r>
        <w:rPr>
          <w:rFonts w:ascii="Arial" w:hAnsi="Arial" w:cs="Arial" w:eastAsia="Arial"/>
          <w:sz w:val="21"/>
          <w:szCs w:val="21"/>
          <w:color w:val="A8A8A8"/>
          <w:spacing w:val="-12"/>
          <w:w w:val="100"/>
        </w:rPr>
        <w:t> </w:t>
      </w:r>
      <w:r>
        <w:rPr>
          <w:rFonts w:ascii="Arial" w:hAnsi="Arial" w:cs="Arial" w:eastAsia="Arial"/>
          <w:sz w:val="21"/>
          <w:szCs w:val="21"/>
          <w:color w:val="8E8E8E"/>
          <w:spacing w:val="0"/>
          <w:w w:val="157"/>
        </w:rPr>
        <w:t>'</w:t>
      </w:r>
      <w:r>
        <w:rPr>
          <w:rFonts w:ascii="Arial" w:hAnsi="Arial" w:cs="Arial" w:eastAsia="Arial"/>
          <w:sz w:val="21"/>
          <w:szCs w:val="21"/>
          <w:color w:val="8E8E8E"/>
          <w:spacing w:val="-13"/>
          <w:w w:val="157"/>
        </w:rPr>
        <w:t> </w:t>
      </w:r>
      <w:r>
        <w:rPr>
          <w:rFonts w:ascii="Times New Roman" w:hAnsi="Times New Roman" w:cs="Times New Roman" w:eastAsia="Times New Roman"/>
          <w:sz w:val="11"/>
          <w:szCs w:val="11"/>
          <w:color w:val="A8A8A8"/>
          <w:spacing w:val="0"/>
          <w:w w:val="157"/>
          <w:i/>
        </w:rPr>
        <w:t>t</w:t>
      </w:r>
      <w:r>
        <w:rPr>
          <w:rFonts w:ascii="Times New Roman" w:hAnsi="Times New Roman" w:cs="Times New Roman" w:eastAsia="Times New Roman"/>
          <w:sz w:val="11"/>
          <w:szCs w:val="11"/>
          <w:color w:val="A8A8A8"/>
          <w:spacing w:val="3"/>
          <w:w w:val="157"/>
          <w:i/>
        </w:rPr>
        <w:t> </w:t>
      </w:r>
      <w:r>
        <w:rPr>
          <w:rFonts w:ascii="Arial" w:hAnsi="Arial" w:cs="Arial" w:eastAsia="Arial"/>
          <w:sz w:val="13"/>
          <w:szCs w:val="13"/>
          <w:color w:val="8E8E8E"/>
          <w:spacing w:val="0"/>
          <w:w w:val="168"/>
        </w:rPr>
        <w:t>f</w:t>
      </w:r>
      <w:r>
        <w:rPr>
          <w:rFonts w:ascii="Arial" w:hAnsi="Arial" w:cs="Arial" w:eastAsia="Arial"/>
          <w:sz w:val="13"/>
          <w:szCs w:val="13"/>
          <w:color w:val="8E8E8E"/>
          <w:spacing w:val="0"/>
          <w:w w:val="100"/>
        </w:rPr>
        <w:tab/>
      </w:r>
      <w:r>
        <w:rPr>
          <w:rFonts w:ascii="Arial" w:hAnsi="Arial" w:cs="Arial" w:eastAsia="Arial"/>
          <w:sz w:val="13"/>
          <w:szCs w:val="13"/>
          <w:color w:val="8E8E8E"/>
          <w:spacing w:val="0"/>
          <w:w w:val="100"/>
        </w:rPr>
      </w:r>
      <w:r>
        <w:rPr>
          <w:rFonts w:ascii="Arial" w:hAnsi="Arial" w:cs="Arial" w:eastAsia="Arial"/>
          <w:sz w:val="13"/>
          <w:szCs w:val="13"/>
          <w:color w:val="6E7070"/>
          <w:spacing w:val="0"/>
          <w:w w:val="77"/>
        </w:rPr>
        <w:t>.</w:t>
      </w:r>
      <w:r>
        <w:rPr>
          <w:rFonts w:ascii="Arial" w:hAnsi="Arial" w:cs="Arial" w:eastAsia="Arial"/>
          <w:sz w:val="13"/>
          <w:szCs w:val="13"/>
          <w:color w:val="6E7070"/>
          <w:spacing w:val="1"/>
          <w:w w:val="77"/>
        </w:rPr>
        <w:t>.</w:t>
      </w:r>
      <w:r>
        <w:rPr>
          <w:rFonts w:ascii="Arial" w:hAnsi="Arial" w:cs="Arial" w:eastAsia="Arial"/>
          <w:sz w:val="13"/>
          <w:szCs w:val="13"/>
          <w:color w:val="BCBCBC"/>
          <w:spacing w:val="1"/>
          <w:w w:val="146"/>
        </w:rPr>
      </w:r>
      <w:r>
        <w:rPr>
          <w:rFonts w:ascii="Arial" w:hAnsi="Arial" w:cs="Arial" w:eastAsia="Arial"/>
          <w:sz w:val="13"/>
          <w:szCs w:val="13"/>
          <w:color w:val="BCBCBC"/>
          <w:spacing w:val="-15"/>
          <w:w w:val="146"/>
          <w:emboss/>
        </w:rPr>
        <w:t>.</w:t>
      </w:r>
      <w:r>
        <w:rPr>
          <w:rFonts w:ascii="Arial" w:hAnsi="Arial" w:cs="Arial" w:eastAsia="Arial"/>
          <w:sz w:val="13"/>
          <w:szCs w:val="13"/>
          <w:color w:val="BCBCBC"/>
          <w:spacing w:val="-15"/>
          <w:w w:val="146"/>
          <w:emboss/>
        </w:rPr>
      </w:r>
      <w:r>
        <w:rPr>
          <w:rFonts w:ascii="Arial" w:hAnsi="Arial" w:cs="Arial" w:eastAsia="Arial"/>
          <w:sz w:val="13"/>
          <w:szCs w:val="13"/>
          <w:color w:val="BCBCBC"/>
          <w:spacing w:val="-15"/>
          <w:w w:val="146"/>
        </w:rPr>
      </w:r>
      <w:r>
        <w:rPr>
          <w:rFonts w:ascii="Arial" w:hAnsi="Arial" w:cs="Arial" w:eastAsia="Arial"/>
          <w:sz w:val="13"/>
          <w:szCs w:val="13"/>
          <w:color w:val="BCBCBC"/>
          <w:spacing w:val="-15"/>
          <w:w w:val="146"/>
        </w:rPr>
      </w:r>
      <w:r>
        <w:rPr>
          <w:rFonts w:ascii="Times New Roman" w:hAnsi="Times New Roman" w:cs="Times New Roman" w:eastAsia="Times New Roman"/>
          <w:sz w:val="11"/>
          <w:szCs w:val="11"/>
          <w:color w:val="595959"/>
          <w:spacing w:val="0"/>
          <w:w w:val="189"/>
        </w:rPr>
        <w:t>v</w:t>
      </w:r>
      <w:r>
        <w:rPr>
          <w:rFonts w:ascii="Times New Roman" w:hAnsi="Times New Roman" w:cs="Times New Roman" w:eastAsia="Times New Roman"/>
          <w:sz w:val="11"/>
          <w:szCs w:val="11"/>
          <w:color w:val="000000"/>
          <w:spacing w:val="0"/>
          <w:w w:val="100"/>
        </w:rPr>
      </w:r>
    </w:p>
    <w:p>
      <w:pPr>
        <w:jc w:val="right"/>
        <w:spacing w:after="0"/>
        <w:sectPr>
          <w:type w:val="continuous"/>
          <w:pgSz w:w="11920" w:h="16840"/>
          <w:pgMar w:top="300" w:bottom="280" w:left="180" w:right="200"/>
        </w:sectPr>
      </w:pPr>
      <w:rPr/>
    </w:p>
    <w:p>
      <w:pPr>
        <w:spacing w:before="0" w:after="0" w:line="102" w:lineRule="atLeast"/>
        <w:ind w:right="-20"/>
        <w:jc w:val="right"/>
        <w:rPr>
          <w:rFonts w:ascii="Arial" w:hAnsi="Arial" w:cs="Arial" w:eastAsia="Arial"/>
          <w:sz w:val="11"/>
          <w:szCs w:val="11"/>
        </w:rPr>
      </w:pPr>
      <w:rPr/>
      <w:r>
        <w:rPr>
          <w:rFonts w:ascii="Arial" w:hAnsi="Arial" w:cs="Arial" w:eastAsia="Arial"/>
          <w:sz w:val="11"/>
          <w:szCs w:val="11"/>
          <w:color w:val="3D3D3D"/>
          <w:spacing w:val="0"/>
          <w:w w:val="71"/>
        </w:rPr>
        <w:t>c&lt;l</w:t>
      </w:r>
      <w:r>
        <w:rPr>
          <w:rFonts w:ascii="Arial" w:hAnsi="Arial" w:cs="Arial" w:eastAsia="Arial"/>
          <w:sz w:val="11"/>
          <w:szCs w:val="11"/>
          <w:color w:val="000000"/>
          <w:spacing w:val="0"/>
          <w:w w:val="100"/>
        </w:rPr>
      </w:r>
    </w:p>
    <w:p>
      <w:pPr>
        <w:spacing w:before="0" w:after="0" w:line="102" w:lineRule="atLeast"/>
        <w:ind w:right="-79"/>
        <w:jc w:val="left"/>
        <w:tabs>
          <w:tab w:pos="1020" w:val="left"/>
          <w:tab w:pos="6980" w:val="left"/>
        </w:tabs>
        <w:rPr>
          <w:rFonts w:ascii="Arial" w:hAnsi="Arial" w:cs="Arial" w:eastAsia="Arial"/>
          <w:sz w:val="12"/>
          <w:szCs w:val="12"/>
        </w:rPr>
      </w:pPr>
      <w:rPr/>
      <w:r>
        <w:rPr/>
        <w:br w:type="column"/>
      </w:r>
      <w:r>
        <w:rPr>
          <w:rFonts w:ascii="Arial" w:hAnsi="Arial" w:cs="Arial" w:eastAsia="Arial"/>
          <w:sz w:val="26"/>
          <w:szCs w:val="26"/>
          <w:color w:val="8E8E8E"/>
          <w:spacing w:val="-18"/>
          <w:w w:val="100"/>
        </w:rPr>
        <w:t>l</w:t>
      </w:r>
      <w:r>
        <w:rPr>
          <w:rFonts w:ascii="Arial" w:hAnsi="Arial" w:cs="Arial" w:eastAsia="Arial"/>
          <w:sz w:val="26"/>
          <w:szCs w:val="26"/>
          <w:color w:val="595959"/>
          <w:spacing w:val="0"/>
          <w:w w:val="100"/>
        </w:rPr>
        <w:t>u</w:t>
      </w:r>
      <w:r>
        <w:rPr>
          <w:rFonts w:ascii="Arial" w:hAnsi="Arial" w:cs="Arial" w:eastAsia="Arial"/>
          <w:sz w:val="26"/>
          <w:szCs w:val="26"/>
          <w:color w:val="595959"/>
          <w:spacing w:val="-6"/>
          <w:w w:val="100"/>
        </w:rPr>
        <w:t> </w:t>
      </w:r>
      <w:r>
        <w:rPr>
          <w:rFonts w:ascii="Arial" w:hAnsi="Arial" w:cs="Arial" w:eastAsia="Arial"/>
          <w:sz w:val="26"/>
          <w:szCs w:val="26"/>
          <w:color w:val="6E7070"/>
          <w:spacing w:val="0"/>
          <w:w w:val="73"/>
        </w:rPr>
        <w:t>·</w:t>
      </w:r>
      <w:r>
        <w:rPr>
          <w:rFonts w:ascii="Arial" w:hAnsi="Arial" w:cs="Arial" w:eastAsia="Arial"/>
          <w:sz w:val="26"/>
          <w:szCs w:val="26"/>
          <w:color w:val="6E7070"/>
          <w:spacing w:val="0"/>
          <w:w w:val="100"/>
        </w:rPr>
        <w:tab/>
      </w:r>
      <w:r>
        <w:rPr>
          <w:rFonts w:ascii="Arial" w:hAnsi="Arial" w:cs="Arial" w:eastAsia="Arial"/>
          <w:sz w:val="26"/>
          <w:szCs w:val="26"/>
          <w:color w:val="6E7070"/>
          <w:spacing w:val="0"/>
          <w:w w:val="100"/>
        </w:rPr>
      </w:r>
      <w:r>
        <w:rPr>
          <w:rFonts w:ascii="Arial" w:hAnsi="Arial" w:cs="Arial" w:eastAsia="Arial"/>
          <w:sz w:val="26"/>
          <w:szCs w:val="26"/>
          <w:color w:val="595959"/>
          <w:spacing w:val="6"/>
          <w:w w:val="291"/>
        </w:rPr>
        <w:t>'</w:t>
      </w:r>
      <w:r>
        <w:rPr>
          <w:rFonts w:ascii="Times New Roman" w:hAnsi="Times New Roman" w:cs="Times New Roman" w:eastAsia="Times New Roman"/>
          <w:sz w:val="23"/>
          <w:szCs w:val="23"/>
          <w:color w:val="6E7070"/>
          <w:spacing w:val="0"/>
          <w:w w:val="75"/>
        </w:rPr>
        <w:t>BOlg</w:t>
      </w:r>
      <w:r>
        <w:rPr>
          <w:rFonts w:ascii="Times New Roman" w:hAnsi="Times New Roman" w:cs="Times New Roman" w:eastAsia="Times New Roman"/>
          <w:sz w:val="23"/>
          <w:szCs w:val="23"/>
          <w:color w:val="6E7070"/>
          <w:spacing w:val="-58"/>
          <w:w w:val="75"/>
        </w:rPr>
        <w:t>e</w:t>
      </w:r>
      <w:r>
        <w:rPr>
          <w:rFonts w:ascii="Times New Roman" w:hAnsi="Times New Roman" w:cs="Times New Roman" w:eastAsia="Times New Roman"/>
          <w:sz w:val="23"/>
          <w:szCs w:val="23"/>
          <w:color w:val="313B87"/>
          <w:spacing w:val="0"/>
          <w:w w:val="532"/>
        </w:rPr>
        <w:t>/</w:t>
      </w:r>
      <w:r>
        <w:rPr>
          <w:rFonts w:ascii="Times New Roman" w:hAnsi="Times New Roman" w:cs="Times New Roman" w:eastAsia="Times New Roman"/>
          <w:sz w:val="23"/>
          <w:szCs w:val="23"/>
          <w:color w:val="313B87"/>
          <w:spacing w:val="-42"/>
          <w:w w:val="100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595959"/>
          <w:spacing w:val="0"/>
          <w:w w:val="64"/>
        </w:rPr>
        <w:t>iri</w:t>
      </w:r>
      <w:r>
        <w:rPr>
          <w:rFonts w:ascii="Times New Roman" w:hAnsi="Times New Roman" w:cs="Times New Roman" w:eastAsia="Times New Roman"/>
          <w:sz w:val="23"/>
          <w:szCs w:val="23"/>
          <w:color w:val="595959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3"/>
          <w:szCs w:val="23"/>
          <w:color w:val="595959"/>
          <w:spacing w:val="0"/>
          <w:w w:val="100"/>
        </w:rPr>
      </w:r>
      <w:r>
        <w:rPr>
          <w:rFonts w:ascii="Arial" w:hAnsi="Arial" w:cs="Arial" w:eastAsia="Arial"/>
          <w:sz w:val="12"/>
          <w:szCs w:val="12"/>
          <w:color w:val="8E8E8E"/>
          <w:spacing w:val="0"/>
          <w:w w:val="100"/>
          <w:i/>
          <w:position w:val="4"/>
        </w:rPr>
        <w:t>l:i</w:t>
      </w:r>
      <w:r>
        <w:rPr>
          <w:rFonts w:ascii="Arial" w:hAnsi="Arial" w:cs="Arial" w:eastAsia="Arial"/>
          <w:sz w:val="12"/>
          <w:szCs w:val="12"/>
          <w:color w:val="000000"/>
          <w:spacing w:val="0"/>
          <w:w w:val="100"/>
          <w:position w:val="0"/>
        </w:rPr>
      </w:r>
    </w:p>
    <w:p>
      <w:pPr>
        <w:spacing w:before="0" w:after="0" w:line="102" w:lineRule="atLeast"/>
        <w:ind w:right="-20"/>
        <w:jc w:val="left"/>
        <w:rPr>
          <w:rFonts w:ascii="Times New Roman" w:hAnsi="Times New Roman" w:cs="Times New Roman" w:eastAsia="Times New Roman"/>
          <w:sz w:val="15"/>
          <w:szCs w:val="15"/>
        </w:rPr>
      </w:pPr>
      <w:rPr/>
      <w:r>
        <w:rPr/>
        <w:br w:type="column"/>
      </w:r>
      <w:r>
        <w:rPr>
          <w:rFonts w:ascii="Arial" w:hAnsi="Arial" w:cs="Arial" w:eastAsia="Arial"/>
          <w:sz w:val="16"/>
          <w:szCs w:val="16"/>
          <w:color w:val="8E8E8E"/>
          <w:spacing w:val="0"/>
          <w:w w:val="149"/>
        </w:rPr>
        <w:t>'</w:t>
      </w:r>
      <w:r>
        <w:rPr>
          <w:rFonts w:ascii="Arial" w:hAnsi="Arial" w:cs="Arial" w:eastAsia="Arial"/>
          <w:sz w:val="16"/>
          <w:szCs w:val="16"/>
          <w:color w:val="8E8E8E"/>
          <w:spacing w:val="0"/>
          <w:w w:val="149"/>
        </w:rPr>
        <w:t>l</w:t>
      </w:r>
      <w:r>
        <w:rPr>
          <w:rFonts w:ascii="Arial" w:hAnsi="Arial" w:cs="Arial" w:eastAsia="Arial"/>
          <w:sz w:val="16"/>
          <w:szCs w:val="16"/>
          <w:color w:val="8E8E8E"/>
          <w:spacing w:val="-6"/>
          <w:w w:val="149"/>
        </w:rPr>
        <w:t> </w:t>
      </w:r>
      <w:r>
        <w:rPr>
          <w:rFonts w:ascii="Arial" w:hAnsi="Arial" w:cs="Arial" w:eastAsia="Arial"/>
          <w:sz w:val="16"/>
          <w:szCs w:val="16"/>
          <w:color w:val="6E7070"/>
          <w:spacing w:val="0"/>
          <w:w w:val="74"/>
          <w:i/>
        </w:rPr>
        <w:t>}</w:t>
      </w:r>
      <w:r>
        <w:rPr>
          <w:rFonts w:ascii="Arial" w:hAnsi="Arial" w:cs="Arial" w:eastAsia="Arial"/>
          <w:sz w:val="16"/>
          <w:szCs w:val="16"/>
          <w:color w:val="6E7070"/>
          <w:spacing w:val="-40"/>
          <w:w w:val="75"/>
          <w:i/>
        </w:rPr>
        <w:t>•</w:t>
      </w:r>
      <w:r>
        <w:rPr>
          <w:rFonts w:ascii="Times New Roman" w:hAnsi="Times New Roman" w:cs="Times New Roman" w:eastAsia="Times New Roman"/>
          <w:sz w:val="15"/>
          <w:szCs w:val="15"/>
          <w:color w:val="A8A8A8"/>
          <w:spacing w:val="0"/>
          <w:w w:val="154"/>
        </w:rPr>
        <w:t>·</w:t>
      </w:r>
      <w:r>
        <w:rPr>
          <w:rFonts w:ascii="Times New Roman" w:hAnsi="Times New Roman" w:cs="Times New Roman" w:eastAsia="Times New Roman"/>
          <w:sz w:val="15"/>
          <w:szCs w:val="15"/>
          <w:color w:val="A8A8A8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15"/>
          <w:szCs w:val="15"/>
          <w:color w:val="6E7070"/>
          <w:spacing w:val="0"/>
          <w:w w:val="46"/>
        </w:rPr>
        <w:t>oç</w:t>
      </w:r>
      <w:r>
        <w:rPr>
          <w:rFonts w:ascii="Times New Roman" w:hAnsi="Times New Roman" w:cs="Times New Roman" w:eastAsia="Times New Roman"/>
          <w:sz w:val="15"/>
          <w:szCs w:val="15"/>
          <w:color w:val="6E7070"/>
          <w:spacing w:val="0"/>
          <w:w w:val="46"/>
        </w:rPr>
        <w:t>    </w:t>
      </w:r>
      <w:r>
        <w:rPr>
          <w:rFonts w:ascii="Times New Roman" w:hAnsi="Times New Roman" w:cs="Times New Roman" w:eastAsia="Times New Roman"/>
          <w:sz w:val="15"/>
          <w:szCs w:val="15"/>
          <w:color w:val="6E7070"/>
          <w:spacing w:val="3"/>
          <w:w w:val="46"/>
        </w:rPr>
        <w:t> </w:t>
      </w:r>
      <w:r>
        <w:rPr>
          <w:rFonts w:ascii="Arial" w:hAnsi="Arial" w:cs="Arial" w:eastAsia="Arial"/>
          <w:sz w:val="12"/>
          <w:szCs w:val="12"/>
          <w:color w:val="8E8E8E"/>
          <w:spacing w:val="0"/>
          <w:w w:val="315"/>
          <w:position w:val="7"/>
        </w:rPr>
        <w:t>'</w:t>
      </w:r>
      <w:r>
        <w:rPr>
          <w:rFonts w:ascii="Arial" w:hAnsi="Arial" w:cs="Arial" w:eastAsia="Arial"/>
          <w:sz w:val="12"/>
          <w:szCs w:val="12"/>
          <w:color w:val="8E8E8E"/>
          <w:spacing w:val="-15"/>
          <w:w w:val="315"/>
          <w:position w:val="7"/>
        </w:rPr>
        <w:t> </w:t>
      </w:r>
      <w:r>
        <w:rPr>
          <w:rFonts w:ascii="Times New Roman" w:hAnsi="Times New Roman" w:cs="Times New Roman" w:eastAsia="Times New Roman"/>
          <w:sz w:val="15"/>
          <w:szCs w:val="15"/>
          <w:color w:val="A8A8A8"/>
          <w:spacing w:val="0"/>
          <w:w w:val="133"/>
          <w:position w:val="0"/>
        </w:rPr>
        <w:t>..</w:t>
      </w:r>
      <w:r>
        <w:rPr>
          <w:rFonts w:ascii="Times New Roman" w:hAnsi="Times New Roman" w:cs="Times New Roman" w:eastAsia="Times New Roman"/>
          <w:sz w:val="15"/>
          <w:szCs w:val="15"/>
          <w:color w:val="A8A8A8"/>
          <w:spacing w:val="5"/>
          <w:w w:val="133"/>
          <w:position w:val="0"/>
        </w:rPr>
        <w:t>.</w:t>
      </w:r>
      <w:r>
        <w:rPr>
          <w:rFonts w:ascii="Times New Roman" w:hAnsi="Times New Roman" w:cs="Times New Roman" w:eastAsia="Times New Roman"/>
          <w:sz w:val="15"/>
          <w:szCs w:val="15"/>
          <w:color w:val="A8A8A8"/>
          <w:spacing w:val="0"/>
          <w:w w:val="133"/>
          <w:position w:val="0"/>
        </w:rPr>
        <w:t>.</w:t>
      </w:r>
      <w:r>
        <w:rPr>
          <w:rFonts w:ascii="Times New Roman" w:hAnsi="Times New Roman" w:cs="Times New Roman" w:eastAsia="Times New Roman"/>
          <w:sz w:val="15"/>
          <w:szCs w:val="15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300" w:bottom="280" w:left="180" w:right="200"/>
          <w:cols w:num="3" w:equalWidth="0">
            <w:col w:w="681" w:space="1758"/>
            <w:col w:w="7069" w:space="192"/>
            <w:col w:w="1840"/>
          </w:cols>
        </w:sectPr>
      </w:pPr>
      <w:rPr/>
    </w:p>
    <w:p>
      <w:pPr>
        <w:spacing w:before="0" w:after="0" w:line="112" w:lineRule="exact"/>
        <w:ind w:right="-20"/>
        <w:jc w:val="right"/>
        <w:rPr>
          <w:rFonts w:ascii="Times New Roman" w:hAnsi="Times New Roman" w:cs="Times New Roman" w:eastAsia="Times New Roman"/>
          <w:sz w:val="21"/>
          <w:szCs w:val="21"/>
        </w:rPr>
      </w:pPr>
      <w:rPr/>
      <w:r>
        <w:rPr/>
        <w:pict>
          <v:group style="position:absolute;margin-left:13.45152pt;margin-top:37.521275pt;width:567.820812pt;height:781.214066pt;mso-position-horizontal-relative:page;mso-position-vertical-relative:page;z-index:-14866" coordorigin="269,750" coordsize="11356,15624">
            <v:group style="position:absolute;left:281;top:770;width:567;height:2" coordorigin="281,770" coordsize="567,2">
              <v:shape style="position:absolute;left:281;top:770;width:567;height:2" coordorigin="281,770" coordsize="567,0" path="m281,770l848,770e" filled="f" stroked="t" strokeweight=".47616pt" strokecolor="#6B6B6B">
                <v:path arrowok="t"/>
              </v:shape>
            </v:group>
            <v:group style="position:absolute;left:290;top:760;width:2;height:531" coordorigin="290,760" coordsize="2,531">
              <v:shape style="position:absolute;left:290;top:760;width:2;height:531" coordorigin="290,760" coordsize="0,531" path="m290,1290l290,760e" filled="f" stroked="t" strokeweight=".95232pt" strokecolor="#707070">
                <v:path arrowok="t"/>
              </v:shape>
            </v:group>
            <v:group style="position:absolute;left:790;top:777;width:9042;height:2" coordorigin="790,777" coordsize="9042,2">
              <v:shape style="position:absolute;left:790;top:777;width:9042;height:2" coordorigin="790,777" coordsize="9042,0" path="m790,777l9833,777e" filled="f" stroked="t" strokeweight=".71424pt" strokecolor="#747474">
                <v:path arrowok="t"/>
              </v:shape>
            </v:group>
            <v:group style="position:absolute;left:1633;top:774;width:376;height:2" coordorigin="1633,774" coordsize="376,2">
              <v:shape style="position:absolute;left:1633;top:774;width:376;height:2" coordorigin="1633,774" coordsize="376,0" path="m1633,774l2009,774e" filled="f" stroked="t" strokeweight=".47616pt" strokecolor="#676767">
                <v:path arrowok="t"/>
              </v:shape>
            </v:group>
            <v:group style="position:absolute;left:2321;top:765;width:2;height:746" coordorigin="2321,765" coordsize="2,746">
              <v:shape style="position:absolute;left:2321;top:765;width:2;height:746" coordorigin="2321,765" coordsize="0,746" path="m2321,1510l2321,765e" filled="f" stroked="t" strokeweight=".95232pt" strokecolor="#5B5B5B">
                <v:path arrowok="t"/>
              </v:shape>
            </v:group>
            <v:group style="position:absolute;left:2833;top:774;width:819;height:2" coordorigin="2833,774" coordsize="819,2">
              <v:shape style="position:absolute;left:2833;top:774;width:819;height:2" coordorigin="2833,774" coordsize="819,0" path="m2833,774l3652,774e" filled="f" stroked="t" strokeweight=".47616pt" strokecolor="#444444">
                <v:path arrowok="t"/>
              </v:shape>
            </v:group>
            <v:group style="position:absolute;left:7752;top:784;width:700;height:2" coordorigin="7752,784" coordsize="700,2">
              <v:shape style="position:absolute;left:7752;top:784;width:700;height:2" coordorigin="7752,784" coordsize="700,0" path="m7752,784l8452,784e" filled="f" stroked="t" strokeweight=".47616pt" strokecolor="#646464">
                <v:path arrowok="t"/>
              </v:shape>
            </v:group>
            <v:group style="position:absolute;left:9099;top:779;width:2;height:387" coordorigin="9099,779" coordsize="2,387">
              <v:shape style="position:absolute;left:9099;top:779;width:2;height:387" coordorigin="9099,779" coordsize="0,387" path="m9099,1166l9099,779e" filled="f" stroked="t" strokeweight=".95232pt" strokecolor="#4F4F4F">
                <v:path arrowok="t"/>
              </v:shape>
            </v:group>
            <v:group style="position:absolute;left:9097;top:1090;width:2;height:406" coordorigin="9097,1090" coordsize="2,406">
              <v:shape style="position:absolute;left:9097;top:1090;width:2;height:406" coordorigin="9097,1090" coordsize="0,406" path="m9097,1496l9097,1090e" filled="f" stroked="t" strokeweight=".47616pt" strokecolor="#3B3B3B">
                <v:path arrowok="t"/>
              </v:shape>
            </v:group>
            <v:group style="position:absolute;left:2319;top:1439;width:2;height:229" coordorigin="2319,1439" coordsize="2,229">
              <v:shape style="position:absolute;left:2319;top:1439;width:2;height:229" coordorigin="2319,1439" coordsize="0,229" path="m2319,1668l2319,1439e" filled="f" stroked="t" strokeweight=".47616pt" strokecolor="#282828">
                <v:path arrowok="t"/>
              </v:shape>
            </v:group>
            <v:group style="position:absolute;left:9099;top:1439;width:2;height:358" coordorigin="9099,1439" coordsize="2,358">
              <v:shape style="position:absolute;left:9099;top:1439;width:2;height:358" coordorigin="9099,1439" coordsize="0,358" path="m9099,1797l9099,1439e" filled="f" stroked="t" strokeweight=".47616pt" strokecolor="#1F1F1F">
                <v:path arrowok="t"/>
              </v:shape>
            </v:group>
            <v:group style="position:absolute;left:286;top:1090;width:2;height:707" coordorigin="286,1090" coordsize="2,707">
              <v:shape style="position:absolute;left:286;top:1090;width:2;height:707" coordorigin="286,1090" coordsize="0,707" path="m286,1797l286,1090e" filled="f" stroked="t" strokeweight=".47616pt" strokecolor="#5B5B5B">
                <v:path arrowok="t"/>
              </v:shape>
            </v:group>
            <v:group style="position:absolute;left:2319;top:1611;width:2;height:186" coordorigin="2319,1611" coordsize="2,186">
              <v:shape style="position:absolute;left:2319;top:1611;width:2;height:186" coordorigin="2319,1611" coordsize="0,186" path="m2319,1797l2319,1611e" filled="f" stroked="t" strokeweight=".47616pt" strokecolor="#0F0F0F">
                <v:path arrowok="t"/>
              </v:shape>
            </v:group>
            <v:group style="position:absolute;left:286;top:1678;width:2;height:296" coordorigin="286,1678" coordsize="2,296">
              <v:shape style="position:absolute;left:286;top:1678;width:2;height:296" coordorigin="286,1678" coordsize="0,296" path="m286,1974l286,1678e" filled="f" stroked="t" strokeweight=".95232pt" strokecolor="#707070">
                <v:path arrowok="t"/>
              </v:shape>
            </v:group>
            <v:group style="position:absolute;left:2319;top:1740;width:2;height:210" coordorigin="2319,1740" coordsize="2,210">
              <v:shape style="position:absolute;left:2319;top:1740;width:2;height:210" coordorigin="2319,1740" coordsize="0,210" path="m2319,1950l2319,1740e" filled="f" stroked="t" strokeweight=".47616pt" strokecolor="#232323">
                <v:path arrowok="t"/>
              </v:shape>
            </v:group>
            <v:group style="position:absolute;left:276;top:1938;width:2943;height:2" coordorigin="276,1938" coordsize="2943,2">
              <v:shape style="position:absolute;left:276;top:1938;width:2943;height:2" coordorigin="276,1938" coordsize="2943,0" path="m276,1938l3219,1938e" filled="f" stroked="t" strokeweight=".71424pt" strokecolor="#606060">
                <v:path arrowok="t"/>
              </v:shape>
            </v:group>
            <v:group style="position:absolute;left:3162;top:1940;width:210;height:2" coordorigin="3162,1940" coordsize="210,2">
              <v:shape style="position:absolute;left:3162;top:1940;width:210;height:2" coordorigin="3162,1940" coordsize="210,0" path="m3162,1940l3371,1940e" filled="f" stroked="t" strokeweight=".47616pt" strokecolor="#2F2F2F">
                <v:path arrowok="t"/>
              </v:shape>
            </v:group>
            <v:group style="position:absolute;left:3314;top:1943;width:162;height:2" coordorigin="3314,1943" coordsize="162,2">
              <v:shape style="position:absolute;left:3314;top:1943;width:162;height:2" coordorigin="3314,1943" coordsize="162,0" path="m3314,1943l3476,1943e" filled="f" stroked="t" strokeweight=".47616pt" strokecolor="#4B4B4B">
                <v:path arrowok="t"/>
              </v:shape>
            </v:group>
            <v:group style="position:absolute;left:3419;top:1943;width:3514;height:2" coordorigin="3419,1943" coordsize="3514,2">
              <v:shape style="position:absolute;left:3419;top:1943;width:3514;height:2" coordorigin="3419,1943" coordsize="3514,0" path="m3419,1943l6933,1943e" filled="f" stroked="t" strokeweight=".71424pt" strokecolor="#6B6B6B">
                <v:path arrowok="t"/>
              </v:shape>
            </v:group>
            <v:group style="position:absolute;left:6876;top:1945;width:490;height:2" coordorigin="6876,1945" coordsize="490,2">
              <v:shape style="position:absolute;left:6876;top:1945;width:490;height:2" coordorigin="6876,1945" coordsize="490,0" path="m6876,1945l7366,1945e" filled="f" stroked="t" strokeweight=".47616pt" strokecolor="#444444">
                <v:path arrowok="t"/>
              </v:shape>
            </v:group>
            <v:group style="position:absolute;left:9871;top:786;width:1714;height:2" coordorigin="9871,786" coordsize="1714,2">
              <v:shape style="position:absolute;left:9871;top:786;width:1714;height:2" coordorigin="9871,786" coordsize="1714,0" path="m9871,786l11585,786e" filled="f" stroked="t" strokeweight=".71424pt" strokecolor="#878787">
                <v:path arrowok="t"/>
              </v:shape>
            </v:group>
            <v:group style="position:absolute;left:11583;top:779;width:2;height:2151" coordorigin="11583,779" coordsize="2,2151">
              <v:shape style="position:absolute;left:11583;top:779;width:2;height:2151" coordorigin="11583,779" coordsize="0,2151" path="m11583,2930l11583,779e" filled="f" stroked="t" strokeweight=".95232pt" strokecolor="#575757">
                <v:path arrowok="t"/>
              </v:shape>
            </v:group>
            <v:group style="position:absolute;left:7309;top:1950;width:4285;height:2" coordorigin="7309,1950" coordsize="4285,2">
              <v:shape style="position:absolute;left:7309;top:1950;width:4285;height:2" coordorigin="7309,1950" coordsize="4285,0" path="m7309,1950l11594,1950e" filled="f" stroked="t" strokeweight=".71424pt" strokecolor="#646464">
                <v:path arrowok="t"/>
              </v:shape>
            </v:group>
            <v:group style="position:absolute;left:9099;top:1740;width:2;height:220" coordorigin="9099,1740" coordsize="2,220">
              <v:shape style="position:absolute;left:9099;top:1740;width:2;height:220" coordorigin="9099,1740" coordsize="0,220" path="m9099,1960l9099,1740e" filled="f" stroked="t" strokeweight=".47616pt" strokecolor="#3B3B3B">
                <v:path arrowok="t"/>
              </v:shape>
            </v:group>
            <v:group style="position:absolute;left:281;top:2179;width:2743;height:2" coordorigin="281,2179" coordsize="2743,2">
              <v:shape style="position:absolute;left:281;top:2179;width:2743;height:2" coordorigin="281,2179" coordsize="2743,0" path="m281,2179l3024,2179e" filled="f" stroked="t" strokeweight=".71424pt" strokecolor="#575757">
                <v:path arrowok="t"/>
              </v:shape>
            </v:group>
            <v:group style="position:absolute;left:2966;top:2179;width:252;height:2" coordorigin="2966,2179" coordsize="252,2">
              <v:shape style="position:absolute;left:2966;top:2179;width:252;height:2" coordorigin="2966,2179" coordsize="252,0" path="m2966,2179l3219,2179e" filled="f" stroked="t" strokeweight=".47616pt" strokecolor="#3F3F3F">
                <v:path arrowok="t"/>
              </v:shape>
            </v:group>
            <v:group style="position:absolute;left:3162;top:2189;width:8433;height:2" coordorigin="3162,2189" coordsize="8433,2">
              <v:shape style="position:absolute;left:3162;top:2189;width:8433;height:2" coordorigin="3162,2189" coordsize="8433,0" path="m3162,2189l11594,2189e" filled="f" stroked="t" strokeweight=".71424pt" strokecolor="#676767">
                <v:path arrowok="t"/>
              </v:shape>
            </v:group>
            <v:group style="position:absolute;left:3350;top:1936;width:2;height:296" coordorigin="3350,1936" coordsize="2,296">
              <v:shape style="position:absolute;left:3350;top:1936;width:2;height:296" coordorigin="3350,1936" coordsize="0,296" path="m3350,2232l3350,1936e" filled="f" stroked="t" strokeweight=".71424pt" strokecolor="#484848">
                <v:path arrowok="t"/>
              </v:shape>
            </v:group>
            <v:group style="position:absolute;left:7788;top:1936;width:2;height:258" coordorigin="7788,1936" coordsize="2,258">
              <v:shape style="position:absolute;left:7788;top:1936;width:2;height:258" coordorigin="7788,1936" coordsize="0,258" path="m7788,2194l7788,1936e" filled="f" stroked="t" strokeweight=".71424pt" strokecolor="#545454">
                <v:path arrowok="t"/>
              </v:shape>
            </v:group>
            <v:group style="position:absolute;left:9061;top:2191;width:1848;height:2" coordorigin="9061,2191" coordsize="1848,2">
              <v:shape style="position:absolute;left:9061;top:2191;width:1848;height:2" coordorigin="9061,2191" coordsize="1848,0" path="m9061,2191l10909,2191e" filled="f" stroked="t" strokeweight=".71424pt" strokecolor="#606060">
                <v:path arrowok="t"/>
              </v:shape>
            </v:group>
            <v:group style="position:absolute;left:281;top:2426;width:11309;height:2" coordorigin="281,2426" coordsize="11309,2">
              <v:shape style="position:absolute;left:281;top:2426;width:11309;height:2" coordorigin="281,2426" coordsize="11309,0" path="m281,2426l11590,2426e" filled="f" stroked="t" strokeweight=".71424pt" strokecolor="#676767">
                <v:path arrowok="t"/>
              </v:shape>
            </v:group>
            <v:group style="position:absolute;left:298;top:1295;width:2;height:13110" coordorigin="298,1295" coordsize="2,13110">
              <v:shape style="position:absolute;left:298;top:1295;width:2;height:13110" coordorigin="298,1295" coordsize="0,13110" path="m298,14406l298,1295e" filled="f" stroked="t" strokeweight=".71424pt" strokecolor="#4B4B4B">
                <v:path arrowok="t"/>
              </v:shape>
            </v:group>
            <v:group style="position:absolute;left:3352;top:2160;width:2;height:272" coordorigin="3352,2160" coordsize="2,272">
              <v:shape style="position:absolute;left:3352;top:2160;width:2;height:272" coordorigin="3352,2160" coordsize="0,272" path="m3352,2433l3352,2160e" filled="f" stroked="t" strokeweight=".47616pt" strokecolor="#2F2F2F">
                <v:path arrowok="t"/>
              </v:shape>
            </v:group>
            <v:group style="position:absolute;left:7752;top:2428;width:371;height:2" coordorigin="7752,2428" coordsize="371,2">
              <v:shape style="position:absolute;left:7752;top:2428;width:371;height:2" coordorigin="7752,2428" coordsize="371,0" path="m7752,2428l8123,2428e" filled="f" stroked="t" strokeweight=".47616pt" strokecolor="#4B4B4B">
                <v:path arrowok="t"/>
              </v:shape>
            </v:group>
            <v:group style="position:absolute;left:281;top:2665;width:11314;height:2" coordorigin="281,2665" coordsize="11314,2">
              <v:shape style="position:absolute;left:281;top:2665;width:11314;height:2" coordorigin="281,2665" coordsize="11314,0" path="m281,2665l11594,2665e" filled="f" stroked="t" strokeweight=".71424pt" strokecolor="#646464">
                <v:path arrowok="t"/>
              </v:shape>
            </v:group>
            <v:group style="position:absolute;left:6719;top:2665;width:648;height:2" coordorigin="6719,2665" coordsize="648,2">
              <v:shape style="position:absolute;left:6719;top:2665;width:648;height:2" coordorigin="6719,2665" coordsize="648,0" path="m6719,2665l7366,2665e" filled="f" stroked="t" strokeweight=".47616pt" strokecolor="#4B4B4B">
                <v:path arrowok="t"/>
              </v:shape>
            </v:group>
            <v:group style="position:absolute;left:7752;top:2667;width:371;height:2" coordorigin="7752,2667" coordsize="371,2">
              <v:shape style="position:absolute;left:7752;top:2667;width:371;height:2" coordorigin="7752,2667" coordsize="371,0" path="m7752,2667l8123,2667e" filled="f" stroked="t" strokeweight=".47616pt" strokecolor="#575757">
                <v:path arrowok="t"/>
              </v:shape>
            </v:group>
            <v:group style="position:absolute;left:8066;top:2667;width:1324;height:2" coordorigin="8066,2667" coordsize="1324,2">
              <v:shape style="position:absolute;left:8066;top:2667;width:1324;height:2" coordorigin="8066,2667" coordsize="1324,0" path="m8066,2667l9390,2667e" filled="f" stroked="t" strokeweight=".71424pt" strokecolor="#5B5B5B">
                <v:path arrowok="t"/>
              </v:shape>
            </v:group>
            <v:group style="position:absolute;left:281;top:2901;width:3333;height:2" coordorigin="281,2901" coordsize="3333,2">
              <v:shape style="position:absolute;left:281;top:2901;width:3333;height:2" coordorigin="281,2901" coordsize="3333,0" path="m281,2901l3614,2901e" filled="f" stroked="t" strokeweight=".71424pt" strokecolor="#545454">
                <v:path arrowok="t"/>
              </v:shape>
            </v:group>
            <v:group style="position:absolute;left:3419;top:2908;width:8171;height:2" coordorigin="3419,2908" coordsize="8171,2">
              <v:shape style="position:absolute;left:3419;top:2908;width:8171;height:2" coordorigin="3419,2908" coordsize="8171,0" path="m3419,2908l11590,2908e" filled="f" stroked="t" strokeweight=".71424pt" strokecolor="#707070">
                <v:path arrowok="t"/>
              </v:shape>
            </v:group>
            <v:group style="position:absolute;left:4852;top:2904;width:824;height:2" coordorigin="4852,2904" coordsize="824,2">
              <v:shape style="position:absolute;left:4852;top:2904;width:824;height:2" coordorigin="4852,2904" coordsize="824,0" path="m4852,2904l5676,2904e" filled="f" stroked="t" strokeweight=".47616pt" strokecolor="#4F4F4F">
                <v:path arrowok="t"/>
              </v:shape>
            </v:group>
            <v:group style="position:absolute;left:5576;top:2906;width:690;height:2" coordorigin="5576,2906" coordsize="690,2">
              <v:shape style="position:absolute;left:5576;top:2906;width:690;height:2" coordorigin="5576,2906" coordsize="690,0" path="m5576,2906l6266,2906e" filled="f" stroked="t" strokeweight=".95232pt" strokecolor="#8C8C8C">
                <v:path arrowok="t"/>
              </v:shape>
            </v:group>
            <v:group style="position:absolute;left:6095;top:2906;width:800;height:2" coordorigin="6095,2906" coordsize="800,2">
              <v:shape style="position:absolute;left:6095;top:2906;width:800;height:2" coordorigin="6095,2906" coordsize="800,0" path="m6095,2906l6895,2906e" filled="f" stroked="t" strokeweight=".47616pt" strokecolor="#606060">
                <v:path arrowok="t"/>
              </v:shape>
            </v:group>
            <v:group style="position:absolute;left:6719;top:2906;width:214;height:2" coordorigin="6719,2906" coordsize="214,2">
              <v:shape style="position:absolute;left:6719;top:2906;width:214;height:2" coordorigin="6719,2906" coordsize="214,0" path="m6719,2906l6933,2906e" filled="f" stroked="t" strokeweight=".47616pt" strokecolor="#4B4B4B">
                <v:path arrowok="t"/>
              </v:shape>
            </v:group>
            <v:group style="position:absolute;left:7752;top:2906;width:371;height:2" coordorigin="7752,2906" coordsize="371,2">
              <v:shape style="position:absolute;left:7752;top:2906;width:371;height:2" coordorigin="7752,2906" coordsize="371,0" path="m7752,2906l8123,2906e" filled="f" stroked="t" strokeweight=".47616pt" strokecolor="#545454">
                <v:path arrowok="t"/>
              </v:shape>
            </v:group>
            <v:group style="position:absolute;left:286;top:3140;width:3514;height:2" coordorigin="286,3140" coordsize="3514,2">
              <v:shape style="position:absolute;left:286;top:3140;width:3514;height:2" coordorigin="286,3140" coordsize="3514,0" path="m286,3140l3800,3140e" filled="f" stroked="t" strokeweight=".71424pt" strokecolor="#5B5B5B">
                <v:path arrowok="t"/>
              </v:shape>
            </v:group>
            <v:group style="position:absolute;left:3743;top:3140;width:500;height:2" coordorigin="3743,3140" coordsize="500,2">
              <v:shape style="position:absolute;left:3743;top:3140;width:500;height:2" coordorigin="3743,3140" coordsize="500,0" path="m3743,3140l4243,3140e" filled="f" stroked="t" strokeweight=".47616pt" strokecolor="#575757">
                <v:path arrowok="t"/>
              </v:shape>
            </v:group>
            <v:group style="position:absolute;left:4185;top:3145;width:7404;height:2" coordorigin="4185,3145" coordsize="7404,2">
              <v:shape style="position:absolute;left:4185;top:3145;width:7404;height:2" coordorigin="4185,3145" coordsize="7404,0" path="m4185,3145l11590,3145e" filled="f" stroked="t" strokeweight=".71424pt" strokecolor="#707070">
                <v:path arrowok="t"/>
              </v:shape>
            </v:group>
            <v:group style="position:absolute;left:6719;top:3145;width:214;height:2" coordorigin="6719,3145" coordsize="214,2">
              <v:shape style="position:absolute;left:6719;top:3145;width:214;height:2" coordorigin="6719,3145" coordsize="214,0" path="m6719,3145l6933,3145e" filled="f" stroked="t" strokeweight=".47616pt" strokecolor="#484848">
                <v:path arrowok="t"/>
              </v:shape>
            </v:group>
            <v:group style="position:absolute;left:7752;top:3145;width:371;height:2" coordorigin="7752,3145" coordsize="371,2">
              <v:shape style="position:absolute;left:7752;top:3145;width:371;height:2" coordorigin="7752,3145" coordsize="371,0" path="m7752,3145l8123,3145e" filled="f" stroked="t" strokeweight=".47616pt" strokecolor="#575757">
                <v:path arrowok="t"/>
              </v:shape>
            </v:group>
            <v:group style="position:absolute;left:11585;top:2858;width:2;height:330" coordorigin="11585,2858" coordsize="2,330">
              <v:shape style="position:absolute;left:11585;top:2858;width:2;height:330" coordorigin="11585,2858" coordsize="0,330" path="m11585,3188l11585,2858e" filled="f" stroked="t" strokeweight=".47616pt" strokecolor="#3B3B3B">
                <v:path arrowok="t"/>
              </v:shape>
            </v:group>
            <v:group style="position:absolute;left:295;top:3116;width:2;height:296" coordorigin="295,3116" coordsize="2,296">
              <v:shape style="position:absolute;left:295;top:3116;width:2;height:296" coordorigin="295,3116" coordsize="0,296" path="m295,3413l295,3116e" filled="f" stroked="t" strokeweight=".71424pt" strokecolor="#2F2F2F">
                <v:path arrowok="t"/>
              </v:shape>
            </v:group>
            <v:group style="position:absolute;left:3802;top:3135;width:2;height:449" coordorigin="3802,3135" coordsize="2,449">
              <v:shape style="position:absolute;left:3802;top:3135;width:2;height:449" coordorigin="3802,3135" coordsize="0,449" path="m3802,3585l3802,3135e" filled="f" stroked="t" strokeweight=".47616pt" strokecolor="#232323">
                <v:path arrowok="t"/>
              </v:shape>
            </v:group>
            <v:group style="position:absolute;left:6919;top:3135;width:2;height:277" coordorigin="6919,3135" coordsize="2,277">
              <v:shape style="position:absolute;left:6919;top:3135;width:2;height:277" coordorigin="6919,3135" coordsize="0,277" path="m6919,3413l6919,3135e" filled="f" stroked="t" strokeweight=".47616pt" strokecolor="#2B2B2B">
                <v:path arrowok="t"/>
              </v:shape>
            </v:group>
            <v:group style="position:absolute;left:11585;top:3116;width:2;height:2332" coordorigin="11585,3116" coordsize="2,2332">
              <v:shape style="position:absolute;left:11585;top:3116;width:2;height:2332" coordorigin="11585,3116" coordsize="0,2332" path="m11585,5449l11585,3116e" filled="f" stroked="t" strokeweight=".95232pt" strokecolor="#646464">
                <v:path arrowok="t"/>
              </v:shape>
            </v:group>
            <v:group style="position:absolute;left:290;top:3355;width:2;height:229" coordorigin="290,3355" coordsize="2,229">
              <v:shape style="position:absolute;left:290;top:3355;width:2;height:229" coordorigin="290,3355" coordsize="0,229" path="m290,3585l290,3355e" filled="f" stroked="t" strokeweight=".47616pt" strokecolor="#1C1C1C">
                <v:path arrowok="t"/>
              </v:shape>
            </v:group>
            <v:group style="position:absolute;left:3790;top:3566;width:1886;height:2" coordorigin="3790,3566" coordsize="1886,2">
              <v:shape style="position:absolute;left:3790;top:3566;width:1886;height:2" coordorigin="3790,3566" coordsize="1886,0" path="m3790,3566l5676,3566e" filled="f" stroked="t" strokeweight=".47616pt" strokecolor="#777777">
                <v:path arrowok="t"/>
              </v:shape>
            </v:group>
            <v:group style="position:absolute;left:3797;top:3527;width:2;height:554" coordorigin="3797,3527" coordsize="2,554">
              <v:shape style="position:absolute;left:3797;top:3527;width:2;height:554" coordorigin="3797,3527" coordsize="0,554" path="m3797,4082l3797,3527e" filled="f" stroked="t" strokeweight=".71424pt" strokecolor="#4F4F4F">
                <v:path arrowok="t"/>
              </v:shape>
            </v:group>
            <v:group style="position:absolute;left:3795;top:3867;width:638;height:2" coordorigin="3795,3867" coordsize="638,2">
              <v:shape style="position:absolute;left:3795;top:3867;width:638;height:2" coordorigin="3795,3867" coordsize="638,0" path="m3795,3867l4433,3867e" filled="f" stroked="t" strokeweight=".47616pt" strokecolor="#606060">
                <v:path arrowok="t"/>
              </v:shape>
            </v:group>
            <v:group style="position:absolute;left:5619;top:3862;width:1309;height:2" coordorigin="5619,3862" coordsize="1309,2">
              <v:shape style="position:absolute;left:5619;top:3862;width:1309;height:2" coordorigin="5619,3862" coordsize="1309,0" path="m5619,3862l6928,3862e" filled="f" stroked="t" strokeweight=".71424pt" strokecolor="#A0A0A0">
                <v:path arrowok="t"/>
              </v:shape>
            </v:group>
            <v:group style="position:absolute;left:4185;top:3867;width:1490;height:2" coordorigin="4185,3867" coordsize="1490,2">
              <v:shape style="position:absolute;left:4185;top:3867;width:1490;height:2" coordorigin="4185,3867" coordsize="1490,0" path="m4185,3867l5676,3867e" filled="f" stroked="t" strokeweight=".71424pt" strokecolor="#676767">
                <v:path arrowok="t"/>
              </v:shape>
            </v:group>
            <v:group style="position:absolute;left:281;top:4072;width:614;height:2" coordorigin="281,4072" coordsize="614,2">
              <v:shape style="position:absolute;left:281;top:4072;width:614;height:2" coordorigin="281,4072" coordsize="614,0" path="m281,4072l895,4072e" filled="f" stroked="t" strokeweight=".95232pt" strokecolor="#575757">
                <v:path arrowok="t"/>
              </v:shape>
            </v:group>
            <v:group style="position:absolute;left:790;top:4072;width:900;height:2" coordorigin="790,4072" coordsize="900,2">
              <v:shape style="position:absolute;left:790;top:4072;width:900;height:2" coordorigin="790,4072" coordsize="900,0" path="m790,4072l1690,4072e" filled="f" stroked="t" strokeweight=".71424pt" strokecolor="#444444">
                <v:path arrowok="t"/>
              </v:shape>
            </v:group>
            <v:group style="position:absolute;left:1624;top:4075;width:914;height:2" coordorigin="1624,4075" coordsize="914,2">
              <v:shape style="position:absolute;left:1624;top:4075;width:914;height:2" coordorigin="1624,4075" coordsize="914,0" path="m1624,4075l2538,4075e" filled="f" stroked="t" strokeweight=".95232pt" strokecolor="#676767">
                <v:path arrowok="t"/>
              </v:shape>
            </v:group>
            <v:group style="position:absolute;left:2281;top:4072;width:609;height:2" coordorigin="2281,4072" coordsize="609,2">
              <v:shape style="position:absolute;left:2281;top:4072;width:609;height:2" coordorigin="2281,4072" coordsize="609,0" path="m2281,4072l2890,4072e" filled="f" stroked="t" strokeweight=".71424pt" strokecolor="#545454">
                <v:path arrowok="t"/>
              </v:shape>
            </v:group>
            <v:group style="position:absolute;left:2652;top:4075;width:824;height:2" coordorigin="2652,4075" coordsize="824,2">
              <v:shape style="position:absolute;left:2652;top:4075;width:824;height:2" coordorigin="2652,4075" coordsize="824,0" path="m2652,4075l3476,4075e" filled="f" stroked="t" strokeweight=".47616pt" strokecolor="#3B3B3B">
                <v:path arrowok="t"/>
              </v:shape>
            </v:group>
            <v:group style="position:absolute;left:3419;top:4075;width:2519;height:2" coordorigin="3419,4075" coordsize="2519,2">
              <v:shape style="position:absolute;left:3419;top:4075;width:2519;height:2" coordorigin="3419,4075" coordsize="2519,0" path="m3419,4075l5938,4075e" filled="f" stroked="t" strokeweight=".71424pt" strokecolor="#707070">
                <v:path arrowok="t"/>
              </v:shape>
            </v:group>
            <v:group style="position:absolute;left:5619;top:4077;width:533;height:2" coordorigin="5619,4077" coordsize="533,2">
              <v:shape style="position:absolute;left:5619;top:4077;width:533;height:2" coordorigin="5619,4077" coordsize="533,0" path="m5619,4077l6152,4077e" filled="f" stroked="t" strokeweight=".47616pt" strokecolor="#707070">
                <v:path arrowok="t"/>
              </v:shape>
            </v:group>
            <v:group style="position:absolute;left:5976;top:4077;width:967;height:2" coordorigin="5976,4077" coordsize="967,2">
              <v:shape style="position:absolute;left:5976;top:4077;width:967;height:2" coordorigin="5976,4077" coordsize="967,0" path="m5976,4077l6942,4077e" filled="f" stroked="t" strokeweight=".95232pt" strokecolor="#747474">
                <v:path arrowok="t"/>
              </v:shape>
            </v:group>
            <v:group style="position:absolute;left:6919;top:3355;width:2;height:731" coordorigin="6919,3355" coordsize="2,731">
              <v:shape style="position:absolute;left:6919;top:3355;width:2;height:731" coordorigin="6919,3355" coordsize="0,731" path="m6919,4087l6919,3355e" filled="f" stroked="t" strokeweight=".71424pt" strokecolor="#444444">
                <v:path arrowok="t"/>
              </v:shape>
            </v:group>
            <v:group style="position:absolute;left:6871;top:4077;width:495;height:2" coordorigin="6871,4077" coordsize="495,2">
              <v:shape style="position:absolute;left:6871;top:4077;width:495;height:2" coordorigin="6871,4077" coordsize="495,0" path="m6871,4077l7366,4077e" filled="f" stroked="t" strokeweight=".47616pt" strokecolor="#444444">
                <v:path arrowok="t"/>
              </v:shape>
            </v:group>
            <v:group style="position:absolute;left:7309;top:4082;width:4285;height:2" coordorigin="7309,4082" coordsize="4285,2">
              <v:shape style="position:absolute;left:7309;top:4082;width:4285;height:2" coordorigin="7309,4082" coordsize="4285,0" path="m7309,4082l11594,4082e" filled="f" stroked="t" strokeweight=".71424pt" strokecolor="#6B6B6B">
                <v:path arrowok="t"/>
              </v:shape>
            </v:group>
            <v:group style="position:absolute;left:281;top:4349;width:1409;height:2" coordorigin="281,4349" coordsize="1409,2">
              <v:shape style="position:absolute;left:281;top:4349;width:1409;height:2" coordorigin="281,4349" coordsize="1409,0" path="m281,4349l1690,4349e" filled="f" stroked="t" strokeweight=".71424pt" strokecolor="#545454">
                <v:path arrowok="t"/>
              </v:shape>
            </v:group>
            <v:group style="position:absolute;left:1633;top:4349;width:214;height:2" coordorigin="1633,4349" coordsize="214,2">
              <v:shape style="position:absolute;left:1633;top:4349;width:214;height:2" coordorigin="1633,4349" coordsize="214,0" path="m1633,4349l1848,4349e" filled="f" stroked="t" strokeweight=".47616pt" strokecolor="#383838">
                <v:path arrowok="t"/>
              </v:shape>
            </v:group>
            <v:group style="position:absolute;left:1790;top:4354;width:9152;height:2" coordorigin="1790,4354" coordsize="9152,2">
              <v:shape style="position:absolute;left:1790;top:4354;width:9152;height:2" coordorigin="1790,4354" coordsize="9152,0" path="m1790,4354l10942,4354e" filled="f" stroked="t" strokeweight=".71424pt" strokecolor="#676767">
                <v:path arrowok="t"/>
              </v:shape>
            </v:group>
            <v:group style="position:absolute;left:2326;top:4063;width:2;height:12298" coordorigin="2326,4063" coordsize="2,12298">
              <v:shape style="position:absolute;left:2326;top:4063;width:2;height:12298" coordorigin="2326,4063" coordsize="0,12298" path="m2326,16360l2326,4063e" filled="f" stroked="t" strokeweight=".71424pt" strokecolor="#4F4F4F">
                <v:path arrowok="t"/>
              </v:shape>
            </v:group>
            <v:group style="position:absolute;left:2966;top:4349;width:405;height:2" coordorigin="2966,4349" coordsize="405,2">
              <v:shape style="position:absolute;left:2966;top:4349;width:405;height:2" coordorigin="2966,4349" coordsize="405,0" path="m2966,4349l3371,4349e" filled="f" stroked="t" strokeweight=".47616pt" strokecolor="#444444">
                <v:path arrowok="t"/>
              </v:shape>
            </v:group>
            <v:group style="position:absolute;left:10561;top:4361;width:1033;height:2" coordorigin="10561,4361" coordsize="1033,2">
              <v:shape style="position:absolute;left:10561;top:4361;width:1033;height:2" coordorigin="10561,4361" coordsize="1033,0" path="m10561,4361l11594,4361e" filled="f" stroked="t" strokeweight=".47616pt" strokecolor="#676767">
                <v:path arrowok="t"/>
              </v:shape>
            </v:group>
            <v:group style="position:absolute;left:2314;top:4593;width:2295;height:2" coordorigin="2314,4593" coordsize="2295,2">
              <v:shape style="position:absolute;left:2314;top:4593;width:2295;height:2" coordorigin="2314,4593" coordsize="2295,0" path="m2314,4593l4609,4593e" filled="f" stroked="t" strokeweight=".71424pt" strokecolor="#676767">
                <v:path arrowok="t"/>
              </v:shape>
            </v:group>
            <v:group style="position:absolute;left:4366;top:4593;width:614;height:2" coordorigin="4366,4593" coordsize="614,2">
              <v:shape style="position:absolute;left:4366;top:4593;width:614;height:2" coordorigin="4366,4593" coordsize="614,0" path="m4366,4593l4981,4593e" filled="f" stroked="t" strokeweight=".95232pt" strokecolor="#838383">
                <v:path arrowok="t"/>
              </v:shape>
            </v:group>
            <v:group style="position:absolute;left:4852;top:4596;width:824;height:2" coordorigin="4852,4596" coordsize="824,2">
              <v:shape style="position:absolute;left:4852;top:4596;width:824;height:2" coordorigin="4852,4596" coordsize="824,0" path="m4852,4596l5676,4596e" filled="f" stroked="t" strokeweight=".47616pt" strokecolor="#575757">
                <v:path arrowok="t"/>
              </v:shape>
            </v:group>
            <v:group style="position:absolute;left:5619;top:4596;width:1157;height:2" coordorigin="5619,4596" coordsize="1157,2">
              <v:shape style="position:absolute;left:5619;top:4596;width:1157;height:2" coordorigin="5619,4596" coordsize="1157,0" path="m5619,4596l6776,4596e" filled="f" stroked="t" strokeweight=".71424pt" strokecolor="#808080">
                <v:path arrowok="t"/>
              </v:shape>
            </v:group>
            <v:group style="position:absolute;left:6719;top:4596;width:214;height:2" coordorigin="6719,4596" coordsize="214,2">
              <v:shape style="position:absolute;left:6719;top:4596;width:214;height:2" coordorigin="6719,4596" coordsize="214,0" path="m6719,4596l6933,4596e" filled="f" stroked="t" strokeweight=".47616pt" strokecolor="#545454">
                <v:path arrowok="t"/>
              </v:shape>
            </v:group>
            <v:group style="position:absolute;left:6819;top:4598;width:1057;height:2" coordorigin="6819,4598" coordsize="1057,2">
              <v:shape style="position:absolute;left:6819;top:4598;width:1057;height:2" coordorigin="6819,4598" coordsize="1057,0" path="m6819,4598l7876,4598e" filled="f" stroked="t" strokeweight=".95232pt" strokecolor="#6B6B6B">
                <v:path arrowok="t"/>
              </v:shape>
            </v:group>
            <v:group style="position:absolute;left:7752;top:4598;width:371;height:2" coordorigin="7752,4598" coordsize="371,2">
              <v:shape style="position:absolute;left:7752;top:4598;width:371;height:2" coordorigin="7752,4598" coordsize="371,0" path="m7752,4598l8123,4598e" filled="f" stroked="t" strokeweight=".47616pt" strokecolor="#646464">
                <v:path arrowok="t"/>
              </v:shape>
            </v:group>
            <v:group style="position:absolute;left:8066;top:4600;width:3533;height:2" coordorigin="8066,4600" coordsize="3533,2">
              <v:shape style="position:absolute;left:8066;top:4600;width:3533;height:2" coordorigin="8066,4600" coordsize="3533,0" path="m8066,4600l11599,4600e" filled="f" stroked="t" strokeweight=".71424pt" strokecolor="#676767">
                <v:path arrowok="t"/>
              </v:shape>
            </v:group>
            <v:group style="position:absolute;left:4885;top:4584;width:2;height:2179" coordorigin="4885,4584" coordsize="2,2179">
              <v:shape style="position:absolute;left:4885;top:4584;width:2;height:2179" coordorigin="4885,4584" coordsize="0,2179" path="m4885,6763l4885,4584e" filled="f" stroked="t" strokeweight=".71424pt" strokecolor="#606060">
                <v:path arrowok="t"/>
              </v:shape>
            </v:group>
            <v:group style="position:absolute;left:7792;top:4584;width:2;height:320" coordorigin="7792,4584" coordsize="2,320">
              <v:shape style="position:absolute;left:7792;top:4584;width:2;height:320" coordorigin="7792,4584" coordsize="0,320" path="m7792,4904l7792,4584e" filled="f" stroked="t" strokeweight=".71424pt" strokecolor="#3F3F3F">
                <v:path arrowok="t"/>
              </v:shape>
            </v:group>
            <v:group style="position:absolute;left:4876;top:5078;width:2771;height:2" coordorigin="4876,5078" coordsize="2771,2">
              <v:shape style="position:absolute;left:4876;top:5078;width:2771;height:2" coordorigin="4876,5078" coordsize="2771,0" path="m4876,5078l7647,5078e" filled="f" stroked="t" strokeweight=".71424pt" strokecolor="#747474">
                <v:path arrowok="t"/>
              </v:shape>
            </v:group>
            <v:group style="position:absolute;left:7309;top:5081;width:509;height:2" coordorigin="7309,5081" coordsize="509,2">
              <v:shape style="position:absolute;left:7309;top:5081;width:509;height:2" coordorigin="7309,5081" coordsize="509,0" path="m7309,5081l7819,5081e" filled="f" stroked="t" strokeweight=".47616pt" strokecolor="#4F4F4F">
                <v:path arrowok="t"/>
              </v:shape>
            </v:group>
            <v:group style="position:absolute;left:7795;top:4846;width:2;height:239" coordorigin="7795,4846" coordsize="2,239">
              <v:shape style="position:absolute;left:7795;top:4846;width:2;height:239" coordorigin="7795,4846" coordsize="0,239" path="m7795,5085l7795,4846e" filled="f" stroked="t" strokeweight=".47616pt" strokecolor="#2B2B2B">
                <v:path arrowok="t"/>
              </v:shape>
            </v:group>
            <v:group style="position:absolute;left:7733;top:5083;width:3866;height:2" coordorigin="7733,5083" coordsize="3866,2">
              <v:shape style="position:absolute;left:7733;top:5083;width:3866;height:2" coordorigin="7733,5083" coordsize="3866,0" path="m7733,5083l11599,5083e" filled="f" stroked="t" strokeweight=".71424pt" strokecolor="#707070">
                <v:path arrowok="t"/>
              </v:shape>
            </v:group>
            <v:group style="position:absolute;left:8757;top:5081;width:362;height:2" coordorigin="8757,5081" coordsize="362,2">
              <v:shape style="position:absolute;left:8757;top:5081;width:362;height:2" coordorigin="8757,5081" coordsize="362,0" path="m8757,5081l9118,5081e" filled="f" stroked="t" strokeweight=".47616pt" strokecolor="#4F4F4F">
                <v:path arrowok="t"/>
              </v:shape>
            </v:group>
            <v:group style="position:absolute;left:4876;top:5320;width:2490;height:2" coordorigin="4876,5320" coordsize="2490,2">
              <v:shape style="position:absolute;left:4876;top:5320;width:2490;height:2" coordorigin="4876,5320" coordsize="2490,0" path="m4876,5320l7366,5320e" filled="f" stroked="t" strokeweight=".47616pt" strokecolor="#6B6B6B">
                <v:path arrowok="t"/>
              </v:shape>
            </v:group>
            <v:group style="position:absolute;left:7309;top:5322;width:4290;height:2" coordorigin="7309,5322" coordsize="4290,2">
              <v:shape style="position:absolute;left:7309;top:5322;width:4290;height:2" coordorigin="7309,5322" coordsize="4290,0" path="m7309,5322l11599,5322e" filled="f" stroked="t" strokeweight=".71424pt" strokecolor="#6B6B6B">
                <v:path arrowok="t"/>
              </v:shape>
            </v:group>
            <v:group style="position:absolute;left:4881;top:5561;width:6719;height:2" coordorigin="4881,5561" coordsize="6719,2">
              <v:shape style="position:absolute;left:4881;top:5561;width:6719;height:2" coordorigin="4881,5561" coordsize="6719,0" path="m4881,5561l11599,5561e" filled="f" stroked="t" strokeweight=".71424pt" strokecolor="#6B6B6B">
                <v:path arrowok="t"/>
              </v:shape>
            </v:group>
            <v:group style="position:absolute;left:11592;top:779;width:2;height:5563" coordorigin="11592,779" coordsize="2,5563">
              <v:shape style="position:absolute;left:11592;top:779;width:2;height:5563" coordorigin="11592,779" coordsize="0,5563" path="m11592,6342l11592,779e" filled="f" stroked="t" strokeweight=".47616pt" strokecolor="#545454">
                <v:path arrowok="t"/>
              </v:shape>
            </v:group>
            <v:group style="position:absolute;left:295;top:5520;width:2;height:325" coordorigin="295,5520" coordsize="2,325">
              <v:shape style="position:absolute;left:295;top:5520;width:2;height:325" coordorigin="295,5520" coordsize="0,325" path="m295,5845l295,5520e" filled="f" stroked="t" strokeweight=".47616pt" strokecolor="#1F1F1F">
                <v:path arrowok="t"/>
              </v:shape>
            </v:group>
            <v:group style="position:absolute;left:2324;top:5520;width:2;height:545" coordorigin="2324,5520" coordsize="2,545">
              <v:shape style="position:absolute;left:2324;top:5520;width:2;height:545" coordorigin="2324,5520" coordsize="0,545" path="m2324,6065l2324,5520e" filled="f" stroked="t" strokeweight=".47616pt" strokecolor="#383838">
                <v:path arrowok="t"/>
              </v:shape>
            </v:group>
            <v:group style="position:absolute;left:2319;top:5800;width:571;height:2" coordorigin="2319,5800" coordsize="571,2">
              <v:shape style="position:absolute;left:2319;top:5800;width:571;height:2" coordorigin="2319,5800" coordsize="571,0" path="m2319,5800l2890,5800e" filled="f" stroked="t" strokeweight=".47616pt" strokecolor="#545454">
                <v:path arrowok="t"/>
              </v:shape>
            </v:group>
            <v:group style="position:absolute;left:2695;top:5800;width:5790;height:2" coordorigin="2695,5800" coordsize="5790,2">
              <v:shape style="position:absolute;left:2695;top:5800;width:5790;height:2" coordorigin="2695,5800" coordsize="5790,0" path="m2695,5800l8485,5800e" filled="f" stroked="t" strokeweight=".71424pt" strokecolor="#6B6B6B">
                <v:path arrowok="t"/>
              </v:shape>
            </v:group>
            <v:group style="position:absolute;left:4885;top:4584;width:2;height:2179" coordorigin="4885,4584" coordsize="2,2179">
              <v:shape style="position:absolute;left:4885;top:4584;width:2;height:2179" coordorigin="4885,4584" coordsize="0,2179" path="m4885,6763l4885,4584e" filled="f" stroked="t" strokeweight=".71424pt" strokecolor="#5B5B5B">
                <v:path arrowok="t"/>
              </v:shape>
            </v:group>
            <v:group style="position:absolute;left:8066;top:5800;width:748;height:2" coordorigin="8066,5800" coordsize="748,2">
              <v:shape style="position:absolute;left:8066;top:5800;width:748;height:2" coordorigin="8066,5800" coordsize="748,0" path="m8066,5800l8814,5800e" filled="f" stroked="t" strokeweight=".47616pt" strokecolor="#545454">
                <v:path arrowok="t"/>
              </v:shape>
            </v:group>
            <v:group style="position:absolute;left:8718;top:5802;width:2881;height:2" coordorigin="8718,5802" coordsize="2881,2">
              <v:shape style="position:absolute;left:8718;top:5802;width:2881;height:2" coordorigin="8718,5802" coordsize="2881,0" path="m8718,5802l11599,5802e" filled="f" stroked="t" strokeweight=".71424pt" strokecolor="#707070">
                <v:path arrowok="t"/>
              </v:shape>
            </v:group>
            <v:group style="position:absolute;left:290;top:6041;width:1428;height:2" coordorigin="290,6041" coordsize="1428,2">
              <v:shape style="position:absolute;left:290;top:6041;width:1428;height:2" coordorigin="290,6041" coordsize="1428,0" path="m290,6041l1719,6041e" filled="f" stroked="t" strokeweight=".71424pt" strokecolor="#646464">
                <v:path arrowok="t"/>
              </v:shape>
            </v:group>
            <v:group style="position:absolute;left:1633;top:6041;width:214;height:2" coordorigin="1633,6041" coordsize="214,2">
              <v:shape style="position:absolute;left:1633;top:6041;width:214;height:2" coordorigin="1633,6041" coordsize="214,0" path="m1633,6041l1848,6041e" filled="f" stroked="t" strokeweight=".47616pt" strokecolor="#4F4F4F">
                <v:path arrowok="t"/>
              </v:shape>
            </v:group>
            <v:group style="position:absolute;left:1790;top:6041;width:2819;height:2" coordorigin="1790,6041" coordsize="2819,2">
              <v:shape style="position:absolute;left:1790;top:6041;width:2819;height:2" coordorigin="1790,6041" coordsize="2819,0" path="m1790,6041l4609,6041e" filled="f" stroked="t" strokeweight=".71424pt" strokecolor="#6B6B6B">
                <v:path arrowok="t"/>
              </v:shape>
            </v:group>
            <v:group style="position:absolute;left:4552;top:6041;width:367;height:2" coordorigin="4552,6041" coordsize="367,2">
              <v:shape style="position:absolute;left:4552;top:6041;width:367;height:2" coordorigin="4552,6041" coordsize="367,0" path="m4552,6041l4919,6041e" filled="f" stroked="t" strokeweight=".47616pt" strokecolor="#484848">
                <v:path arrowok="t"/>
              </v:shape>
            </v:group>
            <v:group style="position:absolute;left:4847;top:6041;width:2962;height:2" coordorigin="4847,6041" coordsize="2962,2">
              <v:shape style="position:absolute;left:4847;top:6041;width:2962;height:2" coordorigin="4847,6041" coordsize="2962,0" path="m4847,6041l7809,6041e" filled="f" stroked="t" strokeweight=".71424pt" strokecolor="#575757">
                <v:path arrowok="t"/>
              </v:shape>
            </v:group>
            <v:group style="position:absolute;left:7752;top:6041;width:371;height:2" coordorigin="7752,6041" coordsize="371,2">
              <v:shape style="position:absolute;left:7752;top:6041;width:371;height:2" coordorigin="7752,6041" coordsize="371,0" path="m7752,6041l8123,6041e" filled="f" stroked="t" strokeweight=".47616pt" strokecolor="#4B4B4B">
                <v:path arrowok="t"/>
              </v:shape>
            </v:group>
            <v:group style="position:absolute;left:8066;top:6044;width:3533;height:2" coordorigin="8066,6044" coordsize="3533,2">
              <v:shape style="position:absolute;left:8066;top:6044;width:3533;height:2" coordorigin="8066,6044" coordsize="3533,0" path="m8066,6044l11599,6044e" filled="f" stroked="t" strokeweight=".71424pt" strokecolor="#676767">
                <v:path arrowok="t"/>
              </v:shape>
            </v:group>
            <v:group style="position:absolute;left:7797;top:6037;width:2;height:306" coordorigin="7797,6037" coordsize="2,306">
              <v:shape style="position:absolute;left:7797;top:6037;width:2;height:306" coordorigin="7797,6037" coordsize="0,306" path="m7797,6342l7797,6037e" filled="f" stroked="t" strokeweight=".95232pt" strokecolor="#5B5B5B">
                <v:path arrowok="t"/>
              </v:shape>
            </v:group>
            <v:group style="position:absolute;left:2314;top:6512;width:1162;height:2" coordorigin="2314,6512" coordsize="1162,2">
              <v:shape style="position:absolute;left:2314;top:6512;width:1162;height:2" coordorigin="2314,6512" coordsize="1162,0" path="m2314,6512l3476,6512e" filled="f" stroked="t" strokeweight=".71424pt" strokecolor="#4B4B4B">
                <v:path arrowok="t"/>
              </v:shape>
            </v:group>
            <v:group style="position:absolute;left:3238;top:6515;width:8361;height:2" coordorigin="3238,6515" coordsize="8361,2">
              <v:shape style="position:absolute;left:3238;top:6515;width:8361;height:2" coordorigin="3238,6515" coordsize="8361,0" path="m3238,6515l11599,6515e" filled="f" stroked="t" strokeweight=".71424pt" strokecolor="#676767">
                <v:path arrowok="t"/>
              </v:shape>
            </v:group>
            <v:group style="position:absolute;left:4185;top:6512;width:424;height:2" coordorigin="4185,6512" coordsize="424,2">
              <v:shape style="position:absolute;left:4185;top:6512;width:424;height:2" coordorigin="4185,6512" coordsize="424,0" path="m4185,6512l4609,6512e" filled="f" stroked="t" strokeweight=".47616pt" strokecolor="#575757">
                <v:path arrowok="t"/>
              </v:shape>
            </v:group>
            <v:group style="position:absolute;left:7795;top:6285;width:2;height:473" coordorigin="7795,6285" coordsize="2,473">
              <v:shape style="position:absolute;left:7795;top:6285;width:2;height:473" coordorigin="7795,6285" coordsize="0,473" path="m7795,6758l7795,6285e" filled="f" stroked="t" strokeweight=".47616pt" strokecolor="#343434">
                <v:path arrowok="t"/>
              </v:shape>
            </v:group>
            <v:group style="position:absolute;left:8757;top:6515;width:362;height:2" coordorigin="8757,6515" coordsize="362,2">
              <v:shape style="position:absolute;left:8757;top:6515;width:362;height:2" coordorigin="8757,6515" coordsize="362,0" path="m8757,6515l9118,6515e" filled="f" stroked="t" strokeweight=".47616pt" strokecolor="#383838">
                <v:path arrowok="t"/>
              </v:shape>
            </v:group>
            <v:group style="position:absolute;left:11594;top:6285;width:2;height:258" coordorigin="11594,6285" coordsize="2,258">
              <v:shape style="position:absolute;left:11594;top:6285;width:2;height:258" coordorigin="11594,6285" coordsize="0,258" path="m11594,6543l11594,6285e" filled="f" stroked="t" strokeweight=".47616pt" strokecolor="#343434">
                <v:path arrowok="t"/>
              </v:shape>
            </v:group>
            <v:group style="position:absolute;left:4457;top:6749;width:462;height:2" coordorigin="4457,6749" coordsize="462,2">
              <v:shape style="position:absolute;left:4457;top:6749;width:462;height:2" coordorigin="4457,6749" coordsize="462,0" path="m4457,6749l4919,6749e" filled="f" stroked="t" strokeweight=".47616pt" strokecolor="#4B4B4B">
                <v:path arrowok="t"/>
              </v:shape>
            </v:group>
            <v:group style="position:absolute;left:2314;top:6751;width:5376;height:2" coordorigin="2314,6751" coordsize="5376,2">
              <v:shape style="position:absolute;left:2314;top:6751;width:5376;height:2" coordorigin="2314,6751" coordsize="5376,0" path="m2314,6751l7690,6751e" filled="f" stroked="t" strokeweight=".71424pt" strokecolor="#646464">
                <v:path arrowok="t"/>
              </v:shape>
            </v:group>
            <v:group style="position:absolute;left:7309;top:6754;width:509;height:2" coordorigin="7309,6754" coordsize="509,2">
              <v:shape style="position:absolute;left:7309;top:6754;width:509;height:2" coordorigin="7309,6754" coordsize="509,0" path="m7309,6754l7819,6754e" filled="f" stroked="t" strokeweight=".47616pt" strokecolor="#4B4B4B">
                <v:path arrowok="t"/>
              </v:shape>
            </v:group>
            <v:group style="position:absolute;left:7790;top:6756;width:3814;height:2" coordorigin="7790,6756" coordsize="3814,2">
              <v:shape style="position:absolute;left:7790;top:6756;width:3814;height:2" coordorigin="7790,6756" coordsize="3814,0" path="m7790,6756l11604,6756e" filled="f" stroked="t" strokeweight=".71424pt" strokecolor="#646464">
                <v:path arrowok="t"/>
              </v:shape>
            </v:group>
            <v:group style="position:absolute;left:8757;top:6754;width:362;height:2" coordorigin="8757,6754" coordsize="362,2">
              <v:shape style="position:absolute;left:8757;top:6754;width:362;height:2" coordorigin="8757,6754" coordsize="362,0" path="m8757,6754l9118,6754e" filled="f" stroked="t" strokeweight=".47616pt" strokecolor="#3B3B3B">
                <v:path arrowok="t"/>
              </v:shape>
            </v:group>
            <v:group style="position:absolute;left:11597;top:6003;width:2;height:9832" coordorigin="11597,6003" coordsize="2,9832">
              <v:shape style="position:absolute;left:11597;top:6003;width:2;height:9832" coordorigin="11597,6003" coordsize="0,9832" path="m11597,15835l11597,6003e" filled="f" stroked="t" strokeweight=".71424pt" strokecolor="#5B5B5B">
                <v:path arrowok="t"/>
              </v:shape>
            </v:group>
            <v:group style="position:absolute;left:286;top:6990;width:562;height:2" coordorigin="286,6990" coordsize="562,2">
              <v:shape style="position:absolute;left:286;top:6990;width:562;height:2" coordorigin="286,6990" coordsize="562,0" path="m286,6990l848,6990e" filled="f" stroked="t" strokeweight=".95232pt" strokecolor="#575757">
                <v:path arrowok="t"/>
              </v:shape>
            </v:group>
            <v:group style="position:absolute;left:790;top:6992;width:224;height:2" coordorigin="790,6992" coordsize="224,2">
              <v:shape style="position:absolute;left:790;top:6992;width:224;height:2" coordorigin="790,6992" coordsize="224,0" path="m790,6992l1014,6992e" filled="f" stroked="t" strokeweight=".47616pt" strokecolor="#232323">
                <v:path arrowok="t"/>
              </v:shape>
            </v:group>
            <v:group style="position:absolute;left:957;top:6992;width:733;height:2" coordorigin="957,6992" coordsize="733,2">
              <v:shape style="position:absolute;left:957;top:6992;width:733;height:2" coordorigin="957,6992" coordsize="733,0" path="m957,6992l1690,6992e" filled="f" stroked="t" strokeweight=".71424pt" strokecolor="#4F4F4F">
                <v:path arrowok="t"/>
              </v:shape>
            </v:group>
            <v:group style="position:absolute;left:1395;top:6990;width:4638;height:2" coordorigin="1395,6990" coordsize="4638,2">
              <v:shape style="position:absolute;left:1395;top:6990;width:4638;height:2" coordorigin="1395,6990" coordsize="4638,0" path="m1395,6990l6033,6990e" filled="f" stroked="t" strokeweight=".71424pt" strokecolor="#676767">
                <v:path arrowok="t"/>
              </v:shape>
            </v:group>
            <v:group style="position:absolute;left:5619;top:6992;width:533;height:2" coordorigin="5619,6992" coordsize="533,2">
              <v:shape style="position:absolute;left:5619;top:6992;width:533;height:2" coordorigin="5619,6992" coordsize="533,0" path="m5619,6992l6152,6992e" filled="f" stroked="t" strokeweight=".47616pt" strokecolor="#646464">
                <v:path arrowok="t"/>
              </v:shape>
            </v:group>
            <v:group style="position:absolute;left:6066;top:6992;width:5538;height:2" coordorigin="6066,6992" coordsize="5538,2">
              <v:shape style="position:absolute;left:6066;top:6992;width:5538;height:2" coordorigin="6066,6992" coordsize="5538,0" path="m6066,6992l11604,6992e" filled="f" stroked="t" strokeweight=".95232pt" strokecolor="#6B6B6B">
                <v:path arrowok="t"/>
              </v:shape>
            </v:group>
            <v:group style="position:absolute;left:7309;top:6992;width:500;height:2" coordorigin="7309,6992" coordsize="500,2">
              <v:shape style="position:absolute;left:7309;top:6992;width:500;height:2" coordorigin="7309,6992" coordsize="500,0" path="m7309,6992l7809,6992e" filled="f" stroked="t" strokeweight=".47616pt" strokecolor="#4F4F4F">
                <v:path arrowok="t"/>
              </v:shape>
            </v:group>
            <v:group style="position:absolute;left:8757;top:6992;width:362;height:2" coordorigin="8757,6992" coordsize="362,2">
              <v:shape style="position:absolute;left:8757;top:6992;width:362;height:2" coordorigin="8757,6992" coordsize="362,0" path="m8757,6992l9118,6992e" filled="f" stroked="t" strokeweight=".47616pt" strokecolor="#4F4F4F">
                <v:path arrowok="t"/>
              </v:shape>
            </v:group>
            <v:group style="position:absolute;left:295;top:7227;width:2;height:497" coordorigin="295,7227" coordsize="2,497">
              <v:shape style="position:absolute;left:295;top:7227;width:2;height:497" coordorigin="295,7227" coordsize="0,497" path="m295,7724l295,7227e" filled="f" stroked="t" strokeweight=".47616pt" strokecolor="#232323">
                <v:path arrowok="t"/>
              </v:shape>
            </v:group>
            <v:group style="position:absolute;left:290;top:7463;width:11314;height:2" coordorigin="290,7463" coordsize="11314,2">
              <v:shape style="position:absolute;left:290;top:7463;width:11314;height:2" coordorigin="290,7463" coordsize="11314,0" path="m290,7463l11604,7463e" filled="f" stroked="t" strokeweight=".71424pt" strokecolor="#676767">
                <v:path arrowok="t"/>
              </v:shape>
            </v:group>
            <v:group style="position:absolute;left:1633;top:7466;width:214;height:2" coordorigin="1633,7466" coordsize="214,2">
              <v:shape style="position:absolute;left:1633;top:7466;width:214;height:2" coordorigin="1633,7466" coordsize="214,0" path="m1633,7466l1848,7466e" filled="f" stroked="t" strokeweight=".47616pt" strokecolor="#3F3F3F">
                <v:path arrowok="t"/>
              </v:shape>
            </v:group>
            <v:group style="position:absolute;left:3314;top:7463;width:486;height:2" coordorigin="3314,7463" coordsize="486,2">
              <v:shape style="position:absolute;left:3314;top:7463;width:486;height:2" coordorigin="3314,7463" coordsize="486,0" path="m3314,7463l3800,7463e" filled="f" stroked="t" strokeweight=".47616pt" strokecolor="#545454">
                <v:path arrowok="t"/>
              </v:shape>
            </v:group>
            <v:group style="position:absolute;left:4000;top:7463;width:724;height:2" coordorigin="4000,7463" coordsize="724,2">
              <v:shape style="position:absolute;left:4000;top:7463;width:724;height:2" coordorigin="4000,7463" coordsize="724,0" path="m4000,7463l4724,7463e" filled="f" stroked="t" strokeweight=".95232pt" strokecolor="#909090">
                <v:path arrowok="t"/>
              </v:shape>
            </v:group>
            <v:group style="position:absolute;left:4888;top:7451;width:2;height:746" coordorigin="4888,7451" coordsize="2,746">
              <v:shape style="position:absolute;left:4888;top:7451;width:2;height:746" coordorigin="4888,7451" coordsize="0,746" path="m4888,8197l4888,7451e" filled="f" stroked="t" strokeweight=".71424pt" strokecolor="#5B5B5B">
                <v:path arrowok="t"/>
              </v:shape>
            </v:group>
            <v:group style="position:absolute;left:4881;top:7702;width:6719;height:2" coordorigin="4881,7702" coordsize="6719,2">
              <v:shape style="position:absolute;left:4881;top:7702;width:6719;height:2" coordorigin="4881,7702" coordsize="6719,0" path="m4881,7702l11599,7702e" filled="f" stroked="t" strokeweight=".71424pt" strokecolor="#7C7C7C">
                <v:path arrowok="t"/>
              </v:shape>
            </v:group>
            <v:group style="position:absolute;left:4885;top:7946;width:1267;height:2" coordorigin="4885,7946" coordsize="1267,2">
              <v:shape style="position:absolute;left:4885;top:7946;width:1267;height:2" coordorigin="4885,7946" coordsize="1267,0" path="m4885,7946l6152,7946e" filled="f" stroked="t" strokeweight=".95232pt" strokecolor="#7C7C7C">
                <v:path arrowok="t"/>
              </v:shape>
            </v:group>
            <v:group style="position:absolute;left:6095;top:7944;width:681;height:2" coordorigin="6095,7944" coordsize="681,2">
              <v:shape style="position:absolute;left:6095;top:7944;width:681;height:2" coordorigin="6095,7944" coordsize="681,0" path="m6095,7944l6776,7944e" filled="f" stroked="t" strokeweight=".47616pt" strokecolor="#5B5B5B">
                <v:path arrowok="t"/>
              </v:shape>
            </v:group>
            <v:group style="position:absolute;left:6719;top:7946;width:4881;height:2" coordorigin="6719,7946" coordsize="4881,2">
              <v:shape style="position:absolute;left:6719;top:7946;width:4881;height:2" coordorigin="6719,7946" coordsize="4881,0" path="m6719,7946l11599,7946e" filled="f" stroked="t" strokeweight=".71424pt" strokecolor="#747474">
                <v:path arrowok="t"/>
              </v:shape>
            </v:group>
            <v:group style="position:absolute;left:7752;top:7944;width:371;height:2" coordorigin="7752,7944" coordsize="371,2">
              <v:shape style="position:absolute;left:7752;top:7944;width:371;height:2" coordorigin="7752,7944" coordsize="371,0" path="m7752,7944l8123,7944e" filled="f" stroked="t" strokeweight=".47616pt" strokecolor="#545454">
                <v:path arrowok="t"/>
              </v:shape>
            </v:group>
            <v:group style="position:absolute;left:11594;top:7662;width:2;height:1052" coordorigin="11594,7662" coordsize="2,1052">
              <v:shape style="position:absolute;left:11594;top:7662;width:2;height:1052" coordorigin="11594,7662" coordsize="0,1052" path="m11594,8713l11594,7662e" filled="f" stroked="t" strokeweight=".47616pt" strokecolor="#4B4B4B">
                <v:path arrowok="t"/>
              </v:shape>
            </v:group>
            <v:group style="position:absolute;left:286;top:8190;width:5700;height:2" coordorigin="286,8190" coordsize="5700,2">
              <v:shape style="position:absolute;left:286;top:8190;width:5700;height:2" coordorigin="286,8190" coordsize="5700,0" path="m286,8190l5985,8190e" filled="f" stroked="t" strokeweight=".71424pt" strokecolor="#6B6B6B">
                <v:path arrowok="t"/>
              </v:shape>
            </v:group>
            <v:group style="position:absolute;left:2328;top:7905;width:2;height:808" coordorigin="2328,7905" coordsize="2,808">
              <v:shape style="position:absolute;left:2328;top:7905;width:2;height:808" coordorigin="2328,7905" coordsize="0,808" path="m2328,8713l2328,7905e" filled="f" stroked="t" strokeweight=".47616pt" strokecolor="#383838">
                <v:path arrowok="t"/>
              </v:shape>
            </v:group>
            <v:group style="position:absolute;left:3743;top:8187;width:657;height:2" coordorigin="3743,8187" coordsize="657,2">
              <v:shape style="position:absolute;left:3743;top:8187;width:657;height:2" coordorigin="3743,8187" coordsize="657,0" path="m3743,8187l4400,8187e" filled="f" stroked="t" strokeweight=".47616pt" strokecolor="#606060">
                <v:path arrowok="t"/>
              </v:shape>
            </v:group>
            <v:group style="position:absolute;left:5619;top:8187;width:533;height:2" coordorigin="5619,8187" coordsize="533,2">
              <v:shape style="position:absolute;left:5619;top:8187;width:533;height:2" coordorigin="5619,8187" coordsize="533,0" path="m5619,8187l6152,8187e" filled="f" stroked="t" strokeweight=".47616pt" strokecolor="#606060">
                <v:path arrowok="t"/>
              </v:shape>
            </v:group>
            <v:group style="position:absolute;left:6095;top:8185;width:5504;height:2" coordorigin="6095,8185" coordsize="5504,2">
              <v:shape style="position:absolute;left:6095;top:8185;width:5504;height:2" coordorigin="6095,8185" coordsize="5504,0" path="m6095,8185l11599,8185e" filled="f" stroked="t" strokeweight=".71424pt" strokecolor="#777777">
                <v:path arrowok="t"/>
              </v:shape>
            </v:group>
            <v:group style="position:absolute;left:2833;top:8995;width:643;height:2" coordorigin="2833,8995" coordsize="643,2">
              <v:shape style="position:absolute;left:2833;top:8995;width:643;height:2" coordorigin="2833,8995" coordsize="643,0" path="m2833,8995l3476,8995e" filled="f" stroked="t" strokeweight=".47616pt" strokecolor="#3B3B3B">
                <v:path arrowok="t"/>
              </v:shape>
            </v:group>
            <v:group style="position:absolute;left:3785;top:8995;width:919;height:2" coordorigin="3785,8995" coordsize="919,2">
              <v:shape style="position:absolute;left:3785;top:8995;width:919;height:2" coordorigin="3785,8995" coordsize="919,0" path="m3785,8995l4704,8995e" filled="f" stroked="t" strokeweight=".95232pt" strokecolor="#777777">
                <v:path arrowok="t"/>
              </v:shape>
            </v:group>
            <v:group style="position:absolute;left:290;top:8995;width:11314;height:2" coordorigin="290,8995" coordsize="11314,2">
              <v:shape style="position:absolute;left:290;top:8995;width:11314;height:2" coordorigin="290,8995" coordsize="11314,0" path="m290,8995l11604,8995e" filled="f" stroked="t" strokeweight=".71424pt" strokecolor="#606060">
                <v:path arrowok="t"/>
              </v:shape>
            </v:group>
            <v:group style="position:absolute;left:5600;top:8995;width:748;height:2" coordorigin="5600,8995" coordsize="748,2">
              <v:shape style="position:absolute;left:5600;top:8995;width:748;height:2" coordorigin="5600,8995" coordsize="748,0" path="m5600,8995l6347,8995e" filled="f" stroked="t" strokeweight=".95232pt" strokecolor="#777777">
                <v:path arrowok="t"/>
              </v:shape>
            </v:group>
            <v:group style="position:absolute;left:11599;top:8656;width:2;height:363" coordorigin="11599,8656" coordsize="2,363">
              <v:shape style="position:absolute;left:11599;top:8656;width:2;height:363" coordorigin="11599,8656" coordsize="0,363" path="m11599,9019l11599,8656e" filled="f" stroked="t" strokeweight=".47616pt" strokecolor="#383838">
                <v:path arrowok="t"/>
              </v:shape>
            </v:group>
            <v:group style="position:absolute;left:11599;top:4120;width:2;height:5162" coordorigin="11599,4120" coordsize="2,5162">
              <v:shape style="position:absolute;left:11599;top:4120;width:2;height:5162" coordorigin="11599,4120" coordsize="0,5162" path="m11599,9282l11599,4120e" filled="f" stroked="t" strokeweight=".47616pt" strokecolor="#4F4F4F">
                <v:path arrowok="t"/>
              </v:shape>
            </v:group>
            <v:group style="position:absolute;left:295;top:9841;width:552;height:2" coordorigin="295,9841" coordsize="552,2">
              <v:shape style="position:absolute;left:295;top:9841;width:552;height:2" coordorigin="295,9841" coordsize="552,0" path="m295,9841l848,9841e" filled="f" stroked="t" strokeweight=".47616pt" strokecolor="#3B3B3B">
                <v:path arrowok="t"/>
              </v:shape>
            </v:group>
            <v:group style="position:absolute;left:319;top:9846;width:695;height:2" coordorigin="319,9846" coordsize="695,2">
              <v:shape style="position:absolute;left:319;top:9846;width:695;height:2" coordorigin="319,9846" coordsize="695,0" path="m319,9846l1014,9846e" filled="f" stroked="t" strokeweight=".71424pt" strokecolor="#484848">
                <v:path arrowok="t"/>
              </v:shape>
            </v:group>
            <v:group style="position:absolute;left:319;top:9841;width:10685;height:2" coordorigin="319,9841" coordsize="10685,2">
              <v:shape style="position:absolute;left:319;top:9841;width:10685;height:2" coordorigin="319,9841" coordsize="10685,0" path="m319,9841l11004,9841e" filled="f" stroked="t" strokeweight=".71424pt" strokecolor="#676767">
                <v:path arrowok="t"/>
              </v:shape>
            </v:group>
            <v:group style="position:absolute;left:7752;top:9836;width:371;height:2" coordorigin="7752,9836" coordsize="371,2">
              <v:shape style="position:absolute;left:7752;top:9836;width:371;height:2" coordorigin="7752,9836" coordsize="371,0" path="m7752,9836l8123,9836e" filled="f" stroked="t" strokeweight=".47616pt" strokecolor="#4B4B4B">
                <v:path arrowok="t"/>
              </v:shape>
            </v:group>
            <v:group style="position:absolute;left:10561;top:9839;width:1048;height:2" coordorigin="10561,9839" coordsize="1048,2">
              <v:shape style="position:absolute;left:10561;top:9839;width:1048;height:2" coordorigin="10561,9839" coordsize="1048,0" path="m10561,9839l11609,9839e" filled="f" stroked="t" strokeweight=".47616pt" strokecolor="#575757">
                <v:path arrowok="t"/>
              </v:shape>
            </v:group>
            <v:group style="position:absolute;left:300;top:9793;width:2;height:349" coordorigin="300,9793" coordsize="2,349">
              <v:shape style="position:absolute;left:300;top:9793;width:2;height:349" coordorigin="300,9793" coordsize="0,349" path="m300,10142l300,9793e" filled="f" stroked="t" strokeweight=".47616pt" strokecolor="#232323">
                <v:path arrowok="t"/>
              </v:shape>
            </v:group>
            <v:group style="position:absolute;left:295;top:10078;width:7514;height:2" coordorigin="295,10078" coordsize="7514,2">
              <v:shape style="position:absolute;left:295;top:10078;width:7514;height:2" coordorigin="295,10078" coordsize="7514,0" path="m295,10078l7809,10078e" filled="f" stroked="t" strokeweight=".71424pt" strokecolor="#646464">
                <v:path arrowok="t"/>
              </v:shape>
            </v:group>
            <v:group style="position:absolute;left:5619;top:10080;width:533;height:2" coordorigin="5619,10080" coordsize="533,2">
              <v:shape style="position:absolute;left:5619;top:10080;width:533;height:2" coordorigin="5619,10080" coordsize="533,0" path="m5619,10080l6152,10080e" filled="f" stroked="t" strokeweight=".47616pt" strokecolor="#646464">
                <v:path arrowok="t"/>
              </v:shape>
            </v:group>
            <v:group style="position:absolute;left:7752;top:10075;width:371;height:2" coordorigin="7752,10075" coordsize="371,2">
              <v:shape style="position:absolute;left:7752;top:10075;width:371;height:2" coordorigin="7752,10075" coordsize="371,0" path="m7752,10075l8123,10075e" filled="f" stroked="t" strokeweight=".47616pt" strokecolor="#4B4B4B">
                <v:path arrowok="t"/>
              </v:shape>
            </v:group>
            <v:group style="position:absolute;left:8066;top:10075;width:3547;height:2" coordorigin="8066,10075" coordsize="3547,2">
              <v:shape style="position:absolute;left:8066;top:10075;width:3547;height:2" coordorigin="8066,10075" coordsize="3547,0" path="m8066,10075l11614,10075e" filled="f" stroked="t" strokeweight=".71424pt" strokecolor="#707070">
                <v:path arrowok="t"/>
              </v:shape>
            </v:group>
            <v:group style="position:absolute;left:295;top:10321;width:5776;height:2" coordorigin="295,10321" coordsize="5776,2">
              <v:shape style="position:absolute;left:295;top:10321;width:5776;height:2" coordorigin="295,10321" coordsize="5776,0" path="m295,10321l6071,10321e" filled="f" stroked="t" strokeweight=".71424pt" strokecolor="#646464">
                <v:path arrowok="t"/>
              </v:shape>
            </v:group>
            <v:group style="position:absolute;left:302;top:10071;width:2;height:277" coordorigin="302,10071" coordsize="2,277">
              <v:shape style="position:absolute;left:302;top:10071;width:2;height:277" coordorigin="302,10071" coordsize="0,277" path="m302,10348l302,10071e" filled="f" stroked="t" strokeweight=".71424pt" strokecolor="#3B3B3B">
                <v:path arrowok="t"/>
              </v:shape>
            </v:group>
            <v:group style="position:absolute;left:3743;top:10319;width:500;height:2" coordorigin="3743,10319" coordsize="500,2">
              <v:shape style="position:absolute;left:3743;top:10319;width:500;height:2" coordorigin="3743,10319" coordsize="500,0" path="m3743,10319l4243,10319e" filled="f" stroked="t" strokeweight=".47616pt" strokecolor="#4F4F4F">
                <v:path arrowok="t"/>
              </v:shape>
            </v:group>
            <v:group style="position:absolute;left:5619;top:10319;width:533;height:2" coordorigin="5619,10319" coordsize="533,2">
              <v:shape style="position:absolute;left:5619;top:10319;width:533;height:2" coordorigin="5619,10319" coordsize="533,0" path="m5619,10319l6152,10319e" filled="f" stroked="t" strokeweight=".47616pt" strokecolor="#545454">
                <v:path arrowok="t"/>
              </v:shape>
            </v:group>
            <v:group style="position:absolute;left:7309;top:10317;width:814;height:2" coordorigin="7309,10317" coordsize="814,2">
              <v:shape style="position:absolute;left:7309;top:10317;width:814;height:2" coordorigin="7309,10317" coordsize="814,0" path="m7309,10317l8123,10317e" filled="f" stroked="t" strokeweight=".47616pt" strokecolor="#4F4F4F">
                <v:path arrowok="t"/>
              </v:shape>
            </v:group>
            <v:group style="position:absolute;left:6081;top:10317;width:3724;height:2" coordorigin="6081,10317" coordsize="3724,2">
              <v:shape style="position:absolute;left:6081;top:10317;width:3724;height:2" coordorigin="6081,10317" coordsize="3724,0" path="m6081,10317l9804,10317e" filled="f" stroked="t" strokeweight=".95232pt" strokecolor="#676767">
                <v:path arrowok="t"/>
              </v:shape>
            </v:group>
            <v:group style="position:absolute;left:10561;top:10319;width:1052;height:2" coordorigin="10561,10319" coordsize="1052,2">
              <v:shape style="position:absolute;left:10561;top:10319;width:1052;height:2" coordorigin="10561,10319" coordsize="1052,0" path="m10561,10319l11614,10319e" filled="f" stroked="t" strokeweight=".71424pt" strokecolor="#707070">
                <v:path arrowok="t"/>
              </v:shape>
            </v:group>
            <v:group style="position:absolute;left:290;top:10795;width:2052;height:2" coordorigin="290,10795" coordsize="2052,2">
              <v:shape style="position:absolute;left:290;top:10795;width:2052;height:2" coordorigin="290,10795" coordsize="2052,0" path="m290,10795l2343,10795e" filled="f" stroked="t" strokeweight=".95232pt" strokecolor="#676767">
                <v:path arrowok="t"/>
              </v:shape>
            </v:group>
            <v:group style="position:absolute;left:2833;top:10792;width:733;height:2" coordorigin="2833,10792" coordsize="733,2">
              <v:shape style="position:absolute;left:2833;top:10792;width:733;height:2" coordorigin="2833,10792" coordsize="733,0" path="m2833,10792l3566,10792e" filled="f" stroked="t" strokeweight=".47616pt" strokecolor="#3B3B3B">
                <v:path arrowok="t"/>
              </v:shape>
            </v:group>
            <v:group style="position:absolute;left:2281;top:10792;width:1519;height:2" coordorigin="2281,10792" coordsize="1519,2">
              <v:shape style="position:absolute;left:2281;top:10792;width:1519;height:2" coordorigin="2281,10792" coordsize="1519,0" path="m2281,10792l3800,10792e" filled="f" stroked="t" strokeweight=".71424pt" strokecolor="#4F4F4F">
                <v:path arrowok="t"/>
              </v:shape>
            </v:group>
            <v:group style="position:absolute;left:3571;top:10792;width:1038;height:2" coordorigin="3571,10792" coordsize="1038,2">
              <v:shape style="position:absolute;left:3571;top:10792;width:1038;height:2" coordorigin="3571,10792" coordsize="1038,0" path="m3571,10792l4609,10792e" filled="f" stroked="t" strokeweight=".95232pt" strokecolor="#808080">
                <v:path arrowok="t"/>
              </v:shape>
            </v:group>
            <v:group style="position:absolute;left:4552;top:10790;width:1124;height:2" coordorigin="4552,10790" coordsize="1124,2">
              <v:shape style="position:absolute;left:4552;top:10790;width:1124;height:2" coordorigin="4552,10790" coordsize="1124,0" path="m4552,10790l5676,10790e" filled="f" stroked="t" strokeweight=".47616pt" strokecolor="#4F4F4F">
                <v:path arrowok="t"/>
              </v:shape>
            </v:group>
            <v:group style="position:absolute;left:5619;top:10790;width:1181;height:2" coordorigin="5619,10790" coordsize="1181,2">
              <v:shape style="position:absolute;left:5619;top:10790;width:1181;height:2" coordorigin="5619,10790" coordsize="1181,0" path="m5619,10790l6800,10790e" filled="f" stroked="t" strokeweight=".95232pt" strokecolor="#7C7C7C">
                <v:path arrowok="t"/>
              </v:shape>
            </v:group>
            <v:group style="position:absolute;left:6719;top:10790;width:214;height:2" coordorigin="6719,10790" coordsize="214,2">
              <v:shape style="position:absolute;left:6719;top:10790;width:214;height:2" coordorigin="6719,10790" coordsize="214,0" path="m6719,10790l6933,10790e" filled="f" stroked="t" strokeweight=".71424pt" strokecolor="#646464">
                <v:path arrowok="t"/>
              </v:shape>
            </v:group>
            <v:group style="position:absolute;left:6876;top:10787;width:490;height:2" coordorigin="6876,10787" coordsize="490,2">
              <v:shape style="position:absolute;left:6876;top:10787;width:490;height:2" coordorigin="6876,10787" coordsize="490,0" path="m6876,10787l7366,10787e" filled="f" stroked="t" strokeweight=".47616pt" strokecolor="#4B4B4B">
                <v:path arrowok="t"/>
              </v:shape>
            </v:group>
            <v:group style="position:absolute;left:7309;top:10790;width:4300;height:2" coordorigin="7309,10790" coordsize="4300,2">
              <v:shape style="position:absolute;left:7309;top:10790;width:4300;height:2" coordorigin="7309,10790" coordsize="4300,0" path="m7309,10790l11609,10790e" filled="f" stroked="t" strokeweight=".71424pt" strokecolor="#747474">
                <v:path arrowok="t"/>
              </v:shape>
            </v:group>
            <v:group style="position:absolute;left:824;top:11036;width:1148;height:2" coordorigin="824,11036" coordsize="1148,2">
              <v:shape style="position:absolute;left:824;top:11036;width:1148;height:2" coordorigin="824,11036" coordsize="1148,0" path="m824,11036l1971,11036e" filled="f" stroked="t" strokeweight=".95232pt" strokecolor="#646464">
                <v:path arrowok="t"/>
              </v:shape>
            </v:group>
            <v:group style="position:absolute;left:1790;top:11038;width:1100;height:2" coordorigin="1790,11038" coordsize="1100,2">
              <v:shape style="position:absolute;left:1790;top:11038;width:1100;height:2" coordorigin="1790,11038" coordsize="1100,0" path="m1790,11038l2890,11038e" filled="f" stroked="t" strokeweight=".47616pt" strokecolor="#4F4F4F">
                <v:path arrowok="t"/>
              </v:shape>
            </v:group>
            <v:group style="position:absolute;left:2833;top:11034;width:4995;height:2" coordorigin="2833,11034" coordsize="4995,2">
              <v:shape style="position:absolute;left:2833;top:11034;width:4995;height:2" coordorigin="2833,11034" coordsize="4995,0" path="m2833,11034l7828,11034e" filled="f" stroked="t" strokeweight=".71424pt" strokecolor="#676767">
                <v:path arrowok="t"/>
              </v:shape>
            </v:group>
            <v:group style="position:absolute;left:4481;top:11031;width:429;height:2" coordorigin="4481,11031" coordsize="429,2">
              <v:shape style="position:absolute;left:4481;top:11031;width:429;height:2" coordorigin="4481,11031" coordsize="429,0" path="m4481,11031l4909,11031e" filled="f" stroked="t" strokeweight=".47616pt" strokecolor="#4F4F4F">
                <v:path arrowok="t"/>
              </v:shape>
            </v:group>
            <v:group style="position:absolute;left:6095;top:11031;width:681;height:2" coordorigin="6095,11031" coordsize="681,2">
              <v:shape style="position:absolute;left:6095;top:11031;width:681;height:2" coordorigin="6095,11031" coordsize="681,0" path="m6095,11031l6776,11031e" filled="f" stroked="t" strokeweight=".47616pt" strokecolor="#545454">
                <v:path arrowok="t"/>
              </v:shape>
            </v:group>
            <v:group style="position:absolute;left:7752;top:11031;width:371;height:2" coordorigin="7752,11031" coordsize="371,2">
              <v:shape style="position:absolute;left:7752;top:11031;width:371;height:2" coordorigin="7752,11031" coordsize="371,0" path="m7752,11031l8123,11031e" filled="f" stroked="t" strokeweight=".47616pt" strokecolor="#545454">
                <v:path arrowok="t"/>
              </v:shape>
            </v:group>
            <v:group style="position:absolute;left:8066;top:11031;width:3543;height:2" coordorigin="8066,11031" coordsize="3543,2">
              <v:shape style="position:absolute;left:8066;top:11031;width:3543;height:2" coordorigin="8066,11031" coordsize="3543,0" path="m8066,11031l11609,11031e" filled="f" stroked="t" strokeweight=".71424pt" strokecolor="#676767">
                <v:path arrowok="t"/>
              </v:shape>
            </v:group>
            <v:group style="position:absolute;left:11602;top:10764;width:2;height:1028" coordorigin="11602,10764" coordsize="2,1028">
              <v:shape style="position:absolute;left:11602;top:10764;width:2;height:1028" coordorigin="11602,10764" coordsize="0,1028" path="m11602,11791l11602,10764e" filled="f" stroked="t" strokeweight=".47616pt" strokecolor="#444444">
                <v:path arrowok="t"/>
              </v:shape>
            </v:group>
            <v:group style="position:absolute;left:295;top:11277;width:724;height:2" coordorigin="295,11277" coordsize="724,2">
              <v:shape style="position:absolute;left:295;top:11277;width:724;height:2" coordorigin="295,11277" coordsize="724,0" path="m295,11277l1019,11277e" filled="f" stroked="t" strokeweight=".71424pt" strokecolor="#4B4B4B">
                <v:path arrowok="t"/>
              </v:shape>
            </v:group>
            <v:group style="position:absolute;left:986;top:11022;width:2;height:741" coordorigin="986,11022" coordsize="2,741">
              <v:shape style="position:absolute;left:986;top:11022;width:2;height:741" coordorigin="986,11022" coordsize="0,741" path="m986,11762l986,11022e" filled="f" stroked="t" strokeweight=".23808pt" strokecolor="#575757">
                <v:path arrowok="t"/>
              </v:shape>
            </v:group>
            <v:group style="position:absolute;left:1664;top:11026;width:2;height:1066" coordorigin="1664,11026" coordsize="2,1066">
              <v:shape style="position:absolute;left:1664;top:11026;width:2;height:1066" coordorigin="1664,11026" coordsize="0,1066" path="m1664,12092l1664,11026e" filled="f" stroked="t" strokeweight=".95232pt" strokecolor="#4F4F4F">
                <v:path arrowok="t"/>
              </v:shape>
            </v:group>
            <v:group style="position:absolute;left:2281;top:11275;width:2138;height:2" coordorigin="2281,11275" coordsize="2138,2">
              <v:shape style="position:absolute;left:2281;top:11275;width:2138;height:2" coordorigin="2281,11275" coordsize="2138,0" path="m2281,11275l4419,11275e" filled="f" stroked="t" strokeweight=".47616pt" strokecolor="#5B5B5B">
                <v:path arrowok="t"/>
              </v:shape>
            </v:group>
            <v:group style="position:absolute;left:895;top:11275;width:6914;height:2" coordorigin="895,11275" coordsize="6914,2">
              <v:shape style="position:absolute;left:895;top:11275;width:6914;height:2" coordorigin="895,11275" coordsize="6914,0" path="m895,11275l7809,11275e" filled="f" stroked="t" strokeweight=".71424pt" strokecolor="#646464">
                <v:path arrowok="t"/>
              </v:shape>
            </v:group>
            <v:group style="position:absolute;left:6095;top:11270;width:681;height:2" coordorigin="6095,11270" coordsize="681,2">
              <v:shape style="position:absolute;left:6095;top:11270;width:681;height:2" coordorigin="6095,11270" coordsize="681,0" path="m6095,11270l6776,11270e" filled="f" stroked="t" strokeweight=".47616pt" strokecolor="#545454">
                <v:path arrowok="t"/>
              </v:shape>
            </v:group>
            <v:group style="position:absolute;left:7345;top:11022;width:2;height:277" coordorigin="7345,11022" coordsize="2,277">
              <v:shape style="position:absolute;left:7345;top:11022;width:2;height:277" coordorigin="7345,11022" coordsize="0,277" path="m7345,11299l7345,11022e" filled="f" stroked="t" strokeweight=".71424pt" strokecolor="#545454">
                <v:path arrowok="t"/>
              </v:shape>
            </v:group>
            <v:group style="position:absolute;left:7752;top:11270;width:371;height:2" coordorigin="7752,11270" coordsize="371,2">
              <v:shape style="position:absolute;left:7752;top:11270;width:371;height:2" coordorigin="7752,11270" coordsize="371,0" path="m7752,11270l8123,11270e" filled="f" stroked="t" strokeweight=".47616pt" strokecolor="#4F4F4F">
                <v:path arrowok="t"/>
              </v:shape>
            </v:group>
            <v:group style="position:absolute;left:8066;top:11270;width:3543;height:2" coordorigin="8066,11270" coordsize="3543,2">
              <v:shape style="position:absolute;left:8066;top:11270;width:3543;height:2" coordorigin="8066,11270" coordsize="3543,0" path="m8066,11270l11609,11270e" filled="f" stroked="t" strokeweight=".71424pt" strokecolor="#6B6B6B">
                <v:path arrowok="t"/>
              </v:shape>
            </v:group>
            <v:group style="position:absolute;left:2336;top:4063;width:2;height:11963" coordorigin="2336,4063" coordsize="2,11963">
              <v:shape style="position:absolute;left:2336;top:4063;width:2;height:11963" coordorigin="2336,4063" coordsize="0,11963" path="m2336,16026l2336,4063e" filled="f" stroked="t" strokeweight=".71424pt" strokecolor="#4F4F4F">
                <v:path arrowok="t"/>
              </v:shape>
            </v:group>
            <v:group style="position:absolute;left:7345;top:11227;width:2;height:1486" coordorigin="7345,11227" coordsize="2,1486">
              <v:shape style="position:absolute;left:7345;top:11227;width:2;height:1486" coordorigin="7345,11227" coordsize="0,1486" path="m7345,12714l7345,11227e" filled="f" stroked="t" strokeweight=".95232pt" strokecolor="#6B6B6B">
                <v:path arrowok="t"/>
              </v:shape>
            </v:group>
            <v:group style="position:absolute;left:302;top:11734;width:2;height:358" coordorigin="302,11734" coordsize="2,358">
              <v:shape style="position:absolute;left:302;top:11734;width:2;height:358" coordorigin="302,11734" coordsize="0,358" path="m302,12092l302,11734e" filled="f" stroked="t" strokeweight=".47616pt" strokecolor="#3B3B3B">
                <v:path arrowok="t"/>
              </v:shape>
            </v:group>
            <v:group style="position:absolute;left:986;top:11762;width:2;height:1582" coordorigin="986,11762" coordsize="2,1582">
              <v:shape style="position:absolute;left:986;top:11762;width:2;height:1582" coordorigin="986,11762" coordsize="0,1582" path="m986,13345l986,11762e" filled="f" stroked="t" strokeweight=".23808pt" strokecolor="#000000">
                <v:path arrowok="t"/>
              </v:shape>
            </v:group>
            <v:group style="position:absolute;left:4881;top:12675;width:2467;height:2" coordorigin="4881,12675" coordsize="2467,2">
              <v:shape style="position:absolute;left:4881;top:12675;width:2467;height:2" coordorigin="4881,12675" coordsize="2467,0" path="m4881,12675l7347,12675e" filled="f" stroked="t" strokeweight=".71424pt" strokecolor="#5767AF">
                <v:path arrowok="t"/>
              </v:shape>
            </v:group>
            <v:group style="position:absolute;left:11606;top:11734;width:2;height:2031" coordorigin="11606,11734" coordsize="2,2031">
              <v:shape style="position:absolute;left:11606;top:11734;width:2;height:2031" coordorigin="11606,11734" coordsize="0,2031" path="m11606,13765l11606,11734e" filled="f" stroked="t" strokeweight=".95232pt" strokecolor="#676767">
                <v:path arrowok="t"/>
              </v:shape>
            </v:group>
            <v:group style="position:absolute;left:305;top:12035;width:2;height:444" coordorigin="305,12035" coordsize="2,444">
              <v:shape style="position:absolute;left:305;top:12035;width:2;height:444" coordorigin="305,12035" coordsize="0,444" path="m305,12479l305,12035e" filled="f" stroked="t" strokeweight=".47616pt" strokecolor="#181818">
                <v:path arrowok="t"/>
              </v:shape>
            </v:group>
            <v:group style="position:absolute;left:1667;top:12035;width:2;height:669" coordorigin="1667,12035" coordsize="2,669">
              <v:shape style="position:absolute;left:1667;top:12035;width:2;height:669" coordorigin="1667,12035" coordsize="0,669" path="m1667,12704l1667,12035e" filled="f" stroked="t" strokeweight=".47616pt" strokecolor="#232323">
                <v:path arrowok="t"/>
              </v:shape>
            </v:group>
            <v:group style="position:absolute;left:2890;top:12303;width:2;height:177" coordorigin="2890,12303" coordsize="2,177">
              <v:shape style="position:absolute;left:2890;top:12303;width:2;height:177" coordorigin="2890,12303" coordsize="0,177" path="m2890,12479l2890,12303e" filled="f" stroked="t" strokeweight=".71424pt" strokecolor="#2F3B87">
                <v:path arrowok="t"/>
              </v:shape>
            </v:group>
            <v:group style="position:absolute;left:3005;top:12269;width:2;height:210" coordorigin="3005,12269" coordsize="2,210">
              <v:shape style="position:absolute;left:3005;top:12269;width:2;height:210" coordorigin="3005,12269" coordsize="0,210" path="m3005,12479l3005,12269e" filled="f" stroked="t" strokeweight=".95232pt" strokecolor="#2B3890">
                <v:path arrowok="t"/>
              </v:shape>
            </v:group>
            <v:group style="position:absolute;left:305;top:12422;width:2;height:282" coordorigin="305,12422" coordsize="2,282">
              <v:shape style="position:absolute;left:305;top:12422;width:2;height:282" coordorigin="305,12422" coordsize="0,282" path="m305,12704l305,12422e" filled="f" stroked="t" strokeweight=".47616pt" strokecolor="#343434">
                <v:path arrowok="t"/>
              </v:shape>
            </v:group>
            <v:group style="position:absolute;left:1669;top:12647;width:2;height:1783" coordorigin="1669,12647" coordsize="2,1783">
              <v:shape style="position:absolute;left:1669;top:12647;width:2;height:1783" coordorigin="1669,12647" coordsize="0,1783" path="m1669,14429l1669,12647e" filled="f" stroked="t" strokeweight=".95232pt" strokecolor="#545454">
                <v:path arrowok="t"/>
              </v:shape>
            </v:group>
            <v:group style="position:absolute;left:7350;top:12647;width:2;height:942" coordorigin="7350,12647" coordsize="2,942">
              <v:shape style="position:absolute;left:7350;top:12647;width:2;height:942" coordorigin="7350,12647" coordsize="0,942" path="m7350,13588l7350,12647e" filled="f" stroked="t" strokeweight=".47616pt" strokecolor="#545454">
                <v:path arrowok="t"/>
              </v:shape>
            </v:group>
            <v:group style="position:absolute;left:2338;top:12929;width:2;height:444" coordorigin="2338,12929" coordsize="2,444">
              <v:shape style="position:absolute;left:2338;top:12929;width:2;height:444" coordorigin="2338,12929" coordsize="0,444" path="m2338,13373l2338,12929e" filled="f" stroked="t" strokeweight=".47616pt" strokecolor="#343434">
                <v:path arrowok="t"/>
              </v:shape>
            </v:group>
            <v:group style="position:absolute;left:3190;top:12957;width:2;height:387" coordorigin="3190,12957" coordsize="2,387">
              <v:shape style="position:absolute;left:3190;top:12957;width:2;height:387" coordorigin="3190,12957" coordsize="0,387" path="m3190,13345l3190,12957e" filled="f" stroked="t" strokeweight=".23808pt" strokecolor="#000000">
                <v:path arrowok="t"/>
              </v:shape>
            </v:group>
            <v:group style="position:absolute;left:286;top:13225;width:533;height:2" coordorigin="286,13225" coordsize="533,2">
              <v:shape style="position:absolute;left:286;top:13225;width:533;height:2" coordorigin="286,13225" coordsize="533,0" path="m286,13225l819,13225e" filled="f" stroked="t" strokeweight=".23808pt" strokecolor="#4F4F4F">
                <v:path arrowok="t"/>
              </v:shape>
            </v:group>
            <v:group style="position:absolute;left:310;top:10200;width:2;height:6166" coordorigin="310,10200" coordsize="2,6166">
              <v:shape style="position:absolute;left:310;top:10200;width:2;height:6166" coordorigin="310,10200" coordsize="0,6166" path="m310,16365l310,10200e" filled="f" stroked="t" strokeweight=".71424pt" strokecolor="#4B4B4B">
                <v:path arrowok="t"/>
              </v:shape>
            </v:group>
            <v:group style="position:absolute;left:819;top:13225;width:171;height:2" coordorigin="819,13225" coordsize="171,2">
              <v:shape style="position:absolute;left:819;top:13225;width:171;height:2" coordorigin="819,13225" coordsize="171,0" path="m819,13225l990,13225e" filled="f" stroked="t" strokeweight=".23808pt" strokecolor="#000000">
                <v:path arrowok="t"/>
              </v:shape>
            </v:group>
            <v:group style="position:absolute;left:986;top:13225;width:833;height:2" coordorigin="986,13225" coordsize="833,2">
              <v:shape style="position:absolute;left:986;top:13225;width:833;height:2" coordorigin="986,13225" coordsize="833,0" path="m986,13225l1819,13225e" filled="f" stroked="t" strokeweight=".23808pt" strokecolor="#4F4F4F">
                <v:path arrowok="t"/>
              </v:shape>
            </v:group>
            <v:group style="position:absolute;left:1819;top:13225;width:495;height:2" coordorigin="1819,13225" coordsize="495,2">
              <v:shape style="position:absolute;left:1819;top:13225;width:495;height:2" coordorigin="1819,13225" coordsize="495,0" path="m1819,13225l2314,13225e" filled="f" stroked="t" strokeweight=".23808pt" strokecolor="#000000">
                <v:path arrowok="t"/>
              </v:shape>
            </v:group>
            <v:group style="position:absolute;left:8757;top:13211;width:362;height:2" coordorigin="8757,13211" coordsize="362,2">
              <v:shape style="position:absolute;left:8757;top:13211;width:362;height:2" coordorigin="8757,13211" coordsize="362,0" path="m8757,13211l9118,13211e" filled="f" stroked="t" strokeweight="1.190400pt" strokecolor="#5B676B">
                <v:path arrowok="t"/>
              </v:shape>
            </v:group>
            <v:group style="position:absolute;left:9018;top:13206;width:1628;height:2" coordorigin="9018,13206" coordsize="1628,2">
              <v:shape style="position:absolute;left:9018;top:13206;width:1628;height:2" coordorigin="9018,13206" coordsize="1628,0" path="m9018,13206l10647,13206e" filled="f" stroked="t" strokeweight="2.142720pt" strokecolor="#576077">
                <v:path arrowok="t"/>
              </v:shape>
            </v:group>
            <v:group style="position:absolute;left:986;top:13345;width:2;height:215" coordorigin="986,13345" coordsize="2,215">
              <v:shape style="position:absolute;left:986;top:13345;width:2;height:215" coordorigin="986,13345" coordsize="0,215" path="m986,13560l986,13345e" filled="f" stroked="t" strokeweight=".23808pt" strokecolor="#606060">
                <v:path arrowok="t"/>
              </v:shape>
            </v:group>
            <v:group style="position:absolute;left:986;top:13560;width:2;height:2782" coordorigin="986,13560" coordsize="2,2782">
              <v:shape style="position:absolute;left:986;top:13560;width:2;height:2782" coordorigin="986,13560" coordsize="0,2782" path="m986,16341l986,13560e" filled="f" stroked="t" strokeweight=".23808pt" strokecolor="#000000">
                <v:path arrowok="t"/>
              </v:shape>
            </v:group>
            <v:group style="position:absolute;left:2340;top:13531;width:2;height:382" coordorigin="2340,13531" coordsize="2,382">
              <v:shape style="position:absolute;left:2340;top:13531;width:2;height:382" coordorigin="2340,13531" coordsize="0,382" path="m2340,13913l2340,13531e" filled="f" stroked="t" strokeweight=".47616pt" strokecolor="#2F2F2F">
                <v:path arrowok="t"/>
              </v:shape>
            </v:group>
            <v:group style="position:absolute;left:7352;top:13531;width:2;height:497" coordorigin="7352,13531" coordsize="2,497">
              <v:shape style="position:absolute;left:7352;top:13531;width:2;height:497" coordorigin="7352,13531" coordsize="0,497" path="m7352,14028l7352,13531e" filled="f" stroked="t" strokeweight=".47616pt" strokecolor="#383838">
                <v:path arrowok="t"/>
              </v:shape>
            </v:group>
            <v:group style="position:absolute;left:11609;top:13531;width:2;height:640" coordorigin="11609,13531" coordsize="2,640">
              <v:shape style="position:absolute;left:11609;top:13531;width:2;height:640" coordorigin="11609,13531" coordsize="0,640" path="m11609,14171l11609,13531e" filled="f" stroked="t" strokeweight=".71424pt" strokecolor="#484848">
                <v:path arrowok="t"/>
              </v:shape>
            </v:group>
            <v:group style="position:absolute;left:2340;top:13856;width:2;height:315" coordorigin="2340,13856" coordsize="2,315">
              <v:shape style="position:absolute;left:2340;top:13856;width:2;height:315" coordorigin="2340,13856" coordsize="0,315" path="m2340,14171l2340,13856e" filled="f" stroked="t" strokeweight=".47616pt" strokecolor="#181818">
                <v:path arrowok="t"/>
              </v:shape>
            </v:group>
            <v:group style="position:absolute;left:7354;top:13971;width:2;height:746" coordorigin="7354,13971" coordsize="2,746">
              <v:shape style="position:absolute;left:7354;top:13971;width:2;height:746" coordorigin="7354,13971" coordsize="0,746" path="m7354,14716l7354,13971e" filled="f" stroked="t" strokeweight=".47616pt" strokecolor="#4F4F4F">
                <v:path arrowok="t"/>
              </v:shape>
            </v:group>
            <v:group style="position:absolute;left:11609;top:14114;width:2;height:545" coordorigin="11609,14114" coordsize="2,545">
              <v:shape style="position:absolute;left:11609;top:14114;width:2;height:545" coordorigin="11609,14114" coordsize="0,545" path="m11609,14659l11609,14114e" filled="f" stroked="t" strokeweight=".71424pt" strokecolor="#606060">
                <v:path arrowok="t"/>
              </v:shape>
            </v:group>
            <v:group style="position:absolute;left:1671;top:14372;width:2;height:492" coordorigin="1671,14372" coordsize="2,492">
              <v:shape style="position:absolute;left:1671;top:14372;width:2;height:492" coordorigin="1671,14372" coordsize="0,492" path="m1671,14864l1671,14372e" filled="f" stroked="t" strokeweight=".47616pt" strokecolor="#232323">
                <v:path arrowok="t"/>
              </v:shape>
            </v:group>
            <v:group style="position:absolute;left:7354;top:14659;width:2;height:1692" coordorigin="7354,14659" coordsize="2,1692">
              <v:shape style="position:absolute;left:7354;top:14659;width:2;height:1692" coordorigin="7354,14659" coordsize="0,1692" path="m7354,16351l7354,14659e" filled="f" stroked="t" strokeweight=".71424pt" strokecolor="#676767">
                <v:path arrowok="t"/>
              </v:shape>
            </v:group>
            <v:group style="position:absolute;left:1669;top:14807;width:2;height:1558" coordorigin="1669,14807" coordsize="2,1558">
              <v:shape style="position:absolute;left:1669;top:14807;width:2;height:1558" coordorigin="1669,14807" coordsize="0,1558" path="m1669,16365l1669,14807e" filled="f" stroked="t" strokeweight=".95232pt" strokecolor="#5B5B5B">
                <v:path arrowok="t"/>
              </v:shape>
            </v:group>
            <v:group style="position:absolute;left:310;top:16358;width:709;height:2" coordorigin="310,16358" coordsize="709,2">
              <v:shape style="position:absolute;left:310;top:16358;width:709;height:2" coordorigin="310,16358" coordsize="709,0" path="m310,16358l1019,16358e" filled="f" stroked="t" strokeweight=".71424pt" strokecolor="#4F4F4F">
                <v:path arrowok="t"/>
              </v:shape>
            </v:group>
            <v:group style="position:absolute;left:1790;top:16353;width:552;height:2" coordorigin="1790,16353" coordsize="552,2">
              <v:shape style="position:absolute;left:1790;top:16353;width:552;height:2" coordorigin="1790,16353" coordsize="552,0" path="m1790,16353l2343,16353e" filled="f" stroked="t" strokeweight=".95232pt" strokecolor="#747474">
                <v:path arrowok="t"/>
              </v:shape>
            </v:group>
            <v:group style="position:absolute;left:2340;top:14205;width:2;height:2156" coordorigin="2340,14205" coordsize="2,2156">
              <v:shape style="position:absolute;left:2340;top:14205;width:2;height:2156" coordorigin="2340,14205" coordsize="0,2156" path="m2340,16360l2340,14205e" filled="f" stroked="t" strokeweight=".47616pt" strokecolor="#444444">
                <v:path arrowok="t"/>
              </v:shape>
            </v:group>
            <v:group style="position:absolute;left:7752;top:16341;width:371;height:2" coordorigin="7752,16341" coordsize="371,2">
              <v:shape style="position:absolute;left:7752;top:16341;width:371;height:2" coordorigin="7752,16341" coordsize="371,0" path="m7752,16341l8123,16341e" filled="f" stroked="t" strokeweight=".47616pt" strokecolor="#4B4B4B">
                <v:path arrowok="t"/>
              </v:shape>
            </v:group>
            <v:group style="position:absolute;left:957;top:16346;width:10661;height:2" coordorigin="957,16346" coordsize="10661,2">
              <v:shape style="position:absolute;left:957;top:16346;width:10661;height:2" coordorigin="957,16346" coordsize="10661,0" path="m957,16346l11618,16346e" filled="f" stroked="t" strokeweight=".71424pt" strokecolor="#6B6B6B">
                <v:path arrowok="t"/>
              </v:shape>
            </v:group>
            <v:group style="position:absolute;left:11609;top:14946;width:2;height:1400" coordorigin="11609,14946" coordsize="2,1400">
              <v:shape style="position:absolute;left:11609;top:14946;width:2;height:1400" coordorigin="11609,14946" coordsize="0,1400" path="m11609,16346l11609,14946e" filled="f" stroked="t" strokeweight=".71424pt" strokecolor="#646464">
                <v:path arrowok="t"/>
              </v:shape>
            </v:group>
            <v:group style="position:absolute;left:9788;top:13837;width:2;height:194" coordorigin="9788,13837" coordsize="2,194">
              <v:shape style="position:absolute;left:9788;top:13837;width:2;height:194" coordorigin="9788,13837" coordsize="0,194" path="m9788,14031l9788,13837e" filled="f" stroked="t" strokeweight="2.2567pt" strokecolor="#DFE2E2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21"/>
          <w:szCs w:val="21"/>
          <w:color w:val="3D3D3D"/>
          <w:spacing w:val="0"/>
          <w:w w:val="51"/>
          <w:position w:val="2"/>
        </w:rPr>
        <w:t>::ı::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0" w:after="0" w:line="115" w:lineRule="exact"/>
        <w:ind w:right="-20"/>
        <w:jc w:val="left"/>
        <w:tabs>
          <w:tab w:pos="4560" w:val="left"/>
        </w:tabs>
        <w:rPr>
          <w:rFonts w:ascii="Arial" w:hAnsi="Arial" w:cs="Arial" w:eastAsia="Arial"/>
          <w:sz w:val="11"/>
          <w:szCs w:val="11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7"/>
          <w:w w:val="100"/>
          <w:position w:val="3"/>
        </w:rPr>
        <w:t>y</w:t>
      </w:r>
      <w:r>
        <w:rPr>
          <w:rFonts w:ascii="Arial" w:hAnsi="Arial" w:cs="Arial" w:eastAsia="Arial"/>
          <w:sz w:val="18"/>
          <w:szCs w:val="18"/>
          <w:color w:val="3D3D3D"/>
          <w:spacing w:val="0"/>
          <w:w w:val="100"/>
          <w:position w:val="2"/>
        </w:rPr>
        <w:t>ur</w:t>
      </w:r>
      <w:r>
        <w:rPr>
          <w:rFonts w:ascii="Arial" w:hAnsi="Arial" w:cs="Arial" w:eastAsia="Arial"/>
          <w:sz w:val="18"/>
          <w:szCs w:val="18"/>
          <w:color w:val="3D3D3D"/>
          <w:spacing w:val="-14"/>
          <w:w w:val="100"/>
          <w:position w:val="2"/>
        </w:rPr>
        <w:t>ı</w:t>
      </w:r>
      <w:r>
        <w:rPr>
          <w:rFonts w:ascii="Arial" w:hAnsi="Arial" w:cs="Arial" w:eastAsia="Arial"/>
          <w:sz w:val="18"/>
          <w:szCs w:val="18"/>
          <w:color w:val="595959"/>
          <w:spacing w:val="0"/>
          <w:w w:val="100"/>
          <w:position w:val="2"/>
        </w:rPr>
        <w:t>ıı:;</w:t>
      </w:r>
      <w:r>
        <w:rPr>
          <w:rFonts w:ascii="Arial" w:hAnsi="Arial" w:cs="Arial" w:eastAsia="Arial"/>
          <w:sz w:val="18"/>
          <w:szCs w:val="18"/>
          <w:color w:val="595959"/>
          <w:spacing w:val="-10"/>
          <w:w w:val="100"/>
          <w:position w:val="2"/>
        </w:rPr>
        <w:t> </w:t>
      </w:r>
      <w:r>
        <w:rPr>
          <w:rFonts w:ascii="Arial" w:hAnsi="Arial" w:cs="Arial" w:eastAsia="Arial"/>
          <w:sz w:val="18"/>
          <w:szCs w:val="18"/>
          <w:color w:val="3D3D3D"/>
          <w:spacing w:val="-12"/>
          <w:w w:val="174"/>
          <w:position w:val="2"/>
        </w:rPr>
        <w:t>,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87"/>
          <w:position w:val="2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7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0"/>
          <w:w w:val="45"/>
          <w:position w:val="2"/>
        </w:rPr>
        <w:t>-:.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0"/>
          <w:w w:val="100"/>
          <w:position w:val="2"/>
        </w:rPr>
      </w:r>
      <w:r>
        <w:rPr>
          <w:rFonts w:ascii="Arial" w:hAnsi="Arial" w:cs="Arial" w:eastAsia="Arial"/>
          <w:sz w:val="11"/>
          <w:szCs w:val="11"/>
          <w:color w:val="8E8E8E"/>
          <w:spacing w:val="0"/>
          <w:w w:val="82"/>
          <w:position w:val="1"/>
        </w:rPr>
        <w:t>.....,</w:t>
      </w:r>
      <w:r>
        <w:rPr>
          <w:rFonts w:ascii="Arial" w:hAnsi="Arial" w:cs="Arial" w:eastAsia="Arial"/>
          <w:sz w:val="11"/>
          <w:szCs w:val="11"/>
          <w:color w:val="8E8E8E"/>
          <w:spacing w:val="-11"/>
          <w:w w:val="83"/>
          <w:position w:val="1"/>
        </w:rPr>
        <w:t>_</w:t>
      </w:r>
      <w:r>
        <w:rPr>
          <w:rFonts w:ascii="Arial" w:hAnsi="Arial" w:cs="Arial" w:eastAsia="Arial"/>
          <w:sz w:val="11"/>
          <w:szCs w:val="11"/>
          <w:color w:val="A8A8A8"/>
          <w:spacing w:val="0"/>
          <w:w w:val="168"/>
          <w:position w:val="1"/>
        </w:rPr>
        <w:t>,.</w:t>
      </w:r>
      <w:r>
        <w:rPr>
          <w:rFonts w:ascii="Arial" w:hAnsi="Arial" w:cs="Arial" w:eastAsia="Arial"/>
          <w:sz w:val="11"/>
          <w:szCs w:val="11"/>
          <w:color w:val="A8A8A8"/>
          <w:spacing w:val="0"/>
          <w:w w:val="100"/>
          <w:position w:val="1"/>
        </w:rPr>
        <w:t>  </w:t>
      </w:r>
      <w:r>
        <w:rPr>
          <w:rFonts w:ascii="Arial" w:hAnsi="Arial" w:cs="Arial" w:eastAsia="Arial"/>
          <w:sz w:val="11"/>
          <w:szCs w:val="11"/>
          <w:color w:val="A8A8A8"/>
          <w:spacing w:val="-10"/>
          <w:w w:val="100"/>
          <w:position w:val="1"/>
        </w:rPr>
        <w:t> </w:t>
      </w:r>
      <w:r>
        <w:rPr>
          <w:rFonts w:ascii="Arial" w:hAnsi="Arial" w:cs="Arial" w:eastAsia="Arial"/>
          <w:sz w:val="11"/>
          <w:szCs w:val="11"/>
          <w:color w:val="A8A8A8"/>
          <w:spacing w:val="0"/>
          <w:w w:val="100"/>
          <w:i/>
          <w:position w:val="1"/>
        </w:rPr>
        <w:t>&gt;$'</w:t>
      </w:r>
      <w:r>
        <w:rPr>
          <w:rFonts w:ascii="Arial" w:hAnsi="Arial" w:cs="Arial" w:eastAsia="Arial"/>
          <w:sz w:val="11"/>
          <w:szCs w:val="11"/>
          <w:color w:val="000000"/>
          <w:spacing w:val="0"/>
          <w:w w:val="100"/>
          <w:position w:val="0"/>
        </w:rPr>
      </w:r>
    </w:p>
    <w:p>
      <w:pPr>
        <w:spacing w:before="9" w:after="0" w:line="240" w:lineRule="auto"/>
        <w:ind w:left="357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itf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Eri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300" w:bottom="280" w:left="180" w:right="200"/>
          <w:cols w:num="2" w:equalWidth="0">
            <w:col w:w="691" w:space="4491"/>
            <w:col w:w="6358"/>
          </w:cols>
        </w:sectPr>
      </w:pPr>
      <w:rPr/>
    </w:p>
    <w:p>
      <w:pPr>
        <w:spacing w:before="58" w:after="0" w:line="222" w:lineRule="auto"/>
        <w:ind w:left="567" w:right="-151" w:firstLine="-36"/>
        <w:jc w:val="left"/>
        <w:rPr>
          <w:rFonts w:ascii="Arial" w:hAnsi="Arial" w:cs="Arial" w:eastAsia="Arial"/>
          <w:sz w:val="14"/>
          <w:szCs w:val="14"/>
        </w:rPr>
      </w:pPr>
      <w:rPr/>
      <w:r>
        <w:rPr>
          <w:rFonts w:ascii="Arial" w:hAnsi="Arial" w:cs="Arial" w:eastAsia="Arial"/>
          <w:sz w:val="87"/>
          <w:szCs w:val="87"/>
          <w:color w:val="1F1F1F"/>
          <w:spacing w:val="-682"/>
          <w:w w:val="148"/>
          <w:b/>
          <w:bCs/>
          <w:position w:val="12"/>
        </w:rPr>
        <w:t>1</w:t>
      </w:r>
      <w:r>
        <w:rPr>
          <w:rFonts w:ascii="Arial" w:hAnsi="Arial" w:cs="Arial" w:eastAsia="Arial"/>
          <w:sz w:val="14"/>
          <w:szCs w:val="14"/>
          <w:color w:val="1F1F1F"/>
          <w:spacing w:val="5"/>
          <w:w w:val="113"/>
          <w:position w:val="0"/>
        </w:rPr>
        <w:t>I</w:t>
      </w:r>
      <w:r>
        <w:rPr>
          <w:rFonts w:ascii="Arial" w:hAnsi="Arial" w:cs="Arial" w:eastAsia="Arial"/>
          <w:sz w:val="14"/>
          <w:szCs w:val="14"/>
          <w:color w:val="1F1F1F"/>
          <w:spacing w:val="0"/>
          <w:w w:val="113"/>
          <w:position w:val="0"/>
        </w:rPr>
        <w:t>ZMIR</w:t>
      </w:r>
      <w:r>
        <w:rPr>
          <w:rFonts w:ascii="Arial" w:hAnsi="Arial" w:cs="Arial" w:eastAsia="Arial"/>
          <w:sz w:val="14"/>
          <w:szCs w:val="14"/>
          <w:color w:val="1F1F1F"/>
          <w:spacing w:val="0"/>
          <w:w w:val="113"/>
          <w:position w:val="0"/>
        </w:rPr>
        <w:t> </w:t>
      </w:r>
      <w:r>
        <w:rPr>
          <w:rFonts w:ascii="Arial" w:hAnsi="Arial" w:cs="Arial" w:eastAsia="Arial"/>
          <w:sz w:val="16"/>
          <w:szCs w:val="16"/>
          <w:color w:val="1F1F1F"/>
          <w:spacing w:val="0"/>
          <w:w w:val="100"/>
          <w:b/>
          <w:bCs/>
          <w:position w:val="0"/>
        </w:rPr>
        <w:t>BÜYÜKŞEHIR</w:t>
      </w:r>
      <w:r>
        <w:rPr>
          <w:rFonts w:ascii="Arial" w:hAnsi="Arial" w:cs="Arial" w:eastAsia="Arial"/>
          <w:sz w:val="16"/>
          <w:szCs w:val="16"/>
          <w:color w:val="1F1F1F"/>
          <w:spacing w:val="0"/>
          <w:w w:val="100"/>
          <w:b/>
          <w:bCs/>
          <w:position w:val="0"/>
        </w:rPr>
        <w:t> </w:t>
      </w:r>
      <w:r>
        <w:rPr>
          <w:rFonts w:ascii="Arial" w:hAnsi="Arial" w:cs="Arial" w:eastAsia="Arial"/>
          <w:sz w:val="14"/>
          <w:szCs w:val="14"/>
          <w:color w:val="1F1F1F"/>
          <w:spacing w:val="0"/>
          <w:w w:val="105"/>
          <w:position w:val="0"/>
        </w:rPr>
        <w:t>BELEDIYESI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  <w:position w:val="0"/>
        </w:rPr>
      </w:r>
    </w:p>
    <w:p>
      <w:pPr>
        <w:spacing w:before="9" w:after="0" w:line="140" w:lineRule="exact"/>
        <w:jc w:val="left"/>
        <w:rPr>
          <w:sz w:val="14"/>
          <w:szCs w:val="14"/>
        </w:rPr>
      </w:pPr>
      <w:rPr/>
      <w:r>
        <w:rPr/>
        <w:br w:type="column"/>
      </w:r>
      <w:r>
        <w:rPr>
          <w:sz w:val="14"/>
          <w:szCs w:val="14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8" w:lineRule="auto"/>
        <w:ind w:left="490" w:right="4793" w:firstLine="-110"/>
        <w:jc w:val="left"/>
        <w:rPr>
          <w:rFonts w:ascii="Times New Roman" w:hAnsi="Times New Roman" w:cs="Times New Roman" w:eastAsia="Times New Roman"/>
          <w:sz w:val="21"/>
          <w:szCs w:val="21"/>
        </w:rPr>
      </w:pPr>
      <w:rPr/>
      <w:r>
        <w:rPr/>
        <w:pict>
          <v:shape style="position:absolute;margin-left:479.040009pt;margin-top:-3.877247pt;width:47.040001pt;height:43.200001pt;mso-position-horizontal-relative:page;mso-position-vertical-relative:paragraph;z-index:-14861" type="#_x0000_t75">
            <v:imagedata r:id="rId47" o:title=""/>
          </v:shape>
        </w:pict>
      </w:r>
      <w:r>
        <w:rPr>
          <w:rFonts w:ascii="Times New Roman" w:hAnsi="Times New Roman" w:cs="Times New Roman" w:eastAsia="Times New Roman"/>
          <w:sz w:val="21"/>
          <w:szCs w:val="21"/>
          <w:color w:val="1F1F1F"/>
          <w:spacing w:val="0"/>
          <w:w w:val="100"/>
        </w:rPr>
        <w:t>İZMİR</w:t>
      </w:r>
      <w:r>
        <w:rPr>
          <w:rFonts w:ascii="Times New Roman" w:hAnsi="Times New Roman" w:cs="Times New Roman" w:eastAsia="Times New Roman"/>
          <w:sz w:val="21"/>
          <w:szCs w:val="21"/>
          <w:color w:val="1F1F1F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1F1F1F"/>
          <w:spacing w:val="0"/>
          <w:w w:val="100"/>
        </w:rPr>
        <w:t>BÜYÜKŞEHİR</w:t>
      </w:r>
      <w:r>
        <w:rPr>
          <w:rFonts w:ascii="Times New Roman" w:hAnsi="Times New Roman" w:cs="Times New Roman" w:eastAsia="Times New Roman"/>
          <w:sz w:val="21"/>
          <w:szCs w:val="21"/>
          <w:color w:val="1F1F1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1F1F1F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1F1F1F"/>
          <w:spacing w:val="0"/>
          <w:w w:val="104"/>
        </w:rPr>
        <w:t>BELEDİYESİ</w:t>
      </w:r>
      <w:r>
        <w:rPr>
          <w:rFonts w:ascii="Times New Roman" w:hAnsi="Times New Roman" w:cs="Times New Roman" w:eastAsia="Times New Roman"/>
          <w:sz w:val="21"/>
          <w:szCs w:val="21"/>
          <w:color w:val="1F1F1F"/>
          <w:spacing w:val="0"/>
          <w:w w:val="104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1F1F1F"/>
          <w:spacing w:val="0"/>
          <w:w w:val="100"/>
        </w:rPr>
        <w:t>İTFAİYE</w:t>
      </w:r>
      <w:r>
        <w:rPr>
          <w:rFonts w:ascii="Times New Roman" w:hAnsi="Times New Roman" w:cs="Times New Roman" w:eastAsia="Times New Roman"/>
          <w:sz w:val="21"/>
          <w:szCs w:val="21"/>
          <w:color w:val="1F1F1F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1F1F1F"/>
          <w:spacing w:val="0"/>
          <w:w w:val="100"/>
        </w:rPr>
        <w:t>DAİRESi</w:t>
      </w:r>
      <w:r>
        <w:rPr>
          <w:rFonts w:ascii="Times New Roman" w:hAnsi="Times New Roman" w:cs="Times New Roman" w:eastAsia="Times New Roman"/>
          <w:sz w:val="21"/>
          <w:szCs w:val="21"/>
          <w:color w:val="1F1F1F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1F1F1F"/>
          <w:spacing w:val="0"/>
          <w:w w:val="103"/>
        </w:rPr>
        <w:t>BAŞKANLIGI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5" w:after="0" w:line="240" w:lineRule="auto"/>
        <w:ind w:right="-20"/>
        <w:jc w:val="left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1F1F1F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21"/>
          <w:szCs w:val="21"/>
          <w:color w:val="1F1F1F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1F1F1F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1"/>
          <w:szCs w:val="21"/>
          <w:color w:val="1F1F1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1F1F1F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1F1F1F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1"/>
          <w:szCs w:val="21"/>
          <w:color w:val="1F1F1F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1F1F1F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1F1F1F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21"/>
          <w:szCs w:val="21"/>
          <w:color w:val="1F1F1F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1F1F1F"/>
          <w:spacing w:val="0"/>
          <w:w w:val="100"/>
        </w:rPr>
        <w:t>Müdahale</w:t>
      </w:r>
      <w:r>
        <w:rPr>
          <w:rFonts w:ascii="Times New Roman" w:hAnsi="Times New Roman" w:cs="Times New Roman" w:eastAsia="Times New Roman"/>
          <w:sz w:val="21"/>
          <w:szCs w:val="21"/>
          <w:color w:val="1F1F1F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1F1F1F"/>
          <w:spacing w:val="0"/>
          <w:w w:val="100"/>
        </w:rPr>
        <w:t>Şub</w:t>
      </w:r>
      <w:r>
        <w:rPr>
          <w:rFonts w:ascii="Times New Roman" w:hAnsi="Times New Roman" w:cs="Times New Roman" w:eastAsia="Times New Roman"/>
          <w:sz w:val="21"/>
          <w:szCs w:val="21"/>
          <w:color w:val="1F1F1F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1F1F1F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1F1F1F"/>
          <w:spacing w:val="0"/>
          <w:w w:val="104"/>
        </w:rPr>
        <w:t>Müdürlüğü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13" w:after="0" w:line="237" w:lineRule="exact"/>
        <w:ind w:left="1142" w:right="-20"/>
        <w:jc w:val="left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1F1F1F"/>
          <w:spacing w:val="0"/>
          <w:w w:val="100"/>
          <w:position w:val="-1"/>
        </w:rPr>
        <w:t>YANGl</w:t>
      </w:r>
      <w:r>
        <w:rPr>
          <w:rFonts w:ascii="Times New Roman" w:hAnsi="Times New Roman" w:cs="Times New Roman" w:eastAsia="Times New Roman"/>
          <w:sz w:val="21"/>
          <w:szCs w:val="21"/>
          <w:color w:val="1F1F1F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1F1F1F"/>
          <w:spacing w:val="2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1F1F1F"/>
          <w:spacing w:val="0"/>
          <w:w w:val="103"/>
          <w:position w:val="-1"/>
        </w:rPr>
        <w:t>RAPORU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pgSz w:w="11920" w:h="16840"/>
          <w:pgMar w:top="680" w:bottom="280" w:left="220" w:right="0"/>
          <w:cols w:num="2" w:equalWidth="0">
            <w:col w:w="1509" w:space="1516"/>
            <w:col w:w="8675"/>
          </w:cols>
        </w:sectPr>
      </w:pPr>
      <w:rPr/>
    </w:p>
    <w:p>
      <w:pPr>
        <w:spacing w:before="7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35" w:after="0" w:line="240" w:lineRule="auto"/>
        <w:ind w:left="116" w:right="-20"/>
        <w:jc w:val="left"/>
        <w:tabs>
          <w:tab w:pos="1480" w:val="left"/>
          <w:tab w:pos="2860" w:val="left"/>
          <w:tab w:pos="5260" w:val="left"/>
          <w:tab w:pos="73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Ola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-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:07.05.2017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Sıra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No:41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-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:22:09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4"/>
        </w:rPr>
        <w:t>tfel: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6" w:after="0" w:line="258" w:lineRule="auto"/>
        <w:ind w:left="130" w:right="3070"/>
        <w:jc w:val="left"/>
        <w:tabs>
          <w:tab w:pos="1480" w:val="left"/>
          <w:tab w:pos="2860" w:val="left"/>
          <w:tab w:pos="4240" w:val="left"/>
          <w:tab w:pos="52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Kayıt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-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:07.05.2017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!Kayıt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14"/>
          <w:w w:val="11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11"/>
        </w:rPr>
        <w:t>2862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-52"/>
          <w:w w:val="11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16"/>
        </w:rPr>
        <w:t>Alan: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-20"/>
          <w:w w:val="11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Bahadı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4"/>
        </w:rPr>
        <w:t>ŞENDURAN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Bildirile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:S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1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leyma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Demirel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Mahallesi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Yaylakent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Sitesi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3"/>
        </w:rPr>
        <w:t>Ödemiş/İZMİR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" w:after="0" w:line="240" w:lineRule="auto"/>
        <w:ind w:left="126" w:right="-20"/>
        <w:jc w:val="left"/>
        <w:tabs>
          <w:tab w:pos="15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Dogru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:S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1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6"/>
          <w:w w:val="77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4"/>
        </w:rPr>
        <w:t>eyma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5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Demirel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Mahallesi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Yaylakent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Sitesi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5"/>
        </w:rPr>
        <w:t>Ödemi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-9"/>
          <w:w w:val="106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-9"/>
          <w:w w:val="144"/>
        </w:rPr>
        <w:t>/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1"/>
        </w:rPr>
        <w:t>İZMİR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6" w:after="0" w:line="240" w:lineRule="auto"/>
        <w:ind w:left="126" w:right="-20"/>
        <w:jc w:val="left"/>
        <w:tabs>
          <w:tab w:pos="1480" w:val="left"/>
          <w:tab w:pos="4520" w:val="left"/>
          <w:tab w:pos="76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:Çö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-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Sınıfı: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-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Sebebi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:Açı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4"/>
        </w:rPr>
        <w:t>Ateş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1" w:after="0" w:line="216" w:lineRule="exact"/>
        <w:ind w:left="116" w:right="-20"/>
        <w:jc w:val="left"/>
        <w:tabs>
          <w:tab w:pos="3320" w:val="left"/>
          <w:tab w:pos="64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87"/>
        </w:rPr>
        <w:t>!Yapını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87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"/>
          <w:w w:val="8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Şekli: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Kullanım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Şekli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17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12" w:lineRule="exact"/>
        <w:ind w:left="3346" w:right="-20"/>
        <w:jc w:val="left"/>
        <w:rPr>
          <w:rFonts w:ascii="Arial" w:hAnsi="Arial" w:cs="Arial" w:eastAsia="Arial"/>
          <w:sz w:val="21"/>
          <w:szCs w:val="21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49.600006pt;margin-top:1.179127pt;width:28.431603pt;height:24pt;mso-position-horizontal-relative:page;mso-position-vertical-relative:paragraph;z-index:-14857" type="#_x0000_t202" filled="f" stroked="f">
            <v:textbox inset="0,0,0,0">
              <w:txbxContent>
                <w:p>
                  <w:pPr>
                    <w:spacing w:before="0" w:after="0" w:line="480" w:lineRule="exact"/>
                    <w:ind w:right="-112"/>
                    <w:jc w:val="left"/>
                    <w:tabs>
                      <w:tab w:pos="500" w:val="left"/>
                    </w:tabs>
                    <w:rPr>
                      <w:rFonts w:ascii="Arial" w:hAnsi="Arial" w:cs="Arial" w:eastAsia="Arial"/>
                      <w:sz w:val="48"/>
                      <w:szCs w:val="48"/>
                    </w:rPr>
                  </w:pPr>
                  <w:rPr/>
                  <w:r>
                    <w:rPr>
                      <w:rFonts w:ascii="Arial" w:hAnsi="Arial" w:cs="Arial" w:eastAsia="Arial"/>
                      <w:sz w:val="48"/>
                      <w:szCs w:val="48"/>
                      <w:color w:val="363636"/>
                      <w:spacing w:val="0"/>
                      <w:w w:val="44"/>
                    </w:rPr>
                    <w:t>ı</w:t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363636"/>
                      <w:spacing w:val="0"/>
                      <w:w w:val="100"/>
                    </w:rPr>
                    <w:tab/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363636"/>
                      <w:spacing w:val="0"/>
                      <w:w w:val="100"/>
                    </w:rPr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858587"/>
                      <w:spacing w:val="0"/>
                      <w:w w:val="44"/>
                    </w:rPr>
                    <w:t>ı</w:t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63636"/>
          <w:w w:val="104"/>
        </w:rPr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u w:val="single" w:color="000000"/>
        </w:rPr>
        <w:t>Betonarm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u w:val="single" w:color="000000"/>
        </w:rPr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u w:val="single" w:color="0000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2"/>
          <w:w w:val="100"/>
          <w:u w:val="single" w:color="0000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u w:val="single" w:color="000000"/>
        </w:rPr>
        <w:t>Kagi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u w:val="single" w:color="000000"/>
        </w:rPr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u w:val="single" w:color="0000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u w:val="single" w:color="0000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0"/>
          <w:w w:val="100"/>
          <w:u w:val="single" w:color="0000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u w:val="single" w:color="000000"/>
        </w:rPr>
        <w:t>Ahşa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u w:val="single" w:color="000000"/>
        </w:rPr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u w:val="single" w:color="0000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u w:val="single" w:color="0000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2"/>
          <w:w w:val="100"/>
          <w:u w:val="single" w:color="0000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u w:val="single" w:color="000000"/>
        </w:rPr>
        <w:t>Çeli,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u w:val="single" w:color="000000"/>
        </w:rPr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3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363636"/>
          <w:spacing w:val="0"/>
          <w:w w:val="229"/>
        </w:rPr>
        <w:t>Di</w:t>
      </w:r>
      <w:r>
        <w:rPr>
          <w:rFonts w:ascii="Arial" w:hAnsi="Arial" w:cs="Arial" w:eastAsia="Arial"/>
          <w:sz w:val="20"/>
          <w:szCs w:val="20"/>
          <w:color w:val="363636"/>
          <w:spacing w:val="0"/>
          <w:w w:val="229"/>
        </w:rPr>
        <w:t> </w:t>
      </w:r>
      <w:r>
        <w:rPr>
          <w:rFonts w:ascii="Arial" w:hAnsi="Arial" w:cs="Arial" w:eastAsia="Arial"/>
          <w:sz w:val="20"/>
          <w:szCs w:val="20"/>
          <w:color w:val="363636"/>
          <w:spacing w:val="0"/>
          <w:w w:val="228"/>
        </w:rPr>
        <w:t>f-------</w:t>
      </w:r>
      <w:r>
        <w:rPr>
          <w:rFonts w:ascii="Arial" w:hAnsi="Arial" w:cs="Arial" w:eastAsia="Arial"/>
          <w:sz w:val="20"/>
          <w:szCs w:val="20"/>
          <w:color w:val="363636"/>
          <w:spacing w:val="8"/>
          <w:w w:val="229"/>
        </w:rPr>
        <w:t>·</w:t>
      </w:r>
      <w:r>
        <w:rPr>
          <w:rFonts w:ascii="Arial" w:hAnsi="Arial" w:cs="Arial" w:eastAsia="Arial"/>
          <w:sz w:val="21"/>
          <w:szCs w:val="21"/>
          <w:color w:val="494949"/>
          <w:spacing w:val="0"/>
          <w:w w:val="322"/>
        </w:rPr>
        <w:t>---------------1</w:t>
      </w:r>
      <w:r>
        <w:rPr>
          <w:rFonts w:ascii="Arial" w:hAnsi="Arial" w:cs="Arial" w:eastAsia="Arial"/>
          <w:sz w:val="21"/>
          <w:szCs w:val="21"/>
          <w:color w:val="000000"/>
          <w:spacing w:val="0"/>
          <w:w w:val="100"/>
        </w:rPr>
      </w:r>
    </w:p>
    <w:p>
      <w:pPr>
        <w:spacing w:before="23" w:after="0" w:line="240" w:lineRule="auto"/>
        <w:ind w:left="4167" w:right="-20"/>
        <w:jc w:val="left"/>
        <w:tabs>
          <w:tab w:pos="64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3"/>
          <w:szCs w:val="13"/>
          <w:color w:val="363636"/>
          <w:spacing w:val="0"/>
          <w:w w:val="56"/>
        </w:rPr>
        <w:t>1</w:t>
      </w:r>
      <w:r>
        <w:rPr>
          <w:rFonts w:ascii="Arial" w:hAnsi="Arial" w:cs="Arial" w:eastAsia="Arial"/>
          <w:sz w:val="13"/>
          <w:szCs w:val="13"/>
          <w:color w:val="363636"/>
          <w:spacing w:val="0"/>
          <w:w w:val="100"/>
        </w:rPr>
        <w:tab/>
      </w:r>
      <w:r>
        <w:rPr>
          <w:rFonts w:ascii="Arial" w:hAnsi="Arial" w:cs="Arial" w:eastAsia="Arial"/>
          <w:sz w:val="13"/>
          <w:szCs w:val="13"/>
          <w:color w:val="363636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1"/>
        </w:rPr>
        <w:t>iYangını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6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10"/>
        </w:rPr>
        <w:t>KontrolAltınaAlma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-3"/>
          <w:w w:val="1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3"/>
        </w:rPr>
        <w:t>:22:15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300" w:bottom="280" w:left="220" w:right="0"/>
        </w:sectPr>
      </w:pPr>
      <w:rPr/>
    </w:p>
    <w:p>
      <w:pPr>
        <w:spacing w:before="79" w:after="0" w:line="240" w:lineRule="auto"/>
        <w:ind w:left="126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Yana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5"/>
        </w:rPr>
        <w:t>Şeyin: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1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5"/>
        </w:rPr>
        <w:t>Giden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6" w:after="0" w:line="240" w:lineRule="auto"/>
        <w:ind w:left="12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2"/>
        </w:rPr>
        <w:t>Ekibin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93" w:after="0" w:line="295" w:lineRule="auto"/>
        <w:ind w:right="4446" w:firstLine="73"/>
        <w:jc w:val="left"/>
        <w:tabs>
          <w:tab w:pos="36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52"/>
        </w:rPr>
        <w:t>ahibi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6"/>
          <w:w w:val="15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87"/>
        </w:rPr>
        <w:t>\K.iracı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23"/>
          <w:w w:val="8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5"/>
        </w:rPr>
        <w:t>Kullanan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lAmiri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Çavu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Gökha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1"/>
        </w:rPr>
        <w:t>UYAR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196" w:lineRule="exact"/>
        <w:ind w:right="-20"/>
        <w:jc w:val="left"/>
        <w:tabs>
          <w:tab w:pos="2560" w:val="left"/>
          <w:tab w:pos="56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95"/>
        </w:rPr>
        <w:t>!Araç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2"/>
          <w:w w:val="9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4"/>
        </w:rPr>
        <w:t>:22: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3"/>
          <w:w w:val="105"/>
        </w:rPr>
        <w:t>1</w:t>
      </w:r>
      <w:r>
        <w:rPr>
          <w:rFonts w:ascii="Arial" w:hAnsi="Arial" w:cs="Arial" w:eastAsia="Arial"/>
          <w:sz w:val="19"/>
          <w:szCs w:val="19"/>
          <w:color w:val="1F1F1F"/>
          <w:spacing w:val="0"/>
          <w:w w:val="65"/>
        </w:rPr>
        <w:t>O</w:t>
      </w:r>
      <w:r>
        <w:rPr>
          <w:rFonts w:ascii="Arial" w:hAnsi="Arial" w:cs="Arial" w:eastAsia="Arial"/>
          <w:sz w:val="19"/>
          <w:szCs w:val="19"/>
          <w:color w:val="1F1F1F"/>
          <w:spacing w:val="0"/>
          <w:w w:val="100"/>
        </w:rPr>
        <w:tab/>
      </w:r>
      <w:r>
        <w:rPr>
          <w:rFonts w:ascii="Arial" w:hAnsi="Arial" w:cs="Arial" w:eastAsia="Arial"/>
          <w:sz w:val="19"/>
          <w:szCs w:val="19"/>
          <w:color w:val="1F1F1F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ar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6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4"/>
        </w:rPr>
        <w:t>22:13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2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95"/>
        </w:rPr>
        <w:t>!Araç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2"/>
          <w:w w:val="9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Plakası:3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6"/>
        </w:rPr>
        <w:t>5297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6" w:after="0" w:line="240" w:lineRule="auto"/>
        <w:ind w:left="2587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Arıza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91"/>
        </w:rPr>
        <w:t>Geliş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92"/>
        </w:rPr>
        <w:t>_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5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6" w:after="0" w:line="240" w:lineRule="auto"/>
        <w:ind w:left="260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112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5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58" w:lineRule="auto"/>
        <w:ind w:left="19" w:right="4665" w:firstLine="2563"/>
        <w:jc w:val="left"/>
        <w:tabs>
          <w:tab w:pos="25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4"/>
        </w:rPr>
        <w:t>Emniyet-Jandarma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-4"/>
          <w:w w:val="10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15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1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Doğalgaz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5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300" w:bottom="280" w:left="220" w:right="0"/>
          <w:cols w:num="2" w:equalWidth="0">
            <w:col w:w="1176" w:space="668"/>
            <w:col w:w="9856"/>
          </w:cols>
        </w:sectPr>
      </w:pPr>
      <w:rPr/>
    </w:p>
    <w:p>
      <w:pPr>
        <w:spacing w:before="0" w:after="0" w:line="240" w:lineRule="auto"/>
        <w:ind w:left="121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Yr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'·mcı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4"/>
        </w:rPr>
        <w:t>Ekip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2" w:after="0" w:line="240" w:lineRule="auto"/>
        <w:ind w:left="11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1F1F1F"/>
          <w:w w:val="79"/>
        </w:rPr>
        <w:t>GJ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2"/>
          <w:w w:val="79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15"/>
        </w:rPr>
        <w:t>...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-17"/>
          <w:w w:val="115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3"/>
        </w:rPr>
        <w:t>ışse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16" w:right="-73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Olayı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4"/>
        </w:rPr>
        <w:t>Görüldüğü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2" w:after="0" w:line="240" w:lineRule="auto"/>
        <w:ind w:left="12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1"/>
        </w:rPr>
        <w:t>Durum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5" w:after="0" w:line="242" w:lineRule="auto"/>
        <w:ind w:left="19" w:right="1140" w:firstLine="72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90"/>
        </w:rPr>
        <w:t>ıkı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9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-37"/>
          <w:w w:val="1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5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Dönüş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5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4" w:after="0" w:line="261" w:lineRule="auto"/>
        <w:ind w:right="-53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6"/>
        </w:rPr>
        <w:t>!Yardıma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6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Amirini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5"/>
        </w:rPr>
        <w:t>Adı-Soyadı: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6"/>
        </w:rPr>
        <w:t>varıldığında,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[görüldü.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5" w:after="0" w:line="240" w:lineRule="auto"/>
        <w:ind w:left="144" w:right="-20"/>
        <w:jc w:val="left"/>
        <w:tabs>
          <w:tab w:pos="30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-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4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siteni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bahçesinde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buluna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çöpleri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dumanlı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yanmakta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olduğu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7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14" w:lineRule="exact"/>
        <w:ind w:left="14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Söndürmede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  <w:position w:val="-1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3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3"/>
          <w:position w:val="-1"/>
        </w:rPr>
        <w:t>söndürücü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300" w:bottom="280" w:left="220" w:right="0"/>
          <w:cols w:num="3" w:equalWidth="0">
            <w:col w:w="1578" w:space="266"/>
            <w:col w:w="2317" w:space="112"/>
            <w:col w:w="7427"/>
          </w:cols>
        </w:sectPr>
      </w:pPr>
      <w:rPr/>
    </w:p>
    <w:p>
      <w:pPr>
        <w:spacing w:before="11" w:after="0" w:line="240" w:lineRule="auto"/>
        <w:ind w:left="116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2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6" w:after="0" w:line="240" w:lineRule="auto"/>
        <w:ind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Su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6"/>
        </w:rPr>
        <w:t>işlenerek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0" w:after="0" w:line="240" w:lineRule="auto"/>
        <w:ind w:right="-69"/>
        <w:jc w:val="left"/>
        <w:tabs>
          <w:tab w:pos="19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Su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m3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-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8"/>
          <w:w w:val="36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99"/>
        </w:rPr>
        <w:t>Köptı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6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6" w:after="0" w:line="240" w:lineRule="auto"/>
        <w:ind w:left="29" w:right="-20"/>
        <w:jc w:val="left"/>
        <w:tabs>
          <w:tab w:pos="1920" w:val="left"/>
        </w:tabs>
        <w:rPr>
          <w:rFonts w:ascii="Times New Roman" w:hAnsi="Times New Roman" w:cs="Times New Roman" w:eastAsia="Times New Roman"/>
          <w:sz w:val="14"/>
          <w:szCs w:val="14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100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LT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</w:r>
      <w:r>
        <w:rPr>
          <w:rFonts w:ascii="Times New Roman" w:hAnsi="Times New Roman" w:cs="Times New Roman" w:eastAsia="Times New Roman"/>
          <w:sz w:val="14"/>
          <w:szCs w:val="14"/>
          <w:color w:val="363636"/>
          <w:spacing w:val="0"/>
          <w:w w:val="52"/>
        </w:rPr>
        <w:t>1</w:t>
      </w:r>
      <w:r>
        <w:rPr>
          <w:rFonts w:ascii="Times New Roman" w:hAnsi="Times New Roman" w:cs="Times New Roman" w:eastAsia="Times New Roman"/>
          <w:sz w:val="14"/>
          <w:szCs w:val="14"/>
          <w:color w:val="000000"/>
          <w:spacing w:val="0"/>
          <w:w w:val="100"/>
        </w:rPr>
      </w:r>
    </w:p>
    <w:p>
      <w:pPr>
        <w:spacing w:before="30" w:after="0" w:line="173" w:lineRule="exact"/>
        <w:ind w:left="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8"/>
          <w:w w:val="36"/>
          <w:position w:val="-4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6"/>
          <w:position w:val="-4"/>
        </w:rPr>
        <w:t>K.K.T.Kg.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31" w:lineRule="exact"/>
        <w:ind w:right="-20"/>
        <w:jc w:val="left"/>
        <w:rPr>
          <w:rFonts w:ascii="Arial" w:hAnsi="Arial" w:cs="Arial" w:eastAsia="Arial"/>
          <w:sz w:val="41"/>
          <w:szCs w:val="41"/>
        </w:rPr>
      </w:pPr>
      <w:rPr/>
      <w:r>
        <w:rPr>
          <w:rFonts w:ascii="Arial" w:hAnsi="Arial" w:cs="Arial" w:eastAsia="Arial"/>
          <w:sz w:val="41"/>
          <w:szCs w:val="41"/>
          <w:color w:val="363636"/>
          <w:spacing w:val="0"/>
          <w:w w:val="119"/>
          <w:position w:val="-2"/>
        </w:rPr>
        <w:t>ı</w:t>
      </w:r>
      <w:r>
        <w:rPr>
          <w:rFonts w:ascii="Arial" w:hAnsi="Arial" w:cs="Arial" w:eastAsia="Arial"/>
          <w:sz w:val="41"/>
          <w:szCs w:val="41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300" w:bottom="280" w:left="220" w:right="0"/>
          <w:cols w:num="4" w:equalWidth="0">
            <w:col w:w="1369" w:space="734"/>
            <w:col w:w="999" w:space="1314"/>
            <w:col w:w="2825" w:space="674"/>
            <w:col w:w="3785"/>
          </w:cols>
        </w:sectPr>
      </w:pPr>
      <w:rPr/>
    </w:p>
    <w:p>
      <w:pPr>
        <w:spacing w:before="6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16" w:right="-73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3"/>
        </w:rPr>
        <w:t>Sonundaki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6" w:after="0" w:line="240" w:lineRule="auto"/>
        <w:ind w:left="12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Hasa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3"/>
        </w:rPr>
        <w:t>Durumu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194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8"/>
        </w:rPr>
        <w:t>!Yangında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8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4"/>
          <w:w w:val="9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çöple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yanma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suretiyle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3"/>
        </w:rPr>
        <w:t>görmüştür.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7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tfahmini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Toplam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38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2"/>
        </w:rPr>
        <w:t>Yok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7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14" w:lineRule="exact"/>
        <w:ind w:left="2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-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  <w:position w:val="-1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3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  <w:position w:val="-1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4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  <w:position w:val="-1"/>
        </w:rPr>
        <w:t>tetkikte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4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3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  <w:position w:val="-1"/>
        </w:rPr>
        <w:t>başlangıcının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  <w:position w:val="-1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  <w:position w:val="-1"/>
        </w:rPr>
        <w:t>site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2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  <w:position w:val="-1"/>
        </w:rPr>
        <w:t>bahçesinde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1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  <w:position w:val="-1"/>
        </w:rPr>
        <w:t>buluna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3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  <w:position w:val="-1"/>
        </w:rPr>
        <w:t>çöplerde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4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  <w:position w:val="-1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  <w:position w:val="-1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3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  <w:position w:val="-1"/>
        </w:rPr>
        <w:t>görülmü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3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  <w:position w:val="-1"/>
        </w:rPr>
        <w:t>olup;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2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  <w:position w:val="-1"/>
        </w:rPr>
        <w:t>yapılan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300" w:bottom="280" w:left="220" w:right="0"/>
          <w:cols w:num="2" w:equalWidth="0">
            <w:col w:w="1843" w:space="1"/>
            <w:col w:w="9856"/>
          </w:cols>
        </w:sectPr>
      </w:pPr>
      <w:rPr/>
    </w:p>
    <w:p>
      <w:pPr>
        <w:spacing w:before="16" w:after="0" w:line="253" w:lineRule="auto"/>
        <w:ind w:left="1911" w:right="207" w:firstLine="-1786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laraştırma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6"/>
        </w:rPr>
        <w:t>soruşturmada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6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15"/>
          <w:w w:val="10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hıdırellez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sebebiyle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kimliği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belirsiz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kişi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yada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kişilerce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yakıla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açı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ateşi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1"/>
        </w:rPr>
        <w:t>çöpleri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utuşturması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sonuc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çıktığı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3"/>
        </w:rPr>
        <w:t>varılmıştır.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jc w:val="left"/>
        <w:spacing w:after="0"/>
        <w:sectPr>
          <w:type w:val="continuous"/>
          <w:pgSz w:w="11920" w:h="16840"/>
          <w:pgMar w:top="300" w:bottom="280" w:left="220" w:right="0"/>
        </w:sectPr>
      </w:pPr>
      <w:rPr/>
    </w:p>
    <w:p>
      <w:pPr>
        <w:spacing w:before="35" w:after="0" w:line="240" w:lineRule="auto"/>
        <w:ind w:left="116" w:right="429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Sigortalı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7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6" w:after="0" w:line="261" w:lineRule="auto"/>
        <w:ind w:left="116" w:right="-53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Gereç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3"/>
        </w:rPr>
        <w:t>Kaybı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Yer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4"/>
        </w:rPr>
        <w:t>Kime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79"/>
        </w:rPr>
        <w:t>Tf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79"/>
        </w:rPr>
        <w:t>      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8"/>
          <w:w w:val="79"/>
        </w:rPr>
        <w:t> </w:t>
      </w:r>
      <w:r>
        <w:rPr>
          <w:rFonts w:ascii="Arial" w:hAnsi="Arial" w:cs="Arial" w:eastAsia="Arial"/>
          <w:sz w:val="13"/>
          <w:szCs w:val="13"/>
          <w:color w:val="1F1F1F"/>
          <w:spacing w:val="0"/>
          <w:w w:val="100"/>
        </w:rPr>
        <w:t>'1</w:t>
      </w:r>
      <w:r>
        <w:rPr>
          <w:rFonts w:ascii="Arial" w:hAnsi="Arial" w:cs="Arial" w:eastAsia="Arial"/>
          <w:sz w:val="13"/>
          <w:szCs w:val="13"/>
          <w:color w:val="1F1F1F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3"/>
        </w:rPr>
        <w:t>Edildiği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40" w:after="0" w:line="240" w:lineRule="auto"/>
        <w:ind w:right="-20"/>
        <w:jc w:val="left"/>
        <w:tabs>
          <w:tab w:pos="46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!Şirketi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Adı: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!Bedeli: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300" w:bottom="280" w:left="220" w:right="0"/>
          <w:cols w:num="2" w:equalWidth="0">
            <w:col w:w="1567" w:space="277"/>
            <w:col w:w="9856"/>
          </w:cols>
        </w:sectPr>
      </w:pPr>
      <w:rPr/>
    </w:p>
    <w:p>
      <w:pPr>
        <w:spacing w:before="17" w:after="0" w:line="240" w:lineRule="auto"/>
        <w:ind w:left="11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Ekıbi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Dönü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1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14" w:lineRule="exact"/>
        <w:ind w:left="706" w:right="-68"/>
        <w:jc w:val="left"/>
        <w:tabs>
          <w:tab w:pos="12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  <w:position w:val="-1"/>
        </w:rPr>
        <w:t>Ölü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-3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  <w:position w:val="-1"/>
        </w:rPr>
        <w:t>Yaralı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7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trarih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6"/>
        </w:rPr>
        <w:t>:07.05.2017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14" w:lineRule="exact"/>
        <w:ind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15"/>
          <w:position w:val="-1"/>
        </w:rPr>
        <w:t>piDE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15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7"/>
          <w:w w:val="115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  <w:position w:val="-1"/>
        </w:rPr>
        <w:t>EKİP: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2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  <w:position w:val="-1"/>
        </w:rPr>
        <w:t>3.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1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6"/>
          <w:position w:val="-1"/>
        </w:rPr>
        <w:t>Posta/Ödemiş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2" w:after="0" w:line="240" w:lineRule="auto"/>
        <w:ind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!Saati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6"/>
        </w:rPr>
        <w:t>:22:20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7" w:after="0" w:line="240" w:lineRule="exact"/>
        <w:jc w:val="left"/>
        <w:rPr>
          <w:sz w:val="24"/>
          <w:szCs w:val="24"/>
        </w:rPr>
      </w:pPr>
      <w:rPr/>
      <w:r>
        <w:rPr/>
        <w:br w:type="column"/>
      </w:r>
      <w:r>
        <w:rPr>
          <w:sz w:val="24"/>
          <w:szCs w:val="24"/>
        </w:rPr>
      </w:r>
    </w:p>
    <w:p>
      <w:pPr>
        <w:spacing w:before="0" w:after="0" w:line="214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  <w:position w:val="-1"/>
        </w:rPr>
        <w:t>ONAYLAYAN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300" w:bottom="280" w:left="220" w:right="0"/>
          <w:cols w:num="4" w:equalWidth="0">
            <w:col w:w="1694" w:space="150"/>
            <w:col w:w="2566" w:space="1370"/>
            <w:col w:w="1007" w:space="1796"/>
            <w:col w:w="3117"/>
          </w:cols>
        </w:sectPr>
      </w:pPr>
      <w:rPr/>
    </w:p>
    <w:p>
      <w:pPr>
        <w:spacing w:before="64" w:after="0" w:line="240" w:lineRule="auto"/>
        <w:ind w:left="126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shape style="position:absolute;margin-left:23.040001pt;margin-top:40.629147pt;width:12.48pt;height:33.599998pt;mso-position-horizontal-relative:page;mso-position-vertical-relative:paragraph;z-index:-14859" type="#_x0000_t75">
            <v:imagedata r:id="rId48" o:title=""/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Varsa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4" w:after="0" w:line="130" w:lineRule="exact"/>
        <w:jc w:val="left"/>
        <w:rPr>
          <w:sz w:val="13"/>
          <w:szCs w:val="13"/>
        </w:rPr>
      </w:pPr>
      <w:rPr/>
      <w:r>
        <w:rPr/>
        <w:br w:type="column"/>
      </w:r>
      <w:r>
        <w:rPr>
          <w:sz w:val="13"/>
          <w:szCs w:val="13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right="-20"/>
        <w:jc w:val="left"/>
        <w:tabs>
          <w:tab w:pos="25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84.800003pt;margin-top:-8.127152pt;width:53.973032pt;height:42pt;mso-position-horizontal-relative:page;mso-position-vertical-relative:paragraph;z-index:-14855" type="#_x0000_t202" filled="f" stroked="f">
            <v:textbox inset="0,0,0,0">
              <w:txbxContent>
                <w:p>
                  <w:pPr>
                    <w:spacing w:before="0" w:after="0" w:line="840" w:lineRule="exact"/>
                    <w:ind w:right="-166"/>
                    <w:jc w:val="left"/>
                    <w:rPr>
                      <w:rFonts w:ascii="Times New Roman" w:hAnsi="Times New Roman" w:cs="Times New Roman" w:eastAsia="Times New Roman"/>
                      <w:sz w:val="84"/>
                      <w:szCs w:val="84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84"/>
                      <w:szCs w:val="84"/>
                      <w:color w:val="4B54A3"/>
                      <w:spacing w:val="-221"/>
                      <w:w w:val="35"/>
                      <w:i/>
                    </w:rPr>
                    <w:t>V</w:t>
                  </w:r>
                  <w:r>
                    <w:rPr>
                      <w:rFonts w:ascii="Times New Roman" w:hAnsi="Times New Roman" w:cs="Times New Roman" w:eastAsia="Times New Roman"/>
                      <w:sz w:val="84"/>
                      <w:szCs w:val="84"/>
                      <w:color w:val="4B54A3"/>
                      <w:spacing w:val="0"/>
                      <w:w w:val="35"/>
                      <w:i/>
                    </w:rPr>
                    <w:t>i</w:t>
                  </w:r>
                  <w:r>
                    <w:rPr>
                      <w:rFonts w:ascii="Times New Roman" w:hAnsi="Times New Roman" w:cs="Times New Roman" w:eastAsia="Times New Roman"/>
                      <w:sz w:val="84"/>
                      <w:szCs w:val="84"/>
                      <w:color w:val="4B54A3"/>
                      <w:spacing w:val="-19"/>
                      <w:w w:val="100"/>
                      <w:i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84"/>
                      <w:szCs w:val="84"/>
                      <w:color w:val="383F79"/>
                      <w:spacing w:val="0"/>
                      <w:w w:val="57"/>
                      <w:i/>
                    </w:rPr>
                    <w:t>j;{</w:t>
                  </w:r>
                  <w:r>
                    <w:rPr>
                      <w:rFonts w:ascii="Times New Roman" w:hAnsi="Times New Roman" w:cs="Times New Roman" w:eastAsia="Times New Roman"/>
                      <w:sz w:val="84"/>
                      <w:szCs w:val="84"/>
                      <w:color w:val="383F79"/>
                      <w:spacing w:val="-150"/>
                      <w:w w:val="57"/>
                      <w:i/>
                    </w:rPr>
                    <w:t>J</w:t>
                  </w:r>
                  <w:r>
                    <w:rPr>
                      <w:rFonts w:ascii="Times New Roman" w:hAnsi="Times New Roman" w:cs="Times New Roman" w:eastAsia="Times New Roman"/>
                      <w:sz w:val="84"/>
                      <w:szCs w:val="84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Ami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3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i: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-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3"/>
        </w:rPr>
        <w:t>Koyan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8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40" w:lineRule="auto"/>
        <w:ind w:left="277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64pt;margin-top:6.304339pt;width:41.571502pt;height:47pt;mso-position-horizontal-relative:page;mso-position-vertical-relative:paragraph;z-index:-14856" type="#_x0000_t202" filled="f" stroked="f">
            <v:textbox inset="0,0,0,0">
              <w:txbxContent>
                <w:p>
                  <w:pPr>
                    <w:spacing w:before="0" w:after="0" w:line="940" w:lineRule="exact"/>
                    <w:ind w:right="-181"/>
                    <w:jc w:val="left"/>
                    <w:rPr>
                      <w:rFonts w:ascii="Arial" w:hAnsi="Arial" w:cs="Arial" w:eastAsia="Arial"/>
                      <w:sz w:val="94"/>
                      <w:szCs w:val="94"/>
                    </w:rPr>
                  </w:pPr>
                  <w:rPr/>
                  <w:r>
                    <w:rPr>
                      <w:rFonts w:ascii="Arial" w:hAnsi="Arial" w:cs="Arial" w:eastAsia="Arial"/>
                      <w:sz w:val="94"/>
                      <w:szCs w:val="94"/>
                      <w:color w:val="383F79"/>
                      <w:spacing w:val="0"/>
                      <w:w w:val="144"/>
                      <w:i/>
                      <w:position w:val="-1"/>
                    </w:rPr>
                    <w:t>rf</w:t>
                  </w:r>
                  <w:r>
                    <w:rPr>
                      <w:rFonts w:ascii="Arial" w:hAnsi="Arial" w:cs="Arial" w:eastAsia="Arial"/>
                      <w:sz w:val="94"/>
                      <w:szCs w:val="94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8"/>
        </w:rPr>
        <w:t>EkipAmiri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388" w:lineRule="exact"/>
        <w:ind w:left="523" w:right="-20"/>
        <w:jc w:val="left"/>
        <w:rPr>
          <w:rFonts w:ascii="Arial" w:hAnsi="Arial" w:cs="Arial" w:eastAsia="Arial"/>
          <w:sz w:val="37"/>
          <w:szCs w:val="37"/>
        </w:rPr>
      </w:pPr>
      <w:rPr/>
      <w:r>
        <w:rPr>
          <w:rFonts w:ascii="Arial" w:hAnsi="Arial" w:cs="Arial" w:eastAsia="Arial"/>
          <w:sz w:val="37"/>
          <w:szCs w:val="37"/>
          <w:color w:val="383F79"/>
          <w:spacing w:val="0"/>
          <w:w w:val="75"/>
          <w:b/>
          <w:bCs/>
          <w:position w:val="-4"/>
        </w:rPr>
        <w:t>\</w:t>
      </w:r>
      <w:r>
        <w:rPr>
          <w:rFonts w:ascii="Arial" w:hAnsi="Arial" w:cs="Arial" w:eastAsia="Arial"/>
          <w:sz w:val="37"/>
          <w:szCs w:val="37"/>
          <w:color w:val="383F79"/>
          <w:spacing w:val="-3"/>
          <w:w w:val="75"/>
          <w:b/>
          <w:bCs/>
          <w:position w:val="-4"/>
        </w:rPr>
        <w:t> </w:t>
      </w:r>
      <w:r>
        <w:rPr>
          <w:rFonts w:ascii="Arial" w:hAnsi="Arial" w:cs="Arial" w:eastAsia="Arial"/>
          <w:sz w:val="37"/>
          <w:szCs w:val="37"/>
          <w:color w:val="383F79"/>
          <w:spacing w:val="0"/>
          <w:w w:val="75"/>
          <w:b/>
          <w:bCs/>
          <w:position w:val="-4"/>
        </w:rPr>
        <w:t>rJI!</w:t>
      </w:r>
      <w:r>
        <w:rPr>
          <w:rFonts w:ascii="Arial" w:hAnsi="Arial" w:cs="Arial" w:eastAsia="Arial"/>
          <w:sz w:val="37"/>
          <w:szCs w:val="37"/>
          <w:color w:val="383F79"/>
          <w:spacing w:val="11"/>
          <w:w w:val="75"/>
          <w:b/>
          <w:bCs/>
          <w:position w:val="-4"/>
        </w:rPr>
        <w:t>ı</w:t>
      </w:r>
      <w:r>
        <w:rPr>
          <w:rFonts w:ascii="Arial" w:hAnsi="Arial" w:cs="Arial" w:eastAsia="Arial"/>
          <w:sz w:val="37"/>
          <w:szCs w:val="37"/>
          <w:color w:val="363636"/>
          <w:spacing w:val="0"/>
          <w:w w:val="75"/>
          <w:b/>
          <w:bCs/>
          <w:position w:val="-4"/>
        </w:rPr>
        <w:t>od</w:t>
      </w:r>
      <w:r>
        <w:rPr>
          <w:rFonts w:ascii="Arial" w:hAnsi="Arial" w:cs="Arial" w:eastAsia="Arial"/>
          <w:sz w:val="37"/>
          <w:szCs w:val="37"/>
          <w:color w:val="363636"/>
          <w:spacing w:val="0"/>
          <w:w w:val="75"/>
          <w:b/>
          <w:bCs/>
          <w:position w:val="-4"/>
        </w:rPr>
        <w:t> </w:t>
      </w:r>
      <w:r>
        <w:rPr>
          <w:rFonts w:ascii="Arial" w:hAnsi="Arial" w:cs="Arial" w:eastAsia="Arial"/>
          <w:sz w:val="37"/>
          <w:szCs w:val="37"/>
          <w:color w:val="363636"/>
          <w:spacing w:val="20"/>
          <w:w w:val="75"/>
          <w:b/>
          <w:bCs/>
          <w:position w:val="-4"/>
        </w:rPr>
        <w:t> </w:t>
      </w:r>
      <w:r>
        <w:rPr>
          <w:rFonts w:ascii="Arial" w:hAnsi="Arial" w:cs="Arial" w:eastAsia="Arial"/>
          <w:sz w:val="37"/>
          <w:szCs w:val="37"/>
          <w:color w:val="A1ACD8"/>
          <w:spacing w:val="0"/>
          <w:w w:val="51"/>
          <w:position w:val="-4"/>
        </w:rPr>
        <w:t>.</w:t>
      </w:r>
      <w:r>
        <w:rPr>
          <w:rFonts w:ascii="Arial" w:hAnsi="Arial" w:cs="Arial" w:eastAsia="Arial"/>
          <w:sz w:val="37"/>
          <w:szCs w:val="37"/>
          <w:color w:val="000000"/>
          <w:spacing w:val="0"/>
          <w:w w:val="100"/>
          <w:position w:val="0"/>
        </w:rPr>
      </w:r>
    </w:p>
    <w:p>
      <w:pPr>
        <w:spacing w:before="0" w:after="0" w:line="238" w:lineRule="exact"/>
        <w:ind w:left="389" w:right="-20"/>
        <w:jc w:val="left"/>
        <w:rPr>
          <w:rFonts w:ascii="Arial" w:hAnsi="Arial" w:cs="Arial" w:eastAsia="Arial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7"/>
          <w:szCs w:val="27"/>
          <w:color w:val="363636"/>
          <w:spacing w:val="0"/>
          <w:w w:val="83"/>
          <w:b/>
          <w:bCs/>
          <w:position w:val="1"/>
        </w:rPr>
        <w:t>Gllne</w:t>
      </w:r>
      <w:r>
        <w:rPr>
          <w:rFonts w:ascii="Times New Roman" w:hAnsi="Times New Roman" w:cs="Times New Roman" w:eastAsia="Times New Roman"/>
          <w:sz w:val="27"/>
          <w:szCs w:val="27"/>
          <w:color w:val="363636"/>
          <w:spacing w:val="0"/>
          <w:w w:val="83"/>
          <w:b/>
          <w:bCs/>
          <w:position w:val="1"/>
        </w:rPr>
        <w:t> </w:t>
      </w:r>
      <w:r>
        <w:rPr>
          <w:rFonts w:ascii="Times New Roman" w:hAnsi="Times New Roman" w:cs="Times New Roman" w:eastAsia="Times New Roman"/>
          <w:sz w:val="27"/>
          <w:szCs w:val="27"/>
          <w:color w:val="363636"/>
          <w:spacing w:val="41"/>
          <w:w w:val="83"/>
          <w:b/>
          <w:bCs/>
          <w:position w:val="1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363636"/>
          <w:spacing w:val="0"/>
          <w:w w:val="83"/>
          <w:b/>
          <w:bCs/>
          <w:position w:val="1"/>
        </w:rPr>
        <w:t>Be</w:t>
      </w:r>
      <w:r>
        <w:rPr>
          <w:rFonts w:ascii="Times New Roman" w:hAnsi="Times New Roman" w:cs="Times New Roman" w:eastAsia="Times New Roman"/>
          <w:sz w:val="22"/>
          <w:szCs w:val="22"/>
          <w:color w:val="363636"/>
          <w:spacing w:val="21"/>
          <w:w w:val="83"/>
          <w:b/>
          <w:bCs/>
          <w:position w:val="1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1F1F1F"/>
          <w:spacing w:val="0"/>
          <w:w w:val="143"/>
          <w:b/>
          <w:bCs/>
          <w:position w:val="1"/>
        </w:rPr>
        <w:t>Ip</w:t>
      </w:r>
      <w:r>
        <w:rPr>
          <w:rFonts w:ascii="Times New Roman" w:hAnsi="Times New Roman" w:cs="Times New Roman" w:eastAsia="Times New Roman"/>
          <w:sz w:val="22"/>
          <w:szCs w:val="22"/>
          <w:color w:val="1F1F1F"/>
          <w:spacing w:val="-39"/>
          <w:w w:val="143"/>
          <w:b/>
          <w:bCs/>
          <w:position w:val="1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1F1F1F"/>
          <w:spacing w:val="0"/>
          <w:w w:val="100"/>
          <w:b/>
          <w:bCs/>
          <w:position w:val="1"/>
        </w:rPr>
        <w:t>3.</w:t>
      </w:r>
      <w:r>
        <w:rPr>
          <w:rFonts w:ascii="Times New Roman" w:hAnsi="Times New Roman" w:cs="Times New Roman" w:eastAsia="Times New Roman"/>
          <w:sz w:val="22"/>
          <w:szCs w:val="22"/>
          <w:color w:val="1F1F1F"/>
          <w:spacing w:val="-1"/>
          <w:w w:val="100"/>
          <w:b/>
          <w:bCs/>
          <w:position w:val="1"/>
        </w:rPr>
        <w:t> </w:t>
      </w:r>
      <w:r>
        <w:rPr>
          <w:rFonts w:ascii="Arial" w:hAnsi="Arial" w:cs="Arial" w:eastAsia="Arial"/>
          <w:sz w:val="19"/>
          <w:szCs w:val="19"/>
          <w:color w:val="1F1F1F"/>
          <w:spacing w:val="0"/>
          <w:w w:val="104"/>
          <w:b/>
          <w:bCs/>
          <w:position w:val="1"/>
        </w:rPr>
        <w:t>Posta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3" w:after="0" w:line="201" w:lineRule="exact"/>
        <w:ind w:right="136"/>
        <w:jc w:val="right"/>
        <w:tabs>
          <w:tab w:pos="3140" w:val="left"/>
        </w:tabs>
        <w:rPr>
          <w:rFonts w:ascii="Arial" w:hAnsi="Arial" w:cs="Arial" w:eastAsia="Arial"/>
          <w:sz w:val="16"/>
          <w:szCs w:val="16"/>
        </w:rPr>
      </w:pPr>
      <w:rPr/>
      <w:r>
        <w:rPr>
          <w:rFonts w:ascii="Arial" w:hAnsi="Arial" w:cs="Arial" w:eastAsia="Arial"/>
          <w:sz w:val="19"/>
          <w:szCs w:val="19"/>
          <w:color w:val="1F1F1F"/>
          <w:spacing w:val="0"/>
          <w:w w:val="100"/>
          <w:b/>
          <w:bCs/>
          <w:position w:val="-2"/>
        </w:rPr>
        <w:t>Gfupta</w:t>
      </w:r>
      <w:r>
        <w:rPr>
          <w:rFonts w:ascii="Arial" w:hAnsi="Arial" w:cs="Arial" w:eastAsia="Arial"/>
          <w:sz w:val="19"/>
          <w:szCs w:val="19"/>
          <w:color w:val="1F1F1F"/>
          <w:spacing w:val="0"/>
          <w:w w:val="100"/>
          <w:b/>
          <w:bCs/>
          <w:position w:val="-2"/>
        </w:rPr>
        <w:t>r</w:t>
      </w:r>
      <w:r>
        <w:rPr>
          <w:rFonts w:ascii="Arial" w:hAnsi="Arial" w:cs="Arial" w:eastAsia="Arial"/>
          <w:sz w:val="19"/>
          <w:szCs w:val="19"/>
          <w:color w:val="1F1F1F"/>
          <w:spacing w:val="32"/>
          <w:w w:val="100"/>
          <w:b/>
          <w:bCs/>
          <w:position w:val="-2"/>
        </w:rPr>
        <w:t> </w:t>
      </w:r>
      <w:r>
        <w:rPr>
          <w:rFonts w:ascii="Arial" w:hAnsi="Arial" w:cs="Arial" w:eastAsia="Arial"/>
          <w:sz w:val="19"/>
          <w:szCs w:val="19"/>
          <w:color w:val="1F1F1F"/>
          <w:spacing w:val="0"/>
          <w:w w:val="100"/>
          <w:b/>
          <w:bCs/>
          <w:position w:val="-2"/>
        </w:rPr>
        <w:t>A</w:t>
      </w:r>
      <w:r>
        <w:rPr>
          <w:rFonts w:ascii="Arial" w:hAnsi="Arial" w:cs="Arial" w:eastAsia="Arial"/>
          <w:sz w:val="19"/>
          <w:szCs w:val="19"/>
          <w:color w:val="1F1F1F"/>
          <w:spacing w:val="-4"/>
          <w:w w:val="100"/>
          <w:b/>
          <w:bCs/>
          <w:position w:val="-2"/>
        </w:rPr>
        <w:t>m</w:t>
      </w:r>
      <w:r>
        <w:rPr>
          <w:rFonts w:ascii="Arial" w:hAnsi="Arial" w:cs="Arial" w:eastAsia="Arial"/>
          <w:sz w:val="19"/>
          <w:szCs w:val="19"/>
          <w:color w:val="1F1F1F"/>
          <w:spacing w:val="0"/>
          <w:w w:val="100"/>
          <w:b/>
          <w:bCs/>
          <w:position w:val="-2"/>
        </w:rPr>
        <w:t>Hi</w:t>
      </w:r>
      <w:r>
        <w:rPr>
          <w:rFonts w:ascii="Arial" w:hAnsi="Arial" w:cs="Arial" w:eastAsia="Arial"/>
          <w:sz w:val="19"/>
          <w:szCs w:val="19"/>
          <w:color w:val="1F1F1F"/>
          <w:spacing w:val="-34"/>
          <w:w w:val="100"/>
          <w:b/>
          <w:bCs/>
          <w:position w:val="-2"/>
        </w:rPr>
        <w:t> </w:t>
      </w:r>
      <w:r>
        <w:rPr>
          <w:rFonts w:ascii="Arial" w:hAnsi="Arial" w:cs="Arial" w:eastAsia="Arial"/>
          <w:sz w:val="19"/>
          <w:szCs w:val="19"/>
          <w:color w:val="1F1F1F"/>
          <w:spacing w:val="0"/>
          <w:w w:val="100"/>
          <w:b/>
          <w:bCs/>
          <w:position w:val="-2"/>
        </w:rPr>
        <w:tab/>
      </w:r>
      <w:r>
        <w:rPr>
          <w:rFonts w:ascii="Arial" w:hAnsi="Arial" w:cs="Arial" w:eastAsia="Arial"/>
          <w:sz w:val="19"/>
          <w:szCs w:val="19"/>
          <w:color w:val="1F1F1F"/>
          <w:spacing w:val="0"/>
          <w:w w:val="100"/>
          <w:b/>
          <w:bCs/>
          <w:position w:val="-2"/>
        </w:rPr>
      </w:r>
      <w:r>
        <w:rPr>
          <w:rFonts w:ascii="Arial" w:hAnsi="Arial" w:cs="Arial" w:eastAsia="Arial"/>
          <w:sz w:val="16"/>
          <w:szCs w:val="16"/>
          <w:color w:val="383F79"/>
          <w:spacing w:val="0"/>
          <w:w w:val="82"/>
          <w:position w:val="-2"/>
        </w:rPr>
        <w:t>ı..</w:t>
      </w:r>
      <w:r>
        <w:rPr>
          <w:rFonts w:ascii="Arial" w:hAnsi="Arial" w:cs="Arial" w:eastAsia="Arial"/>
          <w:sz w:val="16"/>
          <w:szCs w:val="16"/>
          <w:color w:val="000000"/>
          <w:spacing w:val="0"/>
          <w:w w:val="100"/>
          <w:position w:val="0"/>
        </w:rPr>
      </w:r>
    </w:p>
    <w:p>
      <w:pPr>
        <w:spacing w:before="0" w:after="0" w:line="177" w:lineRule="exact"/>
        <w:ind w:right="-20"/>
        <w:jc w:val="righ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  <w:position w:val="1"/>
        </w:rPr>
        <w:t>Gökha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2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1"/>
          <w:position w:val="1"/>
        </w:rPr>
        <w:t>UYAR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7" w:after="0" w:line="214" w:lineRule="exact"/>
        <w:ind w:right="52"/>
        <w:jc w:val="righ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group style="position:absolute;margin-left:238.080002pt;margin-top:30.219139pt;width:112.920005pt;height:61.319996pt;mso-position-horizontal-relative:page;mso-position-vertical-relative:paragraph;z-index:-14860" coordorigin="4762,604" coordsize="2258,1226">
            <v:shape style="position:absolute;left:4762;top:640;width:1978;height:1190" type="#_x0000_t75">
              <v:imagedata r:id="rId49" o:title=""/>
            </v:shape>
            <v:group style="position:absolute;left:5885;top:616;width:1123;height:2" coordorigin="5885,616" coordsize="1123,2">
              <v:shape style="position:absolute;left:5885;top:616;width:1123;height:2" coordorigin="5885,616" coordsize="1123,0" path="m5885,616l7008,616e" filled="f" stroked="t" strokeweight="1.2pt" strokecolor="#646BA8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  <w:position w:val="-1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3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3"/>
          <w:position w:val="-1"/>
        </w:rPr>
        <w:t>Çavuşu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9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right="-20"/>
        <w:jc w:val="left"/>
        <w:rPr>
          <w:rFonts w:ascii="Arial" w:hAnsi="Arial" w:cs="Arial" w:eastAsia="Arial"/>
          <w:sz w:val="32"/>
          <w:szCs w:val="32"/>
        </w:rPr>
      </w:pPr>
      <w:rPr/>
      <w:r>
        <w:rPr>
          <w:rFonts w:ascii="Arial" w:hAnsi="Arial" w:cs="Arial" w:eastAsia="Arial"/>
          <w:sz w:val="26"/>
          <w:szCs w:val="26"/>
          <w:color w:val="B1B1B1"/>
          <w:w w:val="43"/>
          <w:b/>
          <w:bCs/>
          <w:i/>
        </w:rPr>
        <w:t>.</w:t>
      </w:r>
      <w:r>
        <w:rPr>
          <w:rFonts w:ascii="Arial" w:hAnsi="Arial" w:cs="Arial" w:eastAsia="Arial"/>
          <w:sz w:val="26"/>
          <w:szCs w:val="26"/>
          <w:color w:val="B1B1B1"/>
          <w:spacing w:val="-46"/>
          <w:w w:val="100"/>
          <w:b/>
          <w:bCs/>
          <w:i/>
        </w:rPr>
        <w:t> </w:t>
      </w:r>
      <w:r>
        <w:rPr>
          <w:rFonts w:ascii="Arial" w:hAnsi="Arial" w:cs="Arial" w:eastAsia="Arial"/>
          <w:sz w:val="26"/>
          <w:szCs w:val="26"/>
          <w:color w:val="1F1F1F"/>
          <w:spacing w:val="0"/>
          <w:w w:val="56"/>
          <w:b/>
          <w:bCs/>
          <w:i/>
        </w:rPr>
        <w:t>1</w:t>
      </w:r>
      <w:r>
        <w:rPr>
          <w:rFonts w:ascii="Arial" w:hAnsi="Arial" w:cs="Arial" w:eastAsia="Arial"/>
          <w:sz w:val="26"/>
          <w:szCs w:val="26"/>
          <w:color w:val="1F1F1F"/>
          <w:spacing w:val="37"/>
          <w:w w:val="56"/>
          <w:b/>
          <w:bCs/>
          <w:i/>
        </w:rPr>
        <w:t> </w:t>
      </w:r>
      <w:r>
        <w:rPr>
          <w:rFonts w:ascii="Arial" w:hAnsi="Arial" w:cs="Arial" w:eastAsia="Arial"/>
          <w:sz w:val="31"/>
          <w:szCs w:val="31"/>
          <w:color w:val="1F1F1F"/>
          <w:spacing w:val="0"/>
          <w:w w:val="56"/>
          <w:b/>
          <w:bCs/>
          <w:i/>
        </w:rPr>
        <w:t>q</w:t>
      </w:r>
      <w:r>
        <w:rPr>
          <w:rFonts w:ascii="Arial" w:hAnsi="Arial" w:cs="Arial" w:eastAsia="Arial"/>
          <w:sz w:val="31"/>
          <w:szCs w:val="31"/>
          <w:color w:val="1F1F1F"/>
          <w:spacing w:val="31"/>
          <w:w w:val="56"/>
          <w:b/>
          <w:bCs/>
          <w:i/>
        </w:rPr>
        <w:t> </w:t>
      </w:r>
      <w:r>
        <w:rPr>
          <w:rFonts w:ascii="Arial" w:hAnsi="Arial" w:cs="Arial" w:eastAsia="Arial"/>
          <w:sz w:val="32"/>
          <w:szCs w:val="32"/>
          <w:color w:val="1F1F1F"/>
          <w:spacing w:val="0"/>
          <w:w w:val="75"/>
          <w:b/>
          <w:bCs/>
        </w:rPr>
        <w:t>M</w:t>
      </w:r>
      <w:r>
        <w:rPr>
          <w:rFonts w:ascii="Arial" w:hAnsi="Arial" w:cs="Arial" w:eastAsia="Arial"/>
          <w:sz w:val="32"/>
          <w:szCs w:val="32"/>
          <w:color w:val="1F1F1F"/>
          <w:spacing w:val="66"/>
          <w:w w:val="75"/>
          <w:b/>
          <w:bCs/>
        </w:rPr>
        <w:t> </w:t>
      </w:r>
      <w:r>
        <w:rPr>
          <w:rFonts w:ascii="Arial" w:hAnsi="Arial" w:cs="Arial" w:eastAsia="Arial"/>
          <w:sz w:val="32"/>
          <w:szCs w:val="32"/>
          <w:color w:val="1F1F1F"/>
          <w:spacing w:val="0"/>
          <w:w w:val="75"/>
          <w:b/>
          <w:bCs/>
        </w:rPr>
        <w:t>?</w:t>
      </w:r>
      <w:r>
        <w:rPr>
          <w:rFonts w:ascii="Arial" w:hAnsi="Arial" w:cs="Arial" w:eastAsia="Arial"/>
          <w:sz w:val="32"/>
          <w:szCs w:val="32"/>
          <w:color w:val="1F1F1F"/>
          <w:spacing w:val="-2"/>
          <w:w w:val="75"/>
          <w:b/>
          <w:bCs/>
        </w:rPr>
        <w:t> </w:t>
      </w:r>
      <w:r>
        <w:rPr>
          <w:rFonts w:ascii="Arial" w:hAnsi="Arial" w:cs="Arial" w:eastAsia="Arial"/>
          <w:sz w:val="32"/>
          <w:szCs w:val="32"/>
          <w:color w:val="1F1F1F"/>
          <w:spacing w:val="0"/>
          <w:w w:val="75"/>
          <w:b/>
          <w:bCs/>
        </w:rPr>
        <w:t>17</w:t>
      </w:r>
      <w:r>
        <w:rPr>
          <w:rFonts w:ascii="Arial" w:hAnsi="Arial" w:cs="Arial" w:eastAsia="Arial"/>
          <w:sz w:val="32"/>
          <w:szCs w:val="32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300" w:bottom="280" w:left="220" w:right="0"/>
          <w:cols w:num="3" w:equalWidth="0">
            <w:col w:w="556" w:space="1456"/>
            <w:col w:w="4217" w:space="2373"/>
            <w:col w:w="3098"/>
          </w:cols>
        </w:sectPr>
      </w:pPr>
      <w:rPr/>
    </w:p>
    <w:p>
      <w:pPr>
        <w:spacing w:before="2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jc w:val="left"/>
        <w:spacing w:after="0"/>
        <w:sectPr>
          <w:type w:val="continuous"/>
          <w:pgSz w:w="11920" w:h="16840"/>
          <w:pgMar w:top="300" w:bottom="280" w:left="220" w:right="0"/>
        </w:sectPr>
      </w:pPr>
      <w:rPr/>
    </w:p>
    <w:p>
      <w:pPr>
        <w:spacing w:before="2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182" w:lineRule="exact"/>
        <w:ind w:left="2519" w:right="-96"/>
        <w:jc w:val="left"/>
        <w:tabs>
          <w:tab w:pos="2860" w:val="left"/>
        </w:tabs>
        <w:rPr>
          <w:rFonts w:ascii="Arial" w:hAnsi="Arial" w:cs="Arial" w:eastAsia="Arial"/>
          <w:sz w:val="26"/>
          <w:szCs w:val="26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B1B1B1"/>
          <w:spacing w:val="0"/>
          <w:w w:val="242"/>
          <w:b/>
          <w:bCs/>
          <w:position w:val="-20"/>
        </w:rPr>
        <w:t>l</w:t>
      </w:r>
      <w:r>
        <w:rPr>
          <w:rFonts w:ascii="Times New Roman" w:hAnsi="Times New Roman" w:cs="Times New Roman" w:eastAsia="Times New Roman"/>
          <w:sz w:val="21"/>
          <w:szCs w:val="21"/>
          <w:color w:val="B1B1B1"/>
          <w:spacing w:val="0"/>
          <w:w w:val="100"/>
          <w:b/>
          <w:bCs/>
          <w:position w:val="-20"/>
        </w:rPr>
        <w:tab/>
      </w:r>
      <w:r>
        <w:rPr>
          <w:rFonts w:ascii="Times New Roman" w:hAnsi="Times New Roman" w:cs="Times New Roman" w:eastAsia="Times New Roman"/>
          <w:sz w:val="21"/>
          <w:szCs w:val="21"/>
          <w:color w:val="B1B1B1"/>
          <w:spacing w:val="0"/>
          <w:w w:val="100"/>
          <w:b/>
          <w:bCs/>
          <w:position w:val="-20"/>
        </w:rPr>
      </w:r>
      <w:r>
        <w:rPr>
          <w:rFonts w:ascii="Times New Roman" w:hAnsi="Times New Roman" w:cs="Times New Roman" w:eastAsia="Times New Roman"/>
          <w:sz w:val="37"/>
          <w:szCs w:val="37"/>
          <w:color w:val="959797"/>
          <w:spacing w:val="0"/>
          <w:w w:val="64"/>
          <w:b/>
          <w:bCs/>
          <w:position w:val="-20"/>
        </w:rPr>
        <w:t>ux</w:t>
      </w:r>
      <w:r>
        <w:rPr>
          <w:rFonts w:ascii="Times New Roman" w:hAnsi="Times New Roman" w:cs="Times New Roman" w:eastAsia="Times New Roman"/>
          <w:sz w:val="37"/>
          <w:szCs w:val="37"/>
          <w:color w:val="959797"/>
          <w:spacing w:val="0"/>
          <w:w w:val="64"/>
          <w:b/>
          <w:bCs/>
          <w:position w:val="-20"/>
        </w:rPr>
        <w:t> </w:t>
      </w:r>
      <w:r>
        <w:rPr>
          <w:rFonts w:ascii="Times New Roman" w:hAnsi="Times New Roman" w:cs="Times New Roman" w:eastAsia="Times New Roman"/>
          <w:sz w:val="37"/>
          <w:szCs w:val="37"/>
          <w:color w:val="959797"/>
          <w:spacing w:val="35"/>
          <w:w w:val="64"/>
          <w:b/>
          <w:bCs/>
          <w:position w:val="-20"/>
        </w:rPr>
        <w:t> </w:t>
      </w:r>
      <w:r>
        <w:rPr>
          <w:rFonts w:ascii="Arial" w:hAnsi="Arial" w:cs="Arial" w:eastAsia="Arial"/>
          <w:sz w:val="26"/>
          <w:szCs w:val="26"/>
          <w:color w:val="959797"/>
          <w:spacing w:val="0"/>
          <w:w w:val="109"/>
          <w:b/>
          <w:bCs/>
          <w:i/>
          <w:position w:val="-20"/>
        </w:rPr>
        <w:t>KAYA</w:t>
      </w:r>
      <w:r>
        <w:rPr>
          <w:rFonts w:ascii="Arial" w:hAnsi="Arial" w:cs="Arial" w:eastAsia="Arial"/>
          <w:sz w:val="26"/>
          <w:szCs w:val="26"/>
          <w:color w:val="000000"/>
          <w:spacing w:val="0"/>
          <w:w w:val="100"/>
          <w:position w:val="0"/>
        </w:rPr>
      </w:r>
    </w:p>
    <w:p>
      <w:pPr>
        <w:spacing w:before="13" w:after="0" w:line="220" w:lineRule="exact"/>
        <w:jc w:val="left"/>
        <w:rPr>
          <w:sz w:val="22"/>
          <w:szCs w:val="22"/>
        </w:rPr>
      </w:pPr>
      <w:rPr/>
      <w:r>
        <w:rPr/>
        <w:br w:type="column"/>
      </w:r>
      <w:r>
        <w:rPr>
          <w:sz w:val="22"/>
          <w:szCs w:val="22"/>
        </w:rPr>
      </w:r>
    </w:p>
    <w:p>
      <w:pPr>
        <w:spacing w:before="0" w:after="0" w:line="81" w:lineRule="exact"/>
        <w:ind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1"/>
          <w:szCs w:val="11"/>
          <w:color w:val="B1B1B1"/>
          <w:spacing w:val="0"/>
          <w:w w:val="100"/>
          <w:position w:val="-11"/>
        </w:rPr>
        <w:t>,.</w:t>
      </w:r>
      <w:r>
        <w:rPr>
          <w:rFonts w:ascii="Arial" w:hAnsi="Arial" w:cs="Arial" w:eastAsia="Arial"/>
          <w:sz w:val="11"/>
          <w:szCs w:val="11"/>
          <w:color w:val="B1B1B1"/>
          <w:spacing w:val="0"/>
          <w:w w:val="100"/>
          <w:position w:val="-11"/>
        </w:rPr>
        <w:t>     </w:t>
      </w:r>
      <w:r>
        <w:rPr>
          <w:rFonts w:ascii="Arial" w:hAnsi="Arial" w:cs="Arial" w:eastAsia="Arial"/>
          <w:sz w:val="11"/>
          <w:szCs w:val="11"/>
          <w:color w:val="B1B1B1"/>
          <w:spacing w:val="10"/>
          <w:w w:val="100"/>
          <w:position w:val="-1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C8C8C8"/>
          <w:spacing w:val="-1"/>
          <w:w w:val="70"/>
          <w:position w:val="-1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C8C8C8"/>
          <w:spacing w:val="0"/>
          <w:w w:val="104"/>
          <w:position w:val="-11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9" w:after="0" w:line="295" w:lineRule="exact"/>
        <w:ind w:right="-20"/>
        <w:jc w:val="left"/>
        <w:rPr>
          <w:rFonts w:ascii="Arial" w:hAnsi="Arial" w:cs="Arial" w:eastAsia="Arial"/>
          <w:sz w:val="32"/>
          <w:szCs w:val="32"/>
        </w:rPr>
      </w:pPr>
      <w:rPr/>
      <w:r>
        <w:rPr/>
        <w:br w:type="column"/>
      </w:r>
      <w:r>
        <w:rPr>
          <w:rFonts w:ascii="Arial" w:hAnsi="Arial" w:cs="Arial" w:eastAsia="Arial"/>
          <w:sz w:val="35"/>
          <w:szCs w:val="35"/>
          <w:color w:val="B1B1B1"/>
          <w:w w:val="61"/>
          <w:position w:val="-19"/>
        </w:rPr>
        <w:t>.</w:t>
      </w:r>
      <w:r>
        <w:rPr>
          <w:rFonts w:ascii="Arial" w:hAnsi="Arial" w:cs="Arial" w:eastAsia="Arial"/>
          <w:sz w:val="35"/>
          <w:szCs w:val="35"/>
          <w:color w:val="B1B1B1"/>
          <w:spacing w:val="14"/>
          <w:w w:val="61"/>
          <w:position w:val="-19"/>
        </w:rPr>
        <w:t>.</w:t>
      </w:r>
      <w:r>
        <w:rPr>
          <w:rFonts w:ascii="Times New Roman" w:hAnsi="Times New Roman" w:cs="Times New Roman" w:eastAsia="Times New Roman"/>
          <w:sz w:val="16"/>
          <w:szCs w:val="16"/>
          <w:color w:val="B1B1B1"/>
          <w:spacing w:val="0"/>
          <w:w w:val="139"/>
          <w:position w:val="-12"/>
        </w:rPr>
        <w:t>.</w:t>
      </w:r>
      <w:r>
        <w:rPr>
          <w:rFonts w:ascii="Times New Roman" w:hAnsi="Times New Roman" w:cs="Times New Roman" w:eastAsia="Times New Roman"/>
          <w:sz w:val="16"/>
          <w:szCs w:val="16"/>
          <w:color w:val="B1B1B1"/>
          <w:spacing w:val="0"/>
          <w:w w:val="100"/>
          <w:position w:val="-12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B1B1B1"/>
          <w:spacing w:val="13"/>
          <w:w w:val="100"/>
          <w:position w:val="-12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C8C8C8"/>
          <w:spacing w:val="0"/>
          <w:w w:val="139"/>
          <w:i/>
          <w:position w:val="-12"/>
        </w:rPr>
        <w:t>ı</w:t>
      </w:r>
      <w:r>
        <w:rPr>
          <w:rFonts w:ascii="Times New Roman" w:hAnsi="Times New Roman" w:cs="Times New Roman" w:eastAsia="Times New Roman"/>
          <w:sz w:val="16"/>
          <w:szCs w:val="16"/>
          <w:color w:val="C8C8C8"/>
          <w:spacing w:val="-8"/>
          <w:w w:val="139"/>
          <w:i/>
          <w:position w:val="-12"/>
        </w:rPr>
        <w:t> </w:t>
      </w:r>
      <w:r>
        <w:rPr>
          <w:rFonts w:ascii="Arial" w:hAnsi="Arial" w:cs="Arial" w:eastAsia="Arial"/>
          <w:sz w:val="32"/>
          <w:szCs w:val="32"/>
          <w:color w:val="B1B1B1"/>
          <w:spacing w:val="-64"/>
          <w:w w:val="104"/>
          <w:position w:val="-6"/>
        </w:rPr>
        <w:t>.</w:t>
      </w:r>
      <w:r>
        <w:rPr>
          <w:rFonts w:ascii="Arial" w:hAnsi="Arial" w:cs="Arial" w:eastAsia="Arial"/>
          <w:sz w:val="32"/>
          <w:szCs w:val="32"/>
          <w:color w:val="B1B1B1"/>
          <w:spacing w:val="0"/>
          <w:w w:val="105"/>
          <w:position w:val="-6"/>
        </w:rPr>
        <w:t>·</w:t>
      </w:r>
      <w:r>
        <w:rPr>
          <w:rFonts w:ascii="Arial" w:hAnsi="Arial" w:cs="Arial" w:eastAsia="Arial"/>
          <w:sz w:val="32"/>
          <w:szCs w:val="32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300" w:bottom="280" w:left="220" w:right="0"/>
          <w:cols w:num="3" w:equalWidth="0">
            <w:col w:w="4080" w:space="4902"/>
            <w:col w:w="336" w:space="518"/>
            <w:col w:w="1864"/>
          </w:cols>
        </w:sectPr>
      </w:pPr>
      <w:rPr/>
    </w:p>
    <w:p>
      <w:pPr>
        <w:spacing w:before="11" w:after="0" w:line="200" w:lineRule="exact"/>
        <w:jc w:val="left"/>
        <w:rPr>
          <w:sz w:val="20"/>
          <w:szCs w:val="20"/>
        </w:rPr>
      </w:pPr>
      <w:rPr/>
      <w:r>
        <w:rPr/>
        <w:pict>
          <v:group style="position:absolute;margin-left:15.36pt;margin-top:38.880001pt;width:569.160012pt;height:783.120002pt;mso-position-horizontal-relative:page;mso-position-vertical-relative:page;z-index:-14858" coordorigin="307,778" coordsize="11383,15662">
            <v:shape style="position:absolute;left:8160;top:12979;width:3168;height:1978" type="#_x0000_t75">
              <v:imagedata r:id="rId50" o:title=""/>
            </v:shape>
            <v:group style="position:absolute;left:326;top:811;width:11328;height:2" coordorigin="326,811" coordsize="11328,2">
              <v:shape style="position:absolute;left:326;top:811;width:11328;height:2" coordorigin="326,811" coordsize="11328,0" path="m326,811l11654,811e" filled="f" stroked="t" strokeweight=".72pt" strokecolor="#3F3F3F">
                <v:path arrowok="t"/>
              </v:shape>
            </v:group>
            <v:group style="position:absolute;left:326;top:787;width:2;height:15643" coordorigin="326,787" coordsize="2,15643">
              <v:shape style="position:absolute;left:326;top:787;width:2;height:15643" coordorigin="326,787" coordsize="0,15643" path="m326,16430l326,787e" filled="f" stroked="t" strokeweight=".96pt" strokecolor="#3F3F3F">
                <v:path arrowok="t"/>
              </v:shape>
            </v:group>
            <v:group style="position:absolute;left:2069;top:797;width:2;height:1469" coordorigin="2069,797" coordsize="2,1469">
              <v:shape style="position:absolute;left:2069;top:797;width:2;height:1469" coordorigin="2069,797" coordsize="0,1469" path="m2069,2266l2069,797e" filled="f" stroked="t" strokeweight=".48pt" strokecolor="#343434">
                <v:path arrowok="t"/>
              </v:shape>
            </v:group>
            <v:group style="position:absolute;left:8880;top:806;width:2;height:1469" coordorigin="8880,806" coordsize="2,1469">
              <v:shape style="position:absolute;left:8880;top:806;width:2;height:1469" coordorigin="8880,806" coordsize="0,1469" path="m8880,2275l8880,806e" filled="f" stroked="t" strokeweight=".96pt" strokecolor="#545454">
                <v:path arrowok="t"/>
              </v:shape>
            </v:group>
            <v:group style="position:absolute;left:11662;top:806;width:2;height:15614" coordorigin="11662,806" coordsize="2,15614">
              <v:shape style="position:absolute;left:11662;top:806;width:2;height:15614" coordorigin="11662,806" coordsize="0,15614" path="m11662,16421l11662,806e" filled="f" stroked="t" strokeweight=".72pt" strokecolor="#484848">
                <v:path arrowok="t"/>
              </v:shape>
            </v:group>
            <v:group style="position:absolute;left:326;top:2261;width:11328;height:2" coordorigin="326,2261" coordsize="11328,2">
              <v:shape style="position:absolute;left:326;top:2261;width:11328;height:2" coordorigin="326,2261" coordsize="11328,0" path="m326,2261l11654,2261e" filled="f" stroked="t" strokeweight=".72pt" strokecolor="#3B3B3B">
                <v:path arrowok="t"/>
              </v:shape>
            </v:group>
            <v:group style="position:absolute;left:778;top:2506;width:10877;height:2" coordorigin="778,2506" coordsize="10877,2">
              <v:shape style="position:absolute;left:778;top:2506;width:10877;height:2" coordorigin="778,2506" coordsize="10877,0" path="m778,2506l11654,2506e" filled="f" stroked="t" strokeweight=".72pt" strokecolor="#3B3B3B">
                <v:path arrowok="t"/>
              </v:shape>
            </v:group>
            <v:group style="position:absolute;left:682;top:2746;width:10973;height:2" coordorigin="682,2746" coordsize="10973,2">
              <v:shape style="position:absolute;left:682;top:2746;width:10973;height:2" coordorigin="682,2746" coordsize="10973,0" path="m682,2746l11654,2746e" filled="f" stroked="t" strokeweight=".72pt" strokecolor="#3F3F3F">
                <v:path arrowok="t"/>
              </v:shape>
            </v:group>
            <v:group style="position:absolute;left:317;top:2986;width:11338;height:2" coordorigin="317,2986" coordsize="11338,2">
              <v:shape style="position:absolute;left:317;top:2986;width:11338;height:2" coordorigin="317,2986" coordsize="11338,0" path="m317,2986l11654,2986e" filled="f" stroked="t" strokeweight=".72pt" strokecolor="#3B3B3B">
                <v:path arrowok="t"/>
              </v:shape>
            </v:group>
            <v:group style="position:absolute;left:317;top:3226;width:11338;height:2" coordorigin="317,3226" coordsize="11338,2">
              <v:shape style="position:absolute;left:317;top:3226;width:11338;height:2" coordorigin="317,3226" coordsize="11338,0" path="m317,3226l11654,3226e" filled="f" stroked="t" strokeweight=".72pt" strokecolor="#3B3B3B">
                <v:path arrowok="t"/>
              </v:shape>
            </v:group>
            <v:group style="position:absolute;left:2069;top:4214;width:2;height:12206" coordorigin="2069,4214" coordsize="2,12206">
              <v:shape style="position:absolute;left:2069;top:4214;width:2;height:12206" coordorigin="2069,4214" coordsize="0,12206" path="m2069,16421l2069,4214e" filled="f" stroked="t" strokeweight=".72pt" strokecolor="#383838">
                <v:path arrowok="t"/>
              </v:shape>
            </v:group>
            <v:group style="position:absolute;left:922;top:4229;width:10738;height:2" coordorigin="922,4229" coordsize="10738,2">
              <v:shape style="position:absolute;left:922;top:4229;width:10738;height:2" coordorigin="922,4229" coordsize="10738,0" path="m922,4229l11659,4229e" filled="f" stroked="t" strokeweight=".48pt" strokecolor="#3F3F3F">
                <v:path arrowok="t"/>
              </v:shape>
            </v:group>
            <v:group style="position:absolute;left:4627;top:4742;width:2;height:2179" coordorigin="4627,4742" coordsize="2,2179">
              <v:shape style="position:absolute;left:4627;top:4742;width:2;height:2179" coordorigin="4627,4742" coordsize="0,2179" path="m4627,6922l4627,4742e" filled="f" stroked="t" strokeweight=".96pt" strokecolor="#3F3F3F">
                <v:path arrowok="t"/>
              </v:shape>
            </v:group>
            <v:group style="position:absolute;left:2054;top:4752;width:9610;height:2" coordorigin="2054,4752" coordsize="9610,2">
              <v:shape style="position:absolute;left:2054;top:4752;width:9610;height:2" coordorigin="2054,4752" coordsize="9610,0" path="m2054,4752l11664,4752e" filled="f" stroked="t" strokeweight=".72pt" strokecolor="#484848">
                <v:path arrowok="t"/>
              </v:shape>
            </v:group>
            <v:group style="position:absolute;left:4618;top:5242;width:7046;height:2" coordorigin="4618,5242" coordsize="7046,2">
              <v:shape style="position:absolute;left:4618;top:5242;width:7046;height:2" coordorigin="4618,5242" coordsize="7046,0" path="m4618,5242l11664,5242e" filled="f" stroked="t" strokeweight=".96pt" strokecolor="#484848">
                <v:path arrowok="t"/>
              </v:shape>
            </v:group>
            <v:group style="position:absolute;left:4618;top:5482;width:7046;height:2" coordorigin="4618,5482" coordsize="7046,2">
              <v:shape style="position:absolute;left:4618;top:5482;width:7046;height:2" coordorigin="4618,5482" coordsize="7046,0" path="m4618,5482l11664,5482e" filled="f" stroked="t" strokeweight=".96pt" strokecolor="#444444">
                <v:path arrowok="t"/>
              </v:shape>
            </v:group>
            <v:group style="position:absolute;left:4618;top:5722;width:7046;height:2" coordorigin="4618,5722" coordsize="7046,2">
              <v:shape style="position:absolute;left:4618;top:5722;width:7046;height:2" coordorigin="4618,5722" coordsize="7046,0" path="m4618,5722l11664,5722e" filled="f" stroked="t" strokeweight=".96pt" strokecolor="#3F3F3F">
                <v:path arrowok="t"/>
              </v:shape>
            </v:group>
            <v:group style="position:absolute;left:2054;top:5962;width:9610;height:2" coordorigin="2054,5962" coordsize="9610,2">
              <v:shape style="position:absolute;left:2054;top:5962;width:9610;height:2" coordorigin="2054,5962" coordsize="9610,0" path="m2054,5962l11664,5962e" filled="f" stroked="t" strokeweight=".72pt" strokecolor="#3B3B3B">
                <v:path arrowok="t"/>
              </v:shape>
            </v:group>
            <v:group style="position:absolute;left:317;top:6202;width:11347;height:2" coordorigin="317,6202" coordsize="11347,2">
              <v:shape style="position:absolute;left:317;top:6202;width:11347;height:2" coordorigin="317,6202" coordsize="11347,0" path="m317,6202l11664,6202e" filled="f" stroked="t" strokeweight=".72pt" strokecolor="#444444">
                <v:path arrowok="t"/>
              </v:shape>
            </v:group>
            <v:group style="position:absolute;left:696;top:4507;width:10968;height:2" coordorigin="696,4507" coordsize="10968,2">
              <v:shape style="position:absolute;left:696;top:4507;width:10968;height:2" coordorigin="696,4507" coordsize="10968,0" path="m696,4507l11664,4507e" filled="f" stroked="t" strokeweight=".48pt" strokecolor="#3B3B3B">
                <v:path arrowok="t"/>
              </v:shape>
            </v:group>
            <v:group style="position:absolute;left:7546;top:6192;width:2;height:739" coordorigin="7546,6192" coordsize="2,739">
              <v:shape style="position:absolute;left:7546;top:6192;width:2;height:739" coordorigin="7546,6192" coordsize="0,739" path="m7546,6931l7546,6192e" filled="f" stroked="t" strokeweight=".96pt" strokecolor="#444444">
                <v:path arrowok="t"/>
              </v:shape>
            </v:group>
            <v:group style="position:absolute;left:2054;top:6672;width:9610;height:2" coordorigin="2054,6672" coordsize="9610,2">
              <v:shape style="position:absolute;left:2054;top:6672;width:9610;height:2" coordorigin="2054,6672" coordsize="9610,0" path="m2054,6672l11664,6672e" filled="f" stroked="t" strokeweight=".96pt" strokecolor="#444444">
                <v:path arrowok="t"/>
              </v:shape>
            </v:group>
            <v:group style="position:absolute;left:2054;top:6922;width:9610;height:2" coordorigin="2054,6922" coordsize="9610,2">
              <v:shape style="position:absolute;left:2054;top:6922;width:9610;height:2" coordorigin="2054,6922" coordsize="9610,0" path="m2054,6922l11664,6922e" filled="f" stroked="t" strokeweight=".72pt" strokecolor="#3F3F3F">
                <v:path arrowok="t"/>
              </v:shape>
            </v:group>
            <v:group style="position:absolute;left:317;top:7157;width:11347;height:2" coordorigin="317,7157" coordsize="11347,2">
              <v:shape style="position:absolute;left:317;top:7157;width:11347;height:2" coordorigin="317,7157" coordsize="11347,0" path="m317,7157l11664,7157e" filled="f" stroked="t" strokeweight=".96pt" strokecolor="#444444">
                <v:path arrowok="t"/>
              </v:shape>
            </v:group>
            <v:group style="position:absolute;left:317;top:7632;width:11347;height:2" coordorigin="317,7632" coordsize="11347,2">
              <v:shape style="position:absolute;left:317;top:7632;width:11347;height:2" coordorigin="317,7632" coordsize="11347,0" path="m317,7632l11664,7632e" filled="f" stroked="t" strokeweight=".72pt" strokecolor="#3B3B3B">
                <v:path arrowok="t"/>
              </v:shape>
            </v:group>
            <v:group style="position:absolute;left:4627;top:7622;width:2;height:739" coordorigin="4627,7622" coordsize="2,739">
              <v:shape style="position:absolute;left:4627;top:7622;width:2;height:739" coordorigin="4627,7622" coordsize="0,739" path="m4627,8362l4627,7622e" filled="f" stroked="t" strokeweight=".96pt" strokecolor="#484848">
                <v:path arrowok="t"/>
              </v:shape>
            </v:group>
            <v:group style="position:absolute;left:4618;top:7872;width:7046;height:2" coordorigin="4618,7872" coordsize="7046,2">
              <v:shape style="position:absolute;left:4618;top:7872;width:7046;height:2" coordorigin="4618,7872" coordsize="7046,0" path="m4618,7872l11664,7872e" filled="f" stroked="t" strokeweight=".96pt" strokecolor="#444444">
                <v:path arrowok="t"/>
              </v:shape>
            </v:group>
            <v:group style="position:absolute;left:4608;top:8098;width:7066;height:2" coordorigin="4608,8098" coordsize="7066,2">
              <v:shape style="position:absolute;left:4608;top:8098;width:7066;height:2" coordorigin="4608,8098" coordsize="7066,0" path="m4608,8098l11674,8098e" filled="f" stroked="t" strokeweight=".96pt" strokecolor="#747474">
                <v:path arrowok="t"/>
              </v:shape>
            </v:group>
            <v:group style="position:absolute;left:317;top:8357;width:11357;height:2" coordorigin="317,8357" coordsize="11357,2">
              <v:shape style="position:absolute;left:317;top:8357;width:11357;height:2" coordorigin="317,8357" coordsize="11357,0" path="m317,8357l11674,8357e" filled="f" stroked="t" strokeweight=".48pt" strokecolor="#343434">
                <v:path arrowok="t"/>
              </v:shape>
            </v:group>
            <v:group style="position:absolute;left:317;top:9168;width:11357;height:2" coordorigin="317,9168" coordsize="11357,2">
              <v:shape style="position:absolute;left:317;top:9168;width:11357;height:2" coordorigin="317,9168" coordsize="11357,0" path="m317,9168l11674,9168e" filled="f" stroked="t" strokeweight=".96pt" strokecolor="#444444">
                <v:path arrowok="t"/>
              </v:shape>
            </v:group>
            <v:group style="position:absolute;left:317;top:10099;width:11357;height:2" coordorigin="317,10099" coordsize="11357,2">
              <v:shape style="position:absolute;left:317;top:10099;width:11357;height:2" coordorigin="317,10099" coordsize="11357,0" path="m317,10099l11674,10099e" filled="f" stroked="t" strokeweight=".96pt" strokecolor="#444444">
                <v:path arrowok="t"/>
              </v:shape>
            </v:group>
            <v:group style="position:absolute;left:317;top:10339;width:11357;height:2" coordorigin="317,10339" coordsize="11357,2">
              <v:shape style="position:absolute;left:317;top:10339;width:11357;height:2" coordorigin="317,10339" coordsize="11357,0" path="m317,10339l11674,10339e" filled="f" stroked="t" strokeweight=".96pt" strokecolor="#444444">
                <v:path arrowok="t"/>
              </v:shape>
            </v:group>
            <v:group style="position:absolute;left:317;top:10579;width:11357;height:2" coordorigin="317,10579" coordsize="11357,2">
              <v:shape style="position:absolute;left:317;top:10579;width:11357;height:2" coordorigin="317,10579" coordsize="11357,0" path="m317,10579l11674,10579e" filled="f" stroked="t" strokeweight=".96pt" strokecolor="#484848">
                <v:path arrowok="t"/>
              </v:shape>
            </v:group>
            <v:group style="position:absolute;left:806;top:11290;width:2;height:5141" coordorigin="806,11290" coordsize="2,5141">
              <v:shape style="position:absolute;left:806;top:11290;width:2;height:5141" coordorigin="806,11290" coordsize="0,5141" path="m806,16430l806,11290e" filled="f" stroked="t" strokeweight=".72pt" strokecolor="#484848">
                <v:path arrowok="t"/>
              </v:shape>
            </v:group>
            <v:group style="position:absolute;left:1392;top:11227;width:2;height:5203" coordorigin="1392,11227" coordsize="2,5203">
              <v:shape style="position:absolute;left:1392;top:11227;width:2;height:5203" coordorigin="1392,11227" coordsize="0,5203" path="m1392,16430l1392,11227e" filled="f" stroked="t" strokeweight=".72pt" strokecolor="#3B3B3B">
                <v:path arrowok="t"/>
              </v:shape>
            </v:group>
            <v:group style="position:absolute;left:317;top:11299;width:11357;height:2" coordorigin="317,11299" coordsize="11357,2">
              <v:shape style="position:absolute;left:317;top:11299;width:11357;height:2" coordorigin="317,11299" coordsize="11357,0" path="m317,11299l11674,11299e" filled="f" stroked="t" strokeweight=".96pt" strokecolor="#4B4B4B">
                <v:path arrowok="t"/>
              </v:shape>
            </v:group>
            <v:group style="position:absolute;left:317;top:11822;width:11357;height:2" coordorigin="317,11822" coordsize="11357,2">
              <v:shape style="position:absolute;left:317;top:11822;width:11357;height:2" coordorigin="317,11822" coordsize="11357,0" path="m317,11822l11674,11822e" filled="f" stroked="t" strokeweight=".48pt" strokecolor="#1F1F1F">
                <v:path arrowok="t"/>
              </v:shape>
            </v:group>
            <v:group style="position:absolute;left:326;top:13910;width:1757;height:2" coordorigin="326,13910" coordsize="1757,2">
              <v:shape style="position:absolute;left:326;top:13910;width:1757;height:2" coordorigin="326,13910" coordsize="1757,0" path="m326,13910l2083,13910e" filled="f" stroked="t" strokeweight=".96pt" strokecolor="#484848">
                <v:path arrowok="t"/>
              </v:shape>
            </v:group>
            <v:group style="position:absolute;left:326;top:16411;width:11357;height:2" coordorigin="326,16411" coordsize="11357,2">
              <v:shape style="position:absolute;left:326;top:16411;width:11357;height:2" coordorigin="326,16411" coordsize="11357,0" path="m326,16411l11683,16411e" filled="f" stroked="t" strokeweight=".72pt" strokecolor="#5B5B5B">
                <v:path arrowok="t"/>
              </v:shape>
            </v:group>
            <v:group style="position:absolute;left:7123;top:11290;width:2;height:5131" coordorigin="7123,11290" coordsize="2,5131">
              <v:shape style="position:absolute;left:7123;top:11290;width:2;height:5131" coordorigin="7123,11290" coordsize="0,5131" path="m7123,16421l7123,11290e" filled="f" stroked="t" strokeweight=".72pt" strokecolor="#3F3F3F">
                <v:path arrowok="t"/>
              </v:shape>
            </v:group>
            <v:group style="position:absolute;left:4486;top:12907;width:2;height:505" coordorigin="4486,12907" coordsize="2,505">
              <v:shape style="position:absolute;left:4486;top:12907;width:2;height:505" coordorigin="4486,12907" coordsize="0,505" path="m4486,13411l4486,12907e" filled="f" stroked="t" strokeweight="2.76474pt" strokecolor="#CDDAF0">
                <v:path arrowok="t"/>
              </v:shape>
            </v:group>
            <v:group style="position:absolute;left:2605;top:14942;width:260;height:290" coordorigin="2605,14942" coordsize="260,290">
              <v:shape style="position:absolute;left:2605;top:14942;width:260;height:290" coordorigin="2605,14942" coordsize="260,290" path="m2605,14942l2865,14942,2865,15232,2605,15232,2605,14942e" filled="t" fillcolor="#EBEBEB" stroked="f">
                <v:path arrowok="t"/>
                <v:fill/>
              </v:shape>
            </v:group>
            <v:group style="position:absolute;left:8827;top:12407;width:2;height:362" coordorigin="8827,12407" coordsize="2,362">
              <v:shape style="position:absolute;left:8827;top:12407;width:2;height:362" coordorigin="8827,12407" coordsize="0,362" path="m8827,12770l8827,12407e" filled="f" stroked="t" strokeweight="1.68444pt" strokecolor="#EBEBEB">
                <v:path arrowok="t"/>
              </v:shape>
            </v:group>
            <v:group style="position:absolute;left:10420;top:14672;width:93;height:437" coordorigin="10420,14672" coordsize="93,437">
              <v:shape style="position:absolute;left:10420;top:14672;width:93;height:437" coordorigin="10420,14672" coordsize="93,437" path="m10420,14672l10514,14672,10514,15109,10420,15109,10420,14672e" filled="t" fillcolor="#EBEBEB" stroked="f">
                <v:path arrowok="t"/>
                <v:fill/>
              </v:shape>
            </v:group>
            <v:group style="position:absolute;left:10207;top:14891;width:2;height:215" coordorigin="10207,14891" coordsize="2,215">
              <v:shape style="position:absolute;left:10207;top:14891;width:2;height:215" coordorigin="10207,14891" coordsize="0,215" path="m10207,15107l10207,14891e" filled="f" stroked="t" strokeweight="2.88pt" strokecolor="#EBEBEB">
                <v:path arrowok="t"/>
              </v:shape>
            </v:group>
            <v:group style="position:absolute;left:10024;top:14771;width:141;height:477" coordorigin="10024,14771" coordsize="141,477">
              <v:shape style="position:absolute;left:10024;top:14771;width:141;height:477" coordorigin="10024,14771" coordsize="141,477" path="m10024,14771l10165,14771,10165,15248,10024,15248,10024,14771e" filled="t" fillcolor="#EBEBEB" stroked="f">
                <v:path arrowok="t"/>
                <v:fill/>
              </v:shape>
            </v:group>
            <v:group style="position:absolute;left:9231;top:14982;width:2;height:150" coordorigin="9231,14982" coordsize="2,150">
              <v:shape style="position:absolute;left:9231;top:14982;width:2;height:150" coordorigin="9231,14982" coordsize="0,150" path="m9231,15132l9231,14982e" filled="f" stroked="t" strokeweight="3.922125pt" strokecolor="#EBEBEB">
                <v:path arrowok="t"/>
              </v:shape>
            </v:group>
            <v:group style="position:absolute;left:9499;top:14898;width:2;height:256" coordorigin="9499,14898" coordsize="2,256">
              <v:shape style="position:absolute;left:9499;top:14898;width:2;height:256" coordorigin="9499,14898" coordsize="0,256" path="m9499,15154l9499,14898e" filled="f" stroked="t" strokeweight="2.57pt" strokecolor="#EBEBEB">
                <v:path arrowok="t"/>
              </v:shape>
            </v:group>
            <v:group style="position:absolute;left:9615;top:14888;width:2;height:273" coordorigin="9615,14888" coordsize="2,273">
              <v:shape style="position:absolute;left:9615;top:14888;width:2;height:273" coordorigin="9615,14888" coordsize="0,273" path="m9615,14888l9615,15161,9615,14888xe" filled="t" fillcolor="#EBEBEB" stroked="f">
                <v:path arrowok="t"/>
                <v:fill/>
              </v:shape>
              <v:shape style="position:absolute;left:9062;top:15226;width:787;height:211" type="#_x0000_t75">
                <v:imagedata r:id="rId51" o:title=""/>
              </v:shape>
            </v:group>
            <v:group style="position:absolute;left:9074;top:15070;width:2;height:191" coordorigin="9074,15070" coordsize="2,191">
              <v:shape style="position:absolute;left:9074;top:15070;width:2;height:191" coordorigin="9074,15070" coordsize="0,191" path="m9074,15261l9074,15070e" filled="f" stroked="t" strokeweight="2.097170pt" strokecolor="#EBEBEB">
                <v:path arrowok="t"/>
              </v:shape>
            </v:group>
            <v:group style="position:absolute;left:9304;top:15081;width:2;height:175" coordorigin="9304,15081" coordsize="2,175">
              <v:shape style="position:absolute;left:9304;top:15081;width:2;height:175" coordorigin="9304,15081" coordsize="0,175" path="m9304,15256l9304,15081e" filled="f" stroked="t" strokeweight="2.7208pt" strokecolor="#EBEBEB">
                <v:path arrowok="t"/>
              </v:shape>
            </v:group>
            <v:group style="position:absolute;left:9222;top:15564;width:137;height:2" coordorigin="9222,15564" coordsize="137,2">
              <v:shape style="position:absolute;left:9222;top:15564;width:137;height:2" coordorigin="9222,15564" coordsize="137,0" path="m9222,15564l9359,15564e" filled="f" stroked="t" strokeweight="4.192774pt" strokecolor="#EBEBEB">
                <v:path arrowok="t"/>
              </v:shape>
            </v:group>
            <v:group style="position:absolute;left:9669;top:15523;width:27;height:82" coordorigin="9669,15523" coordsize="27,82">
              <v:shape style="position:absolute;left:9669;top:15523;width:27;height:82" coordorigin="9669,15523" coordsize="27,82" path="m9682,15605l9682,15523e" filled="f" stroked="t" strokeweight="1.45450pt" strokecolor="#EBEBEB">
                <v:path arrowok="t"/>
              </v:shape>
            </v:group>
            <v:group style="position:absolute;left:9818;top:15564;width:82;height:2" coordorigin="9818,15564" coordsize="82,2">
              <v:shape style="position:absolute;left:9818;top:15564;width:82;height:2" coordorigin="9818,15564" coordsize="82,0" path="m9818,15564l9900,15564e" filled="f" stroked="t" strokeweight="4.192774pt" strokecolor="#EBEBEB">
                <v:path arrowok="t"/>
              </v:shape>
            </v:group>
            <v:group style="position:absolute;left:9938;top:15523;width:64;height:82" coordorigin="9938,15523" coordsize="64,82">
              <v:shape style="position:absolute;left:9938;top:15523;width:64;height:82" coordorigin="9938,15523" coordsize="64,82" path="m9970,15605l9970,15523e" filled="f" stroked="t" strokeweight="3.292pt" strokecolor="#EBEBEB">
                <v:path arrowok="t"/>
              </v:shape>
            </v:group>
            <v:group style="position:absolute;left:10085;top:15522;width:42;height:86" coordorigin="10085,15522" coordsize="42,86">
              <v:shape style="position:absolute;left:10085;top:15522;width:42;height:86" coordorigin="10085,15522" coordsize="42,86" path="m10106,15608l10106,15522e" filled="f" stroked="t" strokeweight="2.21836pt" strokecolor="#EBEBEB">
                <v:path arrowok="t"/>
              </v:shape>
            </v:group>
            <v:group style="position:absolute;left:10248;top:15523;width:29;height:82" coordorigin="10248,15523" coordsize="29,82">
              <v:shape style="position:absolute;left:10248;top:15523;width:29;height:82" coordorigin="10248,15523" coordsize="29,82" path="m10262,15605l10262,15523e" filled="f" stroked="t" strokeweight="1.53763pt" strokecolor="#EBEBEB">
                <v:path arrowok="t"/>
              </v:shape>
            </v:group>
            <w10:wrap type="none"/>
          </v:group>
        </w:pict>
      </w:r>
      <w:r>
        <w:rPr>
          <w:sz w:val="20"/>
          <w:szCs w:val="20"/>
        </w:rPr>
      </w:r>
    </w:p>
    <w:p>
      <w:pPr>
        <w:spacing w:before="0" w:after="0" w:line="222" w:lineRule="exact"/>
        <w:ind w:left="2115" w:right="-90"/>
        <w:jc w:val="center"/>
        <w:rPr>
          <w:rFonts w:ascii="Arial" w:hAnsi="Arial" w:cs="Arial" w:eastAsia="Arial"/>
          <w:sz w:val="22"/>
          <w:szCs w:val="22"/>
        </w:rPr>
      </w:pPr>
      <w:rPr/>
      <w:r>
        <w:rPr>
          <w:rFonts w:ascii="Arial" w:hAnsi="Arial" w:cs="Arial" w:eastAsia="Arial"/>
          <w:sz w:val="22"/>
          <w:szCs w:val="22"/>
          <w:color w:val="B1B1B1"/>
          <w:spacing w:val="0"/>
          <w:w w:val="86"/>
          <w:position w:val="-3"/>
        </w:rPr>
        <w:t>l</w:t>
      </w:r>
      <w:r>
        <w:rPr>
          <w:rFonts w:ascii="Arial" w:hAnsi="Arial" w:cs="Arial" w:eastAsia="Arial"/>
          <w:sz w:val="22"/>
          <w:szCs w:val="22"/>
          <w:color w:val="B1B1B1"/>
          <w:spacing w:val="9"/>
          <w:w w:val="86"/>
          <w:position w:val="-3"/>
        </w:rPr>
        <w:t>t</w:t>
      </w:r>
      <w:r>
        <w:rPr>
          <w:rFonts w:ascii="Arial" w:hAnsi="Arial" w:cs="Arial" w:eastAsia="Arial"/>
          <w:sz w:val="22"/>
          <w:szCs w:val="22"/>
          <w:color w:val="959797"/>
          <w:spacing w:val="0"/>
          <w:w w:val="86"/>
          <w:position w:val="-3"/>
        </w:rPr>
        <w:t>faiv</w:t>
      </w:r>
      <w:r>
        <w:rPr>
          <w:rFonts w:ascii="Arial" w:hAnsi="Arial" w:cs="Arial" w:eastAsia="Arial"/>
          <w:sz w:val="22"/>
          <w:szCs w:val="22"/>
          <w:color w:val="959797"/>
          <w:spacing w:val="0"/>
          <w:w w:val="86"/>
          <w:position w:val="-3"/>
        </w:rPr>
        <w:t>e</w:t>
      </w:r>
      <w:r>
        <w:rPr>
          <w:rFonts w:ascii="Arial" w:hAnsi="Arial" w:cs="Arial" w:eastAsia="Arial"/>
          <w:sz w:val="22"/>
          <w:szCs w:val="22"/>
          <w:color w:val="959797"/>
          <w:spacing w:val="-11"/>
          <w:w w:val="86"/>
          <w:position w:val="-3"/>
        </w:rPr>
        <w:t> </w:t>
      </w:r>
      <w:r>
        <w:rPr>
          <w:rFonts w:ascii="Arial" w:hAnsi="Arial" w:cs="Arial" w:eastAsia="Arial"/>
          <w:sz w:val="22"/>
          <w:szCs w:val="22"/>
          <w:color w:val="959797"/>
          <w:spacing w:val="0"/>
          <w:w w:val="77"/>
          <w:position w:val="-3"/>
        </w:rPr>
        <w:t>GOne</w:t>
      </w:r>
      <w:r>
        <w:rPr>
          <w:rFonts w:ascii="Arial" w:hAnsi="Arial" w:cs="Arial" w:eastAsia="Arial"/>
          <w:sz w:val="22"/>
          <w:szCs w:val="22"/>
          <w:color w:val="959797"/>
          <w:spacing w:val="0"/>
          <w:w w:val="77"/>
          <w:position w:val="-3"/>
        </w:rPr>
        <w:t>y</w:t>
      </w:r>
      <w:r>
        <w:rPr>
          <w:rFonts w:ascii="Arial" w:hAnsi="Arial" w:cs="Arial" w:eastAsia="Arial"/>
          <w:sz w:val="22"/>
          <w:szCs w:val="22"/>
          <w:color w:val="959797"/>
          <w:spacing w:val="-10"/>
          <w:w w:val="77"/>
          <w:position w:val="-3"/>
        </w:rPr>
        <w:t> </w:t>
      </w:r>
      <w:r>
        <w:rPr>
          <w:rFonts w:ascii="Arial" w:hAnsi="Arial" w:cs="Arial" w:eastAsia="Arial"/>
          <w:sz w:val="22"/>
          <w:szCs w:val="22"/>
          <w:color w:val="858587"/>
          <w:spacing w:val="0"/>
          <w:w w:val="77"/>
          <w:position w:val="-3"/>
        </w:rPr>
        <w:t>Bölg</w:t>
      </w:r>
      <w:r>
        <w:rPr>
          <w:rFonts w:ascii="Arial" w:hAnsi="Arial" w:cs="Arial" w:eastAsia="Arial"/>
          <w:sz w:val="22"/>
          <w:szCs w:val="22"/>
          <w:color w:val="858587"/>
          <w:spacing w:val="0"/>
          <w:w w:val="77"/>
          <w:position w:val="-3"/>
        </w:rPr>
        <w:t>e</w:t>
      </w:r>
      <w:r>
        <w:rPr>
          <w:rFonts w:ascii="Arial" w:hAnsi="Arial" w:cs="Arial" w:eastAsia="Arial"/>
          <w:sz w:val="22"/>
          <w:szCs w:val="22"/>
          <w:color w:val="858587"/>
          <w:spacing w:val="19"/>
          <w:w w:val="77"/>
          <w:position w:val="-3"/>
        </w:rPr>
        <w:t> </w:t>
      </w:r>
      <w:r>
        <w:rPr>
          <w:rFonts w:ascii="Arial" w:hAnsi="Arial" w:cs="Arial" w:eastAsia="Arial"/>
          <w:sz w:val="22"/>
          <w:szCs w:val="22"/>
          <w:color w:val="858587"/>
          <w:spacing w:val="0"/>
          <w:w w:val="86"/>
          <w:position w:val="-3"/>
        </w:rPr>
        <w:t>Amin</w:t>
      </w:r>
      <w:r>
        <w:rPr>
          <w:rFonts w:ascii="Arial" w:hAnsi="Arial" w:cs="Arial" w:eastAsia="Arial"/>
          <w:sz w:val="22"/>
          <w:szCs w:val="22"/>
          <w:color w:val="000000"/>
          <w:spacing w:val="0"/>
          <w:w w:val="100"/>
          <w:position w:val="0"/>
        </w:rPr>
      </w:r>
    </w:p>
    <w:p>
      <w:pPr>
        <w:spacing w:before="0" w:after="0" w:line="561" w:lineRule="exact"/>
        <w:ind w:left="2683" w:right="331"/>
        <w:jc w:val="center"/>
        <w:rPr>
          <w:rFonts w:ascii="Times New Roman" w:hAnsi="Times New Roman" w:cs="Times New Roman" w:eastAsia="Times New Roman"/>
          <w:sz w:val="58"/>
          <w:szCs w:val="58"/>
        </w:rPr>
      </w:pPr>
      <w:rPr/>
      <w:r>
        <w:rPr>
          <w:rFonts w:ascii="Times New Roman" w:hAnsi="Times New Roman" w:cs="Times New Roman" w:eastAsia="Times New Roman"/>
          <w:sz w:val="58"/>
          <w:szCs w:val="58"/>
          <w:color w:val="383F79"/>
          <w:w w:val="74"/>
          <w:i/>
          <w:position w:val="1"/>
        </w:rPr>
        <w:t>j</w:t>
      </w:r>
      <w:r>
        <w:rPr>
          <w:rFonts w:ascii="Times New Roman" w:hAnsi="Times New Roman" w:cs="Times New Roman" w:eastAsia="Times New Roman"/>
          <w:sz w:val="58"/>
          <w:szCs w:val="58"/>
          <w:color w:val="383F79"/>
          <w:w w:val="75"/>
          <w:i/>
          <w:position w:val="1"/>
        </w:rPr>
        <w:t>%</w:t>
      </w:r>
      <w:r>
        <w:rPr>
          <w:rFonts w:ascii="Times New Roman" w:hAnsi="Times New Roman" w:cs="Times New Roman" w:eastAsia="Times New Roman"/>
          <w:sz w:val="58"/>
          <w:szCs w:val="58"/>
          <w:color w:val="383F79"/>
          <w:spacing w:val="-81"/>
          <w:w w:val="100"/>
          <w:i/>
          <w:position w:val="1"/>
        </w:rPr>
        <w:t> </w:t>
      </w:r>
      <w:r>
        <w:rPr>
          <w:rFonts w:ascii="Times New Roman" w:hAnsi="Times New Roman" w:cs="Times New Roman" w:eastAsia="Times New Roman"/>
          <w:sz w:val="58"/>
          <w:szCs w:val="58"/>
          <w:color w:val="4B54A3"/>
          <w:spacing w:val="0"/>
          <w:w w:val="64"/>
          <w:i/>
          <w:position w:val="1"/>
        </w:rPr>
        <w:t>d!E</w:t>
      </w:r>
      <w:r>
        <w:rPr>
          <w:rFonts w:ascii="Times New Roman" w:hAnsi="Times New Roman" w:cs="Times New Roman" w:eastAsia="Times New Roman"/>
          <w:sz w:val="58"/>
          <w:szCs w:val="58"/>
          <w:color w:val="000000"/>
          <w:spacing w:val="0"/>
          <w:w w:val="100"/>
          <w:position w:val="0"/>
        </w:rPr>
      </w:r>
    </w:p>
    <w:p>
      <w:pPr>
        <w:spacing w:before="0" w:after="0" w:line="327" w:lineRule="exact"/>
        <w:ind w:left="-44" w:right="1537"/>
        <w:jc w:val="center"/>
        <w:tabs>
          <w:tab w:pos="960" w:val="left"/>
        </w:tabs>
        <w:rPr>
          <w:rFonts w:ascii="Arial" w:hAnsi="Arial" w:cs="Arial" w:eastAsia="Arial"/>
          <w:sz w:val="15"/>
          <w:szCs w:val="15"/>
        </w:rPr>
      </w:pPr>
      <w:rPr/>
      <w:r>
        <w:rPr/>
        <w:br w:type="column"/>
      </w:r>
      <w:r>
        <w:rPr>
          <w:rFonts w:ascii="Arial" w:hAnsi="Arial" w:cs="Arial" w:eastAsia="Arial"/>
          <w:sz w:val="14"/>
          <w:szCs w:val="14"/>
          <w:color w:val="C8C8C8"/>
          <w:spacing w:val="0"/>
          <w:w w:val="100"/>
          <w:position w:val="5"/>
        </w:rPr>
        <w:t>.</w:t>
      </w:r>
      <w:r>
        <w:rPr>
          <w:rFonts w:ascii="Arial" w:hAnsi="Arial" w:cs="Arial" w:eastAsia="Arial"/>
          <w:sz w:val="14"/>
          <w:szCs w:val="14"/>
          <w:color w:val="C8C8C8"/>
          <w:spacing w:val="0"/>
          <w:w w:val="100"/>
          <w:position w:val="5"/>
        </w:rPr>
        <w:t> </w:t>
      </w:r>
      <w:r>
        <w:rPr>
          <w:rFonts w:ascii="Arial" w:hAnsi="Arial" w:cs="Arial" w:eastAsia="Arial"/>
          <w:sz w:val="14"/>
          <w:szCs w:val="14"/>
          <w:color w:val="C8C8C8"/>
          <w:spacing w:val="13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3"/>
          <w:szCs w:val="13"/>
          <w:color w:val="C8C8C8"/>
          <w:spacing w:val="11"/>
          <w:w w:val="187"/>
          <w:position w:val="5"/>
        </w:rPr>
        <w:t>•</w:t>
      </w:r>
      <w:r>
        <w:rPr>
          <w:rFonts w:ascii="Times New Roman" w:hAnsi="Times New Roman" w:cs="Times New Roman" w:eastAsia="Times New Roman"/>
          <w:sz w:val="13"/>
          <w:szCs w:val="13"/>
          <w:color w:val="C8C8C8"/>
          <w:spacing w:val="0"/>
          <w:w w:val="187"/>
          <w:position w:val="5"/>
        </w:rPr>
        <w:t>'</w:t>
      </w:r>
      <w:r>
        <w:rPr>
          <w:rFonts w:ascii="Times New Roman" w:hAnsi="Times New Roman" w:cs="Times New Roman" w:eastAsia="Times New Roman"/>
          <w:sz w:val="13"/>
          <w:szCs w:val="13"/>
          <w:color w:val="C8C8C8"/>
          <w:spacing w:val="-60"/>
          <w:w w:val="187"/>
          <w:position w:val="5"/>
        </w:rPr>
        <w:t> </w:t>
      </w:r>
      <w:r>
        <w:rPr>
          <w:rFonts w:ascii="Times New Roman" w:hAnsi="Times New Roman" w:cs="Times New Roman" w:eastAsia="Times New Roman"/>
          <w:sz w:val="13"/>
          <w:szCs w:val="13"/>
          <w:color w:val="C8C8C8"/>
          <w:spacing w:val="0"/>
          <w:w w:val="100"/>
          <w:position w:val="5"/>
        </w:rPr>
        <w:tab/>
      </w:r>
      <w:r>
        <w:rPr>
          <w:rFonts w:ascii="Times New Roman" w:hAnsi="Times New Roman" w:cs="Times New Roman" w:eastAsia="Times New Roman"/>
          <w:sz w:val="13"/>
          <w:szCs w:val="13"/>
          <w:color w:val="C8C8C8"/>
          <w:spacing w:val="0"/>
          <w:w w:val="100"/>
          <w:position w:val="5"/>
        </w:rPr>
      </w:r>
      <w:r>
        <w:rPr>
          <w:rFonts w:ascii="Arial" w:hAnsi="Arial" w:cs="Arial" w:eastAsia="Arial"/>
          <w:sz w:val="32"/>
          <w:szCs w:val="32"/>
          <w:color w:val="C8C8C8"/>
          <w:spacing w:val="10"/>
          <w:w w:val="74"/>
          <w:position w:val="0"/>
        </w:rPr>
        <w:t>.</w:t>
      </w:r>
      <w:r>
        <w:rPr>
          <w:rFonts w:ascii="Arial" w:hAnsi="Arial" w:cs="Arial" w:eastAsia="Arial"/>
          <w:sz w:val="15"/>
          <w:szCs w:val="15"/>
          <w:color w:val="C8C8C8"/>
          <w:spacing w:val="0"/>
          <w:w w:val="102"/>
          <w:position w:val="0"/>
        </w:rPr>
        <w:t>,·.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  <w:position w:val="0"/>
        </w:rPr>
      </w:r>
    </w:p>
    <w:p>
      <w:pPr>
        <w:spacing w:before="2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34" w:right="1583"/>
        <w:jc w:val="center"/>
        <w:tabs>
          <w:tab w:pos="580" w:val="left"/>
        </w:tabs>
        <w:rPr>
          <w:rFonts w:ascii="Arial" w:hAnsi="Arial" w:cs="Arial" w:eastAsia="Arial"/>
          <w:sz w:val="6"/>
          <w:szCs w:val="6"/>
        </w:rPr>
      </w:pPr>
      <w:rPr/>
      <w:r>
        <w:rPr>
          <w:rFonts w:ascii="Arial" w:hAnsi="Arial" w:cs="Arial" w:eastAsia="Arial"/>
          <w:sz w:val="6"/>
          <w:szCs w:val="6"/>
          <w:color w:val="B1B1B1"/>
          <w:spacing w:val="0"/>
          <w:w w:val="187"/>
        </w:rPr>
        <w:t>••</w:t>
      </w:r>
      <w:r>
        <w:rPr>
          <w:rFonts w:ascii="Arial" w:hAnsi="Arial" w:cs="Arial" w:eastAsia="Arial"/>
          <w:sz w:val="6"/>
          <w:szCs w:val="6"/>
          <w:color w:val="B1B1B1"/>
          <w:spacing w:val="-13"/>
          <w:w w:val="187"/>
        </w:rPr>
        <w:t> </w:t>
      </w:r>
      <w:r>
        <w:rPr>
          <w:rFonts w:ascii="Arial" w:hAnsi="Arial" w:cs="Arial" w:eastAsia="Arial"/>
          <w:sz w:val="6"/>
          <w:szCs w:val="6"/>
          <w:color w:val="B1B1B1"/>
          <w:spacing w:val="0"/>
          <w:w w:val="187"/>
        </w:rPr>
        <w:t>•</w:t>
      </w:r>
      <w:r>
        <w:rPr>
          <w:rFonts w:ascii="Arial" w:hAnsi="Arial" w:cs="Arial" w:eastAsia="Arial"/>
          <w:sz w:val="6"/>
          <w:szCs w:val="6"/>
          <w:color w:val="B1B1B1"/>
          <w:spacing w:val="24"/>
          <w:w w:val="187"/>
        </w:rPr>
        <w:t> </w:t>
      </w:r>
      <w:r>
        <w:rPr>
          <w:rFonts w:ascii="Arial" w:hAnsi="Arial" w:cs="Arial" w:eastAsia="Arial"/>
          <w:sz w:val="6"/>
          <w:szCs w:val="6"/>
          <w:color w:val="959797"/>
          <w:spacing w:val="0"/>
          <w:w w:val="187"/>
        </w:rPr>
        <w:t>•</w:t>
      </w:r>
      <w:r>
        <w:rPr>
          <w:rFonts w:ascii="Arial" w:hAnsi="Arial" w:cs="Arial" w:eastAsia="Arial"/>
          <w:sz w:val="6"/>
          <w:szCs w:val="6"/>
          <w:color w:val="959797"/>
          <w:spacing w:val="-30"/>
          <w:w w:val="187"/>
        </w:rPr>
        <w:t> </w:t>
      </w:r>
      <w:r>
        <w:rPr>
          <w:rFonts w:ascii="Arial" w:hAnsi="Arial" w:cs="Arial" w:eastAsia="Arial"/>
          <w:sz w:val="6"/>
          <w:szCs w:val="6"/>
          <w:color w:val="959797"/>
          <w:spacing w:val="0"/>
          <w:w w:val="100"/>
        </w:rPr>
        <w:tab/>
      </w:r>
      <w:r>
        <w:rPr>
          <w:rFonts w:ascii="Arial" w:hAnsi="Arial" w:cs="Arial" w:eastAsia="Arial"/>
          <w:sz w:val="6"/>
          <w:szCs w:val="6"/>
          <w:color w:val="959797"/>
          <w:spacing w:val="0"/>
          <w:w w:val="100"/>
        </w:rPr>
      </w:r>
      <w:r>
        <w:rPr>
          <w:rFonts w:ascii="Arial" w:hAnsi="Arial" w:cs="Arial" w:eastAsia="Arial"/>
          <w:sz w:val="6"/>
          <w:szCs w:val="6"/>
          <w:color w:val="B1B1B1"/>
          <w:spacing w:val="0"/>
          <w:w w:val="129"/>
        </w:rPr>
        <w:t>•</w:t>
      </w:r>
      <w:r>
        <w:rPr>
          <w:rFonts w:ascii="Arial" w:hAnsi="Arial" w:cs="Arial" w:eastAsia="Arial"/>
          <w:sz w:val="6"/>
          <w:szCs w:val="6"/>
          <w:color w:val="B1B1B1"/>
          <w:spacing w:val="0"/>
          <w:w w:val="129"/>
        </w:rPr>
        <w:t>    </w:t>
      </w:r>
      <w:r>
        <w:rPr>
          <w:rFonts w:ascii="Arial" w:hAnsi="Arial" w:cs="Arial" w:eastAsia="Arial"/>
          <w:sz w:val="6"/>
          <w:szCs w:val="6"/>
          <w:color w:val="B1B1B1"/>
          <w:spacing w:val="19"/>
          <w:w w:val="129"/>
        </w:rPr>
        <w:t> </w:t>
      </w:r>
      <w:r>
        <w:rPr>
          <w:rFonts w:ascii="Arial" w:hAnsi="Arial" w:cs="Arial" w:eastAsia="Arial"/>
          <w:sz w:val="6"/>
          <w:szCs w:val="6"/>
          <w:color w:val="B1B1B1"/>
          <w:spacing w:val="0"/>
          <w:w w:val="578"/>
        </w:rPr>
        <w:t>'</w:t>
      </w:r>
      <w:r>
        <w:rPr>
          <w:rFonts w:ascii="Arial" w:hAnsi="Arial" w:cs="Arial" w:eastAsia="Arial"/>
          <w:sz w:val="6"/>
          <w:szCs w:val="6"/>
          <w:color w:val="B1B1B1"/>
          <w:spacing w:val="-61"/>
          <w:w w:val="578"/>
        </w:rPr>
        <w:t> </w:t>
      </w:r>
      <w:r>
        <w:rPr>
          <w:rFonts w:ascii="Arial" w:hAnsi="Arial" w:cs="Arial" w:eastAsia="Arial"/>
          <w:sz w:val="6"/>
          <w:szCs w:val="6"/>
          <w:color w:val="B1B1B1"/>
          <w:spacing w:val="0"/>
          <w:w w:val="578"/>
        </w:rPr>
        <w:t>'</w:t>
      </w:r>
      <w:r>
        <w:rPr>
          <w:rFonts w:ascii="Arial" w:hAnsi="Arial" w:cs="Arial" w:eastAsia="Arial"/>
          <w:sz w:val="6"/>
          <w:szCs w:val="6"/>
          <w:color w:val="B1B1B1"/>
          <w:spacing w:val="-13"/>
          <w:w w:val="578"/>
        </w:rPr>
        <w:t> </w:t>
      </w:r>
      <w:r>
        <w:rPr>
          <w:rFonts w:ascii="Arial" w:hAnsi="Arial" w:cs="Arial" w:eastAsia="Arial"/>
          <w:sz w:val="6"/>
          <w:szCs w:val="6"/>
          <w:color w:val="C8C8C8"/>
          <w:spacing w:val="0"/>
          <w:w w:val="127"/>
          <w:b/>
          <w:bCs/>
        </w:rPr>
        <w:t>1</w:t>
      </w:r>
      <w:r>
        <w:rPr>
          <w:rFonts w:ascii="Arial" w:hAnsi="Arial" w:cs="Arial" w:eastAsia="Arial"/>
          <w:sz w:val="6"/>
          <w:szCs w:val="6"/>
          <w:color w:val="C8C8C8"/>
          <w:spacing w:val="0"/>
          <w:w w:val="127"/>
          <w:b/>
          <w:bCs/>
        </w:rPr>
        <w:t>    </w:t>
      </w:r>
      <w:r>
        <w:rPr>
          <w:rFonts w:ascii="Arial" w:hAnsi="Arial" w:cs="Arial" w:eastAsia="Arial"/>
          <w:sz w:val="6"/>
          <w:szCs w:val="6"/>
          <w:color w:val="C8C8C8"/>
          <w:spacing w:val="10"/>
          <w:w w:val="127"/>
          <w:b/>
          <w:bCs/>
        </w:rPr>
        <w:t> </w:t>
      </w:r>
      <w:r>
        <w:rPr>
          <w:rFonts w:ascii="Arial" w:hAnsi="Arial" w:cs="Arial" w:eastAsia="Arial"/>
          <w:sz w:val="6"/>
          <w:szCs w:val="6"/>
          <w:color w:val="B1B1B1"/>
          <w:spacing w:val="0"/>
          <w:w w:val="172"/>
        </w:rPr>
        <w:t>\</w:t>
      </w:r>
      <w:r>
        <w:rPr>
          <w:rFonts w:ascii="Arial" w:hAnsi="Arial" w:cs="Arial" w:eastAsia="Arial"/>
          <w:sz w:val="6"/>
          <w:szCs w:val="6"/>
          <w:color w:val="000000"/>
          <w:spacing w:val="0"/>
          <w:w w:val="100"/>
        </w:rPr>
      </w:r>
    </w:p>
    <w:p>
      <w:pPr>
        <w:jc w:val="center"/>
        <w:spacing w:after="0"/>
        <w:sectPr>
          <w:type w:val="continuous"/>
          <w:pgSz w:w="11920" w:h="16840"/>
          <w:pgMar w:top="300" w:bottom="280" w:left="220" w:right="0"/>
          <w:cols w:num="2" w:equalWidth="0">
            <w:col w:w="4253" w:space="4595"/>
            <w:col w:w="2852"/>
          </w:cols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2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tLeast"/>
        <w:ind w:left="3713" w:right="4169" w:firstLine="-102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İZMİR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2"/>
        </w:rPr>
        <w:t>BÜYÜKŞEHİR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16"/>
          <w:w w:val="11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2"/>
        </w:rPr>
        <w:t>BELEDİYESİ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3"/>
        </w:rPr>
        <w:t>İT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1"/>
          <w:w w:val="113"/>
        </w:rPr>
        <w:t>F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3"/>
        </w:rPr>
        <w:t>AİY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3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"/>
          <w:w w:val="11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1"/>
        </w:rPr>
        <w:t>DAİRE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6"/>
          <w:w w:val="112"/>
        </w:rPr>
        <w:t>S</w:t>
      </w:r>
      <w:r>
        <w:rPr>
          <w:rFonts w:ascii="Arial" w:hAnsi="Arial" w:cs="Arial" w:eastAsia="Arial"/>
          <w:sz w:val="20"/>
          <w:szCs w:val="20"/>
          <w:color w:val="2F2F2F"/>
          <w:spacing w:val="0"/>
          <w:w w:val="277"/>
        </w:rPr>
        <w:t>İ</w:t>
      </w:r>
      <w:r>
        <w:rPr>
          <w:rFonts w:ascii="Arial" w:hAnsi="Arial" w:cs="Arial" w:eastAsia="Arial"/>
          <w:sz w:val="20"/>
          <w:szCs w:val="20"/>
          <w:color w:val="2F2F2F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1"/>
        </w:rPr>
        <w:t>BAŞKANLI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5"/>
          <w:w w:val="112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2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67" w:lineRule="exact"/>
        <w:ind w:left="877" w:right="-20"/>
        <w:jc w:val="left"/>
        <w:rPr>
          <w:rFonts w:ascii="Arial" w:hAnsi="Arial" w:cs="Arial" w:eastAsia="Arial"/>
          <w:sz w:val="15"/>
          <w:szCs w:val="15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67.064789pt;margin-top:-40.788612pt;width:492.882601pt;height:86.835298pt;mso-position-horizontal-relative:page;mso-position-vertical-relative:paragraph;z-index:-14839" type="#_x0000_t202" filled="f" stroked="f">
            <v:textbox inset="0,0,0,0">
              <w:txbxContent>
                <w:p>
                  <w:pPr>
                    <w:spacing w:before="0" w:after="0" w:line="1737" w:lineRule="exact"/>
                    <w:ind w:right="-301"/>
                    <w:jc w:val="left"/>
                    <w:tabs>
                      <w:tab w:pos="8520" w:val="left"/>
                    </w:tabs>
                    <w:rPr>
                      <w:rFonts w:ascii="Arial" w:hAnsi="Arial" w:cs="Arial" w:eastAsia="Arial"/>
                      <w:sz w:val="144"/>
                      <w:szCs w:val="144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92"/>
                      <w:szCs w:val="92"/>
                      <w:color w:val="2F2F2F"/>
                      <w:spacing w:val="0"/>
                      <w:w w:val="150"/>
                      <w:b/>
                      <w:bCs/>
                      <w:i/>
                      <w:position w:val="65"/>
                    </w:rPr>
                    <w:t>l</w:t>
                  </w:r>
                  <w:r>
                    <w:rPr>
                      <w:rFonts w:ascii="Times New Roman" w:hAnsi="Times New Roman" w:cs="Times New Roman" w:eastAsia="Times New Roman"/>
                      <w:sz w:val="92"/>
                      <w:szCs w:val="92"/>
                      <w:color w:val="2F2F2F"/>
                      <w:spacing w:val="0"/>
                      <w:w w:val="100"/>
                      <w:b/>
                      <w:bCs/>
                      <w:i/>
                      <w:position w:val="65"/>
                    </w:rPr>
                    <w:tab/>
                  </w:r>
                  <w:r>
                    <w:rPr>
                      <w:rFonts w:ascii="Times New Roman" w:hAnsi="Times New Roman" w:cs="Times New Roman" w:eastAsia="Times New Roman"/>
                      <w:sz w:val="92"/>
                      <w:szCs w:val="92"/>
                      <w:color w:val="2F2F2F"/>
                      <w:spacing w:val="0"/>
                      <w:w w:val="100"/>
                      <w:b/>
                      <w:bCs/>
                      <w:i/>
                      <w:position w:val="65"/>
                    </w:rPr>
                  </w:r>
                  <w:r>
                    <w:rPr>
                      <w:rFonts w:ascii="Arial" w:hAnsi="Arial" w:cs="Arial" w:eastAsia="Arial"/>
                      <w:sz w:val="144"/>
                      <w:szCs w:val="144"/>
                      <w:color w:val="2F2F2F"/>
                      <w:spacing w:val="0"/>
                      <w:w w:val="263"/>
                      <w:position w:val="-7"/>
                    </w:rPr>
                    <w:t>•</w:t>
                  </w:r>
                  <w:r>
                    <w:rPr>
                      <w:rFonts w:ascii="Arial" w:hAnsi="Arial" w:cs="Arial" w:eastAsia="Arial"/>
                      <w:sz w:val="144"/>
                      <w:szCs w:val="144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5"/>
          <w:szCs w:val="15"/>
          <w:color w:val="2F2F2F"/>
          <w:spacing w:val="0"/>
          <w:w w:val="113"/>
        </w:rPr>
        <w:t>!ZMIR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</w:rPr>
      </w:r>
    </w:p>
    <w:p>
      <w:pPr>
        <w:spacing w:before="0" w:after="0" w:line="174" w:lineRule="exact"/>
        <w:ind w:left="616" w:right="-20"/>
        <w:jc w:val="left"/>
        <w:tabs>
          <w:tab w:pos="32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6"/>
          <w:szCs w:val="16"/>
          <w:color w:val="2F2F2F"/>
          <w:spacing w:val="0"/>
          <w:w w:val="100"/>
          <w:b/>
          <w:bCs/>
        </w:rPr>
        <w:t>BÜYÜKŞEHIR</w:t>
      </w:r>
      <w:r>
        <w:rPr>
          <w:rFonts w:ascii="Arial" w:hAnsi="Arial" w:cs="Arial" w:eastAsia="Arial"/>
          <w:sz w:val="16"/>
          <w:szCs w:val="16"/>
          <w:color w:val="2F2F2F"/>
          <w:spacing w:val="0"/>
          <w:w w:val="100"/>
          <w:b/>
          <w:bCs/>
        </w:rPr>
        <w:tab/>
      </w:r>
      <w:r>
        <w:rPr>
          <w:rFonts w:ascii="Arial" w:hAnsi="Arial" w:cs="Arial" w:eastAsia="Arial"/>
          <w:sz w:val="16"/>
          <w:szCs w:val="16"/>
          <w:color w:val="2F2F2F"/>
          <w:spacing w:val="0"/>
          <w:w w:val="100"/>
          <w:b/>
          <w:bCs/>
        </w:rPr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2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2"/>
          <w:w w:val="11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2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"/>
          <w:w w:val="11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1"/>
        </w:rPr>
        <w:t>Müdahale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"/>
          <w:w w:val="11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Şub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1"/>
        </w:rPr>
        <w:t>Müdürlüğü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54" w:lineRule="exact"/>
        <w:ind w:left="618" w:right="4983"/>
        <w:jc w:val="center"/>
        <w:tabs>
          <w:tab w:pos="43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5"/>
          <w:szCs w:val="15"/>
          <w:color w:val="2F2F2F"/>
          <w:spacing w:val="0"/>
          <w:w w:val="100"/>
          <w:position w:val="9"/>
        </w:rPr>
        <w:t>BELEDIYESI</w:t>
      </w:r>
      <w:r>
        <w:rPr>
          <w:rFonts w:ascii="Arial" w:hAnsi="Arial" w:cs="Arial" w:eastAsia="Arial"/>
          <w:sz w:val="15"/>
          <w:szCs w:val="15"/>
          <w:color w:val="2F2F2F"/>
          <w:spacing w:val="2"/>
          <w:w w:val="100"/>
          <w:position w:val="9"/>
        </w:rPr>
        <w:t> </w:t>
      </w:r>
      <w:r>
        <w:rPr>
          <w:rFonts w:ascii="Arial" w:hAnsi="Arial" w:cs="Arial" w:eastAsia="Arial"/>
          <w:sz w:val="15"/>
          <w:szCs w:val="15"/>
          <w:color w:val="2F2F2F"/>
          <w:spacing w:val="0"/>
          <w:w w:val="100"/>
          <w:position w:val="9"/>
        </w:rPr>
        <w:tab/>
      </w:r>
      <w:r>
        <w:rPr>
          <w:rFonts w:ascii="Arial" w:hAnsi="Arial" w:cs="Arial" w:eastAsia="Arial"/>
          <w:sz w:val="15"/>
          <w:szCs w:val="15"/>
          <w:color w:val="2F2F2F"/>
          <w:spacing w:val="0"/>
          <w:w w:val="100"/>
          <w:position w:val="9"/>
        </w:rPr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5"/>
          <w:w w:val="109"/>
          <w:position w:val="-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9"/>
          <w:position w:val="-1"/>
        </w:rPr>
        <w:t>ANGIN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1"/>
          <w:w w:val="109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9"/>
          <w:position w:val="-1"/>
        </w:rPr>
        <w:t>RAPORU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8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113" w:right="-20"/>
        <w:jc w:val="left"/>
        <w:tabs>
          <w:tab w:pos="1440" w:val="left"/>
          <w:tab w:pos="3080" w:val="left"/>
          <w:tab w:pos="5360" w:val="left"/>
          <w:tab w:pos="74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Ola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4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:0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"/>
          <w:w w:val="100"/>
          <w:position w:val="0"/>
        </w:rPr>
        <w:t>7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5"/>
          <w:w w:val="100"/>
          <w:position w:val="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0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"/>
          <w:w w:val="100"/>
          <w:position w:val="0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4"/>
          <w:w w:val="100"/>
          <w:position w:val="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2017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0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Sıra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No:40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4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89"/>
          <w:position w:val="0"/>
        </w:rPr>
        <w:t>_lBildirim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9"/>
          <w:w w:val="89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22:03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4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75"/>
          <w:position w:val="0"/>
        </w:rPr>
        <w:t>II_e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8"/>
          <w:w w:val="75"/>
          <w:position w:val="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979997"/>
          <w:spacing w:val="-1"/>
          <w:w w:val="45"/>
          <w:position w:val="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11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-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541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545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92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2"/>
          <w:position w:val="0"/>
        </w:rPr>
        <w:t>37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2" w:after="0" w:line="240" w:lineRule="auto"/>
        <w:ind w:left="122" w:right="-20"/>
        <w:jc w:val="left"/>
        <w:tabs>
          <w:tab w:pos="1460" w:val="left"/>
          <w:tab w:pos="3080" w:val="left"/>
          <w:tab w:pos="4440" w:val="left"/>
          <w:tab w:pos="54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Kayıt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4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:07.05.2017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0"/>
        </w:rPr>
        <w:t>!Kayıt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4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:2861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-20"/>
          <w:w w:val="100"/>
          <w:position w:val="0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Bildirim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Ala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Kını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3"/>
          <w:position w:val="0"/>
        </w:rPr>
        <w:t>grup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8" w:after="0" w:line="240" w:lineRule="auto"/>
        <w:ind w:left="12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BildirilenAdre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34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19"/>
          <w:w w:val="13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Kını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Belediyesi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82"/>
        </w:rPr>
        <w:t>ÇöplU,ltU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2" w:after="0" w:line="240" w:lineRule="auto"/>
        <w:ind w:left="122" w:right="-20"/>
        <w:jc w:val="left"/>
        <w:tabs>
          <w:tab w:pos="14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0"/>
        </w:rPr>
        <w:t>DoAru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1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Fati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Mahallesi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Sazkolo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Mevkii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Kını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Belediye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93"/>
        </w:rPr>
        <w:t>ÇöpiUğil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5"/>
          <w:w w:val="9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1"/>
        </w:rPr>
        <w:t>Kınık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2" w:after="0" w:line="240" w:lineRule="auto"/>
        <w:ind w:left="122" w:right="-20"/>
        <w:jc w:val="left"/>
        <w:tabs>
          <w:tab w:pos="1440" w:val="left"/>
          <w:tab w:pos="4500" w:val="left"/>
          <w:tab w:pos="76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Ya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-7"/>
          <w:w w:val="100"/>
          <w:position w:val="1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79"/>
          <w:position w:val="1"/>
        </w:rPr>
        <w:t>TUrU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34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-32"/>
          <w:w w:val="134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1"/>
        </w:rPr>
        <w:t>Çö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Sınıfı: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Sebebi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-15"/>
          <w:w w:val="134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9"/>
          <w:position w:val="0"/>
        </w:rPr>
        <w:t>Sigara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63" w:after="0" w:line="159" w:lineRule="auto"/>
        <w:ind w:left="3573" w:right="3186" w:firstLine="-3456"/>
        <w:jc w:val="left"/>
        <w:tabs>
          <w:tab w:pos="3560" w:val="left"/>
          <w:tab w:pos="66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22"/>
        </w:rPr>
        <w:t>[se: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89"/>
        </w:rPr>
        <w:t>Yapını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89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7"/>
          <w:w w:val="8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1"/>
        </w:rPr>
        <w:t>Şekl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"/>
          <w:w w:val="9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34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8"/>
        </w:rPr>
        <w:t>Kullanım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8"/>
          <w:w w:val="100"/>
          <w:position w:val="-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8"/>
        </w:rPr>
        <w:t>Şekli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7"/>
          <w:w w:val="100"/>
          <w:position w:val="-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34"/>
          <w:position w:val="-8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34"/>
          <w:position w:val="-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90"/>
          <w:position w:val="1"/>
        </w:rPr>
        <w:t>Bctonarme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9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22"/>
          <w:w w:val="9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0"/>
          <w:position w:val="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0"/>
          <w:position w:val="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90"/>
          <w:position w:val="1"/>
        </w:rPr>
        <w:t>gi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90"/>
          <w:position w:val="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9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4"/>
          <w:w w:val="9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1"/>
        </w:rPr>
        <w:t>Ahşa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2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  <w:position w:val="1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8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lik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7"/>
          <w:w w:val="100"/>
          <w:position w:val="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  <w:position w:val="0"/>
        </w:rPr>
        <w:t>iğer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75" w:lineRule="exact"/>
        <w:ind w:left="4379" w:right="-20"/>
        <w:jc w:val="left"/>
        <w:tabs>
          <w:tab w:pos="4960" w:val="left"/>
          <w:tab w:pos="5440" w:val="left"/>
          <w:tab w:pos="5840" w:val="left"/>
          <w:tab w:pos="6380" w:val="left"/>
          <w:tab w:pos="66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38"/>
          <w:szCs w:val="38"/>
          <w:color w:val="565656"/>
          <w:spacing w:val="0"/>
          <w:w w:val="56"/>
        </w:rPr>
        <w:t>!</w:t>
      </w:r>
      <w:r>
        <w:rPr>
          <w:rFonts w:ascii="Arial" w:hAnsi="Arial" w:cs="Arial" w:eastAsia="Arial"/>
          <w:sz w:val="38"/>
          <w:szCs w:val="38"/>
          <w:color w:val="565656"/>
          <w:spacing w:val="0"/>
          <w:w w:val="100"/>
        </w:rPr>
        <w:tab/>
      </w:r>
      <w:r>
        <w:rPr>
          <w:rFonts w:ascii="Arial" w:hAnsi="Arial" w:cs="Arial" w:eastAsia="Arial"/>
          <w:sz w:val="38"/>
          <w:szCs w:val="38"/>
          <w:color w:val="565656"/>
          <w:spacing w:val="0"/>
          <w:w w:val="56"/>
        </w:rPr>
        <w:t>!</w:t>
      </w:r>
      <w:r>
        <w:rPr>
          <w:rFonts w:ascii="Arial" w:hAnsi="Arial" w:cs="Arial" w:eastAsia="Arial"/>
          <w:sz w:val="38"/>
          <w:szCs w:val="38"/>
          <w:color w:val="565656"/>
          <w:spacing w:val="0"/>
          <w:w w:val="100"/>
        </w:rPr>
        <w:tab/>
      </w:r>
      <w:r>
        <w:rPr>
          <w:rFonts w:ascii="Arial" w:hAnsi="Arial" w:cs="Arial" w:eastAsia="Arial"/>
          <w:sz w:val="38"/>
          <w:szCs w:val="38"/>
          <w:color w:val="565656"/>
          <w:spacing w:val="0"/>
          <w:w w:val="100"/>
        </w:rPr>
      </w:r>
      <w:r>
        <w:rPr>
          <w:rFonts w:ascii="Arial" w:hAnsi="Arial" w:cs="Arial" w:eastAsia="Arial"/>
          <w:sz w:val="38"/>
          <w:szCs w:val="38"/>
          <w:color w:val="979997"/>
          <w:spacing w:val="9"/>
          <w:w w:val="56"/>
        </w:rPr>
        <w:t>!</w:t>
      </w:r>
      <w:r>
        <w:rPr>
          <w:rFonts w:ascii="Arial" w:hAnsi="Arial" w:cs="Arial" w:eastAsia="Arial"/>
          <w:sz w:val="39"/>
          <w:szCs w:val="39"/>
          <w:color w:val="464646"/>
          <w:spacing w:val="9"/>
          <w:w w:val="56"/>
          <w:position w:val="-1"/>
        </w:rPr>
      </w:r>
      <w:r>
        <w:rPr>
          <w:rFonts w:ascii="Arial" w:hAnsi="Arial" w:cs="Arial" w:eastAsia="Arial"/>
          <w:sz w:val="39"/>
          <w:szCs w:val="39"/>
          <w:color w:val="464646"/>
          <w:spacing w:val="53"/>
          <w:w w:val="56"/>
          <w:u w:val="single" w:color="8C8C8C"/>
          <w:position w:val="-1"/>
        </w:rPr>
        <w:t> </w:t>
      </w:r>
      <w:r>
        <w:rPr>
          <w:rFonts w:ascii="Arial" w:hAnsi="Arial" w:cs="Arial" w:eastAsia="Arial"/>
          <w:sz w:val="39"/>
          <w:szCs w:val="39"/>
          <w:color w:val="464646"/>
          <w:spacing w:val="0"/>
          <w:w w:val="100"/>
          <w:u w:val="single" w:color="8C8C8C"/>
          <w:position w:val="-1"/>
        </w:rPr>
        <w:tab/>
      </w:r>
      <w:r>
        <w:rPr>
          <w:rFonts w:ascii="Arial" w:hAnsi="Arial" w:cs="Arial" w:eastAsia="Arial"/>
          <w:sz w:val="39"/>
          <w:szCs w:val="39"/>
          <w:color w:val="464646"/>
          <w:spacing w:val="0"/>
          <w:w w:val="100"/>
          <w:u w:val="single" w:color="8C8C8C"/>
          <w:position w:val="-1"/>
        </w:rPr>
      </w:r>
      <w:r>
        <w:rPr>
          <w:rFonts w:ascii="Arial" w:hAnsi="Arial" w:cs="Arial" w:eastAsia="Arial"/>
          <w:sz w:val="39"/>
          <w:szCs w:val="39"/>
          <w:color w:val="464646"/>
          <w:spacing w:val="0"/>
          <w:w w:val="100"/>
          <w:u w:val="single" w:color="8C8C8C"/>
          <w:position w:val="-1"/>
        </w:rPr>
        <w:t>J</w:t>
      </w:r>
      <w:r>
        <w:rPr>
          <w:rFonts w:ascii="Arial" w:hAnsi="Arial" w:cs="Arial" w:eastAsia="Arial"/>
          <w:sz w:val="39"/>
          <w:szCs w:val="39"/>
          <w:color w:val="464646"/>
          <w:spacing w:val="5"/>
          <w:w w:val="100"/>
          <w:u w:val="single" w:color="8C8C8C"/>
          <w:position w:val="-1"/>
        </w:rPr>
        <w:t> </w:t>
      </w:r>
      <w:r>
        <w:rPr>
          <w:rFonts w:ascii="Arial" w:hAnsi="Arial" w:cs="Arial" w:eastAsia="Arial"/>
          <w:sz w:val="39"/>
          <w:szCs w:val="39"/>
          <w:color w:val="464646"/>
          <w:spacing w:val="0"/>
          <w:w w:val="100"/>
          <w:u w:val="single" w:color="8C8C8C"/>
          <w:position w:val="-1"/>
        </w:rPr>
        <w:tab/>
      </w:r>
      <w:r>
        <w:rPr>
          <w:rFonts w:ascii="Arial" w:hAnsi="Arial" w:cs="Arial" w:eastAsia="Arial"/>
          <w:sz w:val="39"/>
          <w:szCs w:val="39"/>
          <w:color w:val="464646"/>
          <w:spacing w:val="0"/>
          <w:w w:val="100"/>
          <w:u w:val="single" w:color="8C8C8C"/>
          <w:position w:val="-1"/>
        </w:rPr>
      </w:r>
      <w:r>
        <w:rPr>
          <w:rFonts w:ascii="Arial" w:hAnsi="Arial" w:cs="Arial" w:eastAsia="Arial"/>
          <w:sz w:val="39"/>
          <w:szCs w:val="39"/>
          <w:color w:val="464646"/>
          <w:spacing w:val="0"/>
          <w:w w:val="100"/>
          <w:position w:val="-1"/>
        </w:rPr>
      </w:r>
      <w:r>
        <w:rPr>
          <w:rFonts w:ascii="Arial" w:hAnsi="Arial" w:cs="Arial" w:eastAsia="Arial"/>
          <w:sz w:val="39"/>
          <w:szCs w:val="39"/>
          <w:color w:val="464646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39"/>
          <w:szCs w:val="39"/>
          <w:color w:val="464646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8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8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4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8"/>
        </w:rPr>
        <w:t>Altına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7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8"/>
        </w:rPr>
        <w:t>Alma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8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8"/>
        </w:rPr>
        <w:t>:22:40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92" w:lineRule="exact"/>
        <w:ind w:left="118" w:right="-20"/>
        <w:jc w:val="left"/>
        <w:tabs>
          <w:tab w:pos="2100" w:val="left"/>
          <w:tab w:pos="56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2"/>
        </w:rPr>
        <w:t>Yana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6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2"/>
        </w:rPr>
        <w:t>Şeyin:</w:t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Sahibi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Kını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Belediyesi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92"/>
          <w:position w:val="0"/>
        </w:rPr>
        <w:t>IKiracı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4"/>
          <w:w w:val="92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1"/>
          <w:position w:val="0"/>
        </w:rPr>
        <w:t>Kullanan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60" w:after="0" w:line="211" w:lineRule="exact"/>
        <w:ind w:left="210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-1"/>
        </w:rPr>
        <w:t>1-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-1"/>
        </w:rPr>
        <w:t>\nıiri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Akı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6"/>
          <w:position w:val="-1"/>
        </w:rPr>
        <w:t>SEVGiLi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58" w:lineRule="exact"/>
        <w:ind w:left="2106" w:right="-20"/>
        <w:jc w:val="left"/>
        <w:tabs>
          <w:tab w:pos="4600" w:val="left"/>
          <w:tab w:pos="74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5"/>
          <w:w w:val="100"/>
        </w:rPr>
        <w:t> </w:t>
      </w:r>
      <w:r>
        <w:rPr>
          <w:rFonts w:ascii="Arial" w:hAnsi="Arial" w:cs="Arial" w:eastAsia="Arial"/>
          <w:sz w:val="26"/>
          <w:szCs w:val="26"/>
          <w:color w:val="2F2F2F"/>
          <w:spacing w:val="0"/>
          <w:w w:val="203"/>
        </w:rPr>
        <w:t>ı</w:t>
      </w:r>
      <w:r>
        <w:rPr>
          <w:rFonts w:ascii="Arial" w:hAnsi="Arial" w:cs="Arial" w:eastAsia="Arial"/>
          <w:sz w:val="26"/>
          <w:szCs w:val="26"/>
          <w:color w:val="2F2F2F"/>
          <w:spacing w:val="0"/>
          <w:w w:val="100"/>
        </w:rPr>
        <w:tab/>
      </w:r>
      <w:r>
        <w:rPr>
          <w:rFonts w:ascii="Arial" w:hAnsi="Arial" w:cs="Arial" w:eastAsia="Arial"/>
          <w:sz w:val="26"/>
          <w:szCs w:val="26"/>
          <w:color w:val="2F2F2F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22:04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Varı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22:08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13" w:lineRule="exact"/>
        <w:ind w:left="118" w:right="-20"/>
        <w:jc w:val="left"/>
        <w:tabs>
          <w:tab w:pos="21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Giden</w:t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Plakası: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35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2"/>
          <w:position w:val="0"/>
        </w:rPr>
        <w:t>635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57" w:lineRule="exact"/>
        <w:ind w:left="131" w:right="-20"/>
        <w:jc w:val="left"/>
        <w:tabs>
          <w:tab w:pos="46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10"/>
          <w:w w:val="100"/>
          <w:position w:val="4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4"/>
        </w:rPr>
        <w:t>kibin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4"/>
        </w:rPr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-1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-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Arıza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63" w:lineRule="exact"/>
        <w:ind w:left="4582" w:right="4366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26"/>
          <w:szCs w:val="26"/>
          <w:color w:val="2F2F2F"/>
          <w:spacing w:val="2"/>
          <w:w w:val="203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9"/>
        </w:rPr>
        <w:t>12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3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3" w:after="0" w:line="259" w:lineRule="auto"/>
        <w:ind w:left="2115" w:right="4016" w:firstLine="2496"/>
        <w:jc w:val="left"/>
        <w:tabs>
          <w:tab w:pos="46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65656"/>
          <w:w w:val="94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mniyet-Jandarma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Gel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1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1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Sayıs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9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</w:rPr>
        <w:t>:2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8"/>
        </w:rPr>
        <w:t>Doğal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-11"/>
          <w:w w:val="10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az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2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pgSz w:w="11920" w:h="16840"/>
          <w:pgMar w:top="760" w:bottom="280" w:left="460" w:right="300"/>
        </w:sectPr>
      </w:pPr>
      <w:rPr/>
    </w:p>
    <w:p>
      <w:pPr>
        <w:spacing w:before="0" w:after="0" w:line="240" w:lineRule="auto"/>
        <w:ind w:left="108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w w:val="68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6"/>
          <w:w w:val="68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6"/>
        </w:rPr>
        <w:t>tımcı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2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" w:after="0" w:line="214" w:lineRule="exact"/>
        <w:ind w:right="-20"/>
        <w:jc w:val="left"/>
        <w:tabs>
          <w:tab w:pos="2500" w:val="left"/>
          <w:tab w:pos="53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-1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76969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76969"/>
          <w:spacing w:val="-4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76969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676969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Pe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4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-6"/>
          <w:w w:val="100"/>
          <w:position w:val="-1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onel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1"/>
          <w:position w:val="-1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300" w:bottom="280" w:left="460" w:right="300"/>
          <w:cols w:num="2" w:equalWidth="0">
            <w:col w:w="1719" w:space="382"/>
            <w:col w:w="9059"/>
          </w:cols>
        </w:sectPr>
      </w:pPr>
      <w:rPr/>
    </w:p>
    <w:p>
      <w:pPr>
        <w:spacing w:before="0" w:after="0" w:line="251" w:lineRule="exact"/>
        <w:ind w:left="1617" w:right="-20"/>
        <w:jc w:val="left"/>
        <w:tabs>
          <w:tab w:pos="21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22"/>
          <w:szCs w:val="22"/>
          <w:color w:val="BABABF"/>
          <w:spacing w:val="0"/>
          <w:w w:val="100"/>
        </w:rPr>
        <w:t>'</w:t>
      </w:r>
      <w:r>
        <w:rPr>
          <w:rFonts w:ascii="Arial" w:hAnsi="Arial" w:cs="Arial" w:eastAsia="Arial"/>
          <w:sz w:val="22"/>
          <w:szCs w:val="22"/>
          <w:color w:val="BABABF"/>
          <w:spacing w:val="0"/>
          <w:w w:val="100"/>
        </w:rPr>
        <w:tab/>
      </w:r>
      <w:r>
        <w:rPr>
          <w:rFonts w:ascii="Arial" w:hAnsi="Arial" w:cs="Arial" w:eastAsia="Arial"/>
          <w:sz w:val="22"/>
          <w:szCs w:val="22"/>
          <w:color w:val="BABABF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1"/>
          <w:position w:val="1"/>
        </w:rPr>
        <w:t>Dön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"/>
          <w:w w:val="91"/>
          <w:position w:val="1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91"/>
          <w:position w:val="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4"/>
          <w:w w:val="91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3"/>
          <w:position w:val="1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17" w:lineRule="exact"/>
        <w:ind w:left="1622" w:right="-20"/>
        <w:jc w:val="left"/>
        <w:tabs>
          <w:tab w:pos="21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2"/>
          <w:szCs w:val="12"/>
          <w:color w:val="CACAD1"/>
          <w:spacing w:val="0"/>
          <w:w w:val="127"/>
          <w:position w:val="7"/>
        </w:rPr>
        <w:t>f</w:t>
      </w:r>
      <w:r>
        <w:rPr>
          <w:rFonts w:ascii="Arial" w:hAnsi="Arial" w:cs="Arial" w:eastAsia="Arial"/>
          <w:sz w:val="12"/>
          <w:szCs w:val="12"/>
          <w:color w:val="CACAD1"/>
          <w:spacing w:val="0"/>
          <w:w w:val="100"/>
          <w:position w:val="7"/>
        </w:rPr>
        <w:tab/>
      </w:r>
      <w:r>
        <w:rPr>
          <w:rFonts w:ascii="Arial" w:hAnsi="Arial" w:cs="Arial" w:eastAsia="Arial"/>
          <w:sz w:val="12"/>
          <w:szCs w:val="12"/>
          <w:color w:val="CACAD1"/>
          <w:spacing w:val="0"/>
          <w:w w:val="100"/>
          <w:position w:val="7"/>
        </w:rPr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Yardıma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A.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2"/>
          <w:position w:val="0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8" w:after="0" w:line="240" w:lineRule="auto"/>
        <w:ind w:left="211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Amirini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2"/>
        </w:rPr>
        <w:t>Adı-Soyadı: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8" w:after="0" w:line="249" w:lineRule="auto"/>
        <w:ind w:left="127" w:right="1258" w:firstLine="-5"/>
        <w:jc w:val="left"/>
        <w:tabs>
          <w:tab w:pos="21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Olayı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Görüldüğü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Ola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vanldığında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çöplükteki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çöpleri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alevli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dumanlı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yanmakta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görüldü.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Durum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4" w:after="0" w:line="240" w:lineRule="auto"/>
        <w:ind w:left="4578" w:right="3770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Söndürmede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6"/>
        </w:rPr>
        <w:t>söndürücU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" w:after="0" w:line="197" w:lineRule="exact"/>
        <w:ind w:left="122" w:right="-20"/>
        <w:jc w:val="left"/>
        <w:tabs>
          <w:tab w:pos="2260" w:val="left"/>
          <w:tab w:pos="6460" w:val="left"/>
          <w:tab w:pos="79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-2"/>
        </w:rPr>
        <w:t>Söndilrnıe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2"/>
        </w:rPr>
        <w:t>Türü</w:t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2"/>
        </w:rPr>
        <w:t>Su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9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2"/>
        </w:rPr>
        <w:t>ile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1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2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1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2"/>
        </w:rPr>
        <w:t>yapılmıştı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"/>
          <w:w w:val="100"/>
          <w:position w:val="-2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979997"/>
          <w:spacing w:val="0"/>
          <w:w w:val="100"/>
          <w:position w:val="-2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979997"/>
          <w:spacing w:val="0"/>
          <w:w w:val="100"/>
          <w:position w:val="-2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979997"/>
          <w:spacing w:val="6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-3"/>
        </w:rPr>
        <w:t>Su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7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3"/>
        </w:rPr>
        <w:t>m3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70"/>
          <w:position w:val="-4"/>
        </w:rPr>
        <w:t>IKö_Qtl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70"/>
          <w:position w:val="-4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29"/>
          <w:w w:val="7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4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4"/>
          <w:w w:val="100"/>
          <w:position w:val="-4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  <w:position w:val="-4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-44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-3"/>
        </w:rPr>
        <w:t>jK.K.T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-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3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3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28" w:lineRule="exact"/>
        <w:ind w:left="5390" w:right="-20"/>
        <w:jc w:val="left"/>
        <w:tabs>
          <w:tab w:pos="6460" w:val="left"/>
          <w:tab w:pos="8000" w:val="left"/>
        </w:tabs>
        <w:rPr>
          <w:rFonts w:ascii="Arial" w:hAnsi="Arial" w:cs="Arial" w:eastAsia="Arial"/>
          <w:sz w:val="38"/>
          <w:szCs w:val="38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3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46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3"/>
        </w:rPr>
      </w:r>
      <w:r>
        <w:rPr>
          <w:rFonts w:ascii="Arial" w:hAnsi="Arial" w:cs="Arial" w:eastAsia="Arial"/>
          <w:sz w:val="38"/>
          <w:szCs w:val="38"/>
          <w:color w:val="464646"/>
          <w:spacing w:val="0"/>
          <w:w w:val="62"/>
          <w:position w:val="0"/>
        </w:rPr>
        <w:t>ı</w:t>
      </w:r>
      <w:r>
        <w:rPr>
          <w:rFonts w:ascii="Arial" w:hAnsi="Arial" w:cs="Arial" w:eastAsia="Arial"/>
          <w:sz w:val="38"/>
          <w:szCs w:val="38"/>
          <w:color w:val="464646"/>
          <w:spacing w:val="-58"/>
          <w:w w:val="62"/>
          <w:position w:val="0"/>
        </w:rPr>
        <w:t> </w:t>
      </w:r>
      <w:r>
        <w:rPr>
          <w:rFonts w:ascii="Arial" w:hAnsi="Arial" w:cs="Arial" w:eastAsia="Arial"/>
          <w:sz w:val="38"/>
          <w:szCs w:val="38"/>
          <w:color w:val="464646"/>
          <w:spacing w:val="0"/>
          <w:w w:val="100"/>
          <w:position w:val="0"/>
        </w:rPr>
        <w:tab/>
      </w:r>
      <w:r>
        <w:rPr>
          <w:rFonts w:ascii="Arial" w:hAnsi="Arial" w:cs="Arial" w:eastAsia="Arial"/>
          <w:sz w:val="38"/>
          <w:szCs w:val="38"/>
          <w:color w:val="464646"/>
          <w:spacing w:val="0"/>
          <w:w w:val="100"/>
          <w:position w:val="0"/>
        </w:rPr>
      </w:r>
      <w:r>
        <w:rPr>
          <w:rFonts w:ascii="Arial" w:hAnsi="Arial" w:cs="Arial" w:eastAsia="Arial"/>
          <w:sz w:val="38"/>
          <w:szCs w:val="38"/>
          <w:color w:val="2F2F2F"/>
          <w:spacing w:val="0"/>
          <w:w w:val="62"/>
          <w:position w:val="0"/>
        </w:rPr>
        <w:t>ı</w:t>
      </w:r>
      <w:r>
        <w:rPr>
          <w:rFonts w:ascii="Arial" w:hAnsi="Arial" w:cs="Arial" w:eastAsia="Arial"/>
          <w:sz w:val="38"/>
          <w:szCs w:val="38"/>
          <w:color w:val="000000"/>
          <w:spacing w:val="0"/>
          <w:w w:val="100"/>
          <w:position w:val="0"/>
        </w:rPr>
      </w:r>
    </w:p>
    <w:p>
      <w:pPr>
        <w:spacing w:before="0" w:after="0" w:line="181" w:lineRule="exact"/>
        <w:ind w:left="127" w:right="-20"/>
        <w:jc w:val="left"/>
        <w:tabs>
          <w:tab w:pos="21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96"/>
          <w:position w:val="1"/>
        </w:rPr>
        <w:t>SöndUrme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2"/>
          <w:w w:val="96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Sonundaki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94"/>
          <w:position w:val="0"/>
        </w:rPr>
        <w:t>!Yapıla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94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5"/>
          <w:w w:val="94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inceleme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tetki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sonuc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herhangi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meydana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1"/>
          <w:position w:val="0"/>
        </w:rPr>
        <w:t>gelmemiştir.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3" w:after="0" w:line="214" w:lineRule="exact"/>
        <w:ind w:left="13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Hasa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Durumu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4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0" w:after="0" w:line="240" w:lineRule="auto"/>
        <w:ind w:left="2204" w:right="-20"/>
        <w:jc w:val="left"/>
        <w:tabs>
          <w:tab w:pos="77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başlangıcını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çöplükteki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çöplerde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görülmü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olup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yapılan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8" w:after="0" w:line="249" w:lineRule="auto"/>
        <w:ind w:left="2120" w:right="53" w:firstLine="-1989"/>
        <w:jc w:val="left"/>
        <w:tabs>
          <w:tab w:pos="21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Nedeni</w:t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inceleme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araştırmada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</w:rPr>
        <w:t>;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sehve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söndürülmede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atıla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bırakıla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sigara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izmaritini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kola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yanıcı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plasti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çöpleri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tutuşturması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neticesinde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çıktığı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1"/>
        </w:rPr>
        <w:t>varılmıştır.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6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0" w:after="0" w:line="259" w:lineRule="auto"/>
        <w:ind w:left="131" w:right="3844" w:firstLine="-5"/>
        <w:jc w:val="left"/>
        <w:tabs>
          <w:tab w:pos="2120" w:val="left"/>
          <w:tab w:pos="66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Sigortalı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Şirketi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Adı: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!Bedeli: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Gereç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Kaybı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" w:after="0" w:line="240" w:lineRule="auto"/>
        <w:ind w:left="127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Yer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Kime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17" w:lineRule="exact"/>
        <w:ind w:left="127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2F2F2F"/>
          <w:w w:val="92"/>
          <w:i/>
        </w:rPr>
        <w:t>T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-33"/>
          <w:w w:val="100"/>
          <w:i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777779"/>
          <w:spacing w:val="0"/>
          <w:w w:val="81"/>
          <w:i/>
        </w:rPr>
        <w:t>r</w:t>
      </w:r>
      <w:r>
        <w:rPr>
          <w:rFonts w:ascii="Times New Roman" w:hAnsi="Times New Roman" w:cs="Times New Roman" w:eastAsia="Times New Roman"/>
          <w:sz w:val="21"/>
          <w:szCs w:val="21"/>
          <w:color w:val="777779"/>
          <w:spacing w:val="0"/>
          <w:w w:val="81"/>
          <w:i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777779"/>
          <w:spacing w:val="11"/>
          <w:w w:val="81"/>
          <w:i/>
        </w:rPr>
        <w:t> </w:t>
      </w:r>
      <w:r>
        <w:rPr>
          <w:rFonts w:ascii="Arial" w:hAnsi="Arial" w:cs="Arial" w:eastAsia="Arial"/>
          <w:sz w:val="17"/>
          <w:szCs w:val="17"/>
          <w:color w:val="2F2F2F"/>
          <w:spacing w:val="0"/>
          <w:w w:val="100"/>
        </w:rPr>
        <w:t>•:</w:t>
      </w:r>
      <w:r>
        <w:rPr>
          <w:rFonts w:ascii="Arial" w:hAnsi="Arial" w:cs="Arial" w:eastAsia="Arial"/>
          <w:sz w:val="17"/>
          <w:szCs w:val="17"/>
          <w:color w:val="2F2F2F"/>
          <w:spacing w:val="0"/>
          <w:w w:val="100"/>
        </w:rPr>
        <w:t>m</w:t>
      </w:r>
      <w:r>
        <w:rPr>
          <w:rFonts w:ascii="Arial" w:hAnsi="Arial" w:cs="Arial" w:eastAsia="Arial"/>
          <w:sz w:val="17"/>
          <w:szCs w:val="17"/>
          <w:color w:val="2F2F2F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1"/>
        </w:rPr>
        <w:t>Edildiği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6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40" w:lineRule="auto"/>
        <w:ind w:left="127" w:right="-20"/>
        <w:jc w:val="left"/>
        <w:tabs>
          <w:tab w:pos="2100" w:val="left"/>
          <w:tab w:pos="59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-24"/>
          <w:w w:val="141"/>
          <w:position w:val="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9"/>
          <w:position w:val="1"/>
        </w:rPr>
        <w:t>kibi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Döni.lşU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!fa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0"/>
          <w:w w:val="65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-3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h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1"/>
        </w:rPr>
        <w:t>:07.05.2017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2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91"/>
          <w:position w:val="1"/>
        </w:rPr>
        <w:t>!Sa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7"/>
          <w:w w:val="91"/>
          <w:position w:val="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0"/>
          <w:w w:val="91"/>
          <w:position w:val="1"/>
        </w:rPr>
        <w:t>ti</w:t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19"/>
          <w:w w:val="91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1"/>
          <w:position w:val="1"/>
        </w:rPr>
        <w:t>22:55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24" w:lineRule="exact"/>
        <w:ind w:left="225" w:right="-20"/>
        <w:jc w:val="left"/>
        <w:tabs>
          <w:tab w:pos="1000" w:val="left"/>
          <w:tab w:pos="84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Varsa</w:t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</w:r>
      <w:r>
        <w:rPr>
          <w:rFonts w:ascii="Arial" w:hAnsi="Arial" w:cs="Arial" w:eastAsia="Arial"/>
          <w:sz w:val="20"/>
          <w:szCs w:val="20"/>
          <w:color w:val="2F2F2F"/>
          <w:spacing w:val="0"/>
          <w:w w:val="82"/>
          <w:position w:val="-1"/>
        </w:rPr>
        <w:t>ÖIU</w:t>
      </w:r>
      <w:r>
        <w:rPr>
          <w:rFonts w:ascii="Arial" w:hAnsi="Arial" w:cs="Arial" w:eastAsia="Arial"/>
          <w:sz w:val="20"/>
          <w:szCs w:val="20"/>
          <w:color w:val="2F2F2F"/>
          <w:spacing w:val="0"/>
          <w:w w:val="82"/>
          <w:position w:val="-1"/>
        </w:rPr>
        <w:t>   </w:t>
      </w:r>
      <w:r>
        <w:rPr>
          <w:rFonts w:ascii="Arial" w:hAnsi="Arial" w:cs="Arial" w:eastAsia="Arial"/>
          <w:sz w:val="20"/>
          <w:szCs w:val="20"/>
          <w:color w:val="2F2F2F"/>
          <w:spacing w:val="16"/>
          <w:w w:val="82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Yaralı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-1"/>
        </w:rPr>
        <w:t>IGtDE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1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-1"/>
        </w:rPr>
        <w:t>EK[P: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Kını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3.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Posta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ONAYLA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6"/>
          <w:w w:val="100"/>
          <w:position w:val="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2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jc w:val="left"/>
        <w:spacing w:after="0"/>
        <w:sectPr>
          <w:type w:val="continuous"/>
          <w:pgSz w:w="11920" w:h="16840"/>
          <w:pgMar w:top="300" w:bottom="280" w:left="460" w:right="300"/>
        </w:sectPr>
      </w:pPr>
      <w:rPr/>
    </w:p>
    <w:p>
      <w:pPr>
        <w:spacing w:before="35" w:after="0" w:line="240" w:lineRule="auto"/>
        <w:ind w:left="2265" w:right="-73"/>
        <w:jc w:val="left"/>
        <w:tabs>
          <w:tab w:pos="47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Amiri: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Koyan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8" w:after="0" w:line="240" w:lineRule="auto"/>
        <w:ind w:right="317"/>
        <w:jc w:val="righ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9" w:after="0" w:line="190" w:lineRule="exact"/>
        <w:jc w:val="left"/>
        <w:rPr>
          <w:sz w:val="19"/>
          <w:szCs w:val="19"/>
        </w:rPr>
      </w:pPr>
      <w:rPr/>
      <w:r>
        <w:rPr/>
        <w:br w:type="column"/>
      </w:r>
      <w:r>
        <w:rPr>
          <w:sz w:val="19"/>
          <w:szCs w:val="19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350" w:lineRule="exact"/>
        <w:ind w:right="-20"/>
        <w:jc w:val="left"/>
        <w:rPr>
          <w:rFonts w:ascii="Times New Roman" w:hAnsi="Times New Roman" w:cs="Times New Roman" w:eastAsia="Times New Roman"/>
          <w:sz w:val="29"/>
          <w:szCs w:val="29"/>
        </w:rPr>
      </w:pPr>
      <w:rPr/>
      <w:r>
        <w:rPr/>
        <w:pict>
          <v:group style="position:absolute;margin-left:152.622086pt;margin-top:19.015772pt;width:.1pt;height:17.500489pt;mso-position-horizontal-relative:page;mso-position-vertical-relative:paragraph;z-index:-14846" coordorigin="3052,380" coordsize="2,350">
            <v:shape style="position:absolute;left:3052;top:380;width:2;height:350" coordorigin="3052,380" coordsize="0,350" path="m3052,730l3052,380e" filled="f" stroked="t" strokeweight="2.35108pt" strokecolor="#EDEDED">
              <v:path arrowok="t"/>
            </v:shape>
          </v:group>
          <w10:wrap type="none"/>
        </w:pict>
      </w:r>
      <w:r>
        <w:rPr/>
        <w:pict>
          <v:group style="position:absolute;margin-left:181.223358pt;margin-top:22.6542pt;width:.1pt;height:12.96045pt;mso-position-horizontal-relative:page;mso-position-vertical-relative:paragraph;z-index:-14845" coordorigin="3624,453" coordsize="2,259">
            <v:shape style="position:absolute;left:3624;top:453;width:2;height:259" coordorigin="3624,453" coordsize="0,259" path="m3624,712l3624,453e" filled="f" stroked="t" strokeweight="3.336745pt" strokecolor="#BFCAD8">
              <v:path arrowok="t"/>
            </v:shape>
          </v:group>
          <w10:wrap type="none"/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36.458221pt;margin-top:17.506889pt;width:102.210364pt;height:36pt;mso-position-horizontal-relative:page;mso-position-vertical-relative:paragraph;z-index:-14838" type="#_x0000_t202" filled="f" stroked="f">
            <v:textbox inset="0,0,0,0">
              <w:txbxContent>
                <w:p>
                  <w:pPr>
                    <w:spacing w:before="0" w:after="0" w:line="720" w:lineRule="exact"/>
                    <w:ind w:right="-148"/>
                    <w:jc w:val="left"/>
                    <w:tabs>
                      <w:tab w:pos="1540" w:val="left"/>
                    </w:tabs>
                    <w:rPr>
                      <w:rFonts w:ascii="Arial" w:hAnsi="Arial" w:cs="Arial" w:eastAsia="Arial"/>
                      <w:sz w:val="21"/>
                      <w:szCs w:val="21"/>
                    </w:rPr>
                  </w:pPr>
                  <w:rPr/>
                  <w:r>
                    <w:rPr>
                      <w:rFonts w:ascii="Arial" w:hAnsi="Arial" w:cs="Arial" w:eastAsia="Arial"/>
                      <w:sz w:val="21"/>
                      <w:szCs w:val="21"/>
                      <w:color w:val="2F2F2F"/>
                      <w:spacing w:val="-4"/>
                      <w:w w:val="90"/>
                    </w:rPr>
                    <w:t>3</w:t>
                  </w:r>
                  <w:r>
                    <w:rPr>
                      <w:rFonts w:ascii="Arial" w:hAnsi="Arial" w:cs="Arial" w:eastAsia="Arial"/>
                      <w:sz w:val="21"/>
                      <w:szCs w:val="21"/>
                      <w:color w:val="979997"/>
                      <w:spacing w:val="0"/>
                      <w:w w:val="132"/>
                    </w:rPr>
                    <w:t>.</w:t>
                  </w:r>
                  <w:r>
                    <w:rPr>
                      <w:rFonts w:ascii="Arial" w:hAnsi="Arial" w:cs="Arial" w:eastAsia="Arial"/>
                      <w:sz w:val="21"/>
                      <w:szCs w:val="21"/>
                      <w:color w:val="979997"/>
                      <w:spacing w:val="0"/>
                      <w:w w:val="100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72"/>
                      <w:szCs w:val="72"/>
                      <w:color w:val="3B487E"/>
                      <w:spacing w:val="-105"/>
                      <w:w w:val="58"/>
                    </w:rPr>
                    <w:t>p</w:t>
                  </w:r>
                  <w:r>
                    <w:rPr>
                      <w:rFonts w:ascii="Times New Roman" w:hAnsi="Times New Roman" w:cs="Times New Roman" w:eastAsia="Times New Roman"/>
                      <w:sz w:val="72"/>
                      <w:szCs w:val="72"/>
                      <w:color w:val="3B487E"/>
                      <w:spacing w:val="-206"/>
                      <w:w w:val="58"/>
                    </w:rPr>
                    <w:t>p</w:t>
                  </w:r>
                  <w:r>
                    <w:rPr>
                      <w:rFonts w:ascii="Times New Roman" w:hAnsi="Times New Roman" w:cs="Times New Roman" w:eastAsia="Times New Roman"/>
                      <w:sz w:val="72"/>
                      <w:szCs w:val="72"/>
                      <w:color w:val="878987"/>
                      <w:spacing w:val="0"/>
                      <w:w w:val="30"/>
                    </w:rPr>
                    <w:t>t</w:t>
                  </w:r>
                  <w:r>
                    <w:rPr>
                      <w:rFonts w:ascii="Times New Roman" w:hAnsi="Times New Roman" w:cs="Times New Roman" w:eastAsia="Times New Roman"/>
                      <w:sz w:val="72"/>
                      <w:szCs w:val="72"/>
                      <w:color w:val="878987"/>
                      <w:spacing w:val="-118"/>
                      <w:w w:val="100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72"/>
                      <w:szCs w:val="72"/>
                      <w:color w:val="3B487E"/>
                      <w:spacing w:val="0"/>
                      <w:w w:val="57"/>
                    </w:rPr>
                    <w:t>ı</w:t>
                  </w:r>
                  <w:r>
                    <w:rPr>
                      <w:rFonts w:ascii="Times New Roman" w:hAnsi="Times New Roman" w:cs="Times New Roman" w:eastAsia="Times New Roman"/>
                      <w:sz w:val="72"/>
                      <w:szCs w:val="72"/>
                      <w:color w:val="3B487E"/>
                      <w:spacing w:val="14"/>
                      <w:w w:val="57"/>
                    </w:rPr>
                    <w:t>t</w:t>
                  </w:r>
                  <w:r>
                    <w:rPr>
                      <w:rFonts w:ascii="Times New Roman" w:hAnsi="Times New Roman" w:cs="Times New Roman" w:eastAsia="Times New Roman"/>
                      <w:sz w:val="72"/>
                      <w:szCs w:val="72"/>
                      <w:color w:val="777779"/>
                      <w:spacing w:val="0"/>
                      <w:w w:val="27"/>
                    </w:rPr>
                    <w:t>r</w:t>
                  </w:r>
                  <w:r>
                    <w:rPr>
                      <w:rFonts w:ascii="Times New Roman" w:hAnsi="Times New Roman" w:cs="Times New Roman" w:eastAsia="Times New Roman"/>
                      <w:sz w:val="72"/>
                      <w:szCs w:val="72"/>
                      <w:color w:val="777779"/>
                      <w:spacing w:val="0"/>
                      <w:w w:val="100"/>
                    </w:rPr>
                    <w:tab/>
                  </w:r>
                  <w:r>
                    <w:rPr>
                      <w:rFonts w:ascii="Times New Roman" w:hAnsi="Times New Roman" w:cs="Times New Roman" w:eastAsia="Times New Roman"/>
                      <w:sz w:val="72"/>
                      <w:szCs w:val="72"/>
                      <w:color w:val="777779"/>
                      <w:spacing w:val="0"/>
                      <w:w w:val="100"/>
                    </w:rPr>
                  </w:r>
                  <w:r>
                    <w:rPr>
                      <w:rFonts w:ascii="Arial" w:hAnsi="Arial" w:cs="Arial" w:eastAsia="Arial"/>
                      <w:sz w:val="21"/>
                      <w:szCs w:val="21"/>
                      <w:color w:val="676969"/>
                      <w:spacing w:val="0"/>
                      <w:w w:val="148"/>
                    </w:rPr>
                    <w:t>mlrl</w:t>
                  </w:r>
                  <w:r>
                    <w:rPr>
                      <w:rFonts w:ascii="Arial" w:hAnsi="Arial" w:cs="Arial" w:eastAsia="Arial"/>
                      <w:sz w:val="21"/>
                      <w:szCs w:val="21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26"/>
          <w:szCs w:val="26"/>
          <w:color w:val="2F2F2F"/>
          <w:w w:val="86"/>
          <w:b/>
          <w:bCs/>
          <w:position w:val="-5"/>
        </w:rPr>
        <w:t>1</w:t>
      </w:r>
      <w:r>
        <w:rPr>
          <w:rFonts w:ascii="Arial" w:hAnsi="Arial" w:cs="Arial" w:eastAsia="Arial"/>
          <w:sz w:val="26"/>
          <w:szCs w:val="26"/>
          <w:color w:val="2F2F2F"/>
          <w:spacing w:val="-34"/>
          <w:w w:val="100"/>
          <w:b/>
          <w:bCs/>
          <w:position w:val="-5"/>
        </w:rPr>
        <w:t> </w:t>
      </w:r>
      <w:r>
        <w:rPr>
          <w:rFonts w:ascii="Arial" w:hAnsi="Arial" w:cs="Arial" w:eastAsia="Arial"/>
          <w:sz w:val="26"/>
          <w:szCs w:val="26"/>
          <w:color w:val="2F2F2F"/>
          <w:spacing w:val="0"/>
          <w:w w:val="68"/>
          <w:b/>
          <w:bCs/>
          <w:position w:val="3"/>
        </w:rPr>
        <w:t>1</w:t>
      </w:r>
      <w:r>
        <w:rPr>
          <w:rFonts w:ascii="Arial" w:hAnsi="Arial" w:cs="Arial" w:eastAsia="Arial"/>
          <w:sz w:val="26"/>
          <w:szCs w:val="26"/>
          <w:color w:val="2F2F2F"/>
          <w:spacing w:val="0"/>
          <w:w w:val="68"/>
          <w:b/>
          <w:bCs/>
          <w:position w:val="3"/>
        </w:rPr>
        <w:t> </w:t>
      </w:r>
      <w:r>
        <w:rPr>
          <w:rFonts w:ascii="Arial" w:hAnsi="Arial" w:cs="Arial" w:eastAsia="Arial"/>
          <w:sz w:val="26"/>
          <w:szCs w:val="26"/>
          <w:color w:val="2F2F2F"/>
          <w:spacing w:val="8"/>
          <w:w w:val="68"/>
          <w:b/>
          <w:bCs/>
          <w:position w:val="3"/>
        </w:rPr>
        <w:t> </w:t>
      </w:r>
      <w:r>
        <w:rPr>
          <w:rFonts w:ascii="Times New Roman" w:hAnsi="Times New Roman" w:cs="Times New Roman" w:eastAsia="Times New Roman"/>
          <w:sz w:val="29"/>
          <w:szCs w:val="29"/>
          <w:color w:val="2F2F2F"/>
          <w:spacing w:val="0"/>
          <w:w w:val="64"/>
          <w:b/>
          <w:bCs/>
          <w:position w:val="-5"/>
        </w:rPr>
        <w:t>ay(</w:t>
      </w:r>
      <w:r>
        <w:rPr>
          <w:rFonts w:ascii="Times New Roman" w:hAnsi="Times New Roman" w:cs="Times New Roman" w:eastAsia="Times New Roman"/>
          <w:sz w:val="29"/>
          <w:szCs w:val="29"/>
          <w:color w:val="2F2F2F"/>
          <w:spacing w:val="0"/>
          <w:w w:val="63"/>
          <w:b/>
          <w:bCs/>
          <w:position w:val="-5"/>
        </w:rPr>
        <w:t>s2l011</w:t>
      </w:r>
      <w:r>
        <w:rPr>
          <w:rFonts w:ascii="Times New Roman" w:hAnsi="Times New Roman" w:cs="Times New Roman" w:eastAsia="Times New Roman"/>
          <w:sz w:val="29"/>
          <w:szCs w:val="2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300" w:bottom="280" w:left="460" w:right="300"/>
          <w:cols w:num="2" w:equalWidth="0">
            <w:col w:w="6173" w:space="2212"/>
            <w:col w:w="2775"/>
          </w:cols>
        </w:sectPr>
      </w:pPr>
      <w:rPr/>
    </w:p>
    <w:p>
      <w:pPr>
        <w:spacing w:before="11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145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itfruyeci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7" w:after="0" w:line="431" w:lineRule="exact"/>
        <w:ind w:left="126" w:right="-104"/>
        <w:jc w:val="left"/>
        <w:tabs>
          <w:tab w:pos="880" w:val="left"/>
          <w:tab w:pos="1400" w:val="left"/>
          <w:tab w:pos="5620" w:val="left"/>
        </w:tabs>
        <w:rPr>
          <w:rFonts w:ascii="Arial" w:hAnsi="Arial" w:cs="Arial" w:eastAsia="Arial"/>
          <w:sz w:val="31"/>
          <w:szCs w:val="31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6"/>
          <w:szCs w:val="26"/>
          <w:color w:val="878987"/>
          <w:w w:val="101"/>
          <w:position w:val="10"/>
        </w:rPr>
        <w:t>i</w:t>
      </w:r>
      <w:r>
        <w:rPr>
          <w:rFonts w:ascii="Times New Roman" w:hAnsi="Times New Roman" w:cs="Times New Roman" w:eastAsia="Times New Roman"/>
          <w:sz w:val="26"/>
          <w:szCs w:val="26"/>
          <w:color w:val="BABABF"/>
          <w:w w:val="52"/>
          <w:position w:val="10"/>
        </w:rPr>
        <w:t>·</w:t>
      </w:r>
      <w:r>
        <w:rPr>
          <w:rFonts w:ascii="Times New Roman" w:hAnsi="Times New Roman" w:cs="Times New Roman" w:eastAsia="Times New Roman"/>
          <w:sz w:val="26"/>
          <w:szCs w:val="26"/>
          <w:color w:val="BABABF"/>
          <w:spacing w:val="-17"/>
          <w:w w:val="100"/>
          <w:position w:val="10"/>
        </w:rPr>
        <w:t> </w:t>
      </w:r>
      <w:r>
        <w:rPr>
          <w:rFonts w:ascii="Times New Roman" w:hAnsi="Times New Roman" w:cs="Times New Roman" w:eastAsia="Times New Roman"/>
          <w:sz w:val="26"/>
          <w:szCs w:val="26"/>
          <w:color w:val="979997"/>
          <w:spacing w:val="0"/>
          <w:w w:val="100"/>
          <w:position w:val="10"/>
        </w:rPr>
        <w:t>·</w:t>
      </w:r>
      <w:r>
        <w:rPr>
          <w:rFonts w:ascii="Times New Roman" w:hAnsi="Times New Roman" w:cs="Times New Roman" w:eastAsia="Times New Roman"/>
          <w:sz w:val="26"/>
          <w:szCs w:val="26"/>
          <w:color w:val="979997"/>
          <w:spacing w:val="0"/>
          <w:w w:val="100"/>
          <w:position w:val="10"/>
        </w:rPr>
        <w:t> </w:t>
      </w:r>
      <w:r>
        <w:rPr>
          <w:rFonts w:ascii="Times New Roman" w:hAnsi="Times New Roman" w:cs="Times New Roman" w:eastAsia="Times New Roman"/>
          <w:sz w:val="26"/>
          <w:szCs w:val="26"/>
          <w:color w:val="979997"/>
          <w:spacing w:val="54"/>
          <w:w w:val="100"/>
          <w:position w:val="10"/>
        </w:rPr>
        <w:t> </w:t>
      </w:r>
      <w:r>
        <w:rPr>
          <w:rFonts w:ascii="Arial" w:hAnsi="Arial" w:cs="Arial" w:eastAsia="Arial"/>
          <w:sz w:val="19"/>
          <w:szCs w:val="19"/>
          <w:color w:val="676969"/>
          <w:spacing w:val="0"/>
          <w:w w:val="100"/>
          <w:position w:val="10"/>
        </w:rPr>
        <w:t>a</w:t>
      </w:r>
      <w:r>
        <w:rPr>
          <w:rFonts w:ascii="Arial" w:hAnsi="Arial" w:cs="Arial" w:eastAsia="Arial"/>
          <w:sz w:val="19"/>
          <w:szCs w:val="19"/>
          <w:color w:val="676969"/>
          <w:spacing w:val="0"/>
          <w:w w:val="100"/>
          <w:position w:val="10"/>
        </w:rPr>
        <w:tab/>
      </w:r>
      <w:r>
        <w:rPr>
          <w:rFonts w:ascii="Arial" w:hAnsi="Arial" w:cs="Arial" w:eastAsia="Arial"/>
          <w:sz w:val="19"/>
          <w:szCs w:val="19"/>
          <w:color w:val="676969"/>
          <w:spacing w:val="0"/>
          <w:w w:val="100"/>
          <w:position w:val="10"/>
        </w:rPr>
      </w:r>
      <w:r>
        <w:rPr>
          <w:rFonts w:ascii="Arial" w:hAnsi="Arial" w:cs="Arial" w:eastAsia="Arial"/>
          <w:sz w:val="19"/>
          <w:szCs w:val="19"/>
          <w:color w:val="A8A8AA"/>
          <w:spacing w:val="0"/>
          <w:w w:val="100"/>
          <w:position w:val="10"/>
        </w:rPr>
        <w:t>.</w:t>
      </w:r>
      <w:r>
        <w:rPr>
          <w:rFonts w:ascii="Arial" w:hAnsi="Arial" w:cs="Arial" w:eastAsia="Arial"/>
          <w:sz w:val="19"/>
          <w:szCs w:val="19"/>
          <w:color w:val="A8A8AA"/>
          <w:spacing w:val="-41"/>
          <w:w w:val="100"/>
          <w:position w:val="10"/>
        </w:rPr>
        <w:t> </w:t>
      </w:r>
      <w:r>
        <w:rPr>
          <w:rFonts w:ascii="Arial" w:hAnsi="Arial" w:cs="Arial" w:eastAsia="Arial"/>
          <w:sz w:val="19"/>
          <w:szCs w:val="19"/>
          <w:color w:val="A8A8AA"/>
          <w:spacing w:val="0"/>
          <w:w w:val="100"/>
          <w:position w:val="10"/>
        </w:rPr>
        <w:tab/>
      </w:r>
      <w:r>
        <w:rPr>
          <w:rFonts w:ascii="Arial" w:hAnsi="Arial" w:cs="Arial" w:eastAsia="Arial"/>
          <w:sz w:val="19"/>
          <w:szCs w:val="19"/>
          <w:color w:val="A8A8AA"/>
          <w:spacing w:val="0"/>
          <w:w w:val="100"/>
          <w:position w:val="10"/>
        </w:rPr>
      </w:r>
      <w:r>
        <w:rPr>
          <w:rFonts w:ascii="Arial" w:hAnsi="Arial" w:cs="Arial" w:eastAsia="Arial"/>
          <w:sz w:val="19"/>
          <w:szCs w:val="19"/>
          <w:color w:val="777779"/>
          <w:spacing w:val="0"/>
          <w:w w:val="100"/>
          <w:position w:val="10"/>
        </w:rPr>
        <w:t>ölge</w:t>
      </w:r>
      <w:r>
        <w:rPr>
          <w:rFonts w:ascii="Arial" w:hAnsi="Arial" w:cs="Arial" w:eastAsia="Arial"/>
          <w:sz w:val="19"/>
          <w:szCs w:val="19"/>
          <w:color w:val="777779"/>
          <w:spacing w:val="-38"/>
          <w:w w:val="100"/>
          <w:position w:val="10"/>
        </w:rPr>
        <w:t> </w:t>
      </w:r>
      <w:r>
        <w:rPr>
          <w:rFonts w:ascii="Arial" w:hAnsi="Arial" w:cs="Arial" w:eastAsia="Arial"/>
          <w:sz w:val="19"/>
          <w:szCs w:val="19"/>
          <w:color w:val="777779"/>
          <w:spacing w:val="0"/>
          <w:w w:val="100"/>
          <w:position w:val="10"/>
        </w:rPr>
        <w:tab/>
      </w:r>
      <w:r>
        <w:rPr>
          <w:rFonts w:ascii="Arial" w:hAnsi="Arial" w:cs="Arial" w:eastAsia="Arial"/>
          <w:sz w:val="19"/>
          <w:szCs w:val="19"/>
          <w:color w:val="777779"/>
          <w:spacing w:val="0"/>
          <w:w w:val="100"/>
          <w:position w:val="10"/>
        </w:rPr>
      </w:r>
      <w:r>
        <w:rPr>
          <w:rFonts w:ascii="Arial" w:hAnsi="Arial" w:cs="Arial" w:eastAsia="Arial"/>
          <w:sz w:val="31"/>
          <w:szCs w:val="31"/>
          <w:color w:val="565656"/>
          <w:spacing w:val="0"/>
          <w:w w:val="111"/>
          <w:position w:val="-6"/>
        </w:rPr>
        <w:t>}.</w:t>
      </w:r>
      <w:r>
        <w:rPr>
          <w:rFonts w:ascii="Arial" w:hAnsi="Arial" w:cs="Arial" w:eastAsia="Arial"/>
          <w:sz w:val="31"/>
          <w:szCs w:val="31"/>
          <w:color w:val="565656"/>
          <w:spacing w:val="-53"/>
          <w:w w:val="111"/>
          <w:position w:val="-6"/>
        </w:rPr>
        <w:t>;</w:t>
      </w:r>
      <w:r>
        <w:rPr>
          <w:rFonts w:ascii="Arial" w:hAnsi="Arial" w:cs="Arial" w:eastAsia="Arial"/>
          <w:sz w:val="31"/>
          <w:szCs w:val="31"/>
          <w:color w:val="2F2F2F"/>
          <w:spacing w:val="0"/>
          <w:w w:val="91"/>
          <w:position w:val="-6"/>
        </w:rPr>
        <w:t>mi</w:t>
      </w:r>
      <w:r>
        <w:rPr>
          <w:rFonts w:ascii="Arial" w:hAnsi="Arial" w:cs="Arial" w:eastAsia="Arial"/>
          <w:sz w:val="31"/>
          <w:szCs w:val="31"/>
          <w:color w:val="000000"/>
          <w:spacing w:val="0"/>
          <w:w w:val="100"/>
          <w:position w:val="0"/>
        </w:rPr>
      </w:r>
    </w:p>
    <w:p>
      <w:pPr>
        <w:spacing w:before="0" w:after="0" w:line="126" w:lineRule="exact"/>
        <w:ind w:left="289" w:right="-20"/>
        <w:jc w:val="left"/>
        <w:rPr>
          <w:rFonts w:ascii="Times New Roman" w:hAnsi="Times New Roman" w:cs="Times New Roman" w:eastAsia="Times New Roman"/>
          <w:sz w:val="16"/>
          <w:szCs w:val="16"/>
        </w:rPr>
      </w:pPr>
      <w:rPr/>
      <w:r>
        <w:rPr/>
        <w:pict>
          <v:group style="position:absolute;margin-left:159.025345pt;margin-top:-3.767441pt;width:.1pt;height:10.769532pt;mso-position-horizontal-relative:page;mso-position-vertical-relative:paragraph;z-index:-14844" coordorigin="3181,-75" coordsize="2,215">
            <v:shape style="position:absolute;left:3181;top:-75;width:2;height:215" coordorigin="3181,-75" coordsize="0,215" path="m3181,140l3181,-75e" filled="f" stroked="t" strokeweight="2.3644pt" strokecolor="#EDEDED">
              <v:path arrowok="t"/>
            </v:shape>
          </v:group>
          <w10:wrap type="none"/>
        </w:pict>
      </w:r>
      <w:r>
        <w:rPr/>
        <w:pict>
          <v:group style="position:absolute;margin-left:227.719711pt;margin-top:13.681499pt;width:.1pt;height:28.270021pt;mso-position-horizontal-relative:page;mso-position-vertical-relative:paragraph;z-index:-14843" coordorigin="4554,274" coordsize="2,565">
            <v:shape style="position:absolute;left:4554;top:274;width:2;height:565" coordorigin="4554,274" coordsize="0,565" path="m4554,839l4554,274e" filled="f" stroked="t" strokeweight="3.17692pt" strokecolor="#EDEDED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16"/>
          <w:szCs w:val="16"/>
          <w:color w:val="8A8EAA"/>
          <w:spacing w:val="-13"/>
          <w:w w:val="176"/>
          <w:position w:val="1"/>
        </w:rPr>
        <w:t>'</w:t>
      </w:r>
      <w:r>
        <w:rPr>
          <w:rFonts w:ascii="Times New Roman" w:hAnsi="Times New Roman" w:cs="Times New Roman" w:eastAsia="Times New Roman"/>
          <w:sz w:val="16"/>
          <w:szCs w:val="16"/>
          <w:color w:val="878987"/>
          <w:spacing w:val="-6"/>
          <w:w w:val="99"/>
          <w:position w:val="1"/>
        </w:rPr>
        <w:t>O</w:t>
      </w:r>
      <w:r>
        <w:rPr>
          <w:rFonts w:ascii="Times New Roman" w:hAnsi="Times New Roman" w:cs="Times New Roman" w:eastAsia="Times New Roman"/>
          <w:sz w:val="16"/>
          <w:szCs w:val="16"/>
          <w:color w:val="BABABF"/>
          <w:spacing w:val="-35"/>
          <w:w w:val="85"/>
          <w:position w:val="1"/>
        </w:rPr>
        <w:t>·</w:t>
      </w:r>
      <w:r>
        <w:rPr>
          <w:rFonts w:ascii="Times New Roman" w:hAnsi="Times New Roman" w:cs="Times New Roman" w:eastAsia="Times New Roman"/>
          <w:sz w:val="16"/>
          <w:szCs w:val="16"/>
          <w:color w:val="000000"/>
          <w:spacing w:val="0"/>
          <w:w w:val="100"/>
          <w:position w:val="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18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82" w:lineRule="exact"/>
        <w:ind w:right="-20"/>
        <w:jc w:val="left"/>
        <w:rPr>
          <w:rFonts w:ascii="Times New Roman" w:hAnsi="Times New Roman" w:cs="Times New Roman" w:eastAsia="Times New Roman"/>
          <w:sz w:val="25"/>
          <w:szCs w:val="25"/>
        </w:rPr>
      </w:pPr>
      <w:rPr/>
      <w:r>
        <w:rPr>
          <w:rFonts w:ascii="Times New Roman" w:hAnsi="Times New Roman" w:cs="Times New Roman" w:eastAsia="Times New Roman"/>
          <w:sz w:val="25"/>
          <w:szCs w:val="25"/>
          <w:color w:val="A8A8AA"/>
          <w:spacing w:val="0"/>
          <w:w w:val="100"/>
          <w:position w:val="-1"/>
        </w:rPr>
        <w:t>.</w:t>
      </w:r>
      <w:r>
        <w:rPr>
          <w:rFonts w:ascii="Times New Roman" w:hAnsi="Times New Roman" w:cs="Times New Roman" w:eastAsia="Times New Roman"/>
          <w:sz w:val="25"/>
          <w:szCs w:val="25"/>
          <w:color w:val="A8A8AA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5"/>
          <w:szCs w:val="25"/>
          <w:color w:val="A8A8AA"/>
          <w:spacing w:val="3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5"/>
          <w:szCs w:val="25"/>
          <w:color w:val="777779"/>
          <w:spacing w:val="3"/>
          <w:w w:val="73"/>
          <w:b/>
          <w:bCs/>
          <w:position w:val="-1"/>
        </w:rPr>
        <w:t>•</w:t>
      </w:r>
      <w:r>
        <w:rPr>
          <w:rFonts w:ascii="Times New Roman" w:hAnsi="Times New Roman" w:cs="Times New Roman" w:eastAsia="Times New Roman"/>
          <w:sz w:val="25"/>
          <w:szCs w:val="25"/>
          <w:color w:val="525782"/>
          <w:spacing w:val="0"/>
          <w:w w:val="89"/>
          <w:b/>
          <w:bCs/>
          <w:position w:val="-1"/>
        </w:rPr>
        <w:t>J.</w:t>
      </w:r>
      <w:r>
        <w:rPr>
          <w:rFonts w:ascii="Times New Roman" w:hAnsi="Times New Roman" w:cs="Times New Roman" w:eastAsia="Times New Roman"/>
          <w:sz w:val="25"/>
          <w:szCs w:val="25"/>
          <w:color w:val="525782"/>
          <w:spacing w:val="-49"/>
          <w:w w:val="88"/>
          <w:b/>
          <w:bCs/>
          <w:position w:val="-1"/>
        </w:rPr>
        <w:t>l</w:t>
      </w:r>
      <w:r>
        <w:rPr>
          <w:rFonts w:ascii="Times New Roman" w:hAnsi="Times New Roman" w:cs="Times New Roman" w:eastAsia="Times New Roman"/>
          <w:sz w:val="25"/>
          <w:szCs w:val="25"/>
          <w:color w:val="676969"/>
          <w:spacing w:val="0"/>
          <w:w w:val="128"/>
          <w:b/>
          <w:bCs/>
          <w:position w:val="-1"/>
        </w:rPr>
        <w:t>t</w:t>
      </w:r>
      <w:r>
        <w:rPr>
          <w:rFonts w:ascii="Times New Roman" w:hAnsi="Times New Roman" w:cs="Times New Roman" w:eastAsia="Times New Roman"/>
          <w:sz w:val="25"/>
          <w:szCs w:val="25"/>
          <w:color w:val="676969"/>
          <w:spacing w:val="29"/>
          <w:w w:val="100"/>
          <w:b/>
          <w:bCs/>
          <w:position w:val="-1"/>
        </w:rPr>
        <w:t> </w:t>
      </w:r>
      <w:r>
        <w:rPr>
          <w:rFonts w:ascii="Times New Roman" w:hAnsi="Times New Roman" w:cs="Times New Roman" w:eastAsia="Times New Roman"/>
          <w:sz w:val="25"/>
          <w:szCs w:val="25"/>
          <w:color w:val="525782"/>
          <w:spacing w:val="0"/>
          <w:w w:val="114"/>
          <w:b/>
          <w:bCs/>
          <w:position w:val="-1"/>
        </w:rPr>
        <w:t>.</w:t>
      </w:r>
      <w:r>
        <w:rPr>
          <w:rFonts w:ascii="Times New Roman" w:hAnsi="Times New Roman" w:cs="Times New Roman" w:eastAsia="Times New Roman"/>
          <w:sz w:val="25"/>
          <w:szCs w:val="25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300" w:bottom="280" w:left="460" w:right="300"/>
          <w:cols w:num="3" w:equalWidth="0">
            <w:col w:w="769" w:space="1500"/>
            <w:col w:w="6181" w:space="349"/>
            <w:col w:w="2361"/>
          </w:cols>
        </w:sectPr>
      </w:pPr>
      <w:rPr/>
    </w:p>
    <w:p>
      <w:pPr>
        <w:spacing w:before="4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156" w:lineRule="exact"/>
        <w:ind w:right="-20"/>
        <w:jc w:val="right"/>
        <w:tabs>
          <w:tab w:pos="320" w:val="left"/>
        </w:tabs>
        <w:rPr>
          <w:rFonts w:ascii="Times New Roman" w:hAnsi="Times New Roman" w:cs="Times New Roman" w:eastAsia="Times New Roman"/>
          <w:sz w:val="15"/>
          <w:szCs w:val="15"/>
        </w:rPr>
      </w:pPr>
      <w:rPr/>
      <w:r>
        <w:rPr/>
        <w:pict>
          <v:group style="position:absolute;margin-left:128.075119pt;margin-top:5.899894pt;width:.465728pt;height:17.130824pt;mso-position-horizontal-relative:page;mso-position-vertical-relative:paragraph;z-index:-14852" coordorigin="2562,118" coordsize="9,343">
            <v:group style="position:absolute;left:2568;top:120;width:2;height:232" coordorigin="2568,120" coordsize="2,232">
              <v:shape style="position:absolute;left:2568;top:120;width:2;height:232" coordorigin="2568,120" coordsize="0,232" path="m2568,352l2568,120e" filled="f" stroked="t" strokeweight=".232864pt" strokecolor="#4F4F4F">
                <v:path arrowok="t"/>
              </v:shape>
            </v:group>
            <v:group style="position:absolute;left:2566;top:295;width:2;height:161" coordorigin="2566,295" coordsize="2,161">
              <v:shape style="position:absolute;left:2566;top:295;width:2;height:161" coordorigin="2566,295" coordsize="0,161" path="m2566,456l2566,295e" filled="f" stroked="t" strokeweight=".465728pt" strokecolor="#707070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31"/>
          <w:szCs w:val="31"/>
          <w:color w:val="BABABF"/>
          <w:w w:val="51"/>
          <w:position w:val="-17"/>
        </w:rPr>
        <w:t>-.</w:t>
      </w:r>
      <w:r>
        <w:rPr>
          <w:rFonts w:ascii="Times New Roman" w:hAnsi="Times New Roman" w:cs="Times New Roman" w:eastAsia="Times New Roman"/>
          <w:sz w:val="31"/>
          <w:szCs w:val="31"/>
          <w:color w:val="BABABF"/>
          <w:w w:val="100"/>
          <w:position w:val="-17"/>
        </w:rPr>
        <w:tab/>
      </w:r>
      <w:r>
        <w:rPr>
          <w:rFonts w:ascii="Times New Roman" w:hAnsi="Times New Roman" w:cs="Times New Roman" w:eastAsia="Times New Roman"/>
          <w:sz w:val="31"/>
          <w:szCs w:val="31"/>
          <w:color w:val="BABABF"/>
          <w:w w:val="100"/>
          <w:position w:val="-17"/>
        </w:rPr>
      </w:r>
      <w:r>
        <w:rPr>
          <w:rFonts w:ascii="Times New Roman" w:hAnsi="Times New Roman" w:cs="Times New Roman" w:eastAsia="Times New Roman"/>
          <w:sz w:val="15"/>
          <w:szCs w:val="15"/>
          <w:color w:val="BABABF"/>
          <w:spacing w:val="0"/>
          <w:w w:val="282"/>
          <w:position w:val="-18"/>
        </w:rPr>
        <w:t>'</w:t>
      </w:r>
      <w:r>
        <w:rPr>
          <w:rFonts w:ascii="Times New Roman" w:hAnsi="Times New Roman" w:cs="Times New Roman" w:eastAsia="Times New Roman"/>
          <w:sz w:val="15"/>
          <w:szCs w:val="15"/>
          <w:color w:val="000000"/>
          <w:spacing w:val="0"/>
          <w:w w:val="100"/>
          <w:position w:val="0"/>
        </w:rPr>
      </w:r>
    </w:p>
    <w:p>
      <w:pPr>
        <w:spacing w:before="46" w:after="0" w:line="240" w:lineRule="auto"/>
        <w:ind w:right="-103"/>
        <w:jc w:val="left"/>
        <w:rPr>
          <w:rFonts w:ascii="Times New Roman" w:hAnsi="Times New Roman" w:cs="Times New Roman" w:eastAsia="Times New Roman"/>
          <w:sz w:val="42"/>
          <w:szCs w:val="42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42"/>
          <w:szCs w:val="42"/>
          <w:color w:val="CACAD1"/>
          <w:w w:val="74"/>
        </w:rPr>
        <w:t>-</w:t>
      </w:r>
      <w:r>
        <w:rPr>
          <w:rFonts w:ascii="Times New Roman" w:hAnsi="Times New Roman" w:cs="Times New Roman" w:eastAsia="Times New Roman"/>
          <w:sz w:val="42"/>
          <w:szCs w:val="42"/>
          <w:color w:val="CACAD1"/>
          <w:spacing w:val="1"/>
          <w:w w:val="74"/>
        </w:rPr>
        <w:t>-</w:t>
      </w:r>
      <w:r>
        <w:rPr>
          <w:rFonts w:ascii="Times New Roman" w:hAnsi="Times New Roman" w:cs="Times New Roman" w:eastAsia="Times New Roman"/>
          <w:sz w:val="42"/>
          <w:szCs w:val="42"/>
          <w:color w:val="CACAD1"/>
          <w:spacing w:val="0"/>
          <w:w w:val="44"/>
        </w:rPr>
        <w:t>-</w:t>
      </w:r>
      <w:r>
        <w:rPr>
          <w:rFonts w:ascii="Times New Roman" w:hAnsi="Times New Roman" w:cs="Times New Roman" w:eastAsia="Times New Roman"/>
          <w:sz w:val="42"/>
          <w:szCs w:val="42"/>
          <w:color w:val="000000"/>
          <w:spacing w:val="0"/>
          <w:w w:val="100"/>
        </w:rPr>
      </w:r>
    </w:p>
    <w:p>
      <w:pPr>
        <w:spacing w:before="100" w:after="0" w:line="240" w:lineRule="auto"/>
        <w:ind w:left="279" w:right="-45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525782"/>
          <w:spacing w:val="0"/>
          <w:w w:val="441"/>
        </w:rPr>
        <w:t>.A'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10" w:lineRule="exact"/>
        <w:ind w:right="-69"/>
        <w:jc w:val="left"/>
        <w:rPr>
          <w:rFonts w:ascii="Arial" w:hAnsi="Arial" w:cs="Arial" w:eastAsia="Arial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646990"/>
          <w:w w:val="146"/>
        </w:rPr>
        <w:t>.?</w:t>
      </w:r>
      <w:r>
        <w:rPr>
          <w:rFonts w:ascii="Times New Roman" w:hAnsi="Times New Roman" w:cs="Times New Roman" w:eastAsia="Times New Roman"/>
          <w:sz w:val="19"/>
          <w:szCs w:val="19"/>
          <w:color w:val="646990"/>
          <w:spacing w:val="-12"/>
          <w:w w:val="147"/>
        </w:rPr>
        <w:t>"</w:t>
      </w:r>
      <w:r>
        <w:rPr>
          <w:rFonts w:ascii="Times New Roman" w:hAnsi="Times New Roman" w:cs="Times New Roman" w:eastAsia="Times New Roman"/>
          <w:sz w:val="19"/>
          <w:szCs w:val="19"/>
          <w:color w:val="363B62"/>
          <w:spacing w:val="0"/>
          <w:w w:val="222"/>
        </w:rPr>
        <w:t>-;</w:t>
      </w:r>
      <w:r>
        <w:rPr>
          <w:rFonts w:ascii="Times New Roman" w:hAnsi="Times New Roman" w:cs="Times New Roman" w:eastAsia="Times New Roman"/>
          <w:sz w:val="19"/>
          <w:szCs w:val="19"/>
          <w:color w:val="363B62"/>
          <w:spacing w:val="6"/>
          <w:w w:val="22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3"/>
          <w:w w:val="92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107"/>
          <w:w w:val="101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İL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11"/>
          <w:w w:val="101"/>
        </w:rPr>
        <w:t>İ</w:t>
      </w:r>
      <w:r>
        <w:rPr>
          <w:rFonts w:ascii="Arial" w:hAnsi="Arial" w:cs="Arial" w:eastAsia="Arial"/>
          <w:sz w:val="19"/>
          <w:szCs w:val="19"/>
          <w:color w:val="525782"/>
          <w:spacing w:val="0"/>
          <w:w w:val="73"/>
          <w:i/>
        </w:rPr>
        <w:t>""'!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457" w:lineRule="exact"/>
        <w:ind w:left="-51" w:right="693"/>
        <w:jc w:val="center"/>
        <w:rPr>
          <w:rFonts w:ascii="Arial" w:hAnsi="Arial" w:cs="Arial" w:eastAsia="Arial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36"/>
          <w:szCs w:val="36"/>
          <w:color w:val="525782"/>
          <w:spacing w:val="-65"/>
          <w:w w:val="107"/>
          <w:position w:val="-1"/>
        </w:rPr>
        <w:t>l</w:t>
      </w:r>
      <w:r>
        <w:rPr>
          <w:rFonts w:ascii="Times New Roman" w:hAnsi="Times New Roman" w:cs="Times New Roman" w:eastAsia="Times New Roman"/>
          <w:sz w:val="36"/>
          <w:szCs w:val="36"/>
          <w:color w:val="565656"/>
          <w:spacing w:val="-41"/>
          <w:w w:val="141"/>
          <w:position w:val="-1"/>
        </w:rPr>
        <w:t>;</w:t>
      </w:r>
      <w:r>
        <w:rPr>
          <w:rFonts w:ascii="Times New Roman" w:hAnsi="Times New Roman" w:cs="Times New Roman" w:eastAsia="Times New Roman"/>
          <w:sz w:val="36"/>
          <w:szCs w:val="36"/>
          <w:color w:val="525782"/>
          <w:spacing w:val="0"/>
          <w:w w:val="108"/>
          <w:position w:val="-1"/>
        </w:rPr>
        <w:t>'F</w:t>
      </w:r>
      <w:r>
        <w:rPr>
          <w:rFonts w:ascii="Times New Roman" w:hAnsi="Times New Roman" w:cs="Times New Roman" w:eastAsia="Times New Roman"/>
          <w:sz w:val="36"/>
          <w:szCs w:val="36"/>
          <w:color w:val="525782"/>
          <w:spacing w:val="-20"/>
          <w:w w:val="108"/>
          <w:position w:val="-1"/>
        </w:rPr>
        <w:t>'</w:t>
      </w:r>
      <w:r>
        <w:rPr>
          <w:rFonts w:ascii="Times New Roman" w:hAnsi="Times New Roman" w:cs="Times New Roman" w:eastAsia="Times New Roman"/>
          <w:sz w:val="36"/>
          <w:szCs w:val="36"/>
          <w:color w:val="2F2F2F"/>
          <w:spacing w:val="0"/>
          <w:w w:val="61"/>
          <w:position w:val="-1"/>
        </w:rPr>
        <w:t>"</w:t>
      </w:r>
      <w:r>
        <w:rPr>
          <w:rFonts w:ascii="Times New Roman" w:hAnsi="Times New Roman" w:cs="Times New Roman" w:eastAsia="Times New Roman"/>
          <w:sz w:val="36"/>
          <w:szCs w:val="36"/>
          <w:color w:val="2F2F2F"/>
          <w:spacing w:val="-66"/>
          <w:w w:val="60"/>
          <w:position w:val="-1"/>
        </w:rPr>
        <w:t>t</w:t>
      </w:r>
      <w:r>
        <w:rPr>
          <w:rFonts w:ascii="Times New Roman" w:hAnsi="Times New Roman" w:cs="Times New Roman" w:eastAsia="Times New Roman"/>
          <w:sz w:val="23"/>
          <w:szCs w:val="23"/>
          <w:color w:val="565656"/>
          <w:spacing w:val="-14"/>
          <w:w w:val="111"/>
          <w:position w:val="-5"/>
        </w:rPr>
        <w:t>.</w:t>
      </w:r>
      <w:r>
        <w:rPr>
          <w:rFonts w:ascii="Times New Roman" w:hAnsi="Times New Roman" w:cs="Times New Roman" w:eastAsia="Times New Roman"/>
          <w:sz w:val="36"/>
          <w:szCs w:val="36"/>
          <w:color w:val="2F2F2F"/>
          <w:spacing w:val="-62"/>
          <w:w w:val="60"/>
          <w:position w:val="-1"/>
        </w:rPr>
        <w:t>ı</w:t>
      </w:r>
      <w:r>
        <w:rPr>
          <w:rFonts w:ascii="Times New Roman" w:hAnsi="Times New Roman" w:cs="Times New Roman" w:eastAsia="Times New Roman"/>
          <w:sz w:val="23"/>
          <w:szCs w:val="23"/>
          <w:color w:val="565656"/>
          <w:spacing w:val="0"/>
          <w:w w:val="110"/>
          <w:position w:val="-5"/>
        </w:rPr>
        <w:t>ai</w:t>
      </w:r>
      <w:r>
        <w:rPr>
          <w:rFonts w:ascii="Times New Roman" w:hAnsi="Times New Roman" w:cs="Times New Roman" w:eastAsia="Times New Roman"/>
          <w:sz w:val="23"/>
          <w:szCs w:val="23"/>
          <w:color w:val="565656"/>
          <w:spacing w:val="6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565656"/>
          <w:spacing w:val="0"/>
          <w:w w:val="110"/>
          <w:position w:val="-5"/>
        </w:rPr>
        <w:t>.:S</w:t>
      </w:r>
      <w:r>
        <w:rPr>
          <w:rFonts w:ascii="Times New Roman" w:hAnsi="Times New Roman" w:cs="Times New Roman" w:eastAsia="Times New Roman"/>
          <w:sz w:val="23"/>
          <w:szCs w:val="23"/>
          <w:color w:val="565656"/>
          <w:spacing w:val="9"/>
          <w:w w:val="111"/>
          <w:position w:val="-5"/>
        </w:rPr>
        <w:t>.</w:t>
      </w:r>
      <w:r>
        <w:rPr>
          <w:rFonts w:ascii="Times New Roman" w:hAnsi="Times New Roman" w:cs="Times New Roman" w:eastAsia="Times New Roman"/>
          <w:sz w:val="23"/>
          <w:szCs w:val="23"/>
          <w:color w:val="2F2F2F"/>
          <w:spacing w:val="0"/>
          <w:w w:val="74"/>
          <w:position w:val="-5"/>
        </w:rPr>
        <w:t>ı</w:t>
      </w:r>
      <w:r>
        <w:rPr>
          <w:rFonts w:ascii="Times New Roman" w:hAnsi="Times New Roman" w:cs="Times New Roman" w:eastAsia="Times New Roman"/>
          <w:sz w:val="23"/>
          <w:szCs w:val="23"/>
          <w:color w:val="2F2F2F"/>
          <w:spacing w:val="-5"/>
          <w:w w:val="74"/>
          <w:position w:val="-5"/>
        </w:rPr>
        <w:t>;</w:t>
      </w:r>
      <w:r>
        <w:rPr>
          <w:rFonts w:ascii="Times New Roman" w:hAnsi="Times New Roman" w:cs="Times New Roman" w:eastAsia="Times New Roman"/>
          <w:sz w:val="23"/>
          <w:szCs w:val="23"/>
          <w:color w:val="565656"/>
          <w:spacing w:val="0"/>
          <w:w w:val="77"/>
          <w:position w:val="-5"/>
        </w:rPr>
        <w:t>2</w:t>
      </w:r>
      <w:r>
        <w:rPr>
          <w:rFonts w:ascii="Times New Roman" w:hAnsi="Times New Roman" w:cs="Times New Roman" w:eastAsia="Times New Roman"/>
          <w:sz w:val="23"/>
          <w:szCs w:val="23"/>
          <w:color w:val="565656"/>
          <w:spacing w:val="-38"/>
          <w:w w:val="76"/>
          <w:position w:val="-5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color w:val="464646"/>
          <w:spacing w:val="-1"/>
          <w:w w:val="86"/>
          <w:position w:val="-1"/>
        </w:rPr>
        <w:t>'</w:t>
      </w:r>
      <w:r>
        <w:rPr>
          <w:rFonts w:ascii="Times New Roman" w:hAnsi="Times New Roman" w:cs="Times New Roman" w:eastAsia="Times New Roman"/>
          <w:sz w:val="22"/>
          <w:szCs w:val="22"/>
          <w:color w:val="464646"/>
          <w:spacing w:val="-30"/>
          <w:w w:val="86"/>
          <w:position w:val="-1"/>
        </w:rPr>
        <w:t>!</w:t>
      </w:r>
      <w:r>
        <w:rPr>
          <w:rFonts w:ascii="Times New Roman" w:hAnsi="Times New Roman" w:cs="Times New Roman" w:eastAsia="Times New Roman"/>
          <w:sz w:val="23"/>
          <w:szCs w:val="23"/>
          <w:color w:val="565656"/>
          <w:spacing w:val="-154"/>
          <w:w w:val="63"/>
          <w:position w:val="-5"/>
        </w:rPr>
        <w:t>M</w:t>
      </w:r>
      <w:r>
        <w:rPr>
          <w:rFonts w:ascii="Times New Roman" w:hAnsi="Times New Roman" w:cs="Times New Roman" w:eastAsia="Times New Roman"/>
          <w:sz w:val="22"/>
          <w:szCs w:val="22"/>
          <w:color w:val="464646"/>
          <w:spacing w:val="0"/>
          <w:w w:val="85"/>
          <w:position w:val="-1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color w:val="464646"/>
          <w:spacing w:val="-3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565656"/>
          <w:spacing w:val="-47"/>
          <w:w w:val="62"/>
          <w:position w:val="-5"/>
        </w:rPr>
        <w:t>i</w:t>
      </w:r>
      <w:r>
        <w:rPr>
          <w:rFonts w:ascii="Times New Roman" w:hAnsi="Times New Roman" w:cs="Times New Roman" w:eastAsia="Times New Roman"/>
          <w:sz w:val="40"/>
          <w:szCs w:val="40"/>
          <w:color w:val="565656"/>
          <w:spacing w:val="-27"/>
          <w:w w:val="53"/>
          <w:position w:val="-1"/>
        </w:rPr>
        <w:t>.</w:t>
      </w:r>
      <w:r>
        <w:rPr>
          <w:rFonts w:ascii="Times New Roman" w:hAnsi="Times New Roman" w:cs="Times New Roman" w:eastAsia="Times New Roman"/>
          <w:sz w:val="23"/>
          <w:szCs w:val="23"/>
          <w:color w:val="565656"/>
          <w:spacing w:val="-30"/>
          <w:w w:val="62"/>
          <w:position w:val="-5"/>
        </w:rPr>
        <w:t>i</w:t>
      </w:r>
      <w:r>
        <w:rPr>
          <w:rFonts w:ascii="Times New Roman" w:hAnsi="Times New Roman" w:cs="Times New Roman" w:eastAsia="Times New Roman"/>
          <w:sz w:val="40"/>
          <w:szCs w:val="40"/>
          <w:color w:val="565656"/>
          <w:spacing w:val="-55"/>
          <w:w w:val="52"/>
          <w:position w:val="-1"/>
        </w:rPr>
        <w:t>i</w:t>
      </w:r>
      <w:r>
        <w:rPr>
          <w:rFonts w:ascii="Times New Roman" w:hAnsi="Times New Roman" w:cs="Times New Roman" w:eastAsia="Times New Roman"/>
          <w:sz w:val="23"/>
          <w:szCs w:val="23"/>
          <w:color w:val="565656"/>
          <w:spacing w:val="0"/>
          <w:w w:val="63"/>
          <w:position w:val="-5"/>
        </w:rPr>
        <w:t>'</w:t>
      </w:r>
      <w:r>
        <w:rPr>
          <w:rFonts w:ascii="Times New Roman" w:hAnsi="Times New Roman" w:cs="Times New Roman" w:eastAsia="Times New Roman"/>
          <w:sz w:val="23"/>
          <w:szCs w:val="23"/>
          <w:color w:val="565656"/>
          <w:spacing w:val="-93"/>
          <w:w w:val="63"/>
          <w:position w:val="-5"/>
        </w:rPr>
        <w:t>d</w:t>
      </w:r>
      <w:r>
        <w:rPr>
          <w:rFonts w:ascii="Times New Roman" w:hAnsi="Times New Roman" w:cs="Times New Roman" w:eastAsia="Times New Roman"/>
          <w:sz w:val="40"/>
          <w:szCs w:val="40"/>
          <w:color w:val="565656"/>
          <w:spacing w:val="0"/>
          <w:w w:val="53"/>
          <w:position w:val="-1"/>
        </w:rPr>
        <w:t>'</w:t>
      </w:r>
      <w:r>
        <w:rPr>
          <w:rFonts w:ascii="Times New Roman" w:hAnsi="Times New Roman" w:cs="Times New Roman" w:eastAsia="Times New Roman"/>
          <w:sz w:val="40"/>
          <w:szCs w:val="40"/>
          <w:color w:val="565656"/>
          <w:spacing w:val="-119"/>
          <w:w w:val="52"/>
          <w:position w:val="-1"/>
        </w:rPr>
        <w:t>c</w:t>
      </w:r>
      <w:r>
        <w:rPr>
          <w:rFonts w:ascii="Times New Roman" w:hAnsi="Times New Roman" w:cs="Times New Roman" w:eastAsia="Times New Roman"/>
          <w:sz w:val="23"/>
          <w:szCs w:val="23"/>
          <w:color w:val="565656"/>
          <w:spacing w:val="-47"/>
          <w:w w:val="63"/>
          <w:position w:val="-5"/>
        </w:rPr>
        <w:t>Q</w:t>
      </w:r>
      <w:r>
        <w:rPr>
          <w:rFonts w:ascii="Times New Roman" w:hAnsi="Times New Roman" w:cs="Times New Roman" w:eastAsia="Times New Roman"/>
          <w:sz w:val="40"/>
          <w:szCs w:val="40"/>
          <w:color w:val="565656"/>
          <w:spacing w:val="-36"/>
          <w:w w:val="52"/>
          <w:position w:val="-1"/>
        </w:rPr>
        <w:t>ı</w:t>
      </w:r>
      <w:r>
        <w:rPr>
          <w:rFonts w:ascii="Times New Roman" w:hAnsi="Times New Roman" w:cs="Times New Roman" w:eastAsia="Times New Roman"/>
          <w:sz w:val="23"/>
          <w:szCs w:val="23"/>
          <w:color w:val="565656"/>
          <w:spacing w:val="-84"/>
          <w:w w:val="63"/>
          <w:position w:val="-5"/>
        </w:rPr>
        <w:t>S</w:t>
      </w:r>
      <w:r>
        <w:rPr>
          <w:rFonts w:ascii="Times New Roman" w:hAnsi="Times New Roman" w:cs="Times New Roman" w:eastAsia="Times New Roman"/>
          <w:sz w:val="40"/>
          <w:szCs w:val="40"/>
          <w:color w:val="565656"/>
          <w:spacing w:val="-5"/>
          <w:w w:val="53"/>
          <w:position w:val="-1"/>
        </w:rPr>
        <w:t>'</w:t>
      </w:r>
      <w:r>
        <w:rPr>
          <w:rFonts w:ascii="Arial" w:hAnsi="Arial" w:cs="Arial" w:eastAsia="Arial"/>
          <w:sz w:val="19"/>
          <w:szCs w:val="19"/>
          <w:color w:val="464646"/>
          <w:spacing w:val="-89"/>
          <w:w w:val="66"/>
          <w:position w:val="-5"/>
        </w:rPr>
        <w:t>V</w:t>
      </w:r>
      <w:r>
        <w:rPr>
          <w:rFonts w:ascii="Times New Roman" w:hAnsi="Times New Roman" w:cs="Times New Roman" w:eastAsia="Times New Roman"/>
          <w:sz w:val="23"/>
          <w:szCs w:val="23"/>
          <w:color w:val="565656"/>
          <w:spacing w:val="-5"/>
          <w:w w:val="63"/>
          <w:position w:val="-5"/>
        </w:rPr>
        <w:t>"</w:t>
      </w:r>
      <w:r>
        <w:rPr>
          <w:rFonts w:ascii="Arial" w:hAnsi="Arial" w:cs="Arial" w:eastAsia="Arial"/>
          <w:sz w:val="19"/>
          <w:szCs w:val="19"/>
          <w:color w:val="979997"/>
          <w:spacing w:val="0"/>
          <w:w w:val="97"/>
          <w:position w:val="-5"/>
        </w:rPr>
        <w:t>.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22" w:lineRule="exact"/>
        <w:ind w:left="76" w:right="879"/>
        <w:jc w:val="center"/>
        <w:tabs>
          <w:tab w:pos="1400" w:val="left"/>
        </w:tabs>
        <w:rPr>
          <w:rFonts w:ascii="Times New Roman" w:hAnsi="Times New Roman" w:cs="Times New Roman" w:eastAsia="Times New Roman"/>
          <w:sz w:val="7"/>
          <w:szCs w:val="7"/>
        </w:rPr>
      </w:pPr>
      <w:rPr/>
      <w:r>
        <w:rPr/>
        <w:pict>
          <v:group style="position:absolute;margin-left:456.413147pt;margin-top:-40.185467pt;width:88.953993pt;height:19.614893pt;mso-position-horizontal-relative:page;mso-position-vertical-relative:paragraph;z-index:-14853" coordorigin="9128,-804" coordsize="1779,392">
            <v:group style="position:absolute;left:9163;top:-700;width:2;height:241" coordorigin="9163,-700" coordsize="2,241">
              <v:shape style="position:absolute;left:9163;top:-700;width:2;height:241" coordorigin="9163,-700" coordsize="0,241" path="m9163,-459l9163,-700e" filled="f" stroked="t" strokeweight="1.397183pt" strokecolor="#676B87">
                <v:path arrowok="t"/>
              </v:shape>
            </v:group>
            <v:group style="position:absolute;left:9147;top:-488;width:1742;height:2" coordorigin="9147,-488" coordsize="1742,2">
              <v:shape style="position:absolute;left:9147;top:-488;width:1742;height:2" coordorigin="9147,-488" coordsize="1742,0" path="m9147,-488l10889,-488e" filled="f" stroked="t" strokeweight="1.862911pt" strokecolor="#3F54A0">
                <v:path arrowok="t"/>
              </v:shape>
            </v:group>
            <v:group style="position:absolute;left:9268;top:-776;width:2;height:337" coordorigin="9268,-776" coordsize="2,337">
              <v:shape style="position:absolute;left:9268;top:-776;width:2;height:337" coordorigin="9268,-776" coordsize="0,337" path="m9268,-439l9268,-776e" filled="f" stroked="t" strokeweight="2.7875pt" strokecolor="#EDEDED">
                <v:path arrowok="t"/>
              </v:shape>
            </v:group>
            <w10:wrap type="none"/>
          </v:group>
        </w:pict>
      </w:r>
      <w:r>
        <w:rPr/>
        <w:pict>
          <v:group style="position:absolute;margin-left:518.317444pt;margin-top:5.453499pt;width:.1pt;height:12.788819pt;mso-position-horizontal-relative:page;mso-position-vertical-relative:paragraph;z-index:-14842" coordorigin="10366,109" coordsize="2,256">
            <v:shape style="position:absolute;left:10366;top:109;width:2;height:256" coordorigin="10366,109" coordsize="0,256" path="m10366,365l10366,109e" filled="f" stroked="t" strokeweight="2.6479pt" strokecolor="#EDEDED">
              <v:path arrowok="t"/>
            </v:shape>
          </v:group>
          <w10:wrap type="none"/>
        </w:pict>
      </w:r>
      <w:r>
        <w:rPr/>
        <w:pict>
          <v:group style="position:absolute;margin-left:528.895996pt;margin-top:5.453499pt;width:.1pt;height:12.788819pt;mso-position-horizontal-relative:page;mso-position-vertical-relative:paragraph;z-index:-14841" coordorigin="10578,109" coordsize="2,256">
            <v:shape style="position:absolute;left:10578;top:109;width:2;height:256" coordorigin="10578,109" coordsize="0,256" path="m10578,365l10578,109e" filled="f" stroked="t" strokeweight="1.93483pt" strokecolor="#EDEDED">
              <v:path arrowok="t"/>
            </v:shape>
          </v:group>
          <w10:wrap type="none"/>
        </w:pict>
      </w:r>
      <w:r>
        <w:rPr/>
        <w:pict>
          <v:group style="position:absolute;margin-left:479.19812pt;margin-top:1.686838pt;width:.1pt;height:59.90552pt;mso-position-horizontal-relative:page;mso-position-vertical-relative:paragraph;z-index:-14840" coordorigin="9584,34" coordsize="2,1198">
            <v:shape style="position:absolute;left:9584;top:34;width:2;height:1198" coordorigin="9584,34" coordsize="0,1198" path="m9584,1232l9584,34e" filled="f" stroked="t" strokeweight="3.211885pt" strokecolor="#EDEDED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16"/>
          <w:szCs w:val="16"/>
          <w:color w:val="464646"/>
          <w:spacing w:val="1"/>
          <w:w w:val="219"/>
          <w:position w:val="-2"/>
        </w:rPr>
        <w:t>\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-14"/>
          <w:w w:val="135"/>
          <w:position w:val="-2"/>
        </w:rPr>
        <w:t>.</w:t>
      </w:r>
      <w:r>
        <w:rPr>
          <w:rFonts w:ascii="Times New Roman" w:hAnsi="Times New Roman" w:cs="Times New Roman" w:eastAsia="Times New Roman"/>
          <w:sz w:val="16"/>
          <w:szCs w:val="16"/>
          <w:color w:val="777779"/>
          <w:spacing w:val="0"/>
          <w:w w:val="206"/>
          <w:position w:val="-2"/>
        </w:rPr>
        <w:t>'</w:t>
      </w:r>
      <w:r>
        <w:rPr>
          <w:rFonts w:ascii="Times New Roman" w:hAnsi="Times New Roman" w:cs="Times New Roman" w:eastAsia="Times New Roman"/>
          <w:sz w:val="16"/>
          <w:szCs w:val="16"/>
          <w:color w:val="777779"/>
          <w:spacing w:val="-25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979997"/>
          <w:spacing w:val="0"/>
          <w:w w:val="135"/>
          <w:position w:val="-2"/>
        </w:rPr>
        <w:t>.</w:t>
      </w:r>
      <w:r>
        <w:rPr>
          <w:rFonts w:ascii="Times New Roman" w:hAnsi="Times New Roman" w:cs="Times New Roman" w:eastAsia="Times New Roman"/>
          <w:sz w:val="16"/>
          <w:szCs w:val="16"/>
          <w:color w:val="979997"/>
          <w:spacing w:val="-12"/>
          <w:w w:val="135"/>
          <w:position w:val="-2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BABABF"/>
          <w:spacing w:val="0"/>
          <w:w w:val="100"/>
          <w:position w:val="-2"/>
        </w:rPr>
        <w:t>•</w:t>
      </w:r>
      <w:r>
        <w:rPr>
          <w:rFonts w:ascii="Times New Roman" w:hAnsi="Times New Roman" w:cs="Times New Roman" w:eastAsia="Times New Roman"/>
          <w:sz w:val="16"/>
          <w:szCs w:val="16"/>
          <w:color w:val="BABABF"/>
          <w:spacing w:val="27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565656"/>
          <w:spacing w:val="0"/>
          <w:w w:val="71"/>
          <w:i/>
          <w:position w:val="-2"/>
        </w:rPr>
        <w:t>}</w:t>
      </w:r>
      <w:r>
        <w:rPr>
          <w:rFonts w:ascii="Times New Roman" w:hAnsi="Times New Roman" w:cs="Times New Roman" w:eastAsia="Times New Roman"/>
          <w:sz w:val="16"/>
          <w:szCs w:val="16"/>
          <w:color w:val="565656"/>
          <w:spacing w:val="-17"/>
          <w:w w:val="100"/>
          <w:i/>
          <w:position w:val="-2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00"/>
          <w:b/>
          <w:bCs/>
          <w:position w:val="-2"/>
        </w:rPr>
        <w:t>t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-37"/>
          <w:w w:val="100"/>
          <w:b/>
          <w:bCs/>
          <w:position w:val="-2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00"/>
          <w:b/>
          <w:bCs/>
          <w:position w:val="-2"/>
        </w:rPr>
        <w:tab/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00"/>
          <w:b/>
          <w:bCs/>
          <w:position w:val="-2"/>
        </w:rPr>
      </w:r>
      <w:r>
        <w:rPr>
          <w:rFonts w:ascii="Times New Roman" w:hAnsi="Times New Roman" w:cs="Times New Roman" w:eastAsia="Times New Roman"/>
          <w:sz w:val="16"/>
          <w:szCs w:val="16"/>
          <w:color w:val="979997"/>
          <w:spacing w:val="-7"/>
          <w:w w:val="135"/>
          <w:position w:val="-2"/>
        </w:rPr>
        <w:t>.</w:t>
      </w:r>
      <w:r>
        <w:rPr>
          <w:rFonts w:ascii="Times New Roman" w:hAnsi="Times New Roman" w:cs="Times New Roman" w:eastAsia="Times New Roman"/>
          <w:sz w:val="16"/>
          <w:szCs w:val="16"/>
          <w:color w:val="A8A8AA"/>
          <w:spacing w:val="-17"/>
          <w:w w:val="135"/>
          <w:position w:val="-2"/>
        </w:rPr>
        <w:t>.</w:t>
      </w:r>
      <w:r>
        <w:rPr>
          <w:rFonts w:ascii="Times New Roman" w:hAnsi="Times New Roman" w:cs="Times New Roman" w:eastAsia="Times New Roman"/>
          <w:sz w:val="16"/>
          <w:szCs w:val="16"/>
          <w:color w:val="A8A8AA"/>
          <w:spacing w:val="0"/>
          <w:w w:val="108"/>
          <w:position w:val="-2"/>
        </w:rPr>
        <w:t>.</w:t>
      </w:r>
      <w:r>
        <w:rPr>
          <w:rFonts w:ascii="Times New Roman" w:hAnsi="Times New Roman" w:cs="Times New Roman" w:eastAsia="Times New Roman"/>
          <w:sz w:val="16"/>
          <w:szCs w:val="16"/>
          <w:color w:val="A8A8AA"/>
          <w:spacing w:val="0"/>
          <w:w w:val="100"/>
          <w:position w:val="-2"/>
        </w:rPr>
        <w:t>  </w:t>
      </w:r>
      <w:r>
        <w:rPr>
          <w:rFonts w:ascii="Times New Roman" w:hAnsi="Times New Roman" w:cs="Times New Roman" w:eastAsia="Times New Roman"/>
          <w:sz w:val="16"/>
          <w:szCs w:val="16"/>
          <w:color w:val="A8A8AA"/>
          <w:spacing w:val="-5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7"/>
          <w:szCs w:val="7"/>
          <w:color w:val="464646"/>
          <w:spacing w:val="0"/>
          <w:w w:val="73"/>
          <w:b/>
          <w:bCs/>
          <w:position w:val="-2"/>
        </w:rPr>
        <w:t>1.</w:t>
      </w:r>
      <w:r>
        <w:rPr>
          <w:rFonts w:ascii="Times New Roman" w:hAnsi="Times New Roman" w:cs="Times New Roman" w:eastAsia="Times New Roman"/>
          <w:sz w:val="7"/>
          <w:szCs w:val="7"/>
          <w:color w:val="464646"/>
          <w:spacing w:val="0"/>
          <w:w w:val="73"/>
          <w:b/>
          <w:bCs/>
          <w:position w:val="-2"/>
        </w:rPr>
        <w:t>             </w:t>
      </w:r>
      <w:r>
        <w:rPr>
          <w:rFonts w:ascii="Times New Roman" w:hAnsi="Times New Roman" w:cs="Times New Roman" w:eastAsia="Times New Roman"/>
          <w:sz w:val="7"/>
          <w:szCs w:val="7"/>
          <w:color w:val="464646"/>
          <w:spacing w:val="11"/>
          <w:w w:val="73"/>
          <w:b/>
          <w:bCs/>
          <w:position w:val="-2"/>
        </w:rPr>
        <w:t> </w:t>
      </w:r>
      <w:r>
        <w:rPr>
          <w:rFonts w:ascii="Times New Roman" w:hAnsi="Times New Roman" w:cs="Times New Roman" w:eastAsia="Times New Roman"/>
          <w:sz w:val="7"/>
          <w:szCs w:val="7"/>
          <w:color w:val="878987"/>
          <w:spacing w:val="0"/>
          <w:w w:val="109"/>
          <w:position w:val="-2"/>
        </w:rPr>
        <w:t>•</w:t>
      </w:r>
      <w:r>
        <w:rPr>
          <w:rFonts w:ascii="Times New Roman" w:hAnsi="Times New Roman" w:cs="Times New Roman" w:eastAsia="Times New Roman"/>
          <w:sz w:val="7"/>
          <w:szCs w:val="7"/>
          <w:color w:val="000000"/>
          <w:spacing w:val="0"/>
          <w:w w:val="100"/>
          <w:position w:val="0"/>
        </w:rPr>
      </w:r>
    </w:p>
    <w:p>
      <w:pPr>
        <w:spacing w:before="0" w:after="0" w:line="120" w:lineRule="exact"/>
        <w:ind w:left="267" w:right="940"/>
        <w:jc w:val="center"/>
        <w:tabs>
          <w:tab w:pos="9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27"/>
          <w:szCs w:val="27"/>
          <w:color w:val="464646"/>
          <w:spacing w:val="0"/>
          <w:w w:val="100"/>
          <w:b/>
          <w:bCs/>
          <w:position w:val="-9"/>
        </w:rPr>
        <w:t>.ı</w:t>
      </w:r>
      <w:r>
        <w:rPr>
          <w:rFonts w:ascii="Arial" w:hAnsi="Arial" w:cs="Arial" w:eastAsia="Arial"/>
          <w:sz w:val="27"/>
          <w:szCs w:val="27"/>
          <w:color w:val="464646"/>
          <w:spacing w:val="63"/>
          <w:w w:val="100"/>
          <w:b/>
          <w:bCs/>
          <w:position w:val="-9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878987"/>
          <w:spacing w:val="0"/>
          <w:w w:val="60"/>
          <w:position w:val="-9"/>
        </w:rPr>
        <w:t>,ot.</w:t>
      </w:r>
      <w:r>
        <w:rPr>
          <w:rFonts w:ascii="Times New Roman" w:hAnsi="Times New Roman" w:cs="Times New Roman" w:eastAsia="Times New Roman"/>
          <w:sz w:val="16"/>
          <w:szCs w:val="16"/>
          <w:color w:val="878987"/>
          <w:spacing w:val="0"/>
          <w:w w:val="100"/>
          <w:position w:val="-9"/>
        </w:rPr>
        <w:tab/>
      </w:r>
      <w:r>
        <w:rPr>
          <w:rFonts w:ascii="Times New Roman" w:hAnsi="Times New Roman" w:cs="Times New Roman" w:eastAsia="Times New Roman"/>
          <w:sz w:val="16"/>
          <w:szCs w:val="16"/>
          <w:color w:val="878987"/>
          <w:spacing w:val="0"/>
          <w:w w:val="100"/>
          <w:position w:val="-9"/>
        </w:rPr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262"/>
          <w:position w:val="-9"/>
        </w:rPr>
        <w:t>·-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-81"/>
          <w:w w:val="262"/>
          <w:position w:val="-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61"/>
          <w:position w:val="-9"/>
        </w:rPr>
        <w:t>·&lt;.&gt;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61"/>
          <w:position w:val="-9"/>
        </w:rPr>
        <w:t>    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13"/>
          <w:w w:val="61"/>
          <w:position w:val="-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BABABF"/>
          <w:spacing w:val="-14"/>
          <w:w w:val="149"/>
          <w:position w:val="-9"/>
        </w:rPr>
        <w:t>'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86"/>
          <w:position w:val="-9"/>
        </w:rPr>
        <w:t>""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5"/>
          <w:w w:val="100"/>
          <w:position w:val="-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A8A8AA"/>
          <w:spacing w:val="0"/>
          <w:w w:val="58"/>
          <w:position w:val="-9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type w:val="continuous"/>
          <w:pgSz w:w="11920" w:h="16840"/>
          <w:pgMar w:top="300" w:bottom="280" w:left="460" w:right="300"/>
          <w:cols w:num="4" w:equalWidth="0">
            <w:col w:w="2984" w:space="883"/>
            <w:col w:w="270" w:space="126"/>
            <w:col w:w="1217" w:space="2798"/>
            <w:col w:w="2882"/>
          </w:cols>
        </w:sectPr>
      </w:pPr>
      <w:rPr/>
    </w:p>
    <w:p>
      <w:pPr>
        <w:spacing w:before="0" w:after="0" w:line="94" w:lineRule="exact"/>
        <w:ind w:left="4449" w:right="-20"/>
        <w:jc w:val="left"/>
        <w:tabs>
          <w:tab w:pos="5480" w:val="left"/>
          <w:tab w:pos="9120" w:val="left"/>
        </w:tabs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23"/>
          <w:szCs w:val="23"/>
          <w:color w:val="3B487E"/>
          <w:spacing w:val="0"/>
          <w:w w:val="128"/>
          <w:position w:val="-42"/>
        </w:rPr>
        <w:t>&lt;</w:t>
      </w:r>
      <w:r>
        <w:rPr>
          <w:rFonts w:ascii="Arial" w:hAnsi="Arial" w:cs="Arial" w:eastAsia="Arial"/>
          <w:sz w:val="23"/>
          <w:szCs w:val="23"/>
          <w:color w:val="3B487E"/>
          <w:spacing w:val="0"/>
          <w:w w:val="100"/>
          <w:position w:val="-42"/>
        </w:rPr>
        <w:tab/>
      </w:r>
      <w:r>
        <w:rPr>
          <w:rFonts w:ascii="Arial" w:hAnsi="Arial" w:cs="Arial" w:eastAsia="Arial"/>
          <w:sz w:val="23"/>
          <w:szCs w:val="23"/>
          <w:color w:val="3B487E"/>
          <w:spacing w:val="0"/>
          <w:w w:val="100"/>
          <w:position w:val="-42"/>
        </w:rPr>
      </w:r>
      <w:r>
        <w:rPr>
          <w:rFonts w:ascii="Arial" w:hAnsi="Arial" w:cs="Arial" w:eastAsia="Arial"/>
          <w:sz w:val="18"/>
          <w:szCs w:val="18"/>
          <w:color w:val="565656"/>
          <w:spacing w:val="0"/>
          <w:w w:val="600"/>
          <w:position w:val="-41"/>
        </w:rPr>
        <w:t>'</w:t>
      </w:r>
      <w:r>
        <w:rPr>
          <w:rFonts w:ascii="Arial" w:hAnsi="Arial" w:cs="Arial" w:eastAsia="Arial"/>
          <w:sz w:val="18"/>
          <w:szCs w:val="18"/>
          <w:color w:val="565656"/>
          <w:spacing w:val="0"/>
          <w:w w:val="100"/>
          <w:position w:val="-41"/>
        </w:rPr>
        <w:tab/>
      </w:r>
      <w:r>
        <w:rPr>
          <w:rFonts w:ascii="Arial" w:hAnsi="Arial" w:cs="Arial" w:eastAsia="Arial"/>
          <w:sz w:val="18"/>
          <w:szCs w:val="18"/>
          <w:color w:val="565656"/>
          <w:spacing w:val="0"/>
          <w:w w:val="100"/>
          <w:position w:val="-41"/>
        </w:rPr>
      </w:r>
      <w:r>
        <w:rPr>
          <w:rFonts w:ascii="Times New Roman" w:hAnsi="Times New Roman" w:cs="Times New Roman" w:eastAsia="Times New Roman"/>
          <w:sz w:val="89"/>
          <w:szCs w:val="89"/>
          <w:color w:val="BABABF"/>
          <w:spacing w:val="-36"/>
          <w:w w:val="21"/>
          <w:position w:val="-64"/>
        </w:rPr>
        <w:t>-</w:t>
      </w:r>
      <w:r>
        <w:rPr>
          <w:rFonts w:ascii="Arial" w:hAnsi="Arial" w:cs="Arial" w:eastAsia="Arial"/>
          <w:sz w:val="18"/>
          <w:szCs w:val="18"/>
          <w:color w:val="2F2F2F"/>
          <w:spacing w:val="-16"/>
          <w:w w:val="127"/>
          <w:position w:val="-41"/>
        </w:rPr>
        <w:t>;</w:t>
      </w:r>
      <w:r>
        <w:rPr>
          <w:rFonts w:ascii="Times New Roman" w:hAnsi="Times New Roman" w:cs="Times New Roman" w:eastAsia="Times New Roman"/>
          <w:sz w:val="89"/>
          <w:szCs w:val="89"/>
          <w:color w:val="BABABF"/>
          <w:spacing w:val="-190"/>
          <w:w w:val="31"/>
          <w:position w:val="-64"/>
        </w:rPr>
        <w:t>-</w:t>
      </w:r>
      <w:r>
        <w:rPr>
          <w:rFonts w:ascii="Arial" w:hAnsi="Arial" w:cs="Arial" w:eastAsia="Arial"/>
          <w:sz w:val="18"/>
          <w:szCs w:val="18"/>
          <w:color w:val="2F2F2F"/>
          <w:spacing w:val="-2"/>
          <w:w w:val="127"/>
          <w:position w:val="-41"/>
        </w:rPr>
        <w:t>;</w:t>
      </w:r>
      <w:r>
        <w:rPr>
          <w:rFonts w:ascii="Times New Roman" w:hAnsi="Times New Roman" w:cs="Times New Roman" w:eastAsia="Times New Roman"/>
          <w:sz w:val="89"/>
          <w:szCs w:val="89"/>
          <w:color w:val="878987"/>
          <w:spacing w:val="-265"/>
          <w:w w:val="110"/>
          <w:position w:val="-64"/>
        </w:rPr>
        <w:t>-</w:t>
      </w:r>
      <w:r>
        <w:rPr>
          <w:rFonts w:ascii="Arial" w:hAnsi="Arial" w:cs="Arial" w:eastAsia="Arial"/>
          <w:sz w:val="18"/>
          <w:szCs w:val="18"/>
          <w:color w:val="2F2F2F"/>
          <w:spacing w:val="0"/>
          <w:w w:val="114"/>
          <w:b/>
          <w:bCs/>
          <w:position w:val="-41"/>
        </w:rPr>
        <w:t>!</w:t>
      </w:r>
      <w:r>
        <w:rPr>
          <w:rFonts w:ascii="Arial" w:hAnsi="Arial" w:cs="Arial" w:eastAsia="Arial"/>
          <w:sz w:val="18"/>
          <w:szCs w:val="18"/>
          <w:color w:val="2F2F2F"/>
          <w:spacing w:val="0"/>
          <w:w w:val="113"/>
          <w:b/>
          <w:bCs/>
          <w:position w:val="-41"/>
        </w:rPr>
        <w:t>\</w:t>
      </w:r>
      <w:r>
        <w:rPr>
          <w:rFonts w:ascii="Arial" w:hAnsi="Arial" w:cs="Arial" w:eastAsia="Arial"/>
          <w:sz w:val="18"/>
          <w:szCs w:val="18"/>
          <w:color w:val="2F2F2F"/>
          <w:spacing w:val="0"/>
          <w:w w:val="114"/>
          <w:b/>
          <w:bCs/>
          <w:position w:val="-41"/>
        </w:rPr>
        <w:t>f: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300" w:bottom="280" w:left="460" w:right="300"/>
        </w:sectPr>
      </w:pPr>
      <w:rPr/>
    </w:p>
    <w:p>
      <w:pPr>
        <w:spacing w:before="80" w:after="0" w:line="240" w:lineRule="auto"/>
        <w:ind w:right="-20"/>
        <w:jc w:val="right"/>
        <w:tabs>
          <w:tab w:pos="40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pict>
          <v:group style="position:absolute;margin-left:126.794373pt;margin-top:15.385864pt;width:1.746479pt;height:36.868594pt;mso-position-horizontal-relative:page;mso-position-vertical-relative:paragraph;z-index:-14851" coordorigin="2536,308" coordsize="35,737">
            <v:group style="position:absolute;left:2566;top:310;width:2;height:90" coordorigin="2566,310" coordsize="2,90">
              <v:shape style="position:absolute;left:2566;top:310;width:2;height:90" coordorigin="2566,310" coordsize="0,90" path="m2566,400l2566,310e" filled="f" stroked="t" strokeweight=".232864pt" strokecolor="#383838">
                <v:path arrowok="t"/>
              </v:shape>
            </v:group>
            <v:group style="position:absolute;left:2568;top:343;width:2;height:246" coordorigin="2568,343" coordsize="2,246">
              <v:shape style="position:absolute;left:2568;top:343;width:2;height:246" coordorigin="2568,343" coordsize="0,246" path="m2568,589l2568,343e" filled="f" stroked="t" strokeweight=".232864pt" strokecolor="#575757">
                <v:path arrowok="t"/>
              </v:shape>
            </v:group>
            <v:group style="position:absolute;left:2538;top:584;width:2;height:203" coordorigin="2538,584" coordsize="2,203">
              <v:shape style="position:absolute;left:2538;top:584;width:2;height:203" coordorigin="2538,584" coordsize="0,203" path="m2538,787l2538,584e" filled="f" stroked="t" strokeweight=".232864pt" strokecolor="#000000">
                <v:path arrowok="t"/>
              </v:shape>
            </v:group>
            <v:group style="position:absolute;left:2568;top:759;width:2;height:284" coordorigin="2568,759" coordsize="2,284">
              <v:shape style="position:absolute;left:2568;top:759;width:2;height:284" coordorigin="2568,759" coordsize="0,284" path="m2568,1043l2568,759e" filled="f" stroked="t" strokeweight=".232864pt" strokecolor="#60605B">
                <v:path arrowok="t"/>
              </v:shape>
            </v:group>
            <w10:wrap type="none"/>
          </v:group>
        </w:pict>
      </w:r>
      <w:r>
        <w:rPr/>
        <w:pict>
          <v:group style="position:absolute;margin-left:172.20282pt;margin-top:15.265936pt;width:.1pt;height:4.727191pt;mso-position-horizontal-relative:page;mso-position-vertical-relative:paragraph;z-index:-14850" coordorigin="3444,305" coordsize="2,95">
            <v:shape style="position:absolute;left:3444;top:305;width:2;height:95" coordorigin="3444,305" coordsize="0,95" path="m3444,400l3444,305e" filled="f" stroked="t" strokeweight="1.397183pt" strokecolor="#283474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13"/>
          <w:szCs w:val="13"/>
          <w:color w:val="979997"/>
          <w:w w:val="69"/>
        </w:rPr>
        <w:t>•;</w:t>
      </w:r>
      <w:r>
        <w:rPr>
          <w:rFonts w:ascii="Times New Roman" w:hAnsi="Times New Roman" w:cs="Times New Roman" w:eastAsia="Times New Roman"/>
          <w:sz w:val="13"/>
          <w:szCs w:val="13"/>
          <w:color w:val="979997"/>
          <w:w w:val="100"/>
        </w:rPr>
        <w:tab/>
      </w:r>
      <w:r>
        <w:rPr>
          <w:rFonts w:ascii="Times New Roman" w:hAnsi="Times New Roman" w:cs="Times New Roman" w:eastAsia="Times New Roman"/>
          <w:sz w:val="13"/>
          <w:szCs w:val="13"/>
          <w:color w:val="979997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A8A8AA"/>
          <w:spacing w:val="0"/>
          <w:w w:val="235"/>
          <w:position w:val="1"/>
        </w:rPr>
        <w:t>'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153" w:lineRule="exact"/>
        <w:ind w:right="-20"/>
        <w:jc w:val="left"/>
        <w:rPr>
          <w:rFonts w:ascii="Arial" w:hAnsi="Arial" w:cs="Arial" w:eastAsia="Arial"/>
          <w:sz w:val="15"/>
          <w:szCs w:val="15"/>
        </w:rPr>
      </w:pPr>
      <w:rPr/>
      <w:r>
        <w:rPr/>
        <w:br w:type="column"/>
      </w:r>
      <w:r>
        <w:rPr>
          <w:rFonts w:ascii="Arial" w:hAnsi="Arial" w:cs="Arial" w:eastAsia="Arial"/>
          <w:sz w:val="15"/>
          <w:szCs w:val="15"/>
          <w:color w:val="2F2F2F"/>
          <w:spacing w:val="3"/>
          <w:w w:val="367"/>
        </w:rPr>
        <w:t>\</w:t>
      </w:r>
      <w:r>
        <w:rPr>
          <w:rFonts w:ascii="Arial" w:hAnsi="Arial" w:cs="Arial" w:eastAsia="Arial"/>
          <w:sz w:val="15"/>
          <w:szCs w:val="15"/>
          <w:color w:val="565656"/>
          <w:spacing w:val="0"/>
          <w:w w:val="137"/>
        </w:rPr>
        <w:t>"'.</w:t>
      </w:r>
      <w:r>
        <w:rPr>
          <w:rFonts w:ascii="Arial" w:hAnsi="Arial" w:cs="Arial" w:eastAsia="Arial"/>
          <w:sz w:val="15"/>
          <w:szCs w:val="15"/>
          <w:color w:val="565656"/>
          <w:spacing w:val="-15"/>
          <w:w w:val="137"/>
        </w:rPr>
        <w:t>.</w:t>
      </w:r>
      <w:r>
        <w:rPr>
          <w:rFonts w:ascii="Arial" w:hAnsi="Arial" w:cs="Arial" w:eastAsia="Arial"/>
          <w:sz w:val="15"/>
          <w:szCs w:val="15"/>
          <w:color w:val="565656"/>
          <w:spacing w:val="-42"/>
          <w:w w:val="155"/>
        </w:rPr>
        <w:t>·</w:t>
      </w:r>
      <w:r>
        <w:rPr>
          <w:rFonts w:ascii="Arial" w:hAnsi="Arial" w:cs="Arial" w:eastAsia="Arial"/>
          <w:sz w:val="15"/>
          <w:szCs w:val="15"/>
          <w:color w:val="878987"/>
          <w:spacing w:val="0"/>
          <w:w w:val="106"/>
        </w:rPr>
        <w:t>..</w:t>
      </w:r>
      <w:r>
        <w:rPr>
          <w:rFonts w:ascii="Arial" w:hAnsi="Arial" w:cs="Arial" w:eastAsia="Arial"/>
          <w:sz w:val="15"/>
          <w:szCs w:val="15"/>
          <w:color w:val="878987"/>
          <w:spacing w:val="0"/>
          <w:w w:val="100"/>
        </w:rPr>
        <w:t>  </w:t>
      </w:r>
      <w:r>
        <w:rPr>
          <w:rFonts w:ascii="Arial" w:hAnsi="Arial" w:cs="Arial" w:eastAsia="Arial"/>
          <w:sz w:val="15"/>
          <w:szCs w:val="15"/>
          <w:color w:val="878987"/>
          <w:spacing w:val="-1"/>
          <w:w w:val="100"/>
        </w:rPr>
        <w:t> </w:t>
      </w:r>
      <w:r>
        <w:rPr>
          <w:rFonts w:ascii="Arial" w:hAnsi="Arial" w:cs="Arial" w:eastAsia="Arial"/>
          <w:sz w:val="15"/>
          <w:szCs w:val="15"/>
          <w:color w:val="2F2F2F"/>
          <w:spacing w:val="-38"/>
          <w:w w:val="109"/>
        </w:rPr>
        <w:t>•</w:t>
      </w:r>
      <w:r>
        <w:rPr>
          <w:rFonts w:ascii="Arial" w:hAnsi="Arial" w:cs="Arial" w:eastAsia="Arial"/>
          <w:sz w:val="15"/>
          <w:szCs w:val="15"/>
          <w:color w:val="2F2F2F"/>
          <w:spacing w:val="-8"/>
          <w:w w:val="92"/>
        </w:rPr>
        <w:t>"</w:t>
      </w:r>
      <w:r>
        <w:rPr>
          <w:rFonts w:ascii="Arial" w:hAnsi="Arial" w:cs="Arial" w:eastAsia="Arial"/>
          <w:sz w:val="15"/>
          <w:szCs w:val="15"/>
          <w:color w:val="2F2F2F"/>
          <w:spacing w:val="-34"/>
          <w:w w:val="108"/>
        </w:rPr>
        <w:t>;</w:t>
      </w:r>
      <w:r>
        <w:rPr>
          <w:rFonts w:ascii="Arial" w:hAnsi="Arial" w:cs="Arial" w:eastAsia="Arial"/>
          <w:sz w:val="15"/>
          <w:szCs w:val="15"/>
          <w:color w:val="2F2F2F"/>
          <w:spacing w:val="-37"/>
          <w:w w:val="92"/>
        </w:rPr>
        <w:t>!</w:t>
      </w:r>
      <w:r>
        <w:rPr>
          <w:rFonts w:ascii="Arial" w:hAnsi="Arial" w:cs="Arial" w:eastAsia="Arial"/>
          <w:sz w:val="15"/>
          <w:szCs w:val="15"/>
          <w:color w:val="777779"/>
          <w:spacing w:val="0"/>
          <w:w w:val="154"/>
        </w:rPr>
        <w:t>:</w:t>
      </w:r>
      <w:r>
        <w:rPr>
          <w:rFonts w:ascii="Arial" w:hAnsi="Arial" w:cs="Arial" w:eastAsia="Arial"/>
          <w:sz w:val="15"/>
          <w:szCs w:val="15"/>
          <w:color w:val="777779"/>
          <w:spacing w:val="-18"/>
          <w:w w:val="100"/>
        </w:rPr>
        <w:t> </w:t>
      </w:r>
      <w:r>
        <w:rPr>
          <w:rFonts w:ascii="Arial" w:hAnsi="Arial" w:cs="Arial" w:eastAsia="Arial"/>
          <w:sz w:val="15"/>
          <w:szCs w:val="15"/>
          <w:color w:val="777779"/>
          <w:spacing w:val="0"/>
          <w:w w:val="466"/>
        </w:rPr>
        <w:t>/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300" w:bottom="280" w:left="460" w:right="300"/>
          <w:cols w:num="2" w:equalWidth="0">
            <w:col w:w="2709" w:space="5819"/>
            <w:col w:w="2632"/>
          </w:cols>
        </w:sectPr>
      </w:pPr>
      <w:rPr/>
    </w:p>
    <w:p>
      <w:pPr>
        <w:spacing w:before="9" w:after="0" w:line="170" w:lineRule="exact"/>
        <w:jc w:val="left"/>
        <w:rPr>
          <w:sz w:val="17"/>
          <w:szCs w:val="17"/>
        </w:rPr>
      </w:pPr>
      <w:rPr/>
      <w:r>
        <w:rPr/>
        <w:pict>
          <v:group style="position:absolute;margin-left:27.128639pt;margin-top:45.268097pt;width:547.928650pt;height:763.430864pt;mso-position-horizontal-relative:page;mso-position-vertical-relative:page;z-index:-14854" coordorigin="543,905" coordsize="10959,15269">
            <v:group style="position:absolute;left:559;top:922;width:1379;height:2" coordorigin="559,922" coordsize="1379,2">
              <v:shape style="position:absolute;left:559;top:922;width:1379;height:2" coordorigin="559,922" coordsize="1379,0" path="m559,922l1937,922e" filled="f" stroked="t" strokeweight=".698592pt" strokecolor="#575757">
                <v:path arrowok="t"/>
              </v:shape>
            </v:group>
            <v:group style="position:absolute;left:1882;top:927;width:219;height:2" coordorigin="1882,927" coordsize="219,2">
              <v:shape style="position:absolute;left:1882;top:927;width:219;height:2" coordorigin="1882,927" coordsize="219,0" path="m1882,927l2100,927e" filled="f" stroked="t" strokeweight=".465728pt" strokecolor="#3B3B3B">
                <v:path arrowok="t"/>
              </v:shape>
            </v:group>
            <v:group style="position:absolute;left:2045;top:936;width:9417;height:2" coordorigin="2045,936" coordsize="9417,2">
              <v:shape style="position:absolute;left:2045;top:936;width:9417;height:2" coordorigin="2045,936" coordsize="9417,0" path="m2045,936l11462,936e" filled="f" stroked="t" strokeweight=".698592pt" strokecolor="#646464">
                <v:path arrowok="t"/>
              </v:shape>
            </v:group>
            <v:group style="position:absolute;left:2552;top:927;width:2;height:1513" coordorigin="2552,927" coordsize="2,1513">
              <v:shape style="position:absolute;left:2552;top:927;width:2;height:1513" coordorigin="2552,927" coordsize="0,1513" path="m2552,2439l2552,927e" filled="f" stroked="t" strokeweight=".698592pt" strokecolor="#4F4F4F">
                <v:path arrowok="t"/>
              </v:shape>
            </v:group>
            <v:group style="position:absolute;left:3009;top:931;width:163;height:2" coordorigin="3009,931" coordsize="163,2">
              <v:shape style="position:absolute;left:3009;top:931;width:163;height:2" coordorigin="3009,931" coordsize="163,0" path="m3009,931l3172,931e" filled="f" stroked="t" strokeweight=".465728pt" strokecolor="#444444">
                <v:path arrowok="t"/>
              </v:shape>
            </v:group>
            <v:group style="position:absolute;left:8057;top:938;width:675;height:2" coordorigin="8057,938" coordsize="675,2">
              <v:shape style="position:absolute;left:8057;top:938;width:675;height:2" coordorigin="8057,938" coordsize="675,0" path="m8057,938l8732,938e" filled="f" stroked="t" strokeweight=".465728pt" strokecolor="#606060">
                <v:path arrowok="t"/>
              </v:shape>
            </v:group>
            <v:group style="position:absolute;left:9161;top:936;width:2;height:529" coordorigin="9161,936" coordsize="2,529">
              <v:shape style="position:absolute;left:9161;top:936;width:2;height:529" coordorigin="9161,936" coordsize="0,529" path="m9161,1465l9161,936e" filled="f" stroked="t" strokeweight=".698592pt" strokecolor="#5B5B5B">
                <v:path arrowok="t"/>
              </v:shape>
            </v:group>
            <v:group style="position:absolute;left:11464;top:931;width:2;height:4713" coordorigin="11464,931" coordsize="2,4713">
              <v:shape style="position:absolute;left:11464;top:931;width:2;height:4713" coordorigin="11464,931" coordsize="0,4713" path="m11464,5644l11464,931e" filled="f" stroked="t" strokeweight=".698592pt" strokecolor="#606060">
                <v:path arrowok="t"/>
              </v:shape>
            </v:group>
            <v:group style="position:absolute;left:9161;top:1409;width:2;height:232" coordorigin="9161,1409" coordsize="2,232">
              <v:shape style="position:absolute;left:9161;top:1409;width:2;height:232" coordorigin="9161,1409" coordsize="0,232" path="m9161,1640l9161,1409e" filled="f" stroked="t" strokeweight=".465728pt" strokecolor="#444444">
                <v:path arrowok="t"/>
              </v:shape>
            </v:group>
            <v:group style="position:absolute;left:9163;top:1584;width:2;height:856" coordorigin="9163,1584" coordsize="2,856">
              <v:shape style="position:absolute;left:9163;top:1584;width:2;height:856" coordorigin="9163,1584" coordsize="0,856" path="m9163,2439l9163,1584e" filled="f" stroked="t" strokeweight=".698592pt" strokecolor="#5B5B5B">
                <v:path arrowok="t"/>
              </v:shape>
            </v:group>
            <v:group style="position:absolute;left:566;top:912;width:2;height:15255" coordorigin="566,912" coordsize="2,15255">
              <v:shape style="position:absolute;left:566;top:912;width:2;height:15255" coordorigin="566,912" coordsize="0,15255" path="m566,16167l566,912e" filled="f" stroked="t" strokeweight=".698592pt" strokecolor="#575757">
                <v:path arrowok="t"/>
              </v:shape>
            </v:group>
            <v:group style="position:absolute;left:554;top:2430;width:6320;height:2" coordorigin="554,2430" coordsize="6320,2">
              <v:shape style="position:absolute;left:554;top:2430;width:6320;height:2" coordorigin="554,2430" coordsize="6320,0" path="m554,2430l6874,2430e" filled="f" stroked="t" strokeweight=".698592pt" strokecolor="#5B5B5B">
                <v:path arrowok="t"/>
              </v:shape>
            </v:group>
            <v:group style="position:absolute;left:6818;top:2435;width:251;height:2" coordorigin="6818,2435" coordsize="251,2">
              <v:shape style="position:absolute;left:6818;top:2435;width:251;height:2" coordorigin="6818,2435" coordsize="251,0" path="m6818,2435l7070,2435e" filled="f" stroked="t" strokeweight=".465728pt" strokecolor="#575757">
                <v:path arrowok="t"/>
              </v:shape>
            </v:group>
            <v:group style="position:absolute;left:7014;top:2435;width:4452;height:2" coordorigin="7014,2435" coordsize="4452,2">
              <v:shape style="position:absolute;left:7014;top:2435;width:4452;height:2" coordorigin="7014,2435" coordsize="4452,0" path="m7014,2435l11466,2435e" filled="f" stroked="t" strokeweight=".698592pt" strokecolor="#676767">
                <v:path arrowok="t"/>
              </v:shape>
            </v:group>
            <v:group style="position:absolute;left:550;top:2666;width:9012;height:2" coordorigin="550,2666" coordsize="9012,2">
              <v:shape style="position:absolute;left:550;top:2666;width:9012;height:2" coordorigin="550,2666" coordsize="9012,0" path="m550,2666l9561,2666e" filled="f" stroked="t" strokeweight=".698592pt" strokecolor="#606060">
                <v:path arrowok="t"/>
              </v:shape>
            </v:group>
            <v:group style="position:absolute;left:9506;top:2673;width:1956;height:2" coordorigin="9506,2673" coordsize="1956,2">
              <v:shape style="position:absolute;left:9506;top:2673;width:1956;height:2" coordorigin="9506,2673" coordsize="1956,0" path="m9506,2673l11462,2673e" filled="f" stroked="t" strokeweight=".698592pt" strokecolor="#646464">
                <v:path arrowok="t"/>
              </v:shape>
            </v:group>
            <v:group style="position:absolute;left:554;top:2902;width:8178;height:2" coordorigin="554,2902" coordsize="8178,2">
              <v:shape style="position:absolute;left:554;top:2902;width:8178;height:2" coordorigin="554,2902" coordsize="8178,0" path="m554,2902l8732,2902e" filled="f" stroked="t" strokeweight=".698592pt" strokecolor="#606060">
                <v:path arrowok="t"/>
              </v:shape>
            </v:group>
            <v:group style="position:absolute;left:3116;top:2905;width:340;height:2" coordorigin="3116,2905" coordsize="340,2">
              <v:shape style="position:absolute;left:3116;top:2905;width:340;height:2" coordorigin="3116,2905" coordsize="340,0" path="m3116,2905l3456,2905e" filled="f" stroked="t" strokeweight=".465728pt" strokecolor="#575757">
                <v:path arrowok="t"/>
              </v:shape>
            </v:group>
            <v:group style="position:absolute;left:8677;top:2912;width:2790;height:2" coordorigin="8677,2912" coordsize="2790,2">
              <v:shape style="position:absolute;left:8677;top:2912;width:2790;height:2" coordorigin="8677,2912" coordsize="2790,0" path="m8677,2912l11466,2912e" filled="f" stroked="t" strokeweight=".698592pt" strokecolor="#606060">
                <v:path arrowok="t"/>
              </v:shape>
            </v:group>
            <v:group style="position:absolute;left:11457;top:2146;width:2;height:1130" coordorigin="11457,2146" coordsize="2,1130">
              <v:shape style="position:absolute;left:11457;top:2146;width:2;height:1130" coordorigin="11457,2146" coordsize="0,1130" path="m11457,3276l11457,2146e" filled="f" stroked="t" strokeweight=".698592pt" strokecolor="#606060">
                <v:path arrowok="t"/>
              </v:shape>
            </v:group>
            <v:group style="position:absolute;left:550;top:3144;width:10921;height:2" coordorigin="550,3144" coordsize="10921,2">
              <v:shape style="position:absolute;left:550;top:3144;width:10921;height:2" coordorigin="550,3144" coordsize="10921,0" path="m550,3144l11471,3144e" filled="f" stroked="t" strokeweight=".698592pt" strokecolor="#606060">
                <v:path arrowok="t"/>
              </v:shape>
            </v:group>
            <v:group style="position:absolute;left:5961;top:3144;width:251;height:2" coordorigin="5961,3144" coordsize="251,2">
              <v:shape style="position:absolute;left:5961;top:3144;width:251;height:2" coordorigin="5961,3144" coordsize="251,0" path="m5961,3144l6213,3144e" filled="f" stroked="t" strokeweight=".465728pt" strokecolor="#545454">
                <v:path arrowok="t"/>
              </v:shape>
            </v:group>
            <v:group style="position:absolute;left:6818;top:3144;width:251;height:2" coordorigin="6818,3144" coordsize="251,2">
              <v:shape style="position:absolute;left:6818;top:3144;width:251;height:2" coordorigin="6818,3144" coordsize="251,0" path="m6818,3144l7070,3144e" filled="f" stroked="t" strokeweight=".465728pt" strokecolor="#484848">
                <v:path arrowok="t"/>
              </v:shape>
            </v:group>
            <v:group style="position:absolute;left:554;top:3370;width:1397;height:2" coordorigin="554,3370" coordsize="1397,2">
              <v:shape style="position:absolute;left:554;top:3370;width:1397;height:2" coordorigin="554,3370" coordsize="1397,0" path="m554,3370l1951,3370e" filled="f" stroked="t" strokeweight=".698592pt" strokecolor="#575757">
                <v:path arrowok="t"/>
              </v:shape>
            </v:group>
            <v:group style="position:absolute;left:578;top:3382;width:10889;height:2" coordorigin="578,3382" coordsize="10889,2">
              <v:shape style="position:absolute;left:578;top:3382;width:10889;height:2" coordorigin="578,3382" coordsize="10889,0" path="m578,3382l11466,3382e" filled="f" stroked="t" strokeweight=".698592pt" strokecolor="#606060">
                <v:path arrowok="t"/>
              </v:shape>
            </v:group>
            <v:group style="position:absolute;left:550;top:3614;width:10921;height:2" coordorigin="550,3614" coordsize="10921,2">
              <v:shape style="position:absolute;left:550;top:3614;width:10921;height:2" coordorigin="550,3614" coordsize="10921,0" path="m550,3614l11471,3614e" filled="f" stroked="t" strokeweight=".698592pt" strokecolor="#646464">
                <v:path arrowok="t"/>
              </v:shape>
            </v:group>
            <v:group style="position:absolute;left:4010;top:3602;width:2;height:468" coordorigin="4010,3602" coordsize="2,468">
              <v:shape style="position:absolute;left:4010;top:3602;width:2;height:468" coordorigin="4010,3602" coordsize="0,468" path="m4010,4070l4010,3602e" filled="f" stroked="t" strokeweight=".698592pt" strokecolor="#545454">
                <v:path arrowok="t"/>
              </v:shape>
            </v:group>
            <v:group style="position:absolute;left:7051;top:3612;width:2;height:761" coordorigin="7051,3612" coordsize="2,761">
              <v:shape style="position:absolute;left:7051;top:3612;width:2;height:761" coordorigin="7051,3612" coordsize="0,761" path="m7051,4373l7051,3612e" filled="f" stroked="t" strokeweight=".698592pt" strokecolor="#5B5B5B">
                <v:path arrowok="t"/>
              </v:shape>
            </v:group>
            <v:group style="position:absolute;left:7037;top:4042;width:2114;height:2" coordorigin="7037,4042" coordsize="2114,2">
              <v:shape style="position:absolute;left:7037;top:4042;width:2114;height:2" coordorigin="7037,4042" coordsize="2114,0" path="m7037,4042l9152,4042e" filled="f" stroked="t" strokeweight=".232864pt" strokecolor="#6B6B6B">
                <v:path arrowok="t"/>
              </v:shape>
            </v:group>
            <v:group style="position:absolute;left:4005;top:4037;width:2366;height:2" coordorigin="4005,4037" coordsize="2366,2">
              <v:shape style="position:absolute;left:4005;top:4037;width:2366;height:2" coordorigin="4005,4037" coordsize="2366,0" path="m4005,4037l6371,4037e" filled="f" stroked="t" strokeweight=".698592pt" strokecolor="#777777">
                <v:path arrowok="t"/>
              </v:shape>
            </v:group>
            <v:group style="position:absolute;left:6129;top:4035;width:931;height:2" coordorigin="6129,4035" coordsize="931,2">
              <v:shape style="position:absolute;left:6129;top:4035;width:931;height:2" coordorigin="6129,4035" coordsize="931,0" path="m6129,4035l7060,4035e" filled="f" stroked="t" strokeweight=".698592pt" strokecolor="#B8B8B8">
                <v:path arrowok="t"/>
              </v:shape>
            </v:group>
            <v:group style="position:absolute;left:9152;top:4042;width:382;height:2" coordorigin="9152,4042" coordsize="382,2">
              <v:shape style="position:absolute;left:9152;top:4042;width:382;height:2" coordorigin="9152,4042" coordsize="382,0" path="m9152,4042l9533,4042e" filled="f" stroked="t" strokeweight=".232864pt" strokecolor="#000000">
                <v:path arrowok="t"/>
              </v:shape>
            </v:group>
            <v:group style="position:absolute;left:9533;top:4042;width:1937;height:2" coordorigin="9533,4042" coordsize="1937,2">
              <v:shape style="position:absolute;left:9533;top:4042;width:1937;height:2" coordorigin="9533,4042" coordsize="1937,0" path="m9533,4042l11471,4042e" filled="f" stroked="t" strokeweight=".232864pt" strokecolor="#3B3B3B">
                <v:path arrowok="t"/>
              </v:shape>
            </v:group>
            <v:group style="position:absolute;left:550;top:4354;width:1388;height:2" coordorigin="550,4354" coordsize="1388,2">
              <v:shape style="position:absolute;left:550;top:4354;width:1388;height:2" coordorigin="550,4354" coordsize="1388,0" path="m550,4354l1937,4354e" filled="f" stroked="t" strokeweight=".698592pt" strokecolor="#606060">
                <v:path arrowok="t"/>
              </v:shape>
            </v:group>
            <v:group style="position:absolute;left:1882;top:4358;width:219;height:2" coordorigin="1882,4358" coordsize="219,2">
              <v:shape style="position:absolute;left:1882;top:4358;width:219;height:2" coordorigin="1882,4358" coordsize="219,0" path="m1882,4358l2100,4358e" filled="f" stroked="t" strokeweight=".465728pt" strokecolor="#575757">
                <v:path arrowok="t"/>
              </v:shape>
            </v:group>
            <v:group style="position:absolute;left:2045;top:4358;width:1998;height:2" coordorigin="2045,4358" coordsize="1998,2">
              <v:shape style="position:absolute;left:2045;top:4358;width:1998;height:2" coordorigin="2045,4358" coordsize="1998,0" path="m2045,4358l4043,4358e" filled="f" stroked="t" strokeweight=".698592pt" strokecolor="#5B5B5B">
                <v:path arrowok="t"/>
              </v:shape>
            </v:group>
            <v:group style="position:absolute;left:4022;top:3687;width:2;height:685" coordorigin="4022,3687" coordsize="2,685">
              <v:shape style="position:absolute;left:4022;top:3687;width:2;height:685" coordorigin="4022,3687" coordsize="0,685" path="m4022,4373l4022,3687e" filled="f" stroked="t" strokeweight=".931455pt" strokecolor="#3F3F3F">
                <v:path arrowok="t"/>
              </v:shape>
            </v:group>
            <v:group style="position:absolute;left:3917;top:4354;width:2021;height:2" coordorigin="3917,4354" coordsize="2021,2">
              <v:shape style="position:absolute;left:3917;top:4354;width:2021;height:2" coordorigin="3917,4354" coordsize="2021,0" path="m3917,4354l5938,4354e" filled="f" stroked="t" strokeweight="1.397183pt" strokecolor="#676767">
                <v:path arrowok="t"/>
              </v:shape>
            </v:group>
            <v:group style="position:absolute;left:6818;top:4366;width:4657;height:2" coordorigin="6818,4366" coordsize="4657,2">
              <v:shape style="position:absolute;left:6818;top:4366;width:4657;height:2" coordorigin="6818,4366" coordsize="4657,0" path="m6818,4366l11476,4366e" filled="f" stroked="t" strokeweight=".698592pt" strokecolor="#606060">
                <v:path arrowok="t"/>
              </v:shape>
            </v:group>
            <v:group style="position:absolute;left:554;top:4642;width:10921;height:2" coordorigin="554,4642" coordsize="10921,2">
              <v:shape style="position:absolute;left:554;top:4642;width:10921;height:2" coordorigin="554,4642" coordsize="10921,0" path="m554,4642l11476,4642e" filled="f" stroked="t" strokeweight=".698592pt" strokecolor="#5B5B5B">
                <v:path arrowok="t"/>
              </v:shape>
            </v:group>
            <v:group style="position:absolute;left:11466;top:4098;width:2;height:1295" coordorigin="11466,4098" coordsize="2,1295">
              <v:shape style="position:absolute;left:11466;top:4098;width:2;height:1295" coordorigin="11466,4098" coordsize="0,1295" path="m11466,5394l11466,4098e" filled="f" stroked="t" strokeweight=".698592pt" strokecolor="#646464">
                <v:path arrowok="t"/>
              </v:shape>
            </v:group>
            <v:group style="position:absolute;left:2552;top:4881;width:8923;height:2" coordorigin="2552,4881" coordsize="8923,2">
              <v:shape style="position:absolute;left:2552;top:4881;width:8923;height:2" coordorigin="2552,4881" coordsize="8923,0" path="m2552,4881l11476,4881e" filled="f" stroked="t" strokeweight=".698592pt" strokecolor="#5B5B5B">
                <v:path arrowok="t"/>
              </v:shape>
            </v:group>
            <v:group style="position:absolute;left:6818;top:4883;width:251;height:2" coordorigin="6818,4883" coordsize="251,2">
              <v:shape style="position:absolute;left:6818;top:4883;width:251;height:2" coordorigin="6818,4883" coordsize="251,0" path="m6818,4883l7070,4883e" filled="f" stroked="t" strokeweight=".465728pt" strokecolor="#4F4F4F">
                <v:path arrowok="t"/>
              </v:shape>
            </v:group>
            <v:group style="position:absolute;left:5053;top:4874;width:2;height:1754" coordorigin="5053,4874" coordsize="2,1754">
              <v:shape style="position:absolute;left:5053;top:4874;width:2;height:1754" coordorigin="5053,4874" coordsize="0,1754" path="m5053,6628l5053,4874e" filled="f" stroked="t" strokeweight=".698592pt" strokecolor="#575757">
                <v:path arrowok="t"/>
              </v:shape>
            </v:group>
            <v:group style="position:absolute;left:7810;top:4864;width:2;height:260" coordorigin="7810,4864" coordsize="2,260">
              <v:shape style="position:absolute;left:7810;top:4864;width:2;height:260" coordorigin="7810,4864" coordsize="0,260" path="m7810,5124l7810,4864e" filled="f" stroked="t" strokeweight=".232864pt" strokecolor="#2B2B2B">
                <v:path arrowok="t"/>
              </v:shape>
            </v:group>
            <v:group style="position:absolute;left:564;top:5096;width:2;height:288" coordorigin="564,5096" coordsize="2,288">
              <v:shape style="position:absolute;left:564;top:5096;width:2;height:288" coordorigin="564,5096" coordsize="0,288" path="m564,5384l564,5096e" filled="f" stroked="t" strokeweight=".465728pt" strokecolor="#484848">
                <v:path arrowok="t"/>
              </v:shape>
            </v:group>
            <v:group style="position:absolute;left:5048;top:5370;width:391;height:2" coordorigin="5048,5370" coordsize="391,2">
              <v:shape style="position:absolute;left:5048;top:5370;width:391;height:2" coordorigin="5048,5370" coordsize="391,0" path="m5048,5370l5440,5370e" filled="f" stroked="t" strokeweight=".698592pt" strokecolor="#5B5B5B">
                <v:path arrowok="t"/>
              </v:shape>
            </v:group>
            <v:group style="position:absolute;left:5384;top:5370;width:210;height:2" coordorigin="5384,5370" coordsize="210,2">
              <v:shape style="position:absolute;left:5384;top:5370;width:210;height:2" coordorigin="5384,5370" coordsize="210,0" path="m5384,5370l5593,5370e" filled="f" stroked="t" strokeweight=".465728pt" strokecolor="#484848">
                <v:path arrowok="t"/>
              </v:shape>
            </v:group>
            <v:group style="position:absolute;left:5538;top:5370;width:675;height:2" coordorigin="5538,5370" coordsize="675,2">
              <v:shape style="position:absolute;left:5538;top:5370;width:675;height:2" coordorigin="5538,5370" coordsize="675,0" path="m5538,5370l6213,5370e" filled="f" stroked="t" strokeweight=".698592pt" strokecolor="#606060">
                <v:path arrowok="t"/>
              </v:shape>
            </v:group>
            <v:group style="position:absolute;left:6157;top:5370;width:214;height:2" coordorigin="6157,5370" coordsize="214,2">
              <v:shape style="position:absolute;left:6157;top:5370;width:214;height:2" coordorigin="6157,5370" coordsize="214,0" path="m6157,5370l6371,5370e" filled="f" stroked="t" strokeweight=".465728pt" strokecolor="#4B4B4B">
                <v:path arrowok="t"/>
              </v:shape>
            </v:group>
            <v:group style="position:absolute;left:6315;top:5370;width:5165;height:2" coordorigin="6315,5370" coordsize="5165,2">
              <v:shape style="position:absolute;left:6315;top:5370;width:5165;height:2" coordorigin="6315,5370" coordsize="5165,0" path="m6315,5370l11480,5370e" filled="f" stroked="t" strokeweight=".698592pt" strokecolor="#606060">
                <v:path arrowok="t"/>
              </v:shape>
            </v:group>
            <v:group style="position:absolute;left:7810;top:5124;width:2;height:241" coordorigin="7810,5124" coordsize="2,241">
              <v:shape style="position:absolute;left:7810;top:5124;width:2;height:241" coordorigin="7810,5124" coordsize="0,241" path="m7810,5365l7810,5124e" filled="f" stroked="t" strokeweight=".232864pt" strokecolor="#6B6B6B">
                <v:path arrowok="t"/>
              </v:shape>
            </v:group>
            <v:group style="position:absolute;left:5044;top:5618;width:6436;height:2" coordorigin="5044,5618" coordsize="6436,2">
              <v:shape style="position:absolute;left:5044;top:5618;width:6436;height:2" coordorigin="5044,5618" coordsize="6436,0" path="m5044,5618l11480,5618e" filled="f" stroked="t" strokeweight=".698592pt" strokecolor="#606060">
                <v:path arrowok="t"/>
              </v:shape>
            </v:group>
            <v:group style="position:absolute;left:2555;top:4349;width:2;height:3205" coordorigin="2555,4349" coordsize="2,3205">
              <v:shape style="position:absolute;left:2555;top:4349;width:2;height:3205" coordorigin="2555,4349" coordsize="0,3205" path="m2555,7554l2555,4349e" filled="f" stroked="t" strokeweight=".698592pt" strokecolor="#575757">
                <v:path arrowok="t"/>
              </v:shape>
            </v:group>
            <v:group style="position:absolute;left:5048;top:5864;width:6432;height:2" coordorigin="5048,5864" coordsize="6432,2">
              <v:shape style="position:absolute;left:5048;top:5864;width:6432;height:2" coordorigin="5048,5864" coordsize="6432,0" path="m5048,5864l11480,5864e" filled="f" stroked="t" strokeweight=".698592pt" strokecolor="#646464">
                <v:path arrowok="t"/>
              </v:shape>
            </v:group>
            <v:group style="position:absolute;left:11476;top:5573;width:2;height:3838" coordorigin="11476,5573" coordsize="2,3838">
              <v:shape style="position:absolute;left:11476;top:5573;width:2;height:3838" coordorigin="11476,5573" coordsize="0,3838" path="m11476,9412l11476,5573e" filled="f" stroked="t" strokeweight=".698592pt" strokecolor="#646464">
                <v:path arrowok="t"/>
              </v:shape>
            </v:group>
            <v:group style="position:absolute;left:564;top:5299;width:2;height:1328" coordorigin="564,5299" coordsize="2,1328">
              <v:shape style="position:absolute;left:564;top:5299;width:2;height:1328" coordorigin="564,5299" coordsize="0,1328" path="m564,6628l564,5299e" filled="f" stroked="t" strokeweight=".698592pt" strokecolor="#545454">
                <v:path arrowok="t"/>
              </v:shape>
            </v:group>
            <v:group style="position:absolute;left:2548;top:6096;width:8937;height:2" coordorigin="2548,6096" coordsize="8937,2">
              <v:shape style="position:absolute;left:2548;top:6096;width:8937;height:2" coordorigin="2548,6096" coordsize="8937,0" path="m2548,6096l11485,6096e" filled="f" stroked="t" strokeweight=".698592pt" strokecolor="#646464">
                <v:path arrowok="t"/>
              </v:shape>
            </v:group>
            <v:group style="position:absolute;left:1420;top:6334;width:10060;height:2" coordorigin="1420,6334" coordsize="10060,2">
              <v:shape style="position:absolute;left:1420;top:6334;width:10060;height:2" coordorigin="1420,6334" coordsize="10060,0" path="m1420,6334l11480,6334e" filled="f" stroked="t" strokeweight=".698592pt" strokecolor="#676767">
                <v:path arrowok="t"/>
              </v:shape>
            </v:group>
            <v:group style="position:absolute;left:7810;top:6316;width:2;height:284" coordorigin="7810,6316" coordsize="2,284">
              <v:shape style="position:absolute;left:7810;top:6316;width:2;height:284" coordorigin="7810,6316" coordsize="0,284" path="m7810,6599l7810,6316e" filled="f" stroked="t" strokeweight=".232864pt" strokecolor="#707070">
                <v:path arrowok="t"/>
              </v:shape>
            </v:group>
            <v:group style="position:absolute;left:2548;top:6802;width:8928;height:2" coordorigin="2548,6802" coordsize="8928,2">
              <v:shape style="position:absolute;left:2548;top:6802;width:8928;height:2" coordorigin="2548,6802" coordsize="8928,0" path="m2548,6802l11476,6802e" filled="f" stroked="t" strokeweight=".698592pt" strokecolor="#676767">
                <v:path arrowok="t"/>
              </v:shape>
            </v:group>
            <v:group style="position:absolute;left:5053;top:6377;width:2;height:454" coordorigin="5053,6377" coordsize="2,454">
              <v:shape style="position:absolute;left:5053;top:6377;width:2;height:454" coordorigin="5053,6377" coordsize="0,454" path="m5053,6831l5053,6377e" filled="f" stroked="t" strokeweight=".465728pt" strokecolor="#545454">
                <v:path arrowok="t"/>
              </v:shape>
            </v:group>
            <v:group style="position:absolute;left:7810;top:6599;width:2;height:435" coordorigin="7810,6599" coordsize="2,435">
              <v:shape style="position:absolute;left:7810;top:6599;width:2;height:435" coordorigin="7810,6599" coordsize="0,435" path="m7810,7034l7810,6599e" filled="f" stroked="t" strokeweight=".232864pt" strokecolor="#444444">
                <v:path arrowok="t"/>
              </v:shape>
            </v:group>
            <v:group style="position:absolute;left:2543;top:7039;width:8937;height:2" coordorigin="2543,7039" coordsize="8937,2">
              <v:shape style="position:absolute;left:2543;top:7039;width:8937;height:2" coordorigin="2543,7039" coordsize="8937,0" path="m2543,7039l11480,7039e" filled="f" stroked="t" strokeweight=".698592pt" strokecolor="#676767">
                <v:path arrowok="t"/>
              </v:shape>
            </v:group>
            <v:group style="position:absolute;left:5053;top:6760;width:2;height:288" coordorigin="5053,6760" coordsize="2,288">
              <v:shape style="position:absolute;left:5053;top:6760;width:2;height:288" coordorigin="5053,6760" coordsize="0,288" path="m5053,7048l5053,6760e" filled="f" stroked="t" strokeweight=".931455pt" strokecolor="#5B5B5B">
                <v:path arrowok="t"/>
              </v:shape>
            </v:group>
            <v:group style="position:absolute;left:5961;top:7039;width:251;height:2" coordorigin="5961,7039" coordsize="251,2">
              <v:shape style="position:absolute;left:5961;top:7039;width:251;height:2" coordorigin="5961,7039" coordsize="251,0" path="m5961,7039l6213,7039e" filled="f" stroked="t" strokeweight=".465728pt" strokecolor="#575757">
                <v:path arrowok="t"/>
              </v:shape>
            </v:group>
            <v:group style="position:absolute;left:6818;top:7039;width:251;height:2" coordorigin="6818,7039" coordsize="251,2">
              <v:shape style="position:absolute;left:6818;top:7039;width:251;height:2" coordorigin="6818,7039" coordsize="251,0" path="m6818,7039l7070,7039e" filled="f" stroked="t" strokeweight=".465728pt" strokecolor="#575757">
                <v:path arrowok="t"/>
              </v:shape>
            </v:group>
            <v:group style="position:absolute;left:554;top:7278;width:10921;height:2" coordorigin="554,7278" coordsize="10921,2">
              <v:shape style="position:absolute;left:554;top:7278;width:10921;height:2" coordorigin="554,7278" coordsize="10921,0" path="m554,7278l11476,7278e" filled="f" stroked="t" strokeweight=".698592pt" strokecolor="#676767">
                <v:path arrowok="t"/>
              </v:shape>
            </v:group>
            <v:group style="position:absolute;left:564;top:7736;width:2501;height:2" coordorigin="564,7736" coordsize="2501,2">
              <v:shape style="position:absolute;left:564;top:7736;width:2501;height:2" coordorigin="564,7736" coordsize="2501,0" path="m564,7736l3064,7736e" filled="f" stroked="t" strokeweight=".698592pt" strokecolor="#606060">
                <v:path arrowok="t"/>
              </v:shape>
            </v:group>
            <v:group style="position:absolute;left:2555;top:7497;width:2;height:265" coordorigin="2555,7497" coordsize="2,265">
              <v:shape style="position:absolute;left:2555;top:7497;width:2;height:265" coordorigin="2555,7497" coordsize="0,265" path="m2555,7762l2555,7497e" filled="f" stroked="t" strokeweight=".465728pt" strokecolor="#444444">
                <v:path arrowok="t"/>
              </v:shape>
            </v:group>
            <v:group style="position:absolute;left:3009;top:7738;width:163;height:2" coordorigin="3009,7738" coordsize="163,2">
              <v:shape style="position:absolute;left:3009;top:7738;width:163;height:2" coordorigin="3009,7738" coordsize="163,0" path="m3009,7738l3172,7738e" filled="f" stroked="t" strokeweight=".465728pt" strokecolor="#484848">
                <v:path arrowok="t"/>
              </v:shape>
            </v:group>
            <v:group style="position:absolute;left:3116;top:7738;width:2901;height:2" coordorigin="3116,7738" coordsize="2901,2">
              <v:shape style="position:absolute;left:3116;top:7738;width:2901;height:2" coordorigin="3116,7738" coordsize="2901,0" path="m3116,7738l6017,7738e" filled="f" stroked="t" strokeweight=".698592pt" strokecolor="#676767">
                <v:path arrowok="t"/>
              </v:shape>
            </v:group>
            <v:group style="position:absolute;left:5961;top:7738;width:251;height:2" coordorigin="5961,7738" coordsize="251,2">
              <v:shape style="position:absolute;left:5961;top:7738;width:251;height:2" coordorigin="5961,7738" coordsize="251,0" path="m5961,7738l6213,7738e" filled="f" stroked="t" strokeweight=".465728pt" strokecolor="#4F4F4F">
                <v:path arrowok="t"/>
              </v:shape>
            </v:group>
            <v:group style="position:absolute;left:6157;top:7738;width:5328;height:2" coordorigin="6157,7738" coordsize="5328,2">
              <v:shape style="position:absolute;left:6157;top:7738;width:5328;height:2" coordorigin="6157,7738" coordsize="5328,0" path="m6157,7738l11485,7738e" filled="f" stroked="t" strokeweight=".698592pt" strokecolor="#646464">
                <v:path arrowok="t"/>
              </v:shape>
            </v:group>
            <v:group style="position:absolute;left:2559;top:7691;width:2;height:4576" coordorigin="2559,7691" coordsize="2,4576">
              <v:shape style="position:absolute;left:2559;top:7691;width:2;height:4576" coordorigin="2559,7691" coordsize="0,4576" path="m2559,12267l2559,7691e" filled="f" stroked="t" strokeweight=".698592pt" strokecolor="#575757">
                <v:path arrowok="t"/>
              </v:shape>
            </v:group>
            <v:group style="position:absolute;left:5058;top:7729;width:2;height:728" coordorigin="5058,7729" coordsize="2,728">
              <v:shape style="position:absolute;left:5058;top:7729;width:2;height:728" coordorigin="5058,7729" coordsize="0,728" path="m5058,8457l5058,7729e" filled="f" stroked="t" strokeweight=".698592pt" strokecolor="#575757">
                <v:path arrowok="t"/>
              </v:shape>
            </v:group>
            <v:group style="position:absolute;left:5048;top:7975;width:6432;height:2" coordorigin="5048,7975" coordsize="6432,2">
              <v:shape style="position:absolute;left:5048;top:7975;width:6432;height:2" coordorigin="5048,7975" coordsize="6432,0" path="m5048,7975l11480,7975e" filled="f" stroked="t" strokeweight=".698592pt" strokecolor="#646464">
                <v:path arrowok="t"/>
              </v:shape>
            </v:group>
            <v:group style="position:absolute;left:5053;top:8211;width:1160;height:2" coordorigin="5053,8211" coordsize="1160,2">
              <v:shape style="position:absolute;left:5053;top:8211;width:1160;height:2" coordorigin="5053,8211" coordsize="1160,0" path="m5053,8211l6213,8211e" filled="f" stroked="t" strokeweight=".698592pt" strokecolor="#646464">
                <v:path arrowok="t"/>
              </v:shape>
            </v:group>
            <v:group style="position:absolute;left:6143;top:8211;width:5342;height:2" coordorigin="6143,8211" coordsize="5342,2">
              <v:shape style="position:absolute;left:6143;top:8211;width:5342;height:2" coordorigin="6143,8211" coordsize="5342,0" path="m6143,8211l11485,8211e" filled="f" stroked="t" strokeweight=".698592pt" strokecolor="#676767">
                <v:path arrowok="t"/>
              </v:shape>
            </v:group>
            <v:group style="position:absolute;left:564;top:8445;width:2501;height:2" coordorigin="564,8445" coordsize="2501,2">
              <v:shape style="position:absolute;left:564;top:8445;width:2501;height:2" coordorigin="564,8445" coordsize="2501,0" path="m564,8445l3064,8445e" filled="f" stroked="t" strokeweight=".698592pt" strokecolor="#575757">
                <v:path arrowok="t"/>
              </v:shape>
            </v:group>
            <v:group style="position:absolute;left:3009;top:8447;width:163;height:2" coordorigin="3009,8447" coordsize="163,2">
              <v:shape style="position:absolute;left:3009;top:8447;width:163;height:2" coordorigin="3009,8447" coordsize="163,0" path="m3009,8447l3172,8447e" filled="f" stroked="t" strokeweight=".465728pt" strokecolor="#444444">
                <v:path arrowok="t"/>
              </v:shape>
            </v:group>
            <v:group style="position:absolute;left:3116;top:8447;width:8374;height:2" coordorigin="3116,8447" coordsize="8374,2">
              <v:shape style="position:absolute;left:3116;top:8447;width:8374;height:2" coordorigin="3116,8447" coordsize="8374,0" path="m3116,8447l11490,8447e" filled="f" stroked="t" strokeweight=".698592pt" strokecolor="#606060">
                <v:path arrowok="t"/>
              </v:shape>
            </v:group>
            <v:group style="position:absolute;left:564;top:9053;width:2501;height:2" coordorigin="564,9053" coordsize="2501,2">
              <v:shape style="position:absolute;left:564;top:9053;width:2501;height:2" coordorigin="564,9053" coordsize="2501,0" path="m564,9053l3064,9053e" filled="f" stroked="t" strokeweight=".698592pt" strokecolor="#575757">
                <v:path arrowok="t"/>
              </v:shape>
            </v:group>
            <v:group style="position:absolute;left:3009;top:9053;width:163;height:2" coordorigin="3009,9053" coordsize="163,2">
              <v:shape style="position:absolute;left:3009;top:9053;width:163;height:2" coordorigin="3009,9053" coordsize="163,0" path="m3009,9053l3172,9053e" filled="f" stroked="t" strokeweight=".465728pt" strokecolor="#484848">
                <v:path arrowok="t"/>
              </v:shape>
            </v:group>
            <v:group style="position:absolute;left:3116;top:9053;width:2901;height:2" coordorigin="3116,9053" coordsize="2901,2">
              <v:shape style="position:absolute;left:3116;top:9053;width:2901;height:2" coordorigin="3116,9053" coordsize="2901,0" path="m3116,9053l6017,9053e" filled="f" stroked="t" strokeweight=".698592pt" strokecolor="#606060">
                <v:path arrowok="t"/>
              </v:shape>
            </v:group>
            <v:group style="position:absolute;left:5961;top:9053;width:251;height:2" coordorigin="5961,9053" coordsize="251,2">
              <v:shape style="position:absolute;left:5961;top:9053;width:251;height:2" coordorigin="5961,9053" coordsize="251,0" path="m5961,9053l6213,9053e" filled="f" stroked="t" strokeweight=".465728pt" strokecolor="#4F4F4F">
                <v:path arrowok="t"/>
              </v:shape>
            </v:group>
            <v:group style="position:absolute;left:6157;top:9053;width:717;height:2" coordorigin="6157,9053" coordsize="717,2">
              <v:shape style="position:absolute;left:6157;top:9053;width:717;height:2" coordorigin="6157,9053" coordsize="717,0" path="m6157,9053l6874,9053e" filled="f" stroked="t" strokeweight=".698592pt" strokecolor="#676767">
                <v:path arrowok="t"/>
              </v:shape>
            </v:group>
            <v:group style="position:absolute;left:6818;top:9053;width:251;height:2" coordorigin="6818,9053" coordsize="251,2">
              <v:shape style="position:absolute;left:6818;top:9053;width:251;height:2" coordorigin="6818,9053" coordsize="251,0" path="m6818,9053l7070,9053e" filled="f" stroked="t" strokeweight=".465728pt" strokecolor="#4F4F4F">
                <v:path arrowok="t"/>
              </v:shape>
            </v:group>
            <v:group style="position:absolute;left:7014;top:9053;width:4471;height:2" coordorigin="7014,9053" coordsize="4471,2">
              <v:shape style="position:absolute;left:7014;top:9053;width:4471;height:2" coordorigin="7014,9053" coordsize="4471,0" path="m7014,9053l11485,9053e" filled="f" stroked="t" strokeweight=".698592pt" strokecolor="#606060">
                <v:path arrowok="t"/>
              </v:shape>
            </v:group>
            <v:group style="position:absolute;left:575;top:8915;width:2;height:416" coordorigin="575,8915" coordsize="2,416">
              <v:shape style="position:absolute;left:575;top:8915;width:2;height:416" coordorigin="575,8915" coordsize="0,416" path="m575,9331l575,8915e" filled="f" stroked="t" strokeweight=".698592pt" strokecolor="#575757">
                <v:path arrowok="t"/>
              </v:shape>
            </v:group>
            <v:group style="position:absolute;left:11485;top:9010;width:2;height:3649" coordorigin="11485,9010" coordsize="2,3649">
              <v:shape style="position:absolute;left:11485;top:9010;width:2;height:3649" coordorigin="11485,9010" coordsize="0,3649" path="m11485,12659l11485,9010e" filled="f" stroked="t" strokeweight=".698592pt" strokecolor="#676767">
                <v:path arrowok="t"/>
              </v:shape>
            </v:group>
            <v:group style="position:absolute;left:564;top:9894;width:10926;height:2" coordorigin="564,9894" coordsize="10926,2">
              <v:shape style="position:absolute;left:564;top:9894;width:10926;height:2" coordorigin="564,9894" coordsize="10926,0" path="m564,9894l11490,9894e" filled="f" stroked="t" strokeweight=".698592pt" strokecolor="#646464">
                <v:path arrowok="t"/>
              </v:shape>
            </v:group>
            <v:group style="position:absolute;left:568;top:10133;width:1369;height:2" coordorigin="568,10133" coordsize="1369,2">
              <v:shape style="position:absolute;left:568;top:10133;width:1369;height:2" coordorigin="568,10133" coordsize="1369,0" path="m568,10133l1937,10133e" filled="f" stroked="t" strokeweight=".698592pt" strokecolor="#606060">
                <v:path arrowok="t"/>
              </v:shape>
            </v:group>
            <v:group style="position:absolute;left:1882;top:10135;width:219;height:2" coordorigin="1882,10135" coordsize="219,2">
              <v:shape style="position:absolute;left:1882;top:10135;width:219;height:2" coordorigin="1882,10135" coordsize="219,0" path="m1882,10135l2100,10135e" filled="f" stroked="t" strokeweight=".465728pt" strokecolor="#444444">
                <v:path arrowok="t"/>
              </v:shape>
            </v:group>
            <v:group style="position:absolute;left:2045;top:10135;width:9445;height:2" coordorigin="2045,10135" coordsize="9445,2">
              <v:shape style="position:absolute;left:2045;top:10135;width:9445;height:2" coordorigin="2045,10135" coordsize="9445,0" path="m2045,10135l11490,10135e" filled="f" stroked="t" strokeweight=".698592pt" strokecolor="#676767">
                <v:path arrowok="t"/>
              </v:shape>
            </v:group>
            <v:group style="position:absolute;left:5384;top:10135;width:210;height:2" coordorigin="5384,10135" coordsize="210,2">
              <v:shape style="position:absolute;left:5384;top:10135;width:210;height:2" coordorigin="5384,10135" coordsize="210,0" path="m5384,10135l5593,10135e" filled="f" stroked="t" strokeweight=".465728pt" strokecolor="#4B4B4B">
                <v:path arrowok="t"/>
              </v:shape>
            </v:group>
            <v:group style="position:absolute;left:6157;top:10135;width:214;height:2" coordorigin="6157,10135" coordsize="214,2">
              <v:shape style="position:absolute;left:6157;top:10135;width:214;height:2" coordorigin="6157,10135" coordsize="214,0" path="m6157,10135l6371,10135e" filled="f" stroked="t" strokeweight=".465728pt" strokecolor="#606060">
                <v:path arrowok="t"/>
              </v:shape>
            </v:group>
            <v:group style="position:absolute;left:564;top:10376;width:2501;height:2" coordorigin="564,10376" coordsize="2501,2">
              <v:shape style="position:absolute;left:564;top:10376;width:2501;height:2" coordorigin="564,10376" coordsize="2501,0" path="m564,10376l3064,10376e" filled="f" stroked="t" strokeweight=".698592pt" strokecolor="#5B5B5B">
                <v:path arrowok="t"/>
              </v:shape>
            </v:group>
            <v:group style="position:absolute;left:3009;top:10376;width:163;height:2" coordorigin="3009,10376" coordsize="163,2">
              <v:shape style="position:absolute;left:3009;top:10376;width:163;height:2" coordorigin="3009,10376" coordsize="163,0" path="m3009,10376l3172,10376e" filled="f" stroked="t" strokeweight=".465728pt" strokecolor="#545454">
                <v:path arrowok="t"/>
              </v:shape>
            </v:group>
            <v:group style="position:absolute;left:3116;top:10376;width:2901;height:2" coordorigin="3116,10376" coordsize="2901,2">
              <v:shape style="position:absolute;left:3116;top:10376;width:2901;height:2" coordorigin="3116,10376" coordsize="2901,0" path="m3116,10376l6017,10376e" filled="f" stroked="t" strokeweight=".698592pt" strokecolor="#646464">
                <v:path arrowok="t"/>
              </v:shape>
            </v:group>
            <v:group style="position:absolute;left:5961;top:10376;width:251;height:2" coordorigin="5961,10376" coordsize="251,2">
              <v:shape style="position:absolute;left:5961;top:10376;width:251;height:2" coordorigin="5961,10376" coordsize="251,0" path="m5961,10376l6213,10376e" filled="f" stroked="t" strokeweight=".465728pt" strokecolor="#4F4F4F">
                <v:path arrowok="t"/>
              </v:shape>
            </v:group>
            <v:group style="position:absolute;left:6157;top:10376;width:5337;height:2" coordorigin="6157,10376" coordsize="5337,2">
              <v:shape style="position:absolute;left:6157;top:10376;width:5337;height:2" coordorigin="6157,10376" coordsize="5337,0" path="m6157,10376l11494,10376e" filled="f" stroked="t" strokeweight=".698592pt" strokecolor="#676767">
                <v:path arrowok="t"/>
              </v:shape>
            </v:group>
            <v:group style="position:absolute;left:575;top:10178;width:2;height:652" coordorigin="575,10178" coordsize="2,652">
              <v:shape style="position:absolute;left:575;top:10178;width:2;height:652" coordorigin="575,10178" coordsize="0,652" path="m575,10830l575,10178e" filled="f" stroked="t" strokeweight=".698592pt" strokecolor="#606060">
                <v:path arrowok="t"/>
              </v:shape>
            </v:group>
            <v:group style="position:absolute;left:941;top:10941;width:10553;height:2" coordorigin="941,10941" coordsize="10553,2">
              <v:shape style="position:absolute;left:941;top:10941;width:10553;height:2" coordorigin="941,10941" coordsize="10553,0" path="m941,10941l11494,10941e" filled="f" stroked="t" strokeweight=".698592pt" strokecolor="#707070">
                <v:path arrowok="t"/>
              </v:shape>
            </v:group>
            <v:group style="position:absolute;left:564;top:11180;width:10931;height:2" coordorigin="564,11180" coordsize="10931,2">
              <v:shape style="position:absolute;left:564;top:11180;width:10931;height:2" coordorigin="564,11180" coordsize="10931,0" path="m564,11180l11494,11180e" filled="f" stroked="t" strokeweight=".698592pt" strokecolor="#6B6B6B">
                <v:path arrowok="t"/>
              </v:shape>
            </v:group>
            <v:group style="position:absolute;left:582;top:10896;width:2;height:5271" coordorigin="582,10896" coordsize="2,5271">
              <v:shape style="position:absolute;left:582;top:10896;width:2;height:5271" coordorigin="582,10896" coordsize="0,5271" path="m582,16167l582,10896e" filled="f" stroked="t" strokeweight=".698592pt" strokecolor="#5B5B5B">
                <v:path arrowok="t"/>
              </v:shape>
            </v:group>
            <v:group style="position:absolute;left:3009;top:11180;width:163;height:2" coordorigin="3009,11180" coordsize="163,2">
              <v:shape style="position:absolute;left:3009;top:11180;width:163;height:2" coordorigin="3009,11180" coordsize="163,0" path="m3009,11180l3172,11180e" filled="f" stroked="t" strokeweight=".465728pt" strokecolor="#545454">
                <v:path arrowok="t"/>
              </v:shape>
            </v:group>
            <v:group style="position:absolute;left:568;top:11421;width:4872;height:2" coordorigin="568,11421" coordsize="4872,2">
              <v:shape style="position:absolute;left:568;top:11421;width:4872;height:2" coordorigin="568,11421" coordsize="4872,0" path="m568,11421l5440,11421e" filled="f" stroked="t" strokeweight=".698592pt" strokecolor="#676767">
                <v:path arrowok="t"/>
              </v:shape>
            </v:group>
            <v:group style="position:absolute;left:1355;top:11175;width:2;height:2709" coordorigin="1355,11175" coordsize="2,2709">
              <v:shape style="position:absolute;left:1355;top:11175;width:2;height:2709" coordorigin="1355,11175" coordsize="0,2709" path="m1355,13884l1355,11175e" filled="f" stroked="t" strokeweight=".698592pt" strokecolor="#575757">
                <v:path arrowok="t"/>
              </v:shape>
            </v:group>
            <v:group style="position:absolute;left:1921;top:11170;width:2;height:4997" coordorigin="1921,11170" coordsize="2,4997">
              <v:shape style="position:absolute;left:1921;top:11170;width:2;height:4997" coordorigin="1921,11170" coordsize="0,4997" path="m1921,16167l1921,11170e" filled="f" stroked="t" strokeweight=".698592pt" strokecolor="#575757">
                <v:path arrowok="t"/>
              </v:shape>
            </v:group>
            <v:group style="position:absolute;left:5384;top:11421;width:210;height:2" coordorigin="5384,11421" coordsize="210,2">
              <v:shape style="position:absolute;left:5384;top:11421;width:210;height:2" coordorigin="5384,11421" coordsize="210,0" path="m5384,11421l5593,11421e" filled="f" stroked="t" strokeweight=".465728pt" strokecolor="#4F4F4F">
                <v:path arrowok="t"/>
              </v:shape>
            </v:group>
            <v:group style="position:absolute;left:5538;top:11421;width:5957;height:2" coordorigin="5538,11421" coordsize="5957,2">
              <v:shape style="position:absolute;left:5538;top:11421;width:5957;height:2" coordorigin="5538,11421" coordsize="5957,0" path="m5538,11421l11494,11421e" filled="f" stroked="t" strokeweight=".698592pt" strokecolor="#676767">
                <v:path arrowok="t"/>
              </v:shape>
            </v:group>
            <v:group style="position:absolute;left:6157;top:11421;width:214;height:2" coordorigin="6157,11421" coordsize="214,2">
              <v:shape style="position:absolute;left:6157;top:11421;width:214;height:2" coordorigin="6157,11421" coordsize="214,0" path="m6157,11421l6371,11421e" filled="f" stroked="t" strokeweight=".465728pt" strokecolor="#606060">
                <v:path arrowok="t"/>
              </v:shape>
            </v:group>
            <v:group style="position:absolute;left:7473;top:11166;width:2;height:4472" coordorigin="7473,11166" coordsize="2,4472">
              <v:shape style="position:absolute;left:7473;top:11166;width:2;height:4472" coordorigin="7473,11166" coordsize="0,4472" path="m7473,15638l7473,11166e" filled="f" stroked="t" strokeweight=".698592pt" strokecolor="#606060">
                <v:path arrowok="t"/>
              </v:shape>
            </v:group>
            <v:group style="position:absolute;left:2564;top:12144;width:2;height:808" coordorigin="2564,12144" coordsize="2,808">
              <v:shape style="position:absolute;left:2564;top:12144;width:2;height:808" coordorigin="2564,12144" coordsize="0,808" path="m2564,12953l2564,12144e" filled="f" stroked="t" strokeweight=".465728pt" strokecolor="#545454">
                <v:path arrowok="t"/>
              </v:shape>
            </v:group>
            <v:group style="position:absolute;left:11490;top:11402;width:2;height:4760" coordorigin="11490,11402" coordsize="2,4760">
              <v:shape style="position:absolute;left:11490;top:11402;width:2;height:4760" coordorigin="11490,11402" coordsize="0,4760" path="m11490,16162l11490,11402e" filled="f" stroked="t" strokeweight=".698592pt" strokecolor="#676767">
                <v:path arrowok="t"/>
              </v:shape>
            </v:group>
            <v:group style="position:absolute;left:2568;top:12896;width:2;height:241" coordorigin="2568,12896" coordsize="2,241">
              <v:shape style="position:absolute;left:2568;top:12896;width:2;height:241" coordorigin="2568,12896" coordsize="0,241" path="m2568,13137l2568,12896e" filled="f" stroked="t" strokeweight=".232864pt" strokecolor="#3B3B3B">
                <v:path arrowok="t"/>
              </v:shape>
            </v:group>
            <v:group style="position:absolute;left:1926;top:13080;width:2;height:312" coordorigin="1926,13080" coordsize="2,312">
              <v:shape style="position:absolute;left:1926;top:13080;width:2;height:312" coordorigin="1926,13080" coordsize="0,312" path="m1926,13392l1926,13080e" filled="f" stroked="t" strokeweight=".698592pt" strokecolor="#4F4F4F">
                <v:path arrowok="t"/>
              </v:shape>
            </v:group>
            <v:group style="position:absolute;left:2566;top:13080;width:2;height:156" coordorigin="2566,13080" coordsize="2,156">
              <v:shape style="position:absolute;left:2566;top:13080;width:2;height:156" coordorigin="2566,13080" coordsize="0,156" path="m2566,13236l2566,13080e" filled="f" stroked="t" strokeweight=".465728pt" strokecolor="#606060">
                <v:path arrowok="t"/>
              </v:shape>
            </v:group>
            <v:group style="position:absolute;left:7477;top:13028;width:2;height:979" coordorigin="7477,13028" coordsize="2,979">
              <v:shape style="position:absolute;left:7477;top:13028;width:2;height:979" coordorigin="7477,13028" coordsize="0,979" path="m7477,14007l7477,13028e" filled="f" stroked="t" strokeweight=".698592pt" strokecolor="#606060">
                <v:path arrowok="t"/>
              </v:shape>
            </v:group>
            <v:group style="position:absolute;left:559;top:13430;width:796;height:2" coordorigin="559,13430" coordsize="796,2">
              <v:shape style="position:absolute;left:559;top:13430;width:796;height:2" coordorigin="559,13430" coordsize="796,0" path="m559,13430l1355,13430e" filled="f" stroked="t" strokeweight=".232864pt" strokecolor="#2F2F2F">
                <v:path arrowok="t"/>
              </v:shape>
            </v:group>
            <v:group style="position:absolute;left:1341;top:13430;width:731;height:2" coordorigin="1341,13430" coordsize="731,2">
              <v:shape style="position:absolute;left:1341;top:13430;width:731;height:2" coordorigin="1341,13430" coordsize="731,0" path="m1341,13430l2072,13430e" filled="f" stroked="t" strokeweight=".232864pt" strokecolor="#4F4F4F">
                <v:path arrowok="t"/>
              </v:shape>
            </v:group>
            <v:group style="position:absolute;left:2072;top:13430;width:470;height:2" coordorigin="2072,13430" coordsize="470,2">
              <v:shape style="position:absolute;left:2072;top:13430;width:470;height:2" coordorigin="2072,13430" coordsize="470,0" path="m2072,13430l2543,13430e" filled="f" stroked="t" strokeweight=".232864pt" strokecolor="#000000">
                <v:path arrowok="t"/>
              </v:shape>
            </v:group>
            <v:group style="position:absolute;left:2568;top:13354;width:2;height:284" coordorigin="2568,13354" coordsize="2,284">
              <v:shape style="position:absolute;left:2568;top:13354;width:2;height:284" coordorigin="2568,13354" coordsize="0,284" path="m2568,13638l2568,13354e" filled="f" stroked="t" strokeweight=".232864pt" strokecolor="#4F4F4F">
                <v:path arrowok="t"/>
              </v:shape>
            </v:group>
            <v:group style="position:absolute;left:2566;top:13581;width:2;height:90" coordorigin="2566,13581" coordsize="2,90">
              <v:shape style="position:absolute;left:2566;top:13581;width:2;height:90" coordorigin="2566,13581" coordsize="0,90" path="m2566,13671l2566,13581e" filled="f" stroked="t" strokeweight=".465728pt" strokecolor="#747474">
                <v:path arrowok="t"/>
              </v:shape>
            </v:group>
            <v:group style="position:absolute;left:1360;top:13827;width:2;height:208" coordorigin="1360,13827" coordsize="2,208">
              <v:shape style="position:absolute;left:1360;top:13827;width:2;height:208" coordorigin="1360,13827" coordsize="0,208" path="m1360,14035l1360,13827e" filled="f" stroked="t" strokeweight=".465728pt" strokecolor="#383838">
                <v:path arrowok="t"/>
              </v:shape>
            </v:group>
            <v:group style="position:absolute;left:1360;top:13978;width:2;height:2184" coordorigin="1360,13978" coordsize="2,2184">
              <v:shape style="position:absolute;left:1360;top:13978;width:2;height:2184" coordorigin="1360,13978" coordsize="0,2184" path="m1360,16162l1360,13978e" filled="f" stroked="t" strokeweight=".698592pt" strokecolor="#5B5B5B">
                <v:path arrowok="t"/>
              </v:shape>
            </v:group>
            <v:group style="position:absolute;left:7480;top:13978;width:2;height:170" coordorigin="7480,13978" coordsize="2,170">
              <v:shape style="position:absolute;left:7480;top:13978;width:2;height:170" coordorigin="7480,13978" coordsize="0,170" path="m7480,14148l7480,13978e" filled="f" stroked="t" strokeweight=".465728pt" strokecolor="#4B4B4B">
                <v:path arrowok="t"/>
              </v:shape>
            </v:group>
            <v:group style="position:absolute;left:7480;top:14092;width:2;height:2075" coordorigin="7480,14092" coordsize="2,2075">
              <v:shape style="position:absolute;left:7480;top:14092;width:2;height:2075" coordorigin="7480,14092" coordsize="0,2075" path="m7480,16167l7480,14092e" filled="f" stroked="t" strokeweight=".698592pt" strokecolor="#646464">
                <v:path arrowok="t"/>
              </v:shape>
            </v:group>
            <v:group style="position:absolute;left:11462;top:14304;width:2;height:213" coordorigin="11462,14304" coordsize="2,213">
              <v:shape style="position:absolute;left:11462;top:14304;width:2;height:213" coordorigin="11462,14304" coordsize="0,213" path="m11462,14517l11462,14304e" filled="f" stroked="t" strokeweight=".232864pt" strokecolor="#000000">
                <v:path arrowok="t"/>
              </v:shape>
            </v:group>
            <v:group style="position:absolute;left:2568;top:16006;width:2;height:156" coordorigin="2568,16006" coordsize="2,156">
              <v:shape style="position:absolute;left:2568;top:16006;width:2;height:156" coordorigin="2568,16006" coordsize="0,156" path="m2568,16162l2568,16006e" filled="f" stroked="t" strokeweight=".232864pt" strokecolor="#5B5B5B">
                <v:path arrowok="t"/>
              </v:shape>
            </v:group>
            <v:group style="position:absolute;left:582;top:16153;width:10912;height:2" coordorigin="582,16153" coordsize="10912,2">
              <v:shape style="position:absolute;left:582;top:16153;width:10912;height:2" coordorigin="582,16153" coordsize="10912,0" path="m582,16153l11494,16153e" filled="f" stroked="t" strokeweight=".698592pt" strokecolor="#6B6B6B">
                <v:path arrowok="t"/>
              </v:shape>
            </v:group>
            <w10:wrap type="none"/>
          </v:group>
        </w:pict>
      </w:r>
      <w:r>
        <w:rPr>
          <w:sz w:val="17"/>
          <w:szCs w:val="17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497" w:lineRule="exact"/>
        <w:ind w:left="150" w:right="-20"/>
        <w:jc w:val="left"/>
        <w:tabs>
          <w:tab w:pos="2940" w:val="left"/>
          <w:tab w:pos="47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group style="position:absolute;margin-left:151.361511pt;margin-top:6.09896pt;width:67.297654pt;height:.1pt;mso-position-horizontal-relative:page;mso-position-vertical-relative:paragraph;z-index:-14849" coordorigin="3027,122" coordsize="1346,2">
            <v:shape style="position:absolute;left:3027;top:122;width:1346;height:2" coordorigin="3027,122" coordsize="1346,0" path="m3027,122l4373,122e" filled="f" stroked="t" strokeweight="2.095775pt" strokecolor="#3F4FA8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Halk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</w:r>
      <w:r>
        <w:rPr>
          <w:rFonts w:ascii="Times New Roman" w:hAnsi="Times New Roman" w:cs="Times New Roman" w:eastAsia="Times New Roman"/>
          <w:sz w:val="50"/>
          <w:szCs w:val="50"/>
          <w:color w:val="2A347E"/>
          <w:spacing w:val="0"/>
          <w:w w:val="66"/>
          <w:i/>
          <w:position w:val="-7"/>
        </w:rPr>
        <w:t>L?</w:t>
      </w:r>
      <w:r>
        <w:rPr>
          <w:rFonts w:ascii="Times New Roman" w:hAnsi="Times New Roman" w:cs="Times New Roman" w:eastAsia="Times New Roman"/>
          <w:sz w:val="50"/>
          <w:szCs w:val="50"/>
          <w:color w:val="2A347E"/>
          <w:spacing w:val="-22"/>
          <w:w w:val="65"/>
          <w:i/>
          <w:position w:val="-7"/>
        </w:rPr>
        <w:t>P</w:t>
      </w:r>
      <w:r>
        <w:rPr>
          <w:rFonts w:ascii="Times New Roman" w:hAnsi="Times New Roman" w:cs="Times New Roman" w:eastAsia="Times New Roman"/>
          <w:sz w:val="50"/>
          <w:szCs w:val="50"/>
          <w:color w:val="2A347E"/>
          <w:spacing w:val="0"/>
          <w:w w:val="65"/>
          <w:i/>
          <w:position w:val="-7"/>
        </w:rPr>
        <w:t>'</w:t>
      </w:r>
      <w:r>
        <w:rPr>
          <w:rFonts w:ascii="Times New Roman" w:hAnsi="Times New Roman" w:cs="Times New Roman" w:eastAsia="Times New Roman"/>
          <w:sz w:val="50"/>
          <w:szCs w:val="50"/>
          <w:color w:val="2A347E"/>
          <w:spacing w:val="29"/>
          <w:w w:val="66"/>
          <w:i/>
          <w:position w:val="-7"/>
        </w:rPr>
        <w:t>!</w:t>
      </w:r>
      <w:r>
        <w:rPr>
          <w:rFonts w:ascii="Times New Roman" w:hAnsi="Times New Roman" w:cs="Times New Roman" w:eastAsia="Times New Roman"/>
          <w:sz w:val="50"/>
          <w:szCs w:val="50"/>
          <w:color w:val="2F2F2F"/>
          <w:spacing w:val="0"/>
          <w:w w:val="51"/>
          <w:i/>
          <w:position w:val="-7"/>
        </w:rPr>
        <w:t>..</w:t>
      </w:r>
      <w:r>
        <w:rPr>
          <w:rFonts w:ascii="Times New Roman" w:hAnsi="Times New Roman" w:cs="Times New Roman" w:eastAsia="Times New Roman"/>
          <w:sz w:val="50"/>
          <w:szCs w:val="50"/>
          <w:color w:val="2F2F2F"/>
          <w:spacing w:val="0"/>
          <w:w w:val="100"/>
          <w:i/>
          <w:position w:val="-7"/>
        </w:rPr>
        <w:tab/>
      </w:r>
      <w:r>
        <w:rPr>
          <w:rFonts w:ascii="Times New Roman" w:hAnsi="Times New Roman" w:cs="Times New Roman" w:eastAsia="Times New Roman"/>
          <w:sz w:val="50"/>
          <w:szCs w:val="50"/>
          <w:color w:val="2F2F2F"/>
          <w:spacing w:val="0"/>
          <w:w w:val="100"/>
          <w:i/>
          <w:position w:val="-7"/>
        </w:rPr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Mehmet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KUTLU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27" w:lineRule="exact"/>
        <w:ind w:left="2283" w:right="-20"/>
        <w:jc w:val="left"/>
        <w:tabs>
          <w:tab w:pos="2940" w:val="left"/>
          <w:tab w:pos="51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group style="position:absolute;margin-left:128.424423pt;margin-top:1.594834pt;width:.1pt;height:10.39982pt;mso-position-horizontal-relative:page;mso-position-vertical-relative:paragraph;z-index:-14848" coordorigin="2568,32" coordsize="2,208">
            <v:shape style="position:absolute;left:2568;top:32;width:2;height:208" coordorigin="2568,32" coordsize="0,208" path="m2568,240l2568,32e" filled="f" stroked="t" strokeweight=".232864pt" strokecolor="#606060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30"/>
          <w:szCs w:val="30"/>
          <w:color w:val="A8A8AA"/>
          <w:spacing w:val="0"/>
          <w:w w:val="57"/>
          <w:position w:val="1"/>
        </w:rPr>
        <w:t>.</w:t>
      </w:r>
      <w:r>
        <w:rPr>
          <w:rFonts w:ascii="Times New Roman" w:hAnsi="Times New Roman" w:cs="Times New Roman" w:eastAsia="Times New Roman"/>
          <w:sz w:val="30"/>
          <w:szCs w:val="30"/>
          <w:color w:val="A8A8AA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30"/>
          <w:szCs w:val="30"/>
          <w:color w:val="A8A8AA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30"/>
          <w:szCs w:val="30"/>
          <w:color w:val="464646"/>
          <w:spacing w:val="0"/>
          <w:w w:val="100"/>
          <w:b/>
          <w:bCs/>
          <w:position w:val="1"/>
        </w:rPr>
        <w:t>rınıKOSE</w:t>
        <w:tab/>
      </w:r>
      <w:r>
        <w:rPr>
          <w:rFonts w:ascii="Times New Roman" w:hAnsi="Times New Roman" w:cs="Times New Roman" w:eastAsia="Times New Roman"/>
          <w:sz w:val="30"/>
          <w:szCs w:val="30"/>
          <w:color w:val="464646"/>
          <w:spacing w:val="0"/>
          <w:w w:val="100"/>
          <w:b/>
          <w:bCs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5"/>
        </w:rPr>
        <w:t>İtf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5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4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3"/>
          <w:position w:val="5"/>
        </w:rPr>
        <w:t>Şof.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93" w:lineRule="exact"/>
        <w:ind w:left="2271" w:right="-20"/>
        <w:jc w:val="left"/>
        <w:rPr>
          <w:rFonts w:ascii="Arial" w:hAnsi="Arial" w:cs="Arial" w:eastAsia="Arial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color w:val="878987"/>
          <w:spacing w:val="-45"/>
          <w:w w:val="100"/>
        </w:rPr>
        <w:t>:</w:t>
      </w:r>
      <w:r>
        <w:rPr>
          <w:rFonts w:ascii="Arial" w:hAnsi="Arial" w:cs="Arial" w:eastAsia="Arial"/>
          <w:sz w:val="19"/>
          <w:szCs w:val="19"/>
          <w:color w:val="464646"/>
          <w:spacing w:val="0"/>
          <w:w w:val="100"/>
        </w:rPr>
        <w:t>ı</w:t>
      </w:r>
      <w:r>
        <w:rPr>
          <w:rFonts w:ascii="Arial" w:hAnsi="Arial" w:cs="Arial" w:eastAsia="Arial"/>
          <w:sz w:val="19"/>
          <w:szCs w:val="19"/>
          <w:color w:val="464646"/>
          <w:spacing w:val="1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464646"/>
          <w:spacing w:val="0"/>
          <w:w w:val="89"/>
        </w:rPr>
        <w:t>faiy</w:t>
      </w:r>
      <w:r>
        <w:rPr>
          <w:rFonts w:ascii="Arial" w:hAnsi="Arial" w:cs="Arial" w:eastAsia="Arial"/>
          <w:sz w:val="19"/>
          <w:szCs w:val="19"/>
          <w:color w:val="464646"/>
          <w:spacing w:val="0"/>
          <w:w w:val="89"/>
        </w:rPr>
        <w:t>e</w:t>
      </w:r>
      <w:r>
        <w:rPr>
          <w:rFonts w:ascii="Arial" w:hAnsi="Arial" w:cs="Arial" w:eastAsia="Arial"/>
          <w:sz w:val="19"/>
          <w:szCs w:val="19"/>
          <w:color w:val="464646"/>
          <w:spacing w:val="-12"/>
          <w:w w:val="89"/>
        </w:rPr>
        <w:t> </w:t>
      </w:r>
      <w:r>
        <w:rPr>
          <w:rFonts w:ascii="Arial" w:hAnsi="Arial" w:cs="Arial" w:eastAsia="Arial"/>
          <w:sz w:val="19"/>
          <w:szCs w:val="19"/>
          <w:color w:val="2F2F2F"/>
          <w:spacing w:val="0"/>
          <w:w w:val="89"/>
        </w:rPr>
        <w:t>Kuze</w:t>
      </w:r>
      <w:r>
        <w:rPr>
          <w:rFonts w:ascii="Arial" w:hAnsi="Arial" w:cs="Arial" w:eastAsia="Arial"/>
          <w:sz w:val="19"/>
          <w:szCs w:val="19"/>
          <w:color w:val="2F2F2F"/>
          <w:spacing w:val="0"/>
          <w:w w:val="89"/>
        </w:rPr>
        <w:t>y</w:t>
      </w:r>
      <w:r>
        <w:rPr>
          <w:rFonts w:ascii="Arial" w:hAnsi="Arial" w:cs="Arial" w:eastAsia="Arial"/>
          <w:sz w:val="19"/>
          <w:szCs w:val="19"/>
          <w:color w:val="2F2F2F"/>
          <w:spacing w:val="0"/>
          <w:w w:val="89"/>
        </w:rPr>
        <w:t> </w:t>
      </w:r>
      <w:r>
        <w:rPr>
          <w:rFonts w:ascii="Arial" w:hAnsi="Arial" w:cs="Arial" w:eastAsia="Arial"/>
          <w:sz w:val="20"/>
          <w:szCs w:val="20"/>
          <w:color w:val="2F2F2F"/>
          <w:spacing w:val="0"/>
          <w:w w:val="89"/>
          <w:i/>
        </w:rPr>
        <w:t>Bölg</w:t>
      </w:r>
      <w:r>
        <w:rPr>
          <w:rFonts w:ascii="Arial" w:hAnsi="Arial" w:cs="Arial" w:eastAsia="Arial"/>
          <w:sz w:val="20"/>
          <w:szCs w:val="20"/>
          <w:color w:val="2F2F2F"/>
          <w:spacing w:val="0"/>
          <w:w w:val="89"/>
          <w:i/>
        </w:rPr>
        <w:t>e</w:t>
      </w:r>
      <w:r>
        <w:rPr>
          <w:rFonts w:ascii="Arial" w:hAnsi="Arial" w:cs="Arial" w:eastAsia="Arial"/>
          <w:sz w:val="20"/>
          <w:szCs w:val="20"/>
          <w:color w:val="2F2F2F"/>
          <w:spacing w:val="0"/>
          <w:w w:val="89"/>
          <w:i/>
        </w:rPr>
        <w:t> </w:t>
      </w:r>
      <w:r>
        <w:rPr>
          <w:rFonts w:ascii="Arial" w:hAnsi="Arial" w:cs="Arial" w:eastAsia="Arial"/>
          <w:sz w:val="19"/>
          <w:szCs w:val="19"/>
          <w:color w:val="2F2F2F"/>
          <w:spacing w:val="0"/>
          <w:w w:val="100"/>
        </w:rPr>
        <w:t>ArnJU•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</w:rPr>
      </w:r>
    </w:p>
    <w:p>
      <w:pPr>
        <w:spacing w:before="8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spacing w:before="12" w:after="0" w:line="386" w:lineRule="exact"/>
        <w:ind w:left="4895" w:right="6030"/>
        <w:jc w:val="center"/>
        <w:rPr>
          <w:rFonts w:ascii="Arial" w:hAnsi="Arial" w:cs="Arial" w:eastAsia="Arial"/>
          <w:sz w:val="37"/>
          <w:szCs w:val="37"/>
        </w:rPr>
      </w:pPr>
      <w:rPr/>
      <w:r>
        <w:rPr/>
        <w:pict>
          <v:group style="position:absolute;margin-left:128.424423pt;margin-top:-8.519486pt;width:.1pt;height:12.290696pt;mso-position-horizontal-relative:page;mso-position-vertical-relative:paragraph;z-index:-14847" coordorigin="2568,-170" coordsize="2,246">
            <v:shape style="position:absolute;left:2568;top:-170;width:2;height:246" coordorigin="2568,-170" coordsize="0,246" path="m2568,75l2568,-170e" filled="f" stroked="t" strokeweight=".232864pt" strokecolor="#676767">
              <v:path arrowok="t"/>
            </v:shape>
          </v:group>
          <w10:wrap type="none"/>
        </w:pict>
      </w:r>
      <w:r>
        <w:rPr>
          <w:rFonts w:ascii="Arial" w:hAnsi="Arial" w:cs="Arial" w:eastAsia="Arial"/>
          <w:sz w:val="37"/>
          <w:szCs w:val="37"/>
          <w:color w:val="BABABF"/>
          <w:spacing w:val="0"/>
          <w:w w:val="100"/>
          <w:position w:val="-4"/>
        </w:rPr>
        <w:t>.</w:t>
      </w:r>
      <w:r>
        <w:rPr>
          <w:rFonts w:ascii="Arial" w:hAnsi="Arial" w:cs="Arial" w:eastAsia="Arial"/>
          <w:sz w:val="37"/>
          <w:szCs w:val="37"/>
          <w:color w:val="000000"/>
          <w:spacing w:val="0"/>
          <w:w w:val="100"/>
          <w:position w:val="0"/>
        </w:rPr>
      </w:r>
    </w:p>
    <w:p>
      <w:pPr>
        <w:spacing w:before="0" w:after="0" w:line="267" w:lineRule="exact"/>
        <w:ind w:left="4774" w:right="6131"/>
        <w:jc w:val="center"/>
        <w:rPr>
          <w:rFonts w:ascii="Times New Roman" w:hAnsi="Times New Roman" w:cs="Times New Roman" w:eastAsia="Times New Roman"/>
          <w:sz w:val="30"/>
          <w:szCs w:val="30"/>
        </w:rPr>
      </w:pPr>
      <w:rPr/>
      <w:r>
        <w:rPr>
          <w:rFonts w:ascii="Times New Roman" w:hAnsi="Times New Roman" w:cs="Times New Roman" w:eastAsia="Times New Roman"/>
          <w:sz w:val="30"/>
          <w:szCs w:val="30"/>
          <w:color w:val="979997"/>
          <w:spacing w:val="0"/>
          <w:w w:val="127"/>
          <w:position w:val="1"/>
        </w:rPr>
        <w:t>•</w:t>
      </w:r>
      <w:r>
        <w:rPr>
          <w:rFonts w:ascii="Times New Roman" w:hAnsi="Times New Roman" w:cs="Times New Roman" w:eastAsia="Times New Roman"/>
          <w:sz w:val="30"/>
          <w:szCs w:val="30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type w:val="continuous"/>
          <w:pgSz w:w="11920" w:h="16840"/>
          <w:pgMar w:top="300" w:bottom="280" w:left="460" w:right="300"/>
        </w:sectPr>
      </w:pPr>
      <w:rPr/>
    </w:p>
    <w:p>
      <w:pPr>
        <w:spacing w:before="9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3373" w:right="-20"/>
        <w:jc w:val="left"/>
        <w:tabs>
          <w:tab w:pos="9020" w:val="left"/>
        </w:tabs>
        <w:rPr>
          <w:rFonts w:ascii="Arial" w:hAnsi="Arial" w:cs="Arial" w:eastAsia="Arial"/>
          <w:sz w:val="35"/>
          <w:szCs w:val="35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8.228642pt;margin-top:-13.915993pt;width:276.790516pt;height:44pt;mso-position-horizontal-relative:page;mso-position-vertical-relative:paragraph;z-index:-14834" type="#_x0000_t202" filled="f" stroked="f">
            <v:textbox inset="0,0,0,0">
              <w:txbxContent>
                <w:p>
                  <w:pPr>
                    <w:spacing w:before="0" w:after="0" w:line="880" w:lineRule="exact"/>
                    <w:ind w:right="-172"/>
                    <w:jc w:val="left"/>
                    <w:tabs>
                      <w:tab w:pos="2380" w:val="left"/>
                    </w:tabs>
                    <w:rPr>
                      <w:rFonts w:ascii="Times New Roman" w:hAnsi="Times New Roman" w:cs="Times New Roman" w:eastAsia="Times New Roman"/>
                      <w:sz w:val="19"/>
                      <w:szCs w:val="19"/>
                    </w:rPr>
                  </w:pPr>
                  <w:rPr/>
                  <w:r>
                    <w:rPr>
                      <w:rFonts w:ascii="Arial" w:hAnsi="Arial" w:cs="Arial" w:eastAsia="Arial"/>
                      <w:sz w:val="88"/>
                      <w:szCs w:val="88"/>
                      <w:color w:val="343434"/>
                      <w:spacing w:val="0"/>
                      <w:w w:val="160"/>
                      <w:b/>
                      <w:bCs/>
                      <w:position w:val="-1"/>
                    </w:rPr>
                    <w:t>1</w:t>
                  </w:r>
                  <w:r>
                    <w:rPr>
                      <w:rFonts w:ascii="Arial" w:hAnsi="Arial" w:cs="Arial" w:eastAsia="Arial"/>
                      <w:sz w:val="88"/>
                      <w:szCs w:val="88"/>
                      <w:color w:val="343434"/>
                      <w:spacing w:val="0"/>
                      <w:w w:val="100"/>
                      <w:b/>
                      <w:bCs/>
                      <w:position w:val="-1"/>
                    </w:rPr>
                    <w:tab/>
                  </w:r>
                  <w:r>
                    <w:rPr>
                      <w:rFonts w:ascii="Arial" w:hAnsi="Arial" w:cs="Arial" w:eastAsia="Arial"/>
                      <w:sz w:val="88"/>
                      <w:szCs w:val="88"/>
                      <w:color w:val="343434"/>
                      <w:spacing w:val="0"/>
                      <w:w w:val="100"/>
                      <w:b/>
                      <w:bCs/>
                      <w:position w:val="-1"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343434"/>
                      <w:spacing w:val="0"/>
                      <w:w w:val="111"/>
                      <w:position w:val="31"/>
                    </w:rPr>
                    <w:t>İZMİR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343434"/>
                      <w:spacing w:val="7"/>
                      <w:w w:val="111"/>
                      <w:position w:val="31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343434"/>
                      <w:spacing w:val="0"/>
                      <w:w w:val="111"/>
                      <w:position w:val="31"/>
                    </w:rPr>
                    <w:t>BÜYÜKŞEHİR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343434"/>
                      <w:spacing w:val="19"/>
                      <w:w w:val="111"/>
                      <w:position w:val="31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464646"/>
                      <w:spacing w:val="0"/>
                      <w:w w:val="114"/>
                      <w:position w:val="31"/>
                    </w:rPr>
                    <w:t>BE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464646"/>
                      <w:spacing w:val="-42"/>
                      <w:w w:val="114"/>
                      <w:position w:val="31"/>
                    </w:rPr>
                    <w:t>L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343434"/>
                      <w:spacing w:val="0"/>
                      <w:w w:val="106"/>
                      <w:position w:val="31"/>
                    </w:rPr>
                    <w:t>Di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343434"/>
                      <w:spacing w:val="0"/>
                      <w:w w:val="107"/>
                      <w:position w:val="31"/>
                    </w:rPr>
                    <w:t>Y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343434"/>
                      <w:spacing w:val="-21"/>
                      <w:w w:val="100"/>
                      <w:position w:val="31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575757"/>
                      <w:spacing w:val="-8"/>
                      <w:w w:val="108"/>
                      <w:position w:val="31"/>
                    </w:rPr>
                    <w:t>E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343434"/>
                      <w:spacing w:val="0"/>
                      <w:w w:val="114"/>
                      <w:position w:val="31"/>
                    </w:rPr>
                    <w:t>Sİ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5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6"/>
          <w:w w:val="11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5"/>
        </w:rPr>
        <w:t>DAiRE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7"/>
          <w:w w:val="115"/>
        </w:rPr>
        <w:t> </w:t>
      </w:r>
      <w:r>
        <w:rPr>
          <w:rFonts w:ascii="Arial" w:hAnsi="Arial" w:cs="Arial" w:eastAsia="Arial"/>
          <w:sz w:val="21"/>
          <w:szCs w:val="21"/>
          <w:color w:val="343434"/>
          <w:spacing w:val="0"/>
          <w:w w:val="131"/>
        </w:rPr>
        <w:t>İ</w:t>
      </w:r>
      <w:r>
        <w:rPr>
          <w:rFonts w:ascii="Arial" w:hAnsi="Arial" w:cs="Arial" w:eastAsia="Arial"/>
          <w:sz w:val="21"/>
          <w:szCs w:val="21"/>
          <w:color w:val="343434"/>
          <w:spacing w:val="-16"/>
          <w:w w:val="13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31"/>
        </w:rPr>
        <w:t>BAŞKANLIGI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</w:r>
      <w:r>
        <w:rPr>
          <w:rFonts w:ascii="Arial" w:hAnsi="Arial" w:cs="Arial" w:eastAsia="Arial"/>
          <w:sz w:val="35"/>
          <w:szCs w:val="35"/>
          <w:color w:val="575757"/>
          <w:spacing w:val="0"/>
          <w:w w:val="131"/>
          <w:position w:val="4"/>
        </w:rPr>
        <w:t>..</w:t>
      </w:r>
      <w:r>
        <w:rPr>
          <w:rFonts w:ascii="Arial" w:hAnsi="Arial" w:cs="Arial" w:eastAsia="Arial"/>
          <w:sz w:val="35"/>
          <w:szCs w:val="35"/>
          <w:color w:val="000000"/>
          <w:spacing w:val="0"/>
          <w:w w:val="100"/>
          <w:position w:val="0"/>
        </w:rPr>
      </w:r>
    </w:p>
    <w:p>
      <w:pPr>
        <w:spacing w:before="11" w:after="0" w:line="201" w:lineRule="exact"/>
        <w:ind w:left="889" w:right="-20"/>
        <w:jc w:val="left"/>
        <w:tabs>
          <w:tab w:pos="26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4"/>
          <w:szCs w:val="14"/>
          <w:color w:val="343434"/>
          <w:spacing w:val="0"/>
          <w:w w:val="116"/>
          <w:position w:val="3"/>
        </w:rPr>
        <w:t>IZMIR</w:t>
      </w:r>
      <w:r>
        <w:rPr>
          <w:rFonts w:ascii="Arial" w:hAnsi="Arial" w:cs="Arial" w:eastAsia="Arial"/>
          <w:sz w:val="14"/>
          <w:szCs w:val="14"/>
          <w:color w:val="343434"/>
          <w:spacing w:val="-26"/>
          <w:w w:val="116"/>
          <w:position w:val="3"/>
        </w:rPr>
        <w:t> </w:t>
      </w:r>
      <w:r>
        <w:rPr>
          <w:rFonts w:ascii="Arial" w:hAnsi="Arial" w:cs="Arial" w:eastAsia="Arial"/>
          <w:sz w:val="14"/>
          <w:szCs w:val="14"/>
          <w:color w:val="343434"/>
          <w:spacing w:val="0"/>
          <w:w w:val="100"/>
          <w:position w:val="3"/>
        </w:rPr>
        <w:tab/>
      </w:r>
      <w:r>
        <w:rPr>
          <w:rFonts w:ascii="Arial" w:hAnsi="Arial" w:cs="Arial" w:eastAsia="Arial"/>
          <w:sz w:val="14"/>
          <w:szCs w:val="14"/>
          <w:color w:val="343434"/>
          <w:spacing w:val="0"/>
          <w:w w:val="100"/>
          <w:position w:val="3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6"/>
          <w:position w:val="-3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8"/>
          <w:w w:val="116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6"/>
          <w:position w:val="-3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6"/>
          <w:position w:val="-3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22"/>
          <w:w w:val="116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3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3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9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3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7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3"/>
          <w:position w:val="-3"/>
        </w:rPr>
        <w:t>Müdahale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7"/>
          <w:w w:val="113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-3"/>
        </w:rPr>
        <w:t>Şub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-3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3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1"/>
          <w:position w:val="-3"/>
        </w:rPr>
        <w:t>Müdürlüğü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05" w:lineRule="exact"/>
        <w:ind w:left="612" w:right="-20"/>
        <w:jc w:val="left"/>
        <w:rPr>
          <w:rFonts w:ascii="Arial" w:hAnsi="Arial" w:cs="Arial" w:eastAsia="Arial"/>
          <w:sz w:val="15"/>
          <w:szCs w:val="15"/>
        </w:rPr>
      </w:pPr>
      <w:rPr/>
      <w:r>
        <w:rPr>
          <w:rFonts w:ascii="Arial" w:hAnsi="Arial" w:cs="Arial" w:eastAsia="Arial"/>
          <w:sz w:val="15"/>
          <w:szCs w:val="15"/>
          <w:color w:val="343434"/>
          <w:spacing w:val="0"/>
          <w:w w:val="102"/>
          <w:b/>
          <w:bCs/>
          <w:position w:val="-1"/>
        </w:rPr>
        <w:t>BÜYÜKSEHIR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  <w:position w:val="0"/>
        </w:rPr>
      </w:r>
    </w:p>
    <w:p>
      <w:pPr>
        <w:spacing w:before="0" w:after="0" w:line="174" w:lineRule="exact"/>
        <w:ind w:left="664" w:right="-20"/>
        <w:jc w:val="left"/>
        <w:tabs>
          <w:tab w:pos="40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4"/>
          <w:szCs w:val="14"/>
          <w:color w:val="343434"/>
          <w:spacing w:val="0"/>
          <w:w w:val="113"/>
          <w:position w:val="1"/>
        </w:rPr>
        <w:t>BELEDlYESI</w:t>
      </w:r>
      <w:r>
        <w:rPr>
          <w:rFonts w:ascii="Arial" w:hAnsi="Arial" w:cs="Arial" w:eastAsia="Arial"/>
          <w:sz w:val="14"/>
          <w:szCs w:val="14"/>
          <w:color w:val="343434"/>
          <w:spacing w:val="-20"/>
          <w:w w:val="113"/>
          <w:position w:val="1"/>
        </w:rPr>
        <w:t> </w:t>
      </w:r>
      <w:r>
        <w:rPr>
          <w:rFonts w:ascii="Arial" w:hAnsi="Arial" w:cs="Arial" w:eastAsia="Arial"/>
          <w:sz w:val="14"/>
          <w:szCs w:val="14"/>
          <w:color w:val="343434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14"/>
          <w:szCs w:val="14"/>
          <w:color w:val="343434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0"/>
          <w:w w:val="113"/>
          <w:position w:val="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3"/>
          <w:position w:val="0"/>
        </w:rPr>
        <w:t>ANGl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3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8"/>
          <w:w w:val="113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3"/>
          <w:position w:val="0"/>
        </w:rPr>
        <w:t>RAPORU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tbl>
      <w:tblPr>
        <w:tblW w:w="0" w:type="auto"/>
        <w:tblLook w:val="01E0"/>
        <w:tblLayout w:type="fixed"/>
        <w:tblCellMar>
          <w:left w:w="0" w:type="dxa"/>
          <w:right w:w="0" w:type="dxa"/>
          <w:bottom w:w="0" w:type="dxa"/>
          <w:top w:w="0" w:type="dxa"/>
        </w:tblCellMar>
        <w:jc w:val="left"/>
        <w:tblInd w:w="102.62722" w:type="dxa"/>
      </w:tblPr>
      <w:tblGrid/>
      <w:tr>
        <w:trPr>
          <w:trHeight w:val="242" w:hRule="exact"/>
        </w:trPr>
        <w:tc>
          <w:tcPr>
            <w:tcW w:w="3679" w:type="dxa"/>
            <w:tcBorders>
              <w:top w:val="single" w:sz="5.635032" w:space="0" w:color="5B5B5B"/>
              <w:bottom w:val="single" w:sz="5.635032" w:space="0" w:color="575757"/>
              <w:left w:val="nil" w:sz="6" w:space="0" w:color="auto"/>
              <w:right w:val="nil" w:sz="6" w:space="0" w:color="auto"/>
            </w:tcBorders>
          </w:tcPr>
          <w:p>
            <w:pPr>
              <w:spacing w:before="8" w:after="0" w:line="240" w:lineRule="auto"/>
              <w:ind w:left="40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464646"/>
                <w:spacing w:val="0"/>
                <w:w w:val="100"/>
              </w:rPr>
              <w:t>Pla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64646"/>
                <w:spacing w:val="0"/>
                <w:w w:val="100"/>
              </w:rPr>
              <w:t>y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64646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64646"/>
                <w:spacing w:val="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0"/>
              </w:rPr>
              <w:t>Tarihi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0"/>
              </w:rPr>
              <w:t> 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2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64646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64646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64646"/>
                <w:spacing w:val="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64646"/>
                <w:spacing w:val="0"/>
                <w:w w:val="100"/>
              </w:rPr>
              <w:t>07.05.2017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64646"/>
                <w:spacing w:val="36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64646"/>
                <w:spacing w:val="0"/>
                <w:w w:val="100"/>
              </w:rPr>
              <w:t>!Bildirim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64646"/>
                <w:spacing w:val="-17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0"/>
              </w:rPr>
              <w:t>Sıra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1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3"/>
              </w:rPr>
              <w:t>No: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647" w:type="dxa"/>
            <w:tcBorders>
              <w:top w:val="single" w:sz="5.635032" w:space="0" w:color="5B5B5B"/>
              <w:bottom w:val="single" w:sz="5.635032" w:space="0" w:color="575757"/>
              <w:left w:val="nil" w:sz="6" w:space="0" w:color="auto"/>
              <w:right w:val="nil" w:sz="6" w:space="0" w:color="auto"/>
            </w:tcBorders>
          </w:tcPr>
          <w:p>
            <w:pPr>
              <w:spacing w:before="12" w:after="0" w:line="215" w:lineRule="exact"/>
              <w:ind w:left="118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11"/>
              </w:rPr>
              <w:t>39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6853" w:type="dxa"/>
            <w:tcBorders>
              <w:top w:val="single" w:sz="5.635032" w:space="0" w:color="5B5B5B"/>
              <w:bottom w:val="nil" w:sz="6" w:space="0" w:color="auto"/>
              <w:left w:val="nil" w:sz="6" w:space="0" w:color="auto"/>
              <w:right w:val="single" w:sz="5.635032" w:space="0" w:color="707070"/>
            </w:tcBorders>
          </w:tcPr>
          <w:p>
            <w:pPr>
              <w:spacing w:before="0" w:after="0" w:line="235" w:lineRule="exact"/>
              <w:ind w:left="185" w:right="-20"/>
              <w:jc w:val="left"/>
              <w:rPr>
                <w:rFonts w:ascii="Times New Roman" w:hAnsi="Times New Roman" w:cs="Times New Roman" w:eastAsia="Times New Roman"/>
                <w:sz w:val="23"/>
                <w:szCs w:val="23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0"/>
              </w:rPr>
              <w:t>jBildirim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-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64646"/>
                <w:spacing w:val="0"/>
                <w:w w:val="100"/>
              </w:rPr>
              <w:t>Saati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64646"/>
                <w:spacing w:val="2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75757"/>
                <w:spacing w:val="12"/>
                <w:w w:val="107"/>
              </w:rPr>
              <w:t>2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57"/>
              </w:rPr>
              <w:t>1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-16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64646"/>
                <w:spacing w:val="0"/>
                <w:w w:val="100"/>
              </w:rPr>
              <w:t>:59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64646"/>
                <w:spacing w:val="0"/>
                <w:w w:val="100"/>
              </w:rPr>
              <w:t>  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64646"/>
                <w:spacing w:val="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3"/>
                <w:szCs w:val="23"/>
                <w:color w:val="464646"/>
                <w:spacing w:val="0"/>
                <w:w w:val="80"/>
              </w:rPr>
              <w:t>li_eı:</w:t>
            </w:r>
            <w:r>
              <w:rPr>
                <w:rFonts w:ascii="Times New Roman" w:hAnsi="Times New Roman" w:cs="Times New Roman" w:eastAsia="Times New Roman"/>
                <w:sz w:val="23"/>
                <w:szCs w:val="23"/>
                <w:color w:val="000000"/>
                <w:spacing w:val="0"/>
                <w:w w:val="100"/>
              </w:rPr>
            </w:r>
          </w:p>
        </w:tc>
      </w:tr>
      <w:tr>
        <w:trPr>
          <w:trHeight w:val="240" w:hRule="exact"/>
        </w:trPr>
        <w:tc>
          <w:tcPr>
            <w:tcW w:w="3679" w:type="dxa"/>
            <w:tcBorders>
              <w:top w:val="single" w:sz="5.635032" w:space="0" w:color="575757"/>
              <w:bottom w:val="single" w:sz="5.635032" w:space="0" w:color="5B5B5B"/>
              <w:left w:val="nil" w:sz="6" w:space="0" w:color="auto"/>
              <w:right w:val="nil" w:sz="6" w:space="0" w:color="auto"/>
            </w:tcBorders>
          </w:tcPr>
          <w:p>
            <w:pPr>
              <w:spacing w:before="3" w:after="0" w:line="240" w:lineRule="auto"/>
              <w:ind w:left="59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464646"/>
                <w:spacing w:val="0"/>
                <w:w w:val="100"/>
              </w:rPr>
              <w:t>Kayıt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64646"/>
                <w:spacing w:val="-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0"/>
              </w:rPr>
              <w:t>Tarihi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2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64646"/>
                <w:spacing w:val="0"/>
                <w:w w:val="135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64646"/>
                <w:spacing w:val="24"/>
                <w:w w:val="135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0"/>
              </w:rPr>
              <w:t>07.05.2017lKayı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8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75757"/>
                <w:spacing w:val="0"/>
                <w:w w:val="100"/>
              </w:rPr>
              <w:t>t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75757"/>
                <w:spacing w:val="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3"/>
              </w:rPr>
              <w:t>No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647" w:type="dxa"/>
            <w:tcBorders>
              <w:top w:val="single" w:sz="5.635032" w:space="0" w:color="575757"/>
              <w:bottom w:val="single" w:sz="5.635032" w:space="0" w:color="5B5B5B"/>
              <w:left w:val="nil" w:sz="6" w:space="0" w:color="auto"/>
              <w:right w:val="nil" w:sz="6" w:space="0" w:color="auto"/>
            </w:tcBorders>
          </w:tcPr>
          <w:p>
            <w:pPr>
              <w:spacing w:before="8" w:after="0" w:line="218" w:lineRule="exact"/>
              <w:ind w:left="66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4"/>
              </w:rPr>
              <w:t>2860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6853" w:type="dxa"/>
            <w:tcBorders>
              <w:top w:val="nil" w:sz="6" w:space="0" w:color="auto"/>
              <w:bottom w:val="single" w:sz="5.635032" w:space="0" w:color="5B5B5B"/>
              <w:left w:val="nil" w:sz="6" w:space="0" w:color="auto"/>
              <w:right w:val="single" w:sz="5.635032" w:space="0" w:color="707070"/>
            </w:tcBorders>
          </w:tcPr>
          <w:p>
            <w:pPr>
              <w:spacing w:before="15" w:after="0" w:line="218" w:lineRule="exact"/>
              <w:ind w:left="232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464646"/>
                <w:spacing w:val="0"/>
                <w:w w:val="100"/>
              </w:rPr>
              <w:t>!Bildirim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64646"/>
                <w:spacing w:val="-1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0"/>
              </w:rPr>
              <w:t>Alan: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1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0"/>
              </w:rPr>
              <w:t>Erca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7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64646"/>
                <w:spacing w:val="0"/>
                <w:w w:val="100"/>
              </w:rPr>
              <w:t>ÇAM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</w:tr>
    </w:tbl>
    <w:p>
      <w:pPr>
        <w:spacing w:before="0" w:after="0" w:line="210" w:lineRule="exact"/>
        <w:ind w:left="157" w:right="-20"/>
        <w:jc w:val="left"/>
        <w:tabs>
          <w:tab w:pos="19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Bildirile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Ulukent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4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575757"/>
          <w:spacing w:val="8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hi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Tepesi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7430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9"/>
        </w:rPr>
        <w:t>Sok.Üzeri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9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"/>
          <w:w w:val="10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MENEMEN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9" w:after="0" w:line="240" w:lineRule="auto"/>
        <w:ind w:left="161" w:right="-20"/>
        <w:jc w:val="left"/>
        <w:tabs>
          <w:tab w:pos="19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w w:val="97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"/>
          <w:w w:val="97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575757"/>
          <w:spacing w:val="0"/>
          <w:w w:val="118"/>
        </w:rPr>
        <w:t>ğ</w:t>
      </w:r>
      <w:r>
        <w:rPr>
          <w:rFonts w:ascii="Times New Roman" w:hAnsi="Times New Roman" w:cs="Times New Roman" w:eastAsia="Times New Roman"/>
          <w:sz w:val="19"/>
          <w:szCs w:val="19"/>
          <w:color w:val="575757"/>
          <w:spacing w:val="-7"/>
          <w:w w:val="118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65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Ulukent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Şahi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Tepesi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7430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9"/>
        </w:rPr>
        <w:t>Sok.Üzeri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9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"/>
          <w:w w:val="10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MENEMEN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3" w:after="0" w:line="240" w:lineRule="auto"/>
        <w:ind w:left="143" w:right="-20"/>
        <w:jc w:val="left"/>
        <w:tabs>
          <w:tab w:pos="1720" w:val="left"/>
          <w:tab w:pos="4320" w:val="left"/>
          <w:tab w:pos="74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[yangı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Türtı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_çö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Sınıfı: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Sebebi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76969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76969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76969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Açı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Ateş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4" w:after="0" w:line="261" w:lineRule="exact"/>
        <w:ind w:left="161" w:right="-20"/>
        <w:jc w:val="left"/>
        <w:tabs>
          <w:tab w:pos="2780" w:val="left"/>
          <w:tab w:pos="58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2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3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2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7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2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5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2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41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89"/>
          <w:position w:val="4"/>
        </w:rPr>
        <w:t>Yapını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89"/>
          <w:position w:val="4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2"/>
          <w:w w:val="89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4"/>
        </w:rPr>
        <w:t>Şekl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5"/>
          <w:w w:val="100"/>
          <w:position w:val="4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808082"/>
          <w:spacing w:val="0"/>
          <w:w w:val="100"/>
          <w:position w:val="4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808082"/>
          <w:spacing w:val="0"/>
          <w:w w:val="100"/>
          <w:position w:val="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808082"/>
          <w:spacing w:val="0"/>
          <w:w w:val="100"/>
          <w:position w:val="4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5"/>
        </w:rPr>
        <w:t>Kullanım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8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5"/>
        </w:rPr>
        <w:t>Şekli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5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76969"/>
          <w:spacing w:val="0"/>
          <w:w w:val="135"/>
          <w:position w:val="-5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57" w:lineRule="exact"/>
        <w:ind w:left="278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92.999771pt;margin-top:.626882pt;width:81.859040pt;height:26pt;mso-position-horizontal-relative:page;mso-position-vertical-relative:paragraph;z-index:-14833" type="#_x0000_t202" filled="f" stroked="f">
            <v:textbox inset="0,0,0,0">
              <w:txbxContent>
                <w:p>
                  <w:pPr>
                    <w:spacing w:before="0" w:after="0" w:line="520" w:lineRule="exact"/>
                    <w:ind w:right="-118"/>
                    <w:jc w:val="left"/>
                    <w:tabs>
                      <w:tab w:pos="580" w:val="left"/>
                      <w:tab w:pos="1560" w:val="left"/>
                    </w:tabs>
                    <w:rPr>
                      <w:rFonts w:ascii="Arial" w:hAnsi="Arial" w:cs="Arial" w:eastAsia="Arial"/>
                      <w:sz w:val="52"/>
                      <w:szCs w:val="52"/>
                    </w:rPr>
                  </w:pPr>
                  <w:rPr/>
                  <w:r>
                    <w:rPr>
                      <w:rFonts w:ascii="Arial" w:hAnsi="Arial" w:cs="Arial" w:eastAsia="Arial"/>
                      <w:sz w:val="52"/>
                      <w:szCs w:val="52"/>
                      <w:color w:val="232323"/>
                      <w:spacing w:val="0"/>
                      <w:w w:val="45"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232323"/>
                      <w:spacing w:val="-58"/>
                      <w:w w:val="45"/>
                      <w:position w:val="-1"/>
                    </w:rPr>
                    <w:t> </w:t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232323"/>
                      <w:spacing w:val="0"/>
                      <w:w w:val="100"/>
                      <w:position w:val="-1"/>
                    </w:rPr>
                    <w:tab/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232323"/>
                      <w:spacing w:val="0"/>
                      <w:w w:val="100"/>
                      <w:position w:val="-1"/>
                    </w:rPr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343434"/>
                      <w:spacing w:val="0"/>
                      <w:w w:val="45"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343434"/>
                      <w:spacing w:val="0"/>
                      <w:w w:val="100"/>
                      <w:position w:val="-1"/>
                    </w:rPr>
                    <w:tab/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343434"/>
                      <w:spacing w:val="0"/>
                      <w:w w:val="50"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7"/>
          <w:szCs w:val="17"/>
          <w:color w:val="464646"/>
          <w:spacing w:val="0"/>
          <w:w w:val="100"/>
          <w:position w:val="1"/>
        </w:rPr>
        <w:t>Betonann</w:t>
      </w:r>
      <w:r>
        <w:rPr>
          <w:rFonts w:ascii="Arial" w:hAnsi="Arial" w:cs="Arial" w:eastAsia="Arial"/>
          <w:sz w:val="17"/>
          <w:szCs w:val="17"/>
          <w:color w:val="464646"/>
          <w:spacing w:val="0"/>
          <w:w w:val="100"/>
          <w:position w:val="1"/>
        </w:rPr>
        <w:t>e</w:t>
      </w:r>
      <w:r>
        <w:rPr>
          <w:rFonts w:ascii="Arial" w:hAnsi="Arial" w:cs="Arial" w:eastAsia="Arial"/>
          <w:sz w:val="17"/>
          <w:szCs w:val="17"/>
          <w:color w:val="464646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1"/>
        </w:rPr>
        <w:t>Kagi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4"/>
          <w:w w:val="100"/>
          <w:position w:val="1"/>
        </w:rPr>
        <w:t> </w:t>
      </w:r>
      <w:r>
        <w:rPr>
          <w:rFonts w:ascii="Arial" w:hAnsi="Arial" w:cs="Arial" w:eastAsia="Arial"/>
          <w:sz w:val="17"/>
          <w:szCs w:val="17"/>
          <w:color w:val="464646"/>
          <w:spacing w:val="0"/>
          <w:w w:val="100"/>
          <w:position w:val="1"/>
        </w:rPr>
        <w:t>Ahşap</w:t>
      </w:r>
      <w:r>
        <w:rPr>
          <w:rFonts w:ascii="Arial" w:hAnsi="Arial" w:cs="Arial" w:eastAsia="Arial"/>
          <w:sz w:val="17"/>
          <w:szCs w:val="17"/>
          <w:color w:val="464646"/>
          <w:spacing w:val="4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75757"/>
          <w:spacing w:val="0"/>
          <w:w w:val="88"/>
          <w:position w:val="1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575757"/>
          <w:spacing w:val="2"/>
          <w:w w:val="88"/>
          <w:position w:val="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88"/>
          <w:position w:val="1"/>
        </w:rPr>
        <w:t>lik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88"/>
          <w:position w:val="1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4"/>
          <w:w w:val="88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1"/>
        </w:rPr>
        <w:t>Diğer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3" w:after="0" w:line="240" w:lineRule="auto"/>
        <w:ind w:left="4674" w:right="-20"/>
        <w:jc w:val="left"/>
        <w:tabs>
          <w:tab w:pos="58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4"/>
          <w:szCs w:val="14"/>
          <w:color w:val="B6B6B6"/>
          <w:spacing w:val="0"/>
          <w:w w:val="51"/>
          <w:position w:val="-8"/>
        </w:rPr>
        <w:t>1</w:t>
      </w:r>
      <w:r>
        <w:rPr>
          <w:rFonts w:ascii="Arial" w:hAnsi="Arial" w:cs="Arial" w:eastAsia="Arial"/>
          <w:sz w:val="14"/>
          <w:szCs w:val="14"/>
          <w:color w:val="B6B6B6"/>
          <w:spacing w:val="0"/>
          <w:w w:val="100"/>
          <w:position w:val="-8"/>
        </w:rPr>
        <w:tab/>
      </w:r>
      <w:r>
        <w:rPr>
          <w:rFonts w:ascii="Arial" w:hAnsi="Arial" w:cs="Arial" w:eastAsia="Arial"/>
          <w:sz w:val="14"/>
          <w:szCs w:val="14"/>
          <w:color w:val="B6B6B6"/>
          <w:spacing w:val="0"/>
          <w:w w:val="100"/>
          <w:position w:val="-8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0"/>
        </w:rPr>
        <w:t>Altına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Alma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3"/>
          <w:position w:val="0"/>
        </w:rPr>
        <w:t>22:40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6" w:after="0" w:line="240" w:lineRule="auto"/>
        <w:ind w:left="161" w:right="-20"/>
        <w:jc w:val="left"/>
        <w:tabs>
          <w:tab w:pos="1740" w:val="left"/>
          <w:tab w:pos="48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Yana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Şeyin: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Sahibi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93"/>
        </w:rPr>
        <w:t>lKiracı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20"/>
          <w:w w:val="9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1"/>
        </w:rPr>
        <w:t>Kullanan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2" w:after="0" w:line="214" w:lineRule="exact"/>
        <w:ind w:left="1758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64646"/>
          <w:w w:val="96"/>
          <w:position w:val="-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w w:val="95"/>
          <w:position w:val="-1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3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1"/>
        </w:rPr>
        <w:t>iri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-1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5"/>
          <w:position w:val="-1"/>
        </w:rPr>
        <w:t>ErcanÇAM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61" w:lineRule="exact"/>
        <w:ind w:left="1719" w:right="3174"/>
        <w:jc w:val="center"/>
        <w:tabs>
          <w:tab w:pos="3780" w:val="left"/>
          <w:tab w:pos="67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25"/>
          <w:w w:val="100"/>
        </w:rPr>
        <w:t> </w:t>
      </w:r>
      <w:r>
        <w:rPr>
          <w:rFonts w:ascii="Arial" w:hAnsi="Arial" w:cs="Arial" w:eastAsia="Arial"/>
          <w:sz w:val="26"/>
          <w:szCs w:val="26"/>
          <w:color w:val="343434"/>
          <w:spacing w:val="0"/>
          <w:w w:val="184"/>
        </w:rPr>
        <w:t>ı</w:t>
      </w:r>
      <w:r>
        <w:rPr>
          <w:rFonts w:ascii="Arial" w:hAnsi="Arial" w:cs="Arial" w:eastAsia="Arial"/>
          <w:sz w:val="26"/>
          <w:szCs w:val="26"/>
          <w:color w:val="343434"/>
          <w:spacing w:val="0"/>
          <w:w w:val="100"/>
        </w:rPr>
        <w:tab/>
      </w:r>
      <w:r>
        <w:rPr>
          <w:rFonts w:ascii="Arial" w:hAnsi="Arial" w:cs="Arial" w:eastAsia="Arial"/>
          <w:sz w:val="26"/>
          <w:szCs w:val="26"/>
          <w:color w:val="343434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575757"/>
          <w:spacing w:val="1"/>
          <w:w w:val="100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ık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3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22:00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arı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2"/>
        </w:rPr>
        <w:t>22:08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14" w:lineRule="exact"/>
        <w:ind w:left="143" w:right="-20"/>
        <w:jc w:val="left"/>
        <w:tabs>
          <w:tab w:pos="17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1"/>
        </w:rPr>
        <w:t>piden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Plakası: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35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6"/>
          <w:position w:val="0"/>
        </w:rPr>
        <w:t>618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56" w:lineRule="exact"/>
        <w:ind w:left="161" w:right="-20"/>
        <w:jc w:val="left"/>
        <w:tabs>
          <w:tab w:pos="38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75757"/>
          <w:w w:val="96"/>
          <w:position w:val="3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575757"/>
          <w:spacing w:val="-31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3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3"/>
        </w:rPr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-1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-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Arıza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97"/>
          <w:position w:val="-1"/>
        </w:rPr>
        <w:t>Gel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18"/>
          <w:w w:val="97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-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2"/>
          <w:position w:val="-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9" w:after="0" w:line="240" w:lineRule="auto"/>
        <w:ind w:left="3816" w:right="5366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112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2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" w:after="0" w:line="240" w:lineRule="atLeast"/>
        <w:ind w:left="1763" w:right="4956" w:firstLine="2071"/>
        <w:jc w:val="left"/>
        <w:tabs>
          <w:tab w:pos="38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75757"/>
          <w:spacing w:val="5"/>
          <w:w w:val="92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2"/>
        </w:rPr>
        <w:t>mniy_et-Janclan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0"/>
          <w:w w:val="9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575757"/>
          <w:spacing w:val="0"/>
          <w:w w:val="92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75757"/>
          <w:spacing w:val="19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Gelij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68"/>
        </w:rPr>
        <w:t>aati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16"/>
          <w:w w:val="16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75757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75757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Pe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8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575757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575757"/>
          <w:spacing w:val="11"/>
          <w:w w:val="10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nel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Doğalgaz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pgSz w:w="11920" w:h="16840"/>
          <w:pgMar w:top="1020" w:bottom="280" w:left="280" w:right="240"/>
        </w:sectPr>
      </w:pPr>
      <w:rPr/>
    </w:p>
    <w:p>
      <w:pPr>
        <w:spacing w:before="0" w:after="0" w:line="49" w:lineRule="exact"/>
        <w:ind w:left="143" w:right="-20"/>
        <w:jc w:val="left"/>
        <w:rPr>
          <w:rFonts w:ascii="Times New Roman" w:hAnsi="Times New Roman" w:cs="Times New Roman" w:eastAsia="Times New Roman"/>
          <w:sz w:val="11"/>
          <w:szCs w:val="11"/>
        </w:rPr>
      </w:pPr>
      <w:rPr/>
      <w:r>
        <w:rPr>
          <w:rFonts w:ascii="Times New Roman" w:hAnsi="Times New Roman" w:cs="Times New Roman" w:eastAsia="Times New Roman"/>
          <w:sz w:val="11"/>
          <w:szCs w:val="11"/>
          <w:color w:val="343434"/>
          <w:spacing w:val="0"/>
          <w:w w:val="223"/>
        </w:rPr>
        <w:t>'--</w:t>
      </w:r>
      <w:r>
        <w:rPr>
          <w:rFonts w:ascii="Times New Roman" w:hAnsi="Times New Roman" w:cs="Times New Roman" w:eastAsia="Times New Roman"/>
          <w:sz w:val="11"/>
          <w:szCs w:val="11"/>
          <w:color w:val="000000"/>
          <w:spacing w:val="0"/>
          <w:w w:val="100"/>
        </w:rPr>
      </w:r>
    </w:p>
    <w:p>
      <w:pPr>
        <w:spacing w:before="0" w:after="0" w:line="184" w:lineRule="exact"/>
        <w:ind w:left="161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Yaıuımcı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1"/>
        </w:rPr>
        <w:t>Ekip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9" w:after="0" w:line="214" w:lineRule="exact"/>
        <w:ind w:right="-69"/>
        <w:jc w:val="left"/>
        <w:tabs>
          <w:tab w:pos="20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-1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Saat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1"/>
          <w:w w:val="100"/>
          <w:position w:val="-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75757"/>
          <w:spacing w:val="0"/>
          <w:w w:val="135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75757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75757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-1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75757"/>
          <w:spacing w:val="0"/>
          <w:w w:val="112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9" w:after="0" w:line="214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2"/>
          <w:position w:val="-1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300" w:bottom="280" w:left="280" w:right="240"/>
          <w:cols w:num="3" w:equalWidth="0">
            <w:col w:w="1312" w:space="446"/>
            <w:col w:w="3086" w:space="1845"/>
            <w:col w:w="4711"/>
          </w:cols>
        </w:sectPr>
      </w:pPr>
      <w:rPr/>
    </w:p>
    <w:p>
      <w:pPr>
        <w:spacing w:before="13" w:after="0" w:line="240" w:lineRule="auto"/>
        <w:ind w:left="143" w:right="-20"/>
        <w:jc w:val="left"/>
        <w:tabs>
          <w:tab w:pos="17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64646"/>
          <w:w w:val="132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itnı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0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şse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Dönüş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2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8" w:after="0" w:line="240" w:lineRule="auto"/>
        <w:ind w:left="1767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Yardıma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3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343434"/>
          <w:spacing w:val="0"/>
          <w:w w:val="100"/>
        </w:rPr>
        <w:t>A.</w:t>
      </w:r>
      <w:r>
        <w:rPr>
          <w:rFonts w:ascii="Arial" w:hAnsi="Arial" w:cs="Arial" w:eastAsia="Arial"/>
          <w:sz w:val="19"/>
          <w:szCs w:val="19"/>
          <w:color w:val="343434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9" w:after="0" w:line="240" w:lineRule="auto"/>
        <w:ind w:left="177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Amirini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2"/>
        </w:rPr>
        <w:t>Adı-Soyadı: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9" w:after="0" w:line="250" w:lineRule="auto"/>
        <w:ind w:left="161" w:right="4336" w:firstLine="-19"/>
        <w:jc w:val="left"/>
        <w:tabs>
          <w:tab w:pos="18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Olayı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Görüldüğü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dumanlı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yanmakta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görtıldü.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Durum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9" w:after="0" w:line="240" w:lineRule="auto"/>
        <w:ind w:left="3790" w:right="4772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Sönclür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6"/>
          <w:w w:val="100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575757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2"/>
        </w:rPr>
        <w:t>söndürücü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" w:after="0" w:line="151" w:lineRule="exact"/>
        <w:ind w:left="143" w:right="-20"/>
        <w:jc w:val="left"/>
        <w:tabs>
          <w:tab w:pos="2580" w:val="left"/>
          <w:tab w:pos="3820" w:val="left"/>
          <w:tab w:pos="5700" w:val="left"/>
          <w:tab w:pos="72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w w:val="69"/>
          <w:position w:val="-6"/>
        </w:rPr>
        <w:t>[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4"/>
          <w:w w:val="69"/>
          <w:position w:val="-6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575757"/>
          <w:spacing w:val="5"/>
          <w:w w:val="109"/>
          <w:position w:val="-6"/>
        </w:rPr>
        <w:t>ö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6"/>
        </w:rPr>
        <w:t>ndürı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"/>
          <w:w w:val="101"/>
          <w:position w:val="-6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575757"/>
          <w:spacing w:val="0"/>
          <w:w w:val="104"/>
          <w:position w:val="-6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575757"/>
          <w:spacing w:val="2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-6"/>
        </w:rPr>
        <w:t>Türtı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44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-6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-6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6"/>
        </w:rPr>
        <w:t>Su</w:t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6"/>
        </w:rPr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-7"/>
        </w:rPr>
        <w:t>Su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21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7"/>
        </w:rPr>
        <w:t>m3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7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8"/>
        </w:rPr>
        <w:t>IKöpük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5"/>
          <w:w w:val="100"/>
          <w:position w:val="-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8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8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76"/>
          <w:position w:val="-8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8"/>
          <w:w w:val="76"/>
          <w:position w:val="-8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575757"/>
          <w:spacing w:val="8"/>
          <w:w w:val="114"/>
          <w:position w:val="-8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1"/>
          <w:position w:val="-8"/>
        </w:rPr>
        <w:t>K.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5"/>
          <w:w w:val="100"/>
          <w:position w:val="-8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575757"/>
          <w:spacing w:val="0"/>
          <w:w w:val="114"/>
          <w:position w:val="-8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575757"/>
          <w:spacing w:val="-7"/>
          <w:w w:val="100"/>
          <w:position w:val="-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6"/>
          <w:w w:val="100"/>
          <w:position w:val="-8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575757"/>
          <w:spacing w:val="1"/>
          <w:w w:val="100"/>
          <w:position w:val="-8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8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80" w:lineRule="exact"/>
        <w:ind w:left="2880" w:right="-20"/>
        <w:jc w:val="left"/>
        <w:tabs>
          <w:tab w:pos="3120" w:val="left"/>
          <w:tab w:pos="3820" w:val="left"/>
          <w:tab w:pos="5700" w:val="left"/>
          <w:tab w:pos="7260" w:val="left"/>
        </w:tabs>
        <w:rPr>
          <w:rFonts w:ascii="Arial" w:hAnsi="Arial" w:cs="Arial" w:eastAsia="Arial"/>
          <w:sz w:val="38"/>
          <w:szCs w:val="38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64646"/>
          <w:position w:val="2"/>
        </w:rPr>
      </w:r>
      <w:r>
        <w:rPr>
          <w:rFonts w:ascii="Times New Roman" w:hAnsi="Times New Roman" w:cs="Times New Roman" w:eastAsia="Times New Roman"/>
          <w:sz w:val="19"/>
          <w:szCs w:val="19"/>
          <w:color w:val="464646"/>
          <w:u w:val="single" w:color="484848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u w:val="single" w:color="484848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64646"/>
          <w:u w:val="single" w:color="484848"/>
          <w:position w:val="2"/>
        </w:rPr>
      </w:r>
      <w:r>
        <w:rPr>
          <w:rFonts w:ascii="Times New Roman" w:hAnsi="Times New Roman" w:cs="Times New Roman" w:eastAsia="Times New Roman"/>
          <w:sz w:val="19"/>
          <w:szCs w:val="19"/>
          <w:color w:val="464646"/>
          <w:position w:val="2"/>
        </w:rPr>
      </w:r>
      <w:r>
        <w:rPr>
          <w:rFonts w:ascii="Times New Roman" w:hAnsi="Times New Roman" w:cs="Times New Roman" w:eastAsia="Times New Roman"/>
          <w:sz w:val="19"/>
          <w:szCs w:val="19"/>
          <w:color w:val="464646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2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43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2"/>
        </w:rPr>
      </w:r>
      <w:r>
        <w:rPr>
          <w:rFonts w:ascii="Arial" w:hAnsi="Arial" w:cs="Arial" w:eastAsia="Arial"/>
          <w:sz w:val="38"/>
          <w:szCs w:val="38"/>
          <w:color w:val="464646"/>
          <w:spacing w:val="0"/>
          <w:w w:val="62"/>
          <w:position w:val="0"/>
        </w:rPr>
        <w:t>ı</w:t>
      </w:r>
      <w:r>
        <w:rPr>
          <w:rFonts w:ascii="Arial" w:hAnsi="Arial" w:cs="Arial" w:eastAsia="Arial"/>
          <w:sz w:val="38"/>
          <w:szCs w:val="38"/>
          <w:color w:val="464646"/>
          <w:spacing w:val="-58"/>
          <w:w w:val="62"/>
          <w:position w:val="0"/>
        </w:rPr>
        <w:t> </w:t>
      </w:r>
      <w:r>
        <w:rPr>
          <w:rFonts w:ascii="Arial" w:hAnsi="Arial" w:cs="Arial" w:eastAsia="Arial"/>
          <w:sz w:val="38"/>
          <w:szCs w:val="38"/>
          <w:color w:val="464646"/>
          <w:spacing w:val="0"/>
          <w:w w:val="100"/>
          <w:position w:val="0"/>
        </w:rPr>
        <w:tab/>
      </w:r>
      <w:r>
        <w:rPr>
          <w:rFonts w:ascii="Arial" w:hAnsi="Arial" w:cs="Arial" w:eastAsia="Arial"/>
          <w:sz w:val="38"/>
          <w:szCs w:val="38"/>
          <w:color w:val="464646"/>
          <w:spacing w:val="0"/>
          <w:w w:val="62"/>
          <w:position w:val="0"/>
        </w:rPr>
        <w:t>ı</w:t>
      </w:r>
      <w:r>
        <w:rPr>
          <w:rFonts w:ascii="Arial" w:hAnsi="Arial" w:cs="Arial" w:eastAsia="Arial"/>
          <w:sz w:val="38"/>
          <w:szCs w:val="38"/>
          <w:color w:val="000000"/>
          <w:spacing w:val="0"/>
          <w:w w:val="100"/>
          <w:position w:val="0"/>
        </w:rPr>
      </w:r>
    </w:p>
    <w:p>
      <w:pPr>
        <w:spacing w:before="2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40" w:after="0" w:line="250" w:lineRule="auto"/>
        <w:ind w:left="202" w:right="5421" w:firstLine="-3"/>
        <w:jc w:val="left"/>
        <w:tabs>
          <w:tab w:pos="18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19"/>
        </w:rPr>
        <w:t>öndUrıne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Yangında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herhangi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meydana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1"/>
        </w:rPr>
        <w:t>gelmemiştir.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25"/>
        </w:rPr>
        <w:t>onundaki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23"/>
          <w:w w:val="12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Hasar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14" w:lineRule="exact"/>
        <w:ind w:left="161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Durumu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7" w:after="0" w:line="240" w:lineRule="auto"/>
        <w:ind w:left="1871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başlangıcının;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açı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alandaki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çöplerde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başlamı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görülmü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olup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yapılan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9" w:after="0" w:line="240" w:lineRule="auto"/>
        <w:ind w:left="157" w:right="-20"/>
        <w:jc w:val="left"/>
        <w:tabs>
          <w:tab w:pos="18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Çıkış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23"/>
          <w:position w:val="0"/>
        </w:rPr>
        <w:t>nıştırına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35"/>
          <w:w w:val="123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0"/>
        </w:rPr>
        <w:t>soruşturmada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kimliği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belirsiz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0"/>
        </w:rPr>
        <w:t>kişi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2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0"/>
        </w:rPr>
        <w:t>kişilerce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4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bilinmeye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herhangi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0"/>
        </w:rPr>
        <w:t>sebeple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3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yakıla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ateşin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çöpleri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9" w:after="0" w:line="240" w:lineRule="auto"/>
        <w:ind w:left="143" w:right="-20"/>
        <w:jc w:val="left"/>
        <w:tabs>
          <w:tab w:pos="17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!Nedeni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tutuşturması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neticesinde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çıktığı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3"/>
        </w:rPr>
        <w:t>varıldı.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9" w:lineRule="auto"/>
        <w:ind w:left="584" w:right="4862" w:firstLine="-441"/>
        <w:jc w:val="left"/>
        <w:tabs>
          <w:tab w:pos="1840" w:val="left"/>
          <w:tab w:pos="58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2"/>
          <w:position w:val="1"/>
        </w:rPr>
        <w:t>ISigorralı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3"/>
          <w:w w:val="92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88"/>
          <w:position w:val="0"/>
        </w:rPr>
        <w:t>rke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9"/>
          <w:w w:val="188"/>
          <w:position w:val="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92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93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Adı: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0"/>
        </w:rPr>
        <w:t>!Bedeli: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0"/>
        </w:rPr>
        <w:t>Gereç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2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Kaybı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0" w:after="0" w:line="240" w:lineRule="auto"/>
        <w:ind w:left="161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w w:val="78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75757"/>
          <w:spacing w:val="1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3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.,,n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Yer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Kime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37" w:lineRule="exact"/>
        <w:ind w:left="143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464646"/>
          <w:spacing w:val="0"/>
          <w:w w:val="89"/>
        </w:rPr>
        <w:t>rresliı</w:t>
      </w:r>
      <w:r>
        <w:rPr>
          <w:rFonts w:ascii="Times New Roman" w:hAnsi="Times New Roman" w:cs="Times New Roman" w:eastAsia="Times New Roman"/>
          <w:sz w:val="21"/>
          <w:szCs w:val="21"/>
          <w:color w:val="464646"/>
          <w:spacing w:val="0"/>
          <w:w w:val="89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464646"/>
          <w:spacing w:val="21"/>
          <w:w w:val="8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96"/>
        </w:rPr>
        <w:t>Edi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91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92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iği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8" w:after="0" w:line="240" w:lineRule="auto"/>
        <w:ind w:left="157" w:right="-20"/>
        <w:jc w:val="left"/>
        <w:tabs>
          <w:tab w:pos="1740" w:val="left"/>
          <w:tab w:pos="2580" w:val="left"/>
          <w:tab w:pos="51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64646"/>
          <w:w w:val="98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8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8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4"/>
          <w:w w:val="8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Dön.üşil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98"/>
        </w:rPr>
        <w:t>ifa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rih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07.05.2017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!Saati: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2"/>
        </w:rPr>
        <w:t>22:56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42" w:lineRule="exact"/>
        <w:ind w:left="251" w:right="-20"/>
        <w:jc w:val="left"/>
        <w:tabs>
          <w:tab w:pos="900" w:val="left"/>
          <w:tab w:pos="3160" w:val="left"/>
          <w:tab w:pos="81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Varsa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0"/>
          <w:w w:val="73"/>
          <w:position w:val="1"/>
        </w:rPr>
        <w:t>K)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0"/>
          <w:w w:val="73"/>
          <w:position w:val="1"/>
        </w:rPr>
        <w:t>lü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17"/>
          <w:w w:val="73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!Yaral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7"/>
          <w:w w:val="100"/>
          <w:position w:val="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-1"/>
        </w:rPr>
        <w:t>biDE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3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-1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4"/>
          <w:w w:val="100"/>
          <w:position w:val="-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676969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76969"/>
          <w:spacing w:val="-4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76969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676969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Meneme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Grubu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3.Posta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1"/>
          <w:position w:val="0"/>
        </w:rPr>
        <w:t>ONAYLA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0"/>
          <w:w w:val="102"/>
          <w:position w:val="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9"/>
          <w:position w:val="0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7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302" w:lineRule="exact"/>
        <w:ind w:left="1908" w:right="-20"/>
        <w:jc w:val="left"/>
        <w:tabs>
          <w:tab w:pos="4380" w:val="left"/>
          <w:tab w:pos="8360" w:val="left"/>
        </w:tabs>
        <w:rPr>
          <w:rFonts w:ascii="Arial" w:hAnsi="Arial" w:cs="Arial" w:eastAsia="Arial"/>
          <w:sz w:val="28"/>
          <w:szCs w:val="28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4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9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4"/>
        </w:rPr>
        <w:t>Üs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4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7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4"/>
        </w:rPr>
        <w:t>Amir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"/>
          <w:w w:val="100"/>
          <w:position w:val="4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75757"/>
          <w:spacing w:val="0"/>
          <w:w w:val="100"/>
          <w:position w:val="4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75757"/>
          <w:spacing w:val="-32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75757"/>
          <w:spacing w:val="0"/>
          <w:w w:val="100"/>
          <w:position w:val="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75757"/>
          <w:spacing w:val="0"/>
          <w:w w:val="100"/>
          <w:position w:val="4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4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7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4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4"/>
        </w:rPr>
        <w:t>Koyan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42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4"/>
        </w:rPr>
      </w:r>
      <w:r>
        <w:rPr>
          <w:rFonts w:ascii="Arial" w:hAnsi="Arial" w:cs="Arial" w:eastAsia="Arial"/>
          <w:sz w:val="25"/>
          <w:szCs w:val="25"/>
          <w:color w:val="343434"/>
          <w:spacing w:val="0"/>
          <w:w w:val="59"/>
          <w:b/>
          <w:bCs/>
          <w:i/>
          <w:position w:val="-2"/>
        </w:rPr>
        <w:t>1</w:t>
      </w:r>
      <w:r>
        <w:rPr>
          <w:rFonts w:ascii="Arial" w:hAnsi="Arial" w:cs="Arial" w:eastAsia="Arial"/>
          <w:sz w:val="25"/>
          <w:szCs w:val="25"/>
          <w:color w:val="343434"/>
          <w:spacing w:val="41"/>
          <w:w w:val="59"/>
          <w:b/>
          <w:bCs/>
          <w:i/>
          <w:position w:val="-2"/>
        </w:rPr>
        <w:t> </w:t>
      </w:r>
      <w:r>
        <w:rPr>
          <w:rFonts w:ascii="Arial" w:hAnsi="Arial" w:cs="Arial" w:eastAsia="Arial"/>
          <w:sz w:val="25"/>
          <w:szCs w:val="25"/>
          <w:color w:val="343434"/>
          <w:spacing w:val="0"/>
          <w:w w:val="59"/>
          <w:position w:val="-2"/>
        </w:rPr>
        <w:t>2</w:t>
      </w:r>
      <w:r>
        <w:rPr>
          <w:rFonts w:ascii="Arial" w:hAnsi="Arial" w:cs="Arial" w:eastAsia="Arial"/>
          <w:sz w:val="25"/>
          <w:szCs w:val="25"/>
          <w:color w:val="343434"/>
          <w:spacing w:val="39"/>
          <w:w w:val="59"/>
          <w:position w:val="-2"/>
        </w:rPr>
        <w:t> </w:t>
      </w:r>
      <w:r>
        <w:rPr>
          <w:rFonts w:ascii="Arial" w:hAnsi="Arial" w:cs="Arial" w:eastAsia="Arial"/>
          <w:sz w:val="25"/>
          <w:szCs w:val="25"/>
          <w:color w:val="343434"/>
          <w:spacing w:val="0"/>
          <w:w w:val="59"/>
          <w:position w:val="-2"/>
        </w:rPr>
        <w:t>Marrs</w:t>
      </w:r>
      <w:r>
        <w:rPr>
          <w:rFonts w:ascii="Arial" w:hAnsi="Arial" w:cs="Arial" w:eastAsia="Arial"/>
          <w:sz w:val="25"/>
          <w:szCs w:val="25"/>
          <w:color w:val="343434"/>
          <w:spacing w:val="4"/>
          <w:w w:val="59"/>
          <w:position w:val="-2"/>
        </w:rPr>
        <w:t> </w:t>
      </w:r>
      <w:r>
        <w:rPr>
          <w:rFonts w:ascii="Arial" w:hAnsi="Arial" w:cs="Arial" w:eastAsia="Arial"/>
          <w:sz w:val="28"/>
          <w:szCs w:val="28"/>
          <w:color w:val="343434"/>
          <w:spacing w:val="0"/>
          <w:w w:val="59"/>
          <w:b/>
          <w:bCs/>
          <w:position w:val="-2"/>
        </w:rPr>
        <w:t>2017</w:t>
      </w:r>
      <w:r>
        <w:rPr>
          <w:rFonts w:ascii="Arial" w:hAnsi="Arial" w:cs="Arial" w:eastAsia="Arial"/>
          <w:sz w:val="28"/>
          <w:szCs w:val="28"/>
          <w:color w:val="000000"/>
          <w:spacing w:val="0"/>
          <w:w w:val="100"/>
          <w:position w:val="0"/>
        </w:rPr>
      </w:r>
    </w:p>
    <w:p>
      <w:pPr>
        <w:spacing w:before="0" w:after="0" w:line="170" w:lineRule="exact"/>
        <w:ind w:left="4588" w:right="5831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center"/>
        <w:spacing w:after="0"/>
        <w:sectPr>
          <w:type w:val="continuous"/>
          <w:pgSz w:w="11920" w:h="16840"/>
          <w:pgMar w:top="300" w:bottom="280" w:left="280" w:right="240"/>
        </w:sectPr>
      </w:pPr>
      <w:rPr/>
    </w:p>
    <w:p>
      <w:pPr>
        <w:spacing w:before="4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66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1"/>
        </w:rPr>
        <w:t>ltfaiyeci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7" w:after="0" w:line="240" w:lineRule="auto"/>
        <w:ind w:left="3996" w:right="-20"/>
        <w:jc w:val="left"/>
        <w:rPr>
          <w:rFonts w:ascii="Arial" w:hAnsi="Arial" w:cs="Arial" w:eastAsia="Arial"/>
          <w:sz w:val="19"/>
          <w:szCs w:val="19"/>
        </w:rPr>
      </w:pPr>
      <w:rPr/>
      <w:r>
        <w:rPr/>
        <w:br w:type="column"/>
      </w:r>
      <w:r>
        <w:rPr>
          <w:rFonts w:ascii="Arial" w:hAnsi="Arial" w:cs="Arial" w:eastAsia="Arial"/>
          <w:sz w:val="19"/>
          <w:szCs w:val="19"/>
          <w:color w:val="464646"/>
          <w:spacing w:val="0"/>
          <w:w w:val="82"/>
          <w:i/>
        </w:rPr>
        <w:t>1</w:t>
      </w:r>
      <w:r>
        <w:rPr>
          <w:rFonts w:ascii="Arial" w:hAnsi="Arial" w:cs="Arial" w:eastAsia="Arial"/>
          <w:sz w:val="19"/>
          <w:szCs w:val="19"/>
          <w:color w:val="464646"/>
          <w:spacing w:val="0"/>
          <w:w w:val="82"/>
          <w:i/>
        </w:rPr>
        <w:t>  </w:t>
      </w:r>
      <w:r>
        <w:rPr>
          <w:rFonts w:ascii="Arial" w:hAnsi="Arial" w:cs="Arial" w:eastAsia="Arial"/>
          <w:sz w:val="19"/>
          <w:szCs w:val="19"/>
          <w:color w:val="464646"/>
          <w:spacing w:val="33"/>
          <w:w w:val="82"/>
          <w:i/>
        </w:rPr>
        <w:t> </w:t>
      </w:r>
      <w:r>
        <w:rPr>
          <w:rFonts w:ascii="Arial" w:hAnsi="Arial" w:cs="Arial" w:eastAsia="Arial"/>
          <w:sz w:val="19"/>
          <w:szCs w:val="19"/>
          <w:color w:val="343434"/>
          <w:spacing w:val="0"/>
          <w:w w:val="100"/>
          <w:i/>
        </w:rPr>
        <w:t>12017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4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40" w:lineRule="auto"/>
        <w:ind w:left="4583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group style="position:absolute;margin-left:371.911957pt;margin-top:1.036266pt;width:175.859886pt;height:.1pt;mso-position-horizontal-relative:page;mso-position-vertical-relative:paragraph;z-index:-14836" coordorigin="7438,21" coordsize="3517,2">
            <v:shape style="position:absolute;left:7438;top:21;width:3517;height:2" coordorigin="7438,21" coordsize="3517,0" path="m7438,21l10955,21e" filled="f" stroked="t" strokeweight="2.113136pt" strokecolor="#546080">
              <v:path arrowok="t"/>
            </v:shape>
          </v:group>
          <w10:wrap type="none"/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38.080002pt;margin-top:-22.686592pt;width:56.676603pt;height:46pt;mso-position-horizontal-relative:page;mso-position-vertical-relative:paragraph;z-index:-14832" type="#_x0000_t202" filled="f" stroked="f">
            <v:textbox inset="0,0,0,0">
              <w:txbxContent>
                <w:p>
                  <w:pPr>
                    <w:spacing w:before="0" w:after="0" w:line="920" w:lineRule="exact"/>
                    <w:ind w:right="-178"/>
                    <w:jc w:val="left"/>
                    <w:rPr>
                      <w:rFonts w:ascii="Times New Roman" w:hAnsi="Times New Roman" w:cs="Times New Roman" w:eastAsia="Times New Roman"/>
                      <w:sz w:val="92"/>
                      <w:szCs w:val="92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92"/>
                      <w:szCs w:val="92"/>
                      <w:color w:val="464B72"/>
                      <w:spacing w:val="0"/>
                      <w:w w:val="110"/>
                      <w:i/>
                    </w:rPr>
                    <w:t>dt:</w:t>
                  </w:r>
                  <w:r>
                    <w:rPr>
                      <w:rFonts w:ascii="Times New Roman" w:hAnsi="Times New Roman" w:cs="Times New Roman" w:eastAsia="Times New Roman"/>
                      <w:sz w:val="92"/>
                      <w:szCs w:val="92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464B72"/>
          <w:w w:val="103"/>
        </w:rPr>
        <w:t>...</w:t>
      </w:r>
      <w:r>
        <w:rPr>
          <w:rFonts w:ascii="Times New Roman" w:hAnsi="Times New Roman" w:cs="Times New Roman" w:eastAsia="Times New Roman"/>
          <w:sz w:val="19"/>
          <w:szCs w:val="19"/>
          <w:color w:val="464B72"/>
          <w:spacing w:val="9"/>
          <w:w w:val="102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47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169" w:lineRule="exact"/>
        <w:ind w:left="3649" w:right="-20"/>
        <w:jc w:val="left"/>
        <w:tabs>
          <w:tab w:pos="4380" w:val="left"/>
        </w:tabs>
        <w:rPr>
          <w:rFonts w:ascii="Times New Roman" w:hAnsi="Times New Roman" w:cs="Times New Roman" w:eastAsia="Times New Roman"/>
          <w:sz w:val="21"/>
          <w:szCs w:val="21"/>
        </w:rPr>
      </w:pPr>
      <w:rPr/>
      <w:r>
        <w:rPr/>
        <w:pict>
          <v:group style="position:absolute;margin-left:420.044495pt;margin-top:2.454896pt;width:26.296805pt;height:.1pt;mso-position-horizontal-relative:page;mso-position-vertical-relative:paragraph;z-index:-14835" coordorigin="8401,49" coordsize="526,2">
            <v:shape style="position:absolute;left:8401;top:49;width:526;height:2" coordorigin="8401,49" coordsize="526,0" path="m8401,49l8927,49e" filled="f" stroked="t" strokeweight=".939172pt" strokecolor="#575B80">
              <v:path arrowok="t"/>
            </v:shape>
          </v:group>
          <w10:wrap type="none"/>
        </w:pict>
      </w:r>
      <w:r>
        <w:rPr>
          <w:rFonts w:ascii="Arial" w:hAnsi="Arial" w:cs="Arial" w:eastAsia="Arial"/>
          <w:sz w:val="15"/>
          <w:szCs w:val="15"/>
          <w:color w:val="343434"/>
          <w:spacing w:val="-36"/>
          <w:w w:val="127"/>
          <w:position w:val="-4"/>
        </w:rPr>
        <w:t>-</w:t>
      </w:r>
      <w:r>
        <w:rPr>
          <w:rFonts w:ascii="Arial" w:hAnsi="Arial" w:cs="Arial" w:eastAsia="Arial"/>
          <w:sz w:val="15"/>
          <w:szCs w:val="15"/>
          <w:color w:val="808082"/>
          <w:spacing w:val="0"/>
          <w:w w:val="340"/>
          <w:position w:val="-4"/>
        </w:rPr>
        <w:t>-</w:t>
      </w:r>
      <w:r>
        <w:rPr>
          <w:rFonts w:ascii="Arial" w:hAnsi="Arial" w:cs="Arial" w:eastAsia="Arial"/>
          <w:sz w:val="15"/>
          <w:szCs w:val="15"/>
          <w:color w:val="808082"/>
          <w:spacing w:val="-7"/>
          <w:w w:val="100"/>
          <w:position w:val="-4"/>
        </w:rPr>
        <w:t> </w:t>
      </w:r>
      <w:r>
        <w:rPr>
          <w:rFonts w:ascii="Arial" w:hAnsi="Arial" w:cs="Arial" w:eastAsia="Arial"/>
          <w:sz w:val="15"/>
          <w:szCs w:val="15"/>
          <w:color w:val="464646"/>
          <w:spacing w:val="-10"/>
          <w:w w:val="67"/>
          <w:position w:val="-4"/>
        </w:rPr>
        <w:t>c</w:t>
      </w:r>
      <w:r>
        <w:rPr>
          <w:rFonts w:ascii="Arial" w:hAnsi="Arial" w:cs="Arial" w:eastAsia="Arial"/>
          <w:sz w:val="15"/>
          <w:szCs w:val="15"/>
          <w:color w:val="464646"/>
          <w:spacing w:val="-27"/>
          <w:w w:val="66"/>
          <w:position w:val="-4"/>
        </w:rPr>
        <w:t>ı</w:t>
      </w:r>
      <w:r>
        <w:rPr>
          <w:rFonts w:ascii="Arial" w:hAnsi="Arial" w:cs="Arial" w:eastAsia="Arial"/>
          <w:sz w:val="15"/>
          <w:szCs w:val="15"/>
          <w:color w:val="232323"/>
          <w:spacing w:val="0"/>
          <w:w w:val="141"/>
          <w:position w:val="-4"/>
        </w:rPr>
        <w:t>ı</w:t>
      </w:r>
      <w:r>
        <w:rPr>
          <w:rFonts w:ascii="Arial" w:hAnsi="Arial" w:cs="Arial" w:eastAsia="Arial"/>
          <w:sz w:val="15"/>
          <w:szCs w:val="15"/>
          <w:color w:val="232323"/>
          <w:spacing w:val="0"/>
          <w:w w:val="100"/>
          <w:position w:val="-4"/>
        </w:rPr>
        <w:tab/>
      </w:r>
      <w:r>
        <w:rPr>
          <w:rFonts w:ascii="Arial" w:hAnsi="Arial" w:cs="Arial" w:eastAsia="Arial"/>
          <w:sz w:val="15"/>
          <w:szCs w:val="15"/>
          <w:color w:val="232323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21"/>
          <w:szCs w:val="21"/>
          <w:color w:val="464646"/>
          <w:spacing w:val="0"/>
          <w:w w:val="84"/>
          <w:position w:val="-4"/>
        </w:rPr>
        <w:t>gı</w:t>
      </w:r>
      <w:r>
        <w:rPr>
          <w:rFonts w:ascii="Times New Roman" w:hAnsi="Times New Roman" w:cs="Times New Roman" w:eastAsia="Times New Roman"/>
          <w:sz w:val="21"/>
          <w:szCs w:val="21"/>
          <w:color w:val="464646"/>
          <w:spacing w:val="-14"/>
          <w:w w:val="85"/>
          <w:position w:val="-4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A0A0A0"/>
          <w:spacing w:val="-14"/>
          <w:w w:val="145"/>
          <w:position w:val="-4"/>
        </w:rPr>
        <w:t>.</w:t>
      </w:r>
      <w:r>
        <w:rPr>
          <w:rFonts w:ascii="Times New Roman" w:hAnsi="Times New Roman" w:cs="Times New Roman" w:eastAsia="Times New Roman"/>
          <w:sz w:val="21"/>
          <w:szCs w:val="21"/>
          <w:color w:val="575757"/>
          <w:spacing w:val="0"/>
          <w:w w:val="96"/>
          <w:position w:val="-4"/>
        </w:rPr>
        <w:t>y</w:t>
      </w:r>
      <w:r>
        <w:rPr>
          <w:rFonts w:ascii="Times New Roman" w:hAnsi="Times New Roman" w:cs="Times New Roman" w:eastAsia="Times New Roman"/>
          <w:sz w:val="21"/>
          <w:szCs w:val="21"/>
          <w:color w:val="575757"/>
          <w:spacing w:val="0"/>
          <w:w w:val="95"/>
          <w:position w:val="-4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575757"/>
          <w:spacing w:val="-18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464646"/>
          <w:spacing w:val="0"/>
          <w:w w:val="86"/>
          <w:position w:val="-4"/>
        </w:rPr>
        <w:t>Acil</w:t>
      </w:r>
      <w:r>
        <w:rPr>
          <w:rFonts w:ascii="Times New Roman" w:hAnsi="Times New Roman" w:cs="Times New Roman" w:eastAsia="Times New Roman"/>
          <w:sz w:val="21"/>
          <w:szCs w:val="21"/>
          <w:color w:val="464646"/>
          <w:spacing w:val="30"/>
          <w:w w:val="86"/>
          <w:position w:val="-4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A0A0A0"/>
          <w:spacing w:val="0"/>
          <w:w w:val="120"/>
          <w:position w:val="-4"/>
        </w:rPr>
        <w:t>\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0" w:after="0" w:line="44" w:lineRule="exact"/>
        <w:ind w:left="301" w:right="-20"/>
        <w:jc w:val="left"/>
        <w:tabs>
          <w:tab w:pos="3320" w:val="left"/>
        </w:tabs>
        <w:rPr>
          <w:rFonts w:ascii="Times New Roman" w:hAnsi="Times New Roman" w:cs="Times New Roman" w:eastAsia="Times New Roman"/>
          <w:sz w:val="44"/>
          <w:szCs w:val="44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w w:val="93"/>
          <w:position w:val="-6"/>
        </w:rPr>
        <w:t>it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0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75757"/>
          <w:spacing w:val="0"/>
          <w:w w:val="100"/>
          <w:position w:val="-6"/>
        </w:rPr>
        <w:t>f.Eri</w:t>
      </w:r>
      <w:r>
        <w:rPr>
          <w:rFonts w:ascii="Times New Roman" w:hAnsi="Times New Roman" w:cs="Times New Roman" w:eastAsia="Times New Roman"/>
          <w:sz w:val="19"/>
          <w:szCs w:val="19"/>
          <w:color w:val="575757"/>
          <w:spacing w:val="0"/>
          <w:w w:val="100"/>
          <w:position w:val="-6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75757"/>
          <w:spacing w:val="0"/>
          <w:w w:val="100"/>
          <w:position w:val="-6"/>
        </w:rPr>
      </w:r>
      <w:r>
        <w:rPr>
          <w:rFonts w:ascii="Times New Roman" w:hAnsi="Times New Roman" w:cs="Times New Roman" w:eastAsia="Times New Roman"/>
          <w:sz w:val="44"/>
          <w:szCs w:val="44"/>
          <w:color w:val="464B72"/>
          <w:spacing w:val="0"/>
          <w:w w:val="124"/>
          <w:position w:val="-27"/>
        </w:rPr>
        <w:t>-</w:t>
      </w:r>
      <w:r>
        <w:rPr>
          <w:rFonts w:ascii="Times New Roman" w:hAnsi="Times New Roman" w:cs="Times New Roman" w:eastAsia="Times New Roman"/>
          <w:sz w:val="44"/>
          <w:szCs w:val="44"/>
          <w:color w:val="464B72"/>
          <w:spacing w:val="-28"/>
          <w:w w:val="124"/>
          <w:position w:val="-27"/>
        </w:rPr>
        <w:t>,</w:t>
      </w:r>
      <w:r>
        <w:rPr>
          <w:rFonts w:ascii="Times New Roman" w:hAnsi="Times New Roman" w:cs="Times New Roman" w:eastAsia="Times New Roman"/>
          <w:sz w:val="44"/>
          <w:szCs w:val="44"/>
          <w:color w:val="464B72"/>
          <w:spacing w:val="9"/>
          <w:w w:val="124"/>
          <w:position w:val="-27"/>
        </w:rPr>
        <w:t>r</w:t>
      </w:r>
      <w:r>
        <w:rPr>
          <w:rFonts w:ascii="Times New Roman" w:hAnsi="Times New Roman" w:cs="Times New Roman" w:eastAsia="Times New Roman"/>
          <w:sz w:val="44"/>
          <w:szCs w:val="44"/>
          <w:color w:val="575757"/>
          <w:spacing w:val="-53"/>
          <w:w w:val="54"/>
          <w:position w:val="-27"/>
        </w:rPr>
        <w:t>'</w:t>
      </w:r>
      <w:r>
        <w:rPr>
          <w:rFonts w:ascii="Times New Roman" w:hAnsi="Times New Roman" w:cs="Times New Roman" w:eastAsia="Times New Roman"/>
          <w:sz w:val="44"/>
          <w:szCs w:val="44"/>
          <w:color w:val="A0A0A0"/>
          <w:spacing w:val="-16"/>
          <w:w w:val="48"/>
          <w:position w:val="-27"/>
        </w:rPr>
        <w:t>,</w:t>
      </w:r>
      <w:r>
        <w:rPr>
          <w:rFonts w:ascii="Times New Roman" w:hAnsi="Times New Roman" w:cs="Times New Roman" w:eastAsia="Times New Roman"/>
          <w:sz w:val="44"/>
          <w:szCs w:val="44"/>
          <w:color w:val="A0A0A0"/>
          <w:spacing w:val="-51"/>
          <w:w w:val="48"/>
          <w:emboss/>
          <w:position w:val="-27"/>
        </w:rPr>
        <w:t>.</w:t>
      </w:r>
      <w:r>
        <w:rPr>
          <w:rFonts w:ascii="Times New Roman" w:hAnsi="Times New Roman" w:cs="Times New Roman" w:eastAsia="Times New Roman"/>
          <w:sz w:val="44"/>
          <w:szCs w:val="44"/>
          <w:color w:val="A0A0A0"/>
          <w:spacing w:val="-51"/>
          <w:w w:val="48"/>
          <w:emboss/>
          <w:position w:val="-27"/>
        </w:rPr>
      </w:r>
      <w:r>
        <w:rPr>
          <w:rFonts w:ascii="Times New Roman" w:hAnsi="Times New Roman" w:cs="Times New Roman" w:eastAsia="Times New Roman"/>
          <w:sz w:val="44"/>
          <w:szCs w:val="44"/>
          <w:color w:val="A0A0A0"/>
          <w:spacing w:val="-51"/>
          <w:w w:val="48"/>
          <w:position w:val="-27"/>
        </w:rPr>
      </w:r>
      <w:r>
        <w:rPr>
          <w:rFonts w:ascii="Times New Roman" w:hAnsi="Times New Roman" w:cs="Times New Roman" w:eastAsia="Times New Roman"/>
          <w:sz w:val="44"/>
          <w:szCs w:val="44"/>
          <w:color w:val="A0A0A0"/>
          <w:spacing w:val="-51"/>
          <w:w w:val="48"/>
          <w:position w:val="-27"/>
        </w:rPr>
      </w:r>
      <w:r>
        <w:rPr>
          <w:rFonts w:ascii="Times New Roman" w:hAnsi="Times New Roman" w:cs="Times New Roman" w:eastAsia="Times New Roman"/>
          <w:sz w:val="44"/>
          <w:szCs w:val="44"/>
          <w:color w:val="575757"/>
          <w:spacing w:val="0"/>
          <w:w w:val="72"/>
          <w:position w:val="-27"/>
        </w:rPr>
        <w:t>ube</w:t>
      </w:r>
      <w:r>
        <w:rPr>
          <w:rFonts w:ascii="Times New Roman" w:hAnsi="Times New Roman" w:cs="Times New Roman" w:eastAsia="Times New Roman"/>
          <w:sz w:val="44"/>
          <w:szCs w:val="44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300" w:bottom="280" w:left="280" w:right="240"/>
          <w:cols w:num="2" w:equalWidth="0">
            <w:col w:w="800" w:space="3681"/>
            <w:col w:w="6919"/>
          </w:cols>
        </w:sectPr>
      </w:pPr>
      <w:rPr/>
    </w:p>
    <w:p>
      <w:pPr>
        <w:spacing w:before="81" w:after="0" w:line="240" w:lineRule="auto"/>
        <w:ind w:right="-20"/>
        <w:jc w:val="right"/>
        <w:rPr>
          <w:rFonts w:ascii="Arial" w:hAnsi="Arial" w:cs="Arial" w:eastAsia="Arial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color w:val="343434"/>
          <w:spacing w:val="-80"/>
          <w:w w:val="93"/>
        </w:rPr>
        <w:t>d</w:t>
      </w:r>
      <w:r>
        <w:rPr>
          <w:rFonts w:ascii="Arial" w:hAnsi="Arial" w:cs="Arial" w:eastAsia="Arial"/>
          <w:sz w:val="19"/>
          <w:szCs w:val="19"/>
          <w:color w:val="A0A0A0"/>
          <w:spacing w:val="-40"/>
          <w:w w:val="123"/>
        </w:rPr>
        <w:t>.</w:t>
      </w:r>
      <w:r>
        <w:rPr>
          <w:rFonts w:ascii="Arial" w:hAnsi="Arial" w:cs="Arial" w:eastAsia="Arial"/>
          <w:sz w:val="19"/>
          <w:szCs w:val="19"/>
          <w:color w:val="A0A0A0"/>
          <w:spacing w:val="0"/>
          <w:w w:val="99"/>
        </w:rPr>
        <w:t>·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</w:rPr>
      </w:r>
    </w:p>
    <w:p>
      <w:pPr>
        <w:spacing w:before="0" w:after="0" w:line="327" w:lineRule="exact"/>
        <w:ind w:right="-20"/>
        <w:jc w:val="left"/>
        <w:rPr>
          <w:rFonts w:ascii="Arial" w:hAnsi="Arial" w:cs="Arial" w:eastAsia="Arial"/>
          <w:sz w:val="32"/>
          <w:szCs w:val="32"/>
        </w:rPr>
      </w:pPr>
      <w:rPr/>
      <w:r>
        <w:rPr/>
        <w:br w:type="column"/>
      </w:r>
      <w:r>
        <w:rPr>
          <w:rFonts w:ascii="Arial" w:hAnsi="Arial" w:cs="Arial" w:eastAsia="Arial"/>
          <w:sz w:val="32"/>
          <w:szCs w:val="32"/>
          <w:color w:val="343434"/>
          <w:spacing w:val="-40"/>
          <w:w w:val="27"/>
        </w:rPr>
        <w:t>&lt;</w:t>
      </w:r>
      <w:r>
        <w:rPr>
          <w:rFonts w:ascii="Arial" w:hAnsi="Arial" w:cs="Arial" w:eastAsia="Arial"/>
          <w:sz w:val="32"/>
          <w:szCs w:val="32"/>
          <w:color w:val="808082"/>
          <w:spacing w:val="-63"/>
          <w:w w:val="73"/>
        </w:rPr>
        <w:t>·</w:t>
      </w:r>
      <w:r>
        <w:rPr>
          <w:rFonts w:ascii="Arial" w:hAnsi="Arial" w:cs="Arial" w:eastAsia="Arial"/>
          <w:sz w:val="32"/>
          <w:szCs w:val="32"/>
          <w:color w:val="676969"/>
          <w:spacing w:val="-13"/>
          <w:w w:val="66"/>
        </w:rPr>
        <w:t>f</w:t>
      </w:r>
      <w:r>
        <w:rPr>
          <w:rFonts w:ascii="Arial" w:hAnsi="Arial" w:cs="Arial" w:eastAsia="Arial"/>
          <w:sz w:val="32"/>
          <w:szCs w:val="32"/>
          <w:color w:val="A0A0A0"/>
          <w:spacing w:val="-54"/>
          <w:w w:val="57"/>
        </w:rPr>
        <w:t>\</w:t>
      </w:r>
      <w:r>
        <w:rPr>
          <w:rFonts w:ascii="Arial" w:hAnsi="Arial" w:cs="Arial" w:eastAsia="Arial"/>
          <w:sz w:val="32"/>
          <w:szCs w:val="32"/>
          <w:color w:val="676969"/>
          <w:spacing w:val="0"/>
          <w:w w:val="66"/>
        </w:rPr>
        <w:t>'</w:t>
      </w:r>
      <w:r>
        <w:rPr>
          <w:rFonts w:ascii="Arial" w:hAnsi="Arial" w:cs="Arial" w:eastAsia="Arial"/>
          <w:sz w:val="32"/>
          <w:szCs w:val="32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300" w:bottom="280" w:left="280" w:right="240"/>
          <w:cols w:num="2" w:equalWidth="0">
            <w:col w:w="9123" w:space="416"/>
            <w:col w:w="1861"/>
          </w:cols>
        </w:sectPr>
      </w:pPr>
      <w:rPr/>
    </w:p>
    <w:p>
      <w:pPr>
        <w:spacing w:before="25" w:after="0" w:line="109" w:lineRule="exact"/>
        <w:ind w:right="1539"/>
        <w:jc w:val="right"/>
        <w:tabs>
          <w:tab w:pos="660" w:val="left"/>
          <w:tab w:pos="940" w:val="left"/>
        </w:tabs>
        <w:rPr>
          <w:rFonts w:ascii="Arial" w:hAnsi="Arial" w:cs="Arial" w:eastAsia="Arial"/>
          <w:sz w:val="9"/>
          <w:szCs w:val="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A0A0A0"/>
          <w:w w:val="236"/>
          <w:position w:val="-9"/>
        </w:rPr>
        <w:t>;</w:t>
      </w:r>
      <w:r>
        <w:rPr>
          <w:rFonts w:ascii="Times New Roman" w:hAnsi="Times New Roman" w:cs="Times New Roman" w:eastAsia="Times New Roman"/>
          <w:sz w:val="19"/>
          <w:szCs w:val="19"/>
          <w:color w:val="A0A0A0"/>
          <w:spacing w:val="-31"/>
          <w:w w:val="100"/>
          <w:position w:val="-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7"/>
          <w:w w:val="57"/>
          <w:b/>
          <w:bCs/>
          <w:i/>
          <w:position w:val="-9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B6B6B6"/>
          <w:spacing w:val="-15"/>
          <w:w w:val="48"/>
          <w:b/>
          <w:bCs/>
          <w:i/>
          <w:position w:val="-9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12"/>
          <w:w w:val="57"/>
          <w:b/>
          <w:bCs/>
          <w:i/>
          <w:position w:val="-9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B6B6B6"/>
          <w:spacing w:val="0"/>
          <w:w w:val="48"/>
          <w:b/>
          <w:bCs/>
          <w:i/>
          <w:position w:val="-9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B6B6B6"/>
          <w:spacing w:val="0"/>
          <w:w w:val="100"/>
          <w:b/>
          <w:bCs/>
          <w:i/>
          <w:position w:val="-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B6B6B6"/>
          <w:spacing w:val="22"/>
          <w:w w:val="100"/>
          <w:b/>
          <w:bCs/>
          <w:i/>
          <w:position w:val="-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808082"/>
          <w:spacing w:val="8"/>
          <w:w w:val="91"/>
          <w:b/>
          <w:bCs/>
          <w:position w:val="-9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B6B6B6"/>
          <w:spacing w:val="0"/>
          <w:w w:val="26"/>
          <w:b/>
          <w:bCs/>
          <w:position w:val="-9"/>
        </w:rPr>
        <w:t>...</w:t>
      </w:r>
      <w:r>
        <w:rPr>
          <w:rFonts w:ascii="Times New Roman" w:hAnsi="Times New Roman" w:cs="Times New Roman" w:eastAsia="Times New Roman"/>
          <w:sz w:val="19"/>
          <w:szCs w:val="19"/>
          <w:color w:val="B6B6B6"/>
          <w:spacing w:val="0"/>
          <w:w w:val="100"/>
          <w:b/>
          <w:bCs/>
          <w:position w:val="-9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B6B6B6"/>
          <w:spacing w:val="0"/>
          <w:w w:val="100"/>
          <w:b/>
          <w:bCs/>
          <w:position w:val="-9"/>
        </w:rPr>
      </w:r>
      <w:r>
        <w:rPr>
          <w:rFonts w:ascii="Arial" w:hAnsi="Arial" w:cs="Arial" w:eastAsia="Arial"/>
          <w:sz w:val="8"/>
          <w:szCs w:val="8"/>
          <w:color w:val="B6B6B6"/>
          <w:spacing w:val="0"/>
          <w:w w:val="112"/>
          <w:b/>
          <w:bCs/>
          <w:position w:val="-9"/>
        </w:rPr>
        <w:t>1</w:t>
      </w:r>
      <w:r>
        <w:rPr>
          <w:rFonts w:ascii="Arial" w:hAnsi="Arial" w:cs="Arial" w:eastAsia="Arial"/>
          <w:sz w:val="8"/>
          <w:szCs w:val="8"/>
          <w:color w:val="B6B6B6"/>
          <w:spacing w:val="0"/>
          <w:w w:val="100"/>
          <w:b/>
          <w:bCs/>
          <w:position w:val="-9"/>
        </w:rPr>
        <w:tab/>
      </w:r>
      <w:r>
        <w:rPr>
          <w:rFonts w:ascii="Arial" w:hAnsi="Arial" w:cs="Arial" w:eastAsia="Arial"/>
          <w:sz w:val="8"/>
          <w:szCs w:val="8"/>
          <w:color w:val="B6B6B6"/>
          <w:spacing w:val="0"/>
          <w:w w:val="100"/>
          <w:b/>
          <w:bCs/>
          <w:position w:val="-9"/>
        </w:rPr>
      </w:r>
      <w:r>
        <w:rPr>
          <w:rFonts w:ascii="Arial" w:hAnsi="Arial" w:cs="Arial" w:eastAsia="Arial"/>
          <w:sz w:val="8"/>
          <w:szCs w:val="8"/>
          <w:color w:val="CACACA"/>
          <w:spacing w:val="0"/>
          <w:w w:val="164"/>
          <w:position w:val="-9"/>
        </w:rPr>
        <w:t>·.:</w:t>
      </w:r>
      <w:r>
        <w:rPr>
          <w:rFonts w:ascii="Arial" w:hAnsi="Arial" w:cs="Arial" w:eastAsia="Arial"/>
          <w:sz w:val="8"/>
          <w:szCs w:val="8"/>
          <w:color w:val="CACACA"/>
          <w:spacing w:val="8"/>
          <w:w w:val="164"/>
          <w:position w:val="-9"/>
        </w:rPr>
        <w:t> </w:t>
      </w:r>
      <w:r>
        <w:rPr>
          <w:rFonts w:ascii="Arial" w:hAnsi="Arial" w:cs="Arial" w:eastAsia="Arial"/>
          <w:sz w:val="8"/>
          <w:szCs w:val="8"/>
          <w:color w:val="343434"/>
          <w:spacing w:val="0"/>
          <w:w w:val="164"/>
          <w:position w:val="-9"/>
        </w:rPr>
        <w:t>.</w:t>
      </w:r>
      <w:r>
        <w:rPr>
          <w:rFonts w:ascii="Arial" w:hAnsi="Arial" w:cs="Arial" w:eastAsia="Arial"/>
          <w:sz w:val="8"/>
          <w:szCs w:val="8"/>
          <w:color w:val="343434"/>
          <w:spacing w:val="-9"/>
          <w:w w:val="164"/>
          <w:position w:val="-9"/>
        </w:rPr>
        <w:t> </w:t>
      </w:r>
      <w:r>
        <w:rPr>
          <w:rFonts w:ascii="Arial" w:hAnsi="Arial" w:cs="Arial" w:eastAsia="Arial"/>
          <w:sz w:val="8"/>
          <w:szCs w:val="8"/>
          <w:color w:val="B6B6B6"/>
          <w:spacing w:val="-4"/>
          <w:w w:val="583"/>
          <w:position w:val="-9"/>
        </w:rPr>
        <w:t>'</w:t>
      </w:r>
      <w:r>
        <w:rPr>
          <w:rFonts w:ascii="Arial" w:hAnsi="Arial" w:cs="Arial" w:eastAsia="Arial"/>
          <w:sz w:val="8"/>
          <w:szCs w:val="8"/>
          <w:color w:val="A0A0A0"/>
          <w:spacing w:val="0"/>
          <w:w w:val="108"/>
          <w:position w:val="-9"/>
        </w:rPr>
        <w:t>.</w:t>
      </w:r>
      <w:r>
        <w:rPr>
          <w:rFonts w:ascii="Arial" w:hAnsi="Arial" w:cs="Arial" w:eastAsia="Arial"/>
          <w:sz w:val="8"/>
          <w:szCs w:val="8"/>
          <w:color w:val="A0A0A0"/>
          <w:spacing w:val="-3"/>
          <w:w w:val="108"/>
          <w:position w:val="-9"/>
        </w:rPr>
        <w:t>.</w:t>
      </w:r>
      <w:r>
        <w:rPr>
          <w:rFonts w:ascii="Arial" w:hAnsi="Arial" w:cs="Arial" w:eastAsia="Arial"/>
          <w:sz w:val="8"/>
          <w:szCs w:val="8"/>
          <w:color w:val="B6B6B6"/>
          <w:spacing w:val="0"/>
          <w:w w:val="94"/>
          <w:position w:val="-9"/>
        </w:rPr>
        <w:t>·</w:t>
      </w:r>
      <w:r>
        <w:rPr>
          <w:rFonts w:ascii="Arial" w:hAnsi="Arial" w:cs="Arial" w:eastAsia="Arial"/>
          <w:sz w:val="8"/>
          <w:szCs w:val="8"/>
          <w:color w:val="B6B6B6"/>
          <w:spacing w:val="-1"/>
          <w:w w:val="100"/>
          <w:position w:val="-9"/>
        </w:rPr>
        <w:t> </w:t>
      </w:r>
      <w:r>
        <w:rPr>
          <w:rFonts w:ascii="Arial" w:hAnsi="Arial" w:cs="Arial" w:eastAsia="Arial"/>
          <w:sz w:val="8"/>
          <w:szCs w:val="8"/>
          <w:color w:val="B6B6B6"/>
          <w:spacing w:val="0"/>
          <w:w w:val="100"/>
          <w:position w:val="-9"/>
        </w:rPr>
        <w:t>·-</w:t>
      </w:r>
      <w:r>
        <w:rPr>
          <w:rFonts w:ascii="Arial" w:hAnsi="Arial" w:cs="Arial" w:eastAsia="Arial"/>
          <w:sz w:val="8"/>
          <w:szCs w:val="8"/>
          <w:color w:val="B6B6B6"/>
          <w:spacing w:val="0"/>
          <w:w w:val="100"/>
          <w:position w:val="-9"/>
        </w:rPr>
        <w:t>     </w:t>
      </w:r>
      <w:r>
        <w:rPr>
          <w:rFonts w:ascii="Arial" w:hAnsi="Arial" w:cs="Arial" w:eastAsia="Arial"/>
          <w:sz w:val="8"/>
          <w:szCs w:val="8"/>
          <w:color w:val="B6B6B6"/>
          <w:spacing w:val="12"/>
          <w:w w:val="100"/>
          <w:position w:val="-9"/>
        </w:rPr>
        <w:t> </w:t>
      </w:r>
      <w:r>
        <w:rPr>
          <w:rFonts w:ascii="Arial" w:hAnsi="Arial" w:cs="Arial" w:eastAsia="Arial"/>
          <w:sz w:val="8"/>
          <w:szCs w:val="8"/>
          <w:color w:val="B6B6B6"/>
          <w:spacing w:val="0"/>
          <w:w w:val="146"/>
          <w:position w:val="-9"/>
        </w:rPr>
        <w:t>.'.</w:t>
      </w:r>
      <w:r>
        <w:rPr>
          <w:rFonts w:ascii="Arial" w:hAnsi="Arial" w:cs="Arial" w:eastAsia="Arial"/>
          <w:sz w:val="8"/>
          <w:szCs w:val="8"/>
          <w:color w:val="B6B6B6"/>
          <w:spacing w:val="0"/>
          <w:w w:val="146"/>
          <w:position w:val="-9"/>
        </w:rPr>
        <w:t> </w:t>
      </w:r>
      <w:r>
        <w:rPr>
          <w:rFonts w:ascii="Arial" w:hAnsi="Arial" w:cs="Arial" w:eastAsia="Arial"/>
          <w:sz w:val="8"/>
          <w:szCs w:val="8"/>
          <w:color w:val="B6B6B6"/>
          <w:spacing w:val="0"/>
          <w:w w:val="146"/>
          <w:position w:val="-9"/>
        </w:rPr>
        <w:t>,.</w:t>
      </w:r>
      <w:r>
        <w:rPr>
          <w:rFonts w:ascii="Arial" w:hAnsi="Arial" w:cs="Arial" w:eastAsia="Arial"/>
          <w:sz w:val="8"/>
          <w:szCs w:val="8"/>
          <w:color w:val="B6B6B6"/>
          <w:spacing w:val="0"/>
          <w:w w:val="146"/>
          <w:position w:val="-9"/>
        </w:rPr>
        <w:t> </w:t>
      </w:r>
      <w:r>
        <w:rPr>
          <w:rFonts w:ascii="Arial" w:hAnsi="Arial" w:cs="Arial" w:eastAsia="Arial"/>
          <w:sz w:val="8"/>
          <w:szCs w:val="8"/>
          <w:color w:val="B6B6B6"/>
          <w:spacing w:val="8"/>
          <w:w w:val="146"/>
          <w:position w:val="-9"/>
        </w:rPr>
        <w:t> </w:t>
      </w:r>
      <w:r>
        <w:rPr>
          <w:rFonts w:ascii="Arial" w:hAnsi="Arial" w:cs="Arial" w:eastAsia="Arial"/>
          <w:sz w:val="9"/>
          <w:szCs w:val="9"/>
          <w:color w:val="A0A0A0"/>
          <w:spacing w:val="0"/>
          <w:w w:val="71"/>
          <w:i/>
          <w:position w:val="-9"/>
        </w:rPr>
        <w:t>f</w:t>
      </w:r>
      <w:r>
        <w:rPr>
          <w:rFonts w:ascii="Arial" w:hAnsi="Arial" w:cs="Arial" w:eastAsia="Arial"/>
          <w:sz w:val="9"/>
          <w:szCs w:val="9"/>
          <w:color w:val="000000"/>
          <w:spacing w:val="0"/>
          <w:w w:val="100"/>
          <w:position w:val="0"/>
        </w:rPr>
      </w:r>
    </w:p>
    <w:p>
      <w:pPr>
        <w:jc w:val="right"/>
        <w:spacing w:after="0"/>
        <w:sectPr>
          <w:type w:val="continuous"/>
          <w:pgSz w:w="11920" w:h="16840"/>
          <w:pgMar w:top="300" w:bottom="280" w:left="280" w:right="240"/>
        </w:sectPr>
      </w:pPr>
      <w:rPr/>
    </w:p>
    <w:p>
      <w:pPr>
        <w:spacing w:before="0" w:after="0" w:line="238" w:lineRule="exact"/>
        <w:ind w:right="-20"/>
        <w:jc w:val="right"/>
        <w:rPr>
          <w:rFonts w:ascii="Arial" w:hAnsi="Arial" w:cs="Arial" w:eastAsia="Arial"/>
          <w:sz w:val="43"/>
          <w:szCs w:val="43"/>
        </w:rPr>
      </w:pPr>
      <w:rPr/>
      <w:r>
        <w:rPr>
          <w:rFonts w:ascii="Arial" w:hAnsi="Arial" w:cs="Arial" w:eastAsia="Arial"/>
          <w:sz w:val="8"/>
          <w:szCs w:val="8"/>
          <w:color w:val="B6B6B6"/>
          <w:spacing w:val="0"/>
          <w:w w:val="100"/>
          <w:position w:val="5"/>
        </w:rPr>
        <w:t>•</w:t>
      </w:r>
      <w:r>
        <w:rPr>
          <w:rFonts w:ascii="Arial" w:hAnsi="Arial" w:cs="Arial" w:eastAsia="Arial"/>
          <w:sz w:val="8"/>
          <w:szCs w:val="8"/>
          <w:color w:val="B6B6B6"/>
          <w:spacing w:val="0"/>
          <w:w w:val="100"/>
          <w:position w:val="5"/>
        </w:rPr>
        <w:t>    </w:t>
      </w:r>
      <w:r>
        <w:rPr>
          <w:rFonts w:ascii="Arial" w:hAnsi="Arial" w:cs="Arial" w:eastAsia="Arial"/>
          <w:sz w:val="8"/>
          <w:szCs w:val="8"/>
          <w:color w:val="B6B6B6"/>
          <w:spacing w:val="2"/>
          <w:w w:val="100"/>
          <w:position w:val="5"/>
        </w:rPr>
        <w:t> </w:t>
      </w:r>
      <w:r>
        <w:rPr>
          <w:rFonts w:ascii="Arial" w:hAnsi="Arial" w:cs="Arial" w:eastAsia="Arial"/>
          <w:sz w:val="8"/>
          <w:szCs w:val="8"/>
          <w:color w:val="676969"/>
          <w:spacing w:val="0"/>
          <w:w w:val="167"/>
          <w:position w:val="5"/>
        </w:rPr>
        <w:t>h</w:t>
      </w:r>
      <w:r>
        <w:rPr>
          <w:rFonts w:ascii="Arial" w:hAnsi="Arial" w:cs="Arial" w:eastAsia="Arial"/>
          <w:sz w:val="8"/>
          <w:szCs w:val="8"/>
          <w:color w:val="676969"/>
          <w:spacing w:val="-12"/>
          <w:w w:val="100"/>
          <w:position w:val="5"/>
        </w:rPr>
        <w:t> </w:t>
      </w:r>
      <w:r>
        <w:rPr>
          <w:rFonts w:ascii="Arial" w:hAnsi="Arial" w:cs="Arial" w:eastAsia="Arial"/>
          <w:sz w:val="43"/>
          <w:szCs w:val="43"/>
          <w:color w:val="575757"/>
          <w:spacing w:val="-54"/>
          <w:w w:val="44"/>
          <w:position w:val="-16"/>
        </w:rPr>
        <w:t>·</w:t>
      </w:r>
      <w:r>
        <w:rPr>
          <w:rFonts w:ascii="Arial" w:hAnsi="Arial" w:cs="Arial" w:eastAsia="Arial"/>
          <w:sz w:val="43"/>
          <w:szCs w:val="43"/>
          <w:color w:val="B6B6B6"/>
          <w:spacing w:val="0"/>
          <w:w w:val="66"/>
          <w:position w:val="-16"/>
        </w:rPr>
        <w:t>·</w:t>
      </w:r>
      <w:r>
        <w:rPr>
          <w:rFonts w:ascii="Arial" w:hAnsi="Arial" w:cs="Arial" w:eastAsia="Arial"/>
          <w:sz w:val="43"/>
          <w:szCs w:val="43"/>
          <w:color w:val="000000"/>
          <w:spacing w:val="0"/>
          <w:w w:val="100"/>
          <w:position w:val="0"/>
        </w:rPr>
      </w:r>
    </w:p>
    <w:p>
      <w:pPr>
        <w:spacing w:before="69" w:after="0" w:line="240" w:lineRule="auto"/>
        <w:ind w:right="-52"/>
        <w:jc w:val="left"/>
        <w:rPr>
          <w:rFonts w:ascii="Arial" w:hAnsi="Arial" w:cs="Arial" w:eastAsia="Arial"/>
          <w:sz w:val="8"/>
          <w:szCs w:val="8"/>
        </w:rPr>
      </w:pPr>
      <w:rPr/>
      <w:r>
        <w:rPr/>
        <w:br w:type="column"/>
      </w:r>
      <w:r>
        <w:rPr>
          <w:rFonts w:ascii="Arial" w:hAnsi="Arial" w:cs="Arial" w:eastAsia="Arial"/>
          <w:sz w:val="8"/>
          <w:szCs w:val="8"/>
          <w:color w:val="CACACA"/>
          <w:spacing w:val="0"/>
          <w:w w:val="65"/>
          <w:b/>
          <w:bCs/>
        </w:rPr>
        <w:t>'"lı</w:t>
      </w:r>
      <w:r>
        <w:rPr>
          <w:rFonts w:ascii="Arial" w:hAnsi="Arial" w:cs="Arial" w:eastAsia="Arial"/>
          <w:sz w:val="8"/>
          <w:szCs w:val="8"/>
          <w:color w:val="000000"/>
          <w:spacing w:val="0"/>
          <w:w w:val="100"/>
        </w:rPr>
      </w:r>
    </w:p>
    <w:p>
      <w:pPr>
        <w:spacing w:before="0" w:after="0" w:line="238" w:lineRule="exact"/>
        <w:ind w:right="-20"/>
        <w:jc w:val="left"/>
        <w:tabs>
          <w:tab w:pos="440" w:val="left"/>
        </w:tabs>
        <w:rPr>
          <w:rFonts w:ascii="Arial" w:hAnsi="Arial" w:cs="Arial" w:eastAsia="Arial"/>
          <w:sz w:val="8"/>
          <w:szCs w:val="8"/>
        </w:rPr>
      </w:pPr>
      <w:rPr/>
      <w:r>
        <w:rPr/>
        <w:br w:type="column"/>
      </w:r>
      <w:r>
        <w:rPr>
          <w:rFonts w:ascii="Arial" w:hAnsi="Arial" w:cs="Arial" w:eastAsia="Arial"/>
          <w:sz w:val="27"/>
          <w:szCs w:val="27"/>
          <w:color w:val="B6B6B6"/>
          <w:spacing w:val="0"/>
          <w:w w:val="100"/>
          <w:position w:val="-3"/>
        </w:rPr>
        <w:t>.</w:t>
      </w:r>
      <w:r>
        <w:rPr>
          <w:rFonts w:ascii="Arial" w:hAnsi="Arial" w:cs="Arial" w:eastAsia="Arial"/>
          <w:sz w:val="27"/>
          <w:szCs w:val="27"/>
          <w:color w:val="B6B6B6"/>
          <w:spacing w:val="-9"/>
          <w:w w:val="100"/>
          <w:position w:val="-3"/>
        </w:rPr>
        <w:t>.</w:t>
      </w:r>
      <w:r>
        <w:rPr>
          <w:rFonts w:ascii="Arial" w:hAnsi="Arial" w:cs="Arial" w:eastAsia="Arial"/>
          <w:sz w:val="8"/>
          <w:szCs w:val="8"/>
          <w:color w:val="A0A0A0"/>
          <w:spacing w:val="0"/>
          <w:w w:val="100"/>
          <w:position w:val="5"/>
        </w:rPr>
        <w:t>.,.</w:t>
      </w:r>
      <w:r>
        <w:rPr>
          <w:rFonts w:ascii="Arial" w:hAnsi="Arial" w:cs="Arial" w:eastAsia="Arial"/>
          <w:sz w:val="8"/>
          <w:szCs w:val="8"/>
          <w:color w:val="A0A0A0"/>
          <w:spacing w:val="-12"/>
          <w:w w:val="100"/>
          <w:position w:val="5"/>
        </w:rPr>
        <w:t> </w:t>
      </w:r>
      <w:r>
        <w:rPr>
          <w:rFonts w:ascii="Arial" w:hAnsi="Arial" w:cs="Arial" w:eastAsia="Arial"/>
          <w:sz w:val="8"/>
          <w:szCs w:val="8"/>
          <w:color w:val="A0A0A0"/>
          <w:spacing w:val="0"/>
          <w:w w:val="100"/>
          <w:position w:val="5"/>
        </w:rPr>
        <w:tab/>
      </w:r>
      <w:r>
        <w:rPr>
          <w:rFonts w:ascii="Arial" w:hAnsi="Arial" w:cs="Arial" w:eastAsia="Arial"/>
          <w:sz w:val="8"/>
          <w:szCs w:val="8"/>
          <w:color w:val="A0A0A0"/>
          <w:spacing w:val="0"/>
          <w:w w:val="100"/>
          <w:position w:val="5"/>
        </w:rPr>
      </w:r>
      <w:r>
        <w:rPr>
          <w:rFonts w:ascii="Arial" w:hAnsi="Arial" w:cs="Arial" w:eastAsia="Arial"/>
          <w:sz w:val="8"/>
          <w:szCs w:val="8"/>
          <w:color w:val="B6B6B6"/>
          <w:spacing w:val="0"/>
          <w:w w:val="43"/>
          <w:position w:val="5"/>
        </w:rPr>
        <w:t>-</w:t>
      </w:r>
      <w:r>
        <w:rPr>
          <w:rFonts w:ascii="Arial" w:hAnsi="Arial" w:cs="Arial" w:eastAsia="Arial"/>
          <w:sz w:val="8"/>
          <w:szCs w:val="8"/>
          <w:color w:val="B6B6B6"/>
          <w:spacing w:val="0"/>
          <w:w w:val="43"/>
          <w:position w:val="5"/>
        </w:rPr>
        <w:t>        </w:t>
      </w:r>
      <w:r>
        <w:rPr>
          <w:rFonts w:ascii="Arial" w:hAnsi="Arial" w:cs="Arial" w:eastAsia="Arial"/>
          <w:sz w:val="8"/>
          <w:szCs w:val="8"/>
          <w:color w:val="B6B6B6"/>
          <w:spacing w:val="1"/>
          <w:w w:val="43"/>
          <w:position w:val="5"/>
        </w:rPr>
        <w:t> </w:t>
      </w:r>
      <w:r>
        <w:rPr>
          <w:rFonts w:ascii="Arial" w:hAnsi="Arial" w:cs="Arial" w:eastAsia="Arial"/>
          <w:sz w:val="8"/>
          <w:szCs w:val="8"/>
          <w:color w:val="808082"/>
          <w:spacing w:val="0"/>
          <w:w w:val="100"/>
          <w:position w:val="5"/>
        </w:rPr>
        <w:t>•</w:t>
      </w:r>
      <w:r>
        <w:rPr>
          <w:rFonts w:ascii="Arial" w:hAnsi="Arial" w:cs="Arial" w:eastAsia="Arial"/>
          <w:sz w:val="8"/>
          <w:szCs w:val="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300" w:bottom="280" w:left="280" w:right="240"/>
          <w:cols w:num="3" w:equalWidth="0">
            <w:col w:w="8385" w:space="389"/>
            <w:col w:w="67" w:space="355"/>
            <w:col w:w="2204"/>
          </w:cols>
        </w:sectPr>
      </w:pPr>
      <w:rPr/>
    </w:p>
    <w:p>
      <w:pPr>
        <w:spacing w:before="37" w:after="0" w:line="240" w:lineRule="auto"/>
        <w:ind w:left="1769" w:right="-20"/>
        <w:jc w:val="left"/>
        <w:tabs>
          <w:tab w:pos="3600" w:val="left"/>
        </w:tabs>
        <w:rPr>
          <w:rFonts w:ascii="Arial" w:hAnsi="Arial" w:cs="Arial" w:eastAsia="Arial"/>
          <w:sz w:val="27"/>
          <w:szCs w:val="27"/>
        </w:rPr>
      </w:pPr>
      <w:rPr/>
      <w:r>
        <w:rPr/>
        <w:pict>
          <v:group style="position:absolute;margin-left:20.074793pt;margin-top:56.37677pt;width:560.215869pt;height:770.699123pt;mso-position-horizontal-relative:page;mso-position-vertical-relative:page;z-index:-14837" coordorigin="401,1128" coordsize="11204,15414">
            <v:group style="position:absolute;left:409;top:1144;width:1644;height:2" coordorigin="409,1144" coordsize="1644,2">
              <v:shape style="position:absolute;left:409;top:1144;width:1644;height:2" coordorigin="409,1144" coordsize="1644,0" path="m409,1144l2052,1144e" filled="f" stroked="t" strokeweight=".704379pt" strokecolor="#707070">
                <v:path arrowok="t"/>
              </v:shape>
            </v:group>
            <v:group style="position:absolute;left:418;top:1135;width:2;height:854" coordorigin="418,1135" coordsize="2,854">
              <v:shape style="position:absolute;left:418;top:1135;width:2;height:854" coordorigin="418,1135" coordsize="0,854" path="m418,1989l418,1135e" filled="f" stroked="t" strokeweight=".704379pt" strokecolor="#939393">
                <v:path arrowok="t"/>
              </v:shape>
            </v:group>
            <v:group style="position:absolute;left:2029;top:1139;width:2;height:722" coordorigin="2029,1139" coordsize="2,722">
              <v:shape style="position:absolute;left:2029;top:1139;width:2;height:722" coordorigin="2029,1139" coordsize="0,722" path="m2029,1861l2029,1139e" filled="f" stroked="t" strokeweight=".704379pt" strokecolor="#808080">
                <v:path arrowok="t"/>
              </v:shape>
            </v:group>
            <v:group style="position:absolute;left:1371;top:1151;width:10190;height:2" coordorigin="1371,1151" coordsize="10190,2">
              <v:shape style="position:absolute;left:1371;top:1151;width:10190;height:2" coordorigin="1371,1151" coordsize="10190,0" path="m1371,1151l11561,1151e" filled="f" stroked="t" strokeweight=".704379pt" strokecolor="#5B5B5B">
                <v:path arrowok="t"/>
              </v:shape>
            </v:group>
            <v:group style="position:absolute;left:8255;top:1144;width:2;height:717" coordorigin="8255,1144" coordsize="2,717">
              <v:shape style="position:absolute;left:8255;top:1144;width:2;height:717" coordorigin="8255,1144" coordsize="0,717" path="m8255,1861l8255,1144e" filled="f" stroked="t" strokeweight=".704379pt" strokecolor="#575757">
                <v:path arrowok="t"/>
              </v:shape>
            </v:group>
            <v:group style="position:absolute;left:8213;top:1154;width:244;height:2" coordorigin="8213,1154" coordsize="244,2">
              <v:shape style="position:absolute;left:8213;top:1154;width:244;height:2" coordorigin="8213,1154" coordsize="244,0" path="m8213,1154l8457,1154e" filled="f" stroked="t" strokeweight=".469586pt" strokecolor="#444444">
                <v:path arrowok="t"/>
              </v:shape>
            </v:group>
            <v:group style="position:absolute;left:11557;top:1149;width:2;height:5739" coordorigin="11557,1149" coordsize="2,5739">
              <v:shape style="position:absolute;left:11557;top:1149;width:2;height:5739" coordorigin="11557,1149" coordsize="0,5739" path="m11557,6888l11557,1149e" filled="f" stroked="t" strokeweight=".704379pt" strokecolor="#707070">
                <v:path arrowok="t"/>
              </v:shape>
            </v:group>
            <v:group style="position:absolute;left:2029;top:1804;width:2;height:185" coordorigin="2029,1804" coordsize="2,185">
              <v:shape style="position:absolute;left:2029;top:1804;width:2;height:185" coordorigin="2029,1804" coordsize="0,185" path="m2029,1989l2029,1804e" filled="f" stroked="t" strokeweight=".469586pt" strokecolor="#6B6B6B">
                <v:path arrowok="t"/>
              </v:shape>
            </v:group>
            <v:group style="position:absolute;left:8255;top:1804;width:2;height:185" coordorigin="8255,1804" coordsize="2,185">
              <v:shape style="position:absolute;left:8255;top:1804;width:2;height:185" coordorigin="8255,1804" coordsize="0,185" path="m8255,1989l8255,1804e" filled="f" stroked="t" strokeweight=".469586pt" strokecolor="#3F3F3F">
                <v:path arrowok="t"/>
              </v:shape>
            </v:group>
            <v:group style="position:absolute;left:420;top:1676;width:2;height:14840" coordorigin="420,1676" coordsize="2,14840">
              <v:shape style="position:absolute;left:420;top:1676;width:2;height:14840" coordorigin="420,1676" coordsize="0,14840" path="m420,16515l420,1676e" filled="f" stroked="t" strokeweight=".704379pt" strokecolor="#575757">
                <v:path arrowok="t"/>
              </v:shape>
            </v:group>
            <v:group style="position:absolute;left:418;top:1676;width:2;height:826" coordorigin="418,1676" coordsize="2,826">
              <v:shape style="position:absolute;left:418;top:1676;width:2;height:826" coordorigin="418,1676" coordsize="0,826" path="m418,2502l418,1676e" filled="f" stroked="t" strokeweight=".704379pt" strokecolor="#7C7C7C">
                <v:path arrowok="t"/>
              </v:shape>
            </v:group>
            <v:group style="position:absolute;left:2026;top:1932;width:2;height:551" coordorigin="2026,1932" coordsize="2,551">
              <v:shape style="position:absolute;left:2026;top:1932;width:2;height:551" coordorigin="2026,1932" coordsize="0,551" path="m2026,2483l2026,1932e" filled="f" stroked="t" strokeweight=".939172pt" strokecolor="#7C7C7C">
                <v:path arrowok="t"/>
              </v:shape>
            </v:group>
            <v:group style="position:absolute;left:8258;top:1932;width:2;height:551" coordorigin="8258,1932" coordsize="2,551">
              <v:shape style="position:absolute;left:8258;top:1932;width:2;height:551" coordorigin="8258,1932" coordsize="0,551" path="m8258,2483l8258,1932e" filled="f" stroked="t" strokeweight=".704379pt" strokecolor="#575757">
                <v:path arrowok="t"/>
              </v:shape>
            </v:group>
            <v:group style="position:absolute;left:413;top:3197;width:11153;height:2" coordorigin="413,3197" coordsize="11153,2">
              <v:shape style="position:absolute;left:413;top:3197;width:11153;height:2" coordorigin="413,3197" coordsize="11153,0" path="m413,3197l11566,3197e" filled="f" stroked="t" strokeweight=".704379pt" strokecolor="#5B5B5B">
                <v:path arrowok="t"/>
              </v:shape>
            </v:group>
            <v:group style="position:absolute;left:413;top:3435;width:11148;height:2" coordorigin="413,3435" coordsize="11148,2">
              <v:shape style="position:absolute;left:413;top:3435;width:11148;height:2" coordorigin="413,3435" coordsize="11148,0" path="m413,3435l11561,3435e" filled="f" stroked="t" strokeweight=".704379pt" strokecolor="#5B5B5B">
                <v:path arrowok="t"/>
              </v:shape>
            </v:group>
            <v:group style="position:absolute;left:418;top:3171;width:2;height:290" coordorigin="418,3171" coordsize="2,290">
              <v:shape style="position:absolute;left:418;top:3171;width:2;height:290" coordorigin="418,3171" coordsize="0,290" path="m418,3461l418,3171e" filled="f" stroked="t" strokeweight=".469586pt" strokecolor="#3B3B3B">
                <v:path arrowok="t"/>
              </v:shape>
            </v:group>
            <v:group style="position:absolute;left:418;top:3672;width:11153;height:2" coordorigin="418,3672" coordsize="11153,2">
              <v:shape style="position:absolute;left:418;top:3672;width:11153;height:2" coordorigin="418,3672" coordsize="11153,0" path="m418,3672l11571,3672e" filled="f" stroked="t" strokeweight=".704379pt" strokecolor="#5B5B5B">
                <v:path arrowok="t"/>
              </v:shape>
            </v:group>
            <v:group style="position:absolute;left:11559;top:3095;width:2;height:1500" coordorigin="11559,3095" coordsize="2,1500">
              <v:shape style="position:absolute;left:11559;top:3095;width:2;height:1500" coordorigin="11559,3095" coordsize="0,1500" path="m11559,4595l11559,3095e" filled="f" stroked="t" strokeweight=".704379pt" strokecolor="#6B6B6B">
                <v:path arrowok="t"/>
              </v:shape>
            </v:group>
            <v:group style="position:absolute;left:3048;top:3665;width:2;height:247" coordorigin="3048,3665" coordsize="2,247">
              <v:shape style="position:absolute;left:3048;top:3665;width:2;height:247" coordorigin="3048,3665" coordsize="0,247" path="m3048,3912l3048,3665e" filled="f" stroked="t" strokeweight=".939172pt" strokecolor="#545454">
                <v:path arrowok="t"/>
              </v:shape>
            </v:group>
            <v:group style="position:absolute;left:6109;top:3665;width:2;height:271" coordorigin="6109,3665" coordsize="2,271">
              <v:shape style="position:absolute;left:6109;top:3665;width:2;height:271" coordorigin="6109,3665" coordsize="0,271" path="m6109,3935l6109,3665e" filled="f" stroked="t" strokeweight=".939172pt" strokecolor="#575757">
                <v:path arrowok="t"/>
              </v:shape>
            </v:group>
            <v:group style="position:absolute;left:3048;top:3855;width:2;height:261" coordorigin="3048,3855" coordsize="2,261">
              <v:shape style="position:absolute;left:3048;top:3855;width:2;height:261" coordorigin="3048,3855" coordsize="0,261" path="m3048,4116l3048,3855e" filled="f" stroked="t" strokeweight=".469586pt" strokecolor="#2B2B2B">
                <v:path arrowok="t"/>
              </v:shape>
            </v:group>
            <v:group style="position:absolute;left:3043;top:4092;width:2315;height:2" coordorigin="3043,4092" coordsize="2315,2">
              <v:shape style="position:absolute;left:3043;top:4092;width:2315;height:2" coordorigin="3043,4092" coordsize="2315,0" path="m3043,4092l5358,4092e" filled="f" stroked="t" strokeweight=".704379pt" strokecolor="#676767">
                <v:path arrowok="t"/>
              </v:shape>
            </v:group>
            <v:group style="position:absolute;left:6095;top:4087;width:1343;height:2" coordorigin="6095,4087" coordsize="1343,2">
              <v:shape style="position:absolute;left:6095;top:4087;width:1343;height:2" coordorigin="6095,4087" coordsize="1343,0" path="m6095,4087l7438,4087e" filled="f" stroked="t" strokeweight=".234793pt" strokecolor="#2B2B2B">
                <v:path arrowok="t"/>
              </v:shape>
            </v:group>
            <v:group style="position:absolute;left:6112;top:3855;width:2;height:271" coordorigin="6112,3855" coordsize="2,271">
              <v:shape style="position:absolute;left:6112;top:3855;width:2;height:271" coordorigin="6112,3855" coordsize="0,271" path="m6112,4125l6112,3855e" filled="f" stroked="t" strokeweight=".469586pt" strokecolor="#3F3F3F">
                <v:path arrowok="t"/>
              </v:shape>
            </v:group>
            <v:group style="position:absolute;left:7438;top:4087;width:3517;height:2" coordorigin="7438,4087" coordsize="3517,2">
              <v:shape style="position:absolute;left:7438;top:4087;width:3517;height:2" coordorigin="7438,4087" coordsize="3517,0" path="m7438,4087l10955,4087e" filled="f" stroked="t" strokeweight=".234793pt" strokecolor="#000000">
                <v:path arrowok="t"/>
              </v:shape>
            </v:group>
            <v:group style="position:absolute;left:10955;top:4087;width:601;height:2" coordorigin="10955,4087" coordsize="601,2">
              <v:shape style="position:absolute;left:10955;top:4087;width:601;height:2" coordorigin="10955,4087" coordsize="601,0" path="m10955,4087l11557,4087e" filled="f" stroked="t" strokeweight=".234793pt" strokecolor="#444444">
                <v:path arrowok="t"/>
              </v:shape>
            </v:group>
            <v:group style="position:absolute;left:3048;top:4059;width:2;height:356" coordorigin="3048,4059" coordsize="2,356">
              <v:shape style="position:absolute;left:3048;top:4059;width:2;height:356" coordorigin="3048,4059" coordsize="0,356" path="m3048,4415l3048,4059e" filled="f" stroked="t" strokeweight=".704379pt" strokecolor="#4F4F4F">
                <v:path arrowok="t"/>
              </v:shape>
            </v:group>
            <v:group style="position:absolute;left:413;top:4401;width:2803;height:2" coordorigin="413,4401" coordsize="2803,2">
              <v:shape style="position:absolute;left:413;top:4401;width:2803;height:2" coordorigin="413,4401" coordsize="2803,0" path="m413,4401l3217,4401e" filled="f" stroked="t" strokeweight=".704379pt" strokecolor="#575757">
                <v:path arrowok="t"/>
              </v:shape>
            </v:group>
            <v:group style="position:absolute;left:3160;top:4401;width:249;height:2" coordorigin="3160,4401" coordsize="249,2">
              <v:shape style="position:absolute;left:3160;top:4401;width:249;height:2" coordorigin="3160,4401" coordsize="249,0" path="m3160,4401l3409,4401e" filled="f" stroked="t" strokeweight=".939172pt" strokecolor="#2F2F2F">
                <v:path arrowok="t"/>
              </v:shape>
            </v:group>
            <v:group style="position:absolute;left:3353;top:4398;width:2517;height:2" coordorigin="3353,4398" coordsize="2517,2">
              <v:shape style="position:absolute;left:3353;top:4398;width:2517;height:2" coordorigin="3353,4398" coordsize="2517,0" path="m3353,4398l5870,4398e" filled="f" stroked="t" strokeweight=".939172pt" strokecolor="#484848">
                <v:path arrowok="t"/>
              </v:shape>
            </v:group>
            <v:group style="position:absolute;left:5677;top:4405;width:5889;height:2" coordorigin="5677,4405" coordsize="5889,2">
              <v:shape style="position:absolute;left:5677;top:4405;width:5889;height:2" coordorigin="5677,4405" coordsize="5889,0" path="m5677,4405l11566,4405e" filled="f" stroked="t" strokeweight=".704379pt" strokecolor="#5B5B5B">
                <v:path arrowok="t"/>
              </v:shape>
            </v:group>
            <v:group style="position:absolute;left:6109;top:4059;width:2;height:351" coordorigin="6109,4059" coordsize="2,351">
              <v:shape style="position:absolute;left:6109;top:4059;width:2;height:351" coordorigin="6109,4059" coordsize="0,351" path="m6109,4410l6109,4059e" filled="f" stroked="t" strokeweight=".939172pt" strokecolor="#575757">
                <v:path arrowok="t"/>
              </v:shape>
            </v:group>
            <v:group style="position:absolute;left:413;top:4678;width:11153;height:2" coordorigin="413,4678" coordsize="11153,2">
              <v:shape style="position:absolute;left:413;top:4678;width:11153;height:2" coordorigin="413,4678" coordsize="11153,0" path="m413,4678l11566,4678e" filled="f" stroked="t" strokeweight=".704379pt" strokecolor="#5B5B5B">
                <v:path arrowok="t"/>
              </v:shape>
            </v:group>
            <v:group style="position:absolute;left:2029;top:4396;width:2;height:328" coordorigin="2029,4396" coordsize="2,328">
              <v:shape style="position:absolute;left:2029;top:4396;width:2;height:328" coordorigin="2029,4396" coordsize="0,328" path="m2029,4723l2029,4396e" filled="f" stroked="t" strokeweight=".704379pt" strokecolor="#4F4F4F">
                <v:path arrowok="t"/>
              </v:shape>
            </v:group>
            <v:group style="position:absolute;left:2029;top:4652;width:2;height:285" coordorigin="2029,4652" coordsize="2,285">
              <v:shape style="position:absolute;left:2029;top:4652;width:2;height:285" coordorigin="2029,4652" coordsize="0,285" path="m2029,4937l2029,4652e" filled="f" stroked="t" strokeweight=".469586pt" strokecolor="#3F3F3F">
                <v:path arrowok="t"/>
              </v:shape>
            </v:group>
            <v:group style="position:absolute;left:2024;top:4916;width:9542;height:2" coordorigin="2024,4916" coordsize="9542,2">
              <v:shape style="position:absolute;left:2024;top:4916;width:9542;height:2" coordorigin="2024,4916" coordsize="9542,0" path="m2024,4916l11566,4916e" filled="f" stroked="t" strokeweight=".704379pt" strokecolor="#5B5B5B">
                <v:path arrowok="t"/>
              </v:shape>
            </v:group>
            <v:group style="position:absolute;left:11559;top:4652;width:2;height:1258" coordorigin="11559,4652" coordsize="2,1258">
              <v:shape style="position:absolute;left:11559;top:4652;width:2;height:1258" coordorigin="11559,4652" coordsize="0,1258" path="m11559,5910l11559,4652e" filled="f" stroked="t" strokeweight=".704379pt" strokecolor="#6B6B6B">
                <v:path arrowok="t"/>
              </v:shape>
            </v:group>
            <v:group style="position:absolute;left:420;top:4880;width:2;height:774" coordorigin="420,4880" coordsize="2,774">
              <v:shape style="position:absolute;left:420;top:4880;width:2;height:774" coordorigin="420,4880" coordsize="0,774" path="m420,5654l420,4880e" filled="f" stroked="t" strokeweight=".704379pt" strokecolor="#545454">
                <v:path arrowok="t"/>
              </v:shape>
            </v:group>
            <v:group style="position:absolute;left:2029;top:4880;width:2;height:318" coordorigin="2029,4880" coordsize="2,318">
              <v:shape style="position:absolute;left:2029;top:4880;width:2;height:318" coordorigin="2029,4880" coordsize="0,318" path="m2029,5198l2029,4880e" filled="f" stroked="t" strokeweight=".704379pt" strokecolor="#444444">
                <v:path arrowok="t"/>
              </v:shape>
            </v:group>
            <v:group style="position:absolute;left:4095;top:4909;width:2;height:290" coordorigin="4095,4909" coordsize="2,290">
              <v:shape style="position:absolute;left:4095;top:4909;width:2;height:290" coordorigin="4095,4909" coordsize="0,290" path="m4095,5198l4095,4909e" filled="f" stroked="t" strokeweight=".469586pt" strokecolor="#575757">
                <v:path arrowok="t"/>
              </v:shape>
            </v:group>
            <v:group style="position:absolute;left:4081;top:5400;width:7485;height:2" coordorigin="4081,5400" coordsize="7485,2">
              <v:shape style="position:absolute;left:4081;top:5400;width:7485;height:2" coordorigin="4081,5400" coordsize="7485,0" path="m4081,5400l11566,5400e" filled="f" stroked="t" strokeweight=".704379pt" strokecolor="#606060">
                <v:path arrowok="t"/>
              </v:shape>
            </v:group>
            <v:group style="position:absolute;left:6884;top:4904;width:2;height:266" coordorigin="6884,4904" coordsize="2,266">
              <v:shape style="position:absolute;left:6884;top:4904;width:2;height:266" coordorigin="6884,4904" coordsize="0,266" path="m6884,5170l6884,4904e" filled="f" stroked="t" strokeweight=".234793pt" strokecolor="#383838">
                <v:path arrowok="t"/>
              </v:shape>
            </v:group>
            <v:group style="position:absolute;left:2029;top:5141;width:2;height:290" coordorigin="2029,5141" coordsize="2,290">
              <v:shape style="position:absolute;left:2029;top:5141;width:2;height:290" coordorigin="2029,5141" coordsize="0,290" path="m2029,5431l2029,5141e" filled="f" stroked="t" strokeweight=".939172pt" strokecolor="#5B5B5B">
                <v:path arrowok="t"/>
              </v:shape>
            </v:group>
            <v:group style="position:absolute;left:4095;top:5141;width:2;height:366" coordorigin="4095,5141" coordsize="2,366">
              <v:shape style="position:absolute;left:4095;top:5141;width:2;height:366" coordorigin="4095,5141" coordsize="0,366" path="m4095,5507l4095,5141e" filled="f" stroked="t" strokeweight=".939172pt" strokecolor="#6B6B6B">
                <v:path arrowok="t"/>
              </v:shape>
            </v:group>
            <v:group style="position:absolute;left:6884;top:5170;width:2;height:242" coordorigin="6884,5170" coordsize="2,242">
              <v:shape style="position:absolute;left:6884;top:5170;width:2;height:242" coordorigin="6884,5170" coordsize="0,242" path="m6884,5412l6884,5170e" filled="f" stroked="t" strokeweight=".234793pt" strokecolor="#676767">
                <v:path arrowok="t"/>
              </v:shape>
            </v:group>
            <v:group style="position:absolute;left:2029;top:5374;width:2;height:280" coordorigin="2029,5374" coordsize="2,280">
              <v:shape style="position:absolute;left:2029;top:5374;width:2;height:280" coordorigin="2029,5374" coordsize="0,280" path="m2029,5654l2029,5374e" filled="f" stroked="t" strokeweight=".469586pt" strokecolor="#2F2F2F">
                <v:path arrowok="t"/>
              </v:shape>
            </v:group>
            <v:group style="position:absolute;left:4095;top:5374;width:2;height:280" coordorigin="4095,5374" coordsize="2,280">
              <v:shape style="position:absolute;left:4095;top:5374;width:2;height:280" coordorigin="4095,5374" coordsize="0,280" path="m4095,5654l4095,5374e" filled="f" stroked="t" strokeweight=".469586pt" strokecolor="#545454">
                <v:path arrowok="t"/>
              </v:shape>
            </v:group>
            <v:group style="position:absolute;left:4090;top:5642;width:7476;height:2" coordorigin="4090,5642" coordsize="7476,2">
              <v:shape style="position:absolute;left:4090;top:5642;width:7476;height:2" coordorigin="4090,5642" coordsize="7476,0" path="m4090,5642l11566,5642e" filled="f" stroked="t" strokeweight=".704379pt" strokecolor="#646464">
                <v:path arrowok="t"/>
              </v:shape>
            </v:group>
            <v:group style="position:absolute;left:4095;top:5597;width:2;height:570" coordorigin="4095,5597" coordsize="2,570">
              <v:shape style="position:absolute;left:4095;top:5597;width:2;height:570" coordorigin="4095,5597" coordsize="0,570" path="m4095,6167l4095,5597e" filled="f" stroked="t" strokeweight=".704379pt" strokecolor="#606060">
                <v:path arrowok="t"/>
              </v:shape>
            </v:group>
            <v:group style="position:absolute;left:4085;top:5879;width:7481;height:2" coordorigin="4085,5879" coordsize="7481,2">
              <v:shape style="position:absolute;left:4085;top:5879;width:7481;height:2" coordorigin="4085,5879" coordsize="7481,0" path="m4085,5879l11566,5879e" filled="f" stroked="t" strokeweight=".704379pt" strokecolor="#5B5B5B">
                <v:path arrowok="t"/>
              </v:shape>
            </v:group>
            <v:group style="position:absolute;left:2026;top:5597;width:2;height:1025" coordorigin="2026,5597" coordsize="2,1025">
              <v:shape style="position:absolute;left:2026;top:5597;width:2;height:1025" coordorigin="2026,5597" coordsize="0,1025" path="m2026,6622l2026,5597e" filled="f" stroked="t" strokeweight=".704379pt" strokecolor="#545454">
                <v:path arrowok="t"/>
              </v:shape>
            </v:group>
            <v:group style="position:absolute;left:2024;top:6119;width:6250;height:2" coordorigin="2024,6119" coordsize="6250,2">
              <v:shape style="position:absolute;left:2024;top:6119;width:6250;height:2" coordorigin="2024,6119" coordsize="6250,0" path="m2024,6119l8274,6119e" filled="f" stroked="t" strokeweight=".704379pt" strokecolor="#5B5B5B">
                <v:path arrowok="t"/>
              </v:shape>
            </v:group>
            <v:group style="position:absolute;left:8218;top:6119;width:239;height:2" coordorigin="8218,6119" coordsize="239,2">
              <v:shape style="position:absolute;left:8218;top:6119;width:239;height:2" coordorigin="8218,6119" coordsize="239,0" path="m8218,6119l8457,6119e" filled="f" stroked="t" strokeweight=".469586pt" strokecolor="#484848">
                <v:path arrowok="t"/>
              </v:shape>
            </v:group>
            <v:group style="position:absolute;left:8401;top:6119;width:526;height:2" coordorigin="8401,6119" coordsize="526,2">
              <v:shape style="position:absolute;left:8401;top:6119;width:526;height:2" coordorigin="8401,6119" coordsize="526,0" path="m8401,6119l8927,6119e" filled="f" stroked="t" strokeweight=".704379pt" strokecolor="#646464">
                <v:path arrowok="t"/>
              </v:shape>
            </v:group>
            <v:group style="position:absolute;left:8870;top:6122;width:949;height:2" coordorigin="8870,6122" coordsize="949,2">
              <v:shape style="position:absolute;left:8870;top:6122;width:949;height:2" coordorigin="8870,6122" coordsize="949,0" path="m8870,6122l9819,6122e" filled="f" stroked="t" strokeweight=".469586pt" strokecolor="#4F4F4F">
                <v:path arrowok="t"/>
              </v:shape>
            </v:group>
            <v:group style="position:absolute;left:9763;top:6119;width:1808;height:2" coordorigin="9763,6119" coordsize="1808,2">
              <v:shape style="position:absolute;left:9763;top:6119;width:1808;height:2" coordorigin="9763,6119" coordsize="1808,0" path="m9763,6119l11571,6119e" filled="f" stroked="t" strokeweight=".704379pt" strokecolor="#646464">
                <v:path arrowok="t"/>
              </v:shape>
            </v:group>
            <v:group style="position:absolute;left:420;top:6100;width:2;height:275" coordorigin="420,6100" coordsize="2,275">
              <v:shape style="position:absolute;left:420;top:6100;width:2;height:275" coordorigin="420,6100" coordsize="0,275" path="m420,6375l420,6100e" filled="f" stroked="t" strokeweight=".704379pt" strokecolor="#484848">
                <v:path arrowok="t"/>
              </v:shape>
            </v:group>
            <v:group style="position:absolute;left:930;top:6359;width:3409;height:2" coordorigin="930,6359" coordsize="3409,2">
              <v:shape style="position:absolute;left:930;top:6359;width:3409;height:2" coordorigin="930,6359" coordsize="3409,0" path="m930,6359l4339,6359e" filled="f" stroked="t" strokeweight=".704379pt" strokecolor="#5B5B5B">
                <v:path arrowok="t"/>
              </v:shape>
            </v:group>
            <v:group style="position:absolute;left:4095;top:6095;width:2;height:290" coordorigin="4095,6095" coordsize="2,290">
              <v:shape style="position:absolute;left:4095;top:6095;width:2;height:290" coordorigin="4095,6095" coordsize="0,290" path="m4095,6385l4095,6095e" filled="f" stroked="t" strokeweight=".469586pt" strokecolor="#4B4B4B">
                <v:path arrowok="t"/>
              </v:shape>
            </v:group>
            <v:group style="position:absolute;left:4053;top:6361;width:2489;height:2" coordorigin="4053,6361" coordsize="2489,2">
              <v:shape style="position:absolute;left:4053;top:6361;width:2489;height:2" coordorigin="4053,6361" coordsize="2489,0" path="m4053,6361l6541,6361e" filled="f" stroked="t" strokeweight=".469586pt" strokecolor="#575757">
                <v:path arrowok="t"/>
              </v:shape>
            </v:group>
            <v:group style="position:absolute;left:6485;top:6361;width:5081;height:2" coordorigin="6485,6361" coordsize="5081,2">
              <v:shape style="position:absolute;left:6485;top:6361;width:5081;height:2" coordorigin="6485,6361" coordsize="5081,0" path="m6485,6361l11566,6361e" filled="f" stroked="t" strokeweight=".704379pt" strokecolor="#606060">
                <v:path arrowok="t"/>
              </v:shape>
            </v:group>
            <v:group style="position:absolute;left:420;top:6319;width:2;height:109" coordorigin="420,6319" coordsize="2,109">
              <v:shape style="position:absolute;left:420;top:6319;width:2;height:109" coordorigin="420,6319" coordsize="0,109" path="m420,6428l420,6319e" filled="f" stroked="t" strokeweight=".469586pt" strokecolor="#343434">
                <v:path arrowok="t"/>
              </v:shape>
            </v:group>
            <v:group style="position:absolute;left:4095;top:6314;width:2;height:760" coordorigin="4095,6314" coordsize="2,760">
              <v:shape style="position:absolute;left:4095;top:6314;width:2;height:760" coordorigin="4095,6314" coordsize="0,760" path="m4095,7073l4095,6314e" filled="f" stroked="t" strokeweight=".704379pt" strokecolor="#5B5B5B">
                <v:path arrowok="t"/>
              </v:shape>
            </v:group>
            <v:group style="position:absolute;left:6884;top:6342;width:2;height:57" coordorigin="6884,6342" coordsize="2,57">
              <v:shape style="position:absolute;left:6884;top:6342;width:2;height:57" coordorigin="6884,6342" coordsize="0,57" path="m6884,6399l6884,6342e" filled="f" stroked="t" strokeweight=".234793pt" strokecolor="#383838">
                <v:path arrowok="t"/>
              </v:shape>
            </v:group>
            <v:group style="position:absolute;left:11559;top:6314;width:2;height:114" coordorigin="11559,6314" coordsize="2,114">
              <v:shape style="position:absolute;left:11559;top:6314;width:2;height:114" coordorigin="11559,6314" coordsize="0,114" path="m11559,6428l11559,6314e" filled="f" stroked="t" strokeweight=".469586pt" strokecolor="#646464">
                <v:path arrowok="t"/>
              </v:shape>
            </v:group>
            <v:group style="position:absolute;left:6884;top:6399;width:2;height:195" coordorigin="6884,6399" coordsize="2,195">
              <v:shape style="position:absolute;left:6884;top:6399;width:2;height:195" coordorigin="6884,6399" coordsize="0,195" path="m6884,6594l6884,6399e" filled="f" stroked="t" strokeweight=".234793pt" strokecolor="#000000">
                <v:path arrowok="t"/>
              </v:shape>
            </v:group>
            <v:group style="position:absolute;left:2029;top:6565;width:2;height:313" coordorigin="2029,6565" coordsize="2,313">
              <v:shape style="position:absolute;left:2029;top:6565;width:2;height:313" coordorigin="2029,6565" coordsize="0,313" path="m2029,6879l2029,6565e" filled="f" stroked="t" strokeweight=".469586pt" strokecolor="#2F2F2F">
                <v:path arrowok="t"/>
              </v:shape>
            </v:group>
            <v:group style="position:absolute;left:2024;top:6826;width:1193;height:2" coordorigin="2024,6826" coordsize="1193,2">
              <v:shape style="position:absolute;left:2024;top:6826;width:1193;height:2" coordorigin="2024,6826" coordsize="1193,0" path="m2024,6826l3217,6826e" filled="f" stroked="t" strokeweight=".704379pt" strokecolor="#606060">
                <v:path arrowok="t"/>
              </v:shape>
            </v:group>
            <v:group style="position:absolute;left:3160;top:6826;width:249;height:2" coordorigin="3160,6826" coordsize="249,2">
              <v:shape style="position:absolute;left:3160;top:6826;width:249;height:2" coordorigin="3160,6826" coordsize="249,0" path="m3160,6826l3409,6826e" filled="f" stroked="t" strokeweight=".469586pt" strokecolor="#3F3F3F">
                <v:path arrowok="t"/>
              </v:shape>
            </v:group>
            <v:group style="position:absolute;left:3353;top:6829;width:8213;height:2" coordorigin="3353,6829" coordsize="8213,2">
              <v:shape style="position:absolute;left:3353;top:6829;width:8213;height:2" coordorigin="3353,6829" coordsize="8213,0" path="m3353,6829l11566,6829e" filled="f" stroked="t" strokeweight=".704379pt" strokecolor="#606060">
                <v:path arrowok="t"/>
              </v:shape>
            </v:group>
            <v:group style="position:absolute;left:6884;top:6594;width:2;height:266" coordorigin="6884,6594" coordsize="2,266">
              <v:shape style="position:absolute;left:6884;top:6594;width:2;height:266" coordorigin="6884,6594" coordsize="0,266" path="m6884,6860l6884,6594e" filled="f" stroked="t" strokeweight=".234793pt" strokecolor="#282828">
                <v:path arrowok="t"/>
              </v:shape>
            </v:group>
            <v:group style="position:absolute;left:418;top:6822;width:2;height:261" coordorigin="418,6822" coordsize="2,261">
              <v:shape style="position:absolute;left:418;top:6822;width:2;height:261" coordorigin="418,6822" coordsize="0,261" path="m418,7083l418,6822e" filled="f" stroked="t" strokeweight=".469586pt" strokecolor="#383838">
                <v:path arrowok="t"/>
              </v:shape>
            </v:group>
            <v:group style="position:absolute;left:2029;top:6822;width:2;height:973" coordorigin="2029,6822" coordsize="2,973">
              <v:shape style="position:absolute;left:2029;top:6822;width:2;height:973" coordorigin="2029,6822" coordsize="0,973" path="m2029,7795l2029,6822e" filled="f" stroked="t" strokeweight=".704379pt" strokecolor="#4F4F4F">
                <v:path arrowok="t"/>
              </v:shape>
            </v:group>
            <v:group style="position:absolute;left:2019;top:7066;width:9547;height:2" coordorigin="2019,7066" coordsize="9547,2">
              <v:shape style="position:absolute;left:2019;top:7066;width:9547;height:2" coordorigin="2019,7066" coordsize="9547,0" path="m2019,7066l11566,7066e" filled="f" stroked="t" strokeweight=".704379pt" strokecolor="#5B5B5B">
                <v:path arrowok="t"/>
              </v:shape>
            </v:group>
            <v:group style="position:absolute;left:6884;top:6845;width:2;height:218" coordorigin="6884,6845" coordsize="2,218">
              <v:shape style="position:absolute;left:6884;top:6845;width:2;height:218" coordorigin="6884,6845" coordsize="0,218" path="m6884,7064l6884,6845e" filled="f" stroked="t" strokeweight=".234793pt" strokecolor="#3B3B3B">
                <v:path arrowok="t"/>
              </v:shape>
            </v:group>
            <v:group style="position:absolute;left:11561;top:6817;width:2;height:275" coordorigin="11561,6817" coordsize="2,275">
              <v:shape style="position:absolute;left:11561;top:6817;width:2;height:275" coordorigin="11561,6817" coordsize="0,275" path="m11561,7092l11561,6817e" filled="f" stroked="t" strokeweight=".469586pt" strokecolor="#606060">
                <v:path arrowok="t"/>
              </v:shape>
            </v:group>
            <v:group style="position:absolute;left:409;top:7301;width:7866;height:2" coordorigin="409,7301" coordsize="7866,2">
              <v:shape style="position:absolute;left:409;top:7301;width:7866;height:2" coordorigin="409,7301" coordsize="7866,0" path="m409,7301l8274,7301e" filled="f" stroked="t" strokeweight=".704379pt" strokecolor="#5B5B5B">
                <v:path arrowok="t"/>
              </v:shape>
            </v:group>
            <v:group style="position:absolute;left:8218;top:7306;width:239;height:2" coordorigin="8218,7306" coordsize="239,2">
              <v:shape style="position:absolute;left:8218;top:7306;width:239;height:2" coordorigin="8218,7306" coordsize="239,0" path="m8218,7306l8457,7306e" filled="f" stroked="t" strokeweight=".469586pt" strokecolor="#484848">
                <v:path arrowok="t"/>
              </v:shape>
            </v:group>
            <v:group style="position:absolute;left:8401;top:7306;width:3170;height:2" coordorigin="8401,7306" coordsize="3170,2">
              <v:shape style="position:absolute;left:8401;top:7306;width:3170;height:2" coordorigin="8401,7306" coordsize="3170,0" path="m8401,7306l11571,7306e" filled="f" stroked="t" strokeweight=".704379pt" strokecolor="#606060">
                <v:path arrowok="t"/>
              </v:shape>
            </v:group>
            <v:group style="position:absolute;left:11561;top:7021;width:2;height:342" coordorigin="11561,7021" coordsize="2,342">
              <v:shape style="position:absolute;left:11561;top:7021;width:2;height:342" coordorigin="11561,7021" coordsize="0,342" path="m11561,7363l11561,7021e" filled="f" stroked="t" strokeweight=".939172pt" strokecolor="#747474">
                <v:path arrowok="t"/>
              </v:shape>
            </v:group>
            <v:group style="position:absolute;left:420;top:7258;width:2;height:536" coordorigin="420,7258" coordsize="2,536">
              <v:shape style="position:absolute;left:420;top:7258;width:2;height:536" coordorigin="420,7258" coordsize="0,536" path="m420,7795l420,7258e" filled="f" stroked="t" strokeweight=".704379pt" strokecolor="#545454">
                <v:path arrowok="t"/>
              </v:shape>
            </v:group>
            <v:group style="position:absolute;left:11561;top:7258;width:2;height:328" coordorigin="11561,7258" coordsize="2,328">
              <v:shape style="position:absolute;left:11561;top:7258;width:2;height:328" coordorigin="11561,7258" coordsize="0,328" path="m11561,7586l11561,7258e" filled="f" stroked="t" strokeweight=".469586pt" strokecolor="#646464">
                <v:path arrowok="t"/>
              </v:shape>
            </v:group>
            <v:group style="position:absolute;left:409;top:7769;width:2653;height:2" coordorigin="409,7769" coordsize="2653,2">
              <v:shape style="position:absolute;left:409;top:7769;width:2653;height:2" coordorigin="409,7769" coordsize="2653,0" path="m409,7769l3062,7769e" filled="f" stroked="t" strokeweight=".704379pt" strokecolor="#646464">
                <v:path arrowok="t"/>
              </v:shape>
            </v:group>
            <v:group style="position:absolute;left:3005;top:7771;width:211;height:2" coordorigin="3005,7771" coordsize="211,2">
              <v:shape style="position:absolute;left:3005;top:7771;width:211;height:2" coordorigin="3005,7771" coordsize="211,0" path="m3005,7771l3217,7771e" filled="f" stroked="t" strokeweight=".469586pt" strokecolor="#4F4F4F">
                <v:path arrowok="t"/>
              </v:shape>
            </v:group>
            <v:group style="position:absolute;left:3137;top:7774;width:8434;height:2" coordorigin="3137,7774" coordsize="8434,2">
              <v:shape style="position:absolute;left:3137;top:7774;width:8434;height:2" coordorigin="3137,7774" coordsize="8434,0" path="m3137,7774l11571,7774e" filled="f" stroked="t" strokeweight=".704379pt" strokecolor="#606060">
                <v:path arrowok="t"/>
              </v:shape>
            </v:group>
            <v:group style="position:absolute;left:11561;top:7529;width:2;height:2174" coordorigin="11561,7529" coordsize="2,2174">
              <v:shape style="position:absolute;left:11561;top:7529;width:2;height:2174" coordorigin="11561,7529" coordsize="0,2174" path="m11561,9703l11561,7529e" filled="f" stroked="t" strokeweight=".704379pt" strokecolor="#707070">
                <v:path arrowok="t"/>
              </v:shape>
            </v:group>
            <v:group style="position:absolute;left:2029;top:7724;width:2;height:309" coordorigin="2029,7724" coordsize="2,309">
              <v:shape style="position:absolute;left:2029;top:7724;width:2;height:309" coordorigin="2029,7724" coordsize="0,309" path="m2029,8032l2029,7724e" filled="f" stroked="t" strokeweight=".469586pt" strokecolor="#383838">
                <v:path arrowok="t"/>
              </v:shape>
            </v:group>
            <v:group style="position:absolute;left:4095;top:7766;width:2;height:503" coordorigin="4095,7766" coordsize="2,503">
              <v:shape style="position:absolute;left:4095;top:7766;width:2;height:503" coordorigin="4095,7766" coordsize="0,503" path="m4095,8270l4095,7766e" filled="f" stroked="t" strokeweight=".469586pt" strokecolor="#5B5B5B">
                <v:path arrowok="t"/>
              </v:shape>
            </v:group>
            <v:group style="position:absolute;left:4090;top:8013;width:7481;height:2" coordorigin="4090,8013" coordsize="7481,2">
              <v:shape style="position:absolute;left:4090;top:8013;width:7481;height:2" coordorigin="4090,8013" coordsize="7481,0" path="m4090,8013l11571,8013e" filled="f" stroked="t" strokeweight=".704379pt" strokecolor="#5B5B5B">
                <v:path arrowok="t"/>
              </v:shape>
            </v:group>
            <v:group style="position:absolute;left:2029;top:7975;width:2;height:1006" coordorigin="2029,7975" coordsize="2,1006">
              <v:shape style="position:absolute;left:2029;top:7975;width:2;height:1006" coordorigin="2029,7975" coordsize="0,1006" path="m2029,8982l2029,7975e" filled="f" stroked="t" strokeweight=".704379pt" strokecolor="#545454">
                <v:path arrowok="t"/>
              </v:shape>
            </v:group>
            <v:group style="position:absolute;left:4085;top:8253;width:7485;height:2" coordorigin="4085,8253" coordsize="7485,2">
              <v:shape style="position:absolute;left:4085;top:8253;width:7485;height:2" coordorigin="4085,8253" coordsize="7485,0" path="m4085,8253l11571,8253e" filled="f" stroked="t" strokeweight=".704379pt" strokecolor="#606060">
                <v:path arrowok="t"/>
              </v:shape>
            </v:group>
            <v:group style="position:absolute;left:409;top:8483;width:455;height:2" coordorigin="409,8483" coordsize="455,2">
              <v:shape style="position:absolute;left:409;top:8483;width:455;height:2" coordorigin="409,8483" coordsize="455,0" path="m409,8483l864,8483e" filled="f" stroked="t" strokeweight=".469586pt" strokecolor="#484848">
                <v:path arrowok="t"/>
              </v:shape>
            </v:group>
            <v:group style="position:absolute;left:808;top:8488;width:10763;height:2" coordorigin="808,8488" coordsize="10763,2">
              <v:shape style="position:absolute;left:808;top:8488;width:10763;height:2" coordorigin="808,8488" coordsize="10763,0" path="m808,8488l11571,8488e" filled="f" stroked="t" strokeweight=".704379pt" strokecolor="#606060">
                <v:path arrowok="t"/>
              </v:shape>
            </v:group>
            <v:group style="position:absolute;left:4095;top:8213;width:2;height:285" coordorigin="4095,8213" coordsize="2,285">
              <v:shape style="position:absolute;left:4095;top:8213;width:2;height:285" coordorigin="4095,8213" coordsize="0,285" path="m4095,8497l4095,8213e" filled="f" stroked="t" strokeweight=".939172pt" strokecolor="#676767">
                <v:path arrowok="t"/>
              </v:shape>
            </v:group>
            <v:group style="position:absolute;left:2031;top:8925;width:2;height:313" coordorigin="2031,8925" coordsize="2,313">
              <v:shape style="position:absolute;left:2031;top:8925;width:2;height:313" coordorigin="2031,8925" coordsize="0,313" path="m2031,9238l2031,8925e" filled="f" stroked="t" strokeweight=".469586pt" strokecolor="#3B3B3B">
                <v:path arrowok="t"/>
              </v:shape>
            </v:group>
            <v:group style="position:absolute;left:413;top:9416;width:11162;height:2" coordorigin="413,9416" coordsize="11162,2">
              <v:shape style="position:absolute;left:413;top:9416;width:11162;height:2" coordorigin="413,9416" coordsize="11162,0" path="m413,9416l11575,9416e" filled="f" stroked="t" strokeweight=".704379pt" strokecolor="#606060">
                <v:path arrowok="t"/>
              </v:shape>
            </v:group>
            <v:group style="position:absolute;left:2033;top:9181;width:2;height:5436" coordorigin="2033,9181" coordsize="2,5436">
              <v:shape style="position:absolute;left:2033;top:9181;width:2;height:5436" coordorigin="2033,9181" coordsize="0,5436" path="m2033,14617l2033,9181e" filled="f" stroked="t" strokeweight=".704379pt" strokecolor="#4F4F4F">
                <v:path arrowok="t"/>
              </v:shape>
            </v:group>
            <v:group style="position:absolute;left:11566;top:9646;width:2;height:290" coordorigin="11566,9646" coordsize="2,290">
              <v:shape style="position:absolute;left:11566;top:9646;width:2;height:290" coordorigin="11566,9646" coordsize="0,290" path="m11566,9936l11566,9646e" filled="f" stroked="t" strokeweight=".469586pt" strokecolor="#646464">
                <v:path arrowok="t"/>
              </v:shape>
            </v:group>
            <v:group style="position:absolute;left:418;top:10347;width:11181;height:2" coordorigin="418,10347" coordsize="11181,2">
              <v:shape style="position:absolute;left:418;top:10347;width:11181;height:2" coordorigin="418,10347" coordsize="11181,0" path="m418,10347l11599,10347e" filled="f" stroked="t" strokeweight=".704379pt" strokecolor="#606060">
                <v:path arrowok="t"/>
              </v:shape>
            </v:group>
            <v:group style="position:absolute;left:413;top:10581;width:2648;height:2" coordorigin="413,10581" coordsize="2648,2">
              <v:shape style="position:absolute;left:413;top:10581;width:2648;height:2" coordorigin="413,10581" coordsize="2648,0" path="m413,10581l3062,10581e" filled="f" stroked="t" strokeweight=".704379pt" strokecolor="#606060">
                <v:path arrowok="t"/>
              </v:shape>
            </v:group>
            <v:group style="position:absolute;left:3005;top:10581;width:211;height:2" coordorigin="3005,10581" coordsize="211,2">
              <v:shape style="position:absolute;left:3005;top:10581;width:211;height:2" coordorigin="3005,10581" coordsize="211,0" path="m3005,10581l3217,10581e" filled="f" stroked="t" strokeweight=".469586pt" strokecolor="#484848">
                <v:path arrowok="t"/>
              </v:shape>
            </v:group>
            <v:group style="position:absolute;left:3160;top:10584;width:8415;height:2" coordorigin="3160,10584" coordsize="8415,2">
              <v:shape style="position:absolute;left:3160;top:10584;width:8415;height:2" coordorigin="3160,10584" coordsize="8415,0" path="m3160,10584l11575,10584e" filled="f" stroked="t" strokeweight=".704379pt" strokecolor="#606060">
                <v:path arrowok="t"/>
              </v:shape>
            </v:group>
            <v:group style="position:absolute;left:836;top:10866;width:1188;height:2" coordorigin="836,10866" coordsize="1188,2">
              <v:shape style="position:absolute;left:836;top:10866;width:1188;height:2" coordorigin="836,10866" coordsize="1188,0" path="m836,10866l2024,10866e" filled="f" stroked="t" strokeweight=".234793pt" strokecolor="#979797">
                <v:path arrowok="t"/>
              </v:shape>
            </v:group>
            <v:group style="position:absolute;left:2010;top:10866;width:728;height:2" coordorigin="2010,10866" coordsize="728,2">
              <v:shape style="position:absolute;left:2010;top:10866;width:728;height:2" coordorigin="2010,10866" coordsize="728,0" path="m2010,10866l2738,10866e" filled="f" stroked="t" strokeweight=".234793pt" strokecolor="#3F3F3F">
                <v:path arrowok="t"/>
              </v:shape>
            </v:group>
            <v:group style="position:absolute;left:2738;top:10866;width:8819;height:2" coordorigin="2738,10866" coordsize="8819,2">
              <v:shape style="position:absolute;left:2738;top:10866;width:8819;height:2" coordorigin="2738,10866" coordsize="8819,0" path="m2738,10866l11557,10866e" filled="f" stroked="t" strokeweight=".234793pt" strokecolor="#000000">
                <v:path arrowok="t"/>
              </v:shape>
            </v:group>
            <v:group style="position:absolute;left:11566;top:9855;width:2;height:6679" coordorigin="11566,9855" coordsize="2,6679">
              <v:shape style="position:absolute;left:11566;top:9855;width:2;height:6679" coordorigin="11566,9855" coordsize="0,6679" path="m11566,16534l11566,9855e" filled="f" stroked="t" strokeweight=".704379pt" strokecolor="#747474">
                <v:path arrowok="t"/>
              </v:shape>
            </v:group>
            <v:group style="position:absolute;left:413;top:11298;width:2803;height:2" coordorigin="413,11298" coordsize="2803,2">
              <v:shape style="position:absolute;left:413;top:11298;width:2803;height:2" coordorigin="413,11298" coordsize="2803,0" path="m413,11298l3217,11298e" filled="f" stroked="t" strokeweight=".704379pt" strokecolor="#575757">
                <v:path arrowok="t"/>
              </v:shape>
            </v:group>
            <v:group style="position:absolute;left:423;top:11028;width:2;height:536" coordorigin="423,11028" coordsize="2,536">
              <v:shape style="position:absolute;left:423;top:11028;width:2;height:536" coordorigin="423,11028" coordsize="0,536" path="m423,11564l423,11028e" filled="f" stroked="t" strokeweight=".704379pt" strokecolor="#545454">
                <v:path arrowok="t"/>
              </v:shape>
            </v:group>
            <v:group style="position:absolute;left:3160;top:11298;width:249;height:2" coordorigin="3160,11298" coordsize="249,2">
              <v:shape style="position:absolute;left:3160;top:11298;width:249;height:2" coordorigin="3160,11298" coordsize="249,0" path="m3160,11298l3409,11298e" filled="f" stroked="t" strokeweight=".469586pt" strokecolor="#3F3F3F">
                <v:path arrowok="t"/>
              </v:shape>
            </v:group>
            <v:group style="position:absolute;left:3353;top:11301;width:8222;height:2" coordorigin="3353,11301" coordsize="8222,2">
              <v:shape style="position:absolute;left:3353;top:11301;width:8222;height:2" coordorigin="3353,11301" coordsize="8222,0" path="m3353,11301l11575,11301e" filled="f" stroked="t" strokeweight=".704379pt" strokecolor="#606060">
                <v:path arrowok="t"/>
              </v:shape>
            </v:group>
            <v:group style="position:absolute;left:418;top:11538;width:11157;height:2" coordorigin="418,11538" coordsize="11157,2">
              <v:shape style="position:absolute;left:418;top:11538;width:11157;height:2" coordorigin="418,11538" coordsize="11157,0" path="m418,11538l11575,11538e" filled="f" stroked="t" strokeweight=".704379pt" strokecolor="#606060">
                <v:path arrowok="t"/>
              </v:shape>
            </v:group>
            <v:group style="position:absolute;left:413;top:11775;width:1709;height:2" coordorigin="413,11775" coordsize="1709,2">
              <v:shape style="position:absolute;left:413;top:11775;width:1709;height:2" coordorigin="413,11775" coordsize="1709,0" path="m413,11775l2123,11775e" filled="f" stroked="t" strokeweight=".704379pt" strokecolor="#606060">
                <v:path arrowok="t"/>
              </v:shape>
            </v:group>
            <v:group style="position:absolute;left:420;top:11493;width:2;height:309" coordorigin="420,11493" coordsize="2,309">
              <v:shape style="position:absolute;left:420;top:11493;width:2;height:309" coordorigin="420,11493" coordsize="0,309" path="m420,11802l420,11493e" filled="f" stroked="t" strokeweight=".469586pt" strokecolor="#3B3B3B">
                <v:path arrowok="t"/>
              </v:shape>
            </v:group>
            <v:group style="position:absolute;left:1141;top:11521;width:2;height:755" coordorigin="1141,11521" coordsize="2,755">
              <v:shape style="position:absolute;left:1141;top:11521;width:2;height:755" coordorigin="1141,11521" coordsize="0,755" path="m1141,12276l1141,11521e" filled="f" stroked="t" strokeweight=".234793pt" strokecolor="#6B6B6B">
                <v:path arrowok="t"/>
              </v:shape>
            </v:group>
            <v:group style="position:absolute;left:1463;top:11474;width:2;height:313" coordorigin="1463,11474" coordsize="2,313">
              <v:shape style="position:absolute;left:1463;top:11474;width:2;height:313" coordorigin="1463,11474" coordsize="0,313" path="m1463,11787l1463,11474e" filled="f" stroked="t" strokeweight=".704379pt" strokecolor="#606060">
                <v:path arrowok="t"/>
              </v:shape>
            </v:group>
            <v:group style="position:absolute;left:1982;top:11778;width:1235;height:2" coordorigin="1982,11778" coordsize="1235,2">
              <v:shape style="position:absolute;left:1982;top:11778;width:1235;height:2" coordorigin="1982,11778" coordsize="1235,0" path="m1982,11778l3217,11778e" filled="f" stroked="t" strokeweight=".469586pt" strokecolor="#545454">
                <v:path arrowok="t"/>
              </v:shape>
            </v:group>
            <v:group style="position:absolute;left:3160;top:11778;width:296;height:2" coordorigin="3160,11778" coordsize="296,2">
              <v:shape style="position:absolute;left:3160;top:11778;width:296;height:2" coordorigin="3160,11778" coordsize="296,0" path="m3160,11778l3456,11778e" filled="f" stroked="t" strokeweight=".939172pt" strokecolor="#676767">
                <v:path arrowok="t"/>
              </v:shape>
            </v:group>
            <v:group style="position:absolute;left:3353;top:11778;width:2517;height:2" coordorigin="3353,11778" coordsize="2517,2">
              <v:shape style="position:absolute;left:3353;top:11778;width:2517;height:2" coordorigin="3353,11778" coordsize="2517,0" path="m3353,11778l5870,11778e" filled="f" stroked="t" strokeweight=".469586pt" strokecolor="#606060">
                <v:path arrowok="t"/>
              </v:shape>
            </v:group>
            <v:group style="position:absolute;left:5813;top:11778;width:315;height:2" coordorigin="5813,11778" coordsize="315,2">
              <v:shape style="position:absolute;left:5813;top:11778;width:315;height:2" coordorigin="5813,11778" coordsize="315,0" path="m5813,11778l6128,11778e" filled="f" stroked="t" strokeweight=".469586pt" strokecolor="#484848">
                <v:path arrowok="t"/>
              </v:shape>
            </v:group>
            <v:group style="position:absolute;left:6072;top:11780;width:5504;height:2" coordorigin="6072,11780" coordsize="5504,2">
              <v:shape style="position:absolute;left:6072;top:11780;width:5504;height:2" coordorigin="6072,11780" coordsize="5504,0" path="m6072,11780l11575,11780e" filled="f" stroked="t" strokeweight=".704379pt" strokecolor="#646464">
                <v:path arrowok="t"/>
              </v:shape>
            </v:group>
            <v:group style="position:absolute;left:6525;top:11531;width:2;height:3086" coordorigin="6525,11531" coordsize="2,3086">
              <v:shape style="position:absolute;left:6525;top:11531;width:2;height:3086" coordorigin="6525,11531" coordsize="0,3086" path="m6525,14617l6525,11531e" filled="f" stroked="t" strokeweight=".704379pt" strokecolor="#545454">
                <v:path arrowok="t"/>
              </v:shape>
            </v:group>
            <v:group style="position:absolute;left:1484;top:11759;width:2;height:517" coordorigin="1484,11759" coordsize="2,517">
              <v:shape style="position:absolute;left:1484;top:11759;width:2;height:517" coordorigin="1484,11759" coordsize="0,517" path="m1484,12276l1484,11759e" filled="f" stroked="t" strokeweight=".234793pt" strokecolor="#5B5B5B">
                <v:path arrowok="t"/>
              </v:shape>
            </v:group>
            <v:group style="position:absolute;left:1141;top:12276;width:2;height:1329" coordorigin="1141,12276" coordsize="2,1329">
              <v:shape style="position:absolute;left:1141;top:12276;width:2;height:1329" coordorigin="1141,12276" coordsize="0,1329" path="m1141,13605l1141,12276e" filled="f" stroked="t" strokeweight=".234793pt" strokecolor="#000000">
                <v:path arrowok="t"/>
              </v:shape>
            </v:group>
            <v:group style="position:absolute;left:1484;top:12276;width:2;height:1329" coordorigin="1484,12276" coordsize="2,1329">
              <v:shape style="position:absolute;left:1484;top:12276;width:2;height:1329" coordorigin="1484,12276" coordsize="0,1329" path="m1484,13605l1484,12276e" filled="f" stroked="t" strokeweight=".234793pt" strokecolor="#000000">
                <v:path arrowok="t"/>
              </v:shape>
            </v:group>
            <v:group style="position:absolute;left:11566;top:12466;width:2;height:318" coordorigin="11566,12466" coordsize="2,318">
              <v:shape style="position:absolute;left:11566;top:12466;width:2;height:318" coordorigin="11566,12466" coordsize="0,318" path="m11566,12784l11566,12466e" filled="f" stroked="t" strokeweight=".469586pt" strokecolor="#676767">
                <v:path arrowok="t"/>
              </v:shape>
            </v:group>
            <v:group style="position:absolute;left:418;top:13838;width:1629;height:2" coordorigin="418,13838" coordsize="1629,2">
              <v:shape style="position:absolute;left:418;top:13838;width:1629;height:2" coordorigin="418,13838" coordsize="1629,0" path="m418,13838l2047,13838e" filled="f" stroked="t" strokeweight=".704379pt" strokecolor="#5B5B5B">
                <v:path arrowok="t"/>
              </v:shape>
            </v:group>
            <v:group style="position:absolute;left:1141;top:13605;width:2;height:404" coordorigin="1141,13605" coordsize="2,404">
              <v:shape style="position:absolute;left:1141;top:13605;width:2;height:404" coordorigin="1141,13605" coordsize="0,404" path="m1141,14009l1141,13605e" filled="f" stroked="t" strokeweight=".234793pt" strokecolor="#484848">
                <v:path arrowok="t"/>
              </v:shape>
            </v:group>
            <v:group style="position:absolute;left:1484;top:13605;width:2;height:404" coordorigin="1484,13605" coordsize="2,404">
              <v:shape style="position:absolute;left:1484;top:13605;width:2;height:404" coordorigin="1484,13605" coordsize="0,404" path="m1484,14009l1484,13605e" filled="f" stroked="t" strokeweight=".234793pt" strokecolor="#676767">
                <v:path arrowok="t"/>
              </v:shape>
            </v:group>
            <v:group style="position:absolute;left:1141;top:14009;width:2;height:1453" coordorigin="1141,14009" coordsize="2,1453">
              <v:shape style="position:absolute;left:1141;top:14009;width:2;height:1453" coordorigin="1141,14009" coordsize="0,1453" path="m1141,15462l1141,14009e" filled="f" stroked="t" strokeweight=".234793pt" strokecolor="#000000">
                <v:path arrowok="t"/>
              </v:shape>
            </v:group>
            <v:group style="position:absolute;left:1484;top:14009;width:2;height:1453" coordorigin="1484,14009" coordsize="2,1453">
              <v:shape style="position:absolute;left:1484;top:14009;width:2;height:1453" coordorigin="1484,14009" coordsize="0,1453" path="m1484,15462l1484,14009e" filled="f" stroked="t" strokeweight=".234793pt" strokecolor="#000000">
                <v:path arrowok="t"/>
              </v:shape>
            </v:group>
            <v:group style="position:absolute;left:427;top:14189;width:2;height:271" coordorigin="427,14189" coordsize="2,271">
              <v:shape style="position:absolute;left:427;top:14189;width:2;height:271" coordorigin="427,14189" coordsize="0,271" path="m427,14460l427,14189e" filled="f" stroked="t" strokeweight=".469586pt" strokecolor="#343434">
                <v:path arrowok="t"/>
              </v:shape>
            </v:group>
            <v:group style="position:absolute;left:11568;top:14189;width:2;height:271" coordorigin="11568,14189" coordsize="2,271">
              <v:shape style="position:absolute;left:11568;top:14189;width:2;height:271" coordorigin="11568,14189" coordsize="0,271" path="m11568,14460l11568,14189e" filled="f" stroked="t" strokeweight=".704379pt" strokecolor="#676767">
                <v:path arrowok="t"/>
              </v:shape>
            </v:group>
            <v:group style="position:absolute;left:2038;top:14560;width:2;height:114" coordorigin="2038,14560" coordsize="2,114">
              <v:shape style="position:absolute;left:2038;top:14560;width:2;height:114" coordorigin="2038,14560" coordsize="0,114" path="m2038,14674l2038,14560e" filled="f" stroked="t" strokeweight=".469586pt" strokecolor="#1C1C1C">
                <v:path arrowok="t"/>
              </v:shape>
            </v:group>
            <v:group style="position:absolute;left:6527;top:14560;width:2;height:209" coordorigin="6527,14560" coordsize="2,209">
              <v:shape style="position:absolute;left:6527;top:14560;width:2;height:209" coordorigin="6527,14560" coordsize="0,209" path="m6527,14769l6527,14560e" filled="f" stroked="t" strokeweight=".469586pt" strokecolor="#2B2B2B">
                <v:path arrowok="t"/>
              </v:shape>
            </v:group>
            <v:group style="position:absolute;left:2038;top:14617;width:2;height:152" coordorigin="2038,14617" coordsize="2,152">
              <v:shape style="position:absolute;left:2038;top:14617;width:2;height:152" coordorigin="2038,14617" coordsize="0,152" path="m2038,14769l2038,14617e" filled="f" stroked="t" strokeweight=".469586pt" strokecolor="#343434">
                <v:path arrowok="t"/>
              </v:shape>
            </v:group>
            <v:group style="position:absolute;left:427;top:14821;width:2;height:233" coordorigin="427,14821" coordsize="2,233">
              <v:shape style="position:absolute;left:427;top:14821;width:2;height:233" coordorigin="427,14821" coordsize="0,233" path="m427,15053l427,14821e" filled="f" stroked="t" strokeweight=".469586pt" strokecolor="#343434">
                <v:path arrowok="t"/>
              </v:shape>
            </v:group>
            <v:group style="position:absolute;left:2036;top:14712;width:2;height:1809" coordorigin="2036,14712" coordsize="2,1809">
              <v:shape style="position:absolute;left:2036;top:14712;width:2;height:1809" coordorigin="2036,14712" coordsize="0,1809" path="m2036,16520l2036,14712e" filled="f" stroked="t" strokeweight=".704379pt" strokecolor="#545454">
                <v:path arrowok="t"/>
              </v:shape>
            </v:group>
            <v:group style="position:absolute;left:6527;top:14712;width:2;height:1813" coordorigin="6527,14712" coordsize="2,1813">
              <v:shape style="position:absolute;left:6527;top:14712;width:2;height:1813" coordorigin="6527,14712" coordsize="0,1813" path="m6527,16525l6527,14712e" filled="f" stroked="t" strokeweight=".704379pt" strokecolor="#575757">
                <v:path arrowok="t"/>
              </v:shape>
            </v:group>
            <v:group style="position:absolute;left:11566;top:14996;width:2;height:133" coordorigin="11566,14996" coordsize="2,133">
              <v:shape style="position:absolute;left:11566;top:14996;width:2;height:133" coordorigin="11566,14996" coordsize="0,133" path="m11566,15129l11566,14996e" filled="f" stroked="t" strokeweight=".469586pt" strokecolor="#646464">
                <v:path arrowok="t"/>
              </v:shape>
            </v:group>
            <v:group style="position:absolute;left:418;top:16511;width:8039;height:2" coordorigin="418,16511" coordsize="8039,2">
              <v:shape style="position:absolute;left:418;top:16511;width:8039;height:2" coordorigin="418,16511" coordsize="8039,0" path="m418,16511l8457,16511e" filled="f" stroked="t" strokeweight=".704379pt" strokecolor="#646464">
                <v:path arrowok="t"/>
              </v:shape>
            </v:group>
            <v:group style="position:absolute;left:808;top:16506;width:366;height:2" coordorigin="808,16506" coordsize="366,2">
              <v:shape style="position:absolute;left:808;top:16506;width:366;height:2" coordorigin="808,16506" coordsize="366,0" path="m808,16506l1174,16506e" filled="f" stroked="t" strokeweight=".469586pt" strokecolor="#575757">
                <v:path arrowok="t"/>
              </v:shape>
            </v:group>
            <v:group style="position:absolute;left:1141;top:15462;width:2;height:1049" coordorigin="1141,15462" coordsize="2,1049">
              <v:shape style="position:absolute;left:1141;top:15462;width:2;height:1049" coordorigin="1141,15462" coordsize="0,1049" path="m1141,16511l1141,15462e" filled="f" stroked="t" strokeweight=".234793pt" strokecolor="#707070">
                <v:path arrowok="t"/>
              </v:shape>
            </v:group>
            <v:group style="position:absolute;left:1484;top:15462;width:2;height:1049" coordorigin="1484,15462" coordsize="2,1049">
              <v:shape style="position:absolute;left:1484;top:15462;width:2;height:1049" coordorigin="1484,15462" coordsize="0,1049" path="m1484,16511l1484,15462e" filled="f" stroked="t" strokeweight=".234793pt" strokecolor="#3F3F3F">
                <v:path arrowok="t"/>
              </v:shape>
            </v:group>
            <v:group style="position:absolute;left:4508;top:16513;width:2273;height:2" coordorigin="4508,16513" coordsize="2273,2">
              <v:shape style="position:absolute;left:4508;top:16513;width:2273;height:2" coordorigin="4508,16513" coordsize="2273,0" path="m4508,16513l6781,16513e" filled="f" stroked="t" strokeweight=".704379pt" strokecolor="#646464">
                <v:path arrowok="t"/>
              </v:shape>
            </v:group>
            <v:group style="position:absolute;left:418;top:16523;width:11157;height:2" coordorigin="418,16523" coordsize="11157,2">
              <v:shape style="position:absolute;left:418;top:16523;width:11157;height:2" coordorigin="418,16523" coordsize="11157,0" path="m418,16523l11575,16523e" filled="f" stroked="t" strokeweight=".704379pt" strokecolor="#676767">
                <v:path arrowok="t"/>
              </v:shape>
            </v:group>
            <w10:wrap type="none"/>
          </v:group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17.396454pt;margin-top:3.141163pt;width:97.959269pt;height:39.5pt;mso-position-horizontal-relative:page;mso-position-vertical-relative:paragraph;z-index:-14831" type="#_x0000_t202" filled="f" stroked="f">
            <v:textbox inset="0,0,0,0">
              <w:txbxContent>
                <w:p>
                  <w:pPr>
                    <w:spacing w:before="0" w:after="0" w:line="790" w:lineRule="exact"/>
                    <w:ind w:right="-159"/>
                    <w:jc w:val="left"/>
                    <w:rPr>
                      <w:rFonts w:ascii="Times New Roman" w:hAnsi="Times New Roman" w:cs="Times New Roman" w:eastAsia="Times New Roman"/>
                      <w:sz w:val="79"/>
                      <w:szCs w:val="79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79"/>
                      <w:szCs w:val="79"/>
                      <w:color w:val="464646"/>
                      <w:spacing w:val="0"/>
                      <w:w w:val="42"/>
                      <w:b/>
                      <w:bCs/>
                    </w:rPr>
                    <w:t>AX</w:t>
                  </w:r>
                  <w:r>
                    <w:rPr>
                      <w:rFonts w:ascii="Times New Roman" w:hAnsi="Times New Roman" w:cs="Times New Roman" w:eastAsia="Times New Roman"/>
                      <w:sz w:val="79"/>
                      <w:szCs w:val="79"/>
                      <w:color w:val="464646"/>
                      <w:spacing w:val="0"/>
                      <w:w w:val="42"/>
                      <w:b/>
                      <w:bCs/>
                    </w:rPr>
                    <w:t>e</w:t>
                  </w:r>
                  <w:r>
                    <w:rPr>
                      <w:rFonts w:ascii="Times New Roman" w:hAnsi="Times New Roman" w:cs="Times New Roman" w:eastAsia="Times New Roman"/>
                      <w:sz w:val="79"/>
                      <w:szCs w:val="79"/>
                      <w:color w:val="464646"/>
                      <w:spacing w:val="0"/>
                      <w:w w:val="42"/>
                      <w:b/>
                      <w:bCs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79"/>
                      <w:szCs w:val="79"/>
                      <w:color w:val="464646"/>
                      <w:spacing w:val="48"/>
                      <w:w w:val="42"/>
                      <w:b/>
                      <w:bCs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79"/>
                      <w:szCs w:val="79"/>
                      <w:color w:val="464B72"/>
                      <w:spacing w:val="0"/>
                      <w:w w:val="113"/>
                      <w:b/>
                      <w:bCs/>
                    </w:rPr>
                    <w:t>:</w:t>
                  </w:r>
                  <w:r>
                    <w:rPr>
                      <w:rFonts w:ascii="Times New Roman" w:hAnsi="Times New Roman" w:cs="Times New Roman" w:eastAsia="Times New Roman"/>
                      <w:sz w:val="79"/>
                      <w:szCs w:val="79"/>
                      <w:color w:val="464B72"/>
                      <w:spacing w:val="-25"/>
                      <w:w w:val="113"/>
                      <w:b/>
                      <w:bCs/>
                    </w:rPr>
                    <w:t>b</w:t>
                  </w:r>
                  <w:r>
                    <w:rPr>
                      <w:rFonts w:ascii="Times New Roman" w:hAnsi="Times New Roman" w:cs="Times New Roman" w:eastAsia="Times New Roman"/>
                      <w:sz w:val="79"/>
                      <w:szCs w:val="79"/>
                      <w:color w:val="343434"/>
                      <w:spacing w:val="0"/>
                      <w:w w:val="42"/>
                      <w:b/>
                      <w:bCs/>
                    </w:rPr>
                    <w:t>sE</w:t>
                  </w:r>
                  <w:r>
                    <w:rPr>
                      <w:rFonts w:ascii="Times New Roman" w:hAnsi="Times New Roman" w:cs="Times New Roman" w:eastAsia="Times New Roman"/>
                      <w:sz w:val="79"/>
                      <w:szCs w:val="79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26.853485pt;margin-top:9.097272pt;width:6.100134pt;height:8.5pt;mso-position-horizontal-relative:page;mso-position-vertical-relative:paragraph;z-index:-14830" type="#_x0000_t202" filled="f" stroked="f">
            <v:textbox inset="0,0,0,0">
              <w:txbxContent>
                <w:p>
                  <w:pPr>
                    <w:spacing w:before="0" w:after="0" w:line="170" w:lineRule="exact"/>
                    <w:ind w:right="-65"/>
                    <w:jc w:val="left"/>
                    <w:rPr>
                      <w:rFonts w:ascii="Times New Roman" w:hAnsi="Times New Roman" w:cs="Times New Roman" w:eastAsia="Times New Roman"/>
                      <w:sz w:val="9"/>
                      <w:szCs w:val="9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7"/>
                      <w:szCs w:val="17"/>
                      <w:color w:val="808082"/>
                      <w:w w:val="55"/>
                    </w:rPr>
                    <w:t>..</w:t>
                  </w:r>
                  <w:r>
                    <w:rPr>
                      <w:rFonts w:ascii="Times New Roman" w:hAnsi="Times New Roman" w:cs="Times New Roman" w:eastAsia="Times New Roman"/>
                      <w:sz w:val="17"/>
                      <w:szCs w:val="17"/>
                      <w:color w:val="808082"/>
                      <w:spacing w:val="5"/>
                      <w:w w:val="55"/>
                    </w:rPr>
                    <w:t>.</w:t>
                  </w:r>
                  <w:r>
                    <w:rPr>
                      <w:rFonts w:ascii="Times New Roman" w:hAnsi="Times New Roman" w:cs="Times New Roman" w:eastAsia="Times New Roman"/>
                      <w:sz w:val="9"/>
                      <w:szCs w:val="9"/>
                      <w:color w:val="676969"/>
                      <w:spacing w:val="0"/>
                      <w:w w:val="187"/>
                    </w:rPr>
                    <w:t>\</w:t>
                  </w:r>
                  <w:r>
                    <w:rPr>
                      <w:rFonts w:ascii="Times New Roman" w:hAnsi="Times New Roman" w:cs="Times New Roman" w:eastAsia="Times New Roman"/>
                      <w:sz w:val="9"/>
                      <w:szCs w:val="9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27"/>
          <w:szCs w:val="27"/>
          <w:color w:val="646091"/>
          <w:spacing w:val="0"/>
          <w:w w:val="313"/>
        </w:rPr>
        <w:t>·</w:t>
      </w:r>
      <w:r>
        <w:rPr>
          <w:rFonts w:ascii="Arial" w:hAnsi="Arial" w:cs="Arial" w:eastAsia="Arial"/>
          <w:sz w:val="27"/>
          <w:szCs w:val="27"/>
          <w:color w:val="646091"/>
          <w:spacing w:val="0"/>
          <w:w w:val="100"/>
        </w:rPr>
        <w:tab/>
      </w:r>
      <w:r>
        <w:rPr>
          <w:rFonts w:ascii="Arial" w:hAnsi="Arial" w:cs="Arial" w:eastAsia="Arial"/>
          <w:sz w:val="27"/>
          <w:szCs w:val="27"/>
          <w:color w:val="646091"/>
          <w:spacing w:val="0"/>
          <w:w w:val="100"/>
        </w:rPr>
      </w:r>
      <w:r>
        <w:rPr>
          <w:rFonts w:ascii="Arial" w:hAnsi="Arial" w:cs="Arial" w:eastAsia="Arial"/>
          <w:sz w:val="27"/>
          <w:szCs w:val="27"/>
          <w:color w:val="3B3B9C"/>
          <w:spacing w:val="-173"/>
          <w:w w:val="137"/>
          <w:i/>
        </w:rPr>
        <w:t>1</w:t>
      </w:r>
      <w:r>
        <w:rPr>
          <w:rFonts w:ascii="Arial" w:hAnsi="Arial" w:cs="Arial" w:eastAsia="Arial"/>
          <w:sz w:val="27"/>
          <w:szCs w:val="27"/>
          <w:color w:val="000000"/>
          <w:spacing w:val="0"/>
          <w:w w:val="100"/>
        </w:rPr>
      </w:r>
    </w:p>
    <w:p>
      <w:pPr>
        <w:spacing w:before="7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40" w:lineRule="auto"/>
        <w:ind w:left="166" w:right="-77"/>
        <w:jc w:val="left"/>
        <w:tabs>
          <w:tab w:pos="43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6"/>
        </w:rPr>
        <w:t>Halk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6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Mehmet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1"/>
          <w:position w:val="0"/>
        </w:rPr>
        <w:t>KAKIZ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4" w:after="0" w:line="240" w:lineRule="auto"/>
        <w:ind w:left="2021" w:right="-20"/>
        <w:jc w:val="left"/>
        <w:rPr>
          <w:rFonts w:ascii="Arial" w:hAnsi="Arial" w:cs="Arial" w:eastAsia="Arial"/>
          <w:sz w:val="20"/>
          <w:szCs w:val="20"/>
        </w:rPr>
      </w:pPr>
      <w:rPr/>
      <w:r>
        <w:rPr>
          <w:rFonts w:ascii="Arial" w:hAnsi="Arial" w:cs="Arial" w:eastAsia="Arial"/>
          <w:sz w:val="20"/>
          <w:szCs w:val="20"/>
          <w:color w:val="343434"/>
          <w:spacing w:val="0"/>
          <w:w w:val="93"/>
          <w:i/>
        </w:rPr>
        <w:t>Itfaiy</w:t>
      </w:r>
      <w:r>
        <w:rPr>
          <w:rFonts w:ascii="Arial" w:hAnsi="Arial" w:cs="Arial" w:eastAsia="Arial"/>
          <w:sz w:val="20"/>
          <w:szCs w:val="20"/>
          <w:color w:val="343434"/>
          <w:spacing w:val="0"/>
          <w:w w:val="93"/>
          <w:i/>
        </w:rPr>
        <w:t>e</w:t>
      </w:r>
      <w:r>
        <w:rPr>
          <w:rFonts w:ascii="Arial" w:hAnsi="Arial" w:cs="Arial" w:eastAsia="Arial"/>
          <w:sz w:val="20"/>
          <w:szCs w:val="20"/>
          <w:color w:val="343434"/>
          <w:spacing w:val="-12"/>
          <w:w w:val="93"/>
          <w:i/>
        </w:rPr>
        <w:t> </w:t>
      </w:r>
      <w:r>
        <w:rPr>
          <w:rFonts w:ascii="Arial" w:hAnsi="Arial" w:cs="Arial" w:eastAsia="Arial"/>
          <w:sz w:val="19"/>
          <w:szCs w:val="19"/>
          <w:color w:val="343434"/>
          <w:spacing w:val="0"/>
          <w:w w:val="93"/>
        </w:rPr>
        <w:t>Kuze</w:t>
      </w:r>
      <w:r>
        <w:rPr>
          <w:rFonts w:ascii="Arial" w:hAnsi="Arial" w:cs="Arial" w:eastAsia="Arial"/>
          <w:sz w:val="19"/>
          <w:szCs w:val="19"/>
          <w:color w:val="343434"/>
          <w:spacing w:val="0"/>
          <w:w w:val="93"/>
        </w:rPr>
        <w:t>y</w:t>
      </w:r>
      <w:r>
        <w:rPr>
          <w:rFonts w:ascii="Arial" w:hAnsi="Arial" w:cs="Arial" w:eastAsia="Arial"/>
          <w:sz w:val="19"/>
          <w:szCs w:val="19"/>
          <w:color w:val="343434"/>
          <w:spacing w:val="-16"/>
          <w:w w:val="93"/>
        </w:rPr>
        <w:t> </w:t>
      </w:r>
      <w:r>
        <w:rPr>
          <w:rFonts w:ascii="Arial" w:hAnsi="Arial" w:cs="Arial" w:eastAsia="Arial"/>
          <w:sz w:val="18"/>
          <w:szCs w:val="18"/>
          <w:color w:val="343434"/>
          <w:spacing w:val="0"/>
          <w:w w:val="100"/>
        </w:rPr>
        <w:t>Bölg</w:t>
      </w:r>
      <w:r>
        <w:rPr>
          <w:rFonts w:ascii="Arial" w:hAnsi="Arial" w:cs="Arial" w:eastAsia="Arial"/>
          <w:sz w:val="18"/>
          <w:szCs w:val="18"/>
          <w:color w:val="343434"/>
          <w:spacing w:val="0"/>
          <w:w w:val="100"/>
        </w:rPr>
        <w:t>e</w:t>
      </w:r>
      <w:r>
        <w:rPr>
          <w:rFonts w:ascii="Arial" w:hAnsi="Arial" w:cs="Arial" w:eastAsia="Arial"/>
          <w:sz w:val="18"/>
          <w:szCs w:val="18"/>
          <w:color w:val="343434"/>
          <w:spacing w:val="14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343434"/>
          <w:spacing w:val="0"/>
          <w:w w:val="100"/>
          <w:i/>
        </w:rPr>
        <w:t>Amiri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</w:r>
    </w:p>
    <w:p>
      <w:pPr>
        <w:spacing w:before="0" w:after="0" w:line="156" w:lineRule="exact"/>
        <w:ind w:left="25" w:right="1662"/>
        <w:jc w:val="center"/>
        <w:tabs>
          <w:tab w:pos="540" w:val="left"/>
        </w:tabs>
        <w:rPr>
          <w:rFonts w:ascii="Arial" w:hAnsi="Arial" w:cs="Arial" w:eastAsia="Arial"/>
          <w:sz w:val="13"/>
          <w:szCs w:val="13"/>
        </w:rPr>
      </w:pPr>
      <w:rPr/>
      <w:r>
        <w:rPr/>
        <w:br w:type="column"/>
      </w:r>
      <w:r>
        <w:rPr>
          <w:rFonts w:ascii="Arial" w:hAnsi="Arial" w:cs="Arial" w:eastAsia="Arial"/>
          <w:sz w:val="15"/>
          <w:szCs w:val="15"/>
          <w:color w:val="B6B6B6"/>
          <w:spacing w:val="0"/>
          <w:w w:val="187"/>
        </w:rPr>
        <w:t>.</w:t>
      </w:r>
      <w:r>
        <w:rPr>
          <w:rFonts w:ascii="Arial" w:hAnsi="Arial" w:cs="Arial" w:eastAsia="Arial"/>
          <w:sz w:val="15"/>
          <w:szCs w:val="15"/>
          <w:color w:val="B6B6B6"/>
          <w:spacing w:val="-32"/>
          <w:w w:val="187"/>
        </w:rPr>
        <w:t> </w:t>
      </w:r>
      <w:r>
        <w:rPr>
          <w:rFonts w:ascii="Arial" w:hAnsi="Arial" w:cs="Arial" w:eastAsia="Arial"/>
          <w:sz w:val="15"/>
          <w:szCs w:val="15"/>
          <w:color w:val="808082"/>
          <w:spacing w:val="0"/>
          <w:w w:val="100"/>
        </w:rPr>
        <w:t>•</w:t>
      </w:r>
      <w:r>
        <w:rPr>
          <w:rFonts w:ascii="Arial" w:hAnsi="Arial" w:cs="Arial" w:eastAsia="Arial"/>
          <w:sz w:val="15"/>
          <w:szCs w:val="15"/>
          <w:color w:val="808082"/>
          <w:spacing w:val="0"/>
          <w:w w:val="100"/>
        </w:rPr>
        <w:tab/>
      </w:r>
      <w:r>
        <w:rPr>
          <w:rFonts w:ascii="Arial" w:hAnsi="Arial" w:cs="Arial" w:eastAsia="Arial"/>
          <w:sz w:val="15"/>
          <w:szCs w:val="15"/>
          <w:color w:val="808082"/>
          <w:spacing w:val="0"/>
          <w:w w:val="100"/>
        </w:rPr>
      </w:r>
      <w:r>
        <w:rPr>
          <w:rFonts w:ascii="Times New Roman" w:hAnsi="Times New Roman" w:cs="Times New Roman" w:eastAsia="Times New Roman"/>
          <w:sz w:val="11"/>
          <w:szCs w:val="11"/>
          <w:color w:val="A0A0A0"/>
          <w:spacing w:val="0"/>
          <w:w w:val="64"/>
          <w:i/>
          <w:position w:val="2"/>
        </w:rPr>
        <w:t>!</w:t>
      </w:r>
      <w:r>
        <w:rPr>
          <w:rFonts w:ascii="Times New Roman" w:hAnsi="Times New Roman" w:cs="Times New Roman" w:eastAsia="Times New Roman"/>
          <w:sz w:val="11"/>
          <w:szCs w:val="11"/>
          <w:color w:val="A0A0A0"/>
          <w:spacing w:val="3"/>
          <w:w w:val="64"/>
          <w:i/>
          <w:position w:val="2"/>
        </w:rPr>
        <w:t>_</w:t>
      </w:r>
      <w:r>
        <w:rPr>
          <w:rFonts w:ascii="Times New Roman" w:hAnsi="Times New Roman" w:cs="Times New Roman" w:eastAsia="Times New Roman"/>
          <w:sz w:val="11"/>
          <w:szCs w:val="11"/>
          <w:color w:val="B6B6B6"/>
          <w:spacing w:val="0"/>
          <w:w w:val="64"/>
          <w:i/>
          <w:position w:val="2"/>
        </w:rPr>
        <w:t>•</w:t>
      </w:r>
      <w:r>
        <w:rPr>
          <w:rFonts w:ascii="Times New Roman" w:hAnsi="Times New Roman" w:cs="Times New Roman" w:eastAsia="Times New Roman"/>
          <w:sz w:val="11"/>
          <w:szCs w:val="11"/>
          <w:color w:val="B6B6B6"/>
          <w:spacing w:val="0"/>
          <w:w w:val="64"/>
          <w:i/>
          <w:position w:val="2"/>
        </w:rPr>
        <w:t>  </w:t>
      </w:r>
      <w:r>
        <w:rPr>
          <w:rFonts w:ascii="Times New Roman" w:hAnsi="Times New Roman" w:cs="Times New Roman" w:eastAsia="Times New Roman"/>
          <w:sz w:val="11"/>
          <w:szCs w:val="11"/>
          <w:color w:val="B6B6B6"/>
          <w:spacing w:val="4"/>
          <w:w w:val="64"/>
          <w:i/>
          <w:position w:val="2"/>
        </w:rPr>
        <w:t> </w:t>
      </w:r>
      <w:r>
        <w:rPr>
          <w:rFonts w:ascii="Times New Roman" w:hAnsi="Times New Roman" w:cs="Times New Roman" w:eastAsia="Times New Roman"/>
          <w:sz w:val="11"/>
          <w:szCs w:val="11"/>
          <w:color w:val="B6B6B6"/>
          <w:spacing w:val="0"/>
          <w:w w:val="176"/>
          <w:position w:val="2"/>
        </w:rPr>
        <w:t>••</w:t>
      </w:r>
      <w:r>
        <w:rPr>
          <w:rFonts w:ascii="Times New Roman" w:hAnsi="Times New Roman" w:cs="Times New Roman" w:eastAsia="Times New Roman"/>
          <w:sz w:val="11"/>
          <w:szCs w:val="11"/>
          <w:color w:val="B6B6B6"/>
          <w:spacing w:val="-8"/>
          <w:w w:val="176"/>
          <w:position w:val="2"/>
        </w:rPr>
        <w:t>•</w:t>
      </w:r>
      <w:r>
        <w:rPr>
          <w:rFonts w:ascii="Times New Roman" w:hAnsi="Times New Roman" w:cs="Times New Roman" w:eastAsia="Times New Roman"/>
          <w:sz w:val="11"/>
          <w:szCs w:val="11"/>
          <w:color w:val="A0A0A0"/>
          <w:spacing w:val="0"/>
          <w:w w:val="87"/>
          <w:position w:val="2"/>
        </w:rPr>
        <w:t>•</w:t>
      </w:r>
      <w:r>
        <w:rPr>
          <w:rFonts w:ascii="Times New Roman" w:hAnsi="Times New Roman" w:cs="Times New Roman" w:eastAsia="Times New Roman"/>
          <w:sz w:val="11"/>
          <w:szCs w:val="11"/>
          <w:color w:val="A0A0A0"/>
          <w:spacing w:val="0"/>
          <w:w w:val="100"/>
          <w:position w:val="2"/>
        </w:rPr>
        <w:t>      </w:t>
      </w:r>
      <w:r>
        <w:rPr>
          <w:rFonts w:ascii="Times New Roman" w:hAnsi="Times New Roman" w:cs="Times New Roman" w:eastAsia="Times New Roman"/>
          <w:sz w:val="11"/>
          <w:szCs w:val="11"/>
          <w:color w:val="A0A0A0"/>
          <w:spacing w:val="4"/>
          <w:w w:val="100"/>
          <w:position w:val="2"/>
        </w:rPr>
        <w:t> </w:t>
      </w:r>
      <w:r>
        <w:rPr>
          <w:rFonts w:ascii="Arial" w:hAnsi="Arial" w:cs="Arial" w:eastAsia="Arial"/>
          <w:sz w:val="13"/>
          <w:szCs w:val="13"/>
          <w:color w:val="A0A0A0"/>
          <w:spacing w:val="0"/>
          <w:w w:val="67"/>
          <w:i/>
          <w:position w:val="2"/>
        </w:rPr>
        <w:t>:.</w:t>
      </w:r>
      <w:r>
        <w:rPr>
          <w:rFonts w:ascii="Arial" w:hAnsi="Arial" w:cs="Arial" w:eastAsia="Arial"/>
          <w:sz w:val="13"/>
          <w:szCs w:val="13"/>
          <w:color w:val="A0A0A0"/>
          <w:spacing w:val="-5"/>
          <w:w w:val="67"/>
          <w:i/>
          <w:position w:val="2"/>
        </w:rPr>
        <w:t>ı</w:t>
      </w:r>
      <w:r>
        <w:rPr>
          <w:rFonts w:ascii="Arial" w:hAnsi="Arial" w:cs="Arial" w:eastAsia="Arial"/>
          <w:sz w:val="13"/>
          <w:szCs w:val="13"/>
          <w:color w:val="A0A0A0"/>
          <w:spacing w:val="0"/>
          <w:w w:val="67"/>
          <w:i/>
          <w:position w:val="2"/>
        </w:rPr>
        <w:t>..</w:t>
      </w:r>
      <w:r>
        <w:rPr>
          <w:rFonts w:ascii="Arial" w:hAnsi="Arial" w:cs="Arial" w:eastAsia="Arial"/>
          <w:sz w:val="13"/>
          <w:szCs w:val="13"/>
          <w:color w:val="A0A0A0"/>
          <w:spacing w:val="0"/>
          <w:w w:val="67"/>
          <w:i/>
          <w:position w:val="2"/>
        </w:rPr>
        <w:t>   </w:t>
      </w:r>
      <w:r>
        <w:rPr>
          <w:rFonts w:ascii="Arial" w:hAnsi="Arial" w:cs="Arial" w:eastAsia="Arial"/>
          <w:sz w:val="13"/>
          <w:szCs w:val="13"/>
          <w:color w:val="A0A0A0"/>
          <w:spacing w:val="3"/>
          <w:w w:val="67"/>
          <w:i/>
          <w:position w:val="2"/>
        </w:rPr>
        <w:t> </w:t>
      </w:r>
      <w:r>
        <w:rPr>
          <w:rFonts w:ascii="Arial" w:hAnsi="Arial" w:cs="Arial" w:eastAsia="Arial"/>
          <w:sz w:val="13"/>
          <w:szCs w:val="13"/>
          <w:color w:val="A0A0A0"/>
          <w:spacing w:val="0"/>
          <w:w w:val="190"/>
          <w:i/>
          <w:position w:val="2"/>
        </w:rPr>
        <w:t>'</w:t>
      </w:r>
      <w:r>
        <w:rPr>
          <w:rFonts w:ascii="Arial" w:hAnsi="Arial" w:cs="Arial" w:eastAsia="Arial"/>
          <w:sz w:val="13"/>
          <w:szCs w:val="13"/>
          <w:color w:val="000000"/>
          <w:spacing w:val="0"/>
          <w:w w:val="100"/>
          <w:position w:val="0"/>
        </w:rPr>
      </w:r>
    </w:p>
    <w:p>
      <w:pPr>
        <w:spacing w:before="0" w:after="0" w:line="134" w:lineRule="exact"/>
        <w:ind w:left="460" w:right="-20"/>
        <w:jc w:val="left"/>
        <w:rPr>
          <w:rFonts w:ascii="Times New Roman" w:hAnsi="Times New Roman" w:cs="Times New Roman" w:eastAsia="Times New Roman"/>
          <w:sz w:val="12"/>
          <w:szCs w:val="12"/>
        </w:rPr>
      </w:pPr>
      <w:rPr/>
      <w:r>
        <w:rPr>
          <w:rFonts w:ascii="Times New Roman" w:hAnsi="Times New Roman" w:cs="Times New Roman" w:eastAsia="Times New Roman"/>
          <w:sz w:val="12"/>
          <w:szCs w:val="12"/>
          <w:color w:val="B6B6B6"/>
          <w:spacing w:val="0"/>
          <w:w w:val="135"/>
        </w:rPr>
        <w:t>,.</w:t>
      </w:r>
      <w:r>
        <w:rPr>
          <w:rFonts w:ascii="Times New Roman" w:hAnsi="Times New Roman" w:cs="Times New Roman" w:eastAsia="Times New Roman"/>
          <w:sz w:val="12"/>
          <w:szCs w:val="12"/>
          <w:color w:val="B6B6B6"/>
          <w:spacing w:val="0"/>
          <w:w w:val="135"/>
        </w:rPr>
        <w:t> </w:t>
      </w:r>
      <w:r>
        <w:rPr>
          <w:rFonts w:ascii="Times New Roman" w:hAnsi="Times New Roman" w:cs="Times New Roman" w:eastAsia="Times New Roman"/>
          <w:sz w:val="12"/>
          <w:szCs w:val="12"/>
          <w:color w:val="B6B6B6"/>
          <w:spacing w:val="26"/>
          <w:w w:val="135"/>
        </w:rPr>
        <w:t> </w:t>
      </w:r>
      <w:r>
        <w:rPr>
          <w:rFonts w:ascii="Times New Roman" w:hAnsi="Times New Roman" w:cs="Times New Roman" w:eastAsia="Times New Roman"/>
          <w:sz w:val="12"/>
          <w:szCs w:val="12"/>
          <w:color w:val="B6B6B6"/>
          <w:spacing w:val="0"/>
          <w:w w:val="135"/>
        </w:rPr>
        <w:t>,</w:t>
      </w:r>
      <w:r>
        <w:rPr>
          <w:rFonts w:ascii="Times New Roman" w:hAnsi="Times New Roman" w:cs="Times New Roman" w:eastAsia="Times New Roman"/>
          <w:sz w:val="12"/>
          <w:szCs w:val="12"/>
          <w:color w:val="B6B6B6"/>
          <w:spacing w:val="27"/>
          <w:w w:val="135"/>
        </w:rPr>
        <w:t> </w:t>
      </w:r>
      <w:r>
        <w:rPr>
          <w:rFonts w:ascii="Times New Roman" w:hAnsi="Times New Roman" w:cs="Times New Roman" w:eastAsia="Times New Roman"/>
          <w:sz w:val="12"/>
          <w:szCs w:val="12"/>
          <w:color w:val="A0A0A0"/>
          <w:spacing w:val="0"/>
          <w:w w:val="100"/>
        </w:rPr>
        <w:t>•.</w:t>
      </w:r>
      <w:r>
        <w:rPr>
          <w:rFonts w:ascii="Times New Roman" w:hAnsi="Times New Roman" w:cs="Times New Roman" w:eastAsia="Times New Roman"/>
          <w:sz w:val="12"/>
          <w:szCs w:val="12"/>
          <w:color w:val="A0A0A0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2"/>
          <w:szCs w:val="12"/>
          <w:color w:val="B6B6B6"/>
          <w:spacing w:val="0"/>
          <w:w w:val="100"/>
          <w:i/>
        </w:rPr>
        <w:t>.:.</w:t>
      </w:r>
      <w:r>
        <w:rPr>
          <w:rFonts w:ascii="Times New Roman" w:hAnsi="Times New Roman" w:cs="Times New Roman" w:eastAsia="Times New Roman"/>
          <w:sz w:val="12"/>
          <w:szCs w:val="12"/>
          <w:color w:val="B6B6B6"/>
          <w:spacing w:val="16"/>
          <w:w w:val="100"/>
          <w:i/>
        </w:rPr>
        <w:t> </w:t>
      </w:r>
      <w:r>
        <w:rPr>
          <w:rFonts w:ascii="Times New Roman" w:hAnsi="Times New Roman" w:cs="Times New Roman" w:eastAsia="Times New Roman"/>
          <w:sz w:val="12"/>
          <w:szCs w:val="12"/>
          <w:color w:val="676969"/>
          <w:spacing w:val="0"/>
          <w:w w:val="79"/>
          <w:b/>
          <w:bCs/>
        </w:rPr>
        <w:t>(</w:t>
      </w:r>
      <w:r>
        <w:rPr>
          <w:rFonts w:ascii="Times New Roman" w:hAnsi="Times New Roman" w:cs="Times New Roman" w:eastAsia="Times New Roman"/>
          <w:sz w:val="12"/>
          <w:szCs w:val="12"/>
          <w:color w:val="676969"/>
          <w:spacing w:val="0"/>
          <w:w w:val="79"/>
          <w:b/>
          <w:bCs/>
        </w:rPr>
        <w:t>!ı</w:t>
      </w:r>
      <w:r>
        <w:rPr>
          <w:rFonts w:ascii="Times New Roman" w:hAnsi="Times New Roman" w:cs="Times New Roman" w:eastAsia="Times New Roman"/>
          <w:sz w:val="12"/>
          <w:szCs w:val="12"/>
          <w:color w:val="676969"/>
          <w:spacing w:val="0"/>
          <w:w w:val="79"/>
          <w:b/>
          <w:bCs/>
        </w:rPr>
        <w:t>    </w:t>
      </w:r>
      <w:r>
        <w:rPr>
          <w:rFonts w:ascii="Times New Roman" w:hAnsi="Times New Roman" w:cs="Times New Roman" w:eastAsia="Times New Roman"/>
          <w:sz w:val="12"/>
          <w:szCs w:val="12"/>
          <w:color w:val="676969"/>
          <w:spacing w:val="21"/>
          <w:w w:val="79"/>
          <w:b/>
          <w:bCs/>
        </w:rPr>
        <w:t> </w:t>
      </w:r>
      <w:r>
        <w:rPr>
          <w:rFonts w:ascii="Times New Roman" w:hAnsi="Times New Roman" w:cs="Times New Roman" w:eastAsia="Times New Roman"/>
          <w:sz w:val="12"/>
          <w:szCs w:val="12"/>
          <w:color w:val="B6B6B6"/>
          <w:spacing w:val="0"/>
          <w:w w:val="79"/>
        </w:rPr>
        <w:t>-··</w:t>
      </w:r>
      <w:r>
        <w:rPr>
          <w:rFonts w:ascii="Times New Roman" w:hAnsi="Times New Roman" w:cs="Times New Roman" w:eastAsia="Times New Roman"/>
          <w:sz w:val="12"/>
          <w:szCs w:val="12"/>
          <w:color w:val="000000"/>
          <w:spacing w:val="0"/>
          <w:w w:val="100"/>
        </w:rPr>
      </w:r>
    </w:p>
    <w:p>
      <w:pPr>
        <w:spacing w:before="0" w:after="0" w:line="67" w:lineRule="exact"/>
        <w:ind w:left="584" w:right="1848"/>
        <w:jc w:val="center"/>
        <w:tabs>
          <w:tab w:pos="1000" w:val="left"/>
        </w:tabs>
        <w:rPr>
          <w:rFonts w:ascii="Arial" w:hAnsi="Arial" w:cs="Arial" w:eastAsia="Arial"/>
          <w:sz w:val="8"/>
          <w:szCs w:val="8"/>
        </w:rPr>
      </w:pPr>
      <w:rPr/>
      <w:r>
        <w:rPr>
          <w:rFonts w:ascii="Arial" w:hAnsi="Arial" w:cs="Arial" w:eastAsia="Arial"/>
          <w:sz w:val="5"/>
          <w:szCs w:val="5"/>
          <w:color w:val="B6B6B6"/>
          <w:spacing w:val="0"/>
          <w:w w:val="213"/>
          <w:position w:val="-1"/>
        </w:rPr>
        <w:t>•.:</w:t>
      </w:r>
      <w:r>
        <w:rPr>
          <w:rFonts w:ascii="Arial" w:hAnsi="Arial" w:cs="Arial" w:eastAsia="Arial"/>
          <w:sz w:val="5"/>
          <w:szCs w:val="5"/>
          <w:color w:val="B6B6B6"/>
          <w:spacing w:val="24"/>
          <w:w w:val="213"/>
          <w:position w:val="-1"/>
        </w:rPr>
        <w:t> </w:t>
      </w:r>
      <w:r>
        <w:rPr>
          <w:rFonts w:ascii="Arial" w:hAnsi="Arial" w:cs="Arial" w:eastAsia="Arial"/>
          <w:sz w:val="5"/>
          <w:szCs w:val="5"/>
          <w:color w:val="B6B6B6"/>
          <w:spacing w:val="0"/>
          <w:w w:val="213"/>
          <w:position w:val="-1"/>
        </w:rPr>
        <w:t>-;'</w:t>
      </w:r>
      <w:r>
        <w:rPr>
          <w:rFonts w:ascii="Arial" w:hAnsi="Arial" w:cs="Arial" w:eastAsia="Arial"/>
          <w:sz w:val="5"/>
          <w:szCs w:val="5"/>
          <w:color w:val="B6B6B6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5"/>
          <w:szCs w:val="5"/>
          <w:color w:val="B6B6B6"/>
          <w:spacing w:val="0"/>
          <w:w w:val="100"/>
          <w:position w:val="-1"/>
        </w:rPr>
      </w:r>
      <w:r>
        <w:rPr>
          <w:rFonts w:ascii="Arial" w:hAnsi="Arial" w:cs="Arial" w:eastAsia="Arial"/>
          <w:sz w:val="5"/>
          <w:szCs w:val="5"/>
          <w:color w:val="808082"/>
          <w:spacing w:val="0"/>
          <w:w w:val="100"/>
          <w:b/>
          <w:bCs/>
          <w:position w:val="-1"/>
        </w:rPr>
        <w:t>1</w:t>
      </w:r>
      <w:r>
        <w:rPr>
          <w:rFonts w:ascii="Arial" w:hAnsi="Arial" w:cs="Arial" w:eastAsia="Arial"/>
          <w:sz w:val="5"/>
          <w:szCs w:val="5"/>
          <w:color w:val="808082"/>
          <w:spacing w:val="12"/>
          <w:w w:val="100"/>
          <w:b/>
          <w:bCs/>
          <w:position w:val="-1"/>
        </w:rPr>
        <w:t> </w:t>
      </w:r>
      <w:r>
        <w:rPr>
          <w:rFonts w:ascii="Arial" w:hAnsi="Arial" w:cs="Arial" w:eastAsia="Arial"/>
          <w:sz w:val="7"/>
          <w:szCs w:val="7"/>
          <w:color w:val="808082"/>
          <w:spacing w:val="-3"/>
          <w:w w:val="132"/>
          <w:b/>
          <w:bCs/>
          <w:position w:val="-1"/>
        </w:rPr>
        <w:t>t</w:t>
      </w:r>
      <w:r>
        <w:rPr>
          <w:rFonts w:ascii="Arial" w:hAnsi="Arial" w:cs="Arial" w:eastAsia="Arial"/>
          <w:sz w:val="8"/>
          <w:szCs w:val="8"/>
          <w:color w:val="A0A0A0"/>
          <w:spacing w:val="0"/>
          <w:w w:val="75"/>
          <w:b/>
          <w:bCs/>
          <w:position w:val="-1"/>
        </w:rPr>
        <w:t>1</w:t>
      </w:r>
      <w:r>
        <w:rPr>
          <w:rFonts w:ascii="Arial" w:hAnsi="Arial" w:cs="Arial" w:eastAsia="Arial"/>
          <w:sz w:val="8"/>
          <w:szCs w:val="8"/>
          <w:color w:val="A0A0A0"/>
          <w:spacing w:val="5"/>
          <w:w w:val="100"/>
          <w:b/>
          <w:bCs/>
          <w:position w:val="-1"/>
        </w:rPr>
        <w:t> </w:t>
      </w:r>
      <w:r>
        <w:rPr>
          <w:rFonts w:ascii="Arial" w:hAnsi="Arial" w:cs="Arial" w:eastAsia="Arial"/>
          <w:sz w:val="8"/>
          <w:szCs w:val="8"/>
          <w:color w:val="A0A0A0"/>
          <w:spacing w:val="0"/>
          <w:w w:val="106"/>
          <w:position w:val="-1"/>
        </w:rPr>
        <w:t>,.</w:t>
      </w:r>
      <w:r>
        <w:rPr>
          <w:rFonts w:ascii="Arial" w:hAnsi="Arial" w:cs="Arial" w:eastAsia="Arial"/>
          <w:sz w:val="8"/>
          <w:szCs w:val="8"/>
          <w:color w:val="000000"/>
          <w:spacing w:val="0"/>
          <w:w w:val="100"/>
          <w:position w:val="0"/>
        </w:rPr>
      </w:r>
    </w:p>
    <w:p>
      <w:pPr>
        <w:spacing w:before="0" w:after="0" w:line="130" w:lineRule="exact"/>
        <w:ind w:left="441" w:right="-20"/>
        <w:jc w:val="left"/>
        <w:rPr>
          <w:rFonts w:ascii="Times New Roman" w:hAnsi="Times New Roman" w:cs="Times New Roman" w:eastAsia="Times New Roman"/>
          <w:sz w:val="14"/>
          <w:szCs w:val="14"/>
        </w:rPr>
      </w:pPr>
      <w:rPr/>
      <w:r>
        <w:rPr>
          <w:rFonts w:ascii="Times New Roman" w:hAnsi="Times New Roman" w:cs="Times New Roman" w:eastAsia="Times New Roman"/>
          <w:sz w:val="14"/>
          <w:szCs w:val="14"/>
          <w:color w:val="676969"/>
          <w:w w:val="76"/>
        </w:rPr>
        <w:t>..,._,</w:t>
      </w:r>
      <w:r>
        <w:rPr>
          <w:rFonts w:ascii="Times New Roman" w:hAnsi="Times New Roman" w:cs="Times New Roman" w:eastAsia="Times New Roman"/>
          <w:sz w:val="14"/>
          <w:szCs w:val="14"/>
          <w:color w:val="808082"/>
          <w:w w:val="133"/>
        </w:rPr>
        <w:t>.</w:t>
      </w:r>
      <w:r>
        <w:rPr>
          <w:rFonts w:ascii="Times New Roman" w:hAnsi="Times New Roman" w:cs="Times New Roman" w:eastAsia="Times New Roman"/>
          <w:sz w:val="14"/>
          <w:szCs w:val="14"/>
          <w:color w:val="808082"/>
          <w:spacing w:val="-18"/>
          <w:w w:val="133"/>
        </w:rPr>
        <w:t>,</w:t>
      </w:r>
      <w:r>
        <w:rPr>
          <w:rFonts w:ascii="Times New Roman" w:hAnsi="Times New Roman" w:cs="Times New Roman" w:eastAsia="Times New Roman"/>
          <w:sz w:val="14"/>
          <w:szCs w:val="14"/>
          <w:color w:val="B6B6B6"/>
          <w:spacing w:val="0"/>
          <w:w w:val="53"/>
        </w:rPr>
        <w:t>..,</w:t>
      </w:r>
      <w:r>
        <w:rPr>
          <w:rFonts w:ascii="Times New Roman" w:hAnsi="Times New Roman" w:cs="Times New Roman" w:eastAsia="Times New Roman"/>
          <w:sz w:val="14"/>
          <w:szCs w:val="14"/>
          <w:color w:val="B6B6B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color w:val="B6B6B6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color w:val="808082"/>
          <w:spacing w:val="-8"/>
          <w:w w:val="104"/>
          <w:b/>
          <w:bCs/>
          <w:i/>
        </w:rPr>
        <w:t>.</w:t>
      </w:r>
      <w:r>
        <w:rPr>
          <w:rFonts w:ascii="Times New Roman" w:hAnsi="Times New Roman" w:cs="Times New Roman" w:eastAsia="Times New Roman"/>
          <w:sz w:val="14"/>
          <w:szCs w:val="14"/>
          <w:color w:val="A0A0A0"/>
          <w:spacing w:val="0"/>
          <w:w w:val="161"/>
          <w:b/>
          <w:bCs/>
          <w:i/>
        </w:rPr>
        <w:t>r'</w:t>
      </w:r>
      <w:r>
        <w:rPr>
          <w:rFonts w:ascii="Times New Roman" w:hAnsi="Times New Roman" w:cs="Times New Roman" w:eastAsia="Times New Roman"/>
          <w:sz w:val="14"/>
          <w:szCs w:val="14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300" w:bottom="280" w:left="280" w:right="240"/>
          <w:cols w:num="2" w:equalWidth="0">
            <w:col w:w="5690" w:space="2567"/>
            <w:col w:w="3143"/>
          </w:cols>
        </w:sectPr>
      </w:pPr>
      <w:rPr/>
    </w:p>
    <w:p>
      <w:pPr>
        <w:spacing w:before="0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3416" w:right="-20"/>
        <w:jc w:val="left"/>
        <w:rPr>
          <w:rFonts w:ascii="Times New Roman" w:hAnsi="Times New Roman" w:cs="Times New Roman" w:eastAsia="Times New Roman"/>
          <w:sz w:val="21"/>
          <w:szCs w:val="21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75.587006pt;margin-top:-2.830328pt;width:64.008003pt;height:72pt;mso-position-horizontal-relative:page;mso-position-vertical-relative:paragraph;z-index:-14826" type="#_x0000_t202" filled="f" stroked="f">
            <v:textbox inset="0,0,0,0">
              <w:txbxContent>
                <w:p>
                  <w:pPr>
                    <w:spacing w:before="0" w:after="0" w:line="1440" w:lineRule="exact"/>
                    <w:ind w:right="-256"/>
                    <w:jc w:val="left"/>
                    <w:rPr>
                      <w:rFonts w:ascii="Arial" w:hAnsi="Arial" w:cs="Arial" w:eastAsia="Arial"/>
                      <w:sz w:val="144"/>
                      <w:szCs w:val="144"/>
                    </w:rPr>
                  </w:pPr>
                  <w:rPr/>
                  <w:r>
                    <w:rPr>
                      <w:rFonts w:ascii="Arial" w:hAnsi="Arial" w:cs="Arial" w:eastAsia="Arial"/>
                      <w:sz w:val="144"/>
                      <w:szCs w:val="144"/>
                      <w:color w:val="282828"/>
                      <w:spacing w:val="0"/>
                      <w:w w:val="254"/>
                      <w:position w:val="-1"/>
                    </w:rPr>
                    <w:t>•</w:t>
                  </w:r>
                  <w:r>
                    <w:rPr>
                      <w:rFonts w:ascii="Arial" w:hAnsi="Arial" w:cs="Arial" w:eastAsia="Arial"/>
                      <w:sz w:val="144"/>
                      <w:szCs w:val="144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0"/>
          <w:w w:val="100"/>
        </w:rPr>
        <w:t>İZMİR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0"/>
          <w:w w:val="100"/>
        </w:rPr>
        <w:t>BÜYÜKŞEHİR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0"/>
          <w:w w:val="103"/>
        </w:rPr>
        <w:t>BELEDİYESİ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12" w:after="0" w:line="240" w:lineRule="auto"/>
        <w:ind w:left="843" w:right="-20"/>
        <w:jc w:val="left"/>
        <w:tabs>
          <w:tab w:pos="3520" w:val="left"/>
        </w:tabs>
        <w:rPr>
          <w:rFonts w:ascii="Times New Roman" w:hAnsi="Times New Roman" w:cs="Times New Roman" w:eastAsia="Times New Roman"/>
          <w:sz w:val="21"/>
          <w:szCs w:val="21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7.686958pt;margin-top:-26.535955pt;width:2.927724pt;height:46.5pt;mso-position-horizontal-relative:page;mso-position-vertical-relative:paragraph;z-index:-14825" type="#_x0000_t202" filled="f" stroked="f">
            <v:textbox inset="0,0,0,0">
              <w:txbxContent>
                <w:p>
                  <w:pPr>
                    <w:spacing w:before="0" w:after="0" w:line="930" w:lineRule="exact"/>
                    <w:ind w:right="-180"/>
                    <w:jc w:val="left"/>
                    <w:rPr>
                      <w:rFonts w:ascii="Times New Roman" w:hAnsi="Times New Roman" w:cs="Times New Roman" w:eastAsia="Times New Roman"/>
                      <w:sz w:val="93"/>
                      <w:szCs w:val="93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93"/>
                      <w:szCs w:val="93"/>
                      <w:color w:val="282828"/>
                      <w:spacing w:val="-515"/>
                      <w:w w:val="118"/>
                      <w:b/>
                      <w:bCs/>
                    </w:rPr>
                    <w:t>1</w:t>
                  </w:r>
                  <w:r>
                    <w:rPr>
                      <w:rFonts w:ascii="Times New Roman" w:hAnsi="Times New Roman" w:cs="Times New Roman" w:eastAsia="Times New Roman"/>
                      <w:sz w:val="93"/>
                      <w:szCs w:val="93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5"/>
          <w:szCs w:val="15"/>
          <w:color w:val="282828"/>
          <w:spacing w:val="2"/>
          <w:w w:val="100"/>
          <w:position w:val="-13"/>
        </w:rPr>
        <w:t>I</w:t>
      </w:r>
      <w:r>
        <w:rPr>
          <w:rFonts w:ascii="Arial" w:hAnsi="Arial" w:cs="Arial" w:eastAsia="Arial"/>
          <w:sz w:val="15"/>
          <w:szCs w:val="15"/>
          <w:color w:val="282828"/>
          <w:spacing w:val="0"/>
          <w:w w:val="100"/>
          <w:position w:val="-13"/>
        </w:rPr>
        <w:t>ZMIR</w:t>
      </w:r>
      <w:r>
        <w:rPr>
          <w:rFonts w:ascii="Arial" w:hAnsi="Arial" w:cs="Arial" w:eastAsia="Arial"/>
          <w:sz w:val="15"/>
          <w:szCs w:val="15"/>
          <w:color w:val="282828"/>
          <w:spacing w:val="-25"/>
          <w:w w:val="100"/>
          <w:position w:val="-13"/>
        </w:rPr>
        <w:t> </w:t>
      </w:r>
      <w:r>
        <w:rPr>
          <w:rFonts w:ascii="Arial" w:hAnsi="Arial" w:cs="Arial" w:eastAsia="Arial"/>
          <w:sz w:val="15"/>
          <w:szCs w:val="15"/>
          <w:color w:val="282828"/>
          <w:spacing w:val="0"/>
          <w:w w:val="100"/>
          <w:position w:val="-13"/>
        </w:rPr>
        <w:tab/>
      </w:r>
      <w:r>
        <w:rPr>
          <w:rFonts w:ascii="Arial" w:hAnsi="Arial" w:cs="Arial" w:eastAsia="Arial"/>
          <w:sz w:val="15"/>
          <w:szCs w:val="15"/>
          <w:color w:val="282828"/>
          <w:spacing w:val="0"/>
          <w:w w:val="100"/>
          <w:position w:val="-13"/>
        </w:rPr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0"/>
          <w:w w:val="100"/>
          <w:position w:val="0"/>
        </w:rPr>
        <w:t>İTFAİYE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0"/>
          <w:w w:val="100"/>
          <w:position w:val="0"/>
        </w:rPr>
        <w:t>DAİRESi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4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0"/>
          <w:w w:val="102"/>
          <w:position w:val="0"/>
        </w:rPr>
        <w:t>BAŞKANLIGI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3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15" w:lineRule="atLeast"/>
        <w:ind w:left="637" w:right="-20"/>
        <w:jc w:val="left"/>
        <w:rPr>
          <w:rFonts w:ascii="Arial" w:hAnsi="Arial" w:cs="Arial" w:eastAsia="Arial"/>
          <w:sz w:val="15"/>
          <w:szCs w:val="15"/>
        </w:rPr>
      </w:pPr>
      <w:rPr/>
      <w:r>
        <w:rPr>
          <w:rFonts w:ascii="Arial" w:hAnsi="Arial" w:cs="Arial" w:eastAsia="Arial"/>
          <w:sz w:val="15"/>
          <w:szCs w:val="15"/>
          <w:color w:val="282828"/>
          <w:spacing w:val="0"/>
          <w:w w:val="100"/>
        </w:rPr>
        <w:t>BELEDIYESI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</w:rPr>
      </w:r>
    </w:p>
    <w:p>
      <w:pPr>
        <w:jc w:val="left"/>
        <w:spacing w:after="0"/>
        <w:sectPr>
          <w:pgSz w:w="11920" w:h="16840"/>
          <w:pgMar w:top="640" w:bottom="280" w:left="160" w:right="180"/>
        </w:sectPr>
      </w:pPr>
      <w:rPr/>
    </w:p>
    <w:p>
      <w:pPr>
        <w:spacing w:before="0" w:after="0" w:line="146" w:lineRule="atLeast"/>
        <w:ind w:left="599" w:right="-64"/>
        <w:jc w:val="left"/>
        <w:rPr>
          <w:rFonts w:ascii="Arial" w:hAnsi="Arial" w:cs="Arial" w:eastAsia="Arial"/>
          <w:sz w:val="16"/>
          <w:szCs w:val="16"/>
        </w:rPr>
      </w:pPr>
      <w:rPr/>
      <w:r>
        <w:rPr>
          <w:rFonts w:ascii="Arial" w:hAnsi="Arial" w:cs="Arial" w:eastAsia="Arial"/>
          <w:sz w:val="16"/>
          <w:szCs w:val="16"/>
          <w:color w:val="282828"/>
          <w:spacing w:val="0"/>
          <w:w w:val="89"/>
        </w:rPr>
        <w:t>BÜYÜKŞEHIR</w:t>
      </w:r>
      <w:r>
        <w:rPr>
          <w:rFonts w:ascii="Arial" w:hAnsi="Arial" w:cs="Arial" w:eastAsia="Arial"/>
          <w:sz w:val="16"/>
          <w:szCs w:val="16"/>
          <w:color w:val="000000"/>
          <w:spacing w:val="0"/>
          <w:w w:val="100"/>
        </w:rPr>
      </w:r>
    </w:p>
    <w:p>
      <w:pPr>
        <w:spacing w:before="0" w:after="0" w:line="173" w:lineRule="atLeast"/>
        <w:ind w:right="-20"/>
        <w:jc w:val="left"/>
        <w:rPr>
          <w:rFonts w:ascii="Times New Roman" w:hAnsi="Times New Roman" w:cs="Times New Roman" w:eastAsia="Times New Roman"/>
          <w:sz w:val="21"/>
          <w:szCs w:val="21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0"/>
          <w:w w:val="100"/>
        </w:rPr>
        <w:t>Müdahale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0"/>
          <w:w w:val="100"/>
        </w:rPr>
        <w:t>Şub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0"/>
          <w:w w:val="103"/>
        </w:rPr>
        <w:t>Müdürlüğü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7" w:after="0" w:line="240" w:lineRule="auto"/>
        <w:ind w:left="1141" w:right="-20"/>
        <w:jc w:val="left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0"/>
          <w:w w:val="100"/>
        </w:rPr>
        <w:t>YANGIN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0"/>
          <w:w w:val="102"/>
        </w:rPr>
        <w:t>RAPORU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300" w:bottom="280" w:left="160" w:right="180"/>
          <w:cols w:num="2" w:equalWidth="0">
            <w:col w:w="1535" w:space="1504"/>
            <w:col w:w="8541"/>
          </w:cols>
        </w:sectPr>
      </w:pPr>
      <w:rPr/>
    </w:p>
    <w:p>
      <w:pPr>
        <w:spacing w:before="10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tbl>
      <w:tblPr>
        <w:tblW w:w="0" w:type="auto"/>
        <w:tblLook w:val="01E0"/>
        <w:tblLayout w:type="fixed"/>
        <w:tblCellMar>
          <w:left w:w="0" w:type="dxa"/>
          <w:right w:w="0" w:type="dxa"/>
          <w:bottom w:w="0" w:type="dxa"/>
          <w:top w:w="0" w:type="dxa"/>
        </w:tblCellMar>
        <w:jc w:val="left"/>
        <w:tblInd w:w="115.14802" w:type="dxa"/>
      </w:tblPr>
      <w:tblGrid/>
      <w:tr>
        <w:trPr>
          <w:trHeight w:val="239" w:hRule="exact"/>
        </w:trPr>
        <w:tc>
          <w:tcPr>
            <w:tcW w:w="1232" w:type="dxa"/>
            <w:tcBorders>
              <w:top w:val="single" w:sz="5.729968" w:space="0" w:color="4F4F4F"/>
              <w:bottom w:val="single" w:sz="5.729968" w:space="0" w:color="4B4B4B"/>
              <w:left w:val="nil" w:sz="6" w:space="0" w:color="auto"/>
              <w:right w:val="nil" w:sz="6" w:space="0" w:color="auto"/>
            </w:tcBorders>
          </w:tcPr>
          <w:p>
            <w:pPr>
              <w:spacing w:before="7" w:after="0" w:line="218" w:lineRule="exact"/>
              <w:ind w:left="40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0"/>
                <w:w w:val="100"/>
              </w:rPr>
              <w:t>Ola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0"/>
                <w:w w:val="100"/>
              </w:rPr>
              <w:t>y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1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0"/>
                <w:w w:val="101"/>
              </w:rPr>
              <w:t>Tarihi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1335" w:type="dxa"/>
            <w:tcBorders>
              <w:top w:val="single" w:sz="5.729968" w:space="0" w:color="4F4F4F"/>
              <w:bottom w:val="single" w:sz="5.729968" w:space="0" w:color="4B4B4B"/>
              <w:left w:val="nil" w:sz="6" w:space="0" w:color="auto"/>
              <w:right w:val="nil" w:sz="6" w:space="0" w:color="auto"/>
            </w:tcBorders>
          </w:tcPr>
          <w:p>
            <w:pPr>
              <w:spacing w:before="7" w:after="0" w:line="218" w:lineRule="exact"/>
              <w:ind w:left="169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0"/>
                <w:w w:val="104"/>
              </w:rPr>
              <w:t>:07.05.2017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2321" w:type="dxa"/>
            <w:tcBorders>
              <w:top w:val="single" w:sz="5.729968" w:space="0" w:color="4F4F4F"/>
              <w:bottom w:val="single" w:sz="5.729968" w:space="0" w:color="4B4B4B"/>
              <w:left w:val="nil" w:sz="6" w:space="0" w:color="auto"/>
              <w:right w:val="nil" w:sz="6" w:space="0" w:color="auto"/>
            </w:tcBorders>
          </w:tcPr>
          <w:p>
            <w:pPr>
              <w:spacing w:before="7" w:after="0" w:line="218" w:lineRule="exact"/>
              <w:ind w:left="209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0"/>
                <w:w w:val="100"/>
              </w:rPr>
              <w:t>\Bildirim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-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0"/>
                <w:w w:val="100"/>
              </w:rPr>
              <w:t>Sıra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17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0"/>
                <w:w w:val="105"/>
              </w:rPr>
              <w:t>No:38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6411" w:type="dxa"/>
            <w:gridSpan w:val="2"/>
            <w:tcBorders>
              <w:top w:val="single" w:sz="5.729968" w:space="0" w:color="4F4F4F"/>
              <w:bottom w:val="single" w:sz="5.729968" w:space="0" w:color="4B4B4B"/>
              <w:left w:val="nil" w:sz="6" w:space="0" w:color="auto"/>
              <w:right w:val="nil" w:sz="6" w:space="0" w:color="auto"/>
            </w:tcBorders>
          </w:tcPr>
          <w:p>
            <w:pPr>
              <w:spacing w:before="7" w:after="0" w:line="218" w:lineRule="exact"/>
              <w:ind w:left="280" w:right="-20"/>
              <w:jc w:val="left"/>
              <w:tabs>
                <w:tab w:pos="2280" w:val="left"/>
              </w:tabs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0"/>
                <w:w w:val="100"/>
              </w:rPr>
              <w:t>!Bildirim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-1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0"/>
                <w:w w:val="100"/>
              </w:rPr>
              <w:t>Saati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1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0"/>
                <w:w w:val="100"/>
              </w:rPr>
              <w:t>:21:34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-28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0"/>
                <w:w w:val="100"/>
              </w:rPr>
              <w:tab/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0"/>
                <w:w w:val="100"/>
              </w:rPr>
              <w:t>tr'el: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</w:tr>
      <w:tr>
        <w:trPr>
          <w:trHeight w:val="239" w:hRule="exact"/>
        </w:trPr>
        <w:tc>
          <w:tcPr>
            <w:tcW w:w="1232" w:type="dxa"/>
            <w:tcBorders>
              <w:top w:val="single" w:sz="5.729968" w:space="0" w:color="4B4B4B"/>
              <w:bottom w:val="single" w:sz="5.729968" w:space="0" w:color="484848"/>
              <w:left w:val="nil" w:sz="6" w:space="0" w:color="auto"/>
              <w:right w:val="nil" w:sz="6" w:space="0" w:color="auto"/>
            </w:tcBorders>
          </w:tcPr>
          <w:p>
            <w:pPr>
              <w:spacing w:before="7" w:after="0" w:line="218" w:lineRule="exact"/>
              <w:ind w:left="50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0"/>
                <w:w w:val="100"/>
              </w:rPr>
              <w:t>Kayıt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-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0"/>
                <w:w w:val="101"/>
              </w:rPr>
              <w:t>Tarihi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1335" w:type="dxa"/>
            <w:tcBorders>
              <w:top w:val="single" w:sz="5.729968" w:space="0" w:color="4B4B4B"/>
              <w:bottom w:val="single" w:sz="5.729968" w:space="0" w:color="484848"/>
              <w:left w:val="nil" w:sz="6" w:space="0" w:color="auto"/>
              <w:right w:val="nil" w:sz="6" w:space="0" w:color="auto"/>
            </w:tcBorders>
          </w:tcPr>
          <w:p>
            <w:pPr>
              <w:spacing w:before="7" w:after="0" w:line="218" w:lineRule="exact"/>
              <w:ind w:left="174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0"/>
                <w:w w:val="104"/>
              </w:rPr>
              <w:t>:07.05.2017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2321" w:type="dxa"/>
            <w:tcBorders>
              <w:top w:val="single" w:sz="5.729968" w:space="0" w:color="4B4B4B"/>
              <w:bottom w:val="single" w:sz="5.729968" w:space="0" w:color="484848"/>
              <w:left w:val="nil" w:sz="6" w:space="0" w:color="auto"/>
              <w:right w:val="nil" w:sz="6" w:space="0" w:color="auto"/>
            </w:tcBorders>
          </w:tcPr>
          <w:p>
            <w:pPr>
              <w:spacing w:before="7" w:after="0" w:line="218" w:lineRule="exact"/>
              <w:ind w:left="237" w:right="-20"/>
              <w:jc w:val="left"/>
              <w:tabs>
                <w:tab w:pos="1560" w:val="left"/>
              </w:tabs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D3D3F"/>
                <w:spacing w:val="0"/>
                <w:w w:val="100"/>
              </w:rPr>
              <w:t>Kayıt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D3D3F"/>
                <w:spacing w:val="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0"/>
                <w:w w:val="100"/>
              </w:rPr>
              <w:t>No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-36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0"/>
                <w:w w:val="100"/>
              </w:rPr>
              <w:tab/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0"/>
                <w:w w:val="107"/>
              </w:rPr>
              <w:t>:2859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6411" w:type="dxa"/>
            <w:gridSpan w:val="2"/>
            <w:tcBorders>
              <w:top w:val="single" w:sz="5.729968" w:space="0" w:color="4B4B4B"/>
              <w:bottom w:val="single" w:sz="5.729968" w:space="0" w:color="484848"/>
              <w:left w:val="nil" w:sz="6" w:space="0" w:color="auto"/>
              <w:right w:val="nil" w:sz="6" w:space="0" w:color="auto"/>
            </w:tcBorders>
          </w:tcPr>
          <w:p>
            <w:pPr>
              <w:spacing w:before="7" w:after="0" w:line="218" w:lineRule="exact"/>
              <w:ind w:left="280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D3D3F"/>
                <w:spacing w:val="0"/>
                <w:w w:val="98"/>
              </w:rPr>
              <w:t>!Bildirim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D3D3F"/>
                <w:spacing w:val="-6"/>
                <w:w w:val="98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0"/>
                <w:w w:val="116"/>
              </w:rPr>
              <w:t>Alan: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-8"/>
                <w:w w:val="116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0"/>
                <w:w w:val="100"/>
              </w:rPr>
              <w:t>E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0"/>
                <w:w w:val="100"/>
              </w:rPr>
              <w:t>r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7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0"/>
                <w:w w:val="100"/>
              </w:rPr>
              <w:t>Bahadı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0"/>
                <w:w w:val="100"/>
              </w:rPr>
              <w:t>r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2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0"/>
                <w:w w:val="104"/>
              </w:rPr>
              <w:t>ŞENDURAN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</w:tr>
      <w:tr>
        <w:trPr>
          <w:trHeight w:val="221" w:hRule="exact"/>
        </w:trPr>
        <w:tc>
          <w:tcPr>
            <w:tcW w:w="11299" w:type="dxa"/>
            <w:gridSpan w:val="5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7" w:after="0" w:line="214" w:lineRule="exact"/>
              <w:ind w:left="50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D3D3F"/>
                <w:spacing w:val="0"/>
                <w:w w:val="100"/>
                <w:position w:val="-1"/>
              </w:rPr>
              <w:t>Bildirile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D3D3F"/>
                <w:spacing w:val="0"/>
                <w:w w:val="100"/>
                <w:position w:val="-1"/>
              </w:rPr>
              <w:t>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D3D3F"/>
                <w:spacing w:val="1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0"/>
                <w:w w:val="100"/>
                <w:position w:val="-1"/>
              </w:rPr>
              <w:t>Adre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0"/>
                <w:w w:val="100"/>
                <w:position w:val="-1"/>
              </w:rPr>
              <w:t>s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0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24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F5052"/>
                <w:spacing w:val="0"/>
                <w:w w:val="99"/>
                <w:position w:val="-1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F5052"/>
                <w:spacing w:val="-26"/>
                <w:w w:val="99"/>
                <w:position w:val="-1"/>
              </w:rPr>
              <w:t>1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0"/>
                <w:w w:val="99"/>
                <w:position w:val="-1"/>
              </w:rPr>
              <w:t>nönü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15"/>
                <w:w w:val="99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0"/>
                <w:w w:val="100"/>
                <w:position w:val="-1"/>
              </w:rPr>
              <w:t>Mahallesi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37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0"/>
                <w:w w:val="100"/>
                <w:position w:val="-1"/>
              </w:rPr>
              <w:t>Dere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14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0"/>
                <w:w w:val="100"/>
                <w:position w:val="-1"/>
              </w:rPr>
              <w:t>Soka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0"/>
                <w:w w:val="100"/>
                <w:position w:val="-1"/>
              </w:rPr>
              <w:t>k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40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D3D3F"/>
                <w:spacing w:val="0"/>
                <w:w w:val="100"/>
                <w:position w:val="-1"/>
              </w:rPr>
              <w:t>Üzeri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D3D3F"/>
                <w:spacing w:val="11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0"/>
                <w:w w:val="105"/>
                <w:position w:val="-1"/>
              </w:rPr>
              <w:t>Ödemi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1"/>
                <w:w w:val="106"/>
                <w:position w:val="-1"/>
              </w:rPr>
              <w:t>s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F5052"/>
                <w:spacing w:val="5"/>
                <w:w w:val="107"/>
                <w:position w:val="-1"/>
              </w:rPr>
              <w:t>/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0"/>
                <w:w w:val="100"/>
                <w:position w:val="-1"/>
              </w:rPr>
              <w:t>İZMİR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  <w:position w:val="0"/>
              </w:rPr>
            </w:r>
          </w:p>
        </w:tc>
      </w:tr>
      <w:tr>
        <w:trPr>
          <w:trHeight w:val="262" w:hRule="exact"/>
        </w:trPr>
        <w:tc>
          <w:tcPr>
            <w:tcW w:w="1232" w:type="dxa"/>
            <w:tcBorders>
              <w:top w:val="single" w:sz="5.729968" w:space="0" w:color="484848"/>
              <w:bottom w:val="single" w:sz="7.639952" w:space="0" w:color="484848"/>
              <w:left w:val="nil" w:sz="6" w:space="0" w:color="auto"/>
              <w:right w:val="nil" w:sz="6" w:space="0" w:color="auto"/>
            </w:tcBorders>
          </w:tcPr>
          <w:p>
            <w:pPr>
              <w:spacing w:before="7" w:after="0" w:line="218" w:lineRule="exact"/>
              <w:ind w:left="50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0"/>
                <w:w w:val="100"/>
              </w:rPr>
              <w:t>Doğru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0"/>
                <w:w w:val="103"/>
              </w:rPr>
              <w:t>Adres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5408" w:type="dxa"/>
            <w:gridSpan w:val="3"/>
            <w:tcBorders>
              <w:top w:val="single" w:sz="5.729968" w:space="0" w:color="484848"/>
              <w:bottom w:val="single" w:sz="7.639952" w:space="0" w:color="484848"/>
              <w:left w:val="nil" w:sz="6" w:space="0" w:color="auto"/>
              <w:right w:val="nil" w:sz="6" w:space="0" w:color="auto"/>
            </w:tcBorders>
          </w:tcPr>
          <w:p>
            <w:pPr>
              <w:spacing w:before="7" w:after="0" w:line="218" w:lineRule="exact"/>
              <w:ind w:left="188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4F5052"/>
                <w:spacing w:val="-10"/>
                <w:w w:val="137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0"/>
                <w:w w:val="94"/>
              </w:rPr>
              <w:t>lnön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0"/>
                <w:w w:val="95"/>
              </w:rPr>
              <w:t>U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1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0"/>
                <w:w w:val="100"/>
              </w:rPr>
              <w:t>Mahallesi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3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0"/>
                <w:w w:val="100"/>
              </w:rPr>
              <w:t>Dere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1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0"/>
                <w:w w:val="100"/>
              </w:rPr>
              <w:t>Soka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0"/>
                <w:w w:val="100"/>
              </w:rPr>
              <w:t>k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3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D3D3F"/>
                <w:spacing w:val="0"/>
                <w:w w:val="100"/>
              </w:rPr>
              <w:t>Üzeri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D3D3F"/>
                <w:spacing w:val="2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0"/>
                <w:w w:val="105"/>
              </w:rPr>
              <w:t>Ödemi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-3"/>
                <w:w w:val="106"/>
              </w:rPr>
              <w:t>ş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F5052"/>
                <w:spacing w:val="9"/>
                <w:w w:val="116"/>
              </w:rPr>
              <w:t>/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0"/>
                <w:w w:val="105"/>
              </w:rPr>
              <w:t>lZMlR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4660" w:type="dxa"/>
            <w:tcBorders>
              <w:top w:val="single" w:sz="5.729968" w:space="0" w:color="484848"/>
              <w:bottom w:val="single" w:sz="7.639952" w:space="0" w:color="484848"/>
              <w:left w:val="nil" w:sz="6" w:space="0" w:color="auto"/>
              <w:right w:val="single" w:sz="7.639952" w:space="0" w:color="575757"/>
            </w:tcBorders>
          </w:tcPr>
          <w:p>
            <w:pPr/>
            <w:rPr/>
          </w:p>
        </w:tc>
      </w:tr>
      <w:tr>
        <w:trPr>
          <w:trHeight w:val="239" w:hRule="exact"/>
        </w:trPr>
        <w:tc>
          <w:tcPr>
            <w:tcW w:w="1232" w:type="dxa"/>
            <w:tcBorders>
              <w:top w:val="single" w:sz="7.639952" w:space="0" w:color="484848"/>
              <w:bottom w:val="single" w:sz="7.639952" w:space="0" w:color="484848"/>
              <w:left w:val="nil" w:sz="6" w:space="0" w:color="auto"/>
              <w:right w:val="nil" w:sz="6" w:space="0" w:color="auto"/>
            </w:tcBorders>
          </w:tcPr>
          <w:p>
            <w:pPr>
              <w:spacing w:before="2" w:after="0" w:line="218" w:lineRule="exact"/>
              <w:ind w:left="45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0"/>
                <w:w w:val="100"/>
              </w:rPr>
              <w:t>Yangı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-8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0"/>
                <w:w w:val="103"/>
              </w:rPr>
              <w:t>Türü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5408" w:type="dxa"/>
            <w:gridSpan w:val="3"/>
            <w:tcBorders>
              <w:top w:val="single" w:sz="7.639952" w:space="0" w:color="484848"/>
              <w:bottom w:val="single" w:sz="7.639952" w:space="0" w:color="484848"/>
              <w:left w:val="nil" w:sz="6" w:space="0" w:color="auto"/>
              <w:right w:val="nil" w:sz="6" w:space="0" w:color="auto"/>
            </w:tcBorders>
          </w:tcPr>
          <w:p>
            <w:pPr>
              <w:spacing w:before="2" w:after="0" w:line="218" w:lineRule="exact"/>
              <w:ind w:left="169" w:right="-20"/>
              <w:jc w:val="left"/>
              <w:tabs>
                <w:tab w:pos="3200" w:val="left"/>
              </w:tabs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D3D3F"/>
                <w:spacing w:val="0"/>
                <w:w w:val="100"/>
              </w:rPr>
              <w:t>:Çö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D3D3F"/>
                <w:spacing w:val="0"/>
                <w:w w:val="100"/>
              </w:rPr>
              <w:t>p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D3D3F"/>
                <w:spacing w:val="1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0"/>
                <w:w w:val="100"/>
              </w:rPr>
              <w:t>Yangını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0"/>
                <w:w w:val="100"/>
              </w:rPr>
              <w:tab/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0"/>
                <w:w w:val="100"/>
              </w:rPr>
              <w:t>Yangı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0"/>
                <w:w w:val="100"/>
              </w:rPr>
              <w:t>Sınıfı: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17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0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4660" w:type="dxa"/>
            <w:tcBorders>
              <w:top w:val="single" w:sz="7.639952" w:space="0" w:color="484848"/>
              <w:bottom w:val="single" w:sz="7.639952" w:space="0" w:color="484848"/>
              <w:left w:val="nil" w:sz="6" w:space="0" w:color="auto"/>
              <w:right w:val="single" w:sz="7.639952" w:space="0" w:color="575757"/>
            </w:tcBorders>
          </w:tcPr>
          <w:p>
            <w:pPr>
              <w:spacing w:before="2" w:after="0" w:line="218" w:lineRule="exact"/>
              <w:ind w:left="916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0"/>
                <w:w w:val="100"/>
              </w:rPr>
              <w:t>Yangı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0"/>
                <w:w w:val="100"/>
              </w:rPr>
              <w:t>Sebebi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2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0"/>
                <w:w w:val="83"/>
              </w:rPr>
              <w:t>:A_çı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0"/>
                <w:w w:val="83"/>
              </w:rPr>
              <w:t>k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4"/>
                <w:w w:val="83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0"/>
                <w:w w:val="102"/>
              </w:rPr>
              <w:t>Ateş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</w:tr>
    </w:tbl>
    <w:p>
      <w:pPr>
        <w:spacing w:before="2" w:after="0" w:line="198" w:lineRule="exact"/>
        <w:ind w:left="160" w:right="-20"/>
        <w:jc w:val="left"/>
        <w:tabs>
          <w:tab w:pos="3360" w:val="left"/>
          <w:tab w:pos="64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2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2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6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2"/>
        </w:rPr>
        <w:t>İs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2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2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88"/>
          <w:position w:val="-2"/>
        </w:rPr>
        <w:t>Yapını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88"/>
          <w:position w:val="-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9"/>
          <w:w w:val="88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2"/>
        </w:rPr>
        <w:t>Şekli: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2"/>
        </w:rPr>
        <w:t>Kullanım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3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2"/>
        </w:rPr>
        <w:t>Şekli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7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61616"/>
          <w:spacing w:val="0"/>
          <w:w w:val="100"/>
          <w:position w:val="-2"/>
        </w:rPr>
        <w:t>·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35" w:lineRule="exact"/>
        <w:ind w:left="3369" w:right="-20"/>
        <w:jc w:val="left"/>
        <w:rPr>
          <w:rFonts w:ascii="Times New Roman" w:hAnsi="Times New Roman" w:cs="Times New Roman" w:eastAsia="Times New Roman"/>
          <w:sz w:val="25"/>
          <w:szCs w:val="25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17.022385pt;margin-top:1.545739pt;width:58.127461pt;height:24pt;mso-position-horizontal-relative:page;mso-position-vertical-relative:paragraph;z-index:-14824" type="#_x0000_t202" filled="f" stroked="f">
            <v:textbox inset="0,0,0,0">
              <w:txbxContent>
                <w:p>
                  <w:pPr>
                    <w:spacing w:before="0" w:after="0" w:line="480" w:lineRule="exact"/>
                    <w:ind w:right="-112"/>
                    <w:jc w:val="left"/>
                    <w:tabs>
                      <w:tab w:pos="600" w:val="left"/>
                      <w:tab w:pos="1100" w:val="left"/>
                    </w:tabs>
                    <w:rPr>
                      <w:rFonts w:ascii="Arial" w:hAnsi="Arial" w:cs="Arial" w:eastAsia="Arial"/>
                      <w:sz w:val="48"/>
                      <w:szCs w:val="48"/>
                    </w:rPr>
                  </w:pPr>
                  <w:rPr/>
                  <w:r>
                    <w:rPr>
                      <w:rFonts w:ascii="Arial" w:hAnsi="Arial" w:cs="Arial" w:eastAsia="Arial"/>
                      <w:sz w:val="48"/>
                      <w:szCs w:val="48"/>
                      <w:color w:val="282828"/>
                      <w:spacing w:val="0"/>
                      <w:w w:val="50"/>
                    </w:rPr>
                    <w:t>ı</w:t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282828"/>
                      <w:spacing w:val="0"/>
                      <w:w w:val="100"/>
                    </w:rPr>
                    <w:tab/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282828"/>
                      <w:spacing w:val="0"/>
                      <w:w w:val="100"/>
                    </w:rPr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3D3D3F"/>
                      <w:spacing w:val="0"/>
                      <w:w w:val="50"/>
                    </w:rPr>
                    <w:t>ı</w:t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3D3D3F"/>
                      <w:spacing w:val="-59"/>
                      <w:w w:val="50"/>
                    </w:rPr>
                    <w:t> </w:t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3D3D3F"/>
                      <w:spacing w:val="0"/>
                      <w:w w:val="100"/>
                    </w:rPr>
                    <w:tab/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3D3D3F"/>
                      <w:spacing w:val="0"/>
                      <w:w w:val="100"/>
                    </w:rPr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5E6064"/>
                      <w:spacing w:val="0"/>
                      <w:w w:val="33"/>
                    </w:rPr>
                    <w:t>ı</w:t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Betonarme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Kagi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Ahşa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Çeli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Diğe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5"/>
          <w:w w:val="100"/>
          <w:position w:val="1"/>
        </w:rPr>
        <w:t> </w:t>
      </w:r>
      <w:r>
        <w:rPr>
          <w:rFonts w:ascii="Arial" w:hAnsi="Arial" w:cs="Arial" w:eastAsia="Arial"/>
          <w:sz w:val="21"/>
          <w:szCs w:val="21"/>
          <w:color w:val="3D3D3F"/>
          <w:spacing w:val="0"/>
          <w:w w:val="280"/>
          <w:position w:val="1"/>
        </w:rPr>
        <w:t>ı-</w:t>
      </w:r>
      <w:r>
        <w:rPr>
          <w:rFonts w:ascii="Arial" w:hAnsi="Arial" w:cs="Arial" w:eastAsia="Arial"/>
          <w:sz w:val="21"/>
          <w:szCs w:val="21"/>
          <w:color w:val="3D3D3F"/>
          <w:spacing w:val="0"/>
          <w:w w:val="280"/>
          <w:position w:val="1"/>
        </w:rPr>
        <w:t>-</w:t>
      </w:r>
      <w:r>
        <w:rPr>
          <w:rFonts w:ascii="Arial" w:hAnsi="Arial" w:cs="Arial" w:eastAsia="Arial"/>
          <w:sz w:val="21"/>
          <w:szCs w:val="21"/>
          <w:color w:val="3D3D3F"/>
          <w:spacing w:val="-117"/>
          <w:w w:val="280"/>
          <w:position w:val="1"/>
        </w:rPr>
        <w:t> </w:t>
      </w:r>
      <w:r>
        <w:rPr>
          <w:rFonts w:ascii="Arial" w:hAnsi="Arial" w:cs="Arial" w:eastAsia="Arial"/>
          <w:sz w:val="21"/>
          <w:szCs w:val="21"/>
          <w:color w:val="161616"/>
          <w:spacing w:val="0"/>
          <w:w w:val="259"/>
          <w:position w:val="1"/>
        </w:rPr>
        <w:t>----·</w:t>
      </w:r>
      <w:r>
        <w:rPr>
          <w:rFonts w:ascii="Arial" w:hAnsi="Arial" w:cs="Arial" w:eastAsia="Arial"/>
          <w:sz w:val="21"/>
          <w:szCs w:val="21"/>
          <w:color w:val="161616"/>
          <w:spacing w:val="-3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5"/>
          <w:szCs w:val="25"/>
          <w:color w:val="282828"/>
          <w:spacing w:val="0"/>
          <w:w w:val="275"/>
          <w:position w:val="1"/>
        </w:rPr>
        <w:t>---------------t</w:t>
      </w:r>
      <w:r>
        <w:rPr>
          <w:rFonts w:ascii="Times New Roman" w:hAnsi="Times New Roman" w:cs="Times New Roman" w:eastAsia="Times New Roman"/>
          <w:sz w:val="25"/>
          <w:szCs w:val="25"/>
          <w:color w:val="000000"/>
          <w:spacing w:val="0"/>
          <w:w w:val="100"/>
          <w:position w:val="0"/>
        </w:rPr>
      </w:r>
    </w:p>
    <w:p>
      <w:pPr>
        <w:spacing w:before="8" w:after="0" w:line="240" w:lineRule="auto"/>
        <w:ind w:left="5761" w:right="-20"/>
        <w:jc w:val="left"/>
        <w:tabs>
          <w:tab w:pos="64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7"/>
          <w:szCs w:val="17"/>
          <w:color w:val="282828"/>
          <w:spacing w:val="0"/>
          <w:w w:val="53"/>
        </w:rPr>
        <w:t>1</w:t>
      </w:r>
      <w:r>
        <w:rPr>
          <w:rFonts w:ascii="Arial" w:hAnsi="Arial" w:cs="Arial" w:eastAsia="Arial"/>
          <w:sz w:val="17"/>
          <w:szCs w:val="17"/>
          <w:color w:val="282828"/>
          <w:spacing w:val="0"/>
          <w:w w:val="100"/>
        </w:rPr>
        <w:tab/>
      </w:r>
      <w:r>
        <w:rPr>
          <w:rFonts w:ascii="Arial" w:hAnsi="Arial" w:cs="Arial" w:eastAsia="Arial"/>
          <w:sz w:val="17"/>
          <w:szCs w:val="17"/>
          <w:color w:val="282828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rrangını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Altına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Alma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2"/>
        </w:rPr>
        <w:t>:2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5"/>
          <w:w w:val="103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2"/>
        </w:rPr>
        <w:t>:42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97" w:after="0" w:line="240" w:lineRule="auto"/>
        <w:ind w:left="165" w:right="-20"/>
        <w:jc w:val="left"/>
        <w:tabs>
          <w:tab w:pos="1880" w:val="left"/>
          <w:tab w:pos="54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Yana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Şeyin: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Sahibi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!Kiracı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3"/>
        </w:rPr>
        <w:t>Kullanan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4" w:after="0" w:line="214" w:lineRule="exact"/>
        <w:ind w:left="1888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Mustafa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3"/>
          <w:position w:val="-1"/>
        </w:rPr>
        <w:t>ULU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300" w:bottom="280" w:left="160" w:right="180"/>
        </w:sectPr>
      </w:pPr>
      <w:rPr/>
    </w:p>
    <w:p>
      <w:pPr>
        <w:spacing w:before="5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15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4"/>
        </w:rPr>
        <w:t>Giden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6" w:after="0" w:line="240" w:lineRule="auto"/>
        <w:ind w:left="165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2"/>
        </w:rPr>
        <w:t>Ekibin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9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95"/>
        </w:rPr>
        <w:t>!Araç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"/>
          <w:w w:val="9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40" w:lineRule="auto"/>
        <w:ind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93"/>
        </w:rPr>
        <w:t>!Araç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8"/>
          <w:w w:val="9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Plakası:3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7"/>
        </w:rPr>
        <w:t>5297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5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104"/>
        </w:rPr>
        <w:t>:21:35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auto"/>
        <w:ind w:left="1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Arıza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4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5" w:after="0" w:line="240" w:lineRule="auto"/>
        <w:ind w:left="2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112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4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14" w:lineRule="exact"/>
        <w:ind w:left="14"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Emniyet-Jandarma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114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0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95"/>
        </w:rPr>
        <w:t>Varı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95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"/>
          <w:w w:val="9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1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0"/>
          <w:w w:val="1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10"/>
        </w:rPr>
        <w:t>21:38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300" w:bottom="280" w:left="160" w:right="180"/>
          <w:cols w:num="4" w:equalWidth="0">
            <w:col w:w="687" w:space="1188"/>
            <w:col w:w="1931" w:space="628"/>
            <w:col w:w="2529" w:space="374"/>
            <w:col w:w="4243"/>
          </w:cols>
        </w:sectPr>
      </w:pPr>
      <w:rPr/>
    </w:p>
    <w:p>
      <w:pPr>
        <w:spacing w:before="25" w:after="0" w:line="214" w:lineRule="exact"/>
        <w:ind w:left="1898" w:right="-20"/>
        <w:jc w:val="left"/>
        <w:tabs>
          <w:tab w:pos="44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3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Doğalgaz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3"/>
          <w:position w:val="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300" w:bottom="280" w:left="160" w:right="180"/>
        </w:sectPr>
      </w:pPr>
      <w:rPr/>
    </w:p>
    <w:p>
      <w:pPr>
        <w:spacing w:before="24" w:after="0" w:line="240" w:lineRule="auto"/>
        <w:ind w:left="169" w:right="-76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color w:val="282828"/>
          <w:w w:val="83"/>
          <w:i/>
        </w:rPr>
        <w:t>Y</w:t>
      </w:r>
      <w:r>
        <w:rPr>
          <w:rFonts w:ascii="Arial" w:hAnsi="Arial" w:cs="Arial" w:eastAsia="Arial"/>
          <w:sz w:val="19"/>
          <w:szCs w:val="19"/>
          <w:color w:val="282828"/>
          <w:spacing w:val="5"/>
          <w:w w:val="84"/>
          <w:i/>
        </w:rPr>
        <w:t>?</w:t>
      </w:r>
      <w:r>
        <w:rPr>
          <w:rFonts w:ascii="Arial" w:hAnsi="Arial" w:cs="Arial" w:eastAsia="Arial"/>
          <w:sz w:val="19"/>
          <w:szCs w:val="19"/>
          <w:color w:val="4F5052"/>
          <w:spacing w:val="0"/>
          <w:w w:val="62"/>
          <w:i/>
        </w:rPr>
        <w:t>·</w:t>
      </w:r>
      <w:r>
        <w:rPr>
          <w:rFonts w:ascii="Arial" w:hAnsi="Arial" w:cs="Arial" w:eastAsia="Arial"/>
          <w:sz w:val="19"/>
          <w:szCs w:val="19"/>
          <w:color w:val="4F5052"/>
          <w:spacing w:val="0"/>
          <w:w w:val="100"/>
          <w:i/>
        </w:rPr>
        <w:t>  </w:t>
      </w:r>
      <w:r>
        <w:rPr>
          <w:rFonts w:ascii="Arial" w:hAnsi="Arial" w:cs="Arial" w:eastAsia="Arial"/>
          <w:sz w:val="19"/>
          <w:szCs w:val="19"/>
          <w:color w:val="4F5052"/>
          <w:spacing w:val="-16"/>
          <w:w w:val="100"/>
          <w:i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BFC1C1"/>
          <w:spacing w:val="-18"/>
          <w:w w:val="146"/>
        </w:rPr>
        <w:t>·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2"/>
        </w:rPr>
        <w:t>mcı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3"/>
        </w:rPr>
        <w:t>Ekip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25" w:lineRule="exact"/>
        <w:ind w:left="127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5"/>
          <w:szCs w:val="15"/>
          <w:color w:val="282828"/>
          <w:spacing w:val="-106"/>
          <w:w w:val="127"/>
          <w:i/>
          <w:position w:val="6"/>
        </w:rPr>
        <w:t>n</w:t>
      </w:r>
      <w:r>
        <w:rPr>
          <w:rFonts w:ascii="Arial" w:hAnsi="Arial" w:cs="Arial" w:eastAsia="Arial"/>
          <w:sz w:val="15"/>
          <w:szCs w:val="15"/>
          <w:color w:val="282828"/>
          <w:spacing w:val="-16"/>
          <w:w w:val="115"/>
          <w:position w:val="0"/>
        </w:rPr>
        <w:t>U</w:t>
      </w:r>
      <w:r>
        <w:rPr>
          <w:rFonts w:ascii="Arial" w:hAnsi="Arial" w:cs="Arial" w:eastAsia="Arial"/>
          <w:sz w:val="15"/>
          <w:szCs w:val="15"/>
          <w:color w:val="282828"/>
          <w:spacing w:val="-25"/>
          <w:w w:val="126"/>
          <w:i/>
          <w:position w:val="6"/>
        </w:rPr>
        <w:t>.</w:t>
      </w:r>
      <w:r>
        <w:rPr>
          <w:rFonts w:ascii="Arial" w:hAnsi="Arial" w:cs="Arial" w:eastAsia="Arial"/>
          <w:sz w:val="15"/>
          <w:szCs w:val="15"/>
          <w:color w:val="282828"/>
          <w:spacing w:val="-28"/>
          <w:w w:val="114"/>
          <w:position w:val="0"/>
        </w:rPr>
        <w:t>I</w:t>
      </w:r>
      <w:r>
        <w:rPr>
          <w:rFonts w:ascii="Arial" w:hAnsi="Arial" w:cs="Arial" w:eastAsia="Arial"/>
          <w:sz w:val="15"/>
          <w:szCs w:val="15"/>
          <w:color w:val="4F5052"/>
          <w:spacing w:val="-20"/>
          <w:w w:val="105"/>
          <w:i/>
          <w:position w:val="6"/>
        </w:rPr>
        <w:t>·</w:t>
      </w:r>
      <w:r>
        <w:rPr>
          <w:rFonts w:ascii="Arial" w:hAnsi="Arial" w:cs="Arial" w:eastAsia="Arial"/>
          <w:sz w:val="15"/>
          <w:szCs w:val="15"/>
          <w:color w:val="282828"/>
          <w:spacing w:val="-9"/>
          <w:w w:val="115"/>
          <w:position w:val="0"/>
        </w:rPr>
        <w:t>L</w:t>
      </w:r>
      <w:r>
        <w:rPr>
          <w:rFonts w:ascii="Arial" w:hAnsi="Arial" w:cs="Arial" w:eastAsia="Arial"/>
          <w:sz w:val="15"/>
          <w:szCs w:val="15"/>
          <w:color w:val="282828"/>
          <w:spacing w:val="0"/>
          <w:w w:val="140"/>
          <w:position w:val="0"/>
        </w:rPr>
        <w:t>..</w:t>
      </w:r>
      <w:r>
        <w:rPr>
          <w:rFonts w:ascii="Arial" w:hAnsi="Arial" w:cs="Arial" w:eastAsia="Arial"/>
          <w:sz w:val="15"/>
          <w:szCs w:val="15"/>
          <w:color w:val="282828"/>
          <w:spacing w:val="-20"/>
          <w:w w:val="140"/>
          <w:position w:val="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2"/>
          <w:position w:val="0"/>
        </w:rPr>
        <w:t>ışse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9" w:after="0" w:line="247" w:lineRule="auto"/>
        <w:ind w:left="5" w:right="1078" w:firstLine="-5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5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Dönüş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4"/>
        </w:rPr>
        <w:t>Saat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"/>
          <w:w w:val="104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F5052"/>
          <w:spacing w:val="0"/>
          <w:w w:val="114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4" w:after="0" w:line="240" w:lineRule="auto"/>
        <w:ind w:left="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Yardıma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4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14" w:lineRule="exact"/>
        <w:ind w:left="5"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Amirini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4"/>
          <w:position w:val="-1"/>
        </w:rPr>
        <w:t>Adı-Soyadı: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34" w:after="0" w:line="240" w:lineRule="auto"/>
        <w:ind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93"/>
        </w:rPr>
        <w:t>!Araç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"/>
          <w:w w:val="9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5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4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300" w:bottom="280" w:left="160" w:right="180"/>
          <w:cols w:num="4" w:equalWidth="0">
            <w:col w:w="1330" w:space="563"/>
            <w:col w:w="2152" w:space="388"/>
            <w:col w:w="1042" w:space="1875"/>
            <w:col w:w="4230"/>
          </w:cols>
        </w:sectPr>
      </w:pPr>
      <w:rPr/>
    </w:p>
    <w:p>
      <w:pPr>
        <w:spacing w:before="25" w:after="0" w:line="257" w:lineRule="auto"/>
        <w:ind w:left="169" w:right="-53" w:firstLine="-14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Olayı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6"/>
        </w:rPr>
        <w:t>Görüldü@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Durum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5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94"/>
        </w:rPr>
        <w:t>!Yangı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94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7"/>
          <w:w w:val="9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varıldıgında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yo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kenarında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buluna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çöpleri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dumanlı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yanmakta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oldug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3"/>
        </w:rPr>
        <w:t>görüldü.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14" w:lineRule="exact"/>
        <w:ind w:left="261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25"/>
          <w:position w:val="-1"/>
        </w:rPr>
        <w:t>öndürmede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11"/>
          <w:w w:val="125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söndürücU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300" w:bottom="280" w:left="160" w:right="180"/>
          <w:cols w:num="2" w:equalWidth="0">
            <w:col w:w="1616" w:space="258"/>
            <w:col w:w="9706"/>
          </w:cols>
        </w:sectPr>
      </w:pPr>
      <w:rPr/>
    </w:p>
    <w:p>
      <w:pPr>
        <w:spacing w:before="20" w:after="0" w:line="240" w:lineRule="auto"/>
        <w:ind w:left="217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30"/>
        </w:rPr>
        <w:t>öndürme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22"/>
          <w:w w:val="13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3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5" w:after="0" w:line="240" w:lineRule="auto"/>
        <w:ind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Su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5"/>
        </w:rPr>
        <w:t>işlenerek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5" w:after="0" w:line="171" w:lineRule="exact"/>
        <w:ind w:right="-106"/>
        <w:jc w:val="left"/>
        <w:tabs>
          <w:tab w:pos="18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450"/>
          <w:position w:val="-4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153"/>
          <w:w w:val="45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4"/>
        </w:rPr>
        <w:t>m3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40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19"/>
          <w:szCs w:val="19"/>
          <w:color w:val="161616"/>
          <w:spacing w:val="0"/>
          <w:w w:val="100"/>
          <w:position w:val="-4"/>
        </w:rPr>
        <w:t>JKöpük</w:t>
      </w:r>
      <w:r>
        <w:rPr>
          <w:rFonts w:ascii="Times New Roman" w:hAnsi="Times New Roman" w:cs="Times New Roman" w:eastAsia="Times New Roman"/>
          <w:sz w:val="19"/>
          <w:szCs w:val="19"/>
          <w:color w:val="161616"/>
          <w:spacing w:val="6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7"/>
          <w:position w:val="-4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37" w:lineRule="exact"/>
        <w:ind w:left="24" w:right="-20"/>
        <w:jc w:val="left"/>
        <w:tabs>
          <w:tab w:pos="1900" w:val="left"/>
        </w:tabs>
        <w:rPr>
          <w:rFonts w:ascii="Arial" w:hAnsi="Arial" w:cs="Arial" w:eastAsia="Arial"/>
          <w:sz w:val="38"/>
          <w:szCs w:val="38"/>
        </w:rPr>
      </w:pPr>
      <w:rPr/>
      <w:r>
        <w:rPr>
          <w:rFonts w:ascii="Arial" w:hAnsi="Arial" w:cs="Arial" w:eastAsia="Arial"/>
          <w:sz w:val="27"/>
          <w:szCs w:val="27"/>
          <w:color w:val="282828"/>
          <w:spacing w:val="0"/>
          <w:w w:val="220"/>
          <w:position w:val="1"/>
        </w:rPr>
        <w:t>ı</w:t>
      </w:r>
      <w:r>
        <w:rPr>
          <w:rFonts w:ascii="Arial" w:hAnsi="Arial" w:cs="Arial" w:eastAsia="Arial"/>
          <w:sz w:val="27"/>
          <w:szCs w:val="27"/>
          <w:color w:val="282828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27"/>
          <w:szCs w:val="27"/>
          <w:color w:val="282828"/>
          <w:spacing w:val="0"/>
          <w:w w:val="100"/>
          <w:position w:val="1"/>
        </w:rPr>
      </w:r>
      <w:r>
        <w:rPr>
          <w:rFonts w:ascii="Arial" w:hAnsi="Arial" w:cs="Arial" w:eastAsia="Arial"/>
          <w:sz w:val="38"/>
          <w:szCs w:val="38"/>
          <w:color w:val="282828"/>
          <w:spacing w:val="0"/>
          <w:w w:val="56"/>
          <w:position w:val="1"/>
        </w:rPr>
        <w:t>ı</w:t>
      </w:r>
      <w:r>
        <w:rPr>
          <w:rFonts w:ascii="Arial" w:hAnsi="Arial" w:cs="Arial" w:eastAsia="Arial"/>
          <w:sz w:val="38"/>
          <w:szCs w:val="38"/>
          <w:color w:val="000000"/>
          <w:spacing w:val="0"/>
          <w:w w:val="100"/>
          <w:position w:val="0"/>
        </w:rPr>
      </w:r>
    </w:p>
    <w:p>
      <w:pPr>
        <w:spacing w:before="20" w:after="0" w:line="180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3"/>
          <w:position w:val="-3"/>
        </w:rPr>
        <w:t>IK.K.T.Kg.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32" w:lineRule="exact"/>
        <w:ind w:right="-20"/>
        <w:jc w:val="left"/>
        <w:rPr>
          <w:rFonts w:ascii="Arial" w:hAnsi="Arial" w:cs="Arial" w:eastAsia="Arial"/>
          <w:sz w:val="38"/>
          <w:szCs w:val="38"/>
        </w:rPr>
      </w:pPr>
      <w:rPr/>
      <w:r>
        <w:rPr>
          <w:rFonts w:ascii="Arial" w:hAnsi="Arial" w:cs="Arial" w:eastAsia="Arial"/>
          <w:sz w:val="38"/>
          <w:szCs w:val="38"/>
          <w:color w:val="282828"/>
          <w:spacing w:val="0"/>
          <w:w w:val="56"/>
        </w:rPr>
        <w:t>ı</w:t>
      </w:r>
      <w:r>
        <w:rPr>
          <w:rFonts w:ascii="Arial" w:hAnsi="Arial" w:cs="Arial" w:eastAsia="Arial"/>
          <w:sz w:val="38"/>
          <w:szCs w:val="38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300" w:bottom="280" w:left="160" w:right="180"/>
          <w:cols w:num="4" w:equalWidth="0">
            <w:col w:w="1526" w:space="611"/>
            <w:col w:w="995" w:space="1301"/>
            <w:col w:w="2816" w:space="675"/>
            <w:col w:w="3656"/>
          </w:cols>
        </w:sectPr>
      </w:pPr>
      <w:rPr/>
    </w:p>
    <w:p>
      <w:pPr>
        <w:spacing w:before="0" w:after="0" w:line="194" w:lineRule="exact"/>
        <w:ind w:left="1893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Yangında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çöple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yanma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suretiyle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2"/>
        </w:rPr>
        <w:t>görmüştür.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6" w:after="0" w:line="240" w:lineRule="auto"/>
        <w:ind w:left="217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22"/>
        </w:rPr>
        <w:t>öndürme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6"/>
          <w:w w:val="12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22"/>
        </w:rPr>
        <w:t>Sonundaki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40" w:lineRule="auto"/>
        <w:ind w:left="169" w:right="-20"/>
        <w:jc w:val="left"/>
        <w:tabs>
          <w:tab w:pos="18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Hasa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Durumu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Tahmini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Toplam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17"/>
        </w:rPr>
        <w:t>Zarar: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16"/>
          <w:w w:val="11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Yok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40" w:lineRule="auto"/>
        <w:ind w:left="1898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başlangıcının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yo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kenarında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buluna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çöplerde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oldug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görülmü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olup;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1"/>
        </w:rPr>
        <w:t>yapılan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52" w:lineRule="auto"/>
        <w:ind w:left="1946" w:right="94" w:firstLine="-1776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araştırma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soruşturmada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hıdırellez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sebebiyle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kimligi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belirsiz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kişi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yada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kişilerce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yakıla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açı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ateşi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3"/>
        </w:rPr>
        <w:t>çöpleri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utuşturması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sonuc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çıktıgı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2"/>
        </w:rPr>
        <w:t>varılmıştır.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8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220" w:right="-20"/>
        <w:jc w:val="left"/>
        <w:tabs>
          <w:tab w:pos="1880" w:val="left"/>
          <w:tab w:pos="6520" w:val="left"/>
        </w:tabs>
        <w:rPr>
          <w:rFonts w:ascii="Arial" w:hAnsi="Arial" w:cs="Arial" w:eastAsia="Arial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36"/>
        </w:rPr>
        <w:t>igortalı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8"/>
          <w:w w:val="13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100"/>
        </w:rPr>
        <w:t>Şirketi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Adı: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91"/>
        </w:rPr>
        <w:t>IBedel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32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282828"/>
          <w:spacing w:val="0"/>
          <w:w w:val="122"/>
        </w:rPr>
        <w:t>i: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40" w:lineRule="auto"/>
        <w:ind w:left="15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91"/>
        </w:rPr>
        <w:t>IArac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Gereç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3"/>
        </w:rPr>
        <w:t>Kaybı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40" w:lineRule="auto"/>
        <w:ind w:left="16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Yer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3"/>
        </w:rPr>
        <w:t>Kime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5" w:after="0" w:line="214" w:lineRule="exact"/>
        <w:ind w:left="613" w:right="10122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4"/>
          <w:szCs w:val="14"/>
          <w:color w:val="282828"/>
          <w:w w:val="130"/>
          <w:position w:val="-1"/>
        </w:rPr>
        <w:t>1</w:t>
      </w:r>
      <w:r>
        <w:rPr>
          <w:rFonts w:ascii="Times New Roman" w:hAnsi="Times New Roman" w:cs="Times New Roman" w:eastAsia="Times New Roman"/>
          <w:sz w:val="14"/>
          <w:szCs w:val="14"/>
          <w:color w:val="282828"/>
          <w:spacing w:val="-2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3"/>
          <w:position w:val="-1"/>
        </w:rPr>
        <w:t>Edildiği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type w:val="continuous"/>
          <w:pgSz w:w="11920" w:h="16840"/>
          <w:pgMar w:top="300" w:bottom="280" w:left="160" w:right="180"/>
        </w:sectPr>
      </w:pPr>
      <w:rPr/>
    </w:p>
    <w:p>
      <w:pPr>
        <w:spacing w:before="20" w:after="0" w:line="240" w:lineRule="auto"/>
        <w:ind w:left="174" w:right="-20"/>
        <w:jc w:val="left"/>
        <w:tabs>
          <w:tab w:pos="18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Ekibı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Dönü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4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100"/>
        </w:rPr>
        <w:t>Tarih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6"/>
        </w:rPr>
        <w:t>:07.05.2017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14" w:lineRule="exact"/>
        <w:ind w:left="747" w:right="-69"/>
        <w:jc w:val="left"/>
        <w:tabs>
          <w:tab w:pos="12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Ölü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3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Yaralı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GiDE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EKİP: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3.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5"/>
          <w:position w:val="-1"/>
        </w:rPr>
        <w:t>Posta/Ödemiş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0" w:after="0" w:line="240" w:lineRule="auto"/>
        <w:ind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94"/>
        </w:rPr>
        <w:t>!Saati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5"/>
          <w:w w:val="9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4"/>
        </w:rPr>
        <w:t>:21:50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240" w:lineRule="exact"/>
        <w:jc w:val="left"/>
        <w:rPr>
          <w:sz w:val="24"/>
          <w:szCs w:val="24"/>
        </w:rPr>
      </w:pPr>
      <w:rPr/>
      <w:r>
        <w:rPr/>
        <w:br w:type="column"/>
      </w:r>
      <w:r>
        <w:rPr>
          <w:sz w:val="24"/>
          <w:szCs w:val="24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ONAYLAYAN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300" w:bottom="280" w:left="160" w:right="180"/>
          <w:cols w:num="3" w:equalWidth="0">
            <w:col w:w="4439" w:space="1365"/>
            <w:col w:w="980" w:space="1804"/>
            <w:col w:w="2992"/>
          </w:cols>
        </w:sectPr>
      </w:pPr>
      <w:rPr/>
    </w:p>
    <w:p>
      <w:pPr>
        <w:spacing w:before="68" w:after="0" w:line="214" w:lineRule="exact"/>
        <w:ind w:left="16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Varsa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9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jc w:val="left"/>
        <w:spacing w:after="0"/>
        <w:sectPr>
          <w:type w:val="continuous"/>
          <w:pgSz w:w="11920" w:h="16840"/>
          <w:pgMar w:top="300" w:bottom="280" w:left="160" w:right="180"/>
        </w:sectPr>
      </w:pPr>
      <w:rPr/>
    </w:p>
    <w:p>
      <w:pPr>
        <w:spacing w:before="35" w:after="0" w:line="208" w:lineRule="exact"/>
        <w:ind w:left="2046" w:right="-20"/>
        <w:jc w:val="left"/>
        <w:tabs>
          <w:tab w:pos="45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Üs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Amir\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B8C"/>
          <w:spacing w:val="0"/>
          <w:w w:val="100"/>
          <w:position w:val="-1"/>
        </w:rPr>
        <w:t>_,</w:t>
      </w:r>
      <w:r>
        <w:rPr>
          <w:rFonts w:ascii="Times New Roman" w:hAnsi="Times New Roman" w:cs="Times New Roman" w:eastAsia="Times New Roman"/>
          <w:sz w:val="19"/>
          <w:szCs w:val="19"/>
          <w:color w:val="464B8C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64B8C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0"/>
          <w:w w:val="100"/>
          <w:position w:val="-1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3D3D3F"/>
          <w:spacing w:val="1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3"/>
          <w:position w:val="-1"/>
        </w:rPr>
        <w:t>Koyan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422" w:lineRule="exact"/>
        <w:ind w:left="2590" w:right="-20"/>
        <w:jc w:val="left"/>
        <w:tabs>
          <w:tab w:pos="4800" w:val="left"/>
        </w:tabs>
        <w:rPr>
          <w:rFonts w:ascii="Times New Roman" w:hAnsi="Times New Roman" w:cs="Times New Roman" w:eastAsia="Times New Roman"/>
          <w:sz w:val="21"/>
          <w:szCs w:val="21"/>
        </w:rPr>
      </w:pPr>
      <w:rPr/>
      <w:r>
        <w:rPr/>
        <w:pict>
          <v:shape style="position:absolute;margin-left:22.08pt;margin-top:4.994405pt;width:12.48pt;height:33.599998pt;mso-position-horizontal-relative:page;mso-position-vertical-relative:paragraph;z-index:-14828" type="#_x0000_t75">
            <v:imagedata r:id="rId52" o:title=""/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64.055847pt;margin-top:4.452504pt;width:43.931962pt;height:62pt;mso-position-horizontal-relative:page;mso-position-vertical-relative:paragraph;z-index:-14823" type="#_x0000_t202" filled="f" stroked="f">
            <v:textbox inset="0,0,0,0">
              <w:txbxContent>
                <w:p>
                  <w:pPr>
                    <w:spacing w:before="0" w:after="0" w:line="1240" w:lineRule="exact"/>
                    <w:ind w:right="-226"/>
                    <w:jc w:val="left"/>
                    <w:rPr>
                      <w:rFonts w:ascii="Arial" w:hAnsi="Arial" w:cs="Arial" w:eastAsia="Arial"/>
                      <w:sz w:val="124"/>
                      <w:szCs w:val="124"/>
                    </w:rPr>
                  </w:pPr>
                  <w:rPr/>
                  <w:r>
                    <w:rPr>
                      <w:rFonts w:ascii="Arial" w:hAnsi="Arial" w:cs="Arial" w:eastAsia="Arial"/>
                      <w:sz w:val="124"/>
                      <w:szCs w:val="124"/>
                      <w:color w:val="5E6064"/>
                      <w:spacing w:val="0"/>
                      <w:w w:val="141"/>
                      <w:position w:val="-1"/>
                    </w:rPr>
                    <w:t>tl</w:t>
                  </w:r>
                  <w:r>
                    <w:rPr>
                      <w:rFonts w:ascii="Arial" w:hAnsi="Arial" w:cs="Arial" w:eastAsia="Arial"/>
                      <w:sz w:val="124"/>
                      <w:szCs w:val="124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45"/>
          <w:szCs w:val="45"/>
          <w:color w:val="3D3D3F"/>
          <w:spacing w:val="0"/>
          <w:w w:val="176"/>
          <w:position w:val="-1"/>
        </w:rPr>
        <w:t>-</w:t>
      </w:r>
      <w:r>
        <w:rPr>
          <w:rFonts w:ascii="Times New Roman" w:hAnsi="Times New Roman" w:cs="Times New Roman" w:eastAsia="Times New Roman"/>
          <w:sz w:val="45"/>
          <w:szCs w:val="45"/>
          <w:color w:val="3D3D3F"/>
          <w:spacing w:val="-73"/>
          <w:w w:val="176"/>
          <w:position w:val="-1"/>
        </w:rPr>
        <w:t> </w:t>
      </w:r>
      <w:r>
        <w:rPr>
          <w:rFonts w:ascii="Times New Roman" w:hAnsi="Times New Roman" w:cs="Times New Roman" w:eastAsia="Times New Roman"/>
          <w:sz w:val="45"/>
          <w:szCs w:val="45"/>
          <w:color w:val="2F3687"/>
          <w:spacing w:val="0"/>
          <w:w w:val="57"/>
          <w:position w:val="-1"/>
        </w:rPr>
        <w:t>r</w:t>
      </w:r>
      <w:r>
        <w:rPr>
          <w:rFonts w:ascii="Times New Roman" w:hAnsi="Times New Roman" w:cs="Times New Roman" w:eastAsia="Times New Roman"/>
          <w:sz w:val="45"/>
          <w:szCs w:val="45"/>
          <w:color w:val="2F3687"/>
          <w:spacing w:val="6"/>
          <w:w w:val="57"/>
          <w:position w:val="-1"/>
        </w:rPr>
        <w:t>Y</w:t>
      </w:r>
      <w:r>
        <w:rPr>
          <w:rFonts w:ascii="Times New Roman" w:hAnsi="Times New Roman" w:cs="Times New Roman" w:eastAsia="Times New Roman"/>
          <w:sz w:val="45"/>
          <w:szCs w:val="45"/>
          <w:color w:val="383F6E"/>
          <w:spacing w:val="0"/>
          <w:w w:val="52"/>
          <w:position w:val="-1"/>
        </w:rPr>
        <w:t>i11</w:t>
      </w:r>
      <w:r>
        <w:rPr>
          <w:rFonts w:ascii="Times New Roman" w:hAnsi="Times New Roman" w:cs="Times New Roman" w:eastAsia="Times New Roman"/>
          <w:sz w:val="45"/>
          <w:szCs w:val="45"/>
          <w:color w:val="383F6E"/>
          <w:spacing w:val="-13"/>
          <w:w w:val="52"/>
          <w:position w:val="-1"/>
        </w:rPr>
        <w:t>:</w:t>
      </w:r>
      <w:r>
        <w:rPr>
          <w:rFonts w:ascii="Times New Roman" w:hAnsi="Times New Roman" w:cs="Times New Roman" w:eastAsia="Times New Roman"/>
          <w:sz w:val="45"/>
          <w:szCs w:val="45"/>
          <w:color w:val="2F3687"/>
          <w:spacing w:val="-5"/>
          <w:w w:val="74"/>
          <w:position w:val="-1"/>
        </w:rPr>
        <w:t>(</w:t>
      </w:r>
      <w:r>
        <w:rPr>
          <w:rFonts w:ascii="Times New Roman" w:hAnsi="Times New Roman" w:cs="Times New Roman" w:eastAsia="Times New Roman"/>
          <w:sz w:val="42"/>
          <w:szCs w:val="42"/>
          <w:color w:val="2F3687"/>
          <w:spacing w:val="-135"/>
          <w:w w:val="102"/>
          <w:position w:val="-1"/>
        </w:rPr>
        <w:t>)</w:t>
      </w:r>
      <w:r>
        <w:rPr>
          <w:rFonts w:ascii="Times New Roman" w:hAnsi="Times New Roman" w:cs="Times New Roman" w:eastAsia="Times New Roman"/>
          <w:sz w:val="45"/>
          <w:szCs w:val="45"/>
          <w:color w:val="2F3687"/>
          <w:spacing w:val="0"/>
          <w:w w:val="74"/>
          <w:position w:val="-1"/>
        </w:rPr>
        <w:t>,</w:t>
      </w:r>
      <w:r>
        <w:rPr>
          <w:rFonts w:ascii="Times New Roman" w:hAnsi="Times New Roman" w:cs="Times New Roman" w:eastAsia="Times New Roman"/>
          <w:sz w:val="45"/>
          <w:szCs w:val="45"/>
          <w:color w:val="2F3687"/>
          <w:spacing w:val="-37"/>
          <w:w w:val="74"/>
          <w:position w:val="-1"/>
        </w:rPr>
        <w:t>.</w:t>
      </w:r>
      <w:r>
        <w:rPr>
          <w:rFonts w:ascii="Times New Roman" w:hAnsi="Times New Roman" w:cs="Times New Roman" w:eastAsia="Times New Roman"/>
          <w:sz w:val="42"/>
          <w:szCs w:val="42"/>
          <w:color w:val="2F3687"/>
          <w:spacing w:val="0"/>
          <w:w w:val="102"/>
          <w:position w:val="-1"/>
        </w:rPr>
        <w:t>1-7</w:t>
      </w:r>
      <w:r>
        <w:rPr>
          <w:rFonts w:ascii="Times New Roman" w:hAnsi="Times New Roman" w:cs="Times New Roman" w:eastAsia="Times New Roman"/>
          <w:sz w:val="42"/>
          <w:szCs w:val="42"/>
          <w:color w:val="2F3687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42"/>
          <w:szCs w:val="42"/>
          <w:color w:val="2F3687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21"/>
          <w:szCs w:val="21"/>
          <w:color w:val="4F5052"/>
          <w:spacing w:val="-6"/>
          <w:w w:val="95"/>
          <w:position w:val="-1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0"/>
          <w:w w:val="95"/>
          <w:position w:val="-1"/>
        </w:rPr>
        <w:t>ki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0"/>
          <w:w w:val="95"/>
          <w:position w:val="-1"/>
        </w:rPr>
        <w:t>p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-11"/>
          <w:w w:val="95"/>
          <w:position w:val="-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0"/>
          <w:w w:val="100"/>
          <w:position w:val="-1"/>
        </w:rPr>
        <w:t>Amiri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0" w:after="0" w:line="463" w:lineRule="exact"/>
        <w:ind w:left="2638" w:right="-20"/>
        <w:jc w:val="left"/>
        <w:rPr>
          <w:rFonts w:ascii="Arial" w:hAnsi="Arial" w:cs="Arial" w:eastAsia="Arial"/>
          <w:sz w:val="48"/>
          <w:szCs w:val="48"/>
        </w:rPr>
      </w:pPr>
      <w:rPr/>
      <w:r>
        <w:rPr>
          <w:rFonts w:ascii="Arial" w:hAnsi="Arial" w:cs="Arial" w:eastAsia="Arial"/>
          <w:sz w:val="48"/>
          <w:szCs w:val="48"/>
          <w:color w:val="161616"/>
          <w:w w:val="124"/>
          <w:position w:val="1"/>
        </w:rPr>
        <w:t>·</w:t>
      </w:r>
      <w:r>
        <w:rPr>
          <w:rFonts w:ascii="Arial" w:hAnsi="Arial" w:cs="Arial" w:eastAsia="Arial"/>
          <w:sz w:val="48"/>
          <w:szCs w:val="48"/>
          <w:color w:val="161616"/>
          <w:spacing w:val="-88"/>
          <w:w w:val="123"/>
          <w:position w:val="1"/>
        </w:rPr>
        <w:t>,</w:t>
      </w:r>
      <w:r>
        <w:rPr>
          <w:rFonts w:ascii="Arial" w:hAnsi="Arial" w:cs="Arial" w:eastAsia="Arial"/>
          <w:sz w:val="48"/>
          <w:szCs w:val="48"/>
          <w:color w:val="282828"/>
          <w:spacing w:val="0"/>
          <w:w w:val="54"/>
          <w:position w:val="1"/>
        </w:rPr>
        <w:t>..</w:t>
      </w:r>
      <w:r>
        <w:rPr>
          <w:rFonts w:ascii="Arial" w:hAnsi="Arial" w:cs="Arial" w:eastAsia="Arial"/>
          <w:sz w:val="48"/>
          <w:szCs w:val="48"/>
          <w:color w:val="282828"/>
          <w:spacing w:val="-83"/>
          <w:w w:val="54"/>
          <w:position w:val="1"/>
        </w:rPr>
        <w:t>.</w:t>
      </w:r>
      <w:r>
        <w:rPr>
          <w:rFonts w:ascii="Arial" w:hAnsi="Arial" w:cs="Arial" w:eastAsia="Arial"/>
          <w:sz w:val="48"/>
          <w:szCs w:val="48"/>
          <w:color w:val="464B8C"/>
          <w:spacing w:val="-88"/>
          <w:w w:val="79"/>
          <w:position w:val="1"/>
        </w:rPr>
        <w:t>.</w:t>
      </w:r>
      <w:r>
        <w:rPr>
          <w:rFonts w:ascii="Arial" w:hAnsi="Arial" w:cs="Arial" w:eastAsia="Arial"/>
          <w:sz w:val="48"/>
          <w:szCs w:val="48"/>
          <w:color w:val="3D3D3F"/>
          <w:spacing w:val="0"/>
          <w:w w:val="101"/>
          <w:position w:val="1"/>
        </w:rPr>
        <w:t>öaa:rl</w:t>
      </w:r>
      <w:r>
        <w:rPr>
          <w:rFonts w:ascii="Arial" w:hAnsi="Arial" w:cs="Arial" w:eastAsia="Arial"/>
          <w:sz w:val="48"/>
          <w:szCs w:val="48"/>
          <w:color w:val="000000"/>
          <w:spacing w:val="0"/>
          <w:w w:val="100"/>
          <w:position w:val="0"/>
        </w:rPr>
      </w:r>
    </w:p>
    <w:p>
      <w:pPr>
        <w:spacing w:before="4" w:after="0" w:line="241" w:lineRule="exact"/>
        <w:ind w:left="2417" w:right="1581"/>
        <w:jc w:val="center"/>
        <w:rPr>
          <w:rFonts w:ascii="Times New Roman" w:hAnsi="Times New Roman" w:cs="Times New Roman" w:eastAsia="Times New Roman"/>
          <w:sz w:val="22"/>
          <w:szCs w:val="22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88.83609pt;margin-top:12.086038pt;width:25.264801pt;height:11pt;mso-position-horizontal-relative:page;mso-position-vertical-relative:paragraph;z-index:-14822" type="#_x0000_t202" filled="f" stroked="f">
            <v:textbox inset="0,0,0,0">
              <w:txbxContent>
                <w:p>
                  <w:pPr>
                    <w:spacing w:before="0" w:after="0" w:line="220" w:lineRule="exact"/>
                    <w:ind w:right="-73"/>
                    <w:jc w:val="left"/>
                    <w:rPr>
                      <w:rFonts w:ascii="Arial" w:hAnsi="Arial" w:cs="Arial" w:eastAsia="Arial"/>
                      <w:sz w:val="22"/>
                      <w:szCs w:val="22"/>
                    </w:rPr>
                  </w:pPr>
                  <w:rPr/>
                  <w:r>
                    <w:rPr>
                      <w:rFonts w:ascii="Arial" w:hAnsi="Arial" w:cs="Arial" w:eastAsia="Arial"/>
                      <w:sz w:val="22"/>
                      <w:szCs w:val="22"/>
                      <w:color w:val="282828"/>
                      <w:spacing w:val="0"/>
                      <w:w w:val="87"/>
                      <w:b/>
                      <w:bCs/>
                    </w:rPr>
                    <w:t>Amlrt</w:t>
                  </w:r>
                  <w:r>
                    <w:rPr>
                      <w:rFonts w:ascii="Arial" w:hAnsi="Arial" w:cs="Arial" w:eastAsia="Arial"/>
                      <w:sz w:val="22"/>
                      <w:szCs w:val="22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2"/>
          <w:szCs w:val="22"/>
          <w:color w:val="3D3D3F"/>
          <w:spacing w:val="0"/>
          <w:w w:val="449"/>
          <w:position w:val="-1"/>
        </w:rPr>
        <w:t>..,</w:t>
      </w:r>
      <w:r>
        <w:rPr>
          <w:rFonts w:ascii="Times New Roman" w:hAnsi="Times New Roman" w:cs="Times New Roman" w:eastAsia="Times New Roman"/>
          <w:sz w:val="22"/>
          <w:szCs w:val="22"/>
          <w:color w:val="3D3D3F"/>
          <w:spacing w:val="-118"/>
          <w:w w:val="449"/>
          <w:position w:val="-1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282828"/>
          <w:spacing w:val="0"/>
          <w:w w:val="114"/>
          <w:b/>
          <w:bCs/>
          <w:position w:val="-1"/>
        </w:rPr>
        <w:t>B61</w:t>
      </w:r>
      <w:r>
        <w:rPr>
          <w:rFonts w:ascii="Times New Roman" w:hAnsi="Times New Roman" w:cs="Times New Roman" w:eastAsia="Times New Roman"/>
          <w:sz w:val="22"/>
          <w:szCs w:val="22"/>
          <w:color w:val="282828"/>
          <w:spacing w:val="0"/>
          <w:w w:val="114"/>
          <w:b/>
          <w:bCs/>
          <w:position w:val="-1"/>
        </w:rPr>
        <w:t>p</w:t>
      </w:r>
      <w:r>
        <w:rPr>
          <w:rFonts w:ascii="Times New Roman" w:hAnsi="Times New Roman" w:cs="Times New Roman" w:eastAsia="Times New Roman"/>
          <w:sz w:val="22"/>
          <w:szCs w:val="22"/>
          <w:color w:val="282828"/>
          <w:spacing w:val="-26"/>
          <w:w w:val="114"/>
          <w:b/>
          <w:bCs/>
          <w:position w:val="-1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282828"/>
          <w:spacing w:val="0"/>
          <w:w w:val="97"/>
          <w:b/>
          <w:bCs/>
          <w:position w:val="-1"/>
        </w:rPr>
        <w:t>3.</w:t>
      </w:r>
      <w:r>
        <w:rPr>
          <w:rFonts w:ascii="Times New Roman" w:hAnsi="Times New Roman" w:cs="Times New Roman" w:eastAsia="Times New Roman"/>
          <w:sz w:val="22"/>
          <w:szCs w:val="22"/>
          <w:color w:val="282828"/>
          <w:spacing w:val="5"/>
          <w:w w:val="100"/>
          <w:b/>
          <w:bCs/>
          <w:position w:val="-1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282828"/>
          <w:spacing w:val="0"/>
          <w:w w:val="104"/>
          <w:b/>
          <w:bCs/>
          <w:position w:val="-1"/>
        </w:rPr>
        <w:t>Posta</w:t>
      </w:r>
      <w:r>
        <w:rPr>
          <w:rFonts w:ascii="Times New Roman" w:hAnsi="Times New Roman" w:cs="Times New Roman" w:eastAsia="Times New Roman"/>
          <w:sz w:val="22"/>
          <w:szCs w:val="22"/>
          <w:color w:val="000000"/>
          <w:spacing w:val="0"/>
          <w:w w:val="100"/>
          <w:position w:val="0"/>
        </w:rPr>
      </w:r>
    </w:p>
    <w:p>
      <w:pPr>
        <w:spacing w:before="0" w:after="0" w:line="223" w:lineRule="exact"/>
        <w:ind w:left="2811" w:right="2504"/>
        <w:jc w:val="center"/>
        <w:rPr>
          <w:rFonts w:ascii="Arial" w:hAnsi="Arial" w:cs="Arial" w:eastAsia="Arial"/>
          <w:sz w:val="23"/>
          <w:szCs w:val="23"/>
        </w:rPr>
      </w:pPr>
      <w:rPr/>
      <w:r>
        <w:rPr>
          <w:rFonts w:ascii="Arial" w:hAnsi="Arial" w:cs="Arial" w:eastAsia="Arial"/>
          <w:sz w:val="23"/>
          <w:szCs w:val="23"/>
          <w:color w:val="282828"/>
          <w:w w:val="86"/>
          <w:b/>
          <w:bCs/>
        </w:rPr>
        <w:t>Grupta</w:t>
      </w:r>
      <w:r>
        <w:rPr>
          <w:rFonts w:ascii="Arial" w:hAnsi="Arial" w:cs="Arial" w:eastAsia="Arial"/>
          <w:sz w:val="23"/>
          <w:szCs w:val="23"/>
          <w:color w:val="282828"/>
          <w:w w:val="87"/>
          <w:b/>
          <w:bCs/>
        </w:rPr>
        <w:t>r</w:t>
      </w:r>
      <w:r>
        <w:rPr>
          <w:rFonts w:ascii="Arial" w:hAnsi="Arial" w:cs="Arial" w:eastAsia="Arial"/>
          <w:sz w:val="23"/>
          <w:szCs w:val="23"/>
          <w:color w:val="000000"/>
          <w:w w:val="100"/>
        </w:rPr>
      </w:r>
    </w:p>
    <w:p>
      <w:pPr>
        <w:spacing w:before="89" w:after="0" w:line="240" w:lineRule="auto"/>
        <w:ind w:right="-20"/>
        <w:jc w:val="right"/>
        <w:tabs>
          <w:tab w:pos="840" w:val="left"/>
        </w:tabs>
        <w:rPr>
          <w:rFonts w:ascii="Arial" w:hAnsi="Arial" w:cs="Arial" w:eastAsia="Arial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w w:val="103"/>
        </w:rPr>
        <w:t>Mustafa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w w:val="100"/>
        </w:rPr>
      </w:r>
      <w:r>
        <w:rPr>
          <w:rFonts w:ascii="Arial" w:hAnsi="Arial" w:cs="Arial" w:eastAsia="Arial"/>
          <w:sz w:val="18"/>
          <w:szCs w:val="18"/>
          <w:color w:val="3D3D3F"/>
          <w:spacing w:val="0"/>
          <w:w w:val="116"/>
        </w:rPr>
        <w:t>LU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</w:r>
    </w:p>
    <w:p>
      <w:pPr>
        <w:spacing w:before="11" w:after="0" w:line="240" w:lineRule="auto"/>
        <w:ind w:right="287"/>
        <w:jc w:val="righ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4"/>
        </w:rPr>
        <w:t>Eri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" w:after="0" w:line="100" w:lineRule="exact"/>
        <w:jc w:val="left"/>
        <w:rPr>
          <w:sz w:val="10"/>
          <w:szCs w:val="10"/>
        </w:rPr>
      </w:pPr>
      <w:rPr/>
      <w:r>
        <w:rPr/>
        <w:br w:type="column"/>
      </w:r>
      <w:r>
        <w:rPr>
          <w:sz w:val="10"/>
          <w:szCs w:val="1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99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shape style="width:56.639996pt;height:19.2pt;mso-position-horizontal-relative:char;mso-position-vertical-relative:line" type="#_x0000_t75">
            <v:imagedata r:id="rId53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before="11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Birim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7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528" w:lineRule="exact"/>
        <w:ind w:left="1174" w:right="1237"/>
        <w:jc w:val="center"/>
        <w:rPr>
          <w:rFonts w:ascii="Arial" w:hAnsi="Arial" w:cs="Arial" w:eastAsia="Arial"/>
          <w:sz w:val="50"/>
          <w:szCs w:val="50"/>
        </w:rPr>
      </w:pPr>
      <w:rPr/>
      <w:r>
        <w:rPr>
          <w:rFonts w:ascii="Arial" w:hAnsi="Arial" w:cs="Arial" w:eastAsia="Arial"/>
          <w:sz w:val="37"/>
          <w:szCs w:val="37"/>
          <w:color w:val="B1B1B1"/>
          <w:spacing w:val="-38"/>
          <w:w w:val="76"/>
          <w:position w:val="-5"/>
        </w:rPr>
        <w:t>.</w:t>
      </w:r>
      <w:r>
        <w:rPr>
          <w:rFonts w:ascii="Arial" w:hAnsi="Arial" w:cs="Arial" w:eastAsia="Arial"/>
          <w:sz w:val="37"/>
          <w:szCs w:val="37"/>
          <w:color w:val="8C8C8E"/>
          <w:spacing w:val="-22"/>
          <w:w w:val="154"/>
          <w:position w:val="-5"/>
        </w:rPr>
        <w:t>.</w:t>
      </w:r>
      <w:r>
        <w:rPr>
          <w:rFonts w:ascii="Arial" w:hAnsi="Arial" w:cs="Arial" w:eastAsia="Arial"/>
          <w:sz w:val="50"/>
          <w:szCs w:val="50"/>
          <w:color w:val="2F3BB8"/>
          <w:spacing w:val="-190"/>
          <w:w w:val="169"/>
          <w:position w:val="-5"/>
        </w:rPr>
        <w:t>­</w:t>
      </w:r>
      <w:r>
        <w:rPr>
          <w:rFonts w:ascii="Arial" w:hAnsi="Arial" w:cs="Arial" w:eastAsia="Arial"/>
          <w:sz w:val="50"/>
          <w:szCs w:val="50"/>
          <w:color w:val="4F5052"/>
          <w:spacing w:val="-56"/>
          <w:w w:val="58"/>
          <w:position w:val="-5"/>
        </w:rPr>
        <w:t>·</w:t>
      </w:r>
      <w:r>
        <w:rPr>
          <w:rFonts w:ascii="Arial" w:hAnsi="Arial" w:cs="Arial" w:eastAsia="Arial"/>
          <w:sz w:val="50"/>
          <w:szCs w:val="50"/>
          <w:color w:val="4F5052"/>
          <w:spacing w:val="0"/>
          <w:w w:val="143"/>
          <w:position w:val="-5"/>
        </w:rPr>
        <w:t>,</w:t>
      </w:r>
      <w:r>
        <w:rPr>
          <w:rFonts w:ascii="Arial" w:hAnsi="Arial" w:cs="Arial" w:eastAsia="Arial"/>
          <w:sz w:val="50"/>
          <w:szCs w:val="50"/>
          <w:color w:val="000000"/>
          <w:spacing w:val="0"/>
          <w:w w:val="100"/>
          <w:position w:val="0"/>
        </w:rPr>
      </w:r>
    </w:p>
    <w:p>
      <w:pPr>
        <w:spacing w:before="0" w:after="0" w:line="143" w:lineRule="exact"/>
        <w:ind w:left="525" w:right="-20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Arial" w:hAnsi="Arial" w:cs="Arial" w:eastAsia="Arial"/>
          <w:sz w:val="10"/>
          <w:szCs w:val="10"/>
          <w:color w:val="3D3D3F"/>
          <w:w w:val="96"/>
          <w:position w:val="-3"/>
        </w:rPr>
        <w:t>•</w:t>
      </w:r>
      <w:r>
        <w:rPr>
          <w:rFonts w:ascii="Arial" w:hAnsi="Arial" w:cs="Arial" w:eastAsia="Arial"/>
          <w:sz w:val="10"/>
          <w:szCs w:val="10"/>
          <w:color w:val="3D3D3F"/>
          <w:spacing w:val="-18"/>
          <w:w w:val="100"/>
          <w:position w:val="-3"/>
        </w:rPr>
        <w:t> </w:t>
      </w:r>
      <w:r>
        <w:rPr>
          <w:rFonts w:ascii="Arial" w:hAnsi="Arial" w:cs="Arial" w:eastAsia="Arial"/>
          <w:sz w:val="10"/>
          <w:szCs w:val="10"/>
          <w:color w:val="5E6064"/>
          <w:spacing w:val="0"/>
          <w:w w:val="130"/>
          <w:i/>
          <w:position w:val="-3"/>
        </w:rPr>
        <w:t>1</w:t>
      </w:r>
      <w:r>
        <w:rPr>
          <w:rFonts w:ascii="Arial" w:hAnsi="Arial" w:cs="Arial" w:eastAsia="Arial"/>
          <w:sz w:val="10"/>
          <w:szCs w:val="10"/>
          <w:color w:val="5E6064"/>
          <w:spacing w:val="-18"/>
          <w:w w:val="130"/>
          <w:i/>
          <w:position w:val="-3"/>
        </w:rPr>
        <w:t> </w:t>
      </w:r>
      <w:r>
        <w:rPr>
          <w:rFonts w:ascii="Arial" w:hAnsi="Arial" w:cs="Arial" w:eastAsia="Arial"/>
          <w:sz w:val="10"/>
          <w:szCs w:val="10"/>
          <w:color w:val="797B7E"/>
          <w:spacing w:val="0"/>
          <w:w w:val="179"/>
          <w:i/>
          <w:position w:val="-3"/>
        </w:rPr>
        <w:t>..</w:t>
      </w:r>
      <w:r>
        <w:rPr>
          <w:rFonts w:ascii="Arial" w:hAnsi="Arial" w:cs="Arial" w:eastAsia="Arial"/>
          <w:sz w:val="10"/>
          <w:szCs w:val="10"/>
          <w:color w:val="797B7E"/>
          <w:spacing w:val="0"/>
          <w:w w:val="179"/>
          <w:i/>
          <w:position w:val="-3"/>
        </w:rPr>
        <w:t> </w:t>
      </w:r>
      <w:r>
        <w:rPr>
          <w:rFonts w:ascii="Arial" w:hAnsi="Arial" w:cs="Arial" w:eastAsia="Arial"/>
          <w:sz w:val="10"/>
          <w:szCs w:val="10"/>
          <w:color w:val="797B7E"/>
          <w:spacing w:val="25"/>
          <w:w w:val="179"/>
          <w:i/>
          <w:position w:val="-3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5E6064"/>
          <w:spacing w:val="-21"/>
          <w:w w:val="96"/>
          <w:position w:val="-3"/>
        </w:rPr>
        <w:t>8</w:t>
      </w:r>
      <w:r>
        <w:rPr>
          <w:rFonts w:ascii="Times New Roman" w:hAnsi="Times New Roman" w:cs="Times New Roman" w:eastAsia="Times New Roman"/>
          <w:sz w:val="22"/>
          <w:szCs w:val="22"/>
          <w:color w:val="3D3D3F"/>
          <w:spacing w:val="0"/>
          <w:w w:val="69"/>
          <w:position w:val="-3"/>
        </w:rPr>
        <w:t>J</w:t>
      </w:r>
      <w:r>
        <w:rPr>
          <w:rFonts w:ascii="Times New Roman" w:hAnsi="Times New Roman" w:cs="Times New Roman" w:eastAsia="Times New Roman"/>
          <w:sz w:val="22"/>
          <w:szCs w:val="22"/>
          <w:color w:val="3D3D3F"/>
          <w:spacing w:val="1"/>
          <w:w w:val="68"/>
          <w:position w:val="-3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color w:val="5E6064"/>
          <w:spacing w:val="0"/>
          <w:w w:val="73"/>
          <w:position w:val="-3"/>
        </w:rPr>
        <w:t>Q!1</w:t>
      </w:r>
      <w:r>
        <w:rPr>
          <w:rFonts w:ascii="Times New Roman" w:hAnsi="Times New Roman" w:cs="Times New Roman" w:eastAsia="Times New Roman"/>
          <w:sz w:val="22"/>
          <w:szCs w:val="22"/>
          <w:color w:val="5E6064"/>
          <w:spacing w:val="-26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4F5052"/>
          <w:spacing w:val="0"/>
          <w:w w:val="74"/>
          <w:i/>
          <w:position w:val="-3"/>
        </w:rPr>
        <w:t>y-HÇJ['</w:t>
      </w:r>
      <w:r>
        <w:rPr>
          <w:rFonts w:ascii="Times New Roman" w:hAnsi="Times New Roman" w:cs="Times New Roman" w:eastAsia="Times New Roman"/>
          <w:sz w:val="24"/>
          <w:szCs w:val="24"/>
          <w:color w:val="4F5052"/>
          <w:spacing w:val="0"/>
          <w:w w:val="74"/>
          <w:i/>
          <w:position w:val="-3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4F5052"/>
          <w:spacing w:val="10"/>
          <w:w w:val="74"/>
          <w:i/>
          <w:position w:val="-3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B1B1B1"/>
          <w:spacing w:val="0"/>
          <w:w w:val="74"/>
          <w:position w:val="-3"/>
        </w:rPr>
        <w:t>•</w:t>
      </w:r>
      <w:r>
        <w:rPr>
          <w:rFonts w:ascii="Times New Roman" w:hAnsi="Times New Roman" w:cs="Times New Roman" w:eastAsia="Times New Roman"/>
          <w:sz w:val="24"/>
          <w:szCs w:val="24"/>
          <w:color w:val="000000"/>
          <w:spacing w:val="0"/>
          <w:w w:val="100"/>
          <w:position w:val="0"/>
        </w:rPr>
      </w:r>
    </w:p>
    <w:p>
      <w:pPr>
        <w:spacing w:before="0" w:after="0" w:line="220" w:lineRule="exact"/>
        <w:ind w:left="487" w:right="-20"/>
        <w:jc w:val="left"/>
        <w:rPr>
          <w:rFonts w:ascii="Times New Roman" w:hAnsi="Times New Roman" w:cs="Times New Roman" w:eastAsia="Times New Roman"/>
          <w:sz w:val="31"/>
          <w:szCs w:val="31"/>
        </w:rPr>
      </w:pPr>
      <w:rPr/>
      <w:r>
        <w:rPr>
          <w:rFonts w:ascii="Arial" w:hAnsi="Arial" w:cs="Arial" w:eastAsia="Arial"/>
          <w:sz w:val="17"/>
          <w:szCs w:val="17"/>
          <w:color w:val="4F5052"/>
          <w:spacing w:val="6"/>
          <w:w w:val="93"/>
          <w:position w:val="-2"/>
        </w:rPr>
        <w:t>h</w:t>
      </w:r>
      <w:r>
        <w:rPr>
          <w:rFonts w:ascii="Arial" w:hAnsi="Arial" w:cs="Arial" w:eastAsia="Arial"/>
          <w:sz w:val="17"/>
          <w:szCs w:val="17"/>
          <w:color w:val="797B7E"/>
          <w:spacing w:val="-1"/>
          <w:w w:val="88"/>
          <w:position w:val="-2"/>
        </w:rPr>
        <w:t>a</w:t>
      </w:r>
      <w:r>
        <w:rPr>
          <w:rFonts w:ascii="Arial" w:hAnsi="Arial" w:cs="Arial" w:eastAsia="Arial"/>
          <w:sz w:val="17"/>
          <w:szCs w:val="17"/>
          <w:color w:val="3D3D3F"/>
          <w:spacing w:val="0"/>
          <w:w w:val="160"/>
          <w:position w:val="-2"/>
        </w:rPr>
        <w:t>i</w:t>
      </w:r>
      <w:r>
        <w:rPr>
          <w:rFonts w:ascii="Arial" w:hAnsi="Arial" w:cs="Arial" w:eastAsia="Arial"/>
          <w:sz w:val="17"/>
          <w:szCs w:val="17"/>
          <w:color w:val="3D3D3F"/>
          <w:spacing w:val="0"/>
          <w:w w:val="100"/>
          <w:position w:val="-2"/>
        </w:rPr>
        <w:t> </w:t>
      </w:r>
      <w:r>
        <w:rPr>
          <w:rFonts w:ascii="Arial" w:hAnsi="Arial" w:cs="Arial" w:eastAsia="Arial"/>
          <w:sz w:val="17"/>
          <w:szCs w:val="17"/>
          <w:color w:val="3D3D3F"/>
          <w:spacing w:val="-13"/>
          <w:w w:val="100"/>
          <w:position w:val="-2"/>
        </w:rPr>
        <w:t> </w:t>
      </w:r>
      <w:r>
        <w:rPr>
          <w:rFonts w:ascii="Arial" w:hAnsi="Arial" w:cs="Arial" w:eastAsia="Arial"/>
          <w:sz w:val="17"/>
          <w:szCs w:val="17"/>
          <w:color w:val="A1A1A3"/>
          <w:spacing w:val="-27"/>
          <w:w w:val="111"/>
          <w:position w:val="-2"/>
        </w:rPr>
        <w:t>.</w:t>
      </w:r>
      <w:r>
        <w:rPr>
          <w:rFonts w:ascii="Arial" w:hAnsi="Arial" w:cs="Arial" w:eastAsia="Arial"/>
          <w:sz w:val="19"/>
          <w:szCs w:val="19"/>
          <w:color w:val="5E6064"/>
          <w:spacing w:val="0"/>
          <w:w w:val="64"/>
          <w:position w:val="-2"/>
        </w:rPr>
        <w:t>.ŞıJ.ö</w:t>
      </w:r>
      <w:r>
        <w:rPr>
          <w:rFonts w:ascii="Arial" w:hAnsi="Arial" w:cs="Arial" w:eastAsia="Arial"/>
          <w:sz w:val="19"/>
          <w:szCs w:val="19"/>
          <w:color w:val="5E6064"/>
          <w:spacing w:val="0"/>
          <w:w w:val="100"/>
          <w:position w:val="-2"/>
        </w:rPr>
        <w:t>  </w:t>
      </w:r>
      <w:r>
        <w:rPr>
          <w:rFonts w:ascii="Arial" w:hAnsi="Arial" w:cs="Arial" w:eastAsia="Arial"/>
          <w:sz w:val="19"/>
          <w:szCs w:val="19"/>
          <w:color w:val="5E6064"/>
          <w:spacing w:val="-24"/>
          <w:w w:val="100"/>
          <w:position w:val="-2"/>
        </w:rPr>
        <w:t> </w:t>
      </w:r>
      <w:r>
        <w:rPr>
          <w:rFonts w:ascii="Arial" w:hAnsi="Arial" w:cs="Arial" w:eastAsia="Arial"/>
          <w:sz w:val="27"/>
          <w:szCs w:val="27"/>
          <w:color w:val="5E6064"/>
          <w:spacing w:val="0"/>
          <w:w w:val="63"/>
          <w:i/>
          <w:position w:val="-2"/>
        </w:rPr>
        <w:t>Muduiu</w:t>
      </w:r>
      <w:r>
        <w:rPr>
          <w:rFonts w:ascii="Arial" w:hAnsi="Arial" w:cs="Arial" w:eastAsia="Arial"/>
          <w:sz w:val="27"/>
          <w:szCs w:val="27"/>
          <w:color w:val="5E6064"/>
          <w:spacing w:val="11"/>
          <w:w w:val="63"/>
          <w:i/>
          <w:position w:val="-2"/>
        </w:rPr>
        <w:t> </w:t>
      </w:r>
      <w:r>
        <w:rPr>
          <w:rFonts w:ascii="Times New Roman" w:hAnsi="Times New Roman" w:cs="Times New Roman" w:eastAsia="Times New Roman"/>
          <w:sz w:val="31"/>
          <w:szCs w:val="31"/>
          <w:color w:val="4F5052"/>
          <w:spacing w:val="0"/>
          <w:w w:val="69"/>
          <w:i/>
          <w:position w:val="-2"/>
        </w:rPr>
        <w:t>v</w:t>
      </w:r>
      <w:r>
        <w:rPr>
          <w:rFonts w:ascii="Times New Roman" w:hAnsi="Times New Roman" w:cs="Times New Roman" w:eastAsia="Times New Roman"/>
          <w:sz w:val="31"/>
          <w:szCs w:val="31"/>
          <w:color w:val="000000"/>
          <w:spacing w:val="0"/>
          <w:w w:val="100"/>
          <w:position w:val="0"/>
        </w:rPr>
      </w:r>
    </w:p>
    <w:p>
      <w:pPr>
        <w:spacing w:before="0" w:after="0" w:line="139" w:lineRule="exact"/>
        <w:ind w:left="945" w:right="-20"/>
        <w:jc w:val="left"/>
        <w:tabs>
          <w:tab w:pos="196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8C8C8E"/>
          <w:spacing w:val="0"/>
          <w:w w:val="100"/>
          <w:position w:val="1"/>
        </w:rPr>
        <w:t>ı;,'</w:t>
      </w:r>
      <w:r>
        <w:rPr>
          <w:rFonts w:ascii="Times New Roman" w:hAnsi="Times New Roman" w:cs="Times New Roman" w:eastAsia="Times New Roman"/>
          <w:sz w:val="18"/>
          <w:szCs w:val="18"/>
          <w:color w:val="8C8C8E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8C8C8E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8"/>
          <w:szCs w:val="18"/>
          <w:color w:val="A1A1A3"/>
          <w:spacing w:val="0"/>
          <w:w w:val="282"/>
          <w:position w:val="1"/>
        </w:rPr>
        <w:t>.•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300" w:bottom="280" w:left="160" w:right="180"/>
          <w:cols w:num="2" w:equalWidth="0">
            <w:col w:w="6143" w:space="2388"/>
            <w:col w:w="3049"/>
          </w:cols>
        </w:sectPr>
      </w:pPr>
      <w:rPr/>
    </w:p>
    <w:p>
      <w:pPr>
        <w:spacing w:before="14" w:after="0" w:line="240" w:lineRule="auto"/>
        <w:ind w:right="583"/>
        <w:jc w:val="right"/>
        <w:tabs>
          <w:tab w:pos="620" w:val="left"/>
          <w:tab w:pos="1540" w:val="left"/>
        </w:tabs>
        <w:rPr>
          <w:rFonts w:ascii="Arial" w:hAnsi="Arial" w:cs="Arial" w:eastAsia="Arial"/>
          <w:sz w:val="8"/>
          <w:szCs w:val="8"/>
        </w:rPr>
      </w:pPr>
      <w:rPr/>
      <w:r>
        <w:rPr>
          <w:rFonts w:ascii="Arial" w:hAnsi="Arial" w:cs="Arial" w:eastAsia="Arial"/>
          <w:sz w:val="8"/>
          <w:szCs w:val="8"/>
          <w:color w:val="A1A1A3"/>
          <w:w w:val="97"/>
          <w:i/>
        </w:rPr>
        <w:t>;f;</w:t>
      </w:r>
      <w:r>
        <w:rPr>
          <w:rFonts w:ascii="Arial" w:hAnsi="Arial" w:cs="Arial" w:eastAsia="Arial"/>
          <w:sz w:val="8"/>
          <w:szCs w:val="8"/>
          <w:color w:val="A1A1A3"/>
          <w:w w:val="100"/>
          <w:i/>
        </w:rPr>
        <w:tab/>
      </w:r>
      <w:r>
        <w:rPr>
          <w:rFonts w:ascii="Arial" w:hAnsi="Arial" w:cs="Arial" w:eastAsia="Arial"/>
          <w:sz w:val="8"/>
          <w:szCs w:val="8"/>
          <w:color w:val="A1A1A3"/>
          <w:w w:val="100"/>
          <w:i/>
        </w:rPr>
      </w:r>
      <w:r>
        <w:rPr>
          <w:rFonts w:ascii="Arial" w:hAnsi="Arial" w:cs="Arial" w:eastAsia="Arial"/>
          <w:sz w:val="8"/>
          <w:szCs w:val="8"/>
          <w:color w:val="B1B1B1"/>
          <w:spacing w:val="0"/>
          <w:w w:val="193"/>
        </w:rPr>
        <w:t>•</w:t>
      </w:r>
      <w:r>
        <w:rPr>
          <w:rFonts w:ascii="Arial" w:hAnsi="Arial" w:cs="Arial" w:eastAsia="Arial"/>
          <w:sz w:val="8"/>
          <w:szCs w:val="8"/>
          <w:color w:val="B1B1B1"/>
          <w:spacing w:val="18"/>
          <w:w w:val="193"/>
        </w:rPr>
        <w:t> </w:t>
      </w:r>
      <w:r>
        <w:rPr>
          <w:rFonts w:ascii="Arial" w:hAnsi="Arial" w:cs="Arial" w:eastAsia="Arial"/>
          <w:sz w:val="8"/>
          <w:szCs w:val="8"/>
          <w:color w:val="B1B1B1"/>
          <w:spacing w:val="0"/>
          <w:w w:val="155"/>
        </w:rPr>
        <w:t>,;</w:t>
      </w:r>
      <w:r>
        <w:rPr>
          <w:rFonts w:ascii="Arial" w:hAnsi="Arial" w:cs="Arial" w:eastAsia="Arial"/>
          <w:sz w:val="8"/>
          <w:szCs w:val="8"/>
          <w:color w:val="B1B1B1"/>
          <w:spacing w:val="0"/>
          <w:w w:val="100"/>
        </w:rPr>
        <w:tab/>
      </w:r>
      <w:r>
        <w:rPr>
          <w:rFonts w:ascii="Arial" w:hAnsi="Arial" w:cs="Arial" w:eastAsia="Arial"/>
          <w:sz w:val="8"/>
          <w:szCs w:val="8"/>
          <w:color w:val="B1B1B1"/>
          <w:spacing w:val="0"/>
          <w:w w:val="100"/>
        </w:rPr>
      </w:r>
      <w:r>
        <w:rPr>
          <w:rFonts w:ascii="Arial" w:hAnsi="Arial" w:cs="Arial" w:eastAsia="Arial"/>
          <w:sz w:val="8"/>
          <w:szCs w:val="8"/>
          <w:color w:val="A1A1A3"/>
          <w:spacing w:val="0"/>
          <w:w w:val="219"/>
        </w:rPr>
        <w:t>-</w:t>
      </w:r>
      <w:r>
        <w:rPr>
          <w:rFonts w:ascii="Arial" w:hAnsi="Arial" w:cs="Arial" w:eastAsia="Arial"/>
          <w:sz w:val="8"/>
          <w:szCs w:val="8"/>
          <w:color w:val="A1A1A3"/>
          <w:spacing w:val="0"/>
          <w:w w:val="219"/>
        </w:rPr>
        <w:t>  </w:t>
      </w:r>
      <w:r>
        <w:rPr>
          <w:rFonts w:ascii="Arial" w:hAnsi="Arial" w:cs="Arial" w:eastAsia="Arial"/>
          <w:sz w:val="8"/>
          <w:szCs w:val="8"/>
          <w:color w:val="A1A1A3"/>
          <w:spacing w:val="1"/>
          <w:w w:val="219"/>
        </w:rPr>
        <w:t> </w:t>
      </w:r>
      <w:r>
        <w:rPr>
          <w:rFonts w:ascii="Arial" w:hAnsi="Arial" w:cs="Arial" w:eastAsia="Arial"/>
          <w:sz w:val="8"/>
          <w:szCs w:val="8"/>
          <w:color w:val="BFC1C1"/>
          <w:spacing w:val="0"/>
          <w:w w:val="151"/>
          <w:i/>
        </w:rPr>
        <w:t>],</w:t>
      </w:r>
      <w:r>
        <w:rPr>
          <w:rFonts w:ascii="Arial" w:hAnsi="Arial" w:cs="Arial" w:eastAsia="Arial"/>
          <w:sz w:val="8"/>
          <w:szCs w:val="8"/>
          <w:color w:val="000000"/>
          <w:spacing w:val="0"/>
          <w:w w:val="100"/>
        </w:rPr>
      </w:r>
    </w:p>
    <w:p>
      <w:pPr>
        <w:spacing w:before="0" w:after="0" w:line="250" w:lineRule="exact"/>
        <w:ind w:right="676"/>
        <w:jc w:val="right"/>
        <w:tabs>
          <w:tab w:pos="800" w:val="left"/>
          <w:tab w:pos="17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shape style="position:absolute;margin-left:257.279999pt;margin-top:7.699917pt;width:61.439999pt;height:55.68pt;mso-position-horizontal-relative:page;mso-position-vertical-relative:paragraph;z-index:-14829" type="#_x0000_t75">
            <v:imagedata r:id="rId54" o:title=""/>
          </v:shape>
        </w:pict>
      </w:r>
      <w:r>
        <w:rPr>
          <w:rFonts w:ascii="Times New Roman" w:hAnsi="Times New Roman" w:cs="Times New Roman" w:eastAsia="Times New Roman"/>
          <w:sz w:val="24"/>
          <w:szCs w:val="24"/>
          <w:color w:val="797B7E"/>
          <w:spacing w:val="0"/>
          <w:w w:val="61"/>
          <w:i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color w:val="797B7E"/>
          <w:spacing w:val="36"/>
          <w:w w:val="61"/>
          <w:i/>
        </w:rPr>
        <w:t> </w:t>
      </w:r>
      <w:r>
        <w:rPr>
          <w:rFonts w:ascii="Arial" w:hAnsi="Arial" w:cs="Arial" w:eastAsia="Arial"/>
          <w:sz w:val="15"/>
          <w:szCs w:val="15"/>
          <w:color w:val="797B7E"/>
          <w:spacing w:val="0"/>
          <w:w w:val="114"/>
          <w:b/>
          <w:bCs/>
        </w:rPr>
        <w:t>r</w:t>
      </w:r>
      <w:r>
        <w:rPr>
          <w:rFonts w:ascii="Arial" w:hAnsi="Arial" w:cs="Arial" w:eastAsia="Arial"/>
          <w:sz w:val="15"/>
          <w:szCs w:val="15"/>
          <w:color w:val="797B7E"/>
          <w:spacing w:val="0"/>
          <w:w w:val="100"/>
          <w:b/>
          <w:bCs/>
        </w:rPr>
        <w:tab/>
      </w:r>
      <w:r>
        <w:rPr>
          <w:rFonts w:ascii="Arial" w:hAnsi="Arial" w:cs="Arial" w:eastAsia="Arial"/>
          <w:sz w:val="15"/>
          <w:szCs w:val="15"/>
          <w:color w:val="797B7E"/>
          <w:spacing w:val="0"/>
          <w:w w:val="100"/>
          <w:b/>
          <w:bCs/>
        </w:rPr>
      </w:r>
      <w:r>
        <w:rPr>
          <w:rFonts w:ascii="Arial" w:hAnsi="Arial" w:cs="Arial" w:eastAsia="Arial"/>
          <w:sz w:val="15"/>
          <w:szCs w:val="15"/>
          <w:color w:val="BFC1C1"/>
          <w:spacing w:val="0"/>
          <w:w w:val="402"/>
        </w:rPr>
        <w:t>.</w:t>
      </w:r>
      <w:r>
        <w:rPr>
          <w:rFonts w:ascii="Arial" w:hAnsi="Arial" w:cs="Arial" w:eastAsia="Arial"/>
          <w:sz w:val="15"/>
          <w:szCs w:val="15"/>
          <w:color w:val="BFC1C1"/>
          <w:spacing w:val="-116"/>
          <w:w w:val="402"/>
        </w:rPr>
        <w:t> </w:t>
      </w:r>
      <w:r>
        <w:rPr>
          <w:rFonts w:ascii="Arial" w:hAnsi="Arial" w:cs="Arial" w:eastAsia="Arial"/>
          <w:sz w:val="15"/>
          <w:szCs w:val="15"/>
          <w:color w:val="B1B1B1"/>
          <w:spacing w:val="-1"/>
          <w:w w:val="254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B1B1B1"/>
          <w:spacing w:val="0"/>
          <w:w w:val="127"/>
        </w:rPr>
        <w:t>J</w:t>
      </w:r>
      <w:r>
        <w:rPr>
          <w:rFonts w:ascii="Times New Roman" w:hAnsi="Times New Roman" w:cs="Times New Roman" w:eastAsia="Times New Roman"/>
          <w:sz w:val="20"/>
          <w:szCs w:val="20"/>
          <w:color w:val="B1B1B1"/>
          <w:spacing w:val="-27"/>
          <w:w w:val="126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BFC1C1"/>
          <w:spacing w:val="0"/>
          <w:w w:val="162"/>
        </w:rPr>
        <w:t>·</w:t>
      </w:r>
      <w:r>
        <w:rPr>
          <w:rFonts w:ascii="Times New Roman" w:hAnsi="Times New Roman" w:cs="Times New Roman" w:eastAsia="Times New Roman"/>
          <w:sz w:val="20"/>
          <w:szCs w:val="20"/>
          <w:color w:val="BFC1C1"/>
          <w:spacing w:val="-2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BFC1C1"/>
          <w:spacing w:val="0"/>
          <w:w w:val="100"/>
        </w:rPr>
        <w:t>...</w:t>
      </w:r>
      <w:r>
        <w:rPr>
          <w:rFonts w:ascii="Times New Roman" w:hAnsi="Times New Roman" w:cs="Times New Roman" w:eastAsia="Times New Roman"/>
          <w:sz w:val="20"/>
          <w:szCs w:val="20"/>
          <w:color w:val="BFC1C1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BFC1C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BFC1C1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B1B1B1"/>
          <w:spacing w:val="0"/>
          <w:w w:val="69"/>
        </w:rPr>
        <w:t>·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22" w:after="0" w:line="113" w:lineRule="exact"/>
        <w:ind w:right="743"/>
        <w:jc w:val="right"/>
        <w:tabs>
          <w:tab w:pos="1480" w:val="left"/>
        </w:tabs>
        <w:rPr>
          <w:rFonts w:ascii="Times New Roman" w:hAnsi="Times New Roman" w:cs="Times New Roman" w:eastAsia="Times New Roman"/>
          <w:sz w:val="9"/>
          <w:szCs w:val="9"/>
        </w:rPr>
      </w:pPr>
      <w:rPr/>
      <w:r>
        <w:rPr>
          <w:rFonts w:ascii="Times New Roman" w:hAnsi="Times New Roman" w:cs="Times New Roman" w:eastAsia="Times New Roman"/>
          <w:sz w:val="7"/>
          <w:szCs w:val="7"/>
          <w:color w:val="B1B1B1"/>
          <w:spacing w:val="0"/>
          <w:w w:val="100"/>
          <w:position w:val="-1"/>
        </w:rPr>
        <w:t>,.</w:t>
      </w:r>
      <w:r>
        <w:rPr>
          <w:rFonts w:ascii="Times New Roman" w:hAnsi="Times New Roman" w:cs="Times New Roman" w:eastAsia="Times New Roman"/>
          <w:sz w:val="7"/>
          <w:szCs w:val="7"/>
          <w:color w:val="B1B1B1"/>
          <w:spacing w:val="0"/>
          <w:w w:val="100"/>
          <w:position w:val="-1"/>
        </w:rPr>
        <w:t>     </w:t>
      </w:r>
      <w:r>
        <w:rPr>
          <w:rFonts w:ascii="Times New Roman" w:hAnsi="Times New Roman" w:cs="Times New Roman" w:eastAsia="Times New Roman"/>
          <w:sz w:val="7"/>
          <w:szCs w:val="7"/>
          <w:color w:val="B1B1B1"/>
          <w:spacing w:val="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7"/>
          <w:szCs w:val="7"/>
          <w:color w:val="B1B1B1"/>
          <w:spacing w:val="0"/>
          <w:w w:val="100"/>
          <w:position w:val="-1"/>
        </w:rPr>
        <w:t>lı</w:t>
      </w:r>
      <w:r>
        <w:rPr>
          <w:rFonts w:ascii="Times New Roman" w:hAnsi="Times New Roman" w:cs="Times New Roman" w:eastAsia="Times New Roman"/>
          <w:sz w:val="7"/>
          <w:szCs w:val="7"/>
          <w:color w:val="B1B1B1"/>
          <w:spacing w:val="0"/>
          <w:w w:val="100"/>
          <w:position w:val="-1"/>
        </w:rPr>
        <w:t>          </w:t>
      </w:r>
      <w:r>
        <w:rPr>
          <w:rFonts w:ascii="Times New Roman" w:hAnsi="Times New Roman" w:cs="Times New Roman" w:eastAsia="Times New Roman"/>
          <w:sz w:val="7"/>
          <w:szCs w:val="7"/>
          <w:color w:val="B1B1B1"/>
          <w:spacing w:val="2"/>
          <w:w w:val="100"/>
          <w:position w:val="-1"/>
        </w:rPr>
        <w:t> </w:t>
      </w:r>
      <w:r>
        <w:rPr>
          <w:rFonts w:ascii="Arial" w:hAnsi="Arial" w:cs="Arial" w:eastAsia="Arial"/>
          <w:sz w:val="11"/>
          <w:szCs w:val="11"/>
          <w:color w:val="B1B1B1"/>
          <w:spacing w:val="0"/>
          <w:w w:val="100"/>
          <w:position w:val="-1"/>
        </w:rPr>
        <w:t>t"</w:t>
      </w:r>
      <w:r>
        <w:rPr>
          <w:rFonts w:ascii="Arial" w:hAnsi="Arial" w:cs="Arial" w:eastAsia="Arial"/>
          <w:sz w:val="11"/>
          <w:szCs w:val="11"/>
          <w:color w:val="B1B1B1"/>
          <w:spacing w:val="0"/>
          <w:w w:val="100"/>
          <w:position w:val="-1"/>
        </w:rPr>
        <w:t>   </w:t>
      </w:r>
      <w:r>
        <w:rPr>
          <w:rFonts w:ascii="Arial" w:hAnsi="Arial" w:cs="Arial" w:eastAsia="Arial"/>
          <w:sz w:val="11"/>
          <w:szCs w:val="11"/>
          <w:color w:val="B1B1B1"/>
          <w:spacing w:val="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9"/>
          <w:szCs w:val="9"/>
          <w:color w:val="BFC1C1"/>
          <w:spacing w:val="0"/>
          <w:w w:val="100"/>
          <w:position w:val="-1"/>
        </w:rPr>
        <w:t>J</w:t>
      </w:r>
      <w:r>
        <w:rPr>
          <w:rFonts w:ascii="Times New Roman" w:hAnsi="Times New Roman" w:cs="Times New Roman" w:eastAsia="Times New Roman"/>
          <w:sz w:val="9"/>
          <w:szCs w:val="9"/>
          <w:color w:val="BFC1C1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9"/>
          <w:szCs w:val="9"/>
          <w:color w:val="BFC1C1"/>
          <w:spacing w:val="1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9"/>
          <w:szCs w:val="9"/>
          <w:color w:val="BFC1C1"/>
          <w:spacing w:val="0"/>
          <w:w w:val="152"/>
          <w:position w:val="-1"/>
        </w:rPr>
        <w:t>•</w:t>
      </w:r>
      <w:r>
        <w:rPr>
          <w:rFonts w:ascii="Times New Roman" w:hAnsi="Times New Roman" w:cs="Times New Roman" w:eastAsia="Times New Roman"/>
          <w:sz w:val="9"/>
          <w:szCs w:val="9"/>
          <w:color w:val="BFC1C1"/>
          <w:spacing w:val="0"/>
          <w:w w:val="152"/>
          <w:position w:val="-1"/>
        </w:rPr>
        <w:t> </w:t>
      </w:r>
      <w:r>
        <w:rPr>
          <w:rFonts w:ascii="Times New Roman" w:hAnsi="Times New Roman" w:cs="Times New Roman" w:eastAsia="Times New Roman"/>
          <w:sz w:val="9"/>
          <w:szCs w:val="9"/>
          <w:color w:val="BFC1C1"/>
          <w:spacing w:val="1"/>
          <w:w w:val="152"/>
          <w:position w:val="-1"/>
        </w:rPr>
        <w:t> </w:t>
      </w:r>
      <w:r>
        <w:rPr>
          <w:rFonts w:ascii="Times New Roman" w:hAnsi="Times New Roman" w:cs="Times New Roman" w:eastAsia="Times New Roman"/>
          <w:sz w:val="9"/>
          <w:szCs w:val="9"/>
          <w:color w:val="A1A1A3"/>
          <w:spacing w:val="0"/>
          <w:w w:val="268"/>
          <w:position w:val="-1"/>
        </w:rPr>
        <w:t>'</w:t>
      </w:r>
      <w:r>
        <w:rPr>
          <w:rFonts w:ascii="Times New Roman" w:hAnsi="Times New Roman" w:cs="Times New Roman" w:eastAsia="Times New Roman"/>
          <w:sz w:val="9"/>
          <w:szCs w:val="9"/>
          <w:color w:val="A1A1A3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9"/>
          <w:szCs w:val="9"/>
          <w:color w:val="A1A1A3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9"/>
          <w:szCs w:val="9"/>
          <w:color w:val="B1B1B1"/>
          <w:spacing w:val="0"/>
          <w:w w:val="280"/>
          <w:position w:val="-1"/>
        </w:rPr>
        <w:t>.,</w:t>
      </w:r>
      <w:r>
        <w:rPr>
          <w:rFonts w:ascii="Times New Roman" w:hAnsi="Times New Roman" w:cs="Times New Roman" w:eastAsia="Times New Roman"/>
          <w:sz w:val="9"/>
          <w:szCs w:val="9"/>
          <w:color w:val="B1B1B1"/>
          <w:spacing w:val="2"/>
          <w:w w:val="280"/>
          <w:position w:val="-1"/>
        </w:rPr>
        <w:t> </w:t>
      </w:r>
      <w:r>
        <w:rPr>
          <w:rFonts w:ascii="Times New Roman" w:hAnsi="Times New Roman" w:cs="Times New Roman" w:eastAsia="Times New Roman"/>
          <w:sz w:val="9"/>
          <w:szCs w:val="9"/>
          <w:color w:val="8C8C8E"/>
          <w:spacing w:val="0"/>
          <w:w w:val="121"/>
          <w:position w:val="-1"/>
        </w:rPr>
        <w:t>"'</w:t>
      </w:r>
      <w:r>
        <w:rPr>
          <w:rFonts w:ascii="Times New Roman" w:hAnsi="Times New Roman" w:cs="Times New Roman" w:eastAsia="Times New Roman"/>
          <w:sz w:val="9"/>
          <w:szCs w:val="9"/>
          <w:color w:val="000000"/>
          <w:spacing w:val="0"/>
          <w:w w:val="100"/>
          <w:position w:val="0"/>
        </w:rPr>
      </w:r>
    </w:p>
    <w:p>
      <w:pPr>
        <w:jc w:val="right"/>
        <w:spacing w:after="0"/>
        <w:sectPr>
          <w:type w:val="continuous"/>
          <w:pgSz w:w="11920" w:h="16840"/>
          <w:pgMar w:top="300" w:bottom="280" w:left="160" w:right="180"/>
        </w:sectPr>
      </w:pPr>
      <w:rPr/>
    </w:p>
    <w:p>
      <w:pPr>
        <w:spacing w:before="0" w:after="0" w:line="286" w:lineRule="exact"/>
        <w:ind w:left="2551" w:right="1752"/>
        <w:jc w:val="center"/>
        <w:rPr>
          <w:rFonts w:ascii="Times New Roman" w:hAnsi="Times New Roman" w:cs="Times New Roman" w:eastAsia="Times New Roman"/>
          <w:sz w:val="26"/>
          <w:szCs w:val="26"/>
        </w:rPr>
      </w:pPr>
      <w:rPr/>
      <w:r>
        <w:rPr/>
        <w:pict>
          <v:group style="position:absolute;margin-left:14.205536pt;margin-top:38.770557pt;width:566.788941pt;height:781.010366pt;mso-position-horizontal-relative:page;mso-position-vertical-relative:page;z-index:-14827" coordorigin="284,775" coordsize="11336,15620">
            <v:group style="position:absolute;left:301;top:811;width:11259;height:2" coordorigin="301,811" coordsize="11259,2">
              <v:shape style="position:absolute;left:301;top:811;width:11259;height:2" coordorigin="301,811" coordsize="11259,0" path="m301,811l11560,811e" filled="f" stroked="t" strokeweight=".954994pt" strokecolor="#4B4B4B">
                <v:path arrowok="t"/>
              </v:shape>
            </v:group>
            <v:group style="position:absolute;left:315;top:804;width:2;height:13340" coordorigin="315,804" coordsize="2,13340">
              <v:shape style="position:absolute;left:315;top:804;width:2;height:13340" coordorigin="315,804" coordsize="0,13340" path="m315,14144l315,804e" filled="f" stroked="t" strokeweight=".954994pt" strokecolor="#4F4F4F">
                <v:path arrowok="t"/>
              </v:shape>
            </v:group>
            <v:group style="position:absolute;left:2034;top:804;width:2;height:1455" coordorigin="2034,804" coordsize="2,1455">
              <v:shape style="position:absolute;left:2034;top:804;width:2;height:1455" coordorigin="2034,804" coordsize="0,1455" path="m2034,2259l2034,804e" filled="f" stroked="t" strokeweight=".477497pt" strokecolor="#4B4B4B">
                <v:path arrowok="t"/>
              </v:shape>
            </v:group>
            <v:group style="position:absolute;left:8812;top:799;width:2;height:1465" coordorigin="8812,799" coordsize="2,1465">
              <v:shape style="position:absolute;left:8812;top:799;width:2;height:1465" coordorigin="8812,799" coordsize="0,1465" path="m8812,2264l8812,799e" filled="f" stroked="t" strokeweight=".954994pt" strokecolor="#606060">
                <v:path arrowok="t"/>
              </v:shape>
            </v:group>
            <v:group style="position:absolute;left:11575;top:785;width:2;height:15565" coordorigin="11575,785" coordsize="2,15565">
              <v:shape style="position:absolute;left:11575;top:785;width:2;height:15565" coordorigin="11575,785" coordsize="0,15565" path="m11575,16350l11575,785e" filled="f" stroked="t" strokeweight=".954994pt" strokecolor="#575757">
                <v:path arrowok="t"/>
              </v:shape>
            </v:group>
            <v:group style="position:absolute;left:2048;top:4212;width:2;height:12172" coordorigin="2048,4212" coordsize="2,12172">
              <v:shape style="position:absolute;left:2048;top:4212;width:2;height:12172" coordorigin="2048,4212" coordsize="0,12172" path="m2048,16384l2048,4212e" filled="f" stroked="t" strokeweight=".954994pt" strokecolor="#444444">
                <v:path arrowok="t"/>
              </v:shape>
            </v:group>
            <v:group style="position:absolute;left:3510;top:3451;width:2;height:775" coordorigin="3510,3451" coordsize="2,775">
              <v:shape style="position:absolute;left:3510;top:3451;width:2;height:775" coordorigin="3510,3451" coordsize="0,775" path="m3510,4226l3510,3451e" filled="f" stroked="t" strokeweight=".954994pt" strokecolor="#444444">
                <v:path arrowok="t"/>
              </v:shape>
            </v:group>
            <v:group style="position:absolute;left:291;top:4217;width:11288;height:2" coordorigin="291,4217" coordsize="11288,2">
              <v:shape style="position:absolute;left:291;top:4217;width:11288;height:2" coordorigin="291,4217" coordsize="11288,0" path="m291,4217l11579,4217e" filled="f" stroked="t" strokeweight=".716246pt" strokecolor="#4B4B4B">
                <v:path arrowok="t"/>
              </v:shape>
            </v:group>
            <v:group style="position:absolute;left:296;top:4494;width:11288;height:2" coordorigin="296,4494" coordsize="11288,2">
              <v:shape style="position:absolute;left:296;top:4494;width:11288;height:2" coordorigin="296,4494" coordsize="11288,0" path="m296,4494l11584,4494e" filled="f" stroked="t" strokeweight=".716246pt" strokecolor="#4F4F4F">
                <v:path arrowok="t"/>
              </v:shape>
            </v:group>
            <v:group style="position:absolute;left:2025;top:4734;width:9559;height:2" coordorigin="2025,4734" coordsize="9559,2">
              <v:shape style="position:absolute;left:2025;top:4734;width:9559;height:2" coordorigin="2025,4734" coordsize="9559,0" path="m2025,4734l11584,4734e" filled="f" stroked="t" strokeweight=".716246pt" strokecolor="#4F4F4F">
                <v:path arrowok="t"/>
              </v:shape>
            </v:group>
            <v:group style="position:absolute;left:4586;top:4729;width:2;height:2173" coordorigin="4586,4729" coordsize="2,2173">
              <v:shape style="position:absolute;left:4586;top:4729;width:2;height:2173" coordorigin="4586,4729" coordsize="0,2173" path="m4586,6902l4586,4729e" filled="f" stroked="t" strokeweight=".954994pt" strokecolor="#484848">
                <v:path arrowok="t"/>
              </v:shape>
            </v:group>
            <v:group style="position:absolute;left:4574;top:5217;width:7010;height:2" coordorigin="4574,5217" coordsize="7010,2">
              <v:shape style="position:absolute;left:4574;top:5217;width:7010;height:2" coordorigin="4574,5217" coordsize="7010,0" path="m4574,5217l11584,5217e" filled="f" stroked="t" strokeweight=".716246pt" strokecolor="#4B4B4B">
                <v:path arrowok="t"/>
              </v:shape>
            </v:group>
            <v:group style="position:absolute;left:4574;top:5456;width:7014;height:2" coordorigin="4574,5456" coordsize="7014,2">
              <v:shape style="position:absolute;left:4574;top:5456;width:7014;height:2" coordorigin="4574,5456" coordsize="7014,0" path="m4574,5456l11589,5456e" filled="f" stroked="t" strokeweight=".716246pt" strokecolor="#4B4B4B">
                <v:path arrowok="t"/>
              </v:shape>
            </v:group>
            <v:group style="position:absolute;left:4579;top:5701;width:7010;height:2" coordorigin="4579,5701" coordsize="7010,2">
              <v:shape style="position:absolute;left:4579;top:5701;width:7010;height:2" coordorigin="4579,5701" coordsize="7010,0" path="m4579,5701l11589,5701e" filled="f" stroked="t" strokeweight=".716246pt" strokecolor="#484848">
                <v:path arrowok="t"/>
              </v:shape>
            </v:group>
            <v:group style="position:absolute;left:2029;top:5942;width:9559;height:2" coordorigin="2029,5942" coordsize="9559,2">
              <v:shape style="position:absolute;left:2029;top:5942;width:9559;height:2" coordorigin="2029,5942" coordsize="9559,0" path="m2029,5942l11589,5942e" filled="f" stroked="t" strokeweight=".954994pt" strokecolor="#4B4B4B">
                <v:path arrowok="t"/>
              </v:shape>
            </v:group>
            <v:group style="position:absolute;left:301;top:6184;width:11288;height:2" coordorigin="301,6184" coordsize="11288,2">
              <v:shape style="position:absolute;left:301;top:6184;width:11288;height:2" coordorigin="301,6184" coordsize="11288,0" path="m301,6184l11589,6184e" filled="f" stroked="t" strokeweight=".716246pt" strokecolor="#484848">
                <v:path arrowok="t"/>
              </v:shape>
            </v:group>
            <v:group style="position:absolute;left:7490;top:6174;width:2;height:728" coordorigin="7490,6174" coordsize="2,728">
              <v:shape style="position:absolute;left:7490;top:6174;width:2;height:728" coordorigin="7490,6174" coordsize="0,728" path="m7490,6902l7490,6174e" filled="f" stroked="t" strokeweight=".716246pt" strokecolor="#444444">
                <v:path arrowok="t"/>
              </v:shape>
            </v:group>
            <v:group style="position:absolute;left:2029;top:6651;width:9564;height:2" coordorigin="2029,6651" coordsize="9564,2">
              <v:shape style="position:absolute;left:2029;top:6651;width:9564;height:2" coordorigin="2029,6651" coordsize="9564,0" path="m2029,6651l11594,6651e" filled="f" stroked="t" strokeweight=".716246pt" strokecolor="#484848">
                <v:path arrowok="t"/>
              </v:shape>
            </v:group>
            <v:group style="position:absolute;left:2034;top:6890;width:9559;height:2" coordorigin="2034,6890" coordsize="9559,2">
              <v:shape style="position:absolute;left:2034;top:6890;width:9559;height:2" coordorigin="2034,6890" coordsize="9559,0" path="m2034,6890l11594,6890e" filled="f" stroked="t" strokeweight=".954994pt" strokecolor="#4B4B4B">
                <v:path arrowok="t"/>
              </v:shape>
            </v:group>
            <v:group style="position:absolute;left:296;top:7132;width:11298;height:2" coordorigin="296,7132" coordsize="11298,2">
              <v:shape style="position:absolute;left:296;top:7132;width:11298;height:2" coordorigin="296,7132" coordsize="11298,0" path="m296,7132l11594,7132e" filled="f" stroked="t" strokeweight=".716246pt" strokecolor="#4B4B4B">
                <v:path arrowok="t"/>
              </v:shape>
            </v:group>
            <v:group style="position:absolute;left:296;top:7606;width:11298;height:2" coordorigin="296,7606" coordsize="11298,2">
              <v:shape style="position:absolute;left:296;top:7606;width:11298;height:2" coordorigin="296,7606" coordsize="11298,0" path="m296,7606l11594,7606e" filled="f" stroked="t" strokeweight=".716246pt" strokecolor="#4B4B4B">
                <v:path arrowok="t"/>
              </v:shape>
            </v:group>
            <v:group style="position:absolute;left:4591;top:7601;width:2;height:737" coordorigin="4591,7601" coordsize="2,737">
              <v:shape style="position:absolute;left:4591;top:7601;width:2;height:737" coordorigin="4591,7601" coordsize="0,737" path="m4591,8338l4591,7601e" filled="f" stroked="t" strokeweight=".716246pt" strokecolor="#3B3B3B">
                <v:path arrowok="t"/>
              </v:shape>
            </v:group>
            <v:group style="position:absolute;left:4584;top:7845;width:7010;height:2" coordorigin="4584,7845" coordsize="7010,2">
              <v:shape style="position:absolute;left:4584;top:7845;width:7010;height:2" coordorigin="4584,7845" coordsize="7010,0" path="m4584,7845l11594,7845e" filled="f" stroked="t" strokeweight=".716246pt" strokecolor="#4F4F4F">
                <v:path arrowok="t"/>
              </v:shape>
            </v:group>
            <v:group style="position:absolute;left:4584;top:8087;width:7014;height:2" coordorigin="4584,8087" coordsize="7014,2">
              <v:shape style="position:absolute;left:4584;top:8087;width:7014;height:2" coordorigin="4584,8087" coordsize="7014,0" path="m4584,8087l11598,8087e" filled="f" stroked="t" strokeweight=".954994pt" strokecolor="#484848">
                <v:path arrowok="t"/>
              </v:shape>
            </v:group>
            <v:group style="position:absolute;left:793;top:11262;width:2;height:5126" coordorigin="793,11262" coordsize="2,5126">
              <v:shape style="position:absolute;left:793;top:11262;width:2;height:5126" coordorigin="793,11262" coordsize="0,5126" path="m793,16388l793,11262e" filled="f" stroked="t" strokeweight=".716246pt" strokecolor="#4F4F4F">
                <v:path arrowok="t"/>
              </v:shape>
            </v:group>
            <v:group style="position:absolute;left:1375;top:11214;width:2;height:5174" coordorigin="1375,11214" coordsize="2,5174">
              <v:shape style="position:absolute;left:1375;top:11214;width:2;height:5174" coordorigin="1375,11214" coordsize="0,5174" path="m1375,16388l1375,11214e" filled="f" stroked="t" strokeweight=".716246pt" strokecolor="#3B3B3B">
                <v:path arrowok="t"/>
              </v:shape>
            </v:group>
            <v:group style="position:absolute;left:301;top:8328;width:11298;height:2" coordorigin="301,8328" coordsize="11298,2">
              <v:shape style="position:absolute;left:301;top:8328;width:11298;height:2" coordorigin="301,8328" coordsize="11298,0" path="m301,8328l11598,8328e" filled="f" stroked="t" strokeweight=".716246pt" strokecolor="#4B4B4B">
                <v:path arrowok="t"/>
              </v:shape>
            </v:group>
            <v:group style="position:absolute;left:301;top:9137;width:11302;height:2" coordorigin="301,9137" coordsize="11302,2">
              <v:shape style="position:absolute;left:301;top:9137;width:11302;height:2" coordorigin="301,9137" coordsize="11302,0" path="m301,9137l11603,9137e" filled="f" stroked="t" strokeweight=".716246pt" strokecolor="#4B4B4B">
                <v:path arrowok="t"/>
              </v:shape>
            </v:group>
            <v:group style="position:absolute;left:306;top:10068;width:11298;height:2" coordorigin="306,10068" coordsize="11298,2">
              <v:shape style="position:absolute;left:306;top:10068;width:11298;height:2" coordorigin="306,10068" coordsize="11298,0" path="m306,10068l11603,10068e" filled="f" stroked="t" strokeweight=".716246pt" strokecolor="#4B4B4B">
                <v:path arrowok="t"/>
              </v:shape>
            </v:group>
            <v:group style="position:absolute;left:306;top:10307;width:11298;height:2" coordorigin="306,10307" coordsize="11298,2">
              <v:shape style="position:absolute;left:306;top:10307;width:11298;height:2" coordorigin="306,10307" coordsize="11298,0" path="m306,10307l11603,10307e" filled="f" stroked="t" strokeweight=".716246pt" strokecolor="#4F4F4F">
                <v:path arrowok="t"/>
              </v:shape>
            </v:group>
            <v:group style="position:absolute;left:306;top:10547;width:11302;height:2" coordorigin="306,10547" coordsize="11302,2">
              <v:shape style="position:absolute;left:306;top:10547;width:11302;height:2" coordorigin="306,10547" coordsize="11302,0" path="m306,10547l11608,10547e" filled="f" stroked="t" strokeweight=".716246pt" strokecolor="#484848">
                <v:path arrowok="t"/>
              </v:shape>
            </v:group>
            <v:group style="position:absolute;left:301;top:11269;width:11307;height:2" coordorigin="301,11269" coordsize="11307,2">
              <v:shape style="position:absolute;left:301;top:11269;width:11307;height:2" coordorigin="301,11269" coordsize="11307,0" path="m301,11269l11608,11269e" filled="f" stroked="t" strokeweight=".716246pt" strokecolor="#4F4F4F">
                <v:path arrowok="t"/>
              </v:shape>
            </v:group>
            <v:group style="position:absolute;left:306;top:11784;width:11307;height:2" coordorigin="306,11784" coordsize="11307,2">
              <v:shape style="position:absolute;left:306;top:11784;width:11307;height:2" coordorigin="306,11784" coordsize="11307,0" path="m306,11784l11613,11784e" filled="f" stroked="t" strokeweight=".716246pt" strokecolor="#4B4B4B">
                <v:path arrowok="t"/>
              </v:shape>
            </v:group>
            <v:group style="position:absolute;left:310;top:13876;width:1748;height:2" coordorigin="310,13876" coordsize="1748,2">
              <v:shape style="position:absolute;left:310;top:13876;width:1748;height:2" coordorigin="310,13876" coordsize="1748,0" path="m310,13876l2058,13876e" filled="f" stroked="t" strokeweight=".954994pt" strokecolor="#606060">
                <v:path arrowok="t"/>
              </v:shape>
            </v:group>
            <v:group style="position:absolute;left:320;top:16360;width:6771;height:2" coordorigin="320,16360" coordsize="6771,2">
              <v:shape style="position:absolute;left:320;top:16360;width:6771;height:2" coordorigin="320,16360" coordsize="6771,0" path="m320,16360l7091,16360e" filled="f" stroked="t" strokeweight=".954994pt" strokecolor="#5B5B5B">
                <v:path arrowok="t"/>
              </v:shape>
            </v:group>
            <v:group style="position:absolute;left:7072;top:11257;width:2;height:5107" coordorigin="7072,11257" coordsize="2,5107">
              <v:shape style="position:absolute;left:7072;top:11257;width:2;height:5107" coordorigin="7072,11257" coordsize="0,5107" path="m7072,16365l7072,11257e" filled="f" stroked="t" strokeweight=".954994pt" strokecolor="#4B4B4B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26"/>
          <w:szCs w:val="26"/>
          <w:color w:val="3D3D3F"/>
          <w:spacing w:val="-13"/>
          <w:w w:val="211"/>
        </w:rPr>
        <w:t>A</w:t>
      </w:r>
      <w:r>
        <w:rPr>
          <w:rFonts w:ascii="Times New Roman" w:hAnsi="Times New Roman" w:cs="Times New Roman" w:eastAsia="Times New Roman"/>
          <w:sz w:val="26"/>
          <w:szCs w:val="26"/>
          <w:color w:val="5E6064"/>
          <w:spacing w:val="-1"/>
          <w:w w:val="59"/>
        </w:rPr>
        <w:t>"</w:t>
      </w:r>
      <w:r>
        <w:rPr>
          <w:rFonts w:ascii="Times New Roman" w:hAnsi="Times New Roman" w:cs="Times New Roman" w:eastAsia="Times New Roman"/>
          <w:sz w:val="26"/>
          <w:szCs w:val="26"/>
          <w:color w:val="282828"/>
          <w:spacing w:val="0"/>
          <w:w w:val="122"/>
        </w:rPr>
        <w:t>gti</w:t>
      </w:r>
      <w:r>
        <w:rPr>
          <w:rFonts w:ascii="Times New Roman" w:hAnsi="Times New Roman" w:cs="Times New Roman" w:eastAsia="Times New Roman"/>
          <w:sz w:val="26"/>
          <w:szCs w:val="26"/>
          <w:color w:val="282828"/>
          <w:spacing w:val="0"/>
          <w:w w:val="123"/>
        </w:rPr>
        <w:t>n</w:t>
      </w:r>
      <w:r>
        <w:rPr>
          <w:rFonts w:ascii="Times New Roman" w:hAnsi="Times New Roman" w:cs="Times New Roman" w:eastAsia="Times New Roman"/>
          <w:sz w:val="26"/>
          <w:szCs w:val="26"/>
          <w:color w:val="282828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6"/>
          <w:szCs w:val="26"/>
          <w:color w:val="8C8C8E"/>
          <w:spacing w:val="0"/>
          <w:w w:val="106"/>
        </w:rPr>
        <w:t>KAYA</w:t>
      </w:r>
      <w:r>
        <w:rPr>
          <w:rFonts w:ascii="Times New Roman" w:hAnsi="Times New Roman" w:cs="Times New Roman" w:eastAsia="Times New Roman"/>
          <w:sz w:val="26"/>
          <w:szCs w:val="26"/>
          <w:color w:val="000000"/>
          <w:spacing w:val="0"/>
          <w:w w:val="100"/>
        </w:rPr>
      </w:r>
    </w:p>
    <w:p>
      <w:pPr>
        <w:spacing w:before="0" w:after="0" w:line="228" w:lineRule="exact"/>
        <w:ind w:left="2363" w:right="1706"/>
        <w:jc w:val="center"/>
        <w:rPr>
          <w:rFonts w:ascii="Arial" w:hAnsi="Arial" w:cs="Arial" w:eastAsia="Arial"/>
          <w:sz w:val="22"/>
          <w:szCs w:val="22"/>
        </w:rPr>
      </w:pPr>
      <w:rPr/>
      <w:r>
        <w:rPr>
          <w:rFonts w:ascii="Arial" w:hAnsi="Arial" w:cs="Arial" w:eastAsia="Arial"/>
          <w:sz w:val="22"/>
          <w:szCs w:val="22"/>
          <w:color w:val="5E6064"/>
          <w:w w:val="97"/>
          <w:position w:val="-2"/>
        </w:rPr>
        <w:t>i</w:t>
      </w:r>
      <w:r>
        <w:rPr>
          <w:rFonts w:ascii="Arial" w:hAnsi="Arial" w:cs="Arial" w:eastAsia="Arial"/>
          <w:sz w:val="22"/>
          <w:szCs w:val="22"/>
          <w:color w:val="5E6064"/>
          <w:w w:val="96"/>
          <w:position w:val="-2"/>
        </w:rPr>
        <w:t>t</w:t>
      </w:r>
      <w:r>
        <w:rPr>
          <w:rFonts w:ascii="Arial" w:hAnsi="Arial" w:cs="Arial" w:eastAsia="Arial"/>
          <w:sz w:val="22"/>
          <w:szCs w:val="22"/>
          <w:color w:val="5E6064"/>
          <w:spacing w:val="-44"/>
          <w:w w:val="100"/>
          <w:position w:val="-2"/>
        </w:rPr>
        <w:t> </w:t>
      </w:r>
      <w:r>
        <w:rPr>
          <w:rFonts w:ascii="Arial" w:hAnsi="Arial" w:cs="Arial" w:eastAsia="Arial"/>
          <w:sz w:val="22"/>
          <w:szCs w:val="22"/>
          <w:color w:val="282828"/>
          <w:spacing w:val="0"/>
          <w:w w:val="79"/>
          <w:position w:val="-2"/>
        </w:rPr>
        <w:t>faiy</w:t>
      </w:r>
      <w:r>
        <w:rPr>
          <w:rFonts w:ascii="Arial" w:hAnsi="Arial" w:cs="Arial" w:eastAsia="Arial"/>
          <w:sz w:val="22"/>
          <w:szCs w:val="22"/>
          <w:color w:val="282828"/>
          <w:spacing w:val="0"/>
          <w:w w:val="79"/>
          <w:position w:val="-2"/>
        </w:rPr>
        <w:t>e</w:t>
      </w:r>
      <w:r>
        <w:rPr>
          <w:rFonts w:ascii="Arial" w:hAnsi="Arial" w:cs="Arial" w:eastAsia="Arial"/>
          <w:sz w:val="22"/>
          <w:szCs w:val="22"/>
          <w:color w:val="282828"/>
          <w:spacing w:val="2"/>
          <w:w w:val="79"/>
          <w:position w:val="-2"/>
        </w:rPr>
        <w:t> </w:t>
      </w:r>
      <w:r>
        <w:rPr>
          <w:rFonts w:ascii="Arial" w:hAnsi="Arial" w:cs="Arial" w:eastAsia="Arial"/>
          <w:sz w:val="22"/>
          <w:szCs w:val="22"/>
          <w:color w:val="282828"/>
          <w:spacing w:val="0"/>
          <w:w w:val="79"/>
          <w:position w:val="-2"/>
        </w:rPr>
        <w:t>Güne</w:t>
      </w:r>
      <w:r>
        <w:rPr>
          <w:rFonts w:ascii="Arial" w:hAnsi="Arial" w:cs="Arial" w:eastAsia="Arial"/>
          <w:sz w:val="22"/>
          <w:szCs w:val="22"/>
          <w:color w:val="282828"/>
          <w:spacing w:val="0"/>
          <w:w w:val="79"/>
          <w:position w:val="-2"/>
        </w:rPr>
        <w:t>y</w:t>
      </w:r>
      <w:r>
        <w:rPr>
          <w:rFonts w:ascii="Arial" w:hAnsi="Arial" w:cs="Arial" w:eastAsia="Arial"/>
          <w:sz w:val="22"/>
          <w:szCs w:val="22"/>
          <w:color w:val="282828"/>
          <w:spacing w:val="3"/>
          <w:w w:val="79"/>
          <w:position w:val="-2"/>
        </w:rPr>
        <w:t> </w:t>
      </w:r>
      <w:r>
        <w:rPr>
          <w:rFonts w:ascii="Arial" w:hAnsi="Arial" w:cs="Arial" w:eastAsia="Arial"/>
          <w:sz w:val="22"/>
          <w:szCs w:val="22"/>
          <w:color w:val="282828"/>
          <w:spacing w:val="0"/>
          <w:w w:val="84"/>
          <w:position w:val="-2"/>
        </w:rPr>
        <w:t>Bölg</w:t>
      </w:r>
      <w:r>
        <w:rPr>
          <w:rFonts w:ascii="Arial" w:hAnsi="Arial" w:cs="Arial" w:eastAsia="Arial"/>
          <w:sz w:val="22"/>
          <w:szCs w:val="22"/>
          <w:color w:val="282828"/>
          <w:spacing w:val="0"/>
          <w:w w:val="84"/>
          <w:position w:val="-2"/>
        </w:rPr>
        <w:t>e</w:t>
      </w:r>
      <w:r>
        <w:rPr>
          <w:rFonts w:ascii="Arial" w:hAnsi="Arial" w:cs="Arial" w:eastAsia="Arial"/>
          <w:sz w:val="22"/>
          <w:szCs w:val="22"/>
          <w:color w:val="282828"/>
          <w:spacing w:val="-13"/>
          <w:w w:val="84"/>
          <w:position w:val="-2"/>
        </w:rPr>
        <w:t> </w:t>
      </w:r>
      <w:r>
        <w:rPr>
          <w:rFonts w:ascii="Arial" w:hAnsi="Arial" w:cs="Arial" w:eastAsia="Arial"/>
          <w:sz w:val="22"/>
          <w:szCs w:val="22"/>
          <w:color w:val="282828"/>
          <w:spacing w:val="0"/>
          <w:w w:val="84"/>
          <w:position w:val="-2"/>
        </w:rPr>
        <w:t>Amiri</w:t>
      </w:r>
      <w:r>
        <w:rPr>
          <w:rFonts w:ascii="Arial" w:hAnsi="Arial" w:cs="Arial" w:eastAsia="Arial"/>
          <w:sz w:val="22"/>
          <w:szCs w:val="22"/>
          <w:color w:val="000000"/>
          <w:spacing w:val="0"/>
          <w:w w:val="100"/>
          <w:position w:val="0"/>
        </w:rPr>
      </w:r>
    </w:p>
    <w:p>
      <w:pPr>
        <w:spacing w:before="0" w:after="0" w:line="691" w:lineRule="exact"/>
        <w:ind w:left="3005" w:right="2229"/>
        <w:jc w:val="center"/>
        <w:rPr>
          <w:rFonts w:ascii="Arial" w:hAnsi="Arial" w:cs="Arial" w:eastAsia="Arial"/>
          <w:sz w:val="70"/>
          <w:szCs w:val="70"/>
        </w:rPr>
      </w:pPr>
      <w:rPr/>
      <w:r>
        <w:rPr>
          <w:rFonts w:ascii="Arial" w:hAnsi="Arial" w:cs="Arial" w:eastAsia="Arial"/>
          <w:sz w:val="70"/>
          <w:szCs w:val="70"/>
          <w:color w:val="2F3BB8"/>
          <w:spacing w:val="0"/>
          <w:w w:val="131"/>
          <w:position w:val="1"/>
        </w:rPr>
        <w:t>%</w:t>
      </w:r>
      <w:r>
        <w:rPr>
          <w:rFonts w:ascii="Arial" w:hAnsi="Arial" w:cs="Arial" w:eastAsia="Arial"/>
          <w:sz w:val="70"/>
          <w:szCs w:val="70"/>
          <w:color w:val="000000"/>
          <w:spacing w:val="0"/>
          <w:w w:val="100"/>
          <w:position w:val="0"/>
        </w:rPr>
      </w:r>
    </w:p>
    <w:p>
      <w:pPr>
        <w:spacing w:before="0" w:after="0" w:line="119" w:lineRule="exact"/>
        <w:ind w:left="110" w:right="-20"/>
        <w:jc w:val="left"/>
        <w:tabs>
          <w:tab w:pos="1040" w:val="left"/>
          <w:tab w:pos="1800" w:val="left"/>
        </w:tabs>
        <w:rPr>
          <w:rFonts w:ascii="Arial" w:hAnsi="Arial" w:cs="Arial" w:eastAsia="Arial"/>
          <w:sz w:val="8"/>
          <w:szCs w:val="8"/>
        </w:rPr>
      </w:pPr>
      <w:rPr/>
      <w:r>
        <w:rPr/>
        <w:br w:type="column"/>
      </w:r>
      <w:r>
        <w:rPr>
          <w:rFonts w:ascii="Arial" w:hAnsi="Arial" w:cs="Arial" w:eastAsia="Arial"/>
          <w:sz w:val="13"/>
          <w:szCs w:val="13"/>
          <w:color w:val="8C8C8E"/>
          <w:spacing w:val="0"/>
          <w:w w:val="147"/>
          <w:position w:val="-1"/>
        </w:rPr>
        <w:t>If</w:t>
      </w:r>
      <w:r>
        <w:rPr>
          <w:rFonts w:ascii="Arial" w:hAnsi="Arial" w:cs="Arial" w:eastAsia="Arial"/>
          <w:sz w:val="13"/>
          <w:szCs w:val="13"/>
          <w:color w:val="8C8C8E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13"/>
          <w:szCs w:val="13"/>
          <w:color w:val="8C8C8E"/>
          <w:spacing w:val="0"/>
          <w:w w:val="100"/>
          <w:position w:val="-1"/>
        </w:rPr>
      </w:r>
      <w:r>
        <w:rPr>
          <w:rFonts w:ascii="Arial" w:hAnsi="Arial" w:cs="Arial" w:eastAsia="Arial"/>
          <w:sz w:val="8"/>
          <w:szCs w:val="8"/>
          <w:color w:val="BFC1C1"/>
          <w:spacing w:val="0"/>
          <w:w w:val="100"/>
          <w:i/>
          <w:position w:val="-1"/>
        </w:rPr>
        <w:t>1'</w:t>
      </w:r>
      <w:r>
        <w:rPr>
          <w:rFonts w:ascii="Arial" w:hAnsi="Arial" w:cs="Arial" w:eastAsia="Arial"/>
          <w:sz w:val="8"/>
          <w:szCs w:val="8"/>
          <w:color w:val="BFC1C1"/>
          <w:spacing w:val="0"/>
          <w:w w:val="100"/>
          <w:i/>
          <w:position w:val="-1"/>
        </w:rPr>
        <w:t>   </w:t>
      </w:r>
      <w:r>
        <w:rPr>
          <w:rFonts w:ascii="Arial" w:hAnsi="Arial" w:cs="Arial" w:eastAsia="Arial"/>
          <w:sz w:val="8"/>
          <w:szCs w:val="8"/>
          <w:color w:val="BFC1C1"/>
          <w:spacing w:val="13"/>
          <w:w w:val="100"/>
          <w:i/>
          <w:position w:val="-1"/>
        </w:rPr>
        <w:t> </w:t>
      </w:r>
      <w:r>
        <w:rPr>
          <w:rFonts w:ascii="Arial" w:hAnsi="Arial" w:cs="Arial" w:eastAsia="Arial"/>
          <w:sz w:val="8"/>
          <w:szCs w:val="8"/>
          <w:color w:val="BFC1C1"/>
          <w:spacing w:val="0"/>
          <w:w w:val="100"/>
          <w:position w:val="-1"/>
        </w:rPr>
        <w:t>•</w:t>
      </w:r>
      <w:r>
        <w:rPr>
          <w:rFonts w:ascii="Arial" w:hAnsi="Arial" w:cs="Arial" w:eastAsia="Arial"/>
          <w:sz w:val="8"/>
          <w:szCs w:val="8"/>
          <w:color w:val="BFC1C1"/>
          <w:spacing w:val="-17"/>
          <w:w w:val="100"/>
          <w:position w:val="-1"/>
        </w:rPr>
        <w:t> </w:t>
      </w:r>
      <w:r>
        <w:rPr>
          <w:rFonts w:ascii="Arial" w:hAnsi="Arial" w:cs="Arial" w:eastAsia="Arial"/>
          <w:sz w:val="8"/>
          <w:szCs w:val="8"/>
          <w:color w:val="BFC1C1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8"/>
          <w:szCs w:val="8"/>
          <w:color w:val="BFC1C1"/>
          <w:spacing w:val="0"/>
          <w:w w:val="100"/>
          <w:position w:val="-1"/>
        </w:rPr>
      </w:r>
      <w:r>
        <w:rPr>
          <w:rFonts w:ascii="Arial" w:hAnsi="Arial" w:cs="Arial" w:eastAsia="Arial"/>
          <w:sz w:val="8"/>
          <w:szCs w:val="8"/>
          <w:color w:val="8C8C8E"/>
          <w:spacing w:val="0"/>
          <w:w w:val="202"/>
          <w:position w:val="-1"/>
        </w:rPr>
        <w:t>)</w:t>
      </w:r>
      <w:r>
        <w:rPr>
          <w:rFonts w:ascii="Arial" w:hAnsi="Arial" w:cs="Arial" w:eastAsia="Arial"/>
          <w:sz w:val="8"/>
          <w:szCs w:val="8"/>
          <w:color w:val="000000"/>
          <w:spacing w:val="0"/>
          <w:w w:val="100"/>
          <w:position w:val="0"/>
        </w:rPr>
      </w:r>
    </w:p>
    <w:p>
      <w:pPr>
        <w:spacing w:before="0" w:after="0" w:line="140" w:lineRule="exact"/>
        <w:ind w:left="-32" w:right="864"/>
        <w:jc w:val="center"/>
        <w:tabs>
          <w:tab w:pos="580" w:val="left"/>
          <w:tab w:pos="840" w:val="left"/>
        </w:tabs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Arial" w:hAnsi="Arial" w:cs="Arial" w:eastAsia="Arial"/>
          <w:sz w:val="11"/>
          <w:szCs w:val="11"/>
          <w:color w:val="A1A1A3"/>
          <w:spacing w:val="0"/>
          <w:w w:val="265"/>
        </w:rPr>
        <w:t>\</w:t>
      </w:r>
      <w:r>
        <w:rPr>
          <w:rFonts w:ascii="Arial" w:hAnsi="Arial" w:cs="Arial" w:eastAsia="Arial"/>
          <w:sz w:val="11"/>
          <w:szCs w:val="11"/>
          <w:color w:val="A1A1A3"/>
          <w:spacing w:val="-9"/>
          <w:w w:val="265"/>
        </w:rPr>
        <w:t> </w:t>
      </w:r>
      <w:r>
        <w:rPr>
          <w:rFonts w:ascii="Arial" w:hAnsi="Arial" w:cs="Arial" w:eastAsia="Arial"/>
          <w:sz w:val="11"/>
          <w:szCs w:val="11"/>
          <w:color w:val="A1A1A3"/>
          <w:spacing w:val="0"/>
          <w:w w:val="57"/>
        </w:rPr>
        <w:t>c..!ı</w:t>
      </w:r>
      <w:r>
        <w:rPr>
          <w:rFonts w:ascii="Arial" w:hAnsi="Arial" w:cs="Arial" w:eastAsia="Arial"/>
          <w:sz w:val="11"/>
          <w:szCs w:val="11"/>
          <w:color w:val="A1A1A3"/>
          <w:spacing w:val="0"/>
          <w:w w:val="57"/>
        </w:rPr>
        <w:t>-</w:t>
      </w:r>
      <w:r>
        <w:rPr>
          <w:rFonts w:ascii="Arial" w:hAnsi="Arial" w:cs="Arial" w:eastAsia="Arial"/>
          <w:sz w:val="11"/>
          <w:szCs w:val="11"/>
          <w:color w:val="A1A1A3"/>
          <w:spacing w:val="0"/>
          <w:w w:val="57"/>
        </w:rPr>
        <w:t>   </w:t>
      </w:r>
      <w:r>
        <w:rPr>
          <w:rFonts w:ascii="Arial" w:hAnsi="Arial" w:cs="Arial" w:eastAsia="Arial"/>
          <w:sz w:val="11"/>
          <w:szCs w:val="11"/>
          <w:color w:val="A1A1A3"/>
          <w:spacing w:val="4"/>
          <w:w w:val="57"/>
        </w:rPr>
        <w:t> </w:t>
      </w:r>
      <w:r>
        <w:rPr>
          <w:rFonts w:ascii="Arial" w:hAnsi="Arial" w:cs="Arial" w:eastAsia="Arial"/>
          <w:sz w:val="11"/>
          <w:szCs w:val="11"/>
          <w:color w:val="8C8C8E"/>
          <w:spacing w:val="0"/>
          <w:w w:val="187"/>
        </w:rPr>
        <w:t>\</w:t>
      </w:r>
      <w:r>
        <w:rPr>
          <w:rFonts w:ascii="Arial" w:hAnsi="Arial" w:cs="Arial" w:eastAsia="Arial"/>
          <w:sz w:val="11"/>
          <w:szCs w:val="11"/>
          <w:color w:val="8C8C8E"/>
          <w:spacing w:val="0"/>
          <w:w w:val="100"/>
        </w:rPr>
        <w:tab/>
      </w:r>
      <w:r>
        <w:rPr>
          <w:rFonts w:ascii="Arial" w:hAnsi="Arial" w:cs="Arial" w:eastAsia="Arial"/>
          <w:sz w:val="11"/>
          <w:szCs w:val="11"/>
          <w:color w:val="8C8C8E"/>
          <w:spacing w:val="0"/>
          <w:w w:val="100"/>
        </w:rPr>
      </w:r>
      <w:r>
        <w:rPr>
          <w:rFonts w:ascii="Arial" w:hAnsi="Arial" w:cs="Arial" w:eastAsia="Arial"/>
          <w:sz w:val="11"/>
          <w:szCs w:val="11"/>
          <w:color w:val="A1A1A3"/>
          <w:spacing w:val="0"/>
          <w:w w:val="80"/>
        </w:rPr>
        <w:t>..</w:t>
      </w:r>
      <w:r>
        <w:rPr>
          <w:rFonts w:ascii="Arial" w:hAnsi="Arial" w:cs="Arial" w:eastAsia="Arial"/>
          <w:sz w:val="11"/>
          <w:szCs w:val="11"/>
          <w:color w:val="A1A1A3"/>
          <w:spacing w:val="0"/>
          <w:w w:val="100"/>
        </w:rPr>
        <w:tab/>
      </w:r>
      <w:r>
        <w:rPr>
          <w:rFonts w:ascii="Arial" w:hAnsi="Arial" w:cs="Arial" w:eastAsia="Arial"/>
          <w:sz w:val="11"/>
          <w:szCs w:val="11"/>
          <w:color w:val="A1A1A3"/>
          <w:spacing w:val="0"/>
          <w:w w:val="100"/>
        </w:rPr>
      </w:r>
      <w:r>
        <w:rPr>
          <w:rFonts w:ascii="Arial" w:hAnsi="Arial" w:cs="Arial" w:eastAsia="Arial"/>
          <w:sz w:val="11"/>
          <w:szCs w:val="11"/>
          <w:color w:val="BFC1C1"/>
          <w:spacing w:val="0"/>
          <w:w w:val="124"/>
        </w:rPr>
        <w:t>••</w:t>
      </w:r>
      <w:r>
        <w:rPr>
          <w:rFonts w:ascii="Arial" w:hAnsi="Arial" w:cs="Arial" w:eastAsia="Arial"/>
          <w:sz w:val="11"/>
          <w:szCs w:val="11"/>
          <w:color w:val="BFC1C1"/>
          <w:spacing w:val="-14"/>
          <w:w w:val="124"/>
        </w:rPr>
        <w:t>•</w:t>
      </w:r>
      <w:r>
        <w:rPr>
          <w:rFonts w:ascii="Arial" w:hAnsi="Arial" w:cs="Arial" w:eastAsia="Arial"/>
          <w:sz w:val="11"/>
          <w:szCs w:val="11"/>
          <w:color w:val="BFC1C1"/>
          <w:spacing w:val="0"/>
          <w:w w:val="128"/>
        </w:rPr>
        <w:t>......</w:t>
      </w:r>
      <w:r>
        <w:rPr>
          <w:rFonts w:ascii="Arial" w:hAnsi="Arial" w:cs="Arial" w:eastAsia="Arial"/>
          <w:sz w:val="11"/>
          <w:szCs w:val="11"/>
          <w:color w:val="8C8C8E"/>
          <w:spacing w:val="-19"/>
          <w:w w:val="259"/>
        </w:rPr>
        <w:t>.</w:t>
      </w:r>
      <w:r>
        <w:rPr>
          <w:rFonts w:ascii="Arial" w:hAnsi="Arial" w:cs="Arial" w:eastAsia="Arial"/>
          <w:sz w:val="11"/>
          <w:szCs w:val="11"/>
          <w:color w:val="BFC1C1"/>
          <w:spacing w:val="-10"/>
          <w:w w:val="216"/>
        </w:rPr>
        <w:t>.</w:t>
      </w:r>
      <w:r>
        <w:rPr>
          <w:rFonts w:ascii="Times New Roman" w:hAnsi="Times New Roman" w:cs="Times New Roman" w:eastAsia="Times New Roman"/>
          <w:sz w:val="16"/>
          <w:szCs w:val="16"/>
          <w:color w:val="A1A1A3"/>
          <w:spacing w:val="0"/>
          <w:w w:val="66"/>
        </w:rPr>
        <w:t>-c.</w:t>
      </w:r>
      <w:r>
        <w:rPr>
          <w:rFonts w:ascii="Times New Roman" w:hAnsi="Times New Roman" w:cs="Times New Roman" w:eastAsia="Times New Roman"/>
          <w:sz w:val="16"/>
          <w:szCs w:val="16"/>
          <w:color w:val="A1A1A3"/>
          <w:spacing w:val="-12"/>
          <w:w w:val="67"/>
        </w:rPr>
        <w:t>.</w:t>
      </w:r>
      <w:r>
        <w:rPr>
          <w:rFonts w:ascii="Times New Roman" w:hAnsi="Times New Roman" w:cs="Times New Roman" w:eastAsia="Times New Roman"/>
          <w:sz w:val="16"/>
          <w:szCs w:val="16"/>
          <w:color w:val="B1B1B1"/>
          <w:spacing w:val="0"/>
          <w:w w:val="72"/>
          <w:i/>
        </w:rPr>
        <w:t>:'</w:t>
      </w:r>
      <w:r>
        <w:rPr>
          <w:rFonts w:ascii="Times New Roman" w:hAnsi="Times New Roman" w:cs="Times New Roman" w:eastAsia="Times New Roman"/>
          <w:sz w:val="16"/>
          <w:szCs w:val="16"/>
          <w:color w:val="000000"/>
          <w:spacing w:val="0"/>
          <w:w w:val="100"/>
        </w:rPr>
      </w:r>
    </w:p>
    <w:p>
      <w:pPr>
        <w:spacing w:before="0" w:after="0" w:line="153" w:lineRule="exact"/>
        <w:ind w:left="229" w:right="-20"/>
        <w:jc w:val="left"/>
        <w:tabs>
          <w:tab w:pos="1140" w:val="left"/>
        </w:tabs>
        <w:rPr>
          <w:rFonts w:ascii="Arial" w:hAnsi="Arial" w:cs="Arial" w:eastAsia="Arial"/>
          <w:sz w:val="14"/>
          <w:szCs w:val="14"/>
        </w:rPr>
      </w:pPr>
      <w:rPr/>
      <w:r>
        <w:rPr>
          <w:rFonts w:ascii="Times New Roman" w:hAnsi="Times New Roman" w:cs="Times New Roman" w:eastAsia="Times New Roman"/>
          <w:sz w:val="16"/>
          <w:szCs w:val="16"/>
          <w:color w:val="8C8C8E"/>
          <w:spacing w:val="0"/>
          <w:w w:val="100"/>
        </w:rPr>
        <w:t>'</w:t>
      </w:r>
      <w:r>
        <w:rPr>
          <w:rFonts w:ascii="Times New Roman" w:hAnsi="Times New Roman" w:cs="Times New Roman" w:eastAsia="Times New Roman"/>
          <w:sz w:val="16"/>
          <w:szCs w:val="16"/>
          <w:color w:val="8C8C8E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B1B1B1"/>
          <w:spacing w:val="0"/>
          <w:w w:val="157"/>
        </w:rPr>
        <w:t>'</w:t>
      </w:r>
      <w:r>
        <w:rPr>
          <w:rFonts w:ascii="Times New Roman" w:hAnsi="Times New Roman" w:cs="Times New Roman" w:eastAsia="Times New Roman"/>
          <w:sz w:val="16"/>
          <w:szCs w:val="16"/>
          <w:color w:val="B1B1B1"/>
          <w:spacing w:val="-10"/>
          <w:w w:val="157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B1B1B1"/>
          <w:spacing w:val="0"/>
          <w:w w:val="157"/>
        </w:rPr>
        <w:t>,</w:t>
      </w:r>
      <w:r>
        <w:rPr>
          <w:rFonts w:ascii="Times New Roman" w:hAnsi="Times New Roman" w:cs="Times New Roman" w:eastAsia="Times New Roman"/>
          <w:sz w:val="16"/>
          <w:szCs w:val="16"/>
          <w:color w:val="B1B1B1"/>
          <w:spacing w:val="29"/>
          <w:w w:val="157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BFC1C1"/>
          <w:spacing w:val="0"/>
          <w:w w:val="100"/>
        </w:rPr>
        <w:t>.,</w:t>
      </w:r>
      <w:r>
        <w:rPr>
          <w:rFonts w:ascii="Times New Roman" w:hAnsi="Times New Roman" w:cs="Times New Roman" w:eastAsia="Times New Roman"/>
          <w:sz w:val="16"/>
          <w:szCs w:val="16"/>
          <w:color w:val="BFC1C1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6"/>
          <w:szCs w:val="16"/>
          <w:color w:val="BFC1C1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B1B1B1"/>
          <w:spacing w:val="0"/>
          <w:w w:val="100"/>
          <w:i/>
        </w:rPr>
        <w:t>r</w:t>
      </w:r>
      <w:r>
        <w:rPr>
          <w:rFonts w:ascii="Times New Roman" w:hAnsi="Times New Roman" w:cs="Times New Roman" w:eastAsia="Times New Roman"/>
          <w:sz w:val="16"/>
          <w:szCs w:val="16"/>
          <w:color w:val="B1B1B1"/>
          <w:spacing w:val="40"/>
          <w:w w:val="100"/>
          <w:i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B1B1B1"/>
          <w:spacing w:val="0"/>
          <w:w w:val="41"/>
        </w:rPr>
        <w:t>,</w:t>
      </w:r>
      <w:r>
        <w:rPr>
          <w:rFonts w:ascii="Times New Roman" w:hAnsi="Times New Roman" w:cs="Times New Roman" w:eastAsia="Times New Roman"/>
          <w:sz w:val="16"/>
          <w:szCs w:val="16"/>
          <w:color w:val="B1B1B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color w:val="B1B1B1"/>
          <w:spacing w:val="0"/>
          <w:w w:val="100"/>
        </w:rPr>
        <w:t>•.</w:t>
      </w:r>
      <w:r>
        <w:rPr>
          <w:rFonts w:ascii="Times New Roman" w:hAnsi="Times New Roman" w:cs="Times New Roman" w:eastAsia="Times New Roman"/>
          <w:sz w:val="16"/>
          <w:szCs w:val="16"/>
          <w:color w:val="B1B1B1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B1B1B1"/>
          <w:spacing w:val="0"/>
          <w:w w:val="211"/>
        </w:rPr>
        <w:t>'</w:t>
      </w:r>
      <w:r>
        <w:rPr>
          <w:rFonts w:ascii="Times New Roman" w:hAnsi="Times New Roman" w:cs="Times New Roman" w:eastAsia="Times New Roman"/>
          <w:sz w:val="16"/>
          <w:szCs w:val="16"/>
          <w:color w:val="B1B1B1"/>
          <w:spacing w:val="0"/>
          <w:w w:val="211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B1B1B1"/>
          <w:spacing w:val="13"/>
          <w:w w:val="211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B1B1B1"/>
          <w:spacing w:val="0"/>
          <w:w w:val="100"/>
        </w:rPr>
        <w:t>..,</w:t>
      </w:r>
      <w:r>
        <w:rPr>
          <w:rFonts w:ascii="Times New Roman" w:hAnsi="Times New Roman" w:cs="Times New Roman" w:eastAsia="Times New Roman"/>
          <w:sz w:val="16"/>
          <w:szCs w:val="16"/>
          <w:color w:val="B1B1B1"/>
          <w:spacing w:val="31"/>
          <w:w w:val="100"/>
        </w:rPr>
        <w:t> </w:t>
      </w:r>
      <w:r>
        <w:rPr>
          <w:rFonts w:ascii="Arial" w:hAnsi="Arial" w:cs="Arial" w:eastAsia="Arial"/>
          <w:sz w:val="14"/>
          <w:szCs w:val="14"/>
          <w:color w:val="B1B1B1"/>
          <w:spacing w:val="0"/>
          <w:w w:val="124"/>
          <w:i/>
        </w:rPr>
        <w:t>1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</w:rPr>
      </w:r>
    </w:p>
    <w:p>
      <w:pPr>
        <w:spacing w:before="62" w:after="0" w:line="65" w:lineRule="exact"/>
        <w:ind w:left="118" w:right="896"/>
        <w:jc w:val="center"/>
        <w:tabs>
          <w:tab w:pos="740" w:val="left"/>
          <w:tab w:pos="1360" w:val="left"/>
        </w:tabs>
        <w:rPr>
          <w:rFonts w:ascii="Times New Roman" w:hAnsi="Times New Roman" w:cs="Times New Roman" w:eastAsia="Times New Roman"/>
          <w:sz w:val="7"/>
          <w:szCs w:val="7"/>
        </w:rPr>
      </w:pPr>
      <w:rPr/>
      <w:r>
        <w:rPr>
          <w:rFonts w:ascii="Times New Roman" w:hAnsi="Times New Roman" w:cs="Times New Roman" w:eastAsia="Times New Roman"/>
          <w:sz w:val="7"/>
          <w:szCs w:val="7"/>
          <w:color w:val="B1B1B1"/>
          <w:spacing w:val="0"/>
          <w:w w:val="153"/>
          <w:position w:val="-1"/>
        </w:rPr>
        <w:t>·'</w:t>
      </w:r>
      <w:r>
        <w:rPr>
          <w:rFonts w:ascii="Times New Roman" w:hAnsi="Times New Roman" w:cs="Times New Roman" w:eastAsia="Times New Roman"/>
          <w:sz w:val="7"/>
          <w:szCs w:val="7"/>
          <w:color w:val="B1B1B1"/>
          <w:spacing w:val="0"/>
          <w:w w:val="153"/>
          <w:position w:val="-1"/>
        </w:rPr>
        <w:t>   </w:t>
      </w:r>
      <w:r>
        <w:rPr>
          <w:rFonts w:ascii="Times New Roman" w:hAnsi="Times New Roman" w:cs="Times New Roman" w:eastAsia="Times New Roman"/>
          <w:sz w:val="7"/>
          <w:szCs w:val="7"/>
          <w:color w:val="B1B1B1"/>
          <w:spacing w:val="14"/>
          <w:w w:val="153"/>
          <w:position w:val="-1"/>
        </w:rPr>
        <w:t> </w:t>
      </w:r>
      <w:r>
        <w:rPr>
          <w:rFonts w:ascii="Times New Roman" w:hAnsi="Times New Roman" w:cs="Times New Roman" w:eastAsia="Times New Roman"/>
          <w:sz w:val="7"/>
          <w:szCs w:val="7"/>
          <w:color w:val="BFC1C1"/>
          <w:spacing w:val="0"/>
          <w:w w:val="251"/>
          <w:position w:val="-1"/>
        </w:rPr>
        <w:t>··</w:t>
      </w:r>
      <w:r>
        <w:rPr>
          <w:rFonts w:ascii="Times New Roman" w:hAnsi="Times New Roman" w:cs="Times New Roman" w:eastAsia="Times New Roman"/>
          <w:sz w:val="7"/>
          <w:szCs w:val="7"/>
          <w:color w:val="BFC1C1"/>
          <w:spacing w:val="1"/>
          <w:w w:val="251"/>
          <w:position w:val="-1"/>
        </w:rPr>
        <w:t> </w:t>
      </w:r>
      <w:r>
        <w:rPr>
          <w:rFonts w:ascii="Times New Roman" w:hAnsi="Times New Roman" w:cs="Times New Roman" w:eastAsia="Times New Roman"/>
          <w:sz w:val="7"/>
          <w:szCs w:val="7"/>
          <w:color w:val="BFC1C1"/>
          <w:spacing w:val="0"/>
          <w:w w:val="251"/>
          <w:position w:val="-1"/>
        </w:rPr>
        <w:t>:'</w:t>
      </w:r>
      <w:r>
        <w:rPr>
          <w:rFonts w:ascii="Times New Roman" w:hAnsi="Times New Roman" w:cs="Times New Roman" w:eastAsia="Times New Roman"/>
          <w:sz w:val="7"/>
          <w:szCs w:val="7"/>
          <w:color w:val="BFC1C1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7"/>
          <w:szCs w:val="7"/>
          <w:color w:val="BFC1C1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7"/>
          <w:szCs w:val="7"/>
          <w:color w:val="A1A1A3"/>
          <w:spacing w:val="0"/>
          <w:w w:val="100"/>
          <w:position w:val="-1"/>
        </w:rPr>
        <w:t>...</w:t>
      </w:r>
      <w:r>
        <w:rPr>
          <w:rFonts w:ascii="Times New Roman" w:hAnsi="Times New Roman" w:cs="Times New Roman" w:eastAsia="Times New Roman"/>
          <w:sz w:val="7"/>
          <w:szCs w:val="7"/>
          <w:color w:val="A1A1A3"/>
          <w:spacing w:val="-1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7"/>
          <w:szCs w:val="7"/>
          <w:color w:val="A1A1A3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7"/>
          <w:szCs w:val="7"/>
          <w:color w:val="A1A1A3"/>
          <w:spacing w:val="0"/>
          <w:w w:val="87"/>
          <w:position w:val="-1"/>
        </w:rPr>
        <w:t>•l"'</w:t>
      </w:r>
      <w:r>
        <w:rPr>
          <w:rFonts w:ascii="Times New Roman" w:hAnsi="Times New Roman" w:cs="Times New Roman" w:eastAsia="Times New Roman"/>
          <w:sz w:val="7"/>
          <w:szCs w:val="7"/>
          <w:color w:val="A1A1A3"/>
          <w:spacing w:val="0"/>
          <w:w w:val="88"/>
          <w:position w:val="-1"/>
        </w:rPr>
        <w:t>o</w:t>
      </w:r>
      <w:r>
        <w:rPr>
          <w:rFonts w:ascii="Times New Roman" w:hAnsi="Times New Roman" w:cs="Times New Roman" w:eastAsia="Times New Roman"/>
          <w:sz w:val="7"/>
          <w:szCs w:val="7"/>
          <w:color w:val="000000"/>
          <w:spacing w:val="0"/>
          <w:w w:val="100"/>
          <w:position w:val="0"/>
        </w:rPr>
      </w:r>
    </w:p>
    <w:p>
      <w:pPr>
        <w:spacing w:before="0" w:after="0" w:line="135" w:lineRule="exact"/>
        <w:ind w:left="291" w:right="1012"/>
        <w:jc w:val="center"/>
        <w:tabs>
          <w:tab w:pos="108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03.520599pt;margin-top:1.05515pt;width:35.563869pt;height:18.5pt;mso-position-horizontal-relative:page;mso-position-vertical-relative:paragraph;z-index:-14821" type="#_x0000_t202" filled="f" stroked="f">
            <v:textbox inset="0,0,0,0">
              <w:txbxContent>
                <w:p>
                  <w:pPr>
                    <w:spacing w:before="0" w:after="0" w:line="370" w:lineRule="exact"/>
                    <w:ind w:right="-95"/>
                    <w:jc w:val="left"/>
                    <w:tabs>
                      <w:tab w:pos="380" w:val="left"/>
                    </w:tabs>
                    <w:rPr>
                      <w:rFonts w:ascii="Arial" w:hAnsi="Arial" w:cs="Arial" w:eastAsia="Arial"/>
                      <w:sz w:val="33"/>
                      <w:szCs w:val="33"/>
                    </w:rPr>
                  </w:pPr>
                  <w:rPr/>
                  <w:r>
                    <w:rPr>
                      <w:rFonts w:ascii="Arial" w:hAnsi="Arial" w:cs="Arial" w:eastAsia="Arial"/>
                      <w:sz w:val="37"/>
                      <w:szCs w:val="37"/>
                      <w:color w:val="B1B1B1"/>
                      <w:spacing w:val="0"/>
                      <w:w w:val="141"/>
                    </w:rPr>
                    <w:t>.</w:t>
                  </w:r>
                  <w:r>
                    <w:rPr>
                      <w:rFonts w:ascii="Arial" w:hAnsi="Arial" w:cs="Arial" w:eastAsia="Arial"/>
                      <w:sz w:val="37"/>
                      <w:szCs w:val="37"/>
                      <w:color w:val="B1B1B1"/>
                      <w:spacing w:val="0"/>
                      <w:w w:val="100"/>
                    </w:rPr>
                    <w:tab/>
                  </w:r>
                  <w:r>
                    <w:rPr>
                      <w:rFonts w:ascii="Arial" w:hAnsi="Arial" w:cs="Arial" w:eastAsia="Arial"/>
                      <w:sz w:val="37"/>
                      <w:szCs w:val="37"/>
                      <w:color w:val="B1B1B1"/>
                      <w:spacing w:val="0"/>
                      <w:w w:val="100"/>
                    </w:rPr>
                  </w:r>
                  <w:r>
                    <w:rPr>
                      <w:rFonts w:ascii="Arial" w:hAnsi="Arial" w:cs="Arial" w:eastAsia="Arial"/>
                      <w:sz w:val="33"/>
                      <w:szCs w:val="33"/>
                      <w:color w:val="8C8C8E"/>
                      <w:spacing w:val="0"/>
                      <w:w w:val="353"/>
                    </w:rPr>
                    <w:t>,</w:t>
                  </w:r>
                  <w:r>
                    <w:rPr>
                      <w:rFonts w:ascii="Arial" w:hAnsi="Arial" w:cs="Arial" w:eastAsia="Arial"/>
                      <w:sz w:val="33"/>
                      <w:szCs w:val="33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8"/>
          <w:szCs w:val="18"/>
          <w:color w:val="B1B1B1"/>
          <w:spacing w:val="0"/>
          <w:w w:val="100"/>
          <w:position w:val="-2"/>
        </w:rPr>
        <w:t>,,</w:t>
      </w:r>
      <w:r>
        <w:rPr>
          <w:rFonts w:ascii="Times New Roman" w:hAnsi="Times New Roman" w:cs="Times New Roman" w:eastAsia="Times New Roman"/>
          <w:sz w:val="18"/>
          <w:szCs w:val="18"/>
          <w:color w:val="B1B1B1"/>
          <w:spacing w:val="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B1B1B1"/>
          <w:spacing w:val="3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BFC1C1"/>
          <w:spacing w:val="0"/>
          <w:w w:val="48"/>
          <w:position w:val="-2"/>
        </w:rPr>
        <w:t>...</w:t>
      </w:r>
      <w:r>
        <w:rPr>
          <w:rFonts w:ascii="Times New Roman" w:hAnsi="Times New Roman" w:cs="Times New Roman" w:eastAsia="Times New Roman"/>
          <w:sz w:val="18"/>
          <w:szCs w:val="18"/>
          <w:color w:val="BFC1C1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BFC1C1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8"/>
          <w:szCs w:val="18"/>
          <w:color w:val="B1B1B1"/>
          <w:spacing w:val="-4"/>
          <w:w w:val="63"/>
          <w:i/>
          <w:position w:val="-2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8C8C8E"/>
          <w:spacing w:val="-56"/>
          <w:w w:val="104"/>
          <w:i/>
          <w:position w:val="-2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B1B1B1"/>
          <w:spacing w:val="0"/>
          <w:w w:val="63"/>
          <w:i/>
          <w:position w:val="-2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B1B1B1"/>
          <w:spacing w:val="5"/>
          <w:w w:val="100"/>
          <w:i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B1B1B1"/>
          <w:spacing w:val="0"/>
          <w:w w:val="43"/>
          <w:i/>
          <w:position w:val="-2"/>
        </w:rPr>
        <w:t>•</w:t>
      </w:r>
      <w:r>
        <w:rPr>
          <w:rFonts w:ascii="Times New Roman" w:hAnsi="Times New Roman" w:cs="Times New Roman" w:eastAsia="Times New Roman"/>
          <w:sz w:val="18"/>
          <w:szCs w:val="18"/>
          <w:color w:val="B1B1B1"/>
          <w:spacing w:val="0"/>
          <w:w w:val="43"/>
          <w:i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B1B1B1"/>
          <w:spacing w:val="13"/>
          <w:w w:val="43"/>
          <w:i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E6064"/>
          <w:spacing w:val="0"/>
          <w:w w:val="59"/>
          <w:position w:val="-2"/>
        </w:rPr>
        <w:t>..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243" w:lineRule="exact"/>
        <w:ind w:left="600" w:right="1250"/>
        <w:jc w:val="center"/>
        <w:tabs>
          <w:tab w:pos="960" w:val="left"/>
        </w:tabs>
        <w:rPr>
          <w:rFonts w:ascii="Arial" w:hAnsi="Arial" w:cs="Arial" w:eastAsia="Arial"/>
          <w:sz w:val="27"/>
          <w:szCs w:val="27"/>
        </w:rPr>
      </w:pPr>
      <w:rPr/>
      <w:r>
        <w:rPr>
          <w:rFonts w:ascii="Arial" w:hAnsi="Arial" w:cs="Arial" w:eastAsia="Arial"/>
          <w:sz w:val="22"/>
          <w:szCs w:val="22"/>
          <w:color w:val="BFC1C1"/>
          <w:spacing w:val="0"/>
          <w:w w:val="100"/>
          <w:position w:val="1"/>
        </w:rPr>
        <w:t>'</w:t>
      </w:r>
      <w:r>
        <w:rPr>
          <w:rFonts w:ascii="Arial" w:hAnsi="Arial" w:cs="Arial" w:eastAsia="Arial"/>
          <w:sz w:val="22"/>
          <w:szCs w:val="22"/>
          <w:color w:val="BFC1C1"/>
          <w:spacing w:val="-58"/>
          <w:w w:val="100"/>
          <w:position w:val="1"/>
        </w:rPr>
        <w:t> </w:t>
      </w:r>
      <w:r>
        <w:rPr>
          <w:rFonts w:ascii="Arial" w:hAnsi="Arial" w:cs="Arial" w:eastAsia="Arial"/>
          <w:sz w:val="22"/>
          <w:szCs w:val="22"/>
          <w:color w:val="BFC1C1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22"/>
          <w:szCs w:val="22"/>
          <w:color w:val="BFC1C1"/>
          <w:spacing w:val="0"/>
          <w:w w:val="100"/>
          <w:position w:val="1"/>
        </w:rPr>
      </w:r>
      <w:r>
        <w:rPr>
          <w:rFonts w:ascii="Arial" w:hAnsi="Arial" w:cs="Arial" w:eastAsia="Arial"/>
          <w:sz w:val="27"/>
          <w:szCs w:val="27"/>
          <w:color w:val="797B7E"/>
          <w:spacing w:val="0"/>
          <w:w w:val="50"/>
          <w:position w:val="1"/>
        </w:rPr>
        <w:t>...</w:t>
      </w:r>
      <w:r>
        <w:rPr>
          <w:rFonts w:ascii="Arial" w:hAnsi="Arial" w:cs="Arial" w:eastAsia="Arial"/>
          <w:sz w:val="27"/>
          <w:szCs w:val="27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type w:val="continuous"/>
          <w:pgSz w:w="11920" w:h="16840"/>
          <w:pgMar w:top="300" w:bottom="280" w:left="160" w:right="180"/>
          <w:cols w:num="2" w:equalWidth="0">
            <w:col w:w="6215" w:space="2912"/>
            <w:col w:w="2453"/>
          </w:cols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2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tLeast"/>
        <w:ind w:left="3772" w:right="4648" w:firstLine="-113"/>
        <w:jc w:val="left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0"/>
          <w:w w:val="100"/>
        </w:rPr>
        <w:t>İZMİR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0"/>
          <w:w w:val="100"/>
        </w:rPr>
        <w:t>BÜYÜKŞEHİR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0"/>
          <w:w w:val="100"/>
        </w:rPr>
        <w:t>BE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11"/>
          <w:w w:val="100"/>
        </w:rPr>
        <w:t>L</w:t>
      </w:r>
      <w:r>
        <w:rPr>
          <w:rFonts w:ascii="Times New Roman" w:hAnsi="Times New Roman" w:cs="Times New Roman" w:eastAsia="Times New Roman"/>
          <w:sz w:val="21"/>
          <w:szCs w:val="21"/>
          <w:color w:val="545454"/>
          <w:spacing w:val="6"/>
          <w:w w:val="10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0"/>
          <w:w w:val="100"/>
        </w:rPr>
        <w:t>DİYESİ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0"/>
          <w:w w:val="100"/>
        </w:rPr>
        <w:t>İTFAİYE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0"/>
          <w:w w:val="100"/>
        </w:rPr>
        <w:t>DAİRESi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0"/>
          <w:w w:val="100"/>
        </w:rPr>
        <w:t>BAŞKANLIÖI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0" w:after="0" w:line="61" w:lineRule="exact"/>
        <w:ind w:left="854" w:right="-20"/>
        <w:jc w:val="left"/>
        <w:rPr>
          <w:rFonts w:ascii="Arial" w:hAnsi="Arial" w:cs="Arial" w:eastAsia="Arial"/>
          <w:sz w:val="14"/>
          <w:szCs w:val="14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1.941296pt;margin-top:-39.98082pt;width:500.442094pt;height:72pt;mso-position-horizontal-relative:page;mso-position-vertical-relative:paragraph;z-index:-14819" type="#_x0000_t202" filled="f" stroked="f">
            <v:textbox inset="0,0,0,0">
              <w:txbxContent>
                <w:p>
                  <w:pPr>
                    <w:spacing w:before="0" w:after="0" w:line="1440" w:lineRule="exact"/>
                    <w:ind w:right="-256"/>
                    <w:jc w:val="left"/>
                    <w:tabs>
                      <w:tab w:pos="8640" w:val="left"/>
                    </w:tabs>
                    <w:rPr>
                      <w:rFonts w:ascii="Times New Roman" w:hAnsi="Times New Roman" w:cs="Times New Roman" w:eastAsia="Times New Roman"/>
                      <w:sz w:val="144"/>
                      <w:szCs w:val="144"/>
                    </w:rPr>
                  </w:pPr>
                  <w:rPr/>
                  <w:r>
                    <w:rPr>
                      <w:rFonts w:ascii="Arial" w:hAnsi="Arial" w:cs="Arial" w:eastAsia="Arial"/>
                      <w:sz w:val="84"/>
                      <w:szCs w:val="84"/>
                      <w:color w:val="2F2F2F"/>
                      <w:spacing w:val="0"/>
                      <w:w w:val="177"/>
                      <w:b/>
                      <w:bCs/>
                      <w:i/>
                      <w:position w:val="41"/>
                    </w:rPr>
                    <w:t>l</w:t>
                  </w:r>
                  <w:r>
                    <w:rPr>
                      <w:rFonts w:ascii="Arial" w:hAnsi="Arial" w:cs="Arial" w:eastAsia="Arial"/>
                      <w:sz w:val="84"/>
                      <w:szCs w:val="84"/>
                      <w:color w:val="2F2F2F"/>
                      <w:spacing w:val="0"/>
                      <w:w w:val="100"/>
                      <w:b/>
                      <w:bCs/>
                      <w:i/>
                      <w:position w:val="41"/>
                    </w:rPr>
                    <w:tab/>
                  </w:r>
                  <w:r>
                    <w:rPr>
                      <w:rFonts w:ascii="Arial" w:hAnsi="Arial" w:cs="Arial" w:eastAsia="Arial"/>
                      <w:sz w:val="84"/>
                      <w:szCs w:val="84"/>
                      <w:color w:val="2F2F2F"/>
                      <w:spacing w:val="0"/>
                      <w:w w:val="100"/>
                      <w:b/>
                      <w:bCs/>
                      <w:i/>
                      <w:position w:val="41"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144"/>
                      <w:szCs w:val="144"/>
                      <w:color w:val="AEAFAF"/>
                      <w:spacing w:val="-3"/>
                      <w:w w:val="8"/>
                      <w:position w:val="-1"/>
                    </w:rPr>
                    <w:t>•</w:t>
                  </w:r>
                  <w:r>
                    <w:rPr>
                      <w:rFonts w:ascii="Times New Roman" w:hAnsi="Times New Roman" w:cs="Times New Roman" w:eastAsia="Times New Roman"/>
                      <w:sz w:val="144"/>
                      <w:szCs w:val="144"/>
                      <w:color w:val="444444"/>
                      <w:spacing w:val="0"/>
                      <w:w w:val="262"/>
                      <w:position w:val="-1"/>
                    </w:rPr>
                    <w:t>•</w:t>
                  </w:r>
                  <w:r>
                    <w:rPr>
                      <w:rFonts w:ascii="Times New Roman" w:hAnsi="Times New Roman" w:cs="Times New Roman" w:eastAsia="Times New Roman"/>
                      <w:sz w:val="144"/>
                      <w:szCs w:val="144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4"/>
          <w:szCs w:val="14"/>
          <w:color w:val="2F2F2F"/>
          <w:spacing w:val="0"/>
          <w:w w:val="122"/>
          <w:position w:val="-1"/>
        </w:rPr>
        <w:t>IZMIR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  <w:position w:val="0"/>
        </w:rPr>
      </w:r>
    </w:p>
    <w:p>
      <w:pPr>
        <w:spacing w:before="0" w:after="0" w:line="185" w:lineRule="exact"/>
        <w:ind w:left="590" w:right="-20"/>
        <w:jc w:val="left"/>
        <w:tabs>
          <w:tab w:pos="3260" w:val="left"/>
        </w:tabs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Arial" w:hAnsi="Arial" w:cs="Arial" w:eastAsia="Arial"/>
          <w:sz w:val="15"/>
          <w:szCs w:val="15"/>
          <w:color w:val="2F2F2F"/>
          <w:spacing w:val="0"/>
          <w:w w:val="100"/>
        </w:rPr>
        <w:t>BÜYÜKŞEHIR</w:t>
      </w:r>
      <w:r>
        <w:rPr>
          <w:rFonts w:ascii="Arial" w:hAnsi="Arial" w:cs="Arial" w:eastAsia="Arial"/>
          <w:sz w:val="15"/>
          <w:szCs w:val="15"/>
          <w:color w:val="2F2F2F"/>
          <w:spacing w:val="-12"/>
          <w:w w:val="100"/>
        </w:rPr>
        <w:t> </w:t>
      </w:r>
      <w:r>
        <w:rPr>
          <w:rFonts w:ascii="Arial" w:hAnsi="Arial" w:cs="Arial" w:eastAsia="Arial"/>
          <w:sz w:val="15"/>
          <w:szCs w:val="15"/>
          <w:color w:val="2F2F2F"/>
          <w:spacing w:val="0"/>
          <w:w w:val="100"/>
        </w:rPr>
        <w:tab/>
      </w:r>
      <w:r>
        <w:rPr>
          <w:rFonts w:ascii="Arial" w:hAnsi="Arial" w:cs="Arial" w:eastAsia="Arial"/>
          <w:sz w:val="15"/>
          <w:szCs w:val="15"/>
          <w:color w:val="2F2F2F"/>
          <w:spacing w:val="0"/>
          <w:w w:val="100"/>
        </w:rPr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0"/>
          <w:w w:val="100"/>
          <w:position w:val="1"/>
        </w:rPr>
        <w:t>itfaiye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3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0"/>
          <w:w w:val="100"/>
          <w:position w:val="1"/>
        </w:rPr>
        <w:t>Yangı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1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0"/>
          <w:w w:val="100"/>
          <w:position w:val="1"/>
        </w:rPr>
        <w:t>v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0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1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0"/>
          <w:w w:val="100"/>
          <w:position w:val="1"/>
        </w:rPr>
        <w:t>Acil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1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0"/>
          <w:w w:val="100"/>
          <w:position w:val="1"/>
        </w:rPr>
        <w:t>Müdahale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1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0"/>
          <w:w w:val="100"/>
          <w:position w:val="1"/>
        </w:rPr>
        <w:t>Şub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0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1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0"/>
          <w:w w:val="101"/>
          <w:position w:val="1"/>
        </w:rPr>
        <w:t>Müdürlüğü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0" w:after="0" w:line="253" w:lineRule="exact"/>
        <w:ind w:left="637" w:right="-20"/>
        <w:jc w:val="left"/>
        <w:tabs>
          <w:tab w:pos="4420" w:val="left"/>
        </w:tabs>
        <w:rPr>
          <w:rFonts w:ascii="Times New Roman" w:hAnsi="Times New Roman" w:cs="Times New Roman" w:eastAsia="Times New Roman"/>
          <w:sz w:val="21"/>
          <w:szCs w:val="21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4.165808pt;margin-top:6.038738pt;width:6.53568pt;height:23pt;mso-position-horizontal-relative:page;mso-position-vertical-relative:paragraph;z-index:-14811" type="#_x0000_t202" filled="f" stroked="f">
            <v:textbox inset="0,0,0,0">
              <w:txbxContent>
                <w:p>
                  <w:pPr>
                    <w:spacing w:before="0" w:after="0" w:line="460" w:lineRule="exact"/>
                    <w:ind w:right="-109"/>
                    <w:jc w:val="left"/>
                    <w:rPr>
                      <w:rFonts w:ascii="Arial" w:hAnsi="Arial" w:cs="Arial" w:eastAsia="Arial"/>
                      <w:sz w:val="46"/>
                      <w:szCs w:val="46"/>
                    </w:rPr>
                  </w:pPr>
                  <w:rPr/>
                  <w:r>
                    <w:rPr>
                      <w:rFonts w:ascii="Arial" w:hAnsi="Arial" w:cs="Arial" w:eastAsia="Arial"/>
                      <w:sz w:val="46"/>
                      <w:szCs w:val="46"/>
                      <w:color w:val="AEAFAF"/>
                      <w:spacing w:val="0"/>
                      <w:w w:val="128"/>
                    </w:rPr>
                    <w:t>l</w:t>
                  </w:r>
                  <w:r>
                    <w:rPr>
                      <w:rFonts w:ascii="Arial" w:hAnsi="Arial" w:cs="Arial" w:eastAsia="Arial"/>
                      <w:sz w:val="46"/>
                      <w:szCs w:val="46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4"/>
          <w:szCs w:val="14"/>
          <w:color w:val="2F2F2F"/>
          <w:spacing w:val="0"/>
          <w:w w:val="113"/>
          <w:position w:val="9"/>
        </w:rPr>
        <w:t>BELEDIYESI</w:t>
      </w:r>
      <w:r>
        <w:rPr>
          <w:rFonts w:ascii="Arial" w:hAnsi="Arial" w:cs="Arial" w:eastAsia="Arial"/>
          <w:sz w:val="14"/>
          <w:szCs w:val="14"/>
          <w:color w:val="2F2F2F"/>
          <w:spacing w:val="0"/>
          <w:w w:val="100"/>
          <w:position w:val="9"/>
        </w:rPr>
        <w:tab/>
      </w:r>
      <w:r>
        <w:rPr>
          <w:rFonts w:ascii="Arial" w:hAnsi="Arial" w:cs="Arial" w:eastAsia="Arial"/>
          <w:sz w:val="14"/>
          <w:szCs w:val="14"/>
          <w:color w:val="2F2F2F"/>
          <w:spacing w:val="0"/>
          <w:w w:val="100"/>
          <w:position w:val="9"/>
        </w:rPr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0"/>
          <w:w w:val="93"/>
          <w:position w:val="-1"/>
        </w:rPr>
        <w:t>Y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-3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0"/>
          <w:w w:val="100"/>
          <w:position w:val="-1"/>
        </w:rPr>
        <w:t>ANGl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3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0"/>
          <w:w w:val="101"/>
          <w:position w:val="-1"/>
        </w:rPr>
        <w:t>RAPORU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10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41" w:after="0" w:line="240" w:lineRule="auto"/>
        <w:ind w:left="103" w:right="-20"/>
        <w:jc w:val="left"/>
        <w:tabs>
          <w:tab w:pos="1480" w:val="left"/>
          <w:tab w:pos="3160" w:val="left"/>
          <w:tab w:pos="5500" w:val="left"/>
          <w:tab w:pos="750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959595"/>
          <w:spacing w:val="-29"/>
          <w:w w:val="119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4"/>
          <w:w w:val="170"/>
        </w:rPr>
        <w:t>o</w:t>
      </w:r>
      <w:r>
        <w:rPr>
          <w:rFonts w:ascii="Times New Roman" w:hAnsi="Times New Roman" w:cs="Times New Roman" w:eastAsia="Times New Roman"/>
          <w:sz w:val="18"/>
          <w:szCs w:val="18"/>
          <w:color w:val="1F1F1F"/>
          <w:spacing w:val="0"/>
          <w:w w:val="57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1F1F1F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10"/>
        </w:rPr>
        <w:t>07.0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2"/>
          <w:w w:val="110"/>
        </w:rPr>
        <w:t>5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-9"/>
          <w:w w:val="110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10"/>
        </w:rPr>
        <w:t>2017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-44"/>
          <w:w w:val="11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</w:rPr>
        <w:t>Bildirim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Sıra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37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!Bildirim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</w:rPr>
        <w:t>20:50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0"/>
          <w:w w:val="100"/>
        </w:rPr>
        <w:t>tf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7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l: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10"/>
        </w:rPr>
        <w:t>2938800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31" w:after="0" w:line="240" w:lineRule="auto"/>
        <w:ind w:left="132" w:right="-20"/>
        <w:jc w:val="left"/>
        <w:tabs>
          <w:tab w:pos="1480" w:val="left"/>
          <w:tab w:pos="3160" w:val="left"/>
          <w:tab w:pos="4480" w:val="left"/>
          <w:tab w:pos="550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</w:rPr>
        <w:t>Kayıt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14"/>
        </w:rPr>
        <w:t>:07.05.2017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Kayıt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2858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14"/>
        </w:rPr>
        <w:t>ıBildirimAlan: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48"/>
          <w:w w:val="11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Merkez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8"/>
        </w:rPr>
        <w:t>Santral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31" w:after="0" w:line="240" w:lineRule="auto"/>
        <w:ind w:left="108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545454"/>
          <w:w w:val="91"/>
        </w:rPr>
        <w:t>!Bil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3"/>
        </w:rPr>
        <w:t>diril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Buca-65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3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11"/>
        </w:rPr>
        <w:t>sok.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35" w:after="0" w:line="240" w:lineRule="auto"/>
        <w:ind w:left="108" w:right="-20"/>
        <w:jc w:val="left"/>
        <w:tabs>
          <w:tab w:pos="148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0"/>
          <w:w w:val="100"/>
        </w:rPr>
        <w:t>[Do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-1"/>
          <w:w w:val="100"/>
        </w:rPr>
        <w:t>g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43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-19"/>
          <w:w w:val="14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8"/>
        </w:rPr>
        <w:t>Buca-629/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8"/>
        </w:rPr>
        <w:t>8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-4"/>
          <w:w w:val="10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sok.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8"/>
        </w:rPr>
        <w:t>üzeri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54" w:lineRule="exact"/>
        <w:ind w:left="113" w:right="-20"/>
        <w:jc w:val="left"/>
        <w:tabs>
          <w:tab w:pos="1480" w:val="left"/>
          <w:tab w:pos="4380" w:val="left"/>
          <w:tab w:pos="760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23"/>
          <w:szCs w:val="23"/>
          <w:color w:val="646667"/>
          <w:w w:val="49"/>
        </w:rPr>
        <w:t>i'ı'</w:t>
      </w:r>
      <w:r>
        <w:rPr>
          <w:rFonts w:ascii="Times New Roman" w:hAnsi="Times New Roman" w:cs="Times New Roman" w:eastAsia="Times New Roman"/>
          <w:sz w:val="23"/>
          <w:szCs w:val="23"/>
          <w:color w:val="646667"/>
          <w:spacing w:val="-12"/>
          <w:w w:val="49"/>
        </w:rPr>
        <w:t>_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6"/>
        </w:rPr>
        <w:t>angııı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Türü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</w:rPr>
        <w:t>Çö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Yangını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Sınıfı: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Sınıfı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-2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Sebebi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Açt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6"/>
        </w:rPr>
        <w:t>Ateş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8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113" w:lineRule="auto"/>
        <w:ind w:left="3536" w:right="3667" w:firstLine="-3423"/>
        <w:jc w:val="left"/>
        <w:tabs>
          <w:tab w:pos="3520" w:val="left"/>
          <w:tab w:pos="6200" w:val="left"/>
          <w:tab w:pos="6700" w:val="left"/>
        </w:tabs>
        <w:rPr>
          <w:rFonts w:ascii="Arial" w:hAnsi="Arial" w:cs="Arial" w:eastAsia="Arial"/>
          <w:sz w:val="27"/>
          <w:szCs w:val="27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25.944626pt;margin-top:8.819331pt;width:108.006055pt;height:24pt;mso-position-horizontal-relative:page;mso-position-vertical-relative:paragraph;z-index:-14817" type="#_x0000_t202" filled="f" stroked="f">
            <v:textbox inset="0,0,0,0">
              <w:txbxContent>
                <w:p>
                  <w:pPr>
                    <w:spacing w:before="0" w:after="0" w:line="480" w:lineRule="exact"/>
                    <w:ind w:right="-112"/>
                    <w:jc w:val="left"/>
                    <w:tabs>
                      <w:tab w:pos="580" w:val="left"/>
                      <w:tab w:pos="1080" w:val="left"/>
                      <w:tab w:pos="1720" w:val="left"/>
                    </w:tabs>
                    <w:rPr>
                      <w:rFonts w:ascii="Arial" w:hAnsi="Arial" w:cs="Arial" w:eastAsia="Arial"/>
                      <w:sz w:val="48"/>
                      <w:szCs w:val="48"/>
                    </w:rPr>
                  </w:pPr>
                  <w:rPr/>
                  <w:r>
                    <w:rPr>
                      <w:rFonts w:ascii="Arial" w:hAnsi="Arial" w:cs="Arial" w:eastAsia="Arial"/>
                      <w:sz w:val="48"/>
                      <w:szCs w:val="48"/>
                      <w:color w:val="2F2F2F"/>
                      <w:spacing w:val="0"/>
                      <w:w w:val="38"/>
                    </w:rPr>
                    <w:t>ı</w:t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2F2F2F"/>
                      <w:spacing w:val="0"/>
                      <w:w w:val="100"/>
                    </w:rPr>
                    <w:tab/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2F2F2F"/>
                      <w:spacing w:val="0"/>
                      <w:w w:val="100"/>
                    </w:rPr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545454"/>
                      <w:spacing w:val="0"/>
                      <w:w w:val="38"/>
                    </w:rPr>
                    <w:t>ı</w:t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545454"/>
                      <w:spacing w:val="-43"/>
                      <w:w w:val="38"/>
                    </w:rPr>
                    <w:t> </w:t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545454"/>
                      <w:spacing w:val="0"/>
                      <w:w w:val="100"/>
                    </w:rPr>
                    <w:tab/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545454"/>
                      <w:spacing w:val="0"/>
                      <w:w w:val="100"/>
                    </w:rPr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959595"/>
                      <w:spacing w:val="0"/>
                      <w:w w:val="55"/>
                    </w:rPr>
                    <w:t>ı</w:t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959595"/>
                      <w:spacing w:val="0"/>
                      <w:w w:val="100"/>
                    </w:rPr>
                    <w:tab/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959595"/>
                      <w:spacing w:val="0"/>
                      <w:w w:val="100"/>
                    </w:rPr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2F2F2F"/>
                      <w:spacing w:val="-7"/>
                      <w:w w:val="55"/>
                    </w:rPr>
                    <w:t>,</w:t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AEAFAF"/>
                      <w:spacing w:val="0"/>
                      <w:w w:val="228"/>
                    </w:rPr>
                    <w:t>-</w:t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</w:rPr>
        <w:t>angı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Binada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12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-11"/>
          <w:w w:val="113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0"/>
          <w:w w:val="161"/>
        </w:rPr>
        <w:t>e: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5"/>
        </w:rPr>
        <w:t>Yapını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5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8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2"/>
          <w:position w:val="5"/>
        </w:rPr>
        <w:t>Şekl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6"/>
          <w:w w:val="102"/>
          <w:position w:val="5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757575"/>
          <w:spacing w:val="0"/>
          <w:w w:val="152"/>
          <w:position w:val="5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757575"/>
          <w:spacing w:val="0"/>
          <w:w w:val="100"/>
          <w:position w:val="5"/>
        </w:rPr>
        <w:tab/>
        <w:tab/>
      </w:r>
      <w:r>
        <w:rPr>
          <w:rFonts w:ascii="Times New Roman" w:hAnsi="Times New Roman" w:cs="Times New Roman" w:eastAsia="Times New Roman"/>
          <w:sz w:val="17"/>
          <w:szCs w:val="17"/>
          <w:color w:val="757575"/>
          <w:spacing w:val="0"/>
          <w:w w:val="100"/>
          <w:position w:val="5"/>
        </w:rPr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-4"/>
        </w:rPr>
        <w:t>Kullanım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39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-4"/>
        </w:rPr>
        <w:t>Şekli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41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-4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10"/>
          <w:position w:val="0"/>
        </w:rPr>
        <w:t>Betonan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-4"/>
          <w:w w:val="110"/>
          <w:position w:val="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0"/>
          <w:w w:val="110"/>
          <w:position w:val="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16"/>
          <w:w w:val="11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3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9"/>
          <w:w w:val="100"/>
          <w:position w:val="0"/>
        </w:rPr>
        <w:t>g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0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2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0"/>
        </w:rPr>
        <w:t>Ahşap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0"/>
        </w:rPr>
        <w:t>  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  <w:position w:val="0"/>
        </w:rPr>
        <w:t>Çelik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-2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  <w:position w:val="0"/>
        </w:rPr>
      </w:r>
      <w:r>
        <w:rPr>
          <w:rFonts w:ascii="Arial" w:hAnsi="Arial" w:cs="Arial" w:eastAsia="Arial"/>
          <w:sz w:val="27"/>
          <w:szCs w:val="27"/>
          <w:color w:val="2F2F2F"/>
          <w:spacing w:val="0"/>
          <w:w w:val="76"/>
          <w:i/>
          <w:position w:val="0"/>
        </w:rPr>
        <w:t>Di</w:t>
      </w:r>
      <w:r>
        <w:rPr>
          <w:rFonts w:ascii="Arial" w:hAnsi="Arial" w:cs="Arial" w:eastAsia="Arial"/>
          <w:sz w:val="27"/>
          <w:szCs w:val="27"/>
          <w:color w:val="000000"/>
          <w:spacing w:val="0"/>
          <w:w w:val="100"/>
          <w:position w:val="0"/>
        </w:rPr>
      </w:r>
    </w:p>
    <w:p>
      <w:pPr>
        <w:spacing w:before="38" w:after="0" w:line="240" w:lineRule="auto"/>
        <w:ind w:left="6714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Yangını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Kontrol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Altına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Alma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13"/>
        </w:rPr>
        <w:t>Saati: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24"/>
          <w:w w:val="11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13"/>
        </w:rPr>
        <w:t>20:58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32" w:after="0" w:line="277" w:lineRule="auto"/>
        <w:ind w:left="93" w:right="4277"/>
        <w:jc w:val="center"/>
        <w:tabs>
          <w:tab w:pos="2120" w:val="left"/>
          <w:tab w:pos="568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26"/>
          <w:szCs w:val="26"/>
          <w:color w:val="646667"/>
          <w:w w:val="70"/>
        </w:rPr>
        <w:t>iv</w:t>
      </w:r>
      <w:r>
        <w:rPr>
          <w:rFonts w:ascii="Times New Roman" w:hAnsi="Times New Roman" w:cs="Times New Roman" w:eastAsia="Times New Roman"/>
          <w:sz w:val="26"/>
          <w:szCs w:val="26"/>
          <w:color w:val="646667"/>
          <w:spacing w:val="-4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ana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Şeyin: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</w:rPr>
        <w:t>1)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</w:rPr>
        <w:t>ahibi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!Kiracı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8"/>
        </w:rPr>
        <w:t>Kullanan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79"/>
        </w:rPr>
        <w:t>mir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-7"/>
          <w:w w:val="179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646667"/>
          <w:spacing w:val="0"/>
          <w:w w:val="95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646667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</w:rPr>
        <w:t>Çvş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Mustafa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8"/>
        </w:rPr>
        <w:t>KARAARSLAN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4" w:after="0" w:line="240" w:lineRule="auto"/>
        <w:ind w:left="2248" w:right="-20"/>
        <w:jc w:val="left"/>
        <w:tabs>
          <w:tab w:pos="4760" w:val="left"/>
          <w:tab w:pos="756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222"/>
        </w:rPr>
        <w:t>raç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-53"/>
          <w:w w:val="22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70"/>
        </w:rPr>
        <w:t>1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95"/>
        </w:rPr>
        <w:t>ıkı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95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-36"/>
          <w:w w:val="19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20:51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Varı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7"/>
        </w:rPr>
        <w:t>:20:57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6" w:after="0" w:line="240" w:lineRule="auto"/>
        <w:ind w:left="132" w:right="-20"/>
        <w:jc w:val="left"/>
        <w:tabs>
          <w:tab w:pos="214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0"/>
          <w:w w:val="100"/>
          <w:position w:val="1"/>
        </w:rPr>
        <w:t>G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-1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1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8"/>
          <w:w w:val="100"/>
          <w:position w:val="1"/>
        </w:rPr>
        <w:t>d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0"/>
          <w:w w:val="100"/>
          <w:position w:val="1"/>
        </w:rPr>
        <w:t>en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  <w:position w:val="0"/>
        </w:rPr>
        <w:t>Araç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3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0"/>
        </w:rPr>
        <w:t>Plakası: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0"/>
        </w:rPr>
        <w:t>35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2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0"/>
        </w:rPr>
        <w:t>EC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2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4"/>
          <w:position w:val="0"/>
        </w:rPr>
        <w:t>681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15" w:after="0" w:line="240" w:lineRule="auto"/>
        <w:ind w:left="127" w:right="-20"/>
        <w:jc w:val="left"/>
        <w:tabs>
          <w:tab w:pos="468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646667"/>
          <w:w w:val="75"/>
          <w:position w:val="3"/>
        </w:rPr>
        <w:t>[</w:t>
      </w:r>
      <w:r>
        <w:rPr>
          <w:rFonts w:ascii="Times New Roman" w:hAnsi="Times New Roman" w:cs="Times New Roman" w:eastAsia="Times New Roman"/>
          <w:sz w:val="18"/>
          <w:szCs w:val="18"/>
          <w:color w:val="646667"/>
          <w:w w:val="74"/>
          <w:position w:val="3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646667"/>
          <w:spacing w:val="-22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3"/>
        </w:rPr>
        <w:t>kibin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-38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3"/>
        </w:rPr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9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0"/>
        </w:rPr>
        <w:t>lektri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4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0"/>
        </w:rPr>
        <w:t>Arıza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4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  <w:position w:val="0"/>
        </w:rPr>
        <w:t>Geli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2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7"/>
          <w:position w:val="0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31" w:after="0" w:line="240" w:lineRule="auto"/>
        <w:ind w:left="4681" w:right="4849"/>
        <w:jc w:val="center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112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10"/>
          <w:w w:val="100"/>
        </w:rPr>
        <w:t>G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-4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li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6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26" w:after="0" w:line="275" w:lineRule="auto"/>
        <w:ind w:left="2162" w:right="4489" w:firstLine="2531"/>
        <w:jc w:val="left"/>
        <w:tabs>
          <w:tab w:pos="468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3"/>
          <w:w w:val="107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7"/>
        </w:rPr>
        <w:t>mniyet-Jandarma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12"/>
          <w:w w:val="10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19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1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</w:rPr>
        <w:t>Sayı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4"/>
          <w:w w:val="100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1F1F1F"/>
          <w:spacing w:val="0"/>
          <w:w w:val="100"/>
        </w:rPr>
        <w:t>ı:</w:t>
      </w:r>
      <w:r>
        <w:rPr>
          <w:rFonts w:ascii="Times New Roman" w:hAnsi="Times New Roman" w:cs="Times New Roman" w:eastAsia="Times New Roman"/>
          <w:sz w:val="18"/>
          <w:szCs w:val="18"/>
          <w:color w:val="1F1F1F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1F1F1F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3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1"/>
        </w:rPr>
        <w:t>Doğal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-1"/>
          <w:w w:val="100"/>
          <w:position w:val="1"/>
        </w:rPr>
        <w:t>g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0"/>
          <w:w w:val="100"/>
          <w:position w:val="1"/>
        </w:rPr>
        <w:t>az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1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1"/>
        </w:rPr>
        <w:t>Ekibi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3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1"/>
        </w:rPr>
        <w:t>Geli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1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3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7"/>
          <w:position w:val="1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221" w:lineRule="exact"/>
        <w:ind w:left="127" w:right="-20"/>
        <w:jc w:val="left"/>
        <w:tabs>
          <w:tab w:pos="2280" w:val="left"/>
          <w:tab w:pos="4660" w:val="left"/>
          <w:tab w:pos="756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27"/>
          <w:szCs w:val="27"/>
          <w:color w:val="646667"/>
          <w:w w:val="50"/>
          <w:position w:val="1"/>
        </w:rPr>
        <w:t>lY</w:t>
      </w:r>
      <w:r>
        <w:rPr>
          <w:rFonts w:ascii="Times New Roman" w:hAnsi="Times New Roman" w:cs="Times New Roman" w:eastAsia="Times New Roman"/>
          <w:sz w:val="27"/>
          <w:szCs w:val="27"/>
          <w:color w:val="646667"/>
          <w:spacing w:val="-4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-4"/>
          <w:w w:val="96"/>
          <w:position w:val="1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4"/>
          <w:w w:val="96"/>
          <w:position w:val="1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C1C3C3"/>
          <w:spacing w:val="0"/>
          <w:w w:val="96"/>
          <w:position w:val="1"/>
        </w:rPr>
        <w:t>·</w:t>
      </w:r>
      <w:r>
        <w:rPr>
          <w:rFonts w:ascii="Times New Roman" w:hAnsi="Times New Roman" w:cs="Times New Roman" w:eastAsia="Times New Roman"/>
          <w:sz w:val="18"/>
          <w:szCs w:val="18"/>
          <w:color w:val="C1C3C3"/>
          <w:spacing w:val="-10"/>
          <w:w w:val="96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0"/>
          <w:w w:val="100"/>
          <w:position w:val="1"/>
        </w:rPr>
        <w:t>·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-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1"/>
        </w:rPr>
        <w:t>·ncı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3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1"/>
        </w:rPr>
        <w:t>Eki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1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2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1"/>
        </w:rPr>
        <w:t>Gitmişse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293"/>
          <w:position w:val="0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10"/>
          <w:w w:val="295"/>
          <w:position w:val="0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1F1F1F"/>
          <w:spacing w:val="9"/>
          <w:w w:val="69"/>
          <w:position w:val="0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0"/>
          <w:w w:val="120"/>
          <w:position w:val="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0"/>
        </w:rPr>
        <w:t>Saati: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-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1"/>
        </w:rPr>
        <w:t>!A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-1"/>
          <w:w w:val="100"/>
          <w:position w:val="1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0"/>
          <w:w w:val="100"/>
          <w:position w:val="1"/>
        </w:rPr>
        <w:t>aç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-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1"/>
        </w:rPr>
        <w:t>Sayısı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-3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2"/>
        </w:rPr>
        <w:t>Personel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9"/>
          <w:position w:val="2"/>
        </w:rPr>
        <w:t>Sayısı: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12" w:after="0" w:line="240" w:lineRule="auto"/>
        <w:ind w:left="2162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Döııtı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9"/>
        </w:rPr>
        <w:t>Saat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4"/>
          <w:w w:val="109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0"/>
          <w:w w:val="95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31" w:after="0" w:line="240" w:lineRule="auto"/>
        <w:ind w:left="2162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</w:rPr>
        <w:t>Yardıma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7"/>
        </w:rPr>
        <w:t>Plakası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31" w:after="0" w:line="240" w:lineRule="auto"/>
        <w:ind w:left="2167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Amirini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8"/>
        </w:rPr>
        <w:t>Adı-Soyadı: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30" w:after="0" w:line="263" w:lineRule="auto"/>
        <w:ind w:left="132" w:right="2912" w:firstLine="-5"/>
        <w:jc w:val="left"/>
        <w:tabs>
          <w:tab w:pos="216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5.582388pt;margin-top:23.340454pt;width:3.5964pt;height:20pt;mso-position-horizontal-relative:page;mso-position-vertical-relative:paragraph;z-index:-14818" type="#_x0000_t202" filled="f" stroked="f">
            <v:textbox inset="0,0,0,0">
              <w:txbxContent>
                <w:p>
                  <w:pPr>
                    <w:spacing w:before="0" w:after="0" w:line="400" w:lineRule="exact"/>
                    <w:ind w:right="-100"/>
                    <w:jc w:val="left"/>
                    <w:rPr>
                      <w:rFonts w:ascii="Times New Roman" w:hAnsi="Times New Roman" w:cs="Times New Roman" w:eastAsia="Times New Roman"/>
                      <w:sz w:val="40"/>
                      <w:szCs w:val="40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40"/>
                      <w:szCs w:val="40"/>
                      <w:color w:val="C1C3C3"/>
                      <w:spacing w:val="0"/>
                      <w:w w:val="54"/>
                    </w:rPr>
                    <w:t>!</w:t>
                  </w:r>
                  <w:r>
                    <w:rPr>
                      <w:rFonts w:ascii="Times New Roman" w:hAnsi="Times New Roman" w:cs="Times New Roman" w:eastAsia="Times New Roman"/>
                      <w:sz w:val="40"/>
                      <w:szCs w:val="40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8"/>
          <w:szCs w:val="18"/>
          <w:color w:val="545454"/>
          <w:w w:val="99"/>
        </w:rPr>
        <w:t>:Ola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w w:val="100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Görüldüğü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1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4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1"/>
        </w:rPr>
        <w:t>yerine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9"/>
          <w:position w:val="1"/>
        </w:rPr>
        <w:t>varıldığında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9"/>
          <w:position w:val="1"/>
        </w:rPr>
        <w:t>,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9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1"/>
        </w:rPr>
        <w:t>alevii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4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1"/>
        </w:rPr>
        <w:t>v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2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1"/>
        </w:rPr>
        <w:t>dumanlı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1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1"/>
        </w:rPr>
        <w:t>bi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1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1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1"/>
        </w:rPr>
        <w:t>şekilde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1"/>
        </w:rPr>
        <w:t>yanmakta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1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1"/>
        </w:rPr>
        <w:t>olduğ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1"/>
        </w:rPr>
        <w:t>u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8"/>
          <w:position w:val="1"/>
        </w:rPr>
        <w:t>görüldü.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8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0"/>
          <w:w w:val="84"/>
          <w:position w:val="0"/>
        </w:rPr>
        <w:t>[D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-2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2"/>
          <w:position w:val="0"/>
        </w:rPr>
        <w:t>urum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11" w:after="0" w:line="175" w:lineRule="exact"/>
        <w:ind w:left="4669" w:right="4231"/>
        <w:jc w:val="center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7"/>
          <w:position w:val="-3"/>
        </w:rPr>
        <w:t>Söndürmede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21"/>
          <w:w w:val="107"/>
          <w:position w:val="-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7"/>
          <w:position w:val="-3"/>
        </w:rPr>
        <w:t>Kullanıla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7"/>
          <w:position w:val="-3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9"/>
          <w:w w:val="107"/>
          <w:position w:val="-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7"/>
          <w:position w:val="-3"/>
        </w:rPr>
        <w:t>söndürücü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300" w:lineRule="exact"/>
        <w:ind w:left="259" w:right="-20"/>
        <w:jc w:val="left"/>
        <w:tabs>
          <w:tab w:pos="2880" w:val="left"/>
          <w:tab w:pos="5400" w:val="left"/>
          <w:tab w:pos="6520" w:val="left"/>
          <w:tab w:pos="8080" w:val="left"/>
          <w:tab w:pos="974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9"/>
          <w:position w:val="1"/>
        </w:rPr>
        <w:t>öndürme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9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1"/>
        </w:rPr>
        <w:t>Türü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-2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1"/>
        </w:rPr>
        <w:t>Su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3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1"/>
        </w:rPr>
        <w:t>ile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1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13"/>
          <w:position w:val="1"/>
        </w:rPr>
        <w:t>söndürme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13"/>
          <w:position w:val="1"/>
        </w:rPr>
        <w:t>Sum3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-17"/>
          <w:w w:val="113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13"/>
          <w:position w:val="1"/>
        </w:rPr>
        <w:t>TKöpükKg.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1"/>
        </w:rPr>
        <w:t>TK.K.T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1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1"/>
        </w:rPr>
        <w:t>Kg.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-1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32"/>
          <w:szCs w:val="32"/>
          <w:color w:val="444444"/>
          <w:spacing w:val="0"/>
          <w:w w:val="81"/>
          <w:i/>
          <w:position w:val="1"/>
        </w:rPr>
        <w:t>ıcoı</w:t>
      </w:r>
      <w:r>
        <w:rPr>
          <w:rFonts w:ascii="Times New Roman" w:hAnsi="Times New Roman" w:cs="Times New Roman" w:eastAsia="Times New Roman"/>
          <w:sz w:val="32"/>
          <w:szCs w:val="32"/>
          <w:color w:val="444444"/>
          <w:spacing w:val="-14"/>
          <w:w w:val="81"/>
          <w:i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4"/>
          <w:position w:val="1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-8"/>
          <w:w w:val="104"/>
          <w:position w:val="1"/>
        </w:rPr>
        <w:t>g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0"/>
          <w:w w:val="146"/>
          <w:position w:val="1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8" w:after="0" w:line="240" w:lineRule="auto"/>
        <w:ind w:left="141" w:right="-20"/>
        <w:jc w:val="left"/>
        <w:tabs>
          <w:tab w:pos="5600" w:val="left"/>
          <w:tab w:pos="6580" w:val="left"/>
          <w:tab w:pos="8140" w:val="left"/>
          <w:tab w:pos="974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AEAFAF"/>
          <w:spacing w:val="0"/>
          <w:w w:val="46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AEAFA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AEAFAF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3"/>
        </w:rPr>
        <w:t>2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-38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54"/>
          <w:position w:val="1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-22"/>
          <w:w w:val="54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8"/>
          <w:szCs w:val="18"/>
          <w:color w:val="646667"/>
          <w:spacing w:val="0"/>
          <w:w w:val="54"/>
          <w:position w:val="2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646667"/>
          <w:spacing w:val="-22"/>
          <w:w w:val="54"/>
          <w:position w:val="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46667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646667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54"/>
          <w:position w:val="0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201" w:lineRule="exact"/>
        <w:ind w:left="2181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-1"/>
        </w:rPr>
        <w:t>Yangında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1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-1"/>
        </w:rPr>
        <w:t>bi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2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-1"/>
        </w:rPr>
        <w:t>mikta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-1"/>
        </w:rPr>
        <w:t>atı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-1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3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-1"/>
        </w:rPr>
        <w:t>çö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-1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3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8"/>
          <w:position w:val="-1"/>
        </w:rPr>
        <w:t>yannııştı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2"/>
          <w:w w:val="109"/>
          <w:position w:val="-1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0"/>
          <w:w w:val="97"/>
          <w:position w:val="-1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pgSz w:w="11920" w:h="16840"/>
          <w:pgMar w:top="640" w:bottom="280" w:left="180" w:right="0"/>
        </w:sectPr>
      </w:pPr>
      <w:rPr/>
    </w:p>
    <w:p>
      <w:pPr>
        <w:spacing w:before="11" w:after="0" w:line="230" w:lineRule="atLeast"/>
        <w:ind w:left="146" w:right="-51" w:firstLine="-5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0"/>
          <w:w w:val="100"/>
        </w:rPr>
        <w:t>önd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tirme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7"/>
        </w:rPr>
        <w:t>Sonundaki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4"/>
        </w:rPr>
        <w:t>Durumu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25" w:after="0" w:line="240" w:lineRule="auto"/>
        <w:ind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</w:rPr>
        <w:t>Tahmini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9"/>
        </w:rPr>
        <w:t>zarar-ziyan: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15"/>
          <w:w w:val="10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Maddi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7"/>
        </w:rPr>
        <w:t>yoktu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2"/>
          <w:w w:val="108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0"/>
          <w:w w:val="121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300" w:bottom="280" w:left="180" w:right="0"/>
          <w:cols w:num="2" w:equalWidth="0">
            <w:col w:w="1722" w:space="450"/>
            <w:col w:w="9568"/>
          </w:cols>
        </w:sectPr>
      </w:pPr>
      <w:rPr/>
    </w:p>
    <w:p>
      <w:pPr>
        <w:spacing w:before="14" w:after="0" w:line="350" w:lineRule="exact"/>
        <w:ind w:left="151" w:right="-20"/>
        <w:jc w:val="left"/>
        <w:tabs>
          <w:tab w:pos="218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Arial" w:hAnsi="Arial" w:cs="Arial" w:eastAsia="Arial"/>
          <w:sz w:val="31"/>
          <w:szCs w:val="31"/>
          <w:color w:val="AEAFAF"/>
          <w:spacing w:val="0"/>
          <w:w w:val="51"/>
          <w:position w:val="-1"/>
        </w:rPr>
        <w:t>ı</w:t>
      </w:r>
      <w:r>
        <w:rPr>
          <w:rFonts w:ascii="Arial" w:hAnsi="Arial" w:cs="Arial" w:eastAsia="Arial"/>
          <w:sz w:val="31"/>
          <w:szCs w:val="31"/>
          <w:color w:val="AEAFAF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31"/>
          <w:szCs w:val="31"/>
          <w:color w:val="AEAFAF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2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2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15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2"/>
        </w:rPr>
        <w:t>yerinde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41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  <w:position w:val="2"/>
        </w:rPr>
        <w:t>yapıla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  <w:position w:val="2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25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10"/>
          <w:position w:val="2"/>
        </w:rPr>
        <w:t>tetkikte;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27"/>
          <w:w w:val="110"/>
          <w:position w:val="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2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2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24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7"/>
          <w:position w:val="2"/>
        </w:rPr>
        <w:t>başlangıcını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7"/>
          <w:position w:val="2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35"/>
          <w:w w:val="107"/>
          <w:position w:val="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2"/>
        </w:rPr>
        <w:t>yo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2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3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2"/>
        </w:rPr>
        <w:t>kenarında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45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2"/>
        </w:rPr>
        <w:t>buluna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2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28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2"/>
        </w:rPr>
        <w:t>atı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2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2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2"/>
        </w:rPr>
        <w:t>çöplerde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28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2"/>
        </w:rPr>
        <w:t>olduğ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2"/>
        </w:rPr>
        <w:t>u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15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2"/>
        </w:rPr>
        <w:t>görülmü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2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27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7"/>
          <w:position w:val="2"/>
        </w:rPr>
        <w:t>olup,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208" w:lineRule="exact"/>
        <w:ind w:left="146" w:right="-20"/>
        <w:jc w:val="left"/>
        <w:tabs>
          <w:tab w:pos="226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959595"/>
          <w:w w:val="229"/>
          <w:position w:val="-1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959595"/>
          <w:spacing w:val="-2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-1"/>
        </w:rPr>
        <w:t>angı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3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-1"/>
        </w:rPr>
        <w:t>Çıkı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3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-1"/>
        </w:rPr>
        <w:t>Nedeni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-1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0"/>
          <w:w w:val="229"/>
          <w:position w:val="3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11"/>
          <w:w w:val="230"/>
          <w:position w:val="3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5"/>
          <w:position w:val="3"/>
        </w:rPr>
        <w:t>ıla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6"/>
          <w:position w:val="3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11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9"/>
          <w:position w:val="3"/>
        </w:rPr>
        <w:t>araştırma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9"/>
          <w:position w:val="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4"/>
          <w:w w:val="109"/>
          <w:position w:val="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3"/>
        </w:rPr>
        <w:t>v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3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19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8"/>
          <w:position w:val="3"/>
        </w:rPr>
        <w:t>soruşturma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8"/>
          <w:position w:val="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13"/>
          <w:w w:val="108"/>
          <w:position w:val="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8"/>
          <w:position w:val="3"/>
        </w:rPr>
        <w:t>neticesinde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8"/>
          <w:position w:val="3"/>
        </w:rPr>
        <w:t>,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8"/>
          <w:position w:val="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4"/>
          <w:w w:val="108"/>
          <w:position w:val="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3"/>
        </w:rPr>
        <w:t>kimliği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3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6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3"/>
        </w:rPr>
        <w:t>belirsiz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41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3"/>
        </w:rPr>
        <w:t>kişi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21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3"/>
        </w:rPr>
        <w:t>veya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35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3"/>
        </w:rPr>
        <w:t>kişileri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3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3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4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3"/>
        </w:rPr>
        <w:t>döktükleri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3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11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3"/>
        </w:rPr>
        <w:t>çöpleri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3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4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3"/>
        </w:rPr>
        <w:t>herhangi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35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4"/>
          <w:position w:val="3"/>
        </w:rPr>
        <w:t>bir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203" w:lineRule="exact"/>
        <w:ind w:left="2172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</w:rPr>
        <w:t>!sebeple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yakması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sonuc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çıktığı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8"/>
        </w:rPr>
        <w:t>kanaatine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10"/>
          <w:w w:val="10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7"/>
        </w:rPr>
        <w:t>varılmıştı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-2"/>
          <w:w w:val="108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757575"/>
          <w:spacing w:val="0"/>
          <w:w w:val="146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3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0" w:after="0" w:line="240" w:lineRule="auto"/>
        <w:ind w:left="151" w:right="-20"/>
        <w:jc w:val="left"/>
        <w:tabs>
          <w:tab w:pos="2220" w:val="left"/>
          <w:tab w:pos="676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igortalı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33"/>
        </w:rPr>
        <w:t>irketi.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33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4"/>
          <w:w w:val="13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Adı: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95"/>
          <w:position w:val="1"/>
        </w:rPr>
        <w:t>!Be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96"/>
          <w:position w:val="1"/>
        </w:rPr>
        <w:t>d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-3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10"/>
          <w:w w:val="110"/>
          <w:position w:val="1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81"/>
          <w:position w:val="1"/>
        </w:rPr>
        <w:t>H: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31" w:after="0" w:line="240" w:lineRule="auto"/>
        <w:ind w:left="155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raç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Gereç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6"/>
        </w:rPr>
        <w:t>Kaybı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31" w:after="0" w:line="240" w:lineRule="auto"/>
        <w:ind w:left="169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Yer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5"/>
        </w:rPr>
        <w:t>Kime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35" w:after="0" w:line="240" w:lineRule="auto"/>
        <w:ind w:left="160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757575"/>
          <w:spacing w:val="-19"/>
          <w:w w:val="110"/>
          <w:i/>
        </w:rPr>
        <w:t>,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82"/>
          <w:i/>
        </w:rPr>
        <w:t>_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  <w:i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-8"/>
          <w:w w:val="100"/>
          <w:i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82"/>
          <w:i/>
        </w:rPr>
        <w:t>(-.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-47"/>
          <w:w w:val="182"/>
          <w:i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Edildi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4"/>
          <w:w w:val="111"/>
        </w:rPr>
        <w:t>ğ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58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5" w:after="0" w:line="240" w:lineRule="auto"/>
        <w:ind w:left="155" w:right="-20"/>
        <w:jc w:val="left"/>
        <w:tabs>
          <w:tab w:pos="2160" w:val="left"/>
          <w:tab w:pos="598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646667"/>
          <w:spacing w:val="0"/>
          <w:w w:val="100"/>
        </w:rPr>
        <w:t>'</w:t>
      </w:r>
      <w:r>
        <w:rPr>
          <w:rFonts w:ascii="Times New Roman" w:hAnsi="Times New Roman" w:cs="Times New Roman" w:eastAsia="Times New Roman"/>
          <w:sz w:val="18"/>
          <w:szCs w:val="18"/>
          <w:color w:val="646667"/>
          <w:spacing w:val="9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kiu.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ü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Dönüşü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</w:rPr>
        <w:t>h'arih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</w:rPr>
        <w:t>   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15"/>
          <w:position w:val="1"/>
        </w:rPr>
        <w:t>:07.05.2017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0"/>
          <w:w w:val="100"/>
          <w:position w:val="3"/>
        </w:rPr>
        <w:t>-Saa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9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3"/>
        </w:rPr>
        <w:t>ti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5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0"/>
          <w:w w:val="143"/>
          <w:position w:val="3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-30"/>
          <w:w w:val="143"/>
          <w:position w:val="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7"/>
          <w:position w:val="3"/>
        </w:rPr>
        <w:t>2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5"/>
          <w:w w:val="107"/>
          <w:position w:val="3"/>
        </w:rPr>
        <w:t>1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8"/>
          <w:position w:val="3"/>
        </w:rPr>
        <w:t>:40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6" w:after="0" w:line="240" w:lineRule="auto"/>
        <w:ind w:left="269" w:right="-20"/>
        <w:jc w:val="left"/>
        <w:tabs>
          <w:tab w:pos="1100" w:val="left"/>
          <w:tab w:pos="866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Varsa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Ölü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  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Yaralı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</w:rPr>
        <w:t>!GiDE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7"/>
          <w:w w:val="94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94"/>
        </w:rPr>
        <w:t>KLP: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10"/>
          <w:w w:val="9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4"/>
          <w:w w:val="100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-3"/>
          <w:w w:val="10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-5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b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4"/>
          <w:w w:val="10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4"/>
          <w:w w:val="100"/>
        </w:rPr>
        <w:t>ğ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la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Grubu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3.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Posta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6"/>
          <w:position w:val="2"/>
        </w:rPr>
        <w:t>ONAYLA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10"/>
          <w:w w:val="107"/>
          <w:position w:val="2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1"/>
          <w:position w:val="2"/>
        </w:rPr>
        <w:t>AN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81" w:after="0" w:line="197" w:lineRule="exact"/>
        <w:ind w:left="2351" w:right="-20"/>
        <w:jc w:val="left"/>
        <w:rPr>
          <w:rFonts w:ascii="Times New Roman" w:hAnsi="Times New Roman" w:cs="Times New Roman" w:eastAsia="Times New Roman"/>
          <w:sz w:val="109"/>
          <w:szCs w:val="109"/>
        </w:rPr>
      </w:pPr>
      <w:rPr/>
      <w:r>
        <w:rPr>
          <w:rFonts w:ascii="Times New Roman" w:hAnsi="Times New Roman" w:cs="Times New Roman" w:eastAsia="Times New Roman"/>
          <w:sz w:val="109"/>
          <w:szCs w:val="109"/>
          <w:color w:val="333D6B"/>
          <w:w w:val="38"/>
          <w:position w:val="-86"/>
        </w:rPr>
        <w:t>,.</w:t>
      </w:r>
      <w:r>
        <w:rPr>
          <w:rFonts w:ascii="Times New Roman" w:hAnsi="Times New Roman" w:cs="Times New Roman" w:eastAsia="Times New Roman"/>
          <w:sz w:val="109"/>
          <w:szCs w:val="109"/>
          <w:color w:val="333D6B"/>
          <w:spacing w:val="-125"/>
          <w:w w:val="37"/>
          <w:position w:val="-86"/>
        </w:rPr>
        <w:t>:</w:t>
      </w:r>
      <w:r>
        <w:rPr>
          <w:rFonts w:ascii="Times New Roman" w:hAnsi="Times New Roman" w:cs="Times New Roman" w:eastAsia="Times New Roman"/>
          <w:sz w:val="109"/>
          <w:szCs w:val="109"/>
          <w:color w:val="283485"/>
          <w:spacing w:val="0"/>
          <w:w w:val="73"/>
          <w:position w:val="-86"/>
        </w:rPr>
        <w:t>m</w:t>
      </w:r>
      <w:r>
        <w:rPr>
          <w:rFonts w:ascii="Times New Roman" w:hAnsi="Times New Roman" w:cs="Times New Roman" w:eastAsia="Times New Roman"/>
          <w:sz w:val="109"/>
          <w:szCs w:val="10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300" w:bottom="280" w:left="180" w:right="0"/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6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79" w:lineRule="exact"/>
        <w:ind w:left="217" w:right="-67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8"/>
          <w:position w:val="-10"/>
        </w:rPr>
        <w:t>İtfaiyeci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572" w:lineRule="exact"/>
        <w:ind w:right="-115"/>
        <w:jc w:val="left"/>
        <w:rPr>
          <w:rFonts w:ascii="Arial" w:hAnsi="Arial" w:cs="Arial" w:eastAsia="Arial"/>
          <w:sz w:val="22"/>
          <w:szCs w:val="22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50"/>
          <w:szCs w:val="50"/>
          <w:color w:val="444444"/>
          <w:w w:val="106"/>
          <w:position w:val="-1"/>
        </w:rPr>
        <w:t>::iş</w:t>
      </w:r>
      <w:r>
        <w:rPr>
          <w:rFonts w:ascii="Times New Roman" w:hAnsi="Times New Roman" w:cs="Times New Roman" w:eastAsia="Times New Roman"/>
          <w:sz w:val="50"/>
          <w:szCs w:val="50"/>
          <w:color w:val="444444"/>
          <w:spacing w:val="-12"/>
          <w:w w:val="106"/>
          <w:position w:val="-1"/>
        </w:rPr>
        <w:t>"</w:t>
      </w:r>
      <w:r>
        <w:rPr>
          <w:rFonts w:ascii="Arial" w:hAnsi="Arial" w:cs="Arial" w:eastAsia="Arial"/>
          <w:sz w:val="22"/>
          <w:szCs w:val="22"/>
          <w:color w:val="444444"/>
          <w:spacing w:val="0"/>
          <w:w w:val="80"/>
          <w:position w:val="-1"/>
        </w:rPr>
        <w:t>O</w:t>
      </w:r>
      <w:r>
        <w:rPr>
          <w:rFonts w:ascii="Arial" w:hAnsi="Arial" w:cs="Arial" w:eastAsia="Arial"/>
          <w:sz w:val="22"/>
          <w:szCs w:val="22"/>
          <w:color w:val="000000"/>
          <w:spacing w:val="0"/>
          <w:w w:val="100"/>
          <w:position w:val="0"/>
        </w:rPr>
      </w:r>
    </w:p>
    <w:p>
      <w:pPr>
        <w:spacing w:before="4" w:after="0" w:line="150" w:lineRule="exact"/>
        <w:jc w:val="left"/>
        <w:rPr>
          <w:sz w:val="15"/>
          <w:szCs w:val="15"/>
        </w:rPr>
      </w:pPr>
      <w:rPr/>
      <w:r>
        <w:rPr/>
        <w:br w:type="column"/>
      </w:r>
      <w:r>
        <w:rPr>
          <w:sz w:val="15"/>
          <w:szCs w:val="15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402" w:lineRule="exact"/>
        <w:ind w:right="-115"/>
        <w:jc w:val="left"/>
        <w:rPr>
          <w:rFonts w:ascii="Times New Roman" w:hAnsi="Times New Roman" w:cs="Times New Roman" w:eastAsia="Times New Roman"/>
          <w:sz w:val="50"/>
          <w:szCs w:val="50"/>
        </w:rPr>
      </w:pPr>
      <w:rPr/>
      <w:r>
        <w:rPr>
          <w:rFonts w:ascii="Times New Roman" w:hAnsi="Times New Roman" w:cs="Times New Roman" w:eastAsia="Times New Roman"/>
          <w:sz w:val="50"/>
          <w:szCs w:val="50"/>
          <w:color w:val="545454"/>
          <w:spacing w:val="0"/>
          <w:w w:val="43"/>
          <w:position w:val="-15"/>
        </w:rPr>
        <w:t>.şehir</w:t>
      </w:r>
      <w:r>
        <w:rPr>
          <w:rFonts w:ascii="Times New Roman" w:hAnsi="Times New Roman" w:cs="Times New Roman" w:eastAsia="Times New Roman"/>
          <w:sz w:val="50"/>
          <w:szCs w:val="50"/>
          <w:color w:val="000000"/>
          <w:spacing w:val="0"/>
          <w:w w:val="100"/>
          <w:position w:val="0"/>
        </w:rPr>
      </w:r>
    </w:p>
    <w:p>
      <w:pPr>
        <w:spacing w:before="0" w:after="0" w:line="184" w:lineRule="exact"/>
        <w:ind w:left="-34" w:right="5364"/>
        <w:jc w:val="center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Yangına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6"/>
        </w:rPr>
        <w:t>Koyan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21" w:after="0" w:line="182" w:lineRule="exact"/>
        <w:ind w:left="193" w:right="5712"/>
        <w:jc w:val="center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60.624847pt;margin-top:3.549266pt;width:39.566642pt;height:20.5pt;mso-position-horizontal-relative:page;mso-position-vertical-relative:paragraph;z-index:-14816" type="#_x0000_t202" filled="f" stroked="f">
            <v:textbox inset="0,0,0,0">
              <w:txbxContent>
                <w:p>
                  <w:pPr>
                    <w:spacing w:before="0" w:after="0" w:line="410" w:lineRule="exact"/>
                    <w:ind w:right="-101"/>
                    <w:jc w:val="left"/>
                    <w:rPr>
                      <w:rFonts w:ascii="Arial" w:hAnsi="Arial" w:cs="Arial" w:eastAsia="Arial"/>
                      <w:sz w:val="41"/>
                      <w:szCs w:val="41"/>
                    </w:rPr>
                  </w:pPr>
                  <w:rPr/>
                  <w:r>
                    <w:rPr>
                      <w:rFonts w:ascii="Arial" w:hAnsi="Arial" w:cs="Arial" w:eastAsia="Arial"/>
                      <w:sz w:val="41"/>
                      <w:szCs w:val="41"/>
                      <w:color w:val="2F2F2F"/>
                      <w:w w:val="47"/>
                    </w:rPr>
                    <w:t>Ma'ı</w:t>
                  </w:r>
                  <w:r>
                    <w:rPr>
                      <w:rFonts w:ascii="Arial" w:hAnsi="Arial" w:cs="Arial" w:eastAsia="Arial"/>
                      <w:sz w:val="41"/>
                      <w:szCs w:val="41"/>
                      <w:color w:val="2F2F2F"/>
                      <w:spacing w:val="-59"/>
                      <w:w w:val="100"/>
                    </w:rPr>
                    <w:t> </w:t>
                  </w:r>
                  <w:r>
                    <w:rPr>
                      <w:rFonts w:ascii="Arial" w:hAnsi="Arial" w:cs="Arial" w:eastAsia="Arial"/>
                      <w:sz w:val="41"/>
                      <w:szCs w:val="41"/>
                      <w:color w:val="2F2F2F"/>
                      <w:spacing w:val="0"/>
                      <w:w w:val="47"/>
                    </w:rPr>
                    <w:t>3YV</w:t>
                  </w:r>
                  <w:r>
                    <w:rPr>
                      <w:rFonts w:ascii="Arial" w:hAnsi="Arial" w:cs="Arial" w:eastAsia="Arial"/>
                      <w:sz w:val="41"/>
                      <w:szCs w:val="41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-2"/>
        </w:rPr>
        <w:t>Eki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-2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41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6"/>
          <w:position w:val="-2"/>
        </w:rPr>
        <w:t>Amiri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285" w:lineRule="exact"/>
        <w:ind w:left="3819" w:right="2632"/>
        <w:jc w:val="center"/>
        <w:rPr>
          <w:rFonts w:ascii="Arial" w:hAnsi="Arial" w:cs="Arial" w:eastAsia="Arial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8"/>
          <w:szCs w:val="28"/>
          <w:color w:val="2F2F2F"/>
          <w:spacing w:val="0"/>
          <w:w w:val="61"/>
          <w:b/>
          <w:bCs/>
          <w:position w:val="3"/>
        </w:rPr>
        <w:t>1</w:t>
      </w:r>
      <w:r>
        <w:rPr>
          <w:rFonts w:ascii="Times New Roman" w:hAnsi="Times New Roman" w:cs="Times New Roman" w:eastAsia="Times New Roman"/>
          <w:sz w:val="28"/>
          <w:szCs w:val="28"/>
          <w:color w:val="2F2F2F"/>
          <w:spacing w:val="19"/>
          <w:w w:val="61"/>
          <w:b/>
          <w:bCs/>
          <w:position w:val="3"/>
        </w:rPr>
        <w:t> </w:t>
      </w:r>
      <w:r>
        <w:rPr>
          <w:rFonts w:ascii="Times New Roman" w:hAnsi="Times New Roman" w:cs="Times New Roman" w:eastAsia="Times New Roman"/>
          <w:sz w:val="27"/>
          <w:szCs w:val="27"/>
          <w:color w:val="2F2F2F"/>
          <w:spacing w:val="-15"/>
          <w:w w:val="73"/>
          <w:position w:val="3"/>
        </w:rPr>
        <w:t>1</w:t>
      </w:r>
      <w:r>
        <w:rPr>
          <w:rFonts w:ascii="Arial" w:hAnsi="Arial" w:cs="Arial" w:eastAsia="Arial"/>
          <w:sz w:val="21"/>
          <w:szCs w:val="21"/>
          <w:color w:val="2F2F2F"/>
          <w:spacing w:val="-35"/>
          <w:w w:val="111"/>
          <w:position w:val="-2"/>
        </w:rPr>
        <w:t>1</w:t>
      </w:r>
      <w:r>
        <w:rPr>
          <w:rFonts w:ascii="Arial" w:hAnsi="Arial" w:cs="Arial" w:eastAsia="Arial"/>
          <w:sz w:val="21"/>
          <w:szCs w:val="21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type w:val="continuous"/>
          <w:pgSz w:w="11920" w:h="16840"/>
          <w:pgMar w:top="300" w:bottom="280" w:left="180" w:right="0"/>
          <w:cols w:num="4" w:equalWidth="0">
            <w:col w:w="870" w:space="1368"/>
            <w:col w:w="998" w:space="154"/>
            <w:col w:w="483" w:space="972"/>
            <w:col w:w="6895"/>
          </w:cols>
        </w:sectPr>
      </w:pPr>
      <w:rPr/>
    </w:p>
    <w:p>
      <w:pPr>
        <w:spacing w:before="0" w:after="0" w:line="305" w:lineRule="exact"/>
        <w:ind w:left="2143" w:right="-97"/>
        <w:jc w:val="left"/>
        <w:tabs>
          <w:tab w:pos="3300" w:val="left"/>
        </w:tabs>
        <w:rPr>
          <w:rFonts w:ascii="Arial" w:hAnsi="Arial" w:cs="Arial" w:eastAsia="Arial"/>
          <w:sz w:val="21"/>
          <w:szCs w:val="21"/>
        </w:rPr>
      </w:pPr>
      <w:rPr/>
      <w:r>
        <w:rPr>
          <w:rFonts w:ascii="Arial" w:hAnsi="Arial" w:cs="Arial" w:eastAsia="Arial"/>
          <w:sz w:val="38"/>
          <w:szCs w:val="38"/>
          <w:color w:val="545454"/>
          <w:spacing w:val="4"/>
          <w:w w:val="61"/>
          <w:i/>
          <w:position w:val="-6"/>
        </w:rPr>
        <w:t>·</w:t>
      </w:r>
      <w:r>
        <w:rPr>
          <w:rFonts w:ascii="Arial" w:hAnsi="Arial" w:cs="Arial" w:eastAsia="Arial"/>
          <w:sz w:val="38"/>
          <w:szCs w:val="38"/>
          <w:color w:val="333D6B"/>
          <w:spacing w:val="0"/>
          <w:w w:val="61"/>
          <w:i/>
          <w:position w:val="-6"/>
        </w:rPr>
        <w:t>ı,r</w:t>
      </w:r>
      <w:r>
        <w:rPr>
          <w:rFonts w:ascii="Arial" w:hAnsi="Arial" w:cs="Arial" w:eastAsia="Arial"/>
          <w:sz w:val="38"/>
          <w:szCs w:val="38"/>
          <w:color w:val="333D6B"/>
          <w:spacing w:val="-4"/>
          <w:w w:val="61"/>
          <w:i/>
          <w:position w:val="-6"/>
        </w:rPr>
        <w:t>;</w:t>
      </w:r>
      <w:r>
        <w:rPr>
          <w:rFonts w:ascii="Arial" w:hAnsi="Arial" w:cs="Arial" w:eastAsia="Arial"/>
          <w:sz w:val="38"/>
          <w:szCs w:val="38"/>
          <w:color w:val="283485"/>
          <w:spacing w:val="0"/>
          <w:w w:val="61"/>
          <w:i/>
          <w:position w:val="-6"/>
        </w:rPr>
        <w:t>fli.IJ</w:t>
      </w:r>
      <w:r>
        <w:rPr>
          <w:rFonts w:ascii="Arial" w:hAnsi="Arial" w:cs="Arial" w:eastAsia="Arial"/>
          <w:sz w:val="38"/>
          <w:szCs w:val="38"/>
          <w:color w:val="283485"/>
          <w:spacing w:val="-52"/>
          <w:w w:val="61"/>
          <w:i/>
          <w:position w:val="-6"/>
        </w:rPr>
        <w:t> </w:t>
      </w:r>
      <w:r>
        <w:rPr>
          <w:rFonts w:ascii="Arial" w:hAnsi="Arial" w:cs="Arial" w:eastAsia="Arial"/>
          <w:sz w:val="38"/>
          <w:szCs w:val="38"/>
          <w:color w:val="283485"/>
          <w:spacing w:val="0"/>
          <w:w w:val="100"/>
          <w:i/>
          <w:position w:val="-6"/>
        </w:rPr>
        <w:tab/>
      </w:r>
      <w:r>
        <w:rPr>
          <w:rFonts w:ascii="Arial" w:hAnsi="Arial" w:cs="Arial" w:eastAsia="Arial"/>
          <w:sz w:val="38"/>
          <w:szCs w:val="38"/>
          <w:color w:val="283485"/>
          <w:spacing w:val="0"/>
          <w:w w:val="100"/>
          <w:i/>
          <w:position w:val="-6"/>
        </w:rPr>
      </w:r>
      <w:r>
        <w:rPr>
          <w:rFonts w:ascii="Arial" w:hAnsi="Arial" w:cs="Arial" w:eastAsia="Arial"/>
          <w:sz w:val="21"/>
          <w:szCs w:val="21"/>
          <w:color w:val="545454"/>
          <w:spacing w:val="0"/>
          <w:w w:val="100"/>
          <w:position w:val="-6"/>
        </w:rPr>
        <w:t>lar</w:t>
      </w:r>
      <w:r>
        <w:rPr>
          <w:rFonts w:ascii="Arial" w:hAnsi="Arial" w:cs="Arial" w:eastAsia="Arial"/>
          <w:sz w:val="21"/>
          <w:szCs w:val="21"/>
          <w:color w:val="545454"/>
          <w:spacing w:val="30"/>
          <w:w w:val="100"/>
          <w:position w:val="-6"/>
        </w:rPr>
        <w:t> </w:t>
      </w:r>
      <w:r>
        <w:rPr>
          <w:rFonts w:ascii="Arial" w:hAnsi="Arial" w:cs="Arial" w:eastAsia="Arial"/>
          <w:sz w:val="21"/>
          <w:szCs w:val="21"/>
          <w:color w:val="444444"/>
          <w:spacing w:val="0"/>
          <w:w w:val="100"/>
          <w:position w:val="-6"/>
        </w:rPr>
        <w:t>Amiri</w:t>
      </w:r>
      <w:r>
        <w:rPr>
          <w:rFonts w:ascii="Arial" w:hAnsi="Arial" w:cs="Arial" w:eastAsia="Arial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0" w:after="0" w:line="304" w:lineRule="exact"/>
        <w:ind w:left="2540" w:right="-20"/>
        <w:jc w:val="left"/>
        <w:rPr>
          <w:rFonts w:ascii="Times New Roman" w:hAnsi="Times New Roman" w:cs="Times New Roman" w:eastAsia="Times New Roman"/>
          <w:sz w:val="38"/>
          <w:szCs w:val="38"/>
        </w:rPr>
      </w:pPr>
      <w:rPr/>
      <w:r>
        <w:rPr>
          <w:rFonts w:ascii="Times New Roman" w:hAnsi="Times New Roman" w:cs="Times New Roman" w:eastAsia="Times New Roman"/>
          <w:sz w:val="38"/>
          <w:szCs w:val="38"/>
          <w:color w:val="151C69"/>
          <w:spacing w:val="0"/>
          <w:w w:val="12"/>
          <w:i/>
          <w:position w:val="2"/>
        </w:rPr>
        <w:t>·</w:t>
      </w:r>
      <w:r>
        <w:rPr>
          <w:rFonts w:ascii="Times New Roman" w:hAnsi="Times New Roman" w:cs="Times New Roman" w:eastAsia="Times New Roman"/>
          <w:sz w:val="38"/>
          <w:szCs w:val="38"/>
          <w:color w:val="151C69"/>
          <w:spacing w:val="0"/>
          <w:w w:val="12"/>
          <w:i/>
          <w:position w:val="2"/>
        </w:rPr>
        <w:t>       </w:t>
      </w:r>
      <w:r>
        <w:rPr>
          <w:rFonts w:ascii="Times New Roman" w:hAnsi="Times New Roman" w:cs="Times New Roman" w:eastAsia="Times New Roman"/>
          <w:sz w:val="38"/>
          <w:szCs w:val="38"/>
          <w:color w:val="151C69"/>
          <w:spacing w:val="1"/>
          <w:w w:val="12"/>
          <w:i/>
          <w:position w:val="2"/>
        </w:rPr>
        <w:t> </w:t>
      </w:r>
      <w:r>
        <w:rPr>
          <w:rFonts w:ascii="Times New Roman" w:hAnsi="Times New Roman" w:cs="Times New Roman" w:eastAsia="Times New Roman"/>
          <w:sz w:val="38"/>
          <w:szCs w:val="38"/>
          <w:color w:val="181DA5"/>
          <w:spacing w:val="0"/>
          <w:w w:val="90"/>
          <w:i/>
          <w:position w:val="2"/>
        </w:rPr>
        <w:t>w</w:t>
      </w:r>
      <w:r>
        <w:rPr>
          <w:rFonts w:ascii="Times New Roman" w:hAnsi="Times New Roman" w:cs="Times New Roman" w:eastAsia="Times New Roman"/>
          <w:sz w:val="38"/>
          <w:szCs w:val="38"/>
          <w:color w:val="181DA5"/>
          <w:spacing w:val="-36"/>
          <w:w w:val="91"/>
          <w:i/>
          <w:position w:val="2"/>
        </w:rPr>
        <w:t>r</w:t>
      </w:r>
      <w:r>
        <w:rPr>
          <w:rFonts w:ascii="Times New Roman" w:hAnsi="Times New Roman" w:cs="Times New Roman" w:eastAsia="Times New Roman"/>
          <w:sz w:val="38"/>
          <w:szCs w:val="38"/>
          <w:color w:val="3B468C"/>
          <w:spacing w:val="0"/>
          <w:w w:val="196"/>
          <w:i/>
          <w:position w:val="2"/>
        </w:rPr>
        <w:t>l</w:t>
      </w:r>
      <w:r>
        <w:rPr>
          <w:rFonts w:ascii="Times New Roman" w:hAnsi="Times New Roman" w:cs="Times New Roman" w:eastAsia="Times New Roman"/>
          <w:sz w:val="38"/>
          <w:szCs w:val="38"/>
          <w:color w:val="000000"/>
          <w:spacing w:val="0"/>
          <w:w w:val="100"/>
          <w:position w:val="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20" w:lineRule="exact"/>
        <w:ind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1"/>
        </w:rPr>
        <w:t>Must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86"/>
          <w:w w:val="100"/>
          <w:position w:val="-1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1"/>
        </w:rPr>
        <w:t>LAN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4" w:after="0" w:line="150" w:lineRule="exact"/>
        <w:jc w:val="left"/>
        <w:rPr>
          <w:sz w:val="15"/>
          <w:szCs w:val="15"/>
        </w:rPr>
      </w:pPr>
      <w:rPr/>
      <w:r>
        <w:rPr/>
        <w:br w:type="column"/>
      </w:r>
      <w:r>
        <w:rPr>
          <w:sz w:val="15"/>
          <w:szCs w:val="15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058" w:right="-20"/>
        <w:jc w:val="left"/>
        <w:rPr>
          <w:rFonts w:ascii="Courier New" w:hAnsi="Courier New" w:cs="Courier New" w:eastAsia="Courier New"/>
          <w:sz w:val="15"/>
          <w:szCs w:val="15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20.252289pt;margin-top:-7.70395pt;width:21.981331pt;height:41pt;mso-position-horizontal-relative:page;mso-position-vertical-relative:paragraph;z-index:-14815" type="#_x0000_t202" filled="f" stroked="f">
            <v:textbox inset="0,0,0,0">
              <w:txbxContent>
                <w:p>
                  <w:pPr>
                    <w:spacing w:before="0" w:after="0" w:line="820" w:lineRule="exact"/>
                    <w:ind w:right="-163"/>
                    <w:jc w:val="left"/>
                    <w:rPr>
                      <w:rFonts w:ascii="Arial" w:hAnsi="Arial" w:cs="Arial" w:eastAsia="Arial"/>
                      <w:sz w:val="82"/>
                      <w:szCs w:val="82"/>
                    </w:rPr>
                  </w:pPr>
                  <w:rPr/>
                  <w:r>
                    <w:rPr>
                      <w:rFonts w:ascii="Arial" w:hAnsi="Arial" w:cs="Arial" w:eastAsia="Arial"/>
                      <w:sz w:val="82"/>
                      <w:szCs w:val="82"/>
                      <w:color w:val="333D6B"/>
                      <w:spacing w:val="0"/>
                      <w:w w:val="161"/>
                      <w:i/>
                      <w:position w:val="-1"/>
                    </w:rPr>
                    <w:t>r</w:t>
                  </w:r>
                  <w:r>
                    <w:rPr>
                      <w:rFonts w:ascii="Arial" w:hAnsi="Arial" w:cs="Arial" w:eastAsia="Arial"/>
                      <w:sz w:val="82"/>
                      <w:szCs w:val="82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Courier New" w:hAnsi="Courier New" w:cs="Courier New" w:eastAsia="Courier New"/>
          <w:sz w:val="15"/>
          <w:szCs w:val="15"/>
          <w:color w:val="181DA5"/>
          <w:spacing w:val="-15"/>
          <w:w w:val="170"/>
        </w:rPr>
        <w:t>'</w:t>
      </w:r>
      <w:r>
        <w:rPr>
          <w:rFonts w:ascii="Courier New" w:hAnsi="Courier New" w:cs="Courier New" w:eastAsia="Courier New"/>
          <w:sz w:val="15"/>
          <w:szCs w:val="15"/>
          <w:color w:val="646667"/>
          <w:spacing w:val="0"/>
          <w:w w:val="121"/>
        </w:rPr>
        <w:t>m.</w:t>
      </w:r>
      <w:r>
        <w:rPr>
          <w:rFonts w:ascii="Courier New" w:hAnsi="Courier New" w:cs="Courier New" w:eastAsia="Courier New"/>
          <w:sz w:val="15"/>
          <w:szCs w:val="15"/>
          <w:color w:val="000000"/>
          <w:spacing w:val="0"/>
          <w:w w:val="100"/>
        </w:rPr>
      </w:r>
    </w:p>
    <w:p>
      <w:pPr>
        <w:spacing w:before="40" w:after="0" w:line="123" w:lineRule="atLeast"/>
        <w:ind w:left="647" w:right="-20"/>
        <w:jc w:val="left"/>
        <w:rPr>
          <w:rFonts w:ascii="Arial" w:hAnsi="Arial" w:cs="Arial" w:eastAsia="Arial"/>
          <w:sz w:val="20"/>
          <w:szCs w:val="20"/>
        </w:rPr>
      </w:pPr>
      <w:rPr/>
      <w:r>
        <w:rPr>
          <w:rFonts w:ascii="Arial" w:hAnsi="Arial" w:cs="Arial" w:eastAsia="Arial"/>
          <w:sz w:val="19"/>
          <w:szCs w:val="19"/>
          <w:color w:val="444444"/>
          <w:spacing w:val="0"/>
          <w:w w:val="87"/>
        </w:rPr>
        <w:t>ye</w:t>
      </w:r>
      <w:r>
        <w:rPr>
          <w:rFonts w:ascii="Arial" w:hAnsi="Arial" w:cs="Arial" w:eastAsia="Arial"/>
          <w:sz w:val="19"/>
          <w:szCs w:val="19"/>
          <w:color w:val="444444"/>
          <w:spacing w:val="-3"/>
          <w:w w:val="87"/>
        </w:rPr>
        <w:t> </w:t>
      </w:r>
      <w:r>
        <w:rPr>
          <w:rFonts w:ascii="Arial" w:hAnsi="Arial" w:cs="Arial" w:eastAsia="Arial"/>
          <w:sz w:val="20"/>
          <w:szCs w:val="20"/>
          <w:color w:val="444444"/>
          <w:spacing w:val="8"/>
          <w:w w:val="64"/>
          <w:position w:val="8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0"/>
        </w:rPr>
        <w:t>angı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1"/>
          <w:position w:val="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-3"/>
          <w:w w:val="85"/>
          <w:position w:val="0"/>
        </w:rPr>
        <w:t>y</w:t>
      </w:r>
      <w:r>
        <w:rPr>
          <w:rFonts w:ascii="Times New Roman" w:hAnsi="Times New Roman" w:cs="Times New Roman" w:eastAsia="Times New Roman"/>
          <w:sz w:val="23"/>
          <w:szCs w:val="23"/>
          <w:color w:val="545454"/>
          <w:spacing w:val="0"/>
          <w:w w:val="100"/>
          <w:position w:val="8"/>
        </w:rPr>
        <w:t>l</w:t>
      </w:r>
      <w:r>
        <w:rPr>
          <w:rFonts w:ascii="Times New Roman" w:hAnsi="Times New Roman" w:cs="Times New Roman" w:eastAsia="Times New Roman"/>
          <w:sz w:val="23"/>
          <w:szCs w:val="23"/>
          <w:color w:val="545454"/>
          <w:spacing w:val="-47"/>
          <w:w w:val="101"/>
          <w:position w:val="8"/>
        </w:rPr>
        <w:t>A</w:t>
      </w:r>
      <w:r>
        <w:rPr>
          <w:rFonts w:ascii="Arial" w:hAnsi="Arial" w:cs="Arial" w:eastAsia="Arial"/>
          <w:sz w:val="32"/>
          <w:szCs w:val="32"/>
          <w:color w:val="545454"/>
          <w:spacing w:val="0"/>
          <w:w w:val="90"/>
          <w:position w:val="0"/>
        </w:rPr>
        <w:t>;</w:t>
      </w:r>
      <w:r>
        <w:rPr>
          <w:rFonts w:ascii="Arial" w:hAnsi="Arial" w:cs="Arial" w:eastAsia="Arial"/>
          <w:sz w:val="32"/>
          <w:szCs w:val="32"/>
          <w:color w:val="545454"/>
          <w:spacing w:val="-74"/>
          <w:w w:val="91"/>
          <w:position w:val="0"/>
        </w:rPr>
        <w:t>-</w:t>
      </w:r>
      <w:r>
        <w:rPr>
          <w:rFonts w:ascii="Arial" w:hAnsi="Arial" w:cs="Arial" w:eastAsia="Arial"/>
          <w:sz w:val="20"/>
          <w:szCs w:val="20"/>
          <w:color w:val="AEAFAF"/>
          <w:spacing w:val="-24"/>
          <w:w w:val="117"/>
          <w:position w:val="8"/>
        </w:rPr>
        <w:t>'</w:t>
      </w:r>
      <w:r>
        <w:rPr>
          <w:rFonts w:ascii="Arial" w:hAnsi="Arial" w:cs="Arial" w:eastAsia="Arial"/>
          <w:sz w:val="20"/>
          <w:szCs w:val="20"/>
          <w:color w:val="545454"/>
          <w:spacing w:val="-8"/>
          <w:w w:val="54"/>
          <w:position w:val="8"/>
        </w:rPr>
        <w:t>1</w:t>
      </w:r>
      <w:r>
        <w:rPr>
          <w:rFonts w:ascii="Arial" w:hAnsi="Arial" w:cs="Arial" w:eastAsia="Arial"/>
          <w:sz w:val="32"/>
          <w:szCs w:val="32"/>
          <w:color w:val="545454"/>
          <w:spacing w:val="-34"/>
          <w:w w:val="90"/>
          <w:position w:val="0"/>
        </w:rPr>
        <w:t>ı</w:t>
      </w:r>
      <w:r>
        <w:rPr>
          <w:rFonts w:ascii="Arial" w:hAnsi="Arial" w:cs="Arial" w:eastAsia="Arial"/>
          <w:sz w:val="20"/>
          <w:szCs w:val="20"/>
          <w:color w:val="959595"/>
          <w:spacing w:val="0"/>
          <w:w w:val="84"/>
          <w:position w:val="8"/>
        </w:rPr>
        <w:t>\</w:t>
      </w:r>
      <w:r>
        <w:rPr>
          <w:rFonts w:ascii="Arial" w:hAnsi="Arial" w:cs="Arial" w:eastAsia="Arial"/>
          <w:sz w:val="20"/>
          <w:szCs w:val="20"/>
          <w:color w:val="959595"/>
          <w:spacing w:val="-13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AEAFAF"/>
          <w:spacing w:val="4"/>
          <w:w w:val="194"/>
          <w:position w:val="0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959595"/>
          <w:spacing w:val="-12"/>
          <w:w w:val="79"/>
          <w:position w:val="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AEAFAF"/>
          <w:spacing w:val="9"/>
          <w:w w:val="49"/>
          <w:position w:val="0"/>
        </w:rPr>
        <w:t>+</w:t>
      </w:r>
      <w:r>
        <w:rPr>
          <w:rFonts w:ascii="Times New Roman" w:hAnsi="Times New Roman" w:cs="Times New Roman" w:eastAsia="Times New Roman"/>
          <w:sz w:val="18"/>
          <w:szCs w:val="18"/>
          <w:color w:val="AEAFAF"/>
          <w:spacing w:val="-19"/>
          <w:w w:val="83"/>
          <w:position w:val="0"/>
        </w:rPr>
        <w:t>•</w:t>
      </w:r>
      <w:r>
        <w:rPr>
          <w:rFonts w:ascii="Arial" w:hAnsi="Arial" w:cs="Arial" w:eastAsia="Arial"/>
          <w:sz w:val="20"/>
          <w:szCs w:val="20"/>
          <w:color w:val="959595"/>
          <w:spacing w:val="-38"/>
          <w:w w:val="141"/>
          <w:position w:val="8"/>
        </w:rPr>
        <w:t>'</w:t>
      </w:r>
      <w:r>
        <w:rPr>
          <w:rFonts w:ascii="Times New Roman" w:hAnsi="Times New Roman" w:cs="Times New Roman" w:eastAsia="Times New Roman"/>
          <w:sz w:val="18"/>
          <w:szCs w:val="18"/>
          <w:color w:val="AEAFAF"/>
          <w:spacing w:val="2"/>
          <w:w w:val="83"/>
          <w:position w:val="0"/>
        </w:rPr>
        <w:t>.</w:t>
      </w:r>
      <w:r>
        <w:rPr>
          <w:rFonts w:ascii="Arial" w:hAnsi="Arial" w:cs="Arial" w:eastAsia="Arial"/>
          <w:sz w:val="20"/>
          <w:szCs w:val="20"/>
          <w:color w:val="AEAFAF"/>
          <w:spacing w:val="0"/>
          <w:w w:val="141"/>
          <w:position w:val="8"/>
        </w:rPr>
        <w:t>.</w:t>
      </w:r>
      <w:r>
        <w:rPr>
          <w:rFonts w:ascii="Arial" w:hAnsi="Arial" w:cs="Arial" w:eastAsia="Arial"/>
          <w:sz w:val="20"/>
          <w:szCs w:val="20"/>
          <w:color w:val="AEAFAF"/>
          <w:spacing w:val="-29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AEAFAF"/>
          <w:spacing w:val="0"/>
          <w:w w:val="159"/>
          <w:position w:val="0"/>
        </w:rPr>
        <w:t>.•</w:t>
      </w:r>
      <w:r>
        <w:rPr>
          <w:rFonts w:ascii="Times New Roman" w:hAnsi="Times New Roman" w:cs="Times New Roman" w:eastAsia="Times New Roman"/>
          <w:sz w:val="18"/>
          <w:szCs w:val="18"/>
          <w:color w:val="AEAFAF"/>
          <w:spacing w:val="-42"/>
          <w:w w:val="159"/>
          <w:position w:val="0"/>
        </w:rPr>
        <w:t> </w:t>
      </w:r>
      <w:r>
        <w:rPr>
          <w:rFonts w:ascii="Arial" w:hAnsi="Arial" w:cs="Arial" w:eastAsia="Arial"/>
          <w:sz w:val="20"/>
          <w:szCs w:val="20"/>
          <w:color w:val="959595"/>
          <w:spacing w:val="0"/>
          <w:w w:val="67"/>
          <w:position w:val="8"/>
        </w:rPr>
        <w:t>"</w:t>
      </w:r>
      <w:r>
        <w:rPr>
          <w:rFonts w:ascii="Arial" w:hAnsi="Arial" w:cs="Arial" w:eastAsia="Arial"/>
          <w:sz w:val="20"/>
          <w:szCs w:val="20"/>
          <w:color w:val="959595"/>
          <w:spacing w:val="0"/>
          <w:w w:val="67"/>
          <w:position w:val="8"/>
        </w:rPr>
        <w:t> </w:t>
      </w:r>
      <w:r>
        <w:rPr>
          <w:rFonts w:ascii="Arial" w:hAnsi="Arial" w:cs="Arial" w:eastAsia="Arial"/>
          <w:sz w:val="20"/>
          <w:szCs w:val="20"/>
          <w:color w:val="959595"/>
          <w:spacing w:val="0"/>
          <w:w w:val="67"/>
          <w:position w:val="8"/>
        </w:rPr>
        <w:t>'-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300" w:bottom="280" w:left="180" w:right="0"/>
          <w:cols w:num="3" w:equalWidth="0">
            <w:col w:w="4105" w:space="239"/>
            <w:col w:w="784" w:space="3097"/>
            <w:col w:w="3515"/>
          </w:cols>
        </w:sectPr>
      </w:pPr>
      <w:rPr/>
    </w:p>
    <w:p>
      <w:pPr>
        <w:spacing w:before="0" w:after="0" w:line="219" w:lineRule="atLeast"/>
        <w:ind w:left="5038" w:right="-20"/>
        <w:jc w:val="left"/>
        <w:tabs>
          <w:tab w:pos="9880" w:val="left"/>
          <w:tab w:pos="10600" w:val="left"/>
        </w:tabs>
        <w:rPr>
          <w:rFonts w:ascii="Arial" w:hAnsi="Arial" w:cs="Arial" w:eastAsia="Arial"/>
          <w:sz w:val="27"/>
          <w:szCs w:val="27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İtf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Çvş.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-2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</w:r>
      <w:r>
        <w:rPr>
          <w:rFonts w:ascii="Arial" w:hAnsi="Arial" w:cs="Arial" w:eastAsia="Arial"/>
          <w:sz w:val="27"/>
          <w:szCs w:val="27"/>
          <w:color w:val="545454"/>
          <w:spacing w:val="0"/>
          <w:w w:val="57"/>
          <w:position w:val="-2"/>
        </w:rPr>
        <w:t>11.</w:t>
      </w:r>
      <w:r>
        <w:rPr>
          <w:rFonts w:ascii="Arial" w:hAnsi="Arial" w:cs="Arial" w:eastAsia="Arial"/>
          <w:sz w:val="27"/>
          <w:szCs w:val="27"/>
          <w:color w:val="545454"/>
          <w:spacing w:val="1"/>
          <w:w w:val="57"/>
          <w:position w:val="-2"/>
        </w:rPr>
        <w:t>!</w:t>
      </w:r>
      <w:r>
        <w:rPr>
          <w:rFonts w:ascii="Arial" w:hAnsi="Arial" w:cs="Arial" w:eastAsia="Arial"/>
          <w:sz w:val="27"/>
          <w:szCs w:val="27"/>
          <w:color w:val="A8AAC8"/>
          <w:spacing w:val="-40"/>
          <w:w w:val="57"/>
          <w:position w:val="-2"/>
        </w:rPr>
        <w:t>·</w:t>
      </w:r>
      <w:r>
        <w:rPr>
          <w:rFonts w:ascii="Arial" w:hAnsi="Arial" w:cs="Arial" w:eastAsia="Arial"/>
          <w:sz w:val="27"/>
          <w:szCs w:val="27"/>
          <w:color w:val="C1C3C3"/>
          <w:spacing w:val="0"/>
          <w:w w:val="57"/>
          <w:position w:val="-2"/>
        </w:rPr>
        <w:t>'</w:t>
      </w:r>
      <w:r>
        <w:rPr>
          <w:rFonts w:ascii="Arial" w:hAnsi="Arial" w:cs="Arial" w:eastAsia="Arial"/>
          <w:sz w:val="27"/>
          <w:szCs w:val="27"/>
          <w:color w:val="C1C3C3"/>
          <w:spacing w:val="-42"/>
          <w:w w:val="57"/>
          <w:position w:val="-2"/>
        </w:rPr>
        <w:t> </w:t>
      </w:r>
      <w:r>
        <w:rPr>
          <w:rFonts w:ascii="Arial" w:hAnsi="Arial" w:cs="Arial" w:eastAsia="Arial"/>
          <w:sz w:val="27"/>
          <w:szCs w:val="27"/>
          <w:color w:val="C1C3C3"/>
          <w:spacing w:val="0"/>
          <w:w w:val="100"/>
          <w:position w:val="-2"/>
        </w:rPr>
        <w:tab/>
      </w:r>
      <w:r>
        <w:rPr>
          <w:rFonts w:ascii="Arial" w:hAnsi="Arial" w:cs="Arial" w:eastAsia="Arial"/>
          <w:sz w:val="27"/>
          <w:szCs w:val="27"/>
          <w:color w:val="C1C3C3"/>
          <w:spacing w:val="0"/>
          <w:w w:val="100"/>
          <w:position w:val="-2"/>
        </w:rPr>
      </w:r>
      <w:r>
        <w:rPr>
          <w:rFonts w:ascii="Arial" w:hAnsi="Arial" w:cs="Arial" w:eastAsia="Arial"/>
          <w:sz w:val="27"/>
          <w:szCs w:val="27"/>
          <w:color w:val="AEAFAF"/>
          <w:spacing w:val="0"/>
          <w:w w:val="104"/>
          <w:position w:val="-2"/>
        </w:rPr>
        <w:t>·</w:t>
      </w:r>
      <w:r>
        <w:rPr>
          <w:rFonts w:ascii="Arial" w:hAnsi="Arial" w:cs="Arial" w:eastAsia="Arial"/>
          <w:sz w:val="27"/>
          <w:szCs w:val="27"/>
          <w:color w:val="000000"/>
          <w:spacing w:val="0"/>
          <w:w w:val="100"/>
          <w:position w:val="0"/>
        </w:rPr>
      </w:r>
    </w:p>
    <w:p>
      <w:pPr>
        <w:spacing w:before="4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14" w:lineRule="exact"/>
        <w:ind w:right="1381"/>
        <w:jc w:val="right"/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8"/>
          <w:szCs w:val="18"/>
          <w:color w:val="444444"/>
          <w:spacing w:val="0"/>
          <w:w w:val="94"/>
          <w:position w:val="-1"/>
        </w:rPr>
        <w:t>ahale</w:t>
      </w:r>
      <w:r>
        <w:rPr>
          <w:rFonts w:ascii="Arial" w:hAnsi="Arial" w:cs="Arial" w:eastAsia="Arial"/>
          <w:sz w:val="18"/>
          <w:szCs w:val="18"/>
          <w:color w:val="444444"/>
          <w:spacing w:val="-5"/>
          <w:w w:val="94"/>
          <w:position w:val="-1"/>
        </w:rPr>
        <w:t> </w:t>
      </w:r>
      <w:r>
        <w:rPr>
          <w:rFonts w:ascii="Arial" w:hAnsi="Arial" w:cs="Arial" w:eastAsia="Arial"/>
          <w:sz w:val="19"/>
          <w:szCs w:val="19"/>
          <w:color w:val="2F2F2F"/>
          <w:spacing w:val="0"/>
          <w:w w:val="82"/>
          <w:position w:val="-1"/>
        </w:rPr>
        <w:t>Ş</w:t>
      </w:r>
      <w:r>
        <w:rPr>
          <w:rFonts w:ascii="Arial" w:hAnsi="Arial" w:cs="Arial" w:eastAsia="Arial"/>
          <w:sz w:val="19"/>
          <w:szCs w:val="19"/>
          <w:color w:val="2F2F2F"/>
          <w:spacing w:val="7"/>
          <w:w w:val="83"/>
          <w:position w:val="-1"/>
        </w:rPr>
        <w:t>u</w:t>
      </w:r>
      <w:r>
        <w:rPr>
          <w:rFonts w:ascii="Arial" w:hAnsi="Arial" w:cs="Arial" w:eastAsia="Arial"/>
          <w:sz w:val="19"/>
          <w:szCs w:val="19"/>
          <w:color w:val="545454"/>
          <w:spacing w:val="0"/>
          <w:w w:val="59"/>
          <w:position w:val="-1"/>
        </w:rPr>
        <w:t>bc:</w:t>
      </w:r>
      <w:r>
        <w:rPr>
          <w:rFonts w:ascii="Arial" w:hAnsi="Arial" w:cs="Arial" w:eastAsia="Arial"/>
          <w:sz w:val="19"/>
          <w:szCs w:val="19"/>
          <w:color w:val="545454"/>
          <w:spacing w:val="-3"/>
          <w:w w:val="59"/>
          <w:position w:val="-1"/>
        </w:rPr>
        <w:t>ı</w:t>
      </w:r>
      <w:r>
        <w:rPr>
          <w:rFonts w:ascii="Arial" w:hAnsi="Arial" w:cs="Arial" w:eastAsia="Arial"/>
          <w:sz w:val="19"/>
          <w:szCs w:val="19"/>
          <w:color w:val="959595"/>
          <w:spacing w:val="-10"/>
          <w:w w:val="87"/>
          <w:position w:val="-1"/>
        </w:rPr>
        <w:t>t</w:t>
      </w:r>
      <w:r>
        <w:rPr>
          <w:rFonts w:ascii="Arial" w:hAnsi="Arial" w:cs="Arial" w:eastAsia="Arial"/>
          <w:sz w:val="19"/>
          <w:szCs w:val="19"/>
          <w:color w:val="545454"/>
          <w:spacing w:val="-3"/>
          <w:w w:val="87"/>
          <w:position w:val="-1"/>
        </w:rPr>
        <w:t>M</w:t>
      </w:r>
      <w:r>
        <w:rPr>
          <w:rFonts w:ascii="Arial" w:hAnsi="Arial" w:cs="Arial" w:eastAsia="Arial"/>
          <w:sz w:val="19"/>
          <w:szCs w:val="19"/>
          <w:color w:val="2F2F2F"/>
          <w:spacing w:val="0"/>
          <w:w w:val="87"/>
          <w:position w:val="-1"/>
        </w:rPr>
        <w:t>üdu</w:t>
      </w:r>
      <w:r>
        <w:rPr>
          <w:rFonts w:ascii="Arial" w:hAnsi="Arial" w:cs="Arial" w:eastAsia="Arial"/>
          <w:sz w:val="19"/>
          <w:szCs w:val="19"/>
          <w:color w:val="2F2F2F"/>
          <w:spacing w:val="11"/>
          <w:w w:val="87"/>
          <w:position w:val="-1"/>
        </w:rPr>
        <w:t>r</w:t>
      </w:r>
      <w:r>
        <w:rPr>
          <w:rFonts w:ascii="Arial" w:hAnsi="Arial" w:cs="Arial" w:eastAsia="Arial"/>
          <w:sz w:val="19"/>
          <w:szCs w:val="19"/>
          <w:color w:val="545454"/>
          <w:spacing w:val="0"/>
          <w:w w:val="79"/>
          <w:position w:val="-1"/>
        </w:rPr>
        <w:t>6</w:t>
      </w:r>
      <w:r>
        <w:rPr>
          <w:rFonts w:ascii="Arial" w:hAnsi="Arial" w:cs="Arial" w:eastAsia="Arial"/>
          <w:sz w:val="19"/>
          <w:szCs w:val="19"/>
          <w:color w:val="545454"/>
          <w:spacing w:val="7"/>
          <w:w w:val="100"/>
          <w:position w:val="-1"/>
        </w:rPr>
        <w:t> </w:t>
      </w:r>
      <w:r>
        <w:rPr>
          <w:rFonts w:ascii="Arial" w:hAnsi="Arial" w:cs="Arial" w:eastAsia="Arial"/>
          <w:sz w:val="18"/>
          <w:szCs w:val="18"/>
          <w:color w:val="444444"/>
          <w:spacing w:val="-7"/>
          <w:w w:val="63"/>
          <w:position w:val="-1"/>
        </w:rPr>
        <w:t>V</w:t>
      </w:r>
      <w:r>
        <w:rPr>
          <w:rFonts w:ascii="Arial" w:hAnsi="Arial" w:cs="Arial" w:eastAsia="Arial"/>
          <w:sz w:val="18"/>
          <w:szCs w:val="18"/>
          <w:color w:val="C1C3C3"/>
          <w:spacing w:val="0"/>
          <w:w w:val="130"/>
          <w:position w:val="-1"/>
        </w:rPr>
        <w:t>.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236" w:lineRule="exact"/>
        <w:ind w:right="591"/>
        <w:jc w:val="right"/>
        <w:tabs>
          <w:tab w:pos="580" w:val="left"/>
          <w:tab w:pos="1380" w:val="left"/>
        </w:tabs>
        <w:rPr>
          <w:rFonts w:ascii="Arial" w:hAnsi="Arial" w:cs="Arial" w:eastAsia="Arial"/>
          <w:sz w:val="12"/>
          <w:szCs w:val="12"/>
        </w:rPr>
      </w:pPr>
      <w:rPr/>
      <w:r>
        <w:rPr>
          <w:rFonts w:ascii="Arial" w:hAnsi="Arial" w:cs="Arial" w:eastAsia="Arial"/>
          <w:sz w:val="24"/>
          <w:szCs w:val="24"/>
          <w:color w:val="AEAFAF"/>
          <w:spacing w:val="-12"/>
          <w:w w:val="64"/>
          <w:i/>
          <w:position w:val="-2"/>
        </w:rPr>
        <w:t>.</w:t>
      </w:r>
      <w:r>
        <w:rPr>
          <w:rFonts w:ascii="Arial" w:hAnsi="Arial" w:cs="Arial" w:eastAsia="Arial"/>
          <w:sz w:val="24"/>
          <w:szCs w:val="24"/>
          <w:color w:val="AEAFAF"/>
          <w:spacing w:val="0"/>
          <w:w w:val="124"/>
          <w:i/>
          <w:position w:val="-2"/>
        </w:rPr>
        <w:t>l</w:t>
      </w:r>
      <w:r>
        <w:rPr>
          <w:rFonts w:ascii="Arial" w:hAnsi="Arial" w:cs="Arial" w:eastAsia="Arial"/>
          <w:sz w:val="24"/>
          <w:szCs w:val="24"/>
          <w:color w:val="AEAFAF"/>
          <w:spacing w:val="-17"/>
          <w:w w:val="100"/>
          <w:i/>
          <w:position w:val="-2"/>
        </w:rPr>
        <w:t> </w:t>
      </w:r>
      <w:r>
        <w:rPr>
          <w:rFonts w:ascii="Arial" w:hAnsi="Arial" w:cs="Arial" w:eastAsia="Arial"/>
          <w:sz w:val="12"/>
          <w:szCs w:val="12"/>
          <w:color w:val="C1C3C3"/>
          <w:spacing w:val="0"/>
          <w:w w:val="83"/>
          <w:i/>
          <w:position w:val="-2"/>
        </w:rPr>
        <w:t>'"h</w:t>
      </w:r>
      <w:r>
        <w:rPr>
          <w:rFonts w:ascii="Arial" w:hAnsi="Arial" w:cs="Arial" w:eastAsia="Arial"/>
          <w:sz w:val="12"/>
          <w:szCs w:val="12"/>
          <w:color w:val="C1C3C3"/>
          <w:spacing w:val="0"/>
          <w:w w:val="100"/>
          <w:i/>
          <w:position w:val="-2"/>
        </w:rPr>
        <w:tab/>
      </w:r>
      <w:r>
        <w:rPr>
          <w:rFonts w:ascii="Arial" w:hAnsi="Arial" w:cs="Arial" w:eastAsia="Arial"/>
          <w:sz w:val="12"/>
          <w:szCs w:val="12"/>
          <w:color w:val="C1C3C3"/>
          <w:spacing w:val="0"/>
          <w:w w:val="100"/>
          <w:i/>
          <w:position w:val="-2"/>
        </w:rPr>
      </w:r>
      <w:r>
        <w:rPr>
          <w:rFonts w:ascii="Arial" w:hAnsi="Arial" w:cs="Arial" w:eastAsia="Arial"/>
          <w:sz w:val="12"/>
          <w:szCs w:val="12"/>
          <w:color w:val="AEAFAF"/>
          <w:spacing w:val="0"/>
          <w:w w:val="100"/>
          <w:position w:val="-2"/>
        </w:rPr>
        <w:t>/;···</w:t>
      </w:r>
      <w:r>
        <w:rPr>
          <w:rFonts w:ascii="Arial" w:hAnsi="Arial" w:cs="Arial" w:eastAsia="Arial"/>
          <w:sz w:val="12"/>
          <w:szCs w:val="12"/>
          <w:color w:val="AEAFAF"/>
          <w:spacing w:val="0"/>
          <w:w w:val="100"/>
          <w:position w:val="-2"/>
        </w:rPr>
        <w:t>-</w:t>
      </w:r>
      <w:r>
        <w:rPr>
          <w:rFonts w:ascii="Arial" w:hAnsi="Arial" w:cs="Arial" w:eastAsia="Arial"/>
          <w:sz w:val="12"/>
          <w:szCs w:val="12"/>
          <w:color w:val="AEAFAF"/>
          <w:spacing w:val="0"/>
          <w:w w:val="100"/>
          <w:position w:val="-2"/>
        </w:rPr>
        <w:t> </w:t>
      </w:r>
      <w:r>
        <w:rPr>
          <w:rFonts w:ascii="Arial" w:hAnsi="Arial" w:cs="Arial" w:eastAsia="Arial"/>
          <w:sz w:val="12"/>
          <w:szCs w:val="12"/>
          <w:color w:val="AEAFAF"/>
          <w:spacing w:val="28"/>
          <w:w w:val="100"/>
          <w:position w:val="-2"/>
        </w:rPr>
        <w:t> </w:t>
      </w:r>
      <w:r>
        <w:rPr>
          <w:rFonts w:ascii="Arial" w:hAnsi="Arial" w:cs="Arial" w:eastAsia="Arial"/>
          <w:sz w:val="12"/>
          <w:szCs w:val="12"/>
          <w:color w:val="959595"/>
          <w:spacing w:val="0"/>
          <w:w w:val="127"/>
          <w:position w:val="-2"/>
        </w:rPr>
        <w:t>-:</w:t>
      </w:r>
      <w:r>
        <w:rPr>
          <w:rFonts w:ascii="Arial" w:hAnsi="Arial" w:cs="Arial" w:eastAsia="Arial"/>
          <w:sz w:val="12"/>
          <w:szCs w:val="12"/>
          <w:color w:val="959595"/>
          <w:spacing w:val="0"/>
          <w:w w:val="127"/>
          <w:position w:val="-2"/>
        </w:rPr>
        <w:t>  </w:t>
      </w:r>
      <w:r>
        <w:rPr>
          <w:rFonts w:ascii="Arial" w:hAnsi="Arial" w:cs="Arial" w:eastAsia="Arial"/>
          <w:sz w:val="12"/>
          <w:szCs w:val="12"/>
          <w:color w:val="959595"/>
          <w:spacing w:val="18"/>
          <w:w w:val="127"/>
          <w:position w:val="-2"/>
        </w:rPr>
        <w:t> </w:t>
      </w:r>
      <w:r>
        <w:rPr>
          <w:rFonts w:ascii="Arial" w:hAnsi="Arial" w:cs="Arial" w:eastAsia="Arial"/>
          <w:sz w:val="12"/>
          <w:szCs w:val="12"/>
          <w:color w:val="AEAFAF"/>
          <w:spacing w:val="0"/>
          <w:w w:val="113"/>
          <w:position w:val="-2"/>
        </w:rPr>
        <w:t>\</w:t>
      </w:r>
      <w:r>
        <w:rPr>
          <w:rFonts w:ascii="Arial" w:hAnsi="Arial" w:cs="Arial" w:eastAsia="Arial"/>
          <w:sz w:val="12"/>
          <w:szCs w:val="12"/>
          <w:color w:val="AEAFAF"/>
          <w:spacing w:val="0"/>
          <w:w w:val="100"/>
          <w:position w:val="-2"/>
        </w:rPr>
        <w:tab/>
      </w:r>
      <w:r>
        <w:rPr>
          <w:rFonts w:ascii="Arial" w:hAnsi="Arial" w:cs="Arial" w:eastAsia="Arial"/>
          <w:sz w:val="12"/>
          <w:szCs w:val="12"/>
          <w:color w:val="AEAFAF"/>
          <w:spacing w:val="2"/>
          <w:w w:val="195"/>
          <w:position w:val="-2"/>
        </w:rPr>
        <w:t>'</w:t>
      </w:r>
      <w:r>
        <w:rPr>
          <w:rFonts w:ascii="Arial" w:hAnsi="Arial" w:cs="Arial" w:eastAsia="Arial"/>
          <w:sz w:val="12"/>
          <w:szCs w:val="12"/>
          <w:color w:val="AEAFAF"/>
          <w:spacing w:val="0"/>
          <w:w w:val="72"/>
          <w:position w:val="-2"/>
        </w:rPr>
        <w:t>..</w:t>
      </w:r>
      <w:r>
        <w:rPr>
          <w:rFonts w:ascii="Arial" w:hAnsi="Arial" w:cs="Arial" w:eastAsia="Arial"/>
          <w:sz w:val="12"/>
          <w:szCs w:val="12"/>
          <w:color w:val="AEAFAF"/>
          <w:spacing w:val="15"/>
          <w:w w:val="100"/>
          <w:position w:val="-2"/>
        </w:rPr>
        <w:t> </w:t>
      </w:r>
      <w:r>
        <w:rPr>
          <w:rFonts w:ascii="Arial" w:hAnsi="Arial" w:cs="Arial" w:eastAsia="Arial"/>
          <w:sz w:val="12"/>
          <w:szCs w:val="12"/>
          <w:color w:val="C1C3C3"/>
          <w:spacing w:val="-5"/>
          <w:w w:val="204"/>
          <w:position w:val="-2"/>
        </w:rPr>
        <w:t>:</w:t>
      </w:r>
      <w:r>
        <w:rPr>
          <w:rFonts w:ascii="Arial" w:hAnsi="Arial" w:cs="Arial" w:eastAsia="Arial"/>
          <w:sz w:val="12"/>
          <w:szCs w:val="12"/>
          <w:color w:val="757575"/>
          <w:spacing w:val="-9"/>
          <w:w w:val="156"/>
          <w:position w:val="-2"/>
        </w:rPr>
        <w:t>.</w:t>
      </w:r>
      <w:r>
        <w:rPr>
          <w:rFonts w:ascii="Arial" w:hAnsi="Arial" w:cs="Arial" w:eastAsia="Arial"/>
          <w:sz w:val="12"/>
          <w:szCs w:val="12"/>
          <w:color w:val="AEAFAF"/>
          <w:spacing w:val="-33"/>
          <w:w w:val="87"/>
          <w:position w:val="-2"/>
        </w:rPr>
        <w:t>-</w:t>
      </w:r>
      <w:r>
        <w:rPr>
          <w:rFonts w:ascii="Arial" w:hAnsi="Arial" w:cs="Arial" w:eastAsia="Arial"/>
          <w:sz w:val="12"/>
          <w:szCs w:val="12"/>
          <w:color w:val="C1C3C3"/>
          <w:spacing w:val="0"/>
          <w:w w:val="205"/>
          <w:position w:val="-2"/>
        </w:rPr>
        <w:t>·</w:t>
      </w:r>
      <w:r>
        <w:rPr>
          <w:rFonts w:ascii="Arial" w:hAnsi="Arial" w:cs="Arial" w:eastAsia="Arial"/>
          <w:sz w:val="12"/>
          <w:szCs w:val="12"/>
          <w:color w:val="000000"/>
          <w:spacing w:val="0"/>
          <w:w w:val="100"/>
          <w:position w:val="0"/>
        </w:rPr>
      </w:r>
    </w:p>
    <w:p>
      <w:pPr>
        <w:spacing w:before="0" w:after="0" w:line="162" w:lineRule="exact"/>
        <w:ind w:right="399"/>
        <w:jc w:val="right"/>
        <w:tabs>
          <w:tab w:pos="1160" w:val="left"/>
          <w:tab w:pos="1860" w:val="left"/>
        </w:tabs>
        <w:rPr>
          <w:rFonts w:ascii="Arial" w:hAnsi="Arial" w:cs="Arial" w:eastAsia="Arial"/>
          <w:sz w:val="13"/>
          <w:szCs w:val="13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C1C3C3"/>
          <w:spacing w:val="0"/>
          <w:w w:val="74"/>
          <w:b/>
          <w:bCs/>
          <w:i/>
          <w:position w:val="1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C1C3C3"/>
          <w:spacing w:val="0"/>
          <w:w w:val="74"/>
          <w:b/>
          <w:bCs/>
          <w:i/>
          <w:position w:val="1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C1C3C3"/>
          <w:spacing w:val="10"/>
          <w:w w:val="74"/>
          <w:b/>
          <w:bCs/>
          <w:i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AEAFAF"/>
          <w:spacing w:val="0"/>
          <w:w w:val="32"/>
          <w:b/>
          <w:bCs/>
          <w:i/>
          <w:position w:val="1"/>
        </w:rPr>
        <w:t>....</w:t>
      </w:r>
      <w:r>
        <w:rPr>
          <w:rFonts w:ascii="Times New Roman" w:hAnsi="Times New Roman" w:cs="Times New Roman" w:eastAsia="Times New Roman"/>
          <w:sz w:val="18"/>
          <w:szCs w:val="18"/>
          <w:color w:val="AEAFAF"/>
          <w:spacing w:val="13"/>
          <w:w w:val="32"/>
          <w:b/>
          <w:bCs/>
          <w:i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757575"/>
          <w:spacing w:val="0"/>
          <w:w w:val="65"/>
          <w:b/>
          <w:bCs/>
          <w:i/>
          <w:position w:val="1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757575"/>
          <w:spacing w:val="0"/>
          <w:w w:val="65"/>
          <w:b/>
          <w:bCs/>
          <w:i/>
          <w:position w:val="1"/>
        </w:rPr>
        <w:t>     </w:t>
      </w:r>
      <w:r>
        <w:rPr>
          <w:rFonts w:ascii="Times New Roman" w:hAnsi="Times New Roman" w:cs="Times New Roman" w:eastAsia="Times New Roman"/>
          <w:sz w:val="18"/>
          <w:szCs w:val="18"/>
          <w:color w:val="757575"/>
          <w:spacing w:val="15"/>
          <w:w w:val="65"/>
          <w:b/>
          <w:bCs/>
          <w:i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C1C3C3"/>
          <w:spacing w:val="0"/>
          <w:w w:val="100"/>
          <w:b/>
          <w:bCs/>
          <w:position w:val="1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C1C3C3"/>
          <w:spacing w:val="0"/>
          <w:w w:val="100"/>
          <w:b/>
          <w:bCs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C1C3C3"/>
          <w:spacing w:val="2"/>
          <w:w w:val="100"/>
          <w:b/>
          <w:bCs/>
          <w:position w:val="1"/>
        </w:rPr>
        <w:t> </w:t>
      </w:r>
      <w:r>
        <w:rPr>
          <w:rFonts w:ascii="Arial" w:hAnsi="Arial" w:cs="Arial" w:eastAsia="Arial"/>
          <w:sz w:val="13"/>
          <w:szCs w:val="13"/>
          <w:color w:val="C1C3C3"/>
          <w:spacing w:val="0"/>
          <w:w w:val="145"/>
          <w:b/>
          <w:bCs/>
          <w:position w:val="1"/>
        </w:rPr>
        <w:t>'</w:t>
      </w:r>
      <w:r>
        <w:rPr>
          <w:rFonts w:ascii="Arial" w:hAnsi="Arial" w:cs="Arial" w:eastAsia="Arial"/>
          <w:sz w:val="13"/>
          <w:szCs w:val="13"/>
          <w:color w:val="C1C3C3"/>
          <w:spacing w:val="-24"/>
          <w:w w:val="145"/>
          <w:b/>
          <w:bCs/>
          <w:position w:val="1"/>
        </w:rPr>
        <w:t> </w:t>
      </w:r>
      <w:r>
        <w:rPr>
          <w:rFonts w:ascii="Arial" w:hAnsi="Arial" w:cs="Arial" w:eastAsia="Arial"/>
          <w:sz w:val="13"/>
          <w:szCs w:val="13"/>
          <w:color w:val="959595"/>
          <w:spacing w:val="0"/>
          <w:w w:val="100"/>
          <w:b/>
          <w:bCs/>
          <w:position w:val="1"/>
        </w:rPr>
        <w:t>{</w:t>
      </w:r>
      <w:r>
        <w:rPr>
          <w:rFonts w:ascii="Arial" w:hAnsi="Arial" w:cs="Arial" w:eastAsia="Arial"/>
          <w:sz w:val="13"/>
          <w:szCs w:val="13"/>
          <w:color w:val="959595"/>
          <w:spacing w:val="12"/>
          <w:w w:val="100"/>
          <w:b/>
          <w:bCs/>
          <w:position w:val="1"/>
        </w:rPr>
        <w:t> </w:t>
      </w:r>
      <w:r>
        <w:rPr>
          <w:rFonts w:ascii="Arial" w:hAnsi="Arial" w:cs="Arial" w:eastAsia="Arial"/>
          <w:sz w:val="13"/>
          <w:szCs w:val="13"/>
          <w:color w:val="C1C3C3"/>
          <w:spacing w:val="0"/>
          <w:w w:val="105"/>
          <w:b/>
          <w:bCs/>
          <w:position w:val="1"/>
        </w:rPr>
        <w:t>ı</w:t>
      </w:r>
      <w:r>
        <w:rPr>
          <w:rFonts w:ascii="Arial" w:hAnsi="Arial" w:cs="Arial" w:eastAsia="Arial"/>
          <w:sz w:val="13"/>
          <w:szCs w:val="13"/>
          <w:color w:val="C1C3C3"/>
          <w:spacing w:val="0"/>
          <w:w w:val="100"/>
          <w:b/>
          <w:bCs/>
          <w:position w:val="1"/>
        </w:rPr>
        <w:tab/>
      </w:r>
      <w:r>
        <w:rPr>
          <w:rFonts w:ascii="Arial" w:hAnsi="Arial" w:cs="Arial" w:eastAsia="Arial"/>
          <w:sz w:val="13"/>
          <w:szCs w:val="13"/>
          <w:color w:val="C1C3C3"/>
          <w:spacing w:val="0"/>
          <w:w w:val="100"/>
          <w:b/>
          <w:bCs/>
          <w:position w:val="1"/>
        </w:rPr>
      </w:r>
      <w:r>
        <w:rPr>
          <w:rFonts w:ascii="Arial" w:hAnsi="Arial" w:cs="Arial" w:eastAsia="Arial"/>
          <w:sz w:val="13"/>
          <w:szCs w:val="13"/>
          <w:color w:val="AEAFAF"/>
          <w:spacing w:val="0"/>
          <w:w w:val="177"/>
          <w:position w:val="1"/>
        </w:rPr>
        <w:t>.,,</w:t>
      </w:r>
      <w:r>
        <w:rPr>
          <w:rFonts w:ascii="Arial" w:hAnsi="Arial" w:cs="Arial" w:eastAsia="Arial"/>
          <w:sz w:val="13"/>
          <w:szCs w:val="13"/>
          <w:color w:val="AEAFAF"/>
          <w:spacing w:val="0"/>
          <w:w w:val="177"/>
          <w:position w:val="1"/>
        </w:rPr>
        <w:t> </w:t>
      </w:r>
      <w:r>
        <w:rPr>
          <w:rFonts w:ascii="Arial" w:hAnsi="Arial" w:cs="Arial" w:eastAsia="Arial"/>
          <w:sz w:val="13"/>
          <w:szCs w:val="13"/>
          <w:color w:val="AEAFAF"/>
          <w:spacing w:val="6"/>
          <w:w w:val="177"/>
          <w:position w:val="1"/>
        </w:rPr>
        <w:t> </w:t>
      </w:r>
      <w:r>
        <w:rPr>
          <w:rFonts w:ascii="Arial" w:hAnsi="Arial" w:cs="Arial" w:eastAsia="Arial"/>
          <w:sz w:val="13"/>
          <w:szCs w:val="13"/>
          <w:color w:val="AEAFAF"/>
          <w:spacing w:val="0"/>
          <w:w w:val="43"/>
          <w:position w:val="1"/>
        </w:rPr>
        <w:t>"'"'</w:t>
      </w:r>
      <w:r>
        <w:rPr>
          <w:rFonts w:ascii="Arial" w:hAnsi="Arial" w:cs="Arial" w:eastAsia="Arial"/>
          <w:sz w:val="13"/>
          <w:szCs w:val="13"/>
          <w:color w:val="AEAFAF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13"/>
          <w:szCs w:val="13"/>
          <w:color w:val="AEAFAF"/>
          <w:spacing w:val="0"/>
          <w:w w:val="100"/>
          <w:position w:val="1"/>
        </w:rPr>
      </w:r>
      <w:r>
        <w:rPr>
          <w:rFonts w:ascii="Arial" w:hAnsi="Arial" w:cs="Arial" w:eastAsia="Arial"/>
          <w:sz w:val="13"/>
          <w:szCs w:val="13"/>
          <w:color w:val="959595"/>
          <w:spacing w:val="0"/>
          <w:w w:val="117"/>
          <w:position w:val="1"/>
        </w:rPr>
        <w:t>•</w:t>
      </w:r>
      <w:r>
        <w:rPr>
          <w:rFonts w:ascii="Arial" w:hAnsi="Arial" w:cs="Arial" w:eastAsia="Arial"/>
          <w:sz w:val="13"/>
          <w:szCs w:val="13"/>
          <w:color w:val="000000"/>
          <w:spacing w:val="0"/>
          <w:w w:val="100"/>
          <w:position w:val="0"/>
        </w:rPr>
      </w:r>
    </w:p>
    <w:p>
      <w:pPr>
        <w:spacing w:before="0" w:after="0" w:line="181" w:lineRule="exact"/>
        <w:ind w:right="567"/>
        <w:jc w:val="right"/>
        <w:rPr>
          <w:rFonts w:ascii="Times New Roman" w:hAnsi="Times New Roman" w:cs="Times New Roman" w:eastAsia="Times New Roman"/>
          <w:sz w:val="12"/>
          <w:szCs w:val="12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18.389526pt;margin-top:6.219686pt;width:8.960pt;height:28pt;mso-position-horizontal-relative:page;mso-position-vertical-relative:paragraph;z-index:-14810" type="#_x0000_t202" filled="f" stroked="f">
            <v:textbox inset="0,0,0,0">
              <w:txbxContent>
                <w:p>
                  <w:pPr>
                    <w:spacing w:before="0" w:after="0" w:line="560" w:lineRule="exact"/>
                    <w:ind w:right="-124"/>
                    <w:jc w:val="left"/>
                    <w:rPr>
                      <w:rFonts w:ascii="Times New Roman" w:hAnsi="Times New Roman" w:cs="Times New Roman" w:eastAsia="Times New Roman"/>
                      <w:sz w:val="56"/>
                      <w:szCs w:val="56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56"/>
                      <w:szCs w:val="56"/>
                      <w:color w:val="3B468C"/>
                      <w:spacing w:val="0"/>
                      <w:w w:val="64"/>
                      <w:i/>
                    </w:rPr>
                    <w:t>1</w:t>
                  </w:r>
                  <w:r>
                    <w:rPr>
                      <w:rFonts w:ascii="Times New Roman" w:hAnsi="Times New Roman" w:cs="Times New Roman" w:eastAsia="Times New Roman"/>
                      <w:sz w:val="56"/>
                      <w:szCs w:val="56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8"/>
          <w:szCs w:val="18"/>
          <w:color w:val="959595"/>
          <w:w w:val="58"/>
          <w:i/>
        </w:rPr>
        <w:t>-</w:t>
      </w:r>
      <w:r>
        <w:rPr>
          <w:rFonts w:ascii="Times New Roman" w:hAnsi="Times New Roman" w:cs="Times New Roman" w:eastAsia="Times New Roman"/>
          <w:sz w:val="18"/>
          <w:szCs w:val="18"/>
          <w:color w:val="959595"/>
          <w:spacing w:val="-25"/>
          <w:w w:val="100"/>
          <w:i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46667"/>
          <w:spacing w:val="-24"/>
          <w:w w:val="106"/>
          <w:i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26"/>
          <w:i/>
        </w:rPr>
        <w:t>_.,.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-8"/>
          <w:w w:val="26"/>
          <w:i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AEAFAF"/>
          <w:spacing w:val="-6"/>
          <w:w w:val="94"/>
          <w:i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959595"/>
          <w:spacing w:val="0"/>
          <w:w w:val="68"/>
          <w:i/>
        </w:rPr>
        <w:t>.,</w:t>
      </w:r>
      <w:r>
        <w:rPr>
          <w:rFonts w:ascii="Times New Roman" w:hAnsi="Times New Roman" w:cs="Times New Roman" w:eastAsia="Times New Roman"/>
          <w:sz w:val="18"/>
          <w:szCs w:val="18"/>
          <w:color w:val="AEAFAF"/>
          <w:spacing w:val="0"/>
          <w:w w:val="75"/>
          <w:i/>
        </w:rPr>
        <w:t>..</w:t>
      </w:r>
      <w:r>
        <w:rPr>
          <w:rFonts w:ascii="Times New Roman" w:hAnsi="Times New Roman" w:cs="Times New Roman" w:eastAsia="Times New Roman"/>
          <w:sz w:val="18"/>
          <w:szCs w:val="18"/>
          <w:color w:val="AEAFAF"/>
          <w:spacing w:val="0"/>
          <w:w w:val="100"/>
          <w:i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AEAFAF"/>
          <w:spacing w:val="7"/>
          <w:w w:val="100"/>
          <w:i/>
        </w:rPr>
        <w:t> </w:t>
      </w:r>
      <w:r>
        <w:rPr>
          <w:rFonts w:ascii="Times New Roman" w:hAnsi="Times New Roman" w:cs="Times New Roman" w:eastAsia="Times New Roman"/>
          <w:sz w:val="11"/>
          <w:szCs w:val="11"/>
          <w:color w:val="AEAFAF"/>
          <w:spacing w:val="0"/>
          <w:w w:val="100"/>
          <w:b/>
          <w:bCs/>
          <w:i/>
        </w:rPr>
        <w:t>1</w:t>
      </w:r>
      <w:r>
        <w:rPr>
          <w:rFonts w:ascii="Times New Roman" w:hAnsi="Times New Roman" w:cs="Times New Roman" w:eastAsia="Times New Roman"/>
          <w:sz w:val="11"/>
          <w:szCs w:val="11"/>
          <w:color w:val="AEAFAF"/>
          <w:spacing w:val="0"/>
          <w:w w:val="100"/>
          <w:b/>
          <w:bCs/>
          <w:i/>
        </w:rPr>
        <w:t>     </w:t>
      </w:r>
      <w:r>
        <w:rPr>
          <w:rFonts w:ascii="Times New Roman" w:hAnsi="Times New Roman" w:cs="Times New Roman" w:eastAsia="Times New Roman"/>
          <w:sz w:val="11"/>
          <w:szCs w:val="11"/>
          <w:color w:val="AEAFAF"/>
          <w:spacing w:val="25"/>
          <w:w w:val="100"/>
          <w:b/>
          <w:bCs/>
          <w:i/>
        </w:rPr>
        <w:t> </w:t>
      </w:r>
      <w:r>
        <w:rPr>
          <w:rFonts w:ascii="Times New Roman" w:hAnsi="Times New Roman" w:cs="Times New Roman" w:eastAsia="Times New Roman"/>
          <w:sz w:val="11"/>
          <w:szCs w:val="11"/>
          <w:color w:val="AEAFAF"/>
          <w:spacing w:val="0"/>
          <w:w w:val="168"/>
          <w:i/>
        </w:rPr>
        <w:t>:</w:t>
      </w:r>
      <w:r>
        <w:rPr>
          <w:rFonts w:ascii="Times New Roman" w:hAnsi="Times New Roman" w:cs="Times New Roman" w:eastAsia="Times New Roman"/>
          <w:sz w:val="11"/>
          <w:szCs w:val="11"/>
          <w:color w:val="AEAFAF"/>
          <w:spacing w:val="24"/>
          <w:w w:val="168"/>
          <w:i/>
        </w:rPr>
        <w:t> </w:t>
      </w:r>
      <w:r>
        <w:rPr>
          <w:rFonts w:ascii="Times New Roman" w:hAnsi="Times New Roman" w:cs="Times New Roman" w:eastAsia="Times New Roman"/>
          <w:sz w:val="12"/>
          <w:szCs w:val="12"/>
          <w:color w:val="AEAFAF"/>
          <w:spacing w:val="0"/>
          <w:w w:val="96"/>
          <w:i/>
        </w:rPr>
        <w:t>s··</w:t>
      </w:r>
      <w:r>
        <w:rPr>
          <w:rFonts w:ascii="Times New Roman" w:hAnsi="Times New Roman" w:cs="Times New Roman" w:eastAsia="Times New Roman"/>
          <w:sz w:val="12"/>
          <w:szCs w:val="12"/>
          <w:color w:val="000000"/>
          <w:spacing w:val="0"/>
          <w:w w:val="100"/>
        </w:rPr>
      </w:r>
    </w:p>
    <w:p>
      <w:pPr>
        <w:spacing w:before="0" w:after="0" w:line="362" w:lineRule="exact"/>
        <w:ind w:right="409"/>
        <w:jc w:val="right"/>
        <w:tabs>
          <w:tab w:pos="1400" w:val="left"/>
        </w:tabs>
        <w:rPr>
          <w:rFonts w:ascii="Arial" w:hAnsi="Arial" w:cs="Arial" w:eastAsia="Arial"/>
          <w:sz w:val="23"/>
          <w:szCs w:val="23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18.468567pt;margin-top:.117359pt;width:39.372013pt;height:23pt;mso-position-horizontal-relative:page;mso-position-vertical-relative:paragraph;z-index:-14814" type="#_x0000_t202" filled="f" stroked="f">
            <v:textbox inset="0,0,0,0">
              <w:txbxContent>
                <w:p>
                  <w:pPr>
                    <w:spacing w:before="0" w:after="0" w:line="460" w:lineRule="exact"/>
                    <w:ind w:right="-109"/>
                    <w:jc w:val="left"/>
                    <w:tabs>
                      <w:tab w:pos="720" w:val="left"/>
                    </w:tabs>
                    <w:rPr>
                      <w:rFonts w:ascii="Arial" w:hAnsi="Arial" w:cs="Arial" w:eastAsia="Arial"/>
                      <w:sz w:val="46"/>
                      <w:szCs w:val="46"/>
                    </w:rPr>
                  </w:pPr>
                  <w:rPr/>
                  <w:r>
                    <w:rPr>
                      <w:rFonts w:ascii="Arial" w:hAnsi="Arial" w:cs="Arial" w:eastAsia="Arial"/>
                      <w:sz w:val="18"/>
                      <w:szCs w:val="18"/>
                      <w:color w:val="AEAFAF"/>
                      <w:spacing w:val="0"/>
                      <w:w w:val="57"/>
                      <w:position w:val="-5"/>
                    </w:rPr>
                    <w:t>'·</w:t>
                  </w:r>
                  <w:r>
                    <w:rPr>
                      <w:rFonts w:ascii="Arial" w:hAnsi="Arial" w:cs="Arial" w:eastAsia="Arial"/>
                      <w:sz w:val="18"/>
                      <w:szCs w:val="18"/>
                      <w:color w:val="AEAFAF"/>
                      <w:spacing w:val="-22"/>
                      <w:w w:val="57"/>
                      <w:position w:val="-5"/>
                    </w:rPr>
                    <w:t> </w:t>
                  </w:r>
                  <w:r>
                    <w:rPr>
                      <w:rFonts w:ascii="Arial" w:hAnsi="Arial" w:cs="Arial" w:eastAsia="Arial"/>
                      <w:sz w:val="18"/>
                      <w:szCs w:val="18"/>
                      <w:color w:val="AEAFAF"/>
                      <w:spacing w:val="0"/>
                      <w:w w:val="100"/>
                      <w:position w:val="-5"/>
                    </w:rPr>
                    <w:tab/>
                  </w:r>
                  <w:r>
                    <w:rPr>
                      <w:rFonts w:ascii="Arial" w:hAnsi="Arial" w:cs="Arial" w:eastAsia="Arial"/>
                      <w:sz w:val="18"/>
                      <w:szCs w:val="18"/>
                      <w:color w:val="AEAFAF"/>
                      <w:spacing w:val="0"/>
                      <w:w w:val="100"/>
                      <w:position w:val="-5"/>
                    </w:rPr>
                  </w:r>
                  <w:r>
                    <w:rPr>
                      <w:rFonts w:ascii="Arial" w:hAnsi="Arial" w:cs="Arial" w:eastAsia="Arial"/>
                      <w:sz w:val="46"/>
                      <w:szCs w:val="46"/>
                      <w:color w:val="AEAFAF"/>
                      <w:spacing w:val="0"/>
                      <w:w w:val="57"/>
                      <w:position w:val="0"/>
                    </w:rPr>
                    <w:t>.</w:t>
                  </w:r>
                  <w:r>
                    <w:rPr>
                      <w:rFonts w:ascii="Arial" w:hAnsi="Arial" w:cs="Arial" w:eastAsia="Arial"/>
                      <w:sz w:val="46"/>
                      <w:szCs w:val="46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0.776518pt;margin-top:2.697834pt;width:296.045510pt;height:53pt;mso-position-horizontal-relative:page;mso-position-vertical-relative:paragraph;z-index:-14813" type="#_x0000_t202" filled="f" stroked="f">
            <v:textbox inset="0,0,0,0">
              <w:txbxContent>
                <w:p>
                  <w:pPr>
                    <w:spacing w:before="0" w:after="0" w:line="1060" w:lineRule="exact"/>
                    <w:ind w:right="-199"/>
                    <w:jc w:val="left"/>
                    <w:tabs>
                      <w:tab w:pos="3680" w:val="left"/>
                      <w:tab w:pos="4480" w:val="left"/>
                    </w:tabs>
                    <w:rPr>
                      <w:rFonts w:ascii="Times New Roman" w:hAnsi="Times New Roman" w:cs="Times New Roman" w:eastAsia="Times New Roman"/>
                      <w:sz w:val="18"/>
                      <w:szCs w:val="18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8"/>
                      <w:szCs w:val="18"/>
                      <w:color w:val="444444"/>
                      <w:position w:val="36"/>
                    </w:rPr>
                    <w:t>-la</w:t>
                  </w:r>
                  <w:r>
                    <w:rPr>
                      <w:rFonts w:ascii="Times New Roman" w:hAnsi="Times New Roman" w:cs="Times New Roman" w:eastAsia="Times New Roman"/>
                      <w:sz w:val="18"/>
                      <w:szCs w:val="18"/>
                      <w:color w:val="444444"/>
                      <w:spacing w:val="-33"/>
                      <w:position w:val="36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8"/>
                      <w:szCs w:val="18"/>
                      <w:color w:val="1F1F1F"/>
                      <w:spacing w:val="0"/>
                      <w:w w:val="58"/>
                      <w:position w:val="36"/>
                    </w:rPr>
                    <w:t>i</w:t>
                  </w:r>
                  <w:r>
                    <w:rPr>
                      <w:rFonts w:ascii="Times New Roman" w:hAnsi="Times New Roman" w:cs="Times New Roman" w:eastAsia="Times New Roman"/>
                      <w:sz w:val="18"/>
                      <w:szCs w:val="18"/>
                      <w:color w:val="1F1F1F"/>
                      <w:spacing w:val="-23"/>
                      <w:w w:val="100"/>
                      <w:position w:val="36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8"/>
                      <w:szCs w:val="18"/>
                      <w:color w:val="444444"/>
                      <w:spacing w:val="0"/>
                      <w:w w:val="100"/>
                      <w:position w:val="36"/>
                    </w:rPr>
                    <w:t>k</w:t>
                  </w:r>
                  <w:r>
                    <w:rPr>
                      <w:rFonts w:ascii="Times New Roman" w:hAnsi="Times New Roman" w:cs="Times New Roman" w:eastAsia="Times New Roman"/>
                      <w:sz w:val="18"/>
                      <w:szCs w:val="18"/>
                      <w:color w:val="444444"/>
                      <w:spacing w:val="0"/>
                      <w:w w:val="100"/>
                      <w:position w:val="36"/>
                    </w:rPr>
                    <w:tab/>
                  </w:r>
                  <w:r>
                    <w:rPr>
                      <w:rFonts w:ascii="Times New Roman" w:hAnsi="Times New Roman" w:cs="Times New Roman" w:eastAsia="Times New Roman"/>
                      <w:sz w:val="18"/>
                      <w:szCs w:val="18"/>
                      <w:color w:val="444444"/>
                      <w:spacing w:val="0"/>
                      <w:w w:val="100"/>
                      <w:position w:val="36"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24"/>
                      <w:szCs w:val="24"/>
                      <w:color w:val="333D6B"/>
                      <w:spacing w:val="0"/>
                      <w:w w:val="52"/>
                      <w:b/>
                      <w:bCs/>
                      <w:i/>
                      <w:position w:val="28"/>
                    </w:rPr>
                    <w:t>J</w:t>
                  </w:r>
                  <w:r>
                    <w:rPr>
                      <w:rFonts w:ascii="Times New Roman" w:hAnsi="Times New Roman" w:cs="Times New Roman" w:eastAsia="Times New Roman"/>
                      <w:sz w:val="24"/>
                      <w:szCs w:val="24"/>
                      <w:color w:val="333D6B"/>
                      <w:spacing w:val="0"/>
                      <w:w w:val="100"/>
                      <w:b/>
                      <w:bCs/>
                      <w:i/>
                      <w:position w:val="28"/>
                    </w:rPr>
                    <w:tab/>
                  </w:r>
                  <w:r>
                    <w:rPr>
                      <w:rFonts w:ascii="Times New Roman" w:hAnsi="Times New Roman" w:cs="Times New Roman" w:eastAsia="Times New Roman"/>
                      <w:sz w:val="24"/>
                      <w:szCs w:val="24"/>
                      <w:color w:val="333D6B"/>
                      <w:spacing w:val="0"/>
                      <w:w w:val="100"/>
                      <w:b/>
                      <w:bCs/>
                      <w:i/>
                      <w:position w:val="28"/>
                    </w:rPr>
                  </w:r>
                  <w:r>
                    <w:rPr>
                      <w:rFonts w:ascii="Arial" w:hAnsi="Arial" w:cs="Arial" w:eastAsia="Arial"/>
                      <w:sz w:val="106"/>
                      <w:szCs w:val="106"/>
                      <w:color w:val="333D6B"/>
                      <w:spacing w:val="10"/>
                      <w:w w:val="146"/>
                      <w:i/>
                      <w:position w:val="-1"/>
                    </w:rPr>
                    <w:t>i</w:t>
                  </w:r>
                  <w:r>
                    <w:rPr>
                      <w:rFonts w:ascii="Arial" w:hAnsi="Arial" w:cs="Arial" w:eastAsia="Arial"/>
                      <w:sz w:val="106"/>
                      <w:szCs w:val="106"/>
                      <w:color w:val="444444"/>
                      <w:spacing w:val="-196"/>
                      <w:w w:val="19"/>
                      <w:i/>
                      <w:position w:val="-1"/>
                    </w:rPr>
                    <w:t>ı</w:t>
                  </w:r>
                  <w:r>
                    <w:rPr>
                      <w:rFonts w:ascii="Times New Roman" w:hAnsi="Times New Roman" w:cs="Times New Roman" w:eastAsia="Times New Roman"/>
                      <w:sz w:val="18"/>
                      <w:szCs w:val="18"/>
                      <w:color w:val="444444"/>
                      <w:spacing w:val="-87"/>
                      <w:w w:val="99"/>
                      <w:position w:val="28"/>
                    </w:rPr>
                    <w:t>m</w:t>
                  </w:r>
                  <w:r>
                    <w:rPr>
                      <w:rFonts w:ascii="Arial" w:hAnsi="Arial" w:cs="Arial" w:eastAsia="Arial"/>
                      <w:sz w:val="106"/>
                      <w:szCs w:val="106"/>
                      <w:color w:val="444444"/>
                      <w:spacing w:val="12"/>
                      <w:w w:val="19"/>
                      <w:i/>
                      <w:position w:val="-1"/>
                    </w:rPr>
                    <w:t>f</w:t>
                  </w:r>
                  <w:r>
                    <w:rPr>
                      <w:rFonts w:ascii="Arial" w:hAnsi="Arial" w:cs="Arial" w:eastAsia="Arial"/>
                      <w:sz w:val="106"/>
                      <w:szCs w:val="106"/>
                      <w:color w:val="757575"/>
                      <w:spacing w:val="-156"/>
                      <w:w w:val="21"/>
                      <w:i/>
                      <w:position w:val="-1"/>
                    </w:rPr>
                    <w:t>.</w:t>
                  </w:r>
                  <w:r>
                    <w:rPr>
                      <w:rFonts w:ascii="Times New Roman" w:hAnsi="Times New Roman" w:cs="Times New Roman" w:eastAsia="Times New Roman"/>
                      <w:sz w:val="18"/>
                      <w:szCs w:val="18"/>
                      <w:color w:val="444444"/>
                      <w:spacing w:val="0"/>
                      <w:w w:val="99"/>
                      <w:position w:val="28"/>
                    </w:rPr>
                    <w:t>i</w:t>
                  </w:r>
                  <w:r>
                    <w:rPr>
                      <w:rFonts w:ascii="Times New Roman" w:hAnsi="Times New Roman" w:cs="Times New Roman" w:eastAsia="Times New Roman"/>
                      <w:sz w:val="18"/>
                      <w:szCs w:val="18"/>
                      <w:color w:val="444444"/>
                      <w:spacing w:val="20"/>
                      <w:w w:val="100"/>
                      <w:position w:val="28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50"/>
                      <w:szCs w:val="50"/>
                      <w:color w:val="2F2F2F"/>
                      <w:spacing w:val="-344"/>
                      <w:w w:val="41"/>
                      <w:position w:val="-1"/>
                    </w:rPr>
                    <w:t>&amp;</w:t>
                  </w:r>
                  <w:r>
                    <w:rPr>
                      <w:rFonts w:ascii="Times New Roman" w:hAnsi="Times New Roman" w:cs="Times New Roman" w:eastAsia="Times New Roman"/>
                      <w:sz w:val="18"/>
                      <w:szCs w:val="18"/>
                      <w:color w:val="2F2F2F"/>
                      <w:spacing w:val="0"/>
                      <w:w w:val="107"/>
                      <w:position w:val="28"/>
                    </w:rPr>
                    <w:t>A</w:t>
                  </w:r>
                  <w:r>
                    <w:rPr>
                      <w:rFonts w:ascii="Times New Roman" w:hAnsi="Times New Roman" w:cs="Times New Roman" w:eastAsia="Times New Roman"/>
                      <w:sz w:val="18"/>
                      <w:szCs w:val="18"/>
                      <w:color w:val="2F2F2F"/>
                      <w:spacing w:val="-115"/>
                      <w:w w:val="107"/>
                      <w:position w:val="28"/>
                    </w:rPr>
                    <w:t>K</w:t>
                  </w:r>
                  <w:r>
                    <w:rPr>
                      <w:rFonts w:ascii="Times New Roman" w:hAnsi="Times New Roman" w:cs="Times New Roman" w:eastAsia="Times New Roman"/>
                      <w:sz w:val="50"/>
                      <w:szCs w:val="50"/>
                      <w:color w:val="2F2F2F"/>
                      <w:spacing w:val="0"/>
                      <w:w w:val="41"/>
                      <w:position w:val="-1"/>
                    </w:rPr>
                    <w:t>i</w:t>
                  </w:r>
                  <w:r>
                    <w:rPr>
                      <w:rFonts w:ascii="Times New Roman" w:hAnsi="Times New Roman" w:cs="Times New Roman" w:eastAsia="Times New Roman"/>
                      <w:sz w:val="50"/>
                      <w:szCs w:val="50"/>
                      <w:color w:val="2F2F2F"/>
                      <w:spacing w:val="-60"/>
                      <w:w w:val="100"/>
                      <w:position w:val="-1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8"/>
                      <w:szCs w:val="18"/>
                      <w:color w:val="2F2F2F"/>
                      <w:spacing w:val="0"/>
                      <w:w w:val="106"/>
                      <w:position w:val="28"/>
                    </w:rPr>
                    <w:t>ALAN</w:t>
                  </w:r>
                  <w:r>
                    <w:rPr>
                      <w:rFonts w:ascii="Times New Roman" w:hAnsi="Times New Roman" w:cs="Times New Roman" w:eastAsia="Times New Roman"/>
                      <w:sz w:val="18"/>
                      <w:szCs w:val="18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41"/>
          <w:szCs w:val="41"/>
          <w:color w:val="959595"/>
          <w:w w:val="91"/>
          <w:position w:val="-4"/>
        </w:rPr>
        <w:t>.</w:t>
      </w:r>
      <w:r>
        <w:rPr>
          <w:rFonts w:ascii="Arial" w:hAnsi="Arial" w:cs="Arial" w:eastAsia="Arial"/>
          <w:sz w:val="41"/>
          <w:szCs w:val="41"/>
          <w:color w:val="959595"/>
          <w:spacing w:val="-72"/>
          <w:w w:val="100"/>
          <w:position w:val="-4"/>
        </w:rPr>
        <w:t> </w:t>
      </w:r>
      <w:r>
        <w:rPr>
          <w:rFonts w:ascii="Arial" w:hAnsi="Arial" w:cs="Arial" w:eastAsia="Arial"/>
          <w:sz w:val="8"/>
          <w:szCs w:val="8"/>
          <w:color w:val="AEAFAF"/>
          <w:spacing w:val="0"/>
          <w:w w:val="143"/>
          <w:position w:val="12"/>
        </w:rPr>
        <w:t>...</w:t>
      </w:r>
      <w:r>
        <w:rPr>
          <w:rFonts w:ascii="Arial" w:hAnsi="Arial" w:cs="Arial" w:eastAsia="Arial"/>
          <w:sz w:val="8"/>
          <w:szCs w:val="8"/>
          <w:color w:val="AEAFAF"/>
          <w:spacing w:val="14"/>
          <w:w w:val="143"/>
          <w:position w:val="12"/>
        </w:rPr>
        <w:t> </w:t>
      </w:r>
      <w:r>
        <w:rPr>
          <w:rFonts w:ascii="Arial" w:hAnsi="Arial" w:cs="Arial" w:eastAsia="Arial"/>
          <w:sz w:val="8"/>
          <w:szCs w:val="8"/>
          <w:color w:val="AEAFAF"/>
          <w:spacing w:val="-7"/>
          <w:w w:val="100"/>
          <w:position w:val="12"/>
        </w:rPr>
        <w:t>-</w:t>
      </w:r>
      <w:r>
        <w:rPr>
          <w:rFonts w:ascii="Arial" w:hAnsi="Arial" w:cs="Arial" w:eastAsia="Arial"/>
          <w:sz w:val="8"/>
          <w:szCs w:val="8"/>
          <w:color w:val="959595"/>
          <w:spacing w:val="0"/>
          <w:w w:val="100"/>
          <w:position w:val="12"/>
        </w:rPr>
        <w:t>•</w:t>
      </w:r>
      <w:r>
        <w:rPr>
          <w:rFonts w:ascii="Arial" w:hAnsi="Arial" w:cs="Arial" w:eastAsia="Arial"/>
          <w:sz w:val="8"/>
          <w:szCs w:val="8"/>
          <w:color w:val="959595"/>
          <w:spacing w:val="0"/>
          <w:w w:val="100"/>
          <w:position w:val="12"/>
        </w:rPr>
        <w:t>   </w:t>
      </w:r>
      <w:r>
        <w:rPr>
          <w:rFonts w:ascii="Arial" w:hAnsi="Arial" w:cs="Arial" w:eastAsia="Arial"/>
          <w:sz w:val="8"/>
          <w:szCs w:val="8"/>
          <w:color w:val="959595"/>
          <w:spacing w:val="1"/>
          <w:w w:val="100"/>
          <w:position w:val="12"/>
        </w:rPr>
        <w:t> </w:t>
      </w:r>
      <w:r>
        <w:rPr>
          <w:rFonts w:ascii="Arial" w:hAnsi="Arial" w:cs="Arial" w:eastAsia="Arial"/>
          <w:sz w:val="8"/>
          <w:szCs w:val="8"/>
          <w:color w:val="AEAFAF"/>
          <w:spacing w:val="-3"/>
          <w:w w:val="119"/>
          <w:position w:val="12"/>
        </w:rPr>
        <w:t>•</w:t>
      </w:r>
      <w:r>
        <w:rPr>
          <w:rFonts w:ascii="Arial" w:hAnsi="Arial" w:cs="Arial" w:eastAsia="Arial"/>
          <w:sz w:val="8"/>
          <w:szCs w:val="8"/>
          <w:color w:val="AEAFAF"/>
          <w:spacing w:val="0"/>
          <w:w w:val="411"/>
          <w:position w:val="12"/>
        </w:rPr>
        <w:t>:</w:t>
      </w:r>
      <w:r>
        <w:rPr>
          <w:rFonts w:ascii="Arial" w:hAnsi="Arial" w:cs="Arial" w:eastAsia="Arial"/>
          <w:sz w:val="8"/>
          <w:szCs w:val="8"/>
          <w:color w:val="AEAFAF"/>
          <w:spacing w:val="3"/>
          <w:w w:val="100"/>
          <w:position w:val="12"/>
        </w:rPr>
        <w:t> </w:t>
      </w:r>
      <w:r>
        <w:rPr>
          <w:rFonts w:ascii="Arial" w:hAnsi="Arial" w:cs="Arial" w:eastAsia="Arial"/>
          <w:sz w:val="8"/>
          <w:szCs w:val="8"/>
          <w:color w:val="AEAFAF"/>
          <w:spacing w:val="0"/>
          <w:w w:val="257"/>
          <w:position w:val="12"/>
        </w:rPr>
        <w:t>••</w:t>
      </w:r>
      <w:r>
        <w:rPr>
          <w:rFonts w:ascii="Arial" w:hAnsi="Arial" w:cs="Arial" w:eastAsia="Arial"/>
          <w:sz w:val="8"/>
          <w:szCs w:val="8"/>
          <w:color w:val="AEAFAF"/>
          <w:spacing w:val="-15"/>
          <w:w w:val="100"/>
          <w:position w:val="12"/>
        </w:rPr>
        <w:t> </w:t>
      </w:r>
      <w:r>
        <w:rPr>
          <w:rFonts w:ascii="Arial" w:hAnsi="Arial" w:cs="Arial" w:eastAsia="Arial"/>
          <w:sz w:val="8"/>
          <w:szCs w:val="8"/>
          <w:color w:val="959595"/>
          <w:spacing w:val="0"/>
          <w:w w:val="310"/>
          <w:i/>
          <w:position w:val="12"/>
        </w:rPr>
        <w:t>:</w:t>
      </w:r>
      <w:r>
        <w:rPr>
          <w:rFonts w:ascii="Arial" w:hAnsi="Arial" w:cs="Arial" w:eastAsia="Arial"/>
          <w:sz w:val="8"/>
          <w:szCs w:val="8"/>
          <w:color w:val="959595"/>
          <w:spacing w:val="-55"/>
          <w:w w:val="310"/>
          <w:i/>
          <w:position w:val="12"/>
        </w:rPr>
        <w:t> </w:t>
      </w:r>
      <w:r>
        <w:rPr>
          <w:rFonts w:ascii="Arial" w:hAnsi="Arial" w:cs="Arial" w:eastAsia="Arial"/>
          <w:sz w:val="8"/>
          <w:szCs w:val="8"/>
          <w:color w:val="959595"/>
          <w:spacing w:val="0"/>
          <w:w w:val="292"/>
          <w:i/>
          <w:position w:val="12"/>
        </w:rPr>
        <w:t>·</w:t>
      </w:r>
      <w:r>
        <w:rPr>
          <w:rFonts w:ascii="Arial" w:hAnsi="Arial" w:cs="Arial" w:eastAsia="Arial"/>
          <w:sz w:val="8"/>
          <w:szCs w:val="8"/>
          <w:color w:val="959595"/>
          <w:spacing w:val="-16"/>
          <w:w w:val="100"/>
          <w:i/>
          <w:position w:val="12"/>
        </w:rPr>
        <w:t> </w:t>
      </w:r>
      <w:r>
        <w:rPr>
          <w:rFonts w:ascii="Arial" w:hAnsi="Arial" w:cs="Arial" w:eastAsia="Arial"/>
          <w:sz w:val="8"/>
          <w:szCs w:val="8"/>
          <w:color w:val="C1C3C3"/>
          <w:spacing w:val="0"/>
          <w:w w:val="100"/>
          <w:position w:val="12"/>
        </w:rPr>
        <w:t>"';</w:t>
      </w:r>
      <w:r>
        <w:rPr>
          <w:rFonts w:ascii="Arial" w:hAnsi="Arial" w:cs="Arial" w:eastAsia="Arial"/>
          <w:sz w:val="8"/>
          <w:szCs w:val="8"/>
          <w:color w:val="C1C3C3"/>
          <w:spacing w:val="3"/>
          <w:w w:val="100"/>
          <w:position w:val="12"/>
        </w:rPr>
        <w:t> </w:t>
      </w:r>
      <w:r>
        <w:rPr>
          <w:rFonts w:ascii="Arial" w:hAnsi="Arial" w:cs="Arial" w:eastAsia="Arial"/>
          <w:sz w:val="8"/>
          <w:szCs w:val="8"/>
          <w:color w:val="C1C3C3"/>
          <w:spacing w:val="0"/>
          <w:w w:val="155"/>
          <w:b/>
          <w:bCs/>
          <w:position w:val="12"/>
        </w:rPr>
        <w:t>t</w:t>
      </w:r>
      <w:r>
        <w:rPr>
          <w:rFonts w:ascii="Arial" w:hAnsi="Arial" w:cs="Arial" w:eastAsia="Arial"/>
          <w:sz w:val="8"/>
          <w:szCs w:val="8"/>
          <w:color w:val="C1C3C3"/>
          <w:spacing w:val="0"/>
          <w:w w:val="100"/>
          <w:b/>
          <w:bCs/>
          <w:position w:val="12"/>
        </w:rPr>
        <w:tab/>
      </w:r>
      <w:r>
        <w:rPr>
          <w:rFonts w:ascii="Arial" w:hAnsi="Arial" w:cs="Arial" w:eastAsia="Arial"/>
          <w:sz w:val="8"/>
          <w:szCs w:val="8"/>
          <w:color w:val="C1C3C3"/>
          <w:spacing w:val="0"/>
          <w:w w:val="100"/>
          <w:b/>
          <w:bCs/>
          <w:position w:val="12"/>
        </w:rPr>
      </w:r>
      <w:r>
        <w:rPr>
          <w:rFonts w:ascii="Arial" w:hAnsi="Arial" w:cs="Arial" w:eastAsia="Arial"/>
          <w:sz w:val="23"/>
          <w:szCs w:val="23"/>
          <w:color w:val="959595"/>
          <w:spacing w:val="0"/>
          <w:w w:val="163"/>
          <w:position w:val="11"/>
        </w:rPr>
        <w:t>.</w:t>
      </w:r>
      <w:r>
        <w:rPr>
          <w:rFonts w:ascii="Arial" w:hAnsi="Arial" w:cs="Arial" w:eastAsia="Arial"/>
          <w:sz w:val="23"/>
          <w:szCs w:val="23"/>
          <w:color w:val="000000"/>
          <w:spacing w:val="0"/>
          <w:w w:val="100"/>
          <w:position w:val="0"/>
        </w:rPr>
      </w:r>
    </w:p>
    <w:p>
      <w:pPr>
        <w:spacing w:before="0" w:after="0" w:line="308" w:lineRule="atLeast"/>
        <w:ind w:right="1166"/>
        <w:jc w:val="right"/>
        <w:rPr>
          <w:rFonts w:ascii="Arial" w:hAnsi="Arial" w:cs="Arial" w:eastAsia="Arial"/>
          <w:sz w:val="20"/>
          <w:szCs w:val="20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56.007935pt;margin-top:10.466547pt;width:4.33944pt;height:9pt;mso-position-horizontal-relative:page;mso-position-vertical-relative:paragraph;z-index:-14812" type="#_x0000_t202" filled="f" stroked="f">
            <v:textbox inset="0,0,0,0">
              <w:txbxContent>
                <w:p>
                  <w:pPr>
                    <w:spacing w:before="0" w:after="0" w:line="180" w:lineRule="exact"/>
                    <w:ind w:right="-67"/>
                    <w:jc w:val="left"/>
                    <w:rPr>
                      <w:rFonts w:ascii="Times New Roman" w:hAnsi="Times New Roman" w:cs="Times New Roman" w:eastAsia="Times New Roman"/>
                      <w:sz w:val="18"/>
                      <w:szCs w:val="18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8"/>
                      <w:szCs w:val="18"/>
                      <w:color w:val="C1C3C3"/>
                      <w:spacing w:val="0"/>
                      <w:w w:val="82"/>
                    </w:rPr>
                    <w:t>"'</w:t>
                  </w:r>
                  <w:r>
                    <w:rPr>
                      <w:rFonts w:ascii="Times New Roman" w:hAnsi="Times New Roman" w:cs="Times New Roman" w:eastAsia="Times New Roman"/>
                      <w:sz w:val="18"/>
                      <w:szCs w:val="18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20"/>
          <w:szCs w:val="20"/>
          <w:color w:val="AEAFAF"/>
          <w:spacing w:val="0"/>
          <w:w w:val="258"/>
        </w:rPr>
        <w:t>'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</w:r>
    </w:p>
    <w:p>
      <w:pPr>
        <w:jc w:val="right"/>
        <w:spacing w:after="0"/>
        <w:sectPr>
          <w:type w:val="continuous"/>
          <w:pgSz w:w="11920" w:h="16840"/>
          <w:pgMar w:top="300" w:bottom="280" w:left="180" w:right="0"/>
        </w:sectPr>
      </w:pPr>
      <w:rPr/>
    </w:p>
    <w:p>
      <w:pPr>
        <w:spacing w:before="0" w:after="0" w:line="65" w:lineRule="exact"/>
        <w:ind w:right="-20"/>
        <w:jc w:val="right"/>
        <w:rPr>
          <w:rFonts w:ascii="Times New Roman" w:hAnsi="Times New Roman" w:cs="Times New Roman" w:eastAsia="Times New Roman"/>
          <w:sz w:val="23"/>
          <w:szCs w:val="23"/>
        </w:rPr>
      </w:pPr>
      <w:rPr/>
      <w:r>
        <w:rPr/>
        <w:pict>
          <v:group style="position:absolute;margin-left:13.339469pt;margin-top:39.147846pt;width:568.16693pt;height:791.818016pt;mso-position-horizontal-relative:page;mso-position-vertical-relative:page;z-index:-14820" coordorigin="267,783" coordsize="11363,15836">
            <v:group style="position:absolute;left:293;top:797;width:2134;height:2" coordorigin="293,797" coordsize="2134,2">
              <v:shape style="position:absolute;left:293;top:797;width:2134;height:2" coordorigin="293,797" coordsize="2134,0" path="m293,797l2427,797e" filled="f" stroked="t" strokeweight=".70829pt" strokecolor="#707070">
                <v:path arrowok="t"/>
              </v:shape>
            </v:group>
            <v:group style="position:absolute;left:2252;top:807;width:9260;height:2" coordorigin="2252,807" coordsize="9260,2">
              <v:shape style="position:absolute;left:2252;top:807;width:9260;height:2" coordorigin="2252,807" coordsize="9260,0" path="m2252,807l11512,807e" filled="f" stroked="t" strokeweight=".70829pt" strokecolor="#545454">
                <v:path arrowok="t"/>
              </v:shape>
            </v:group>
            <v:group style="position:absolute;left:9012;top:804;width:2;height:1499" coordorigin="9012,804" coordsize="2,1499">
              <v:shape style="position:absolute;left:9012;top:804;width:2;height:1499" coordorigin="9012,804" coordsize="0,1499" path="m9012,2303l9012,804e" filled="f" stroked="t" strokeweight=".70829pt" strokecolor="#4B4B4B">
                <v:path arrowok="t"/>
              </v:shape>
            </v:group>
            <v:group style="position:absolute;left:10945;top:811;width:571;height:2" coordorigin="10945,811" coordsize="571,2">
              <v:shape style="position:absolute;left:10945;top:811;width:571;height:2" coordorigin="10945,811" coordsize="571,0" path="m10945,811l11517,811e" filled="f" stroked="t" strokeweight=".236097pt" strokecolor="#383838">
                <v:path arrowok="t"/>
              </v:shape>
            </v:group>
            <v:group style="position:absolute;left:2302;top:790;width:2;height:1185" coordorigin="2302,790" coordsize="2,1185">
              <v:shape style="position:absolute;left:2302;top:790;width:2;height:1185" coordorigin="2302,790" coordsize="0,1185" path="m2302,1975l2302,790e" filled="f" stroked="t" strokeweight=".70829pt" strokecolor="#4F4F4F">
                <v:path arrowok="t"/>
              </v:shape>
            </v:group>
            <v:group style="position:absolute;left:288;top:2292;width:11229;height:2" coordorigin="288,2292" coordsize="11229,2">
              <v:shape style="position:absolute;left:288;top:2292;width:11229;height:2" coordorigin="288,2292" coordsize="11229,0" path="m288,2292l11517,2292e" filled="f" stroked="t" strokeweight=".70829pt" strokecolor="#575757">
                <v:path arrowok="t"/>
              </v:shape>
            </v:group>
            <v:group style="position:absolute;left:2304;top:1861;width:2;height:433" coordorigin="2304,1861" coordsize="2,433">
              <v:shape style="position:absolute;left:2304;top:1861;width:2;height:433" coordorigin="2304,1861" coordsize="0,433" path="m2304,2294l2304,1861e" filled="f" stroked="t" strokeweight=".472194pt" strokecolor="#343434">
                <v:path arrowok="t"/>
              </v:shape>
            </v:group>
            <v:group style="position:absolute;left:293;top:2532;width:3343;height:2" coordorigin="293,2532" coordsize="3343,2">
              <v:shape style="position:absolute;left:293;top:2532;width:3343;height:2" coordorigin="293,2532" coordsize="3343,0" path="m293,2532l3636,2532e" filled="f" stroked="t" strokeweight=".70829pt" strokecolor="#575757">
                <v:path arrowok="t"/>
              </v:shape>
            </v:group>
            <v:group style="position:absolute;left:3353;top:2261;width:2;height:252" coordorigin="3353,2261" coordsize="2,252">
              <v:shape style="position:absolute;left:3353;top:2261;width:2;height:252" coordorigin="3353,2261" coordsize="0,252" path="m3353,2513l3353,2261e" filled="f" stroked="t" strokeweight=".70829pt" strokecolor="#545454">
                <v:path arrowok="t"/>
              </v:shape>
            </v:group>
            <v:group style="position:absolute;left:3320;top:2532;width:5945;height:2" coordorigin="3320,2532" coordsize="5945,2">
              <v:shape style="position:absolute;left:3320;top:2532;width:5945;height:2" coordorigin="3320,2532" coordsize="5945,0" path="m3320,2532l9264,2532e" filled="f" stroked="t" strokeweight=".472194pt" strokecolor="#4F4F4F">
                <v:path arrowok="t"/>
              </v:shape>
            </v:group>
            <v:group style="position:absolute;left:9208;top:2532;width:2314;height:2" coordorigin="9208,2532" coordsize="2314,2">
              <v:shape style="position:absolute;left:9208;top:2532;width:2314;height:2" coordorigin="9208,2532" coordsize="2314,0" path="m9208,2532l11522,2532e" filled="f" stroked="t" strokeweight=".70829pt" strokecolor="#545454">
                <v:path arrowok="t"/>
              </v:shape>
            </v:group>
            <v:group style="position:absolute;left:9902;top:2532;width:212;height:2" coordorigin="9902,2532" coordsize="212,2">
              <v:shape style="position:absolute;left:9902;top:2532;width:212;height:2" coordorigin="9902,2532" coordsize="212,0" path="m9902,2532l10114,2532e" filled="f" stroked="t" strokeweight=".472194pt" strokecolor="#383838">
                <v:path arrowok="t"/>
              </v:shape>
            </v:group>
            <v:group style="position:absolute;left:10058;top:2532;width:260;height:2" coordorigin="10058,2532" coordsize="260,2">
              <v:shape style="position:absolute;left:10058;top:2532;width:260;height:2" coordorigin="10058,2532" coordsize="260,0" path="m10058,2532l10317,2532e" filled="f" stroked="t" strokeweight=".472194pt" strokecolor="#4F4F4F">
                <v:path arrowok="t"/>
              </v:shape>
            </v:group>
            <v:group style="position:absolute;left:10511;top:2532;width:491;height:2" coordorigin="10511,2532" coordsize="491,2">
              <v:shape style="position:absolute;left:10511;top:2532;width:491;height:2" coordorigin="10511,2532" coordsize="491,0" path="m10511,2532l11002,2532e" filled="f" stroked="t" strokeweight=".472194pt" strokecolor="#484848">
                <v:path arrowok="t"/>
              </v:shape>
            </v:group>
            <v:group style="position:absolute;left:293;top:2770;width:3999;height:2" coordorigin="293,2770" coordsize="3999,2">
              <v:shape style="position:absolute;left:293;top:2770;width:3999;height:2" coordorigin="293,2770" coordsize="3999,0" path="m293,2770l4292,2770e" filled="f" stroked="t" strokeweight=".70829pt" strokecolor="#575757">
                <v:path arrowok="t"/>
              </v:shape>
            </v:group>
            <v:group style="position:absolute;left:300;top:2470;width:2;height:547" coordorigin="300,2470" coordsize="2,547">
              <v:shape style="position:absolute;left:300;top:2470;width:2;height:547" coordorigin="300,2470" coordsize="0,547" path="m300,3017l300,2470e" filled="f" stroked="t" strokeweight=".472194pt" strokecolor="#9C9C9C">
                <v:path arrowok="t"/>
              </v:shape>
            </v:group>
            <v:group style="position:absolute;left:3338;top:2446;width:2;height:333" coordorigin="3338,2446" coordsize="2,333">
              <v:shape style="position:absolute;left:3338;top:2446;width:2;height:333" coordorigin="3338,2446" coordsize="0,333" path="m3338,2779l3338,2446e" filled="f" stroked="t" strokeweight=".70829pt" strokecolor="#4F4F4F">
                <v:path arrowok="t"/>
              </v:shape>
            </v:group>
            <v:group style="position:absolute;left:4236;top:2770;width:293;height:2" coordorigin="4236,2770" coordsize="293,2">
              <v:shape style="position:absolute;left:4236;top:2770;width:293;height:2" coordorigin="4236,2770" coordsize="293,0" path="m4236,2770l4528,2770e" filled="f" stroked="t" strokeweight=".472194pt" strokecolor="#484848">
                <v:path arrowok="t"/>
              </v:shape>
            </v:group>
            <v:group style="position:absolute;left:4472;top:2770;width:1185;height:2" coordorigin="4472,2770" coordsize="1185,2">
              <v:shape style="position:absolute;left:4472;top:2770;width:1185;height:2" coordorigin="4472,2770" coordsize="1185,0" path="m4472,2770l5657,2770e" filled="f" stroked="t" strokeweight=".70829pt" strokecolor="#5B5B5B">
                <v:path arrowok="t"/>
              </v:shape>
            </v:group>
            <v:group style="position:absolute;left:5600;top:2770;width:2663;height:2" coordorigin="5600,2770" coordsize="2663,2">
              <v:shape style="position:absolute;left:5600;top:2770;width:2663;height:2" coordorigin="5600,2770" coordsize="2663,0" path="m5600,2770l8263,2770e" filled="f" stroked="t" strokeweight=".472194pt" strokecolor="#4B4B4B">
                <v:path arrowok="t"/>
              </v:shape>
            </v:group>
            <v:group style="position:absolute;left:7735;top:2770;width:2833;height:2" coordorigin="7735,2770" coordsize="2833,2">
              <v:shape style="position:absolute;left:7735;top:2770;width:2833;height:2" coordorigin="7735,2770" coordsize="2833,0" path="m7735,2770l10568,2770e" filled="f" stroked="t" strokeweight=".70829pt" strokecolor="#545454">
                <v:path arrowok="t"/>
              </v:shape>
            </v:group>
            <v:group style="position:absolute;left:9902;top:2770;width:416;height:2" coordorigin="9902,2770" coordsize="416,2">
              <v:shape style="position:absolute;left:9902;top:2770;width:416;height:2" coordorigin="9902,2770" coordsize="416,0" path="m9902,2770l10317,2770e" filled="f" stroked="t" strokeweight=".472194pt" strokecolor="#4B4B4B">
                <v:path arrowok="t"/>
              </v:shape>
            </v:group>
            <v:group style="position:absolute;left:10511;top:2770;width:1010;height:2" coordorigin="10511,2770" coordsize="1010,2">
              <v:shape style="position:absolute;left:10511;top:2770;width:1010;height:2" coordorigin="10511,2770" coordsize="1010,0" path="m10511,2770l11522,2770e" filled="f" stroked="t" strokeweight=".472194pt" strokecolor="#484848">
                <v:path arrowok="t"/>
              </v:shape>
            </v:group>
            <v:group style="position:absolute;left:297;top:3008;width:11224;height:2" coordorigin="297,3008" coordsize="11224,2">
              <v:shape style="position:absolute;left:297;top:3008;width:11224;height:2" coordorigin="297,3008" coordsize="11224,0" path="m297,3008l11522,3008e" filled="f" stroked="t" strokeweight=".70829pt" strokecolor="#606060">
                <v:path arrowok="t"/>
              </v:shape>
            </v:group>
            <v:group style="position:absolute;left:7277;top:3008;width:392;height:2" coordorigin="7277,3008" coordsize="392,2">
              <v:shape style="position:absolute;left:7277;top:3008;width:392;height:2" coordorigin="7277,3008" coordsize="392,0" path="m7277,3008l7668,3008e" filled="f" stroked="t" strokeweight=".472194pt" strokecolor="#4F4F4F">
                <v:path arrowok="t"/>
              </v:shape>
            </v:group>
            <v:group style="position:absolute;left:8976;top:3008;width:1341;height:2" coordorigin="8976,3008" coordsize="1341,2">
              <v:shape style="position:absolute;left:8976;top:3008;width:1341;height:2" coordorigin="8976,3008" coordsize="1341,0" path="m8976,3008l10317,3008e" filled="f" stroked="t" strokeweight=".472194pt" strokecolor="#545454">
                <v:path arrowok="t"/>
              </v:shape>
            </v:group>
            <v:group style="position:absolute;left:10261;top:3010;width:307;height:2" coordorigin="10261,3010" coordsize="307,2">
              <v:shape style="position:absolute;left:10261;top:3010;width:307;height:2" coordorigin="10261,3010" coordsize="307,0" path="m10261,3010l10568,3010e" filled="f" stroked="t" strokeweight=".236097pt" strokecolor="#3B3B3B">
                <v:path arrowok="t"/>
              </v:shape>
            </v:group>
            <v:group style="position:absolute;left:10511;top:3008;width:1010;height:2" coordorigin="10511,3008" coordsize="1010,2">
              <v:shape style="position:absolute;left:10511;top:3008;width:1010;height:2" coordorigin="10511,3008" coordsize="1010,0" path="m10511,3008l11522,3008e" filled="f" stroked="t" strokeweight=".236097pt" strokecolor="#4F4F4F">
                <v:path arrowok="t"/>
              </v:shape>
            </v:group>
            <v:group style="position:absolute;left:293;top:3251;width:3532;height:2" coordorigin="293,3251" coordsize="3532,2">
              <v:shape style="position:absolute;left:293;top:3251;width:3532;height:2" coordorigin="293,3251" coordsize="3532,0" path="m293,3251l3825,3251e" filled="f" stroked="t" strokeweight=".70829pt" strokecolor="#646464">
                <v:path arrowok="t"/>
              </v:shape>
            </v:group>
            <v:group style="position:absolute;left:297;top:2889;width:2;height:638" coordorigin="297,2889" coordsize="2,638">
              <v:shape style="position:absolute;left:297;top:2889;width:2;height:638" coordorigin="297,2889" coordsize="0,638" path="m297,3527l297,2889e" filled="f" stroked="t" strokeweight=".70829pt" strokecolor="#AFAFAF">
                <v:path arrowok="t"/>
              </v:shape>
            </v:group>
            <v:group style="position:absolute;left:3768;top:3251;width:198;height:2" coordorigin="3768,3251" coordsize="198,2">
              <v:shape style="position:absolute;left:3768;top:3251;width:198;height:2" coordorigin="3768,3251" coordsize="198,0" path="m3768,3251l3966,3251e" filled="f" stroked="t" strokeweight=".472194pt" strokecolor="#575757">
                <v:path arrowok="t"/>
              </v:shape>
            </v:group>
            <v:group style="position:absolute;left:3910;top:3251;width:194;height:2" coordorigin="3910,3251" coordsize="194,2">
              <v:shape style="position:absolute;left:3910;top:3251;width:194;height:2" coordorigin="3910,3251" coordsize="194,0" path="m3910,3251l4103,3251e" filled="f" stroked="t" strokeweight=".472194pt" strokecolor="#3B3B3B">
                <v:path arrowok="t"/>
              </v:shape>
            </v:group>
            <v:group style="position:absolute;left:4047;top:3251;width:246;height:2" coordorigin="4047,3251" coordsize="246,2">
              <v:shape style="position:absolute;left:4047;top:3251;width:246;height:2" coordorigin="4047,3251" coordsize="246,0" path="m4047,3251l4292,3251e" filled="f" stroked="t" strokeweight=".472194pt" strokecolor="#4F4F4F">
                <v:path arrowok="t"/>
              </v:shape>
            </v:group>
            <v:group style="position:absolute;left:4236;top:3251;width:397;height:2" coordorigin="4236,3251" coordsize="397,2">
              <v:shape style="position:absolute;left:4236;top:3251;width:397;height:2" coordorigin="4236,3251" coordsize="397,0" path="m4236,3251l4632,3251e" filled="f" stroked="t" strokeweight=".944387pt" strokecolor="#707070">
                <v:path arrowok="t"/>
              </v:shape>
            </v:group>
            <v:group style="position:absolute;left:4472;top:3253;width:7050;height:2" coordorigin="4472,3253" coordsize="7050,2">
              <v:shape style="position:absolute;left:4472;top:3253;width:7050;height:2" coordorigin="4472,3253" coordsize="7050,0" path="m4472,3253l11522,3253e" filled="f" stroked="t" strokeweight=".70829pt" strokecolor="#5B5B5B">
                <v:path arrowok="t"/>
              </v:shape>
            </v:group>
            <v:group style="position:absolute;left:9963;top:3255;width:354;height:2" coordorigin="9963,3255" coordsize="354,2">
              <v:shape style="position:absolute;left:9963;top:3255;width:354;height:2" coordorigin="9963,3255" coordsize="354,0" path="m9963,3255l10317,3255e" filled="f" stroked="t" strokeweight=".472194pt" strokecolor="#383838">
                <v:path arrowok="t"/>
              </v:shape>
            </v:group>
            <v:group style="position:absolute;left:293;top:3496;width:11243;height:2" coordorigin="293,3496" coordsize="11243,2">
              <v:shape style="position:absolute;left:293;top:3496;width:11243;height:2" coordorigin="293,3496" coordsize="11243,0" path="m293,3496l11536,3496e" filled="f" stroked="t" strokeweight=".70829pt" strokecolor="#4F4F4F">
                <v:path arrowok="t"/>
              </v:shape>
            </v:group>
            <v:group style="position:absolute;left:3690;top:3489;width:2;height:481" coordorigin="3690,3489" coordsize="2,481">
              <v:shape style="position:absolute;left:3690;top:3489;width:2;height:481" coordorigin="3690,3489" coordsize="0,481" path="m3690,3969l3690,3489e" filled="f" stroked="t" strokeweight=".472194pt" strokecolor="#3B3B3B">
                <v:path arrowok="t"/>
              </v:shape>
            </v:group>
            <v:group style="position:absolute;left:6877;top:3489;width:2;height:490" coordorigin="6877,3489" coordsize="2,490">
              <v:shape style="position:absolute;left:6877;top:3489;width:2;height:490" coordorigin="6877,3489" coordsize="0,490" path="m6877,3979l6877,3489e" filled="f" stroked="t" strokeweight=".472194pt" strokecolor="#3B3B3B">
                <v:path arrowok="t"/>
              </v:shape>
            </v:group>
            <v:group style="position:absolute;left:6861;top:3941;width:1374;height:2" coordorigin="6861,3941" coordsize="1374,2">
              <v:shape style="position:absolute;left:6861;top:3941;width:1374;height:2" coordorigin="6861,3941" coordsize="1374,0" path="m6861,3941l8235,3941e" filled="f" stroked="t" strokeweight=".236097pt" strokecolor="#545454">
                <v:path arrowok="t"/>
              </v:shape>
            </v:group>
            <v:group style="position:absolute;left:3688;top:3938;width:3197;height:2" coordorigin="3688,3938" coordsize="3197,2">
              <v:shape style="position:absolute;left:3688;top:3938;width:3197;height:2" coordorigin="3688,3938" coordsize="3197,0" path="m3688,3938l6885,3938e" filled="f" stroked="t" strokeweight=".472194pt" strokecolor="#707070">
                <v:path arrowok="t"/>
              </v:shape>
            </v:group>
            <v:group style="position:absolute;left:8235;top:3941;width:3367;height:2" coordorigin="8235,3941" coordsize="3367,2">
              <v:shape style="position:absolute;left:8235;top:3941;width:3367;height:2" coordorigin="8235,3941" coordsize="3367,0" path="m8235,3941l11602,3941e" filled="f" stroked="t" strokeweight=".236097pt" strokecolor="#000000">
                <v:path arrowok="t"/>
              </v:shape>
            </v:group>
            <v:group style="position:absolute;left:302;top:4248;width:3390;height:2" coordorigin="302,4248" coordsize="3390,2">
              <v:shape style="position:absolute;left:302;top:4248;width:3390;height:2" coordorigin="302,4248" coordsize="3390,0" path="m302,4248l3693,4248e" filled="f" stroked="t" strokeweight=".70829pt" strokecolor="#575757">
                <v:path arrowok="t"/>
              </v:shape>
            </v:group>
            <v:group style="position:absolute;left:3688;top:3912;width:2;height:343" coordorigin="3688,3912" coordsize="2,343">
              <v:shape style="position:absolute;left:3688;top:3912;width:2;height:343" coordorigin="3688,3912" coordsize="0,343" path="m3688,4255l3688,3912e" filled="f" stroked="t" strokeweight=".70829pt" strokecolor="#575757">
                <v:path arrowok="t"/>
              </v:shape>
            </v:group>
            <v:group style="position:absolute;left:3575;top:4245;width:392;height:2" coordorigin="3575,4245" coordsize="392,2">
              <v:shape style="position:absolute;left:3575;top:4245;width:392;height:2" coordorigin="3575,4245" coordsize="392,0" path="m3575,4245l3966,4245e" filled="f" stroked="t" strokeweight="1.180484pt" strokecolor="#4F4F4F">
                <v:path arrowok="t"/>
              </v:shape>
            </v:group>
            <v:group style="position:absolute;left:3910;top:4245;width:382;height:2" coordorigin="3910,4245" coordsize="382,2">
              <v:shape style="position:absolute;left:3910;top:4245;width:382;height:2" coordorigin="3910,4245" coordsize="382,0" path="m3910,4245l4292,4245e" filled="f" stroked="t" strokeweight=".944387pt" strokecolor="#2B2B2B">
                <v:path arrowok="t"/>
              </v:shape>
            </v:group>
            <v:group style="position:absolute;left:4236;top:4245;width:7300;height:2" coordorigin="4236,4245" coordsize="7300,2">
              <v:shape style="position:absolute;left:4236;top:4245;width:7300;height:2" coordorigin="4236,4245" coordsize="7300,0" path="m4236,4245l11536,4245e" filled="f" stroked="t" strokeweight=".944387pt" strokecolor="#4B4B4B">
                <v:path arrowok="t"/>
              </v:shape>
            </v:group>
            <v:group style="position:absolute;left:6625;top:4248;width:680;height:2" coordorigin="6625,4248" coordsize="680,2">
              <v:shape style="position:absolute;left:6625;top:4248;width:680;height:2" coordorigin="6625,4248" coordsize="680,0" path="m6625,4248l7305,4248e" filled="f" stroked="t" strokeweight=".70829pt" strokecolor="#575757">
                <v:path arrowok="t"/>
              </v:shape>
            </v:group>
            <v:group style="position:absolute;left:6875;top:3879;width:2;height:376" coordorigin="6875,3879" coordsize="2,376">
              <v:shape style="position:absolute;left:6875;top:3879;width:2;height:376" coordorigin="6875,3879" coordsize="0,376" path="m6875,4255l6875,3879e" filled="f" stroked="t" strokeweight=".944387pt" strokecolor="#4F4F4F">
                <v:path arrowok="t"/>
              </v:shape>
            </v:group>
            <v:group style="position:absolute;left:10261;top:4243;width:307;height:2" coordorigin="10261,4243" coordsize="307,2">
              <v:shape style="position:absolute;left:10261;top:4243;width:307;height:2" coordorigin="10261,4243" coordsize="307,0" path="m10261,4243l10568,4243e" filled="f" stroked="t" strokeweight=".70829pt" strokecolor="#545454">
                <v:path arrowok="t"/>
              </v:shape>
            </v:group>
            <v:group style="position:absolute;left:2314;top:4236;width:2;height:295" coordorigin="2314,4236" coordsize="2,295">
              <v:shape style="position:absolute;left:2314;top:4236;width:2;height:295" coordorigin="2314,4236" coordsize="0,295" path="m2314,4531l2314,4236e" filled="f" stroked="t" strokeweight=".944387pt" strokecolor="#646464">
                <v:path arrowok="t"/>
              </v:shape>
            </v:group>
            <v:group style="position:absolute;left:3631;top:4521;width:194;height:2" coordorigin="3631,4521" coordsize="194,2">
              <v:shape style="position:absolute;left:3631;top:4521;width:194;height:2" coordorigin="3631,4521" coordsize="194,0" path="m3631,4521l3825,4521e" filled="f" stroked="t" strokeweight=".472194pt" strokecolor="#343434">
                <v:path arrowok="t"/>
              </v:shape>
            </v:group>
            <v:group style="position:absolute;left:4236;top:4521;width:293;height:2" coordorigin="4236,4521" coordsize="293,2">
              <v:shape style="position:absolute;left:4236;top:4521;width:293;height:2" coordorigin="4236,4521" coordsize="293,0" path="m4236,4521l4528,4521e" filled="f" stroked="t" strokeweight=".472194pt" strokecolor="#484848">
                <v:path arrowok="t"/>
              </v:shape>
            </v:group>
            <v:group style="position:absolute;left:297;top:4519;width:11238;height:2" coordorigin="297,4519" coordsize="11238,2">
              <v:shape style="position:absolute;left:297;top:4519;width:11238;height:2" coordorigin="297,4519" coordsize="11238,0" path="m297,4519l11536,4519e" filled="f" stroked="t" strokeweight=".70829pt" strokecolor="#545454">
                <v:path arrowok="t"/>
              </v:shape>
            </v:group>
            <v:group style="position:absolute;left:10261;top:4517;width:307;height:2" coordorigin="10261,4517" coordsize="307,2">
              <v:shape style="position:absolute;left:10261;top:4517;width:307;height:2" coordorigin="10261,4517" coordsize="307,0" path="m10261,4517l10568,4517e" filled="f" stroked="t" strokeweight=".472194pt" strokecolor="#2F2F2F">
                <v:path arrowok="t"/>
              </v:shape>
            </v:group>
            <v:group style="position:absolute;left:300;top:4512;width:2;height:252" coordorigin="300,4512" coordsize="2,252">
              <v:shape style="position:absolute;left:300;top:4512;width:2;height:252" coordorigin="300,4512" coordsize="0,252" path="m300,4764l300,4512e" filled="f" stroked="t" strokeweight=".236097pt" strokecolor="#CCCCCC">
                <v:path arrowok="t"/>
              </v:shape>
            </v:group>
            <v:group style="position:absolute;left:2314;top:4236;width:2;height:2427" coordorigin="2314,4236" coordsize="2,2427">
              <v:shape style="position:absolute;left:2314;top:4236;width:2;height:2427" coordorigin="2314,4236" coordsize="0,2427" path="m2314,6663l2314,4236e" filled="f" stroked="t" strokeweight=".70829pt" strokecolor="#4F4F4F">
                <v:path arrowok="t"/>
              </v:shape>
            </v:group>
            <v:group style="position:absolute;left:2309;top:4759;width:4373;height:2" coordorigin="2309,4759" coordsize="4373,2">
              <v:shape style="position:absolute;left:2309;top:4759;width:4373;height:2" coordorigin="2309,4759" coordsize="4373,0" path="m2309,4759l6682,4759e" filled="f" stroked="t" strokeweight=".70829pt" strokecolor="#575757">
                <v:path arrowok="t"/>
              </v:shape>
            </v:group>
            <v:group style="position:absolute;left:6625;top:4762;width:269;height:2" coordorigin="6625,4762" coordsize="269,2">
              <v:shape style="position:absolute;left:6625;top:4762;width:269;height:2" coordorigin="6625,4762" coordsize="269,0" path="m6625,4762l6894,4762e" filled="f" stroked="t" strokeweight=".472194pt" strokecolor="#444444">
                <v:path arrowok="t"/>
              </v:shape>
            </v:group>
            <v:group style="position:absolute;left:6837;top:4759;width:4703;height:2" coordorigin="6837,4759" coordsize="4703,2">
              <v:shape style="position:absolute;left:6837;top:4759;width:4703;height:2" coordorigin="6837,4759" coordsize="4703,0" path="m6837,4759l11540,4759e" filled="f" stroked="t" strokeweight=".70829pt" strokecolor="#545454">
                <v:path arrowok="t"/>
              </v:shape>
            </v:group>
            <v:group style="position:absolute;left:10058;top:4759;width:260;height:2" coordorigin="10058,4759" coordsize="260,2">
              <v:shape style="position:absolute;left:10058;top:4759;width:260;height:2" coordorigin="10058,4759" coordsize="260,0" path="m10058,4759l10317,4759e" filled="f" stroked="t" strokeweight=".472194pt" strokecolor="#3F3F3F">
                <v:path arrowok="t"/>
              </v:shape>
            </v:group>
            <v:group style="position:absolute;left:269;top:4735;width:2;height:262" coordorigin="269,4735" coordsize="2,262">
              <v:shape style="position:absolute;left:269;top:4735;width:2;height:262" coordorigin="269,4735" coordsize="0,262" path="m269,4997l269,4735e" filled="f" stroked="t" strokeweight=".236097pt" strokecolor="#000000">
                <v:path arrowok="t"/>
              </v:shape>
            </v:group>
            <v:group style="position:absolute;left:4854;top:4759;width:2;height:524" coordorigin="4854,4759" coordsize="2,524">
              <v:shape style="position:absolute;left:4854;top:4759;width:2;height:524" coordorigin="4854,4759" coordsize="0,524" path="m4854,5283l4854,4759e" filled="f" stroked="t" strokeweight=".944387pt" strokecolor="#575757">
                <v:path arrowok="t"/>
              </v:shape>
            </v:group>
            <v:group style="position:absolute;left:7640;top:4731;width:2;height:267" coordorigin="7640,4731" coordsize="2,267">
              <v:shape style="position:absolute;left:7640;top:4731;width:2;height:267" coordorigin="7640,4731" coordsize="0,267" path="m7640,4997l7640,4731e" filled="f" stroked="t" strokeweight=".236097pt" strokecolor="#2B2B2B">
                <v:path arrowok="t"/>
              </v:shape>
            </v:group>
            <v:group style="position:absolute;left:4849;top:5238;width:6696;height:2" coordorigin="4849,5238" coordsize="6696,2">
              <v:shape style="position:absolute;left:4849;top:5238;width:6696;height:2" coordorigin="4849,5238" coordsize="6696,0" path="m4849,5238l11545,5238e" filled="f" stroked="t" strokeweight=".70829pt" strokecolor="#545454">
                <v:path arrowok="t"/>
              </v:shape>
            </v:group>
            <v:group style="position:absolute;left:7640;top:4997;width:2;height:228" coordorigin="7640,4997" coordsize="2,228">
              <v:shape style="position:absolute;left:7640;top:4997;width:2;height:228" coordorigin="7640,4997" coordsize="0,228" path="m7640,5226l7640,4997e" filled="f" stroked="t" strokeweight=".236097pt" strokecolor="#000000">
                <v:path arrowok="t"/>
              </v:shape>
            </v:group>
            <v:group style="position:absolute;left:9902;top:5238;width:118;height:2" coordorigin="9902,5238" coordsize="118,2">
              <v:shape style="position:absolute;left:9902;top:5238;width:118;height:2" coordorigin="9902,5238" coordsize="118,0" path="m9902,5238l10020,5238e" filled="f" stroked="t" strokeweight=".472194pt" strokecolor="#383838">
                <v:path arrowok="t"/>
              </v:shape>
            </v:group>
            <v:group style="position:absolute;left:9963;top:5235;width:151;height:2" coordorigin="9963,5235" coordsize="151,2">
              <v:shape style="position:absolute;left:9963;top:5235;width:151;height:2" coordorigin="9963,5235" coordsize="151,0" path="m9963,5235l10114,5235e" filled="f" stroked="t" strokeweight=".472194pt" strokecolor="#1F1F1F">
                <v:path arrowok="t"/>
              </v:shape>
            </v:group>
            <v:group style="position:absolute;left:10511;top:5238;width:491;height:2" coordorigin="10511,5238" coordsize="491,2">
              <v:shape style="position:absolute;left:10511;top:5238;width:491;height:2" coordorigin="10511,5238" coordsize="491,0" path="m10511,5238l11002,5238e" filled="f" stroked="t" strokeweight=".472194pt" strokecolor="#3B3B3B">
                <v:path arrowok="t"/>
              </v:shape>
            </v:group>
            <v:group style="position:absolute;left:269;top:5216;width:2;height:1932" coordorigin="269,5216" coordsize="2,1932">
              <v:shape style="position:absolute;left:269;top:5216;width:2;height:1932" coordorigin="269,5216" coordsize="0,1932" path="m269,7148l269,5216e" filled="f" stroked="t" strokeweight=".236097pt" strokecolor="#000000">
                <v:path arrowok="t"/>
              </v:shape>
            </v:group>
            <v:group style="position:absolute;left:2285;top:5216;width:2;height:243" coordorigin="2285,5216" coordsize="2,243">
              <v:shape style="position:absolute;left:2285;top:5216;width:2;height:243" coordorigin="2285,5216" coordsize="0,243" path="m2285,5459l2285,5216e" filled="f" stroked="t" strokeweight=".236097pt" strokecolor="#000000">
                <v:path arrowok="t"/>
              </v:shape>
            </v:group>
            <v:group style="position:absolute;left:4857;top:5188;width:2;height:776" coordorigin="4857,5188" coordsize="2,776">
              <v:shape style="position:absolute;left:4857;top:5188;width:2;height:776" coordorigin="4857,5188" coordsize="0,776" path="m4857,5963l4857,5188e" filled="f" stroked="t" strokeweight=".70829pt" strokecolor="#3F3F3F">
                <v:path arrowok="t"/>
              </v:shape>
            </v:group>
            <v:group style="position:absolute;left:4849;top:5478;width:2484;height:2" coordorigin="4849,5478" coordsize="2484,2">
              <v:shape style="position:absolute;left:4849;top:5478;width:2484;height:2" coordorigin="4849,5478" coordsize="2484,0" path="m4849,5478l7333,5478e" filled="f" stroked="t" strokeweight=".472194pt" strokecolor="#4F4F4F">
                <v:path arrowok="t"/>
              </v:shape>
            </v:group>
            <v:group style="position:absolute;left:7277;top:5476;width:4269;height:2" coordorigin="7277,5476" coordsize="4269,2">
              <v:shape style="position:absolute;left:7277;top:5476;width:4269;height:2" coordorigin="7277,5476" coordsize="4269,0" path="m7277,5476l11545,5476e" filled="f" stroked="t" strokeweight=".70829pt" strokecolor="#545454">
                <v:path arrowok="t"/>
              </v:shape>
            </v:group>
            <v:group style="position:absolute;left:8976;top:5711;width:288;height:2" coordorigin="8976,5711" coordsize="288,2">
              <v:shape style="position:absolute;left:8976;top:5711;width:288;height:2" coordorigin="8976,5711" coordsize="288,0" path="m8976,5711l9264,5711e" filled="f" stroked="t" strokeweight=".472194pt" strokecolor="#3F3F3F">
                <v:path arrowok="t"/>
              </v:shape>
            </v:group>
            <v:group style="position:absolute;left:4854;top:5709;width:6696;height:2" coordorigin="4854,5709" coordsize="6696,2">
              <v:shape style="position:absolute;left:4854;top:5709;width:6696;height:2" coordorigin="4854,5709" coordsize="6696,0" path="m4854,5709l11550,5709e" filled="f" stroked="t" strokeweight=".70829pt" strokecolor="#545454">
                <v:path arrowok="t"/>
              </v:shape>
            </v:group>
            <v:group style="position:absolute;left:9963;top:5711;width:151;height:2" coordorigin="9963,5711" coordsize="151,2">
              <v:shape style="position:absolute;left:9963;top:5711;width:151;height:2" coordorigin="9963,5711" coordsize="151,0" path="m9963,5711l10114,5711e" filled="f" stroked="t" strokeweight=".472194pt" strokecolor="#282828">
                <v:path arrowok="t"/>
              </v:shape>
            </v:group>
            <v:group style="position:absolute;left:10058;top:5711;width:260;height:2" coordorigin="10058,5711" coordsize="260,2">
              <v:shape style="position:absolute;left:10058;top:5711;width:260;height:2" coordorigin="10058,5711" coordsize="260,0" path="m10058,5711l10317,5711e" filled="f" stroked="t" strokeweight=".472194pt" strokecolor="#444444">
                <v:path arrowok="t"/>
              </v:shape>
            </v:group>
            <v:group style="position:absolute;left:2314;top:5951;width:2569;height:2" coordorigin="2314,5951" coordsize="2569,2">
              <v:shape style="position:absolute;left:2314;top:5951;width:2569;height:2" coordorigin="2314,5951" coordsize="2569,0" path="m2314,5951l4882,5951e" filled="f" stroked="t" strokeweight=".70829pt" strokecolor="#5B5B5B">
                <v:path arrowok="t"/>
              </v:shape>
            </v:group>
            <v:group style="position:absolute;left:4812;top:5949;width:2857;height:2" coordorigin="4812,5949" coordsize="2857,2">
              <v:shape style="position:absolute;left:4812;top:5949;width:2857;height:2" coordorigin="4812,5949" coordsize="2857,0" path="m4812,5949l7668,5949e" filled="f" stroked="t" strokeweight=".472194pt" strokecolor="#4F4F4F">
                <v:path arrowok="t"/>
              </v:shape>
            </v:group>
            <v:group style="position:absolute;left:7612;top:5942;width:3933;height:2" coordorigin="7612,5942" coordsize="3933,2">
              <v:shape style="position:absolute;left:7612;top:5942;width:3933;height:2" coordorigin="7612,5942" coordsize="3933,0" path="m7612,5942l11545,5942e" filled="f" stroked="t" strokeweight=".70829pt" strokecolor="#4F4F4F">
                <v:path arrowok="t"/>
              </v:shape>
            </v:group>
            <v:group style="position:absolute;left:307;top:6192;width:90;height:2" coordorigin="307,6192" coordsize="90,2">
              <v:shape style="position:absolute;left:307;top:6192;width:90;height:2" coordorigin="307,6192" coordsize="90,0" path="m307,6192l397,6192e" filled="f" stroked="t" strokeweight=".944387pt" strokecolor="#707070">
                <v:path arrowok="t"/>
              </v:shape>
            </v:group>
            <v:group style="position:absolute;left:340;top:6192;width:3626;height:2" coordorigin="340,6192" coordsize="3626,2">
              <v:shape style="position:absolute;left:340;top:6192;width:3626;height:2" coordorigin="340,6192" coordsize="3626,0" path="m340,6192l3966,6192e" filled="f" stroked="t" strokeweight=".70829pt" strokecolor="#5B5B5B">
                <v:path arrowok="t"/>
              </v:shape>
            </v:group>
            <v:group style="position:absolute;left:3910;top:6192;width:194;height:2" coordorigin="3910,6192" coordsize="194,2">
              <v:shape style="position:absolute;left:3910;top:6192;width:194;height:2" coordorigin="3910,6192" coordsize="194,0" path="m3910,6192l4103,6192e" filled="f" stroked="t" strokeweight=".472194pt" strokecolor="#343434">
                <v:path arrowok="t"/>
              </v:shape>
            </v:group>
            <v:group style="position:absolute;left:4047;top:6192;width:246;height:2" coordorigin="4047,6192" coordsize="246,2">
              <v:shape style="position:absolute;left:4047;top:6192;width:246;height:2" coordorigin="4047,6192" coordsize="246,0" path="m4047,6192l4292,6192e" filled="f" stroked="t" strokeweight=".472194pt" strokecolor="#484848">
                <v:path arrowok="t"/>
              </v:shape>
            </v:group>
            <v:group style="position:absolute;left:4236;top:6192;width:647;height:2" coordorigin="4236,6192" coordsize="647,2">
              <v:shape style="position:absolute;left:4236;top:6192;width:647;height:2" coordorigin="4236,6192" coordsize="647,0" path="m4236,6192l4882,6192e" filled="f" stroked="t" strokeweight=".70829pt" strokecolor="#606060">
                <v:path arrowok="t"/>
              </v:shape>
            </v:group>
            <v:group style="position:absolute;left:4859;top:5863;width:2;height:628" coordorigin="4859,5863" coordsize="2,628">
              <v:shape style="position:absolute;left:4859;top:5863;width:2;height:628" coordorigin="4859,5863" coordsize="0,628" path="m4859,6492l4859,5863e" filled="f" stroked="t" strokeweight=".944387pt" strokecolor="#545454">
                <v:path arrowok="t"/>
              </v:shape>
            </v:group>
            <v:group style="position:absolute;left:10261;top:6182;width:307;height:2" coordorigin="10261,6182" coordsize="307,2">
              <v:shape style="position:absolute;left:10261;top:6182;width:307;height:2" coordorigin="10261,6182" coordsize="307,0" path="m10261,6182l10568,6182e" filled="f" stroked="t" strokeweight=".472194pt" strokecolor="#2F2F2F">
                <v:path arrowok="t"/>
              </v:shape>
            </v:group>
            <v:group style="position:absolute;left:4812;top:6182;width:6733;height:2" coordorigin="4812,6182" coordsize="6733,2">
              <v:shape style="position:absolute;left:4812;top:6182;width:6733;height:2" coordorigin="4812,6182" coordsize="6733,0" path="m4812,6182l11545,6182e" filled="f" stroked="t" strokeweight=".70829pt" strokecolor="#545454">
                <v:path arrowok="t"/>
              </v:shape>
            </v:group>
            <v:group style="position:absolute;left:2285;top:6182;width:2;height:281" coordorigin="2285,6182" coordsize="2,281">
              <v:shape style="position:absolute;left:2285;top:6182;width:2;height:281" coordorigin="2285,6182" coordsize="0,281" path="m2285,6463l2285,6182e" filled="f" stroked="t" strokeweight=".236097pt" strokecolor="#545454">
                <v:path arrowok="t"/>
              </v:shape>
            </v:group>
            <v:group style="position:absolute;left:7640;top:6182;width:2;height:281" coordorigin="7640,6182" coordsize="2,281">
              <v:shape style="position:absolute;left:7640;top:6182;width:2;height:281" coordorigin="7640,6182" coordsize="0,281" path="m7640,6463l7640,6182e" filled="f" stroked="t" strokeweight=".236097pt" strokecolor="#1F1F1F">
                <v:path arrowok="t"/>
              </v:shape>
            </v:group>
            <v:group style="position:absolute;left:2316;top:6435;width:2;height:485" coordorigin="2316,6435" coordsize="2,485">
              <v:shape style="position:absolute;left:2316;top:6435;width:2;height:485" coordorigin="2316,6435" coordsize="0,485" path="m2316,6920l2316,6435e" filled="f" stroked="t" strokeweight=".944387pt" strokecolor="#808080">
                <v:path arrowok="t"/>
              </v:shape>
            </v:group>
            <v:group style="position:absolute;left:2323;top:6668;width:1058;height:2" coordorigin="2323,6668" coordsize="1058,2">
              <v:shape style="position:absolute;left:2323;top:6668;width:1058;height:2" coordorigin="2323,6668" coordsize="1058,0" path="m2323,6668l3381,6668e" filled="f" stroked="t" strokeweight=".472194pt" strokecolor="#4F4F4F">
                <v:path arrowok="t"/>
              </v:shape>
            </v:group>
            <v:group style="position:absolute;left:3324;top:6665;width:779;height:2" coordorigin="3324,6665" coordsize="779,2">
              <v:shape style="position:absolute;left:3324;top:6665;width:779;height:2" coordorigin="3324,6665" coordsize="779,0" path="m3324,6665l4103,6665e" filled="f" stroked="t" strokeweight=".70829pt" strokecolor="#606060">
                <v:path arrowok="t"/>
              </v:shape>
            </v:group>
            <v:group style="position:absolute;left:4047;top:6665;width:246;height:2" coordorigin="4047,6665" coordsize="246,2">
              <v:shape style="position:absolute;left:4047;top:6665;width:246;height:2" coordorigin="4047,6665" coordsize="246,0" path="m4047,6665l4292,6665e" filled="f" stroked="t" strokeweight=".472194pt" strokecolor="#4B4B4B">
                <v:path arrowok="t"/>
              </v:shape>
            </v:group>
            <v:group style="position:absolute;left:4859;top:6435;width:2;height:243" coordorigin="4859,6435" coordsize="2,243">
              <v:shape style="position:absolute;left:4859;top:6435;width:2;height:243" coordorigin="4859,6435" coordsize="0,243" path="m4859,6677l4859,6435e" filled="f" stroked="t" strokeweight=".472194pt" strokecolor="#282828">
                <v:path arrowok="t"/>
              </v:shape>
            </v:group>
            <v:group style="position:absolute;left:7640;top:6463;width:2;height:186" coordorigin="7640,6463" coordsize="2,186">
              <v:shape style="position:absolute;left:7640;top:6463;width:2;height:186" coordorigin="7640,6463" coordsize="0,186" path="m7640,6649l7640,6463e" filled="f" stroked="t" strokeweight=".236097pt" strokecolor="#838383">
                <v:path arrowok="t"/>
              </v:shape>
            </v:group>
            <v:group style="position:absolute;left:4184;top:6661;width:7366;height:2" coordorigin="4184,6661" coordsize="7366,2">
              <v:shape style="position:absolute;left:4184;top:6661;width:7366;height:2" coordorigin="4184,6661" coordsize="7366,0" path="m4184,6661l11550,6661e" filled="f" stroked="t" strokeweight=".70829pt" strokecolor="#545454">
                <v:path arrowok="t"/>
              </v:shape>
            </v:group>
            <v:group style="position:absolute;left:2318;top:6906;width:2210;height:2" coordorigin="2318,6906" coordsize="2210,2">
              <v:shape style="position:absolute;left:2318;top:6906;width:2210;height:2" coordorigin="2318,6906" coordsize="2210,0" path="m2318,6906l4528,6906e" filled="f" stroked="t" strokeweight=".472194pt" strokecolor="#545454">
                <v:path arrowok="t"/>
              </v:shape>
            </v:group>
            <v:group style="position:absolute;left:4861;top:6606;width:2;height:305" coordorigin="4861,6606" coordsize="2,305">
              <v:shape style="position:absolute;left:4861;top:6606;width:2;height:305" coordorigin="4861,6606" coordsize="0,305" path="m4861,6910l4861,6606e" filled="f" stroked="t" strokeweight=".70829pt" strokecolor="#444444">
                <v:path arrowok="t"/>
              </v:shape>
            </v:group>
            <v:group style="position:absolute;left:6625;top:6901;width:269;height:2" coordorigin="6625,6901" coordsize="269,2">
              <v:shape style="position:absolute;left:6625;top:6901;width:269;height:2" coordorigin="6625,6901" coordsize="269,0" path="m6625,6901l6894,6901e" filled="f" stroked="t" strokeweight=".472194pt" strokecolor="#383838">
                <v:path arrowok="t"/>
              </v:shape>
            </v:group>
            <v:group style="position:absolute;left:7640;top:6634;width:2;height:252" coordorigin="7640,6634" coordsize="2,252">
              <v:shape style="position:absolute;left:7640;top:6634;width:2;height:252" coordorigin="7640,6634" coordsize="0,252" path="m7640,6887l7640,6634e" filled="f" stroked="t" strokeweight=".236097pt" strokecolor="#545454">
                <v:path arrowok="t"/>
              </v:shape>
            </v:group>
            <v:group style="position:absolute;left:2347;top:6901;width:9208;height:2" coordorigin="2347,6901" coordsize="9208,2">
              <v:shape style="position:absolute;left:2347;top:6901;width:9208;height:2" coordorigin="2347,6901" coordsize="9208,0" path="m2347,6901l11555,6901e" filled="f" stroked="t" strokeweight=".70829pt" strokecolor="#545454">
                <v:path arrowok="t"/>
              </v:shape>
            </v:group>
            <v:group style="position:absolute;left:10261;top:6896;width:307;height:2" coordorigin="10261,6896" coordsize="307,2">
              <v:shape style="position:absolute;left:10261;top:6896;width:307;height:2" coordorigin="10261,6896" coordsize="307,0" path="m10261,6896l10568,6896e" filled="f" stroked="t" strokeweight=".472194pt" strokecolor="#3B3B3B">
                <v:path arrowok="t"/>
              </v:shape>
            </v:group>
            <v:group style="position:absolute;left:316;top:7148;width:80;height:2" coordorigin="316,7148" coordsize="80,2">
              <v:shape style="position:absolute;left:316;top:7148;width:80;height:2" coordorigin="316,7148" coordsize="80,0" path="m316,7148l397,7148e" filled="f" stroked="t" strokeweight=".472194pt" strokecolor="#545454">
                <v:path arrowok="t"/>
              </v:shape>
            </v:group>
            <v:group style="position:absolute;left:996;top:7148;width:297;height:2" coordorigin="996,7148" coordsize="297,2">
              <v:shape style="position:absolute;left:996;top:7148;width:297;height:2" coordorigin="996,7148" coordsize="297,0" path="m996,7148l1294,7148e" filled="f" stroked="t" strokeweight=".472194pt" strokecolor="#3F3F3F">
                <v:path arrowok="t"/>
              </v:shape>
            </v:group>
            <v:group style="position:absolute;left:2285;top:6877;width:2;height:509" coordorigin="2285,6877" coordsize="2,509">
              <v:shape style="position:absolute;left:2285;top:6877;width:2;height:509" coordorigin="2285,6877" coordsize="0,509" path="m2285,7386l2285,6877e" filled="f" stroked="t" strokeweight=".236097pt" strokecolor="#606060">
                <v:path arrowok="t"/>
              </v:shape>
            </v:group>
            <v:group style="position:absolute;left:4472;top:7146;width:401;height:2" coordorigin="4472,7146" coordsize="401,2">
              <v:shape style="position:absolute;left:4472;top:7146;width:401;height:2" coordorigin="4472,7146" coordsize="401,0" path="m4472,7146l4873,7146e" filled="f" stroked="t" strokeweight=".472194pt" strokecolor="#4F4F4F">
                <v:path arrowok="t"/>
              </v:shape>
            </v:group>
            <v:group style="position:absolute;left:340;top:7144;width:11210;height:2" coordorigin="340,7144" coordsize="11210,2">
              <v:shape style="position:absolute;left:340;top:7144;width:11210;height:2" coordorigin="340,7144" coordsize="11210,0" path="m340,7144l11550,7144e" filled="f" stroked="t" strokeweight=".70829pt" strokecolor="#575757">
                <v:path arrowok="t"/>
              </v:shape>
            </v:group>
            <v:group style="position:absolute;left:8976;top:7139;width:288;height:2" coordorigin="8976,7139" coordsize="288,2">
              <v:shape style="position:absolute;left:8976;top:7139;width:288;height:2" coordorigin="8976,7139" coordsize="288,0" path="m8976,7139l9264,7139e" filled="f" stroked="t" strokeweight=".472194pt" strokecolor="#3B3B3B">
                <v:path arrowok="t"/>
              </v:shape>
            </v:group>
            <v:group style="position:absolute;left:9902;top:7139;width:416;height:2" coordorigin="9902,7139" coordsize="416,2">
              <v:shape style="position:absolute;left:9902;top:7139;width:416;height:2" coordorigin="9902,7139" coordsize="416,0" path="m9902,7139l10317,7139e" filled="f" stroked="t" strokeweight=".472194pt" strokecolor="#2F2F2F">
                <v:path arrowok="t"/>
              </v:shape>
            </v:group>
            <v:group style="position:absolute;left:316;top:7620;width:737;height:2" coordorigin="316,7620" coordsize="737,2">
              <v:shape style="position:absolute;left:316;top:7620;width:737;height:2" coordorigin="316,7620" coordsize="737,0" path="m316,7620l1053,7620e" filled="f" stroked="t" strokeweight=".472194pt" strokecolor="#606060">
                <v:path arrowok="t"/>
              </v:shape>
            </v:group>
            <v:group style="position:absolute;left:921;top:7620;width:373;height:2" coordorigin="921,7620" coordsize="373,2">
              <v:shape style="position:absolute;left:921;top:7620;width:373;height:2" coordorigin="921,7620" coordsize="373,0" path="m921,7620l1294,7620e" filled="f" stroked="t" strokeweight=".944387pt" strokecolor="#676767">
                <v:path arrowok="t"/>
              </v:shape>
            </v:group>
            <v:group style="position:absolute;left:1237;top:7620;width:1577;height:2" coordorigin="1237,7620" coordsize="1577,2">
              <v:shape style="position:absolute;left:1237;top:7620;width:1577;height:2" coordorigin="1237,7620" coordsize="1577,0" path="m1237,7620l2814,7620e" filled="f" stroked="t" strokeweight=".70829pt" strokecolor="#4B4B4B">
                <v:path arrowok="t"/>
              </v:shape>
            </v:group>
            <v:group style="position:absolute;left:2285;top:7386;width:2;height:214" coordorigin="2285,7386" coordsize="2,214">
              <v:shape style="position:absolute;left:2285;top:7386;width:2;height:214" coordorigin="2285,7386" coordsize="0,214" path="m2285,7601l2285,7386e" filled="f" stroked="t" strokeweight=".236097pt" strokecolor="#000000">
                <v:path arrowok="t"/>
              </v:shape>
            </v:group>
            <v:group style="position:absolute;left:4623;top:7615;width:2186;height:2" coordorigin="4623,7615" coordsize="2186,2">
              <v:shape style="position:absolute;left:4623;top:7615;width:2186;height:2" coordorigin="4623,7615" coordsize="2186,0" path="m4623,7615l6809,7615e" filled="f" stroked="t" strokeweight=".70829pt" strokecolor="#575757">
                <v:path arrowok="t"/>
              </v:shape>
            </v:group>
            <v:group style="position:absolute;left:6837;top:7615;width:4717;height:2" coordorigin="6837,7615" coordsize="4717,2">
              <v:shape style="position:absolute;left:6837;top:7615;width:4717;height:2" coordorigin="6837,7615" coordsize="4717,0" path="m6837,7615l11555,7615e" filled="f" stroked="t" strokeweight=".70829pt" strokecolor="#4F4F4F">
                <v:path arrowok="t"/>
              </v:shape>
            </v:group>
            <v:group style="position:absolute;left:2758;top:7612;width:8797;height:2" coordorigin="2758,7612" coordsize="8797,2">
              <v:shape style="position:absolute;left:2758;top:7612;width:8797;height:2" coordorigin="2758,7612" coordsize="8797,0" path="m2758,7612l11555,7612e" filled="f" stroked="t" strokeweight=".70829pt" strokecolor="#545454">
                <v:path arrowok="t"/>
              </v:shape>
            </v:group>
            <v:group style="position:absolute;left:2285;top:7586;width:2;height:247" coordorigin="2285,7586" coordsize="2,247">
              <v:shape style="position:absolute;left:2285;top:7586;width:2;height:247" coordorigin="2285,7586" coordsize="0,247" path="m2285,7834l2285,7586e" filled="f" stroked="t" strokeweight=".236097pt" strokecolor="#343434">
                <v:path arrowok="t"/>
              </v:shape>
            </v:group>
            <v:group style="position:absolute;left:4871;top:7615;width:2;height:733" coordorigin="4871,7615" coordsize="2,733">
              <v:shape style="position:absolute;left:4871;top:7615;width:2;height:733" coordorigin="4871,7615" coordsize="0,733" path="m4871,8348l4871,7615e" filled="f" stroked="t" strokeweight=".944387pt" strokecolor="#575757">
                <v:path arrowok="t"/>
              </v:shape>
            </v:group>
            <v:group style="position:absolute;left:4868;top:7858;width:2800;height:2" coordorigin="4868,7858" coordsize="2800,2">
              <v:shape style="position:absolute;left:4868;top:7858;width:2800;height:2" coordorigin="4868,7858" coordsize="2800,0" path="m4868,7858l7668,7858e" filled="f" stroked="t" strokeweight=".472194pt" strokecolor="#4F4F4F">
                <v:path arrowok="t"/>
              </v:shape>
            </v:group>
            <v:group style="position:absolute;left:7423;top:7853;width:4141;height:2" coordorigin="7423,7853" coordsize="4141,2">
              <v:shape style="position:absolute;left:7423;top:7853;width:4141;height:2" coordorigin="7423,7853" coordsize="4141,0" path="m7423,7853l11564,7853e" filled="f" stroked="t" strokeweight=".70829pt" strokecolor="#545454">
                <v:path arrowok="t"/>
              </v:shape>
            </v:group>
            <v:group style="position:absolute;left:9963;top:7850;width:151;height:2" coordorigin="9963,7850" coordsize="151,2">
              <v:shape style="position:absolute;left:9963;top:7850;width:151;height:2" coordorigin="9963,7850" coordsize="151,0" path="m9963,7850l10114,7850e" filled="f" stroked="t" strokeweight=".70829pt" strokecolor="#444444">
                <v:path arrowok="t"/>
              </v:shape>
            </v:group>
            <v:group style="position:absolute;left:2285;top:7834;width:2;height:490" coordorigin="2285,7834" coordsize="2,490">
              <v:shape style="position:absolute;left:2285;top:7834;width:2;height:490" coordorigin="2285,7834" coordsize="0,490" path="m2285,8324l2285,7834e" filled="f" stroked="t" strokeweight=".236097pt" strokecolor="#000000">
                <v:path arrowok="t"/>
              </v:shape>
            </v:group>
            <v:group style="position:absolute;left:4864;top:8096;width:6700;height:2" coordorigin="4864,8096" coordsize="6700,2">
              <v:shape style="position:absolute;left:4864;top:8096;width:6700;height:2" coordorigin="4864,8096" coordsize="6700,0" path="m4864,8096l11564,8096e" filled="f" stroked="t" strokeweight=".70829pt" strokecolor="#4F4F4F">
                <v:path arrowok="t"/>
              </v:shape>
            </v:group>
            <v:group style="position:absolute;left:321;top:8345;width:756;height:2" coordorigin="321,8345" coordsize="756,2">
              <v:shape style="position:absolute;left:321;top:8345;width:756;height:2" coordorigin="321,8345" coordsize="756,0" path="m321,8345l1077,8345e" filled="f" stroked="t" strokeweight=".70829pt" strokecolor="#676767">
                <v:path arrowok="t"/>
              </v:shape>
            </v:group>
            <v:group style="position:absolute;left:996;top:8348;width:297;height:2" coordorigin="996,8348" coordsize="297,2">
              <v:shape style="position:absolute;left:996;top:8348;width:297;height:2" coordorigin="996,8348" coordsize="297,0" path="m996,8348l1294,8348e" filled="f" stroked="t" strokeweight=".472194pt" strokecolor="#484848">
                <v:path arrowok="t"/>
              </v:shape>
            </v:group>
            <v:group style="position:absolute;left:1237;top:8343;width:10332;height:2" coordorigin="1237,8343" coordsize="10332,2">
              <v:shape style="position:absolute;left:1237;top:8343;width:10332;height:2" coordorigin="1237,8343" coordsize="10332,0" path="m1237,8343l11569,8343e" filled="f" stroked="t" strokeweight=".70829pt" strokecolor="#545454">
                <v:path arrowok="t"/>
              </v:shape>
            </v:group>
            <v:group style="position:absolute;left:3910;top:8343;width:194;height:2" coordorigin="3910,8343" coordsize="194,2">
              <v:shape style="position:absolute;left:3910;top:8343;width:194;height:2" coordorigin="3910,8343" coordsize="194,0" path="m3910,8343l4103,8343e" filled="f" stroked="t" strokeweight=".472194pt" strokecolor="#282828">
                <v:path arrowok="t"/>
              </v:shape>
            </v:group>
            <v:group style="position:absolute;left:6625;top:8338;width:269;height:2" coordorigin="6625,8338" coordsize="269,2">
              <v:shape style="position:absolute;left:6625;top:8338;width:269;height:2" coordorigin="6625,8338" coordsize="269,0" path="m6625,8338l6894,8338e" filled="f" stroked="t" strokeweight=".472194pt" strokecolor="#3B3B3B">
                <v:path arrowok="t"/>
              </v:shape>
            </v:group>
            <v:group style="position:absolute;left:7612;top:8336;width:1421;height:2" coordorigin="7612,8336" coordsize="1421,2">
              <v:shape style="position:absolute;left:7612;top:8336;width:1421;height:2" coordorigin="7612,8336" coordsize="1421,0" path="m7612,8336l9033,8336e" filled="f" stroked="t" strokeweight=".70829pt" strokecolor="#4F4F4F">
                <v:path arrowok="t"/>
              </v:shape>
            </v:group>
            <v:group style="position:absolute;left:5600;top:8333;width:5969;height:2" coordorigin="5600,8333" coordsize="5969,2">
              <v:shape style="position:absolute;left:5600;top:8333;width:5969;height:2" coordorigin="5600,8333" coordsize="5969,0" path="m5600,8333l11569,8333e" filled="f" stroked="t" strokeweight=".70829pt" strokecolor="#545454">
                <v:path arrowok="t"/>
              </v:shape>
            </v:group>
            <v:group style="position:absolute;left:10511;top:8331;width:491;height:2" coordorigin="10511,8331" coordsize="491,2">
              <v:shape style="position:absolute;left:10511;top:8331;width:491;height:2" coordorigin="10511,8331" coordsize="491,0" path="m10511,8331l11002,8331e" filled="f" stroked="t" strokeweight=".70829pt" strokecolor="#545454">
                <v:path arrowok="t"/>
              </v:shape>
            </v:group>
            <v:group style="position:absolute;left:2285;top:8310;width:2;height:471" coordorigin="2285,8310" coordsize="2,471">
              <v:shape style="position:absolute;left:2285;top:8310;width:2;height:471" coordorigin="2285,8310" coordsize="0,471" path="m2285,8781l2285,8310e" filled="f" stroked="t" strokeweight=".236097pt" strokecolor="#545454">
                <v:path arrowok="t"/>
              </v:shape>
            </v:group>
            <v:group style="position:absolute;left:331;top:9140;width:10346;height:2" coordorigin="331,9140" coordsize="10346,2">
              <v:shape style="position:absolute;left:331;top:9140;width:10346;height:2" coordorigin="331,9140" coordsize="10346,0" path="m331,9140l10676,9140e" filled="f" stroked="t" strokeweight=".70829pt" strokecolor="#545454">
                <v:path arrowok="t"/>
              </v:shape>
            </v:group>
            <v:group style="position:absolute;left:2285;top:8781;width:2;height:343" coordorigin="2285,8781" coordsize="2,343">
              <v:shape style="position:absolute;left:2285;top:8781;width:2;height:343" coordorigin="2285,8781" coordsize="0,343" path="m2285,9124l2285,8781e" filled="f" stroked="t" strokeweight=".236097pt" strokecolor="#000000">
                <v:path arrowok="t"/>
              </v:shape>
            </v:group>
            <v:group style="position:absolute;left:6625;top:9131;width:269;height:2" coordorigin="6625,9131" coordsize="269,2">
              <v:shape style="position:absolute;left:6625;top:9131;width:269;height:2" coordorigin="6625,9131" coordsize="269,0" path="m6625,9131l6894,9131e" filled="f" stroked="t" strokeweight=".70829pt" strokecolor="#4B4B4B">
                <v:path arrowok="t"/>
              </v:shape>
            </v:group>
            <v:group style="position:absolute;left:7277;top:9128;width:4292;height:2" coordorigin="7277,9128" coordsize="4292,2">
              <v:shape style="position:absolute;left:7277;top:9128;width:4292;height:2" coordorigin="7277,9128" coordsize="4292,0" path="m7277,9128l11569,9128e" filled="f" stroked="t" strokeweight=".70829pt" strokecolor="#4F4F4F">
                <v:path arrowok="t"/>
              </v:shape>
            </v:group>
            <v:group style="position:absolute;left:10511;top:9121;width:491;height:2" coordorigin="10511,9121" coordsize="491,2">
              <v:shape style="position:absolute;left:10511;top:9121;width:491;height:2" coordorigin="10511,9121" coordsize="491,0" path="m10511,9121l11002,9121e" filled="f" stroked="t" strokeweight=".472194pt" strokecolor="#3B3B3B">
                <v:path arrowok="t"/>
              </v:shape>
            </v:group>
            <v:group style="position:absolute;left:2607;top:9126;width:8967;height:2" coordorigin="2607,9126" coordsize="8967,2">
              <v:shape style="position:absolute;left:2607;top:9126;width:8967;height:2" coordorigin="2607,9126" coordsize="8967,0" path="m2607,9126l11573,9126e" filled="f" stroked="t" strokeweight=".944387pt" strokecolor="#575757">
                <v:path arrowok="t"/>
              </v:shape>
            </v:group>
            <v:group style="position:absolute;left:2285;top:9109;width:2;height:276" coordorigin="2285,9109" coordsize="2,276">
              <v:shape style="position:absolute;left:2285;top:9109;width:2;height:276" coordorigin="2285,9109" coordsize="0,276" path="m2285,9385l2285,9109e" filled="f" stroked="t" strokeweight=".236097pt" strokecolor="#707070">
                <v:path arrowok="t"/>
              </v:shape>
            </v:group>
            <v:group style="position:absolute;left:331;top:9975;width:1988;height:2" coordorigin="331,9975" coordsize="1988,2">
              <v:shape style="position:absolute;left:331;top:9975;width:1988;height:2" coordorigin="331,9975" coordsize="1988,0" path="m331,9975l2318,9975e" filled="f" stroked="t" strokeweight=".70829pt" strokecolor="#5B5B5B">
                <v:path arrowok="t"/>
              </v:shape>
            </v:group>
            <v:group style="position:absolute;left:2285;top:9385;width:2;height:571" coordorigin="2285,9385" coordsize="2,571">
              <v:shape style="position:absolute;left:2285;top:9385;width:2;height:571" coordorigin="2285,9385" coordsize="0,571" path="m2285,9956l2285,9385e" filled="f" stroked="t" strokeweight=".236097pt" strokecolor="#000000">
                <v:path arrowok="t"/>
              </v:shape>
            </v:group>
            <v:group style="position:absolute;left:340;top:9959;width:11233;height:2" coordorigin="340,9959" coordsize="11233,2">
              <v:shape style="position:absolute;left:340;top:9959;width:11233;height:2" coordorigin="340,9959" coordsize="11233,0" path="m340,9959l11573,9959e" filled="f" stroked="t" strokeweight="1.422182pt" strokecolor="#575757">
                <v:path arrowok="t"/>
              </v:shape>
            </v:group>
            <v:group style="position:absolute;left:7277;top:9959;width:392;height:2" coordorigin="7277,9959" coordsize="392,2">
              <v:shape style="position:absolute;left:7277;top:9959;width:392;height:2" coordorigin="7277,9959" coordsize="392,0" path="m7277,9959l7668,9959e" filled="f" stroked="t" strokeweight=".472194pt" strokecolor="#484848">
                <v:path arrowok="t"/>
              </v:shape>
            </v:group>
            <v:group style="position:absolute;left:335;top:10218;width:1360;height:2" coordorigin="335,10218" coordsize="1360,2">
              <v:shape style="position:absolute;left:335;top:10218;width:1360;height:2" coordorigin="335,10218" coordsize="1360,0" path="m335,10218l1695,10218e" filled="f" stroked="t" strokeweight=".70829pt" strokecolor="#575757">
                <v:path arrowok="t"/>
              </v:shape>
            </v:group>
            <v:group style="position:absolute;left:1639;top:10213;width:680;height:2" coordorigin="1639,10213" coordsize="680,2">
              <v:shape style="position:absolute;left:1639;top:10213;width:680;height:2" coordorigin="1639,10213" coordsize="680,0" path="m1639,10213l2318,10213e" filled="f" stroked="t" strokeweight=".472194pt" strokecolor="#3F3F3F">
                <v:path arrowok="t"/>
              </v:shape>
            </v:group>
            <v:group style="position:absolute;left:2285;top:9942;width:2;height:1452" coordorigin="2285,9942" coordsize="2,1452">
              <v:shape style="position:absolute;left:2285;top:9942;width:2;height:1452" coordorigin="2285,9942" coordsize="0,1452" path="m2285,11394l2285,9942e" filled="f" stroked="t" strokeweight=".236097pt" strokecolor="#575757">
                <v:path arrowok="t"/>
              </v:shape>
            </v:group>
            <v:group style="position:absolute;left:4047;top:10206;width:246;height:2" coordorigin="4047,10206" coordsize="246,2">
              <v:shape style="position:absolute;left:4047;top:10206;width:246;height:2" coordorigin="4047,10206" coordsize="246,0" path="m4047,10206l4292,10206e" filled="f" stroked="t" strokeweight=".70829pt" strokecolor="#484848">
                <v:path arrowok="t"/>
              </v:shape>
            </v:group>
            <v:group style="position:absolute;left:5600;top:10202;width:1081;height:2" coordorigin="5600,10202" coordsize="1081,2">
              <v:shape style="position:absolute;left:5600;top:10202;width:1081;height:2" coordorigin="5600,10202" coordsize="1081,0" path="m5600,10202l6682,10202e" filled="f" stroked="t" strokeweight=".70829pt" strokecolor="#545454">
                <v:path arrowok="t"/>
              </v:shape>
            </v:group>
            <v:group style="position:absolute;left:2215;top:10206;width:7711;height:2" coordorigin="2215,10206" coordsize="7711,2">
              <v:shape style="position:absolute;left:2215;top:10206;width:7711;height:2" coordorigin="2215,10206" coordsize="7711,0" path="m2215,10206l9926,10206e" filled="f" stroked="t" strokeweight=".70829pt" strokecolor="#545454">
                <v:path arrowok="t"/>
              </v:shape>
            </v:group>
            <v:group style="position:absolute;left:9902;top:10187;width:118;height:2" coordorigin="9902,10187" coordsize="118,2">
              <v:shape style="position:absolute;left:9902;top:10187;width:118;height:2" coordorigin="9902,10187" coordsize="118,0" path="m9902,10187l10020,10187e" filled="f" stroked="t" strokeweight=".472194pt" strokecolor="#383838">
                <v:path arrowok="t"/>
              </v:shape>
            </v:group>
            <v:group style="position:absolute;left:9963;top:10185;width:151;height:2" coordorigin="9963,10185" coordsize="151,2">
              <v:shape style="position:absolute;left:9963;top:10185;width:151;height:2" coordorigin="9963,10185" coordsize="151,0" path="m9963,10185l10114,10185e" filled="f" stroked="t" strokeweight=".472194pt" strokecolor="#1C1C1C">
                <v:path arrowok="t"/>
              </v:shape>
            </v:group>
            <v:group style="position:absolute;left:10058;top:10185;width:260;height:2" coordorigin="10058,10185" coordsize="260,2">
              <v:shape style="position:absolute;left:10058;top:10185;width:260;height:2" coordorigin="10058,10185" coordsize="260,0" path="m10058,10185l10317,10185e" filled="f" stroked="t" strokeweight=".472194pt" strokecolor="#3B3B3B">
                <v:path arrowok="t"/>
              </v:shape>
            </v:group>
            <v:group style="position:absolute;left:6837;top:10190;width:4746;height:2" coordorigin="6837,10190" coordsize="4746,2">
              <v:shape style="position:absolute;left:6837;top:10190;width:4746;height:2" coordorigin="6837,10190" coordsize="4746,0" path="m6837,10190l11583,10190e" filled="f" stroked="t" strokeweight=".70829pt" strokecolor="#4F4F4F">
                <v:path arrowok="t"/>
              </v:shape>
            </v:group>
            <v:group style="position:absolute;left:335;top:10456;width:1983;height:2" coordorigin="335,10456" coordsize="1983,2">
              <v:shape style="position:absolute;left:335;top:10456;width:1983;height:2" coordorigin="335,10456" coordsize="1983,0" path="m335,10456l2318,10456e" filled="f" stroked="t" strokeweight=".70829pt" strokecolor="#5B5B5B">
                <v:path arrowok="t"/>
              </v:shape>
            </v:group>
            <v:group style="position:absolute;left:3768;top:10447;width:198;height:2" coordorigin="3768,10447" coordsize="198,2">
              <v:shape style="position:absolute;left:3768;top:10447;width:198;height:2" coordorigin="3768,10447" coordsize="198,0" path="m3768,10447l3966,10447e" filled="f" stroked="t" strokeweight=".472194pt" strokecolor="#484848">
                <v:path arrowok="t"/>
              </v:shape>
            </v:group>
            <v:group style="position:absolute;left:3910;top:10447;width:194;height:2" coordorigin="3910,10447" coordsize="194,2">
              <v:shape style="position:absolute;left:3910;top:10447;width:194;height:2" coordorigin="3910,10447" coordsize="194,0" path="m3910,10447l4103,10447e" filled="f" stroked="t" strokeweight=".472194pt" strokecolor="#2F2F2F">
                <v:path arrowok="t"/>
              </v:shape>
            </v:group>
            <v:group style="position:absolute;left:4047;top:10447;width:246;height:2" coordorigin="4047,10447" coordsize="246,2">
              <v:shape style="position:absolute;left:4047;top:10447;width:246;height:2" coordorigin="4047,10447" coordsize="246,0" path="m4047,10447l4292,10447e" filled="f" stroked="t" strokeweight=".472194pt" strokecolor="#484848">
                <v:path arrowok="t"/>
              </v:shape>
            </v:group>
            <v:group style="position:absolute;left:2257;top:10447;width:5199;height:2" coordorigin="2257,10447" coordsize="5199,2">
              <v:shape style="position:absolute;left:2257;top:10447;width:5199;height:2" coordorigin="2257,10447" coordsize="5199,0" path="m2257,10447l7456,10447e" filled="f" stroked="t" strokeweight=".70829pt" strokecolor="#575757">
                <v:path arrowok="t"/>
              </v:shape>
            </v:group>
            <v:group style="position:absolute;left:7277;top:10437;width:392;height:2" coordorigin="7277,10437" coordsize="392,2">
              <v:shape style="position:absolute;left:7277;top:10437;width:392;height:2" coordorigin="7277,10437" coordsize="392,0" path="m7277,10437l7668,10437e" filled="f" stroked="t" strokeweight=".236097pt" strokecolor="#3B3B3B">
                <v:path arrowok="t"/>
              </v:shape>
            </v:group>
            <v:group style="position:absolute;left:7612;top:10435;width:652;height:2" coordorigin="7612,10435" coordsize="652,2">
              <v:shape style="position:absolute;left:7612;top:10435;width:652;height:2" coordorigin="7612,10435" coordsize="652,0" path="m7612,10435l8263,10435e" filled="f" stroked="t" strokeweight=".70829pt" strokecolor="#575757">
                <v:path arrowok="t"/>
              </v:shape>
            </v:group>
            <v:group style="position:absolute;left:8207;top:10435;width:543;height:2" coordorigin="8207,10435" coordsize="543,2">
              <v:shape style="position:absolute;left:8207;top:10435;width:543;height:2" coordorigin="8207,10435" coordsize="543,0" path="m8207,10435l8750,10435e" filled="f" stroked="t" strokeweight=".236097pt" strokecolor="#383838">
                <v:path arrowok="t"/>
              </v:shape>
            </v:group>
            <v:group style="position:absolute;left:9028;top:10435;width:236;height:2" coordorigin="9028,10435" coordsize="236,2">
              <v:shape style="position:absolute;left:9028;top:10435;width:236;height:2" coordorigin="9028,10435" coordsize="236,0" path="m9028,10435l9264,10435e" filled="f" stroked="t" strokeweight=".236097pt" strokecolor="#606060">
                <v:path arrowok="t"/>
              </v:shape>
            </v:group>
            <v:group style="position:absolute;left:9236;top:10466;width:2366;height:2" coordorigin="9236,10466" coordsize="2366,2">
              <v:shape style="position:absolute;left:9236;top:10466;width:2366;height:2" coordorigin="9236,10466" coordsize="2366,0" path="m9236,10466l11602,10466e" filled="f" stroked="t" strokeweight=".236097pt" strokecolor="#000000">
                <v:path arrowok="t"/>
              </v:shape>
            </v:group>
            <v:group style="position:absolute;left:911;top:10939;width:784;height:2" coordorigin="911,10939" coordsize="784,2">
              <v:shape style="position:absolute;left:911;top:10939;width:784;height:2" coordorigin="911,10939" coordsize="784,0" path="m911,10939l1695,10939e" filled="f" stroked="t" strokeweight=".70829pt" strokecolor="#575757">
                <v:path arrowok="t"/>
              </v:shape>
            </v:group>
            <v:group style="position:absolute;left:1639;top:10930;width:2710;height:2" coordorigin="1639,10930" coordsize="2710,2">
              <v:shape style="position:absolute;left:1639;top:10930;width:2710;height:2" coordorigin="1639,10930" coordsize="2710,0" path="m1639,10930l4349,10930e" filled="f" stroked="t" strokeweight=".70829pt" strokecolor="#646464">
                <v:path arrowok="t"/>
              </v:shape>
            </v:group>
            <v:group style="position:absolute;left:4472;top:10927;width:401;height:2" coordorigin="4472,10927" coordsize="401,2">
              <v:shape style="position:absolute;left:4472;top:10927;width:401;height:2" coordorigin="4472,10927" coordsize="401,0" path="m4472,10927l4873,10927e" filled="f" stroked="t" strokeweight=".70829pt" strokecolor="#575757">
                <v:path arrowok="t"/>
              </v:shape>
            </v:group>
            <v:group style="position:absolute;left:6625;top:10918;width:269;height:2" coordorigin="6625,10918" coordsize="269,2">
              <v:shape style="position:absolute;left:6625;top:10918;width:269;height:2" coordorigin="6625,10918" coordsize="269,0" path="m6625,10918l6894,10918e" filled="f" stroked="t" strokeweight=".472194pt" strokecolor="#343434">
                <v:path arrowok="t"/>
              </v:shape>
            </v:group>
            <v:group style="position:absolute;left:3405;top:10918;width:8169;height:2" coordorigin="3405,10918" coordsize="8169,2">
              <v:shape style="position:absolute;left:3405;top:10918;width:8169;height:2" coordorigin="3405,10918" coordsize="8169,0" path="m3405,10918l11573,10918e" filled="f" stroked="t" strokeweight=".70829pt" strokecolor="#545454">
                <v:path arrowok="t"/>
              </v:shape>
            </v:group>
            <v:group style="position:absolute;left:8976;top:10913;width:1044;height:2" coordorigin="8976,10913" coordsize="1044,2">
              <v:shape style="position:absolute;left:8976;top:10913;width:1044;height:2" coordorigin="8976,10913" coordsize="1044,0" path="m8976,10913l10020,10913e" filled="f" stroked="t" strokeweight=".472194pt" strokecolor="#4B4B4B">
                <v:path arrowok="t"/>
              </v:shape>
            </v:group>
            <v:group style="position:absolute;left:9963;top:10911;width:312;height:2" coordorigin="9963,10911" coordsize="312,2">
              <v:shape style="position:absolute;left:9963;top:10911;width:312;height:2" coordorigin="9963,10911" coordsize="312,0" path="m9963,10911l10275,10911e" filled="f" stroked="t" strokeweight=".236097pt" strokecolor="#2F2F2F">
                <v:path arrowok="t"/>
              </v:shape>
            </v:group>
            <v:group style="position:absolute;left:10289;top:10942;width:250;height:2" coordorigin="10289,10942" coordsize="250,2">
              <v:shape style="position:absolute;left:10289;top:10942;width:250;height:2" coordorigin="10289,10942" coordsize="250,0" path="m10289,10942l10539,10942e" filled="f" stroked="t" strokeweight=".236097pt" strokecolor="#000000">
                <v:path arrowok="t"/>
              </v:shape>
            </v:group>
            <v:group style="position:absolute;left:10624;top:10911;width:378;height:2" coordorigin="10624,10911" coordsize="378,2">
              <v:shape style="position:absolute;left:10624;top:10911;width:378;height:2" coordorigin="10624,10911" coordsize="378,0" path="m10624,10911l11002,10911e" filled="f" stroked="t" strokeweight=".236097pt" strokecolor="#707070">
                <v:path arrowok="t"/>
              </v:shape>
            </v:group>
            <v:group style="position:absolute;left:10974;top:10942;width:628;height:2" coordorigin="10974,10942" coordsize="628,2">
              <v:shape style="position:absolute;left:10974;top:10942;width:628;height:2" coordorigin="10974,10942" coordsize="628,0" path="m10974,10942l11602,10942e" filled="f" stroked="t" strokeweight=".236097pt" strokecolor="#000000">
                <v:path arrowok="t"/>
              </v:shape>
            </v:group>
            <v:group style="position:absolute;left:335;top:11177;width:1360;height:2" coordorigin="335,11177" coordsize="1360,2">
              <v:shape style="position:absolute;left:335;top:11177;width:1360;height:2" coordorigin="335,11177" coordsize="1360,0" path="m335,11177l1695,11177e" filled="f" stroked="t" strokeweight=".70829pt" strokecolor="#3F3F3F">
                <v:path arrowok="t"/>
              </v:shape>
            </v:group>
            <v:group style="position:absolute;left:1530;top:11170;width:5194;height:2" coordorigin="1530,11170" coordsize="5194,2">
              <v:shape style="position:absolute;left:1530;top:11170;width:5194;height:2" coordorigin="1530,11170" coordsize="5194,0" path="m1530,11170l6724,11170e" filled="f" stroked="t" strokeweight=".70829pt" strokecolor="#575757">
                <v:path arrowok="t"/>
              </v:shape>
            </v:group>
            <v:group style="position:absolute;left:4236;top:11165;width:293;height:2" coordorigin="4236,11165" coordsize="293,2">
              <v:shape style="position:absolute;left:4236;top:11165;width:293;height:2" coordorigin="4236,11165" coordsize="293,0" path="m4236,11165l4528,11165e" filled="f" stroked="t" strokeweight=".472194pt" strokecolor="#343434">
                <v:path arrowok="t"/>
              </v:shape>
            </v:group>
            <v:group style="position:absolute;left:5567;top:11151;width:6020;height:2" coordorigin="5567,11151" coordsize="6020,2">
              <v:shape style="position:absolute;left:5567;top:11151;width:6020;height:2" coordorigin="5567,11151" coordsize="6020,0" path="m5567,11151l11588,11151e" filled="f" stroked="t" strokeweight=".70829pt" strokecolor="#545454">
                <v:path arrowok="t"/>
              </v:shape>
            </v:group>
            <v:group style="position:absolute;left:9963;top:11146;width:151;height:2" coordorigin="9963,11146" coordsize="151,2">
              <v:shape style="position:absolute;left:9963;top:11146;width:151;height:2" coordorigin="9963,11146" coordsize="151,0" path="m9963,11146l10114,11146e" filled="f" stroked="t" strokeweight=".472194pt" strokecolor="#2B2B2B">
                <v:path arrowok="t"/>
              </v:shape>
            </v:group>
            <v:group style="position:absolute;left:10058;top:11144;width:1525;height:2" coordorigin="10058,11144" coordsize="1525,2">
              <v:shape style="position:absolute;left:10058;top:11144;width:1525;height:2" coordorigin="10058,11144" coordsize="1525,0" path="m10058,11144l11583,11144e" filled="f" stroked="t" strokeweight=".472194pt" strokecolor="#4F4F4F">
                <v:path arrowok="t"/>
              </v:shape>
            </v:group>
            <v:group style="position:absolute;left:269;top:11384;width:99;height:2" coordorigin="269,11384" coordsize="99,2">
              <v:shape style="position:absolute;left:269;top:11384;width:99;height:2" coordorigin="269,11384" coordsize="99,0" path="m269,11384l368,11384e" filled="f" stroked="t" strokeweight=".236097pt" strokecolor="#D8D8D8">
                <v:path arrowok="t"/>
              </v:shape>
            </v:group>
            <v:group style="position:absolute;left:345;top:11418;width:1360;height:2" coordorigin="345,11418" coordsize="1360,2">
              <v:shape style="position:absolute;left:345;top:11418;width:1360;height:2" coordorigin="345,11418" coordsize="1360,0" path="m345,11418l1705,11418e" filled="f" stroked="t" strokeweight=".472194pt" strokecolor="#575757">
                <v:path arrowok="t"/>
              </v:shape>
            </v:group>
            <v:group style="position:absolute;left:1025;top:11161;width:2;height:233" coordorigin="1025,11161" coordsize="2,233">
              <v:shape style="position:absolute;left:1025;top:11161;width:2;height:233" coordorigin="1025,11161" coordsize="0,233" path="m1025,11394l1025,11161e" filled="f" stroked="t" strokeweight=".236097pt" strokecolor="#4B4B4B">
                <v:path arrowok="t"/>
              </v:shape>
            </v:group>
            <v:group style="position:absolute;left:1693;top:11165;width:2;height:257" coordorigin="1693,11165" coordsize="2,257">
              <v:shape style="position:absolute;left:1693;top:11165;width:2;height:257" coordorigin="1693,11165" coordsize="0,257" path="m1693,11422l1693,11165e" filled="f" stroked="t" strokeweight=".472194pt" strokecolor="#484848">
                <v:path arrowok="t"/>
              </v:shape>
            </v:group>
            <v:group style="position:absolute;left:1634;top:11413;width:5048;height:2" coordorigin="1634,11413" coordsize="5048,2">
              <v:shape style="position:absolute;left:1634;top:11413;width:5048;height:2" coordorigin="1634,11413" coordsize="5048,0" path="m1634,11413l6682,11413e" filled="f" stroked="t" strokeweight=".472194pt" strokecolor="#575757">
                <v:path arrowok="t"/>
              </v:shape>
            </v:group>
            <v:group style="position:absolute;left:6242;top:11398;width:5336;height:2" coordorigin="6242,11398" coordsize="5336,2">
              <v:shape style="position:absolute;left:6242;top:11398;width:5336;height:2" coordorigin="6242,11398" coordsize="5336,0" path="m6242,11398l11578,11398e" filled="f" stroked="t" strokeweight=".472194pt" strokecolor="#4F4F4F">
                <v:path arrowok="t"/>
              </v:shape>
            </v:group>
            <v:group style="position:absolute;left:7319;top:11146;width:2;height:2960" coordorigin="7319,11146" coordsize="2,2960">
              <v:shape style="position:absolute;left:7319;top:11146;width:2;height:2960" coordorigin="7319,11146" coordsize="0,2960" path="m7319,14106l7319,11146e" filled="f" stroked="t" strokeweight=".472194pt" strokecolor="#4B4B4B">
                <v:path arrowok="t"/>
              </v:shape>
            </v:group>
            <v:group style="position:absolute;left:7428;top:11389;width:3249;height:2" coordorigin="7428,11389" coordsize="3249,2">
              <v:shape style="position:absolute;left:7428;top:11389;width:3249;height:2" coordorigin="7428,11389" coordsize="3249,0" path="m7428,11389l10676,11389e" filled="f" stroked="t" strokeweight=".70829pt" strokecolor="#545454">
                <v:path arrowok="t"/>
              </v:shape>
            </v:group>
            <v:group style="position:absolute;left:10511;top:11387;width:491;height:2" coordorigin="10511,11387" coordsize="491,2">
              <v:shape style="position:absolute;left:10511;top:11387;width:491;height:2" coordorigin="10511,11387" coordsize="491,0" path="m10511,11387l11002,11387e" filled="f" stroked="t" strokeweight=".472194pt" strokecolor="#3F3F3F">
                <v:path arrowok="t"/>
              </v:shape>
            </v:group>
            <v:group style="position:absolute;left:10945;top:11384;width:633;height:2" coordorigin="10945,11384" coordsize="633,2">
              <v:shape style="position:absolute;left:10945;top:11384;width:633;height:2" coordorigin="10945,11384" coordsize="633,0" path="m10945,11384l11578,11384e" filled="f" stroked="t" strokeweight=".944387pt" strokecolor="#606060">
                <v:path arrowok="t"/>
              </v:shape>
            </v:group>
            <v:group style="position:absolute;left:269;top:11384;width:2;height:4764" coordorigin="269,11384" coordsize="2,4764">
              <v:shape style="position:absolute;left:269;top:11384;width:2;height:4764" coordorigin="269,11384" coordsize="0,4764" path="m269,16148l269,11384e" filled="f" stroked="t" strokeweight=".236097pt" strokecolor="#000000">
                <v:path arrowok="t"/>
              </v:shape>
            </v:group>
            <v:group style="position:absolute;left:1025;top:11379;width:2;height:514" coordorigin="1025,11379" coordsize="2,514">
              <v:shape style="position:absolute;left:1025;top:11379;width:2;height:514" coordorigin="1025,11379" coordsize="0,514" path="m1025,11893l1025,11379e" filled="f" stroked="t" strokeweight=".236097pt" strokecolor="#747474">
                <v:path arrowok="t"/>
              </v:shape>
            </v:group>
            <v:group style="position:absolute;left:1698;top:11356;width:2;height:999" coordorigin="1698,11356" coordsize="2,999">
              <v:shape style="position:absolute;left:1698;top:11356;width:2;height:999" coordorigin="1698,11356" coordsize="0,999" path="m1698,12355l1698,11356e" filled="f" stroked="t" strokeweight=".472194pt" strokecolor="#343434">
                <v:path arrowok="t"/>
              </v:shape>
            </v:group>
            <v:group style="position:absolute;left:2285;top:11379;width:2;height:514" coordorigin="2285,11379" coordsize="2,514">
              <v:shape style="position:absolute;left:2285;top:11379;width:2;height:514" coordorigin="2285,11379" coordsize="0,514" path="m2285,11893l2285,11379e" filled="f" stroked="t" strokeweight=".236097pt" strokecolor="#343434">
                <v:path arrowok="t"/>
              </v:shape>
            </v:group>
            <v:group style="position:absolute;left:1025;top:11893;width:2;height:433" coordorigin="1025,11893" coordsize="2,433">
              <v:shape style="position:absolute;left:1025;top:11893;width:2;height:433" coordorigin="1025,11893" coordsize="0,433" path="m1025,12327l1025,11893e" filled="f" stroked="t" strokeweight=".236097pt" strokecolor="#000000">
                <v:path arrowok="t"/>
              </v:shape>
            </v:group>
            <v:group style="position:absolute;left:2285;top:11893;width:2;height:1575" coordorigin="2285,11893" coordsize="2,1575">
              <v:shape style="position:absolute;left:2285;top:11893;width:2;height:1575" coordorigin="2285,11893" coordsize="0,1575" path="m2285,13469l2285,11893e" filled="f" stroked="t" strokeweight=".236097pt" strokecolor="#000000">
                <v:path arrowok="t"/>
              </v:shape>
            </v:group>
            <v:group style="position:absolute;left:1025;top:12327;width:2;height:271" coordorigin="1025,12327" coordsize="2,271">
              <v:shape style="position:absolute;left:1025;top:12327;width:2;height:271" coordorigin="1025,12327" coordsize="0,271" path="m1025,12598l1025,12327e" filled="f" stroked="t" strokeweight=".236097pt" strokecolor="#2F2F2F">
                <v:path arrowok="t"/>
              </v:shape>
            </v:group>
            <v:group style="position:absolute;left:1702;top:12298;width:2;height:267" coordorigin="1702,12298" coordsize="2,267">
              <v:shape style="position:absolute;left:1702;top:12298;width:2;height:267" coordorigin="1702,12298" coordsize="0,267" path="m1702,12564l1702,12298e" filled="f" stroked="t" strokeweight=".236097pt" strokecolor="#2F2F2F">
                <v:path arrowok="t"/>
              </v:shape>
            </v:group>
            <v:group style="position:absolute;left:7326;top:12298;width:2;height:533" coordorigin="7326,12298" coordsize="2,533">
              <v:shape style="position:absolute;left:7326;top:12298;width:2;height:533" coordorigin="7326,12298" coordsize="0,533" path="m7326,12831l7326,12298e" filled="f" stroked="t" strokeweight=".472194pt" strokecolor="#3F3F3F">
                <v:path arrowok="t"/>
              </v:shape>
            </v:group>
            <v:group style="position:absolute;left:1025;top:12598;width:2;height:871" coordorigin="1025,12598" coordsize="2,871">
              <v:shape style="position:absolute;left:1025;top:12598;width:2;height:871" coordorigin="1025,12598" coordsize="0,871" path="m1025,13469l1025,12598e" filled="f" stroked="t" strokeweight=".236097pt" strokecolor="#000000">
                <v:path arrowok="t"/>
              </v:shape>
            </v:group>
            <v:group style="position:absolute;left:1667;top:12598;width:2;height:205" coordorigin="1667,12598" coordsize="2,205">
              <v:shape style="position:absolute;left:1667;top:12598;width:2;height:205" coordorigin="1667,12598" coordsize="0,205" path="m1667,12802l1667,12598e" filled="f" stroked="t" strokeweight=".70829pt" strokecolor="#000000">
                <v:path arrowok="t"/>
              </v:shape>
            </v:group>
            <v:group style="position:absolute;left:1700;top:12774;width:2;height:547" coordorigin="1700,12774" coordsize="2,547">
              <v:shape style="position:absolute;left:1700;top:12774;width:2;height:547" coordorigin="1700,12774" coordsize="0,547" path="m1700,13321l1700,12774e" filled="f" stroked="t" strokeweight=".236097pt" strokecolor="#676767">
                <v:path arrowok="t"/>
              </v:shape>
            </v:group>
            <v:group style="position:absolute;left:7331;top:12774;width:2;height:2941" coordorigin="7331,12774" coordsize="2,2941">
              <v:shape style="position:absolute;left:7331;top:12774;width:2;height:2941" coordorigin="7331,12774" coordsize="0,2941" path="m7331,15715l7331,12774e" filled="f" stroked="t" strokeweight=".70829pt" strokecolor="#575757">
                <v:path arrowok="t"/>
              </v:shape>
            </v:group>
            <v:group style="position:absolute;left:8986;top:13359;width:1077;height:2" coordorigin="8986,13359" coordsize="1077,2">
              <v:shape style="position:absolute;left:8986;top:13359;width:1077;height:2" coordorigin="8986,13359" coordsize="1077,0" path="m8986,13359l10062,13359e" filled="f" stroked="t" strokeweight="4.249742pt" strokecolor="#444F7C">
                <v:path arrowok="t"/>
              </v:shape>
            </v:group>
            <v:group style="position:absolute;left:9992;top:13312;width:94;height:95" coordorigin="9992,13312" coordsize="94,95">
              <v:shape style="position:absolute;left:9992;top:13312;width:94;height:95" coordorigin="9992,13312" coordsize="94,95" path="m9992,13312l10086,13312,10086,13407,9992,13407,9992,13312xe" filled="t" fillcolor="#344474" stroked="f">
                <v:path arrowok="t"/>
                <v:fill/>
              </v:shape>
            </v:group>
            <v:group style="position:absolute;left:10058;top:13302;width:260;height:2" coordorigin="10058,13302" coordsize="260,2">
              <v:shape style="position:absolute;left:10058;top:13302;width:260;height:2" coordorigin="10058,13302" coordsize="260,0" path="m10058,13302l10317,13302e" filled="f" stroked="t" strokeweight=".944387pt" strokecolor="#2B3B8C">
                <v:path arrowok="t"/>
              </v:shape>
            </v:group>
            <v:group style="position:absolute;left:10261;top:13297;width:397;height:2" coordorigin="10261,13297" coordsize="397,2">
              <v:shape style="position:absolute;left:10261;top:13297;width:397;height:2" coordorigin="10261,13297" coordsize="397,0" path="m10261,13297l10657,13297e" filled="f" stroked="t" strokeweight=".70829pt" strokecolor="#384BA8">
                <v:path arrowok="t"/>
              </v:shape>
            </v:group>
            <v:group style="position:absolute;left:269;top:13459;width:99;height:2" coordorigin="269,13459" coordsize="99,2">
              <v:shape style="position:absolute;left:269;top:13459;width:99;height:2" coordorigin="269,13459" coordsize="99,0" path="m269,13459l368,13459e" filled="f" stroked="t" strokeweight=".236097pt" strokecolor="#BCBCBC">
                <v:path arrowok="t"/>
              </v:shape>
            </v:group>
            <v:group style="position:absolute;left:364;top:13488;width:694;height:2" coordorigin="364,13488" coordsize="694,2">
              <v:shape style="position:absolute;left:364;top:13488;width:694;height:2" coordorigin="364,13488" coordsize="694,0" path="m364,13488l1058,13488e" filled="f" stroked="t" strokeweight=".944387pt" strokecolor="#747474">
                <v:path arrowok="t"/>
              </v:shape>
            </v:group>
            <v:group style="position:absolute;left:996;top:13488;width:297;height:2" coordorigin="996,13488" coordsize="297,2">
              <v:shape style="position:absolute;left:996;top:13488;width:297;height:2" coordorigin="996,13488" coordsize="297,0" path="m996,13488l1294,13488e" filled="f" stroked="t" strokeweight=".472194pt" strokecolor="#3F3F3F">
                <v:path arrowok="t"/>
              </v:shape>
            </v:group>
            <v:group style="position:absolute;left:1667;top:13359;width:2;height:109" coordorigin="1667,13359" coordsize="2,109">
              <v:shape style="position:absolute;left:1667;top:13359;width:2;height:109" coordorigin="1667,13359" coordsize="0,109" path="m1667,13469l1667,13359e" filled="f" stroked="t" strokeweight=".70829pt" strokecolor="#000000">
                <v:path arrowok="t"/>
              </v:shape>
            </v:group>
            <v:group style="position:absolute;left:1237;top:13483;width:1081;height:2" coordorigin="1237,13483" coordsize="1081,2">
              <v:shape style="position:absolute;left:1237;top:13483;width:1081;height:2" coordorigin="1237,13483" coordsize="1081,0" path="m1237,13483l2318,13483e" filled="f" stroked="t" strokeweight=".70829pt" strokecolor="#5B5B5B">
                <v:path arrowok="t"/>
              </v:shape>
            </v:group>
            <v:group style="position:absolute;left:1025;top:13454;width:2;height:114" coordorigin="1025,13454" coordsize="2,114">
              <v:shape style="position:absolute;left:1025;top:13454;width:2;height:114" coordorigin="1025,13454" coordsize="0,114" path="m1025,13569l1025,13454e" filled="f" stroked="t" strokeweight=".236097pt" strokecolor="#575757">
                <v:path arrowok="t"/>
              </v:shape>
            </v:group>
            <v:group style="position:absolute;left:1667;top:13454;width:2;height:114" coordorigin="1667,13454" coordsize="2,114">
              <v:shape style="position:absolute;left:1667;top:13454;width:2;height:114" coordorigin="1667,13454" coordsize="0,114" path="m1667,13569l1667,13454e" filled="f" stroked="t" strokeweight=".70829pt" strokecolor="#6B6B6B">
                <v:path arrowok="t"/>
              </v:shape>
            </v:group>
            <v:group style="position:absolute;left:2285;top:13454;width:2;height:114" coordorigin="2285,13454" coordsize="2,114">
              <v:shape style="position:absolute;left:2285;top:13454;width:2;height:114" coordorigin="2285,13454" coordsize="0,114" path="m2285,13569l2285,13454e" filled="f" stroked="t" strokeweight=".236097pt" strokecolor="#3F3F3F">
                <v:path arrowok="t"/>
              </v:shape>
            </v:group>
            <v:group style="position:absolute;left:8769;top:13569;width:264;height:2" coordorigin="8769,13569" coordsize="264,2">
              <v:shape style="position:absolute;left:8769;top:13569;width:264;height:2" coordorigin="8769,13569" coordsize="264,0" path="m8769,13569l9033,13569e" filled="f" stroked="t" strokeweight="1.888774pt" strokecolor="#3B4474">
                <v:path arrowok="t"/>
              </v:shape>
            </v:group>
            <v:group style="position:absolute;left:1025;top:13569;width:2;height:2137" coordorigin="1025,13569" coordsize="2,2137">
              <v:shape style="position:absolute;left:1025;top:13569;width:2;height:2137" coordorigin="1025,13569" coordsize="0,2137" path="m1025,15706l1025,13569e" filled="f" stroked="t" strokeweight=".236097pt" strokecolor="#000000">
                <v:path arrowok="t"/>
              </v:shape>
            </v:group>
            <v:group style="position:absolute;left:1667;top:13569;width:2;height:2589" coordorigin="1667,13569" coordsize="2,2589">
              <v:shape style="position:absolute;left:1667;top:13569;width:2;height:2589" coordorigin="1667,13569" coordsize="0,2589" path="m1667,16158l1667,13569e" filled="f" stroked="t" strokeweight=".70829pt" strokecolor="#000000">
                <v:path arrowok="t"/>
              </v:shape>
            </v:group>
            <v:group style="position:absolute;left:2285;top:13569;width:2;height:2137" coordorigin="2285,13569" coordsize="2,2137">
              <v:shape style="position:absolute;left:2285;top:13569;width:2;height:2137" coordorigin="2285,13569" coordsize="0,2137" path="m2285,15706l2285,13569e" filled="f" stroked="t" strokeweight=".236097pt" strokecolor="#000000">
                <v:path arrowok="t"/>
              </v:shape>
            </v:group>
            <v:group style="position:absolute;left:7336;top:12341;width:2;height:3374" coordorigin="7336,12341" coordsize="2,3374">
              <v:shape style="position:absolute;left:7336;top:12341;width:2;height:3374" coordorigin="7336,12341" coordsize="0,3374" path="m7336,15715l7336,12341e" filled="f" stroked="t" strokeweight=".70829pt" strokecolor="#4F4F4F">
                <v:path arrowok="t"/>
              </v:shape>
            </v:group>
            <v:group style="position:absolute;left:7340;top:14511;width:2;height:309" coordorigin="7340,14511" coordsize="2,309">
              <v:shape style="position:absolute;left:7340;top:14511;width:2;height:309" coordorigin="7340,14511" coordsize="0,309" path="m7340,14820l7340,14511e" filled="f" stroked="t" strokeweight=".472194pt" strokecolor="#383838">
                <v:path arrowok="t"/>
              </v:shape>
            </v:group>
            <v:group style="position:absolute;left:3660;top:14892;width:2;height:124" coordorigin="3660,14892" coordsize="2,124">
              <v:shape style="position:absolute;left:3660;top:14892;width:2;height:124" coordorigin="3660,14892" coordsize="0,124" path="m3660,15016l3660,14892e" filled="f" stroked="t" strokeweight=".70829pt" strokecolor="#000000">
                <v:path arrowok="t"/>
              </v:shape>
            </v:group>
            <v:group style="position:absolute;left:7338;top:14825;width:2;height:557" coordorigin="7338,14825" coordsize="2,557">
              <v:shape style="position:absolute;left:7338;top:14825;width:2;height:557" coordorigin="7338,14825" coordsize="0,557" path="m7338,15382l7338,14825e" filled="f" stroked="t" strokeweight=".944387pt" strokecolor="#646464">
                <v:path arrowok="t"/>
              </v:shape>
            </v:group>
            <v:group style="position:absolute;left:3688;top:14987;width:2;height:143" coordorigin="3688,14987" coordsize="2,143">
              <v:shape style="position:absolute;left:3688;top:14987;width:2;height:143" coordorigin="3688,14987" coordsize="0,143" path="m3688,15130l3688,14987e" filled="f" stroked="t" strokeweight=".70829pt" strokecolor="#575B9C">
                <v:path arrowok="t"/>
              </v:shape>
            </v:group>
            <v:group style="position:absolute;left:4075;top:15016;width:2;height:52" coordorigin="4075,15016" coordsize="2,52">
              <v:shape style="position:absolute;left:4075;top:15016;width:2;height:52" coordorigin="4075,15016" coordsize="0,52" path="m4075,15068l4075,15016e" filled="f" stroked="t" strokeweight=".236097pt" strokecolor="#000000">
                <v:path arrowok="t"/>
              </v:shape>
            </v:group>
            <v:group style="position:absolute;left:7305;top:15353;width:2;height:352" coordorigin="7305,15353" coordsize="2,352">
              <v:shape style="position:absolute;left:7305;top:15353;width:2;height:352" coordorigin="7305,15353" coordsize="0,352" path="m7305,15706l7305,15353e" filled="f" stroked="t" strokeweight=".236097pt" strokecolor="#000000">
                <v:path arrowok="t"/>
              </v:shape>
            </v:group>
            <v:group style="position:absolute;left:1025;top:15706;width:2;height:452" coordorigin="1025,15706" coordsize="2,452">
              <v:shape style="position:absolute;left:1025;top:15706;width:2;height:452" coordorigin="1025,15706" coordsize="0,452" path="m1025,16158l1025,15706e" filled="f" stroked="t" strokeweight=".236097pt" strokecolor="#A0A0A0">
                <v:path arrowok="t"/>
              </v:shape>
            </v:group>
            <v:group style="position:absolute;left:2285;top:15706;width:2;height:452" coordorigin="2285,15706" coordsize="2,452">
              <v:shape style="position:absolute;left:2285;top:15706;width:2;height:452" coordorigin="2285,15706" coordsize="0,452" path="m2285,16158l2285,15706e" filled="f" stroked="t" strokeweight=".236097pt" strokecolor="#606060">
                <v:path arrowok="t"/>
              </v:shape>
            </v:group>
            <v:group style="position:absolute;left:382;top:16165;width:2432;height:2" coordorigin="382,16165" coordsize="2432,2">
              <v:shape style="position:absolute;left:382;top:16165;width:2432;height:2" coordorigin="382,16165" coordsize="2432,0" path="m382,16165l2814,16165e" filled="f" stroked="t" strokeweight=".70829pt" strokecolor="#5B5B5B">
                <v:path arrowok="t"/>
              </v:shape>
            </v:group>
            <v:group style="position:absolute;left:2758;top:16160;width:623;height:2" coordorigin="2758,16160" coordsize="623,2">
              <v:shape style="position:absolute;left:2758;top:16160;width:623;height:2" coordorigin="2758,16160" coordsize="623,0" path="m2758,16160l3381,16160e" filled="f" stroked="t" strokeweight=".472194pt" strokecolor="#3F3F3F">
                <v:path arrowok="t"/>
              </v:shape>
            </v:group>
            <v:group style="position:absolute;left:4472;top:16151;width:401;height:2" coordorigin="4472,16151" coordsize="401,2">
              <v:shape style="position:absolute;left:4472;top:16151;width:401;height:2" coordorigin="4472,16151" coordsize="401,0" path="m4472,16151l4873,16151e" filled="f" stroked="t" strokeweight=".472194pt" strokecolor="#484848">
                <v:path arrowok="t"/>
              </v:shape>
            </v:group>
            <v:group style="position:absolute;left:3324;top:16151;width:5742;height:2" coordorigin="3324,16151" coordsize="5742,2">
              <v:shape style="position:absolute;left:3324;top:16151;width:5742;height:2" coordorigin="3324,16151" coordsize="5742,0" path="m3324,16151l9066,16151e" filled="f" stroked="t" strokeweight=".472194pt" strokecolor="#5B5B60">
                <v:path arrowok="t"/>
              </v:shape>
            </v:group>
            <v:group style="position:absolute;left:4543;top:16139;width:5732;height:2" coordorigin="4543,16139" coordsize="5732,2">
              <v:shape style="position:absolute;left:4543;top:16139;width:5732;height:2" coordorigin="4543,16139" coordsize="5732,0" path="m4543,16139l10275,16139e" filled="f" stroked="t" strokeweight=".70829pt" strokecolor="#5B5B5B">
                <v:path arrowok="t"/>
              </v:shape>
            </v:group>
            <v:group style="position:absolute;left:7305;top:15706;width:2;height:452" coordorigin="7305,15706" coordsize="2,452">
              <v:shape style="position:absolute;left:7305;top:15706;width:2;height:452" coordorigin="7305,15706" coordsize="0,452" path="m7305,16158l7305,15706e" filled="f" stroked="t" strokeweight=".236097pt" strokecolor="#646464">
                <v:path arrowok="t"/>
              </v:shape>
            </v:group>
            <v:group style="position:absolute;left:8976;top:16127;width:288;height:2" coordorigin="8976,16127" coordsize="288,2">
              <v:shape style="position:absolute;left:8976;top:16127;width:288;height:2" coordorigin="8976,16127" coordsize="288,0" path="m8976,16127l9264,16127e" filled="f" stroked="t" strokeweight=".70829pt" strokecolor="#3B3B3B">
                <v:path arrowok="t"/>
              </v:shape>
            </v:group>
            <v:group style="position:absolute;left:7631;top:16127;width:3121;height:2" coordorigin="7631,16127" coordsize="3121,2">
              <v:shape style="position:absolute;left:7631;top:16127;width:3121;height:2" coordorigin="7631,16127" coordsize="3121,0" path="m7631,16127l10752,16127e" filled="f" stroked="t" strokeweight=".944387pt" strokecolor="#606060">
                <v:path arrowok="t"/>
              </v:shape>
            </v:group>
            <v:group style="position:absolute;left:10289;top:16148;width:250;height:2" coordorigin="10289,16148" coordsize="250,2">
              <v:shape style="position:absolute;left:10289;top:16148;width:250;height:2" coordorigin="10289,16148" coordsize="250,0" path="m10289,16148l10539,16148e" filled="f" stroked="t" strokeweight=".70829pt" strokecolor="#000000">
                <v:path arrowok="t"/>
              </v:shape>
            </v:group>
            <v:group style="position:absolute;left:10511;top:16122;width:491;height:2" coordorigin="10511,16122" coordsize="491,2">
              <v:shape style="position:absolute;left:10511;top:16122;width:491;height:2" coordorigin="10511,16122" coordsize="491,0" path="m10511,16122l11002,16122e" filled="f" stroked="t" strokeweight=".70829pt" strokecolor="#4F4F4F">
                <v:path arrowok="t"/>
              </v:shape>
            </v:group>
            <v:group style="position:absolute;left:10945;top:16120;width:675;height:2" coordorigin="10945,16120" coordsize="675,2">
              <v:shape style="position:absolute;left:10945;top:16120;width:675;height:2" coordorigin="10945,16120" coordsize="675,0" path="m10945,16120l11621,16120e" filled="f" stroked="t" strokeweight=".944387pt" strokecolor="#707070">
                <v:path arrowok="t"/>
              </v:shape>
            </v:group>
            <v:group style="position:absolute;left:3669;top:15877;width:2;height:733" coordorigin="3669,15877" coordsize="2,733">
              <v:shape style="position:absolute;left:3669;top:15877;width:2;height:733" coordorigin="3669,15877" coordsize="0,733" path="m3669,16610l3669,15877e" filled="f" stroked="t" strokeweight=".944387pt" strokecolor="#3F3F83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23"/>
          <w:szCs w:val="23"/>
          <w:color w:val="C1C3C3"/>
          <w:spacing w:val="0"/>
          <w:w w:val="207"/>
          <w:position w:val="2"/>
        </w:rPr>
        <w:t>'</w:t>
      </w:r>
      <w:r>
        <w:rPr>
          <w:rFonts w:ascii="Times New Roman" w:hAnsi="Times New Roman" w:cs="Times New Roman" w:eastAsia="Times New Roman"/>
          <w:sz w:val="23"/>
          <w:szCs w:val="23"/>
          <w:color w:val="000000"/>
          <w:spacing w:val="0"/>
          <w:w w:val="100"/>
          <w:position w:val="0"/>
        </w:rPr>
      </w:r>
    </w:p>
    <w:p>
      <w:pPr>
        <w:spacing w:before="0" w:after="0" w:line="155" w:lineRule="exact"/>
        <w:ind w:right="6"/>
        <w:jc w:val="right"/>
        <w:rPr>
          <w:rFonts w:ascii="Arial" w:hAnsi="Arial" w:cs="Arial" w:eastAsia="Arial"/>
          <w:sz w:val="22"/>
          <w:szCs w:val="22"/>
        </w:rPr>
      </w:pPr>
      <w:rPr/>
      <w:r>
        <w:rPr>
          <w:rFonts w:ascii="Arial" w:hAnsi="Arial" w:cs="Arial" w:eastAsia="Arial"/>
          <w:sz w:val="22"/>
          <w:szCs w:val="22"/>
          <w:color w:val="AEAFAF"/>
          <w:spacing w:val="0"/>
          <w:w w:val="65"/>
          <w:position w:val="-4"/>
        </w:rPr>
        <w:t>"'</w:t>
      </w:r>
      <w:r>
        <w:rPr>
          <w:rFonts w:ascii="Arial" w:hAnsi="Arial" w:cs="Arial" w:eastAsia="Arial"/>
          <w:sz w:val="22"/>
          <w:szCs w:val="22"/>
          <w:color w:val="000000"/>
          <w:spacing w:val="0"/>
          <w:w w:val="100"/>
          <w:position w:val="0"/>
        </w:rPr>
      </w:r>
    </w:p>
    <w:p>
      <w:pPr>
        <w:spacing w:before="0" w:after="0" w:line="193" w:lineRule="exact"/>
        <w:ind w:left="2663" w:right="-20"/>
        <w:jc w:val="left"/>
        <w:tabs>
          <w:tab w:pos="3280" w:val="left"/>
          <w:tab w:pos="4180" w:val="left"/>
        </w:tabs>
        <w:rPr>
          <w:rFonts w:ascii="Times New Roman" w:hAnsi="Times New Roman" w:cs="Times New Roman" w:eastAsia="Times New Roman"/>
          <w:sz w:val="27"/>
          <w:szCs w:val="27"/>
        </w:rPr>
      </w:pPr>
      <w:rPr/>
      <w:r>
        <w:rPr>
          <w:rFonts w:ascii="Arial" w:hAnsi="Arial" w:cs="Arial" w:eastAsia="Arial"/>
          <w:sz w:val="25"/>
          <w:szCs w:val="25"/>
          <w:color w:val="646667"/>
          <w:spacing w:val="0"/>
          <w:w w:val="100"/>
          <w:position w:val="-2"/>
        </w:rPr>
        <w:t>A</w:t>
      </w:r>
      <w:r>
        <w:rPr>
          <w:rFonts w:ascii="Arial" w:hAnsi="Arial" w:cs="Arial" w:eastAsia="Arial"/>
          <w:sz w:val="25"/>
          <w:szCs w:val="25"/>
          <w:color w:val="646667"/>
          <w:spacing w:val="17"/>
          <w:w w:val="100"/>
          <w:position w:val="-2"/>
        </w:rPr>
        <w:t> </w:t>
      </w:r>
      <w:r>
        <w:rPr>
          <w:rFonts w:ascii="Arial" w:hAnsi="Arial" w:cs="Arial" w:eastAsia="Arial"/>
          <w:sz w:val="28"/>
          <w:szCs w:val="28"/>
          <w:color w:val="545454"/>
          <w:spacing w:val="0"/>
          <w:w w:val="100"/>
          <w:position w:val="-2"/>
        </w:rPr>
        <w:t>d</w:t>
      </w:r>
      <w:r>
        <w:rPr>
          <w:rFonts w:ascii="Arial" w:hAnsi="Arial" w:cs="Arial" w:eastAsia="Arial"/>
          <w:sz w:val="28"/>
          <w:szCs w:val="28"/>
          <w:color w:val="545454"/>
          <w:spacing w:val="0"/>
          <w:w w:val="100"/>
          <w:position w:val="-2"/>
        </w:rPr>
        <w:tab/>
      </w:r>
      <w:r>
        <w:rPr>
          <w:rFonts w:ascii="Arial" w:hAnsi="Arial" w:cs="Arial" w:eastAsia="Arial"/>
          <w:sz w:val="28"/>
          <w:szCs w:val="28"/>
          <w:color w:val="545454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9"/>
          <w:szCs w:val="19"/>
          <w:color w:val="646667"/>
          <w:spacing w:val="-7"/>
          <w:w w:val="68"/>
          <w:position w:val="-2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85"/>
          <w:position w:val="-2"/>
        </w:rPr>
        <w:t>.,.1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27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D6B"/>
          <w:spacing w:val="-37"/>
          <w:w w:val="219"/>
          <w:position w:val="-2"/>
        </w:rPr>
        <w:t>'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219"/>
          <w:position w:val="-2"/>
        </w:rPr>
        <w:t>"''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-103"/>
          <w:w w:val="219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27"/>
          <w:szCs w:val="27"/>
          <w:color w:val="444444"/>
          <w:spacing w:val="0"/>
          <w:w w:val="67"/>
          <w:position w:val="-2"/>
        </w:rPr>
        <w:t>ClPÇ"</w:t>
      </w:r>
      <w:r>
        <w:rPr>
          <w:rFonts w:ascii="Times New Roman" w:hAnsi="Times New Roman" w:cs="Times New Roman" w:eastAsia="Times New Roman"/>
          <w:sz w:val="27"/>
          <w:szCs w:val="27"/>
          <w:color w:val="000000"/>
          <w:spacing w:val="0"/>
          <w:w w:val="100"/>
          <w:position w:val="0"/>
        </w:rPr>
      </w:r>
    </w:p>
    <w:p>
      <w:pPr>
        <w:spacing w:before="0" w:after="0" w:line="224" w:lineRule="exact"/>
        <w:ind w:left="2623" w:right="5173"/>
        <w:jc w:val="center"/>
        <w:tabs>
          <w:tab w:pos="4040" w:val="left"/>
        </w:tabs>
        <w:rPr>
          <w:rFonts w:ascii="Arial" w:hAnsi="Arial" w:cs="Arial" w:eastAsia="Arial"/>
          <w:sz w:val="22"/>
          <w:szCs w:val="22"/>
        </w:rPr>
      </w:pPr>
      <w:rPr/>
      <w:r>
        <w:rPr>
          <w:rFonts w:ascii="Arial" w:hAnsi="Arial" w:cs="Arial" w:eastAsia="Arial"/>
          <w:sz w:val="26"/>
          <w:szCs w:val="26"/>
          <w:color w:val="646667"/>
          <w:spacing w:val="0"/>
          <w:w w:val="77"/>
          <w:position w:val="1"/>
        </w:rPr>
        <w:t>ltf</w:t>
      </w:r>
      <w:r>
        <w:rPr>
          <w:rFonts w:ascii="Arial" w:hAnsi="Arial" w:cs="Arial" w:eastAsia="Arial"/>
          <w:sz w:val="26"/>
          <w:szCs w:val="26"/>
          <w:color w:val="646667"/>
          <w:spacing w:val="25"/>
          <w:w w:val="77"/>
          <w:position w:val="1"/>
        </w:rPr>
        <w:t> </w:t>
      </w:r>
      <w:r>
        <w:rPr>
          <w:rFonts w:ascii="Arial" w:hAnsi="Arial" w:cs="Arial" w:eastAsia="Arial"/>
          <w:sz w:val="26"/>
          <w:szCs w:val="26"/>
          <w:color w:val="959595"/>
          <w:spacing w:val="0"/>
          <w:w w:val="100"/>
          <w:position w:val="1"/>
        </w:rPr>
        <w:t>·</w:t>
      </w:r>
      <w:r>
        <w:rPr>
          <w:rFonts w:ascii="Arial" w:hAnsi="Arial" w:cs="Arial" w:eastAsia="Arial"/>
          <w:sz w:val="26"/>
          <w:szCs w:val="26"/>
          <w:color w:val="959595"/>
          <w:spacing w:val="0"/>
          <w:w w:val="100"/>
          <w:position w:val="1"/>
        </w:rPr>
        <w:t> </w:t>
      </w:r>
      <w:r>
        <w:rPr>
          <w:rFonts w:ascii="Arial" w:hAnsi="Arial" w:cs="Arial" w:eastAsia="Arial"/>
          <w:sz w:val="26"/>
          <w:szCs w:val="26"/>
          <w:color w:val="959595"/>
          <w:spacing w:val="31"/>
          <w:w w:val="100"/>
          <w:position w:val="1"/>
        </w:rPr>
        <w:t> </w:t>
      </w:r>
      <w:r>
        <w:rPr>
          <w:rFonts w:ascii="Arial" w:hAnsi="Arial" w:cs="Arial" w:eastAsia="Arial"/>
          <w:sz w:val="23"/>
          <w:szCs w:val="23"/>
          <w:color w:val="C1C3C3"/>
          <w:spacing w:val="-14"/>
          <w:w w:val="74"/>
          <w:b/>
          <w:bCs/>
          <w:position w:val="1"/>
        </w:rPr>
        <w:t>,</w:t>
      </w:r>
      <w:r>
        <w:rPr>
          <w:rFonts w:ascii="Arial" w:hAnsi="Arial" w:cs="Arial" w:eastAsia="Arial"/>
          <w:sz w:val="23"/>
          <w:szCs w:val="23"/>
          <w:color w:val="545454"/>
          <w:spacing w:val="0"/>
          <w:w w:val="74"/>
          <w:b/>
          <w:bCs/>
          <w:position w:val="1"/>
        </w:rPr>
        <w:t>Mer</w:t>
      </w:r>
      <w:r>
        <w:rPr>
          <w:rFonts w:ascii="Arial" w:hAnsi="Arial" w:cs="Arial" w:eastAsia="Arial"/>
          <w:sz w:val="23"/>
          <w:szCs w:val="23"/>
          <w:color w:val="545454"/>
          <w:spacing w:val="0"/>
          <w:w w:val="74"/>
          <w:b/>
          <w:bCs/>
          <w:position w:val="1"/>
        </w:rPr>
        <w:t>   </w:t>
      </w:r>
      <w:r>
        <w:rPr>
          <w:rFonts w:ascii="Arial" w:hAnsi="Arial" w:cs="Arial" w:eastAsia="Arial"/>
          <w:sz w:val="23"/>
          <w:szCs w:val="23"/>
          <w:color w:val="545454"/>
          <w:spacing w:val="3"/>
          <w:w w:val="74"/>
          <w:b/>
          <w:bCs/>
          <w:position w:val="1"/>
        </w:rPr>
        <w:t> </w:t>
      </w:r>
      <w:r>
        <w:rPr>
          <w:rFonts w:ascii="Arial" w:hAnsi="Arial" w:cs="Arial" w:eastAsia="Arial"/>
          <w:sz w:val="23"/>
          <w:szCs w:val="23"/>
          <w:color w:val="545454"/>
          <w:spacing w:val="0"/>
          <w:w w:val="74"/>
          <w:b/>
          <w:bCs/>
          <w:position w:val="1"/>
        </w:rPr>
        <w:t>z</w:t>
      </w:r>
      <w:r>
        <w:rPr>
          <w:rFonts w:ascii="Arial" w:hAnsi="Arial" w:cs="Arial" w:eastAsia="Arial"/>
          <w:sz w:val="23"/>
          <w:szCs w:val="23"/>
          <w:color w:val="545454"/>
          <w:spacing w:val="-46"/>
          <w:w w:val="74"/>
          <w:b/>
          <w:bCs/>
          <w:position w:val="1"/>
        </w:rPr>
        <w:t> </w:t>
      </w:r>
      <w:r>
        <w:rPr>
          <w:rFonts w:ascii="Arial" w:hAnsi="Arial" w:cs="Arial" w:eastAsia="Arial"/>
          <w:sz w:val="23"/>
          <w:szCs w:val="23"/>
          <w:color w:val="545454"/>
          <w:spacing w:val="0"/>
          <w:w w:val="100"/>
          <w:b/>
          <w:bCs/>
          <w:position w:val="1"/>
        </w:rPr>
        <w:tab/>
      </w:r>
      <w:r>
        <w:rPr>
          <w:rFonts w:ascii="Arial" w:hAnsi="Arial" w:cs="Arial" w:eastAsia="Arial"/>
          <w:sz w:val="23"/>
          <w:szCs w:val="23"/>
          <w:color w:val="545454"/>
          <w:spacing w:val="0"/>
          <w:w w:val="157"/>
          <w:b/>
          <w:bCs/>
          <w:position w:val="1"/>
        </w:rPr>
        <w:t>A</w:t>
      </w:r>
      <w:r>
        <w:rPr>
          <w:rFonts w:ascii="Arial" w:hAnsi="Arial" w:cs="Arial" w:eastAsia="Arial"/>
          <w:sz w:val="23"/>
          <w:szCs w:val="23"/>
          <w:color w:val="545454"/>
          <w:spacing w:val="-23"/>
          <w:w w:val="157"/>
          <w:b/>
          <w:bCs/>
          <w:position w:val="1"/>
        </w:rPr>
        <w:t> </w:t>
      </w:r>
      <w:r>
        <w:rPr>
          <w:rFonts w:ascii="Arial" w:hAnsi="Arial" w:cs="Arial" w:eastAsia="Arial"/>
          <w:sz w:val="23"/>
          <w:szCs w:val="23"/>
          <w:color w:val="A8AAC8"/>
          <w:spacing w:val="0"/>
          <w:w w:val="29"/>
          <w:b/>
          <w:bCs/>
          <w:position w:val="1"/>
        </w:rPr>
        <w:t>.</w:t>
      </w:r>
      <w:r>
        <w:rPr>
          <w:rFonts w:ascii="Arial" w:hAnsi="Arial" w:cs="Arial" w:eastAsia="Arial"/>
          <w:sz w:val="23"/>
          <w:szCs w:val="23"/>
          <w:color w:val="A8AAC8"/>
          <w:spacing w:val="0"/>
          <w:w w:val="29"/>
          <w:b/>
          <w:bCs/>
          <w:position w:val="1"/>
        </w:rPr>
        <w:t>  </w:t>
      </w:r>
      <w:r>
        <w:rPr>
          <w:rFonts w:ascii="Arial" w:hAnsi="Arial" w:cs="Arial" w:eastAsia="Arial"/>
          <w:sz w:val="23"/>
          <w:szCs w:val="23"/>
          <w:color w:val="A8AAC8"/>
          <w:spacing w:val="2"/>
          <w:w w:val="29"/>
          <w:b/>
          <w:bCs/>
          <w:position w:val="1"/>
        </w:rPr>
        <w:t> </w:t>
      </w:r>
      <w:r>
        <w:rPr>
          <w:rFonts w:ascii="Arial" w:hAnsi="Arial" w:cs="Arial" w:eastAsia="Arial"/>
          <w:sz w:val="22"/>
          <w:szCs w:val="22"/>
          <w:color w:val="444444"/>
          <w:spacing w:val="0"/>
          <w:w w:val="77"/>
          <w:position w:val="1"/>
        </w:rPr>
        <w:t>i</w:t>
      </w:r>
      <w:r>
        <w:rPr>
          <w:rFonts w:ascii="Arial" w:hAnsi="Arial" w:cs="Arial" w:eastAsia="Arial"/>
          <w:sz w:val="22"/>
          <w:szCs w:val="22"/>
          <w:color w:val="444444"/>
          <w:spacing w:val="1"/>
          <w:w w:val="77"/>
          <w:position w:val="1"/>
        </w:rPr>
        <w:t>r</w:t>
      </w:r>
      <w:r>
        <w:rPr>
          <w:rFonts w:ascii="Arial" w:hAnsi="Arial" w:cs="Arial" w:eastAsia="Arial"/>
          <w:sz w:val="22"/>
          <w:szCs w:val="22"/>
          <w:color w:val="646667"/>
          <w:spacing w:val="0"/>
          <w:w w:val="146"/>
          <w:position w:val="1"/>
        </w:rPr>
        <w:t>i</w:t>
      </w:r>
      <w:r>
        <w:rPr>
          <w:rFonts w:ascii="Arial" w:hAnsi="Arial" w:cs="Arial" w:eastAsia="Arial"/>
          <w:sz w:val="22"/>
          <w:szCs w:val="22"/>
          <w:color w:val="000000"/>
          <w:spacing w:val="0"/>
          <w:w w:val="100"/>
          <w:position w:val="0"/>
        </w:rPr>
      </w:r>
    </w:p>
    <w:p>
      <w:pPr>
        <w:spacing w:before="31" w:after="0" w:line="502" w:lineRule="exact"/>
        <w:ind w:left="193" w:right="-20"/>
        <w:jc w:val="left"/>
        <w:tabs>
          <w:tab w:pos="3460" w:val="left"/>
        </w:tabs>
        <w:rPr>
          <w:rFonts w:ascii="Arial" w:hAnsi="Arial" w:cs="Arial" w:eastAsia="Arial"/>
          <w:sz w:val="30"/>
          <w:szCs w:val="30"/>
        </w:rPr>
      </w:pPr>
      <w:rPr/>
      <w:r>
        <w:rPr>
          <w:rFonts w:ascii="Arial" w:hAnsi="Arial" w:cs="Arial" w:eastAsia="Arial"/>
          <w:sz w:val="23"/>
          <w:szCs w:val="23"/>
          <w:color w:val="C1C3C3"/>
          <w:spacing w:val="0"/>
          <w:w w:val="100"/>
          <w:position w:val="-7"/>
        </w:rPr>
        <w:t>ı</w:t>
      </w:r>
      <w:r>
        <w:rPr>
          <w:rFonts w:ascii="Arial" w:hAnsi="Arial" w:cs="Arial" w:eastAsia="Arial"/>
          <w:sz w:val="23"/>
          <w:szCs w:val="23"/>
          <w:color w:val="C1C3C3"/>
          <w:spacing w:val="-54"/>
          <w:w w:val="100"/>
          <w:position w:val="-7"/>
        </w:rPr>
        <w:t> </w:t>
      </w:r>
      <w:r>
        <w:rPr>
          <w:rFonts w:ascii="Arial" w:hAnsi="Arial" w:cs="Arial" w:eastAsia="Arial"/>
          <w:sz w:val="23"/>
          <w:szCs w:val="23"/>
          <w:color w:val="C1C3C3"/>
          <w:spacing w:val="0"/>
          <w:w w:val="100"/>
          <w:position w:val="-7"/>
        </w:rPr>
        <w:tab/>
      </w:r>
      <w:r>
        <w:rPr>
          <w:rFonts w:ascii="Arial" w:hAnsi="Arial" w:cs="Arial" w:eastAsia="Arial"/>
          <w:sz w:val="23"/>
          <w:szCs w:val="23"/>
          <w:color w:val="C1C3C3"/>
          <w:spacing w:val="0"/>
          <w:w w:val="100"/>
          <w:position w:val="-7"/>
        </w:rPr>
      </w:r>
      <w:r>
        <w:rPr>
          <w:rFonts w:ascii="Arial" w:hAnsi="Arial" w:cs="Arial" w:eastAsia="Arial"/>
          <w:sz w:val="36"/>
          <w:szCs w:val="36"/>
          <w:color w:val="A8AAC8"/>
          <w:spacing w:val="0"/>
          <w:w w:val="22"/>
          <w:i/>
          <w:position w:val="6"/>
        </w:rPr>
        <w:t>·</w:t>
      </w:r>
      <w:r>
        <w:rPr>
          <w:rFonts w:ascii="Arial" w:hAnsi="Arial" w:cs="Arial" w:eastAsia="Arial"/>
          <w:sz w:val="36"/>
          <w:szCs w:val="36"/>
          <w:color w:val="A8AAC8"/>
          <w:spacing w:val="-53"/>
          <w:w w:val="100"/>
          <w:i/>
          <w:position w:val="6"/>
        </w:rPr>
        <w:t> </w:t>
      </w:r>
      <w:r>
        <w:rPr>
          <w:rFonts w:ascii="Arial" w:hAnsi="Arial" w:cs="Arial" w:eastAsia="Arial"/>
          <w:sz w:val="36"/>
          <w:szCs w:val="36"/>
          <w:color w:val="3B468C"/>
          <w:spacing w:val="6"/>
          <w:w w:val="150"/>
          <w:i/>
          <w:position w:val="6"/>
        </w:rPr>
        <w:t>v</w:t>
      </w:r>
      <w:r>
        <w:rPr>
          <w:rFonts w:ascii="Arial" w:hAnsi="Arial" w:cs="Arial" w:eastAsia="Arial"/>
          <w:sz w:val="30"/>
          <w:szCs w:val="30"/>
          <w:color w:val="8E91B8"/>
          <w:spacing w:val="0"/>
          <w:w w:val="95"/>
          <w:i/>
          <w:position w:val="6"/>
        </w:rPr>
        <w:t>1</w:t>
      </w:r>
      <w:r>
        <w:rPr>
          <w:rFonts w:ascii="Arial" w:hAnsi="Arial" w:cs="Arial" w:eastAsia="Arial"/>
          <w:sz w:val="30"/>
          <w:szCs w:val="30"/>
          <w:color w:val="000000"/>
          <w:spacing w:val="0"/>
          <w:w w:val="100"/>
          <w:position w:val="0"/>
        </w:rPr>
      </w:r>
    </w:p>
    <w:p>
      <w:pPr>
        <w:spacing w:before="0" w:after="0" w:line="169" w:lineRule="exact"/>
        <w:ind w:left="3696" w:right="6047"/>
        <w:jc w:val="center"/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8"/>
          <w:szCs w:val="18"/>
          <w:color w:val="C1C3C3"/>
          <w:spacing w:val="0"/>
          <w:w w:val="119"/>
        </w:rPr>
        <w:t>"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</w:r>
    </w:p>
    <w:p>
      <w:pPr>
        <w:spacing w:before="0" w:after="0" w:line="159" w:lineRule="exact"/>
        <w:ind w:right="-20"/>
        <w:jc w:val="left"/>
        <w:rPr>
          <w:rFonts w:ascii="Times New Roman" w:hAnsi="Times New Roman" w:cs="Times New Roman" w:eastAsia="Times New Roman"/>
          <w:sz w:val="30"/>
          <w:szCs w:val="30"/>
        </w:rPr>
      </w:pPr>
      <w:rPr/>
      <w:r>
        <w:rPr/>
        <w:br w:type="column"/>
      </w:r>
      <w:r>
        <w:rPr>
          <w:rFonts w:ascii="Arial" w:hAnsi="Arial" w:cs="Arial" w:eastAsia="Arial"/>
          <w:sz w:val="13"/>
          <w:szCs w:val="13"/>
          <w:color w:val="C1C3C3"/>
          <w:spacing w:val="-7"/>
          <w:w w:val="306"/>
          <w:position w:val="1"/>
        </w:rPr>
        <w:t>;</w:t>
      </w:r>
      <w:r>
        <w:rPr>
          <w:rFonts w:ascii="Arial" w:hAnsi="Arial" w:cs="Arial" w:eastAsia="Arial"/>
          <w:sz w:val="32"/>
          <w:szCs w:val="32"/>
          <w:color w:val="C1C3C3"/>
          <w:spacing w:val="0"/>
          <w:w w:val="136"/>
          <w:position w:val="1"/>
        </w:rPr>
        <w:t>.</w:t>
      </w:r>
      <w:r>
        <w:rPr>
          <w:rFonts w:ascii="Arial" w:hAnsi="Arial" w:cs="Arial" w:eastAsia="Arial"/>
          <w:sz w:val="32"/>
          <w:szCs w:val="32"/>
          <w:color w:val="C1C3C3"/>
          <w:spacing w:val="-48"/>
          <w:w w:val="136"/>
          <w:position w:val="1"/>
        </w:rPr>
        <w:t>.</w:t>
      </w:r>
      <w:r>
        <w:rPr>
          <w:rFonts w:ascii="Arial" w:hAnsi="Arial" w:cs="Arial" w:eastAsia="Arial"/>
          <w:sz w:val="23"/>
          <w:szCs w:val="23"/>
          <w:color w:val="C1C3C3"/>
          <w:spacing w:val="-82"/>
          <w:w w:val="327"/>
          <w:position w:val="1"/>
        </w:rPr>
        <w:t>·</w:t>
      </w:r>
      <w:r>
        <w:rPr>
          <w:rFonts w:ascii="Arial" w:hAnsi="Arial" w:cs="Arial" w:eastAsia="Arial"/>
          <w:sz w:val="28"/>
          <w:szCs w:val="28"/>
          <w:color w:val="AEAFAF"/>
          <w:spacing w:val="0"/>
          <w:w w:val="151"/>
          <w:position w:val="-3"/>
        </w:rPr>
        <w:t>.</w:t>
      </w:r>
      <w:r>
        <w:rPr>
          <w:rFonts w:ascii="Arial" w:hAnsi="Arial" w:cs="Arial" w:eastAsia="Arial"/>
          <w:sz w:val="28"/>
          <w:szCs w:val="28"/>
          <w:color w:val="AEAFAF"/>
          <w:spacing w:val="-7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C1C3C3"/>
          <w:spacing w:val="0"/>
          <w:w w:val="79"/>
          <w:position w:val="17"/>
        </w:rPr>
        <w:t>.,</w:t>
      </w:r>
      <w:r>
        <w:rPr>
          <w:rFonts w:ascii="Times New Roman" w:hAnsi="Times New Roman" w:cs="Times New Roman" w:eastAsia="Times New Roman"/>
          <w:sz w:val="30"/>
          <w:szCs w:val="30"/>
          <w:color w:val="000000"/>
          <w:spacing w:val="0"/>
          <w:w w:val="100"/>
          <w:position w:val="0"/>
        </w:rPr>
      </w:r>
    </w:p>
    <w:p>
      <w:pPr>
        <w:spacing w:before="0" w:after="0" w:line="200" w:lineRule="exact"/>
        <w:ind w:left="42" w:right="-20"/>
        <w:jc w:val="left"/>
        <w:rPr>
          <w:rFonts w:ascii="Times New Roman" w:hAnsi="Times New Roman" w:cs="Times New Roman" w:eastAsia="Times New Roman"/>
          <w:sz w:val="25"/>
          <w:szCs w:val="25"/>
        </w:rPr>
      </w:pPr>
      <w:rPr/>
      <w:r>
        <w:rPr>
          <w:rFonts w:ascii="Times New Roman" w:hAnsi="Times New Roman" w:cs="Times New Roman" w:eastAsia="Times New Roman"/>
          <w:sz w:val="25"/>
          <w:szCs w:val="25"/>
          <w:color w:val="AEAFAF"/>
          <w:spacing w:val="0"/>
          <w:w w:val="60"/>
          <w:position w:val="1"/>
        </w:rPr>
        <w:t>-</w:t>
      </w:r>
      <w:r>
        <w:rPr>
          <w:rFonts w:ascii="Times New Roman" w:hAnsi="Times New Roman" w:cs="Times New Roman" w:eastAsia="Times New Roman"/>
          <w:sz w:val="25"/>
          <w:szCs w:val="25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300" w:bottom="280" w:left="180" w:right="0"/>
          <w:cols w:num="2" w:equalWidth="0">
            <w:col w:w="9907" w:space="226"/>
            <w:col w:w="1607"/>
          </w:cols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8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40" w:lineRule="auto"/>
        <w:ind w:left="3392" w:right="4827"/>
        <w:jc w:val="center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1F1F1F"/>
          <w:spacing w:val="0"/>
          <w:w w:val="100"/>
        </w:rPr>
        <w:t>İZMİR</w:t>
      </w:r>
      <w:r>
        <w:rPr>
          <w:rFonts w:ascii="Times New Roman" w:hAnsi="Times New Roman" w:cs="Times New Roman" w:eastAsia="Times New Roman"/>
          <w:sz w:val="21"/>
          <w:szCs w:val="21"/>
          <w:color w:val="1F1F1F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1F1F1F"/>
          <w:spacing w:val="0"/>
          <w:w w:val="100"/>
        </w:rPr>
        <w:t>BÜYÜKŞEHİR</w:t>
      </w:r>
      <w:r>
        <w:rPr>
          <w:rFonts w:ascii="Times New Roman" w:hAnsi="Times New Roman" w:cs="Times New Roman" w:eastAsia="Times New Roman"/>
          <w:sz w:val="21"/>
          <w:szCs w:val="21"/>
          <w:color w:val="1F1F1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1F1F1F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1F1F1F"/>
          <w:spacing w:val="0"/>
          <w:w w:val="103"/>
        </w:rPr>
        <w:t>BELEDİYESİ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13" w:after="0" w:line="227" w:lineRule="exact"/>
        <w:ind w:left="3510" w:right="4979"/>
        <w:jc w:val="center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1F1F1F"/>
          <w:spacing w:val="0"/>
          <w:w w:val="100"/>
          <w:position w:val="-1"/>
        </w:rPr>
        <w:t>iTFAiYE</w:t>
      </w:r>
      <w:r>
        <w:rPr>
          <w:rFonts w:ascii="Times New Roman" w:hAnsi="Times New Roman" w:cs="Times New Roman" w:eastAsia="Times New Roman"/>
          <w:sz w:val="21"/>
          <w:szCs w:val="21"/>
          <w:color w:val="1F1F1F"/>
          <w:spacing w:val="4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1F1F1F"/>
          <w:spacing w:val="0"/>
          <w:w w:val="100"/>
          <w:position w:val="-1"/>
        </w:rPr>
        <w:t>DAİRESi</w:t>
      </w:r>
      <w:r>
        <w:rPr>
          <w:rFonts w:ascii="Times New Roman" w:hAnsi="Times New Roman" w:cs="Times New Roman" w:eastAsia="Times New Roman"/>
          <w:sz w:val="21"/>
          <w:szCs w:val="21"/>
          <w:color w:val="1F1F1F"/>
          <w:spacing w:val="4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1F1F1F"/>
          <w:spacing w:val="0"/>
          <w:w w:val="104"/>
          <w:position w:val="-1"/>
        </w:rPr>
        <w:t>BAŞKANLIGI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0" w:after="0" w:line="264" w:lineRule="exact"/>
        <w:ind w:left="853" w:right="-20"/>
        <w:jc w:val="left"/>
        <w:tabs>
          <w:tab w:pos="3040" w:val="left"/>
        </w:tabs>
        <w:rPr>
          <w:rFonts w:ascii="Times New Roman" w:hAnsi="Times New Roman" w:cs="Times New Roman" w:eastAsia="Times New Roman"/>
          <w:sz w:val="21"/>
          <w:szCs w:val="21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0.880001pt;margin-top:-53.476048pt;width:536.400019pt;height:72pt;mso-position-horizontal-relative:page;mso-position-vertical-relative:paragraph;z-index:-14806" type="#_x0000_t202" filled="f" stroked="f">
            <v:textbox inset="0,0,0,0">
              <w:txbxContent>
                <w:p>
                  <w:pPr>
                    <w:spacing w:before="0" w:after="0" w:line="1440" w:lineRule="exact"/>
                    <w:ind w:right="-256"/>
                    <w:jc w:val="left"/>
                    <w:tabs>
                      <w:tab w:pos="8500" w:val="left"/>
                    </w:tabs>
                    <w:rPr>
                      <w:rFonts w:ascii="Times New Roman" w:hAnsi="Times New Roman" w:cs="Times New Roman" w:eastAsia="Times New Roman"/>
                      <w:sz w:val="144"/>
                      <w:szCs w:val="144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94"/>
                      <w:szCs w:val="94"/>
                      <w:color w:val="1F1F1F"/>
                      <w:spacing w:val="0"/>
                      <w:w w:val="135"/>
                      <w:b/>
                      <w:bCs/>
                      <w:i/>
                      <w:position w:val="11"/>
                    </w:rPr>
                    <w:t>l</w:t>
                  </w:r>
                  <w:r>
                    <w:rPr>
                      <w:rFonts w:ascii="Times New Roman" w:hAnsi="Times New Roman" w:cs="Times New Roman" w:eastAsia="Times New Roman"/>
                      <w:sz w:val="94"/>
                      <w:szCs w:val="94"/>
                      <w:color w:val="1F1F1F"/>
                      <w:spacing w:val="0"/>
                      <w:w w:val="100"/>
                      <w:b/>
                      <w:bCs/>
                      <w:i/>
                      <w:position w:val="11"/>
                    </w:rPr>
                    <w:tab/>
                  </w:r>
                  <w:r>
                    <w:rPr>
                      <w:rFonts w:ascii="Times New Roman" w:hAnsi="Times New Roman" w:cs="Times New Roman" w:eastAsia="Times New Roman"/>
                      <w:sz w:val="94"/>
                      <w:szCs w:val="94"/>
                      <w:color w:val="1F1F1F"/>
                      <w:spacing w:val="0"/>
                      <w:w w:val="100"/>
                      <w:b/>
                      <w:bCs/>
                      <w:i/>
                      <w:position w:val="11"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144"/>
                      <w:szCs w:val="144"/>
                      <w:color w:val="AAAAAA"/>
                      <w:spacing w:val="10"/>
                      <w:w w:val="13"/>
                      <w:position w:val="-1"/>
                    </w:rPr>
                    <w:t>1</w:t>
                  </w:r>
                  <w:r>
                    <w:rPr>
                      <w:rFonts w:ascii="Times New Roman" w:hAnsi="Times New Roman" w:cs="Times New Roman" w:eastAsia="Times New Roman"/>
                      <w:sz w:val="144"/>
                      <w:szCs w:val="144"/>
                      <w:color w:val="2F2F2F"/>
                      <w:spacing w:val="0"/>
                      <w:w w:val="586"/>
                      <w:position w:val="-1"/>
                    </w:rPr>
                    <w:t>.</w:t>
                  </w:r>
                  <w:r>
                    <w:rPr>
                      <w:rFonts w:ascii="Times New Roman" w:hAnsi="Times New Roman" w:cs="Times New Roman" w:eastAsia="Times New Roman"/>
                      <w:sz w:val="144"/>
                      <w:szCs w:val="144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7.920002pt;margin-top:6.137977pt;width:47.283602pt;height:8pt;mso-position-horizontal-relative:page;mso-position-vertical-relative:paragraph;z-index:-14805" type="#_x0000_t202" filled="f" stroked="f">
            <v:textbox inset="0,0,0,0">
              <w:txbxContent>
                <w:p>
                  <w:pPr>
                    <w:spacing w:before="0" w:after="0" w:line="160" w:lineRule="exact"/>
                    <w:ind w:right="-64"/>
                    <w:jc w:val="left"/>
                    <w:rPr>
                      <w:rFonts w:ascii="Arial" w:hAnsi="Arial" w:cs="Arial" w:eastAsia="Arial"/>
                      <w:sz w:val="16"/>
                      <w:szCs w:val="16"/>
                    </w:rPr>
                  </w:pPr>
                  <w:rPr/>
                  <w:r>
                    <w:rPr>
                      <w:rFonts w:ascii="Arial" w:hAnsi="Arial" w:cs="Arial" w:eastAsia="Arial"/>
                      <w:sz w:val="16"/>
                      <w:szCs w:val="16"/>
                      <w:color w:val="1F1F1F"/>
                      <w:spacing w:val="0"/>
                      <w:w w:val="90"/>
                    </w:rPr>
                    <w:t>BÜYÜKŞEHIR</w:t>
                  </w:r>
                  <w:r>
                    <w:rPr>
                      <w:rFonts w:ascii="Arial" w:hAnsi="Arial" w:cs="Arial" w:eastAsia="Arial"/>
                      <w:sz w:val="16"/>
                      <w:szCs w:val="16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4"/>
          <w:szCs w:val="14"/>
          <w:color w:val="1F1F1F"/>
          <w:spacing w:val="0"/>
          <w:w w:val="100"/>
          <w:position w:val="11"/>
        </w:rPr>
        <w:t>IZMIR</w:t>
      </w:r>
      <w:r>
        <w:rPr>
          <w:rFonts w:ascii="Arial" w:hAnsi="Arial" w:cs="Arial" w:eastAsia="Arial"/>
          <w:sz w:val="14"/>
          <w:szCs w:val="14"/>
          <w:color w:val="1F1F1F"/>
          <w:spacing w:val="7"/>
          <w:w w:val="100"/>
          <w:position w:val="11"/>
        </w:rPr>
        <w:t> </w:t>
      </w:r>
      <w:r>
        <w:rPr>
          <w:rFonts w:ascii="Arial" w:hAnsi="Arial" w:cs="Arial" w:eastAsia="Arial"/>
          <w:sz w:val="14"/>
          <w:szCs w:val="14"/>
          <w:color w:val="1F1F1F"/>
          <w:spacing w:val="0"/>
          <w:w w:val="100"/>
          <w:position w:val="11"/>
        </w:rPr>
        <w:tab/>
      </w:r>
      <w:r>
        <w:rPr>
          <w:rFonts w:ascii="Arial" w:hAnsi="Arial" w:cs="Arial" w:eastAsia="Arial"/>
          <w:sz w:val="14"/>
          <w:szCs w:val="14"/>
          <w:color w:val="1F1F1F"/>
          <w:spacing w:val="0"/>
          <w:w w:val="100"/>
          <w:position w:val="11"/>
        </w:rPr>
      </w:r>
      <w:r>
        <w:rPr>
          <w:rFonts w:ascii="Times New Roman" w:hAnsi="Times New Roman" w:cs="Times New Roman" w:eastAsia="Times New Roman"/>
          <w:sz w:val="21"/>
          <w:szCs w:val="21"/>
          <w:color w:val="1F1F1F"/>
          <w:spacing w:val="0"/>
          <w:w w:val="100"/>
          <w:position w:val="-1"/>
        </w:rPr>
        <w:t>itfaiye</w:t>
      </w:r>
      <w:r>
        <w:rPr>
          <w:rFonts w:ascii="Times New Roman" w:hAnsi="Times New Roman" w:cs="Times New Roman" w:eastAsia="Times New Roman"/>
          <w:sz w:val="21"/>
          <w:szCs w:val="21"/>
          <w:color w:val="1F1F1F"/>
          <w:spacing w:val="3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1F1F1F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21"/>
          <w:szCs w:val="21"/>
          <w:color w:val="1F1F1F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1F1F1F"/>
          <w:spacing w:val="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1F1F1F"/>
          <w:spacing w:val="0"/>
          <w:w w:val="100"/>
          <w:position w:val="-1"/>
        </w:rPr>
        <w:t>v</w:t>
      </w:r>
      <w:r>
        <w:rPr>
          <w:rFonts w:ascii="Times New Roman" w:hAnsi="Times New Roman" w:cs="Times New Roman" w:eastAsia="Times New Roman"/>
          <w:sz w:val="21"/>
          <w:szCs w:val="21"/>
          <w:color w:val="1F1F1F"/>
          <w:spacing w:val="0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1F1F1F"/>
          <w:spacing w:val="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1F1F1F"/>
          <w:spacing w:val="0"/>
          <w:w w:val="100"/>
          <w:position w:val="-1"/>
        </w:rPr>
        <w:t>Acil</w:t>
      </w:r>
      <w:r>
        <w:rPr>
          <w:rFonts w:ascii="Times New Roman" w:hAnsi="Times New Roman" w:cs="Times New Roman" w:eastAsia="Times New Roman"/>
          <w:sz w:val="21"/>
          <w:szCs w:val="21"/>
          <w:color w:val="1F1F1F"/>
          <w:spacing w:val="1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1F1F1F"/>
          <w:spacing w:val="0"/>
          <w:w w:val="100"/>
          <w:position w:val="-1"/>
        </w:rPr>
        <w:t>Müdahale</w:t>
      </w:r>
      <w:r>
        <w:rPr>
          <w:rFonts w:ascii="Times New Roman" w:hAnsi="Times New Roman" w:cs="Times New Roman" w:eastAsia="Times New Roman"/>
          <w:sz w:val="21"/>
          <w:szCs w:val="21"/>
          <w:color w:val="1F1F1F"/>
          <w:spacing w:val="3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1F1F1F"/>
          <w:spacing w:val="0"/>
          <w:w w:val="100"/>
          <w:position w:val="-1"/>
        </w:rPr>
        <w:t>Şub</w:t>
      </w:r>
      <w:r>
        <w:rPr>
          <w:rFonts w:ascii="Times New Roman" w:hAnsi="Times New Roman" w:cs="Times New Roman" w:eastAsia="Times New Roman"/>
          <w:sz w:val="21"/>
          <w:szCs w:val="21"/>
          <w:color w:val="1F1F1F"/>
          <w:spacing w:val="0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1F1F1F"/>
          <w:spacing w:val="2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1F1F1F"/>
          <w:spacing w:val="0"/>
          <w:w w:val="103"/>
          <w:position w:val="-1"/>
        </w:rPr>
        <w:t>Müdürlüğü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3" w:after="0" w:line="240" w:lineRule="auto"/>
        <w:ind w:left="642" w:right="-20"/>
        <w:jc w:val="left"/>
        <w:tabs>
          <w:tab w:pos="4200" w:val="left"/>
        </w:tabs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Arial" w:hAnsi="Arial" w:cs="Arial" w:eastAsia="Arial"/>
          <w:sz w:val="14"/>
          <w:szCs w:val="14"/>
          <w:color w:val="1F1F1F"/>
          <w:spacing w:val="0"/>
          <w:w w:val="100"/>
          <w:position w:val="7"/>
        </w:rPr>
        <w:t>BELEDIYESI</w:t>
      </w:r>
      <w:r>
        <w:rPr>
          <w:rFonts w:ascii="Arial" w:hAnsi="Arial" w:cs="Arial" w:eastAsia="Arial"/>
          <w:sz w:val="14"/>
          <w:szCs w:val="14"/>
          <w:color w:val="1F1F1F"/>
          <w:spacing w:val="2"/>
          <w:w w:val="100"/>
          <w:position w:val="7"/>
        </w:rPr>
        <w:t> </w:t>
      </w:r>
      <w:r>
        <w:rPr>
          <w:rFonts w:ascii="Arial" w:hAnsi="Arial" w:cs="Arial" w:eastAsia="Arial"/>
          <w:sz w:val="14"/>
          <w:szCs w:val="14"/>
          <w:color w:val="1F1F1F"/>
          <w:spacing w:val="0"/>
          <w:w w:val="100"/>
          <w:position w:val="7"/>
        </w:rPr>
        <w:tab/>
      </w:r>
      <w:r>
        <w:rPr>
          <w:rFonts w:ascii="Arial" w:hAnsi="Arial" w:cs="Arial" w:eastAsia="Arial"/>
          <w:sz w:val="14"/>
          <w:szCs w:val="14"/>
          <w:color w:val="1F1F1F"/>
          <w:spacing w:val="0"/>
          <w:w w:val="100"/>
          <w:position w:val="7"/>
        </w:rPr>
      </w:r>
      <w:r>
        <w:rPr>
          <w:rFonts w:ascii="Times New Roman" w:hAnsi="Times New Roman" w:cs="Times New Roman" w:eastAsia="Times New Roman"/>
          <w:sz w:val="21"/>
          <w:szCs w:val="21"/>
          <w:color w:val="1F1F1F"/>
          <w:spacing w:val="0"/>
          <w:w w:val="100"/>
          <w:position w:val="0"/>
        </w:rPr>
        <w:t>YANGl</w:t>
      </w:r>
      <w:r>
        <w:rPr>
          <w:rFonts w:ascii="Times New Roman" w:hAnsi="Times New Roman" w:cs="Times New Roman" w:eastAsia="Times New Roman"/>
          <w:sz w:val="21"/>
          <w:szCs w:val="21"/>
          <w:color w:val="1F1F1F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1F1F1F"/>
          <w:spacing w:val="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1F1F1F"/>
          <w:spacing w:val="0"/>
          <w:w w:val="103"/>
          <w:position w:val="0"/>
        </w:rPr>
        <w:t>RAPORU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5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40" w:lineRule="auto"/>
        <w:ind w:left="138" w:right="-20"/>
        <w:jc w:val="left"/>
        <w:tabs>
          <w:tab w:pos="1500" w:val="left"/>
          <w:tab w:pos="2880" w:val="left"/>
          <w:tab w:pos="5300" w:val="left"/>
          <w:tab w:pos="7320" w:val="left"/>
        </w:tabs>
        <w:rPr>
          <w:rFonts w:ascii="Times New Roman" w:hAnsi="Times New Roman" w:cs="Times New Roman" w:eastAsia="Times New Roman"/>
          <w:sz w:val="30"/>
          <w:szCs w:val="30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93"/>
          <w:position w:val="1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9"/>
          <w:w w:val="93"/>
          <w:position w:val="1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93"/>
          <w:position w:val="1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93"/>
          <w:position w:val="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93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5"/>
          <w:w w:val="93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  <w:position w:val="1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-4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  <w:position w:val="1"/>
        </w:rPr>
        <w:t>:07.05.2017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-1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-16"/>
          <w:w w:val="100"/>
          <w:position w:val="1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Bildirim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  <w:position w:val="1"/>
        </w:rPr>
        <w:t>Sıra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1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  <w:position w:val="1"/>
        </w:rPr>
        <w:t>No:36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-1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-22"/>
          <w:w w:val="100"/>
          <w:position w:val="0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  <w:position w:val="0"/>
        </w:rPr>
        <w:t>Bildirim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2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2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  <w:position w:val="0"/>
        </w:rPr>
        <w:t>:20:39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-2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16"/>
          <w:position w:val="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-11"/>
          <w:w w:val="117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1"/>
          <w:w w:val="106"/>
          <w:position w:val="0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1F1F1F"/>
          <w:spacing w:val="-8"/>
          <w:w w:val="63"/>
          <w:position w:val="0"/>
        </w:rPr>
        <w:t>ı</w:t>
      </w:r>
      <w:r>
        <w:rPr>
          <w:rFonts w:ascii="Times New Roman" w:hAnsi="Times New Roman" w:cs="Times New Roman" w:eastAsia="Times New Roman"/>
          <w:sz w:val="30"/>
          <w:szCs w:val="30"/>
          <w:color w:val="414141"/>
          <w:spacing w:val="0"/>
          <w:w w:val="72"/>
          <w:position w:val="0"/>
        </w:rPr>
        <w:t>:</w:t>
      </w:r>
      <w:r>
        <w:rPr>
          <w:rFonts w:ascii="Times New Roman" w:hAnsi="Times New Roman" w:cs="Times New Roman" w:eastAsia="Times New Roman"/>
          <w:sz w:val="30"/>
          <w:szCs w:val="30"/>
          <w:color w:val="000000"/>
          <w:spacing w:val="0"/>
          <w:w w:val="100"/>
          <w:position w:val="0"/>
        </w:rPr>
      </w:r>
    </w:p>
    <w:p>
      <w:pPr>
        <w:spacing w:before="0" w:after="0" w:line="211" w:lineRule="exact"/>
        <w:ind w:left="157" w:right="-20"/>
        <w:jc w:val="left"/>
        <w:tabs>
          <w:tab w:pos="1520" w:val="left"/>
          <w:tab w:pos="2880" w:val="left"/>
          <w:tab w:pos="4280" w:val="left"/>
          <w:tab w:pos="53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  <w:position w:val="1"/>
        </w:rPr>
        <w:t>Kayıt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  <w:position w:val="1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-3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  <w:position w:val="0"/>
        </w:rPr>
        <w:t>:07.05.2017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-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-16"/>
          <w:w w:val="100"/>
          <w:position w:val="0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Kayıt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  <w:position w:val="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-2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  <w:position w:val="0"/>
        </w:rPr>
        <w:t>:2857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-3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  <w:position w:val="0"/>
        </w:rPr>
        <w:t>Ala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1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  <w:position w:val="0"/>
        </w:rPr>
        <w:t>Bahadı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2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4"/>
          <w:position w:val="0"/>
        </w:rPr>
        <w:t>ŞENDURAN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1" w:after="0" w:line="214" w:lineRule="exact"/>
        <w:ind w:left="157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3.84pt;margin-top:11.77474pt;width:567.320012pt;height:26.224426pt;mso-position-horizontal-relative:page;mso-position-vertical-relative:paragraph;z-index:-14807" type="#_x0000_t202" filled="f" stroked="f">
            <v:textbox inset="0,0,0,0">
              <w:txbxContent>
                <w:tbl>
                  <w:tblPr>
                    <w:tblW w:w="0" w:type="auto"/>
                    <w:tblLook w:val="01E0"/>
                    <w:tblLayout w:type="fixed"/>
                    <w:tblCellMar>
                      <w:left w:w="0" w:type="dxa"/>
                      <w:right w:w="0" w:type="dxa"/>
                      <w:bottom w:w="0" w:type="dxa"/>
                      <w:top w:w="0" w:type="dxa"/>
                    </w:tblCellMar>
                    <w:jc w:val="left"/>
                  </w:tblPr>
                  <w:tblGrid/>
                  <w:tr>
                    <w:trPr>
                      <w:trHeight w:val="265" w:hRule="exact"/>
                    </w:trPr>
                    <w:tc>
                      <w:tcPr>
                        <w:tcW w:w="1228" w:type="dxa"/>
                        <w:tcBorders>
                          <w:top w:val="nil" w:sz="6" w:space="0" w:color="auto"/>
                          <w:bottom w:val="single" w:sz="7.68" w:space="0" w:color="2F2F2F"/>
                          <w:left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spacing w:before="20" w:after="0" w:line="240" w:lineRule="auto"/>
                          <w:ind w:left="40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F1F1F"/>
                            <w:spacing w:val="0"/>
                            <w:w w:val="100"/>
                          </w:rPr>
                          <w:t>D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F1F1F"/>
                            <w:spacing w:val="-8"/>
                            <w:w w:val="100"/>
                          </w:rPr>
                          <w:t>o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14141"/>
                            <w:spacing w:val="0"/>
                            <w:w w:val="100"/>
                          </w:rPr>
                          <w:t>gn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14141"/>
                            <w:spacing w:val="0"/>
                            <w:w w:val="100"/>
                          </w:rPr>
                          <w:t>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14141"/>
                            <w:spacing w:val="32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F1F1F"/>
                            <w:spacing w:val="0"/>
                            <w:w w:val="104"/>
                          </w:rPr>
                          <w:t>Adres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5158" w:type="dxa"/>
                        <w:tcBorders>
                          <w:top w:val="nil" w:sz="6" w:space="0" w:color="auto"/>
                          <w:bottom w:val="single" w:sz="7.68" w:space="0" w:color="3F3F3F"/>
                          <w:left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spacing w:before="25" w:after="0" w:line="240" w:lineRule="auto"/>
                          <w:ind w:left="194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F1F1F"/>
                            <w:spacing w:val="0"/>
                            <w:w w:val="100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F1F1F"/>
                            <w:spacing w:val="8"/>
                            <w:w w:val="100"/>
                          </w:rPr>
                          <w:t>İ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14141"/>
                            <w:spacing w:val="0"/>
                            <w:w w:val="100"/>
                          </w:rPr>
                          <w:t>nönü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14141"/>
                            <w:spacing w:val="11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F1F1F"/>
                            <w:spacing w:val="0"/>
                            <w:w w:val="100"/>
                          </w:rPr>
                          <w:t>Mahallesi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F1F1F"/>
                            <w:spacing w:val="44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F1F1F"/>
                            <w:spacing w:val="0"/>
                            <w:w w:val="100"/>
                          </w:rPr>
                          <w:t>Dere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F1F1F"/>
                            <w:spacing w:val="23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F1F1F"/>
                            <w:spacing w:val="0"/>
                            <w:w w:val="100"/>
                          </w:rPr>
                          <w:t>Soka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F1F1F"/>
                            <w:spacing w:val="0"/>
                            <w:w w:val="100"/>
                          </w:rPr>
                          <w:t>k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F1F1F"/>
                            <w:spacing w:val="44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14141"/>
                            <w:spacing w:val="9"/>
                            <w:w w:val="100"/>
                          </w:rPr>
                          <w:t>Ü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F1F1F"/>
                            <w:spacing w:val="0"/>
                            <w:w w:val="100"/>
                          </w:rPr>
                          <w:t>zeri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F1F1F"/>
                            <w:spacing w:val="7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0"/>
                            <w:w w:val="105"/>
                          </w:rPr>
                          <w:t>Ödemi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-4"/>
                            <w:w w:val="106"/>
                          </w:rPr>
                          <w:t>ş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545456"/>
                            <w:spacing w:val="5"/>
                            <w:w w:val="108"/>
                          </w:rPr>
                          <w:t>/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0"/>
                            <w:w w:val="101"/>
                          </w:rPr>
                          <w:t>İZMİR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4956" w:type="dxa"/>
                        <w:tcBorders>
                          <w:top w:val="nil" w:sz="6" w:space="0" w:color="auto"/>
                          <w:bottom w:val="nil" w:sz="6" w:space="0" w:color="auto"/>
                          <w:left w:val="nil" w:sz="6" w:space="0" w:color="auto"/>
                          <w:right w:val="single" w:sz="3.84" w:space="0" w:color="3B3B3B"/>
                        </w:tcBorders>
                      </w:tcPr>
                      <w:p>
                        <w:pPr/>
                        <w:rPr/>
                      </w:p>
                    </w:tc>
                  </w:tr>
                  <w:tr>
                    <w:trPr>
                      <w:trHeight w:val="240" w:hRule="exact"/>
                    </w:trPr>
                    <w:tc>
                      <w:tcPr>
                        <w:tcW w:w="1228" w:type="dxa"/>
                        <w:tcBorders>
                          <w:top w:val="single" w:sz="7.68" w:space="0" w:color="2F2F2F"/>
                          <w:bottom w:val="single" w:sz="7.68" w:space="0" w:color="3B3B3B"/>
                          <w:left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spacing w:before="0" w:after="0" w:line="240" w:lineRule="auto"/>
                          <w:ind w:left="50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F1F1F"/>
                            <w:spacing w:val="0"/>
                            <w:w w:val="100"/>
                          </w:rPr>
                          <w:t>Yangı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F1F1F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F1F1F"/>
                            <w:spacing w:val="-18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F1F1F"/>
                            <w:spacing w:val="0"/>
                            <w:w w:val="103"/>
                          </w:rPr>
                          <w:t>Türü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5158" w:type="dxa"/>
                        <w:tcBorders>
                          <w:top w:val="single" w:sz="7.68" w:space="0" w:color="3F3F3F"/>
                          <w:bottom w:val="single" w:sz="7.68" w:space="0" w:color="3B3B3B"/>
                          <w:left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spacing w:before="5" w:after="0" w:line="216" w:lineRule="exact"/>
                          <w:ind w:left="166" w:right="-20"/>
                          <w:jc w:val="left"/>
                          <w:tabs>
                            <w:tab w:pos="3200" w:val="left"/>
                          </w:tabs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F1F1F"/>
                            <w:spacing w:val="0"/>
                            <w:w w:val="100"/>
                          </w:rPr>
                          <w:t>:Çö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F1F1F"/>
                            <w:spacing w:val="0"/>
                            <w:w w:val="100"/>
                          </w:rPr>
                          <w:t>p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F1F1F"/>
                            <w:spacing w:val="7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F1F1F"/>
                            <w:spacing w:val="0"/>
                            <w:w w:val="100"/>
                          </w:rPr>
                          <w:t>Yangını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F1F1F"/>
                            <w:spacing w:val="-41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F1F1F"/>
                            <w:spacing w:val="0"/>
                            <w:w w:val="100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F1F1F"/>
                            <w:spacing w:val="0"/>
                            <w:w w:val="100"/>
                          </w:rPr>
                          <w:t>Yangı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F1F1F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F1F1F"/>
                            <w:spacing w:val="13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F1F1F"/>
                            <w:spacing w:val="0"/>
                            <w:w w:val="100"/>
                          </w:rPr>
                          <w:t>Sınıfı: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F1F1F"/>
                            <w:spacing w:val="7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F1F1F"/>
                            <w:spacing w:val="0"/>
                            <w:w w:val="104"/>
                          </w:rPr>
                          <w:t>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4956" w:type="dxa"/>
                        <w:tcBorders>
                          <w:top w:val="nil" w:sz="6" w:space="0" w:color="auto"/>
                          <w:bottom w:val="single" w:sz="3.84" w:space="0" w:color="0C0C0C"/>
                          <w:left w:val="nil" w:sz="6" w:space="0" w:color="auto"/>
                          <w:right w:val="single" w:sz="3.84" w:space="0" w:color="3B3B3B"/>
                        </w:tcBorders>
                      </w:tcPr>
                      <w:p>
                        <w:pPr>
                          <w:spacing w:before="19" w:after="0" w:line="216" w:lineRule="exact"/>
                          <w:ind w:left="1200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F1F1F"/>
                            <w:spacing w:val="0"/>
                            <w:w w:val="100"/>
                          </w:rPr>
                          <w:t>Yangı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F1F1F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F1F1F"/>
                            <w:spacing w:val="3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F1F1F"/>
                            <w:spacing w:val="0"/>
                            <w:w w:val="100"/>
                          </w:rPr>
                          <w:t>Sebebi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F1F1F"/>
                            <w:spacing w:val="24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F1F1F"/>
                            <w:spacing w:val="0"/>
                            <w:w w:val="100"/>
                          </w:rPr>
                          <w:t>:Açı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F1F1F"/>
                            <w:spacing w:val="0"/>
                            <w:w w:val="100"/>
                          </w:rPr>
                          <w:t>k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F1F1F"/>
                            <w:spacing w:val="12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F1F1F"/>
                            <w:spacing w:val="0"/>
                            <w:w w:val="104"/>
                          </w:rPr>
                          <w:t>Ateş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</w:tr>
                </w:tbl>
                <w:p>
                  <w:pPr>
                    <w:spacing w:before="0" w:after="0" w:line="240" w:lineRule="auto"/>
                    <w:jc w:val="left"/>
                  </w:pPr>
                  <w:rPr/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94"/>
          <w:position w:val="-1"/>
        </w:rPr>
        <w:t>Bildi.r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10"/>
          <w:w w:val="94"/>
          <w:position w:val="-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9"/>
          <w:w w:val="94"/>
          <w:position w:val="-1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94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94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94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  <w:position w:val="-1"/>
        </w:rPr>
        <w:t>Adre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  <w:position w:val="-1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2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:İnön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1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  <w:position w:val="-1"/>
        </w:rPr>
        <w:t>Mahallesi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4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  <w:position w:val="-1"/>
        </w:rPr>
        <w:t>Dere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2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  <w:position w:val="-1"/>
        </w:rPr>
        <w:t>Soka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  <w:position w:val="-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4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Üzeri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4"/>
          <w:position w:val="-1"/>
        </w:rPr>
        <w:t>Ödemiş/İZMİR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88" w:after="0" w:line="177" w:lineRule="auto"/>
        <w:ind w:left="3373" w:right="3850" w:firstLine="-3206"/>
        <w:jc w:val="left"/>
        <w:tabs>
          <w:tab w:pos="3360" w:val="left"/>
          <w:tab w:pos="65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97.360016pt;margin-top:18.220121pt;width:3.77551pt;height:23.5pt;mso-position-horizontal-relative:page;mso-position-vertical-relative:paragraph;z-index:-14804" type="#_x0000_t202" filled="f" stroked="f">
            <v:textbox inset="0,0,0,0">
              <w:txbxContent>
                <w:p>
                  <w:pPr>
                    <w:spacing w:before="0" w:after="0" w:line="470" w:lineRule="exact"/>
                    <w:ind w:right="-110"/>
                    <w:jc w:val="left"/>
                    <w:rPr>
                      <w:rFonts w:ascii="Arial" w:hAnsi="Arial" w:cs="Arial" w:eastAsia="Arial"/>
                      <w:sz w:val="47"/>
                      <w:szCs w:val="47"/>
                    </w:rPr>
                  </w:pPr>
                  <w:rPr/>
                  <w:r>
                    <w:rPr>
                      <w:rFonts w:ascii="Arial" w:hAnsi="Arial" w:cs="Arial" w:eastAsia="Arial"/>
                      <w:sz w:val="47"/>
                      <w:szCs w:val="47"/>
                      <w:color w:val="2F2F2F"/>
                      <w:spacing w:val="0"/>
                      <w:w w:val="57"/>
                    </w:rPr>
                    <w:t>ı</w:t>
                  </w:r>
                  <w:r>
                    <w:rPr>
                      <w:rFonts w:ascii="Arial" w:hAnsi="Arial" w:cs="Arial" w:eastAsia="Arial"/>
                      <w:sz w:val="47"/>
                      <w:szCs w:val="47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0"/>
          <w:position w:val="1"/>
        </w:rPr>
        <w:t>Yapını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8"/>
          <w:w w:val="9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  <w:position w:val="1"/>
        </w:rPr>
        <w:t>Şekli: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7"/>
        </w:rPr>
        <w:t>Kullanım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9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  <w:position w:val="-7"/>
        </w:rPr>
        <w:t>Şekli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19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15"/>
          <w:position w:val="-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15"/>
          <w:position w:val="-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-8"/>
          <w:w w:val="100"/>
          <w:position w:val="0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  <w:position w:val="0"/>
        </w:rPr>
        <w:t>etonarme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Kagi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Ahşa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Çeli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Di&amp;er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84" w:lineRule="exact"/>
        <w:ind w:left="4198" w:right="-20"/>
        <w:jc w:val="left"/>
        <w:tabs>
          <w:tab w:pos="4780" w:val="left"/>
          <w:tab w:pos="5300" w:val="left"/>
          <w:tab w:pos="65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42"/>
          <w:szCs w:val="42"/>
          <w:color w:val="414141"/>
          <w:spacing w:val="0"/>
          <w:w w:val="55"/>
        </w:rPr>
        <w:t>ı</w:t>
      </w:r>
      <w:r>
        <w:rPr>
          <w:rFonts w:ascii="Arial" w:hAnsi="Arial" w:cs="Arial" w:eastAsia="Arial"/>
          <w:sz w:val="42"/>
          <w:szCs w:val="42"/>
          <w:color w:val="414141"/>
          <w:spacing w:val="0"/>
          <w:w w:val="100"/>
        </w:rPr>
        <w:tab/>
      </w:r>
      <w:r>
        <w:rPr>
          <w:rFonts w:ascii="Arial" w:hAnsi="Arial" w:cs="Arial" w:eastAsia="Arial"/>
          <w:sz w:val="42"/>
          <w:szCs w:val="42"/>
          <w:color w:val="414141"/>
          <w:spacing w:val="0"/>
          <w:w w:val="100"/>
        </w:rPr>
      </w:r>
      <w:r>
        <w:rPr>
          <w:rFonts w:ascii="Arial" w:hAnsi="Arial" w:cs="Arial" w:eastAsia="Arial"/>
          <w:sz w:val="42"/>
          <w:szCs w:val="42"/>
          <w:color w:val="000000"/>
          <w:spacing w:val="0"/>
          <w:w w:val="55"/>
        </w:rPr>
        <w:t>ı</w:t>
      </w:r>
      <w:r>
        <w:rPr>
          <w:rFonts w:ascii="Arial" w:hAnsi="Arial" w:cs="Arial" w:eastAsia="Arial"/>
          <w:sz w:val="42"/>
          <w:szCs w:val="42"/>
          <w:color w:val="000000"/>
          <w:spacing w:val="-54"/>
          <w:w w:val="55"/>
        </w:rPr>
        <w:t> </w:t>
      </w:r>
      <w:r>
        <w:rPr>
          <w:rFonts w:ascii="Arial" w:hAnsi="Arial" w:cs="Arial" w:eastAsia="Arial"/>
          <w:sz w:val="42"/>
          <w:szCs w:val="42"/>
          <w:color w:val="000000"/>
          <w:spacing w:val="0"/>
          <w:w w:val="100"/>
        </w:rPr>
        <w:tab/>
      </w:r>
      <w:r>
        <w:rPr>
          <w:rFonts w:ascii="Arial" w:hAnsi="Arial" w:cs="Arial" w:eastAsia="Arial"/>
          <w:sz w:val="42"/>
          <w:szCs w:val="42"/>
          <w:color w:val="000000"/>
          <w:spacing w:val="0"/>
          <w:w w:val="100"/>
        </w:rPr>
      </w:r>
      <w:r>
        <w:rPr>
          <w:rFonts w:ascii="Arial" w:hAnsi="Arial" w:cs="Arial" w:eastAsia="Arial"/>
          <w:sz w:val="42"/>
          <w:szCs w:val="42"/>
          <w:color w:val="939595"/>
          <w:spacing w:val="0"/>
          <w:w w:val="55"/>
        </w:rPr>
        <w:t>ı</w:t>
      </w:r>
      <w:r>
        <w:rPr>
          <w:rFonts w:ascii="Arial" w:hAnsi="Arial" w:cs="Arial" w:eastAsia="Arial"/>
          <w:sz w:val="42"/>
          <w:szCs w:val="42"/>
          <w:color w:val="939595"/>
          <w:spacing w:val="0"/>
          <w:w w:val="100"/>
        </w:rPr>
        <w:tab/>
      </w:r>
      <w:r>
        <w:rPr>
          <w:rFonts w:ascii="Arial" w:hAnsi="Arial" w:cs="Arial" w:eastAsia="Arial"/>
          <w:sz w:val="42"/>
          <w:szCs w:val="42"/>
          <w:color w:val="939595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7"/>
          <w:position w:val="1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8"/>
          <w:position w:val="1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29"/>
          <w:w w:val="100"/>
          <w:position w:val="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67"/>
          <w:position w:val="1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31"/>
          <w:w w:val="67"/>
          <w:position w:val="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  <w:position w:val="10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19"/>
          <w:w w:val="100"/>
          <w:position w:val="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  <w:position w:val="10"/>
        </w:rPr>
        <w:t>Altına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12"/>
          <w:w w:val="100"/>
          <w:position w:val="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  <w:position w:val="10"/>
        </w:rPr>
        <w:t>Alma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19"/>
          <w:w w:val="100"/>
          <w:position w:val="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  <w:position w:val="1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18"/>
          <w:w w:val="100"/>
          <w:position w:val="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4"/>
          <w:position w:val="10"/>
        </w:rPr>
        <w:t>:20:50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84" w:lineRule="exact"/>
        <w:ind w:left="162" w:right="-20"/>
        <w:jc w:val="left"/>
        <w:tabs>
          <w:tab w:pos="1880" w:val="left"/>
          <w:tab w:pos="54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  <w:position w:val="1"/>
        </w:rPr>
        <w:t>Yana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-1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  <w:position w:val="1"/>
        </w:rPr>
        <w:t>Şeyin: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-2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  <w:position w:val="0"/>
        </w:rPr>
        <w:t>Sahibi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2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456"/>
          <w:spacing w:val="0"/>
          <w:w w:val="138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45456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45456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  <w:position w:val="0"/>
        </w:rPr>
        <w:t>[Kir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3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  <w:position w:val="0"/>
        </w:rPr>
        <w:t>cı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-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  <w:position w:val="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1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  <w:position w:val="0"/>
        </w:rPr>
        <w:t>Kullana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3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15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55" w:after="0" w:line="240" w:lineRule="auto"/>
        <w:ind w:left="188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Mustafa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4"/>
        </w:rPr>
        <w:t>ULU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40" w:lineRule="auto"/>
        <w:ind w:left="1885" w:right="-20"/>
        <w:jc w:val="left"/>
        <w:tabs>
          <w:tab w:pos="4520" w:val="left"/>
          <w:tab w:pos="74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  <w:position w:val="1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1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  <w:position w:val="1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3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38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-24"/>
          <w:w w:val="138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  <w:position w:val="1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-4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90"/>
          <w:position w:val="0"/>
        </w:rPr>
        <w:t>ıkı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9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-42"/>
          <w:w w:val="19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2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  <w:position w:val="0"/>
        </w:rPr>
        <w:t>:20:40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-2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  <w:position w:val="1"/>
        </w:rPr>
        <w:t>arı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  <w:position w:val="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1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  <w:position w:val="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2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6"/>
          <w:position w:val="1"/>
        </w:rPr>
        <w:t>20:44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26" w:lineRule="exact"/>
        <w:ind w:left="157" w:right="-20"/>
        <w:jc w:val="left"/>
        <w:tabs>
          <w:tab w:pos="18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  <w:position w:val="1"/>
        </w:rPr>
        <w:t>Giden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-2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  <w:position w:val="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  <w:position w:val="0"/>
        </w:rPr>
        <w:t>Plakası:3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  <w:position w:val="0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4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  <w:position w:val="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7"/>
          <w:position w:val="0"/>
        </w:rPr>
        <w:t>5297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" w:after="0" w:line="240" w:lineRule="auto"/>
        <w:ind w:left="166" w:right="-20"/>
        <w:jc w:val="left"/>
        <w:tabs>
          <w:tab w:pos="44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  <w:position w:val="3"/>
        </w:rPr>
        <w:t>Ekibin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-42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  <w:position w:val="0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  <w:position w:val="0"/>
        </w:rPr>
        <w:t>Arıza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1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  <w:position w:val="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6"/>
          <w:position w:val="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6" w:after="0" w:line="240" w:lineRule="auto"/>
        <w:ind w:left="4450" w:right="5079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6"/>
          <w:szCs w:val="16"/>
          <w:color w:val="1F1F1F"/>
          <w:w w:val="54"/>
        </w:rPr>
        <w:t>L</w:t>
      </w:r>
      <w:r>
        <w:rPr>
          <w:rFonts w:ascii="Arial" w:hAnsi="Arial" w:cs="Arial" w:eastAsia="Arial"/>
          <w:sz w:val="16"/>
          <w:szCs w:val="16"/>
          <w:color w:val="1F1F1F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12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6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40" w:lineRule="auto"/>
        <w:ind w:left="4433" w:right="4700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Emniyet-Jandarma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18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300" w:lineRule="exact"/>
        <w:ind w:left="157" w:right="-20"/>
        <w:jc w:val="left"/>
        <w:tabs>
          <w:tab w:pos="1880" w:val="left"/>
          <w:tab w:pos="44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5"/>
          <w:szCs w:val="25"/>
          <w:color w:val="2F2F2F"/>
          <w:spacing w:val="0"/>
          <w:w w:val="364"/>
          <w:position w:val="-3"/>
        </w:rPr>
        <w:t>-</w:t>
      </w:r>
      <w:r>
        <w:rPr>
          <w:rFonts w:ascii="Times New Roman" w:hAnsi="Times New Roman" w:cs="Times New Roman" w:eastAsia="Times New Roman"/>
          <w:sz w:val="25"/>
          <w:szCs w:val="25"/>
          <w:color w:val="2F2F2F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25"/>
          <w:szCs w:val="25"/>
          <w:color w:val="2F2F2F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  <w:position w:val="6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24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  <w:position w:val="6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25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  <w:position w:val="6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-41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  <w:position w:val="6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  <w:position w:val="6"/>
        </w:rPr>
        <w:t>Dogalgaz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20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  <w:position w:val="6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24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  <w:position w:val="6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  <w:position w:val="6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16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5"/>
          <w:position w:val="6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63" w:lineRule="exact"/>
        <w:ind w:left="166" w:right="-20"/>
        <w:jc w:val="left"/>
        <w:tabs>
          <w:tab w:pos="600" w:val="left"/>
          <w:tab w:pos="1880" w:val="left"/>
          <w:tab w:pos="4440" w:val="left"/>
          <w:tab w:pos="73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81"/>
          <w:position w:val="1"/>
        </w:rPr>
        <w:t>Yt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  <w:position w:val="1"/>
        </w:rPr>
        <w:t>ncı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  <w:position w:val="1"/>
        </w:rPr>
        <w:t>Ekip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-4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  <w:position w:val="1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  <w:position w:val="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2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  <w:position w:val="1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-2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  <w:position w:val="1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  <w:position w:val="1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2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38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  <w:position w:val="1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1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5"/>
          <w:position w:val="1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2" w:after="0" w:line="240" w:lineRule="auto"/>
        <w:ind w:left="157" w:right="-20"/>
        <w:jc w:val="left"/>
        <w:tabs>
          <w:tab w:pos="18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Gitinişse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Dönüş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6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40" w:lineRule="auto"/>
        <w:ind w:left="188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Yardıma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5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40" w:lineRule="auto"/>
        <w:ind w:left="190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Amirini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5"/>
        </w:rPr>
        <w:t>Adı-Soyadı: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6" w:after="0" w:line="253" w:lineRule="auto"/>
        <w:ind w:left="166" w:right="526" w:firstLine="-10"/>
        <w:jc w:val="left"/>
        <w:tabs>
          <w:tab w:pos="18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Olayı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Görüldüğü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93"/>
        </w:rPr>
        <w:t>!Yangı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93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8"/>
          <w:w w:val="9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6"/>
        </w:rPr>
        <w:t>varıldığında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6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-2"/>
          <w:w w:val="10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yo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kenarında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buluna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çöpteri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dumanlı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yanmakta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3"/>
        </w:rPr>
        <w:t>görüldü.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2"/>
        </w:rPr>
        <w:t>Durum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240" w:lineRule="auto"/>
        <w:ind w:left="4423" w:right="4443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Söndürmede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4"/>
        </w:rPr>
        <w:t>söndürücü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6" w:after="0" w:line="188" w:lineRule="exact"/>
        <w:ind w:left="166" w:right="-20"/>
        <w:jc w:val="left"/>
        <w:tabs>
          <w:tab w:pos="2140" w:val="left"/>
          <w:tab w:pos="4440" w:val="left"/>
          <w:tab w:pos="6360" w:val="left"/>
          <w:tab w:pos="79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3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7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  <w:position w:val="-3"/>
        </w:rPr>
        <w:t>TürO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  <w:position w:val="-3"/>
        </w:rPr>
        <w:t>Su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9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  <w:position w:val="-3"/>
        </w:rPr>
        <w:t>işlenerek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7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8"/>
          <w:position w:val="-4"/>
        </w:rPr>
        <w:t>Sum3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19"/>
          <w:szCs w:val="19"/>
          <w:color w:val="545456"/>
          <w:spacing w:val="3"/>
          <w:w w:val="44"/>
          <w:position w:val="-4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4"/>
          <w:position w:val="-4"/>
        </w:rPr>
        <w:t>KöQükKg.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92"/>
          <w:position w:val="-3"/>
        </w:rPr>
        <w:t>IK.K.T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92"/>
          <w:position w:val="-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3"/>
          <w:w w:val="92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6"/>
          <w:position w:val="-3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40" w:lineRule="exact"/>
        <w:ind w:left="4486" w:right="-20"/>
        <w:jc w:val="left"/>
        <w:tabs>
          <w:tab w:pos="6360" w:val="left"/>
          <w:tab w:pos="7960" w:val="left"/>
        </w:tabs>
        <w:rPr>
          <w:rFonts w:ascii="Arial" w:hAnsi="Arial" w:cs="Arial" w:eastAsia="Arial"/>
          <w:sz w:val="38"/>
          <w:szCs w:val="38"/>
        </w:rPr>
      </w:pPr>
      <w:rPr/>
      <w:r>
        <w:rPr>
          <w:rFonts w:ascii="Arial" w:hAnsi="Arial" w:cs="Arial" w:eastAsia="Arial"/>
          <w:sz w:val="16"/>
          <w:szCs w:val="16"/>
          <w:color w:val="1F1F1F"/>
          <w:spacing w:val="0"/>
          <w:w w:val="56"/>
          <w:position w:val="3"/>
        </w:rPr>
        <w:t>L</w:t>
      </w:r>
      <w:r>
        <w:rPr>
          <w:rFonts w:ascii="Arial" w:hAnsi="Arial" w:cs="Arial" w:eastAsia="Arial"/>
          <w:sz w:val="16"/>
          <w:szCs w:val="16"/>
          <w:color w:val="1F1F1F"/>
          <w:spacing w:val="0"/>
          <w:w w:val="100"/>
          <w:position w:val="3"/>
        </w:rPr>
        <w:tab/>
      </w:r>
      <w:r>
        <w:rPr>
          <w:rFonts w:ascii="Arial" w:hAnsi="Arial" w:cs="Arial" w:eastAsia="Arial"/>
          <w:sz w:val="16"/>
          <w:szCs w:val="16"/>
          <w:color w:val="1F1F1F"/>
          <w:spacing w:val="0"/>
          <w:w w:val="100"/>
          <w:position w:val="3"/>
        </w:rPr>
      </w:r>
      <w:r>
        <w:rPr>
          <w:rFonts w:ascii="Arial" w:hAnsi="Arial" w:cs="Arial" w:eastAsia="Arial"/>
          <w:sz w:val="38"/>
          <w:szCs w:val="38"/>
          <w:color w:val="414141"/>
          <w:spacing w:val="0"/>
          <w:w w:val="56"/>
          <w:position w:val="0"/>
        </w:rPr>
        <w:t>ı</w:t>
      </w:r>
      <w:r>
        <w:rPr>
          <w:rFonts w:ascii="Arial" w:hAnsi="Arial" w:cs="Arial" w:eastAsia="Arial"/>
          <w:sz w:val="38"/>
          <w:szCs w:val="38"/>
          <w:color w:val="414141"/>
          <w:spacing w:val="0"/>
          <w:w w:val="100"/>
          <w:position w:val="0"/>
        </w:rPr>
        <w:tab/>
      </w:r>
      <w:r>
        <w:rPr>
          <w:rFonts w:ascii="Arial" w:hAnsi="Arial" w:cs="Arial" w:eastAsia="Arial"/>
          <w:sz w:val="38"/>
          <w:szCs w:val="38"/>
          <w:color w:val="414141"/>
          <w:spacing w:val="0"/>
          <w:w w:val="100"/>
          <w:position w:val="0"/>
        </w:rPr>
      </w:r>
      <w:r>
        <w:rPr>
          <w:rFonts w:ascii="Arial" w:hAnsi="Arial" w:cs="Arial" w:eastAsia="Arial"/>
          <w:sz w:val="38"/>
          <w:szCs w:val="38"/>
          <w:color w:val="000000"/>
          <w:spacing w:val="0"/>
          <w:w w:val="56"/>
          <w:position w:val="0"/>
        </w:rPr>
        <w:t>ı</w:t>
      </w:r>
      <w:r>
        <w:rPr>
          <w:rFonts w:ascii="Arial" w:hAnsi="Arial" w:cs="Arial" w:eastAsia="Arial"/>
          <w:sz w:val="38"/>
          <w:szCs w:val="38"/>
          <w:color w:val="000000"/>
          <w:spacing w:val="0"/>
          <w:w w:val="100"/>
          <w:position w:val="0"/>
        </w:rPr>
      </w:r>
    </w:p>
    <w:p>
      <w:pPr>
        <w:spacing w:before="0" w:after="0" w:line="181" w:lineRule="exact"/>
        <w:ind w:left="188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8"/>
        </w:rPr>
        <w:t>!Yangında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8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4"/>
          <w:w w:val="9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çöple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yanma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suretiyle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3"/>
        </w:rPr>
        <w:t>görmüştor.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6" w:after="0" w:line="240" w:lineRule="auto"/>
        <w:ind w:left="16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2"/>
        </w:rPr>
        <w:t>Sonundaki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2" w:after="0" w:line="240" w:lineRule="auto"/>
        <w:ind w:left="166" w:right="-20"/>
        <w:jc w:val="left"/>
        <w:tabs>
          <w:tab w:pos="19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Hasa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Durumu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39"/>
        </w:rPr>
        <w:t>ahmini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25"/>
          <w:w w:val="13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Toplam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2"/>
        </w:rPr>
        <w:t>Yok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40" w:lineRule="auto"/>
        <w:ind w:left="190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başlangıcının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yo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kenarında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buluna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çöplerde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görülmü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olup;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1"/>
        </w:rPr>
        <w:t>yapılan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47" w:lineRule="auto"/>
        <w:ind w:left="1904" w:right="245" w:firstLine="-172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  <w:position w:val="1"/>
        </w:rPr>
        <w:t>laraştırma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1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  <w:position w:val="1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3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6"/>
          <w:position w:val="1"/>
        </w:rPr>
        <w:t>soruşturmada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6"/>
          <w:position w:val="1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6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15"/>
          <w:w w:val="106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  <w:position w:val="1"/>
        </w:rPr>
        <w:t>hıdırellez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  <w:position w:val="1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1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  <w:position w:val="1"/>
        </w:rPr>
        <w:t>sebebiyle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  <w:position w:val="1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1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  <w:position w:val="1"/>
        </w:rPr>
        <w:t>kimliği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4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  <w:position w:val="1"/>
        </w:rPr>
        <w:t>belirsiz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  <w:position w:val="1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  <w:position w:val="1"/>
        </w:rPr>
        <w:t>kişi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3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  <w:position w:val="1"/>
        </w:rPr>
        <w:t>yada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3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  <w:position w:val="1"/>
        </w:rPr>
        <w:t>kişilerce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  <w:position w:val="1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  <w:position w:val="1"/>
        </w:rPr>
        <w:t>yakıla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4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  <w:position w:val="1"/>
        </w:rPr>
        <w:t>açı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  <w:position w:val="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3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  <w:position w:val="1"/>
        </w:rPr>
        <w:t>ateşi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3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1"/>
          <w:position w:val="1"/>
        </w:rPr>
        <w:t>çöpleri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1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  <w:position w:val="0"/>
        </w:rPr>
        <w:t>tutuşturması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4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  <w:position w:val="0"/>
        </w:rPr>
        <w:t>sonuc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  <w:position w:val="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3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  <w:position w:val="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3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  <w:position w:val="0"/>
        </w:rPr>
        <w:t>çıktığı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2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  <w:position w:val="0"/>
        </w:rPr>
        <w:t>kanaatine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3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4"/>
          <w:position w:val="0"/>
        </w:rPr>
        <w:t>varılmıştır.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0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157" w:right="-20"/>
        <w:jc w:val="left"/>
        <w:tabs>
          <w:tab w:pos="1900" w:val="left"/>
          <w:tab w:pos="65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ISigortalı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-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</w:rPr>
        <w:t>Şirketi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Adı: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3"/>
        </w:rPr>
        <w:t>!Bedeli: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40" w:lineRule="auto"/>
        <w:ind w:left="157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5"/>
        </w:rPr>
        <w:t>!Araç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1"/>
          <w:w w:val="9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Gereç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3"/>
        </w:rPr>
        <w:t>Kaybı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40" w:lineRule="auto"/>
        <w:ind w:left="17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1F1F1F"/>
        </w:rPr>
        <w:t>Y?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10"/>
        </w:rPr>
        <w:t>"</w:t>
      </w:r>
      <w:r>
        <w:rPr>
          <w:rFonts w:ascii="Arial" w:hAnsi="Arial" w:cs="Arial" w:eastAsia="Arial"/>
          <w:sz w:val="8"/>
          <w:szCs w:val="8"/>
          <w:color w:val="1F1F1F"/>
          <w:spacing w:val="0"/>
          <w:w w:val="219"/>
          <w:position w:val="4"/>
        </w:rPr>
        <w:t>0</w:t>
      </w:r>
      <w:r>
        <w:rPr>
          <w:rFonts w:ascii="Arial" w:hAnsi="Arial" w:cs="Arial" w:eastAsia="Arial"/>
          <w:sz w:val="8"/>
          <w:szCs w:val="8"/>
          <w:color w:val="1F1F1F"/>
          <w:spacing w:val="-16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  <w:position w:val="0"/>
        </w:rPr>
        <w:t>Jn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  <w:position w:val="0"/>
        </w:rPr>
        <w:t>Yer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  <w:position w:val="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-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4"/>
          <w:position w:val="0"/>
        </w:rPr>
        <w:t>Kime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40" w:lineRule="exact"/>
        <w:ind w:left="157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1F1F1F"/>
          <w:spacing w:val="0"/>
          <w:w w:val="71"/>
        </w:rPr>
        <w:t>·_ı</w:t>
      </w:r>
      <w:r>
        <w:rPr>
          <w:rFonts w:ascii="Times New Roman" w:hAnsi="Times New Roman" w:cs="Times New Roman" w:eastAsia="Times New Roman"/>
          <w:sz w:val="21"/>
          <w:szCs w:val="21"/>
          <w:color w:val="1F1F1F"/>
          <w:spacing w:val="0"/>
          <w:w w:val="71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1F1F1F"/>
          <w:spacing w:val="22"/>
          <w:w w:val="7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3"/>
        </w:rPr>
        <w:t>Edildiği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2" w:after="0" w:line="240" w:lineRule="auto"/>
        <w:ind w:left="186" w:right="-20"/>
        <w:jc w:val="left"/>
        <w:tabs>
          <w:tab w:pos="1900" w:val="left"/>
          <w:tab w:pos="58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Dönü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-4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</w:rPr>
        <w:t>Tarih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:07.05.2017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  <w:position w:val="1"/>
        </w:rPr>
        <w:t>!Saati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-1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5"/>
          <w:position w:val="1"/>
        </w:rPr>
        <w:t>:21:05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1" w:after="0" w:line="203" w:lineRule="exact"/>
        <w:ind w:left="762" w:right="-20"/>
        <w:jc w:val="left"/>
        <w:tabs>
          <w:tab w:pos="1260" w:val="left"/>
          <w:tab w:pos="86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  <w:position w:val="-3"/>
        </w:rPr>
        <w:t>Ölü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-36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  <w:position w:val="-3"/>
        </w:rPr>
        <w:t>Yaralı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  <w:position w:val="-3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17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3"/>
        </w:rPr>
        <w:t>GIDE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3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5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  <w:position w:val="-3"/>
        </w:rPr>
        <w:t>EKiP: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31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-4"/>
          <w:w w:val="100"/>
          <w:position w:val="-3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  <w:position w:val="-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20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3"/>
        </w:rPr>
        <w:t>Posta/Ödemiş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5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  <w:position w:val="-1"/>
        </w:rPr>
        <w:t>ONAYLAYAN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571" w:lineRule="exact"/>
        <w:ind w:left="186" w:right="-20"/>
        <w:jc w:val="left"/>
        <w:tabs>
          <w:tab w:pos="2040" w:val="left"/>
        </w:tabs>
        <w:rPr>
          <w:rFonts w:ascii="Arial" w:hAnsi="Arial" w:cs="Arial" w:eastAsia="Arial"/>
          <w:sz w:val="144"/>
          <w:szCs w:val="144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  <w:position w:val="19"/>
        </w:rPr>
        <w:t>Varsa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  <w:position w:val="19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  <w:position w:val="19"/>
        </w:rPr>
      </w:r>
      <w:r>
        <w:rPr>
          <w:rFonts w:ascii="Arial" w:hAnsi="Arial" w:cs="Arial" w:eastAsia="Arial"/>
          <w:sz w:val="144"/>
          <w:szCs w:val="144"/>
          <w:color w:val="1F1F1F"/>
          <w:spacing w:val="0"/>
          <w:w w:val="23"/>
          <w:position w:val="-68"/>
        </w:rPr>
        <w:t>G</w:t>
      </w:r>
      <w:r>
        <w:rPr>
          <w:rFonts w:ascii="Arial" w:hAnsi="Arial" w:cs="Arial" w:eastAsia="Arial"/>
          <w:sz w:val="144"/>
          <w:szCs w:val="144"/>
          <w:color w:val="1F1F1F"/>
          <w:spacing w:val="96"/>
          <w:w w:val="23"/>
          <w:position w:val="-68"/>
        </w:rPr>
        <w:t>i</w:t>
      </w:r>
      <w:r>
        <w:rPr>
          <w:rFonts w:ascii="Arial" w:hAnsi="Arial" w:cs="Arial" w:eastAsia="Arial"/>
          <w:sz w:val="144"/>
          <w:szCs w:val="144"/>
          <w:color w:val="1F1F1F"/>
          <w:spacing w:val="-171"/>
          <w:w w:val="23"/>
          <w:position w:val="-68"/>
        </w:rPr>
        <w:t>:</w:t>
      </w:r>
      <w:r>
        <w:rPr>
          <w:rFonts w:ascii="Arial" w:hAnsi="Arial" w:cs="Arial" w:eastAsia="Arial"/>
          <w:sz w:val="144"/>
          <w:szCs w:val="144"/>
          <w:color w:val="34365B"/>
          <w:spacing w:val="-761"/>
          <w:w w:val="32"/>
          <w:position w:val="-68"/>
        </w:rPr>
        <w:t>A</w:t>
      </w:r>
      <w:r>
        <w:rPr>
          <w:rFonts w:ascii="Arial" w:hAnsi="Arial" w:cs="Arial" w:eastAsia="Arial"/>
          <w:sz w:val="144"/>
          <w:szCs w:val="144"/>
          <w:color w:val="1F1F1F"/>
          <w:spacing w:val="69"/>
          <w:w w:val="24"/>
          <w:position w:val="-68"/>
        </w:rPr>
        <w:t>e</w:t>
      </w:r>
      <w:r>
        <w:rPr>
          <w:rFonts w:ascii="Arial" w:hAnsi="Arial" w:cs="Arial" w:eastAsia="Arial"/>
          <w:sz w:val="144"/>
          <w:szCs w:val="144"/>
          <w:color w:val="34365B"/>
          <w:spacing w:val="0"/>
          <w:w w:val="32"/>
          <w:position w:val="-68"/>
        </w:rPr>
        <w:t>:</w:t>
      </w:r>
      <w:r>
        <w:rPr>
          <w:rFonts w:ascii="Arial" w:hAnsi="Arial" w:cs="Arial" w:eastAsia="Arial"/>
          <w:sz w:val="144"/>
          <w:szCs w:val="144"/>
          <w:color w:val="1F1F1F"/>
          <w:spacing w:val="0"/>
          <w:w w:val="30"/>
          <w:position w:val="-68"/>
        </w:rPr>
        <w:t>i</w:t>
      </w:r>
      <w:r>
        <w:rPr>
          <w:rFonts w:ascii="Arial" w:hAnsi="Arial" w:cs="Arial" w:eastAsia="Arial"/>
          <w:sz w:val="144"/>
          <w:szCs w:val="144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pgSz w:w="11920" w:h="16840"/>
          <w:pgMar w:top="360" w:bottom="280" w:left="160" w:right="0"/>
        </w:sectPr>
      </w:pPr>
      <w:rPr/>
    </w:p>
    <w:p>
      <w:pPr>
        <w:spacing w:before="0" w:after="0" w:line="152" w:lineRule="exact"/>
        <w:ind w:right="-20"/>
        <w:jc w:val="righ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  <w:position w:val="-3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18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  <w:position w:val="-3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9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4"/>
          <w:position w:val="-3"/>
        </w:rPr>
        <w:t>Koyan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72" w:lineRule="exact"/>
        <w:ind w:left="339" w:right="-20"/>
        <w:jc w:val="left"/>
        <w:tabs>
          <w:tab w:pos="48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7.120001pt;margin-top:9.063042pt;width:5.93568pt;height:4pt;mso-position-horizontal-relative:page;mso-position-vertical-relative:paragraph;z-index:-14803" type="#_x0000_t202" filled="f" stroked="f">
            <v:textbox inset="0,0,0,0">
              <w:txbxContent>
                <w:p>
                  <w:pPr>
                    <w:spacing w:before="0" w:after="0" w:line="80" w:lineRule="exact"/>
                    <w:ind w:right="-52"/>
                    <w:jc w:val="left"/>
                    <w:rPr>
                      <w:rFonts w:ascii="Times New Roman" w:hAnsi="Times New Roman" w:cs="Times New Roman" w:eastAsia="Times New Roman"/>
                      <w:sz w:val="8"/>
                      <w:szCs w:val="8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8"/>
                      <w:szCs w:val="8"/>
                      <w:color w:val="1F1F1F"/>
                      <w:spacing w:val="0"/>
                      <w:w w:val="162"/>
                      <w:i/>
                    </w:rPr>
                    <w:t>(.)</w:t>
                  </w:r>
                  <w:r>
                    <w:rPr>
                      <w:rFonts w:ascii="Times New Roman" w:hAnsi="Times New Roman" w:cs="Times New Roman" w:eastAsia="Times New Roman"/>
                      <w:sz w:val="8"/>
                      <w:szCs w:val="8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5"/>
          <w:szCs w:val="25"/>
          <w:color w:val="1F1F1F"/>
          <w:spacing w:val="0"/>
          <w:w w:val="52"/>
          <w:position w:val="6"/>
        </w:rPr>
        <w:t>.....</w:t>
      </w:r>
      <w:r>
        <w:rPr>
          <w:rFonts w:ascii="Times New Roman" w:hAnsi="Times New Roman" w:cs="Times New Roman" w:eastAsia="Times New Roman"/>
          <w:sz w:val="25"/>
          <w:szCs w:val="25"/>
          <w:color w:val="1F1F1F"/>
          <w:spacing w:val="0"/>
          <w:w w:val="100"/>
          <w:position w:val="6"/>
        </w:rPr>
        <w:tab/>
      </w:r>
      <w:r>
        <w:rPr>
          <w:rFonts w:ascii="Times New Roman" w:hAnsi="Times New Roman" w:cs="Times New Roman" w:eastAsia="Times New Roman"/>
          <w:sz w:val="25"/>
          <w:szCs w:val="25"/>
          <w:color w:val="1F1F1F"/>
          <w:spacing w:val="0"/>
          <w:w w:val="100"/>
          <w:position w:val="6"/>
        </w:rPr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  <w:position w:val="-1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  <w:position w:val="-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1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3"/>
          <w:position w:val="-1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70" w:lineRule="exact"/>
        <w:ind w:left="387" w:right="-20"/>
        <w:jc w:val="left"/>
        <w:rPr>
          <w:rFonts w:ascii="Arial" w:hAnsi="Arial" w:cs="Arial" w:eastAsia="Arial"/>
          <w:sz w:val="8"/>
          <w:szCs w:val="8"/>
        </w:rPr>
      </w:pPr>
      <w:rPr/>
      <w:r>
        <w:rPr>
          <w:rFonts w:ascii="Arial" w:hAnsi="Arial" w:cs="Arial" w:eastAsia="Arial"/>
          <w:sz w:val="8"/>
          <w:szCs w:val="8"/>
          <w:color w:val="1F1F1F"/>
          <w:w w:val="166"/>
          <w:i/>
          <w:position w:val="-1"/>
        </w:rPr>
        <w:t>tl</w:t>
      </w:r>
      <w:r>
        <w:rPr>
          <w:rFonts w:ascii="Arial" w:hAnsi="Arial" w:cs="Arial" w:eastAsia="Arial"/>
          <w:sz w:val="8"/>
          <w:szCs w:val="8"/>
          <w:color w:val="1F1F1F"/>
          <w:w w:val="167"/>
          <w:i/>
          <w:position w:val="-1"/>
        </w:rPr>
        <w:t>)</w:t>
      </w:r>
      <w:r>
        <w:rPr>
          <w:rFonts w:ascii="Arial" w:hAnsi="Arial" w:cs="Arial" w:eastAsia="Arial"/>
          <w:sz w:val="8"/>
          <w:szCs w:val="8"/>
          <w:color w:val="000000"/>
          <w:w w:val="100"/>
          <w:position w:val="0"/>
        </w:rPr>
      </w:r>
    </w:p>
    <w:p>
      <w:pPr>
        <w:spacing w:before="0" w:after="0" w:line="206" w:lineRule="exact"/>
        <w:ind w:left="339" w:right="-20"/>
        <w:jc w:val="left"/>
        <w:rPr>
          <w:rFonts w:ascii="Courier New" w:hAnsi="Courier New" w:cs="Courier New" w:eastAsia="Courier New"/>
          <w:sz w:val="21"/>
          <w:szCs w:val="21"/>
        </w:rPr>
      </w:pPr>
      <w:rPr/>
      <w:r>
        <w:rPr>
          <w:rFonts w:ascii="Courier New" w:hAnsi="Courier New" w:cs="Courier New" w:eastAsia="Courier New"/>
          <w:sz w:val="21"/>
          <w:szCs w:val="21"/>
          <w:color w:val="1F1F1F"/>
          <w:spacing w:val="0"/>
          <w:w w:val="100"/>
          <w:i/>
          <w:position w:val="2"/>
        </w:rPr>
        <w:t>.Q</w:t>
      </w:r>
      <w:r>
        <w:rPr>
          <w:rFonts w:ascii="Courier New" w:hAnsi="Courier New" w:cs="Courier New" w:eastAsia="Courier New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34" w:after="0" w:line="177" w:lineRule="exact"/>
        <w:ind w:left="315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1F1F1F"/>
          <w:w w:val="52"/>
          <w:position w:val="-5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-13"/>
          <w:w w:val="52"/>
          <w:position w:val="-5"/>
        </w:rPr>
        <w:t>.</w:t>
      </w:r>
      <w:r>
        <w:rPr>
          <w:rFonts w:ascii="Arial" w:hAnsi="Arial" w:cs="Arial" w:eastAsia="Arial"/>
          <w:sz w:val="15"/>
          <w:szCs w:val="15"/>
          <w:color w:val="1F1F1F"/>
          <w:spacing w:val="-21"/>
          <w:w w:val="55"/>
          <w:position w:val="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-17"/>
          <w:w w:val="52"/>
          <w:position w:val="-5"/>
        </w:rPr>
        <w:t>.</w:t>
      </w:r>
      <w:r>
        <w:rPr>
          <w:rFonts w:ascii="Arial" w:hAnsi="Arial" w:cs="Arial" w:eastAsia="Arial"/>
          <w:sz w:val="15"/>
          <w:szCs w:val="15"/>
          <w:color w:val="1F1F1F"/>
          <w:spacing w:val="-17"/>
          <w:w w:val="55"/>
          <w:position w:val="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-21"/>
          <w:w w:val="52"/>
          <w:position w:val="-5"/>
        </w:rPr>
        <w:t>.</w:t>
      </w:r>
      <w:r>
        <w:rPr>
          <w:rFonts w:ascii="Arial" w:hAnsi="Arial" w:cs="Arial" w:eastAsia="Arial"/>
          <w:sz w:val="15"/>
          <w:szCs w:val="15"/>
          <w:color w:val="1F1F1F"/>
          <w:spacing w:val="-13"/>
          <w:w w:val="55"/>
          <w:position w:val="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-25"/>
          <w:w w:val="52"/>
          <w:position w:val="-5"/>
        </w:rPr>
        <w:t>.</w:t>
      </w:r>
      <w:r>
        <w:rPr>
          <w:rFonts w:ascii="Arial" w:hAnsi="Arial" w:cs="Arial" w:eastAsia="Arial"/>
          <w:sz w:val="15"/>
          <w:szCs w:val="15"/>
          <w:color w:val="1F1F1F"/>
          <w:spacing w:val="-9"/>
          <w:w w:val="55"/>
          <w:position w:val="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-29"/>
          <w:w w:val="52"/>
          <w:position w:val="-5"/>
        </w:rPr>
        <w:t>.</w:t>
      </w:r>
      <w:r>
        <w:rPr>
          <w:rFonts w:ascii="Arial" w:hAnsi="Arial" w:cs="Arial" w:eastAsia="Arial"/>
          <w:sz w:val="15"/>
          <w:szCs w:val="15"/>
          <w:color w:val="1F1F1F"/>
          <w:spacing w:val="-5"/>
          <w:w w:val="55"/>
          <w:position w:val="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0"/>
          <w:w w:val="52"/>
          <w:position w:val="-5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6" w:after="0" w:line="140" w:lineRule="exact"/>
        <w:jc w:val="left"/>
        <w:rPr>
          <w:sz w:val="14"/>
          <w:szCs w:val="14"/>
        </w:rPr>
      </w:pPr>
      <w:rPr/>
      <w:r>
        <w:rPr/>
        <w:br w:type="column"/>
      </w:r>
      <w:r>
        <w:rPr>
          <w:sz w:val="14"/>
          <w:szCs w:val="14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right="-20"/>
        <w:jc w:val="left"/>
        <w:rPr>
          <w:rFonts w:ascii="Arial" w:hAnsi="Arial" w:cs="Arial" w:eastAsia="Arial"/>
          <w:sz w:val="27"/>
          <w:szCs w:val="27"/>
        </w:rPr>
      </w:pPr>
      <w:rPr/>
      <w:r>
        <w:rPr>
          <w:rFonts w:ascii="Arial" w:hAnsi="Arial" w:cs="Arial" w:eastAsia="Arial"/>
          <w:sz w:val="27"/>
          <w:szCs w:val="27"/>
          <w:color w:val="1F1F1F"/>
          <w:spacing w:val="0"/>
          <w:w w:val="70"/>
          <w:i/>
        </w:rPr>
        <w:t>1</w:t>
      </w:r>
      <w:r>
        <w:rPr>
          <w:rFonts w:ascii="Arial" w:hAnsi="Arial" w:cs="Arial" w:eastAsia="Arial"/>
          <w:sz w:val="27"/>
          <w:szCs w:val="27"/>
          <w:color w:val="1F1F1F"/>
          <w:spacing w:val="5"/>
          <w:w w:val="70"/>
          <w:i/>
        </w:rPr>
        <w:t> </w:t>
      </w:r>
      <w:r>
        <w:rPr>
          <w:rFonts w:ascii="Arial" w:hAnsi="Arial" w:cs="Arial" w:eastAsia="Arial"/>
          <w:sz w:val="27"/>
          <w:szCs w:val="27"/>
          <w:color w:val="1F1F1F"/>
          <w:spacing w:val="0"/>
          <w:w w:val="51"/>
          <w:i/>
        </w:rPr>
        <w:t>D</w:t>
      </w:r>
      <w:r>
        <w:rPr>
          <w:rFonts w:ascii="Arial" w:hAnsi="Arial" w:cs="Arial" w:eastAsia="Arial"/>
          <w:sz w:val="27"/>
          <w:szCs w:val="27"/>
          <w:color w:val="1F1F1F"/>
          <w:spacing w:val="0"/>
          <w:w w:val="50"/>
          <w:i/>
        </w:rPr>
        <w:t>;</w:t>
      </w:r>
      <w:r>
        <w:rPr>
          <w:rFonts w:ascii="Arial" w:hAnsi="Arial" w:cs="Arial" w:eastAsia="Arial"/>
          <w:sz w:val="27"/>
          <w:szCs w:val="27"/>
          <w:color w:val="1F1F1F"/>
          <w:spacing w:val="-34"/>
          <w:w w:val="100"/>
          <w:i/>
        </w:rPr>
        <w:t> </w:t>
      </w:r>
      <w:r>
        <w:rPr>
          <w:rFonts w:ascii="Arial" w:hAnsi="Arial" w:cs="Arial" w:eastAsia="Arial"/>
          <w:sz w:val="27"/>
          <w:szCs w:val="27"/>
          <w:color w:val="1F1F1F"/>
          <w:spacing w:val="0"/>
          <w:w w:val="61"/>
          <w:i/>
        </w:rPr>
        <w:t>Mımro2ftl7</w:t>
      </w:r>
      <w:r>
        <w:rPr>
          <w:rFonts w:ascii="Arial" w:hAnsi="Arial" w:cs="Arial" w:eastAsia="Arial"/>
          <w:sz w:val="27"/>
          <w:szCs w:val="27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300" w:bottom="280" w:left="160" w:right="0"/>
          <w:cols w:num="2" w:equalWidth="0">
            <w:col w:w="6056" w:space="2625"/>
            <w:col w:w="3079"/>
          </w:cols>
        </w:sectPr>
      </w:pPr>
      <w:rPr/>
    </w:p>
    <w:p>
      <w:pPr>
        <w:spacing w:before="59" w:after="0" w:line="240" w:lineRule="auto"/>
        <w:ind w:left="2414" w:right="279"/>
        <w:jc w:val="center"/>
        <w:tabs>
          <w:tab w:pos="3700" w:val="left"/>
        </w:tabs>
        <w:rPr>
          <w:rFonts w:ascii="Times New Roman" w:hAnsi="Times New Roman" w:cs="Times New Roman" w:eastAsia="Times New Roman"/>
          <w:sz w:val="10"/>
          <w:szCs w:val="10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03.040009pt;margin-top:3.396977pt;width:23.270001pt;height:17.5pt;mso-position-horizontal-relative:page;mso-position-vertical-relative:paragraph;z-index:-14802" type="#_x0000_t202" filled="f" stroked="f">
            <v:textbox inset="0,0,0,0">
              <w:txbxContent>
                <w:p>
                  <w:pPr>
                    <w:spacing w:before="0" w:after="0" w:line="350" w:lineRule="exact"/>
                    <w:ind w:right="-93"/>
                    <w:jc w:val="left"/>
                    <w:rPr>
                      <w:rFonts w:ascii="Courier New" w:hAnsi="Courier New" w:cs="Courier New" w:eastAsia="Courier New"/>
                      <w:sz w:val="35"/>
                      <w:szCs w:val="35"/>
                    </w:rPr>
                  </w:pPr>
                  <w:rPr/>
                  <w:r>
                    <w:rPr>
                      <w:rFonts w:ascii="Courier New" w:hAnsi="Courier New" w:cs="Courier New" w:eastAsia="Courier New"/>
                      <w:sz w:val="35"/>
                      <w:szCs w:val="35"/>
                      <w:color w:val="34365B"/>
                      <w:spacing w:val="-26"/>
                      <w:w w:val="70"/>
                      <w:position w:val="2"/>
                    </w:rPr>
                    <w:t>:</w:t>
                  </w:r>
                  <w:r>
                    <w:rPr>
                      <w:rFonts w:ascii="Courier New" w:hAnsi="Courier New" w:cs="Courier New" w:eastAsia="Courier New"/>
                      <w:sz w:val="35"/>
                      <w:szCs w:val="35"/>
                      <w:color w:val="34365B"/>
                      <w:spacing w:val="-7"/>
                      <w:w w:val="70"/>
                      <w:position w:val="2"/>
                    </w:rPr>
                    <w:t>o</w:t>
                  </w:r>
                  <w:r>
                    <w:rPr>
                      <w:rFonts w:ascii="Courier New" w:hAnsi="Courier New" w:cs="Courier New" w:eastAsia="Courier New"/>
                      <w:sz w:val="35"/>
                      <w:szCs w:val="35"/>
                      <w:color w:val="545456"/>
                      <w:spacing w:val="0"/>
                      <w:w w:val="85"/>
                      <w:position w:val="2"/>
                    </w:rPr>
                    <w:t>-</w:t>
                  </w:r>
                  <w:r>
                    <w:rPr>
                      <w:rFonts w:ascii="Courier New" w:hAnsi="Courier New" w:cs="Courier New" w:eastAsia="Courier New"/>
                      <w:sz w:val="35"/>
                      <w:szCs w:val="35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0"/>
          <w:szCs w:val="10"/>
          <w:color w:val="414141"/>
          <w:spacing w:val="0"/>
          <w:w w:val="404"/>
        </w:rPr>
        <w:t>._..,</w:t>
      </w:r>
      <w:r>
        <w:rPr>
          <w:rFonts w:ascii="Times New Roman" w:hAnsi="Times New Roman" w:cs="Times New Roman" w:eastAsia="Times New Roman"/>
          <w:sz w:val="10"/>
          <w:szCs w:val="10"/>
          <w:color w:val="41414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0"/>
          <w:szCs w:val="10"/>
          <w:color w:val="414141"/>
          <w:spacing w:val="0"/>
          <w:w w:val="100"/>
        </w:rPr>
      </w:r>
      <w:r>
        <w:rPr>
          <w:rFonts w:ascii="Times New Roman" w:hAnsi="Times New Roman" w:cs="Times New Roman" w:eastAsia="Times New Roman"/>
          <w:sz w:val="10"/>
          <w:szCs w:val="10"/>
          <w:color w:val="414141"/>
          <w:spacing w:val="0"/>
          <w:w w:val="214"/>
          <w:b/>
          <w:bCs/>
        </w:rPr>
        <w:t>J(</w:t>
      </w:r>
      <w:r>
        <w:rPr>
          <w:rFonts w:ascii="Times New Roman" w:hAnsi="Times New Roman" w:cs="Times New Roman" w:eastAsia="Times New Roman"/>
          <w:sz w:val="10"/>
          <w:szCs w:val="10"/>
          <w:color w:val="414141"/>
          <w:spacing w:val="30"/>
          <w:w w:val="214"/>
          <w:b/>
          <w:bCs/>
        </w:rPr>
        <w:t> </w:t>
      </w:r>
      <w:r>
        <w:rPr>
          <w:rFonts w:ascii="Times New Roman" w:hAnsi="Times New Roman" w:cs="Times New Roman" w:eastAsia="Times New Roman"/>
          <w:sz w:val="10"/>
          <w:szCs w:val="10"/>
          <w:color w:val="414141"/>
          <w:spacing w:val="0"/>
          <w:w w:val="214"/>
          <w:b/>
          <w:bCs/>
        </w:rPr>
        <w:t>l</w:t>
      </w:r>
      <w:r>
        <w:rPr>
          <w:rFonts w:ascii="Times New Roman" w:hAnsi="Times New Roman" w:cs="Times New Roman" w:eastAsia="Times New Roman"/>
          <w:sz w:val="10"/>
          <w:szCs w:val="10"/>
          <w:color w:val="000000"/>
          <w:spacing w:val="0"/>
          <w:w w:val="100"/>
        </w:rPr>
      </w:r>
    </w:p>
    <w:p>
      <w:pPr>
        <w:spacing w:before="50" w:after="0" w:line="240" w:lineRule="auto"/>
        <w:ind w:left="2280" w:right="-48"/>
        <w:jc w:val="center"/>
        <w:rPr>
          <w:rFonts w:ascii="Arial" w:hAnsi="Arial" w:cs="Arial" w:eastAsia="Arial"/>
          <w:sz w:val="19"/>
          <w:szCs w:val="19"/>
        </w:rPr>
      </w:pPr>
      <w:rPr/>
      <w:r>
        <w:rPr>
          <w:rFonts w:ascii="Arial" w:hAnsi="Arial" w:cs="Arial" w:eastAsia="Arial"/>
          <w:sz w:val="23"/>
          <w:szCs w:val="23"/>
          <w:color w:val="414141"/>
          <w:spacing w:val="0"/>
          <w:w w:val="85"/>
          <w:b/>
          <w:bCs/>
        </w:rPr>
        <w:t>GOne</w:t>
      </w:r>
      <w:r>
        <w:rPr>
          <w:rFonts w:ascii="Arial" w:hAnsi="Arial" w:cs="Arial" w:eastAsia="Arial"/>
          <w:sz w:val="23"/>
          <w:szCs w:val="23"/>
          <w:color w:val="414141"/>
          <w:spacing w:val="0"/>
          <w:w w:val="85"/>
          <w:b/>
          <w:bCs/>
        </w:rPr>
        <w:t>y</w:t>
      </w:r>
      <w:r>
        <w:rPr>
          <w:rFonts w:ascii="Arial" w:hAnsi="Arial" w:cs="Arial" w:eastAsia="Arial"/>
          <w:sz w:val="23"/>
          <w:szCs w:val="23"/>
          <w:color w:val="414141"/>
          <w:spacing w:val="-11"/>
          <w:w w:val="85"/>
          <w:b/>
          <w:bCs/>
        </w:rPr>
        <w:t> </w:t>
      </w:r>
      <w:r>
        <w:rPr>
          <w:rFonts w:ascii="Arial" w:hAnsi="Arial" w:cs="Arial" w:eastAsia="Arial"/>
          <w:sz w:val="23"/>
          <w:szCs w:val="23"/>
          <w:color w:val="414141"/>
          <w:spacing w:val="0"/>
          <w:w w:val="85"/>
          <w:b/>
          <w:bCs/>
        </w:rPr>
        <w:t>B</w:t>
      </w:r>
      <w:r>
        <w:rPr>
          <w:rFonts w:ascii="Arial" w:hAnsi="Arial" w:cs="Arial" w:eastAsia="Arial"/>
          <w:sz w:val="23"/>
          <w:szCs w:val="23"/>
          <w:color w:val="414141"/>
          <w:spacing w:val="-3"/>
          <w:w w:val="85"/>
          <w:b/>
          <w:bCs/>
        </w:rPr>
        <w:t>a</w:t>
      </w:r>
      <w:r>
        <w:rPr>
          <w:rFonts w:ascii="Arial" w:hAnsi="Arial" w:cs="Arial" w:eastAsia="Arial"/>
          <w:sz w:val="23"/>
          <w:szCs w:val="23"/>
          <w:color w:val="1F1F1F"/>
          <w:spacing w:val="0"/>
          <w:w w:val="85"/>
          <w:b/>
          <w:bCs/>
        </w:rPr>
        <w:t>lga</w:t>
      </w:r>
      <w:r>
        <w:rPr>
          <w:rFonts w:ascii="Arial" w:hAnsi="Arial" w:cs="Arial" w:eastAsia="Arial"/>
          <w:sz w:val="23"/>
          <w:szCs w:val="23"/>
          <w:color w:val="1F1F1F"/>
          <w:spacing w:val="24"/>
          <w:w w:val="85"/>
          <w:b/>
          <w:bCs/>
        </w:rPr>
        <w:t> </w:t>
      </w:r>
      <w:r>
        <w:rPr>
          <w:rFonts w:ascii="Arial" w:hAnsi="Arial" w:cs="Arial" w:eastAsia="Arial"/>
          <w:sz w:val="19"/>
          <w:szCs w:val="19"/>
          <w:color w:val="1F1F1F"/>
          <w:spacing w:val="0"/>
          <w:w w:val="100"/>
        </w:rPr>
        <w:t>3</w:t>
      </w:r>
      <w:r>
        <w:rPr>
          <w:rFonts w:ascii="Arial" w:hAnsi="Arial" w:cs="Arial" w:eastAsia="Arial"/>
          <w:sz w:val="19"/>
          <w:szCs w:val="19"/>
          <w:color w:val="1F1F1F"/>
          <w:spacing w:val="0"/>
          <w:w w:val="100"/>
        </w:rPr>
        <w:t>.</w:t>
      </w:r>
      <w:r>
        <w:rPr>
          <w:rFonts w:ascii="Arial" w:hAnsi="Arial" w:cs="Arial" w:eastAsia="Arial"/>
          <w:sz w:val="19"/>
          <w:szCs w:val="19"/>
          <w:color w:val="1F1F1F"/>
          <w:spacing w:val="-16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1F1F1F"/>
          <w:spacing w:val="0"/>
          <w:w w:val="111"/>
        </w:rPr>
        <w:t>Posta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</w:rPr>
      </w:r>
    </w:p>
    <w:p>
      <w:pPr>
        <w:spacing w:before="19" w:after="0" w:line="219" w:lineRule="exact"/>
        <w:ind w:left="2690" w:right="313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0"/>
          <w:w w:val="100"/>
          <w:b/>
          <w:bCs/>
          <w:position w:val="-1"/>
        </w:rPr>
        <w:t>Gruplar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11"/>
          <w:w w:val="100"/>
          <w:b/>
          <w:bCs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8"/>
          <w:position w:val="-1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8" w:after="0" w:line="130" w:lineRule="exact"/>
        <w:jc w:val="left"/>
        <w:rPr>
          <w:sz w:val="13"/>
          <w:szCs w:val="13"/>
        </w:rPr>
      </w:pPr>
      <w:rPr/>
      <w:r>
        <w:rPr/>
        <w:br w:type="column"/>
      </w:r>
      <w:r>
        <w:rPr>
          <w:sz w:val="13"/>
          <w:szCs w:val="13"/>
        </w:rPr>
      </w:r>
    </w:p>
    <w:p>
      <w:pPr>
        <w:spacing w:before="0" w:after="0" w:line="590" w:lineRule="exact"/>
        <w:ind w:right="-165"/>
        <w:jc w:val="left"/>
        <w:rPr>
          <w:rFonts w:ascii="Arial" w:hAnsi="Arial" w:cs="Arial" w:eastAsia="Arial"/>
          <w:sz w:val="83"/>
          <w:szCs w:val="83"/>
        </w:rPr>
      </w:pPr>
      <w:rPr/>
      <w:r>
        <w:rPr>
          <w:rFonts w:ascii="Arial" w:hAnsi="Arial" w:cs="Arial" w:eastAsia="Arial"/>
          <w:sz w:val="83"/>
          <w:szCs w:val="83"/>
          <w:color w:val="414141"/>
          <w:spacing w:val="21"/>
          <w:w w:val="29"/>
          <w:position w:val="-31"/>
        </w:rPr>
        <w:t>M</w:t>
      </w:r>
      <w:r>
        <w:rPr>
          <w:rFonts w:ascii="Arial" w:hAnsi="Arial" w:cs="Arial" w:eastAsia="Arial"/>
          <w:sz w:val="83"/>
          <w:szCs w:val="83"/>
          <w:color w:val="66677E"/>
          <w:spacing w:val="-16"/>
          <w:w w:val="176"/>
          <w:position w:val="-31"/>
        </w:rPr>
        <w:t>t</w:t>
      </w:r>
      <w:r>
        <w:rPr>
          <w:rFonts w:ascii="Arial" w:hAnsi="Arial" w:cs="Arial" w:eastAsia="Arial"/>
          <w:sz w:val="83"/>
          <w:szCs w:val="83"/>
          <w:color w:val="66677E"/>
          <w:spacing w:val="-131"/>
          <w:w w:val="176"/>
          <w:position w:val="-31"/>
        </w:rPr>
        <w:t>:</w:t>
      </w:r>
      <w:r>
        <w:rPr>
          <w:rFonts w:ascii="Arial" w:hAnsi="Arial" w:cs="Arial" w:eastAsia="Arial"/>
          <w:sz w:val="83"/>
          <w:szCs w:val="83"/>
          <w:color w:val="545456"/>
          <w:spacing w:val="0"/>
          <w:w w:val="81"/>
          <w:position w:val="-31"/>
        </w:rPr>
        <w:t>u</w:t>
      </w:r>
      <w:r>
        <w:rPr>
          <w:rFonts w:ascii="Arial" w:hAnsi="Arial" w:cs="Arial" w:eastAsia="Arial"/>
          <w:sz w:val="83"/>
          <w:szCs w:val="83"/>
          <w:color w:val="000000"/>
          <w:spacing w:val="0"/>
          <w:w w:val="100"/>
          <w:position w:val="0"/>
        </w:rPr>
      </w:r>
    </w:p>
    <w:p>
      <w:pPr>
        <w:spacing w:before="0" w:after="0" w:line="194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Birim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2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300" w:bottom="280" w:left="160" w:right="0"/>
          <w:cols w:num="3" w:equalWidth="0">
            <w:col w:w="4367" w:space="676"/>
            <w:col w:w="1141" w:space="2368"/>
            <w:col w:w="3208"/>
          </w:cols>
        </w:sectPr>
      </w:pPr>
      <w:rPr/>
    </w:p>
    <w:p>
      <w:pPr>
        <w:spacing w:before="0" w:after="0" w:line="669" w:lineRule="exact"/>
        <w:ind w:left="5043" w:right="-20"/>
        <w:jc w:val="left"/>
        <w:tabs>
          <w:tab w:pos="8380" w:val="left"/>
        </w:tabs>
        <w:rPr>
          <w:rFonts w:ascii="Times New Roman" w:hAnsi="Times New Roman" w:cs="Times New Roman" w:eastAsia="Times New Roman"/>
          <w:sz w:val="70"/>
          <w:szCs w:val="70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20.559998pt;margin-top:25.443699pt;width:6.26262pt;height:15.5pt;mso-position-horizontal-relative:page;mso-position-vertical-relative:paragraph;z-index:-14801" type="#_x0000_t202" filled="f" stroked="f">
            <v:textbox inset="0,0,0,0">
              <w:txbxContent>
                <w:p>
                  <w:pPr>
                    <w:spacing w:before="0" w:after="0" w:line="310" w:lineRule="exact"/>
                    <w:ind w:right="-87"/>
                    <w:jc w:val="left"/>
                    <w:rPr>
                      <w:rFonts w:ascii="Arial" w:hAnsi="Arial" w:cs="Arial" w:eastAsia="Arial"/>
                      <w:sz w:val="31"/>
                      <w:szCs w:val="31"/>
                    </w:rPr>
                  </w:pPr>
                  <w:rPr/>
                  <w:r>
                    <w:rPr>
                      <w:rFonts w:ascii="Arial" w:hAnsi="Arial" w:cs="Arial" w:eastAsia="Arial"/>
                      <w:sz w:val="31"/>
                      <w:szCs w:val="31"/>
                      <w:color w:val="939595"/>
                      <w:spacing w:val="0"/>
                      <w:w w:val="51"/>
                    </w:rPr>
                    <w:t>v.</w:t>
                  </w:r>
                  <w:r>
                    <w:rPr>
                      <w:rFonts w:ascii="Arial" w:hAnsi="Arial" w:cs="Arial" w:eastAsia="Arial"/>
                      <w:sz w:val="31"/>
                      <w:szCs w:val="31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  <w:position w:val="13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  <w:position w:val="1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  <w:position w:val="1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456"/>
          <w:spacing w:val="4"/>
          <w:w w:val="100"/>
          <w:position w:val="13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3"/>
        </w:rPr>
        <w:t>ri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3"/>
        </w:rPr>
      </w:r>
      <w:r>
        <w:rPr>
          <w:rFonts w:ascii="Times New Roman" w:hAnsi="Times New Roman" w:cs="Times New Roman" w:eastAsia="Times New Roman"/>
          <w:sz w:val="70"/>
          <w:szCs w:val="70"/>
          <w:color w:val="444B75"/>
          <w:spacing w:val="0"/>
          <w:w w:val="75"/>
          <w:i/>
          <w:position w:val="-3"/>
        </w:rPr>
        <w:t>9</w:t>
      </w:r>
      <w:r>
        <w:rPr>
          <w:rFonts w:ascii="Times New Roman" w:hAnsi="Times New Roman" w:cs="Times New Roman" w:eastAsia="Times New Roman"/>
          <w:sz w:val="70"/>
          <w:szCs w:val="70"/>
          <w:color w:val="444B75"/>
          <w:spacing w:val="-9"/>
          <w:w w:val="75"/>
          <w:i/>
          <w:position w:val="-3"/>
        </w:rPr>
        <w:t>Z</w:t>
      </w:r>
      <w:r>
        <w:rPr>
          <w:rFonts w:ascii="Times New Roman" w:hAnsi="Times New Roman" w:cs="Times New Roman" w:eastAsia="Times New Roman"/>
          <w:sz w:val="70"/>
          <w:szCs w:val="70"/>
          <w:color w:val="545456"/>
          <w:spacing w:val="0"/>
          <w:w w:val="75"/>
          <w:i/>
          <w:position w:val="-3"/>
        </w:rPr>
        <w:t>t{-</w:t>
      </w:r>
      <w:r>
        <w:rPr>
          <w:rFonts w:ascii="Times New Roman" w:hAnsi="Times New Roman" w:cs="Times New Roman" w:eastAsia="Times New Roman"/>
          <w:sz w:val="70"/>
          <w:szCs w:val="70"/>
          <w:color w:val="545456"/>
          <w:spacing w:val="21"/>
          <w:w w:val="75"/>
          <w:i/>
          <w:position w:val="-3"/>
        </w:rPr>
        <w:t> </w:t>
      </w:r>
      <w:r>
        <w:rPr>
          <w:rFonts w:ascii="Times New Roman" w:hAnsi="Times New Roman" w:cs="Times New Roman" w:eastAsia="Times New Roman"/>
          <w:sz w:val="70"/>
          <w:szCs w:val="70"/>
          <w:color w:val="545456"/>
          <w:spacing w:val="0"/>
          <w:w w:val="81"/>
          <w:i/>
          <w:position w:val="-3"/>
        </w:rPr>
        <w:t>;</w:t>
      </w:r>
      <w:r>
        <w:rPr>
          <w:rFonts w:ascii="Times New Roman" w:hAnsi="Times New Roman" w:cs="Times New Roman" w:eastAsia="Times New Roman"/>
          <w:sz w:val="70"/>
          <w:szCs w:val="70"/>
          <w:color w:val="545456"/>
          <w:spacing w:val="-109"/>
          <w:w w:val="81"/>
          <w:i/>
          <w:position w:val="-3"/>
        </w:rPr>
        <w:t>q</w:t>
      </w:r>
      <w:r>
        <w:rPr>
          <w:rFonts w:ascii="Times New Roman" w:hAnsi="Times New Roman" w:cs="Times New Roman" w:eastAsia="Times New Roman"/>
          <w:sz w:val="70"/>
          <w:szCs w:val="70"/>
          <w:color w:val="757777"/>
          <w:spacing w:val="0"/>
          <w:w w:val="53"/>
          <w:i/>
          <w:position w:val="-3"/>
        </w:rPr>
        <w:t>;</w:t>
      </w:r>
      <w:r>
        <w:rPr>
          <w:rFonts w:ascii="Times New Roman" w:hAnsi="Times New Roman" w:cs="Times New Roman" w:eastAsia="Times New Roman"/>
          <w:sz w:val="70"/>
          <w:szCs w:val="70"/>
          <w:color w:val="757777"/>
          <w:spacing w:val="-42"/>
          <w:w w:val="53"/>
          <w:i/>
          <w:position w:val="-3"/>
        </w:rPr>
        <w:t>r</w:t>
      </w:r>
      <w:r>
        <w:rPr>
          <w:rFonts w:ascii="Times New Roman" w:hAnsi="Times New Roman" w:cs="Times New Roman" w:eastAsia="Times New Roman"/>
          <w:sz w:val="70"/>
          <w:szCs w:val="70"/>
          <w:color w:val="939595"/>
          <w:spacing w:val="25"/>
          <w:w w:val="100"/>
          <w:i/>
          <w:position w:val="-3"/>
        </w:rPr>
        <w:t>;</w:t>
      </w:r>
      <w:r>
        <w:rPr>
          <w:rFonts w:ascii="Times New Roman" w:hAnsi="Times New Roman" w:cs="Times New Roman" w:eastAsia="Times New Roman"/>
          <w:sz w:val="70"/>
          <w:szCs w:val="70"/>
          <w:color w:val="757777"/>
          <w:spacing w:val="0"/>
          <w:w w:val="28"/>
          <w:i/>
          <w:position w:val="-3"/>
        </w:rPr>
        <w:t>.</w:t>
      </w:r>
      <w:r>
        <w:rPr>
          <w:rFonts w:ascii="Times New Roman" w:hAnsi="Times New Roman" w:cs="Times New Roman" w:eastAsia="Times New Roman"/>
          <w:sz w:val="70"/>
          <w:szCs w:val="70"/>
          <w:color w:val="000000"/>
          <w:spacing w:val="0"/>
          <w:w w:val="100"/>
          <w:position w:val="0"/>
        </w:rPr>
      </w:r>
    </w:p>
    <w:p>
      <w:pPr>
        <w:spacing w:before="0" w:after="0" w:line="15" w:lineRule="atLeast"/>
        <w:ind w:right="1565"/>
        <w:jc w:val="right"/>
        <w:tabs>
          <w:tab w:pos="1040" w:val="left"/>
        </w:tabs>
        <w:rPr>
          <w:rFonts w:ascii="Arial" w:hAnsi="Arial" w:cs="Arial" w:eastAsia="Arial"/>
          <w:sz w:val="17"/>
          <w:szCs w:val="17"/>
        </w:rPr>
      </w:pPr>
      <w:rPr/>
      <w:r>
        <w:rPr>
          <w:rFonts w:ascii="Arial" w:hAnsi="Arial" w:cs="Arial" w:eastAsia="Arial"/>
          <w:sz w:val="17"/>
          <w:szCs w:val="17"/>
          <w:color w:val="939595"/>
          <w:spacing w:val="0"/>
          <w:w w:val="100"/>
        </w:rPr>
        <w:t>a</w:t>
      </w:r>
      <w:r>
        <w:rPr>
          <w:rFonts w:ascii="Arial" w:hAnsi="Arial" w:cs="Arial" w:eastAsia="Arial"/>
          <w:sz w:val="17"/>
          <w:szCs w:val="17"/>
          <w:color w:val="939595"/>
          <w:spacing w:val="35"/>
          <w:w w:val="100"/>
        </w:rPr>
        <w:t> </w:t>
      </w:r>
      <w:r>
        <w:rPr>
          <w:rFonts w:ascii="Arial" w:hAnsi="Arial" w:cs="Arial" w:eastAsia="Arial"/>
          <w:sz w:val="17"/>
          <w:szCs w:val="17"/>
          <w:color w:val="1F1F1F"/>
          <w:spacing w:val="0"/>
          <w:w w:val="90"/>
        </w:rPr>
        <w:t>f,</w:t>
      </w:r>
      <w:r>
        <w:rPr>
          <w:rFonts w:ascii="Arial" w:hAnsi="Arial" w:cs="Arial" w:eastAsia="Arial"/>
          <w:sz w:val="17"/>
          <w:szCs w:val="17"/>
          <w:color w:val="1F1F1F"/>
          <w:spacing w:val="-38"/>
          <w:w w:val="91"/>
        </w:rPr>
        <w:t>)</w:t>
      </w:r>
      <w:r>
        <w:rPr>
          <w:rFonts w:ascii="Arial" w:hAnsi="Arial" w:cs="Arial" w:eastAsia="Arial"/>
          <w:sz w:val="17"/>
          <w:szCs w:val="17"/>
          <w:color w:val="545456"/>
          <w:spacing w:val="0"/>
          <w:w w:val="94"/>
        </w:rPr>
        <w:t>Ş</w:t>
      </w:r>
      <w:r>
        <w:rPr>
          <w:rFonts w:ascii="Arial" w:hAnsi="Arial" w:cs="Arial" w:eastAsia="Arial"/>
          <w:sz w:val="17"/>
          <w:szCs w:val="17"/>
          <w:color w:val="545456"/>
          <w:spacing w:val="-3"/>
          <w:w w:val="95"/>
        </w:rPr>
        <w:t>u</w:t>
      </w:r>
      <w:r>
        <w:rPr>
          <w:rFonts w:ascii="Arial" w:hAnsi="Arial" w:cs="Arial" w:eastAsia="Arial"/>
          <w:sz w:val="17"/>
          <w:szCs w:val="17"/>
          <w:color w:val="757777"/>
          <w:spacing w:val="0"/>
          <w:w w:val="101"/>
        </w:rPr>
        <w:t>b</w:t>
      </w:r>
      <w:r>
        <w:rPr>
          <w:rFonts w:ascii="Arial" w:hAnsi="Arial" w:cs="Arial" w:eastAsia="Arial"/>
          <w:sz w:val="17"/>
          <w:szCs w:val="17"/>
          <w:color w:val="757777"/>
          <w:spacing w:val="-2"/>
          <w:w w:val="101"/>
        </w:rPr>
        <w:t>o</w:t>
      </w:r>
      <w:r>
        <w:rPr>
          <w:rFonts w:ascii="Arial" w:hAnsi="Arial" w:cs="Arial" w:eastAsia="Arial"/>
          <w:sz w:val="17"/>
          <w:szCs w:val="17"/>
          <w:color w:val="AAAAAA"/>
          <w:spacing w:val="0"/>
          <w:w w:val="77"/>
        </w:rPr>
        <w:t>.</w:t>
      </w:r>
      <w:r>
        <w:rPr>
          <w:rFonts w:ascii="Arial" w:hAnsi="Arial" w:cs="Arial" w:eastAsia="Arial"/>
          <w:sz w:val="17"/>
          <w:szCs w:val="17"/>
          <w:color w:val="AAAAAA"/>
          <w:spacing w:val="-8"/>
          <w:w w:val="77"/>
        </w:rPr>
        <w:t>.</w:t>
      </w:r>
      <w:r>
        <w:rPr>
          <w:rFonts w:ascii="Arial" w:hAnsi="Arial" w:cs="Arial" w:eastAsia="Arial"/>
          <w:sz w:val="17"/>
          <w:szCs w:val="17"/>
          <w:color w:val="AAAAAA"/>
          <w:spacing w:val="0"/>
          <w:w w:val="77"/>
        </w:rPr>
        <w:t>.</w:t>
      </w:r>
      <w:r>
        <w:rPr>
          <w:rFonts w:ascii="Arial" w:hAnsi="Arial" w:cs="Arial" w:eastAsia="Arial"/>
          <w:sz w:val="17"/>
          <w:szCs w:val="17"/>
          <w:color w:val="AAAAAA"/>
          <w:spacing w:val="0"/>
          <w:w w:val="100"/>
        </w:rPr>
        <w:tab/>
      </w:r>
      <w:r>
        <w:rPr>
          <w:rFonts w:ascii="Arial" w:hAnsi="Arial" w:cs="Arial" w:eastAsia="Arial"/>
          <w:sz w:val="17"/>
          <w:szCs w:val="17"/>
          <w:color w:val="AAAAAA"/>
          <w:spacing w:val="-7"/>
          <w:w w:val="62"/>
        </w:rPr>
        <w:t>-</w:t>
      </w:r>
      <w:r>
        <w:rPr>
          <w:rFonts w:ascii="Arial" w:hAnsi="Arial" w:cs="Arial" w:eastAsia="Arial"/>
          <w:sz w:val="17"/>
          <w:szCs w:val="17"/>
          <w:color w:val="545456"/>
          <w:spacing w:val="0"/>
          <w:w w:val="86"/>
        </w:rPr>
        <w:t>fÜ</w:t>
      </w:r>
      <w:r>
        <w:rPr>
          <w:rFonts w:ascii="Arial" w:hAnsi="Arial" w:cs="Arial" w:eastAsia="Arial"/>
          <w:sz w:val="17"/>
          <w:szCs w:val="17"/>
          <w:color w:val="000000"/>
          <w:spacing w:val="0"/>
          <w:w w:val="100"/>
        </w:rPr>
      </w:r>
    </w:p>
    <w:p>
      <w:pPr>
        <w:jc w:val="right"/>
        <w:spacing w:after="0"/>
        <w:sectPr>
          <w:type w:val="continuous"/>
          <w:pgSz w:w="11920" w:h="16840"/>
          <w:pgMar w:top="300" w:bottom="280" w:left="160" w:right="0"/>
        </w:sectPr>
      </w:pPr>
      <w:rPr/>
    </w:p>
    <w:p>
      <w:pPr>
        <w:spacing w:before="0" w:after="0" w:line="362" w:lineRule="exact"/>
        <w:ind w:right="-20"/>
        <w:jc w:val="right"/>
        <w:rPr>
          <w:rFonts w:ascii="Arial" w:hAnsi="Arial" w:cs="Arial" w:eastAsia="Arial"/>
          <w:sz w:val="39"/>
          <w:szCs w:val="39"/>
        </w:rPr>
      </w:pPr>
      <w:rPr/>
      <w:r>
        <w:rPr>
          <w:rFonts w:ascii="Arial" w:hAnsi="Arial" w:cs="Arial" w:eastAsia="Arial"/>
          <w:sz w:val="39"/>
          <w:szCs w:val="39"/>
          <w:color w:val="343F82"/>
          <w:spacing w:val="0"/>
          <w:w w:val="113"/>
          <w:i/>
          <w:position w:val="-1"/>
        </w:rPr>
        <w:t>%""'ı--</w:t>
      </w:r>
      <w:r>
        <w:rPr>
          <w:rFonts w:ascii="Arial" w:hAnsi="Arial" w:cs="Arial" w:eastAsia="Arial"/>
          <w:sz w:val="39"/>
          <w:szCs w:val="39"/>
          <w:color w:val="000000"/>
          <w:spacing w:val="0"/>
          <w:w w:val="100"/>
          <w:position w:val="0"/>
        </w:rPr>
      </w:r>
    </w:p>
    <w:p>
      <w:pPr>
        <w:spacing w:before="2" w:after="0" w:line="110" w:lineRule="exact"/>
        <w:jc w:val="left"/>
        <w:rPr>
          <w:sz w:val="11"/>
          <w:szCs w:val="11"/>
        </w:rPr>
      </w:pPr>
      <w:rPr/>
      <w:r>
        <w:rPr/>
        <w:br w:type="column"/>
      </w:r>
      <w:r>
        <w:rPr>
          <w:sz w:val="11"/>
          <w:szCs w:val="11"/>
        </w:rPr>
      </w:r>
    </w:p>
    <w:p>
      <w:pPr>
        <w:spacing w:before="0" w:after="0" w:line="249" w:lineRule="exact"/>
        <w:ind w:right="-8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545456"/>
          <w:spacing w:val="-42"/>
          <w:w w:val="100"/>
          <w:position w:val="4"/>
        </w:rPr>
        <w:t>•</w:t>
      </w:r>
      <w:r>
        <w:rPr>
          <w:rFonts w:ascii="Arial" w:hAnsi="Arial" w:cs="Arial" w:eastAsia="Arial"/>
          <w:sz w:val="19"/>
          <w:szCs w:val="19"/>
          <w:color w:val="939595"/>
          <w:spacing w:val="0"/>
          <w:w w:val="100"/>
          <w:b/>
          <w:bCs/>
          <w:position w:val="-6"/>
        </w:rPr>
        <w:t>i</w:t>
      </w:r>
      <w:r>
        <w:rPr>
          <w:rFonts w:ascii="Arial" w:hAnsi="Arial" w:cs="Arial" w:eastAsia="Arial"/>
          <w:sz w:val="19"/>
          <w:szCs w:val="19"/>
          <w:color w:val="939595"/>
          <w:spacing w:val="41"/>
          <w:w w:val="100"/>
          <w:b/>
          <w:bCs/>
          <w:position w:val="-6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F1F1F"/>
          <w:spacing w:val="-47"/>
          <w:w w:val="68"/>
          <w:position w:val="4"/>
        </w:rPr>
        <w:t>r</w:t>
      </w:r>
      <w:r>
        <w:rPr>
          <w:rFonts w:ascii="Arial" w:hAnsi="Arial" w:cs="Arial" w:eastAsia="Arial"/>
          <w:sz w:val="19"/>
          <w:szCs w:val="19"/>
          <w:color w:val="2F2F2F"/>
          <w:spacing w:val="-30"/>
          <w:w w:val="150"/>
          <w:position w:val="-6"/>
        </w:rPr>
        <w:t>·</w:t>
      </w:r>
      <w:r>
        <w:rPr>
          <w:rFonts w:ascii="Times New Roman" w:hAnsi="Times New Roman" w:cs="Times New Roman" w:eastAsia="Times New Roman"/>
          <w:sz w:val="17"/>
          <w:szCs w:val="17"/>
          <w:color w:val="1F1F1F"/>
          <w:spacing w:val="0"/>
          <w:w w:val="68"/>
          <w:position w:val="4"/>
        </w:rPr>
        <w:t>..</w:t>
      </w:r>
      <w:r>
        <w:rPr>
          <w:rFonts w:ascii="Times New Roman" w:hAnsi="Times New Roman" w:cs="Times New Roman" w:eastAsia="Times New Roman"/>
          <w:sz w:val="17"/>
          <w:szCs w:val="17"/>
          <w:color w:val="1F1F1F"/>
          <w:spacing w:val="-41"/>
          <w:w w:val="67"/>
          <w:position w:val="4"/>
        </w:rPr>
        <w:t>ı</w:t>
      </w:r>
      <w:r>
        <w:rPr>
          <w:rFonts w:ascii="Arial" w:hAnsi="Arial" w:cs="Arial" w:eastAsia="Arial"/>
          <w:sz w:val="19"/>
          <w:szCs w:val="19"/>
          <w:color w:val="2F2F2F"/>
          <w:spacing w:val="-27"/>
          <w:w w:val="150"/>
          <w:position w:val="-6"/>
        </w:rPr>
        <w:t>·</w:t>
      </w:r>
      <w:r>
        <w:rPr>
          <w:rFonts w:ascii="Arial" w:hAnsi="Arial" w:cs="Arial" w:eastAsia="Arial"/>
          <w:sz w:val="19"/>
          <w:szCs w:val="19"/>
          <w:color w:val="BCBCBC"/>
          <w:spacing w:val="13"/>
          <w:w w:val="75"/>
          <w:position w:val="-6"/>
        </w:rPr>
        <w:t>.</w:t>
      </w:r>
      <w:r>
        <w:rPr>
          <w:rFonts w:ascii="Arial" w:hAnsi="Arial" w:cs="Arial" w:eastAsia="Arial"/>
          <w:sz w:val="19"/>
          <w:szCs w:val="19"/>
          <w:color w:val="939595"/>
          <w:spacing w:val="-20"/>
          <w:w w:val="100"/>
          <w:position w:val="-6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1F1F1F"/>
          <w:spacing w:val="0"/>
          <w:w w:val="107"/>
          <w:position w:val="4"/>
        </w:rPr>
        <w:t>'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47" w:after="0" w:line="117" w:lineRule="exact"/>
        <w:ind w:right="-60"/>
        <w:jc w:val="left"/>
        <w:rPr>
          <w:rFonts w:ascii="Courier New" w:hAnsi="Courier New" w:cs="Courier New" w:eastAsia="Courier New"/>
          <w:sz w:val="13"/>
          <w:szCs w:val="13"/>
        </w:rPr>
      </w:pPr>
      <w:rPr/>
      <w:r>
        <w:rPr/>
        <w:br w:type="column"/>
      </w:r>
      <w:r>
        <w:rPr>
          <w:rFonts w:ascii="Courier New" w:hAnsi="Courier New" w:cs="Courier New" w:eastAsia="Courier New"/>
          <w:sz w:val="13"/>
          <w:szCs w:val="13"/>
          <w:color w:val="AAAAAA"/>
          <w:spacing w:val="0"/>
          <w:w w:val="112"/>
          <w:i/>
          <w:position w:val="-1"/>
        </w:rPr>
        <w:t>Jlt</w:t>
      </w:r>
      <w:r>
        <w:rPr>
          <w:rFonts w:ascii="Courier New" w:hAnsi="Courier New" w:cs="Courier New" w:eastAsia="Courier New"/>
          <w:sz w:val="13"/>
          <w:szCs w:val="13"/>
          <w:color w:val="000000"/>
          <w:spacing w:val="0"/>
          <w:w w:val="100"/>
          <w:position w:val="0"/>
        </w:rPr>
      </w:r>
    </w:p>
    <w:p>
      <w:pPr>
        <w:spacing w:before="0" w:after="0" w:line="143" w:lineRule="exact"/>
        <w:ind w:left="67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74.303955pt;margin-top:-1.515818pt;width:14.751503pt;height:14.724447pt;mso-position-horizontal-relative:page;mso-position-vertical-relative:paragraph;z-index:-14809" type="#_x0000_t202" filled="f" stroked="f">
            <v:textbox inset="0,0,0,0">
              <w:txbxContent>
                <w:p>
                  <w:pPr>
                    <w:spacing w:before="0" w:after="0" w:line="174" w:lineRule="exact"/>
                    <w:ind w:right="-20"/>
                    <w:jc w:val="left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7"/>
                      <w:szCs w:val="17"/>
                      <w:color w:val="1F1F1F"/>
                      <w:spacing w:val="0"/>
                      <w:w w:val="107"/>
                    </w:rPr>
                    <w:t>"'</w:t>
                  </w:r>
                  <w:r>
                    <w:rPr>
                      <w:rFonts w:ascii="Times New Roman" w:hAnsi="Times New Roman" w:cs="Times New Roman" w:eastAsia="Times New Roman"/>
                      <w:sz w:val="17"/>
                      <w:szCs w:val="17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7"/>
          <w:szCs w:val="17"/>
          <w:color w:val="939595"/>
          <w:spacing w:val="0"/>
          <w:w w:val="100"/>
          <w:position w:val="1"/>
        </w:rPr>
        <w:t>,</w:t>
      </w:r>
      <w:r>
        <w:rPr>
          <w:rFonts w:ascii="Times New Roman" w:hAnsi="Times New Roman" w:cs="Times New Roman" w:eastAsia="Times New Roman"/>
          <w:sz w:val="17"/>
          <w:szCs w:val="17"/>
          <w:color w:val="939595"/>
          <w:spacing w:val="-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AAAAAA"/>
          <w:spacing w:val="0"/>
          <w:w w:val="59"/>
          <w:position w:val="1"/>
        </w:rPr>
        <w:t>.•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205" w:lineRule="exact"/>
        <w:ind w:left="547" w:right="-20"/>
        <w:jc w:val="left"/>
        <w:rPr>
          <w:rFonts w:ascii="Arial" w:hAnsi="Arial" w:cs="Arial" w:eastAsia="Arial"/>
          <w:sz w:val="41"/>
          <w:szCs w:val="41"/>
        </w:rPr>
      </w:pPr>
      <w:rPr/>
      <w:r>
        <w:rPr/>
        <w:br w:type="column"/>
      </w:r>
      <w:r>
        <w:rPr>
          <w:rFonts w:ascii="Arial" w:hAnsi="Arial" w:cs="Arial" w:eastAsia="Arial"/>
          <w:sz w:val="41"/>
          <w:szCs w:val="41"/>
          <w:color w:val="AAAAAA"/>
          <w:spacing w:val="0"/>
          <w:w w:val="74"/>
          <w:position w:val="-3"/>
        </w:rPr>
        <w:t>..</w:t>
      </w:r>
      <w:r>
        <w:rPr>
          <w:rFonts w:ascii="Arial" w:hAnsi="Arial" w:cs="Arial" w:eastAsia="Arial"/>
          <w:sz w:val="41"/>
          <w:szCs w:val="41"/>
          <w:color w:val="000000"/>
          <w:spacing w:val="0"/>
          <w:w w:val="100"/>
          <w:position w:val="0"/>
        </w:rPr>
      </w:r>
    </w:p>
    <w:p>
      <w:pPr>
        <w:spacing w:before="0" w:after="0" w:line="156" w:lineRule="exact"/>
        <w:ind w:right="-20"/>
        <w:jc w:val="left"/>
        <w:rPr>
          <w:rFonts w:ascii="Arial" w:hAnsi="Arial" w:cs="Arial" w:eastAsia="Arial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BCBCBC"/>
          <w:spacing w:val="-7"/>
          <w:w w:val="257"/>
          <w:position w:val="6"/>
        </w:rPr>
        <w:t>'</w:t>
      </w:r>
      <w:r>
        <w:rPr>
          <w:rFonts w:ascii="Times New Roman" w:hAnsi="Times New Roman" w:cs="Times New Roman" w:eastAsia="Times New Roman"/>
          <w:sz w:val="17"/>
          <w:szCs w:val="17"/>
          <w:color w:val="BCBCBC"/>
          <w:spacing w:val="-7"/>
          <w:w w:val="228"/>
          <w:position w:val="6"/>
        </w:rPr>
        <w:t>'</w:t>
      </w:r>
      <w:r>
        <w:rPr>
          <w:rFonts w:ascii="Times New Roman" w:hAnsi="Times New Roman" w:cs="Times New Roman" w:eastAsia="Times New Roman"/>
          <w:sz w:val="17"/>
          <w:szCs w:val="17"/>
          <w:color w:val="BCBCBC"/>
          <w:spacing w:val="0"/>
          <w:w w:val="71"/>
          <w:position w:val="6"/>
        </w:rPr>
        <w:t>'·</w:t>
      </w:r>
      <w:r>
        <w:rPr>
          <w:rFonts w:ascii="Times New Roman" w:hAnsi="Times New Roman" w:cs="Times New Roman" w:eastAsia="Times New Roman"/>
          <w:sz w:val="17"/>
          <w:szCs w:val="17"/>
          <w:color w:val="BCBCBC"/>
          <w:spacing w:val="-28"/>
          <w:w w:val="100"/>
          <w:position w:val="6"/>
        </w:rPr>
        <w:t> </w:t>
      </w:r>
      <w:r>
        <w:rPr>
          <w:rFonts w:ascii="Arial" w:hAnsi="Arial" w:cs="Arial" w:eastAsia="Arial"/>
          <w:sz w:val="19"/>
          <w:szCs w:val="19"/>
          <w:color w:val="AAAAAA"/>
          <w:spacing w:val="0"/>
          <w:w w:val="100"/>
          <w:position w:val="-4"/>
        </w:rPr>
        <w:t>.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300" w:bottom="280" w:left="160" w:right="0"/>
          <w:cols w:num="4" w:equalWidth="0">
            <w:col w:w="6248" w:space="2664"/>
            <w:col w:w="415" w:space="209"/>
            <w:col w:w="263" w:space="246"/>
            <w:col w:w="1715"/>
          </w:cols>
        </w:sectPr>
      </w:pPr>
      <w:rPr/>
    </w:p>
    <w:p>
      <w:pPr>
        <w:spacing w:before="73" w:after="0" w:line="240" w:lineRule="auto"/>
        <w:ind w:left="301" w:right="-80"/>
        <w:jc w:val="left"/>
        <w:rPr>
          <w:rFonts w:ascii="Arial" w:hAnsi="Arial" w:cs="Arial" w:eastAsia="Arial"/>
          <w:sz w:val="27"/>
          <w:szCs w:val="27"/>
        </w:rPr>
      </w:pPr>
      <w:rPr/>
      <w:r>
        <w:rPr>
          <w:rFonts w:ascii="Arial" w:hAnsi="Arial" w:cs="Arial" w:eastAsia="Arial"/>
          <w:sz w:val="27"/>
          <w:szCs w:val="27"/>
          <w:color w:val="1F1F1F"/>
          <w:spacing w:val="0"/>
          <w:w w:val="75"/>
        </w:rPr>
        <w:t>:ı:</w:t>
      </w:r>
      <w:r>
        <w:rPr>
          <w:rFonts w:ascii="Arial" w:hAnsi="Arial" w:cs="Arial" w:eastAsia="Arial"/>
          <w:sz w:val="27"/>
          <w:szCs w:val="27"/>
          <w:color w:val="000000"/>
          <w:spacing w:val="0"/>
          <w:w w:val="100"/>
        </w:rPr>
      </w:r>
    </w:p>
    <w:p>
      <w:pPr>
        <w:spacing w:before="0" w:after="0" w:line="190" w:lineRule="exact"/>
        <w:jc w:val="left"/>
        <w:rPr>
          <w:sz w:val="19"/>
          <w:szCs w:val="19"/>
        </w:rPr>
      </w:pPr>
      <w:rPr/>
      <w:r>
        <w:rPr/>
        <w:br w:type="column"/>
      </w:r>
      <w:r>
        <w:rPr>
          <w:sz w:val="19"/>
          <w:szCs w:val="19"/>
        </w:rPr>
      </w:r>
    </w:p>
    <w:p>
      <w:pPr>
        <w:spacing w:before="0" w:after="0" w:line="198" w:lineRule="exact"/>
        <w:ind w:right="-81"/>
        <w:jc w:val="left"/>
        <w:rPr>
          <w:rFonts w:ascii="Times New Roman" w:hAnsi="Times New Roman" w:cs="Times New Roman" w:eastAsia="Times New Roman"/>
          <w:sz w:val="27"/>
          <w:szCs w:val="27"/>
        </w:rPr>
      </w:pPr>
      <w:rPr/>
      <w:r>
        <w:rPr>
          <w:rFonts w:ascii="Times New Roman" w:hAnsi="Times New Roman" w:cs="Times New Roman" w:eastAsia="Times New Roman"/>
          <w:sz w:val="27"/>
          <w:szCs w:val="27"/>
          <w:color w:val="1F1F1F"/>
          <w:spacing w:val="0"/>
          <w:w w:val="107"/>
          <w:position w:val="-9"/>
        </w:rPr>
        <w:t>.Ergü</w:t>
      </w:r>
      <w:r>
        <w:rPr>
          <w:rFonts w:ascii="Times New Roman" w:hAnsi="Times New Roman" w:cs="Times New Roman" w:eastAsia="Times New Roman"/>
          <w:sz w:val="27"/>
          <w:szCs w:val="27"/>
          <w:color w:val="1F1F1F"/>
          <w:spacing w:val="0"/>
          <w:w w:val="107"/>
          <w:position w:val="-9"/>
        </w:rPr>
        <w:t>n</w:t>
      </w:r>
      <w:r>
        <w:rPr>
          <w:rFonts w:ascii="Times New Roman" w:hAnsi="Times New Roman" w:cs="Times New Roman" w:eastAsia="Times New Roman"/>
          <w:sz w:val="27"/>
          <w:szCs w:val="27"/>
          <w:color w:val="1F1F1F"/>
          <w:spacing w:val="52"/>
          <w:w w:val="107"/>
          <w:position w:val="-9"/>
        </w:rPr>
        <w:t> </w:t>
      </w:r>
      <w:r>
        <w:rPr>
          <w:rFonts w:ascii="Times New Roman" w:hAnsi="Times New Roman" w:cs="Times New Roman" w:eastAsia="Times New Roman"/>
          <w:sz w:val="27"/>
          <w:szCs w:val="27"/>
          <w:color w:val="1F1F1F"/>
          <w:spacing w:val="0"/>
          <w:w w:val="107"/>
          <w:position w:val="-9"/>
        </w:rPr>
        <w:t>KAYA</w:t>
      </w:r>
      <w:r>
        <w:rPr>
          <w:rFonts w:ascii="Times New Roman" w:hAnsi="Times New Roman" w:cs="Times New Roman" w:eastAsia="Times New Roman"/>
          <w:sz w:val="27"/>
          <w:szCs w:val="27"/>
          <w:color w:val="000000"/>
          <w:spacing w:val="0"/>
          <w:w w:val="100"/>
          <w:position w:val="0"/>
        </w:rPr>
      </w:r>
    </w:p>
    <w:p>
      <w:pPr>
        <w:spacing w:before="0" w:after="0" w:line="388" w:lineRule="exact"/>
        <w:ind w:right="-165"/>
        <w:jc w:val="left"/>
        <w:tabs>
          <w:tab w:pos="1040" w:val="left"/>
        </w:tabs>
        <w:rPr>
          <w:rFonts w:ascii="Arial" w:hAnsi="Arial" w:cs="Arial" w:eastAsia="Arial"/>
          <w:sz w:val="83"/>
          <w:szCs w:val="83"/>
        </w:rPr>
      </w:pPr>
      <w:rPr/>
      <w:r>
        <w:rPr/>
        <w:br w:type="column"/>
      </w:r>
      <w:r>
        <w:rPr>
          <w:rFonts w:ascii="Arial" w:hAnsi="Arial" w:cs="Arial" w:eastAsia="Arial"/>
          <w:sz w:val="83"/>
          <w:szCs w:val="83"/>
          <w:color w:val="414141"/>
          <w:w w:val="28"/>
          <w:position w:val="-36"/>
        </w:rPr>
        <w:t>M</w:t>
      </w:r>
      <w:r>
        <w:rPr>
          <w:rFonts w:ascii="Arial" w:hAnsi="Arial" w:cs="Arial" w:eastAsia="Arial"/>
          <w:sz w:val="83"/>
          <w:szCs w:val="83"/>
          <w:color w:val="414141"/>
          <w:spacing w:val="-113"/>
          <w:w w:val="27"/>
          <w:position w:val="-36"/>
        </w:rPr>
        <w:t>"</w:t>
      </w:r>
      <w:r>
        <w:rPr>
          <w:rFonts w:ascii="Arial" w:hAnsi="Arial" w:cs="Arial" w:eastAsia="Arial"/>
          <w:sz w:val="83"/>
          <w:szCs w:val="83"/>
          <w:color w:val="34365B"/>
          <w:spacing w:val="0"/>
          <w:w w:val="56"/>
          <w:position w:val="-36"/>
        </w:rPr>
        <w:t>::ı</w:t>
      </w:r>
      <w:r>
        <w:rPr>
          <w:rFonts w:ascii="Arial" w:hAnsi="Arial" w:cs="Arial" w:eastAsia="Arial"/>
          <w:sz w:val="83"/>
          <w:szCs w:val="83"/>
          <w:color w:val="34365B"/>
          <w:spacing w:val="0"/>
          <w:w w:val="100"/>
          <w:position w:val="-36"/>
        </w:rPr>
        <w:tab/>
      </w:r>
      <w:r>
        <w:rPr>
          <w:rFonts w:ascii="Arial" w:hAnsi="Arial" w:cs="Arial" w:eastAsia="Arial"/>
          <w:sz w:val="83"/>
          <w:szCs w:val="83"/>
          <w:color w:val="34365B"/>
          <w:spacing w:val="0"/>
          <w:w w:val="100"/>
          <w:position w:val="-36"/>
        </w:rPr>
      </w:r>
      <w:r>
        <w:rPr>
          <w:rFonts w:ascii="Arial" w:hAnsi="Arial" w:cs="Arial" w:eastAsia="Arial"/>
          <w:sz w:val="83"/>
          <w:szCs w:val="83"/>
          <w:color w:val="1F1F1F"/>
          <w:spacing w:val="0"/>
          <w:w w:val="24"/>
          <w:position w:val="-36"/>
        </w:rPr>
        <w:t>NÇ</w:t>
      </w:r>
      <w:r>
        <w:rPr>
          <w:rFonts w:ascii="Arial" w:hAnsi="Arial" w:cs="Arial" w:eastAsia="Arial"/>
          <w:sz w:val="83"/>
          <w:szCs w:val="83"/>
          <w:color w:val="000000"/>
          <w:spacing w:val="0"/>
          <w:w w:val="100"/>
          <w:position w:val="0"/>
        </w:rPr>
      </w:r>
    </w:p>
    <w:p>
      <w:pPr>
        <w:spacing w:before="0" w:after="0" w:line="200" w:lineRule="exact"/>
        <w:ind w:right="-20"/>
        <w:jc w:val="left"/>
        <w:rPr>
          <w:rFonts w:ascii="Times New Roman" w:hAnsi="Times New Roman" w:cs="Times New Roman" w:eastAsia="Times New Roman"/>
          <w:sz w:val="6"/>
          <w:szCs w:val="6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AAAAAA"/>
          <w:spacing w:val="0"/>
          <w:w w:val="70"/>
        </w:rPr>
        <w:t>·</w:t>
      </w:r>
      <w:r>
        <w:rPr>
          <w:rFonts w:ascii="Times New Roman" w:hAnsi="Times New Roman" w:cs="Times New Roman" w:eastAsia="Times New Roman"/>
          <w:sz w:val="19"/>
          <w:szCs w:val="19"/>
          <w:color w:val="AAAAAA"/>
          <w:spacing w:val="0"/>
          <w:w w:val="7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AAAAAA"/>
          <w:spacing w:val="0"/>
          <w:w w:val="7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AAAAAA"/>
          <w:spacing w:val="24"/>
          <w:w w:val="7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939595"/>
          <w:spacing w:val="0"/>
          <w:w w:val="70"/>
        </w:rPr>
        <w:t>r.::</w:t>
      </w:r>
      <w:r>
        <w:rPr>
          <w:rFonts w:ascii="Times New Roman" w:hAnsi="Times New Roman" w:cs="Times New Roman" w:eastAsia="Times New Roman"/>
          <w:sz w:val="17"/>
          <w:szCs w:val="17"/>
          <w:color w:val="939595"/>
          <w:spacing w:val="0"/>
          <w:w w:val="70"/>
        </w:rPr>
        <w:t>   </w:t>
      </w:r>
      <w:r>
        <w:rPr>
          <w:rFonts w:ascii="Times New Roman" w:hAnsi="Times New Roman" w:cs="Times New Roman" w:eastAsia="Times New Roman"/>
          <w:sz w:val="17"/>
          <w:szCs w:val="17"/>
          <w:color w:val="939595"/>
          <w:spacing w:val="27"/>
          <w:w w:val="70"/>
        </w:rPr>
        <w:t> </w:t>
      </w:r>
      <w:r>
        <w:rPr>
          <w:rFonts w:ascii="Times New Roman" w:hAnsi="Times New Roman" w:cs="Times New Roman" w:eastAsia="Times New Roman"/>
          <w:sz w:val="6"/>
          <w:szCs w:val="6"/>
          <w:color w:val="BCBCBC"/>
          <w:spacing w:val="0"/>
          <w:w w:val="109"/>
          <w:position w:val="6"/>
        </w:rPr>
        <w:t>,o</w:t>
      </w:r>
      <w:r>
        <w:rPr>
          <w:rFonts w:ascii="Times New Roman" w:hAnsi="Times New Roman" w:cs="Times New Roman" w:eastAsia="Times New Roman"/>
          <w:sz w:val="6"/>
          <w:szCs w:val="6"/>
          <w:color w:val="000000"/>
          <w:spacing w:val="0"/>
          <w:w w:val="100"/>
          <w:position w:val="0"/>
        </w:rPr>
      </w:r>
    </w:p>
    <w:p>
      <w:pPr>
        <w:spacing w:before="1" w:after="0" w:line="175" w:lineRule="exact"/>
        <w:ind w:left="58" w:right="-64"/>
        <w:jc w:val="left"/>
        <w:rPr>
          <w:rFonts w:ascii="Arial" w:hAnsi="Arial" w:cs="Arial" w:eastAsia="Arial"/>
          <w:sz w:val="16"/>
          <w:szCs w:val="16"/>
        </w:rPr>
      </w:pPr>
      <w:rPr/>
      <w:r>
        <w:rPr>
          <w:rFonts w:ascii="Arial" w:hAnsi="Arial" w:cs="Arial" w:eastAsia="Arial"/>
          <w:sz w:val="16"/>
          <w:szCs w:val="16"/>
          <w:color w:val="AAAAAA"/>
          <w:spacing w:val="0"/>
          <w:w w:val="59"/>
          <w:position w:val="-1"/>
        </w:rPr>
        <w:t>'</w:t>
      </w:r>
      <w:r>
        <w:rPr>
          <w:rFonts w:ascii="Arial" w:hAnsi="Arial" w:cs="Arial" w:eastAsia="Arial"/>
          <w:sz w:val="16"/>
          <w:szCs w:val="16"/>
          <w:color w:val="AAAAAA"/>
          <w:spacing w:val="0"/>
          <w:w w:val="59"/>
          <w:position w:val="-1"/>
        </w:rPr>
        <w:t>   </w:t>
      </w:r>
      <w:r>
        <w:rPr>
          <w:rFonts w:ascii="Arial" w:hAnsi="Arial" w:cs="Arial" w:eastAsia="Arial"/>
          <w:sz w:val="16"/>
          <w:szCs w:val="16"/>
          <w:color w:val="AAAAAA"/>
          <w:spacing w:val="20"/>
          <w:w w:val="59"/>
          <w:position w:val="-1"/>
        </w:rPr>
        <w:t> </w:t>
      </w:r>
      <w:r>
        <w:rPr>
          <w:rFonts w:ascii="Arial" w:hAnsi="Arial" w:cs="Arial" w:eastAsia="Arial"/>
          <w:sz w:val="16"/>
          <w:szCs w:val="16"/>
          <w:color w:val="AAAAAA"/>
          <w:spacing w:val="0"/>
          <w:w w:val="72"/>
          <w:position w:val="-1"/>
        </w:rPr>
        <w:t>..</w:t>
      </w:r>
      <w:r>
        <w:rPr>
          <w:rFonts w:ascii="Arial" w:hAnsi="Arial" w:cs="Arial" w:eastAsia="Arial"/>
          <w:sz w:val="16"/>
          <w:szCs w:val="16"/>
          <w:color w:val="AAAAAA"/>
          <w:spacing w:val="-11"/>
          <w:w w:val="72"/>
          <w:position w:val="-1"/>
        </w:rPr>
        <w:t>.</w:t>
      </w:r>
      <w:r>
        <w:rPr>
          <w:rFonts w:ascii="Arial" w:hAnsi="Arial" w:cs="Arial" w:eastAsia="Arial"/>
          <w:sz w:val="16"/>
          <w:szCs w:val="16"/>
          <w:color w:val="AAAAAA"/>
          <w:spacing w:val="0"/>
          <w:w w:val="198"/>
          <w:position w:val="-1"/>
        </w:rPr>
        <w:t>,</w:t>
      </w:r>
      <w:r>
        <w:rPr>
          <w:rFonts w:ascii="Arial" w:hAnsi="Arial" w:cs="Arial" w:eastAsia="Arial"/>
          <w:sz w:val="16"/>
          <w:szCs w:val="16"/>
          <w:color w:val="AAAAAA"/>
          <w:spacing w:val="0"/>
          <w:w w:val="199"/>
          <w:position w:val="-1"/>
        </w:rPr>
        <w:t>-</w:t>
      </w:r>
      <w:r>
        <w:rPr>
          <w:rFonts w:ascii="Arial" w:hAnsi="Arial" w:cs="Arial" w:eastAsia="Arial"/>
          <w:sz w:val="16"/>
          <w:szCs w:val="16"/>
          <w:color w:val="AAAAAA"/>
          <w:spacing w:val="20"/>
          <w:w w:val="100"/>
          <w:position w:val="-1"/>
        </w:rPr>
        <w:t> </w:t>
      </w:r>
      <w:r>
        <w:rPr>
          <w:rFonts w:ascii="Arial" w:hAnsi="Arial" w:cs="Arial" w:eastAsia="Arial"/>
          <w:sz w:val="16"/>
          <w:szCs w:val="16"/>
          <w:color w:val="AAAAAA"/>
          <w:spacing w:val="0"/>
          <w:w w:val="71"/>
          <w:position w:val="-1"/>
        </w:rPr>
        <w:t>·&gt;</w:t>
      </w:r>
      <w:r>
        <w:rPr>
          <w:rFonts w:ascii="Arial" w:hAnsi="Arial" w:cs="Arial" w:eastAsia="Arial"/>
          <w:sz w:val="16"/>
          <w:szCs w:val="16"/>
          <w:color w:val="000000"/>
          <w:spacing w:val="0"/>
          <w:w w:val="100"/>
          <w:position w:val="0"/>
        </w:rPr>
      </w:r>
    </w:p>
    <w:p>
      <w:pPr>
        <w:spacing w:before="0" w:after="0" w:line="12" w:lineRule="exact"/>
        <w:ind w:left="135" w:right="155"/>
        <w:jc w:val="center"/>
        <w:rPr>
          <w:rFonts w:ascii="Arial" w:hAnsi="Arial" w:cs="Arial" w:eastAsia="Arial"/>
          <w:sz w:val="23"/>
          <w:szCs w:val="23"/>
        </w:rPr>
      </w:pPr>
      <w:rPr/>
      <w:r>
        <w:rPr>
          <w:rFonts w:ascii="Arial" w:hAnsi="Arial" w:cs="Arial" w:eastAsia="Arial"/>
          <w:sz w:val="24"/>
          <w:szCs w:val="24"/>
          <w:color w:val="939595"/>
          <w:spacing w:val="0"/>
          <w:w w:val="198"/>
          <w:position w:val="-18"/>
        </w:rPr>
        <w:t>'</w:t>
      </w:r>
      <w:r>
        <w:rPr>
          <w:rFonts w:ascii="Arial" w:hAnsi="Arial" w:cs="Arial" w:eastAsia="Arial"/>
          <w:sz w:val="24"/>
          <w:szCs w:val="24"/>
          <w:color w:val="939595"/>
          <w:spacing w:val="-36"/>
          <w:w w:val="198"/>
          <w:position w:val="-18"/>
        </w:rPr>
        <w:t> </w:t>
      </w:r>
      <w:r>
        <w:rPr>
          <w:rFonts w:ascii="Arial" w:hAnsi="Arial" w:cs="Arial" w:eastAsia="Arial"/>
          <w:sz w:val="23"/>
          <w:szCs w:val="23"/>
          <w:color w:val="757777"/>
          <w:spacing w:val="0"/>
          <w:w w:val="124"/>
          <w:position w:val="-18"/>
        </w:rPr>
        <w:t>.</w:t>
      </w:r>
      <w:r>
        <w:rPr>
          <w:rFonts w:ascii="Arial" w:hAnsi="Arial" w:cs="Arial" w:eastAsia="Arial"/>
          <w:sz w:val="23"/>
          <w:szCs w:val="23"/>
          <w:color w:val="000000"/>
          <w:spacing w:val="0"/>
          <w:w w:val="100"/>
          <w:position w:val="0"/>
        </w:rPr>
      </w:r>
    </w:p>
    <w:p>
      <w:pPr>
        <w:spacing w:before="70" w:after="0" w:line="240" w:lineRule="auto"/>
        <w:ind w:right="-79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Arial" w:hAnsi="Arial" w:cs="Arial" w:eastAsia="Arial"/>
          <w:sz w:val="11"/>
          <w:szCs w:val="11"/>
          <w:color w:val="939595"/>
          <w:spacing w:val="0"/>
          <w:w w:val="247"/>
          <w:position w:val="8"/>
        </w:rPr>
        <w:t>ı</w:t>
      </w:r>
      <w:r>
        <w:rPr>
          <w:rFonts w:ascii="Arial" w:hAnsi="Arial" w:cs="Arial" w:eastAsia="Arial"/>
          <w:sz w:val="11"/>
          <w:szCs w:val="11"/>
          <w:color w:val="939595"/>
          <w:spacing w:val="-12"/>
          <w:w w:val="247"/>
          <w:position w:val="8"/>
        </w:rPr>
        <w:t> </w:t>
      </w:r>
      <w:r>
        <w:rPr>
          <w:rFonts w:ascii="Times New Roman" w:hAnsi="Times New Roman" w:cs="Times New Roman" w:eastAsia="Times New Roman"/>
          <w:sz w:val="13"/>
          <w:szCs w:val="13"/>
          <w:color w:val="AAAAAA"/>
          <w:spacing w:val="0"/>
          <w:w w:val="132"/>
          <w:position w:val="0"/>
        </w:rPr>
        <w:t>"</w:t>
      </w:r>
      <w:r>
        <w:rPr>
          <w:rFonts w:ascii="Times New Roman" w:hAnsi="Times New Roman" w:cs="Times New Roman" w:eastAsia="Times New Roman"/>
          <w:sz w:val="13"/>
          <w:szCs w:val="13"/>
          <w:color w:val="AAAAAA"/>
          <w:spacing w:val="7"/>
          <w:w w:val="132"/>
          <w:position w:val="0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color w:val="AAAAAA"/>
          <w:spacing w:val="0"/>
          <w:w w:val="112"/>
          <w:position w:val="6"/>
        </w:rPr>
        <w:t>.</w:t>
      </w:r>
      <w:r>
        <w:rPr>
          <w:rFonts w:ascii="Times New Roman" w:hAnsi="Times New Roman" w:cs="Times New Roman" w:eastAsia="Times New Roman"/>
          <w:sz w:val="14"/>
          <w:szCs w:val="14"/>
          <w:color w:val="AAAAAA"/>
          <w:spacing w:val="-19"/>
          <w:w w:val="112"/>
          <w:position w:val="6"/>
        </w:rPr>
        <w:t>·</w:t>
      </w:r>
      <w:r>
        <w:rPr>
          <w:rFonts w:ascii="Arial" w:hAnsi="Arial" w:cs="Arial" w:eastAsia="Arial"/>
          <w:sz w:val="15"/>
          <w:szCs w:val="15"/>
          <w:color w:val="757777"/>
          <w:spacing w:val="-19"/>
          <w:w w:val="47"/>
          <w:position w:val="6"/>
        </w:rPr>
        <w:t>-</w:t>
      </w:r>
      <w:r>
        <w:rPr>
          <w:rFonts w:ascii="Times New Roman" w:hAnsi="Times New Roman" w:cs="Times New Roman" w:eastAsia="Times New Roman"/>
          <w:sz w:val="26"/>
          <w:szCs w:val="26"/>
          <w:color w:val="AAAAAA"/>
          <w:spacing w:val="-32"/>
          <w:w w:val="57"/>
          <w:position w:val="0"/>
        </w:rPr>
        <w:t>.</w:t>
      </w:r>
      <w:r>
        <w:rPr>
          <w:rFonts w:ascii="Times New Roman" w:hAnsi="Times New Roman" w:cs="Times New Roman" w:eastAsia="Times New Roman"/>
          <w:sz w:val="14"/>
          <w:szCs w:val="14"/>
          <w:color w:val="AAAAAA"/>
          <w:spacing w:val="-18"/>
          <w:w w:val="111"/>
          <w:position w:val="6"/>
        </w:rPr>
        <w:t>:</w:t>
      </w:r>
      <w:r>
        <w:rPr>
          <w:rFonts w:ascii="Times New Roman" w:hAnsi="Times New Roman" w:cs="Times New Roman" w:eastAsia="Times New Roman"/>
          <w:sz w:val="26"/>
          <w:szCs w:val="26"/>
          <w:color w:val="AAAAAA"/>
          <w:spacing w:val="0"/>
          <w:w w:val="57"/>
          <w:position w:val="0"/>
        </w:rPr>
        <w:t>.</w:t>
      </w:r>
      <w:r>
        <w:rPr>
          <w:rFonts w:ascii="Times New Roman" w:hAnsi="Times New Roman" w:cs="Times New Roman" w:eastAsia="Times New Roman"/>
          <w:sz w:val="26"/>
          <w:szCs w:val="26"/>
          <w:color w:val="AAAAAA"/>
          <w:spacing w:val="-3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AAAAAA"/>
          <w:spacing w:val="0"/>
          <w:w w:val="52"/>
          <w:position w:val="0"/>
        </w:rPr>
        <w:t>..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12" w:after="0" w:line="240" w:lineRule="auto"/>
        <w:ind w:right="-88"/>
        <w:jc w:val="left"/>
        <w:tabs>
          <w:tab w:pos="380" w:val="left"/>
        </w:tabs>
        <w:rPr>
          <w:rFonts w:ascii="Arial" w:hAnsi="Arial" w:cs="Arial" w:eastAsia="Arial"/>
          <w:sz w:val="15"/>
          <w:szCs w:val="15"/>
        </w:rPr>
      </w:pPr>
      <w:rPr/>
      <w:r>
        <w:rPr/>
        <w:br w:type="column"/>
      </w:r>
      <w:r>
        <w:rPr>
          <w:rFonts w:ascii="Arial" w:hAnsi="Arial" w:cs="Arial" w:eastAsia="Arial"/>
          <w:sz w:val="29"/>
          <w:szCs w:val="29"/>
          <w:color w:val="939595"/>
          <w:spacing w:val="0"/>
          <w:w w:val="52"/>
        </w:rPr>
        <w:t>..</w:t>
      </w:r>
      <w:r>
        <w:rPr>
          <w:rFonts w:ascii="Arial" w:hAnsi="Arial" w:cs="Arial" w:eastAsia="Arial"/>
          <w:sz w:val="29"/>
          <w:szCs w:val="29"/>
          <w:color w:val="939595"/>
          <w:spacing w:val="0"/>
          <w:w w:val="100"/>
        </w:rPr>
        <w:tab/>
      </w:r>
      <w:r>
        <w:rPr>
          <w:rFonts w:ascii="Arial" w:hAnsi="Arial" w:cs="Arial" w:eastAsia="Arial"/>
          <w:sz w:val="29"/>
          <w:szCs w:val="29"/>
          <w:color w:val="939595"/>
          <w:spacing w:val="0"/>
          <w:w w:val="100"/>
        </w:rPr>
      </w:r>
      <w:r>
        <w:rPr>
          <w:rFonts w:ascii="Arial" w:hAnsi="Arial" w:cs="Arial" w:eastAsia="Arial"/>
          <w:sz w:val="32"/>
          <w:szCs w:val="32"/>
          <w:color w:val="BCBCBC"/>
          <w:spacing w:val="-85"/>
          <w:w w:val="149"/>
        </w:rPr>
        <w:t>.</w:t>
      </w:r>
      <w:r>
        <w:rPr>
          <w:rFonts w:ascii="Arial" w:hAnsi="Arial" w:cs="Arial" w:eastAsia="Arial"/>
          <w:sz w:val="22"/>
          <w:szCs w:val="22"/>
          <w:color w:val="BCBCBC"/>
          <w:spacing w:val="0"/>
          <w:w w:val="55"/>
          <w:position w:val="6"/>
        </w:rPr>
        <w:t>'</w:t>
      </w:r>
      <w:r>
        <w:rPr>
          <w:rFonts w:ascii="Arial" w:hAnsi="Arial" w:cs="Arial" w:eastAsia="Arial"/>
          <w:sz w:val="22"/>
          <w:szCs w:val="22"/>
          <w:color w:val="BCBCBC"/>
          <w:spacing w:val="0"/>
          <w:w w:val="100"/>
          <w:position w:val="6"/>
        </w:rPr>
        <w:t> </w:t>
      </w:r>
      <w:r>
        <w:rPr>
          <w:rFonts w:ascii="Arial" w:hAnsi="Arial" w:cs="Arial" w:eastAsia="Arial"/>
          <w:sz w:val="22"/>
          <w:szCs w:val="22"/>
          <w:color w:val="BCBCBC"/>
          <w:spacing w:val="17"/>
          <w:w w:val="100"/>
          <w:position w:val="6"/>
        </w:rPr>
        <w:t> </w:t>
      </w:r>
      <w:r>
        <w:rPr>
          <w:rFonts w:ascii="Arial" w:hAnsi="Arial" w:cs="Arial" w:eastAsia="Arial"/>
          <w:sz w:val="16"/>
          <w:szCs w:val="16"/>
          <w:color w:val="BCBCBC"/>
          <w:spacing w:val="0"/>
          <w:w w:val="104"/>
          <w:i/>
          <w:position w:val="0"/>
        </w:rPr>
        <w:t>.</w:t>
      </w:r>
      <w:r>
        <w:rPr>
          <w:rFonts w:ascii="Arial" w:hAnsi="Arial" w:cs="Arial" w:eastAsia="Arial"/>
          <w:sz w:val="16"/>
          <w:szCs w:val="16"/>
          <w:color w:val="BCBCBC"/>
          <w:spacing w:val="-7"/>
          <w:w w:val="104"/>
          <w:i/>
          <w:position w:val="0"/>
        </w:rPr>
        <w:t>:</w:t>
      </w:r>
      <w:r>
        <w:rPr>
          <w:rFonts w:ascii="Times New Roman" w:hAnsi="Times New Roman" w:cs="Times New Roman" w:eastAsia="Times New Roman"/>
          <w:sz w:val="13"/>
          <w:szCs w:val="13"/>
          <w:color w:val="BCBCBC"/>
          <w:spacing w:val="0"/>
          <w:w w:val="186"/>
          <w:position w:val="6"/>
        </w:rPr>
        <w:t>'</w:t>
      </w:r>
      <w:r>
        <w:rPr>
          <w:rFonts w:ascii="Times New Roman" w:hAnsi="Times New Roman" w:cs="Times New Roman" w:eastAsia="Times New Roman"/>
          <w:sz w:val="13"/>
          <w:szCs w:val="13"/>
          <w:color w:val="BCBCBC"/>
          <w:spacing w:val="0"/>
          <w:w w:val="100"/>
          <w:position w:val="6"/>
        </w:rPr>
        <w:t>     </w:t>
      </w:r>
      <w:r>
        <w:rPr>
          <w:rFonts w:ascii="Times New Roman" w:hAnsi="Times New Roman" w:cs="Times New Roman" w:eastAsia="Times New Roman"/>
          <w:sz w:val="13"/>
          <w:szCs w:val="13"/>
          <w:color w:val="BCBCBC"/>
          <w:spacing w:val="-15"/>
          <w:w w:val="100"/>
          <w:position w:val="6"/>
        </w:rPr>
        <w:t> </w:t>
      </w:r>
      <w:r>
        <w:rPr>
          <w:rFonts w:ascii="Arial" w:hAnsi="Arial" w:cs="Arial" w:eastAsia="Arial"/>
          <w:sz w:val="15"/>
          <w:szCs w:val="15"/>
          <w:color w:val="BCBCBC"/>
          <w:spacing w:val="0"/>
          <w:w w:val="600"/>
          <w:position w:val="6"/>
        </w:rPr>
        <w:t>'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300" w:bottom="280" w:left="160" w:right="-20"/>
          <w:cols w:num="6" w:equalWidth="0">
            <w:col w:w="472" w:space="1917"/>
            <w:col w:w="1696" w:space="977"/>
            <w:col w:w="1335" w:space="2515"/>
            <w:col w:w="652" w:space="29"/>
            <w:col w:w="489" w:space="10"/>
            <w:col w:w="1688"/>
          </w:cols>
        </w:sectPr>
      </w:pPr>
      <w:rPr/>
    </w:p>
    <w:p>
      <w:pPr>
        <w:spacing w:before="6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113" w:lineRule="exact"/>
        <w:ind w:left="2202" w:right="-73"/>
        <w:jc w:val="left"/>
        <w:rPr>
          <w:rFonts w:ascii="Arial" w:hAnsi="Arial" w:cs="Arial" w:eastAsia="Arial"/>
          <w:sz w:val="22"/>
          <w:szCs w:val="22"/>
        </w:rPr>
      </w:pPr>
      <w:rPr/>
      <w:r>
        <w:rPr>
          <w:rFonts w:ascii="Arial" w:hAnsi="Arial" w:cs="Arial" w:eastAsia="Arial"/>
          <w:sz w:val="22"/>
          <w:szCs w:val="22"/>
          <w:color w:val="1F1F1F"/>
          <w:spacing w:val="0"/>
          <w:w w:val="83"/>
          <w:position w:val="-12"/>
        </w:rPr>
        <w:t>ataiy</w:t>
      </w:r>
      <w:r>
        <w:rPr>
          <w:rFonts w:ascii="Arial" w:hAnsi="Arial" w:cs="Arial" w:eastAsia="Arial"/>
          <w:sz w:val="22"/>
          <w:szCs w:val="22"/>
          <w:color w:val="1F1F1F"/>
          <w:spacing w:val="0"/>
          <w:w w:val="83"/>
          <w:position w:val="-12"/>
        </w:rPr>
        <w:t>e</w:t>
      </w:r>
      <w:r>
        <w:rPr>
          <w:rFonts w:ascii="Arial" w:hAnsi="Arial" w:cs="Arial" w:eastAsia="Arial"/>
          <w:sz w:val="22"/>
          <w:szCs w:val="22"/>
          <w:color w:val="1F1F1F"/>
          <w:spacing w:val="1"/>
          <w:w w:val="83"/>
          <w:position w:val="-12"/>
        </w:rPr>
        <w:t> </w:t>
      </w:r>
      <w:r>
        <w:rPr>
          <w:rFonts w:ascii="Arial" w:hAnsi="Arial" w:cs="Arial" w:eastAsia="Arial"/>
          <w:sz w:val="21"/>
          <w:szCs w:val="21"/>
          <w:color w:val="1F1F1F"/>
          <w:spacing w:val="0"/>
          <w:w w:val="83"/>
          <w:position w:val="-12"/>
        </w:rPr>
        <w:t>Güne</w:t>
      </w:r>
      <w:r>
        <w:rPr>
          <w:rFonts w:ascii="Arial" w:hAnsi="Arial" w:cs="Arial" w:eastAsia="Arial"/>
          <w:sz w:val="21"/>
          <w:szCs w:val="21"/>
          <w:color w:val="1F1F1F"/>
          <w:spacing w:val="0"/>
          <w:w w:val="83"/>
          <w:position w:val="-12"/>
        </w:rPr>
        <w:t>y</w:t>
      </w:r>
      <w:r>
        <w:rPr>
          <w:rFonts w:ascii="Arial" w:hAnsi="Arial" w:cs="Arial" w:eastAsia="Arial"/>
          <w:sz w:val="21"/>
          <w:szCs w:val="21"/>
          <w:color w:val="1F1F1F"/>
          <w:spacing w:val="10"/>
          <w:w w:val="83"/>
          <w:position w:val="-12"/>
        </w:rPr>
        <w:t> </w:t>
      </w:r>
      <w:r>
        <w:rPr>
          <w:rFonts w:ascii="Arial" w:hAnsi="Arial" w:cs="Arial" w:eastAsia="Arial"/>
          <w:sz w:val="22"/>
          <w:szCs w:val="22"/>
          <w:color w:val="1F1F1F"/>
          <w:spacing w:val="0"/>
          <w:w w:val="83"/>
          <w:position w:val="-12"/>
        </w:rPr>
        <w:t>Bölg</w:t>
      </w:r>
      <w:r>
        <w:rPr>
          <w:rFonts w:ascii="Arial" w:hAnsi="Arial" w:cs="Arial" w:eastAsia="Arial"/>
          <w:sz w:val="22"/>
          <w:szCs w:val="22"/>
          <w:color w:val="1F1F1F"/>
          <w:spacing w:val="0"/>
          <w:w w:val="83"/>
          <w:position w:val="-12"/>
        </w:rPr>
        <w:t>e</w:t>
      </w:r>
      <w:r>
        <w:rPr>
          <w:rFonts w:ascii="Arial" w:hAnsi="Arial" w:cs="Arial" w:eastAsia="Arial"/>
          <w:sz w:val="22"/>
          <w:szCs w:val="22"/>
          <w:color w:val="1F1F1F"/>
          <w:spacing w:val="-13"/>
          <w:w w:val="83"/>
          <w:position w:val="-12"/>
        </w:rPr>
        <w:t> </w:t>
      </w:r>
      <w:r>
        <w:rPr>
          <w:rFonts w:ascii="Arial" w:hAnsi="Arial" w:cs="Arial" w:eastAsia="Arial"/>
          <w:sz w:val="22"/>
          <w:szCs w:val="22"/>
          <w:color w:val="1F1F1F"/>
          <w:spacing w:val="0"/>
          <w:w w:val="84"/>
          <w:position w:val="-12"/>
        </w:rPr>
        <w:t>Amiri</w:t>
      </w:r>
      <w:r>
        <w:rPr>
          <w:rFonts w:ascii="Arial" w:hAnsi="Arial" w:cs="Arial" w:eastAsia="Arial"/>
          <w:sz w:val="22"/>
          <w:szCs w:val="22"/>
          <w:color w:val="000000"/>
          <w:spacing w:val="0"/>
          <w:w w:val="100"/>
          <w:position w:val="0"/>
        </w:rPr>
      </w:r>
    </w:p>
    <w:p>
      <w:pPr>
        <w:spacing w:before="0" w:after="0" w:line="229" w:lineRule="exact"/>
        <w:ind w:right="-20"/>
        <w:jc w:val="left"/>
        <w:tabs>
          <w:tab w:pos="860" w:val="left"/>
        </w:tabs>
        <w:rPr>
          <w:rFonts w:ascii="Arial" w:hAnsi="Arial" w:cs="Arial" w:eastAsia="Arial"/>
          <w:sz w:val="23"/>
          <w:szCs w:val="23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1"/>
          <w:szCs w:val="21"/>
          <w:color w:val="AAAAAA"/>
          <w:spacing w:val="0"/>
          <w:w w:val="134"/>
          <w:position w:val="1"/>
        </w:rPr>
        <w:t>,.</w:t>
      </w:r>
      <w:r>
        <w:rPr>
          <w:rFonts w:ascii="Times New Roman" w:hAnsi="Times New Roman" w:cs="Times New Roman" w:eastAsia="Times New Roman"/>
          <w:sz w:val="21"/>
          <w:szCs w:val="21"/>
          <w:color w:val="AAAAAA"/>
          <w:spacing w:val="0"/>
          <w:w w:val="134"/>
          <w:position w:val="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AAAAAA"/>
          <w:spacing w:val="13"/>
          <w:w w:val="134"/>
          <w:position w:val="1"/>
        </w:rPr>
        <w:t> </w:t>
      </w:r>
      <w:r>
        <w:rPr>
          <w:rFonts w:ascii="Times New Roman" w:hAnsi="Times New Roman" w:cs="Times New Roman" w:eastAsia="Times New Roman"/>
          <w:sz w:val="13"/>
          <w:szCs w:val="13"/>
          <w:color w:val="AAAAAA"/>
          <w:spacing w:val="-12"/>
          <w:w w:val="202"/>
          <w:position w:val="-12"/>
        </w:rPr>
        <w:t>:</w:t>
      </w:r>
      <w:r>
        <w:rPr>
          <w:rFonts w:ascii="Times New Roman" w:hAnsi="Times New Roman" w:cs="Times New Roman" w:eastAsia="Times New Roman"/>
          <w:sz w:val="13"/>
          <w:szCs w:val="13"/>
          <w:color w:val="AAAAAA"/>
          <w:spacing w:val="0"/>
          <w:w w:val="103"/>
          <w:position w:val="-12"/>
        </w:rPr>
        <w:t>.</w:t>
      </w:r>
      <w:r>
        <w:rPr>
          <w:rFonts w:ascii="Times New Roman" w:hAnsi="Times New Roman" w:cs="Times New Roman" w:eastAsia="Times New Roman"/>
          <w:sz w:val="13"/>
          <w:szCs w:val="13"/>
          <w:color w:val="AAAAAA"/>
          <w:spacing w:val="11"/>
          <w:w w:val="100"/>
          <w:position w:val="-12"/>
        </w:rPr>
        <w:t> </w:t>
      </w:r>
      <w:r>
        <w:rPr>
          <w:rFonts w:ascii="Times New Roman" w:hAnsi="Times New Roman" w:cs="Times New Roman" w:eastAsia="Times New Roman"/>
          <w:sz w:val="13"/>
          <w:szCs w:val="13"/>
          <w:color w:val="939595"/>
          <w:spacing w:val="-8"/>
          <w:w w:val="173"/>
          <w:position w:val="-12"/>
        </w:rPr>
        <w:t>;</w:t>
      </w:r>
      <w:r>
        <w:rPr>
          <w:rFonts w:ascii="Times New Roman" w:hAnsi="Times New Roman" w:cs="Times New Roman" w:eastAsia="Times New Roman"/>
          <w:sz w:val="13"/>
          <w:szCs w:val="13"/>
          <w:color w:val="939595"/>
          <w:spacing w:val="-18"/>
          <w:w w:val="173"/>
          <w:position w:val="-12"/>
        </w:rPr>
        <w:t>:</w:t>
      </w:r>
      <w:r>
        <w:rPr>
          <w:rFonts w:ascii="Times New Roman" w:hAnsi="Times New Roman" w:cs="Times New Roman" w:eastAsia="Times New Roman"/>
          <w:sz w:val="13"/>
          <w:szCs w:val="13"/>
          <w:color w:val="AAAAAA"/>
          <w:spacing w:val="0"/>
          <w:w w:val="76"/>
          <w:position w:val="-12"/>
        </w:rPr>
        <w:t>·</w:t>
      </w:r>
      <w:r>
        <w:rPr>
          <w:rFonts w:ascii="Times New Roman" w:hAnsi="Times New Roman" w:cs="Times New Roman" w:eastAsia="Times New Roman"/>
          <w:sz w:val="13"/>
          <w:szCs w:val="13"/>
          <w:color w:val="939595"/>
          <w:spacing w:val="0"/>
          <w:w w:val="84"/>
          <w:position w:val="-12"/>
        </w:rPr>
        <w:t>,:</w:t>
      </w:r>
      <w:r>
        <w:rPr>
          <w:rFonts w:ascii="Times New Roman" w:hAnsi="Times New Roman" w:cs="Times New Roman" w:eastAsia="Times New Roman"/>
          <w:sz w:val="13"/>
          <w:szCs w:val="13"/>
          <w:color w:val="939595"/>
          <w:spacing w:val="0"/>
          <w:w w:val="100"/>
          <w:position w:val="-12"/>
        </w:rPr>
        <w:tab/>
      </w:r>
      <w:r>
        <w:rPr>
          <w:rFonts w:ascii="Times New Roman" w:hAnsi="Times New Roman" w:cs="Times New Roman" w:eastAsia="Times New Roman"/>
          <w:sz w:val="13"/>
          <w:szCs w:val="13"/>
          <w:color w:val="939595"/>
          <w:spacing w:val="0"/>
          <w:w w:val="100"/>
          <w:position w:val="-12"/>
        </w:rPr>
      </w:r>
      <w:r>
        <w:rPr>
          <w:rFonts w:ascii="Times New Roman" w:hAnsi="Times New Roman" w:cs="Times New Roman" w:eastAsia="Times New Roman"/>
          <w:sz w:val="13"/>
          <w:szCs w:val="13"/>
          <w:color w:val="939595"/>
          <w:spacing w:val="0"/>
          <w:w w:val="80"/>
          <w:i/>
          <w:position w:val="-12"/>
        </w:rPr>
        <w:t>2·</w:t>
      </w:r>
      <w:r>
        <w:rPr>
          <w:rFonts w:ascii="Times New Roman" w:hAnsi="Times New Roman" w:cs="Times New Roman" w:eastAsia="Times New Roman"/>
          <w:sz w:val="13"/>
          <w:szCs w:val="13"/>
          <w:color w:val="939595"/>
          <w:spacing w:val="6"/>
          <w:w w:val="80"/>
          <w:i/>
          <w:position w:val="-12"/>
        </w:rPr>
        <w:t> </w:t>
      </w:r>
      <w:r>
        <w:rPr>
          <w:rFonts w:ascii="Arial" w:hAnsi="Arial" w:cs="Arial" w:eastAsia="Arial"/>
          <w:sz w:val="23"/>
          <w:szCs w:val="23"/>
          <w:color w:val="939595"/>
          <w:spacing w:val="0"/>
          <w:w w:val="100"/>
          <w:position w:val="-12"/>
        </w:rPr>
        <w:t>,,</w:t>
      </w:r>
      <w:r>
        <w:rPr>
          <w:rFonts w:ascii="Arial" w:hAnsi="Arial" w:cs="Arial" w:eastAsia="Arial"/>
          <w:sz w:val="23"/>
          <w:szCs w:val="23"/>
          <w:color w:val="939595"/>
          <w:spacing w:val="0"/>
          <w:w w:val="100"/>
          <w:position w:val="-12"/>
        </w:rPr>
        <w:t> </w:t>
      </w:r>
      <w:r>
        <w:rPr>
          <w:rFonts w:ascii="Arial" w:hAnsi="Arial" w:cs="Arial" w:eastAsia="Arial"/>
          <w:sz w:val="23"/>
          <w:szCs w:val="23"/>
          <w:color w:val="939595"/>
          <w:spacing w:val="19"/>
          <w:w w:val="100"/>
          <w:position w:val="-12"/>
        </w:rPr>
        <w:t> </w:t>
      </w:r>
      <w:r>
        <w:rPr>
          <w:rFonts w:ascii="Arial" w:hAnsi="Arial" w:cs="Arial" w:eastAsia="Arial"/>
          <w:sz w:val="23"/>
          <w:szCs w:val="23"/>
          <w:color w:val="939595"/>
          <w:spacing w:val="0"/>
          <w:w w:val="107"/>
          <w:position w:val="-12"/>
        </w:rPr>
        <w:t>:j</w:t>
      </w:r>
      <w:r>
        <w:rPr>
          <w:rFonts w:ascii="Arial" w:hAnsi="Arial" w:cs="Arial" w:eastAsia="Arial"/>
          <w:sz w:val="23"/>
          <w:szCs w:val="23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300" w:bottom="280" w:left="160" w:right="0"/>
          <w:cols w:num="2" w:equalWidth="0">
            <w:col w:w="4257" w:space="5106"/>
            <w:col w:w="2397"/>
          </w:cols>
        </w:sectPr>
      </w:pPr>
      <w:rPr/>
    </w:p>
    <w:p>
      <w:pPr>
        <w:spacing w:before="0" w:after="0" w:line="756" w:lineRule="exact"/>
        <w:ind w:right="-20"/>
        <w:jc w:val="right"/>
        <w:rPr>
          <w:rFonts w:ascii="Arial" w:hAnsi="Arial" w:cs="Arial" w:eastAsia="Arial"/>
          <w:sz w:val="48"/>
          <w:szCs w:val="48"/>
        </w:rPr>
      </w:pPr>
      <w:rPr/>
      <w:r>
        <w:rPr/>
        <w:pict>
          <v:group style="position:absolute;margin-left:13.92pt;margin-top:6.512341pt;width:569.280012pt;height:816.447662pt;mso-position-horizontal-relative:page;mso-position-vertical-relative:page;z-index:-14808" coordorigin="278,130" coordsize="11386,16329">
            <v:group style="position:absolute;left:9459;top:809;width:2137;height:14" coordorigin="9459,809" coordsize="2137,14">
              <v:shape style="position:absolute;left:9459;top:809;width:2137;height:14" coordorigin="9459,809" coordsize="2137,14" path="m9459,809l11597,809,11597,823,9459,823,9459,809xe" filled="t" fillcolor="#3B3B3B" stroked="f">
                <v:path arrowok="t"/>
                <v:fill/>
              </v:shape>
            </v:group>
            <v:group style="position:absolute;left:9459;top:835;width:64;height:2" coordorigin="9459,835" coordsize="64,2">
              <v:shape style="position:absolute;left:9459;top:835;width:64;height:2" coordorigin="9459,835" coordsize="64,0" path="m9459,835l9523,835e" filled="f" stroked="t" strokeweight=".96pt" strokecolor="#4F4F4F">
                <v:path arrowok="t"/>
              </v:shape>
            </v:group>
            <v:group style="position:absolute;left:9466;top:826;width:2136;height:19" coordorigin="9466,826" coordsize="2136,19">
              <v:shape style="position:absolute;left:9466;top:826;width:2136;height:19" coordorigin="9466,826" coordsize="2136,19" path="m9466,826l11602,826,11602,845,9466,845,9466,826xe" filled="t" fillcolor="#3B3B3B" stroked="f">
                <v:path arrowok="t"/>
                <v:fill/>
              </v:shape>
            </v:group>
            <v:group style="position:absolute;left:11597;top:826;width:2;height:1747" coordorigin="11597,826" coordsize="2,1747">
              <v:shape style="position:absolute;left:11597;top:826;width:2;height:1747" coordorigin="11597,826" coordsize="0,1747" path="m11597,2573l11597,826e" filled="f" stroked="t" strokeweight=".96pt" strokecolor="#545454">
                <v:path arrowok="t"/>
              </v:shape>
            </v:group>
            <v:group style="position:absolute;left:298;top:816;width:9068;height:2" coordorigin="298,816" coordsize="9068,2">
              <v:shape style="position:absolute;left:298;top:816;width:9068;height:2" coordorigin="298,816" coordsize="9068,0" path="m298,816l9366,816e" filled="f" stroked="t" strokeweight=".72pt" strokecolor="#3B3B3B">
                <v:path arrowok="t"/>
              </v:shape>
            </v:group>
            <v:group style="position:absolute;left:298;top:806;width:2;height:1901" coordorigin="298,806" coordsize="2,1901">
              <v:shape style="position:absolute;left:298;top:806;width:2;height:1901" coordorigin="298,806" coordsize="0,1901" path="m298,2707l298,806e" filled="f" stroked="t" strokeweight=".96pt" strokecolor="#4F4F4F">
                <v:path arrowok="t"/>
              </v:shape>
            </v:group>
            <v:group style="position:absolute;left:720;top:816;width:1315;height:2" coordorigin="720,816" coordsize="1315,2">
              <v:shape style="position:absolute;left:720;top:816;width:1315;height:2" coordorigin="720,816" coordsize="1315,0" path="m720,816l2035,816e" filled="f" stroked="t" strokeweight=".24pt" strokecolor="#1F1F1F">
                <v:path arrowok="t"/>
              </v:shape>
            </v:group>
            <v:group style="position:absolute;left:2035;top:816;width:2;height:1181" coordorigin="2035,816" coordsize="2,1181">
              <v:shape style="position:absolute;left:2035;top:816;width:2;height:1181" coordorigin="2035,816" coordsize="0,1181" path="m2035,1997l2035,816e" filled="f" stroked="t" strokeweight=".96pt" strokecolor="#676767">
                <v:path arrowok="t"/>
              </v:shape>
            </v:group>
            <v:group style="position:absolute;left:1987;top:826;width:5136;height:2" coordorigin="1987,826" coordsize="5136,2">
              <v:shape style="position:absolute;left:1987;top:826;width:5136;height:2" coordorigin="1987,826" coordsize="5136,0" path="m1987,826l7123,826e" filled="f" stroked="t" strokeweight=".96pt" strokecolor="#3F3F3F">
                <v:path arrowok="t"/>
              </v:shape>
            </v:group>
            <v:group style="position:absolute;left:7066;top:835;width:2300;height:2" coordorigin="7066,835" coordsize="2300,2">
              <v:shape style="position:absolute;left:7066;top:835;width:2300;height:2" coordorigin="7066,835" coordsize="2300,0" path="m7066,835l9366,835e" filled="f" stroked="t" strokeweight=".96pt" strokecolor="#4F4F4F">
                <v:path arrowok="t"/>
              </v:shape>
            </v:group>
            <v:group style="position:absolute;left:8851;top:826;width:2;height:1469" coordorigin="8851,826" coordsize="2,1469">
              <v:shape style="position:absolute;left:8851;top:826;width:2;height:1469" coordorigin="8851,826" coordsize="0,1469" path="m8851,2294l8851,826e" filled="f" stroked="t" strokeweight=".96pt" strokecolor="#3B3B3B">
                <v:path arrowok="t"/>
              </v:shape>
            </v:group>
            <v:group style="position:absolute;left:288;top:2266;width:461;height:2" coordorigin="288,2266" coordsize="461,2">
              <v:shape style="position:absolute;left:288;top:2266;width:461;height:2" coordorigin="288,2266" coordsize="461,0" path="m288,2266l749,2266e" filled="f" stroked="t" strokeweight=".72pt" strokecolor="#383838">
                <v:path arrowok="t"/>
              </v:shape>
            </v:group>
            <v:group style="position:absolute;left:691;top:2270;width:1373;height:2" coordorigin="691,2270" coordsize="1373,2">
              <v:shape style="position:absolute;left:691;top:2270;width:1373;height:2" coordorigin="691,2270" coordsize="1373,0" path="m691,2270l2064,2270e" filled="f" stroked="t" strokeweight=".48pt" strokecolor="#0F0F0F">
                <v:path arrowok="t"/>
              </v:shape>
            </v:group>
            <v:group style="position:absolute;left:2035;top:1786;width:2;height:499" coordorigin="2035,1786" coordsize="2,499">
              <v:shape style="position:absolute;left:2035;top:1786;width:2;height:499" coordorigin="2035,1786" coordsize="0,499" path="m2035,2285l2035,1786e" filled="f" stroked="t" strokeweight=".72pt" strokecolor="#444444">
                <v:path arrowok="t"/>
              </v:shape>
            </v:group>
            <v:group style="position:absolute;left:1987;top:2273;width:5107;height:2" coordorigin="1987,2273" coordsize="5107,2">
              <v:shape style="position:absolute;left:1987;top:2273;width:5107;height:2" coordorigin="1987,2273" coordsize="5107,0" path="m1987,2273l7094,2273e" filled="f" stroked="t" strokeweight=".96pt" strokecolor="#444444">
                <v:path arrowok="t"/>
              </v:shape>
            </v:group>
            <v:group style="position:absolute;left:7066;top:2280;width:470;height:2" coordorigin="7066,2280" coordsize="470,2">
              <v:shape style="position:absolute;left:7066;top:2280;width:470;height:2" coordorigin="7066,2280" coordsize="470,0" path="m7066,2280l7536,2280e" filled="f" stroked="t" strokeweight=".48pt" strokecolor="#1C1C1C">
                <v:path arrowok="t"/>
              </v:shape>
            </v:group>
            <v:group style="position:absolute;left:7507;top:2270;width:1531;height:2" coordorigin="7507,2270" coordsize="1531,2">
              <v:shape style="position:absolute;left:7507;top:2270;width:1531;height:2" coordorigin="7507,2270" coordsize="1531,0" path="m7507,2270l9038,2270e" filled="f" stroked="t" strokeweight=".96pt" strokecolor="#232323">
                <v:path arrowok="t"/>
              </v:shape>
            </v:group>
            <v:group style="position:absolute;left:9038;top:2270;width:456;height:2" coordorigin="9038,2270" coordsize="456,2">
              <v:shape style="position:absolute;left:9038;top:2270;width:456;height:2" coordorigin="9038,2270" coordsize="456,0" path="m9038,2270l9494,2270e" filled="f" stroked="t" strokeweight=".96pt" strokecolor="#0C0C0C">
                <v:path arrowok="t"/>
              </v:shape>
            </v:group>
            <v:group style="position:absolute;left:9446;top:2285;width:2160;height:2" coordorigin="9446,2285" coordsize="2160,2">
              <v:shape style="position:absolute;left:9446;top:2285;width:2160;height:2" coordorigin="9446,2285" coordsize="2160,0" path="m9446,2285l11606,2285e" filled="f" stroked="t" strokeweight=".96pt" strokecolor="#444444">
                <v:path arrowok="t"/>
              </v:shape>
            </v:group>
            <v:group style="position:absolute;left:288;top:2506;width:1118;height:2" coordorigin="288,2506" coordsize="1118,2">
              <v:shape style="position:absolute;left:288;top:2506;width:1118;height:2" coordorigin="288,2506" coordsize="1118,0" path="m288,2506l1406,2506e" filled="f" stroked="t" strokeweight=".96pt" strokecolor="#3F3F3F">
                <v:path arrowok="t"/>
              </v:shape>
            </v:group>
            <v:group style="position:absolute;left:1310;top:2515;width:7579;height:2" coordorigin="1310,2515" coordsize="7579,2">
              <v:shape style="position:absolute;left:1310;top:2515;width:7579;height:2" coordorigin="1310,2515" coordsize="7579,0" path="m1310,2515l8890,2515e" filled="f" stroked="t" strokeweight=".96pt" strokecolor="#3F3F3F">
                <v:path arrowok="t"/>
              </v:shape>
            </v:group>
            <v:group style="position:absolute;left:8813;top:2520;width:710;height:2" coordorigin="8813,2520" coordsize="710,2">
              <v:shape style="position:absolute;left:8813;top:2520;width:710;height:2" coordorigin="8813,2520" coordsize="710,0" path="m8813,2520l9523,2520e" filled="f" stroked="t" strokeweight=".48pt" strokecolor="#131313">
                <v:path arrowok="t"/>
              </v:shape>
            </v:group>
            <v:group style="position:absolute;left:9494;top:2501;width:144;height:2" coordorigin="9494,2501" coordsize="144,2">
              <v:shape style="position:absolute;left:9494;top:2501;width:144;height:2" coordorigin="9494,2501" coordsize="144,0" path="m9494,2501l9638,2501e" filled="f" stroked="t" strokeweight=".96pt" strokecolor="#000000">
                <v:path arrowok="t"/>
              </v:shape>
            </v:group>
            <v:group style="position:absolute;left:9610;top:2520;width:413;height:2" coordorigin="9610,2520" coordsize="413,2">
              <v:shape style="position:absolute;left:9610;top:2520;width:413;height:2" coordorigin="9610,2520" coordsize="413,0" path="m9610,2520l10022,2520e" filled="f" stroked="t" strokeweight=".48pt" strokecolor="#0F0F0F">
                <v:path arrowok="t"/>
              </v:shape>
            </v:group>
            <v:group style="position:absolute;left:9994;top:2501;width:317;height:2" coordorigin="9994,2501" coordsize="317,2">
              <v:shape style="position:absolute;left:9994;top:2501;width:317;height:2" coordorigin="9994,2501" coordsize="317,0" path="m9994,2501l10310,2501e" filled="f" stroked="t" strokeweight=".96pt" strokecolor="#000000">
                <v:path arrowok="t"/>
              </v:shape>
            </v:group>
            <v:group style="position:absolute;left:10310;top:2501;width:403;height:2" coordorigin="10310,2501" coordsize="403,2">
              <v:shape style="position:absolute;left:10310;top:2501;width:403;height:2" coordorigin="10310,2501" coordsize="403,0" path="m10310,2501l10714,2501e" filled="f" stroked="t" strokeweight=".24pt" strokecolor="#A0A0A0">
                <v:path arrowok="t"/>
              </v:shape>
            </v:group>
            <v:group style="position:absolute;left:10685;top:2525;width:922;height:2" coordorigin="10685,2525" coordsize="922,2">
              <v:shape style="position:absolute;left:10685;top:2525;width:922;height:2" coordorigin="10685,2525" coordsize="922,0" path="m10685,2525l11606,2525e" filled="f" stroked="t" strokeweight=".72pt" strokecolor="#444444">
                <v:path arrowok="t"/>
              </v:shape>
            </v:group>
            <v:group style="position:absolute;left:293;top:2755;width:4910;height:2" coordorigin="293,2755" coordsize="4910,2">
              <v:shape style="position:absolute;left:293;top:2755;width:4910;height:2" coordorigin="293,2755" coordsize="4910,0" path="m293,2755l5203,2755e" filled="f" stroked="t" strokeweight=".96pt" strokecolor="#3B3B3B">
                <v:path arrowok="t"/>
              </v:shape>
            </v:group>
            <v:group style="position:absolute;left:298;top:2462;width:2;height:389" coordorigin="298,2462" coordsize="2,389">
              <v:shape style="position:absolute;left:298;top:2462;width:2;height:389" coordorigin="298,2462" coordsize="0,389" path="m298,2851l298,2462e" filled="f" stroked="t" strokeweight=".96pt" strokecolor="#383838">
                <v:path arrowok="t"/>
              </v:shape>
            </v:group>
            <v:group style="position:absolute;left:5150;top:2750;width:3691;height:2" coordorigin="5150,2750" coordsize="3691,2">
              <v:shape style="position:absolute;left:5150;top:2750;width:3691;height:2" coordorigin="5150,2750" coordsize="3691,0" path="m5150,2750l8842,2750e" filled="f" stroked="t" strokeweight=".96pt" strokecolor="#0F1313">
                <v:path arrowok="t"/>
              </v:shape>
            </v:group>
            <v:group style="position:absolute;left:8160;top:2765;width:3446;height:2" coordorigin="8160,2765" coordsize="3446,2">
              <v:shape style="position:absolute;left:8160;top:2765;width:3446;height:2" coordorigin="8160,2765" coordsize="3446,0" path="m8160,2765l11606,2765e" filled="f" stroked="t" strokeweight=".96pt" strokecolor="#444444">
                <v:path arrowok="t"/>
              </v:shape>
            </v:group>
            <v:group style="position:absolute;left:11602;top:2462;width:2;height:586" coordorigin="11602,2462" coordsize="2,586">
              <v:shape style="position:absolute;left:11602;top:2462;width:2;height:586" coordorigin="11602,2462" coordsize="0,586" path="m11602,3048l11602,2462e" filled="f" stroked="t" strokeweight=".48pt" strokecolor="#232323">
                <v:path arrowok="t"/>
              </v:shape>
            </v:group>
            <v:group style="position:absolute;left:298;top:2995;width:5611;height:2" coordorigin="298,2995" coordsize="5611,2">
              <v:shape style="position:absolute;left:298;top:2995;width:5611;height:2" coordorigin="298,2995" coordsize="5611,0" path="m298,2995l5909,2995e" filled="f" stroked="t" strokeweight=".72pt" strokecolor="#383838">
                <v:path arrowok="t"/>
              </v:shape>
            </v:group>
            <v:group style="position:absolute;left:302;top:2712;width:2;height:1258" coordorigin="302,2712" coordsize="2,1258">
              <v:shape style="position:absolute;left:302;top:2712;width:2;height:1258" coordorigin="302,2712" coordsize="0,1258" path="m302,3970l302,2712e" filled="f" stroked="t" strokeweight=".48pt" strokecolor="#0F0F0F">
                <v:path arrowok="t"/>
              </v:shape>
            </v:group>
            <v:group style="position:absolute;left:5846;top:3007;width:5760;height:2" coordorigin="5846,3007" coordsize="5760,2">
              <v:shape style="position:absolute;left:5846;top:3007;width:5760;height:2" coordorigin="5846,3007" coordsize="5760,0" path="m5846,3007l11606,3007e" filled="f" stroked="t" strokeweight=".96pt" strokecolor="#3B3B3B">
                <v:path arrowok="t"/>
              </v:shape>
            </v:group>
            <v:group style="position:absolute;left:298;top:4243;width:629;height:2" coordorigin="298,4243" coordsize="629,2">
              <v:shape style="position:absolute;left:298;top:4243;width:629;height:2" coordorigin="298,4243" coordsize="629,0" path="m298,4243l926,4243e" filled="f" stroked="t" strokeweight=".96pt" strokecolor="#3F3F3F">
                <v:path arrowok="t"/>
              </v:shape>
            </v:group>
            <v:group style="position:absolute;left:298;top:3912;width:2;height:6994" coordorigin="298,3912" coordsize="2,6994">
              <v:shape style="position:absolute;left:298;top:3912;width:2;height:6994" coordorigin="298,3912" coordsize="0,6994" path="m298,10906l298,3912e" filled="f" stroked="t" strokeweight=".72pt" strokecolor="#343434">
                <v:path arrowok="t"/>
              </v:shape>
            </v:group>
            <v:group style="position:absolute;left:869;top:4248;width:1186;height:2" coordorigin="869,4248" coordsize="1186,2">
              <v:shape style="position:absolute;left:869;top:4248;width:1186;height:2" coordorigin="869,4248" coordsize="1186,0" path="m869,4248l2054,4248e" filled="f" stroked="t" strokeweight=".48pt" strokecolor="#0C0C0C">
                <v:path arrowok="t"/>
              </v:shape>
            </v:group>
            <v:group style="position:absolute;left:1997;top:4253;width:1013;height:2" coordorigin="1997,4253" coordsize="1013,2">
              <v:shape style="position:absolute;left:1997;top:4253;width:1013;height:2" coordorigin="1997,4253" coordsize="1013,0" path="m1997,4253l3010,4253e" filled="f" stroked="t" strokeweight=".72pt" strokecolor="#444444">
                <v:path arrowok="t"/>
              </v:shape>
            </v:group>
            <v:group style="position:absolute;left:2918;top:4248;width:384;height:2" coordorigin="2918,4248" coordsize="384,2">
              <v:shape style="position:absolute;left:2918;top:4248;width:384;height:2" coordorigin="2918,4248" coordsize="384,0" path="m2918,4248l3302,4248e" filled="f" stroked="t" strokeweight="1.2pt" strokecolor="#5B5B5B">
                <v:path arrowok="t"/>
              </v:shape>
            </v:group>
            <v:group style="position:absolute;left:3518;top:3475;width:2;height:787" coordorigin="3518,3475" coordsize="2,787">
              <v:shape style="position:absolute;left:3518;top:3475;width:2;height:787" coordorigin="3518,3475" coordsize="0,787" path="m3518,4262l3518,3475e" filled="f" stroked="t" strokeweight=".48pt" strokecolor="#0F0F0F">
                <v:path arrowok="t"/>
              </v:shape>
            </v:group>
            <v:group style="position:absolute;left:6662;top:3475;width:2;height:787" coordorigin="6662,3475" coordsize="2,787">
              <v:shape style="position:absolute;left:6662;top:3475;width:2;height:787" coordorigin="6662,3475" coordsize="0,787" path="m6662,4262l6662,3475e" filled="f" stroked="t" strokeweight=".96pt" strokecolor="#3F3F3F">
                <v:path arrowok="t"/>
              </v:shape>
            </v:group>
            <v:group style="position:absolute;left:6643;top:3941;width:2198;height:2" coordorigin="6643,3941" coordsize="2198,2">
              <v:shape style="position:absolute;left:6643;top:3941;width:2198;height:2" coordorigin="6643,3941" coordsize="2198,0" path="m6643,3941l8842,3941e" filled="f" stroked="t" strokeweight=".24pt" strokecolor="#4B4B4B">
                <v:path arrowok="t"/>
              </v:shape>
            </v:group>
            <v:group style="position:absolute;left:3514;top:3936;width:3158;height:2" coordorigin="3514,3936" coordsize="3158,2">
              <v:shape style="position:absolute;left:3514;top:3936;width:3158;height:2" coordorigin="3514,3936" coordsize="3158,0" path="m3514,3936l6672,3936e" filled="f" stroked="t" strokeweight=".96pt" strokecolor="#545454">
                <v:path arrowok="t"/>
              </v:shape>
            </v:group>
            <v:group style="position:absolute;left:8842;top:3941;width:1872;height:2" coordorigin="8842,3941" coordsize="1872,2">
              <v:shape style="position:absolute;left:8842;top:3941;width:1872;height:2" coordorigin="8842,3941" coordsize="1872,0" path="m8842,3941l10714,3941e" filled="f" stroked="t" strokeweight=".24pt" strokecolor="#000000">
                <v:path arrowok="t"/>
              </v:shape>
            </v:group>
            <v:group style="position:absolute;left:10714;top:3941;width:898;height:2" coordorigin="10714,3941" coordsize="898,2">
              <v:shape style="position:absolute;left:10714;top:3941;width:898;height:2" coordorigin="10714,3941" coordsize="898,0" path="m10714,3941l11611,3941e" filled="f" stroked="t" strokeweight=".24pt" strokecolor="#484848">
                <v:path arrowok="t"/>
              </v:shape>
            </v:group>
            <v:group style="position:absolute;left:3144;top:4253;width:408;height:2" coordorigin="3144,4253" coordsize="408,2">
              <v:shape style="position:absolute;left:3144;top:4253;width:408;height:2" coordorigin="3144,4253" coordsize="408,0" path="m3144,4253l3552,4253e" filled="f" stroked="t" strokeweight=".96pt" strokecolor="#484848">
                <v:path arrowok="t"/>
              </v:shape>
            </v:group>
            <v:group style="position:absolute;left:3504;top:4234;width:1646;height:2" coordorigin="3504,4234" coordsize="1646,2">
              <v:shape style="position:absolute;left:3504;top:4234;width:1646;height:2" coordorigin="3504,4234" coordsize="1646,0" path="m3504,4234l5150,4234e" filled="f" stroked="t" strokeweight=".96pt" strokecolor="#1C1C1C">
                <v:path arrowok="t"/>
              </v:shape>
            </v:group>
            <v:group style="position:absolute;left:4978;top:4248;width:6634;height:2" coordorigin="4978,4248" coordsize="6634,2">
              <v:shape style="position:absolute;left:4978;top:4248;width:6634;height:2" coordorigin="4978,4248" coordsize="6634,0" path="m4978,4248l11611,4248e" filled="f" stroked="t" strokeweight=".96pt" strokecolor="#444444">
                <v:path arrowok="t"/>
              </v:shape>
            </v:group>
            <v:group style="position:absolute;left:11606;top:826;width:2;height:3730" coordorigin="11606,826" coordsize="2,3730">
              <v:shape style="position:absolute;left:11606;top:826;width:2;height:3730" coordorigin="11606,826" coordsize="0,3730" path="m11606,4555l11606,826e" filled="f" stroked="t" strokeweight=".48pt" strokecolor="#3F3F3F">
                <v:path arrowok="t"/>
              </v:shape>
            </v:group>
            <v:group style="position:absolute;left:298;top:4522;width:1766;height:2" coordorigin="298,4522" coordsize="1766,2">
              <v:shape style="position:absolute;left:298;top:4522;width:1766;height:2" coordorigin="298,4522" coordsize="1766,0" path="m298,4522l2064,4522e" filled="f" stroked="t" strokeweight=".96pt" strokecolor="#4B4B4B">
                <v:path arrowok="t"/>
              </v:shape>
            </v:group>
            <v:group style="position:absolute;left:302;top:4195;width:2;height:850" coordorigin="302,4195" coordsize="2,850">
              <v:shape style="position:absolute;left:302;top:4195;width:2;height:850" coordorigin="302,4195" coordsize="0,850" path="m302,5045l302,4195e" filled="f" stroked="t" strokeweight=".48pt" strokecolor="#0F0F0F">
                <v:path arrowok="t"/>
              </v:shape>
            </v:group>
            <v:group style="position:absolute;left:2035;top:4243;width:2;height:802" coordorigin="2035,4243" coordsize="2,802">
              <v:shape style="position:absolute;left:2035;top:4243;width:2;height:802" coordorigin="2035,4243" coordsize="0,802" path="m2035,5045l2035,4243e" filled="f" stroked="t" strokeweight=".96pt" strokecolor="#3B3B3B">
                <v:path arrowok="t"/>
              </v:shape>
            </v:group>
            <v:group style="position:absolute;left:2016;top:4517;width:1157;height:2" coordorigin="2016,4517" coordsize="1157,2">
              <v:shape style="position:absolute;left:2016;top:4517;width:1157;height:2" coordorigin="2016,4517" coordsize="1157,0" path="m2016,4517l3173,4517e" filled="f" stroked="t" strokeweight=".24pt" strokecolor="#0C0C0C">
                <v:path arrowok="t"/>
              </v:shape>
            </v:group>
            <v:group style="position:absolute;left:3144;top:4526;width:504;height:2" coordorigin="3144,4526" coordsize="504,2">
              <v:shape style="position:absolute;left:3144;top:4526;width:504;height:2" coordorigin="3144,4526" coordsize="504,0" path="m3144,4526l3648,4526e" filled="f" stroked="t" strokeweight=".48pt" strokecolor="#080808">
                <v:path arrowok="t"/>
              </v:shape>
            </v:group>
            <v:group style="position:absolute;left:3619;top:4517;width:648;height:2" coordorigin="3619,4517" coordsize="648,2">
              <v:shape style="position:absolute;left:3619;top:4517;width:648;height:2" coordorigin="3619,4517" coordsize="648,0" path="m3619,4517l4267,4517e" filled="f" stroked="t" strokeweight=".96pt" strokecolor="#0C0C0C">
                <v:path arrowok="t"/>
              </v:shape>
            </v:group>
            <v:group style="position:absolute;left:4267;top:4517;width:331;height:2" coordorigin="4267,4517" coordsize="331,2">
              <v:shape style="position:absolute;left:4267;top:4517;width:331;height:2" coordorigin="4267,4517" coordsize="331,0" path="m4267,4517l4598,4517e" filled="f" stroked="t" strokeweight=".24pt" strokecolor="#131313">
                <v:path arrowok="t"/>
              </v:shape>
            </v:group>
            <v:group style="position:absolute;left:4152;top:4531;width:6062;height:2" coordorigin="4152,4531" coordsize="6062,2">
              <v:shape style="position:absolute;left:4152;top:4531;width:6062;height:2" coordorigin="4152,4531" coordsize="6062,0" path="m4152,4531l10214,4531e" filled="f" stroked="t" strokeweight=".72pt" strokecolor="#444444">
                <v:path arrowok="t"/>
              </v:shape>
            </v:group>
            <v:group style="position:absolute;left:9994;top:4517;width:1618;height:2" coordorigin="9994,4517" coordsize="1618,2">
              <v:shape style="position:absolute;left:9994;top:4517;width:1618;height:2" coordorigin="9994,4517" coordsize="1618,0" path="m9994,4517l11611,4517e" filled="f" stroked="t" strokeweight=".96pt" strokecolor="#0F0F0F">
                <v:path arrowok="t"/>
              </v:shape>
            </v:group>
            <v:group style="position:absolute;left:2026;top:4766;width:2712;height:2" coordorigin="2026,4766" coordsize="2712,2">
              <v:shape style="position:absolute;left:2026;top:4766;width:2712;height:2" coordorigin="2026,4766" coordsize="2712,0" path="m2026,4766l4738,4766e" filled="f" stroked="t" strokeweight=".48pt" strokecolor="#1C1C1C">
                <v:path arrowok="t"/>
              </v:shape>
            </v:group>
            <v:group style="position:absolute;left:4709;top:4752;width:1171;height:2" coordorigin="4709,4752" coordsize="1171,2">
              <v:shape style="position:absolute;left:4709;top:4752;width:1171;height:2" coordorigin="4709,4752" coordsize="1171,0" path="m4709,4752l5880,4752e" filled="f" stroked="t" strokeweight=".24pt" strokecolor="#000000">
                <v:path arrowok="t"/>
              </v:shape>
            </v:group>
            <v:group style="position:absolute;left:5880;top:4752;width:149;height:2" coordorigin="5880,4752" coordsize="149,2">
              <v:shape style="position:absolute;left:5880;top:4752;width:149;height:2" coordorigin="5880,4752" coordsize="149,0" path="m5880,4752l6029,4752e" filled="f" stroked="t" strokeweight=".96pt" strokecolor="#0C0C0C">
                <v:path arrowok="t"/>
              </v:shape>
            </v:group>
            <v:group style="position:absolute;left:6029;top:4752;width:1066;height:2" coordorigin="6029,4752" coordsize="1066,2">
              <v:shape style="position:absolute;left:6029;top:4752;width:1066;height:2" coordorigin="6029,4752" coordsize="1066,0" path="m6029,4752l7094,4752e" filled="f" stroked="t" strokeweight=".24pt" strokecolor="#000000">
                <v:path arrowok="t"/>
              </v:shape>
            </v:group>
            <v:group style="position:absolute;left:7066;top:4766;width:470;height:2" coordorigin="7066,4766" coordsize="470,2">
              <v:shape style="position:absolute;left:7066;top:4766;width:470;height:2" coordorigin="7066,4766" coordsize="470,0" path="m7066,4766l7536,4766e" filled="f" stroked="t" strokeweight=".48pt" strokecolor="#131313">
                <v:path arrowok="t"/>
              </v:shape>
            </v:group>
            <v:group style="position:absolute;left:7445;top:4762;width:4171;height:2" coordorigin="7445,4762" coordsize="4171,2">
              <v:shape style="position:absolute;left:7445;top:4762;width:4171;height:2" coordorigin="7445,4762" coordsize="4171,0" path="m7445,4762l11616,4762e" filled="f" stroked="t" strokeweight=".96pt" strokecolor="#484848">
                <v:path arrowok="t"/>
              </v:shape>
            </v:group>
            <v:group style="position:absolute;left:11606;top:4282;width:2;height:792" coordorigin="11606,4282" coordsize="2,792">
              <v:shape style="position:absolute;left:11606;top:4282;width:2;height:792" coordorigin="11606,4282" coordsize="0,792" path="m11606,5074l11606,4282e" filled="f" stroked="t" strokeweight=".96pt" strokecolor="#575757">
                <v:path arrowok="t"/>
              </v:shape>
            </v:group>
            <v:group style="position:absolute;left:4603;top:4752;width:2;height:754" coordorigin="4603,4752" coordsize="2,754">
              <v:shape style="position:absolute;left:4603;top:4752;width:2;height:754" coordorigin="4603,4752" coordsize="0,754" path="m4603,5506l4603,4752e" filled="f" stroked="t" strokeweight=".48pt" strokecolor="#181818">
                <v:path arrowok="t"/>
              </v:shape>
            </v:group>
            <v:group style="position:absolute;left:4598;top:5251;width:7018;height:2" coordorigin="4598,5251" coordsize="7018,2">
              <v:shape style="position:absolute;left:4598;top:5251;width:7018;height:2" coordorigin="4598,5251" coordsize="7018,0" path="m4598,5251l11616,5251e" filled="f" stroked="t" strokeweight=".96pt" strokecolor="#3B3B3B">
                <v:path arrowok="t"/>
              </v:shape>
            </v:group>
            <v:group style="position:absolute;left:7517;top:4752;width:2;height:509" coordorigin="7517,4752" coordsize="2,509">
              <v:shape style="position:absolute;left:7517;top:4752;width:2;height:509" coordorigin="7517,4752" coordsize="0,509" path="m7517,5261l7517,4752e" filled="f" stroked="t" strokeweight=".96pt" strokecolor="#4F4F4F">
                <v:path arrowok="t"/>
              </v:shape>
            </v:group>
            <v:group style="position:absolute;left:307;top:4987;width:2;height:3019" coordorigin="307,4987" coordsize="2,3019">
              <v:shape style="position:absolute;left:307;top:4987;width:2;height:3019" coordorigin="307,4987" coordsize="0,3019" path="m307,8006l307,4987e" filled="f" stroked="t" strokeweight=".96pt" strokecolor="#3B3B3B">
                <v:path arrowok="t"/>
              </v:shape>
            </v:group>
            <v:group style="position:absolute;left:2040;top:4987;width:2;height:2227" coordorigin="2040,4987" coordsize="2,2227">
              <v:shape style="position:absolute;left:2040;top:4987;width:2;height:2227" coordorigin="2040,4987" coordsize="0,2227" path="m2040,7214l2040,4987e" filled="f" stroked="t" strokeweight=".48pt" strokecolor="#0C0C0C">
                <v:path arrowok="t"/>
              </v:shape>
            </v:group>
            <v:group style="position:absolute;left:11606;top:4987;width:2;height:307" coordorigin="11606,4987" coordsize="2,307">
              <v:shape style="position:absolute;left:11606;top:4987;width:2;height:307" coordorigin="11606,4987" coordsize="0,307" path="m11606,5294l11606,4987e" filled="f" stroked="t" strokeweight=".72pt" strokecolor="#383838">
                <v:path arrowok="t"/>
              </v:shape>
            </v:group>
            <v:group style="position:absolute;left:4598;top:5491;width:7018;height:2" coordorigin="4598,5491" coordsize="7018,2">
              <v:shape style="position:absolute;left:4598;top:5491;width:7018;height:2" coordorigin="4598,5491" coordsize="7018,0" path="m4598,5491l11616,5491e" filled="f" stroked="t" strokeweight=".96pt" strokecolor="#3F3F3F">
                <v:path arrowok="t"/>
              </v:shape>
            </v:group>
            <v:group style="position:absolute;left:11611;top:5218;width:2;height:298" coordorigin="11611,5218" coordsize="2,298">
              <v:shape style="position:absolute;left:11611;top:5218;width:2;height:298" coordorigin="11611,5218" coordsize="0,298" path="m11611,5515l11611,5218e" filled="f" stroked="t" strokeweight=".48pt" strokecolor="#232323">
                <v:path arrowok="t"/>
              </v:shape>
            </v:group>
            <v:group style="position:absolute;left:4608;top:5424;width:2;height:1517" coordorigin="4608,5424" coordsize="2,1517">
              <v:shape style="position:absolute;left:4608;top:5424;width:2;height:1517" coordorigin="4608,5424" coordsize="0,1517" path="m4608,6941l4608,5424e" filled="f" stroked="t" strokeweight=".96pt" strokecolor="#383838">
                <v:path arrowok="t"/>
              </v:shape>
            </v:group>
            <v:group style="position:absolute;left:4589;top:5726;width:2506;height:2" coordorigin="4589,5726" coordsize="2506,2">
              <v:shape style="position:absolute;left:4589;top:5726;width:2506;height:2" coordorigin="4589,5726" coordsize="2506,0" path="m4589,5726l7094,5726e" filled="f" stroked="t" strokeweight=".96pt" strokecolor="#282828">
                <v:path arrowok="t"/>
              </v:shape>
            </v:group>
            <v:group style="position:absolute;left:7094;top:5726;width:413;height:2" coordorigin="7094,5726" coordsize="413,2">
              <v:shape style="position:absolute;left:7094;top:5726;width:413;height:2" coordorigin="7094,5726" coordsize="413,0" path="m7094,5726l7507,5726e" filled="f" stroked="t" strokeweight=".24pt" strokecolor="#383838">
                <v:path arrowok="t"/>
              </v:shape>
            </v:group>
            <v:group style="position:absolute;left:7507;top:5729;width:4114;height:2" coordorigin="7507,5729" coordsize="4114,2">
              <v:shape style="position:absolute;left:7507;top:5729;width:4114;height:2" coordorigin="7507,5729" coordsize="4114,0" path="m7507,5729l11621,5729e" filled="f" stroked="t" strokeweight=".96pt" strokecolor="#4F4F4F">
                <v:path arrowok="t"/>
              </v:shape>
            </v:group>
            <v:group style="position:absolute;left:11616;top:845;width:2;height:5448" coordorigin="11616,845" coordsize="2,5448">
              <v:shape style="position:absolute;left:11616;top:845;width:2;height:5448" coordorigin="11616,845" coordsize="0,5448" path="m11616,6293l11616,845e" filled="f" stroked="t" strokeweight=".48pt" strokecolor="#3B3B3B">
                <v:path arrowok="t"/>
              </v:shape>
            </v:group>
            <v:group style="position:absolute;left:2035;top:5981;width:725;height:2" coordorigin="2035,5981" coordsize="725,2">
              <v:shape style="position:absolute;left:2035;top:5981;width:725;height:2" coordorigin="2035,5981" coordsize="725,0" path="m2035,5981l2760,5981e" filled="f" stroked="t" strokeweight=".72pt" strokecolor="#4B4B4B">
                <v:path arrowok="t"/>
              </v:shape>
            </v:group>
            <v:group style="position:absolute;left:2621;top:5986;width:1987;height:2" coordorigin="2621,5986" coordsize="1987,2">
              <v:shape style="position:absolute;left:2621;top:5986;width:1987;height:2" coordorigin="2621,5986" coordsize="1987,0" path="m2621,5986l4608,5986e" filled="f" stroked="t" strokeweight=".24pt" strokecolor="#545454">
                <v:path arrowok="t"/>
              </v:shape>
            </v:group>
            <v:group style="position:absolute;left:4589;top:5986;width:2918;height:2" coordorigin="4589,5986" coordsize="2918,2">
              <v:shape style="position:absolute;left:4589;top:5986;width:2918;height:2" coordorigin="4589,5986" coordsize="2918,0" path="m4589,5986l7507,5986e" filled="f" stroked="t" strokeweight=".96pt" strokecolor="#444444">
                <v:path arrowok="t"/>
              </v:shape>
            </v:group>
            <v:group style="position:absolute;left:7478;top:5976;width:2861;height:2" coordorigin="7478,5976" coordsize="2861,2">
              <v:shape style="position:absolute;left:7478;top:5976;width:2861;height:2" coordorigin="7478,5976" coordsize="2861,0" path="m7478,5976l10339,5976e" filled="f" stroked="t" strokeweight=".48pt" strokecolor="#131313">
                <v:path arrowok="t"/>
              </v:shape>
            </v:group>
            <v:group style="position:absolute;left:10282;top:5971;width:1339;height:2" coordorigin="10282,5971" coordsize="1339,2">
              <v:shape style="position:absolute;left:10282;top:5971;width:1339;height:2" coordorigin="10282,5971" coordsize="1339,0" path="m10282,5971l11621,5971e" filled="f" stroked="t" strokeweight=".72pt" strokecolor="#3B3B3B">
                <v:path arrowok="t"/>
              </v:shape>
            </v:group>
            <v:group style="position:absolute;left:720;top:6259;width:178;height:2" coordorigin="720,6259" coordsize="178,2">
              <v:shape style="position:absolute;left:720;top:6259;width:178;height:2" coordorigin="720,6259" coordsize="178,0" path="m720,6259l898,6259e" filled="f" stroked="t" strokeweight=".24pt" strokecolor="#000000">
                <v:path arrowok="t"/>
              </v:shape>
            </v:group>
            <v:group style="position:absolute;left:898;top:6259;width:480;height:2" coordorigin="898,6259" coordsize="480,2">
              <v:shape style="position:absolute;left:898;top:6259;width:480;height:2" coordorigin="898,6259" coordsize="480,0" path="m898,6259l1378,6259e" filled="f" stroked="t" strokeweight=".24pt" strokecolor="#1C1C1C">
                <v:path arrowok="t"/>
              </v:shape>
            </v:group>
            <v:group style="position:absolute;left:1378;top:6259;width:653;height:2" coordorigin="1378,6259" coordsize="653,2">
              <v:shape style="position:absolute;left:1378;top:6259;width:653;height:2" coordorigin="1378,6259" coordsize="653,0" path="m1378,6259l2030,6259e" filled="f" stroked="t" strokeweight=".24pt" strokecolor="#000000">
                <v:path arrowok="t"/>
              </v:shape>
            </v:group>
            <v:group style="position:absolute;left:2160;top:6228;width:288;height:2" coordorigin="2160,6228" coordsize="288,2">
              <v:shape style="position:absolute;left:2160;top:6228;width:288;height:2" coordorigin="2160,6228" coordsize="288,0" path="m2160,6228l2448,6228e" filled="f" stroked="t" strokeweight=".24pt" strokecolor="#A8A8A8">
                <v:path arrowok="t"/>
              </v:shape>
            </v:group>
            <v:group style="position:absolute;left:3514;top:6259;width:754;height:2" coordorigin="3514,6259" coordsize="754,2">
              <v:shape style="position:absolute;left:3514;top:6259;width:754;height:2" coordorigin="3514,6259" coordsize="754,0" path="m3514,6259l4267,6259e" filled="f" stroked="t" strokeweight=".24pt" strokecolor="#000000">
                <v:path arrowok="t"/>
              </v:shape>
            </v:group>
            <v:group style="position:absolute;left:4267;top:6259;width:341;height:2" coordorigin="4267,6259" coordsize="341,2">
              <v:shape style="position:absolute;left:4267;top:6259;width:341;height:2" coordorigin="4267,6259" coordsize="341,0" path="m4267,6259l4608,6259e" filled="f" stroked="t" strokeweight=".24pt" strokecolor="#282828">
                <v:path arrowok="t"/>
              </v:shape>
            </v:group>
            <v:group style="position:absolute;left:4896;top:6228;width:634;height:2" coordorigin="4896,6228" coordsize="634,2">
              <v:shape style="position:absolute;left:4896;top:6228;width:634;height:2" coordorigin="4896,6228" coordsize="634,0" path="m4896,6228l5530,6228e" filled="f" stroked="t" strokeweight=".24pt" strokecolor="#ACACAC">
                <v:path arrowok="t"/>
              </v:shape>
            </v:group>
            <v:group style="position:absolute;left:7094;top:6259;width:413;height:2" coordorigin="7094,6259" coordsize="413,2">
              <v:shape style="position:absolute;left:7094;top:6259;width:413;height:2" coordorigin="7094,6259" coordsize="413,0" path="m7094,6259l7507,6259e" filled="f" stroked="t" strokeweight=".24pt" strokecolor="#000000">
                <v:path arrowok="t"/>
              </v:shape>
            </v:group>
            <v:group style="position:absolute;left:7507;top:6259;width:1334;height:2" coordorigin="7507,6259" coordsize="1334,2">
              <v:shape style="position:absolute;left:7507;top:6259;width:1334;height:2" coordorigin="7507,6259" coordsize="1334,0" path="m7507,6259l8842,6259e" filled="f" stroked="t" strokeweight=".24pt" strokecolor="#1C1C1C">
                <v:path arrowok="t"/>
              </v:shape>
            </v:group>
            <v:group style="position:absolute;left:8842;top:6259;width:1872;height:2" coordorigin="8842,6259" coordsize="1872,2">
              <v:shape style="position:absolute;left:8842;top:6259;width:1872;height:2" coordorigin="8842,6259" coordsize="1872,0" path="m8842,6259l10714,6259e" filled="f" stroked="t" strokeweight=".24pt" strokecolor="#000000">
                <v:path arrowok="t"/>
              </v:shape>
            </v:group>
            <v:group style="position:absolute;left:10714;top:6259;width:898;height:2" coordorigin="10714,6259" coordsize="898,2">
              <v:shape style="position:absolute;left:10714;top:6259;width:898;height:2" coordorigin="10714,6259" coordsize="898,0" path="m10714,6259l11611,6259e" filled="f" stroked="t" strokeweight=".24pt" strokecolor="#343434">
                <v:path arrowok="t"/>
              </v:shape>
            </v:group>
            <v:group style="position:absolute;left:7522;top:6230;width:2;height:710" coordorigin="7522,6230" coordsize="2,710">
              <v:shape style="position:absolute;left:7522;top:6230;width:2;height:710" coordorigin="7522,6230" coordsize="0,710" path="m7522,6941l7522,6230e" filled="f" stroked="t" strokeweight=".48pt" strokecolor="#282828">
                <v:path arrowok="t"/>
              </v:shape>
            </v:group>
            <v:group style="position:absolute;left:11616;top:6202;width:2;height:1973" coordorigin="11616,6202" coordsize="2,1973">
              <v:shape style="position:absolute;left:11616;top:6202;width:2;height:1973" coordorigin="11616,6202" coordsize="0,1973" path="m11616,8174l11616,6202e" filled="f" stroked="t" strokeweight=".96pt" strokecolor="#545454">
                <v:path arrowok="t"/>
              </v:shape>
            </v:group>
            <v:group style="position:absolute;left:2035;top:6691;width:8304;height:2" coordorigin="2035,6691" coordsize="8304,2">
              <v:shape style="position:absolute;left:2035;top:6691;width:8304;height:2" coordorigin="2035,6691" coordsize="8304,0" path="m2035,6691l10339,6691e" filled="f" stroked="t" strokeweight=".96pt" strokecolor="#444444">
                <v:path arrowok="t"/>
              </v:shape>
            </v:group>
            <v:group style="position:absolute;left:10310;top:6696;width:1301;height:2" coordorigin="10310,6696" coordsize="1301,2">
              <v:shape style="position:absolute;left:10310;top:6696;width:1301;height:2" coordorigin="10310,6696" coordsize="1301,0" path="m10310,6696l11611,6696e" filled="f" stroked="t" strokeweight=".24pt" strokecolor="#4F4F4F">
                <v:path arrowok="t"/>
              </v:shape>
            </v:group>
            <v:group style="position:absolute;left:2035;top:6931;width:9590;height:2" coordorigin="2035,6931" coordsize="9590,2">
              <v:shape style="position:absolute;left:2035;top:6931;width:9590;height:2" coordorigin="2035,6931" coordsize="9590,0" path="m2035,6931l11626,6931e" filled="f" stroked="t" strokeweight=".96pt" strokecolor="#3F3F3F">
                <v:path arrowok="t"/>
              </v:shape>
            </v:group>
            <v:group style="position:absolute;left:298;top:7176;width:1762;height:2" coordorigin="298,7176" coordsize="1762,2">
              <v:shape style="position:absolute;left:298;top:7176;width:1762;height:2" coordorigin="298,7176" coordsize="1762,0" path="m298,7176l2059,7176e" filled="f" stroked="t" strokeweight=".48pt" strokecolor="#0F0F0F">
                <v:path arrowok="t"/>
              </v:shape>
            </v:group>
            <v:group style="position:absolute;left:1978;top:7171;width:9648;height:2" coordorigin="1978,7171" coordsize="9648,2">
              <v:shape style="position:absolute;left:1978;top:7171;width:9648;height:2" coordorigin="1978,7171" coordsize="9648,0" path="m1978,7171l11626,7171e" filled="f" stroked="t" strokeweight=".96pt" strokecolor="#3F3F3F">
                <v:path arrowok="t"/>
              </v:shape>
            </v:group>
            <v:group style="position:absolute;left:2045;top:7138;width:2;height:2069" coordorigin="2045,7138" coordsize="2,2069">
              <v:shape style="position:absolute;left:2045;top:7138;width:2;height:2069" coordorigin="2045,7138" coordsize="0,2069" path="m2045,9206l2045,7138e" filled="f" stroked="t" strokeweight=".96pt" strokecolor="#3F3F3F">
                <v:path arrowok="t"/>
              </v:shape>
            </v:group>
            <v:group style="position:absolute;left:298;top:7651;width:3614;height:2" coordorigin="298,7651" coordsize="3614,2">
              <v:shape style="position:absolute;left:298;top:7651;width:3614;height:2" coordorigin="298,7651" coordsize="3614,0" path="m298,7651l3912,7651e" filled="f" stroked="t" strokeweight=".96pt" strokecolor="#3F3F3F">
                <v:path arrowok="t"/>
              </v:shape>
            </v:group>
            <v:group style="position:absolute;left:3437;top:7632;width:3658;height:2" coordorigin="3437,7632" coordsize="3658,2">
              <v:shape style="position:absolute;left:3437;top:7632;width:3658;height:2" coordorigin="3437,7632" coordsize="3658,0" path="m3437,7632l7094,7632e" filled="f" stroked="t" strokeweight=".96pt" strokecolor="#030303">
                <v:path arrowok="t"/>
              </v:shape>
            </v:group>
            <v:group style="position:absolute;left:7066;top:7646;width:470;height:2" coordorigin="7066,7646" coordsize="470,2">
              <v:shape style="position:absolute;left:7066;top:7646;width:470;height:2" coordorigin="7066,7646" coordsize="470,0" path="m7066,7646l7536,7646e" filled="f" stroked="t" strokeweight=".48pt" strokecolor="#0C0C0C">
                <v:path arrowok="t"/>
              </v:shape>
            </v:group>
            <v:group style="position:absolute;left:7478;top:7642;width:1392;height:2" coordorigin="7478,7642" coordsize="1392,2">
              <v:shape style="position:absolute;left:7478;top:7642;width:1392;height:2" coordorigin="7478,7642" coordsize="1392,0" path="m7478,7642l8870,7642e" filled="f" stroked="t" strokeweight=".72pt" strokecolor="#232323">
                <v:path arrowok="t"/>
              </v:shape>
            </v:group>
            <v:group style="position:absolute;left:8602;top:7642;width:3024;height:2" coordorigin="8602,7642" coordsize="3024,2">
              <v:shape style="position:absolute;left:8602;top:7642;width:3024;height:2" coordorigin="8602,7642" coordsize="3024,0" path="m8602,7642l11626,7642e" filled="f" stroked="t" strokeweight=".96pt" strokecolor="#444444">
                <v:path arrowok="t"/>
              </v:shape>
            </v:group>
            <v:group style="position:absolute;left:4618;top:7642;width:2;height:254" coordorigin="4618,7642" coordsize="2,254">
              <v:shape style="position:absolute;left:4618;top:7642;width:2;height:254" coordorigin="4618,7642" coordsize="0,254" path="m4618,7896l4618,7642e" filled="f" stroked="t" strokeweight="1.2pt" strokecolor="#444444">
                <v:path arrowok="t"/>
              </v:shape>
            </v:group>
            <v:group style="position:absolute;left:4589;top:7877;width:2918;height:2" coordorigin="4589,7877" coordsize="2918,2">
              <v:shape style="position:absolute;left:4589;top:7877;width:2918;height:2" coordorigin="4589,7877" coordsize="2918,0" path="m4589,7877l7507,7877e" filled="f" stroked="t" strokeweight=".96pt" strokecolor="#0F0F0F">
                <v:path arrowok="t"/>
              </v:shape>
            </v:group>
            <v:group style="position:absolute;left:7507;top:7879;width:4118;height:2" coordorigin="7507,7879" coordsize="4118,2">
              <v:shape style="position:absolute;left:7507;top:7879;width:4118;height:2" coordorigin="7507,7879" coordsize="4118,0" path="m7507,7879l11626,7879e" filled="f" stroked="t" strokeweight=".96pt" strokecolor="#4B4B4B">
                <v:path arrowok="t"/>
              </v:shape>
            </v:group>
            <v:group style="position:absolute;left:312;top:7848;width:2;height:1358" coordorigin="312,7848" coordsize="2,1358">
              <v:shape style="position:absolute;left:312;top:7848;width:2;height:1358" coordorigin="312,7848" coordsize="0,1358" path="m312,9206l312,7848e" filled="f" stroked="t" strokeweight=".48pt" strokecolor="#181818">
                <v:path arrowok="t"/>
              </v:shape>
            </v:group>
            <v:group style="position:absolute;left:4613;top:7848;width:2;height:317" coordorigin="4613,7848" coordsize="2,317">
              <v:shape style="position:absolute;left:4613;top:7848;width:2;height:317" coordorigin="4613,7848" coordsize="0,317" path="m4613,8165l4613,7848e" filled="f" stroked="t" strokeweight=".48pt" strokecolor="#232323">
                <v:path arrowok="t"/>
              </v:shape>
            </v:group>
            <v:group style="position:absolute;left:4608;top:8131;width:2986;height:2" coordorigin="4608,8131" coordsize="2986,2">
              <v:shape style="position:absolute;left:4608;top:8131;width:2986;height:2" coordorigin="4608,8131" coordsize="2986,0" path="m4608,8131l7594,8131e" filled="f" stroked="t" strokeweight=".96pt" strokecolor="#484848">
                <v:path arrowok="t"/>
              </v:shape>
            </v:group>
            <v:group style="position:absolute;left:7478;top:8126;width:2189;height:2" coordorigin="7478,8126" coordsize="2189,2">
              <v:shape style="position:absolute;left:7478;top:8126;width:2189;height:2" coordorigin="7478,8126" coordsize="2189,0" path="m7478,8126l9667,8126e" filled="f" stroked="t" strokeweight=".48pt" strokecolor="#1F1F1F">
                <v:path arrowok="t"/>
              </v:shape>
            </v:group>
            <v:group style="position:absolute;left:9610;top:8122;width:2016;height:2" coordorigin="9610,8122" coordsize="2016,2">
              <v:shape style="position:absolute;left:9610;top:8122;width:2016;height:2" coordorigin="9610,8122" coordsize="2016,0" path="m9610,8122l11626,8122e" filled="f" stroked="t" strokeweight=".96pt" strokecolor="#444444">
                <v:path arrowok="t"/>
              </v:shape>
            </v:group>
            <v:group style="position:absolute;left:307;top:8376;width:442;height:2" coordorigin="307,8376" coordsize="442,2">
              <v:shape style="position:absolute;left:307;top:8376;width:442;height:2" coordorigin="307,8376" coordsize="442,0" path="m307,8376l749,8376e" filled="f" stroked="t" strokeweight=".48pt" strokecolor="#181818">
                <v:path arrowok="t"/>
              </v:shape>
            </v:group>
            <v:group style="position:absolute;left:691;top:8371;width:235;height:2" coordorigin="691,8371" coordsize="235,2">
              <v:shape style="position:absolute;left:691;top:8371;width:235;height:2" coordorigin="691,8371" coordsize="235,0" path="m691,8371l926,8371e" filled="f" stroked="t" strokeweight=".72pt" strokecolor="#3F3F3F">
                <v:path arrowok="t"/>
              </v:shape>
            </v:group>
            <v:group style="position:absolute;left:869;top:8376;width:538;height:2" coordorigin="869,8376" coordsize="538,2">
              <v:shape style="position:absolute;left:869;top:8376;width:538;height:2" coordorigin="869,8376" coordsize="538,0" path="m869,8376l1406,8376e" filled="f" stroked="t" strokeweight=".48pt" strokecolor="#232323">
                <v:path arrowok="t"/>
              </v:shape>
            </v:group>
            <v:group style="position:absolute;left:1349;top:8371;width:715;height:2" coordorigin="1349,8371" coordsize="715,2">
              <v:shape style="position:absolute;left:1349;top:8371;width:715;height:2" coordorigin="1349,8371" coordsize="715,0" path="m1349,8371l2064,8371e" filled="f" stroked="t" strokeweight=".72pt" strokecolor="#3F3F3F">
                <v:path arrowok="t"/>
              </v:shape>
            </v:group>
            <v:group style="position:absolute;left:1987;top:8376;width:662;height:2" coordorigin="1987,8376" coordsize="662,2">
              <v:shape style="position:absolute;left:1987;top:8376;width:662;height:2" coordorigin="1987,8376" coordsize="662,0" path="m1987,8376l2650,8376e" filled="f" stroked="t" strokeweight=".48pt" strokecolor="#232323">
                <v:path arrowok="t"/>
              </v:shape>
            </v:group>
            <v:group style="position:absolute;left:2458;top:8371;width:8371;height:2" coordorigin="2458,8371" coordsize="8371,2">
              <v:shape style="position:absolute;left:2458;top:8371;width:8371;height:2" coordorigin="2458,8371" coordsize="8371,0" path="m2458,8371l10829,8371e" filled="f" stroked="t" strokeweight=".96pt" strokecolor="#484848">
                <v:path arrowok="t"/>
              </v:shape>
            </v:group>
            <v:group style="position:absolute;left:4613;top:8107;width:2;height:274" coordorigin="4613,8107" coordsize="2,274">
              <v:shape style="position:absolute;left:4613;top:8107;width:2;height:274" coordorigin="4613,8107" coordsize="0,274" path="m4613,8381l4613,8107e" filled="f" stroked="t" strokeweight=".48pt" strokecolor="#0F0F0F">
                <v:path arrowok="t"/>
              </v:shape>
            </v:group>
            <v:group style="position:absolute;left:10714;top:8357;width:893;height:2" coordorigin="10714,8357" coordsize="893,2">
              <v:shape style="position:absolute;left:10714;top:8357;width:893;height:2" coordorigin="10714,8357" coordsize="893,0" path="m10714,8357l11606,8357e" filled="f" stroked="t" strokeweight=".96pt" strokecolor="#131313">
                <v:path arrowok="t"/>
              </v:shape>
            </v:group>
            <v:group style="position:absolute;left:11621;top:8098;width:2;height:763" coordorigin="11621,8098" coordsize="2,763">
              <v:shape style="position:absolute;left:11621;top:8098;width:2;height:763" coordorigin="11621,8098" coordsize="0,763" path="m11621,8861l11621,8098e" filled="f" stroked="t" strokeweight=".48pt" strokecolor="#282828">
                <v:path arrowok="t"/>
              </v:shape>
            </v:group>
            <v:group style="position:absolute;left:307;top:9187;width:1939;height:2" coordorigin="307,9187" coordsize="1939,2">
              <v:shape style="position:absolute;left:307;top:9187;width:1939;height:2" coordorigin="307,9187" coordsize="1939,0" path="m307,9187l2246,9187e" filled="f" stroked="t" strokeweight=".96pt" strokecolor="#484848">
                <v:path arrowok="t"/>
              </v:shape>
            </v:group>
            <v:group style="position:absolute;left:1987;top:9182;width:2750;height:2" coordorigin="1987,9182" coordsize="2750,2">
              <v:shape style="position:absolute;left:1987;top:9182;width:2750;height:2" coordorigin="1987,9182" coordsize="2750,0" path="m1987,9182l4738,9182e" filled="f" stroked="t" strokeweight=".48pt" strokecolor="#18181C">
                <v:path arrowok="t"/>
              </v:shape>
            </v:group>
            <v:group style="position:absolute;left:4680;top:9178;width:4925;height:2" coordorigin="4680,9178" coordsize="4925,2">
              <v:shape style="position:absolute;left:4680;top:9178;width:4925;height:2" coordorigin="4680,9178" coordsize="4925,0" path="m4680,9178l9605,9178e" filled="f" stroked="t" strokeweight=".96pt" strokecolor="#4B4B4B">
                <v:path arrowok="t"/>
              </v:shape>
            </v:group>
            <v:group style="position:absolute;left:9302;top:9178;width:518;height:2" coordorigin="9302,9178" coordsize="518,2">
              <v:shape style="position:absolute;left:9302;top:9178;width:518;height:2" coordorigin="9302,9178" coordsize="518,0" path="m9302,9178l9821,9178e" filled="f" stroked="t" strokeweight=".72pt" strokecolor="#383838">
                <v:path arrowok="t"/>
              </v:shape>
            </v:group>
            <v:group style="position:absolute;left:9610;top:9173;width:2026;height:2" coordorigin="9610,9173" coordsize="2026,2">
              <v:shape style="position:absolute;left:9610;top:9173;width:2026;height:2" coordorigin="9610,9173" coordsize="2026,0" path="m9610,9173l11635,9173e" filled="f" stroked="t" strokeweight=".48pt" strokecolor="#0C0C0C">
                <v:path arrowok="t"/>
              </v:shape>
            </v:group>
            <v:group style="position:absolute;left:11626;top:4282;width:2;height:4920" coordorigin="11626,4282" coordsize="2,4920">
              <v:shape style="position:absolute;left:11626;top:4282;width:2;height:4920" coordorigin="11626,4282" coordsize="0,4920" path="m11626,9202l11626,4282e" filled="f" stroked="t" strokeweight=".72pt" strokecolor="#444444">
                <v:path arrowok="t"/>
              </v:shape>
            </v:group>
            <v:group style="position:absolute;left:317;top:9130;width:2;height:6614" coordorigin="317,9130" coordsize="2,6614">
              <v:shape style="position:absolute;left:317;top:9130;width:2;height:6614" coordorigin="317,9130" coordsize="0,6614" path="m317,15744l317,9130e" filled="f" stroked="t" strokeweight=".72pt" strokecolor="#3B3B3B">
                <v:path arrowok="t"/>
              </v:shape>
            </v:group>
            <v:group style="position:absolute;left:2052;top:4243;width:2;height:9893" coordorigin="2052,4243" coordsize="2,9893">
              <v:shape style="position:absolute;left:2052;top:4243;width:2;height:9893" coordorigin="2052,4243" coordsize="0,9893" path="m2052,14136l2052,4243e" filled="f" stroked="t" strokeweight=".48pt" strokecolor="#343434">
                <v:path arrowok="t"/>
              </v:shape>
            </v:group>
            <v:group style="position:absolute;left:11626;top:9062;width:2;height:1080" coordorigin="11626,9062" coordsize="2,1080">
              <v:shape style="position:absolute;left:11626;top:9062;width:2;height:1080" coordorigin="11626,9062" coordsize="0,1080" path="m11626,10142l11626,9062e" filled="f" stroked="t" strokeweight=".96pt" strokecolor="#575757">
                <v:path arrowok="t"/>
              </v:shape>
            </v:group>
            <v:group style="position:absolute;left:307;top:10123;width:442;height:2" coordorigin="307,10123" coordsize="442,2">
              <v:shape style="position:absolute;left:307;top:10123;width:442;height:2" coordorigin="307,10123" coordsize="442,0" path="m307,10123l749,10123e" filled="f" stroked="t" strokeweight=".48pt" strokecolor="#343434">
                <v:path arrowok="t"/>
              </v:shape>
            </v:group>
            <v:group style="position:absolute;left:686;top:10118;width:5995;height:2" coordorigin="686,10118" coordsize="5995,2">
              <v:shape style="position:absolute;left:686;top:10118;width:5995;height:2" coordorigin="686,10118" coordsize="5995,0" path="m686,10118l6682,10118e" filled="f" stroked="t" strokeweight=".96pt" strokecolor="#4B4B4B">
                <v:path arrowok="t"/>
              </v:shape>
            </v:group>
            <v:group style="position:absolute;left:6653;top:10106;width:4982;height:2" coordorigin="6653,10106" coordsize="4982,2">
              <v:shape style="position:absolute;left:6653;top:10106;width:4982;height:2" coordorigin="6653,10106" coordsize="4982,0" path="m6653,10106l11635,10106e" filled="f" stroked="t" strokeweight=".96pt" strokecolor="#444444">
                <v:path arrowok="t"/>
              </v:shape>
            </v:group>
            <v:group style="position:absolute;left:307;top:10363;width:1099;height:2" coordorigin="307,10363" coordsize="1099,2">
              <v:shape style="position:absolute;left:307;top:10363;width:1099;height:2" coordorigin="307,10363" coordsize="1099,0" path="m307,10363l1406,10363e" filled="f" stroked="t" strokeweight=".48pt" strokecolor="#1F1F1F">
                <v:path arrowok="t"/>
              </v:shape>
            </v:group>
            <v:group style="position:absolute;left:1152;top:10358;width:5299;height:2" coordorigin="1152,10358" coordsize="5299,2">
              <v:shape style="position:absolute;left:1152;top:10358;width:5299;height:2" coordorigin="1152,10358" coordsize="5299,0" path="m1152,10358l6451,10358e" filled="f" stroked="t" strokeweight=".96pt" strokecolor="#484848">
                <v:path arrowok="t"/>
              </v:shape>
            </v:group>
            <v:group style="position:absolute;left:6394;top:10363;width:259;height:2" coordorigin="6394,10363" coordsize="259,2">
              <v:shape style="position:absolute;left:6394;top:10363;width:259;height:2" coordorigin="6394,10363" coordsize="259,0" path="m6394,10363l6653,10363e" filled="f" stroked="t" strokeweight=".24pt" strokecolor="#606060">
                <v:path arrowok="t"/>
              </v:shape>
            </v:group>
            <v:group style="position:absolute;left:6624;top:10354;width:912;height:2" coordorigin="6624,10354" coordsize="912,2">
              <v:shape style="position:absolute;left:6624;top:10354;width:912;height:2" coordorigin="6624,10354" coordsize="912,0" path="m6624,10354l7536,10354e" filled="f" stroked="t" strokeweight=".48pt" strokecolor="#282828">
                <v:path arrowok="t"/>
              </v:shape>
            </v:group>
            <v:group style="position:absolute;left:7450;top:10349;width:4186;height:2" coordorigin="7450,10349" coordsize="4186,2">
              <v:shape style="position:absolute;left:7450;top:10349;width:4186;height:2" coordorigin="7450,10349" coordsize="4186,0" path="m7450,10349l11635,10349e" filled="f" stroked="t" strokeweight=".96pt" strokecolor="#444444">
                <v:path arrowok="t"/>
              </v:shape>
            </v:group>
            <v:group style="position:absolute;left:11630;top:10066;width:2;height:1579" coordorigin="11630,10066" coordsize="2,1579">
              <v:shape style="position:absolute;left:11630;top:10066;width:2;height:1579" coordorigin="11630,10066" coordsize="0,1579" path="m11630,11645l11630,10066e" filled="f" stroked="t" strokeweight=".48pt" strokecolor="#343434">
                <v:path arrowok="t"/>
              </v:shape>
            </v:group>
            <v:group style="position:absolute;left:307;top:10608;width:2755;height:2" coordorigin="307,10608" coordsize="2755,2">
              <v:shape style="position:absolute;left:307;top:10608;width:2755;height:2" coordorigin="307,10608" coordsize="2755,0" path="m307,10608l3062,10608e" filled="f" stroked="t" strokeweight=".96pt" strokecolor="#444444">
                <v:path arrowok="t"/>
              </v:shape>
            </v:group>
            <v:group style="position:absolute;left:2952;top:10603;width:514;height:2" coordorigin="2952,10603" coordsize="514,2">
              <v:shape style="position:absolute;left:2952;top:10603;width:514;height:2" coordorigin="2952,10603" coordsize="514,0" path="m2952,10603l3466,10603e" filled="f" stroked="t" strokeweight=".48pt" strokecolor="#131313">
                <v:path arrowok="t"/>
              </v:shape>
            </v:group>
            <v:group style="position:absolute;left:3408;top:10598;width:4877;height:2" coordorigin="3408,10598" coordsize="4877,2">
              <v:shape style="position:absolute;left:3408;top:10598;width:4877;height:2" coordorigin="3408,10598" coordsize="4877,0" path="m3408,10598l8285,10598e" filled="f" stroked="t" strokeweight=".96pt" strokecolor="#484848">
                <v:path arrowok="t"/>
              </v:shape>
            </v:group>
            <v:group style="position:absolute;left:7507;top:10627;width:1334;height:2" coordorigin="7507,10627" coordsize="1334,2">
              <v:shape style="position:absolute;left:7507;top:10627;width:1334;height:2" coordorigin="7507,10627" coordsize="1334,0" path="m7507,10627l8842,10627e" filled="f" stroked="t" strokeweight=".24pt" strokecolor="#000000">
                <v:path arrowok="t"/>
              </v:shape>
            </v:group>
            <v:group style="position:absolute;left:8813;top:10596;width:2822;height:2" coordorigin="8813,10596" coordsize="2822,2">
              <v:shape style="position:absolute;left:8813;top:10596;width:2822;height:2" coordorigin="8813,10596" coordsize="2822,0" path="m8813,10596l11635,10596e" filled="f" stroked="t" strokeweight=".24pt" strokecolor="#181818">
                <v:path arrowok="t"/>
              </v:shape>
            </v:group>
            <v:group style="position:absolute;left:307;top:11088;width:1752;height:2" coordorigin="307,11088" coordsize="1752,2">
              <v:shape style="position:absolute;left:307;top:11088;width:1752;height:2" coordorigin="307,11088" coordsize="1752,0" path="m307,11088l2059,11088e" filled="f" stroked="t" strokeweight=".96pt" strokecolor="#4F4F4F">
                <v:path arrowok="t"/>
              </v:shape>
            </v:group>
            <v:group style="position:absolute;left:1997;top:11083;width:653;height:2" coordorigin="1997,11083" coordsize="653,2">
              <v:shape style="position:absolute;left:1997;top:11083;width:653;height:2" coordorigin="1997,11083" coordsize="653,0" path="m1997,11083l2650,11083e" filled="f" stroked="t" strokeweight=".48pt" strokecolor="#2B2B2B">
                <v:path arrowok="t"/>
              </v:shape>
            </v:group>
            <v:group style="position:absolute;left:2592;top:11083;width:418;height:2" coordorigin="2592,11083" coordsize="418,2">
              <v:shape style="position:absolute;left:2592;top:11083;width:418;height:2" coordorigin="2592,11083" coordsize="418,0" path="m2592,11083l3010,11083e" filled="f" stroked="t" strokeweight=".48pt" strokecolor="#0F0F0F">
                <v:path arrowok="t"/>
              </v:shape>
            </v:group>
            <v:group style="position:absolute;left:2952;top:11078;width:3730;height:2" coordorigin="2952,11078" coordsize="3730,2">
              <v:shape style="position:absolute;left:2952;top:11078;width:3730;height:2" coordorigin="2952,11078" coordsize="3730,0" path="m2952,11078l6682,11078e" filled="f" stroked="t" strokeweight=".96pt" strokecolor="#4B4B4B">
                <v:path arrowok="t"/>
              </v:shape>
            </v:group>
            <v:group style="position:absolute;left:6653;top:11093;width:854;height:2" coordorigin="6653,11093" coordsize="854,2">
              <v:shape style="position:absolute;left:6653;top:11093;width:854;height:2" coordorigin="6653,11093" coordsize="854,0" path="m6653,11093l7507,11093e" filled="f" stroked="t" strokeweight=".24pt" strokecolor="#9C9C9C">
                <v:path arrowok="t"/>
              </v:shape>
            </v:group>
            <v:group style="position:absolute;left:7478;top:11069;width:4157;height:2" coordorigin="7478,11069" coordsize="4157,2">
              <v:shape style="position:absolute;left:7478;top:11069;width:4157;height:2" coordorigin="7478,11069" coordsize="4157,0" path="m7478,11069l11635,11069e" filled="f" stroked="t" strokeweight=".96pt" strokecolor="#4B4B4B">
                <v:path arrowok="t"/>
              </v:shape>
            </v:group>
            <v:group style="position:absolute;left:317;top:11328;width:2371;height:2" coordorigin="317,11328" coordsize="2371,2">
              <v:shape style="position:absolute;left:317;top:11328;width:2371;height:2" coordorigin="317,11328" coordsize="2371,0" path="m317,11328l2688,11328e" filled="f" stroked="t" strokeweight=".96pt" strokecolor="#484848">
                <v:path arrowok="t"/>
              </v:shape>
            </v:group>
            <v:group style="position:absolute;left:2592;top:11323;width:2146;height:2" coordorigin="2592,11323" coordsize="2146,2">
              <v:shape style="position:absolute;left:2592;top:11323;width:2146;height:2" coordorigin="2592,11323" coordsize="2146,0" path="m2592,11323l4738,11323e" filled="f" stroked="t" strokeweight=".48pt" strokecolor="#0F0F0F">
                <v:path arrowok="t"/>
              </v:shape>
            </v:group>
            <v:group style="position:absolute;left:4680;top:11318;width:2856;height:2" coordorigin="4680,11318" coordsize="2856,2">
              <v:shape style="position:absolute;left:4680;top:11318;width:2856;height:2" coordorigin="4680,11318" coordsize="2856,0" path="m4680,11318l7536,11318e" filled="f" stroked="t" strokeweight=".96pt" strokecolor="#444444">
                <v:path arrowok="t"/>
              </v:shape>
            </v:group>
            <v:group style="position:absolute;left:7478;top:11314;width:1392;height:2" coordorigin="7478,11314" coordsize="1392,2">
              <v:shape style="position:absolute;left:7478;top:11314;width:1392;height:2" coordorigin="7478,11314" coordsize="1392,0" path="m7478,11314l8870,11314e" filled="f" stroked="t" strokeweight=".48pt" strokecolor="#282828">
                <v:path arrowok="t"/>
              </v:shape>
            </v:group>
            <v:group style="position:absolute;left:8813;top:11314;width:254;height:2" coordorigin="8813,11314" coordsize="254,2">
              <v:shape style="position:absolute;left:8813;top:11314;width:254;height:2" coordorigin="8813,11314" coordsize="254,0" path="m8813,11314l9067,11314e" filled="f" stroked="t" strokeweight=".48pt" strokecolor="#0C0C0C">
                <v:path arrowok="t"/>
              </v:shape>
            </v:group>
            <v:group style="position:absolute;left:9010;top:11309;width:2626;height:2" coordorigin="9010,11309" coordsize="2626,2">
              <v:shape style="position:absolute;left:9010;top:11309;width:2626;height:2" coordorigin="9010,11309" coordsize="2626,0" path="m9010,11309l11635,11309e" filled="f" stroked="t" strokeweight=".96pt" strokecolor="#444444">
                <v:path arrowok="t"/>
              </v:shape>
            </v:group>
            <v:group style="position:absolute;left:322;top:6365;width:2;height:9379" coordorigin="322,6365" coordsize="2,9379">
              <v:shape style="position:absolute;left:322;top:6365;width:2;height:9379" coordorigin="322,6365" coordsize="0,9379" path="m322,15744l322,6365e" filled="f" stroked="t" strokeweight=".48pt" strokecolor="#383838">
                <v:path arrowok="t"/>
              </v:shape>
            </v:group>
            <v:group style="position:absolute;left:720;top:11318;width:2;height:298" coordorigin="720,11318" coordsize="2,298">
              <v:shape style="position:absolute;left:720;top:11318;width:2;height:298" coordorigin="720,11318" coordsize="0,298" path="m720,11616l720,11318e" filled="f" stroked="t" strokeweight=".24pt" strokecolor="#484848">
                <v:path arrowok="t"/>
              </v:shape>
            </v:group>
            <v:group style="position:absolute;left:1382;top:11290;width:2;height:634" coordorigin="1382,11290" coordsize="2,634">
              <v:shape style="position:absolute;left:1382;top:11290;width:2;height:634" coordorigin="1382,11290" coordsize="0,634" path="m1382,11923l1382,11290e" filled="f" stroked="t" strokeweight=".96pt" strokecolor="#383838">
                <v:path arrowok="t"/>
              </v:shape>
            </v:group>
            <v:group style="position:absolute;left:7099;top:11309;width:2;height:1243" coordorigin="7099,11309" coordsize="2,1243">
              <v:shape style="position:absolute;left:7099;top:11309;width:2;height:1243" coordorigin="7099,11309" coordsize="0,1243" path="m7099,12552l7099,11309e" filled="f" stroked="t" strokeweight=".48pt" strokecolor="#1C1C1C">
                <v:path arrowok="t"/>
              </v:shape>
            </v:group>
            <v:group style="position:absolute;left:317;top:11846;width:2693;height:2" coordorigin="317,11846" coordsize="2693,2">
              <v:shape style="position:absolute;left:317;top:11846;width:2693;height:2" coordorigin="317,11846" coordsize="2693,0" path="m317,11846l3010,11846e" filled="f" stroked="t" strokeweight=".96pt" strokecolor="#484848">
                <v:path arrowok="t"/>
              </v:shape>
            </v:group>
            <v:group style="position:absolute;left:326;top:11587;width:2;height:4862" coordorigin="326,11587" coordsize="2,4862">
              <v:shape style="position:absolute;left:326;top:11587;width:2;height:4862" coordorigin="326,11587" coordsize="0,4862" path="m326,16450l326,11587e" filled="f" stroked="t" strokeweight=".96pt" strokecolor="#383838">
                <v:path arrowok="t"/>
              </v:shape>
            </v:group>
            <v:group style="position:absolute;left:722;top:11702;width:2;height:154" coordorigin="722,11702" coordsize="2,154">
              <v:shape style="position:absolute;left:722;top:11702;width:2;height:154" coordorigin="722,11702" coordsize="0,154" path="m722,11856l722,11702e" filled="f" stroked="t" strokeweight="1.68pt" strokecolor="#282828">
                <v:path arrowok="t"/>
              </v:shape>
            </v:group>
            <v:group style="position:absolute;left:2981;top:11822;width:192;height:2" coordorigin="2981,11822" coordsize="192,2">
              <v:shape style="position:absolute;left:2981;top:11822;width:192;height:2" coordorigin="2981,11822" coordsize="192,0" path="m2981,11822l3173,11822e" filled="f" stroked="t" strokeweight=".24pt" strokecolor="#909090">
                <v:path arrowok="t"/>
              </v:shape>
            </v:group>
            <v:group style="position:absolute;left:3173;top:11822;width:446;height:2" coordorigin="3173,11822" coordsize="446,2">
              <v:shape style="position:absolute;left:3173;top:11822;width:446;height:2" coordorigin="3173,11822" coordsize="446,0" path="m3173,11822l3619,11822e" filled="f" stroked="t" strokeweight=".96pt" strokecolor="#838383">
                <v:path arrowok="t"/>
              </v:shape>
            </v:group>
            <v:group style="position:absolute;left:3590;top:11837;width:4080;height:2" coordorigin="3590,11837" coordsize="4080,2">
              <v:shape style="position:absolute;left:3590;top:11837;width:4080;height:2" coordorigin="3590,11837" coordsize="4080,0" path="m3590,11837l7670,11837e" filled="f" stroked="t" strokeweight=".96pt" strokecolor="#444444">
                <v:path arrowok="t"/>
              </v:shape>
            </v:group>
            <v:group style="position:absolute;left:7478;top:11827;width:4157;height:2" coordorigin="7478,11827" coordsize="4157,2">
              <v:shape style="position:absolute;left:7478;top:11827;width:4157;height:2" coordorigin="7478,11827" coordsize="4157,0" path="m7478,11827l11635,11827e" filled="f" stroked="t" strokeweight=".96pt" strokecolor="#444444">
                <v:path arrowok="t"/>
              </v:shape>
            </v:group>
            <v:group style="position:absolute;left:11630;top:11587;width:2;height:4464" coordorigin="11630,11587" coordsize="2,4464">
              <v:shape style="position:absolute;left:11630;top:11587;width:2;height:4464" coordorigin="11630,11587" coordsize="0,4464" path="m11630,16051l11630,11587e" filled="f" stroked="t" strokeweight=".48pt" strokecolor="#646464">
                <v:path arrowok="t"/>
              </v:shape>
            </v:group>
            <v:group style="position:absolute;left:720;top:11813;width:2;height:509" coordorigin="720,11813" coordsize="2,509">
              <v:shape style="position:absolute;left:720;top:11813;width:2;height:509" coordorigin="720,11813" coordsize="0,509" path="m720,12322l720,11813e" filled="f" stroked="t" strokeweight=".24pt" strokecolor="#4B4B4B">
                <v:path arrowok="t"/>
              </v:shape>
            </v:group>
            <v:group style="position:absolute;left:1385;top:11784;width:2;height:566" coordorigin="1385,11784" coordsize="2,566">
              <v:shape style="position:absolute;left:1385;top:11784;width:2;height:566" coordorigin="1385,11784" coordsize="0,566" path="m1385,12350l1385,11784e" filled="f" stroked="t" strokeweight=".48pt" strokecolor="#1F1F1F">
                <v:path arrowok="t"/>
              </v:shape>
            </v:group>
            <v:group style="position:absolute;left:2602;top:13099;width:1814;height:2" coordorigin="2602,13099" coordsize="1814,2">
              <v:shape style="position:absolute;left:2602;top:13099;width:1814;height:2" coordorigin="2602,13099" coordsize="1814,0" path="m2602,13099l4416,13099e" filled="f" stroked="t" strokeweight="3.36pt" strokecolor="#3F444F">
                <v:path arrowok="t"/>
              </v:shape>
            </v:group>
            <v:group style="position:absolute;left:720;top:12322;width:2;height:1195" coordorigin="720,12322" coordsize="2,1195">
              <v:shape style="position:absolute;left:720;top:12322;width:2;height:1195" coordorigin="720,12322" coordsize="0,1195" path="m720,13517l720,12322e" filled="f" stroked="t" strokeweight=".24pt" strokecolor="#000000">
                <v:path arrowok="t"/>
              </v:shape>
            </v:group>
            <v:group style="position:absolute;left:1387;top:12293;width:2;height:1042" coordorigin="1387,12293" coordsize="2,1042">
              <v:shape style="position:absolute;left:1387;top:12293;width:2;height:1042" coordorigin="1387,12293" coordsize="0,1042" path="m1387,13334l1387,12293e" filled="f" stroked="t" strokeweight=".48pt" strokecolor="#0C0C0C">
                <v:path arrowok="t"/>
              </v:shape>
            </v:group>
            <v:group style="position:absolute;left:2057;top:12293;width:2;height:1042" coordorigin="2057,12293" coordsize="2,1042">
              <v:shape style="position:absolute;left:2057;top:12293;width:2;height:1042" coordorigin="2057,12293" coordsize="0,1042" path="m2057,13334l2057,12293e" filled="f" stroked="t" strokeweight=".48pt" strokecolor="#080808">
                <v:path arrowok="t"/>
              </v:shape>
            </v:group>
            <v:group style="position:absolute;left:7099;top:12494;width:2;height:144" coordorigin="7099,12494" coordsize="2,144">
              <v:shape style="position:absolute;left:7099;top:12494;width:2;height:144" coordorigin="7099,12494" coordsize="0,144" path="m7099,12638l7099,12494e" filled="f" stroked="t" strokeweight=".48pt" strokecolor="#2F2F2F">
                <v:path arrowok="t"/>
              </v:shape>
            </v:group>
            <v:group style="position:absolute;left:7104;top:12581;width:2;height:787" coordorigin="7104,12581" coordsize="2,787">
              <v:shape style="position:absolute;left:7104;top:12581;width:2;height:787" coordorigin="7104,12581" coordsize="0,787" path="m7104,13368l7104,12581e" filled="f" stroked="t" strokeweight=".96pt" strokecolor="#4B4B4B">
                <v:path arrowok="t"/>
              </v:shape>
            </v:group>
            <v:group style="position:absolute;left:4286;top:13056;width:2;height:163" coordorigin="4286,13056" coordsize="2,163">
              <v:shape style="position:absolute;left:4286;top:13056;width:2;height:163" coordorigin="4286,13056" coordsize="0,163" path="m4286,13219l4286,13056e" filled="f" stroked="t" strokeweight="1.68pt" strokecolor="#343F77">
                <v:path arrowok="t"/>
              </v:shape>
            </v:group>
            <v:group style="position:absolute;left:11602;top:13099;width:2;height:2582" coordorigin="11602,13099" coordsize="2,2582">
              <v:shape style="position:absolute;left:11602;top:13099;width:2;height:2582" coordorigin="11602,13099" coordsize="0,2582" path="m11602,15682l11602,13099e" filled="f" stroked="t" strokeweight=".24pt" strokecolor="#000000">
                <v:path arrowok="t"/>
              </v:shape>
            </v:group>
            <v:group style="position:absolute;left:3192;top:13186;width:2;height:149" coordorigin="3192,13186" coordsize="2,149">
              <v:shape style="position:absolute;left:3192;top:13186;width:2;height:149" coordorigin="3192,13186" coordsize="0,149" path="m3192,13334l3192,13186e" filled="f" stroked="t" strokeweight="1.68pt" strokecolor="#383854">
                <v:path arrowok="t"/>
              </v:shape>
            </v:group>
            <v:group style="position:absolute;left:1392;top:13277;width:2;height:1368" coordorigin="1392,13277" coordsize="2,1368">
              <v:shape style="position:absolute;left:1392;top:13277;width:2;height:1368" coordorigin="1392,13277" coordsize="0,1368" path="m1392,14645l1392,13277e" filled="f" stroked="t" strokeweight=".96pt" strokecolor="#3B3B3B">
                <v:path arrowok="t"/>
              </v:shape>
            </v:group>
            <v:group style="position:absolute;left:2057;top:13133;width:2;height:413" coordorigin="2057,13133" coordsize="2,413">
              <v:shape style="position:absolute;left:2057;top:13133;width:2;height:413" coordorigin="2057,13133" coordsize="0,413" path="m2057,13546l2057,13133e" filled="f" stroked="t" strokeweight=".96pt" strokecolor="#1C1C1C">
                <v:path arrowok="t"/>
              </v:shape>
            </v:group>
            <v:group style="position:absolute;left:7109;top:13277;width:2;height:269" coordorigin="7109,13277" coordsize="2,269">
              <v:shape style="position:absolute;left:7109;top:13277;width:2;height:269" coordorigin="7109,13277" coordsize="0,269" path="m7109,13546l7109,13277e" filled="f" stroked="t" strokeweight=".48pt" strokecolor="#343434">
                <v:path arrowok="t"/>
              </v:shape>
            </v:group>
            <v:group style="position:absolute;left:8429;top:14002;width:2304;height:2" coordorigin="8429,14002" coordsize="2304,2">
              <v:shape style="position:absolute;left:8429;top:14002;width:2304;height:2" coordorigin="8429,14002" coordsize="2304,0" path="m8429,14002l10733,14002e" filled="f" stroked="t" strokeweight="1.92pt" strokecolor="#4B5787">
                <v:path arrowok="t"/>
              </v:shape>
            </v:group>
            <v:group style="position:absolute;left:307;top:14002;width:418;height:2" coordorigin="307,14002" coordsize="418,2">
              <v:shape style="position:absolute;left:307;top:14002;width:418;height:2" coordorigin="307,14002" coordsize="418,0" path="m307,14002l725,14002e" filled="f" stroked="t" strokeweight=".24pt" strokecolor="#000000">
                <v:path arrowok="t"/>
              </v:shape>
            </v:group>
            <v:group style="position:absolute;left:334;top:13488;width:2;height:2962" coordorigin="334,13488" coordsize="2,2962">
              <v:shape style="position:absolute;left:334;top:13488;width:2;height:2962" coordorigin="334,13488" coordsize="0,2962" path="m334,16450l334,13488e" filled="f" stroked="t" strokeweight=".72pt" strokecolor="#2B2B2B">
                <v:path arrowok="t"/>
              </v:shape>
            </v:group>
            <v:group style="position:absolute;left:720;top:13517;width:2;height:490" coordorigin="720,13517" coordsize="2,490">
              <v:shape style="position:absolute;left:720;top:13517;width:2;height:490" coordorigin="720,13517" coordsize="0,490" path="m720,14006l720,13517e" filled="f" stroked="t" strokeweight=".24pt" strokecolor="#545454">
                <v:path arrowok="t"/>
              </v:shape>
            </v:group>
            <v:group style="position:absolute;left:720;top:14002;width:178;height:2" coordorigin="720,14002" coordsize="178,2">
              <v:shape style="position:absolute;left:720;top:14002;width:178;height:2" coordorigin="720,14002" coordsize="178,0" path="m720,14002l898,14002e" filled="f" stroked="t" strokeweight=".24pt" strokecolor="#383838">
                <v:path arrowok="t"/>
              </v:shape>
            </v:group>
            <v:group style="position:absolute;left:898;top:14002;width:490;height:2" coordorigin="898,14002" coordsize="490,2">
              <v:shape style="position:absolute;left:898;top:14002;width:490;height:2" coordorigin="898,14002" coordsize="490,0" path="m898,14002l1387,14002e" filled="f" stroked="t" strokeweight=".24pt" strokecolor="#606060">
                <v:path arrowok="t"/>
              </v:shape>
            </v:group>
            <v:group style="position:absolute;left:1368;top:14002;width:662;height:2" coordorigin="1368,14002" coordsize="662,2">
              <v:shape style="position:absolute;left:1368;top:14002;width:662;height:2" coordorigin="1368,14002" coordsize="662,0" path="m1368,14002l2030,14002e" filled="f" stroked="t" strokeweight=".24pt" strokecolor="#3B3B3B">
                <v:path arrowok="t"/>
              </v:shape>
            </v:group>
            <v:group style="position:absolute;left:2057;top:13133;width:2;height:998" coordorigin="2057,13133" coordsize="2,998">
              <v:shape style="position:absolute;left:2057;top:13133;width:2;height:998" coordorigin="2057,13133" coordsize="0,998" path="m2057,14131l2057,13133e" filled="f" stroked="t" strokeweight=".96pt" strokecolor="#3F3F3F">
                <v:path arrowok="t"/>
              </v:shape>
            </v:group>
            <v:group style="position:absolute;left:7109;top:13488;width:2;height:542" coordorigin="7109,13488" coordsize="2,542">
              <v:shape style="position:absolute;left:7109;top:13488;width:2;height:542" coordorigin="7109,13488" coordsize="0,542" path="m7109,14030l7109,13488e" filled="f" stroked="t" strokeweight=".48pt" strokecolor="#1F1F1F">
                <v:path arrowok="t"/>
              </v:shape>
            </v:group>
            <v:group style="position:absolute;left:331;top:13973;width:2;height:379" coordorigin="331,13973" coordsize="2,379">
              <v:shape style="position:absolute;left:331;top:13973;width:2;height:379" coordorigin="331,13973" coordsize="0,379" path="m331,14352l331,13973e" filled="f" stroked="t" strokeweight=".48pt" strokecolor="#000000">
                <v:path arrowok="t"/>
              </v:shape>
            </v:group>
            <v:group style="position:absolute;left:720;top:14002;width:2;height:2410" coordorigin="720,14002" coordsize="2,2410">
              <v:shape style="position:absolute;left:720;top:14002;width:2;height:2410" coordorigin="720,14002" coordsize="0,2410" path="m720,16411l720,14002e" filled="f" stroked="t" strokeweight=".24pt" strokecolor="#000000">
                <v:path arrowok="t"/>
              </v:shape>
            </v:group>
            <v:group style="position:absolute;left:2057;top:13973;width:2;height:379" coordorigin="2057,13973" coordsize="2,379">
              <v:shape style="position:absolute;left:2057;top:13973;width:2;height:379" coordorigin="2057,13973" coordsize="0,379" path="m2057,14352l2057,13973e" filled="f" stroked="t" strokeweight=".72pt" strokecolor="#676767">
                <v:path arrowok="t"/>
              </v:shape>
            </v:group>
            <v:group style="position:absolute;left:6029;top:14002;width:2;height:322" coordorigin="6029,14002" coordsize="2,322">
              <v:shape style="position:absolute;left:6029;top:14002;width:2;height:322" coordorigin="6029,14002" coordsize="0,322" path="m6029,14323l6029,14002e" filled="f" stroked="t" strokeweight=".24pt" strokecolor="#233883">
                <v:path arrowok="t"/>
              </v:shape>
            </v:group>
            <v:group style="position:absolute;left:6379;top:14006;width:2;height:346" coordorigin="6379,14006" coordsize="2,346">
              <v:shape style="position:absolute;left:6379;top:14006;width:2;height:346" coordorigin="6379,14006" coordsize="0,346" path="m6379,14352l6379,14006e" filled="f" stroked="t" strokeweight=".96pt" strokecolor="#233474">
                <v:path arrowok="t"/>
              </v:shape>
            </v:group>
            <v:group style="position:absolute;left:7114;top:13973;width:2;height:379" coordorigin="7114,13973" coordsize="2,379">
              <v:shape style="position:absolute;left:7114;top:13973;width:2;height:379" coordorigin="7114,13973" coordsize="0,379" path="m7114,14352l7114,13973e" filled="f" stroked="t" strokeweight=".72pt" strokecolor="#383838">
                <v:path arrowok="t"/>
              </v:shape>
            </v:group>
            <v:group style="position:absolute;left:2026;top:14323;width:2;height:2088" coordorigin="2026,14323" coordsize="2,2088">
              <v:shape style="position:absolute;left:2026;top:14323;width:2;height:2088" coordorigin="2026,14323" coordsize="0,2088" path="m2026,16411l2026,14323e" filled="f" stroked="t" strokeweight=".24pt" strokecolor="#000000">
                <v:path arrowok="t"/>
              </v:shape>
            </v:group>
            <v:group style="position:absolute;left:5866;top:14189;width:2;height:250" coordorigin="5866,14189" coordsize="2,250">
              <v:shape style="position:absolute;left:5866;top:14189;width:2;height:250" coordorigin="5866,14189" coordsize="0,250" path="m5866,14438l5866,14189e" filled="f" stroked="t" strokeweight="1.44pt" strokecolor="#2F449C">
                <v:path arrowok="t"/>
              </v:shape>
            </v:group>
            <v:group style="position:absolute;left:6038;top:14304;width:2;height:341" coordorigin="6038,14304" coordsize="2,341">
              <v:shape style="position:absolute;left:6038;top:14304;width:2;height:341" coordorigin="6038,14304" coordsize="0,341" path="m6038,14645l6038,14304e" filled="f" stroked="t" strokeweight=".96pt" strokecolor="#2B3F9C">
                <v:path arrowok="t"/>
              </v:shape>
            </v:group>
            <v:group style="position:absolute;left:6403;top:14160;width:2;height:605" coordorigin="6403,14160" coordsize="2,605">
              <v:shape style="position:absolute;left:6403;top:14160;width:2;height:605" coordorigin="6403,14160" coordsize="0,605" path="m6403,14765l6403,14160e" filled="f" stroked="t" strokeweight="2.16pt" strokecolor="#283887">
                <v:path arrowok="t"/>
              </v:shape>
            </v:group>
            <v:group style="position:absolute;left:6374;top:14616;width:278;height:2" coordorigin="6374,14616" coordsize="278,2">
              <v:shape style="position:absolute;left:6374;top:14616;width:278;height:2" coordorigin="6374,14616" coordsize="278,0" path="m6374,14616l6653,14616e" filled="f" stroked="t" strokeweight=".24pt" strokecolor="#1C2B70">
                <v:path arrowok="t"/>
              </v:shape>
            </v:group>
            <v:group style="position:absolute;left:6653;top:14616;width:854;height:2" coordorigin="6653,14616" coordsize="854,2">
              <v:shape style="position:absolute;left:6653;top:14616;width:854;height:2" coordorigin="6653,14616" coordsize="854,0" path="m6653,14616l7507,14616e" filled="f" stroked="t" strokeweight=".24pt" strokecolor="#444444">
                <v:path arrowok="t"/>
              </v:shape>
            </v:group>
            <v:group style="position:absolute;left:7114;top:14208;width:2;height:1502" coordorigin="7114,14208" coordsize="2,1502">
              <v:shape style="position:absolute;left:7114;top:14208;width:2;height:1502" coordorigin="7114,14208" coordsize="0,1502" path="m7114,15710l7114,14208e" filled="f" stroked="t" strokeweight=".96pt" strokecolor="#4B4B4F">
                <v:path arrowok="t"/>
              </v:shape>
            </v:group>
            <v:group style="position:absolute;left:334;top:14515;width:2;height:1229" coordorigin="334,14515" coordsize="2,1229">
              <v:shape style="position:absolute;left:334;top:14515;width:2;height:1229" coordorigin="334,14515" coordsize="0,1229" path="m334,15744l334,14515e" filled="f" stroked="t" strokeweight=".96pt" strokecolor="#444444">
                <v:path arrowok="t"/>
              </v:shape>
            </v:group>
            <v:group style="position:absolute;left:1397;top:14587;width:2;height:763" coordorigin="1397,14587" coordsize="2,763">
              <v:shape style="position:absolute;left:1397;top:14587;width:2;height:763" coordorigin="1397,14587" coordsize="0,763" path="m1397,15350l1397,14587e" filled="f" stroked="t" strokeweight=".48pt" strokecolor="#030303">
                <v:path arrowok="t"/>
              </v:shape>
            </v:group>
            <v:group style="position:absolute;left:6418;top:14587;width:2;height:398" coordorigin="6418,14587" coordsize="2,398">
              <v:shape style="position:absolute;left:6418;top:14587;width:2;height:398" coordorigin="6418,14587" coordsize="0,398" path="m6418,14986l6418,14587e" filled="f" stroked="t" strokeweight="1.68pt" strokecolor="#2F3F87">
                <v:path arrowok="t"/>
              </v:shape>
            </v:group>
            <v:group style="position:absolute;left:1397;top:15293;width:2;height:317" coordorigin="1397,15293" coordsize="2,317">
              <v:shape style="position:absolute;left:1397;top:15293;width:2;height:317" coordorigin="1397,15293" coordsize="0,317" path="m1397,15610l1397,15293e" filled="f" stroked="t" strokeweight=".48pt" strokecolor="#1F1F1F">
                <v:path arrowok="t"/>
              </v:shape>
            </v:group>
            <v:group style="position:absolute;left:1402;top:15552;width:2;height:888" coordorigin="1402,15552" coordsize="2,888">
              <v:shape style="position:absolute;left:1402;top:15552;width:2;height:888" coordorigin="1402,15552" coordsize="0,888" path="m1402,16440l1402,15552e" filled="f" stroked="t" strokeweight=".96pt" strokecolor="#484848">
                <v:path arrowok="t"/>
              </v:shape>
            </v:group>
            <v:group style="position:absolute;left:336;top:16435;width:418;height:2" coordorigin="336,16435" coordsize="418,2">
              <v:shape style="position:absolute;left:336;top:16435;width:418;height:2" coordorigin="336,16435" coordsize="418,0" path="m336,16435l754,16435e" filled="f" stroked="t" strokeweight=".48pt" strokecolor="#6B6B70">
                <v:path arrowok="t"/>
              </v:shape>
            </v:group>
            <v:group style="position:absolute;left:338;top:15653;width:2;height:787" coordorigin="338,15653" coordsize="2,787">
              <v:shape style="position:absolute;left:338;top:15653;width:2;height:787" coordorigin="338,15653" coordsize="0,787" path="m338,16440l338,15653e" filled="f" stroked="t" strokeweight=".48pt" strokecolor="#181818">
                <v:path arrowok="t"/>
              </v:shape>
            </v:group>
            <v:group style="position:absolute;left:691;top:16435;width:1368;height:2" coordorigin="691,16435" coordsize="1368,2">
              <v:shape style="position:absolute;left:691;top:16435;width:1368;height:2" coordorigin="691,16435" coordsize="1368,0" path="m691,16435l2059,16435e" filled="f" stroked="t" strokeweight=".48pt" strokecolor="#5B5B5B">
                <v:path arrowok="t"/>
              </v:shape>
            </v:group>
            <v:group style="position:absolute;left:1997;top:16435;width:653;height:2" coordorigin="1997,16435" coordsize="653,2">
              <v:shape style="position:absolute;left:1997;top:16435;width:653;height:2" coordorigin="1997,16435" coordsize="653,0" path="m1997,16435l2650,16435e" filled="f" stroked="t" strokeweight=".48pt" strokecolor="#484848">
                <v:path arrowok="t"/>
              </v:shape>
            </v:group>
            <v:group style="position:absolute;left:2592;top:16430;width:6326;height:2" coordorigin="2592,16430" coordsize="6326,2">
              <v:shape style="position:absolute;left:2592;top:16430;width:6326;height:2" coordorigin="2592,16430" coordsize="6326,0" path="m2592,16430l8918,16430e" filled="f" stroked="t" strokeweight=".72pt" strokecolor="#646464">
                <v:path arrowok="t"/>
              </v:shape>
            </v:group>
            <v:group style="position:absolute;left:4570;top:16421;width:7085;height:2" coordorigin="4570,16421" coordsize="7085,2">
              <v:shape style="position:absolute;left:4570;top:16421;width:7085;height:2" coordorigin="4570,16421" coordsize="7085,0" path="m4570,16421l11654,16421e" filled="f" stroked="t" strokeweight=".96pt" strokecolor="#606060">
                <v:path arrowok="t"/>
              </v:shape>
            </v:group>
            <v:group style="position:absolute;left:7118;top:12744;width:2;height:3686" coordorigin="7118,12744" coordsize="2,3686">
              <v:shape style="position:absolute;left:7118;top:12744;width:2;height:3686" coordorigin="7118,12744" coordsize="0,3686" path="m7118,16430l7118,12744e" filled="f" stroked="t" strokeweight=".48pt" strokecolor="#3B3B3B">
                <v:path arrowok="t"/>
              </v:shape>
            </v:group>
            <v:group style="position:absolute;left:2995;top:16411;width:8659;height:2" coordorigin="2995,16411" coordsize="8659,2">
              <v:shape style="position:absolute;left:2995;top:16411;width:8659;height:2" coordorigin="2995,16411" coordsize="8659,0" path="m2995,16411l11654,16411e" filled="f" stroked="t" strokeweight=".96pt" strokecolor="#5B5B5B">
                <v:path arrowok="t"/>
              </v:shape>
            </v:group>
            <v:group style="position:absolute;left:9038;top:16406;width:629;height:2" coordorigin="9038,16406" coordsize="629,2">
              <v:shape style="position:absolute;left:9038;top:16406;width:629;height:2" coordorigin="9038,16406" coordsize="629,0" path="m9038,16406l9667,16406e" filled="f" stroked="t" strokeweight=".48pt" strokecolor="#2F2F2F">
                <v:path arrowok="t"/>
              </v:shape>
            </v:group>
            <v:group style="position:absolute;left:9610;top:16402;width:413;height:2" coordorigin="9610,16402" coordsize="413,2">
              <v:shape style="position:absolute;left:9610;top:16402;width:413;height:2" coordorigin="9610,16402" coordsize="413,0" path="m9610,16402l10022,16402e" filled="f" stroked="t" strokeweight=".72pt" strokecolor="#3F3F3F">
                <v:path arrowok="t"/>
              </v:shape>
            </v:group>
            <v:group style="position:absolute;left:9830;top:16402;width:1805;height:2" coordorigin="9830,16402" coordsize="1805,2">
              <v:shape style="position:absolute;left:9830;top:16402;width:1805;height:2" coordorigin="9830,16402" coordsize="1805,0" path="m9830,16402l11635,16402e" filled="f" stroked="t" strokeweight=".96pt" strokecolor="#545454">
                <v:path arrowok="t"/>
              </v:shape>
            </v:group>
            <v:group style="position:absolute;left:11602;top:15682;width:2;height:734" coordorigin="11602,15682" coordsize="2,734">
              <v:shape style="position:absolute;left:11602;top:15682;width:2;height:734" coordorigin="11602,15682" coordsize="0,734" path="m11602,16416l11602,15682e" filled="f" stroked="t" strokeweight=".24pt" strokecolor="#575757">
                <v:path arrowok="t"/>
              </v:shape>
            </v:group>
            <v:group style="position:absolute;left:9366;top:130;width:94;height:1939" coordorigin="9366,130" coordsize="94,1939">
              <v:shape style="position:absolute;left:9366;top:130;width:94;height:1939" coordorigin="9366,130" coordsize="94,1939" path="m9366,130l9459,130,9459,2069,9366,2069,9366,130e" filled="t" fillcolor="#EBEBEB" stroked="f">
                <v:path arrowok="t"/>
                <v:fill/>
              </v:shape>
            </v:group>
            <v:group style="position:absolute;left:9779;top:14329;width:2;height:232" coordorigin="9779,14329" coordsize="2,232">
              <v:shape style="position:absolute;left:9779;top:14329;width:2;height:232" coordorigin="9779,14329" coordsize="0,232" path="m9779,14561l9779,14329e" filled="f" stroked="t" strokeweight="4.151pt" strokecolor="#EBEBEB">
                <v:path arrowok="t"/>
              </v:shape>
            </v:group>
            <v:group style="position:absolute;left:10198;top:14329;width:2;height:232" coordorigin="10198,14329" coordsize="2,232">
              <v:shape style="position:absolute;left:10198;top:14329;width:2;height:232" coordorigin="10198,14329" coordsize="0,232" path="m10198,14561l10198,14329e" filled="f" stroked="t" strokeweight="1.85491pt" strokecolor="#EBEBEB">
                <v:path arrowok="t"/>
              </v:shape>
            </v:group>
            <v:group style="position:absolute;left:9683;top:14568;width:265;height:166" coordorigin="9683,14568" coordsize="265,166">
              <v:shape style="position:absolute;left:9683;top:14568;width:265;height:166" coordorigin="9683,14568" coordsize="265,166" path="m9683,14568l9948,14568,9948,14734,9683,14734,9683,14568e" filled="t" fillcolor="#EBEBEB" stroked="f">
                <v:path arrowok="t"/>
                <v:fill/>
              </v:shape>
            </v:group>
            <v:group style="position:absolute;left:10715;top:14305;width:184;height:559" coordorigin="10715,14305" coordsize="184,559">
              <v:shape style="position:absolute;left:10715;top:14305;width:184;height:559" coordorigin="10715,14305" coordsize="184,559" path="m10715,14305l10898,14305,10898,14864,10715,14864,10715,14305e" filled="t" fillcolor="#EBEBEB" stroked="f">
                <v:path arrowok="t"/>
                <v:fill/>
              </v:shape>
            </v:group>
            <v:group style="position:absolute;left:9869;top:14636;width:2;height:229" coordorigin="9869,14636" coordsize="2,229">
              <v:shape style="position:absolute;left:9869;top:14636;width:2;height:229" coordorigin="9869,14636" coordsize="0,229" path="m9869,14865l9869,14636e" filled="f" stroked="t" strokeweight="3.24875pt" strokecolor="#EBEBEB">
                <v:path arrowok="t"/>
              </v:shape>
            </v:group>
            <v:group style="position:absolute;left:10290;top:14636;width:2;height:229" coordorigin="10290,14636" coordsize="2,229">
              <v:shape style="position:absolute;left:10290;top:14636;width:2;height:229" coordorigin="10290,14636" coordsize="0,229" path="m10290,14865l10290,14636e" filled="f" stroked="t" strokeweight="4.0321pt" strokecolor="#EBEBEB">
                <v:path arrowok="t"/>
              </v:shape>
            </v:group>
            <v:group style="position:absolute;left:10427;top:14636;width:2;height:229" coordorigin="10427,14636" coordsize="2,229">
              <v:shape style="position:absolute;left:10427;top:14636;width:2;height:229" coordorigin="10427,14636" coordsize="0,229" path="m10427,14865l10427,14636e" filled="f" stroked="t" strokeweight="4.300285pt" strokecolor="#EBEBEB">
                <v:path arrowok="t"/>
              </v:shape>
            </v:group>
            <v:group style="position:absolute;left:9566;top:14711;width:215;height:259" coordorigin="9566,14711" coordsize="215,259">
              <v:shape style="position:absolute;left:9566;top:14711;width:215;height:259" coordorigin="9566,14711" coordsize="215,259" path="m9566,14711l9781,14711,9781,14970,9566,14970,9566,14711e" filled="t" fillcolor="#EBEBEB" stroked="f">
                <v:path arrowok="t"/>
                <v:fill/>
              </v:shape>
            </v:group>
            <v:group style="position:absolute;left:10425;top:14711;width:2;height:259" coordorigin="10425,14711" coordsize="2,259">
              <v:shape style="position:absolute;left:10425;top:14711;width:2;height:259" coordorigin="10425,14711" coordsize="0,259" path="m10425,14970l10425,14711e" filled="f" stroked="t" strokeweight="2.757815pt" strokecolor="#EBEBEB">
                <v:path arrowok="t"/>
              </v:shape>
            </v:group>
            <v:group style="position:absolute;left:9525;top:14942;width:48;height:81" coordorigin="9525,14942" coordsize="48,81">
              <v:shape style="position:absolute;left:9525;top:14942;width:48;height:81" coordorigin="9525,14942" coordsize="48,81" path="m9549,15023l9549,14942e" filled="f" stroked="t" strokeweight="2.512pt" strokecolor="#EBEBEB">
                <v:path arrowok="t"/>
              </v:shape>
            </v:group>
            <v:group style="position:absolute;left:9132;top:15088;width:2;height:218" coordorigin="9132,15088" coordsize="2,218">
              <v:shape style="position:absolute;left:9132;top:15088;width:2;height:218" coordorigin="9132,15088" coordsize="0,218" path="m9132,15306l9132,15088e" filled="f" stroked="t" strokeweight="1.012pt" strokecolor="#EBEBEB">
                <v:path arrowok="t"/>
              </v:shape>
            </v:group>
            <v:group style="position:absolute;left:9259;top:15088;width:380;height:218" coordorigin="9259,15088" coordsize="380,218">
              <v:shape style="position:absolute;left:9259;top:15088;width:380;height:218" coordorigin="9259,15088" coordsize="380,218" path="m9259,15088l9639,15088,9639,15306,9259,15306,9259,15088e" filled="t" fillcolor="#EBEBEB" stroked="f">
                <v:path arrowok="t"/>
                <v:fill/>
              </v:shape>
            </v:group>
            <v:group style="position:absolute;left:10003;top:15008;width:145;height:188" coordorigin="10003,15008" coordsize="145,188">
              <v:shape style="position:absolute;left:10003;top:15008;width:145;height:188" coordorigin="10003,15008" coordsize="145,188" path="m10003,15008l10148,15008,10148,15197,10003,15197,10003,15008e" filled="t" fillcolor="#EBEBEB" stroked="f">
                <v:path arrowok="t"/>
                <v:fill/>
              </v:shape>
            </v:group>
            <v:group style="position:absolute;left:10461;top:14998;width:147;height:205" coordorigin="10461,14998" coordsize="147,205">
              <v:shape style="position:absolute;left:10461;top:14998;width:147;height:205" coordorigin="10461,14998" coordsize="147,205" path="m10461,14998l10608,14998,10608,15202,10461,15202,10461,14998e" filled="t" fillcolor="#EBEBEB" stroked="f">
                <v:path arrowok="t"/>
                <v:fill/>
              </v:shape>
            </v:group>
            <v:group style="position:absolute;left:10649;top:14925;width:114;height:300" coordorigin="10649,14925" coordsize="114,300">
              <v:shape style="position:absolute;left:10649;top:14925;width:114;height:300" coordorigin="10649,14925" coordsize="114,300" path="m10649,14925l10762,14925,10762,15225,10649,15225,10649,14925e" filled="t" fillcolor="#EBEBEB" stroked="f">
                <v:path arrowok="t"/>
                <v:fill/>
              </v:shape>
            </v:group>
            <v:group style="position:absolute;left:10965;top:15018;width:2;height:175" coordorigin="10965,15018" coordsize="2,175">
              <v:shape style="position:absolute;left:10965;top:15018;width:2;height:175" coordorigin="10965,15018" coordsize="0,175" path="m10965,15193l10965,15018e" filled="f" stroked="t" strokeweight="2.276200pt" strokecolor="#EBEBEB">
                <v:path arrowok="t"/>
              </v:shape>
            </v:group>
            <v:group style="position:absolute;left:9919;top:15081;width:2;height:175" coordorigin="9919,15081" coordsize="2,175">
              <v:shape style="position:absolute;left:9919;top:15081;width:2;height:175" coordorigin="9919,15081" coordsize="0,175" path="m9919,15256l9919,15081e" filled="f" stroked="t" strokeweight="3.60064pt" strokecolor="#EBEBEB">
                <v:path arrowok="t"/>
              </v:shape>
            </v:group>
            <v:group style="position:absolute;left:10108;top:14946;width:2;height:350" coordorigin="10108,14946" coordsize="2,350">
              <v:shape style="position:absolute;left:10108;top:14946;width:2;height:350" coordorigin="10108,14946" coordsize="0,350" path="m10108,15296l10108,14946e" filled="f" stroked="t" strokeweight="3.805pt" strokecolor="#EBEBEB">
                <v:path arrowok="t"/>
              </v:shape>
            </v:group>
            <v:group style="position:absolute;left:10206;top:15029;width:2;height:242" coordorigin="10206,15029" coordsize="2,242">
              <v:shape style="position:absolute;left:10206;top:15029;width:2;height:242" coordorigin="10206,15029" coordsize="0,242" path="m10206,15271l10206,15029e" filled="f" stroked="t" strokeweight="2.44pt" strokecolor="#EBEBEB">
                <v:path arrowok="t"/>
              </v:shape>
            </v:group>
            <v:group style="position:absolute;left:10853;top:15056;width:93;height:212" coordorigin="10853,15056" coordsize="93,212">
              <v:shape style="position:absolute;left:10853;top:15056;width:93;height:212" coordorigin="10853,15056" coordsize="93,212" path="m10853,15056l10946,15056,10946,15268,10853,15268,10853,15056e" filled="t" fillcolor="#EBEBEB" stroked="f">
                <v:path arrowok="t"/>
                <v:fill/>
              </v:shape>
            </v:group>
            <v:group style="position:absolute;left:9867;top:15460;width:2;height:175" coordorigin="9867,15460" coordsize="2,175">
              <v:shape style="position:absolute;left:9867;top:15460;width:2;height:175" coordorigin="9867,15460" coordsize="0,175" path="m9867,15635l9867,15460e" filled="f" stroked="t" strokeweight="1.77375pt" strokecolor="#EBEBEB">
                <v:path arrowok="t"/>
              </v:shape>
            </v:group>
            <v:group style="position:absolute;left:9512;top:15242;width:140;height:283" coordorigin="9512,15242" coordsize="140,283">
              <v:shape style="position:absolute;left:9512;top:15242;width:140;height:283" coordorigin="9512,15242" coordsize="140,283" path="m9512,15242l9652,15242,9652,15525,9512,15525,9512,15242e" filled="t" fillcolor="#EBEBEB" stroked="f">
                <v:path arrowok="t"/>
                <v:fill/>
              </v:shape>
            </v:group>
            <v:group style="position:absolute;left:9928;top:15559;width:340;height:382" coordorigin="9928,15559" coordsize="340,382">
              <v:shape style="position:absolute;left:9928;top:15559;width:340;height:382" coordorigin="9928,15559" coordsize="340,382" path="m9928,15559l10268,15559,10268,15941,9928,15941,9928,15559e" filled="t" fillcolor="#EBEBEB" stroked="f">
                <v:path arrowok="t"/>
                <v:fill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67"/>
          <w:szCs w:val="67"/>
          <w:color w:val="2A48BD"/>
          <w:spacing w:val="0"/>
          <w:w w:val="68"/>
          <w:i/>
        </w:rPr>
        <w:t>%5</w:t>
      </w:r>
      <w:r>
        <w:rPr>
          <w:rFonts w:ascii="Times New Roman" w:hAnsi="Times New Roman" w:cs="Times New Roman" w:eastAsia="Times New Roman"/>
          <w:sz w:val="67"/>
          <w:szCs w:val="67"/>
          <w:color w:val="2A48BD"/>
          <w:spacing w:val="47"/>
          <w:w w:val="68"/>
          <w:i/>
        </w:rPr>
        <w:t> </w:t>
      </w:r>
      <w:r>
        <w:rPr>
          <w:rFonts w:ascii="Arial" w:hAnsi="Arial" w:cs="Arial" w:eastAsia="Arial"/>
          <w:sz w:val="48"/>
          <w:szCs w:val="48"/>
          <w:color w:val="2A48BD"/>
          <w:spacing w:val="0"/>
          <w:w w:val="160"/>
          <w:position w:val="9"/>
        </w:rPr>
        <w:t>di</w:t>
      </w:r>
      <w:r>
        <w:rPr>
          <w:rFonts w:ascii="Arial" w:hAnsi="Arial" w:cs="Arial" w:eastAsia="Arial"/>
          <w:sz w:val="48"/>
          <w:szCs w:val="48"/>
          <w:color w:val="000000"/>
          <w:spacing w:val="0"/>
          <w:w w:val="100"/>
          <w:position w:val="0"/>
        </w:rPr>
      </w:r>
    </w:p>
    <w:p>
      <w:pPr>
        <w:spacing w:before="0" w:after="0" w:line="392" w:lineRule="exact"/>
        <w:ind w:right="-20"/>
        <w:jc w:val="left"/>
        <w:tabs>
          <w:tab w:pos="4160" w:val="left"/>
          <w:tab w:pos="5420" w:val="left"/>
        </w:tabs>
        <w:rPr>
          <w:rFonts w:ascii="Arial" w:hAnsi="Arial" w:cs="Arial" w:eastAsia="Arial"/>
          <w:sz w:val="28"/>
          <w:szCs w:val="2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  <w:position w:val="8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33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  <w:position w:val="8"/>
        </w:rPr>
        <w:t>Eri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-38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  <w:position w:val="8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  <w:position w:val="8"/>
        </w:rPr>
      </w:r>
      <w:r>
        <w:rPr>
          <w:rFonts w:ascii="Times New Roman" w:hAnsi="Times New Roman" w:cs="Times New Roman" w:eastAsia="Times New Roman"/>
          <w:sz w:val="17"/>
          <w:szCs w:val="17"/>
          <w:color w:val="939595"/>
          <w:spacing w:val="0"/>
          <w:w w:val="100"/>
          <w:position w:val="18"/>
        </w:rPr>
        <w:t>·ı..</w:t>
      </w:r>
      <w:r>
        <w:rPr>
          <w:rFonts w:ascii="Times New Roman" w:hAnsi="Times New Roman" w:cs="Times New Roman" w:eastAsia="Times New Roman"/>
          <w:sz w:val="17"/>
          <w:szCs w:val="17"/>
          <w:color w:val="939595"/>
          <w:spacing w:val="21"/>
          <w:w w:val="100"/>
          <w:position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939595"/>
          <w:spacing w:val="0"/>
          <w:w w:val="65"/>
          <w:position w:val="7"/>
        </w:rPr>
        <w:t>-</w:t>
      </w:r>
      <w:r>
        <w:rPr>
          <w:rFonts w:ascii="Times New Roman" w:hAnsi="Times New Roman" w:cs="Times New Roman" w:eastAsia="Times New Roman"/>
          <w:sz w:val="18"/>
          <w:szCs w:val="18"/>
          <w:color w:val="939595"/>
          <w:spacing w:val="0"/>
          <w:w w:val="65"/>
          <w:position w:val="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939595"/>
          <w:spacing w:val="0"/>
          <w:w w:val="65"/>
          <w:position w:val="7"/>
        </w:rPr>
        <w:t>..,_</w:t>
      </w:r>
      <w:r>
        <w:rPr>
          <w:rFonts w:ascii="Times New Roman" w:hAnsi="Times New Roman" w:cs="Times New Roman" w:eastAsia="Times New Roman"/>
          <w:sz w:val="18"/>
          <w:szCs w:val="18"/>
          <w:color w:val="939595"/>
          <w:spacing w:val="0"/>
          <w:w w:val="100"/>
          <w:position w:val="7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939595"/>
          <w:spacing w:val="0"/>
          <w:w w:val="100"/>
          <w:position w:val="7"/>
        </w:rPr>
      </w:r>
      <w:r>
        <w:rPr>
          <w:rFonts w:ascii="Arial" w:hAnsi="Arial" w:cs="Arial" w:eastAsia="Arial"/>
          <w:sz w:val="28"/>
          <w:szCs w:val="28"/>
          <w:color w:val="AAAAAA"/>
          <w:spacing w:val="0"/>
          <w:w w:val="600"/>
          <w:position w:val="-2"/>
        </w:rPr>
        <w:t>·</w:t>
      </w:r>
      <w:r>
        <w:rPr>
          <w:rFonts w:ascii="Arial" w:hAnsi="Arial" w:cs="Arial" w:eastAsia="Arial"/>
          <w:sz w:val="28"/>
          <w:szCs w:val="2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300" w:bottom="280" w:left="160" w:right="0"/>
          <w:cols w:num="2" w:equalWidth="0">
            <w:col w:w="4244" w:space="808"/>
            <w:col w:w="6708"/>
          </w:cols>
        </w:sectPr>
      </w:pPr>
      <w:rPr/>
    </w:p>
    <w:p>
      <w:pPr>
        <w:spacing w:before="1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5" w:lineRule="auto"/>
        <w:ind w:left="3918" w:right="4019"/>
        <w:jc w:val="center"/>
        <w:rPr>
          <w:rFonts w:ascii="Times New Roman" w:hAnsi="Times New Roman" w:cs="Times New Roman" w:eastAsia="Times New Roman"/>
          <w:sz w:val="21"/>
          <w:szCs w:val="21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83.452026pt;margin-top:-1.832953pt;width:64.764003pt;height:72pt;mso-position-horizontal-relative:page;mso-position-vertical-relative:paragraph;z-index:-14796" type="#_x0000_t202" filled="f" stroked="f">
            <v:textbox inset="0,0,0,0">
              <w:txbxContent>
                <w:p>
                  <w:pPr>
                    <w:spacing w:before="0" w:after="0" w:line="1440" w:lineRule="exact"/>
                    <w:ind w:right="-256"/>
                    <w:jc w:val="left"/>
                    <w:rPr>
                      <w:rFonts w:ascii="Arial" w:hAnsi="Arial" w:cs="Arial" w:eastAsia="Arial"/>
                      <w:sz w:val="144"/>
                      <w:szCs w:val="144"/>
                    </w:rPr>
                  </w:pPr>
                  <w:rPr/>
                  <w:r>
                    <w:rPr>
                      <w:rFonts w:ascii="Arial" w:hAnsi="Arial" w:cs="Arial" w:eastAsia="Arial"/>
                      <w:sz w:val="144"/>
                      <w:szCs w:val="144"/>
                      <w:color w:val="2D2D2D"/>
                      <w:spacing w:val="0"/>
                      <w:w w:val="257"/>
                      <w:position w:val="-1"/>
                    </w:rPr>
                    <w:t>•</w:t>
                  </w:r>
                  <w:r>
                    <w:rPr>
                      <w:rFonts w:ascii="Arial" w:hAnsi="Arial" w:cs="Arial" w:eastAsia="Arial"/>
                      <w:sz w:val="144"/>
                      <w:szCs w:val="144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0"/>
          <w:w w:val="100"/>
        </w:rPr>
        <w:t>İZMİR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0"/>
          <w:w w:val="100"/>
        </w:rPr>
        <w:t>BÜYÜKŞEHİR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0"/>
          <w:w w:val="101"/>
        </w:rPr>
        <w:t>BELEDİYESİ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0"/>
          <w:w w:val="10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0"/>
          <w:w w:val="100"/>
        </w:rPr>
        <w:t>İT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3"/>
          <w:w w:val="100"/>
        </w:rPr>
        <w:t>F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0"/>
          <w:w w:val="100"/>
        </w:rPr>
        <w:t>AİY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0"/>
          <w:w w:val="102"/>
        </w:rPr>
        <w:t>DAİRE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-10"/>
          <w:w w:val="103"/>
        </w:rPr>
        <w:t>S</w:t>
      </w:r>
      <w:r>
        <w:rPr>
          <w:rFonts w:ascii="Arial" w:hAnsi="Arial" w:cs="Arial" w:eastAsia="Arial"/>
          <w:sz w:val="21"/>
          <w:szCs w:val="21"/>
          <w:color w:val="2D2D2D"/>
          <w:spacing w:val="4"/>
          <w:w w:val="227"/>
        </w:rPr>
        <w:t>İ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0"/>
          <w:w w:val="102"/>
        </w:rPr>
        <w:t>BAŞKANLIGI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4" w:after="0" w:line="240" w:lineRule="auto"/>
        <w:ind w:left="856" w:right="9941"/>
        <w:jc w:val="center"/>
        <w:rPr>
          <w:rFonts w:ascii="Arial" w:hAnsi="Arial" w:cs="Arial" w:eastAsia="Arial"/>
          <w:sz w:val="15"/>
          <w:szCs w:val="15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5.341148pt;margin-top:-39.142933pt;width:11.006346pt;height:49pt;mso-position-horizontal-relative:page;mso-position-vertical-relative:paragraph;z-index:-14795" type="#_x0000_t202" filled="f" stroked="f">
            <v:textbox inset="0,0,0,0">
              <w:txbxContent>
                <w:p>
                  <w:pPr>
                    <w:spacing w:before="0" w:after="0" w:line="980" w:lineRule="exact"/>
                    <w:ind w:right="-187"/>
                    <w:jc w:val="left"/>
                    <w:rPr>
                      <w:rFonts w:ascii="Arial" w:hAnsi="Arial" w:cs="Arial" w:eastAsia="Arial"/>
                      <w:sz w:val="98"/>
                      <w:szCs w:val="98"/>
                    </w:rPr>
                  </w:pPr>
                  <w:rPr/>
                  <w:r>
                    <w:rPr>
                      <w:rFonts w:ascii="Arial" w:hAnsi="Arial" w:cs="Arial" w:eastAsia="Arial"/>
                      <w:sz w:val="98"/>
                      <w:szCs w:val="98"/>
                      <w:color w:val="2D2D2D"/>
                      <w:spacing w:val="-415"/>
                      <w:w w:val="152"/>
                      <w:b/>
                      <w:bCs/>
                      <w:i/>
                      <w:position w:val="-1"/>
                    </w:rPr>
                    <w:t>l</w:t>
                  </w:r>
                  <w:r>
                    <w:rPr>
                      <w:rFonts w:ascii="Arial" w:hAnsi="Arial" w:cs="Arial" w:eastAsia="Arial"/>
                      <w:sz w:val="98"/>
                      <w:szCs w:val="98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5"/>
          <w:szCs w:val="15"/>
          <w:color w:val="2D2D2D"/>
          <w:spacing w:val="0"/>
          <w:w w:val="113"/>
        </w:rPr>
        <w:t>IZMIR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</w:rPr>
      </w:r>
    </w:p>
    <w:p>
      <w:pPr>
        <w:spacing w:before="6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300" w:lineRule="atLeast"/>
        <w:ind w:left="633" w:right="9702"/>
        <w:jc w:val="center"/>
        <w:rPr>
          <w:rFonts w:ascii="Arial" w:hAnsi="Arial" w:cs="Arial" w:eastAsia="Arial"/>
          <w:sz w:val="15"/>
          <w:szCs w:val="15"/>
        </w:rPr>
      </w:pPr>
      <w:rPr/>
      <w:r>
        <w:rPr>
          <w:rFonts w:ascii="Arial" w:hAnsi="Arial" w:cs="Arial" w:eastAsia="Arial"/>
          <w:sz w:val="15"/>
          <w:szCs w:val="15"/>
          <w:color w:val="2D2D2D"/>
          <w:spacing w:val="0"/>
          <w:w w:val="105"/>
        </w:rPr>
        <w:t>BELEDIYESI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</w:rPr>
      </w:r>
    </w:p>
    <w:p>
      <w:pPr>
        <w:jc w:val="center"/>
        <w:spacing w:after="0"/>
        <w:sectPr>
          <w:pgSz w:w="11920" w:h="16840"/>
          <w:pgMar w:top="620" w:bottom="280" w:left="240" w:right="320"/>
        </w:sectPr>
      </w:pPr>
      <w:rPr/>
    </w:p>
    <w:p>
      <w:pPr>
        <w:spacing w:before="0" w:after="0" w:line="151" w:lineRule="atLeast"/>
        <w:ind w:left="617" w:right="-67"/>
        <w:jc w:val="left"/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8"/>
          <w:szCs w:val="18"/>
          <w:color w:val="2D2D2D"/>
          <w:spacing w:val="0"/>
          <w:w w:val="84"/>
          <w:b/>
          <w:bCs/>
        </w:rPr>
        <w:t>BÜYÜKŞEHIR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58" w:lineRule="atLeast"/>
        <w:ind w:left="-36" w:right="3548"/>
        <w:jc w:val="center"/>
        <w:rPr>
          <w:rFonts w:ascii="Times New Roman" w:hAnsi="Times New Roman" w:cs="Times New Roman" w:eastAsia="Times New Roman"/>
          <w:sz w:val="21"/>
          <w:szCs w:val="21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0"/>
          <w:w w:val="100"/>
        </w:rPr>
        <w:t>Müdahale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0"/>
          <w:w w:val="100"/>
        </w:rPr>
        <w:t>Şub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0"/>
          <w:w w:val="103"/>
        </w:rPr>
        <w:t>Müdürlüğü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11" w:after="0" w:line="240" w:lineRule="auto"/>
        <w:ind w:left="1323" w:right="4811"/>
        <w:jc w:val="center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5"/>
          <w:w w:val="100"/>
        </w:rPr>
        <w:t>Y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0"/>
          <w:w w:val="100"/>
        </w:rPr>
        <w:t>ANGl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0"/>
          <w:w w:val="101"/>
        </w:rPr>
        <w:t>RAPORU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jc w:val="center"/>
        <w:spacing w:after="0"/>
        <w:sectPr>
          <w:type w:val="continuous"/>
          <w:pgSz w:w="11920" w:h="16840"/>
          <w:pgMar w:top="300" w:bottom="280" w:left="240" w:right="320"/>
          <w:cols w:num="2" w:equalWidth="0">
            <w:col w:w="1628" w:space="1707"/>
            <w:col w:w="8025"/>
          </w:cols>
        </w:sectPr>
      </w:pPr>
      <w:rPr/>
    </w:p>
    <w:p>
      <w:pPr>
        <w:spacing w:before="8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jc w:val="left"/>
        <w:spacing w:after="0"/>
        <w:sectPr>
          <w:type w:val="continuous"/>
          <w:pgSz w:w="11920" w:h="16840"/>
          <w:pgMar w:top="300" w:bottom="280" w:left="240" w:right="320"/>
        </w:sectPr>
      </w:pPr>
      <w:rPr/>
    </w:p>
    <w:p>
      <w:pPr>
        <w:spacing w:before="35" w:after="0" w:line="240" w:lineRule="auto"/>
        <w:ind w:left="110" w:right="-20"/>
        <w:jc w:val="left"/>
        <w:tabs>
          <w:tab w:pos="1460" w:val="left"/>
          <w:tab w:pos="30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Ola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07.05.2017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Bildirim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Sıra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6"/>
        </w:rPr>
        <w:t>35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5" w:after="0" w:line="240" w:lineRule="auto"/>
        <w:ind w:left="120" w:right="-68"/>
        <w:jc w:val="left"/>
        <w:tabs>
          <w:tab w:pos="1480" w:val="left"/>
          <w:tab w:pos="3020" w:val="left"/>
          <w:tab w:pos="43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Kayıt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07.05.2017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Kayıt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505960"/>
          <w:spacing w:val="0"/>
          <w:w w:val="118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05960"/>
          <w:spacing w:val="-12"/>
          <w:w w:val="11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8"/>
        </w:rPr>
        <w:t>2856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4" w:after="0" w:line="214" w:lineRule="exact"/>
        <w:ind w:left="12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-1"/>
        </w:rPr>
        <w:t>Bildirile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1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Adre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960"/>
          <w:spacing w:val="0"/>
          <w:w w:val="124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05960"/>
          <w:spacing w:val="-12"/>
          <w:w w:val="124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24"/>
          <w:position w:val="-1"/>
        </w:rPr>
        <w:t>Karaba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29"/>
          <w:w w:val="124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lar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3947/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6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soka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4"/>
          <w:position w:val="-1"/>
        </w:rPr>
        <w:t>üzeri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45" w:after="0" w:line="240" w:lineRule="auto"/>
        <w:ind w:right="-20"/>
        <w:jc w:val="left"/>
        <w:tabs>
          <w:tab w:pos="20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20:33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trel: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18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2D2D2D"/>
          <w:spacing w:val="0"/>
          <w:w w:val="72"/>
        </w:rPr>
        <w:t>O</w:t>
      </w:r>
      <w:r>
        <w:rPr>
          <w:rFonts w:ascii="Arial" w:hAnsi="Arial" w:cs="Arial" w:eastAsia="Arial"/>
          <w:sz w:val="18"/>
          <w:szCs w:val="18"/>
          <w:color w:val="2D2D2D"/>
          <w:spacing w:val="13"/>
          <w:w w:val="7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232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293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88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5"/>
        </w:rPr>
        <w:t>00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5" w:after="0" w:line="240" w:lineRule="auto"/>
        <w:ind w:left="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Ala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Merkez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3"/>
        </w:rPr>
        <w:t>Santral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300" w:bottom="280" w:left="240" w:right="320"/>
          <w:cols w:num="2" w:equalWidth="0">
            <w:col w:w="4870" w:space="506"/>
            <w:col w:w="5984"/>
          </w:cols>
        </w:sectPr>
      </w:pPr>
      <w:rPr/>
    </w:p>
    <w:p>
      <w:pPr>
        <w:spacing w:before="6" w:after="0" w:line="244" w:lineRule="exact"/>
        <w:ind w:left="110" w:right="-53" w:firstLine="9"/>
        <w:jc w:val="left"/>
        <w:tabs>
          <w:tab w:pos="1480" w:val="left"/>
          <w:tab w:pos="3480" w:val="left"/>
          <w:tab w:pos="42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Dogn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4"/>
        </w:rPr>
        <w:t>Karabaglar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4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21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Yurdogl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mahallesi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3977/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6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soka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üzeri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93"/>
        </w:rPr>
        <w:t>[Yangı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93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2"/>
          <w:w w:val="9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Ot_yangını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Sınıfı: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24"/>
        </w:rPr>
        <w:t>ise: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Yapını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4"/>
        </w:rPr>
        <w:t>Şekli: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6" w:after="0" w:line="260" w:lineRule="exact"/>
        <w:jc w:val="left"/>
        <w:rPr>
          <w:sz w:val="26"/>
          <w:szCs w:val="26"/>
        </w:rPr>
      </w:pPr>
      <w:rPr/>
      <w:r>
        <w:rPr/>
        <w:br w:type="column"/>
      </w:r>
      <w:r>
        <w:rPr>
          <w:sz w:val="26"/>
          <w:szCs w:val="26"/>
        </w:rPr>
      </w:r>
    </w:p>
    <w:p>
      <w:pPr>
        <w:spacing w:before="0" w:after="0" w:line="240" w:lineRule="auto"/>
        <w:ind w:left="81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7"/>
        </w:rPr>
        <w:t>Sebebi: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9"/>
          <w:w w:val="10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7"/>
        </w:rPr>
        <w:t>Sigara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81" w:after="0" w:line="97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0"/>
        </w:rPr>
        <w:t>Kullanım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1"/>
          <w:w w:val="100"/>
          <w:position w:val="-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0"/>
        </w:rPr>
        <w:t>Şekli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1"/>
          <w:w w:val="100"/>
          <w:position w:val="-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960"/>
          <w:spacing w:val="0"/>
          <w:w w:val="113"/>
          <w:position w:val="-1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300" w:bottom="280" w:left="240" w:right="320"/>
          <w:cols w:num="2" w:equalWidth="0">
            <w:col w:w="5785" w:space="788"/>
            <w:col w:w="4787"/>
          </w:cols>
        </w:sectPr>
      </w:pPr>
      <w:rPr/>
    </w:p>
    <w:p>
      <w:pPr>
        <w:spacing w:before="91" w:after="0" w:line="64" w:lineRule="atLeast"/>
        <w:ind w:right="-20"/>
        <w:jc w:val="right"/>
        <w:tabs>
          <w:tab w:pos="800" w:val="left"/>
          <w:tab w:pos="1380" w:val="left"/>
        </w:tabs>
        <w:rPr>
          <w:rFonts w:ascii="Arial" w:hAnsi="Arial" w:cs="Arial" w:eastAsia="Arial"/>
          <w:sz w:val="48"/>
          <w:szCs w:val="48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</w:rPr>
        <w:t>Diğer</w:t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</w:rPr>
      </w:r>
      <w:r>
        <w:rPr>
          <w:rFonts w:ascii="Arial" w:hAnsi="Arial" w:cs="Arial" w:eastAsia="Arial"/>
          <w:sz w:val="48"/>
          <w:szCs w:val="48"/>
          <w:color w:val="424242"/>
          <w:w w:val="55"/>
          <w:position w:val="2"/>
        </w:rPr>
        <w:t>ı</w:t>
      </w:r>
      <w:r>
        <w:rPr>
          <w:rFonts w:ascii="Arial" w:hAnsi="Arial" w:cs="Arial" w:eastAsia="Arial"/>
          <w:sz w:val="48"/>
          <w:szCs w:val="48"/>
          <w:color w:val="424242"/>
          <w:w w:val="100"/>
          <w:position w:val="2"/>
        </w:rPr>
        <w:tab/>
      </w:r>
      <w:r>
        <w:rPr>
          <w:rFonts w:ascii="Arial" w:hAnsi="Arial" w:cs="Arial" w:eastAsia="Arial"/>
          <w:sz w:val="48"/>
          <w:szCs w:val="48"/>
          <w:color w:val="424242"/>
          <w:w w:val="100"/>
          <w:position w:val="2"/>
        </w:rPr>
      </w:r>
      <w:r>
        <w:rPr>
          <w:rFonts w:ascii="Arial" w:hAnsi="Arial" w:cs="Arial" w:eastAsia="Arial"/>
          <w:sz w:val="48"/>
          <w:szCs w:val="48"/>
          <w:color w:val="2D2D2D"/>
          <w:spacing w:val="0"/>
          <w:w w:val="66"/>
          <w:position w:val="2"/>
        </w:rPr>
        <w:t>ı</w:t>
      </w:r>
      <w:r>
        <w:rPr>
          <w:rFonts w:ascii="Arial" w:hAnsi="Arial" w:cs="Arial" w:eastAsia="Arial"/>
          <w:sz w:val="48"/>
          <w:szCs w:val="48"/>
          <w:color w:val="000000"/>
          <w:spacing w:val="0"/>
          <w:w w:val="100"/>
          <w:position w:val="0"/>
        </w:rPr>
      </w:r>
    </w:p>
    <w:p>
      <w:pPr>
        <w:spacing w:before="0" w:after="0" w:line="27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Arial" w:hAnsi="Arial" w:cs="Arial" w:eastAsia="Arial"/>
          <w:sz w:val="77"/>
          <w:szCs w:val="77"/>
          <w:color w:val="2D2D2D"/>
          <w:spacing w:val="-1"/>
          <w:w w:val="30"/>
          <w:position w:val="-54"/>
        </w:rPr>
        <w:t>'</w:t>
      </w:r>
      <w:r>
        <w:rPr>
          <w:rFonts w:ascii="Arial" w:hAnsi="Arial" w:cs="Arial" w:eastAsia="Arial"/>
          <w:sz w:val="77"/>
          <w:szCs w:val="77"/>
          <w:color w:val="BDBDBD"/>
          <w:spacing w:val="0"/>
          <w:w w:val="90"/>
          <w:position w:val="-54"/>
        </w:rPr>
        <w:t>--</w:t>
      </w:r>
      <w:r>
        <w:rPr>
          <w:rFonts w:ascii="Arial" w:hAnsi="Arial" w:cs="Arial" w:eastAsia="Arial"/>
          <w:sz w:val="77"/>
          <w:szCs w:val="77"/>
          <w:color w:val="BDBDBD"/>
          <w:spacing w:val="-71"/>
          <w:w w:val="90"/>
          <w:position w:val="-54"/>
        </w:rPr>
        <w:t>-</w:t>
      </w:r>
      <w:r>
        <w:rPr>
          <w:rFonts w:ascii="Arial" w:hAnsi="Arial" w:cs="Arial" w:eastAsia="Arial"/>
          <w:sz w:val="77"/>
          <w:szCs w:val="77"/>
          <w:color w:val="2D2D2D"/>
          <w:spacing w:val="0"/>
          <w:w w:val="20"/>
          <w:position w:val="-54"/>
        </w:rPr>
        <w:t>l</w:t>
      </w:r>
      <w:r>
        <w:rPr>
          <w:rFonts w:ascii="Arial" w:hAnsi="Arial" w:cs="Arial" w:eastAsia="Arial"/>
          <w:sz w:val="77"/>
          <w:szCs w:val="77"/>
          <w:color w:val="2D2D2D"/>
          <w:spacing w:val="-156"/>
          <w:w w:val="19"/>
          <w:position w:val="-54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2"/>
          <w:position w:val="-52"/>
        </w:rPr>
        <w:t>angını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2"/>
          <w:w w:val="100"/>
          <w:position w:val="-5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52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7"/>
          <w:w w:val="100"/>
          <w:position w:val="-5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52"/>
        </w:rPr>
        <w:t>Altına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7"/>
          <w:w w:val="100"/>
          <w:position w:val="-5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52"/>
        </w:rPr>
        <w:t>Alma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6"/>
          <w:w w:val="100"/>
          <w:position w:val="-5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52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8"/>
          <w:w w:val="100"/>
          <w:position w:val="-5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960"/>
          <w:spacing w:val="0"/>
          <w:w w:val="136"/>
          <w:position w:val="-52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300" w:bottom="280" w:left="240" w:right="320"/>
          <w:cols w:num="2" w:equalWidth="0">
            <w:col w:w="4978" w:space="886"/>
            <w:col w:w="5496"/>
          </w:cols>
        </w:sectPr>
      </w:pPr>
      <w:rPr/>
    </w:p>
    <w:p>
      <w:pPr>
        <w:spacing w:before="0" w:after="0" w:line="422" w:lineRule="atLeast"/>
        <w:ind w:left="3491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Betonanne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Kagi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Ahşap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3"/>
        </w:rPr>
        <w:t>Çelik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395" w:lineRule="exact"/>
        <w:ind w:left="5348" w:right="5823"/>
        <w:jc w:val="center"/>
        <w:rPr>
          <w:rFonts w:ascii="Arial" w:hAnsi="Arial" w:cs="Arial" w:eastAsia="Arial"/>
          <w:sz w:val="35"/>
          <w:szCs w:val="35"/>
        </w:rPr>
      </w:pPr>
      <w:rPr/>
      <w:r>
        <w:rPr>
          <w:rFonts w:ascii="Arial" w:hAnsi="Arial" w:cs="Arial" w:eastAsia="Arial"/>
          <w:sz w:val="35"/>
          <w:szCs w:val="35"/>
          <w:color w:val="9A9A9A"/>
          <w:spacing w:val="0"/>
          <w:w w:val="77"/>
        </w:rPr>
        <w:t>l</w:t>
      </w:r>
      <w:r>
        <w:rPr>
          <w:rFonts w:ascii="Arial" w:hAnsi="Arial" w:cs="Arial" w:eastAsia="Arial"/>
          <w:sz w:val="35"/>
          <w:szCs w:val="35"/>
          <w:color w:val="000000"/>
          <w:spacing w:val="0"/>
          <w:w w:val="100"/>
        </w:rPr>
      </w:r>
    </w:p>
    <w:p>
      <w:pPr>
        <w:jc w:val="center"/>
        <w:spacing w:after="0"/>
        <w:sectPr>
          <w:type w:val="continuous"/>
          <w:pgSz w:w="11920" w:h="16840"/>
          <w:pgMar w:top="300" w:bottom="280" w:left="240" w:right="320"/>
        </w:sectPr>
      </w:pPr>
      <w:rPr/>
    </w:p>
    <w:p>
      <w:pPr>
        <w:spacing w:before="6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40" w:lineRule="auto"/>
        <w:ind w:left="125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Yana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2"/>
        </w:rPr>
        <w:t>Şeyin: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1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2"/>
        </w:rPr>
        <w:t>piden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5" w:after="0" w:line="240" w:lineRule="auto"/>
        <w:ind w:left="12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1"/>
        </w:rPr>
        <w:t>Ekibin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" w:after="0" w:line="140" w:lineRule="exact"/>
        <w:jc w:val="left"/>
        <w:rPr>
          <w:sz w:val="14"/>
          <w:szCs w:val="14"/>
        </w:rPr>
      </w:pPr>
      <w:rPr/>
      <w:r>
        <w:rPr/>
        <w:br w:type="column"/>
      </w:r>
      <w:r>
        <w:rPr>
          <w:sz w:val="14"/>
          <w:szCs w:val="14"/>
        </w:rPr>
      </w:r>
    </w:p>
    <w:p>
      <w:pPr>
        <w:spacing w:before="0" w:after="0" w:line="240" w:lineRule="auto"/>
        <w:ind w:right="-20"/>
        <w:jc w:val="left"/>
        <w:tabs>
          <w:tab w:pos="31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Sahibi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36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92"/>
        </w:rPr>
        <w:t>jKiracı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13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2"/>
        </w:rPr>
        <w:t>Kullanan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3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960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0596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Çavu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Yasi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2"/>
        </w:rPr>
        <w:t>CAN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56" w:lineRule="auto"/>
        <w:ind w:left="101" w:right="2403" w:firstLine="-101"/>
        <w:jc w:val="left"/>
        <w:tabs>
          <w:tab w:pos="2140" w:val="left"/>
          <w:tab w:pos="51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20:34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arı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2"/>
        </w:rPr>
        <w:t>20:40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211"/>
        </w:rPr>
        <w:t>raç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49"/>
          <w:w w:val="21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Plakası: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35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EC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5"/>
        </w:rPr>
        <w:t>713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9" w:after="0" w:line="240" w:lineRule="auto"/>
        <w:ind w:left="215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w w:val="84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8"/>
          <w:w w:val="84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707579"/>
          <w:spacing w:val="4"/>
          <w:w w:val="46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2"/>
        </w:rPr>
        <w:t>ektri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3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Arıza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2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4" w:after="0" w:line="240" w:lineRule="auto"/>
        <w:ind w:left="216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112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2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14" w:lineRule="exact"/>
        <w:ind w:left="215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-1"/>
        </w:rPr>
        <w:t>Emniyet-Jandarma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3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Geiİi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300" w:bottom="280" w:left="240" w:right="320"/>
          <w:cols w:num="2" w:equalWidth="0">
            <w:col w:w="1174" w:space="1228"/>
            <w:col w:w="8958"/>
          </w:cols>
        </w:sectPr>
      </w:pPr>
      <w:rPr/>
    </w:p>
    <w:p>
      <w:pPr>
        <w:spacing w:before="2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40" w:lineRule="auto"/>
        <w:ind w:left="110" w:right="-91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34"/>
          <w:szCs w:val="34"/>
          <w:color w:val="424242"/>
          <w:w w:val="57"/>
        </w:rPr>
        <w:t>Y</w:t>
      </w:r>
      <w:r>
        <w:rPr>
          <w:rFonts w:ascii="Times New Roman" w:hAnsi="Times New Roman" w:cs="Times New Roman" w:eastAsia="Times New Roman"/>
          <w:sz w:val="34"/>
          <w:szCs w:val="34"/>
          <w:color w:val="424242"/>
          <w:spacing w:val="-5"/>
          <w:w w:val="56"/>
        </w:rPr>
        <w:t>a</w:t>
      </w:r>
      <w:r>
        <w:rPr>
          <w:rFonts w:ascii="Times New Roman" w:hAnsi="Times New Roman" w:cs="Times New Roman" w:eastAsia="Times New Roman"/>
          <w:sz w:val="34"/>
          <w:szCs w:val="34"/>
          <w:color w:val="2D2D2D"/>
          <w:spacing w:val="0"/>
          <w:w w:val="54"/>
        </w:rPr>
        <w:t>...</w:t>
      </w:r>
      <w:r>
        <w:rPr>
          <w:rFonts w:ascii="Times New Roman" w:hAnsi="Times New Roman" w:cs="Times New Roman" w:eastAsia="Times New Roman"/>
          <w:sz w:val="34"/>
          <w:szCs w:val="34"/>
          <w:color w:val="2D2D2D"/>
          <w:spacing w:val="3"/>
          <w:w w:val="54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ımcı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2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9" w:after="0" w:line="259" w:lineRule="auto"/>
        <w:ind w:left="14" w:right="587" w:firstLine="-14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96"/>
        </w:rPr>
        <w:t>!Personel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1"/>
          <w:w w:val="9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3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86"/>
        </w:rPr>
        <w:t>ıkı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86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6"/>
          <w:w w:val="18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4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Dönüş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4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7" w:after="0" w:line="214" w:lineRule="exact"/>
        <w:ind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!Yardıma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1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A.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1"/>
          <w:position w:val="-1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9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Doğalgaz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2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9" w:after="0" w:line="240" w:lineRule="auto"/>
        <w:ind w:left="86" w:right="-20"/>
        <w:jc w:val="left"/>
        <w:tabs>
          <w:tab w:pos="28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211"/>
        </w:rPr>
        <w:t>raç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53"/>
          <w:w w:val="21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3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300" w:bottom="280" w:left="240" w:right="320"/>
          <w:cols w:num="3" w:equalWidth="0">
            <w:col w:w="2027" w:space="376"/>
            <w:col w:w="2092" w:space="63"/>
            <w:col w:w="6802"/>
          </w:cols>
        </w:sectPr>
      </w:pPr>
      <w:rPr/>
    </w:p>
    <w:p>
      <w:pPr>
        <w:spacing w:before="7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auto"/>
        <w:ind w:left="110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Playı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Görüldüğ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Durum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7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118" w:lineRule="exact"/>
        <w:ind w:left="173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22"/>
          <w:position w:val="-8"/>
        </w:rPr>
        <w:t>öndürme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41"/>
          <w:w w:val="122"/>
          <w:position w:val="-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22"/>
          <w:position w:val="-8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4" w:after="0" w:line="240" w:lineRule="auto"/>
        <w:ind w:left="1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Amirini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2"/>
        </w:rPr>
        <w:t>Adı-Soyad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1"/>
          <w:w w:val="102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05960"/>
          <w:spacing w:val="0"/>
          <w:w w:val="113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56" w:lineRule="auto"/>
        <w:ind w:right="127" w:firstLine="204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vanldığında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kendileri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tarafında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söndürülmü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görüldü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Tarafımızda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işlemi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lgerçekleştirilmedi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araştırma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1"/>
        </w:rPr>
        <w:t>yapıldı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240" w:lineRule="auto"/>
        <w:ind w:left="214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lsöndürmede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söndürücU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113" w:lineRule="exact"/>
        <w:ind w:left="2140" w:right="-20"/>
        <w:jc w:val="left"/>
        <w:tabs>
          <w:tab w:pos="4040" w:val="left"/>
          <w:tab w:pos="56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9"/>
        </w:rPr>
        <w:t>ls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9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9"/>
        </w:rPr>
        <w:t>m3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43"/>
          <w:w w:val="100"/>
          <w:position w:val="-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9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94"/>
          <w:position w:val="-9"/>
        </w:rPr>
        <w:t>IKöpük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6"/>
          <w:w w:val="94"/>
          <w:position w:val="-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9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6"/>
          <w:w w:val="100"/>
          <w:position w:val="-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9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9"/>
        </w:rPr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2"/>
          <w:position w:val="-9"/>
        </w:rPr>
        <w:t>IK.K.T.Kg.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300" w:bottom="280" w:left="240" w:right="320"/>
          <w:cols w:num="2" w:equalWidth="0">
            <w:col w:w="2154" w:space="248"/>
            <w:col w:w="8958"/>
          </w:cols>
        </w:sectPr>
      </w:pPr>
      <w:rPr/>
    </w:p>
    <w:p>
      <w:pPr>
        <w:spacing w:before="7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10" w:right="-73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lsöndürme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Sonundaki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2"/>
        </w:rPr>
        <w:t>Hasar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214" w:lineRule="exact"/>
        <w:ind w:left="12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1"/>
          <w:position w:val="-1"/>
        </w:rPr>
        <w:t>Durumu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436" w:lineRule="exact"/>
        <w:ind w:left="3782" w:right="3196"/>
        <w:jc w:val="center"/>
        <w:tabs>
          <w:tab w:pos="5320" w:val="left"/>
        </w:tabs>
        <w:rPr>
          <w:rFonts w:ascii="Arial" w:hAnsi="Arial" w:cs="Arial" w:eastAsia="Arial"/>
          <w:sz w:val="45"/>
          <w:szCs w:val="45"/>
        </w:rPr>
      </w:pPr>
      <w:rPr/>
      <w:r>
        <w:rPr/>
        <w:br w:type="column"/>
      </w:r>
      <w:r>
        <w:rPr>
          <w:rFonts w:ascii="Arial" w:hAnsi="Arial" w:cs="Arial" w:eastAsia="Arial"/>
          <w:sz w:val="41"/>
          <w:szCs w:val="41"/>
          <w:color w:val="2D2D2D"/>
          <w:spacing w:val="0"/>
          <w:w w:val="59"/>
          <w:position w:val="-2"/>
        </w:rPr>
        <w:t>ı</w:t>
      </w:r>
      <w:r>
        <w:rPr>
          <w:rFonts w:ascii="Arial" w:hAnsi="Arial" w:cs="Arial" w:eastAsia="Arial"/>
          <w:sz w:val="41"/>
          <w:szCs w:val="41"/>
          <w:color w:val="2D2D2D"/>
          <w:spacing w:val="0"/>
          <w:w w:val="100"/>
          <w:position w:val="-2"/>
        </w:rPr>
        <w:tab/>
      </w:r>
      <w:r>
        <w:rPr>
          <w:rFonts w:ascii="Arial" w:hAnsi="Arial" w:cs="Arial" w:eastAsia="Arial"/>
          <w:sz w:val="41"/>
          <w:szCs w:val="41"/>
          <w:color w:val="2D2D2D"/>
          <w:spacing w:val="0"/>
          <w:w w:val="100"/>
          <w:position w:val="-2"/>
        </w:rPr>
      </w:r>
      <w:r>
        <w:rPr>
          <w:rFonts w:ascii="Arial" w:hAnsi="Arial" w:cs="Arial" w:eastAsia="Arial"/>
          <w:sz w:val="45"/>
          <w:szCs w:val="45"/>
          <w:color w:val="2D2D2D"/>
          <w:spacing w:val="0"/>
          <w:w w:val="59"/>
          <w:position w:val="-2"/>
        </w:rPr>
        <w:t>ı</w:t>
      </w:r>
      <w:r>
        <w:rPr>
          <w:rFonts w:ascii="Arial" w:hAnsi="Arial" w:cs="Arial" w:eastAsia="Arial"/>
          <w:sz w:val="45"/>
          <w:szCs w:val="45"/>
          <w:color w:val="000000"/>
          <w:spacing w:val="0"/>
          <w:w w:val="100"/>
          <w:position w:val="0"/>
        </w:rPr>
      </w:r>
    </w:p>
    <w:p>
      <w:pPr>
        <w:spacing w:before="0" w:after="0" w:line="170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yerinde;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mikta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kuru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ağaç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dalları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3"/>
          <w:position w:val="1"/>
        </w:rPr>
        <w:t>yanmıştır.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300" w:bottom="280" w:left="240" w:right="320"/>
          <w:cols w:num="2" w:equalWidth="0">
            <w:col w:w="2334" w:space="277"/>
            <w:col w:w="8749"/>
          </w:cols>
        </w:sectPr>
      </w:pPr>
      <w:rPr/>
    </w:p>
    <w:p>
      <w:pPr>
        <w:spacing w:before="7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40" w:after="0" w:line="253" w:lineRule="auto"/>
        <w:ind w:left="2421" w:right="64" w:firstLine="-2287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              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başlangıcının;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yo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kenarındaki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otlarda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görülmü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olup;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1"/>
        </w:rPr>
        <w:t>yapılan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araştırma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soruşturmada;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yolda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geçe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kimliği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bilinmeye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kişi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kişilerce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sönmede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1"/>
        </w:rPr>
        <w:t>atmış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oldukları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sigara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izmaritini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otları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tutuşturmasıyla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92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9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3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92"/>
        </w:rPr>
        <w:t>çıkmı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92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6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92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92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3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92"/>
        </w:rPr>
        <w:t>kanaatine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varılmıştır.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both"/>
        <w:spacing w:after="0"/>
        <w:sectPr>
          <w:type w:val="continuous"/>
          <w:pgSz w:w="11920" w:h="16840"/>
          <w:pgMar w:top="300" w:bottom="280" w:left="240" w:right="320"/>
        </w:sectPr>
      </w:pPr>
      <w:rPr/>
    </w:p>
    <w:p>
      <w:pPr>
        <w:spacing w:before="1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40" w:lineRule="auto"/>
        <w:ind w:left="12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Sigortalı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3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40" w:lineRule="auto"/>
        <w:ind w:left="12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Gereç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2"/>
        </w:rPr>
        <w:t>Kaybı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40" w:lineRule="auto"/>
        <w:ind w:left="139" w:right="-76"/>
        <w:jc w:val="left"/>
        <w:tabs>
          <w:tab w:pos="5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Yr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•n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Yer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Kime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2"/>
        </w:rPr>
        <w:t>Teslim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33" w:lineRule="exact"/>
        <w:ind w:left="13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2D2D2D"/>
          <w:w w:val="83"/>
          <w:position w:val="-1"/>
        </w:rPr>
        <w:t>Eci.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-13"/>
          <w:w w:val="84"/>
          <w:position w:val="-1"/>
        </w:rPr>
        <w:t>.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0"/>
          <w:w w:val="63"/>
          <w:position w:val="-1"/>
        </w:rPr>
        <w:t>..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9"/>
          <w:w w:val="63"/>
          <w:position w:val="-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99"/>
          <w:position w:val="-1"/>
        </w:rPr>
        <w:t>ıği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" w:after="0" w:line="140" w:lineRule="exact"/>
        <w:jc w:val="left"/>
        <w:rPr>
          <w:sz w:val="14"/>
          <w:szCs w:val="14"/>
        </w:rPr>
      </w:pPr>
      <w:rPr/>
      <w:r>
        <w:rPr/>
        <w:br w:type="column"/>
      </w:r>
      <w:r>
        <w:rPr>
          <w:sz w:val="14"/>
          <w:szCs w:val="14"/>
        </w:rPr>
      </w:r>
    </w:p>
    <w:p>
      <w:pPr>
        <w:spacing w:before="0" w:after="0" w:line="240" w:lineRule="auto"/>
        <w:ind w:right="-20"/>
        <w:jc w:val="left"/>
        <w:tabs>
          <w:tab w:pos="41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Şjrketi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Adı: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86"/>
          <w:position w:val="1"/>
        </w:rPr>
        <w:t>!Bedeli</w:t>
      </w:r>
      <w:r>
        <w:rPr>
          <w:rFonts w:ascii="Times New Roman" w:hAnsi="Times New Roman" w:cs="Times New Roman" w:eastAsia="Times New Roman"/>
          <w:sz w:val="19"/>
          <w:szCs w:val="19"/>
          <w:color w:val="626659"/>
          <w:spacing w:val="0"/>
          <w:w w:val="136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300" w:bottom="280" w:left="240" w:right="320"/>
          <w:cols w:num="2" w:equalWidth="0">
            <w:col w:w="2185" w:space="236"/>
            <w:col w:w="8939"/>
          </w:cols>
        </w:sectPr>
      </w:pPr>
      <w:rPr/>
    </w:p>
    <w:p>
      <w:pPr>
        <w:spacing w:before="29" w:after="0" w:line="214" w:lineRule="exact"/>
        <w:ind w:left="144" w:right="-20"/>
        <w:jc w:val="left"/>
        <w:tabs>
          <w:tab w:pos="2420" w:val="left"/>
          <w:tab w:pos="58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Dönüşü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-1"/>
        </w:rPr>
        <w:t>l!arih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-1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3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0"/>
          <w:position w:val="-1"/>
        </w:rPr>
        <w:t>:07.05.2017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!Saati: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2"/>
          <w:position w:val="-1"/>
        </w:rPr>
        <w:t>21:10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300" w:bottom="280" w:left="240" w:right="320"/>
        </w:sectPr>
      </w:pPr>
      <w:rPr/>
    </w:p>
    <w:p>
      <w:pPr>
        <w:spacing w:before="24" w:after="0" w:line="240" w:lineRule="auto"/>
        <w:ind w:left="229" w:right="-68"/>
        <w:jc w:val="left"/>
        <w:tabs>
          <w:tab w:pos="900" w:val="left"/>
          <w:tab w:pos="14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Varsa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Ölü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1"/>
        </w:rPr>
        <w:t>Yaralı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9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1"/>
        </w:rPr>
        <w:t>PiDE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"/>
          <w:w w:val="11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EKİP: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Yeniçamlı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424242"/>
          <w:spacing w:val="0"/>
          <w:w w:val="100"/>
        </w:rPr>
        <w:t>grup</w:t>
      </w:r>
      <w:r>
        <w:rPr>
          <w:rFonts w:ascii="Arial" w:hAnsi="Arial" w:cs="Arial" w:eastAsia="Arial"/>
          <w:sz w:val="18"/>
          <w:szCs w:val="18"/>
          <w:color w:val="424242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100"/>
        </w:rPr>
        <w:t>3.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Posta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06" w:lineRule="exact"/>
        <w:ind w:left="152" w:right="-99"/>
        <w:jc w:val="left"/>
        <w:tabs>
          <w:tab w:pos="26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Üs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132"/>
          <w:w w:val="100"/>
          <w:position w:val="-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niri·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2"/>
          <w:position w:val="-1"/>
        </w:rPr>
        <w:t>Koyan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35" w:lineRule="exact"/>
        <w:ind w:left="289" w:right="-20"/>
        <w:jc w:val="left"/>
        <w:tabs>
          <w:tab w:pos="1060" w:val="left"/>
          <w:tab w:pos="28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46.690308pt;margin-top:2.639926pt;width:40.872260pt;height:35.0pt;mso-position-horizontal-relative:page;mso-position-vertical-relative:paragraph;z-index:-14794" type="#_x0000_t202" filled="f" stroked="f">
            <v:textbox inset="0,0,0,0">
              <w:txbxContent>
                <w:p>
                  <w:pPr>
                    <w:spacing w:before="0" w:after="0" w:line="700" w:lineRule="exact"/>
                    <w:ind w:right="-145"/>
                    <w:jc w:val="left"/>
                    <w:rPr>
                      <w:rFonts w:ascii="Arial" w:hAnsi="Arial" w:cs="Arial" w:eastAsia="Arial"/>
                      <w:sz w:val="70"/>
                      <w:szCs w:val="70"/>
                    </w:rPr>
                  </w:pPr>
                  <w:rPr/>
                  <w:r>
                    <w:rPr>
                      <w:rFonts w:ascii="Arial" w:hAnsi="Arial" w:cs="Arial" w:eastAsia="Arial"/>
                      <w:sz w:val="70"/>
                      <w:szCs w:val="70"/>
                      <w:color w:val="3F4879"/>
                      <w:spacing w:val="-106"/>
                      <w:w w:val="47"/>
                      <w:position w:val="-1"/>
                    </w:rPr>
                    <w:t>]</w:t>
                  </w:r>
                  <w:r>
                    <w:rPr>
                      <w:rFonts w:ascii="Arial" w:hAnsi="Arial" w:cs="Arial" w:eastAsia="Arial"/>
                      <w:sz w:val="70"/>
                      <w:szCs w:val="70"/>
                      <w:color w:val="707579"/>
                      <w:spacing w:val="-29"/>
                      <w:w w:val="31"/>
                      <w:position w:val="-1"/>
                    </w:rPr>
                    <w:t>l</w:t>
                  </w:r>
                  <w:r>
                    <w:rPr>
                      <w:rFonts w:ascii="Arial" w:hAnsi="Arial" w:cs="Arial" w:eastAsia="Arial"/>
                      <w:sz w:val="70"/>
                      <w:szCs w:val="70"/>
                      <w:color w:val="626659"/>
                      <w:spacing w:val="7"/>
                      <w:w w:val="24"/>
                      <w:position w:val="-1"/>
                    </w:rPr>
                    <w:t>r</w:t>
                  </w:r>
                  <w:r>
                    <w:rPr>
                      <w:rFonts w:ascii="Arial" w:hAnsi="Arial" w:cs="Arial" w:eastAsia="Arial"/>
                      <w:sz w:val="70"/>
                      <w:szCs w:val="70"/>
                      <w:color w:val="3F4879"/>
                      <w:spacing w:val="-14"/>
                      <w:w w:val="56"/>
                      <w:position w:val="-1"/>
                    </w:rPr>
                    <w:t>t</w:t>
                  </w:r>
                  <w:r>
                    <w:rPr>
                      <w:rFonts w:ascii="Arial" w:hAnsi="Arial" w:cs="Arial" w:eastAsia="Arial"/>
                      <w:sz w:val="70"/>
                      <w:szCs w:val="70"/>
                      <w:color w:val="3F4879"/>
                      <w:spacing w:val="-142"/>
                      <w:w w:val="57"/>
                      <w:position w:val="-1"/>
                    </w:rPr>
                    <w:t>b</w:t>
                  </w:r>
                  <w:r>
                    <w:rPr>
                      <w:rFonts w:ascii="Arial" w:hAnsi="Arial" w:cs="Arial" w:eastAsia="Arial"/>
                      <w:sz w:val="70"/>
                      <w:szCs w:val="70"/>
                      <w:color w:val="3F4879"/>
                      <w:spacing w:val="0"/>
                      <w:w w:val="56"/>
                      <w:position w:val="-1"/>
                    </w:rPr>
                    <w:t>/J</w:t>
                  </w:r>
                  <w:r>
                    <w:rPr>
                      <w:rFonts w:ascii="Arial" w:hAnsi="Arial" w:cs="Arial" w:eastAsia="Arial"/>
                      <w:sz w:val="70"/>
                      <w:szCs w:val="70"/>
                      <w:color w:val="3F4879"/>
                      <w:spacing w:val="-214"/>
                      <w:w w:val="56"/>
                      <w:position w:val="-1"/>
                    </w:rPr>
                    <w:t>"</w:t>
                  </w:r>
                  <w:r>
                    <w:rPr>
                      <w:rFonts w:ascii="Arial" w:hAnsi="Arial" w:cs="Arial" w:eastAsia="Arial"/>
                      <w:sz w:val="70"/>
                      <w:szCs w:val="70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2"/>
          <w:szCs w:val="22"/>
          <w:color w:val="707579"/>
          <w:spacing w:val="3"/>
          <w:w w:val="100"/>
          <w:i/>
          <w:position w:val="1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color w:val="707579"/>
          <w:spacing w:val="0"/>
          <w:w w:val="100"/>
          <w:i/>
          <w:position w:val="1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color w:val="707579"/>
          <w:spacing w:val="46"/>
          <w:w w:val="100"/>
          <w:i/>
          <w:position w:val="1"/>
        </w:rPr>
        <w:t> </w:t>
      </w:r>
      <w:r>
        <w:rPr>
          <w:rFonts w:ascii="Arial" w:hAnsi="Arial" w:cs="Arial" w:eastAsia="Arial"/>
          <w:sz w:val="24"/>
          <w:szCs w:val="24"/>
          <w:color w:val="2F388E"/>
          <w:spacing w:val="-6"/>
          <w:w w:val="64"/>
          <w:position w:val="1"/>
        </w:rPr>
        <w:t>(</w:t>
      </w:r>
      <w:r>
        <w:rPr>
          <w:rFonts w:ascii="Arial" w:hAnsi="Arial" w:cs="Arial" w:eastAsia="Arial"/>
          <w:sz w:val="24"/>
          <w:szCs w:val="24"/>
          <w:color w:val="2F388E"/>
          <w:spacing w:val="0"/>
          <w:w w:val="63"/>
          <w:position w:val="1"/>
        </w:rPr>
        <w:t>/</w:t>
      </w:r>
      <w:r>
        <w:rPr>
          <w:rFonts w:ascii="Arial" w:hAnsi="Arial" w:cs="Arial" w:eastAsia="Arial"/>
          <w:sz w:val="24"/>
          <w:szCs w:val="24"/>
          <w:color w:val="2F388E"/>
          <w:spacing w:val="13"/>
          <w:w w:val="64"/>
          <w:position w:val="1"/>
        </w:rPr>
        <w:t>r</w:t>
      </w:r>
      <w:r>
        <w:rPr>
          <w:rFonts w:ascii="Arial" w:hAnsi="Arial" w:cs="Arial" w:eastAsia="Arial"/>
          <w:sz w:val="24"/>
          <w:szCs w:val="24"/>
          <w:color w:val="505960"/>
          <w:spacing w:val="0"/>
          <w:w w:val="29"/>
          <w:position w:val="1"/>
        </w:rPr>
        <w:t>&lt;.</w:t>
      </w:r>
      <w:r>
        <w:rPr>
          <w:rFonts w:ascii="Arial" w:hAnsi="Arial" w:cs="Arial" w:eastAsia="Arial"/>
          <w:sz w:val="24"/>
          <w:szCs w:val="24"/>
          <w:color w:val="505960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24"/>
          <w:szCs w:val="24"/>
          <w:color w:val="505960"/>
          <w:spacing w:val="0"/>
          <w:w w:val="100"/>
          <w:position w:val="1"/>
        </w:rPr>
      </w:r>
      <w:r>
        <w:rPr>
          <w:rFonts w:ascii="Arial" w:hAnsi="Arial" w:cs="Arial" w:eastAsia="Arial"/>
          <w:sz w:val="34"/>
          <w:szCs w:val="34"/>
          <w:color w:val="3F4879"/>
          <w:spacing w:val="0"/>
          <w:w w:val="65"/>
          <w:b/>
          <w:bCs/>
          <w:position w:val="1"/>
        </w:rPr>
        <w:t>J</w:t>
      </w:r>
      <w:r>
        <w:rPr>
          <w:rFonts w:ascii="Arial" w:hAnsi="Arial" w:cs="Arial" w:eastAsia="Arial"/>
          <w:sz w:val="34"/>
          <w:szCs w:val="34"/>
          <w:color w:val="505960"/>
          <w:spacing w:val="0"/>
          <w:w w:val="65"/>
          <w:b/>
          <w:bCs/>
          <w:position w:val="1"/>
        </w:rPr>
      </w:r>
      <w:r>
        <w:rPr>
          <w:rFonts w:ascii="Arial" w:hAnsi="Arial" w:cs="Arial" w:eastAsia="Arial"/>
          <w:sz w:val="34"/>
          <w:szCs w:val="34"/>
          <w:color w:val="505960"/>
          <w:spacing w:val="0"/>
          <w:w w:val="65"/>
          <w:emboss/>
          <w:b/>
          <w:bCs/>
          <w:position w:val="1"/>
        </w:rPr>
        <w:t>l</w:t>
      </w:r>
      <w:r>
        <w:rPr>
          <w:rFonts w:ascii="Arial" w:hAnsi="Arial" w:cs="Arial" w:eastAsia="Arial"/>
          <w:sz w:val="34"/>
          <w:szCs w:val="34"/>
          <w:color w:val="505960"/>
          <w:spacing w:val="0"/>
          <w:w w:val="65"/>
          <w:emboss/>
          <w:b/>
          <w:bCs/>
          <w:position w:val="1"/>
        </w:rPr>
      </w:r>
      <w:r>
        <w:rPr>
          <w:rFonts w:ascii="Arial" w:hAnsi="Arial" w:cs="Arial" w:eastAsia="Arial"/>
          <w:sz w:val="34"/>
          <w:szCs w:val="34"/>
          <w:color w:val="505960"/>
          <w:spacing w:val="0"/>
          <w:w w:val="65"/>
          <w:b/>
          <w:bCs/>
          <w:position w:val="1"/>
        </w:rPr>
      </w:r>
      <w:r>
        <w:rPr>
          <w:rFonts w:ascii="Arial" w:hAnsi="Arial" w:cs="Arial" w:eastAsia="Arial"/>
          <w:sz w:val="34"/>
          <w:szCs w:val="34"/>
          <w:color w:val="505960"/>
          <w:spacing w:val="0"/>
          <w:w w:val="65"/>
          <w:b/>
          <w:bCs/>
          <w:position w:val="1"/>
        </w:rPr>
        <w:t>:</w:t>
      </w:r>
      <w:r>
        <w:rPr>
          <w:rFonts w:ascii="Arial" w:hAnsi="Arial" w:cs="Arial" w:eastAsia="Arial"/>
          <w:sz w:val="34"/>
          <w:szCs w:val="34"/>
          <w:color w:val="505960"/>
          <w:spacing w:val="-24"/>
          <w:w w:val="65"/>
          <w:b/>
          <w:bCs/>
          <w:position w:val="1"/>
        </w:rPr>
        <w:t>P</w:t>
      </w:r>
      <w:r>
        <w:rPr>
          <w:rFonts w:ascii="Arial" w:hAnsi="Arial" w:cs="Arial" w:eastAsia="Arial"/>
          <w:sz w:val="34"/>
          <w:szCs w:val="34"/>
          <w:color w:val="0E2F8C"/>
          <w:spacing w:val="0"/>
          <w:w w:val="65"/>
          <w:b/>
          <w:bCs/>
          <w:position w:val="1"/>
        </w:rPr>
        <w:t>.</w:t>
      </w:r>
      <w:r>
        <w:rPr>
          <w:rFonts w:ascii="Arial" w:hAnsi="Arial" w:cs="Arial" w:eastAsia="Arial"/>
          <w:sz w:val="34"/>
          <w:szCs w:val="34"/>
          <w:color w:val="0E2F8C"/>
          <w:spacing w:val="-56"/>
          <w:w w:val="65"/>
          <w:b/>
          <w:bCs/>
          <w:position w:val="1"/>
        </w:rPr>
        <w:t> </w:t>
      </w:r>
      <w:r>
        <w:rPr>
          <w:rFonts w:ascii="Arial" w:hAnsi="Arial" w:cs="Arial" w:eastAsia="Arial"/>
          <w:sz w:val="34"/>
          <w:szCs w:val="34"/>
          <w:color w:val="0E2F8C"/>
          <w:spacing w:val="0"/>
          <w:w w:val="100"/>
          <w:b/>
          <w:bCs/>
          <w:position w:val="1"/>
        </w:rPr>
        <w:tab/>
      </w:r>
      <w:r>
        <w:rPr>
          <w:rFonts w:ascii="Arial" w:hAnsi="Arial" w:cs="Arial" w:eastAsia="Arial"/>
          <w:sz w:val="34"/>
          <w:szCs w:val="34"/>
          <w:color w:val="0E2F8C"/>
          <w:spacing w:val="0"/>
          <w:w w:val="100"/>
          <w:b/>
          <w:bCs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1"/>
          <w:position w:val="1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66" w:lineRule="exact"/>
        <w:ind w:left="1615" w:right="-20"/>
        <w:jc w:val="left"/>
        <w:tabs>
          <w:tab w:pos="2900" w:val="left"/>
          <w:tab w:pos="3280" w:val="left"/>
        </w:tabs>
        <w:rPr>
          <w:rFonts w:ascii="Times New Roman" w:hAnsi="Times New Roman" w:cs="Times New Roman" w:eastAsia="Times New Roman"/>
          <w:sz w:val="31"/>
          <w:szCs w:val="31"/>
        </w:rPr>
      </w:pPr>
      <w:rPr/>
      <w:r>
        <w:rPr>
          <w:rFonts w:ascii="Arial" w:hAnsi="Arial" w:cs="Arial" w:eastAsia="Arial"/>
          <w:sz w:val="20"/>
          <w:szCs w:val="20"/>
          <w:color w:val="505960"/>
          <w:spacing w:val="0"/>
          <w:w w:val="100"/>
          <w:position w:val="-15"/>
        </w:rPr>
        <w:t>hir</w:t>
      </w:r>
      <w:r>
        <w:rPr>
          <w:rFonts w:ascii="Arial" w:hAnsi="Arial" w:cs="Arial" w:eastAsia="Arial"/>
          <w:sz w:val="20"/>
          <w:szCs w:val="20"/>
          <w:color w:val="505960"/>
          <w:spacing w:val="17"/>
          <w:w w:val="100"/>
          <w:position w:val="-15"/>
        </w:rPr>
        <w:t> </w:t>
      </w:r>
      <w:r>
        <w:rPr>
          <w:rFonts w:ascii="Arial" w:hAnsi="Arial" w:cs="Arial" w:eastAsia="Arial"/>
          <w:sz w:val="20"/>
          <w:szCs w:val="20"/>
          <w:color w:val="707579"/>
          <w:spacing w:val="0"/>
          <w:w w:val="70"/>
          <w:position w:val="-15"/>
        </w:rPr>
        <w:t>.</w:t>
      </w:r>
      <w:r>
        <w:rPr>
          <w:rFonts w:ascii="Arial" w:hAnsi="Arial" w:cs="Arial" w:eastAsia="Arial"/>
          <w:sz w:val="20"/>
          <w:szCs w:val="20"/>
          <w:color w:val="707579"/>
          <w:spacing w:val="26"/>
          <w:w w:val="70"/>
          <w:position w:val="-15"/>
        </w:rPr>
        <w:t> </w:t>
      </w:r>
      <w:r>
        <w:rPr>
          <w:rFonts w:ascii="Arial" w:hAnsi="Arial" w:cs="Arial" w:eastAsia="Arial"/>
          <w:sz w:val="20"/>
          <w:szCs w:val="20"/>
          <w:color w:val="505960"/>
          <w:spacing w:val="0"/>
          <w:w w:val="100"/>
          <w:position w:val="-15"/>
        </w:rPr>
        <w:t>.</w:t>
      </w:r>
      <w:r>
        <w:rPr>
          <w:rFonts w:ascii="Arial" w:hAnsi="Arial" w:cs="Arial" w:eastAsia="Arial"/>
          <w:sz w:val="20"/>
          <w:szCs w:val="20"/>
          <w:color w:val="505960"/>
          <w:spacing w:val="0"/>
          <w:w w:val="100"/>
          <w:position w:val="-15"/>
        </w:rPr>
        <w:tab/>
      </w:r>
      <w:r>
        <w:rPr>
          <w:rFonts w:ascii="Arial" w:hAnsi="Arial" w:cs="Arial" w:eastAsia="Arial"/>
          <w:sz w:val="20"/>
          <w:szCs w:val="20"/>
          <w:color w:val="505960"/>
          <w:spacing w:val="0"/>
          <w:w w:val="100"/>
          <w:position w:val="-15"/>
        </w:rPr>
      </w:r>
      <w:r>
        <w:rPr>
          <w:rFonts w:ascii="Times New Roman" w:hAnsi="Times New Roman" w:cs="Times New Roman" w:eastAsia="Times New Roman"/>
          <w:sz w:val="28"/>
          <w:szCs w:val="28"/>
          <w:color w:val="2F388E"/>
          <w:spacing w:val="0"/>
          <w:w w:val="50"/>
          <w:b/>
          <w:bCs/>
          <w:i/>
          <w:position w:val="-15"/>
        </w:rPr>
        <w:t>J</w:t>
      </w:r>
      <w:r>
        <w:rPr>
          <w:rFonts w:ascii="Times New Roman" w:hAnsi="Times New Roman" w:cs="Times New Roman" w:eastAsia="Times New Roman"/>
          <w:sz w:val="28"/>
          <w:szCs w:val="28"/>
          <w:color w:val="2F388E"/>
          <w:spacing w:val="0"/>
          <w:w w:val="100"/>
          <w:b/>
          <w:bCs/>
          <w:i/>
          <w:position w:val="-15"/>
        </w:rPr>
        <w:tab/>
      </w:r>
      <w:r>
        <w:rPr>
          <w:rFonts w:ascii="Times New Roman" w:hAnsi="Times New Roman" w:cs="Times New Roman" w:eastAsia="Times New Roman"/>
          <w:sz w:val="28"/>
          <w:szCs w:val="28"/>
          <w:color w:val="2F388E"/>
          <w:spacing w:val="0"/>
          <w:w w:val="100"/>
          <w:b/>
          <w:bCs/>
          <w:i/>
          <w:position w:val="-15"/>
        </w:rPr>
      </w:r>
      <w:r>
        <w:rPr>
          <w:rFonts w:ascii="Times New Roman" w:hAnsi="Times New Roman" w:cs="Times New Roman" w:eastAsia="Times New Roman"/>
          <w:sz w:val="31"/>
          <w:szCs w:val="31"/>
          <w:color w:val="464D9A"/>
          <w:spacing w:val="0"/>
          <w:w w:val="103"/>
          <w:b/>
          <w:bCs/>
          <w:i/>
          <w:position w:val="-15"/>
        </w:rPr>
        <w:t>_J--</w:t>
      </w:r>
      <w:r>
        <w:rPr>
          <w:rFonts w:ascii="Times New Roman" w:hAnsi="Times New Roman" w:cs="Times New Roman" w:eastAsia="Times New Roman"/>
          <w:sz w:val="31"/>
          <w:szCs w:val="31"/>
          <w:color w:val="000000"/>
          <w:spacing w:val="0"/>
          <w:w w:val="100"/>
          <w:position w:val="0"/>
        </w:rPr>
      </w:r>
    </w:p>
    <w:p>
      <w:pPr>
        <w:spacing w:before="14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D2D2D"/>
          <w:w w:val="101"/>
        </w:rPr>
        <w:t>ONAYLA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w w:val="102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4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303" w:right="-20"/>
        <w:jc w:val="left"/>
        <w:rPr>
          <w:rFonts w:ascii="Times New Roman" w:hAnsi="Times New Roman" w:cs="Times New Roman" w:eastAsia="Times New Roman"/>
          <w:sz w:val="31"/>
          <w:szCs w:val="31"/>
        </w:rPr>
      </w:pPr>
      <w:rPr/>
      <w:r>
        <w:rPr>
          <w:rFonts w:ascii="Arial" w:hAnsi="Arial" w:cs="Arial" w:eastAsia="Arial"/>
          <w:sz w:val="19"/>
          <w:szCs w:val="19"/>
          <w:color w:val="2D2D2D"/>
          <w:spacing w:val="0"/>
          <w:w w:val="83"/>
          <w:i/>
        </w:rPr>
        <w:t>1</w:t>
      </w:r>
      <w:r>
        <w:rPr>
          <w:rFonts w:ascii="Arial" w:hAnsi="Arial" w:cs="Arial" w:eastAsia="Arial"/>
          <w:sz w:val="19"/>
          <w:szCs w:val="19"/>
          <w:color w:val="2D2D2D"/>
          <w:spacing w:val="0"/>
          <w:w w:val="83"/>
          <w:i/>
        </w:rPr>
        <w:t> </w:t>
      </w:r>
      <w:r>
        <w:rPr>
          <w:rFonts w:ascii="Arial" w:hAnsi="Arial" w:cs="Arial" w:eastAsia="Arial"/>
          <w:sz w:val="19"/>
          <w:szCs w:val="19"/>
          <w:color w:val="2D2D2D"/>
          <w:spacing w:val="5"/>
          <w:w w:val="83"/>
          <w:i/>
        </w:rPr>
        <w:t> </w:t>
      </w:r>
      <w:r>
        <w:rPr>
          <w:rFonts w:ascii="Arial" w:hAnsi="Arial" w:cs="Arial" w:eastAsia="Arial"/>
          <w:sz w:val="23"/>
          <w:szCs w:val="23"/>
          <w:color w:val="2D2D2D"/>
          <w:spacing w:val="0"/>
          <w:w w:val="52"/>
        </w:rPr>
        <w:t>11(</w:t>
      </w:r>
      <w:r>
        <w:rPr>
          <w:rFonts w:ascii="Arial" w:hAnsi="Arial" w:cs="Arial" w:eastAsia="Arial"/>
          <w:sz w:val="23"/>
          <w:szCs w:val="23"/>
          <w:color w:val="2D2D2D"/>
          <w:spacing w:val="0"/>
          <w:w w:val="52"/>
        </w:rPr>
        <w:t>Jı&lt;Mc!Jıs</w:t>
      </w:r>
      <w:r>
        <w:rPr>
          <w:rFonts w:ascii="Arial" w:hAnsi="Arial" w:cs="Arial" w:eastAsia="Arial"/>
          <w:sz w:val="23"/>
          <w:szCs w:val="23"/>
          <w:color w:val="2D2D2D"/>
          <w:spacing w:val="24"/>
          <w:w w:val="52"/>
        </w:rPr>
        <w:t> </w:t>
      </w:r>
      <w:r>
        <w:rPr>
          <w:rFonts w:ascii="Times New Roman" w:hAnsi="Times New Roman" w:cs="Times New Roman" w:eastAsia="Times New Roman"/>
          <w:sz w:val="31"/>
          <w:szCs w:val="31"/>
          <w:color w:val="2D2D2D"/>
          <w:spacing w:val="0"/>
          <w:w w:val="56"/>
          <w:b/>
          <w:bCs/>
        </w:rPr>
        <w:t>2017</w:t>
      </w:r>
      <w:r>
        <w:rPr>
          <w:rFonts w:ascii="Times New Roman" w:hAnsi="Times New Roman" w:cs="Times New Roman" w:eastAsia="Times New Roman"/>
          <w:sz w:val="31"/>
          <w:szCs w:val="31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300" w:bottom="280" w:left="240" w:right="320"/>
          <w:cols w:num="3" w:equalWidth="0">
            <w:col w:w="1897" w:space="525"/>
            <w:col w:w="4133" w:space="1980"/>
            <w:col w:w="2825"/>
          </w:cols>
        </w:sectPr>
      </w:pPr>
      <w:rPr/>
    </w:p>
    <w:p>
      <w:pPr>
        <w:spacing w:before="29" w:after="0" w:line="240" w:lineRule="auto"/>
        <w:ind w:right="-20"/>
        <w:jc w:val="right"/>
        <w:rPr>
          <w:rFonts w:ascii="Arial" w:hAnsi="Arial" w:cs="Arial" w:eastAsia="Arial"/>
          <w:sz w:val="34"/>
          <w:szCs w:val="34"/>
        </w:rPr>
      </w:pPr>
      <w:rPr/>
      <w:r>
        <w:rPr/>
        <w:pict>
          <v:shape style="position:absolute;margin-left:30.719999pt;margin-top:-13.018879pt;width:12.48pt;height:33.599998pt;mso-position-horizontal-relative:page;mso-position-vertical-relative:paragraph;z-index:-14800" type="#_x0000_t75">
            <v:imagedata r:id="rId55" o:title=""/>
          </v:shape>
        </w:pict>
      </w:r>
      <w:r>
        <w:rPr/>
        <w:pict>
          <v:group style="position:absolute;margin-left:163.005249pt;margin-top:18.349009pt;width:.1pt;height:36.698318pt;mso-position-horizontal-relative:page;mso-position-vertical-relative:paragraph;z-index:-14797" coordorigin="3260,367" coordsize="2,734">
            <v:shape style="position:absolute;left:3260;top:367;width:2;height:734" coordorigin="3260,367" coordsize="0,734" path="m3260,1101l3260,367e" filled="f" stroked="t" strokeweight=".947017pt" strokecolor="#4B4FA3">
              <v:path arrowok="t"/>
            </v:shape>
          </v:group>
          <w10:wrap type="none"/>
        </w:pict>
      </w:r>
      <w:r>
        <w:rPr>
          <w:rFonts w:ascii="Arial" w:hAnsi="Arial" w:cs="Arial" w:eastAsia="Arial"/>
          <w:sz w:val="34"/>
          <w:szCs w:val="34"/>
          <w:color w:val="505960"/>
          <w:w w:val="57"/>
        </w:rPr>
        <w:t>'</w:t>
      </w:r>
      <w:r>
        <w:rPr>
          <w:rFonts w:ascii="Arial" w:hAnsi="Arial" w:cs="Arial" w:eastAsia="Arial"/>
          <w:sz w:val="34"/>
          <w:szCs w:val="34"/>
          <w:color w:val="505960"/>
          <w:spacing w:val="8"/>
          <w:w w:val="57"/>
        </w:rPr>
        <w:t>,</w:t>
      </w:r>
      <w:r>
        <w:rPr>
          <w:rFonts w:ascii="Arial" w:hAnsi="Arial" w:cs="Arial" w:eastAsia="Arial"/>
          <w:sz w:val="34"/>
          <w:szCs w:val="34"/>
          <w:color w:val="505960"/>
          <w:spacing w:val="-5"/>
          <w:w w:val="88"/>
        </w:rPr>
        <w:t>-</w:t>
      </w:r>
      <w:r>
        <w:rPr>
          <w:rFonts w:ascii="Arial" w:hAnsi="Arial" w:cs="Arial" w:eastAsia="Arial"/>
          <w:sz w:val="34"/>
          <w:szCs w:val="34"/>
          <w:color w:val="3F4879"/>
          <w:spacing w:val="-171"/>
          <w:w w:val="53"/>
        </w:rPr>
        <w:t>1</w:t>
      </w:r>
      <w:r>
        <w:rPr>
          <w:rFonts w:ascii="Arial" w:hAnsi="Arial" w:cs="Arial" w:eastAsia="Arial"/>
          <w:sz w:val="34"/>
          <w:szCs w:val="34"/>
          <w:color w:val="505960"/>
          <w:spacing w:val="0"/>
          <w:w w:val="87"/>
        </w:rPr>
        <w:t>'</w:t>
      </w:r>
      <w:r>
        <w:rPr>
          <w:rFonts w:ascii="Arial" w:hAnsi="Arial" w:cs="Arial" w:eastAsia="Arial"/>
          <w:sz w:val="34"/>
          <w:szCs w:val="34"/>
          <w:color w:val="505960"/>
          <w:spacing w:val="-6"/>
          <w:w w:val="100"/>
        </w:rPr>
        <w:t> </w:t>
      </w:r>
      <w:r>
        <w:rPr>
          <w:rFonts w:ascii="Arial" w:hAnsi="Arial" w:cs="Arial" w:eastAsia="Arial"/>
          <w:sz w:val="34"/>
          <w:szCs w:val="34"/>
          <w:color w:val="3F4879"/>
          <w:spacing w:val="0"/>
          <w:w w:val="52"/>
        </w:rPr>
        <w:t>YP.JUfiJ'ff'J'</w:t>
      </w:r>
      <w:r>
        <w:rPr>
          <w:rFonts w:ascii="Arial" w:hAnsi="Arial" w:cs="Arial" w:eastAsia="Arial"/>
          <w:sz w:val="34"/>
          <w:szCs w:val="34"/>
          <w:color w:val="000000"/>
          <w:spacing w:val="0"/>
          <w:w w:val="100"/>
        </w:rPr>
      </w:r>
    </w:p>
    <w:p>
      <w:pPr>
        <w:spacing w:before="9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40" w:lineRule="auto"/>
        <w:ind w:right="16"/>
        <w:jc w:val="right"/>
        <w:rPr>
          <w:rFonts w:ascii="Arial" w:hAnsi="Arial" w:cs="Arial" w:eastAsia="Arial"/>
          <w:sz w:val="28"/>
          <w:szCs w:val="28"/>
        </w:rPr>
      </w:pPr>
      <w:rPr/>
      <w:r>
        <w:rPr>
          <w:rFonts w:ascii="Arial" w:hAnsi="Arial" w:cs="Arial" w:eastAsia="Arial"/>
          <w:sz w:val="28"/>
          <w:szCs w:val="28"/>
          <w:color w:val="464D9A"/>
          <w:spacing w:val="0"/>
          <w:w w:val="118"/>
          <w:i/>
        </w:rPr>
        <w:t>1</w:t>
      </w:r>
      <w:r>
        <w:rPr>
          <w:rFonts w:ascii="Arial" w:hAnsi="Arial" w:cs="Arial" w:eastAsia="Arial"/>
          <w:sz w:val="28"/>
          <w:szCs w:val="28"/>
          <w:color w:val="000000"/>
          <w:spacing w:val="0"/>
          <w:w w:val="100"/>
        </w:rPr>
      </w:r>
    </w:p>
    <w:p>
      <w:pPr>
        <w:spacing w:before="1" w:after="0" w:line="170" w:lineRule="exact"/>
        <w:jc w:val="left"/>
        <w:rPr>
          <w:sz w:val="17"/>
          <w:szCs w:val="17"/>
        </w:rPr>
      </w:pPr>
      <w:rPr/>
      <w:r>
        <w:rPr/>
        <w:br w:type="column"/>
      </w:r>
      <w:r>
        <w:rPr>
          <w:sz w:val="17"/>
          <w:szCs w:val="17"/>
        </w:rPr>
      </w:r>
    </w:p>
    <w:p>
      <w:pPr>
        <w:spacing w:before="0" w:after="0" w:line="240" w:lineRule="auto"/>
        <w:ind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05960"/>
          <w:spacing w:val="0"/>
          <w:w w:val="100"/>
        </w:rPr>
        <w:t>Amırı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414" w:lineRule="exact"/>
        <w:ind w:left="677" w:right="-20"/>
        <w:jc w:val="left"/>
        <w:rPr>
          <w:rFonts w:ascii="Arial" w:hAnsi="Arial" w:cs="Arial" w:eastAsia="Arial"/>
          <w:sz w:val="43"/>
          <w:szCs w:val="43"/>
        </w:rPr>
      </w:pPr>
      <w:rPr/>
      <w:r>
        <w:rPr/>
        <w:br w:type="column"/>
      </w:r>
      <w:r>
        <w:rPr>
          <w:rFonts w:ascii="Arial" w:hAnsi="Arial" w:cs="Arial" w:eastAsia="Arial"/>
          <w:sz w:val="43"/>
          <w:szCs w:val="43"/>
          <w:color w:val="2F388E"/>
          <w:spacing w:val="0"/>
          <w:w w:val="54"/>
          <w:i/>
          <w:position w:val="-2"/>
        </w:rPr>
        <w:t>fMiJJ</w:t>
      </w:r>
      <w:r>
        <w:rPr>
          <w:rFonts w:ascii="Arial" w:hAnsi="Arial" w:cs="Arial" w:eastAsia="Arial"/>
          <w:sz w:val="43"/>
          <w:szCs w:val="43"/>
          <w:color w:val="000000"/>
          <w:spacing w:val="0"/>
          <w:w w:val="100"/>
          <w:position w:val="0"/>
        </w:rPr>
      </w:r>
    </w:p>
    <w:p>
      <w:pPr>
        <w:spacing w:before="0" w:after="0" w:line="485" w:lineRule="exact"/>
        <w:ind w:right="-20"/>
        <w:jc w:val="left"/>
        <w:rPr>
          <w:rFonts w:ascii="Times New Roman" w:hAnsi="Times New Roman" w:cs="Times New Roman" w:eastAsia="Times New Roman"/>
          <w:sz w:val="50"/>
          <w:szCs w:val="50"/>
        </w:rPr>
      </w:pPr>
      <w:rPr/>
      <w:r>
        <w:rPr/>
        <w:pict>
          <v:shape style="position:absolute;margin-left:410.880005pt;margin-top:-7.795315pt;width:154.559998pt;height:128.639999pt;mso-position-horizontal-relative:page;mso-position-vertical-relative:paragraph;z-index:-14799" type="#_x0000_t75">
            <v:imagedata r:id="rId56" o:title=""/>
          </v:shape>
        </w:pict>
      </w:r>
      <w:r>
        <w:rPr>
          <w:rFonts w:ascii="Times New Roman" w:hAnsi="Times New Roman" w:cs="Times New Roman" w:eastAsia="Times New Roman"/>
          <w:sz w:val="50"/>
          <w:szCs w:val="50"/>
          <w:color w:val="464D9A"/>
          <w:spacing w:val="0"/>
          <w:w w:val="79"/>
          <w:i/>
          <w:position w:val="1"/>
        </w:rPr>
        <w:t>Aı1P-"</w:t>
      </w:r>
      <w:r>
        <w:rPr>
          <w:rFonts w:ascii="Times New Roman" w:hAnsi="Times New Roman" w:cs="Times New Roman" w:eastAsia="Times New Roman"/>
          <w:sz w:val="50"/>
          <w:szCs w:val="50"/>
          <w:color w:val="000000"/>
          <w:spacing w:val="0"/>
          <w:w w:val="100"/>
          <w:position w:val="0"/>
        </w:rPr>
      </w:r>
    </w:p>
    <w:p>
      <w:pPr>
        <w:spacing w:before="10" w:after="0" w:line="256" w:lineRule="auto"/>
        <w:ind w:left="616" w:right="5247" w:firstLine="-14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asiıı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1"/>
        </w:rPr>
        <w:t>ÇAN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3"/>
        </w:rPr>
        <w:t>Çavuş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300" w:bottom="280" w:left="240" w:right="320"/>
          <w:cols w:num="3" w:equalWidth="0">
            <w:col w:w="3896" w:space="140"/>
            <w:col w:w="427" w:space="198"/>
            <w:col w:w="6699"/>
          </w:cols>
        </w:sectPr>
      </w:pPr>
      <w:rPr/>
    </w:p>
    <w:p>
      <w:pPr>
        <w:spacing w:before="3" w:after="0" w:line="100" w:lineRule="exact"/>
        <w:jc w:val="left"/>
        <w:rPr>
          <w:sz w:val="10"/>
          <w:szCs w:val="10"/>
        </w:rPr>
      </w:pPr>
      <w:rPr/>
      <w:r>
        <w:rPr/>
        <w:pict>
          <v:group style="position:absolute;margin-left:15.980907pt;margin-top:36.701412pt;width:562.527935pt;height:790.080775pt;mso-position-horizontal-relative:page;mso-position-vertical-relative:page;z-index:-14798" coordorigin="320,734" coordsize="11251,15802">
            <v:group style="position:absolute;left:327;top:763;width:11123;height:2" coordorigin="327,763" coordsize="11123,2">
              <v:shape style="position:absolute;left:327;top:763;width:11123;height:2" coordorigin="327,763" coordsize="11123,0" path="m327,763l11449,763e" filled="f" stroked="t" strokeweight=".710263pt" strokecolor="#4F4F4F">
                <v:path arrowok="t"/>
              </v:shape>
            </v:group>
            <v:group style="position:absolute;left:360;top:743;width:2;height:10914" coordorigin="360,743" coordsize="2,10914">
              <v:shape style="position:absolute;left:360;top:743;width:2;height:10914" coordorigin="360,743" coordsize="0,10914" path="m360,11658l360,743e" filled="f" stroked="t" strokeweight=".947017pt" strokecolor="#4F4F4F">
                <v:path arrowok="t"/>
              </v:shape>
            </v:group>
            <v:group style="position:absolute;left:2630;top:748;width:2;height:1501" coordorigin="2630,748" coordsize="2,1501">
              <v:shape style="position:absolute;left:2630;top:748;width:2;height:1501" coordorigin="2630,748" coordsize="0,1501" path="m2630,2250l2630,748e" filled="f" stroked="t" strokeweight=".710263pt" strokecolor="#484848">
                <v:path arrowok="t"/>
              </v:shape>
            </v:group>
            <v:group style="position:absolute;left:8954;top:753;width:2;height:1511" coordorigin="8954,753" coordsize="2,1511">
              <v:shape style="position:absolute;left:8954;top:753;width:2;height:1511" coordorigin="8954,753" coordsize="0,1511" path="m8954,2264l8954,753e" filled="f" stroked="t" strokeweight=".710263pt" strokecolor="#545454">
                <v:path arrowok="t"/>
              </v:shape>
            </v:group>
            <v:group style="position:absolute;left:11520;top:763;width:2;height:15747" coordorigin="11520,763" coordsize="2,15747">
              <v:shape style="position:absolute;left:11520;top:763;width:2;height:15747" coordorigin="11520,763" coordsize="0,15747" path="m11520,16509l11520,763e" filled="f" stroked="t" strokeweight=".710263pt" strokecolor="#545454">
                <v:path arrowok="t"/>
              </v:shape>
            </v:group>
            <v:group style="position:absolute;left:331;top:2245;width:11180;height:2" coordorigin="331,2245" coordsize="11180,2">
              <v:shape style="position:absolute;left:331;top:2245;width:11180;height:2" coordorigin="331,2245" coordsize="11180,0" path="m331,2245l11511,2245e" filled="f" stroked="t" strokeweight=".710263pt" strokecolor="#4F4F4F">
                <v:path arrowok="t"/>
              </v:shape>
            </v:group>
            <v:group style="position:absolute;left:331;top:2481;width:10905;height:2" coordorigin="331,2481" coordsize="10905,2">
              <v:shape style="position:absolute;left:331;top:2481;width:10905;height:2" coordorigin="331,2481" coordsize="10905,0" path="m331,2481l11236,2481e" filled="f" stroked="t" strokeweight=".473508pt" strokecolor="#484848">
                <v:path arrowok="t"/>
              </v:shape>
            </v:group>
            <v:group style="position:absolute;left:336;top:2719;width:11184;height:2" coordorigin="336,2719" coordsize="11184,2">
              <v:shape style="position:absolute;left:336;top:2719;width:11184;height:2" coordorigin="336,2719" coordsize="11184,0" path="m336,2719l11520,2719e" filled="f" stroked="t" strokeweight=".710263pt" strokecolor="#4B4B4B">
                <v:path arrowok="t"/>
              </v:shape>
            </v:group>
            <v:group style="position:absolute;left:331;top:2960;width:11189;height:2" coordorigin="331,2960" coordsize="11189,2">
              <v:shape style="position:absolute;left:331;top:2960;width:11189;height:2" coordorigin="331,2960" coordsize="11189,0" path="m331,2960l11520,2960e" filled="f" stroked="t" strokeweight=".710263pt" strokecolor="#484848">
                <v:path arrowok="t"/>
              </v:shape>
            </v:group>
            <v:group style="position:absolute;left:331;top:3200;width:11189;height:2" coordorigin="331,3200" coordsize="11189,2">
              <v:shape style="position:absolute;left:331;top:3200;width:11189;height:2" coordorigin="331,3200" coordsize="11189,0" path="m331,3200l11520,3200e" filled="f" stroked="t" strokeweight=".710263pt" strokecolor="#4B4B4B">
                <v:path arrowok="t"/>
              </v:shape>
            </v:group>
            <v:group style="position:absolute;left:336;top:3441;width:11184;height:2" coordorigin="336,3441" coordsize="11184,2">
              <v:shape style="position:absolute;left:336;top:3441;width:11184;height:2" coordorigin="336,3441" coordsize="11184,0" path="m336,3441l11520,3441e" filled="f" stroked="t" strokeweight=".710263pt" strokecolor="#4B4B4B">
                <v:path arrowok="t"/>
              </v:shape>
            </v:group>
            <v:group style="position:absolute;left:3710;top:3427;width:2;height:1029" coordorigin="3710,3427" coordsize="2,1029">
              <v:shape style="position:absolute;left:3710;top:3427;width:2;height:1029" coordorigin="3710,3427" coordsize="0,1029" path="m3710,4456l3710,3427e" filled="f" stroked="t" strokeweight=".710263pt" strokecolor="#484848">
                <v:path arrowok="t"/>
              </v:shape>
            </v:group>
            <v:group style="position:absolute;left:6800;top:3436;width:2;height:1020" coordorigin="6800,3436" coordsize="2,1020">
              <v:shape style="position:absolute;left:6800;top:3436;width:2;height:1020" coordorigin="6800,3436" coordsize="0,1020" path="m6800,4456l6800,3436e" filled="f" stroked="t" strokeweight=".710263pt" strokecolor="#4F4F4F">
                <v:path arrowok="t"/>
              </v:shape>
            </v:group>
            <v:group style="position:absolute;left:6790;top:3808;width:4735;height:2" coordorigin="6790,3808" coordsize="4735,2">
              <v:shape style="position:absolute;left:6790;top:3808;width:4735;height:2" coordorigin="6790,3808" coordsize="4735,0" path="m6790,3808l11525,3808e" filled="f" stroked="t" strokeweight=".710263pt" strokecolor="#4F4F4F">
                <v:path arrowok="t"/>
              </v:shape>
            </v:group>
            <v:group style="position:absolute;left:336;top:4449;width:11184;height:2" coordorigin="336,4449" coordsize="11184,2">
              <v:shape style="position:absolute;left:336;top:4449;width:11184;height:2" coordorigin="336,4449" coordsize="11184,0" path="m336,4449l11520,4449e" filled="f" stroked="t" strokeweight=".710263pt" strokecolor="#4B4B4B">
                <v:path arrowok="t"/>
              </v:shape>
            </v:group>
            <v:group style="position:absolute;left:336;top:4723;width:11189;height:2" coordorigin="336,4723" coordsize="11189,2">
              <v:shape style="position:absolute;left:336;top:4723;width:11189;height:2" coordorigin="336,4723" coordsize="11189,0" path="m336,4723l11525,4723e" filled="f" stroked="t" strokeweight=".710263pt" strokecolor="#4F4F4F">
                <v:path arrowok="t"/>
              </v:shape>
            </v:group>
            <v:group style="position:absolute;left:2656;top:4442;width:2;height:12082" coordorigin="2656,4442" coordsize="2,12082">
              <v:shape style="position:absolute;left:2656;top:4442;width:2;height:12082" coordorigin="2656,4442" coordsize="0,12082" path="m2656,16524l2656,4442e" filled="f" stroked="t" strokeweight=".947017pt" strokecolor="#4F4F4F">
                <v:path arrowok="t"/>
              </v:shape>
            </v:group>
            <v:group style="position:absolute;left:4775;top:4952;width:2;height:2173" coordorigin="4775,4952" coordsize="2,2173">
              <v:shape style="position:absolute;left:4775;top:4952;width:2;height:2173" coordorigin="4775,4952" coordsize="0,2173" path="m4775,7125l4775,4952e" filled="f" stroked="t" strokeweight=".710263pt" strokecolor="#444444">
                <v:path arrowok="t"/>
              </v:shape>
            </v:group>
            <v:group style="position:absolute;left:2633;top:4961;width:8892;height:2" coordorigin="2633,4961" coordsize="8892,2">
              <v:shape style="position:absolute;left:2633;top:4961;width:8892;height:2" coordorigin="2633,4961" coordsize="8892,0" path="m2633,4961l11525,4961e" filled="f" stroked="t" strokeweight=".710263pt" strokecolor="#4F4F4F">
                <v:path arrowok="t"/>
              </v:shape>
            </v:group>
            <v:group style="position:absolute;left:4768;top:5448;width:6752;height:2" coordorigin="4768,5448" coordsize="6752,2">
              <v:shape style="position:absolute;left:4768;top:5448;width:6752;height:2" coordorigin="4768,5448" coordsize="6752,0" path="m4768,5448l11520,5448e" filled="f" stroked="t" strokeweight=".710263pt" strokecolor="#4F4F4F">
                <v:path arrowok="t"/>
              </v:shape>
            </v:group>
            <v:group style="position:absolute;left:4768;top:5686;width:6757;height:2" coordorigin="4768,5686" coordsize="6757,2">
              <v:shape style="position:absolute;left:4768;top:5686;width:6757;height:2" coordorigin="4768,5686" coordsize="6757,0" path="m4768,5686l11525,5686e" filled="f" stroked="t" strokeweight=".710263pt" strokecolor="#4F4F4F">
                <v:path arrowok="t"/>
              </v:shape>
            </v:group>
            <v:group style="position:absolute;left:4763;top:5929;width:6762;height:2" coordorigin="4763,5929" coordsize="6762,2">
              <v:shape style="position:absolute;left:4763;top:5929;width:6762;height:2" coordorigin="4763,5929" coordsize="6762,0" path="m4763,5929l11525,5929e" filled="f" stroked="t" strokeweight=".710263pt" strokecolor="#4B4B4B">
                <v:path arrowok="t"/>
              </v:shape>
            </v:group>
            <v:group style="position:absolute;left:819;top:6406;width:10706;height:2" coordorigin="819,6406" coordsize="10706,2">
              <v:shape style="position:absolute;left:819;top:6406;width:10706;height:2" coordorigin="819,6406" coordsize="10706,0" path="m819,6406l11525,6406e" filled="f" stroked="t" strokeweight=".710263pt" strokecolor="#4F4F4F">
                <v:path arrowok="t"/>
              </v:shape>
            </v:group>
            <v:group style="position:absolute;left:2633;top:6167;width:8892;height:2" coordorigin="2633,6167" coordsize="8892,2">
              <v:shape style="position:absolute;left:2633;top:6167;width:8892;height:2" coordorigin="2633,6167" coordsize="8892,0" path="m2633,6167l11525,6167e" filled="f" stroked="t" strokeweight=".710263pt" strokecolor="#4F4F4F">
                <v:path arrowok="t"/>
              </v:shape>
            </v:group>
            <v:group style="position:absolute;left:2633;top:6873;width:8897;height:2" coordorigin="2633,6873" coordsize="8897,2">
              <v:shape style="position:absolute;left:2633;top:6873;width:8897;height:2" coordorigin="2633,6873" coordsize="8897,0" path="m2633,6873l11530,6873e" filled="f" stroked="t" strokeweight=".710263pt" strokecolor="#4F4F4F">
                <v:path arrowok="t"/>
              </v:shape>
            </v:group>
            <v:group style="position:absolute;left:2633;top:7116;width:8902;height:2" coordorigin="2633,7116" coordsize="8902,2">
              <v:shape style="position:absolute;left:2633;top:7116;width:8902;height:2" coordorigin="2633,7116" coordsize="8902,0" path="m2633,7116l11535,7116e" filled="f" stroked="t" strokeweight=".710263pt" strokecolor="#4F4F4F">
                <v:path arrowok="t"/>
              </v:shape>
            </v:group>
            <v:group style="position:absolute;left:7650;top:6401;width:2;height:724" coordorigin="7650,6401" coordsize="2,724">
              <v:shape style="position:absolute;left:7650;top:6401;width:2;height:724" coordorigin="7650,6401" coordsize="0,724" path="m7650,7125l7650,6401e" filled="f" stroked="t" strokeweight=".947017pt" strokecolor="#545454">
                <v:path arrowok="t"/>
              </v:shape>
            </v:group>
            <v:group style="position:absolute;left:346;top:7354;width:11189;height:2" coordorigin="346,7354" coordsize="11189,2">
              <v:shape style="position:absolute;left:346;top:7354;width:11189;height:2" coordorigin="346,7354" coordsize="11189,0" path="m346,7354l11535,7354e" filled="f" stroked="t" strokeweight=".710263pt" strokecolor="#4F4F4F">
                <v:path arrowok="t"/>
              </v:shape>
            </v:group>
            <v:group style="position:absolute;left:341;top:7826;width:11194;height:2" coordorigin="341,7826" coordsize="11194,2">
              <v:shape style="position:absolute;left:341;top:7826;width:11194;height:2" coordorigin="341,7826" coordsize="11194,0" path="m341,7826l11535,7826e" filled="f" stroked="t" strokeweight=".710263pt" strokecolor="#545454">
                <v:path arrowok="t"/>
              </v:shape>
            </v:group>
            <v:group style="position:absolute;left:4782;top:7821;width:2;height:753" coordorigin="4782,7821" coordsize="2,753">
              <v:shape style="position:absolute;left:4782;top:7821;width:2;height:753" coordorigin="4782,7821" coordsize="0,753" path="m4782,8574l4782,7821e" filled="f" stroked="t" strokeweight=".710263pt" strokecolor="#444444">
                <v:path arrowok="t"/>
              </v:shape>
            </v:group>
            <v:group style="position:absolute;left:4773;top:8064;width:6766;height:2" coordorigin="4773,8064" coordsize="6766,2">
              <v:shape style="position:absolute;left:4773;top:8064;width:6766;height:2" coordorigin="4773,8064" coordsize="6766,0" path="m4773,8064l11539,8064e" filled="f" stroked="t" strokeweight=".710263pt" strokecolor="#545454">
                <v:path arrowok="t"/>
              </v:shape>
            </v:group>
            <v:group style="position:absolute;left:4778;top:8307;width:6752;height:2" coordorigin="4778,8307" coordsize="6752,2">
              <v:shape style="position:absolute;left:4778;top:8307;width:6752;height:2" coordorigin="4778,8307" coordsize="6752,0" path="m4778,8307l11530,8307e" filled="f" stroked="t" strokeweight=".710263pt" strokecolor="#4F4F4F">
                <v:path arrowok="t"/>
              </v:shape>
            </v:group>
            <v:group style="position:absolute;left:346;top:8569;width:11189;height:2" coordorigin="346,8569" coordsize="11189,2">
              <v:shape style="position:absolute;left:346;top:8569;width:11189;height:2" coordorigin="346,8569" coordsize="11189,0" path="m346,8569l11535,8569e" filled="f" stroked="t" strokeweight=".710263pt" strokecolor="#545454">
                <v:path arrowok="t"/>
              </v:shape>
            </v:group>
            <v:group style="position:absolute;left:346;top:9370;width:11194;height:2" coordorigin="346,9370" coordsize="11194,2">
              <v:shape style="position:absolute;left:346;top:9370;width:11194;height:2" coordorigin="346,9370" coordsize="11194,0" path="m346,9370l11539,9370e" filled="f" stroked="t" strokeweight=".710263pt" strokecolor="#545454">
                <v:path arrowok="t"/>
              </v:shape>
            </v:group>
            <v:group style="position:absolute;left:350;top:10209;width:11189;height:2" coordorigin="350,10209" coordsize="11189,2">
              <v:shape style="position:absolute;left:350;top:10209;width:11189;height:2" coordorigin="350,10209" coordsize="11189,0" path="m350,10209l11539,10209e" filled="f" stroked="t" strokeweight=".710263pt" strokecolor="#4F4F4F">
                <v:path arrowok="t"/>
              </v:shape>
            </v:group>
            <v:group style="position:absolute;left:355;top:10449;width:11184;height:2" coordorigin="355,10449" coordsize="11184,2">
              <v:shape style="position:absolute;left:355;top:10449;width:11184;height:2" coordorigin="355,10449" coordsize="11184,0" path="m355,10449l11539,10449e" filled="f" stroked="t" strokeweight=".710263pt" strokecolor="#4F4F4F">
                <v:path arrowok="t"/>
              </v:shape>
            </v:group>
            <v:group style="position:absolute;left:350;top:10685;width:11194;height:2" coordorigin="350,10685" coordsize="11194,2">
              <v:shape style="position:absolute;left:350;top:10685;width:11194;height:2" coordorigin="350,10685" coordsize="11194,0" path="m350,10685l11544,10685e" filled="f" stroked="t" strokeweight=".710263pt" strokecolor="#4F4F4F">
                <v:path arrowok="t"/>
              </v:shape>
            </v:group>
            <v:group style="position:absolute;left:355;top:11164;width:11194;height:2" coordorigin="355,11164" coordsize="11194,2">
              <v:shape style="position:absolute;left:355;top:11164;width:11194;height:2" coordorigin="355,11164" coordsize="11194,0" path="m355,11164l11549,11164e" filled="f" stroked="t" strokeweight=".710263pt" strokecolor="#545454">
                <v:path arrowok="t"/>
              </v:shape>
            </v:group>
            <v:group style="position:absolute;left:355;top:11407;width:2912;height:2" coordorigin="355,11407" coordsize="2912,2">
              <v:shape style="position:absolute;left:355;top:11407;width:2912;height:2" coordorigin="355,11407" coordsize="2912,0" path="m355,11407l3267,11407e" filled="f" stroked="t" strokeweight=".710263pt" strokecolor="#545454">
                <v:path arrowok="t"/>
              </v:shape>
            </v:group>
            <v:group style="position:absolute;left:360;top:11646;width:11194;height:2" coordorigin="360,11646" coordsize="11194,2">
              <v:shape style="position:absolute;left:360;top:11646;width:11194;height:2" coordorigin="360,11646" coordsize="11194,0" path="m360,11646l11554,11646e" filled="f" stroked="t" strokeweight=".473508pt" strokecolor="#4F4F4F">
                <v:path arrowok="t"/>
              </v:shape>
            </v:group>
            <v:group style="position:absolute;left:407;top:13721;width:2263;height:2" coordorigin="407,13721" coordsize="2263,2">
              <v:shape style="position:absolute;left:407;top:13721;width:2263;height:2" coordorigin="407,13721" coordsize="2263,0" path="m407,13721l2671,13721e" filled="f" stroked="t" strokeweight=".710263pt" strokecolor="#606060">
                <v:path arrowok="t"/>
              </v:shape>
            </v:group>
            <v:group style="position:absolute;left:379;top:16509;width:11184;height:2" coordorigin="379,16509" coordsize="11184,2">
              <v:shape style="position:absolute;left:379;top:16509;width:11184;height:2" coordorigin="379,16509" coordsize="11184,0" path="m379,16509l11563,16509e" filled="f" stroked="t" strokeweight=".710263pt" strokecolor="#606060">
                <v:path arrowok="t"/>
              </v:shape>
            </v:group>
            <v:group style="position:absolute;left:1030;top:11353;width:2;height:5176" coordorigin="1030,11353" coordsize="2,5176">
              <v:shape style="position:absolute;left:1030;top:11353;width:2;height:5176" coordorigin="1030,11353" coordsize="0,5176" path="m1030,16529l1030,11353e" filled="f" stroked="t" strokeweight=".710263pt" strokecolor="#484848">
                <v:path arrowok="t"/>
              </v:shape>
            </v:group>
            <v:group style="position:absolute;left:1608;top:11400;width:2;height:5123" coordorigin="1608,11400" coordsize="2,5123">
              <v:shape style="position:absolute;left:1608;top:11400;width:2;height:5123" coordorigin="1608,11400" coordsize="0,5123" path="m1608,16524l1608,11400e" filled="f" stroked="t" strokeweight=".710263pt" strokecolor="#4B4B4B">
                <v:path arrowok="t"/>
              </v:shape>
            </v:group>
            <v:group style="position:absolute;left:7233;top:11391;width:2;height:5123" coordorigin="7233,11391" coordsize="2,5123">
              <v:shape style="position:absolute;left:7233;top:11391;width:2;height:5123" coordorigin="7233,11391" coordsize="0,5123" path="m7233,16514l7233,11391e" filled="f" stroked="t" strokeweight=".710263pt" strokecolor="#545454">
                <v:path arrowok="t"/>
              </v:shape>
            </v:group>
            <w10:wrap type="none"/>
          </v:group>
        </w:pict>
      </w:r>
      <w:r>
        <w:rPr>
          <w:sz w:val="10"/>
          <w:szCs w:val="1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2640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shape style="width:183.359999pt;height:78.72pt;mso-position-horizontal-relative:char;mso-position-vertical-relative:line" type="#_x0000_t75">
            <v:imagedata r:id="rId57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jc w:val="left"/>
        <w:spacing w:after="0"/>
        <w:sectPr>
          <w:type w:val="continuous"/>
          <w:pgSz w:w="11920" w:h="16840"/>
          <w:pgMar w:top="300" w:bottom="280" w:left="240" w:right="320"/>
        </w:sectPr>
      </w:pPr>
      <w:rPr/>
    </w:p>
    <w:p>
      <w:pPr>
        <w:spacing w:before="78" w:after="0" w:line="218" w:lineRule="auto"/>
        <w:ind w:left="643" w:right="-161" w:firstLine="-524"/>
        <w:jc w:val="left"/>
        <w:rPr>
          <w:rFonts w:ascii="Arial" w:hAnsi="Arial" w:cs="Arial" w:eastAsia="Arial"/>
          <w:sz w:val="14"/>
          <w:szCs w:val="14"/>
        </w:rPr>
      </w:pPr>
      <w:rPr/>
      <w:r>
        <w:rPr>
          <w:rFonts w:ascii="Times New Roman" w:hAnsi="Times New Roman" w:cs="Times New Roman" w:eastAsia="Times New Roman"/>
          <w:sz w:val="94"/>
          <w:szCs w:val="94"/>
          <w:color w:val="343434"/>
          <w:spacing w:val="-888"/>
          <w:w w:val="189"/>
          <w:position w:val="12"/>
        </w:rPr>
        <w:t>1</w:t>
      </w:r>
      <w:r>
        <w:rPr>
          <w:rFonts w:ascii="Arial" w:hAnsi="Arial" w:cs="Arial" w:eastAsia="Arial"/>
          <w:sz w:val="14"/>
          <w:szCs w:val="14"/>
          <w:color w:val="343434"/>
          <w:spacing w:val="0"/>
          <w:w w:val="124"/>
          <w:position w:val="0"/>
        </w:rPr>
        <w:t>!ZMIR</w:t>
      </w:r>
      <w:r>
        <w:rPr>
          <w:rFonts w:ascii="Arial" w:hAnsi="Arial" w:cs="Arial" w:eastAsia="Arial"/>
          <w:sz w:val="14"/>
          <w:szCs w:val="14"/>
          <w:color w:val="343434"/>
          <w:spacing w:val="0"/>
          <w:w w:val="124"/>
          <w:position w:val="0"/>
        </w:rPr>
        <w:t> </w:t>
      </w:r>
      <w:r>
        <w:rPr>
          <w:rFonts w:ascii="Arial" w:hAnsi="Arial" w:cs="Arial" w:eastAsia="Arial"/>
          <w:sz w:val="15"/>
          <w:szCs w:val="15"/>
          <w:color w:val="343434"/>
          <w:spacing w:val="0"/>
          <w:w w:val="105"/>
          <w:position w:val="0"/>
        </w:rPr>
        <w:t>BÜYÜKSEHIR</w:t>
      </w:r>
      <w:r>
        <w:rPr>
          <w:rFonts w:ascii="Arial" w:hAnsi="Arial" w:cs="Arial" w:eastAsia="Arial"/>
          <w:sz w:val="15"/>
          <w:szCs w:val="15"/>
          <w:color w:val="343434"/>
          <w:spacing w:val="0"/>
          <w:w w:val="105"/>
          <w:position w:val="0"/>
        </w:rPr>
        <w:t> </w:t>
      </w:r>
      <w:r>
        <w:rPr>
          <w:rFonts w:ascii="Arial" w:hAnsi="Arial" w:cs="Arial" w:eastAsia="Arial"/>
          <w:sz w:val="14"/>
          <w:szCs w:val="14"/>
          <w:color w:val="343434"/>
          <w:spacing w:val="0"/>
          <w:w w:val="115"/>
          <w:position w:val="0"/>
        </w:rPr>
        <w:t>BELEDIYESI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  <w:position w:val="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14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6" w:lineRule="auto"/>
        <w:ind w:left="349" w:right="4556"/>
        <w:jc w:val="center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0"/>
          <w:w w:val="100"/>
        </w:rPr>
        <w:t>İZMİR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0"/>
          <w:w w:val="100"/>
        </w:rPr>
        <w:t>BÜYÜKŞEHİR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0"/>
          <w:w w:val="104"/>
        </w:rPr>
        <w:t>BELEDİYESİ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0"/>
          <w:w w:val="104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0"/>
          <w:w w:val="100"/>
        </w:rPr>
        <w:t>İT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-2"/>
          <w:w w:val="100"/>
        </w:rPr>
        <w:t>F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0"/>
          <w:w w:val="100"/>
        </w:rPr>
        <w:t>AİY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0"/>
          <w:w w:val="100"/>
        </w:rPr>
        <w:t>DAİRESi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0"/>
          <w:w w:val="103"/>
        </w:rPr>
        <w:t>BAŞKANLI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11"/>
          <w:w w:val="104"/>
        </w:rPr>
        <w:t>G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0"/>
          <w:w w:val="104"/>
        </w:rPr>
        <w:t>I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5" w:after="0" w:line="240" w:lineRule="auto"/>
        <w:ind w:right="-20"/>
        <w:jc w:val="left"/>
        <w:rPr>
          <w:rFonts w:ascii="Times New Roman" w:hAnsi="Times New Roman" w:cs="Times New Roman" w:eastAsia="Times New Roman"/>
          <w:sz w:val="21"/>
          <w:szCs w:val="21"/>
        </w:rPr>
      </w:pPr>
      <w:rPr/>
      <w:r>
        <w:rPr/>
        <w:pict>
          <v:shape style="position:absolute;margin-left:498.23999pt;margin-top:9.675224pt;width:33.599998pt;height:7.68pt;mso-position-horizontal-relative:page;mso-position-vertical-relative:paragraph;z-index:-14793" type="#_x0000_t75">
            <v:imagedata r:id="rId58" o:title=""/>
          </v:shape>
        </w:pict>
      </w:r>
      <w:r>
        <w:rPr/>
        <w:pict>
          <v:group style="position:absolute;margin-left:494.016022pt;margin-top:5.990105pt;width:34.045441pt;height:.1pt;mso-position-horizontal-relative:page;mso-position-vertical-relative:paragraph;z-index:-14789" coordorigin="9880,120" coordsize="681,2">
            <v:shape style="position:absolute;left:9880;top:120;width:681;height:2" coordorigin="9880,120" coordsize="681,0" path="m9880,120l10561,120e" filled="f" stroked="t" strokeweight="4.285440pt" strokecolor="#4F575B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0"/>
          <w:w w:val="100"/>
        </w:rPr>
        <w:t>Müdahale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0"/>
          <w:w w:val="100"/>
        </w:rPr>
        <w:t>Şub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0"/>
          <w:w w:val="102"/>
        </w:rPr>
        <w:t>Müdürlüğü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12" w:after="0" w:line="237" w:lineRule="exact"/>
        <w:ind w:left="1093" w:right="5383"/>
        <w:jc w:val="center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5"/>
          <w:w w:val="100"/>
          <w:position w:val="-1"/>
        </w:rPr>
        <w:t>Y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0"/>
          <w:w w:val="100"/>
          <w:position w:val="-1"/>
        </w:rPr>
        <w:t>ANGl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4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0"/>
          <w:w w:val="103"/>
          <w:position w:val="-1"/>
        </w:rPr>
        <w:t>RAPORU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pgSz w:w="11920" w:h="16840"/>
          <w:pgMar w:top="480" w:bottom="280" w:left="100" w:right="60"/>
          <w:cols w:num="2" w:equalWidth="0">
            <w:col w:w="1676" w:space="1695"/>
            <w:col w:w="8389"/>
          </w:cols>
        </w:sectPr>
      </w:pPr>
      <w:rPr/>
    </w:p>
    <w:p>
      <w:pPr>
        <w:spacing w:before="2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tbl>
      <w:tblPr>
        <w:tblW w:w="0" w:type="auto"/>
        <w:tblLook w:val="01E0"/>
        <w:tblLayout w:type="fixed"/>
        <w:tblCellMar>
          <w:left w:w="0" w:type="dxa"/>
          <w:right w:w="0" w:type="dxa"/>
          <w:bottom w:w="0" w:type="dxa"/>
          <w:top w:w="0" w:type="dxa"/>
        </w:tblCellMar>
        <w:jc w:val="left"/>
        <w:tblInd w:w="121.887999" w:type="dxa"/>
      </w:tblPr>
      <w:tblGrid/>
      <w:tr>
        <w:trPr>
          <w:trHeight w:val="239" w:hRule="exact"/>
        </w:trPr>
        <w:tc>
          <w:tcPr>
            <w:tcW w:w="1223" w:type="dxa"/>
            <w:tcBorders>
              <w:top w:val="single" w:sz="5.71392" w:space="0" w:color="6B6B6B"/>
              <w:bottom w:val="single" w:sz="5.71392" w:space="0" w:color="6B6B6B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23" w:lineRule="exact"/>
              <w:ind w:left="40" w:right="-2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Pr/>
            <w:r>
              <w:rPr>
                <w:rFonts w:ascii="Times New Roman" w:hAnsi="Times New Roman" w:cs="Times New Roman" w:eastAsia="Times New Roman"/>
                <w:sz w:val="20"/>
                <w:szCs w:val="20"/>
                <w:color w:val="343434"/>
                <w:spacing w:val="0"/>
                <w:w w:val="100"/>
              </w:rPr>
              <w:t>Ola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43434"/>
                <w:spacing w:val="0"/>
                <w:w w:val="100"/>
              </w:rPr>
              <w:t>y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43434"/>
                <w:spacing w:val="-7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43434"/>
                <w:spacing w:val="0"/>
                <w:w w:val="100"/>
              </w:rPr>
              <w:t>Tarihi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000000"/>
                <w:spacing w:val="0"/>
                <w:w w:val="100"/>
              </w:rPr>
            </w:r>
          </w:p>
        </w:tc>
        <w:tc>
          <w:tcPr>
            <w:tcW w:w="1551" w:type="dxa"/>
            <w:tcBorders>
              <w:top w:val="single" w:sz="5.71392" w:space="0" w:color="6B6B6B"/>
              <w:bottom w:val="single" w:sz="5.71392" w:space="0" w:color="6B6B6B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23" w:lineRule="exact"/>
              <w:ind w:left="203" w:right="-2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Pr/>
            <w:r>
              <w:rPr>
                <w:rFonts w:ascii="Times New Roman" w:hAnsi="Times New Roman" w:cs="Times New Roman" w:eastAsia="Times New Roman"/>
                <w:sz w:val="20"/>
                <w:szCs w:val="20"/>
                <w:color w:val="343434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43434"/>
                <w:spacing w:val="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43434"/>
                <w:spacing w:val="0"/>
                <w:w w:val="100"/>
              </w:rPr>
              <w:t>0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43434"/>
                <w:spacing w:val="1"/>
                <w:w w:val="100"/>
              </w:rPr>
              <w:t>7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545454"/>
                <w:spacing w:val="-2"/>
                <w:w w:val="100"/>
              </w:rPr>
              <w:t>/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43434"/>
                <w:spacing w:val="0"/>
                <w:w w:val="100"/>
              </w:rPr>
              <w:t>05/2017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000000"/>
                <w:spacing w:val="0"/>
                <w:w w:val="100"/>
              </w:rPr>
            </w:r>
          </w:p>
        </w:tc>
        <w:tc>
          <w:tcPr>
            <w:tcW w:w="2448" w:type="dxa"/>
            <w:tcBorders>
              <w:top w:val="single" w:sz="5.71392" w:space="0" w:color="6B6B6B"/>
              <w:bottom w:val="single" w:sz="5.71392" w:space="0" w:color="6B6B6B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23" w:lineRule="exact"/>
              <w:ind w:left="323" w:right="-2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Pr/>
            <w:r>
              <w:rPr>
                <w:rFonts w:ascii="Times New Roman" w:hAnsi="Times New Roman" w:cs="Times New Roman" w:eastAsia="Times New Roman"/>
                <w:sz w:val="20"/>
                <w:szCs w:val="20"/>
                <w:color w:val="343434"/>
                <w:spacing w:val="0"/>
                <w:w w:val="93"/>
              </w:rPr>
              <w:t>!Bildirim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43434"/>
                <w:spacing w:val="15"/>
                <w:w w:val="93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43434"/>
                <w:spacing w:val="0"/>
                <w:w w:val="100"/>
              </w:rPr>
              <w:t>Sıra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43434"/>
                <w:spacing w:val="-6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43434"/>
                <w:spacing w:val="0"/>
                <w:w w:val="100"/>
              </w:rPr>
              <w:t>No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43434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43434"/>
                <w:spacing w:val="-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43434"/>
                <w:spacing w:val="0"/>
                <w:w w:val="100"/>
              </w:rPr>
              <w:t>34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000000"/>
                <w:spacing w:val="0"/>
                <w:w w:val="100"/>
              </w:rPr>
            </w:r>
          </w:p>
        </w:tc>
        <w:tc>
          <w:tcPr>
            <w:tcW w:w="6141" w:type="dxa"/>
            <w:tcBorders>
              <w:top w:val="single" w:sz="5.71392" w:space="0" w:color="6B6B6B"/>
              <w:bottom w:val="single" w:sz="5.71392" w:space="0" w:color="6B6B6B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23" w:lineRule="exact"/>
              <w:ind w:left="251" w:right="-20"/>
              <w:jc w:val="left"/>
              <w:tabs>
                <w:tab w:pos="2280" w:val="left"/>
              </w:tabs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Pr/>
            <w:r>
              <w:rPr>
                <w:rFonts w:ascii="Times New Roman" w:hAnsi="Times New Roman" w:cs="Times New Roman" w:eastAsia="Times New Roman"/>
                <w:sz w:val="20"/>
                <w:szCs w:val="20"/>
                <w:color w:val="545454"/>
                <w:spacing w:val="-20"/>
                <w:w w:val="100"/>
              </w:rPr>
              <w:t>!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43434"/>
                <w:spacing w:val="0"/>
                <w:w w:val="100"/>
              </w:rPr>
              <w:t>Bildirim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43434"/>
                <w:spacing w:val="-1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43434"/>
                <w:spacing w:val="0"/>
                <w:w w:val="100"/>
              </w:rPr>
              <w:t>Saati: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43434"/>
                <w:spacing w:val="47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43434"/>
                <w:spacing w:val="0"/>
                <w:w w:val="100"/>
              </w:rPr>
              <w:t>20:29</w:t>
              <w:tab/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43434"/>
                <w:spacing w:val="0"/>
                <w:w w:val="100"/>
              </w:rPr>
              <w:t>rreı: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43434"/>
                <w:spacing w:val="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43434"/>
                <w:spacing w:val="0"/>
                <w:w w:val="100"/>
              </w:rPr>
              <w:t>0534-053-35-88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000000"/>
                <w:spacing w:val="0"/>
                <w:w w:val="100"/>
              </w:rPr>
            </w:r>
          </w:p>
        </w:tc>
      </w:tr>
      <w:tr>
        <w:trPr>
          <w:trHeight w:val="239" w:hRule="exact"/>
        </w:trPr>
        <w:tc>
          <w:tcPr>
            <w:tcW w:w="1223" w:type="dxa"/>
            <w:tcBorders>
              <w:top w:val="single" w:sz="5.71392" w:space="0" w:color="6B6B6B"/>
              <w:bottom w:val="single" w:sz="5.71392" w:space="0" w:color="6B6B6B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23" w:lineRule="exact"/>
              <w:ind w:left="50" w:right="-2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Pr/>
            <w:r>
              <w:rPr>
                <w:rFonts w:ascii="Times New Roman" w:hAnsi="Times New Roman" w:cs="Times New Roman" w:eastAsia="Times New Roman"/>
                <w:sz w:val="20"/>
                <w:szCs w:val="20"/>
                <w:color w:val="343434"/>
                <w:spacing w:val="4"/>
                <w:w w:val="87"/>
              </w:rPr>
              <w:t>K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545454"/>
                <w:spacing w:val="-1"/>
                <w:w w:val="104"/>
              </w:rPr>
              <w:t>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43434"/>
                <w:spacing w:val="0"/>
                <w:w w:val="89"/>
              </w:rPr>
              <w:t>y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43434"/>
                <w:spacing w:val="0"/>
                <w:w w:val="88"/>
              </w:rPr>
              <w:t>ı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43434"/>
                <w:spacing w:val="-28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545454"/>
                <w:spacing w:val="0"/>
                <w:w w:val="100"/>
              </w:rPr>
              <w:t>t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545454"/>
                <w:spacing w:val="-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43434"/>
                <w:spacing w:val="0"/>
                <w:w w:val="100"/>
              </w:rPr>
              <w:t>Tarihi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000000"/>
                <w:spacing w:val="0"/>
                <w:w w:val="100"/>
              </w:rPr>
            </w:r>
          </w:p>
        </w:tc>
        <w:tc>
          <w:tcPr>
            <w:tcW w:w="1551" w:type="dxa"/>
            <w:tcBorders>
              <w:top w:val="single" w:sz="5.71392" w:space="0" w:color="6B6B6B"/>
              <w:bottom w:val="single" w:sz="5.71392" w:space="0" w:color="6B6B6B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23" w:lineRule="exact"/>
              <w:ind w:left="208" w:right="-2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Pr/>
            <w:r>
              <w:rPr>
                <w:rFonts w:ascii="Times New Roman" w:hAnsi="Times New Roman" w:cs="Times New Roman" w:eastAsia="Times New Roman"/>
                <w:sz w:val="20"/>
                <w:szCs w:val="20"/>
                <w:color w:val="343434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43434"/>
                <w:spacing w:val="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43434"/>
                <w:spacing w:val="0"/>
                <w:w w:val="100"/>
              </w:rPr>
              <w:t>07/05/2017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000000"/>
                <w:spacing w:val="0"/>
                <w:w w:val="100"/>
              </w:rPr>
            </w:r>
          </w:p>
        </w:tc>
        <w:tc>
          <w:tcPr>
            <w:tcW w:w="2448" w:type="dxa"/>
            <w:tcBorders>
              <w:top w:val="single" w:sz="5.71392" w:space="0" w:color="6B6B6B"/>
              <w:bottom w:val="single" w:sz="5.71392" w:space="0" w:color="6B6B6B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23" w:lineRule="exact"/>
              <w:ind w:left="323" w:right="-20"/>
              <w:jc w:val="left"/>
              <w:tabs>
                <w:tab w:pos="1680" w:val="left"/>
              </w:tabs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Pr/>
            <w:r>
              <w:rPr>
                <w:rFonts w:ascii="Times New Roman" w:hAnsi="Times New Roman" w:cs="Times New Roman" w:eastAsia="Times New Roman"/>
                <w:sz w:val="20"/>
                <w:szCs w:val="20"/>
                <w:color w:val="545454"/>
                <w:spacing w:val="-5"/>
                <w:w w:val="93"/>
              </w:rPr>
              <w:t>!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43434"/>
                <w:spacing w:val="0"/>
                <w:w w:val="93"/>
              </w:rPr>
              <w:t>Kayıt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43434"/>
                <w:spacing w:val="9"/>
                <w:w w:val="93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43434"/>
                <w:spacing w:val="0"/>
                <w:w w:val="100"/>
              </w:rPr>
              <w:t>No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43434"/>
                <w:spacing w:val="0"/>
                <w:w w:val="100"/>
              </w:rPr>
              <w:tab/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43434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43434"/>
                <w:spacing w:val="-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43434"/>
                <w:spacing w:val="0"/>
                <w:w w:val="101"/>
              </w:rPr>
              <w:t>2855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000000"/>
                <w:spacing w:val="0"/>
                <w:w w:val="100"/>
              </w:rPr>
            </w:r>
          </w:p>
        </w:tc>
        <w:tc>
          <w:tcPr>
            <w:tcW w:w="6141" w:type="dxa"/>
            <w:tcBorders>
              <w:top w:val="single" w:sz="5.71392" w:space="0" w:color="6B6B6B"/>
              <w:bottom w:val="single" w:sz="5.71392" w:space="0" w:color="6B6B6B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23" w:lineRule="exact"/>
              <w:ind w:left="256" w:right="-2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Pr/>
            <w:r>
              <w:rPr>
                <w:rFonts w:ascii="Times New Roman" w:hAnsi="Times New Roman" w:cs="Times New Roman" w:eastAsia="Times New Roman"/>
                <w:sz w:val="20"/>
                <w:szCs w:val="20"/>
                <w:color w:val="343434"/>
                <w:spacing w:val="0"/>
                <w:w w:val="93"/>
              </w:rPr>
              <w:t>!Bildirim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43434"/>
                <w:spacing w:val="13"/>
                <w:w w:val="93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43434"/>
                <w:spacing w:val="0"/>
                <w:w w:val="100"/>
              </w:rPr>
              <w:t>Ala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43434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43434"/>
                <w:spacing w:val="-8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545454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545454"/>
                <w:spacing w:val="-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43434"/>
                <w:spacing w:val="0"/>
                <w:w w:val="100"/>
              </w:rPr>
              <w:t>Mustafa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43434"/>
                <w:spacing w:val="-8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43434"/>
                <w:spacing w:val="0"/>
                <w:w w:val="100"/>
              </w:rPr>
              <w:t>YILMAZ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000000"/>
                <w:spacing w:val="0"/>
                <w:w w:val="100"/>
              </w:rPr>
            </w:r>
          </w:p>
        </w:tc>
      </w:tr>
    </w:tbl>
    <w:p>
      <w:pPr>
        <w:jc w:val="left"/>
        <w:spacing w:after="0"/>
        <w:sectPr>
          <w:type w:val="continuous"/>
          <w:pgSz w:w="11920" w:h="16840"/>
          <w:pgMar w:top="300" w:bottom="280" w:left="100" w:right="60"/>
        </w:sectPr>
      </w:pPr>
      <w:rPr/>
    </w:p>
    <w:p>
      <w:pPr>
        <w:spacing w:before="0" w:after="0" w:line="208" w:lineRule="exact"/>
        <w:ind w:left="171"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Bildirile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0"/>
          <w:w w:val="100"/>
        </w:rPr>
        <w:t>iznıi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E6E6E"/>
          <w:spacing w:val="6"/>
          <w:w w:val="235"/>
        </w:rPr>
        <w:t>-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Çeşme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otobam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7"/>
        </w:rPr>
        <w:t>zeytin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2"/>
          <w:w w:val="97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7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79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çıkışı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0"/>
          <w:w w:val="100"/>
        </w:rPr>
        <w:t>iY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9"/>
          <w:w w:val="100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88"/>
        </w:rPr>
        <w:t>yönU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21"/>
          <w:w w:val="8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88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5"/>
          <w:w w:val="100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5"/>
          <w:w w:val="100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iZMIR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9" w:after="0" w:line="249" w:lineRule="auto"/>
        <w:ind w:left="171" w:right="332"/>
        <w:jc w:val="left"/>
        <w:tabs>
          <w:tab w:pos="1540" w:val="left"/>
          <w:tab w:pos="45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0"/>
        </w:rPr>
        <w:t>Dolrr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0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21"/>
          <w:w w:val="9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4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21"/>
        </w:rPr>
        <w:t>Urla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22"/>
        </w:rPr>
        <w:t>-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Çeşıne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Asfaltı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Karaburu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4"/>
          <w:w w:val="106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8"/>
          <w:w w:val="63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-8"/>
          <w:w w:val="117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2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2"/>
          <w:w w:val="92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2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4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3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UR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3"/>
          <w:w w:val="100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6"/>
          <w:w w:val="100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İZMiR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1"/>
        </w:rPr>
        <w:t>Yaı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61"/>
          <w:w w:val="92"/>
        </w:rPr>
        <w:t>!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-16"/>
          <w:w w:val="121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85"/>
        </w:rPr>
        <w:t>ııı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78"/>
        </w:rPr>
        <w:t>TUrU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Çö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Yangını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5"/>
        </w:rPr>
        <w:t>Ya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3"/>
          <w:w w:val="95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3"/>
          <w:w w:val="95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5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5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1"/>
          <w:w w:val="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Sınıfı: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SINIFI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103" w:lineRule="exact"/>
        <w:ind w:left="167" w:right="-20"/>
        <w:jc w:val="left"/>
        <w:tabs>
          <w:tab w:pos="370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1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1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4"/>
          <w:w w:val="100"/>
          <w:position w:val="-1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10"/>
        </w:rPr>
        <w:t>Binada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2"/>
          <w:w w:val="100"/>
          <w:position w:val="-1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50"/>
          <w:position w:val="-1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36"/>
          <w:w w:val="100"/>
          <w:position w:val="-1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100"/>
          <w:position w:val="-1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100"/>
          <w:position w:val="-1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3"/>
          <w:w w:val="100"/>
          <w:position w:val="-1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1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46"/>
          <w:w w:val="100"/>
          <w:position w:val="-1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1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10"/>
        </w:rPr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-10"/>
        </w:rPr>
        <w:t>Yapını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-1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10"/>
          <w:w w:val="100"/>
          <w:position w:val="-1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3"/>
          <w:position w:val="-10"/>
        </w:rPr>
        <w:t>Şekl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6"/>
          <w:w w:val="103"/>
          <w:position w:val="-10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545454"/>
          <w:spacing w:val="0"/>
          <w:w w:val="102"/>
          <w:position w:val="-1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11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3"/>
        </w:rPr>
        <w:t>Ya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1"/>
          <w:w w:val="93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-1"/>
          <w:w w:val="93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3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3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20"/>
          <w:w w:val="9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Sebebi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13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-22"/>
          <w:w w:val="13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Açı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7"/>
          <w:w w:val="100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100"/>
        </w:rPr>
        <w:t>eş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300" w:bottom="280" w:left="100" w:right="60"/>
          <w:cols w:num="2" w:equalWidth="0">
            <w:col w:w="6886" w:space="1414"/>
            <w:col w:w="3460"/>
          </w:cols>
        </w:sectPr>
      </w:pPr>
      <w:rPr/>
    </w:p>
    <w:p>
      <w:pPr>
        <w:spacing w:before="3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195" w:lineRule="exact"/>
        <w:ind w:left="3714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86.648315pt;margin-top:5.952143pt;width:3.74504pt;height:26pt;mso-position-horizontal-relative:page;mso-position-vertical-relative:paragraph;z-index:-14788" type="#_x0000_t202" filled="f" stroked="f">
            <v:textbox inset="0,0,0,0">
              <w:txbxContent>
                <w:p>
                  <w:pPr>
                    <w:spacing w:before="0" w:after="0" w:line="520" w:lineRule="exact"/>
                    <w:ind w:right="-118"/>
                    <w:jc w:val="left"/>
                    <w:rPr>
                      <w:rFonts w:ascii="Arial" w:hAnsi="Arial" w:cs="Arial" w:eastAsia="Arial"/>
                      <w:sz w:val="52"/>
                      <w:szCs w:val="52"/>
                    </w:rPr>
                  </w:pPr>
                  <w:rPr/>
                  <w:r>
                    <w:rPr>
                      <w:rFonts w:ascii="Arial" w:hAnsi="Arial" w:cs="Arial" w:eastAsia="Arial"/>
                      <w:sz w:val="52"/>
                      <w:szCs w:val="52"/>
                      <w:color w:val="BCBCBC"/>
                      <w:spacing w:val="0"/>
                      <w:w w:val="51"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3"/>
        </w:rPr>
        <w:t>Betonan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6"/>
          <w:w w:val="100"/>
          <w:position w:val="-3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100"/>
          <w:position w:val="-3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3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4"/>
          <w:w w:val="100"/>
          <w:position w:val="-3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4"/>
          <w:w w:val="100"/>
          <w:position w:val="-3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3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3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35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3"/>
        </w:rPr>
        <w:t>Ahşa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150" w:lineRule="atLeast"/>
        <w:ind w:right="505"/>
        <w:jc w:val="right"/>
        <w:tabs>
          <w:tab w:pos="580" w:val="left"/>
        </w:tabs>
        <w:rPr>
          <w:rFonts w:ascii="Arial" w:hAnsi="Arial" w:cs="Arial" w:eastAsia="Arial"/>
          <w:sz w:val="47"/>
          <w:szCs w:val="47"/>
        </w:rPr>
      </w:pPr>
      <w:rPr/>
      <w:r>
        <w:rPr>
          <w:rFonts w:ascii="Arial" w:hAnsi="Arial" w:cs="Arial" w:eastAsia="Arial"/>
          <w:sz w:val="47"/>
          <w:szCs w:val="47"/>
          <w:color w:val="343434"/>
          <w:w w:val="34"/>
        </w:rPr>
        <w:t>ı</w:t>
      </w:r>
      <w:r>
        <w:rPr>
          <w:rFonts w:ascii="Arial" w:hAnsi="Arial" w:cs="Arial" w:eastAsia="Arial"/>
          <w:sz w:val="47"/>
          <w:szCs w:val="47"/>
          <w:color w:val="343434"/>
          <w:w w:val="100"/>
        </w:rPr>
        <w:tab/>
      </w:r>
      <w:r>
        <w:rPr>
          <w:rFonts w:ascii="Arial" w:hAnsi="Arial" w:cs="Arial" w:eastAsia="Arial"/>
          <w:sz w:val="47"/>
          <w:szCs w:val="47"/>
          <w:color w:val="343434"/>
          <w:spacing w:val="0"/>
          <w:w w:val="45"/>
        </w:rPr>
        <w:t>ı</w:t>
      </w:r>
      <w:r>
        <w:rPr>
          <w:rFonts w:ascii="Arial" w:hAnsi="Arial" w:cs="Arial" w:eastAsia="Arial"/>
          <w:sz w:val="47"/>
          <w:szCs w:val="47"/>
          <w:color w:val="000000"/>
          <w:spacing w:val="0"/>
          <w:w w:val="100"/>
        </w:rPr>
      </w:r>
    </w:p>
    <w:p>
      <w:pPr>
        <w:spacing w:before="0" w:after="0" w:line="158" w:lineRule="exact"/>
        <w:ind w:left="286" w:right="-70"/>
        <w:jc w:val="left"/>
        <w:tabs>
          <w:tab w:pos="780" w:val="left"/>
          <w:tab w:pos="11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-6"/>
          <w:w w:val="132"/>
          <w:position w:val="-3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86"/>
          <w:position w:val="-3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3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45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5"/>
          <w:position w:val="-3"/>
        </w:rPr>
        <w:t>Kullanım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1"/>
          <w:w w:val="95"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3"/>
        </w:rPr>
        <w:t>Şekli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3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E6E6E"/>
          <w:spacing w:val="0"/>
          <w:w w:val="108"/>
          <w:position w:val="-3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10" w:lineRule="atLeast"/>
        <w:ind w:right="-20"/>
        <w:jc w:val="left"/>
        <w:tabs>
          <w:tab w:pos="4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9"/>
          <w:w w:val="99"/>
          <w:position w:val="2"/>
        </w:rPr>
        <w:t>Ç</w:t>
      </w:r>
      <w:r>
        <w:rPr>
          <w:rFonts w:ascii="Times New Roman" w:hAnsi="Times New Roman" w:cs="Times New Roman" w:eastAsia="Times New Roman"/>
          <w:sz w:val="22"/>
          <w:szCs w:val="22"/>
          <w:color w:val="343434"/>
          <w:spacing w:val="11"/>
          <w:w w:val="102"/>
          <w:position w:val="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62"/>
          <w:position w:val="2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2"/>
        </w:rPr>
      </w:r>
      <w:r>
        <w:rPr>
          <w:rFonts w:ascii="Arial" w:hAnsi="Arial" w:cs="Arial" w:eastAsia="Arial"/>
          <w:sz w:val="52"/>
          <w:szCs w:val="52"/>
          <w:color w:val="212121"/>
          <w:spacing w:val="0"/>
          <w:w w:val="41"/>
          <w:position w:val="-22"/>
        </w:rPr>
        <w:t>ı</w:t>
      </w:r>
      <w:r>
        <w:rPr>
          <w:rFonts w:ascii="Arial" w:hAnsi="Arial" w:cs="Arial" w:eastAsia="Arial"/>
          <w:sz w:val="52"/>
          <w:szCs w:val="52"/>
          <w:color w:val="212121"/>
          <w:spacing w:val="38"/>
          <w:w w:val="41"/>
          <w:position w:val="-2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45"/>
          <w:position w:val="1"/>
        </w:rPr>
        <w:t>0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71"/>
          <w:w w:val="145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6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2" w:after="0" w:line="120" w:lineRule="exact"/>
        <w:jc w:val="left"/>
        <w:rPr>
          <w:sz w:val="12"/>
          <w:szCs w:val="12"/>
        </w:rPr>
      </w:pPr>
      <w:rPr/>
      <w:r>
        <w:rPr/>
        <w:br w:type="column"/>
      </w:r>
      <w:r>
        <w:rPr>
          <w:sz w:val="12"/>
          <w:szCs w:val="12"/>
        </w:rPr>
      </w:r>
    </w:p>
    <w:p>
      <w:pPr>
        <w:spacing w:before="0" w:after="0" w:line="26" w:lineRule="exact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6E6E6E"/>
          <w:spacing w:val="0"/>
          <w:w w:val="394"/>
          <w:position w:val="-17"/>
        </w:rPr>
        <w:t>-</w:t>
      </w:r>
      <w:r>
        <w:rPr>
          <w:rFonts w:ascii="Times New Roman" w:hAnsi="Times New Roman" w:cs="Times New Roman" w:eastAsia="Times New Roman"/>
          <w:sz w:val="20"/>
          <w:szCs w:val="20"/>
          <w:color w:val="6E6E6E"/>
          <w:spacing w:val="-104"/>
          <w:w w:val="394"/>
          <w:position w:val="-1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394"/>
          <w:position w:val="-17"/>
        </w:rPr>
        <w:t>-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-114"/>
          <w:w w:val="394"/>
          <w:position w:val="-1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394"/>
          <w:position w:val="-17"/>
        </w:rPr>
        <w:t>-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-70"/>
          <w:w w:val="394"/>
          <w:position w:val="-1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394"/>
          <w:position w:val="-17"/>
        </w:rPr>
        <w:t>--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38"/>
          <w:w w:val="394"/>
          <w:position w:val="-1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394"/>
          <w:position w:val="-17"/>
        </w:rPr>
        <w:t>-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1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8"/>
          <w:w w:val="100"/>
          <w:position w:val="-1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E6E6E"/>
          <w:spacing w:val="0"/>
          <w:w w:val="367"/>
          <w:position w:val="-17"/>
        </w:rPr>
        <w:t>-----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300" w:bottom="280" w:left="100" w:right="60"/>
          <w:cols w:num="3" w:equalWidth="0">
            <w:col w:w="5708" w:space="182"/>
            <w:col w:w="2453" w:space="561"/>
            <w:col w:w="2856"/>
          </w:cols>
        </w:sectPr>
      </w:pPr>
      <w:rPr/>
    </w:p>
    <w:p>
      <w:pPr>
        <w:spacing w:before="0" w:after="0" w:line="391" w:lineRule="atLeast"/>
        <w:ind w:right="-20"/>
        <w:jc w:val="right"/>
        <w:tabs>
          <w:tab w:pos="4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43434"/>
          <w:w w:val="63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7"/>
          <w:w w:val="63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102"/>
        </w:rPr>
        <w:t>ğ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391" w:lineRule="atLeast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6E6E6E"/>
          <w:w w:val="135"/>
        </w:rPr>
        <w:t>ı-</w:t>
      </w:r>
      <w:r>
        <w:rPr>
          <w:rFonts w:ascii="Times New Roman" w:hAnsi="Times New Roman" w:cs="Times New Roman" w:eastAsia="Times New Roman"/>
          <w:sz w:val="20"/>
          <w:szCs w:val="20"/>
          <w:color w:val="6E6E6E"/>
          <w:spacing w:val="-43"/>
          <w:w w:val="136"/>
        </w:rPr>
        <w:t>-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471"/>
        </w:rPr>
        <w:t>-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386"/>
        </w:rPr>
        <w:t>--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23"/>
          <w:w w:val="38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386"/>
        </w:rPr>
        <w:t>-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83"/>
          <w:w w:val="38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E6E6E"/>
          <w:spacing w:val="0"/>
          <w:w w:val="386"/>
        </w:rPr>
        <w:t>---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25" w:lineRule="exact"/>
        <w:ind w:left="34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0"/>
          <w:w w:val="95"/>
        </w:rPr>
        <w:t>Yangını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14"/>
          <w:w w:val="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Kontrol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Altına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Alma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Saati: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20:40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300" w:bottom="280" w:left="100" w:right="60"/>
          <w:cols w:num="2" w:equalWidth="0">
            <w:col w:w="6816" w:space="187"/>
            <w:col w:w="4757"/>
          </w:cols>
        </w:sectPr>
      </w:pPr>
      <w:rPr/>
    </w:p>
    <w:p>
      <w:pPr>
        <w:spacing w:before="0" w:after="0" w:line="159" w:lineRule="exact"/>
        <w:ind w:left="171"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1"/>
        </w:rPr>
        <w:t>Yana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1"/>
        </w:rPr>
        <w:t>Şeyi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5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164" w:lineRule="exact"/>
        <w:ind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1"/>
        </w:rPr>
        <w:t>!Sahib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164" w:lineRule="exact"/>
        <w:ind w:right="-20"/>
        <w:jc w:val="left"/>
        <w:tabs>
          <w:tab w:pos="31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1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12"/>
          <w:w w:val="42"/>
          <w:position w:val="2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4"/>
          <w:position w:val="2"/>
        </w:rPr>
        <w:t>Kiracı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4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2"/>
        </w:rPr>
        <w:t>veya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7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2"/>
        </w:rPr>
        <w:t>Kullanan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300" w:bottom="280" w:left="100" w:right="60"/>
          <w:cols w:num="3" w:equalWidth="0">
            <w:col w:w="1231" w:space="964"/>
            <w:col w:w="475" w:space="0"/>
            <w:col w:w="9090"/>
          </w:cols>
        </w:sectPr>
      </w:pPr>
      <w:rPr/>
    </w:p>
    <w:p>
      <w:pPr>
        <w:spacing w:before="1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40" w:lineRule="auto"/>
        <w:ind w:left="167"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Giden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46" w:after="0" w:line="240" w:lineRule="auto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Amiri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Eri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Aydı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3"/>
          <w:w w:val="100"/>
        </w:rPr>
        <w:t>Ö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100"/>
        </w:rPr>
        <w:t>Z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4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NG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23" w:after="0" w:line="226" w:lineRule="exact"/>
        <w:ind w:right="-70"/>
        <w:jc w:val="left"/>
        <w:tabs>
          <w:tab w:pos="25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1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6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8"/>
          <w:w w:val="100"/>
          <w:position w:val="-1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1"/>
        </w:rPr>
        <w:t>ç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1"/>
        </w:rPr>
        <w:t>Sayısı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4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82"/>
          <w:position w:val="-1"/>
        </w:rPr>
        <w:t>1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-9"/>
          <w:w w:val="41"/>
          <w:position w:val="-1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26"/>
          <w:w w:val="91"/>
          <w:position w:val="-1"/>
        </w:rPr>
        <w:t>Ç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41"/>
          <w:position w:val="-1"/>
        </w:rPr>
        <w:t>.:z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-17"/>
          <w:w w:val="41"/>
          <w:position w:val="-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6E6E6E"/>
          <w:spacing w:val="0"/>
          <w:w w:val="52"/>
          <w:position w:val="-1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6E6E6E"/>
          <w:spacing w:val="-38"/>
          <w:w w:val="51"/>
          <w:position w:val="-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31"/>
          <w:w w:val="91"/>
          <w:position w:val="-1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51"/>
          <w:w w:val="88"/>
          <w:position w:val="-1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6E6E6E"/>
          <w:spacing w:val="0"/>
          <w:w w:val="52"/>
          <w:position w:val="-1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6E6E6E"/>
          <w:spacing w:val="-6"/>
          <w:w w:val="52"/>
          <w:position w:val="-1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92"/>
          <w:w w:val="89"/>
          <w:position w:val="-1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6E6E6E"/>
          <w:spacing w:val="-16"/>
          <w:w w:val="51"/>
          <w:position w:val="-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6E6E6E"/>
          <w:spacing w:val="0"/>
          <w:w w:val="50"/>
          <w:position w:val="-1"/>
        </w:rPr>
        <w:t>.:.</w:t>
      </w:r>
      <w:r>
        <w:rPr>
          <w:rFonts w:ascii="Times New Roman" w:hAnsi="Times New Roman" w:cs="Times New Roman" w:eastAsia="Times New Roman"/>
          <w:sz w:val="20"/>
          <w:szCs w:val="20"/>
          <w:color w:val="6E6E6E"/>
          <w:spacing w:val="-34"/>
          <w:w w:val="50"/>
          <w:position w:val="-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30"/>
          <w:w w:val="90"/>
          <w:position w:val="-1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6E6E6E"/>
          <w:spacing w:val="-4"/>
          <w:w w:val="51"/>
          <w:position w:val="-1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-101"/>
          <w:w w:val="53"/>
          <w:position w:val="-1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1"/>
          <w:w w:val="91"/>
          <w:position w:val="-1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54"/>
          <w:position w:val="-1"/>
        </w:rPr>
        <w:t>..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-32"/>
          <w:w w:val="54"/>
          <w:position w:val="-1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39"/>
          <w:w w:val="42"/>
          <w:position w:val="-1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-8"/>
          <w:w w:val="53"/>
          <w:position w:val="-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81"/>
          <w:w w:val="41"/>
          <w:position w:val="-1"/>
        </w:rPr>
        <w:t>=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53"/>
          <w:position w:val="-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-35"/>
          <w:w w:val="54"/>
          <w:position w:val="-1"/>
        </w:rPr>
        <w:t>-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41"/>
          <w:position w:val="-1"/>
        </w:rPr>
        <w:t>aa=tı"--'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32"/>
          <w:w w:val="42"/>
          <w:position w:val="-1"/>
        </w:rPr>
        <w:t>·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33"/>
          <w:position w:val="-1"/>
        </w:rPr>
        <w:t>:c..::2:..:0:...:c:3"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23"/>
          <w:w w:val="34"/>
          <w:position w:val="-1"/>
        </w:rPr>
        <w:t>-</w:t>
      </w:r>
      <w:r>
        <w:rPr>
          <w:rFonts w:ascii="Times New Roman" w:hAnsi="Times New Roman" w:cs="Times New Roman" w:eastAsia="Times New Roman"/>
          <w:sz w:val="20"/>
          <w:szCs w:val="20"/>
          <w:color w:val="6E6E6E"/>
          <w:spacing w:val="-42"/>
          <w:w w:val="103"/>
          <w:position w:val="-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34"/>
          <w:position w:val="-1"/>
        </w:rPr>
        <w:t>-'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42"/>
          <w:w w:val="34"/>
          <w:position w:val="-1"/>
        </w:rPr>
        <w:t>0</w:t>
      </w:r>
      <w:r>
        <w:rPr>
          <w:rFonts w:ascii="Times New Roman" w:hAnsi="Times New Roman" w:cs="Times New Roman" w:eastAsia="Times New Roman"/>
          <w:sz w:val="20"/>
          <w:szCs w:val="20"/>
          <w:color w:val="6E6E6E"/>
          <w:spacing w:val="0"/>
          <w:w w:val="104"/>
          <w:position w:val="-1"/>
        </w:rPr>
        <w:t>....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20" w:after="0" w:line="280" w:lineRule="exact"/>
        <w:jc w:val="left"/>
        <w:rPr>
          <w:sz w:val="28"/>
          <w:szCs w:val="28"/>
        </w:rPr>
      </w:pPr>
      <w:rPr/>
      <w:r>
        <w:rPr/>
        <w:br w:type="column"/>
      </w:r>
      <w:r>
        <w:rPr>
          <w:sz w:val="28"/>
          <w:szCs w:val="28"/>
        </w:rPr>
      </w:r>
    </w:p>
    <w:p>
      <w:pPr>
        <w:spacing w:before="0" w:after="0" w:line="226" w:lineRule="exact"/>
        <w:ind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6E6E6E"/>
          <w:w w:val="103"/>
          <w:position w:val="-1"/>
        </w:rPr>
        <w:t>--:</w:t>
      </w:r>
      <w:r>
        <w:rPr>
          <w:rFonts w:ascii="Times New Roman" w:hAnsi="Times New Roman" w:cs="Times New Roman" w:eastAsia="Times New Roman"/>
          <w:sz w:val="20"/>
          <w:szCs w:val="20"/>
          <w:color w:val="6E6E6E"/>
          <w:spacing w:val="-7"/>
          <w:w w:val="104"/>
          <w:position w:val="-1"/>
        </w:rPr>
        <w:t>-</w:t>
      </w:r>
      <w:r>
        <w:rPr>
          <w:rFonts w:ascii="Times New Roman" w:hAnsi="Times New Roman" w:cs="Times New Roman" w:eastAsia="Times New Roman"/>
          <w:sz w:val="20"/>
          <w:szCs w:val="20"/>
          <w:color w:val="6E6E6E"/>
          <w:spacing w:val="0"/>
          <w:w w:val="230"/>
          <w:position w:val="-1"/>
        </w:rPr>
        <w:t>_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20" w:after="0" w:line="280" w:lineRule="exact"/>
        <w:jc w:val="left"/>
        <w:rPr>
          <w:sz w:val="28"/>
          <w:szCs w:val="28"/>
        </w:rPr>
      </w:pPr>
      <w:rPr/>
      <w:r>
        <w:rPr/>
        <w:br w:type="column"/>
      </w:r>
      <w:r>
        <w:rPr>
          <w:sz w:val="28"/>
          <w:szCs w:val="28"/>
        </w:rPr>
      </w:r>
    </w:p>
    <w:p>
      <w:pPr>
        <w:spacing w:before="0" w:after="0" w:line="226" w:lineRule="exact"/>
        <w:ind w:right="-20"/>
        <w:jc w:val="left"/>
        <w:tabs>
          <w:tab w:pos="2500" w:val="left"/>
          <w:tab w:pos="37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545454"/>
          <w:w w:val="51"/>
          <w:position w:val="-1"/>
        </w:rPr>
        <w:t>..ı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-18"/>
          <w:w w:val="51"/>
          <w:position w:val="-1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79"/>
          <w:w w:val="41"/>
          <w:position w:val="-1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52"/>
          <w:position w:val="-1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-3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40"/>
          <w:position w:val="-1"/>
        </w:rPr>
        <w:t>:....:a=r""ı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40"/>
          <w:w w:val="41"/>
          <w:position w:val="-1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42"/>
          <w:position w:val="-1"/>
        </w:rPr>
        <w:t>c.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-16"/>
          <w:w w:val="43"/>
          <w:position w:val="-1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01"/>
          <w:w w:val="103"/>
          <w:position w:val="-1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42"/>
          <w:position w:val="-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-20"/>
          <w:w w:val="42"/>
          <w:position w:val="-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40"/>
          <w:position w:val="-1"/>
        </w:rPr>
        <w:t>::.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-23"/>
          <w:w w:val="41"/>
          <w:position w:val="-1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74"/>
          <w:w w:val="98"/>
          <w:position w:val="-1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40"/>
          <w:position w:val="-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-13"/>
          <w:w w:val="40"/>
          <w:position w:val="-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6E6E6E"/>
          <w:spacing w:val="0"/>
          <w:w w:val="39"/>
          <w:position w:val="-1"/>
        </w:rPr>
        <w:t>:.</w:t>
      </w:r>
      <w:r>
        <w:rPr>
          <w:rFonts w:ascii="Times New Roman" w:hAnsi="Times New Roman" w:cs="Times New Roman" w:eastAsia="Times New Roman"/>
          <w:sz w:val="20"/>
          <w:szCs w:val="20"/>
          <w:color w:val="6E6E6E"/>
          <w:spacing w:val="-33"/>
          <w:w w:val="39"/>
          <w:position w:val="-1"/>
        </w:rPr>
        <w:t>;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67"/>
          <w:w w:val="96"/>
          <w:position w:val="-1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6E6E6E"/>
          <w:spacing w:val="0"/>
          <w:w w:val="39"/>
          <w:position w:val="-1"/>
        </w:rPr>
        <w:t>;;</w:t>
      </w:r>
      <w:r>
        <w:rPr>
          <w:rFonts w:ascii="Times New Roman" w:hAnsi="Times New Roman" w:cs="Times New Roman" w:eastAsia="Times New Roman"/>
          <w:sz w:val="20"/>
          <w:szCs w:val="20"/>
          <w:color w:val="6E6E6E"/>
          <w:spacing w:val="-9"/>
          <w:w w:val="39"/>
          <w:position w:val="-1"/>
        </w:rPr>
        <w:t>;</w:t>
      </w:r>
      <w:r>
        <w:rPr>
          <w:rFonts w:ascii="Times New Roman" w:hAnsi="Times New Roman" w:cs="Times New Roman" w:eastAsia="Times New Roman"/>
          <w:sz w:val="20"/>
          <w:szCs w:val="20"/>
          <w:color w:val="6E6E6E"/>
          <w:spacing w:val="-22"/>
          <w:w w:val="42"/>
          <w:position w:val="-1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41"/>
          <w:w w:val="96"/>
          <w:position w:val="-1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6E6E6E"/>
          <w:spacing w:val="0"/>
          <w:w w:val="41"/>
          <w:position w:val="-1"/>
        </w:rPr>
        <w:t>:.</w:t>
      </w:r>
      <w:r>
        <w:rPr>
          <w:rFonts w:ascii="Times New Roman" w:hAnsi="Times New Roman" w:cs="Times New Roman" w:eastAsia="Times New Roman"/>
          <w:sz w:val="20"/>
          <w:szCs w:val="20"/>
          <w:color w:val="6E6E6E"/>
          <w:spacing w:val="-26"/>
          <w:w w:val="42"/>
          <w:position w:val="-1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31"/>
          <w:w w:val="73"/>
          <w:position w:val="-1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6E6E6E"/>
          <w:spacing w:val="0"/>
          <w:w w:val="41"/>
          <w:position w:val="-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6E6E6E"/>
          <w:spacing w:val="-11"/>
          <w:w w:val="42"/>
          <w:position w:val="-1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6E6E6E"/>
          <w:spacing w:val="0"/>
          <w:w w:val="52"/>
          <w:position w:val="-1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6E6E6E"/>
          <w:spacing w:val="-4"/>
          <w:w w:val="52"/>
          <w:position w:val="-1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4"/>
          <w:w w:val="108"/>
          <w:position w:val="-1"/>
        </w:rPr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26"/>
          <w:w w:val="108"/>
          <w:shadow/>
          <w:position w:val="-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26"/>
          <w:w w:val="108"/>
          <w:shadow/>
          <w:position w:val="-1"/>
        </w:rPr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26"/>
          <w:w w:val="108"/>
          <w:position w:val="-1"/>
        </w:rPr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26"/>
          <w:w w:val="108"/>
          <w:position w:val="-1"/>
        </w:rPr>
      </w:r>
      <w:r>
        <w:rPr>
          <w:rFonts w:ascii="Times New Roman" w:hAnsi="Times New Roman" w:cs="Times New Roman" w:eastAsia="Times New Roman"/>
          <w:sz w:val="20"/>
          <w:szCs w:val="20"/>
          <w:color w:val="6E6E6E"/>
          <w:spacing w:val="0"/>
          <w:w w:val="52"/>
          <w:position w:val="-1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6E6E6E"/>
          <w:spacing w:val="-14"/>
          <w:w w:val="52"/>
          <w:position w:val="-1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6E6E6E"/>
          <w:spacing w:val="0"/>
          <w:w w:val="51"/>
          <w:position w:val="-1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6E6E6E"/>
          <w:spacing w:val="-30"/>
          <w:w w:val="50"/>
          <w:position w:val="-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81"/>
          <w:w w:val="104"/>
          <w:position w:val="-1"/>
        </w:rPr>
        <w:t>2</w:t>
      </w:r>
      <w:r>
        <w:rPr>
          <w:rFonts w:ascii="Times New Roman" w:hAnsi="Times New Roman" w:cs="Times New Roman" w:eastAsia="Times New Roman"/>
          <w:sz w:val="20"/>
          <w:szCs w:val="20"/>
          <w:color w:val="6E6E6E"/>
          <w:spacing w:val="0"/>
          <w:w w:val="50"/>
          <w:position w:val="-1"/>
        </w:rPr>
        <w:t>.:</w:t>
      </w:r>
      <w:r>
        <w:rPr>
          <w:rFonts w:ascii="Times New Roman" w:hAnsi="Times New Roman" w:cs="Times New Roman" w:eastAsia="Times New Roman"/>
          <w:sz w:val="20"/>
          <w:szCs w:val="20"/>
          <w:color w:val="6E6E6E"/>
          <w:spacing w:val="-14"/>
          <w:w w:val="51"/>
          <w:position w:val="-1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6E6E6E"/>
          <w:spacing w:val="-14"/>
          <w:w w:val="52"/>
          <w:position w:val="-1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91"/>
          <w:w w:val="101"/>
          <w:position w:val="-1"/>
        </w:rPr>
        <w:t>0</w:t>
      </w:r>
      <w:r>
        <w:rPr>
          <w:rFonts w:ascii="Times New Roman" w:hAnsi="Times New Roman" w:cs="Times New Roman" w:eastAsia="Times New Roman"/>
          <w:sz w:val="20"/>
          <w:szCs w:val="20"/>
          <w:color w:val="6E6E6E"/>
          <w:spacing w:val="0"/>
          <w:w w:val="51"/>
          <w:position w:val="-1"/>
        </w:rPr>
        <w:t>.:.</w:t>
      </w:r>
      <w:r>
        <w:rPr>
          <w:rFonts w:ascii="Times New Roman" w:hAnsi="Times New Roman" w:cs="Times New Roman" w:eastAsia="Times New Roman"/>
          <w:sz w:val="20"/>
          <w:szCs w:val="20"/>
          <w:color w:val="6E6E6E"/>
          <w:spacing w:val="-20"/>
          <w:w w:val="52"/>
          <w:position w:val="-1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-20"/>
          <w:w w:val="51"/>
          <w:position w:val="-1"/>
        </w:rPr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51"/>
          <w:emboss/>
          <w:position w:val="-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51"/>
          <w:emboss/>
          <w:position w:val="-1"/>
        </w:rPr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51"/>
          <w:position w:val="-1"/>
        </w:rPr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-4"/>
          <w:w w:val="52"/>
          <w:position w:val="-1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97"/>
          <w:w w:val="101"/>
          <w:position w:val="-1"/>
        </w:rPr>
        <w:t>3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51"/>
          <w:position w:val="-1"/>
        </w:rPr>
        <w:t>.: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-14"/>
          <w:w w:val="52"/>
          <w:position w:val="-1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6E6E6E"/>
          <w:spacing w:val="0"/>
          <w:w w:val="52"/>
          <w:position w:val="-1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6E6E6E"/>
          <w:spacing w:val="-24"/>
          <w:w w:val="52"/>
          <w:position w:val="-1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83"/>
          <w:w w:val="99"/>
          <w:position w:val="-1"/>
        </w:rPr>
        <w:t>8</w:t>
      </w:r>
      <w:r>
        <w:rPr>
          <w:rFonts w:ascii="Times New Roman" w:hAnsi="Times New Roman" w:cs="Times New Roman" w:eastAsia="Times New Roman"/>
          <w:sz w:val="20"/>
          <w:szCs w:val="20"/>
          <w:color w:val="6E6E6E"/>
          <w:spacing w:val="0"/>
          <w:w w:val="51"/>
          <w:position w:val="-1"/>
        </w:rPr>
        <w:t>.:</w:t>
      </w:r>
      <w:r>
        <w:rPr>
          <w:rFonts w:ascii="Times New Roman" w:hAnsi="Times New Roman" w:cs="Times New Roman" w:eastAsia="Times New Roman"/>
          <w:sz w:val="20"/>
          <w:szCs w:val="20"/>
          <w:color w:val="6E6E6E"/>
          <w:spacing w:val="2"/>
          <w:w w:val="52"/>
          <w:position w:val="-1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230"/>
          <w:position w:val="-1"/>
        </w:rPr>
        <w:t>_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218"/>
          <w:position w:val="-1"/>
        </w:rPr>
        <w:t>_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-97"/>
          <w:w w:val="218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20"/>
          <w:szCs w:val="20"/>
          <w:color w:val="6E6E6E"/>
          <w:spacing w:val="0"/>
          <w:w w:val="218"/>
          <w:position w:val="-1"/>
        </w:rPr>
        <w:t>_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300" w:bottom="280" w:left="100" w:right="60"/>
          <w:cols w:num="4" w:equalWidth="0">
            <w:col w:w="656" w:space="1559"/>
            <w:col w:w="4118" w:space="208"/>
            <w:col w:w="489" w:space="468"/>
            <w:col w:w="4262"/>
          </w:cols>
        </w:sectPr>
      </w:pPr>
      <w:rPr/>
    </w:p>
    <w:p>
      <w:pPr>
        <w:spacing w:before="0" w:after="0" w:line="214" w:lineRule="exact"/>
        <w:ind w:left="176"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Ekibin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42" w:after="0" w:line="240" w:lineRule="auto"/>
        <w:ind w:right="-20"/>
        <w:jc w:val="left"/>
        <w:tabs>
          <w:tab w:pos="25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7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ç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Plakası: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35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605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4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80"/>
          <w:w w:val="105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-58"/>
          <w:w w:val="91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9"/>
        </w:rPr>
        <w:t>:..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7"/>
          <w:w w:val="19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-104"/>
          <w:w w:val="125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7"/>
          <w:w w:val="2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"/>
          <w:w w:val="19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28"/>
          <w:w w:val="32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4"/>
          <w:w w:val="2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32"/>
        </w:rPr>
        <w:t>....:k:....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8"/>
          <w:w w:val="32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-18"/>
          <w:w w:val="44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2"/>
          <w:w w:val="32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-23"/>
          <w:w w:val="44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2"/>
          <w:w w:val="33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-1"/>
          <w:w w:val="44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54"/>
          <w:w w:val="88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44"/>
        </w:rPr>
        <w:t>_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-17"/>
          <w:w w:val="44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93"/>
          <w:w w:val="89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6E6E6E"/>
          <w:spacing w:val="0"/>
          <w:w w:val="53"/>
        </w:rPr>
        <w:t>..:..</w:t>
      </w:r>
      <w:r>
        <w:rPr>
          <w:rFonts w:ascii="Times New Roman" w:hAnsi="Times New Roman" w:cs="Times New Roman" w:eastAsia="Times New Roman"/>
          <w:sz w:val="20"/>
          <w:szCs w:val="20"/>
          <w:color w:val="6E6E6E"/>
          <w:spacing w:val="-28"/>
          <w:w w:val="54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23"/>
          <w:w w:val="91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6E6E6E"/>
          <w:spacing w:val="0"/>
          <w:w w:val="54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6E6E6E"/>
          <w:spacing w:val="-8"/>
          <w:w w:val="54"/>
        </w:rPr>
        <w:t>_</w:t>
      </w:r>
      <w:r>
        <w:rPr>
          <w:rFonts w:ascii="Times New Roman" w:hAnsi="Times New Roman" w:cs="Times New Roman" w:eastAsia="Times New Roman"/>
          <w:sz w:val="20"/>
          <w:szCs w:val="20"/>
          <w:color w:val="6E6E6E"/>
          <w:spacing w:val="0"/>
          <w:w w:val="52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6E6E6E"/>
          <w:spacing w:val="-9"/>
          <w:w w:val="52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60"/>
          <w:w w:val="94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6E6E6E"/>
          <w:spacing w:val="0"/>
          <w:w w:val="51"/>
        </w:rPr>
        <w:t>:.</w:t>
      </w:r>
      <w:r>
        <w:rPr>
          <w:rFonts w:ascii="Times New Roman" w:hAnsi="Times New Roman" w:cs="Times New Roman" w:eastAsia="Times New Roman"/>
          <w:sz w:val="20"/>
          <w:szCs w:val="20"/>
          <w:color w:val="6E6E6E"/>
          <w:spacing w:val="-36"/>
          <w:w w:val="52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47"/>
          <w:w w:val="93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6E6E6E"/>
          <w:spacing w:val="0"/>
          <w:w w:val="64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6E6E6E"/>
          <w:spacing w:val="-17"/>
          <w:w w:val="65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75"/>
          <w:w w:val="92"/>
        </w:rPr>
        <w:t>z</w:t>
      </w:r>
      <w:r>
        <w:rPr>
          <w:rFonts w:ascii="Times New Roman" w:hAnsi="Times New Roman" w:cs="Times New Roman" w:eastAsia="Times New Roman"/>
          <w:sz w:val="20"/>
          <w:szCs w:val="20"/>
          <w:color w:val="6E6E6E"/>
          <w:spacing w:val="0"/>
          <w:w w:val="64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6E6E6E"/>
          <w:spacing w:val="-18"/>
          <w:w w:val="64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6E6E6E"/>
          <w:spacing w:val="-7"/>
          <w:w w:val="42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84"/>
          <w:w w:val="98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6E6E6E"/>
          <w:spacing w:val="0"/>
          <w:w w:val="41"/>
        </w:rPr>
        <w:t>:..:</w:t>
      </w:r>
      <w:r>
        <w:rPr>
          <w:rFonts w:ascii="Times New Roman" w:hAnsi="Times New Roman" w:cs="Times New Roman" w:eastAsia="Times New Roman"/>
          <w:sz w:val="20"/>
          <w:szCs w:val="20"/>
          <w:color w:val="6E6E6E"/>
          <w:spacing w:val="-14"/>
          <w:w w:val="42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6E6E6E"/>
          <w:spacing w:val="0"/>
          <w:w w:val="42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6E6E6E"/>
          <w:spacing w:val="-10"/>
          <w:w w:val="43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37"/>
          <w:w w:val="96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6E6E6E"/>
          <w:spacing w:val="0"/>
          <w:w w:val="43"/>
        </w:rPr>
        <w:t>...</w:t>
      </w:r>
      <w:r>
        <w:rPr>
          <w:rFonts w:ascii="Times New Roman" w:hAnsi="Times New Roman" w:cs="Times New Roman" w:eastAsia="Times New Roman"/>
          <w:sz w:val="20"/>
          <w:szCs w:val="20"/>
          <w:color w:val="6E6E6E"/>
          <w:spacing w:val="-12"/>
          <w:w w:val="42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6E6E6E"/>
          <w:spacing w:val="0"/>
          <w:w w:val="86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6E6E6E"/>
          <w:spacing w:val="-47"/>
          <w:w w:val="86"/>
        </w:rPr>
        <w:t>-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50"/>
          <w:w w:val="106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6E6E6E"/>
          <w:spacing w:val="-31"/>
          <w:w w:val="86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6E6E6E"/>
          <w:spacing w:val="0"/>
          <w:w w:val="42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6E6E6E"/>
          <w:spacing w:val="-2"/>
          <w:w w:val="43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53"/>
          <w:w w:val="85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6E6E6E"/>
          <w:spacing w:val="0"/>
          <w:w w:val="43"/>
        </w:rPr>
        <w:t>..</w:t>
      </w:r>
      <w:r>
        <w:rPr>
          <w:rFonts w:ascii="Times New Roman" w:hAnsi="Times New Roman" w:cs="Times New Roman" w:eastAsia="Times New Roman"/>
          <w:sz w:val="20"/>
          <w:szCs w:val="20"/>
          <w:color w:val="6E6E6E"/>
          <w:spacing w:val="-18"/>
          <w:w w:val="43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34"/>
          <w:w w:val="85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6E6E6E"/>
          <w:spacing w:val="-12"/>
          <w:w w:val="42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25"/>
        </w:rPr>
        <w:t>..!,-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-11"/>
          <w:w w:val="25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25"/>
        </w:rPr>
        <w:t>..._.S.:..:.aa..:..t.:....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9"/>
          <w:w w:val="25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76"/>
        </w:rPr>
        <w:t>,...-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-13"/>
          <w:w w:val="76"/>
        </w:rPr>
        <w:t>-</w:t>
      </w:r>
      <w:r>
        <w:rPr>
          <w:rFonts w:ascii="Times New Roman" w:hAnsi="Times New Roman" w:cs="Times New Roman" w:eastAsia="Times New Roman"/>
          <w:sz w:val="20"/>
          <w:szCs w:val="20"/>
          <w:color w:val="6E6E6E"/>
          <w:spacing w:val="0"/>
          <w:w w:val="376"/>
        </w:rPr>
        <w:t>----</w:t>
      </w:r>
      <w:r>
        <w:rPr>
          <w:rFonts w:ascii="Times New Roman" w:hAnsi="Times New Roman" w:cs="Times New Roman" w:eastAsia="Times New Roman"/>
          <w:sz w:val="20"/>
          <w:szCs w:val="20"/>
          <w:color w:val="6E6E6E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E6E6E"/>
          <w:spacing w:val="0"/>
          <w:w w:val="387"/>
        </w:rPr>
        <w:t>-</w:t>
      </w:r>
      <w:r>
        <w:rPr>
          <w:rFonts w:ascii="Times New Roman" w:hAnsi="Times New Roman" w:cs="Times New Roman" w:eastAsia="Times New Roman"/>
          <w:sz w:val="20"/>
          <w:szCs w:val="20"/>
          <w:color w:val="6E6E6E"/>
          <w:spacing w:val="-144"/>
          <w:w w:val="38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387"/>
        </w:rPr>
        <w:t>-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24"/>
          <w:w w:val="38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387"/>
        </w:rPr>
        <w:t>-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06"/>
          <w:w w:val="38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387"/>
        </w:rPr>
        <w:t>-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62"/>
          <w:w w:val="38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E6E6E"/>
          <w:spacing w:val="0"/>
          <w:w w:val="387"/>
        </w:rPr>
        <w:t>----</w:t>
      </w:r>
      <w:r>
        <w:rPr>
          <w:rFonts w:ascii="Times New Roman" w:hAnsi="Times New Roman" w:cs="Times New Roman" w:eastAsia="Times New Roman"/>
          <w:sz w:val="20"/>
          <w:szCs w:val="20"/>
          <w:color w:val="6E6E6E"/>
          <w:spacing w:val="-163"/>
          <w:w w:val="38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E6E6E"/>
          <w:spacing w:val="0"/>
          <w:w w:val="387"/>
        </w:rPr>
        <w:t>-</w:t>
      </w:r>
      <w:r>
        <w:rPr>
          <w:rFonts w:ascii="Times New Roman" w:hAnsi="Times New Roman" w:cs="Times New Roman" w:eastAsia="Times New Roman"/>
          <w:sz w:val="20"/>
          <w:szCs w:val="20"/>
          <w:color w:val="6E6E6E"/>
          <w:spacing w:val="-144"/>
          <w:w w:val="38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430"/>
        </w:rPr>
        <w:t>-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-26"/>
          <w:w w:val="43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430"/>
        </w:rPr>
        <w:t>--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389"/>
        </w:rPr>
        <w:t>-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87"/>
          <w:w w:val="38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E6E6E"/>
          <w:spacing w:val="0"/>
          <w:w w:val="600"/>
        </w:rPr>
        <w:t>-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10" w:lineRule="exact"/>
        <w:ind w:left="2552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112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23" w:after="0" w:line="249" w:lineRule="auto"/>
        <w:ind w:left="5" w:right="4392" w:firstLine="2524"/>
        <w:jc w:val="left"/>
        <w:tabs>
          <w:tab w:pos="25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43434"/>
          <w:w w:val="22"/>
        </w:rPr>
        <w:t>!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-1"/>
          <w:w w:val="97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7"/>
        </w:rPr>
        <w:t>mniy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"/>
          <w:w w:val="97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-3"/>
          <w:w w:val="97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7"/>
        </w:rPr>
        <w:t>-Jandarma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7"/>
          <w:w w:val="9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7"/>
        </w:rPr>
        <w:t>Personel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"/>
          <w:w w:val="9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3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Doğa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9"/>
          <w:w w:val="100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-12"/>
          <w:w w:val="100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6E6E6E"/>
          <w:spacing w:val="0"/>
          <w:w w:val="100"/>
        </w:rPr>
        <w:t>z</w:t>
      </w:r>
      <w:r>
        <w:rPr>
          <w:rFonts w:ascii="Times New Roman" w:hAnsi="Times New Roman" w:cs="Times New Roman" w:eastAsia="Times New Roman"/>
          <w:sz w:val="20"/>
          <w:szCs w:val="20"/>
          <w:color w:val="6E6E6E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300" w:bottom="280" w:left="100" w:right="60"/>
          <w:cols w:num="2" w:equalWidth="0">
            <w:col w:w="693" w:space="1525"/>
            <w:col w:w="9542"/>
          </w:cols>
        </w:sectPr>
      </w:pPr>
      <w:rPr/>
    </w:p>
    <w:p>
      <w:pPr>
        <w:spacing w:before="5" w:after="0" w:line="244" w:lineRule="auto"/>
        <w:ind w:left="2224" w:right="1097" w:firstLine="-2043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6"/>
        </w:rPr>
        <w:t>Yardımcı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2"/>
          <w:w w:val="9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Saati: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0"/>
          <w:w w:val="100"/>
        </w:rPr>
        <w:t>Dönüş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Saati: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40" w:lineRule="auto"/>
        <w:ind w:left="2224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7"/>
        </w:rPr>
        <w:t>Yardıma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"/>
          <w:w w:val="9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Plakası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3" w:after="0" w:line="226" w:lineRule="exact"/>
        <w:ind w:left="2224"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4"/>
          <w:w w:val="94"/>
          <w:position w:val="-1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4"/>
          <w:position w:val="-1"/>
        </w:rPr>
        <w:t>ki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4"/>
          <w:position w:val="-1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2"/>
          <w:w w:val="94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1"/>
        </w:rPr>
        <w:t>Amirini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1"/>
        </w:rPr>
        <w:t>Adı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3"/>
          <w:w w:val="100"/>
          <w:position w:val="-1"/>
        </w:rPr>
        <w:t>-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-4"/>
          <w:w w:val="100"/>
          <w:position w:val="-1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1"/>
        </w:rPr>
        <w:t>oyadı: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5" w:after="0" w:line="240" w:lineRule="auto"/>
        <w:ind w:right="-20"/>
        <w:jc w:val="left"/>
        <w:tabs>
          <w:tab w:pos="28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204"/>
        </w:rPr>
        <w:t>raç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49"/>
          <w:w w:val="20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-4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Pe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8"/>
        </w:rPr>
        <w:t>one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9"/>
        </w:rPr>
        <w:t>!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300" w:bottom="280" w:left="100" w:right="60"/>
          <w:cols w:num="2" w:equalWidth="0">
            <w:col w:w="4389" w:space="461"/>
            <w:col w:w="6910"/>
          </w:cols>
        </w:sectPr>
      </w:pPr>
      <w:rPr/>
    </w:p>
    <w:p>
      <w:pPr>
        <w:spacing w:before="13" w:after="0" w:line="240" w:lineRule="auto"/>
        <w:ind w:left="171" w:right="-74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Olayı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GörUidüğü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29" w:lineRule="exact"/>
        <w:ind w:left="181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Durum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6" w:after="0" w:line="230" w:lineRule="exact"/>
        <w:ind w:right="-54" w:firstLine="1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varıldığında,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-1"/>
          <w:w w:val="100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0"/>
        </w:rPr>
        <w:t>örüld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5"/>
          <w:w w:val="91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132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3" w:after="0" w:line="240" w:lineRule="auto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yo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kenarında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buluna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çö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atıklarını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7"/>
        </w:rPr>
        <w:t>duma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1"/>
          <w:w w:val="98"/>
        </w:rPr>
        <w:t>n</w:t>
      </w:r>
      <w:r>
        <w:rPr>
          <w:rFonts w:ascii="Arial" w:hAnsi="Arial" w:cs="Arial" w:eastAsia="Arial"/>
          <w:sz w:val="19"/>
          <w:szCs w:val="19"/>
          <w:color w:val="343434"/>
          <w:spacing w:val="0"/>
          <w:w w:val="132"/>
        </w:rPr>
        <w:t>l</w:t>
      </w:r>
      <w:r>
        <w:rPr>
          <w:rFonts w:ascii="Arial" w:hAnsi="Arial" w:cs="Arial" w:eastAsia="Arial"/>
          <w:sz w:val="19"/>
          <w:szCs w:val="19"/>
          <w:color w:val="343434"/>
          <w:spacing w:val="0"/>
          <w:w w:val="131"/>
        </w:rPr>
        <w:t>ı</w:t>
      </w:r>
      <w:r>
        <w:rPr>
          <w:rFonts w:ascii="Arial" w:hAnsi="Arial" w:cs="Arial" w:eastAsia="Arial"/>
          <w:sz w:val="19"/>
          <w:szCs w:val="19"/>
          <w:color w:val="343434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7"/>
        </w:rPr>
        <w:t>yanmakta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3"/>
          <w:w w:val="9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olduğu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8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184" w:lineRule="exact"/>
        <w:ind w:left="248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4"/>
        </w:rPr>
        <w:t>Söndürnıede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3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4"/>
        </w:rPr>
        <w:t>Kullanıla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4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5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4"/>
        </w:rPr>
        <w:t>söndürücU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300" w:bottom="280" w:left="100" w:right="60"/>
          <w:cols w:num="3" w:equalWidth="0">
            <w:col w:w="1630" w:space="584"/>
            <w:col w:w="2193" w:space="106"/>
            <w:col w:w="7247"/>
          </w:cols>
        </w:sectPr>
      </w:pPr>
      <w:rPr/>
    </w:p>
    <w:p>
      <w:pPr>
        <w:spacing w:before="45" w:after="0" w:line="117" w:lineRule="exact"/>
        <w:ind w:left="171"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9"/>
        </w:rPr>
        <w:t>Söndürme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8"/>
          <w:w w:val="100"/>
          <w:position w:val="-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9"/>
        </w:rPr>
        <w:t>Türü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162" w:lineRule="exact"/>
        <w:ind w:right="-20"/>
        <w:jc w:val="left"/>
        <w:tabs>
          <w:tab w:pos="2480" w:val="left"/>
          <w:tab w:pos="4420" w:val="left"/>
          <w:tab w:pos="5980" w:val="left"/>
        </w:tabs>
        <w:rPr>
          <w:rFonts w:ascii="Arial" w:hAnsi="Arial" w:cs="Arial" w:eastAsia="Arial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5"/>
          <w:szCs w:val="15"/>
          <w:color w:val="343434"/>
          <w:spacing w:val="0"/>
          <w:w w:val="100"/>
          <w:position w:val="-2"/>
        </w:rPr>
        <w:t>Sul</w:t>
      </w:r>
      <w:r>
        <w:rPr>
          <w:rFonts w:ascii="Times New Roman" w:hAnsi="Times New Roman" w:cs="Times New Roman" w:eastAsia="Times New Roman"/>
          <w:sz w:val="15"/>
          <w:szCs w:val="15"/>
          <w:color w:val="343434"/>
          <w:spacing w:val="0"/>
          <w:w w:val="100"/>
          <w:position w:val="-2"/>
        </w:rPr>
        <w:t>u</w:t>
      </w:r>
      <w:r>
        <w:rPr>
          <w:rFonts w:ascii="Times New Roman" w:hAnsi="Times New Roman" w:cs="Times New Roman" w:eastAsia="Times New Roman"/>
          <w:sz w:val="15"/>
          <w:szCs w:val="15"/>
          <w:color w:val="343434"/>
          <w:spacing w:val="26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5"/>
          <w:szCs w:val="15"/>
          <w:color w:val="343434"/>
          <w:spacing w:val="0"/>
          <w:w w:val="100"/>
          <w:position w:val="-2"/>
        </w:rPr>
        <w:t>Söndlinne</w:t>
      </w:r>
      <w:r>
        <w:rPr>
          <w:rFonts w:ascii="Times New Roman" w:hAnsi="Times New Roman" w:cs="Times New Roman" w:eastAsia="Times New Roman"/>
          <w:sz w:val="15"/>
          <w:szCs w:val="15"/>
          <w:color w:val="343434"/>
          <w:spacing w:val="-1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5"/>
          <w:szCs w:val="15"/>
          <w:color w:val="343434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5"/>
          <w:szCs w:val="15"/>
          <w:color w:val="343434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30"/>
          <w:szCs w:val="30"/>
          <w:color w:val="343434"/>
          <w:spacing w:val="0"/>
          <w:w w:val="51"/>
          <w:position w:val="-11"/>
        </w:rPr>
        <w:t>lfuı</w:t>
      </w:r>
      <w:r>
        <w:rPr>
          <w:rFonts w:ascii="Times New Roman" w:hAnsi="Times New Roman" w:cs="Times New Roman" w:eastAsia="Times New Roman"/>
          <w:sz w:val="30"/>
          <w:szCs w:val="30"/>
          <w:color w:val="343434"/>
          <w:spacing w:val="17"/>
          <w:w w:val="51"/>
          <w:position w:val="-1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11"/>
        </w:rPr>
        <w:t>m3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1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88"/>
          <w:position w:val="-11"/>
        </w:rPr>
        <w:t>IKöpUk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2"/>
          <w:w w:val="88"/>
          <w:position w:val="-1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5"/>
          <w:w w:val="88"/>
          <w:position w:val="-11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88"/>
          <w:position w:val="-11"/>
        </w:rPr>
        <w:t>g.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-28"/>
          <w:w w:val="88"/>
          <w:position w:val="-1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100"/>
          <w:position w:val="-1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100"/>
          <w:position w:val="-11"/>
        </w:rPr>
      </w:r>
      <w:r>
        <w:rPr>
          <w:rFonts w:ascii="Arial" w:hAnsi="Arial" w:cs="Arial" w:eastAsia="Arial"/>
          <w:sz w:val="19"/>
          <w:szCs w:val="19"/>
          <w:color w:val="343434"/>
          <w:spacing w:val="0"/>
          <w:w w:val="100"/>
          <w:position w:val="-11"/>
        </w:rPr>
        <w:t>IK.K.</w:t>
      </w:r>
      <w:r>
        <w:rPr>
          <w:rFonts w:ascii="Arial" w:hAnsi="Arial" w:cs="Arial" w:eastAsia="Arial"/>
          <w:sz w:val="19"/>
          <w:szCs w:val="19"/>
          <w:color w:val="343434"/>
          <w:spacing w:val="-2"/>
          <w:w w:val="100"/>
          <w:position w:val="-11"/>
        </w:rPr>
        <w:t>T</w:t>
      </w:r>
      <w:r>
        <w:rPr>
          <w:rFonts w:ascii="Arial" w:hAnsi="Arial" w:cs="Arial" w:eastAsia="Arial"/>
          <w:sz w:val="19"/>
          <w:szCs w:val="19"/>
          <w:color w:val="545454"/>
          <w:spacing w:val="0"/>
          <w:w w:val="100"/>
          <w:position w:val="-11"/>
        </w:rPr>
        <w:t>.</w:t>
      </w:r>
      <w:r>
        <w:rPr>
          <w:rFonts w:ascii="Arial" w:hAnsi="Arial" w:cs="Arial" w:eastAsia="Arial"/>
          <w:sz w:val="19"/>
          <w:szCs w:val="19"/>
          <w:color w:val="545454"/>
          <w:spacing w:val="3"/>
          <w:w w:val="100"/>
          <w:position w:val="-11"/>
        </w:rPr>
        <w:t> </w:t>
      </w:r>
      <w:r>
        <w:rPr>
          <w:rFonts w:ascii="Arial" w:hAnsi="Arial" w:cs="Arial" w:eastAsia="Arial"/>
          <w:sz w:val="19"/>
          <w:szCs w:val="19"/>
          <w:color w:val="343434"/>
          <w:spacing w:val="2"/>
          <w:w w:val="113"/>
          <w:position w:val="-11"/>
        </w:rPr>
        <w:t>K</w:t>
      </w:r>
      <w:r>
        <w:rPr>
          <w:rFonts w:ascii="Arial" w:hAnsi="Arial" w:cs="Arial" w:eastAsia="Arial"/>
          <w:sz w:val="19"/>
          <w:szCs w:val="19"/>
          <w:color w:val="545454"/>
          <w:spacing w:val="0"/>
          <w:w w:val="94"/>
          <w:position w:val="-11"/>
        </w:rPr>
        <w:t>g.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300" w:bottom="280" w:left="100" w:right="60"/>
          <w:cols w:num="2" w:equalWidth="0">
            <w:col w:w="1432" w:space="825"/>
            <w:col w:w="9503"/>
          </w:cols>
        </w:sectPr>
      </w:pPr>
      <w:rPr/>
    </w:p>
    <w:p>
      <w:pPr>
        <w:spacing w:before="0" w:after="0" w:line="439" w:lineRule="exact"/>
        <w:ind w:left="4762" w:right="-20"/>
        <w:jc w:val="left"/>
        <w:tabs>
          <w:tab w:pos="6680" w:val="left"/>
          <w:tab w:pos="8240" w:val="left"/>
        </w:tabs>
        <w:rPr>
          <w:rFonts w:ascii="Arial" w:hAnsi="Arial" w:cs="Arial" w:eastAsia="Arial"/>
          <w:sz w:val="31"/>
          <w:szCs w:val="31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2"/>
        </w:rPr>
        <w:t>0.5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7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2"/>
        </w:rPr>
        <w:t>m3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2"/>
        </w:rPr>
      </w:r>
      <w:r>
        <w:rPr>
          <w:rFonts w:ascii="Arial" w:hAnsi="Arial" w:cs="Arial" w:eastAsia="Arial"/>
          <w:sz w:val="41"/>
          <w:szCs w:val="41"/>
          <w:color w:val="545454"/>
          <w:spacing w:val="0"/>
          <w:w w:val="51"/>
          <w:position w:val="2"/>
        </w:rPr>
        <w:t>ı</w:t>
      </w:r>
      <w:r>
        <w:rPr>
          <w:rFonts w:ascii="Arial" w:hAnsi="Arial" w:cs="Arial" w:eastAsia="Arial"/>
          <w:sz w:val="41"/>
          <w:szCs w:val="41"/>
          <w:color w:val="545454"/>
          <w:spacing w:val="-57"/>
          <w:w w:val="51"/>
          <w:position w:val="2"/>
        </w:rPr>
        <w:t> </w:t>
      </w:r>
      <w:r>
        <w:rPr>
          <w:rFonts w:ascii="Arial" w:hAnsi="Arial" w:cs="Arial" w:eastAsia="Arial"/>
          <w:sz w:val="41"/>
          <w:szCs w:val="41"/>
          <w:color w:val="545454"/>
          <w:spacing w:val="0"/>
          <w:w w:val="100"/>
          <w:position w:val="2"/>
        </w:rPr>
        <w:tab/>
      </w:r>
      <w:r>
        <w:rPr>
          <w:rFonts w:ascii="Arial" w:hAnsi="Arial" w:cs="Arial" w:eastAsia="Arial"/>
          <w:sz w:val="41"/>
          <w:szCs w:val="41"/>
          <w:color w:val="545454"/>
          <w:spacing w:val="0"/>
          <w:w w:val="100"/>
          <w:position w:val="2"/>
        </w:rPr>
      </w:r>
      <w:r>
        <w:rPr>
          <w:rFonts w:ascii="Arial" w:hAnsi="Arial" w:cs="Arial" w:eastAsia="Arial"/>
          <w:sz w:val="31"/>
          <w:szCs w:val="31"/>
          <w:color w:val="343434"/>
          <w:spacing w:val="0"/>
          <w:w w:val="51"/>
          <w:position w:val="-4"/>
        </w:rPr>
        <w:t>ı</w:t>
      </w:r>
      <w:r>
        <w:rPr>
          <w:rFonts w:ascii="Arial" w:hAnsi="Arial" w:cs="Arial" w:eastAsia="Arial"/>
          <w:sz w:val="31"/>
          <w:szCs w:val="31"/>
          <w:color w:val="000000"/>
          <w:spacing w:val="0"/>
          <w:w w:val="100"/>
          <w:position w:val="0"/>
        </w:rPr>
      </w:r>
    </w:p>
    <w:p>
      <w:pPr>
        <w:spacing w:before="0" w:after="0" w:line="204" w:lineRule="exact"/>
        <w:ind w:left="2228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incelemede;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yo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kenarında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buluna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çö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atıklarını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tamame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yanma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suretiyle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gördüğii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4" w:after="0" w:line="244" w:lineRule="auto"/>
        <w:ind w:left="186" w:right="7217" w:firstLine="-10"/>
        <w:jc w:val="left"/>
        <w:tabs>
          <w:tab w:pos="22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Söndürme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Sonundaki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6"/>
        </w:rPr>
        <w:t>tarafını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9"/>
          <w:w w:val="96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-1"/>
          <w:w w:val="96"/>
        </w:rPr>
        <w:t>z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6"/>
        </w:rPr>
        <w:t>ca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1"/>
          <w:w w:val="9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tespit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9"/>
        </w:rPr>
        <w:t>edilmişti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3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132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13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Hasa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Durumu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300" w:bottom="280" w:left="100" w:right="60"/>
        </w:sectPr>
      </w:pPr>
      <w:rPr/>
    </w:p>
    <w:p>
      <w:pPr>
        <w:spacing w:before="2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81" w:right="-74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6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86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Sigortalı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3" w:after="0" w:line="240" w:lineRule="auto"/>
        <w:ind w:left="186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Gereç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Kaybı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56" w:after="0" w:line="240" w:lineRule="auto"/>
        <w:ind w:left="186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Yer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Kime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19" w:lineRule="exact"/>
        <w:ind w:left="181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Arial" w:hAnsi="Arial" w:cs="Arial" w:eastAsia="Arial"/>
          <w:sz w:val="16"/>
          <w:szCs w:val="16"/>
          <w:color w:val="343434"/>
          <w:spacing w:val="-12"/>
          <w:w w:val="108"/>
          <w:position w:val="-1"/>
        </w:rPr>
        <w:t>T</w:t>
      </w:r>
      <w:r>
        <w:rPr>
          <w:rFonts w:ascii="Arial" w:hAnsi="Arial" w:cs="Arial" w:eastAsia="Arial"/>
          <w:sz w:val="16"/>
          <w:szCs w:val="16"/>
          <w:color w:val="545454"/>
          <w:spacing w:val="0"/>
          <w:w w:val="108"/>
          <w:position w:val="-1"/>
        </w:rPr>
        <w:t>e</w:t>
      </w:r>
      <w:r>
        <w:rPr>
          <w:rFonts w:ascii="Arial" w:hAnsi="Arial" w:cs="Arial" w:eastAsia="Arial"/>
          <w:sz w:val="16"/>
          <w:szCs w:val="16"/>
          <w:color w:val="545454"/>
          <w:spacing w:val="-8"/>
          <w:w w:val="108"/>
          <w:position w:val="-1"/>
        </w:rPr>
        <w:t>s</w:t>
      </w:r>
      <w:r>
        <w:rPr>
          <w:rFonts w:ascii="Arial" w:hAnsi="Arial" w:cs="Arial" w:eastAsia="Arial"/>
          <w:sz w:val="16"/>
          <w:szCs w:val="16"/>
          <w:color w:val="343434"/>
          <w:spacing w:val="0"/>
          <w:w w:val="108"/>
          <w:position w:val="-1"/>
        </w:rPr>
        <w:t>lin-ı</w:t>
      </w:r>
      <w:r>
        <w:rPr>
          <w:rFonts w:ascii="Arial" w:hAnsi="Arial" w:cs="Arial" w:eastAsia="Arial"/>
          <w:sz w:val="16"/>
          <w:szCs w:val="16"/>
          <w:color w:val="343434"/>
          <w:spacing w:val="2"/>
          <w:w w:val="108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1"/>
        </w:rPr>
        <w:t>Edildiği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38" w:after="0" w:line="240" w:lineRule="auto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lfahınini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7"/>
        </w:rPr>
        <w:t>Zarar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5"/>
          <w:w w:val="97"/>
        </w:rPr>
        <w:t>-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3"/>
          <w:w w:val="97"/>
        </w:rPr>
        <w:t>Z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0"/>
          <w:w w:val="97"/>
        </w:rPr>
        <w:t>iyan: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11"/>
          <w:w w:val="9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YOK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4" w:after="0" w:line="244" w:lineRule="auto"/>
        <w:ind w:right="52" w:firstLine="14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başlangıcını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yo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kenarında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buluna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çö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atıklarında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görülmli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olup: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30"/>
        </w:rPr>
        <w:t>apıla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3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48"/>
          <w:w w:val="13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araştırma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soruşturmada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yangının;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kimliği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belirsiz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kişi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yada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kişilerce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çöpleri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imha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etme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amacıyla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3"/>
        </w:rPr>
        <w:t>ak1lını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3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6"/>
          <w:w w:val="9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olabileceği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varılmıştır.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8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40" w:lineRule="auto"/>
        <w:ind w:right="-20"/>
        <w:jc w:val="left"/>
        <w:tabs>
          <w:tab w:pos="50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1"/>
        </w:rPr>
        <w:t>!Şirketi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9"/>
          <w:w w:val="9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Adı: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Bedeli: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300" w:bottom="280" w:left="100" w:right="60"/>
          <w:cols w:num="2" w:equalWidth="0">
            <w:col w:w="1854" w:space="360"/>
            <w:col w:w="9546"/>
          </w:cols>
        </w:sectPr>
      </w:pPr>
      <w:rPr/>
    </w:p>
    <w:p>
      <w:pPr>
        <w:spacing w:before="0" w:after="0" w:line="280" w:lineRule="exact"/>
        <w:ind w:left="176" w:right="-82"/>
        <w:jc w:val="left"/>
        <w:tabs>
          <w:tab w:pos="22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8"/>
          <w:szCs w:val="28"/>
          <w:color w:val="545454"/>
          <w:spacing w:val="0"/>
          <w:w w:val="74"/>
        </w:rPr>
        <w:t>Ekı</w:t>
      </w:r>
      <w:r>
        <w:rPr>
          <w:rFonts w:ascii="Times New Roman" w:hAnsi="Times New Roman" w:cs="Times New Roman" w:eastAsia="Times New Roman"/>
          <w:sz w:val="28"/>
          <w:szCs w:val="28"/>
          <w:color w:val="545454"/>
          <w:spacing w:val="0"/>
          <w:w w:val="74"/>
        </w:rPr>
        <w:t>.</w:t>
      </w:r>
      <w:r>
        <w:rPr>
          <w:rFonts w:ascii="Times New Roman" w:hAnsi="Times New Roman" w:cs="Times New Roman" w:eastAsia="Times New Roman"/>
          <w:sz w:val="28"/>
          <w:szCs w:val="28"/>
          <w:color w:val="545454"/>
          <w:spacing w:val="0"/>
          <w:w w:val="74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545454"/>
          <w:spacing w:val="25"/>
          <w:w w:val="74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6E6E6E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8"/>
          <w:szCs w:val="28"/>
          <w:color w:val="6E6E6E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DönUşU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lrarih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3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32"/>
          <w:w w:val="13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1"/>
        </w:rPr>
        <w:t>0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"/>
          <w:w w:val="101"/>
        </w:rPr>
        <w:t>7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3"/>
          <w:w w:val="93"/>
        </w:rPr>
        <w:t>/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8"/>
        </w:rPr>
        <w:t>05/2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9"/>
        </w:rPr>
        <w:t>0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17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34" w:after="0" w:line="240" w:lineRule="auto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88"/>
        </w:rPr>
        <w:t>!Saati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20"/>
          <w:w w:val="8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2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5"/>
          <w:w w:val="100"/>
        </w:rPr>
        <w:t>1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:00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300" w:bottom="280" w:left="100" w:right="60"/>
          <w:cols w:num="2" w:equalWidth="0">
            <w:col w:w="3836" w:space="3368"/>
            <w:col w:w="4556"/>
          </w:cols>
        </w:sectPr>
      </w:pPr>
      <w:rPr/>
    </w:p>
    <w:p>
      <w:pPr>
        <w:spacing w:before="2" w:after="0" w:line="226" w:lineRule="exact"/>
        <w:ind w:left="281" w:right="-70"/>
        <w:jc w:val="left"/>
        <w:tabs>
          <w:tab w:pos="12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1"/>
        </w:rPr>
        <w:t>Varsa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1"/>
        </w:rPr>
        <w:t>Öl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1"/>
        </w:rPr>
        <w:t>ü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1"/>
        </w:rPr>
        <w:t>Yaralı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28" w:lineRule="exact"/>
        <w:ind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GiDE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EKİP:Urla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Grubu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3.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Posta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18" w:lineRule="exact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ONAYLA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5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AN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300" w:bottom="280" w:left="100" w:right="60"/>
          <w:cols w:num="3" w:equalWidth="0">
            <w:col w:w="2108" w:space="120"/>
            <w:col w:w="2768" w:space="3769"/>
            <w:col w:w="2995"/>
          </w:cols>
        </w:sectPr>
      </w:pPr>
      <w:rPr/>
    </w:p>
    <w:p>
      <w:pPr>
        <w:spacing w:before="4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jc w:val="left"/>
        <w:spacing w:after="0"/>
        <w:sectPr>
          <w:type w:val="continuous"/>
          <w:pgSz w:w="11920" w:h="16840"/>
          <w:pgMar w:top="300" w:bottom="280" w:left="100" w:right="60"/>
        </w:sectPr>
      </w:pPr>
      <w:rPr/>
    </w:p>
    <w:p>
      <w:pPr>
        <w:spacing w:before="39" w:after="0" w:line="240" w:lineRule="auto"/>
        <w:ind w:left="2376"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Amiri: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34" w:after="0" w:line="240" w:lineRule="auto"/>
        <w:ind w:left="-37" w:right="4661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Yangına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8"/>
        </w:rPr>
        <w:t>Koyan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25" w:lineRule="exact"/>
        <w:ind w:left="251" w:right="4972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shape style="position:absolute;margin-left:415.679993pt;margin-top:1.081314pt;width:157.440002pt;height:135.360001pt;mso-position-horizontal-relative:page;mso-position-vertical-relative:paragraph;z-index:-14790" type="#_x0000_t75">
            <v:imagedata r:id="rId59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3"/>
          <w:position w:val="-1"/>
        </w:rPr>
        <w:t>EkipAmiri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type w:val="continuous"/>
          <w:pgSz w:w="11920" w:h="16840"/>
          <w:pgMar w:top="300" w:bottom="280" w:left="100" w:right="60"/>
          <w:cols w:num="2" w:equalWidth="0">
            <w:col w:w="4002" w:space="1540"/>
            <w:col w:w="6218"/>
          </w:cols>
        </w:sectPr>
      </w:pPr>
      <w:rPr/>
    </w:p>
    <w:p>
      <w:pPr>
        <w:spacing w:before="56" w:after="0" w:line="174" w:lineRule="exact"/>
        <w:ind w:left="2465" w:right="-20"/>
        <w:jc w:val="left"/>
        <w:tabs>
          <w:tab w:pos="3000" w:val="left"/>
          <w:tab w:pos="3500" w:val="left"/>
        </w:tabs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-44"/>
          <w:w w:val="82"/>
          <w:position w:val="-6"/>
        </w:rPr>
        <w:t>F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0"/>
          <w:w w:val="120"/>
          <w:position w:val="-6"/>
        </w:rPr>
        <w:t>İ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0"/>
          <w:w w:val="100"/>
          <w:position w:val="-6"/>
        </w:rPr>
        <w:tab/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0"/>
          <w:w w:val="100"/>
          <w:position w:val="-6"/>
        </w:rPr>
      </w:r>
      <w:r>
        <w:rPr>
          <w:rFonts w:ascii="Times New Roman" w:hAnsi="Times New Roman" w:cs="Times New Roman" w:eastAsia="Times New Roman"/>
          <w:sz w:val="21"/>
          <w:szCs w:val="21"/>
          <w:color w:val="545454"/>
          <w:spacing w:val="0"/>
          <w:w w:val="100"/>
          <w:position w:val="-6"/>
        </w:rPr>
        <w:t>.</w:t>
      </w:r>
      <w:r>
        <w:rPr>
          <w:rFonts w:ascii="Times New Roman" w:hAnsi="Times New Roman" w:cs="Times New Roman" w:eastAsia="Times New Roman"/>
          <w:sz w:val="21"/>
          <w:szCs w:val="21"/>
          <w:color w:val="545454"/>
          <w:spacing w:val="-50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545454"/>
          <w:spacing w:val="0"/>
          <w:w w:val="100"/>
          <w:position w:val="-6"/>
        </w:rPr>
        <w:tab/>
      </w:r>
      <w:r>
        <w:rPr>
          <w:rFonts w:ascii="Times New Roman" w:hAnsi="Times New Roman" w:cs="Times New Roman" w:eastAsia="Times New Roman"/>
          <w:sz w:val="21"/>
          <w:szCs w:val="21"/>
          <w:color w:val="545454"/>
          <w:spacing w:val="7"/>
          <w:w w:val="74"/>
          <w:position w:val="-6"/>
        </w:rPr>
        <w:t>A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0"/>
          <w:w w:val="106"/>
          <w:position w:val="-6"/>
        </w:rPr>
        <w:t>T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0"/>
          <w:w w:val="107"/>
          <w:position w:val="-6"/>
        </w:rPr>
        <w:t>I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19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0"/>
          <w:w w:val="100"/>
          <w:position w:val="-6"/>
        </w:rPr>
        <w:t>BÖLGE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300" w:bottom="280" w:left="100" w:right="60"/>
        </w:sectPr>
      </w:pPr>
      <w:rPr/>
    </w:p>
    <w:p>
      <w:pPr>
        <w:spacing w:before="22" w:after="0" w:line="240" w:lineRule="auto"/>
        <w:ind w:left="267"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group style="position:absolute;margin-left:11.54688pt;margin-top:32.143829pt;width:570.677772pt;height:778.108255pt;mso-position-horizontal-relative:page;mso-position-vertical-relative:page;z-index:-14791" coordorigin="231,643" coordsize="11414,15562">
            <v:shape style="position:absolute;left:5856;top:14438;width:1440;height:902" type="#_x0000_t75">
              <v:imagedata r:id="rId60" o:title=""/>
            </v:shape>
            <v:group style="position:absolute;left:238;top:660;width:11347;height:2" coordorigin="238,660" coordsize="11347,2">
              <v:shape style="position:absolute;left:238;top:660;width:11347;height:2" coordorigin="238,660" coordsize="11347,0" path="m238,660l11585,660e" filled="f" stroked="t" strokeweight=".71424pt" strokecolor="#707070">
                <v:path arrowok="t"/>
              </v:shape>
            </v:group>
            <v:group style="position:absolute;left:264;top:655;width:2;height:11275" coordorigin="264,655" coordsize="2,11275">
              <v:shape style="position:absolute;left:264;top:655;width:2;height:11275" coordorigin="264,655" coordsize="0,11275" path="m264,11930l264,655e" filled="f" stroked="t" strokeweight=".71424pt" strokecolor="#606060">
                <v:path arrowok="t"/>
              </v:shape>
            </v:group>
            <v:group style="position:absolute;left:2290;top:650;width:2;height:1510" coordorigin="2290,650" coordsize="2,1510">
              <v:shape style="position:absolute;left:2290;top:650;width:2;height:1510" coordorigin="2290,650" coordsize="0,1510" path="m2290,2160l2290,650e" filled="f" stroked="t" strokeweight=".71424pt" strokecolor="#5B5B5B">
                <v:path arrowok="t"/>
              </v:shape>
            </v:group>
            <v:group style="position:absolute;left:9057;top:650;width:2;height:1501" coordorigin="9057,650" coordsize="2,1501">
              <v:shape style="position:absolute;left:9057;top:650;width:2;height:1501" coordorigin="9057,650" coordsize="0,1501" path="m9057,2151l9057,650e" filled="f" stroked="t" strokeweight=".71424pt" strokecolor="#676767">
                <v:path arrowok="t"/>
              </v:shape>
            </v:group>
            <v:group style="position:absolute;left:243;top:2868;width:11347;height:2" coordorigin="243,2868" coordsize="11347,2">
              <v:shape style="position:absolute;left:243;top:2868;width:11347;height:2" coordorigin="243,2868" coordsize="11347,0" path="m243,2868l11590,2868e" filled="f" stroked="t" strokeweight=".71424pt" strokecolor="#6B6B6B">
                <v:path arrowok="t"/>
              </v:shape>
            </v:group>
            <v:group style="position:absolute;left:243;top:3107;width:11352;height:2" coordorigin="243,3107" coordsize="11352,2">
              <v:shape style="position:absolute;left:243;top:3107;width:11352;height:2" coordorigin="243,3107" coordsize="11352,0" path="m243,3107l11594,3107e" filled="f" stroked="t" strokeweight=".71424pt" strokecolor="#6B6B6B">
                <v:path arrowok="t"/>
              </v:shape>
            </v:group>
            <v:group style="position:absolute;left:2319;top:4110;width:2;height:12083" coordorigin="2319,4110" coordsize="2,12083">
              <v:shape style="position:absolute;left:2319;top:4110;width:2;height:12083" coordorigin="2319,4110" coordsize="0,12083" path="m2319,16193l2319,4110e" filled="f" stroked="t" strokeweight=".71424pt" strokecolor="#5B5B5B">
                <v:path arrowok="t"/>
              </v:shape>
            </v:group>
            <v:group style="position:absolute;left:3793;top:3336;width:2;height:784" coordorigin="3793,3336" coordsize="2,784">
              <v:shape style="position:absolute;left:3793;top:3336;width:2;height:784" coordorigin="3793,3336" coordsize="0,784" path="m3793,4120l3793,3336e" filled="f" stroked="t" strokeweight=".95232pt" strokecolor="#575757">
                <v:path arrowok="t"/>
              </v:shape>
            </v:group>
            <v:group style="position:absolute;left:7116;top:3336;width:2;height:784" coordorigin="7116,3336" coordsize="2,784">
              <v:shape style="position:absolute;left:7116;top:3336;width:2;height:784" coordorigin="7116,3336" coordsize="0,784" path="m7116,4120l7116,3336e" filled="f" stroked="t" strokeweight=".95232pt" strokecolor="#6B6B6B">
                <v:path arrowok="t"/>
              </v:shape>
            </v:group>
            <v:group style="position:absolute;left:243;top:4113;width:11352;height:2" coordorigin="243,4113" coordsize="11352,2">
              <v:shape style="position:absolute;left:243;top:4113;width:11352;height:2" coordorigin="243,4113" coordsize="11352,0" path="m243,4113l11594,4113e" filled="f" stroked="t" strokeweight=".71424pt" strokecolor="#646464">
                <v:path arrowok="t"/>
              </v:shape>
            </v:group>
            <v:group style="position:absolute;left:243;top:4402;width:11361;height:2" coordorigin="243,4402" coordsize="11361,2">
              <v:shape style="position:absolute;left:243;top:4402;width:11361;height:2" coordorigin="243,4402" coordsize="11361,0" path="m243,4402l11604,4402e" filled="f" stroked="t" strokeweight=".71424pt" strokecolor="#707070">
                <v:path arrowok="t"/>
              </v:shape>
            </v:group>
            <v:group style="position:absolute;left:2295;top:4641;width:9314;height:2" coordorigin="2295,4641" coordsize="9314,2">
              <v:shape style="position:absolute;left:2295;top:4641;width:9314;height:2" coordorigin="2295,4641" coordsize="9314,0" path="m2295,4641l11609,4641e" filled="f" stroked="t" strokeweight=".71424pt" strokecolor="#6B6B6B">
                <v:path arrowok="t"/>
              </v:shape>
            </v:group>
            <v:group style="position:absolute;left:4843;top:4631;width:2;height:1950" coordorigin="4843,4631" coordsize="2,1950">
              <v:shape style="position:absolute;left:4843;top:4631;width:2;height:1950" coordorigin="4843,4631" coordsize="0,1950" path="m4843,6581l4843,4631e" filled="f" stroked="t" strokeweight=".47616pt" strokecolor="#575757">
                <v:path arrowok="t"/>
              </v:shape>
            </v:group>
            <v:group style="position:absolute;left:4838;top:5382;width:6761;height:2" coordorigin="4838,5382" coordsize="6761,2">
              <v:shape style="position:absolute;left:4838;top:5382;width:6761;height:2" coordorigin="4838,5382" coordsize="6761,0" path="m4838,5382l11599,5382e" filled="f" stroked="t" strokeweight=".71424pt" strokecolor="#747474">
                <v:path arrowok="t"/>
              </v:shape>
            </v:group>
            <v:group style="position:absolute;left:2300;top:5623;width:9314;height:2" coordorigin="2300,5623" coordsize="9314,2">
              <v:shape style="position:absolute;left:2300;top:5623;width:9314;height:2" coordorigin="2300,5623" coordsize="9314,0" path="m2300,5623l11614,5623e" filled="f" stroked="t" strokeweight=".47616pt" strokecolor="#6B6B6B">
                <v:path arrowok="t"/>
              </v:shape>
            </v:group>
            <v:group style="position:absolute;left:243;top:5869;width:11371;height:2" coordorigin="243,5869" coordsize="11371,2">
              <v:shape style="position:absolute;left:243;top:5869;width:11371;height:2" coordorigin="243,5869" coordsize="11371,0" path="m243,5869l11614,5869e" filled="f" stroked="t" strokeweight=".71424pt" strokecolor="#6B6B6B">
                <v:path arrowok="t"/>
              </v:shape>
            </v:group>
            <v:group style="position:absolute;left:7754;top:5855;width:2;height:722" coordorigin="7754,5855" coordsize="2,722">
              <v:shape style="position:absolute;left:7754;top:5855;width:2;height:722" coordorigin="7754,5855" coordsize="0,722" path="m7754,6577l7754,5855e" filled="f" stroked="t" strokeweight=".47616pt" strokecolor="#4F4F4F">
                <v:path arrowok="t"/>
              </v:shape>
            </v:group>
            <v:group style="position:absolute;left:2295;top:6333;width:9314;height:2" coordorigin="2295,6333" coordsize="9314,2">
              <v:shape style="position:absolute;left:2295;top:6333;width:9314;height:2" coordorigin="2295,6333" coordsize="9314,0" path="m2295,6333l11609,6333e" filled="f" stroked="t" strokeweight=".71424pt" strokecolor="#707070">
                <v:path arrowok="t"/>
              </v:shape>
            </v:group>
            <v:group style="position:absolute;left:2295;top:6572;width:9323;height:2" coordorigin="2295,6572" coordsize="9323,2">
              <v:shape style="position:absolute;left:2295;top:6572;width:9323;height:2" coordorigin="2295,6572" coordsize="9323,0" path="m2295,6572l11618,6572e" filled="f" stroked="t" strokeweight=".71424pt" strokecolor="#707070">
                <v:path arrowok="t"/>
              </v:shape>
            </v:group>
            <v:group style="position:absolute;left:248;top:6816;width:11356;height:2" coordorigin="248,6816" coordsize="11356,2">
              <v:shape style="position:absolute;left:248;top:6816;width:11356;height:2" coordorigin="248,6816" coordsize="11356,0" path="m248,6816l11604,6816e" filled="f" stroked="t" strokeweight=".71424pt" strokecolor="#6B6B6B">
                <v:path arrowok="t"/>
              </v:shape>
            </v:group>
            <v:group style="position:absolute;left:252;top:7284;width:11361;height:2" coordorigin="252,7284" coordsize="11361,2">
              <v:shape style="position:absolute;left:252;top:7284;width:11361;height:2" coordorigin="252,7284" coordsize="11361,0" path="m252,7284l11614,7284e" filled="f" stroked="t" strokeweight=".71424pt" strokecolor="#6B6B6B">
                <v:path arrowok="t"/>
              </v:shape>
            </v:group>
            <v:group style="position:absolute;left:4847;top:7279;width:2;height:784" coordorigin="4847,7279" coordsize="2,784">
              <v:shape style="position:absolute;left:4847;top:7279;width:2;height:784" coordorigin="4847,7279" coordsize="0,784" path="m4847,8063l4847,7279e" filled="f" stroked="t" strokeweight=".71424pt" strokecolor="#4B4B4B">
                <v:path arrowok="t"/>
              </v:shape>
            </v:group>
            <v:group style="position:absolute;left:4843;top:7523;width:6766;height:2" coordorigin="4843,7523" coordsize="6766,2">
              <v:shape style="position:absolute;left:4843;top:7523;width:6766;height:2" coordorigin="4843,7523" coordsize="6766,0" path="m4843,7523l11609,7523e" filled="f" stroked="t" strokeweight=".71424pt" strokecolor="#747474">
                <v:path arrowok="t"/>
              </v:shape>
            </v:group>
            <v:group style="position:absolute;left:4843;top:7764;width:6757;height:2" coordorigin="4843,7764" coordsize="6757,2">
              <v:shape style="position:absolute;left:4843;top:7764;width:6757;height:2" coordorigin="4843,7764" coordsize="6757,0" path="m4843,7764l11599,7764e" filled="f" stroked="t" strokeweight=".71424pt" strokecolor="#747474">
                <v:path arrowok="t"/>
              </v:shape>
            </v:group>
            <v:group style="position:absolute;left:248;top:8051;width:11380;height:2" coordorigin="248,8051" coordsize="11380,2">
              <v:shape style="position:absolute;left:248;top:8051;width:11380;height:2" coordorigin="248,8051" coordsize="11380,0" path="m248,8051l11628,8051e" filled="f" stroked="t" strokeweight=".71424pt" strokecolor="#747474">
                <v:path arrowok="t"/>
              </v:shape>
            </v:group>
            <v:group style="position:absolute;left:252;top:9026;width:11361;height:2" coordorigin="252,9026" coordsize="11361,2">
              <v:shape style="position:absolute;left:252;top:9026;width:11361;height:2" coordorigin="252,9026" coordsize="11361,0" path="m252,9026l11614,9026e" filled="f" stroked="t" strokeweight=".71424pt" strokecolor="#747474">
                <v:path arrowok="t"/>
              </v:shape>
            </v:group>
            <v:group style="position:absolute;left:257;top:9879;width:11356;height:2" coordorigin="257,9879" coordsize="11356,2">
              <v:shape style="position:absolute;left:257;top:9879;width:11356;height:2" coordorigin="257,9879" coordsize="11356,0" path="m257,9879l11614,9879e" filled="f" stroked="t" strokeweight=".71424pt" strokecolor="#6B6B6B">
                <v:path arrowok="t"/>
              </v:shape>
            </v:group>
            <v:group style="position:absolute;left:257;top:10128;width:11380;height:2" coordorigin="257,10128" coordsize="11380,2">
              <v:shape style="position:absolute;left:257;top:10128;width:11380;height:2" coordorigin="257,10128" coordsize="11380,0" path="m257,10128l11637,10128e" filled="f" stroked="t" strokeweight=".71424pt" strokecolor="#777777">
                <v:path arrowok="t"/>
              </v:shape>
            </v:group>
            <v:group style="position:absolute;left:262;top:10415;width:11361;height:2" coordorigin="262,10415" coordsize="11361,2">
              <v:shape style="position:absolute;left:262;top:10415;width:11361;height:2" coordorigin="262,10415" coordsize="11361,0" path="m262,10415l11623,10415e" filled="f" stroked="t" strokeweight=".71424pt" strokecolor="#707070">
                <v:path arrowok="t"/>
              </v:shape>
            </v:group>
            <v:group style="position:absolute;left:7328;top:10897;width:2;height:5286" coordorigin="7328,10897" coordsize="2,5286">
              <v:shape style="position:absolute;left:7328;top:10897;width:2;height:5286" coordorigin="7328,10897" coordsize="0,5286" path="m7328,16184l7328,10897e" filled="f" stroked="t" strokeweight=".71424pt" strokecolor="#606060">
                <v:path arrowok="t"/>
              </v:shape>
            </v:group>
            <v:group style="position:absolute;left:257;top:11141;width:11375;height:2" coordorigin="257,11141" coordsize="11375,2">
              <v:shape style="position:absolute;left:257;top:11141;width:11375;height:2" coordorigin="257,11141" coordsize="11375,0" path="m257,11141l11633,11141e" filled="f" stroked="t" strokeweight=".71424pt" strokecolor="#707070">
                <v:path arrowok="t"/>
              </v:shape>
            </v:group>
            <v:group style="position:absolute;left:257;top:11387;width:11361;height:2" coordorigin="257,11387" coordsize="11361,2">
              <v:shape style="position:absolute;left:257;top:11387;width:11361;height:2" coordorigin="257,11387" coordsize="11361,0" path="m257,11387l11618,11387e" filled="f" stroked="t" strokeweight=".71424pt" strokecolor="#707070">
                <v:path arrowok="t"/>
              </v:shape>
            </v:group>
            <v:group style="position:absolute;left:276;top:16179;width:11361;height:2" coordorigin="276,16179" coordsize="11361,2">
              <v:shape style="position:absolute;left:276;top:16179;width:11361;height:2" coordorigin="276,16179" coordsize="11361,0" path="m276,16179l11637,16179e" filled="f" stroked="t" strokeweight=".71424pt" strokecolor="#777777">
                <v:path arrowok="t"/>
              </v:shape>
            </v:group>
            <v:group style="position:absolute;left:1219;top:11141;width:2;height:5057" coordorigin="1219,11141" coordsize="2,5057">
              <v:shape style="position:absolute;left:1219;top:11141;width:2;height:5057" coordorigin="1219,11141" coordsize="0,5057" path="m1219,16198l1219,11141e" filled="f" stroked="t" strokeweight=".71424pt" strokecolor="#606060">
                <v:path arrowok="t"/>
              </v:shape>
            </v:group>
            <v:group style="position:absolute;left:267;top:13488;width:2067;height:2" coordorigin="267,13488" coordsize="2067,2">
              <v:shape style="position:absolute;left:267;top:13488;width:2067;height:2" coordorigin="267,13488" coordsize="2067,0" path="m267,13488l2333,13488e" filled="f" stroked="t" strokeweight=".71424pt" strokecolor="#707070">
                <v:path arrowok="t"/>
              </v:shape>
            </v:group>
            <v:group style="position:absolute;left:1652;top:11141;width:2;height:5057" coordorigin="1652,11141" coordsize="2,5057">
              <v:shape style="position:absolute;left:1652;top:11141;width:2;height:5057" coordorigin="1652,11141" coordsize="0,5057" path="m1652,16198l1652,11141e" filled="f" stroked="t" strokeweight=".71424pt" strokecolor="#575757">
                <v:path arrowok="t"/>
              </v:shape>
            </v:group>
            <v:group style="position:absolute;left:2209;top:13531;width:2933;height:2" coordorigin="2209,13531" coordsize="2933,2">
              <v:shape style="position:absolute;left:2209;top:13531;width:2933;height:2" coordorigin="2209,13531" coordsize="2933,0" path="m2209,13531l5143,13531e" filled="f" stroked="t" strokeweight="2.142720pt" strokecolor="#48548C">
                <v:path arrowok="t"/>
              </v:shape>
            </v:group>
            <v:group style="position:absolute;left:6431;top:4881;width:208;height:2" coordorigin="6431,4881" coordsize="208,2">
              <v:shape style="position:absolute;left:6431;top:4881;width:208;height:2" coordorigin="6431,4881" coordsize="208,0" path="m6431,4881l6639,4881e" filled="f" stroked="t" strokeweight=".4pt" strokecolor="#6D6D6D">
                <v:path arrowok="t"/>
              </v:shape>
            </v:group>
            <v:group style="position:absolute;left:7136;top:4881;width:468;height:2" coordorigin="7136,4881" coordsize="468,2">
              <v:shape style="position:absolute;left:7136;top:4881;width:468;height:2" coordorigin="7136,4881" coordsize="468,0" path="m7136,4881l7604,4881e" filled="f" stroked="t" strokeweight=".4pt" strokecolor="#333333">
                <v:path arrowok="t"/>
              </v:shape>
            </v:group>
            <v:group style="position:absolute;left:9393;top:4881;width:705;height:2" coordorigin="9393,4881" coordsize="705,2">
              <v:shape style="position:absolute;left:9393;top:4881;width:705;height:2" coordorigin="9393,4881" coordsize="705,0" path="m9393,4881l10098,4881e" filled="f" stroked="t" strokeweight=".4pt" strokecolor="#333333">
                <v:path arrowok="t"/>
              </v:shape>
            </v:group>
            <v:group style="position:absolute;left:10344;top:4881;width:944;height:2" coordorigin="10344,4881" coordsize="944,2">
              <v:shape style="position:absolute;left:10344;top:4881;width:944;height:2" coordorigin="10344,4881" coordsize="944,0" path="m10344,4881l11288,4881e" filled="f" stroked="t" strokeweight=".4pt" strokecolor="#6D6D6D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İtfaiyeci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9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auto"/>
        <w:ind w:left="195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Halk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76" w:lineRule="exact"/>
        <w:ind w:left="-40" w:right="-60"/>
        <w:jc w:val="center"/>
        <w:tabs>
          <w:tab w:pos="11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4"/>
          <w:w w:val="130"/>
          <w:position w:val="6"/>
        </w:rPr>
        <w:t>3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30"/>
          <w:position w:val="-1"/>
        </w:rPr>
        <w:t>·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8"/>
          <w:w w:val="13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E6E6E"/>
          <w:spacing w:val="0"/>
          <w:w w:val="100"/>
          <w:position w:val="-1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6E6E6E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6E6E6E"/>
          <w:spacing w:val="0"/>
          <w:w w:val="84"/>
          <w:position w:val="-1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6E6E6E"/>
          <w:spacing w:val="-3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1"/>
        </w:rPr>
        <w:t>PLAR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5"/>
          <w:position w:val="-1"/>
        </w:rPr>
        <w:t>AMİRİ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24" w:lineRule="exact"/>
        <w:ind w:left="905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2"/>
          <w:szCs w:val="22"/>
          <w:color w:val="545454"/>
          <w:spacing w:val="2"/>
          <w:w w:val="111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color w:val="6E6E6E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color w:val="6E6E6E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545454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2"/>
          <w:szCs w:val="22"/>
          <w:color w:val="54545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E6E6E"/>
          <w:spacing w:val="-2"/>
          <w:w w:val="95"/>
        </w:rPr>
        <w:t>Ç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126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-2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NAR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7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430" w:right="481"/>
        <w:jc w:val="center"/>
        <w:rPr>
          <w:rFonts w:ascii="Arial" w:hAnsi="Arial" w:cs="Arial" w:eastAsia="Arial"/>
          <w:sz w:val="29"/>
          <w:szCs w:val="29"/>
        </w:rPr>
      </w:pPr>
      <w:rPr/>
      <w:r>
        <w:rPr/>
        <w:pict>
          <v:shape style="position:absolute;margin-left:132.479996pt;margin-top:19.627621pt;width:97.919998pt;height:58.560001pt;mso-position-horizontal-relative:page;mso-position-vertical-relative:paragraph;z-index:-14792" type="#_x0000_t75">
            <v:imagedata r:id="rId61" o:title=""/>
          </v:shape>
        </w:pict>
      </w:r>
      <w:r>
        <w:rPr>
          <w:rFonts w:ascii="Times New Roman" w:hAnsi="Times New Roman" w:cs="Times New Roman" w:eastAsia="Times New Roman"/>
          <w:sz w:val="25"/>
          <w:szCs w:val="25"/>
          <w:color w:val="343B74"/>
          <w:spacing w:val="0"/>
          <w:w w:val="586"/>
        </w:rPr>
        <w:t>\</w:t>
      </w:r>
      <w:r>
        <w:rPr>
          <w:rFonts w:ascii="Times New Roman" w:hAnsi="Times New Roman" w:cs="Times New Roman" w:eastAsia="Times New Roman"/>
          <w:sz w:val="25"/>
          <w:szCs w:val="25"/>
          <w:color w:val="343B74"/>
          <w:spacing w:val="-317"/>
          <w:w w:val="586"/>
        </w:rPr>
        <w:t> </w:t>
      </w:r>
      <w:r>
        <w:rPr>
          <w:rFonts w:ascii="Times New Roman" w:hAnsi="Times New Roman" w:cs="Times New Roman" w:eastAsia="Times New Roman"/>
          <w:sz w:val="25"/>
          <w:szCs w:val="25"/>
          <w:color w:val="343B74"/>
          <w:spacing w:val="0"/>
          <w:w w:val="82"/>
        </w:rPr>
        <w:t>f'.-</w:t>
      </w:r>
      <w:r>
        <w:rPr>
          <w:rFonts w:ascii="Times New Roman" w:hAnsi="Times New Roman" w:cs="Times New Roman" w:eastAsia="Times New Roman"/>
          <w:sz w:val="25"/>
          <w:szCs w:val="25"/>
          <w:color w:val="343B74"/>
          <w:spacing w:val="-7"/>
          <w:w w:val="82"/>
        </w:rPr>
        <w:t> </w:t>
      </w:r>
      <w:r>
        <w:rPr>
          <w:rFonts w:ascii="Times New Roman" w:hAnsi="Times New Roman" w:cs="Times New Roman" w:eastAsia="Times New Roman"/>
          <w:sz w:val="25"/>
          <w:szCs w:val="25"/>
          <w:color w:val="343B74"/>
          <w:spacing w:val="-2"/>
          <w:w w:val="232"/>
        </w:rPr>
        <w:t>"</w:t>
      </w:r>
      <w:r>
        <w:rPr>
          <w:rFonts w:ascii="Times New Roman" w:hAnsi="Times New Roman" w:cs="Times New Roman" w:eastAsia="Times New Roman"/>
          <w:sz w:val="25"/>
          <w:szCs w:val="25"/>
          <w:color w:val="424D87"/>
          <w:spacing w:val="9"/>
          <w:w w:val="196"/>
        </w:rPr>
        <w:t>-</w:t>
      </w:r>
      <w:r>
        <w:rPr>
          <w:rFonts w:ascii="Arial" w:hAnsi="Arial" w:cs="Arial" w:eastAsia="Arial"/>
          <w:sz w:val="29"/>
          <w:szCs w:val="29"/>
          <w:color w:val="343B74"/>
          <w:spacing w:val="0"/>
          <w:w w:val="131"/>
          <w:i/>
        </w:rPr>
        <w:t>.J\</w:t>
      </w:r>
      <w:r>
        <w:rPr>
          <w:rFonts w:ascii="Arial" w:hAnsi="Arial" w:cs="Arial" w:eastAsia="Arial"/>
          <w:sz w:val="29"/>
          <w:szCs w:val="29"/>
          <w:color w:val="000000"/>
          <w:spacing w:val="0"/>
          <w:w w:val="100"/>
        </w:rPr>
      </w:r>
    </w:p>
    <w:p>
      <w:pPr>
        <w:spacing w:before="2" w:after="0" w:line="190" w:lineRule="exact"/>
        <w:jc w:val="left"/>
        <w:rPr>
          <w:sz w:val="19"/>
          <w:szCs w:val="19"/>
        </w:rPr>
      </w:pPr>
      <w:rPr/>
      <w:r>
        <w:rPr/>
        <w:br w:type="column"/>
      </w:r>
      <w:r>
        <w:rPr>
          <w:sz w:val="19"/>
          <w:szCs w:val="19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51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shape style="width:65.279997pt;height:43.2pt;mso-position-horizontal-relative:char;mso-position-vertical-relative:line" type="#_x0000_t75">
            <v:imagedata r:id="rId62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before="8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40" w:lineRule="auto"/>
        <w:ind w:left="-37" w:right="4678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Aydı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8"/>
        </w:rPr>
        <w:t>ÖZENGİN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29" w:lineRule="exact"/>
        <w:ind w:left="213" w:right="5048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Eri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7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72" w:right="4705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Osma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7"/>
        </w:rPr>
        <w:t>ÇOLAK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25" w:lineRule="exact"/>
        <w:ind w:left="275" w:right="4990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8"/>
        </w:rPr>
        <w:t>Eri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jc w:val="center"/>
        <w:spacing w:after="0"/>
        <w:sectPr>
          <w:type w:val="continuous"/>
          <w:pgSz w:w="11920" w:h="16840"/>
          <w:pgMar w:top="300" w:bottom="280" w:left="100" w:right="60"/>
          <w:cols w:num="3" w:equalWidth="0">
            <w:col w:w="926" w:space="1322"/>
            <w:col w:w="2552" w:space="786"/>
            <w:col w:w="6174"/>
          </w:cols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6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jc w:val="left"/>
        <w:spacing w:after="0"/>
        <w:sectPr>
          <w:pgSz w:w="11920" w:h="16840"/>
          <w:pgMar w:top="480" w:bottom="280" w:left="280" w:right="180"/>
        </w:sectPr>
      </w:pPr>
      <w:rPr/>
    </w:p>
    <w:p>
      <w:pPr>
        <w:spacing w:before="6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184" w:lineRule="exact"/>
        <w:ind w:left="627" w:right="-68"/>
        <w:jc w:val="left"/>
        <w:rPr>
          <w:rFonts w:ascii="Arial" w:hAnsi="Arial" w:cs="Arial" w:eastAsia="Arial"/>
          <w:sz w:val="17"/>
          <w:szCs w:val="17"/>
        </w:rPr>
      </w:pPr>
      <w:rPr/>
      <w:r>
        <w:rPr>
          <w:rFonts w:ascii="Arial" w:hAnsi="Arial" w:cs="Arial" w:eastAsia="Arial"/>
          <w:sz w:val="17"/>
          <w:szCs w:val="17"/>
          <w:color w:val="2F2F2F"/>
          <w:w w:val="94"/>
          <w:b/>
          <w:bCs/>
          <w:position w:val="-1"/>
        </w:rPr>
        <w:t>BÜ</w:t>
      </w:r>
      <w:r>
        <w:rPr>
          <w:rFonts w:ascii="Arial" w:hAnsi="Arial" w:cs="Arial" w:eastAsia="Arial"/>
          <w:sz w:val="17"/>
          <w:szCs w:val="17"/>
          <w:color w:val="2F2F2F"/>
          <w:spacing w:val="-4"/>
          <w:w w:val="93"/>
          <w:b/>
          <w:bCs/>
          <w:position w:val="-1"/>
        </w:rPr>
        <w:t>Y</w:t>
      </w:r>
      <w:r>
        <w:rPr>
          <w:rFonts w:ascii="Arial" w:hAnsi="Arial" w:cs="Arial" w:eastAsia="Arial"/>
          <w:sz w:val="17"/>
          <w:szCs w:val="17"/>
          <w:color w:val="2F2F2F"/>
          <w:spacing w:val="0"/>
          <w:w w:val="93"/>
          <w:b/>
          <w:bCs/>
          <w:position w:val="-1"/>
        </w:rPr>
        <w:t>ÜKSE</w:t>
      </w:r>
      <w:r>
        <w:rPr>
          <w:rFonts w:ascii="Arial" w:hAnsi="Arial" w:cs="Arial" w:eastAsia="Arial"/>
          <w:sz w:val="17"/>
          <w:szCs w:val="17"/>
          <w:color w:val="2F2F2F"/>
          <w:spacing w:val="-14"/>
          <w:w w:val="94"/>
          <w:b/>
          <w:bCs/>
          <w:position w:val="-1"/>
        </w:rPr>
        <w:t>H</w:t>
      </w:r>
      <w:r>
        <w:rPr>
          <w:rFonts w:ascii="Arial" w:hAnsi="Arial" w:cs="Arial" w:eastAsia="Arial"/>
          <w:sz w:val="17"/>
          <w:szCs w:val="17"/>
          <w:color w:val="111513"/>
          <w:spacing w:val="-8"/>
          <w:w w:val="96"/>
          <w:b/>
          <w:bCs/>
          <w:position w:val="-1"/>
        </w:rPr>
        <w:t>I</w:t>
      </w:r>
      <w:r>
        <w:rPr>
          <w:rFonts w:ascii="Arial" w:hAnsi="Arial" w:cs="Arial" w:eastAsia="Arial"/>
          <w:sz w:val="17"/>
          <w:szCs w:val="17"/>
          <w:color w:val="2F2F2F"/>
          <w:spacing w:val="0"/>
          <w:w w:val="92"/>
          <w:b/>
          <w:bCs/>
          <w:position w:val="-1"/>
        </w:rPr>
        <w:t>R</w:t>
      </w:r>
      <w:r>
        <w:rPr>
          <w:rFonts w:ascii="Arial" w:hAnsi="Arial" w:cs="Arial" w:eastAsia="Arial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153" w:lineRule="exact"/>
        <w:ind w:left="679" w:right="-20"/>
        <w:jc w:val="left"/>
        <w:rPr>
          <w:rFonts w:ascii="Arial" w:hAnsi="Arial" w:cs="Arial" w:eastAsia="Arial"/>
          <w:sz w:val="16"/>
          <w:szCs w:val="16"/>
        </w:rPr>
      </w:pPr>
      <w:rPr/>
      <w:r>
        <w:rPr>
          <w:rFonts w:ascii="Arial" w:hAnsi="Arial" w:cs="Arial" w:eastAsia="Arial"/>
          <w:sz w:val="16"/>
          <w:szCs w:val="16"/>
          <w:color w:val="2F2F2F"/>
          <w:spacing w:val="0"/>
          <w:w w:val="101"/>
        </w:rPr>
        <w:t>BELEDIYESI</w:t>
      </w:r>
      <w:r>
        <w:rPr>
          <w:rFonts w:ascii="Arial" w:hAnsi="Arial" w:cs="Arial" w:eastAsia="Arial"/>
          <w:sz w:val="16"/>
          <w:szCs w:val="16"/>
          <w:color w:val="000000"/>
          <w:spacing w:val="0"/>
          <w:w w:val="100"/>
        </w:rPr>
      </w:r>
    </w:p>
    <w:p>
      <w:pPr>
        <w:spacing w:before="33" w:after="0" w:line="252" w:lineRule="auto"/>
        <w:ind w:left="296" w:right="4642" w:firstLine="-115"/>
        <w:jc w:val="left"/>
        <w:rPr>
          <w:rFonts w:ascii="Times New Roman" w:hAnsi="Times New Roman" w:cs="Times New Roman" w:eastAsia="Times New Roman"/>
          <w:sz w:val="21"/>
          <w:szCs w:val="21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0"/>
          <w:w w:val="100"/>
        </w:rPr>
        <w:t>İZMİR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0"/>
          <w:w w:val="100"/>
        </w:rPr>
        <w:t>BÜYÜKŞEHİR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0"/>
          <w:w w:val="103"/>
        </w:rPr>
        <w:t>BELEDİYESİ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0"/>
          <w:w w:val="103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0"/>
          <w:w w:val="100"/>
        </w:rPr>
        <w:t>İTFAİYE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0"/>
          <w:w w:val="100"/>
        </w:rPr>
        <w:t>DAİRESi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0"/>
          <w:w w:val="103"/>
        </w:rPr>
        <w:t>BAŞKANLIGI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0" w:after="0" w:line="209" w:lineRule="exact"/>
        <w:ind w:right="-20"/>
        <w:jc w:val="left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0"/>
          <w:w w:val="100"/>
          <w:position w:val="-3"/>
        </w:rPr>
        <w:t>itfaiye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34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0"/>
          <w:w w:val="100"/>
          <w:position w:val="-3"/>
        </w:rPr>
        <w:t>Yangı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0"/>
          <w:w w:val="100"/>
          <w:position w:val="-3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-2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0"/>
          <w:w w:val="100"/>
          <w:position w:val="-3"/>
        </w:rPr>
        <w:t>v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0"/>
          <w:w w:val="100"/>
          <w:position w:val="-3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-4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0"/>
          <w:w w:val="100"/>
          <w:position w:val="-3"/>
        </w:rPr>
        <w:t>Acil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16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0"/>
          <w:w w:val="100"/>
          <w:position w:val="-3"/>
        </w:rPr>
        <w:t>Müdahale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35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9"/>
          <w:position w:val="-3"/>
        </w:rPr>
        <w:t>Şub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9"/>
          <w:position w:val="-3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8"/>
          <w:w w:val="109"/>
          <w:position w:val="-3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0"/>
          <w:w w:val="109"/>
          <w:position w:val="-3"/>
        </w:rPr>
        <w:t>Müdürlüğü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0" w:after="0" w:line="282" w:lineRule="exact"/>
        <w:ind w:left="945" w:right="-20"/>
        <w:jc w:val="left"/>
        <w:tabs>
          <w:tab w:pos="6640" w:val="left"/>
        </w:tabs>
        <w:rPr>
          <w:rFonts w:ascii="Arial" w:hAnsi="Arial" w:cs="Arial" w:eastAsia="Arial"/>
          <w:sz w:val="29"/>
          <w:szCs w:val="29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0"/>
          <w:w w:val="100"/>
          <w:position w:val="-2"/>
        </w:rPr>
        <w:t>YANGl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0"/>
          <w:w w:val="100"/>
          <w:position w:val="-2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21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0"/>
          <w:w w:val="100"/>
          <w:position w:val="-2"/>
        </w:rPr>
        <w:t>RAPORU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-18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0"/>
          <w:w w:val="100"/>
          <w:position w:val="-2"/>
        </w:rPr>
      </w:r>
      <w:r>
        <w:rPr>
          <w:rFonts w:ascii="Arial" w:hAnsi="Arial" w:cs="Arial" w:eastAsia="Arial"/>
          <w:sz w:val="29"/>
          <w:szCs w:val="29"/>
          <w:color w:val="B5B5B5"/>
          <w:spacing w:val="0"/>
          <w:w w:val="63"/>
          <w:position w:val="2"/>
        </w:rPr>
        <w:t>·-</w:t>
      </w:r>
      <w:r>
        <w:rPr>
          <w:rFonts w:ascii="Arial" w:hAnsi="Arial" w:cs="Arial" w:eastAsia="Arial"/>
          <w:sz w:val="29"/>
          <w:szCs w:val="2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300" w:bottom="280" w:left="280" w:right="180"/>
          <w:cols w:num="2" w:equalWidth="0">
            <w:col w:w="1660" w:space="1497"/>
            <w:col w:w="8303"/>
          </w:cols>
        </w:sectPr>
      </w:pPr>
      <w:rPr/>
    </w:p>
    <w:p>
      <w:pPr>
        <w:spacing w:before="7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24" w:after="0" w:line="240" w:lineRule="auto"/>
        <w:ind w:left="150" w:right="-20"/>
        <w:jc w:val="left"/>
        <w:tabs>
          <w:tab w:pos="1500" w:val="left"/>
          <w:tab w:pos="2860" w:val="left"/>
          <w:tab w:pos="5380" w:val="left"/>
          <w:tab w:pos="75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</w:rPr>
        <w:t>Pla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5"/>
        </w:rPr>
        <w:t>:07/05/2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6"/>
          <w:w w:val="105"/>
        </w:rPr>
        <w:t>0</w:t>
      </w:r>
      <w:r>
        <w:rPr>
          <w:rFonts w:ascii="Times New Roman" w:hAnsi="Times New Roman" w:cs="Times New Roman" w:eastAsia="Times New Roman"/>
          <w:sz w:val="28"/>
          <w:szCs w:val="28"/>
          <w:color w:val="2F2F2F"/>
          <w:spacing w:val="0"/>
          <w:w w:val="67"/>
        </w:rPr>
        <w:t>ı</w:t>
      </w:r>
      <w:r>
        <w:rPr>
          <w:rFonts w:ascii="Times New Roman" w:hAnsi="Times New Roman" w:cs="Times New Roman" w:eastAsia="Times New Roman"/>
          <w:sz w:val="28"/>
          <w:szCs w:val="28"/>
          <w:color w:val="2F2F2F"/>
          <w:spacing w:val="-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7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Sıra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No:33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-11"/>
          <w:w w:val="100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Bildirim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414141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8"/>
          <w:szCs w:val="28"/>
          <w:color w:val="414141"/>
          <w:spacing w:val="7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9:59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3"/>
        </w:rPr>
        <w:t>rrel:05389248539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20" w:lineRule="auto"/>
        <w:ind w:left="169" w:right="3670"/>
        <w:jc w:val="left"/>
        <w:tabs>
          <w:tab w:pos="1520" w:val="left"/>
          <w:tab w:pos="2860" w:val="left"/>
          <w:tab w:pos="4220" w:val="left"/>
          <w:tab w:pos="53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</w:rPr>
        <w:t>Kayıt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</w:rPr>
        <w:t>:07/05/2017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!Kayıt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:2854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9"/>
          <w:w w:val="28"/>
        </w:rPr>
        <w:t>J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5"/>
        </w:rPr>
        <w:t>Bildiı·inı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Ala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</w:rPr>
        <w:t>:Ali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2"/>
        </w:rPr>
        <w:t>DURSUN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</w:rPr>
        <w:t>Bildirile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</w:rPr>
        <w:t>:Demircili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</w:rPr>
        <w:t>Mahallesi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</w:rPr>
        <w:t>Sanayi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</w:rPr>
        <w:t>çarşısı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1"/>
        </w:rPr>
        <w:t>Bayındı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2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-31"/>
          <w:w w:val="100"/>
        </w:rPr>
        <w:t> </w:t>
      </w:r>
      <w:r>
        <w:rPr>
          <w:rFonts w:ascii="Arial" w:hAnsi="Arial" w:cs="Arial" w:eastAsia="Arial"/>
          <w:sz w:val="21"/>
          <w:szCs w:val="21"/>
          <w:color w:val="5B5B5B"/>
          <w:spacing w:val="0"/>
          <w:w w:val="82"/>
          <w:i/>
        </w:rPr>
        <w:t>1</w:t>
      </w:r>
      <w:r>
        <w:rPr>
          <w:rFonts w:ascii="Arial" w:hAnsi="Arial" w:cs="Arial" w:eastAsia="Arial"/>
          <w:sz w:val="21"/>
          <w:szCs w:val="21"/>
          <w:color w:val="5B5B5B"/>
          <w:spacing w:val="-1"/>
          <w:w w:val="82"/>
          <w:i/>
        </w:rPr>
        <w:t> </w:t>
      </w:r>
      <w:r>
        <w:rPr>
          <w:rFonts w:ascii="Arial" w:hAnsi="Arial" w:cs="Arial" w:eastAsia="Arial"/>
          <w:sz w:val="23"/>
          <w:szCs w:val="23"/>
          <w:color w:val="2F2F2F"/>
          <w:spacing w:val="-3"/>
          <w:w w:val="189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6"/>
        </w:rPr>
        <w:t>ZMiR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jc w:val="left"/>
        <w:spacing w:after="0"/>
        <w:sectPr>
          <w:type w:val="continuous"/>
          <w:pgSz w:w="11920" w:h="16840"/>
          <w:pgMar w:top="300" w:bottom="280" w:left="280" w:right="180"/>
        </w:sectPr>
      </w:pPr>
      <w:rPr/>
    </w:p>
    <w:p>
      <w:pPr>
        <w:spacing w:before="7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50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91"/>
        </w:rPr>
        <w:t>!Yana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9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11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5"/>
        </w:rPr>
        <w:t>Şeyin: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8" w:after="0" w:line="240" w:lineRule="auto"/>
        <w:ind w:left="3938" w:right="5578"/>
        <w:jc w:val="center"/>
        <w:rPr>
          <w:rFonts w:ascii="Arial" w:hAnsi="Arial" w:cs="Arial" w:eastAsia="Arial"/>
          <w:sz w:val="17"/>
          <w:szCs w:val="17"/>
        </w:rPr>
      </w:pPr>
      <w:rPr/>
      <w:r>
        <w:rPr/>
        <w:br w:type="column"/>
      </w:r>
      <w:r>
        <w:rPr>
          <w:rFonts w:ascii="Arial" w:hAnsi="Arial" w:cs="Arial" w:eastAsia="Arial"/>
          <w:sz w:val="17"/>
          <w:szCs w:val="17"/>
          <w:color w:val="2F2F2F"/>
          <w:spacing w:val="0"/>
          <w:w w:val="53"/>
        </w:rPr>
        <w:t>1</w:t>
      </w:r>
      <w:r>
        <w:rPr>
          <w:rFonts w:ascii="Arial" w:hAnsi="Arial" w:cs="Arial" w:eastAsia="Arial"/>
          <w:sz w:val="17"/>
          <w:szCs w:val="17"/>
          <w:color w:val="000000"/>
          <w:spacing w:val="0"/>
          <w:w w:val="100"/>
        </w:rPr>
      </w:r>
    </w:p>
    <w:p>
      <w:pPr>
        <w:spacing w:before="88" w:after="0" w:line="240" w:lineRule="auto"/>
        <w:ind w:right="-20"/>
        <w:jc w:val="left"/>
        <w:tabs>
          <w:tab w:pos="37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group style="position:absolute;margin-left:181.853409pt;margin-top:-34.847355pt;width:.1pt;height:38.78045pt;mso-position-horizontal-relative:page;mso-position-vertical-relative:paragraph;z-index:-14785" coordorigin="3637,-697" coordsize="2,776">
            <v:shape style="position:absolute;left:3637;top:-697;width:2;height:776" coordorigin="3637,-697" coordsize="0,776" path="m3637,79l3637,-697e" filled="f" stroked="t" strokeweight=".715958pt" strokecolor="#232323">
              <v:path arrowok="t"/>
            </v:shape>
          </v:group>
          <w10:wrap type="none"/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9.120771pt;margin-top:-58.188538pt;width:561.282769pt;height:62.956186pt;mso-position-horizontal-relative:page;mso-position-vertical-relative:paragraph;z-index:-14784" type="#_x0000_t202" filled="f" stroked="f">
            <v:textbox inset="0,0,0,0">
              <w:txbxContent>
                <w:tbl>
                  <w:tblPr>
                    <w:tblW w:w="0" w:type="auto"/>
                    <w:tblLook w:val="01E0"/>
                    <w:tblLayout w:type="fixed"/>
                    <w:tblCellMar>
                      <w:left w:w="0" w:type="dxa"/>
                      <w:right w:w="0" w:type="dxa"/>
                      <w:bottom w:w="0" w:type="dxa"/>
                      <w:top w:w="0" w:type="dxa"/>
                    </w:tblCellMar>
                    <w:jc w:val="left"/>
                  </w:tblPr>
                  <w:tblGrid/>
                  <w:tr>
                    <w:trPr>
                      <w:trHeight w:val="235" w:hRule="exact"/>
                    </w:trPr>
                    <w:tc>
                      <w:tcPr>
                        <w:tcW w:w="1236" w:type="dxa"/>
                        <w:tcBorders>
                          <w:top w:val="single" w:sz="3.818448" w:space="0" w:color="545454"/>
                          <w:bottom w:val="single" w:sz="5.727664" w:space="0" w:color="676767"/>
                          <w:left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spacing w:before="0" w:after="0" w:line="216" w:lineRule="exact"/>
                          <w:ind w:left="54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0"/>
                            <w:w w:val="100"/>
                          </w:rPr>
                          <w:t>Doğru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8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0"/>
                            <w:w w:val="103"/>
                          </w:rPr>
                          <w:t>Adres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4973" w:type="dxa"/>
                        <w:gridSpan w:val="2"/>
                        <w:tcBorders>
                          <w:top w:val="single" w:sz="5.727664" w:space="0" w:color="575757"/>
                          <w:bottom w:val="single" w:sz="3.818448" w:space="0" w:color="545454"/>
                          <w:left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spacing w:before="0" w:after="0" w:line="219" w:lineRule="exact"/>
                          <w:ind w:left="188" w:right="-20"/>
                          <w:jc w:val="left"/>
                          <w:rPr>
                            <w:rFonts w:ascii="Arial" w:hAnsi="Arial" w:cs="Arial" w:eastAsia="Arial"/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5B5B5B"/>
                            <w:spacing w:val="-12"/>
                            <w:w w:val="137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0"/>
                            <w:w w:val="104"/>
                          </w:rPr>
                          <w:t>Demircili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0"/>
                            <w:w w:val="105"/>
                          </w:rPr>
                          <w:t>k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8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0"/>
                            <w:w w:val="100"/>
                          </w:rPr>
                          <w:t>Mahallesi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34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0"/>
                            <w:w w:val="100"/>
                          </w:rPr>
                          <w:t>Sanayi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33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14141"/>
                            <w:spacing w:val="0"/>
                            <w:w w:val="100"/>
                          </w:rPr>
                          <w:t>çarşısı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14141"/>
                            <w:spacing w:val="0"/>
                            <w:w w:val="100"/>
                          </w:rPr>
                          <w:t>-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14141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14141"/>
                            <w:spacing w:val="34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14141"/>
                            <w:spacing w:val="0"/>
                            <w:w w:val="100"/>
                          </w:rPr>
                          <w:t>Bayındı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14141"/>
                            <w:spacing w:val="0"/>
                            <w:w w:val="100"/>
                          </w:rPr>
                          <w:t>r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14141"/>
                            <w:spacing w:val="-16"/>
                            <w:w w:val="100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21"/>
                            <w:szCs w:val="21"/>
                            <w:color w:val="5B5B5B"/>
                            <w:spacing w:val="0"/>
                            <w:w w:val="89"/>
                            <w:i/>
                          </w:rPr>
                          <w:t>1</w:t>
                        </w:r>
                        <w:r>
                          <w:rPr>
                            <w:rFonts w:ascii="Arial" w:hAnsi="Arial" w:cs="Arial" w:eastAsia="Arial"/>
                            <w:sz w:val="21"/>
                            <w:szCs w:val="21"/>
                            <w:color w:val="5B5B5B"/>
                            <w:spacing w:val="-11"/>
                            <w:w w:val="89"/>
                            <w:i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414141"/>
                            <w:spacing w:val="0"/>
                            <w:w w:val="110"/>
                          </w:rPr>
                          <w:t>jzMiR</w:t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5002" w:type="dxa"/>
                        <w:vMerge w:val="restart"/>
                        <w:tcBorders>
                          <w:top w:val="single" w:sz="5.727664" w:space="0" w:color="575757"/>
                          <w:left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spacing w:before="6" w:after="0" w:line="240" w:lineRule="exact"/>
                          <w:jc w:val="left"/>
                          <w:rPr>
                            <w:sz w:val="24"/>
                            <w:szCs w:val="24"/>
                          </w:rPr>
                        </w:pPr>
                        <w:rPr/>
                        <w:r>
                          <w:rPr>
                            <w:sz w:val="24"/>
                            <w:szCs w:val="24"/>
                          </w:rPr>
                        </w:r>
                      </w:p>
                      <w:p>
                        <w:pPr>
                          <w:spacing w:before="0" w:after="0" w:line="240" w:lineRule="auto"/>
                          <w:ind w:left="1444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14141"/>
                            <w:spacing w:val="0"/>
                            <w:w w:val="100"/>
                          </w:rPr>
                          <w:t>Yangı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14141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14141"/>
                            <w:spacing w:val="-4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0"/>
                            <w:w w:val="100"/>
                          </w:rPr>
                          <w:t>Sebebi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24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14141"/>
                            <w:spacing w:val="0"/>
                            <w:w w:val="105"/>
                          </w:rPr>
                          <w:t>:E.K.D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247" w:hRule="exact"/>
                    </w:trPr>
                    <w:tc>
                      <w:tcPr>
                        <w:tcW w:w="1236" w:type="dxa"/>
                        <w:tcBorders>
                          <w:top w:val="single" w:sz="3.818448" w:space="0" w:color="545454"/>
                          <w:bottom w:val="single" w:sz="5.727664" w:space="0" w:color="676767"/>
                          <w:left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spacing w:before="11" w:after="0" w:line="240" w:lineRule="auto"/>
                          <w:ind w:left="40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0"/>
                            <w:w w:val="93"/>
                          </w:rPr>
                          <w:t>!Yangı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0"/>
                            <w:w w:val="93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7"/>
                            <w:w w:val="93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0"/>
                            <w:w w:val="101"/>
                          </w:rPr>
                          <w:t>Türü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4973" w:type="dxa"/>
                        <w:gridSpan w:val="2"/>
                        <w:tcBorders>
                          <w:top w:val="single" w:sz="3.818448" w:space="0" w:color="545454"/>
                          <w:bottom w:val="single" w:sz="5.727664" w:space="0" w:color="676767"/>
                          <w:left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spacing w:before="11" w:after="0" w:line="240" w:lineRule="auto"/>
                          <w:ind w:left="169" w:right="-20"/>
                          <w:jc w:val="left"/>
                          <w:tabs>
                            <w:tab w:pos="3120" w:val="left"/>
                          </w:tabs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14141"/>
                            <w:spacing w:val="0"/>
                            <w:w w:val="114"/>
                          </w:rPr>
                          <w:t>:Araç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14141"/>
                            <w:spacing w:val="0"/>
                            <w:w w:val="114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0"/>
                            <w:w w:val="100"/>
                          </w:rPr>
                          <w:t>yangını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-25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0"/>
                            <w:w w:val="100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0"/>
                            <w:w w:val="100"/>
                          </w:rPr>
                          <w:t>Yangı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-9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0"/>
                            <w:w w:val="100"/>
                          </w:rPr>
                          <w:t>Sınıfı: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21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0"/>
                            <w:w w:val="100"/>
                          </w:rPr>
                          <w:t>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-6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0"/>
                            <w:w w:val="104"/>
                          </w:rPr>
                          <w:t>sınıfı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5002" w:type="dxa"/>
                        <w:vMerge/>
                        <w:tcBorders>
                          <w:bottom w:val="nil" w:sz="6" w:space="0" w:color="auto"/>
                          <w:left w:val="nil" w:sz="6" w:space="0" w:color="auto"/>
                          <w:right w:val="nil" w:sz="6" w:space="0" w:color="auto"/>
                        </w:tcBorders>
                      </w:tcPr>
                      <w:p>
                        <w:pPr/>
                        <w:rPr/>
                      </w:p>
                    </w:tc>
                  </w:tr>
                  <w:tr>
                    <w:trPr>
                      <w:trHeight w:val="764" w:hRule="exact"/>
                    </w:trPr>
                    <w:tc>
                      <w:tcPr>
                        <w:tcW w:w="1687" w:type="dxa"/>
                        <w:gridSpan w:val="2"/>
                        <w:tcBorders>
                          <w:top w:val="nil" w:sz="6" w:space="0" w:color="auto"/>
                          <w:bottom w:val="single" w:sz="5.727664" w:space="0" w:color="4F4F4F"/>
                          <w:left w:val="single" w:sz="5.727664" w:space="0" w:color="606060"/>
                          <w:right w:val="nil" w:sz="6" w:space="0" w:color="auto"/>
                        </w:tcBorders>
                      </w:tcPr>
                      <w:p>
                        <w:pPr>
                          <w:spacing w:before="43" w:after="0" w:line="240" w:lineRule="auto"/>
                          <w:ind w:left="57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0"/>
                            <w:w w:val="100"/>
                          </w:rPr>
                          <w:t>Yangı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-11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0"/>
                            <w:w w:val="100"/>
                          </w:rPr>
                          <w:t>Binada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19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0"/>
                            <w:w w:val="100"/>
                          </w:rPr>
                          <w:t>ise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26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0"/>
                            <w:w w:val="114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4522" w:type="dxa"/>
                        <w:tcBorders>
                          <w:top w:val="nil" w:sz="6" w:space="0" w:color="auto"/>
                          <w:bottom w:val="single" w:sz="5.727664" w:space="0" w:color="4F4F4F"/>
                          <w:left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spacing w:before="43" w:after="0" w:line="207" w:lineRule="exact"/>
                          <w:ind w:left="1589" w:right="1756"/>
                          <w:jc w:val="center"/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0"/>
                            <w:w w:val="130"/>
                            <w:position w:val="-1"/>
                          </w:rPr>
                          <w:t>apınm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-10"/>
                            <w:w w:val="130"/>
                            <w:position w:val="-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414141"/>
                            <w:spacing w:val="0"/>
                            <w:w w:val="104"/>
                            <w:position w:val="-1"/>
                          </w:rPr>
                          <w:t>Şekli: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000000"/>
                            <w:spacing w:val="0"/>
                            <w:w w:val="100"/>
                            <w:position w:val="0"/>
                          </w:rPr>
                        </w:r>
                      </w:p>
                      <w:p>
                        <w:pPr>
                          <w:spacing w:before="0" w:after="0" w:line="513" w:lineRule="exact"/>
                          <w:ind w:left="1575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w w:val="106"/>
                            <w:position w:val="24"/>
                          </w:rPr>
                          <w:t>Betonann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-53"/>
                            <w:w w:val="106"/>
                            <w:position w:val="24"/>
                          </w:rPr>
                          <w:t>e</w:t>
                        </w:r>
                        <w:r>
                          <w:rPr>
                            <w:rFonts w:ascii="Arial" w:hAnsi="Arial" w:cs="Arial" w:eastAsia="Arial"/>
                            <w:sz w:val="52"/>
                            <w:szCs w:val="52"/>
                            <w:color w:val="2F2F2F"/>
                            <w:spacing w:val="0"/>
                            <w:w w:val="51"/>
                            <w:position w:val="0"/>
                          </w:rPr>
                          <w:t>ı</w:t>
                        </w:r>
                        <w:r>
                          <w:rPr>
                            <w:rFonts w:ascii="Arial" w:hAnsi="Arial" w:cs="Arial" w:eastAsia="Arial"/>
                            <w:sz w:val="52"/>
                            <w:szCs w:val="52"/>
                            <w:color w:val="2F2F2F"/>
                            <w:spacing w:val="-107"/>
                            <w:w w:val="100"/>
                            <w:position w:val="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0"/>
                            <w:w w:val="100"/>
                            <w:position w:val="24"/>
                          </w:rPr>
                          <w:t>Kagi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0"/>
                            <w:w w:val="100"/>
                            <w:position w:val="24"/>
                          </w:rPr>
                          <w:t>r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0"/>
                            <w:w w:val="100"/>
                            <w:position w:val="24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52"/>
                            <w:szCs w:val="52"/>
                            <w:color w:val="414141"/>
                            <w:spacing w:val="-121"/>
                            <w:w w:val="51"/>
                            <w:position w:val="0"/>
                          </w:rPr>
                          <w:t>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14141"/>
                            <w:spacing w:val="0"/>
                            <w:w w:val="103"/>
                            <w:position w:val="24"/>
                          </w:rPr>
                          <w:t>Ahşa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14141"/>
                            <w:spacing w:val="2"/>
                            <w:w w:val="104"/>
                            <w:position w:val="24"/>
                          </w:rPr>
                          <w:t>p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39"/>
                            <w:szCs w:val="39"/>
                            <w:color w:val="B5B5B5"/>
                            <w:spacing w:val="-100"/>
                            <w:w w:val="51"/>
                            <w:position w:val="0"/>
                          </w:rPr>
                          <w:t>1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14141"/>
                            <w:spacing w:val="0"/>
                            <w:w w:val="104"/>
                            <w:position w:val="24"/>
                          </w:rPr>
                          <w:t>Çeli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14141"/>
                            <w:spacing w:val="-78"/>
                            <w:w w:val="105"/>
                            <w:position w:val="24"/>
                          </w:rPr>
                          <w:t>k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5B5B5B"/>
                            <w:spacing w:val="-94"/>
                            <w:w w:val="112"/>
                            <w:position w:val="24"/>
                          </w:rPr>
                          <w:t>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14141"/>
                            <w:spacing w:val="-43"/>
                            <w:w w:val="39"/>
                            <w:position w:val="24"/>
                          </w:rPr>
                          <w:t>c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-108"/>
                            <w:w w:val="98"/>
                            <w:position w:val="24"/>
                          </w:rPr>
                          <w:t>D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5B5B5B"/>
                            <w:spacing w:val="0"/>
                            <w:w w:val="39"/>
                            <w:position w:val="24"/>
                          </w:rPr>
                          <w:t>-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5B5B5B"/>
                            <w:spacing w:val="-16"/>
                            <w:w w:val="38"/>
                            <w:position w:val="24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14141"/>
                            <w:spacing w:val="-40"/>
                            <w:w w:val="84"/>
                            <w:position w:val="24"/>
                          </w:rPr>
                          <w:t>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5B5B5B"/>
                            <w:spacing w:val="-16"/>
                            <w:w w:val="39"/>
                            <w:position w:val="24"/>
                          </w:rPr>
                          <w:t>!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-59"/>
                            <w:w w:val="98"/>
                            <w:position w:val="24"/>
                          </w:rPr>
                          <w:t>r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B5B5B5"/>
                            <w:spacing w:val="-56"/>
                            <w:w w:val="91"/>
                            <w:position w:val="24"/>
                          </w:rPr>
                          <w:t>!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5B5B5B"/>
                            <w:spacing w:val="-14"/>
                            <w:w w:val="39"/>
                            <w:position w:val="24"/>
                          </w:rPr>
                          <w:t>.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14141"/>
                            <w:spacing w:val="-83"/>
                            <w:w w:val="85"/>
                            <w:position w:val="24"/>
                          </w:rPr>
                          <w:t>g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5B5B5B"/>
                            <w:spacing w:val="0"/>
                            <w:w w:val="39"/>
                            <w:position w:val="24"/>
                          </w:rPr>
                          <w:t>!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5B5B5B"/>
                            <w:spacing w:val="-10"/>
                            <w:w w:val="39"/>
                            <w:position w:val="24"/>
                          </w:rPr>
                          <w:t>.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B5B5B5"/>
                            <w:spacing w:val="0"/>
                            <w:w w:val="90"/>
                            <w:position w:val="24"/>
                          </w:rPr>
                          <w:t>:.._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14141"/>
                            <w:spacing w:val="4"/>
                            <w:w w:val="219"/>
                            <w:position w:val="24"/>
                          </w:rPr>
                          <w:t>r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5B5B5B"/>
                            <w:spacing w:val="-67"/>
                            <w:w w:val="446"/>
                            <w:position w:val="24"/>
                          </w:rPr>
                          <w:t>-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  <w:position w:val="0"/>
                          </w:rPr>
                        </w:r>
                      </w:p>
                    </w:tc>
                    <w:tc>
                      <w:tcPr>
                        <w:tcW w:w="5002" w:type="dxa"/>
                        <w:tcBorders>
                          <w:top w:val="nil" w:sz="6" w:space="0" w:color="auto"/>
                          <w:bottom w:val="single" w:sz="5.727664" w:space="0" w:color="4F4F4F"/>
                          <w:left w:val="nil" w:sz="6" w:space="0" w:color="auto"/>
                          <w:right w:val="single" w:sz="5.727664" w:space="0" w:color="545454"/>
                        </w:tcBorders>
                      </w:tcPr>
                      <w:p>
                        <w:pPr>
                          <w:spacing w:before="43" w:after="0" w:line="240" w:lineRule="auto"/>
                          <w:ind w:left="356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0"/>
                            <w:w w:val="100"/>
                          </w:rPr>
                          <w:t>Kullanım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4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0"/>
                            <w:w w:val="115"/>
                          </w:rPr>
                          <w:t>Şekli: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  <w:p>
                        <w:pPr>
                          <w:spacing w:before="0" w:after="0" w:line="201" w:lineRule="exact"/>
                          <w:ind w:left="101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5B5B5B"/>
                            <w:spacing w:val="0"/>
                            <w:w w:val="446"/>
                          </w:rPr>
                          <w:t>-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5B5B5B"/>
                            <w:spacing w:val="-86"/>
                            <w:w w:val="446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14141"/>
                            <w:spacing w:val="-13"/>
                            <w:w w:val="446"/>
                          </w:rPr>
                          <w:t>-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14141"/>
                            <w:spacing w:val="0"/>
                            <w:w w:val="446"/>
                          </w:rPr>
                          <w:t>-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14141"/>
                            <w:spacing w:val="-85"/>
                            <w:w w:val="446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14141"/>
                            <w:spacing w:val="0"/>
                            <w:w w:val="446"/>
                          </w:rPr>
                          <w:t>-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14141"/>
                            <w:spacing w:val="-128"/>
                            <w:w w:val="446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5B5B5B"/>
                            <w:spacing w:val="0"/>
                            <w:w w:val="446"/>
                          </w:rPr>
                          <w:t>-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5B5B5B"/>
                            <w:spacing w:val="-63"/>
                            <w:w w:val="446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5B5B5B"/>
                            <w:spacing w:val="0"/>
                            <w:w w:val="446"/>
                          </w:rPr>
                          <w:t>-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5B5B5B"/>
                            <w:spacing w:val="0"/>
                            <w:w w:val="100"/>
                          </w:rPr>
                          <w:t> 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5B5B5B"/>
                            <w:spacing w:val="-17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0"/>
                            <w:w w:val="301"/>
                          </w:rPr>
                          <w:t>--------------ı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  <w:p>
                        <w:pPr>
                          <w:spacing w:before="21" w:after="0" w:line="240" w:lineRule="auto"/>
                          <w:ind w:left="342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14141"/>
                            <w:spacing w:val="0"/>
                            <w:w w:val="92"/>
                          </w:rPr>
                          <w:t>:Vangını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14141"/>
                            <w:spacing w:val="21"/>
                            <w:w w:val="92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0"/>
                            <w:w w:val="100"/>
                          </w:rPr>
                          <w:t>Kontrol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7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0"/>
                            <w:w w:val="100"/>
                          </w:rPr>
                          <w:t>Altına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12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0"/>
                            <w:w w:val="100"/>
                          </w:rPr>
                          <w:t>Alma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1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0"/>
                            <w:w w:val="100"/>
                          </w:rPr>
                          <w:t>Saati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19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14141"/>
                            <w:spacing w:val="0"/>
                            <w:w w:val="137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</w:tr>
                </w:tbl>
                <w:p>
                  <w:pPr>
                    <w:spacing w:before="0" w:after="0" w:line="240" w:lineRule="auto"/>
                    <w:jc w:val="left"/>
                  </w:pPr>
                  <w:rPr/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</w:rPr>
        <w:t>jSahibi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-7"/>
          <w:w w:val="13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2"/>
        </w:rPr>
        <w:t>Hüsnü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ÇAPACI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87"/>
        </w:rPr>
        <w:t>IJ&lt;iracı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6"/>
          <w:w w:val="8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Kullana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</w:rPr>
        <w:t>:Veysel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ELBE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6"/>
        </w:rPr>
        <w:t>(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5"/>
        </w:rPr>
        <w:t>Kullanan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6"/>
        </w:rPr>
        <w:t>)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4" w:after="0" w:line="214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!Amiri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  <w:position w:val="-1"/>
        </w:rPr>
        <w:t>:Barı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1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2"/>
          <w:position w:val="-1"/>
        </w:rPr>
        <w:t>AKKURT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300" w:bottom="280" w:left="280" w:right="180"/>
          <w:cols w:num="2" w:equalWidth="0">
            <w:col w:w="1232" w:space="559"/>
            <w:col w:w="9669"/>
          </w:cols>
        </w:sectPr>
      </w:pPr>
      <w:rPr/>
    </w:p>
    <w:p>
      <w:pPr>
        <w:spacing w:before="10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15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13"/>
        </w:rPr>
        <w:t>piden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40" w:lineRule="auto"/>
        <w:ind w:left="169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Ekibin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9" w:after="0" w:line="240" w:lineRule="auto"/>
        <w:ind w:right="-20"/>
        <w:jc w:val="left"/>
        <w:rPr>
          <w:rFonts w:ascii="Arial" w:hAnsi="Arial" w:cs="Arial" w:eastAsia="Arial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!Araç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6"/>
          <w:w w:val="91"/>
        </w:rPr>
        <w:t>:</w:t>
      </w:r>
      <w:r>
        <w:rPr>
          <w:rFonts w:ascii="Arial" w:hAnsi="Arial" w:cs="Arial" w:eastAsia="Arial"/>
          <w:sz w:val="18"/>
          <w:szCs w:val="18"/>
          <w:color w:val="2F2F2F"/>
          <w:spacing w:val="0"/>
          <w:w w:val="110"/>
        </w:rPr>
        <w:t>1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</w:r>
    </w:p>
    <w:p>
      <w:pPr>
        <w:spacing w:before="11" w:after="0" w:line="240" w:lineRule="auto"/>
        <w:ind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!Araç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Plakası: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35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0"/>
          <w:w w:val="100"/>
        </w:rPr>
        <w:t> </w:t>
      </w:r>
      <w:r>
        <w:rPr>
          <w:rFonts w:ascii="Arial" w:hAnsi="Arial" w:cs="Arial" w:eastAsia="Arial"/>
          <w:sz w:val="17"/>
          <w:szCs w:val="17"/>
          <w:color w:val="2F2F2F"/>
          <w:spacing w:val="0"/>
          <w:w w:val="100"/>
        </w:rPr>
        <w:t>R</w:t>
      </w:r>
      <w:r>
        <w:rPr>
          <w:rFonts w:ascii="Arial" w:hAnsi="Arial" w:cs="Arial" w:eastAsia="Arial"/>
          <w:sz w:val="17"/>
          <w:szCs w:val="17"/>
          <w:color w:val="2F2F2F"/>
          <w:spacing w:val="0"/>
          <w:w w:val="100"/>
        </w:rPr>
        <w:t>P</w:t>
      </w:r>
      <w:r>
        <w:rPr>
          <w:rFonts w:ascii="Arial" w:hAnsi="Arial" w:cs="Arial" w:eastAsia="Arial"/>
          <w:sz w:val="17"/>
          <w:szCs w:val="17"/>
          <w:color w:val="2F2F2F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6"/>
        </w:rPr>
        <w:t>591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9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5"/>
        </w:rPr>
        <w:t>:20:00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auto"/>
        <w:ind w:left="1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Arıza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5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5" w:after="0" w:line="214" w:lineRule="exact"/>
        <w:ind w:left="33"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112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1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4"/>
          <w:position w:val="-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34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4"/>
        </w:rPr>
        <w:t>Varı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4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"/>
          <w:w w:val="9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4"/>
        </w:rPr>
        <w:t>:20:05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300" w:bottom="280" w:left="280" w:right="180"/>
          <w:cols w:num="4" w:equalWidth="0">
            <w:col w:w="680" w:space="1111"/>
            <w:col w:w="1987" w:space="705"/>
            <w:col w:w="2159" w:space="925"/>
            <w:col w:w="3893"/>
          </w:cols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4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78" w:lineRule="auto"/>
        <w:ind w:left="150" w:right="-53"/>
        <w:jc w:val="left"/>
        <w:tabs>
          <w:tab w:pos="4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0"/>
        </w:rPr>
        <w:t>·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4"/>
        </w:rPr>
        <w:t>l.ımcı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"/>
          <w:w w:val="9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5"/>
        </w:rPr>
        <w:t>Ekip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3"/>
        </w:rPr>
        <w:t>pumişse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9" w:after="0" w:line="260" w:lineRule="exact"/>
        <w:jc w:val="left"/>
        <w:rPr>
          <w:sz w:val="26"/>
          <w:szCs w:val="26"/>
        </w:rPr>
      </w:pPr>
      <w:rPr/>
      <w:r>
        <w:rPr/>
        <w:br w:type="column"/>
      </w:r>
      <w:r>
        <w:rPr>
          <w:sz w:val="26"/>
          <w:szCs w:val="26"/>
        </w:rPr>
      </w:r>
    </w:p>
    <w:p>
      <w:pPr>
        <w:spacing w:before="0" w:after="0" w:line="240" w:lineRule="auto"/>
        <w:ind w:left="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4"/>
        </w:rPr>
        <w:t>Sayısı:3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5" w:after="0" w:line="252" w:lineRule="auto"/>
        <w:ind w:left="5" w:right="1090" w:firstLine="-5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4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Dönüş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4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4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Yardıma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8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2F2F2F"/>
          <w:spacing w:val="0"/>
          <w:w w:val="100"/>
        </w:rPr>
        <w:t>A.</w:t>
      </w:r>
      <w:r>
        <w:rPr>
          <w:rFonts w:ascii="Arial" w:hAnsi="Arial" w:cs="Arial" w:eastAsia="Arial"/>
          <w:sz w:val="19"/>
          <w:szCs w:val="19"/>
          <w:color w:val="2F2F2F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3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14" w:lineRule="exact"/>
        <w:ind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Amirini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4"/>
          <w:position w:val="-1"/>
        </w:rPr>
        <w:t>Adı-Soyadı: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9" w:after="0" w:line="263" w:lineRule="auto"/>
        <w:ind w:left="14" w:right="2995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Emniyet-Jandarma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7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13"/>
          <w:w w:val="11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20:3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8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93"/>
        </w:rPr>
        <w:t>(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92"/>
        </w:rPr>
        <w:t>Emniyet}_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Doğalgaz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4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" w:after="0" w:line="240" w:lineRule="auto"/>
        <w:ind w:right="-20"/>
        <w:jc w:val="left"/>
        <w:tabs>
          <w:tab w:pos="30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88"/>
        </w:rPr>
        <w:t>jAraç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6"/>
          <w:w w:val="8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3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300" w:bottom="280" w:left="280" w:right="180"/>
          <w:cols w:num="3" w:equalWidth="0">
            <w:col w:w="1319" w:space="492"/>
            <w:col w:w="2159" w:space="514"/>
            <w:col w:w="6976"/>
          </w:cols>
        </w:sectPr>
      </w:pPr>
      <w:rPr/>
    </w:p>
    <w:p>
      <w:pPr>
        <w:spacing w:before="29" w:after="0" w:line="240" w:lineRule="auto"/>
        <w:ind w:left="15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96.893028pt;margin-top:9.244845pt;width:1.375pt;height:5.5pt;mso-position-horizontal-relative:page;mso-position-vertical-relative:paragraph;z-index:-14781" type="#_x0000_t202" filled="f" stroked="f">
            <v:textbox inset="0,0,0,0">
              <w:txbxContent>
                <w:p>
                  <w:pPr>
                    <w:spacing w:before="0" w:after="0" w:line="110" w:lineRule="exact"/>
                    <w:ind w:right="-57"/>
                    <w:jc w:val="left"/>
                    <w:rPr>
                      <w:rFonts w:ascii="Times New Roman" w:hAnsi="Times New Roman" w:cs="Times New Roman" w:eastAsia="Times New Roman"/>
                      <w:sz w:val="11"/>
                      <w:szCs w:val="11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1"/>
                      <w:szCs w:val="11"/>
                      <w:color w:val="414141"/>
                      <w:spacing w:val="0"/>
                      <w:w w:val="50"/>
                    </w:rPr>
                    <w:t>1</w:t>
                  </w:r>
                  <w:r>
                    <w:rPr>
                      <w:rFonts w:ascii="Times New Roman" w:hAnsi="Times New Roman" w:cs="Times New Roman" w:eastAsia="Times New Roman"/>
                      <w:sz w:val="11"/>
                      <w:szCs w:val="11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8"/>
        </w:rPr>
        <w:t>pıayı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8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3"/>
          <w:w w:val="10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8"/>
        </w:rPr>
        <w:t>Görüldüğü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40" w:lineRule="auto"/>
        <w:ind w:left="16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2"/>
        </w:rPr>
        <w:t>Durum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9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5"/>
        </w:rPr>
        <w:t>!Yangı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5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"/>
          <w:w w:val="9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6"/>
        </w:rPr>
        <w:t>vanldığında,par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6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2"/>
          <w:w w:val="10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halindeki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2001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model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Hyundai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kapalı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kasa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koruyorret'i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moto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kısmını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2"/>
        </w:rPr>
        <w:t>ve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6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[dumanlı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yanmakta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5"/>
        </w:rPr>
        <w:t>görüldü.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5" w:after="0" w:line="214" w:lineRule="exact"/>
        <w:ind w:left="57" w:right="-20"/>
        <w:jc w:val="left"/>
        <w:tabs>
          <w:tab w:pos="26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Tarafımızca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su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ile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1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  <w:position w:val="-1"/>
        </w:rPr>
        <w:t>Söndürmede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1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3"/>
          <w:position w:val="-1"/>
        </w:rPr>
        <w:t>söndürücü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300" w:bottom="280" w:left="280" w:right="180"/>
          <w:cols w:num="2" w:equalWidth="0">
            <w:col w:w="1686" w:space="106"/>
            <w:col w:w="9668"/>
          </w:cols>
        </w:sectPr>
      </w:pPr>
      <w:rPr/>
    </w:p>
    <w:p>
      <w:pPr>
        <w:spacing w:before="20" w:after="0" w:line="137" w:lineRule="exact"/>
        <w:ind w:left="212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31"/>
          <w:position w:val="-7"/>
        </w:rPr>
        <w:t>öndürme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23"/>
          <w:w w:val="131"/>
          <w:position w:val="-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3"/>
          <w:position w:val="-7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5" w:after="0" w:line="132" w:lineRule="exact"/>
        <w:ind w:right="-69"/>
        <w:jc w:val="left"/>
        <w:tabs>
          <w:tab w:pos="2660" w:val="left"/>
          <w:tab w:pos="46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7"/>
        </w:rPr>
        <w:t>işlemi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4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7"/>
        </w:rPr>
        <w:t>yapıldı.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0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7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76"/>
          <w:position w:val="-7"/>
        </w:rPr>
        <w:t>jS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76"/>
          <w:position w:val="-7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0"/>
          <w:w w:val="76"/>
          <w:position w:val="-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7"/>
        </w:rPr>
        <w:t>m3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40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7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7"/>
        </w:rPr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3"/>
          <w:w w:val="44"/>
          <w:position w:val="-7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1"/>
          <w:position w:val="-7"/>
        </w:rPr>
        <w:t>Köpük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3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4"/>
          <w:position w:val="-7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8"/>
          <w:w w:val="104"/>
          <w:position w:val="-7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16"/>
          <w:position w:val="-7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9" w:after="0" w:line="128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5"/>
          <w:position w:val="-8"/>
        </w:rPr>
        <w:t>!K.K.T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5"/>
          <w:position w:val="-8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5"/>
          <w:w w:val="95"/>
          <w:position w:val="-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3"/>
          <w:position w:val="-8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300" w:bottom="280" w:left="280" w:right="180"/>
          <w:cols w:num="3" w:equalWidth="0">
            <w:col w:w="1528" w:space="288"/>
            <w:col w:w="5598" w:space="754"/>
            <w:col w:w="3292"/>
          </w:cols>
        </w:sectPr>
      </w:pPr>
      <w:rPr/>
    </w:p>
    <w:p>
      <w:pPr>
        <w:spacing w:before="0" w:after="0" w:line="380" w:lineRule="exact"/>
        <w:ind w:left="5328" w:right="-20"/>
        <w:jc w:val="left"/>
        <w:tabs>
          <w:tab w:pos="6500" w:val="left"/>
          <w:tab w:pos="8160" w:val="left"/>
        </w:tabs>
        <w:rPr>
          <w:rFonts w:ascii="Arial" w:hAnsi="Arial" w:cs="Arial" w:eastAsia="Arial"/>
          <w:sz w:val="31"/>
          <w:szCs w:val="31"/>
        </w:rPr>
      </w:pPr>
      <w:rPr/>
      <w:r>
        <w:rPr>
          <w:rFonts w:ascii="Arial" w:hAnsi="Arial" w:cs="Arial" w:eastAsia="Arial"/>
          <w:sz w:val="18"/>
          <w:szCs w:val="18"/>
          <w:color w:val="2F2F2F"/>
          <w:w w:val="301"/>
          <w:position w:val="2"/>
        </w:rPr>
        <w:t>l</w:t>
      </w:r>
      <w:r>
        <w:rPr>
          <w:rFonts w:ascii="Arial" w:hAnsi="Arial" w:cs="Arial" w:eastAsia="Arial"/>
          <w:sz w:val="18"/>
          <w:szCs w:val="18"/>
          <w:color w:val="2F2F2F"/>
          <w:spacing w:val="-37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2"/>
        </w:rPr>
        <w:t>ton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5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2"/>
        </w:rPr>
      </w:r>
      <w:r>
        <w:rPr>
          <w:rFonts w:ascii="Arial" w:hAnsi="Arial" w:cs="Arial" w:eastAsia="Arial"/>
          <w:sz w:val="41"/>
          <w:szCs w:val="41"/>
          <w:color w:val="5B5B5B"/>
          <w:spacing w:val="0"/>
          <w:w w:val="58"/>
          <w:position w:val="-3"/>
        </w:rPr>
        <w:t>ı</w:t>
      </w:r>
      <w:r>
        <w:rPr>
          <w:rFonts w:ascii="Arial" w:hAnsi="Arial" w:cs="Arial" w:eastAsia="Arial"/>
          <w:sz w:val="41"/>
          <w:szCs w:val="41"/>
          <w:color w:val="5B5B5B"/>
          <w:spacing w:val="-58"/>
          <w:w w:val="58"/>
          <w:position w:val="-3"/>
        </w:rPr>
        <w:t> </w:t>
      </w:r>
      <w:r>
        <w:rPr>
          <w:rFonts w:ascii="Arial" w:hAnsi="Arial" w:cs="Arial" w:eastAsia="Arial"/>
          <w:sz w:val="41"/>
          <w:szCs w:val="41"/>
          <w:color w:val="5B5B5B"/>
          <w:spacing w:val="0"/>
          <w:w w:val="100"/>
          <w:position w:val="-3"/>
        </w:rPr>
        <w:tab/>
      </w:r>
      <w:r>
        <w:rPr>
          <w:rFonts w:ascii="Arial" w:hAnsi="Arial" w:cs="Arial" w:eastAsia="Arial"/>
          <w:sz w:val="41"/>
          <w:szCs w:val="41"/>
          <w:color w:val="5B5B5B"/>
          <w:spacing w:val="0"/>
          <w:w w:val="100"/>
          <w:position w:val="-3"/>
        </w:rPr>
      </w:r>
      <w:r>
        <w:rPr>
          <w:rFonts w:ascii="Arial" w:hAnsi="Arial" w:cs="Arial" w:eastAsia="Arial"/>
          <w:sz w:val="31"/>
          <w:szCs w:val="31"/>
          <w:color w:val="2F2F2F"/>
          <w:spacing w:val="0"/>
          <w:w w:val="58"/>
          <w:position w:val="-3"/>
        </w:rPr>
        <w:t>ı</w:t>
      </w:r>
      <w:r>
        <w:rPr>
          <w:rFonts w:ascii="Arial" w:hAnsi="Arial" w:cs="Arial" w:eastAsia="Arial"/>
          <w:sz w:val="31"/>
          <w:szCs w:val="31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300" w:bottom="280" w:left="280" w:right="180"/>
        </w:sectPr>
      </w:pPr>
      <w:rPr/>
    </w:p>
    <w:p>
      <w:pPr>
        <w:spacing w:before="1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52" w:lineRule="auto"/>
        <w:ind w:left="169" w:right="-53" w:firstLine="43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30"/>
        </w:rPr>
        <w:t>öndürme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3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21"/>
        </w:rPr>
        <w:t>onundaki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54"/>
          <w:w w:val="12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21"/>
        </w:rPr>
        <w:t>Hasar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2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1"/>
        </w:rPr>
        <w:t>Durumu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9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194" w:lineRule="exact"/>
        <w:ind w:left="15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94"/>
          <w:position w:val="-2"/>
        </w:rPr>
        <w:t>!Yangı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94"/>
          <w:position w:val="-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6"/>
          <w:w w:val="94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4"/>
          <w:position w:val="-2"/>
        </w:rPr>
        <w:t>Çıkış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75" w:lineRule="exact"/>
        <w:ind w:left="15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30"/>
          <w:szCs w:val="30"/>
          <w:color w:val="2F2F2F"/>
          <w:w w:val="51"/>
        </w:rPr>
        <w:t>I</w:t>
      </w:r>
      <w:r>
        <w:rPr>
          <w:rFonts w:ascii="Arial" w:hAnsi="Arial" w:cs="Arial" w:eastAsia="Arial"/>
          <w:sz w:val="30"/>
          <w:szCs w:val="30"/>
          <w:color w:val="2F2F2F"/>
          <w:spacing w:val="-3"/>
          <w:w w:val="5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4"/>
        </w:rPr>
        <w:t>edeni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194" w:lineRule="exact"/>
        <w:ind w:left="72" w:right="94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Yangında;aracı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moto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kısmındaki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kabloları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ön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koltuğu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alt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kısımla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kısme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yanmak,aracı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iç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1"/>
        </w:rPr>
        <w:t>kısımları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40" w:lineRule="auto"/>
        <w:ind w:left="24" w:right="2615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lanma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islenme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suretiyle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görmü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olup;Toplam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tahmini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4"/>
        </w:rPr>
        <w:t>ziyan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4"/>
          <w:w w:val="104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5"/>
        </w:rPr>
        <w:t>1000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5"/>
          <w:w w:val="105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4"/>
        </w:rPr>
        <w:t>TL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0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55" w:lineRule="auto"/>
        <w:ind w:right="66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4"/>
        </w:rPr>
        <w:t>!Yangı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4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1"/>
          <w:w w:val="9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4"/>
        </w:rPr>
        <w:t>başlangıcının;aracı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4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1"/>
          <w:w w:val="10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moto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kısmında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görülmü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olup,yapıla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araştırma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tye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soruşturmada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moto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kısmında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buluna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kablolarını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kısa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devre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yapması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sonuc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1"/>
        </w:rPr>
        <w:t>yangın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46"/>
        </w:rPr>
        <w:t>ıktığı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14"/>
          <w:w w:val="14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5"/>
        </w:rPr>
        <w:t>varılmıştı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7"/>
          <w:w w:val="106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9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both"/>
        <w:spacing w:after="0"/>
        <w:sectPr>
          <w:type w:val="continuous"/>
          <w:pgSz w:w="11920" w:h="16840"/>
          <w:pgMar w:top="300" w:bottom="280" w:left="280" w:right="180"/>
          <w:cols w:num="2" w:equalWidth="0">
            <w:col w:w="1645" w:space="146"/>
            <w:col w:w="9669"/>
          </w:cols>
        </w:sectPr>
      </w:pPr>
      <w:rPr/>
    </w:p>
    <w:p>
      <w:pPr>
        <w:spacing w:before="5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jc w:val="left"/>
        <w:spacing w:after="0"/>
        <w:sectPr>
          <w:type w:val="continuous"/>
          <w:pgSz w:w="11920" w:h="16840"/>
          <w:pgMar w:top="300" w:bottom="280" w:left="280" w:right="180"/>
        </w:sectPr>
      </w:pPr>
      <w:rPr/>
    </w:p>
    <w:p>
      <w:pPr>
        <w:spacing w:before="35" w:after="0" w:line="240" w:lineRule="auto"/>
        <w:ind w:left="15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group style="position:absolute;margin-left:20.285486pt;margin-top:33.874146pt;width:560.714687pt;height:799.305958pt;mso-position-horizontal-relative:page;mso-position-vertical-relative:page;z-index:-14787" coordorigin="406,677" coordsize="11214,15986">
            <v:shape style="position:absolute;left:461;top:12422;width:230;height:672" type="#_x0000_t75">
              <v:imagedata r:id="rId63" o:title=""/>
            </v:shape>
            <v:group style="position:absolute;left:415;top:713;width:11183;height:2" coordorigin="415,713" coordsize="11183,2">
              <v:shape style="position:absolute;left:415;top:713;width:11183;height:2" coordorigin="415,713" coordsize="11183,0" path="m415,713l11599,713e" filled="f" stroked="t" strokeweight=".954611pt" strokecolor="#646464">
                <v:path arrowok="t"/>
              </v:shape>
            </v:group>
            <v:group style="position:absolute;left:430;top:685;width:2;height:10078" coordorigin="430,685" coordsize="2,10078">
              <v:shape style="position:absolute;left:430;top:685;width:2;height:10078" coordorigin="430,685" coordsize="0,10078" path="m430,10763l430,685e" filled="f" stroked="t" strokeweight=".715958pt" strokecolor="#606060">
                <v:path arrowok="t"/>
              </v:shape>
            </v:group>
            <v:group style="position:absolute;left:2076;top:689;width:2;height:1513" coordorigin="2076,689" coordsize="2,1513">
              <v:shape style="position:absolute;left:2076;top:689;width:2;height:1513" coordorigin="2076,689" coordsize="0,1513" path="m2076,2202l2076,689e" filled="f" stroked="t" strokeweight=".954611pt" strokecolor="#707070">
                <v:path arrowok="t"/>
              </v:shape>
            </v:group>
            <v:group style="position:absolute;left:9226;top:718;width:2;height:1503" coordorigin="9226,718" coordsize="2,1503">
              <v:shape style="position:absolute;left:9226;top:718;width:2;height:1503" coordorigin="9226,718" coordsize="0,1503" path="m9226,2221l9226,718e" filled="f" stroked="t" strokeweight=".954611pt" strokecolor="#646464">
                <v:path arrowok="t"/>
              </v:shape>
            </v:group>
            <v:group style="position:absolute;left:420;top:2207;width:11183;height:2" coordorigin="420,2207" coordsize="11183,2">
              <v:shape style="position:absolute;left:420;top:2207;width:11183;height:2" coordorigin="420,2207" coordsize="11183,0" path="m420,2207l11603,2207e" filled="f" stroked="t" strokeweight=".477306pt" strokecolor="#444444">
                <v:path arrowok="t"/>
              </v:shape>
            </v:group>
            <v:group style="position:absolute;left:420;top:2442;width:8897;height:2" coordorigin="420,2442" coordsize="8897,2">
              <v:shape style="position:absolute;left:420;top:2442;width:8897;height:2" coordorigin="420,2442" coordsize="8897,0" path="m420,2442l9317,2442e" filled="f" stroked="t" strokeweight=".715958pt" strokecolor="#4F4F4F">
                <v:path arrowok="t"/>
              </v:shape>
            </v:group>
            <v:group style="position:absolute;left:420;top:2691;width:11183;height:2" coordorigin="420,2691" coordsize="11183,2">
              <v:shape style="position:absolute;left:420;top:2691;width:11183;height:2" coordorigin="420,2691" coordsize="11183,0" path="m420,2691l11603,2691e" filled="f" stroked="t" strokeweight=".715958pt" strokecolor="#575757">
                <v:path arrowok="t"/>
              </v:shape>
            </v:group>
            <v:group style="position:absolute;left:11601;top:2949;width:2;height:13702" coordorigin="11601,2949" coordsize="2,13702">
              <v:shape style="position:absolute;left:11601;top:2949;width:2;height:13702" coordorigin="11601,2949" coordsize="0,13702" path="m11601,16652l11601,2949e" filled="f" stroked="t" strokeweight=".715958pt" strokecolor="#545454">
                <v:path arrowok="t"/>
              </v:shape>
            </v:group>
            <v:group style="position:absolute;left:2076;top:4165;width:2;height:12491" coordorigin="2076,4165" coordsize="2,12491">
              <v:shape style="position:absolute;left:2076;top:4165;width:2;height:12491" coordorigin="2076,4165" coordsize="0,12491" path="m2076,16656l2076,4165e" filled="f" stroked="t" strokeweight=".715958pt" strokecolor="#575757">
                <v:path arrowok="t"/>
              </v:shape>
            </v:group>
            <v:group style="position:absolute;left:420;top:4450;width:11183;height:2" coordorigin="420,4450" coordsize="11183,2">
              <v:shape style="position:absolute;left:420;top:4450;width:11183;height:2" coordorigin="420,4450" coordsize="11183,0" path="m420,4450l11603,4450e" filled="f" stroked="t" strokeweight=".715958pt" strokecolor="#575757">
                <v:path arrowok="t"/>
              </v:shape>
            </v:group>
            <v:group style="position:absolute;left:4759;top:4682;width:2;height:2183" coordorigin="4759,4682" coordsize="2,2183">
              <v:shape style="position:absolute;left:4759;top:4682;width:2;height:2183" coordorigin="4759,4682" coordsize="0,2183" path="m4759,6866l4759,4682e" filled="f" stroked="t" strokeweight=".954611pt" strokecolor="#4B4B4B">
                <v:path arrowok="t"/>
              </v:shape>
            </v:group>
            <v:group style="position:absolute;left:2072;top:4694;width:9537;height:2" coordorigin="2072,4694" coordsize="9537,2">
              <v:shape style="position:absolute;left:2072;top:4694;width:9537;height:2" coordorigin="2072,4694" coordsize="9537,0" path="m2072,4694l11608,4694e" filled="f" stroked="t" strokeweight=".715958pt" strokecolor="#545454">
                <v:path arrowok="t"/>
              </v:shape>
            </v:group>
            <v:group style="position:absolute;left:4754;top:5180;width:6854;height:2" coordorigin="4754,5180" coordsize="6854,2">
              <v:shape style="position:absolute;left:4754;top:5180;width:6854;height:2" coordorigin="4754,5180" coordsize="6854,0" path="m4754,5180l11608,5180e" filled="f" stroked="t" strokeweight=".715958pt" strokecolor="#575757">
                <v:path arrowok="t"/>
              </v:shape>
            </v:group>
            <v:group style="position:absolute;left:4754;top:5422;width:6854;height:2" coordorigin="4754,5422" coordsize="6854,2">
              <v:shape style="position:absolute;left:4754;top:5422;width:6854;height:2" coordorigin="4754,5422" coordsize="6854,0" path="m4754,5422l11608,5422e" filled="f" stroked="t" strokeweight=".715958pt" strokecolor="#4F4F4F">
                <v:path arrowok="t"/>
              </v:shape>
            </v:group>
            <v:group style="position:absolute;left:4749;top:5664;width:6859;height:2" coordorigin="4749,5664" coordsize="6859,2">
              <v:shape style="position:absolute;left:4749;top:5664;width:6859;height:2" coordorigin="4749,5664" coordsize="6859,0" path="m4749,5664l11608,5664e" filled="f" stroked="t" strokeweight=".715958pt" strokecolor="#4B4B4B">
                <v:path arrowok="t"/>
              </v:shape>
            </v:group>
            <v:group style="position:absolute;left:2067;top:5903;width:9541;height:2" coordorigin="2067,5903" coordsize="9541,2">
              <v:shape style="position:absolute;left:2067;top:5903;width:9541;height:2" coordorigin="2067,5903" coordsize="9541,0" path="m2067,5903l11608,5903e" filled="f" stroked="t" strokeweight=".715958pt" strokecolor="#575757">
                <v:path arrowok="t"/>
              </v:shape>
            </v:group>
            <v:group style="position:absolute;left:7828;top:6138;width:2;height:728" coordorigin="7828,6138" coordsize="2,728">
              <v:shape style="position:absolute;left:7828;top:6138;width:2;height:728" coordorigin="7828,6138" coordsize="0,728" path="m7828,6866l7828,6138e" filled="f" stroked="t" strokeweight=".477306pt" strokecolor="#3B3B3B">
                <v:path arrowok="t"/>
              </v:shape>
            </v:group>
            <v:group style="position:absolute;left:2067;top:6621;width:9537;height:2" coordorigin="2067,6621" coordsize="9537,2">
              <v:shape style="position:absolute;left:2067;top:6621;width:9537;height:2" coordorigin="2067,6621" coordsize="9537,0" path="m2067,6621l11603,6621e" filled="f" stroked="t" strokeweight=".715958pt" strokecolor="#575757">
                <v:path arrowok="t"/>
              </v:shape>
            </v:group>
            <v:group style="position:absolute;left:2072;top:6861;width:9537;height:2" coordorigin="2072,6861" coordsize="9537,2">
              <v:shape style="position:absolute;left:2072;top:6861;width:9537;height:2" coordorigin="2072,6861" coordsize="9537,0" path="m2072,6861l11608,6861e" filled="f" stroked="t" strokeweight=".715958pt" strokecolor="#575757">
                <v:path arrowok="t"/>
              </v:shape>
            </v:group>
            <v:group style="position:absolute;left:425;top:6147;width:11178;height:2" coordorigin="425,6147" coordsize="11178,2">
              <v:shape style="position:absolute;left:425;top:6147;width:11178;height:2" coordorigin="425,6147" coordsize="11178,0" path="m425,6147l11603,6147e" filled="f" stroked="t" strokeweight=".715958pt" strokecolor="#575757">
                <v:path arrowok="t"/>
              </v:shape>
            </v:group>
            <v:group style="position:absolute;left:420;top:7105;width:11188;height:2" coordorigin="420,7105" coordsize="11188,2">
              <v:shape style="position:absolute;left:420;top:7105;width:11188;height:2" coordorigin="420,7105" coordsize="11188,0" path="m420,7105l11608,7105e" filled="f" stroked="t" strokeweight=".715958pt" strokecolor="#545454">
                <v:path arrowok="t"/>
              </v:shape>
            </v:group>
            <v:group style="position:absolute;left:420;top:7574;width:11188;height:2" coordorigin="420,7574" coordsize="11188,2">
              <v:shape style="position:absolute;left:420;top:7574;width:11188;height:2" coordorigin="420,7574" coordsize="11188,0" path="m420,7574l11608,7574e" filled="f" stroked="t" strokeweight=".715958pt" strokecolor="#545454">
                <v:path arrowok="t"/>
              </v:shape>
            </v:group>
            <v:group style="position:absolute;left:4764;top:7565;width:2;height:737" coordorigin="4764,7565" coordsize="2,737">
              <v:shape style="position:absolute;left:4764;top:7565;width:2;height:737" coordorigin="4764,7565" coordsize="0,737" path="m4764,8302l4764,7565e" filled="f" stroked="t" strokeweight=".954611pt" strokecolor="#575757">
                <v:path arrowok="t"/>
              </v:shape>
            </v:group>
            <v:group style="position:absolute;left:425;top:8302;width:11183;height:2" coordorigin="425,8302" coordsize="11183,2">
              <v:shape style="position:absolute;left:425;top:8302;width:11183;height:2" coordorigin="425,8302" coordsize="11183,0" path="m425,8302l11608,8302e" filled="f" stroked="t" strokeweight=".715958pt" strokecolor="#575757">
                <v:path arrowok="t"/>
              </v:shape>
            </v:group>
            <v:group style="position:absolute;left:420;top:9238;width:11193;height:2" coordorigin="420,9238" coordsize="11193,2">
              <v:shape style="position:absolute;left:420;top:9238;width:11193;height:2" coordorigin="420,9238" coordsize="11193,0" path="m420,9238l11613,9238e" filled="f" stroked="t" strokeweight=".715958pt" strokecolor="#575757">
                <v:path arrowok="t"/>
              </v:shape>
            </v:group>
            <v:group style="position:absolute;left:425;top:10174;width:11183;height:2" coordorigin="425,10174" coordsize="11183,2">
              <v:shape style="position:absolute;left:425;top:10174;width:11183;height:2" coordorigin="425,10174" coordsize="11183,0" path="m425,10174l11608,10174e" filled="f" stroked="t" strokeweight=".715958pt" strokecolor="#575757">
                <v:path arrowok="t"/>
              </v:shape>
            </v:group>
            <v:group style="position:absolute;left:425;top:10413;width:11183;height:2" coordorigin="425,10413" coordsize="11183,2">
              <v:shape style="position:absolute;left:425;top:10413;width:11183;height:2" coordorigin="425,10413" coordsize="11183,0" path="m425,10413l11608,10413e" filled="f" stroked="t" strokeweight=".715958pt" strokecolor="#545454">
                <v:path arrowok="t"/>
              </v:shape>
            </v:group>
            <v:group style="position:absolute;left:425;top:10657;width:11188;height:2" coordorigin="425,10657" coordsize="11188,2">
              <v:shape style="position:absolute;left:425;top:10657;width:11188;height:2" coordorigin="425,10657" coordsize="11188,0" path="m425,10657l11613,10657e" filled="f" stroked="t" strokeweight=".715958pt" strokecolor="#545454">
                <v:path arrowok="t"/>
              </v:shape>
            </v:group>
            <v:group style="position:absolute;left:434;top:10983;width:2;height:5362" coordorigin="434,10983" coordsize="2,5362">
              <v:shape style="position:absolute;left:434;top:10983;width:2;height:5362" coordorigin="434,10983" coordsize="0,5362" path="m434,16345l434,10983e" filled="f" stroked="t" strokeweight=".715958pt" strokecolor="#575757">
                <v:path arrowok="t"/>
              </v:shape>
            </v:group>
            <v:group style="position:absolute;left:425;top:11136;width:11188;height:2" coordorigin="425,11136" coordsize="11188,2">
              <v:shape style="position:absolute;left:425;top:11136;width:11188;height:2" coordorigin="425,11136" coordsize="11188,0" path="m425,11136l11613,11136e" filled="f" stroked="t" strokeweight=".715958pt" strokecolor="#575757">
                <v:path arrowok="t"/>
              </v:shape>
            </v:group>
            <v:group style="position:absolute;left:425;top:11380;width:11188;height:2" coordorigin="425,11380" coordsize="11188,2">
              <v:shape style="position:absolute;left:425;top:11380;width:11188;height:2" coordorigin="425,11380" coordsize="11188,0" path="m425,11380l11613,11380e" filled="f" stroked="t" strokeweight=".715958pt" strokecolor="#575757">
                <v:path arrowok="t"/>
              </v:shape>
            </v:group>
            <v:group style="position:absolute;left:430;top:11854;width:11183;height:2" coordorigin="430,11854" coordsize="11183,2">
              <v:shape style="position:absolute;left:430;top:11854;width:11183;height:2" coordorigin="430,11854" coordsize="11183,0" path="m430,11854l11613,11854e" filled="f" stroked="t" strokeweight=".715958pt" strokecolor="#575757">
                <v:path arrowok="t"/>
              </v:shape>
            </v:group>
            <v:group style="position:absolute;left:430;top:13944;width:1656;height:2" coordorigin="430,13944" coordsize="1656,2">
              <v:shape style="position:absolute;left:430;top:13944;width:1656;height:2" coordorigin="430,13944" coordsize="1656,0" path="m430,13944l2086,13944e" filled="f" stroked="t" strokeweight=".477306pt" strokecolor="#545454">
                <v:path arrowok="t"/>
              </v:shape>
            </v:group>
            <v:group style="position:absolute;left:544;top:16647;width:11069;height:2" coordorigin="544,16647" coordsize="11069,2">
              <v:shape style="position:absolute;left:544;top:16647;width:11069;height:2" coordorigin="544,16647" coordsize="11069,0" path="m544,16647l11613,16647e" filled="f" stroked="t" strokeweight=".715958pt" strokecolor="#646464">
                <v:path arrowok="t"/>
              </v:shape>
            </v:group>
            <v:group style="position:absolute;left:797;top:11371;width:2;height:5281" coordorigin="797,11371" coordsize="2,5281">
              <v:shape style="position:absolute;left:797;top:11371;width:2;height:5281" coordorigin="797,11371" coordsize="0,5281" path="m797,16652l797,11371e" filled="f" stroked="t" strokeweight=".715958pt" strokecolor="#4B4B4B">
                <v:path arrowok="t"/>
              </v:shape>
            </v:group>
            <v:group style="position:absolute;left:1360;top:11371;width:2;height:5281" coordorigin="1360,11371" coordsize="2,5281">
              <v:shape style="position:absolute;left:1360;top:11371;width:2;height:5281" coordorigin="1360,11371" coordsize="0,5281" path="m1360,16652l1360,11371e" filled="f" stroked="t" strokeweight=".715958pt" strokecolor="#575757">
                <v:path arrowok="t"/>
              </v:shape>
            </v:group>
            <v:group style="position:absolute;left:2826;top:13003;width:2;height:579" coordorigin="2826,13003" coordsize="2,579">
              <v:shape style="position:absolute;left:2826;top:13003;width:2;height:579" coordorigin="2826,13003" coordsize="0,579" path="m2826,13583l2826,13003e" filled="f" stroked="t" strokeweight="1.909222pt" strokecolor="#444867">
                <v:path arrowok="t"/>
              </v:shape>
            </v:group>
            <v:group style="position:absolute;left:7365;top:11366;width:2;height:5281" coordorigin="7365,11366" coordsize="2,5281">
              <v:shape style="position:absolute;left:7365;top:11366;width:2;height:5281" coordorigin="7365,11366" coordsize="0,5281" path="m7365,16647l7365,11366e" filled="f" stroked="t" strokeweight=".715958pt" strokecolor="#606060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4"/>
        </w:rPr>
        <w:t>jSigortalı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8"/>
          <w:w w:val="9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9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0" w:after="0" w:line="240" w:lineRule="auto"/>
        <w:ind w:left="150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2"/>
        </w:rPr>
        <w:t>!Araç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5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Gereç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4"/>
        </w:rPr>
        <w:t>Kaybı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6" w:after="0" w:line="259" w:lineRule="auto"/>
        <w:ind w:left="169" w:right="-38" w:firstLine="20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shape style="position:absolute;margin-left:402.23999pt;margin-top:91.221634pt;width:163.199997pt;height:156.479996pt;mso-position-horizontal-relative:page;mso-position-vertical-relative:paragraph;z-index:-14786" type="#_x0000_t75">
            <v:imagedata r:id="rId64" o:title=""/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22"/>
        </w:rPr>
        <w:t>,gı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2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12"/>
          <w:w w:val="12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Yer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3"/>
        </w:rPr>
        <w:t>Kime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</w:rPr>
        <w:t>n:slim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</w:rPr>
        <w:t>Edildiği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3"/>
        </w:rPr>
        <w:t>Dönüşü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Vars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Ölü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Yaralı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35" w:after="0" w:line="531" w:lineRule="auto"/>
        <w:ind w:left="5" w:right="1253" w:firstLine="-5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</w:rPr>
        <w:t>Şirketi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3"/>
        </w:rPr>
        <w:t>Ad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"/>
          <w:w w:val="102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9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Poli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4"/>
        </w:rPr>
        <w:t>ekiplerine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Tarih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5"/>
        </w:rPr>
        <w:t>:07/05/2017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GiDE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EKİP: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3.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3"/>
        </w:rPr>
        <w:t>Posta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511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5"/>
        </w:rPr>
        <w:t>Amiri: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8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375" w:lineRule="exact"/>
        <w:ind w:left="764" w:right="-20"/>
        <w:jc w:val="left"/>
        <w:rPr>
          <w:rFonts w:ascii="Arial" w:hAnsi="Arial" w:cs="Arial" w:eastAsia="Arial"/>
          <w:sz w:val="38"/>
          <w:szCs w:val="38"/>
        </w:rPr>
      </w:pPr>
      <w:rPr/>
      <w:r>
        <w:rPr>
          <w:rFonts w:ascii="Arial" w:hAnsi="Arial" w:cs="Arial" w:eastAsia="Arial"/>
          <w:sz w:val="38"/>
          <w:szCs w:val="38"/>
          <w:color w:val="282D62"/>
          <w:spacing w:val="0"/>
          <w:w w:val="100"/>
          <w:position w:val="-6"/>
        </w:rPr>
        <w:t>•</w:t>
      </w:r>
      <w:r>
        <w:rPr>
          <w:rFonts w:ascii="Arial" w:hAnsi="Arial" w:cs="Arial" w:eastAsia="Arial"/>
          <w:sz w:val="38"/>
          <w:szCs w:val="38"/>
          <w:color w:val="282D62"/>
          <w:spacing w:val="47"/>
          <w:w w:val="100"/>
          <w:position w:val="-6"/>
        </w:rPr>
        <w:t> </w:t>
      </w:r>
      <w:r>
        <w:rPr>
          <w:rFonts w:ascii="Arial" w:hAnsi="Arial" w:cs="Arial" w:eastAsia="Arial"/>
          <w:sz w:val="38"/>
          <w:szCs w:val="38"/>
          <w:color w:val="3F4697"/>
          <w:spacing w:val="-114"/>
          <w:w w:val="100"/>
          <w:position w:val="-6"/>
        </w:rPr>
        <w:t>•</w:t>
      </w:r>
      <w:r>
        <w:rPr>
          <w:rFonts w:ascii="Arial" w:hAnsi="Arial" w:cs="Arial" w:eastAsia="Arial"/>
          <w:sz w:val="38"/>
          <w:szCs w:val="38"/>
          <w:color w:val="414141"/>
          <w:spacing w:val="0"/>
          <w:w w:val="100"/>
          <w:position w:val="-6"/>
        </w:rPr>
        <w:t>cuı</w:t>
      </w:r>
      <w:r>
        <w:rPr>
          <w:rFonts w:ascii="Arial" w:hAnsi="Arial" w:cs="Arial" w:eastAsia="Arial"/>
          <w:sz w:val="38"/>
          <w:szCs w:val="38"/>
          <w:color w:val="000000"/>
          <w:spacing w:val="0"/>
          <w:w w:val="100"/>
          <w:position w:val="0"/>
        </w:rPr>
      </w:r>
    </w:p>
    <w:p>
      <w:pPr>
        <w:spacing w:before="0" w:after="0" w:line="326" w:lineRule="exact"/>
        <w:ind w:left="496" w:right="-97"/>
        <w:jc w:val="left"/>
        <w:tabs>
          <w:tab w:pos="1160" w:val="left"/>
        </w:tabs>
        <w:rPr>
          <w:rFonts w:ascii="Arial" w:hAnsi="Arial" w:cs="Arial" w:eastAsia="Arial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1"/>
          <w:w w:val="100"/>
          <w:b/>
          <w:bCs/>
          <w:position w:val="2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b/>
          <w:bCs/>
          <w:position w:val="2"/>
        </w:rPr>
        <w:t>(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8"/>
          <w:w w:val="100"/>
          <w:b/>
          <w:bCs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45"/>
          <w:b/>
          <w:bCs/>
          <w:position w:val="2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b/>
          <w:bCs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b/>
          <w:bCs/>
          <w:position w:val="2"/>
        </w:rPr>
      </w:r>
      <w:r>
        <w:rPr>
          <w:rFonts w:ascii="Times New Roman" w:hAnsi="Times New Roman" w:cs="Times New Roman" w:eastAsia="Times New Roman"/>
          <w:sz w:val="38"/>
          <w:szCs w:val="38"/>
          <w:color w:val="2F2F2F"/>
          <w:spacing w:val="0"/>
          <w:w w:val="81"/>
          <w:b/>
          <w:bCs/>
          <w:position w:val="2"/>
        </w:rPr>
        <w:t>eald3.</w:t>
      </w:r>
      <w:r>
        <w:rPr>
          <w:rFonts w:ascii="Times New Roman" w:hAnsi="Times New Roman" w:cs="Times New Roman" w:eastAsia="Times New Roman"/>
          <w:sz w:val="38"/>
          <w:szCs w:val="38"/>
          <w:color w:val="2F2F2F"/>
          <w:spacing w:val="-52"/>
          <w:w w:val="100"/>
          <w:b/>
          <w:bCs/>
          <w:position w:val="2"/>
        </w:rPr>
        <w:t> </w:t>
      </w:r>
      <w:r>
        <w:rPr>
          <w:rFonts w:ascii="Arial" w:hAnsi="Arial" w:cs="Arial" w:eastAsia="Arial"/>
          <w:sz w:val="21"/>
          <w:szCs w:val="21"/>
          <w:color w:val="2F2F2F"/>
          <w:spacing w:val="0"/>
          <w:w w:val="110"/>
          <w:b/>
          <w:bCs/>
          <w:position w:val="2"/>
        </w:rPr>
        <w:t>PMtıı</w:t>
      </w:r>
      <w:r>
        <w:rPr>
          <w:rFonts w:ascii="Arial" w:hAnsi="Arial" w:cs="Arial" w:eastAsia="Arial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0" w:after="0" w:line="217" w:lineRule="exact"/>
        <w:ind w:left="868" w:right="316"/>
        <w:jc w:val="center"/>
        <w:rPr>
          <w:rFonts w:ascii="Arial" w:hAnsi="Arial" w:cs="Arial" w:eastAsia="Arial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color w:val="2F2F2F"/>
          <w:spacing w:val="0"/>
          <w:w w:val="100"/>
          <w:b/>
          <w:bCs/>
        </w:rPr>
        <w:t>Grupla</w:t>
      </w:r>
      <w:r>
        <w:rPr>
          <w:rFonts w:ascii="Arial" w:hAnsi="Arial" w:cs="Arial" w:eastAsia="Arial"/>
          <w:sz w:val="19"/>
          <w:szCs w:val="19"/>
          <w:color w:val="2F2F2F"/>
          <w:spacing w:val="0"/>
          <w:w w:val="100"/>
          <w:b/>
          <w:bCs/>
        </w:rPr>
        <w:t>r</w:t>
      </w:r>
      <w:r>
        <w:rPr>
          <w:rFonts w:ascii="Arial" w:hAnsi="Arial" w:cs="Arial" w:eastAsia="Arial"/>
          <w:sz w:val="19"/>
          <w:szCs w:val="19"/>
          <w:color w:val="2F2F2F"/>
          <w:spacing w:val="25"/>
          <w:w w:val="100"/>
          <w:b/>
          <w:bCs/>
        </w:rPr>
        <w:t> </w:t>
      </w:r>
      <w:r>
        <w:rPr>
          <w:rFonts w:ascii="Arial" w:hAnsi="Arial" w:cs="Arial" w:eastAsia="Arial"/>
          <w:sz w:val="19"/>
          <w:szCs w:val="19"/>
          <w:color w:val="2F2F2F"/>
          <w:spacing w:val="0"/>
          <w:w w:val="98"/>
          <w:b/>
          <w:bCs/>
        </w:rPr>
        <w:t>Amk'l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7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320" w:lineRule="exact"/>
        <w:ind w:left="565" w:right="380"/>
        <w:jc w:val="center"/>
        <w:rPr>
          <w:rFonts w:ascii="Times New Roman" w:hAnsi="Times New Roman" w:cs="Times New Roman" w:eastAsia="Times New Roman"/>
          <w:sz w:val="26"/>
          <w:szCs w:val="26"/>
        </w:rPr>
      </w:pPr>
      <w:rPr/>
      <w:r>
        <w:rPr>
          <w:rFonts w:ascii="Times New Roman" w:hAnsi="Times New Roman" w:cs="Times New Roman" w:eastAsia="Times New Roman"/>
          <w:sz w:val="28"/>
          <w:szCs w:val="28"/>
          <w:color w:val="959595"/>
          <w:spacing w:val="0"/>
          <w:w w:val="100"/>
          <w:b/>
          <w:bCs/>
          <w:position w:val="-1"/>
        </w:rPr>
        <w:t>rgüı</w:t>
      </w:r>
      <w:r>
        <w:rPr>
          <w:rFonts w:ascii="Times New Roman" w:hAnsi="Times New Roman" w:cs="Times New Roman" w:eastAsia="Times New Roman"/>
          <w:sz w:val="28"/>
          <w:szCs w:val="28"/>
          <w:color w:val="959595"/>
          <w:spacing w:val="0"/>
          <w:w w:val="100"/>
          <w:b/>
          <w:bCs/>
          <w:position w:val="-1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959595"/>
          <w:spacing w:val="69"/>
          <w:w w:val="100"/>
          <w:b/>
          <w:bCs/>
          <w:position w:val="-1"/>
        </w:rPr>
        <w:t> </w:t>
      </w:r>
      <w:r>
        <w:rPr>
          <w:rFonts w:ascii="Times New Roman" w:hAnsi="Times New Roman" w:cs="Times New Roman" w:eastAsia="Times New Roman"/>
          <w:sz w:val="26"/>
          <w:szCs w:val="26"/>
          <w:color w:val="858787"/>
          <w:spacing w:val="0"/>
          <w:w w:val="102"/>
          <w:b/>
          <w:bCs/>
          <w:position w:val="-1"/>
        </w:rPr>
        <w:t>KAYA</w:t>
      </w:r>
      <w:r>
        <w:rPr>
          <w:rFonts w:ascii="Times New Roman" w:hAnsi="Times New Roman" w:cs="Times New Roman" w:eastAsia="Times New Roman"/>
          <w:sz w:val="26"/>
          <w:szCs w:val="26"/>
          <w:color w:val="000000"/>
          <w:spacing w:val="0"/>
          <w:w w:val="100"/>
          <w:position w:val="0"/>
        </w:rPr>
      </w:r>
    </w:p>
    <w:p>
      <w:pPr>
        <w:spacing w:before="0" w:after="0" w:line="253" w:lineRule="exact"/>
        <w:ind w:left="205" w:right="192"/>
        <w:jc w:val="center"/>
        <w:rPr>
          <w:rFonts w:ascii="Arial" w:hAnsi="Arial" w:cs="Arial" w:eastAsia="Arial"/>
          <w:sz w:val="22"/>
          <w:szCs w:val="22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47.726059pt;margin-top:4.22177pt;width:72.072003pt;height:38.5pt;mso-position-horizontal-relative:page;mso-position-vertical-relative:paragraph;z-index:-14783" type="#_x0000_t202" filled="f" stroked="f">
            <v:textbox inset="0,0,0,0">
              <w:txbxContent>
                <w:p>
                  <w:pPr>
                    <w:spacing w:before="0" w:after="0" w:line="770" w:lineRule="exact"/>
                    <w:ind w:right="-156"/>
                    <w:jc w:val="left"/>
                    <w:rPr>
                      <w:rFonts w:ascii="Courier New" w:hAnsi="Courier New" w:cs="Courier New" w:eastAsia="Courier New"/>
                      <w:sz w:val="77"/>
                      <w:szCs w:val="77"/>
                    </w:rPr>
                  </w:pPr>
                  <w:rPr/>
                  <w:r>
                    <w:rPr>
                      <w:rFonts w:ascii="Courier New" w:hAnsi="Courier New" w:cs="Courier New" w:eastAsia="Courier New"/>
                      <w:sz w:val="77"/>
                      <w:szCs w:val="77"/>
                      <w:color w:val="3F4697"/>
                      <w:spacing w:val="0"/>
                      <w:w w:val="104"/>
                      <w:i/>
                      <w:position w:val="5"/>
                    </w:rPr>
                    <w:t>%5$</w:t>
                  </w:r>
                  <w:r>
                    <w:rPr>
                      <w:rFonts w:ascii="Courier New" w:hAnsi="Courier New" w:cs="Courier New" w:eastAsia="Courier New"/>
                      <w:sz w:val="77"/>
                      <w:szCs w:val="77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23"/>
          <w:szCs w:val="23"/>
          <w:color w:val="959595"/>
          <w:spacing w:val="0"/>
          <w:w w:val="81"/>
        </w:rPr>
        <w:t>Itf</w:t>
      </w:r>
      <w:r>
        <w:rPr>
          <w:rFonts w:ascii="Arial" w:hAnsi="Arial" w:cs="Arial" w:eastAsia="Arial"/>
          <w:sz w:val="23"/>
          <w:szCs w:val="23"/>
          <w:color w:val="959595"/>
          <w:spacing w:val="6"/>
          <w:w w:val="81"/>
        </w:rPr>
        <w:t>a</w:t>
      </w:r>
      <w:r>
        <w:rPr>
          <w:rFonts w:ascii="Arial" w:hAnsi="Arial" w:cs="Arial" w:eastAsia="Arial"/>
          <w:sz w:val="23"/>
          <w:szCs w:val="23"/>
          <w:color w:val="757575"/>
          <w:spacing w:val="0"/>
          <w:w w:val="81"/>
        </w:rPr>
        <w:t>iye</w:t>
      </w:r>
      <w:r>
        <w:rPr>
          <w:rFonts w:ascii="Arial" w:hAnsi="Arial" w:cs="Arial" w:eastAsia="Arial"/>
          <w:sz w:val="23"/>
          <w:szCs w:val="23"/>
          <w:color w:val="757575"/>
          <w:spacing w:val="-5"/>
          <w:w w:val="81"/>
        </w:rPr>
        <w:t> </w:t>
      </w:r>
      <w:r>
        <w:rPr>
          <w:rFonts w:ascii="Arial" w:hAnsi="Arial" w:cs="Arial" w:eastAsia="Arial"/>
          <w:sz w:val="25"/>
          <w:szCs w:val="25"/>
          <w:color w:val="858787"/>
          <w:spacing w:val="0"/>
          <w:w w:val="65"/>
        </w:rPr>
        <w:t>GOne</w:t>
      </w:r>
      <w:r>
        <w:rPr>
          <w:rFonts w:ascii="Arial" w:hAnsi="Arial" w:cs="Arial" w:eastAsia="Arial"/>
          <w:sz w:val="25"/>
          <w:szCs w:val="25"/>
          <w:color w:val="858787"/>
          <w:spacing w:val="0"/>
          <w:w w:val="65"/>
        </w:rPr>
        <w:t>y</w:t>
      </w:r>
      <w:r>
        <w:rPr>
          <w:rFonts w:ascii="Arial" w:hAnsi="Arial" w:cs="Arial" w:eastAsia="Arial"/>
          <w:sz w:val="25"/>
          <w:szCs w:val="25"/>
          <w:color w:val="858787"/>
          <w:spacing w:val="3"/>
          <w:w w:val="65"/>
        </w:rPr>
        <w:t> </w:t>
      </w:r>
      <w:r>
        <w:rPr>
          <w:rFonts w:ascii="Arial" w:hAnsi="Arial" w:cs="Arial" w:eastAsia="Arial"/>
          <w:sz w:val="22"/>
          <w:szCs w:val="22"/>
          <w:color w:val="757575"/>
          <w:spacing w:val="0"/>
          <w:w w:val="84"/>
        </w:rPr>
        <w:t>B</w:t>
      </w:r>
      <w:r>
        <w:rPr>
          <w:rFonts w:ascii="Arial" w:hAnsi="Arial" w:cs="Arial" w:eastAsia="Arial"/>
          <w:sz w:val="22"/>
          <w:szCs w:val="22"/>
          <w:color w:val="757575"/>
          <w:spacing w:val="0"/>
          <w:w w:val="84"/>
        </w:rPr>
        <w:t>ö</w:t>
      </w:r>
      <w:r>
        <w:rPr>
          <w:rFonts w:ascii="Arial" w:hAnsi="Arial" w:cs="Arial" w:eastAsia="Arial"/>
          <w:sz w:val="22"/>
          <w:szCs w:val="22"/>
          <w:color w:val="5B5B5B"/>
          <w:spacing w:val="-7"/>
          <w:w w:val="84"/>
        </w:rPr>
        <w:t>l</w:t>
      </w:r>
      <w:r>
        <w:rPr>
          <w:rFonts w:ascii="Arial" w:hAnsi="Arial" w:cs="Arial" w:eastAsia="Arial"/>
          <w:sz w:val="22"/>
          <w:szCs w:val="22"/>
          <w:color w:val="858787"/>
          <w:spacing w:val="0"/>
          <w:w w:val="84"/>
        </w:rPr>
        <w:t>ge</w:t>
      </w:r>
      <w:r>
        <w:rPr>
          <w:rFonts w:ascii="Arial" w:hAnsi="Arial" w:cs="Arial" w:eastAsia="Arial"/>
          <w:sz w:val="22"/>
          <w:szCs w:val="22"/>
          <w:color w:val="858787"/>
          <w:spacing w:val="-10"/>
          <w:w w:val="84"/>
        </w:rPr>
        <w:t> </w:t>
      </w:r>
      <w:r>
        <w:rPr>
          <w:rFonts w:ascii="Arial" w:hAnsi="Arial" w:cs="Arial" w:eastAsia="Arial"/>
          <w:sz w:val="22"/>
          <w:szCs w:val="22"/>
          <w:color w:val="858787"/>
          <w:spacing w:val="5"/>
          <w:w w:val="77"/>
        </w:rPr>
        <w:t>A</w:t>
      </w:r>
      <w:r>
        <w:rPr>
          <w:rFonts w:ascii="Arial" w:hAnsi="Arial" w:cs="Arial" w:eastAsia="Arial"/>
          <w:sz w:val="22"/>
          <w:szCs w:val="22"/>
          <w:color w:val="5B5B5B"/>
          <w:spacing w:val="1"/>
          <w:w w:val="83"/>
        </w:rPr>
        <w:t>m</w:t>
      </w:r>
      <w:r>
        <w:rPr>
          <w:rFonts w:ascii="Arial" w:hAnsi="Arial" w:cs="Arial" w:eastAsia="Arial"/>
          <w:sz w:val="21"/>
          <w:szCs w:val="21"/>
          <w:color w:val="757575"/>
          <w:spacing w:val="-13"/>
          <w:w w:val="129"/>
        </w:rPr>
        <w:t>i</w:t>
      </w:r>
      <w:r>
        <w:rPr>
          <w:rFonts w:ascii="Arial" w:hAnsi="Arial" w:cs="Arial" w:eastAsia="Arial"/>
          <w:sz w:val="22"/>
          <w:szCs w:val="22"/>
          <w:color w:val="858787"/>
          <w:spacing w:val="0"/>
          <w:w w:val="76"/>
        </w:rPr>
        <w:t>rı</w:t>
      </w:r>
      <w:r>
        <w:rPr>
          <w:rFonts w:ascii="Arial" w:hAnsi="Arial" w:cs="Arial" w:eastAsia="Arial"/>
          <w:sz w:val="22"/>
          <w:szCs w:val="22"/>
          <w:color w:val="000000"/>
          <w:spacing w:val="0"/>
          <w:w w:val="100"/>
        </w:rPr>
      </w:r>
    </w:p>
    <w:p>
      <w:pPr>
        <w:spacing w:before="45" w:after="0" w:line="240" w:lineRule="auto"/>
        <w:ind w:right="-20"/>
        <w:jc w:val="righ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-16"/>
          <w:w w:val="91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2"/>
        </w:rPr>
        <w:t>Bedel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6"/>
          <w:w w:val="102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3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9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893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5"/>
        </w:rPr>
        <w:t>:20:30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-36" w:right="755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4"/>
        </w:rPr>
        <w:t>Koyan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1272" w:lineRule="auto"/>
        <w:ind w:left="84" w:right="860" w:firstLine="-8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75.405304pt;margin-top:119.215431pt;width:58.829997pt;height:71.5pt;mso-position-horizontal-relative:page;mso-position-vertical-relative:paragraph;z-index:-14782" type="#_x0000_t202" filled="f" stroked="f">
            <v:textbox inset="0,0,0,0">
              <w:txbxContent>
                <w:p>
                  <w:pPr>
                    <w:spacing w:before="0" w:after="0" w:line="1430" w:lineRule="exact"/>
                    <w:ind w:right="-255"/>
                    <w:jc w:val="left"/>
                    <w:rPr>
                      <w:rFonts w:ascii="Times New Roman" w:hAnsi="Times New Roman" w:cs="Times New Roman" w:eastAsia="Times New Roman"/>
                      <w:sz w:val="143"/>
                      <w:szCs w:val="143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43"/>
                      <w:szCs w:val="143"/>
                      <w:color w:val="3A3F69"/>
                      <w:w w:val="81"/>
                      <w:i/>
                      <w:position w:val="-1"/>
                    </w:rPr>
                    <w:t>W</w:t>
                  </w:r>
                  <w:r>
                    <w:rPr>
                      <w:rFonts w:ascii="Times New Roman" w:hAnsi="Times New Roman" w:cs="Times New Roman" w:eastAsia="Times New Roman"/>
                      <w:sz w:val="143"/>
                      <w:szCs w:val="143"/>
                      <w:color w:val="3A3F69"/>
                      <w:spacing w:val="-251"/>
                      <w:w w:val="100"/>
                      <w:i/>
                      <w:position w:val="-1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43"/>
                      <w:szCs w:val="143"/>
                      <w:color w:val="2F4FB1"/>
                      <w:spacing w:val="0"/>
                      <w:w w:val="22"/>
                      <w:i/>
                      <w:position w:val="-1"/>
                    </w:rPr>
                    <w:t>-</w:t>
                  </w:r>
                  <w:r>
                    <w:rPr>
                      <w:rFonts w:ascii="Times New Roman" w:hAnsi="Times New Roman" w:cs="Times New Roman" w:eastAsia="Times New Roman"/>
                      <w:sz w:val="143"/>
                      <w:szCs w:val="143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4"/>
        </w:rPr>
        <w:t>Amiri: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Barı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4"/>
        </w:rPr>
        <w:t>AKKURT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4"/>
        </w:rPr>
        <w:t>OsmanAYAN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2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847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1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AYLAYAN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300" w:bottom="280" w:left="280" w:right="180"/>
          <w:cols w:num="4" w:equalWidth="0">
            <w:col w:w="1619" w:space="192"/>
            <w:col w:w="2547" w:space="670"/>
            <w:col w:w="2290" w:space="447"/>
            <w:col w:w="3695"/>
          </w:cols>
        </w:sectPr>
      </w:pPr>
      <w:rPr/>
    </w:p>
    <w:p>
      <w:pPr>
        <w:spacing w:before="19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9767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shape style="width:52.799999pt;height:48pt;mso-position-horizontal-relative:char;mso-position-vertical-relative:line" type="#_x0000_t75">
            <v:imagedata r:id="rId65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before="1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jc w:val="left"/>
        <w:spacing w:after="0"/>
        <w:sectPr>
          <w:pgSz w:w="11920" w:h="16840"/>
          <w:pgMar w:top="500" w:bottom="280" w:left="140" w:right="160"/>
        </w:sectPr>
      </w:pPr>
      <w:rPr/>
    </w:p>
    <w:p>
      <w:pPr>
        <w:spacing w:before="7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0" w:after="0" w:line="240" w:lineRule="auto"/>
        <w:ind w:left="119" w:right="-69"/>
        <w:jc w:val="left"/>
        <w:tabs>
          <w:tab w:pos="1500" w:val="left"/>
          <w:tab w:pos="31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Ola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9"/>
        </w:rPr>
        <w:t>:07.05.20ı7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5"/>
          <w:w w:val="100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ildirim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Sıra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5"/>
        </w:rPr>
        <w:t>32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3" w:after="0" w:line="406" w:lineRule="exact"/>
        <w:ind w:right="-20"/>
        <w:jc w:val="left"/>
        <w:tabs>
          <w:tab w:pos="21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5"/>
          <w:w w:val="100"/>
          <w:position w:val="-1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-1"/>
        </w:rPr>
        <w:t>ildirim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:ı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9:40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3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36"/>
          <w:szCs w:val="36"/>
          <w:color w:val="4B4B4B"/>
          <w:spacing w:val="0"/>
          <w:w w:val="63"/>
          <w:position w:val="-1"/>
        </w:rPr>
        <w:t>t</w:t>
      </w:r>
      <w:r>
        <w:rPr>
          <w:rFonts w:ascii="Times New Roman" w:hAnsi="Times New Roman" w:cs="Times New Roman" w:eastAsia="Times New Roman"/>
          <w:sz w:val="36"/>
          <w:szCs w:val="36"/>
          <w:color w:val="4B4B4B"/>
          <w:spacing w:val="-1"/>
          <w:w w:val="63"/>
          <w:position w:val="-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6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3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7"/>
          <w:w w:val="66"/>
          <w:position w:val="-1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5"/>
          <w:w w:val="138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12"/>
          <w:position w:val="-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2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4"/>
          <w:position w:val="-1"/>
        </w:rPr>
        <w:t>10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300" w:bottom="280" w:left="140" w:right="160"/>
          <w:cols w:num="2" w:equalWidth="0">
            <w:col w:w="4797" w:space="785"/>
            <w:col w:w="6038"/>
          </w:cols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pict>
          <v:shape style="position:absolute;margin-left:427.200012pt;margin-top:613.440002pt;width:131.520005pt;height:120.96pt;mso-position-horizontal-relative:page;mso-position-vertical-relative:page;z-index:-14780" type="#_x0000_t75">
            <v:imagedata r:id="rId66" o:title=""/>
          </v:shape>
        </w:pict>
      </w:r>
      <w:r>
        <w:rPr/>
        <w:pict>
          <v:shape style="position:absolute;margin-left:108.480003pt;margin-top:601.919983pt;width:198.090001pt;height:191.58pt;mso-position-horizontal-relative:page;mso-position-vertical-relative:page;z-index:-14779" type="#_x0000_t75">
            <v:imagedata r:id="rId67" o:title=""/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1.52pt;margin-top:30.360001pt;width:570.480012pt;height:771.600002pt;mso-position-horizontal-relative:page;mso-position-vertical-relative:page;z-index:-14777" type="#_x0000_t202" filled="f" stroked="f">
            <v:textbox inset="0,0,0,0">
              <w:txbxContent>
                <w:tbl>
                  <w:tblPr>
                    <w:tblW w:w="0" w:type="auto"/>
                    <w:tblLook w:val="01E0"/>
                    <w:tblLayout w:type="fixed"/>
                    <w:tblCellMar>
                      <w:left w:w="0" w:type="dxa"/>
                      <w:right w:w="0" w:type="dxa"/>
                      <w:bottom w:w="0" w:type="dxa"/>
                      <w:top w:w="0" w:type="dxa"/>
                    </w:tblCellMar>
                    <w:jc w:val="left"/>
                  </w:tblPr>
                  <w:tblGrid/>
                  <w:tr>
                    <w:trPr>
                      <w:trHeight w:val="1488" w:hRule="exact"/>
                    </w:trPr>
                    <w:tc>
                      <w:tcPr>
                        <w:tcW w:w="1925" w:type="dxa"/>
                        <w:gridSpan w:val="3"/>
                        <w:tcBorders>
                          <w:top w:val="single" w:sz="5.76" w:space="0" w:color="4B4B4B"/>
                          <w:bottom w:val="single" w:sz="5.76" w:space="0" w:color="4F4F4F"/>
                          <w:left w:val="single" w:sz="7.68" w:space="0" w:color="4F4F4F"/>
                          <w:right w:val="single" w:sz="3.84" w:space="0" w:color="4B4B4B"/>
                        </w:tcBorders>
                      </w:tcPr>
                      <w:p>
                        <w:pPr>
                          <w:spacing w:before="0" w:after="0" w:line="845" w:lineRule="exact"/>
                          <w:ind w:left="425" w:right="-20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85"/>
                            <w:szCs w:val="85"/>
                            <w:color w:val="282828"/>
                            <w:spacing w:val="-421"/>
                            <w:w w:val="178"/>
                            <w:b/>
                            <w:bCs/>
                            <w:i/>
                          </w:rPr>
                          <w:t>l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color w:val="282828"/>
                            <w:spacing w:val="0"/>
                            <w:w w:val="122"/>
                            <w:position w:val="-12"/>
                          </w:rPr>
                          <w:t>IZMIR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color w:val="000000"/>
                            <w:spacing w:val="0"/>
                            <w:w w:val="100"/>
                            <w:position w:val="0"/>
                          </w:rPr>
                        </w:r>
                      </w:p>
                      <w:p>
                        <w:pPr>
                          <w:spacing w:before="0" w:after="0" w:line="139" w:lineRule="exact"/>
                          <w:ind w:left="485" w:right="-20"/>
                          <w:jc w:val="left"/>
                          <w:rPr>
                            <w:rFonts w:ascii="Arial" w:hAnsi="Arial" w:cs="Arial" w:eastAsia="Arial"/>
                            <w:sz w:val="15"/>
                            <w:szCs w:val="15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5"/>
                            <w:szCs w:val="15"/>
                            <w:color w:val="282828"/>
                            <w:spacing w:val="0"/>
                            <w:w w:val="103"/>
                            <w:b/>
                            <w:bCs/>
                          </w:rPr>
                          <w:t>BÜYÜKŞEHIR</w:t>
                        </w:r>
                        <w:r>
                          <w:rPr>
                            <w:rFonts w:ascii="Arial" w:hAnsi="Arial" w:cs="Arial" w:eastAsia="Arial"/>
                            <w:sz w:val="15"/>
                            <w:szCs w:val="15"/>
                            <w:color w:val="000000"/>
                            <w:spacing w:val="0"/>
                            <w:w w:val="100"/>
                          </w:rPr>
                        </w:r>
                      </w:p>
                      <w:p>
                        <w:pPr>
                          <w:spacing w:before="0" w:after="0" w:line="147" w:lineRule="exact"/>
                          <w:ind w:left="533" w:right="-20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color w:val="282828"/>
                            <w:spacing w:val="0"/>
                            <w:w w:val="115"/>
                          </w:rPr>
                          <w:t>BELEDIYESI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7066" w:type="dxa"/>
                        <w:gridSpan w:val="7"/>
                        <w:tcBorders>
                          <w:top w:val="single" w:sz="5.76" w:space="0" w:color="4B4B4B"/>
                          <w:bottom w:val="single" w:sz="5.76" w:space="0" w:color="4F4F4F"/>
                          <w:left w:val="single" w:sz="3.84" w:space="0" w:color="4B4B4B"/>
                          <w:right w:val="single" w:sz="5.76" w:space="0" w:color="444444"/>
                        </w:tcBorders>
                      </w:tcPr>
                      <w:p>
                        <w:pPr>
                          <w:spacing w:before="14" w:after="0" w:line="220" w:lineRule="exact"/>
                          <w:jc w:val="left"/>
                          <w:rPr>
                            <w:sz w:val="22"/>
                            <w:szCs w:val="22"/>
                          </w:rPr>
                        </w:pPr>
                        <w:rPr/>
                        <w:r>
                          <w:rPr>
                            <w:sz w:val="22"/>
                            <w:szCs w:val="22"/>
                          </w:rPr>
                        </w:r>
                      </w:p>
                      <w:p>
                        <w:pPr>
                          <w:spacing w:before="0" w:after="0" w:line="252" w:lineRule="auto"/>
                          <w:ind w:left="1532" w:right="2031"/>
                          <w:jc w:val="center"/>
                          <w:rPr>
                            <w:rFonts w:ascii="Times New Roman" w:hAnsi="Times New Roman" w:cs="Times New Roman" w:eastAsia="Times New Roman"/>
                            <w:sz w:val="21"/>
                            <w:szCs w:val="21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21"/>
                            <w:szCs w:val="21"/>
                            <w:color w:val="282828"/>
                            <w:spacing w:val="0"/>
                            <w:w w:val="100"/>
                          </w:rPr>
                          <w:t>İZMİR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1"/>
                            <w:szCs w:val="21"/>
                            <w:color w:val="282828"/>
                            <w:spacing w:val="43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1"/>
                            <w:szCs w:val="21"/>
                            <w:color w:val="282828"/>
                            <w:spacing w:val="0"/>
                            <w:w w:val="100"/>
                          </w:rPr>
                          <w:t>BÜYÜKŞEHİR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1"/>
                            <w:szCs w:val="21"/>
                            <w:color w:val="282828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1"/>
                            <w:szCs w:val="21"/>
                            <w:color w:val="282828"/>
                            <w:spacing w:val="6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1"/>
                            <w:szCs w:val="21"/>
                            <w:color w:val="282828"/>
                            <w:spacing w:val="0"/>
                            <w:w w:val="103"/>
                          </w:rPr>
                          <w:t>BELEDİYESİ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1"/>
                            <w:szCs w:val="21"/>
                            <w:color w:val="282828"/>
                            <w:spacing w:val="0"/>
                            <w:w w:val="103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1"/>
                            <w:szCs w:val="21"/>
                            <w:color w:val="282828"/>
                            <w:spacing w:val="0"/>
                            <w:w w:val="100"/>
                          </w:rPr>
                          <w:t>İTFAİYE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1"/>
                            <w:szCs w:val="21"/>
                            <w:color w:val="282828"/>
                            <w:spacing w:val="44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1"/>
                            <w:szCs w:val="21"/>
                            <w:color w:val="282828"/>
                            <w:spacing w:val="0"/>
                            <w:w w:val="100"/>
                          </w:rPr>
                          <w:t>DAİRESi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1"/>
                            <w:szCs w:val="21"/>
                            <w:color w:val="282828"/>
                            <w:spacing w:val="48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1"/>
                            <w:szCs w:val="21"/>
                            <w:color w:val="282828"/>
                            <w:spacing w:val="0"/>
                            <w:w w:val="103"/>
                          </w:rPr>
                          <w:t>BAŞKANLIGI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1"/>
                            <w:szCs w:val="21"/>
                            <w:color w:val="000000"/>
                            <w:spacing w:val="0"/>
                            <w:w w:val="100"/>
                          </w:rPr>
                        </w:r>
                      </w:p>
                      <w:p>
                        <w:pPr>
                          <w:spacing w:before="0" w:after="0" w:line="240" w:lineRule="auto"/>
                          <w:ind w:left="1277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21"/>
                            <w:szCs w:val="21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21"/>
                            <w:szCs w:val="21"/>
                            <w:color w:val="282828"/>
                            <w:spacing w:val="0"/>
                            <w:w w:val="100"/>
                          </w:rPr>
                          <w:t>itfaiye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1"/>
                            <w:szCs w:val="21"/>
                            <w:color w:val="282828"/>
                            <w:spacing w:val="48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1"/>
                            <w:szCs w:val="21"/>
                            <w:color w:val="282828"/>
                            <w:spacing w:val="0"/>
                            <w:w w:val="100"/>
                          </w:rPr>
                          <w:t>Yangı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1"/>
                            <w:szCs w:val="21"/>
                            <w:color w:val="282828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1"/>
                            <w:szCs w:val="21"/>
                            <w:color w:val="282828"/>
                            <w:spacing w:val="28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82828"/>
                            <w:spacing w:val="0"/>
                            <w:w w:val="100"/>
                          </w:rPr>
                          <w:t>v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82828"/>
                            <w:spacing w:val="0"/>
                            <w:w w:val="100"/>
                          </w:rPr>
                          <w:t>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82828"/>
                            <w:spacing w:val="41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1"/>
                            <w:szCs w:val="21"/>
                            <w:color w:val="282828"/>
                            <w:spacing w:val="0"/>
                            <w:w w:val="100"/>
                          </w:rPr>
                          <w:t>Acil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1"/>
                            <w:szCs w:val="21"/>
                            <w:color w:val="282828"/>
                            <w:spacing w:val="17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1"/>
                            <w:szCs w:val="21"/>
                            <w:color w:val="282828"/>
                            <w:spacing w:val="0"/>
                            <w:w w:val="100"/>
                          </w:rPr>
                          <w:t>Müdahale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1"/>
                            <w:szCs w:val="21"/>
                            <w:color w:val="282828"/>
                            <w:spacing w:val="25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1"/>
                            <w:szCs w:val="21"/>
                            <w:color w:val="282828"/>
                            <w:spacing w:val="0"/>
                            <w:w w:val="100"/>
                          </w:rPr>
                          <w:t>Şub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1"/>
                            <w:szCs w:val="21"/>
                            <w:color w:val="282828"/>
                            <w:spacing w:val="0"/>
                            <w:w w:val="100"/>
                          </w:rPr>
                          <w:t>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1"/>
                            <w:szCs w:val="21"/>
                            <w:color w:val="282828"/>
                            <w:spacing w:val="28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1"/>
                            <w:szCs w:val="21"/>
                            <w:color w:val="282828"/>
                            <w:spacing w:val="0"/>
                            <w:w w:val="104"/>
                          </w:rPr>
                          <w:t>Müdürlüğü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1"/>
                            <w:szCs w:val="21"/>
                            <w:color w:val="000000"/>
                            <w:spacing w:val="0"/>
                            <w:w w:val="100"/>
                          </w:rPr>
                        </w:r>
                      </w:p>
                      <w:p>
                        <w:pPr>
                          <w:spacing w:before="8" w:after="0" w:line="240" w:lineRule="auto"/>
                          <w:ind w:left="2295" w:right="2859"/>
                          <w:jc w:val="center"/>
                          <w:rPr>
                            <w:rFonts w:ascii="Times New Roman" w:hAnsi="Times New Roman" w:cs="Times New Roman" w:eastAsia="Times New Roman"/>
                            <w:sz w:val="21"/>
                            <w:szCs w:val="21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21"/>
                            <w:szCs w:val="21"/>
                            <w:color w:val="282828"/>
                            <w:spacing w:val="10"/>
                            <w:w w:val="100"/>
                          </w:rPr>
                          <w:t>Y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1"/>
                            <w:szCs w:val="21"/>
                            <w:color w:val="282828"/>
                            <w:spacing w:val="0"/>
                            <w:w w:val="100"/>
                          </w:rPr>
                          <w:t>ANGl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1"/>
                            <w:szCs w:val="21"/>
                            <w:color w:val="282828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1"/>
                            <w:szCs w:val="21"/>
                            <w:color w:val="282828"/>
                            <w:spacing w:val="34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1"/>
                            <w:szCs w:val="21"/>
                            <w:color w:val="282828"/>
                            <w:spacing w:val="0"/>
                            <w:w w:val="103"/>
                          </w:rPr>
                          <w:t>RAPORU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1"/>
                            <w:szCs w:val="21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2364" w:type="dxa"/>
                        <w:gridSpan w:val="2"/>
                        <w:tcBorders>
                          <w:top w:val="single" w:sz="5.76" w:space="0" w:color="4B4B4B"/>
                          <w:bottom w:val="single" w:sz="5.76" w:space="0" w:color="4F4F4F"/>
                          <w:left w:val="single" w:sz="5.76" w:space="0" w:color="444444"/>
                          <w:right w:val="single" w:sz="5.76" w:space="0" w:color="606060"/>
                        </w:tcBorders>
                      </w:tcPr>
                      <w:p>
                        <w:pPr/>
                        <w:rPr/>
                      </w:p>
                    </w:tc>
                  </w:tr>
                  <w:tr>
                    <w:trPr>
                      <w:trHeight w:val="240" w:hRule="exact"/>
                    </w:trPr>
                    <w:tc>
                      <w:tcPr>
                        <w:tcW w:w="11354" w:type="dxa"/>
                        <w:gridSpan w:val="12"/>
                        <w:tcBorders>
                          <w:top w:val="single" w:sz="5.76" w:space="0" w:color="4F4F4F"/>
                          <w:bottom w:val="single" w:sz="5.76" w:space="0" w:color="4F4F4F"/>
                          <w:left w:val="single" w:sz="7.68" w:space="0" w:color="4F4F4F"/>
                          <w:right w:val="single" w:sz="5.76" w:space="0" w:color="606060"/>
                        </w:tcBorders>
                      </w:tcPr>
                      <w:p>
                        <w:pPr/>
                        <w:rPr/>
                      </w:p>
                    </w:tc>
                  </w:tr>
                  <w:tr>
                    <w:trPr>
                      <w:trHeight w:val="250" w:hRule="exact"/>
                    </w:trPr>
                    <w:tc>
                      <w:tcPr>
                        <w:tcW w:w="11354" w:type="dxa"/>
                        <w:gridSpan w:val="12"/>
                        <w:tcBorders>
                          <w:top w:val="single" w:sz="5.76" w:space="0" w:color="4F4F4F"/>
                          <w:bottom w:val="single" w:sz="5.76" w:space="0" w:color="484848"/>
                          <w:left w:val="single" w:sz="7.68" w:space="0" w:color="4F4F4F"/>
                          <w:right w:val="single" w:sz="5.76" w:space="0" w:color="606060"/>
                        </w:tcBorders>
                      </w:tcPr>
                      <w:p>
                        <w:pPr>
                          <w:spacing w:before="12" w:after="0" w:line="240" w:lineRule="auto"/>
                          <w:ind w:left="10" w:right="-20"/>
                          <w:jc w:val="left"/>
                          <w:tabs>
                            <w:tab w:pos="1380" w:val="left"/>
                            <w:tab w:pos="2980" w:val="left"/>
                            <w:tab w:pos="4360" w:val="left"/>
                            <w:tab w:pos="5460" w:val="left"/>
                          </w:tabs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B3B3B"/>
                            <w:spacing w:val="0"/>
                            <w:w w:val="100"/>
                          </w:rPr>
                          <w:t>Kayıt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B3B3B"/>
                            <w:spacing w:val="1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82828"/>
                            <w:spacing w:val="0"/>
                            <w:w w:val="100"/>
                          </w:rPr>
                          <w:t>Tarihi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82828"/>
                            <w:spacing w:val="-24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82828"/>
                            <w:spacing w:val="0"/>
                            <w:w w:val="100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82828"/>
                            <w:spacing w:val="0"/>
                            <w:w w:val="100"/>
                          </w:rPr>
                          <w:t>:07.05.20ı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82828"/>
                            <w:spacing w:val="25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82828"/>
                            <w:spacing w:val="0"/>
                            <w:w w:val="100"/>
                          </w:rPr>
                          <w:t>7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82828"/>
                            <w:spacing w:val="-45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82828"/>
                            <w:spacing w:val="0"/>
                            <w:w w:val="100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82828"/>
                            <w:spacing w:val="0"/>
                            <w:w w:val="100"/>
                          </w:rPr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B4B4B"/>
                            <w:spacing w:val="0"/>
                            <w:w w:val="94"/>
                          </w:rPr>
                          <w:t>!Ka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B4B4B"/>
                            <w:spacing w:val="0"/>
                            <w:w w:val="95"/>
                          </w:rPr>
                          <w:t>y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B4B4B"/>
                            <w:spacing w:val="-3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82828"/>
                            <w:spacing w:val="0"/>
                            <w:w w:val="100"/>
                          </w:rPr>
                          <w:t>ıt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82828"/>
                            <w:spacing w:val="-2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82828"/>
                            <w:spacing w:val="0"/>
                            <w:w w:val="100"/>
                          </w:rPr>
                          <w:t>No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82828"/>
                            <w:spacing w:val="-27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82828"/>
                            <w:spacing w:val="0"/>
                            <w:w w:val="100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82828"/>
                            <w:spacing w:val="0"/>
                            <w:w w:val="100"/>
                          </w:rPr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B4B4B"/>
                            <w:spacing w:val="0"/>
                            <w:w w:val="100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B4B4B"/>
                            <w:spacing w:val="8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82828"/>
                            <w:spacing w:val="0"/>
                            <w:w w:val="100"/>
                          </w:rPr>
                          <w:t>2853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82828"/>
                            <w:spacing w:val="-32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82828"/>
                            <w:spacing w:val="0"/>
                            <w:w w:val="100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82828"/>
                            <w:spacing w:val="0"/>
                            <w:w w:val="91"/>
                          </w:rPr>
                          <w:t>!Bil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82828"/>
                            <w:spacing w:val="0"/>
                            <w:w w:val="92"/>
                          </w:rPr>
                          <w:t>d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82828"/>
                            <w:spacing w:val="-23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B4B4B"/>
                            <w:spacing w:val="0"/>
                            <w:w w:val="100"/>
                          </w:rPr>
                          <w:t>irim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B4B4B"/>
                            <w:spacing w:val="11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82828"/>
                            <w:spacing w:val="0"/>
                            <w:w w:val="100"/>
                          </w:rPr>
                          <w:t>Ala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82828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82828"/>
                            <w:spacing w:val="2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82828"/>
                            <w:spacing w:val="0"/>
                            <w:w w:val="100"/>
                          </w:rPr>
                          <w:t>:Merkez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82828"/>
                            <w:spacing w:val="3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82828"/>
                            <w:spacing w:val="0"/>
                            <w:w w:val="104"/>
                          </w:rPr>
                          <w:t>Santral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240" w:hRule="exact"/>
                    </w:trPr>
                    <w:tc>
                      <w:tcPr>
                        <w:tcW w:w="11354" w:type="dxa"/>
                        <w:gridSpan w:val="12"/>
                        <w:tcBorders>
                          <w:top w:val="single" w:sz="5.76" w:space="0" w:color="484848"/>
                          <w:bottom w:val="single" w:sz="5.76" w:space="0" w:color="444444"/>
                          <w:left w:val="single" w:sz="7.68" w:space="0" w:color="4F4F4F"/>
                          <w:right w:val="single" w:sz="5.76" w:space="0" w:color="606060"/>
                        </w:tcBorders>
                      </w:tcPr>
                      <w:p>
                        <w:pPr>
                          <w:spacing w:before="0" w:after="0" w:line="216" w:lineRule="exact"/>
                          <w:ind w:left="10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B3B3B"/>
                            <w:spacing w:val="0"/>
                            <w:w w:val="100"/>
                          </w:rPr>
                          <w:t>Bildirile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B3B3B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B3B3B"/>
                            <w:spacing w:val="28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82828"/>
                            <w:spacing w:val="0"/>
                            <w:w w:val="100"/>
                          </w:rPr>
                          <w:t>Adre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82828"/>
                            <w:spacing w:val="0"/>
                            <w:w w:val="100"/>
                          </w:rPr>
                          <w:t>s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82828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82828"/>
                            <w:spacing w:val="24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82828"/>
                            <w:spacing w:val="0"/>
                            <w:w w:val="100"/>
                          </w:rPr>
                          <w:t>:Buca-K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82828"/>
                            <w:spacing w:val="4"/>
                            <w:w w:val="100"/>
                          </w:rPr>
                          <w:t>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B4B4B"/>
                            <w:spacing w:val="0"/>
                            <w:w w:val="100"/>
                          </w:rPr>
                          <w:t>yna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B4B4B"/>
                            <w:spacing w:val="0"/>
                            <w:w w:val="100"/>
                          </w:rPr>
                          <w:t>k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B4B4B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82828"/>
                            <w:spacing w:val="0"/>
                            <w:w w:val="100"/>
                          </w:rPr>
                          <w:t>la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82828"/>
                            <w:spacing w:val="0"/>
                            <w:w w:val="100"/>
                          </w:rPr>
                          <w:t>r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82828"/>
                            <w:spacing w:val="8"/>
                            <w:w w:val="100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18"/>
                            <w:szCs w:val="18"/>
                            <w:color w:val="4B4B4B"/>
                            <w:spacing w:val="0"/>
                            <w:w w:val="100"/>
                          </w:rPr>
                          <w:t>Tur</w:t>
                        </w:r>
                        <w:r>
                          <w:rPr>
                            <w:rFonts w:ascii="Arial" w:hAnsi="Arial" w:cs="Arial" w:eastAsia="Arial"/>
                            <w:sz w:val="18"/>
                            <w:szCs w:val="18"/>
                            <w:color w:val="4B4B4B"/>
                            <w:spacing w:val="-20"/>
                            <w:w w:val="100"/>
                          </w:rPr>
                          <w:t>g</w:t>
                        </w:r>
                        <w:r>
                          <w:rPr>
                            <w:rFonts w:ascii="Arial" w:hAnsi="Arial" w:cs="Arial" w:eastAsia="Arial"/>
                            <w:sz w:val="18"/>
                            <w:szCs w:val="18"/>
                            <w:color w:val="282828"/>
                            <w:spacing w:val="0"/>
                            <w:w w:val="100"/>
                          </w:rPr>
                          <w:t>u</w:t>
                        </w:r>
                        <w:r>
                          <w:rPr>
                            <w:rFonts w:ascii="Arial" w:hAnsi="Arial" w:cs="Arial" w:eastAsia="Arial"/>
                            <w:sz w:val="18"/>
                            <w:szCs w:val="18"/>
                            <w:color w:val="282828"/>
                            <w:spacing w:val="0"/>
                            <w:w w:val="100"/>
                          </w:rPr>
                          <w:t>t</w:t>
                        </w:r>
                        <w:r>
                          <w:rPr>
                            <w:rFonts w:ascii="Arial" w:hAnsi="Arial" w:cs="Arial" w:eastAsia="Arial"/>
                            <w:sz w:val="18"/>
                            <w:szCs w:val="18"/>
                            <w:color w:val="282828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18"/>
                            <w:szCs w:val="18"/>
                            <w:color w:val="282828"/>
                            <w:spacing w:val="5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B3B3B"/>
                            <w:spacing w:val="3"/>
                            <w:w w:val="105"/>
                          </w:rPr>
                          <w:t>Ö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5D5D5D"/>
                            <w:spacing w:val="0"/>
                            <w:w w:val="98"/>
                          </w:rPr>
                          <w:t>za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5D5D5D"/>
                            <w:spacing w:val="-24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B3B3B"/>
                            <w:spacing w:val="0"/>
                            <w:w w:val="66"/>
                          </w:rPr>
                          <w:t>l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B3B3B"/>
                            <w:spacing w:val="28"/>
                            <w:w w:val="66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82828"/>
                            <w:spacing w:val="0"/>
                            <w:w w:val="100"/>
                          </w:rPr>
                          <w:t>Caddesi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82828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82828"/>
                            <w:spacing w:val="8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B3B3B"/>
                            <w:spacing w:val="0"/>
                            <w:w w:val="82"/>
                          </w:rPr>
                          <w:t>Ü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B3B3B"/>
                            <w:spacing w:val="-28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5D5D5D"/>
                            <w:spacing w:val="0"/>
                            <w:w w:val="100"/>
                          </w:rPr>
                          <w:t>z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5D5D5D"/>
                            <w:spacing w:val="7"/>
                            <w:w w:val="100"/>
                          </w:rPr>
                          <w:t>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B3B3B"/>
                            <w:spacing w:val="0"/>
                            <w:w w:val="100"/>
                          </w:rPr>
                          <w:t>ri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240" w:hRule="exact"/>
                    </w:trPr>
                    <w:tc>
                      <w:tcPr>
                        <w:tcW w:w="11354" w:type="dxa"/>
                        <w:gridSpan w:val="12"/>
                        <w:tcBorders>
                          <w:top w:val="single" w:sz="5.76" w:space="0" w:color="444444"/>
                          <w:bottom w:val="single" w:sz="5.76" w:space="0" w:color="4F4F4F"/>
                          <w:left w:val="single" w:sz="7.68" w:space="0" w:color="4F4F4F"/>
                          <w:right w:val="single" w:sz="5.76" w:space="0" w:color="606060"/>
                        </w:tcBorders>
                      </w:tcPr>
                      <w:p>
                        <w:pPr>
                          <w:spacing w:before="2" w:after="0" w:line="240" w:lineRule="auto"/>
                          <w:ind w:left="10" w:right="-20"/>
                          <w:jc w:val="left"/>
                          <w:tabs>
                            <w:tab w:pos="1400" w:val="left"/>
                          </w:tabs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B3B3B"/>
                            <w:spacing w:val="0"/>
                            <w:w w:val="100"/>
                          </w:rPr>
                          <w:t>Dogn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B3B3B"/>
                            <w:spacing w:val="0"/>
                            <w:w w:val="100"/>
                          </w:rPr>
                          <w:t>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B3B3B"/>
                            <w:spacing w:val="38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82828"/>
                            <w:spacing w:val="0"/>
                            <w:w w:val="100"/>
                          </w:rPr>
                          <w:t>Adres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82828"/>
                            <w:spacing w:val="-29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82828"/>
                            <w:spacing w:val="0"/>
                            <w:w w:val="100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82828"/>
                            <w:spacing w:val="0"/>
                            <w:w w:val="100"/>
                          </w:rPr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B3B3B"/>
                            <w:spacing w:val="0"/>
                            <w:w w:val="100"/>
                          </w:rPr>
                          <w:t>:Buca-Kaynakla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B3B3B"/>
                            <w:spacing w:val="0"/>
                            <w:w w:val="100"/>
                          </w:rPr>
                          <w:t>r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B3B3B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B3B3B"/>
                            <w:spacing w:val="12"/>
                            <w:w w:val="100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18"/>
                            <w:szCs w:val="18"/>
                            <w:color w:val="4B4B4B"/>
                            <w:spacing w:val="0"/>
                            <w:w w:val="100"/>
                          </w:rPr>
                          <w:t>Turgut</w:t>
                        </w:r>
                        <w:r>
                          <w:rPr>
                            <w:rFonts w:ascii="Arial" w:hAnsi="Arial" w:cs="Arial" w:eastAsia="Arial"/>
                            <w:sz w:val="18"/>
                            <w:szCs w:val="18"/>
                            <w:color w:val="4B4B4B"/>
                            <w:spacing w:val="29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B3B3B"/>
                            <w:spacing w:val="0"/>
                            <w:w w:val="100"/>
                          </w:rPr>
                          <w:t>Özal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B3B3B"/>
                            <w:spacing w:val="24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82828"/>
                            <w:spacing w:val="0"/>
                            <w:w w:val="100"/>
                          </w:rPr>
                          <w:t>Caddesi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82828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82828"/>
                            <w:spacing w:val="3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B4B4B"/>
                            <w:spacing w:val="0"/>
                            <w:w w:val="100"/>
                          </w:rPr>
                          <w:t>Üzeri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240" w:hRule="exact"/>
                    </w:trPr>
                    <w:tc>
                      <w:tcPr>
                        <w:tcW w:w="11354" w:type="dxa"/>
                        <w:gridSpan w:val="12"/>
                        <w:tcBorders>
                          <w:top w:val="single" w:sz="5.76" w:space="0" w:color="4F4F4F"/>
                          <w:bottom w:val="single" w:sz="5.76" w:space="0" w:color="484848"/>
                          <w:left w:val="single" w:sz="7.68" w:space="0" w:color="4F4F4F"/>
                          <w:right w:val="single" w:sz="5.76" w:space="0" w:color="606060"/>
                        </w:tcBorders>
                      </w:tcPr>
                      <w:p>
                        <w:pPr>
                          <w:spacing w:before="7" w:after="0" w:line="218" w:lineRule="exact"/>
                          <w:ind w:left="10" w:right="-20"/>
                          <w:jc w:val="left"/>
                          <w:tabs>
                            <w:tab w:pos="1380" w:val="left"/>
                            <w:tab w:pos="4420" w:val="left"/>
                            <w:tab w:pos="7660" w:val="left"/>
                          </w:tabs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82828"/>
                            <w:spacing w:val="0"/>
                            <w:w w:val="100"/>
                          </w:rPr>
                          <w:t>Yangı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82828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82828"/>
                            <w:spacing w:val="16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82828"/>
                            <w:spacing w:val="0"/>
                            <w:w w:val="100"/>
                          </w:rPr>
                          <w:t>Türü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82828"/>
                            <w:spacing w:val="-29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82828"/>
                            <w:spacing w:val="0"/>
                            <w:w w:val="100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82828"/>
                            <w:spacing w:val="0"/>
                            <w:w w:val="115"/>
                          </w:rPr>
                          <w:t>:Ağaç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82828"/>
                            <w:spacing w:val="-1"/>
                            <w:w w:val="115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82828"/>
                            <w:spacing w:val="0"/>
                            <w:w w:val="100"/>
                          </w:rPr>
                          <w:t>Yangını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82828"/>
                            <w:spacing w:val="-29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82828"/>
                            <w:spacing w:val="0"/>
                            <w:w w:val="100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82828"/>
                            <w:spacing w:val="0"/>
                            <w:w w:val="100"/>
                          </w:rPr>
                          <w:t>Yangı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82828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82828"/>
                            <w:spacing w:val="29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82828"/>
                            <w:spacing w:val="0"/>
                            <w:w w:val="100"/>
                          </w:rPr>
                          <w:t>Sınıfı:A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82828"/>
                            <w:spacing w:val="-29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82828"/>
                            <w:spacing w:val="0"/>
                            <w:w w:val="100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82828"/>
                            <w:spacing w:val="0"/>
                            <w:w w:val="100"/>
                          </w:rPr>
                          <w:t>Yangı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82828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82828"/>
                            <w:spacing w:val="3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82828"/>
                            <w:spacing w:val="0"/>
                            <w:w w:val="100"/>
                          </w:rPr>
                          <w:t>Sebebi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82828"/>
                            <w:spacing w:val="31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82828"/>
                            <w:spacing w:val="0"/>
                            <w:w w:val="104"/>
                          </w:rPr>
                          <w:t>:Sigara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739" w:hRule="exact"/>
                    </w:trPr>
                    <w:tc>
                      <w:tcPr>
                        <w:tcW w:w="3475" w:type="dxa"/>
                        <w:gridSpan w:val="4"/>
                        <w:tcBorders>
                          <w:top w:val="single" w:sz="5.76" w:space="0" w:color="484848"/>
                          <w:bottom w:val="single" w:sz="5.76" w:space="0" w:color="444444"/>
                          <w:left w:val="single" w:sz="7.68" w:space="0" w:color="4F4F4F"/>
                          <w:right w:val="single" w:sz="3.84" w:space="0" w:color="1F1F1F"/>
                        </w:tcBorders>
                      </w:tcPr>
                      <w:p>
                        <w:pPr>
                          <w:spacing w:before="2" w:after="0" w:line="240" w:lineRule="auto"/>
                          <w:ind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82828"/>
                            <w:spacing w:val="0"/>
                            <w:w w:val="100"/>
                          </w:rPr>
                          <w:t>Yangı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82828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82828"/>
                            <w:spacing w:val="24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82828"/>
                            <w:spacing w:val="0"/>
                            <w:w w:val="100"/>
                          </w:rPr>
                          <w:t>Binada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82828"/>
                            <w:spacing w:val="31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82828"/>
                            <w:spacing w:val="0"/>
                            <w:w w:val="100"/>
                          </w:rPr>
                          <w:t>ise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82828"/>
                            <w:spacing w:val="18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B4B4B"/>
                            <w:spacing w:val="0"/>
                            <w:w w:val="115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7879" w:type="dxa"/>
                        <w:gridSpan w:val="8"/>
                        <w:tcBorders>
                          <w:top w:val="single" w:sz="5.76" w:space="0" w:color="484848"/>
                          <w:bottom w:val="single" w:sz="5.76" w:space="0" w:color="444444"/>
                          <w:left w:val="single" w:sz="3.84" w:space="0" w:color="1F1F1F"/>
                          <w:right w:val="single" w:sz="5.76" w:space="0" w:color="606060"/>
                        </w:tcBorders>
                      </w:tcPr>
                      <w:p>
                        <w:pPr>
                          <w:spacing w:before="2" w:after="0" w:line="195" w:lineRule="exact"/>
                          <w:ind w:left="14" w:right="-20"/>
                          <w:jc w:val="left"/>
                          <w:tabs>
                            <w:tab w:pos="3260" w:val="left"/>
                          </w:tabs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3B3B3B"/>
                            <w:spacing w:val="0"/>
                            <w:w w:val="100"/>
                            <w:position w:val="-2"/>
                          </w:rPr>
                          <w:t>Yapını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3B3B3B"/>
                            <w:spacing w:val="0"/>
                            <w:w w:val="100"/>
                            <w:position w:val="-2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3B3B3B"/>
                            <w:spacing w:val="-11"/>
                            <w:w w:val="100"/>
                            <w:position w:val="-2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82828"/>
                            <w:spacing w:val="0"/>
                            <w:w w:val="100"/>
                            <w:position w:val="-2"/>
                          </w:rPr>
                          <w:t>Şekli: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82828"/>
                            <w:spacing w:val="0"/>
                            <w:w w:val="100"/>
                            <w:position w:val="-2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82828"/>
                            <w:spacing w:val="0"/>
                            <w:w w:val="100"/>
                            <w:position w:val="-2"/>
                          </w:rPr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B3B3B"/>
                            <w:spacing w:val="0"/>
                            <w:w w:val="100"/>
                            <w:position w:val="-2"/>
                          </w:rPr>
                          <w:t>Kullanım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B3B3B"/>
                            <w:spacing w:val="17"/>
                            <w:w w:val="100"/>
                            <w:position w:val="-2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B4B4B"/>
                            <w:spacing w:val="0"/>
                            <w:w w:val="99"/>
                            <w:position w:val="-2"/>
                          </w:rPr>
                          <w:t>ŞekH:Ko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B4B4B"/>
                            <w:spacing w:val="0"/>
                            <w:w w:val="100"/>
                            <w:position w:val="-2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B4B4B"/>
                            <w:spacing w:val="-34"/>
                            <w:w w:val="100"/>
                            <w:position w:val="-2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82828"/>
                            <w:spacing w:val="0"/>
                            <w:w w:val="81"/>
                            <w:position w:val="-2"/>
                          </w:rPr>
                          <w:t>u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82828"/>
                            <w:spacing w:val="-21"/>
                            <w:w w:val="100"/>
                            <w:position w:val="-2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B4B4B"/>
                            <w:spacing w:val="0"/>
                            <w:w w:val="100"/>
                            <w:position w:val="-2"/>
                          </w:rPr>
                          <w:t>t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  <w:position w:val="0"/>
                          </w:rPr>
                        </w:r>
                      </w:p>
                      <w:p>
                        <w:pPr>
                          <w:spacing w:before="0" w:after="0" w:line="121" w:lineRule="exact"/>
                          <w:ind w:left="19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B3B3B"/>
                            <w:spacing w:val="0"/>
                            <w:w w:val="100"/>
                            <w:position w:val="-5"/>
                          </w:rPr>
                          <w:t>Betonanne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B3B3B"/>
                            <w:spacing w:val="0"/>
                            <w:w w:val="100"/>
                            <w:position w:val="-5"/>
                          </w:rPr>
                          <w:t> 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B3B3B"/>
                            <w:spacing w:val="15"/>
                            <w:w w:val="100"/>
                            <w:position w:val="-5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B3B3B"/>
                            <w:spacing w:val="0"/>
                            <w:w w:val="100"/>
                            <w:position w:val="-5"/>
                          </w:rPr>
                          <w:t>Kagi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B3B3B"/>
                            <w:spacing w:val="0"/>
                            <w:w w:val="100"/>
                            <w:position w:val="-5"/>
                          </w:rPr>
                          <w:t>r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B3B3B"/>
                            <w:spacing w:val="0"/>
                            <w:w w:val="100"/>
                            <w:position w:val="-5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B3B3B"/>
                            <w:spacing w:val="24"/>
                            <w:w w:val="100"/>
                            <w:position w:val="-5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1"/>
                            <w:szCs w:val="21"/>
                            <w:color w:val="3B3B3B"/>
                            <w:spacing w:val="0"/>
                            <w:w w:val="100"/>
                            <w:position w:val="-5"/>
                          </w:rPr>
                          <w:t>Ahşap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1"/>
                            <w:szCs w:val="21"/>
                            <w:color w:val="3B3B3B"/>
                            <w:spacing w:val="0"/>
                            <w:w w:val="100"/>
                            <w:position w:val="-5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1"/>
                            <w:szCs w:val="21"/>
                            <w:color w:val="3B3B3B"/>
                            <w:spacing w:val="14"/>
                            <w:w w:val="100"/>
                            <w:position w:val="-5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B4B4B"/>
                            <w:spacing w:val="0"/>
                            <w:w w:val="108"/>
                            <w:position w:val="-5"/>
                          </w:rPr>
                          <w:t>Ç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B4B4B"/>
                            <w:spacing w:val="-4"/>
                            <w:w w:val="108"/>
                            <w:position w:val="-5"/>
                          </w:rPr>
                          <w:t>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82828"/>
                            <w:spacing w:val="0"/>
                            <w:w w:val="66"/>
                            <w:position w:val="-5"/>
                          </w:rPr>
                          <w:t>l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82828"/>
                            <w:spacing w:val="-25"/>
                            <w:w w:val="100"/>
                            <w:position w:val="-5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B4B4B"/>
                            <w:spacing w:val="0"/>
                            <w:w w:val="100"/>
                            <w:position w:val="-5"/>
                          </w:rPr>
                          <w:t>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B4B4B"/>
                            <w:spacing w:val="0"/>
                            <w:w w:val="100"/>
                            <w:position w:val="-5"/>
                          </w:rPr>
                          <w:t>k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B4B4B"/>
                            <w:spacing w:val="0"/>
                            <w:w w:val="100"/>
                            <w:position w:val="-5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B4B4B"/>
                            <w:spacing w:val="19"/>
                            <w:w w:val="100"/>
                            <w:position w:val="-5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B3B3B"/>
                            <w:spacing w:val="0"/>
                            <w:w w:val="135"/>
                            <w:position w:val="-5"/>
                          </w:rPr>
                          <w:t>Diğerr-===:....ı.;==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B3B3B"/>
                            <w:spacing w:val="-19"/>
                            <w:w w:val="135"/>
                            <w:position w:val="-5"/>
                          </w:rPr>
                          <w:t>=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5D5D5D"/>
                            <w:spacing w:val="0"/>
                            <w:w w:val="45"/>
                            <w:position w:val="-5"/>
                          </w:rPr>
                          <w:t>:..::....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5D5D5D"/>
                            <w:spacing w:val="1"/>
                            <w:w w:val="46"/>
                            <w:position w:val="-5"/>
                          </w:rPr>
                          <w:t>_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B3B3B"/>
                            <w:spacing w:val="0"/>
                            <w:w w:val="294"/>
                            <w:position w:val="-5"/>
                          </w:rPr>
                          <w:t>--------------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  <w:position w:val="0"/>
                          </w:rPr>
                        </w:r>
                      </w:p>
                      <w:p>
                        <w:pPr>
                          <w:spacing w:before="0" w:after="0" w:line="339" w:lineRule="exact"/>
                          <w:ind w:left="864" w:right="-20"/>
                          <w:jc w:val="left"/>
                          <w:tabs>
                            <w:tab w:pos="1480" w:val="left"/>
                            <w:tab w:pos="2000" w:val="left"/>
                            <w:tab w:pos="2380" w:val="left"/>
                          </w:tabs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6"/>
                            <w:szCs w:val="16"/>
                            <w:color w:val="4B4B4B"/>
                            <w:spacing w:val="0"/>
                            <w:w w:val="40"/>
                            <w:position w:val="2"/>
                          </w:rPr>
                          <w:t>1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6"/>
                            <w:szCs w:val="16"/>
                            <w:color w:val="4B4B4B"/>
                            <w:spacing w:val="-11"/>
                            <w:w w:val="40"/>
                            <w:position w:val="2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6"/>
                            <w:szCs w:val="16"/>
                            <w:color w:val="4B4B4B"/>
                            <w:spacing w:val="0"/>
                            <w:w w:val="100"/>
                            <w:position w:val="2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6"/>
                            <w:szCs w:val="16"/>
                            <w:color w:val="4B4B4B"/>
                            <w:spacing w:val="0"/>
                            <w:w w:val="100"/>
                            <w:position w:val="2"/>
                          </w:rPr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6"/>
                            <w:szCs w:val="16"/>
                            <w:color w:val="282828"/>
                            <w:spacing w:val="0"/>
                            <w:w w:val="40"/>
                            <w:position w:val="2"/>
                          </w:rPr>
                          <w:t>1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6"/>
                            <w:szCs w:val="16"/>
                            <w:color w:val="282828"/>
                            <w:spacing w:val="0"/>
                            <w:w w:val="100"/>
                            <w:position w:val="2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6"/>
                            <w:szCs w:val="16"/>
                            <w:color w:val="282828"/>
                            <w:spacing w:val="0"/>
                            <w:w w:val="100"/>
                            <w:position w:val="2"/>
                          </w:rPr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6"/>
                            <w:szCs w:val="16"/>
                            <w:color w:val="B3B3B3"/>
                            <w:spacing w:val="0"/>
                            <w:w w:val="40"/>
                            <w:position w:val="2"/>
                          </w:rPr>
                          <w:t>1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6"/>
                            <w:szCs w:val="16"/>
                            <w:color w:val="B3B3B3"/>
                            <w:spacing w:val="-11"/>
                            <w:w w:val="40"/>
                            <w:position w:val="2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6"/>
                            <w:szCs w:val="16"/>
                            <w:color w:val="B3B3B3"/>
                            <w:spacing w:val="0"/>
                            <w:w w:val="100"/>
                            <w:position w:val="2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6"/>
                            <w:szCs w:val="16"/>
                            <w:color w:val="B3B3B3"/>
                            <w:spacing w:val="0"/>
                            <w:w w:val="100"/>
                            <w:position w:val="2"/>
                          </w:rPr>
                        </w:r>
                        <w:r>
                          <w:rPr>
                            <w:rFonts w:ascii="Arial" w:hAnsi="Arial" w:cs="Arial" w:eastAsia="Arial"/>
                            <w:sz w:val="40"/>
                            <w:szCs w:val="40"/>
                            <w:color w:val="B3B3B3"/>
                            <w:spacing w:val="9"/>
                            <w:w w:val="245"/>
                            <w:position w:val="2"/>
                          </w:rPr>
                          <w:t>T</w:t>
                        </w:r>
                        <w:r>
                          <w:rPr>
                            <w:rFonts w:ascii="Arial" w:hAnsi="Arial" w:cs="Arial" w:eastAsia="Arial"/>
                            <w:sz w:val="19"/>
                            <w:szCs w:val="19"/>
                            <w:color w:val="282828"/>
                            <w:spacing w:val="0"/>
                            <w:w w:val="107"/>
                            <w:position w:val="2"/>
                          </w:rPr>
                          <w:t>X</w:t>
                        </w:r>
                        <w:r>
                          <w:rPr>
                            <w:rFonts w:ascii="Arial" w:hAnsi="Arial" w:cs="Arial" w:eastAsia="Arial"/>
                            <w:sz w:val="19"/>
                            <w:szCs w:val="19"/>
                            <w:color w:val="282828"/>
                            <w:spacing w:val="0"/>
                            <w:w w:val="100"/>
                            <w:position w:val="2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19"/>
                            <w:szCs w:val="19"/>
                            <w:color w:val="282828"/>
                            <w:spacing w:val="20"/>
                            <w:w w:val="100"/>
                            <w:position w:val="2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82828"/>
                            <w:spacing w:val="0"/>
                            <w:w w:val="100"/>
                            <w:position w:val="2"/>
                          </w:rPr>
                          <w:t>Yangını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82828"/>
                            <w:spacing w:val="24"/>
                            <w:w w:val="100"/>
                            <w:position w:val="2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82828"/>
                            <w:spacing w:val="0"/>
                            <w:w w:val="100"/>
                            <w:position w:val="2"/>
                          </w:rPr>
                          <w:t>Kontrol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82828"/>
                            <w:spacing w:val="28"/>
                            <w:w w:val="100"/>
                            <w:position w:val="2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82828"/>
                            <w:spacing w:val="0"/>
                            <w:w w:val="100"/>
                            <w:position w:val="2"/>
                          </w:rPr>
                          <w:t>Altına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82828"/>
                            <w:spacing w:val="27"/>
                            <w:w w:val="100"/>
                            <w:position w:val="2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82828"/>
                            <w:spacing w:val="0"/>
                            <w:w w:val="100"/>
                            <w:position w:val="2"/>
                          </w:rPr>
                          <w:t>Alma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82828"/>
                            <w:spacing w:val="20"/>
                            <w:w w:val="100"/>
                            <w:position w:val="2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82828"/>
                            <w:spacing w:val="0"/>
                            <w:w w:val="100"/>
                            <w:position w:val="2"/>
                          </w:rPr>
                          <w:t>Saati: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82828"/>
                            <w:spacing w:val="-6"/>
                            <w:w w:val="100"/>
                            <w:position w:val="2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82828"/>
                            <w:spacing w:val="0"/>
                            <w:w w:val="109"/>
                            <w:position w:val="2"/>
                          </w:rPr>
                          <w:t>ı9:58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  <w:position w:val="0"/>
                          </w:rPr>
                        </w:r>
                      </w:p>
                    </w:tc>
                  </w:tr>
                  <w:tr>
                    <w:trPr>
                      <w:trHeight w:val="245" w:hRule="exact"/>
                    </w:trPr>
                    <w:tc>
                      <w:tcPr>
                        <w:tcW w:w="1925" w:type="dxa"/>
                        <w:gridSpan w:val="3"/>
                        <w:tcBorders>
                          <w:top w:val="single" w:sz="5.76" w:space="0" w:color="444444"/>
                          <w:bottom w:val="single" w:sz="3.84" w:space="0" w:color="3F3F3F"/>
                          <w:left w:val="single" w:sz="7.68" w:space="0" w:color="4F4F4F"/>
                          <w:right w:val="single" w:sz="5.76" w:space="0" w:color="3F3F3F"/>
                        </w:tcBorders>
                      </w:tcPr>
                      <w:p>
                        <w:pPr>
                          <w:spacing w:before="7" w:after="0" w:line="240" w:lineRule="auto"/>
                          <w:ind w:left="10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82828"/>
                            <w:spacing w:val="0"/>
                            <w:w w:val="100"/>
                          </w:rPr>
                          <w:t>Yana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82828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82828"/>
                            <w:spacing w:val="13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82828"/>
                            <w:spacing w:val="0"/>
                            <w:w w:val="104"/>
                          </w:rPr>
                          <w:t>Şeyin: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9430" w:type="dxa"/>
                        <w:gridSpan w:val="9"/>
                        <w:tcBorders>
                          <w:top w:val="single" w:sz="5.76" w:space="0" w:color="444444"/>
                          <w:bottom w:val="single" w:sz="3.84" w:space="0" w:color="3F3F3F"/>
                          <w:left w:val="single" w:sz="5.76" w:space="0" w:color="3F3F3F"/>
                          <w:right w:val="single" w:sz="5.76" w:space="0" w:color="606060"/>
                        </w:tcBorders>
                      </w:tcPr>
                      <w:p>
                        <w:pPr>
                          <w:spacing w:before="12" w:after="0" w:line="240" w:lineRule="auto"/>
                          <w:ind w:left="-7" w:right="-20"/>
                          <w:jc w:val="left"/>
                          <w:tabs>
                            <w:tab w:pos="3720" w:val="left"/>
                          </w:tabs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B4B4B"/>
                            <w:spacing w:val="0"/>
                            <w:w w:val="100"/>
                          </w:rPr>
                          <w:t>Sahibi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B4B4B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B4B4B"/>
                            <w:spacing w:val="32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B3B3B"/>
                            <w:spacing w:val="0"/>
                            <w:w w:val="100"/>
                          </w:rPr>
                          <w:t>:Öğrenilemedi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B3B3B"/>
                            <w:spacing w:val="7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B3B3B"/>
                            <w:spacing w:val="0"/>
                            <w:w w:val="100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B3B3B"/>
                            <w:spacing w:val="0"/>
                            <w:w w:val="100"/>
                          </w:rPr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5D5D5D"/>
                            <w:spacing w:val="-8"/>
                            <w:w w:val="36"/>
                          </w:rPr>
                          <w:t>j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B3B3B"/>
                            <w:spacing w:val="0"/>
                            <w:w w:val="99"/>
                          </w:rPr>
                          <w:t>Kjracı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B3B3B"/>
                            <w:spacing w:val="23"/>
                            <w:w w:val="100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17"/>
                            <w:szCs w:val="17"/>
                            <w:color w:val="4B4B4B"/>
                            <w:spacing w:val="0"/>
                            <w:w w:val="100"/>
                          </w:rPr>
                          <w:t>veya</w:t>
                        </w:r>
                        <w:r>
                          <w:rPr>
                            <w:rFonts w:ascii="Arial" w:hAnsi="Arial" w:cs="Arial" w:eastAsia="Arial"/>
                            <w:sz w:val="17"/>
                            <w:szCs w:val="17"/>
                            <w:color w:val="4B4B4B"/>
                            <w:spacing w:val="27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82828"/>
                            <w:spacing w:val="0"/>
                            <w:w w:val="100"/>
                          </w:rPr>
                          <w:t>Kullana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82828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82828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82828"/>
                            <w:spacing w:val="37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5D5D5D"/>
                            <w:spacing w:val="-3"/>
                            <w:w w:val="115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B3B3B"/>
                            <w:spacing w:val="0"/>
                            <w:w w:val="104"/>
                          </w:rPr>
                          <w:t>Öğrenilemedi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245" w:hRule="exact"/>
                    </w:trPr>
                    <w:tc>
                      <w:tcPr>
                        <w:tcW w:w="1925" w:type="dxa"/>
                        <w:vMerge w:val="restart"/>
                        <w:gridSpan w:val="3"/>
                        <w:tcBorders>
                          <w:top w:val="single" w:sz="3.84" w:space="0" w:color="3F3F3F"/>
                          <w:left w:val="single" w:sz="7.68" w:space="0" w:color="4F4F4F"/>
                          <w:right w:val="single" w:sz="5.76" w:space="0" w:color="3F3F3F"/>
                        </w:tcBorders>
                      </w:tcPr>
                      <w:p>
                        <w:pPr>
                          <w:spacing w:before="0" w:after="0" w:line="200" w:lineRule="exact"/>
                          <w:jc w:val="left"/>
                          <w:rPr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sz w:val="20"/>
                            <w:szCs w:val="20"/>
                          </w:rPr>
                        </w:r>
                      </w:p>
                      <w:p>
                        <w:pPr>
                          <w:spacing w:before="15" w:after="0" w:line="260" w:lineRule="exact"/>
                          <w:jc w:val="left"/>
                          <w:rPr>
                            <w:sz w:val="26"/>
                            <w:szCs w:val="26"/>
                          </w:rPr>
                        </w:pPr>
                        <w:rPr/>
                        <w:r>
                          <w:rPr>
                            <w:sz w:val="26"/>
                            <w:szCs w:val="26"/>
                          </w:rPr>
                        </w:r>
                      </w:p>
                      <w:p>
                        <w:pPr>
                          <w:spacing w:before="0" w:after="0" w:line="240" w:lineRule="auto"/>
                          <w:ind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82828"/>
                            <w:spacing w:val="0"/>
                            <w:w w:val="104"/>
                          </w:rPr>
                          <w:t>Giden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  <w:p>
                        <w:pPr>
                          <w:spacing w:before="12" w:after="0" w:line="240" w:lineRule="auto"/>
                          <w:ind w:left="10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82828"/>
                            <w:spacing w:val="0"/>
                            <w:w w:val="101"/>
                          </w:rPr>
                          <w:t>Ekibin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9430" w:type="dxa"/>
                        <w:gridSpan w:val="9"/>
                        <w:tcBorders>
                          <w:top w:val="single" w:sz="3.84" w:space="0" w:color="3F3F3F"/>
                          <w:bottom w:val="single" w:sz="5.76" w:space="0" w:color="5B5B5B"/>
                          <w:left w:val="single" w:sz="5.76" w:space="0" w:color="3F3F3F"/>
                          <w:right w:val="single" w:sz="5.76" w:space="0" w:color="606060"/>
                        </w:tcBorders>
                      </w:tcPr>
                      <w:p>
                        <w:pPr>
                          <w:spacing w:before="10" w:after="0" w:line="240" w:lineRule="auto"/>
                          <w:ind w:left="-7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82828"/>
                            <w:spacing w:val="0"/>
                            <w:w w:val="100"/>
                          </w:rPr>
                          <w:t>Amiri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82828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82828"/>
                            <w:spacing w:val="2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82828"/>
                            <w:spacing w:val="0"/>
                            <w:w w:val="100"/>
                          </w:rPr>
                          <w:t>:Serda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82828"/>
                            <w:spacing w:val="0"/>
                            <w:w w:val="100"/>
                          </w:rPr>
                          <w:t>r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82828"/>
                            <w:spacing w:val="35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82828"/>
                            <w:spacing w:val="0"/>
                            <w:w w:val="104"/>
                          </w:rPr>
                          <w:t>Ertürk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336" w:hRule="exact"/>
                    </w:trPr>
                    <w:tc>
                      <w:tcPr>
                        <w:tcW w:w="1925" w:type="dxa"/>
                        <w:vMerge/>
                        <w:gridSpan w:val="3"/>
                        <w:tcBorders>
                          <w:left w:val="single" w:sz="7.68" w:space="0" w:color="4F4F4F"/>
                          <w:right w:val="single" w:sz="5.76" w:space="0" w:color="3F3F3F"/>
                        </w:tcBorders>
                      </w:tcPr>
                      <w:p>
                        <w:pPr/>
                        <w:rPr/>
                      </w:p>
                    </w:tc>
                    <w:tc>
                      <w:tcPr>
                        <w:tcW w:w="2659" w:type="dxa"/>
                        <w:vMerge w:val="restart"/>
                        <w:gridSpan w:val="2"/>
                        <w:tcBorders>
                          <w:top w:val="single" w:sz="5.76" w:space="0" w:color="5B5B5B"/>
                          <w:left w:val="single" w:sz="5.76" w:space="0" w:color="3F3F3F"/>
                          <w:right w:val="single" w:sz="5.76" w:space="0" w:color="484848"/>
                        </w:tcBorders>
                      </w:tcPr>
                      <w:p>
                        <w:pPr>
                          <w:spacing w:before="7" w:after="0" w:line="240" w:lineRule="auto"/>
                          <w:ind w:left="-7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B3B3B"/>
                            <w:spacing w:val="0"/>
                            <w:w w:val="100"/>
                          </w:rPr>
                          <w:t>Araç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B3B3B"/>
                            <w:spacing w:val="11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82828"/>
                            <w:spacing w:val="0"/>
                            <w:w w:val="100"/>
                          </w:rPr>
                          <w:t>Sayısı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82828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82828"/>
                            <w:spacing w:val="32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82828"/>
                            <w:spacing w:val="0"/>
                            <w:w w:val="100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82828"/>
                            <w:spacing w:val="25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82828"/>
                            <w:spacing w:val="0"/>
                            <w:w w:val="123"/>
                          </w:rPr>
                          <w:t>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  <w:p>
                        <w:pPr>
                          <w:spacing w:before="12" w:after="0" w:line="240" w:lineRule="auto"/>
                          <w:ind w:left="-7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82828"/>
                            <w:spacing w:val="0"/>
                            <w:w w:val="100"/>
                          </w:rPr>
                          <w:t>Araç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82828"/>
                            <w:spacing w:val="9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82828"/>
                            <w:spacing w:val="0"/>
                            <w:w w:val="100"/>
                          </w:rPr>
                          <w:t>Plakası: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82828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82828"/>
                            <w:spacing w:val="36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82828"/>
                            <w:spacing w:val="0"/>
                            <w:w w:val="100"/>
                          </w:rPr>
                          <w:t>35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82828"/>
                            <w:spacing w:val="2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82828"/>
                            <w:spacing w:val="0"/>
                            <w:w w:val="100"/>
                          </w:rPr>
                          <w:t>EC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82828"/>
                            <w:spacing w:val="16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82828"/>
                            <w:spacing w:val="0"/>
                            <w:w w:val="108"/>
                          </w:rPr>
                          <w:t>893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6770" w:type="dxa"/>
                        <w:gridSpan w:val="7"/>
                        <w:tcBorders>
                          <w:top w:val="single" w:sz="5.76" w:space="0" w:color="5B5B5B"/>
                          <w:bottom w:val="single" w:sz="7.68" w:space="0" w:color="4B4B4B"/>
                          <w:left w:val="single" w:sz="5.76" w:space="0" w:color="484848"/>
                          <w:right w:val="single" w:sz="5.76" w:space="0" w:color="606060"/>
                        </w:tcBorders>
                      </w:tcPr>
                      <w:p>
                        <w:pPr>
                          <w:spacing w:before="12" w:after="0" w:line="240" w:lineRule="auto"/>
                          <w:ind w:left="2" w:right="-20"/>
                          <w:jc w:val="left"/>
                          <w:tabs>
                            <w:tab w:pos="3020" w:val="left"/>
                          </w:tabs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82828"/>
                            <w:spacing w:val="0"/>
                            <w:w w:val="100"/>
                          </w:rPr>
                          <w:t>Çıkı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82828"/>
                            <w:spacing w:val="0"/>
                            <w:w w:val="100"/>
                          </w:rPr>
                          <w:t>ş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82828"/>
                            <w:spacing w:val="16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82828"/>
                            <w:spacing w:val="0"/>
                            <w:w w:val="100"/>
                          </w:rPr>
                          <w:t>Saati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82828"/>
                            <w:spacing w:val="22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82828"/>
                            <w:spacing w:val="0"/>
                            <w:w w:val="123"/>
                          </w:rPr>
                          <w:t>:ı9:4ı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82828"/>
                            <w:spacing w:val="0"/>
                            <w:w w:val="100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82828"/>
                            <w:spacing w:val="0"/>
                            <w:w w:val="100"/>
                          </w:rPr>
                          <w:t>Varı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82828"/>
                            <w:spacing w:val="0"/>
                            <w:w w:val="100"/>
                          </w:rPr>
                          <w:t>ş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82828"/>
                            <w:spacing w:val="2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82828"/>
                            <w:spacing w:val="0"/>
                            <w:w w:val="100"/>
                          </w:rPr>
                          <w:t>Saati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82828"/>
                            <w:spacing w:val="27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82828"/>
                            <w:spacing w:val="0"/>
                            <w:w w:val="130"/>
                          </w:rPr>
                          <w:t>:ı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82828"/>
                            <w:spacing w:val="-26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82828"/>
                            <w:spacing w:val="0"/>
                            <w:w w:val="106"/>
                          </w:rPr>
                          <w:t>9:56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240" w:hRule="exact"/>
                    </w:trPr>
                    <w:tc>
                      <w:tcPr>
                        <w:tcW w:w="1925" w:type="dxa"/>
                        <w:vMerge/>
                        <w:gridSpan w:val="3"/>
                        <w:tcBorders>
                          <w:left w:val="single" w:sz="7.68" w:space="0" w:color="4F4F4F"/>
                          <w:right w:val="single" w:sz="5.76" w:space="0" w:color="3F3F3F"/>
                        </w:tcBorders>
                      </w:tcPr>
                      <w:p>
                        <w:pPr/>
                        <w:rPr/>
                      </w:p>
                    </w:tc>
                    <w:tc>
                      <w:tcPr>
                        <w:tcW w:w="2659" w:type="dxa"/>
                        <w:vMerge/>
                        <w:gridSpan w:val="2"/>
                        <w:tcBorders>
                          <w:left w:val="single" w:sz="5.76" w:space="0" w:color="3F3F3F"/>
                          <w:right w:val="single" w:sz="5.76" w:space="0" w:color="484848"/>
                        </w:tcBorders>
                      </w:tcPr>
                      <w:p>
                        <w:pPr/>
                        <w:rPr/>
                      </w:p>
                    </w:tc>
                    <w:tc>
                      <w:tcPr>
                        <w:tcW w:w="6770" w:type="dxa"/>
                        <w:gridSpan w:val="7"/>
                        <w:tcBorders>
                          <w:top w:val="single" w:sz="7.68" w:space="0" w:color="4B4B4B"/>
                          <w:bottom w:val="single" w:sz="5.76" w:space="0" w:color="3F3F3F"/>
                          <w:left w:val="single" w:sz="5.76" w:space="0" w:color="484848"/>
                          <w:right w:val="single" w:sz="5.76" w:space="0" w:color="606060"/>
                        </w:tcBorders>
                      </w:tcPr>
                      <w:p>
                        <w:pPr>
                          <w:spacing w:before="5" w:after="0" w:line="218" w:lineRule="exact"/>
                          <w:ind w:left="12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82828"/>
                            <w:spacing w:val="0"/>
                            <w:w w:val="100"/>
                          </w:rPr>
                          <w:t>Elektri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82828"/>
                            <w:spacing w:val="0"/>
                            <w:w w:val="100"/>
                          </w:rPr>
                          <w:t>k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82828"/>
                            <w:spacing w:val="18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82828"/>
                            <w:spacing w:val="0"/>
                            <w:w w:val="100"/>
                          </w:rPr>
                          <w:t>Arıza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82828"/>
                            <w:spacing w:val="21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82828"/>
                            <w:spacing w:val="0"/>
                            <w:w w:val="100"/>
                          </w:rPr>
                          <w:t>Geli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82828"/>
                            <w:spacing w:val="0"/>
                            <w:w w:val="100"/>
                          </w:rPr>
                          <w:t>ş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82828"/>
                            <w:spacing w:val="22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82828"/>
                            <w:spacing w:val="0"/>
                            <w:w w:val="105"/>
                          </w:rPr>
                          <w:t>Saati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250" w:hRule="exact"/>
                    </w:trPr>
                    <w:tc>
                      <w:tcPr>
                        <w:tcW w:w="1925" w:type="dxa"/>
                        <w:vMerge/>
                        <w:gridSpan w:val="3"/>
                        <w:tcBorders>
                          <w:left w:val="single" w:sz="7.68" w:space="0" w:color="4F4F4F"/>
                          <w:right w:val="single" w:sz="5.76" w:space="0" w:color="3F3F3F"/>
                        </w:tcBorders>
                      </w:tcPr>
                      <w:p>
                        <w:pPr/>
                        <w:rPr/>
                      </w:p>
                    </w:tc>
                    <w:tc>
                      <w:tcPr>
                        <w:tcW w:w="2659" w:type="dxa"/>
                        <w:vMerge/>
                        <w:gridSpan w:val="2"/>
                        <w:tcBorders>
                          <w:left w:val="single" w:sz="5.76" w:space="0" w:color="3F3F3F"/>
                          <w:right w:val="single" w:sz="5.76" w:space="0" w:color="484848"/>
                        </w:tcBorders>
                      </w:tcPr>
                      <w:p>
                        <w:pPr/>
                        <w:rPr/>
                      </w:p>
                    </w:tc>
                    <w:tc>
                      <w:tcPr>
                        <w:tcW w:w="6770" w:type="dxa"/>
                        <w:gridSpan w:val="7"/>
                        <w:tcBorders>
                          <w:top w:val="single" w:sz="5.76" w:space="0" w:color="3F3F3F"/>
                          <w:bottom w:val="single" w:sz="5.76" w:space="0" w:color="444444"/>
                          <w:left w:val="single" w:sz="5.76" w:space="0" w:color="484848"/>
                          <w:right w:val="single" w:sz="5.76" w:space="0" w:color="606060"/>
                        </w:tcBorders>
                      </w:tcPr>
                      <w:p>
                        <w:pPr>
                          <w:spacing w:before="12" w:after="0" w:line="240" w:lineRule="auto"/>
                          <w:ind w:left="31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82828"/>
                            <w:spacing w:val="0"/>
                            <w:w w:val="100"/>
                          </w:rPr>
                          <w:t>112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82828"/>
                            <w:spacing w:val="-1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82828"/>
                            <w:spacing w:val="0"/>
                            <w:w w:val="100"/>
                          </w:rPr>
                          <w:t>Acil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82828"/>
                            <w:spacing w:val="17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82828"/>
                            <w:spacing w:val="0"/>
                            <w:w w:val="100"/>
                          </w:rPr>
                          <w:t>Servi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82828"/>
                            <w:spacing w:val="0"/>
                            <w:w w:val="100"/>
                          </w:rPr>
                          <w:t>s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82828"/>
                            <w:spacing w:val="25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82828"/>
                            <w:spacing w:val="0"/>
                            <w:w w:val="100"/>
                          </w:rPr>
                          <w:t>Geli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82828"/>
                            <w:spacing w:val="0"/>
                            <w:w w:val="100"/>
                          </w:rPr>
                          <w:t>ş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82828"/>
                            <w:spacing w:val="22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82828"/>
                            <w:spacing w:val="0"/>
                            <w:w w:val="105"/>
                          </w:rPr>
                          <w:t>Saati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240" w:hRule="exact"/>
                    </w:trPr>
                    <w:tc>
                      <w:tcPr>
                        <w:tcW w:w="1925" w:type="dxa"/>
                        <w:vMerge/>
                        <w:gridSpan w:val="3"/>
                        <w:tcBorders>
                          <w:left w:val="single" w:sz="7.68" w:space="0" w:color="4F4F4F"/>
                          <w:right w:val="single" w:sz="5.76" w:space="0" w:color="3F3F3F"/>
                        </w:tcBorders>
                      </w:tcPr>
                      <w:p>
                        <w:pPr/>
                        <w:rPr/>
                      </w:p>
                    </w:tc>
                    <w:tc>
                      <w:tcPr>
                        <w:tcW w:w="2659" w:type="dxa"/>
                        <w:vMerge/>
                        <w:gridSpan w:val="2"/>
                        <w:tcBorders>
                          <w:bottom w:val="single" w:sz="7.68" w:space="0" w:color="4F4F4F"/>
                          <w:left w:val="single" w:sz="5.76" w:space="0" w:color="3F3F3F"/>
                          <w:right w:val="single" w:sz="5.76" w:space="0" w:color="484848"/>
                        </w:tcBorders>
                      </w:tcPr>
                      <w:p>
                        <w:pPr/>
                        <w:rPr/>
                      </w:p>
                    </w:tc>
                    <w:tc>
                      <w:tcPr>
                        <w:tcW w:w="6770" w:type="dxa"/>
                        <w:gridSpan w:val="7"/>
                        <w:tcBorders>
                          <w:top w:val="single" w:sz="5.76" w:space="0" w:color="444444"/>
                          <w:bottom w:val="single" w:sz="7.68" w:space="0" w:color="4F4F4F"/>
                          <w:left w:val="single" w:sz="5.76" w:space="0" w:color="484848"/>
                          <w:right w:val="single" w:sz="5.76" w:space="0" w:color="606060"/>
                        </w:tcBorders>
                      </w:tcPr>
                      <w:p>
                        <w:pPr>
                          <w:spacing w:before="2" w:after="0" w:line="240" w:lineRule="auto"/>
                          <w:ind w:left="12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82828"/>
                            <w:spacing w:val="0"/>
                            <w:w w:val="100"/>
                          </w:rPr>
                          <w:t>Emniyet-Jandarma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82828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82828"/>
                            <w:spacing w:val="3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82828"/>
                            <w:spacing w:val="0"/>
                            <w:w w:val="100"/>
                          </w:rPr>
                          <w:t>Geli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82828"/>
                            <w:spacing w:val="0"/>
                            <w:w w:val="100"/>
                          </w:rPr>
                          <w:t>ş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82828"/>
                            <w:spacing w:val="22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82828"/>
                            <w:spacing w:val="0"/>
                            <w:w w:val="100"/>
                          </w:rPr>
                          <w:t>Saati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82828"/>
                            <w:spacing w:val="22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B4B4B"/>
                            <w:spacing w:val="0"/>
                            <w:w w:val="138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240" w:hRule="exact"/>
                    </w:trPr>
                    <w:tc>
                      <w:tcPr>
                        <w:tcW w:w="1925" w:type="dxa"/>
                        <w:vMerge/>
                        <w:gridSpan w:val="3"/>
                        <w:tcBorders>
                          <w:bottom w:val="single" w:sz="5.76" w:space="0" w:color="484848"/>
                          <w:left w:val="single" w:sz="7.68" w:space="0" w:color="4F4F4F"/>
                          <w:right w:val="single" w:sz="5.76" w:space="0" w:color="3F3F3F"/>
                        </w:tcBorders>
                      </w:tcPr>
                      <w:p>
                        <w:pPr/>
                        <w:rPr/>
                      </w:p>
                    </w:tc>
                    <w:tc>
                      <w:tcPr>
                        <w:tcW w:w="2659" w:type="dxa"/>
                        <w:gridSpan w:val="2"/>
                        <w:tcBorders>
                          <w:top w:val="single" w:sz="7.68" w:space="0" w:color="4F4F4F"/>
                          <w:bottom w:val="single" w:sz="5.76" w:space="0" w:color="484848"/>
                          <w:left w:val="single" w:sz="5.76" w:space="0" w:color="3F3F3F"/>
                          <w:right w:val="single" w:sz="5.76" w:space="0" w:color="484848"/>
                        </w:tcBorders>
                      </w:tcPr>
                      <w:p>
                        <w:pPr>
                          <w:spacing w:before="0" w:after="0" w:line="240" w:lineRule="auto"/>
                          <w:ind w:left="12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82828"/>
                            <w:spacing w:val="0"/>
                            <w:w w:val="100"/>
                          </w:rPr>
                          <w:t>Personel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82828"/>
                            <w:spacing w:val="1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82828"/>
                            <w:spacing w:val="0"/>
                            <w:w w:val="100"/>
                          </w:rPr>
                          <w:t>Sayısı: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82828"/>
                            <w:spacing w:val="32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82828"/>
                            <w:spacing w:val="0"/>
                            <w:w w:val="107"/>
                          </w:rPr>
                          <w:t>3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6770" w:type="dxa"/>
                        <w:gridSpan w:val="7"/>
                        <w:tcBorders>
                          <w:top w:val="single" w:sz="7.68" w:space="0" w:color="4F4F4F"/>
                          <w:bottom w:val="single" w:sz="5.76" w:space="0" w:color="484848"/>
                          <w:left w:val="single" w:sz="5.76" w:space="0" w:color="484848"/>
                          <w:right w:val="single" w:sz="5.76" w:space="0" w:color="606060"/>
                        </w:tcBorders>
                      </w:tcPr>
                      <w:p>
                        <w:pPr>
                          <w:spacing w:before="0" w:after="0" w:line="240" w:lineRule="auto"/>
                          <w:ind w:left="12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82828"/>
                            <w:spacing w:val="0"/>
                            <w:w w:val="100"/>
                          </w:rPr>
                          <w:t>Doğalgaz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82828"/>
                            <w:spacing w:val="23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82828"/>
                            <w:spacing w:val="0"/>
                            <w:w w:val="100"/>
                          </w:rPr>
                          <w:t>Ekibi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82828"/>
                            <w:spacing w:val="2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82828"/>
                            <w:spacing w:val="0"/>
                            <w:w w:val="100"/>
                          </w:rPr>
                          <w:t>Geli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82828"/>
                            <w:spacing w:val="0"/>
                            <w:w w:val="100"/>
                          </w:rPr>
                          <w:t>ş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82828"/>
                            <w:spacing w:val="22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82828"/>
                            <w:spacing w:val="0"/>
                            <w:w w:val="105"/>
                          </w:rPr>
                          <w:t>Saati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470" w:hRule="exact"/>
                    </w:trPr>
                    <w:tc>
                      <w:tcPr>
                        <w:tcW w:w="1925" w:type="dxa"/>
                        <w:vMerge w:val="restart"/>
                        <w:gridSpan w:val="3"/>
                        <w:tcBorders>
                          <w:top w:val="single" w:sz="5.76" w:space="0" w:color="484848"/>
                          <w:left w:val="single" w:sz="7.68" w:space="0" w:color="4F4F4F"/>
                          <w:right w:val="single" w:sz="5.76" w:space="0" w:color="3F3F3F"/>
                        </w:tcBorders>
                      </w:tcPr>
                      <w:p>
                        <w:pPr>
                          <w:spacing w:before="7" w:after="0" w:line="240" w:lineRule="auto"/>
                          <w:ind w:left="10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82828"/>
                            <w:spacing w:val="0"/>
                            <w:w w:val="100"/>
                          </w:rPr>
                          <w:t>Yardımcı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82828"/>
                            <w:spacing w:val="25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82828"/>
                            <w:spacing w:val="0"/>
                            <w:w w:val="102"/>
                          </w:rPr>
                          <w:t>Ekip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  <w:p>
                        <w:pPr>
                          <w:spacing w:before="0" w:after="0" w:line="228" w:lineRule="exact"/>
                          <w:ind w:right="-20"/>
                          <w:jc w:val="left"/>
                          <w:tabs>
                            <w:tab w:pos="460" w:val="left"/>
                          </w:tabs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282828"/>
                            <w:spacing w:val="0"/>
                            <w:w w:val="100"/>
                            <w:i/>
                          </w:rPr>
                          <w:t>Gi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282828"/>
                            <w:spacing w:val="0"/>
                            <w:w w:val="100"/>
                            <w:i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282828"/>
                            <w:spacing w:val="0"/>
                            <w:w w:val="100"/>
                            <w:i/>
                          </w:rPr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82828"/>
                            <w:spacing w:val="0"/>
                            <w:w w:val="105"/>
                          </w:rPr>
                          <w:t>şse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2659" w:type="dxa"/>
                        <w:gridSpan w:val="2"/>
                        <w:tcBorders>
                          <w:top w:val="single" w:sz="5.76" w:space="0" w:color="484848"/>
                          <w:bottom w:val="single" w:sz="5.76" w:space="0" w:color="3B3B3B"/>
                          <w:left w:val="single" w:sz="5.76" w:space="0" w:color="3F3F3F"/>
                          <w:right w:val="single" w:sz="5.76" w:space="0" w:color="484848"/>
                        </w:tcBorders>
                      </w:tcPr>
                      <w:p>
                        <w:pPr>
                          <w:spacing w:before="7" w:after="0" w:line="253" w:lineRule="auto"/>
                          <w:ind w:left="12" w:right="1568" w:firstLine="-19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82828"/>
                            <w:spacing w:val="0"/>
                            <w:w w:val="100"/>
                          </w:rPr>
                          <w:t>Çıkı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82828"/>
                            <w:spacing w:val="0"/>
                            <w:w w:val="100"/>
                          </w:rPr>
                          <w:t>ş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82828"/>
                            <w:spacing w:val="24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82828"/>
                            <w:spacing w:val="0"/>
                            <w:w w:val="105"/>
                          </w:rPr>
                          <w:t>Saati: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82828"/>
                            <w:spacing w:val="0"/>
                            <w:w w:val="105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82828"/>
                            <w:spacing w:val="0"/>
                            <w:w w:val="100"/>
                          </w:rPr>
                          <w:t>Dönüş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82828"/>
                            <w:spacing w:val="6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82828"/>
                            <w:spacing w:val="0"/>
                            <w:w w:val="106"/>
                          </w:rPr>
                          <w:t>Saati: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3024" w:type="dxa"/>
                        <w:gridSpan w:val="3"/>
                        <w:tcBorders>
                          <w:top w:val="single" w:sz="5.76" w:space="0" w:color="484848"/>
                          <w:bottom w:val="single" w:sz="5.76" w:space="0" w:color="3B3B3B"/>
                          <w:left w:val="single" w:sz="5.76" w:space="0" w:color="484848"/>
                          <w:right w:val="single" w:sz="7.68" w:space="0" w:color="4B4B4B"/>
                        </w:tcBorders>
                      </w:tcPr>
                      <w:p>
                        <w:pPr>
                          <w:spacing w:before="7" w:after="0" w:line="240" w:lineRule="auto"/>
                          <w:ind w:left="2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B3B3B"/>
                            <w:spacing w:val="0"/>
                            <w:w w:val="100"/>
                          </w:rPr>
                          <w:t>Araç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B3B3B"/>
                            <w:spacing w:val="1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82828"/>
                            <w:spacing w:val="0"/>
                            <w:w w:val="100"/>
                          </w:rPr>
                          <w:t>Sayısı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82828"/>
                            <w:spacing w:val="27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B4B4B"/>
                            <w:spacing w:val="0"/>
                            <w:w w:val="115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3746" w:type="dxa"/>
                        <w:gridSpan w:val="4"/>
                        <w:tcBorders>
                          <w:top w:val="single" w:sz="5.76" w:space="0" w:color="484848"/>
                          <w:bottom w:val="single" w:sz="5.76" w:space="0" w:color="3B3B3B"/>
                          <w:left w:val="single" w:sz="7.68" w:space="0" w:color="4B4B4B"/>
                          <w:right w:val="single" w:sz="5.76" w:space="0" w:color="606060"/>
                        </w:tcBorders>
                      </w:tcPr>
                      <w:p>
                        <w:pPr>
                          <w:spacing w:before="7" w:after="0" w:line="240" w:lineRule="auto"/>
                          <w:ind w:left="10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82828"/>
                            <w:spacing w:val="0"/>
                            <w:w w:val="100"/>
                          </w:rPr>
                          <w:t>Personel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82828"/>
                            <w:spacing w:val="17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82828"/>
                            <w:spacing w:val="0"/>
                            <w:w w:val="105"/>
                          </w:rPr>
                          <w:t>Sayısı: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250" w:hRule="exact"/>
                    </w:trPr>
                    <w:tc>
                      <w:tcPr>
                        <w:tcW w:w="1925" w:type="dxa"/>
                        <w:vMerge/>
                        <w:gridSpan w:val="3"/>
                        <w:tcBorders>
                          <w:left w:val="single" w:sz="7.68" w:space="0" w:color="4F4F4F"/>
                          <w:right w:val="single" w:sz="5.76" w:space="0" w:color="3F3F3F"/>
                        </w:tcBorders>
                      </w:tcPr>
                      <w:p>
                        <w:pPr/>
                        <w:rPr/>
                      </w:p>
                    </w:tc>
                    <w:tc>
                      <w:tcPr>
                        <w:tcW w:w="2659" w:type="dxa"/>
                        <w:gridSpan w:val="2"/>
                        <w:tcBorders>
                          <w:top w:val="single" w:sz="5.76" w:space="0" w:color="3B3B3B"/>
                          <w:bottom w:val="single" w:sz="5.76" w:space="0" w:color="4B4B4B"/>
                          <w:left w:val="single" w:sz="5.76" w:space="0" w:color="3F3F3F"/>
                          <w:right w:val="single" w:sz="5.76" w:space="0" w:color="484848"/>
                        </w:tcBorders>
                      </w:tcPr>
                      <w:p>
                        <w:pPr>
                          <w:spacing w:before="12" w:after="0" w:line="240" w:lineRule="auto"/>
                          <w:ind w:left="2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82828"/>
                            <w:spacing w:val="0"/>
                            <w:w w:val="100"/>
                          </w:rPr>
                          <w:t>Yardıma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82828"/>
                            <w:spacing w:val="14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82828"/>
                            <w:spacing w:val="0"/>
                            <w:w w:val="100"/>
                          </w:rPr>
                          <w:t>Gele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82828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82828"/>
                            <w:spacing w:val="41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82828"/>
                            <w:spacing w:val="0"/>
                            <w:w w:val="100"/>
                          </w:rPr>
                          <w:t>A.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82828"/>
                            <w:spacing w:val="18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82828"/>
                            <w:spacing w:val="0"/>
                            <w:w w:val="105"/>
                          </w:rPr>
                          <w:t>Plakası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3024" w:type="dxa"/>
                        <w:gridSpan w:val="3"/>
                        <w:tcBorders>
                          <w:top w:val="single" w:sz="5.76" w:space="0" w:color="3B3B3B"/>
                          <w:bottom w:val="single" w:sz="5.76" w:space="0" w:color="4B4B4B"/>
                          <w:left w:val="single" w:sz="5.76" w:space="0" w:color="484848"/>
                          <w:right w:val="single" w:sz="7.68" w:space="0" w:color="4B4B4B"/>
                        </w:tcBorders>
                      </w:tcPr>
                      <w:p>
                        <w:pPr/>
                        <w:rPr/>
                      </w:p>
                    </w:tc>
                    <w:tc>
                      <w:tcPr>
                        <w:tcW w:w="3746" w:type="dxa"/>
                        <w:gridSpan w:val="4"/>
                        <w:tcBorders>
                          <w:top w:val="single" w:sz="5.76" w:space="0" w:color="3B3B3B"/>
                          <w:bottom w:val="single" w:sz="5.76" w:space="0" w:color="4B4B4B"/>
                          <w:left w:val="single" w:sz="7.68" w:space="0" w:color="4B4B4B"/>
                          <w:right w:val="single" w:sz="5.76" w:space="0" w:color="606060"/>
                        </w:tcBorders>
                      </w:tcPr>
                      <w:p>
                        <w:pPr/>
                        <w:rPr/>
                      </w:p>
                    </w:tc>
                  </w:tr>
                  <w:tr>
                    <w:trPr>
                      <w:trHeight w:val="240" w:hRule="exact"/>
                    </w:trPr>
                    <w:tc>
                      <w:tcPr>
                        <w:tcW w:w="1925" w:type="dxa"/>
                        <w:vMerge/>
                        <w:gridSpan w:val="3"/>
                        <w:tcBorders>
                          <w:bottom w:val="single" w:sz="5.76" w:space="0" w:color="4F4F4F"/>
                          <w:left w:val="single" w:sz="7.68" w:space="0" w:color="4F4F4F"/>
                          <w:right w:val="single" w:sz="5.76" w:space="0" w:color="3F3F3F"/>
                        </w:tcBorders>
                      </w:tcPr>
                      <w:p>
                        <w:pPr/>
                        <w:rPr/>
                      </w:p>
                    </w:tc>
                    <w:tc>
                      <w:tcPr>
                        <w:tcW w:w="9430" w:type="dxa"/>
                        <w:gridSpan w:val="9"/>
                        <w:tcBorders>
                          <w:top w:val="single" w:sz="5.76" w:space="0" w:color="4B4B4B"/>
                          <w:bottom w:val="single" w:sz="5.76" w:space="0" w:color="4F4F4F"/>
                          <w:left w:val="single" w:sz="5.76" w:space="0" w:color="3F3F3F"/>
                          <w:right w:val="single" w:sz="5.76" w:space="0" w:color="606060"/>
                        </w:tcBorders>
                      </w:tcPr>
                      <w:p>
                        <w:pPr>
                          <w:spacing w:before="2" w:after="0" w:line="240" w:lineRule="auto"/>
                          <w:ind w:left="2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82828"/>
                            <w:spacing w:val="0"/>
                            <w:w w:val="100"/>
                          </w:rPr>
                          <w:t>Eki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82828"/>
                            <w:spacing w:val="0"/>
                            <w:w w:val="100"/>
                          </w:rPr>
                          <w:t>p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82828"/>
                            <w:spacing w:val="8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82828"/>
                            <w:spacing w:val="0"/>
                            <w:w w:val="100"/>
                          </w:rPr>
                          <w:t>Amirini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82828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82828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82828"/>
                            <w:spacing w:val="1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82828"/>
                            <w:spacing w:val="0"/>
                            <w:w w:val="105"/>
                          </w:rPr>
                          <w:t>Adı-Soyadı: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470" w:hRule="exact"/>
                    </w:trPr>
                    <w:tc>
                      <w:tcPr>
                        <w:tcW w:w="1925" w:type="dxa"/>
                        <w:gridSpan w:val="3"/>
                        <w:tcBorders>
                          <w:top w:val="single" w:sz="5.76" w:space="0" w:color="4F4F4F"/>
                          <w:bottom w:val="single" w:sz="7.68" w:space="0" w:color="4B4B4B"/>
                          <w:left w:val="single" w:sz="7.68" w:space="0" w:color="4F4F4F"/>
                          <w:right w:val="single" w:sz="5.76" w:space="0" w:color="3F3F3F"/>
                        </w:tcBorders>
                      </w:tcPr>
                      <w:p>
                        <w:pPr>
                          <w:spacing w:before="2" w:after="0" w:line="240" w:lineRule="auto"/>
                          <w:ind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82828"/>
                            <w:spacing w:val="0"/>
                            <w:w w:val="100"/>
                          </w:rPr>
                          <w:t>Olayı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82828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82828"/>
                            <w:spacing w:val="29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82828"/>
                            <w:spacing w:val="0"/>
                            <w:w w:val="104"/>
                          </w:rPr>
                          <w:t>Görüldüğü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  <w:p>
                        <w:pPr>
                          <w:spacing w:before="16" w:after="0" w:line="216" w:lineRule="exact"/>
                          <w:ind w:left="10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82828"/>
                            <w:spacing w:val="0"/>
                            <w:w w:val="101"/>
                          </w:rPr>
                          <w:t>Durum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9430" w:type="dxa"/>
                        <w:gridSpan w:val="9"/>
                        <w:tcBorders>
                          <w:top w:val="single" w:sz="5.76" w:space="0" w:color="4F4F4F"/>
                          <w:bottom w:val="single" w:sz="7.68" w:space="0" w:color="4B4B4B"/>
                          <w:left w:val="single" w:sz="5.76" w:space="0" w:color="3F3F3F"/>
                          <w:right w:val="single" w:sz="5.76" w:space="0" w:color="606060"/>
                        </w:tcBorders>
                      </w:tcPr>
                      <w:p>
                        <w:pPr>
                          <w:spacing w:before="2" w:after="0" w:line="240" w:lineRule="auto"/>
                          <w:ind w:left="55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82828"/>
                            <w:spacing w:val="0"/>
                            <w:w w:val="100"/>
                          </w:rPr>
                          <w:t>Yangı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82828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82828"/>
                            <w:spacing w:val="26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82828"/>
                            <w:spacing w:val="0"/>
                            <w:w w:val="100"/>
                          </w:rPr>
                          <w:t>yerine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82828"/>
                            <w:spacing w:val="29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82828"/>
                            <w:spacing w:val="0"/>
                            <w:w w:val="108"/>
                          </w:rPr>
                          <w:t>vanldığında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82828"/>
                            <w:spacing w:val="9"/>
                            <w:w w:val="108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82828"/>
                            <w:spacing w:val="0"/>
                            <w:w w:val="100"/>
                          </w:rPr>
                          <w:t>alevii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82828"/>
                            <w:spacing w:val="21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82828"/>
                            <w:spacing w:val="0"/>
                            <w:w w:val="100"/>
                          </w:rPr>
                          <w:t>v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82828"/>
                            <w:spacing w:val="0"/>
                            <w:w w:val="100"/>
                          </w:rPr>
                          <w:t>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82828"/>
                            <w:spacing w:val="7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82828"/>
                            <w:spacing w:val="0"/>
                            <w:w w:val="100"/>
                          </w:rPr>
                          <w:t>dumanlı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82828"/>
                            <w:spacing w:val="41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82828"/>
                            <w:spacing w:val="0"/>
                            <w:w w:val="100"/>
                          </w:rPr>
                          <w:t>bi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82828"/>
                            <w:spacing w:val="0"/>
                            <w:w w:val="100"/>
                          </w:rPr>
                          <w:t>r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82828"/>
                            <w:spacing w:val="3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82828"/>
                            <w:spacing w:val="0"/>
                            <w:w w:val="100"/>
                          </w:rPr>
                          <w:t>şekilde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82828"/>
                            <w:spacing w:val="35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82828"/>
                            <w:spacing w:val="0"/>
                            <w:w w:val="100"/>
                          </w:rPr>
                          <w:t>yanmakta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82828"/>
                            <w:spacing w:val="38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82828"/>
                            <w:spacing w:val="0"/>
                            <w:w w:val="100"/>
                          </w:rPr>
                          <w:t>olduğ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82828"/>
                            <w:spacing w:val="0"/>
                            <w:w w:val="100"/>
                          </w:rPr>
                          <w:t>u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82828"/>
                            <w:spacing w:val="25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82828"/>
                            <w:spacing w:val="0"/>
                            <w:w w:val="104"/>
                          </w:rPr>
                          <w:t>görüldü.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245" w:hRule="exact"/>
                    </w:trPr>
                    <w:tc>
                      <w:tcPr>
                        <w:tcW w:w="1925" w:type="dxa"/>
                        <w:vMerge w:val="restart"/>
                        <w:gridSpan w:val="3"/>
                        <w:tcBorders>
                          <w:top w:val="single" w:sz="7.68" w:space="0" w:color="4B4B4B"/>
                          <w:left w:val="single" w:sz="7.68" w:space="0" w:color="4F4F4F"/>
                          <w:right w:val="single" w:sz="5.76" w:space="0" w:color="3F3F3F"/>
                        </w:tcBorders>
                      </w:tcPr>
                      <w:p>
                        <w:pPr>
                          <w:spacing w:before="15" w:after="0" w:line="220" w:lineRule="exact"/>
                          <w:jc w:val="left"/>
                          <w:rPr>
                            <w:sz w:val="22"/>
                            <w:szCs w:val="22"/>
                          </w:rPr>
                        </w:pPr>
                        <w:rPr/>
                        <w:r>
                          <w:rPr>
                            <w:sz w:val="22"/>
                            <w:szCs w:val="22"/>
                          </w:rPr>
                        </w:r>
                      </w:p>
                      <w:p>
                        <w:pPr>
                          <w:spacing w:before="0" w:after="0" w:line="240" w:lineRule="auto"/>
                          <w:ind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B3B3B"/>
                            <w:spacing w:val="0"/>
                            <w:w w:val="100"/>
                          </w:rPr>
                          <w:t>Söndürme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B3B3B"/>
                            <w:spacing w:val="47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82828"/>
                            <w:spacing w:val="0"/>
                            <w:w w:val="102"/>
                          </w:rPr>
                          <w:t>Türü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2659" w:type="dxa"/>
                        <w:vMerge w:val="restart"/>
                        <w:gridSpan w:val="2"/>
                        <w:tcBorders>
                          <w:top w:val="single" w:sz="7.68" w:space="0" w:color="4B4B4B"/>
                          <w:left w:val="single" w:sz="5.76" w:space="0" w:color="3F3F3F"/>
                          <w:right w:val="single" w:sz="7.68" w:space="0" w:color="575757"/>
                        </w:tcBorders>
                      </w:tcPr>
                      <w:p>
                        <w:pPr>
                          <w:spacing w:before="15" w:after="0" w:line="220" w:lineRule="exact"/>
                          <w:jc w:val="left"/>
                          <w:rPr>
                            <w:sz w:val="22"/>
                            <w:szCs w:val="22"/>
                          </w:rPr>
                        </w:pPr>
                        <w:rPr/>
                        <w:r>
                          <w:rPr>
                            <w:sz w:val="22"/>
                            <w:szCs w:val="22"/>
                          </w:rPr>
                        </w:r>
                      </w:p>
                      <w:p>
                        <w:pPr>
                          <w:spacing w:before="0" w:after="0" w:line="240" w:lineRule="auto"/>
                          <w:ind w:left="242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82828"/>
                            <w:spacing w:val="0"/>
                            <w:w w:val="100"/>
                            <w:b/>
                            <w:bCs/>
                          </w:rPr>
                          <w:t>Sul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82828"/>
                            <w:spacing w:val="0"/>
                            <w:w w:val="100"/>
                            <w:b/>
                            <w:bCs/>
                          </w:rPr>
                          <w:t>u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82828"/>
                            <w:spacing w:val="23"/>
                            <w:w w:val="100"/>
                            <w:b/>
                            <w:bCs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82828"/>
                            <w:spacing w:val="0"/>
                            <w:w w:val="105"/>
                            <w:b/>
                            <w:bCs/>
                          </w:rPr>
                          <w:t>Söndürme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6770" w:type="dxa"/>
                        <w:gridSpan w:val="7"/>
                        <w:tcBorders>
                          <w:top w:val="single" w:sz="7.68" w:space="0" w:color="4B4B4B"/>
                          <w:bottom w:val="single" w:sz="3.84" w:space="0" w:color="3B3B3B"/>
                          <w:left w:val="single" w:sz="7.68" w:space="0" w:color="575757"/>
                          <w:right w:val="single" w:sz="5.76" w:space="0" w:color="606060"/>
                        </w:tcBorders>
                      </w:tcPr>
                      <w:p>
                        <w:pPr>
                          <w:spacing w:before="5" w:after="0" w:line="240" w:lineRule="auto"/>
                          <w:ind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B3B3B"/>
                            <w:spacing w:val="0"/>
                            <w:w w:val="100"/>
                          </w:rPr>
                          <w:t>Söndürmede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B3B3B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B3B3B"/>
                            <w:spacing w:val="7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82828"/>
                            <w:spacing w:val="0"/>
                            <w:w w:val="100"/>
                          </w:rPr>
                          <w:t>Kullanıla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82828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82828"/>
                            <w:spacing w:val="43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82828"/>
                            <w:spacing w:val="0"/>
                            <w:w w:val="104"/>
                          </w:rPr>
                          <w:t>söndürücü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245" w:hRule="exact"/>
                    </w:trPr>
                    <w:tc>
                      <w:tcPr>
                        <w:tcW w:w="1925" w:type="dxa"/>
                        <w:vMerge/>
                        <w:gridSpan w:val="3"/>
                        <w:tcBorders>
                          <w:left w:val="single" w:sz="7.68" w:space="0" w:color="4F4F4F"/>
                          <w:right w:val="single" w:sz="5.76" w:space="0" w:color="3F3F3F"/>
                        </w:tcBorders>
                      </w:tcPr>
                      <w:p>
                        <w:pPr/>
                        <w:rPr/>
                      </w:p>
                    </w:tc>
                    <w:tc>
                      <w:tcPr>
                        <w:tcW w:w="2659" w:type="dxa"/>
                        <w:vMerge/>
                        <w:gridSpan w:val="2"/>
                        <w:tcBorders>
                          <w:left w:val="single" w:sz="5.76" w:space="0" w:color="3F3F3F"/>
                          <w:right w:val="single" w:sz="7.68" w:space="0" w:color="575757"/>
                        </w:tcBorders>
                      </w:tcPr>
                      <w:p>
                        <w:pPr/>
                        <w:rPr/>
                      </w:p>
                    </w:tc>
                    <w:tc>
                      <w:tcPr>
                        <w:tcW w:w="2021" w:type="dxa"/>
                        <w:tcBorders>
                          <w:top w:val="single" w:sz="3.84" w:space="0" w:color="3B3B3B"/>
                          <w:bottom w:val="single" w:sz="5.76" w:space="0" w:color="4F4F4F"/>
                          <w:left w:val="single" w:sz="7.68" w:space="0" w:color="575757"/>
                          <w:right w:val="single" w:sz="3.84" w:space="0" w:color="2F2F2F"/>
                        </w:tcBorders>
                      </w:tcPr>
                      <w:p>
                        <w:pPr>
                          <w:spacing w:before="10" w:after="0" w:line="240" w:lineRule="auto"/>
                          <w:ind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B3B3B"/>
                            <w:spacing w:val="0"/>
                            <w:w w:val="100"/>
                          </w:rPr>
                          <w:t>Su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B3B3B"/>
                            <w:spacing w:val="17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82828"/>
                            <w:spacing w:val="0"/>
                            <w:w w:val="103"/>
                          </w:rPr>
                          <w:t>m3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1622" w:type="dxa"/>
                        <w:gridSpan w:val="3"/>
                        <w:tcBorders>
                          <w:top w:val="single" w:sz="3.84" w:space="0" w:color="3B3B3B"/>
                          <w:bottom w:val="single" w:sz="5.76" w:space="0" w:color="4F4F4F"/>
                          <w:left w:val="single" w:sz="3.84" w:space="0" w:color="2F2F2F"/>
                          <w:right w:val="single" w:sz="3.84" w:space="0" w:color="444444"/>
                        </w:tcBorders>
                      </w:tcPr>
                      <w:p>
                        <w:pPr>
                          <w:spacing w:before="10" w:after="0" w:line="240" w:lineRule="auto"/>
                          <w:ind w:left="14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82828"/>
                            <w:spacing w:val="0"/>
                            <w:w w:val="100"/>
                          </w:rPr>
                          <w:t>Köpük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82828"/>
                            <w:spacing w:val="18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82828"/>
                            <w:spacing w:val="0"/>
                            <w:w w:val="104"/>
                          </w:rPr>
                          <w:t>Kg.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1598" w:type="dxa"/>
                        <w:gridSpan w:val="2"/>
                        <w:tcBorders>
                          <w:top w:val="single" w:sz="3.84" w:space="0" w:color="3B3B3B"/>
                          <w:bottom w:val="single" w:sz="5.76" w:space="0" w:color="4F4F4F"/>
                          <w:left w:val="single" w:sz="3.84" w:space="0" w:color="444444"/>
                          <w:right w:val="single" w:sz="7.68" w:space="0" w:color="676767"/>
                        </w:tcBorders>
                      </w:tcPr>
                      <w:p>
                        <w:pPr>
                          <w:spacing w:before="10" w:after="0" w:line="240" w:lineRule="auto"/>
                          <w:ind w:left="10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82828"/>
                            <w:spacing w:val="0"/>
                            <w:w w:val="100"/>
                          </w:rPr>
                          <w:t>K.K.T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82828"/>
                            <w:spacing w:val="0"/>
                            <w:w w:val="100"/>
                          </w:rPr>
                          <w:t>.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82828"/>
                            <w:spacing w:val="22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82828"/>
                            <w:spacing w:val="0"/>
                            <w:w w:val="104"/>
                          </w:rPr>
                          <w:t>Kg.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1529" w:type="dxa"/>
                        <w:tcBorders>
                          <w:top w:val="single" w:sz="3.84" w:space="0" w:color="3B3B3B"/>
                          <w:bottom w:val="single" w:sz="5.76" w:space="0" w:color="4F4F4F"/>
                          <w:left w:val="single" w:sz="7.68" w:space="0" w:color="676767"/>
                          <w:right w:val="single" w:sz="5.76" w:space="0" w:color="606060"/>
                        </w:tcBorders>
                      </w:tcPr>
                      <w:p>
                        <w:pPr>
                          <w:spacing w:before="10" w:after="0" w:line="240" w:lineRule="auto"/>
                          <w:ind w:left="197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82828"/>
                            <w:spacing w:val="0"/>
                            <w:w w:val="110"/>
                          </w:rPr>
                          <w:t>C02.Kg.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470" w:hRule="exact"/>
                    </w:trPr>
                    <w:tc>
                      <w:tcPr>
                        <w:tcW w:w="1925" w:type="dxa"/>
                        <w:vMerge/>
                        <w:gridSpan w:val="3"/>
                        <w:tcBorders>
                          <w:bottom w:val="single" w:sz="7.68" w:space="0" w:color="575757"/>
                          <w:left w:val="single" w:sz="7.68" w:space="0" w:color="4F4F4F"/>
                          <w:right w:val="single" w:sz="5.76" w:space="0" w:color="3F3F3F"/>
                        </w:tcBorders>
                      </w:tcPr>
                      <w:p>
                        <w:pPr/>
                        <w:rPr/>
                      </w:p>
                    </w:tc>
                    <w:tc>
                      <w:tcPr>
                        <w:tcW w:w="2659" w:type="dxa"/>
                        <w:vMerge/>
                        <w:gridSpan w:val="2"/>
                        <w:tcBorders>
                          <w:bottom w:val="single" w:sz="7.68" w:space="0" w:color="575757"/>
                          <w:left w:val="single" w:sz="5.76" w:space="0" w:color="3F3F3F"/>
                          <w:right w:val="single" w:sz="7.68" w:space="0" w:color="575757"/>
                        </w:tcBorders>
                      </w:tcPr>
                      <w:p>
                        <w:pPr/>
                        <w:rPr/>
                      </w:p>
                    </w:tc>
                    <w:tc>
                      <w:tcPr>
                        <w:tcW w:w="2021" w:type="dxa"/>
                        <w:tcBorders>
                          <w:top w:val="single" w:sz="5.76" w:space="0" w:color="4F4F4F"/>
                          <w:bottom w:val="single" w:sz="7.68" w:space="0" w:color="575757"/>
                          <w:left w:val="single" w:sz="7.68" w:space="0" w:color="575757"/>
                          <w:right w:val="single" w:sz="3.84" w:space="0" w:color="2F2F2F"/>
                        </w:tcBorders>
                      </w:tcPr>
                      <w:p>
                        <w:pPr>
                          <w:spacing w:before="18" w:after="0" w:line="220" w:lineRule="exact"/>
                          <w:jc w:val="left"/>
                          <w:rPr>
                            <w:sz w:val="22"/>
                            <w:szCs w:val="22"/>
                          </w:rPr>
                        </w:pPr>
                        <w:rPr/>
                        <w:r>
                          <w:rPr>
                            <w:sz w:val="22"/>
                            <w:szCs w:val="22"/>
                          </w:rPr>
                        </w:r>
                      </w:p>
                      <w:p>
                        <w:pPr>
                          <w:spacing w:before="0" w:after="0" w:line="216" w:lineRule="exact"/>
                          <w:ind w:left="101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82828"/>
                            <w:spacing w:val="0"/>
                            <w:w w:val="104"/>
                          </w:rPr>
                          <w:t>0.5m3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1622" w:type="dxa"/>
                        <w:gridSpan w:val="3"/>
                        <w:tcBorders>
                          <w:top w:val="single" w:sz="5.76" w:space="0" w:color="4F4F4F"/>
                          <w:bottom w:val="single" w:sz="7.68" w:space="0" w:color="575757"/>
                          <w:left w:val="single" w:sz="3.84" w:space="0" w:color="2F2F2F"/>
                          <w:right w:val="single" w:sz="3.84" w:space="0" w:color="444444"/>
                        </w:tcBorders>
                      </w:tcPr>
                      <w:p>
                        <w:pPr/>
                        <w:rPr/>
                      </w:p>
                    </w:tc>
                    <w:tc>
                      <w:tcPr>
                        <w:tcW w:w="1598" w:type="dxa"/>
                        <w:gridSpan w:val="2"/>
                        <w:tcBorders>
                          <w:top w:val="single" w:sz="5.76" w:space="0" w:color="4F4F4F"/>
                          <w:bottom w:val="single" w:sz="7.68" w:space="0" w:color="575757"/>
                          <w:left w:val="single" w:sz="3.84" w:space="0" w:color="444444"/>
                          <w:right w:val="single" w:sz="7.68" w:space="0" w:color="676767"/>
                        </w:tcBorders>
                      </w:tcPr>
                      <w:p>
                        <w:pPr/>
                        <w:rPr/>
                      </w:p>
                    </w:tc>
                    <w:tc>
                      <w:tcPr>
                        <w:tcW w:w="1529" w:type="dxa"/>
                        <w:tcBorders>
                          <w:top w:val="single" w:sz="5.76" w:space="0" w:color="4F4F4F"/>
                          <w:bottom w:val="single" w:sz="7.68" w:space="0" w:color="575757"/>
                          <w:left w:val="single" w:sz="7.68" w:space="0" w:color="676767"/>
                          <w:right w:val="single" w:sz="5.76" w:space="0" w:color="606060"/>
                        </w:tcBorders>
                      </w:tcPr>
                      <w:p>
                        <w:pPr/>
                        <w:rPr/>
                      </w:p>
                    </w:tc>
                  </w:tr>
                  <w:tr>
                    <w:trPr>
                      <w:trHeight w:val="701" w:hRule="exact"/>
                    </w:trPr>
                    <w:tc>
                      <w:tcPr>
                        <w:tcW w:w="1925" w:type="dxa"/>
                        <w:gridSpan w:val="3"/>
                        <w:tcBorders>
                          <w:top w:val="single" w:sz="7.68" w:space="0" w:color="575757"/>
                          <w:bottom w:val="single" w:sz="5.76" w:space="0" w:color="444444"/>
                          <w:left w:val="single" w:sz="7.68" w:space="0" w:color="4F4F4F"/>
                          <w:right w:val="single" w:sz="5.76" w:space="0" w:color="3F3F3F"/>
                        </w:tcBorders>
                      </w:tcPr>
                      <w:p>
                        <w:pPr>
                          <w:spacing w:before="15" w:after="0" w:line="220" w:lineRule="exact"/>
                          <w:jc w:val="left"/>
                          <w:rPr>
                            <w:sz w:val="22"/>
                            <w:szCs w:val="22"/>
                          </w:rPr>
                        </w:pPr>
                        <w:rPr/>
                        <w:r>
                          <w:rPr>
                            <w:sz w:val="22"/>
                            <w:szCs w:val="22"/>
                          </w:rPr>
                        </w:r>
                      </w:p>
                      <w:p>
                        <w:pPr>
                          <w:spacing w:before="0" w:after="0" w:line="240" w:lineRule="auto"/>
                          <w:ind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B3B3B"/>
                            <w:spacing w:val="0"/>
                            <w:w w:val="100"/>
                          </w:rPr>
                          <w:t>Söndürme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B3B3B"/>
                            <w:spacing w:val="45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82828"/>
                            <w:spacing w:val="0"/>
                            <w:w w:val="103"/>
                          </w:rPr>
                          <w:t>Sonundaki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  <w:p>
                        <w:pPr>
                          <w:spacing w:before="12" w:after="0" w:line="218" w:lineRule="exact"/>
                          <w:ind w:left="10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82828"/>
                            <w:spacing w:val="0"/>
                            <w:w w:val="100"/>
                          </w:rPr>
                          <w:t>Hasa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82828"/>
                            <w:spacing w:val="0"/>
                            <w:w w:val="100"/>
                          </w:rPr>
                          <w:t>r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82828"/>
                            <w:spacing w:val="13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82828"/>
                            <w:spacing w:val="0"/>
                            <w:w w:val="102"/>
                          </w:rPr>
                          <w:t>Durumu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9430" w:type="dxa"/>
                        <w:gridSpan w:val="9"/>
                        <w:tcBorders>
                          <w:top w:val="single" w:sz="7.68" w:space="0" w:color="575757"/>
                          <w:bottom w:val="single" w:sz="5.76" w:space="0" w:color="444444"/>
                          <w:left w:val="single" w:sz="5.76" w:space="0" w:color="3F3F3F"/>
                          <w:right w:val="single" w:sz="5.76" w:space="0" w:color="606060"/>
                        </w:tcBorders>
                      </w:tcPr>
                      <w:p>
                        <w:pPr>
                          <w:spacing w:before="5" w:after="0" w:line="253" w:lineRule="auto"/>
                          <w:ind w:left="46" w:right="2448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82828"/>
                            <w:spacing w:val="0"/>
                            <w:w w:val="100"/>
                          </w:rPr>
                          <w:t>Yangında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82828"/>
                            <w:spacing w:val="32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82828"/>
                            <w:spacing w:val="0"/>
                            <w:w w:val="100"/>
                          </w:rPr>
                          <w:t>bi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82828"/>
                            <w:spacing w:val="0"/>
                            <w:w w:val="100"/>
                          </w:rPr>
                          <w:t>r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82828"/>
                            <w:spacing w:val="11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82828"/>
                            <w:spacing w:val="0"/>
                            <w:w w:val="100"/>
                          </w:rPr>
                          <w:t>mikta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82828"/>
                            <w:spacing w:val="0"/>
                            <w:w w:val="100"/>
                          </w:rPr>
                          <w:t>r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82828"/>
                            <w:spacing w:val="39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82828"/>
                            <w:spacing w:val="0"/>
                            <w:w w:val="100"/>
                          </w:rPr>
                          <w:t>kuru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82828"/>
                            <w:spacing w:val="25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82828"/>
                            <w:spacing w:val="0"/>
                            <w:w w:val="100"/>
                          </w:rPr>
                          <w:t>o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82828"/>
                            <w:spacing w:val="0"/>
                            <w:w w:val="100"/>
                          </w:rPr>
                          <w:t>t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82828"/>
                            <w:spacing w:val="11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82828"/>
                            <w:spacing w:val="0"/>
                            <w:w w:val="100"/>
                          </w:rPr>
                          <w:t>v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82828"/>
                            <w:spacing w:val="0"/>
                            <w:w w:val="100"/>
                          </w:rPr>
                          <w:t>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82828"/>
                            <w:spacing w:val="12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82828"/>
                            <w:spacing w:val="0"/>
                            <w:w w:val="100"/>
                          </w:rPr>
                          <w:t>çına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82828"/>
                            <w:spacing w:val="0"/>
                            <w:w w:val="100"/>
                          </w:rPr>
                          <w:t>r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82828"/>
                            <w:spacing w:val="17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82828"/>
                            <w:spacing w:val="0"/>
                            <w:w w:val="100"/>
                          </w:rPr>
                          <w:t>ağacı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82828"/>
                            <w:spacing w:val="26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82828"/>
                            <w:spacing w:val="0"/>
                            <w:w w:val="100"/>
                          </w:rPr>
                          <w:t>kısme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82828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82828"/>
                            <w:spacing w:val="36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82828"/>
                            <w:spacing w:val="0"/>
                            <w:w w:val="100"/>
                          </w:rPr>
                          <w:t>yanma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82828"/>
                            <w:spacing w:val="0"/>
                            <w:w w:val="100"/>
                          </w:rPr>
                          <w:t>k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82828"/>
                            <w:spacing w:val="3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82828"/>
                            <w:spacing w:val="0"/>
                            <w:w w:val="100"/>
                          </w:rPr>
                          <w:t>suretiyle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82828"/>
                            <w:spacing w:val="36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82828"/>
                            <w:spacing w:val="0"/>
                            <w:w w:val="100"/>
                          </w:rPr>
                          <w:t>zara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82828"/>
                            <w:spacing w:val="0"/>
                            <w:w w:val="100"/>
                          </w:rPr>
                          <w:t>r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82828"/>
                            <w:spacing w:val="18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82828"/>
                            <w:spacing w:val="0"/>
                            <w:w w:val="104"/>
                          </w:rPr>
                          <w:t>görmüştü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82828"/>
                            <w:spacing w:val="-3"/>
                            <w:w w:val="105"/>
                          </w:rPr>
                          <w:t>r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6B6B6B"/>
                            <w:spacing w:val="0"/>
                            <w:w w:val="140"/>
                          </w:rPr>
                          <w:t>.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6B6B6B"/>
                            <w:spacing w:val="0"/>
                            <w:w w:val="14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82828"/>
                            <w:spacing w:val="0"/>
                            <w:w w:val="100"/>
                          </w:rPr>
                          <w:t>Tahmini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82828"/>
                            <w:spacing w:val="31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82828"/>
                            <w:spacing w:val="0"/>
                            <w:w w:val="100"/>
                          </w:rPr>
                          <w:t>Zarar: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82828"/>
                            <w:spacing w:val="0"/>
                            <w:w w:val="100"/>
                          </w:rPr>
                          <w:t>Maddi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82828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82828"/>
                            <w:spacing w:val="12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82828"/>
                            <w:spacing w:val="0"/>
                            <w:w w:val="100"/>
                          </w:rPr>
                          <w:t>Hasa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82828"/>
                            <w:spacing w:val="0"/>
                            <w:w w:val="100"/>
                          </w:rPr>
                          <w:t>r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82828"/>
                            <w:spacing w:val="27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82828"/>
                            <w:spacing w:val="0"/>
                            <w:w w:val="104"/>
                          </w:rPr>
                          <w:t>Yok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1406" w:hRule="exact"/>
                    </w:trPr>
                    <w:tc>
                      <w:tcPr>
                        <w:tcW w:w="1925" w:type="dxa"/>
                        <w:gridSpan w:val="3"/>
                        <w:tcBorders>
                          <w:top w:val="single" w:sz="5.76" w:space="0" w:color="444444"/>
                          <w:bottom w:val="single" w:sz="3.84" w:space="0" w:color="2B2B2B"/>
                          <w:left w:val="single" w:sz="7.68" w:space="0" w:color="4F4F4F"/>
                          <w:right w:val="single" w:sz="5.76" w:space="0" w:color="3F3F3F"/>
                        </w:tcBorders>
                      </w:tcPr>
                      <w:p>
                        <w:pPr>
                          <w:spacing w:before="3" w:after="0" w:line="240" w:lineRule="exact"/>
                          <w:jc w:val="left"/>
                          <w:rPr>
                            <w:sz w:val="24"/>
                            <w:szCs w:val="24"/>
                          </w:rPr>
                        </w:pPr>
                        <w:rPr/>
                        <w:r>
                          <w:rPr>
                            <w:sz w:val="24"/>
                            <w:szCs w:val="24"/>
                          </w:rPr>
                        </w:r>
                      </w:p>
                      <w:p>
                        <w:pPr>
                          <w:spacing w:before="0" w:after="0" w:line="240" w:lineRule="auto"/>
                          <w:ind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82828"/>
                            <w:spacing w:val="0"/>
                            <w:w w:val="100"/>
                          </w:rPr>
                          <w:t>Yangı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82828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82828"/>
                            <w:spacing w:val="2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82828"/>
                            <w:spacing w:val="0"/>
                            <w:w w:val="100"/>
                          </w:rPr>
                          <w:t>Çıkı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82828"/>
                            <w:spacing w:val="0"/>
                            <w:w w:val="100"/>
                          </w:rPr>
                          <w:t>ş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82828"/>
                            <w:spacing w:val="23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82828"/>
                            <w:spacing w:val="0"/>
                            <w:w w:val="104"/>
                          </w:rPr>
                          <w:t>Nedeni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9430" w:type="dxa"/>
                        <w:gridSpan w:val="9"/>
                        <w:tcBorders>
                          <w:top w:val="single" w:sz="5.76" w:space="0" w:color="444444"/>
                          <w:bottom w:val="single" w:sz="3.84" w:space="0" w:color="2B2B2B"/>
                          <w:left w:val="single" w:sz="5.76" w:space="0" w:color="3F3F3F"/>
                          <w:right w:val="single" w:sz="5.76" w:space="0" w:color="606060"/>
                        </w:tcBorders>
                      </w:tcPr>
                      <w:p>
                        <w:pPr>
                          <w:spacing w:before="3" w:after="0" w:line="240" w:lineRule="exact"/>
                          <w:jc w:val="left"/>
                          <w:rPr>
                            <w:sz w:val="24"/>
                            <w:szCs w:val="24"/>
                          </w:rPr>
                        </w:pPr>
                        <w:rPr/>
                        <w:r>
                          <w:rPr>
                            <w:sz w:val="24"/>
                            <w:szCs w:val="24"/>
                          </w:rPr>
                        </w:r>
                      </w:p>
                      <w:p>
                        <w:pPr>
                          <w:spacing w:before="0" w:after="0" w:line="256" w:lineRule="auto"/>
                          <w:ind w:left="-7" w:right="-41" w:firstLine="10"/>
                          <w:jc w:val="both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82828"/>
                            <w:spacing w:val="0"/>
                            <w:w w:val="100"/>
                          </w:rPr>
                          <w:t>Yangı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82828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82828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82828"/>
                            <w:spacing w:val="28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82828"/>
                            <w:spacing w:val="0"/>
                            <w:w w:val="100"/>
                          </w:rPr>
                          <w:t>yerinde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82828"/>
                            <w:spacing w:val="0"/>
                            <w:w w:val="100"/>
                          </w:rPr>
                          <w:t> 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82828"/>
                            <w:spacing w:val="4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82828"/>
                            <w:spacing w:val="0"/>
                            <w:w w:val="100"/>
                          </w:rPr>
                          <w:t>yapıla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82828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82828"/>
                            <w:spacing w:val="0"/>
                            <w:w w:val="100"/>
                          </w:rPr>
                          <w:t> 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82828"/>
                            <w:spacing w:val="14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82828"/>
                            <w:spacing w:val="0"/>
                            <w:w w:val="100"/>
                          </w:rPr>
                          <w:t>tetkikte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82828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82828"/>
                            <w:spacing w:val="41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82828"/>
                            <w:spacing w:val="0"/>
                            <w:w w:val="100"/>
                          </w:rPr>
                          <w:t>yangı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82828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82828"/>
                            <w:spacing w:val="0"/>
                            <w:w w:val="100"/>
                          </w:rPr>
                          <w:t> 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82828"/>
                            <w:spacing w:val="4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82828"/>
                            <w:spacing w:val="0"/>
                            <w:w w:val="100"/>
                          </w:rPr>
                          <w:t>başlangıcını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82828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82828"/>
                            <w:spacing w:val="0"/>
                            <w:w w:val="100"/>
                          </w:rPr>
                          <w:t> 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82828"/>
                            <w:spacing w:val="21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82828"/>
                            <w:spacing w:val="0"/>
                            <w:w w:val="100"/>
                          </w:rPr>
                          <w:t>cadde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82828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82828"/>
                            <w:spacing w:val="4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82828"/>
                            <w:spacing w:val="0"/>
                            <w:w w:val="100"/>
                          </w:rPr>
                          <w:t>içindeki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82828"/>
                            <w:spacing w:val="0"/>
                            <w:w w:val="100"/>
                          </w:rPr>
                          <w:t> 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82828"/>
                            <w:spacing w:val="2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82828"/>
                            <w:spacing w:val="0"/>
                            <w:w w:val="100"/>
                          </w:rPr>
                          <w:t>biçillmi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82828"/>
                            <w:spacing w:val="0"/>
                            <w:w w:val="100"/>
                          </w:rPr>
                          <w:t>ş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82828"/>
                            <w:spacing w:val="0"/>
                            <w:w w:val="100"/>
                          </w:rPr>
                          <w:t> 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82828"/>
                            <w:spacing w:val="4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82828"/>
                            <w:spacing w:val="0"/>
                            <w:w w:val="100"/>
                          </w:rPr>
                          <w:t>kuru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82828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82828"/>
                            <w:spacing w:val="37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82828"/>
                            <w:spacing w:val="0"/>
                            <w:w w:val="100"/>
                          </w:rPr>
                          <w:t>otlarda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82828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82828"/>
                            <w:spacing w:val="38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82828"/>
                            <w:spacing w:val="0"/>
                            <w:w w:val="100"/>
                          </w:rPr>
                          <w:t>olduğ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82828"/>
                            <w:spacing w:val="0"/>
                            <w:w w:val="100"/>
                          </w:rPr>
                          <w:t>u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82828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82828"/>
                            <w:spacing w:val="4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82828"/>
                            <w:spacing w:val="0"/>
                            <w:w w:val="103"/>
                          </w:rPr>
                          <w:t>göıülmüş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82828"/>
                            <w:spacing w:val="0"/>
                            <w:w w:val="103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82828"/>
                            <w:spacing w:val="0"/>
                            <w:w w:val="100"/>
                          </w:rPr>
                          <w:t>olup;yapıla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82828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82828"/>
                            <w:spacing w:val="0"/>
                            <w:w w:val="100"/>
                          </w:rPr>
                          <w:t> 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82828"/>
                            <w:spacing w:val="23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82828"/>
                            <w:spacing w:val="0"/>
                            <w:w w:val="100"/>
                          </w:rPr>
                          <w:t>araştırma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82828"/>
                            <w:spacing w:val="0"/>
                            <w:w w:val="100"/>
                          </w:rPr>
                          <w:t> 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82828"/>
                            <w:spacing w:val="15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82828"/>
                            <w:spacing w:val="0"/>
                            <w:w w:val="100"/>
                          </w:rPr>
                          <w:t>v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82828"/>
                            <w:spacing w:val="0"/>
                            <w:w w:val="100"/>
                          </w:rPr>
                          <w:t>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82828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82828"/>
                            <w:spacing w:val="33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82828"/>
                            <w:spacing w:val="0"/>
                            <w:w w:val="100"/>
                          </w:rPr>
                          <w:t>soruşturmada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82828"/>
                            <w:spacing w:val="0"/>
                            <w:w w:val="100"/>
                          </w:rPr>
                          <w:t> 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82828"/>
                            <w:spacing w:val="18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82828"/>
                            <w:spacing w:val="0"/>
                            <w:w w:val="100"/>
                          </w:rPr>
                          <w:t>yolda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82828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82828"/>
                            <w:spacing w:val="0"/>
                            <w:w w:val="100"/>
                          </w:rPr>
                          <w:t> 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82828"/>
                            <w:spacing w:val="3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82828"/>
                            <w:spacing w:val="0"/>
                            <w:w w:val="100"/>
                          </w:rPr>
                          <w:t>geli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82828"/>
                            <w:spacing w:val="0"/>
                            <w:w w:val="100"/>
                          </w:rPr>
                          <w:t>p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82828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82828"/>
                            <w:spacing w:val="46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82828"/>
                            <w:spacing w:val="0"/>
                            <w:w w:val="100"/>
                          </w:rPr>
                          <w:t>geçe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82828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82828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82828"/>
                            <w:spacing w:val="42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82828"/>
                            <w:spacing w:val="0"/>
                            <w:w w:val="100"/>
                          </w:rPr>
                          <w:t>kimliği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82828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82828"/>
                            <w:spacing w:val="47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82828"/>
                            <w:spacing w:val="0"/>
                            <w:w w:val="100"/>
                          </w:rPr>
                          <w:t>belirsiz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82828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82828"/>
                            <w:spacing w:val="47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82828"/>
                            <w:spacing w:val="0"/>
                            <w:w w:val="100"/>
                          </w:rPr>
                          <w:t>kişi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82828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82828"/>
                            <w:spacing w:val="31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82828"/>
                            <w:spacing w:val="0"/>
                            <w:w w:val="100"/>
                          </w:rPr>
                          <w:t>veya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82828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82828"/>
                            <w:spacing w:val="36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82828"/>
                            <w:spacing w:val="0"/>
                            <w:w w:val="100"/>
                          </w:rPr>
                          <w:t>kişileri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82828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82828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82828"/>
                            <w:spacing w:val="47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82828"/>
                            <w:spacing w:val="0"/>
                            <w:w w:val="100"/>
                          </w:rPr>
                          <w:t>atmı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82828"/>
                            <w:spacing w:val="0"/>
                            <w:w w:val="100"/>
                          </w:rPr>
                          <w:t>ş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82828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82828"/>
                            <w:spacing w:val="35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82828"/>
                            <w:spacing w:val="0"/>
                            <w:w w:val="100"/>
                          </w:rPr>
                          <w:t>olduğu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82828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B3B3B"/>
                            <w:spacing w:val="0"/>
                            <w:w w:val="100"/>
                          </w:rPr>
                          <w:t>sönmemi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B3B3B"/>
                            <w:spacing w:val="0"/>
                            <w:w w:val="100"/>
                          </w:rPr>
                          <w:t>ş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B3B3B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B3B3B"/>
                            <w:spacing w:val="25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82828"/>
                            <w:spacing w:val="0"/>
                            <w:w w:val="100"/>
                          </w:rPr>
                          <w:t>sigara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82828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82828"/>
                            <w:spacing w:val="21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82828"/>
                            <w:spacing w:val="0"/>
                            <w:w w:val="100"/>
                          </w:rPr>
                          <w:t>izmaritini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82828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82828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82828"/>
                            <w:spacing w:val="37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82828"/>
                            <w:spacing w:val="0"/>
                            <w:w w:val="100"/>
                          </w:rPr>
                          <w:t>kola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82828"/>
                            <w:spacing w:val="0"/>
                            <w:w w:val="100"/>
                          </w:rPr>
                          <w:t>y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82828"/>
                            <w:spacing w:val="46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82828"/>
                            <w:spacing w:val="0"/>
                            <w:w w:val="100"/>
                          </w:rPr>
                          <w:t>yanıcı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82828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82828"/>
                            <w:spacing w:val="13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82828"/>
                            <w:spacing w:val="0"/>
                            <w:w w:val="100"/>
                          </w:rPr>
                          <w:t>kuru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82828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82828"/>
                            <w:spacing w:val="8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82828"/>
                            <w:spacing w:val="0"/>
                            <w:w w:val="100"/>
                          </w:rPr>
                          <w:t>otları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82828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82828"/>
                            <w:spacing w:val="4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82828"/>
                            <w:spacing w:val="0"/>
                            <w:w w:val="100"/>
                          </w:rPr>
                          <w:t>tutuşturması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82828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82828"/>
                            <w:spacing w:val="36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82828"/>
                            <w:spacing w:val="0"/>
                            <w:w w:val="100"/>
                          </w:rPr>
                          <w:t>buradanda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82828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82828"/>
                            <w:spacing w:val="22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82828"/>
                            <w:spacing w:val="0"/>
                            <w:w w:val="100"/>
                          </w:rPr>
                          <w:t>çına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82828"/>
                            <w:spacing w:val="0"/>
                            <w:w w:val="100"/>
                          </w:rPr>
                          <w:t>r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82828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82828"/>
                            <w:spacing w:val="7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82828"/>
                            <w:spacing w:val="0"/>
                            <w:w w:val="100"/>
                          </w:rPr>
                          <w:t>ağacına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82828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82828"/>
                            <w:spacing w:val="9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82828"/>
                            <w:spacing w:val="0"/>
                            <w:w w:val="100"/>
                          </w:rPr>
                          <w:t>sirayet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82828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82828"/>
                            <w:spacing w:val="5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82828"/>
                            <w:spacing w:val="0"/>
                            <w:w w:val="100"/>
                          </w:rPr>
                          <w:t>etmesi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82828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82828"/>
                            <w:spacing w:val="3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82828"/>
                            <w:spacing w:val="0"/>
                            <w:w w:val="100"/>
                          </w:rPr>
                          <w:t>sonucu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82828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82828"/>
                            <w:spacing w:val="0"/>
                            <w:w w:val="87"/>
                          </w:rPr>
                          <w:t>iYangı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82828"/>
                            <w:spacing w:val="0"/>
                            <w:w w:val="87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82828"/>
                            <w:spacing w:val="14"/>
                            <w:w w:val="87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82828"/>
                            <w:spacing w:val="0"/>
                            <w:w w:val="100"/>
                          </w:rPr>
                          <w:t>çıktığı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82828"/>
                            <w:spacing w:val="34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82828"/>
                            <w:spacing w:val="0"/>
                            <w:w w:val="100"/>
                          </w:rPr>
                          <w:t>kanaatine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82828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82828"/>
                            <w:spacing w:val="3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82828"/>
                            <w:spacing w:val="0"/>
                            <w:w w:val="105"/>
                          </w:rPr>
                          <w:t>varılmıştır.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240" w:hRule="exact"/>
                    </w:trPr>
                    <w:tc>
                      <w:tcPr>
                        <w:tcW w:w="1925" w:type="dxa"/>
                        <w:gridSpan w:val="3"/>
                        <w:tcBorders>
                          <w:top w:val="single" w:sz="3.84" w:space="0" w:color="2B2B2B"/>
                          <w:bottom w:val="single" w:sz="3.84" w:space="0" w:color="343434"/>
                          <w:left w:val="single" w:sz="7.68" w:space="0" w:color="4F4F4F"/>
                          <w:right w:val="single" w:sz="5.76" w:space="0" w:color="3F3F3F"/>
                        </w:tcBorders>
                      </w:tcPr>
                      <w:p>
                        <w:pPr>
                          <w:spacing w:before="5" w:after="0" w:line="240" w:lineRule="auto"/>
                          <w:ind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B3B3B"/>
                            <w:spacing w:val="0"/>
                            <w:w w:val="100"/>
                          </w:rPr>
                          <w:t>Sigortalı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B3B3B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B3B3B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82828"/>
                            <w:spacing w:val="0"/>
                            <w:w w:val="102"/>
                          </w:rPr>
                          <w:t>ise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9430" w:type="dxa"/>
                        <w:gridSpan w:val="9"/>
                        <w:tcBorders>
                          <w:top w:val="single" w:sz="3.84" w:space="0" w:color="2B2B2B"/>
                          <w:bottom w:val="single" w:sz="3.84" w:space="0" w:color="343434"/>
                          <w:left w:val="single" w:sz="5.76" w:space="0" w:color="3F3F3F"/>
                          <w:right w:val="single" w:sz="5.76" w:space="0" w:color="606060"/>
                        </w:tcBorders>
                      </w:tcPr>
                      <w:p>
                        <w:pPr>
                          <w:spacing w:before="10" w:after="0" w:line="240" w:lineRule="auto"/>
                          <w:ind w:left="58" w:right="-20"/>
                          <w:jc w:val="left"/>
                          <w:tabs>
                            <w:tab w:pos="4780" w:val="left"/>
                          </w:tabs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B4B4B"/>
                            <w:spacing w:val="0"/>
                            <w:w w:val="137"/>
                          </w:rPr>
                          <w:t>irketi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B4B4B"/>
                            <w:spacing w:val="0"/>
                            <w:w w:val="137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B4B4B"/>
                            <w:spacing w:val="5"/>
                            <w:w w:val="137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82828"/>
                            <w:spacing w:val="0"/>
                            <w:w w:val="105"/>
                          </w:rPr>
                          <w:t>Adı:Öğ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82828"/>
                            <w:spacing w:val="4"/>
                            <w:w w:val="105"/>
                          </w:rPr>
                          <w:t>r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B4B4B"/>
                            <w:spacing w:val="0"/>
                            <w:w w:val="105"/>
                          </w:rPr>
                          <w:t>ennemedi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B4B4B"/>
                            <w:spacing w:val="-41"/>
                            <w:w w:val="105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B4B4B"/>
                            <w:spacing w:val="0"/>
                            <w:w w:val="100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B4B4B"/>
                            <w:spacing w:val="0"/>
                            <w:w w:val="100"/>
                          </w:rPr>
                          <w:t>lBedel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B4B4B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B3B3B"/>
                            <w:spacing w:val="0"/>
                            <w:w w:val="55"/>
                          </w:rPr>
                          <w:t>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B3B3B"/>
                            <w:spacing w:val="-35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B4B4B"/>
                            <w:spacing w:val="0"/>
                            <w:w w:val="100"/>
                          </w:rPr>
                          <w:t>:Qğreni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B4B4B"/>
                            <w:spacing w:val="-9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B3B3B"/>
                            <w:spacing w:val="0"/>
                            <w:w w:val="102"/>
                          </w:rPr>
                          <w:t>le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B3B3B"/>
                            <w:spacing w:val="0"/>
                            <w:w w:val="99"/>
                          </w:rPr>
                          <w:t>me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B3B3B"/>
                            <w:spacing w:val="0"/>
                            <w:w w:val="100"/>
                          </w:rPr>
                          <w:t>d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B3B3B"/>
                            <w:spacing w:val="-24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B3B3B"/>
                            <w:spacing w:val="0"/>
                            <w:w w:val="55"/>
                          </w:rPr>
                          <w:t>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710" w:hRule="exact"/>
                    </w:trPr>
                    <w:tc>
                      <w:tcPr>
                        <w:tcW w:w="1925" w:type="dxa"/>
                        <w:gridSpan w:val="3"/>
                        <w:tcBorders>
                          <w:top w:val="single" w:sz="3.84" w:space="0" w:color="343434"/>
                          <w:bottom w:val="single" w:sz="3.84" w:space="0" w:color="2B2B2B"/>
                          <w:left w:val="single" w:sz="7.68" w:space="0" w:color="4F4F4F"/>
                          <w:right w:val="single" w:sz="5.76" w:space="0" w:color="3F3F3F"/>
                        </w:tcBorders>
                      </w:tcPr>
                      <w:p>
                        <w:pPr>
                          <w:spacing w:before="9" w:after="0" w:line="240" w:lineRule="auto"/>
                          <w:ind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9"/>
                            <w:szCs w:val="19"/>
                            <w:color w:val="3B3B3B"/>
                            <w:w w:val="82"/>
                          </w:rPr>
                          <w:t>A</w:t>
                        </w:r>
                        <w:r>
                          <w:rPr>
                            <w:rFonts w:ascii="Arial" w:hAnsi="Arial" w:cs="Arial" w:eastAsia="Arial"/>
                            <w:sz w:val="19"/>
                            <w:szCs w:val="19"/>
                            <w:color w:val="3B3B3B"/>
                            <w:spacing w:val="-31"/>
                            <w:w w:val="100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19"/>
                            <w:szCs w:val="19"/>
                            <w:color w:val="282828"/>
                            <w:spacing w:val="0"/>
                            <w:w w:val="100"/>
                          </w:rPr>
                          <w:t>·</w:t>
                        </w:r>
                        <w:r>
                          <w:rPr>
                            <w:rFonts w:ascii="Arial" w:hAnsi="Arial" w:cs="Arial" w:eastAsia="Arial"/>
                            <w:sz w:val="19"/>
                            <w:szCs w:val="19"/>
                            <w:color w:val="282828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19"/>
                            <w:szCs w:val="19"/>
                            <w:color w:val="282828"/>
                            <w:spacing w:val="31"/>
                            <w:w w:val="100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19"/>
                            <w:szCs w:val="19"/>
                            <w:color w:val="282828"/>
                            <w:spacing w:val="0"/>
                            <w:w w:val="251"/>
                          </w:rPr>
                          <w:t>'</w:t>
                        </w:r>
                        <w:r>
                          <w:rPr>
                            <w:rFonts w:ascii="Arial" w:hAnsi="Arial" w:cs="Arial" w:eastAsia="Arial"/>
                            <w:sz w:val="19"/>
                            <w:szCs w:val="19"/>
                            <w:color w:val="282828"/>
                            <w:spacing w:val="-22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82828"/>
                            <w:spacing w:val="0"/>
                            <w:w w:val="100"/>
                          </w:rPr>
                          <w:t>Gereç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82828"/>
                            <w:spacing w:val="28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82828"/>
                            <w:spacing w:val="0"/>
                            <w:w w:val="102"/>
                          </w:rPr>
                          <w:t>Kaybı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  <w:p>
                        <w:pPr>
                          <w:spacing w:before="21" w:after="0" w:line="253" w:lineRule="auto"/>
                          <w:ind w:left="29" w:right="511" w:firstLine="-14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8"/>
                            <w:szCs w:val="18"/>
                            <w:color w:val="282828"/>
                            <w:w w:val="88"/>
                          </w:rPr>
                          <w:t>'</w:t>
                        </w:r>
                        <w:r>
                          <w:rPr>
                            <w:rFonts w:ascii="Arial" w:hAnsi="Arial" w:cs="Arial" w:eastAsia="Arial"/>
                            <w:sz w:val="18"/>
                            <w:szCs w:val="18"/>
                            <w:color w:val="282828"/>
                            <w:spacing w:val="-23"/>
                            <w:w w:val="88"/>
                          </w:rPr>
                          <w:t>ı</w:t>
                        </w:r>
                        <w:r>
                          <w:rPr>
                            <w:rFonts w:ascii="Arial" w:hAnsi="Arial" w:cs="Arial" w:eastAsia="Arial"/>
                            <w:sz w:val="18"/>
                            <w:szCs w:val="18"/>
                            <w:color w:val="282828"/>
                            <w:spacing w:val="-56"/>
                            <w:w w:val="133"/>
                          </w:rPr>
                          <w:t>.</w:t>
                        </w:r>
                        <w:r>
                          <w:rPr>
                            <w:rFonts w:ascii="Arial" w:hAnsi="Arial" w:cs="Arial" w:eastAsia="Arial"/>
                            <w:sz w:val="18"/>
                            <w:szCs w:val="18"/>
                            <w:color w:val="282828"/>
                            <w:spacing w:val="0"/>
                            <w:w w:val="88"/>
                          </w:rPr>
                          <w:t>'</w:t>
                        </w:r>
                        <w:r>
                          <w:rPr>
                            <w:rFonts w:ascii="Arial" w:hAnsi="Arial" w:cs="Arial" w:eastAsia="Arial"/>
                            <w:sz w:val="18"/>
                            <w:szCs w:val="18"/>
                            <w:color w:val="282828"/>
                            <w:spacing w:val="-19"/>
                            <w:w w:val="100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18"/>
                            <w:szCs w:val="18"/>
                            <w:color w:val="282828"/>
                            <w:spacing w:val="-20"/>
                            <w:w w:val="133"/>
                          </w:rPr>
                          <w:t>.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82828"/>
                            <w:spacing w:val="0"/>
                            <w:w w:val="96"/>
                          </w:rPr>
                          <w:t>.s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82828"/>
                            <w:spacing w:val="0"/>
                            <w:w w:val="95"/>
                          </w:rPr>
                          <w:t>m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82828"/>
                            <w:spacing w:val="8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82828"/>
                            <w:spacing w:val="0"/>
                            <w:w w:val="100"/>
                          </w:rPr>
                          <w:t>Yer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82828"/>
                            <w:spacing w:val="0"/>
                            <w:w w:val="100"/>
                          </w:rPr>
                          <w:t>.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82828"/>
                            <w:spacing w:val="26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82828"/>
                            <w:spacing w:val="0"/>
                            <w:w w:val="102"/>
                          </w:rPr>
                          <w:t>Kime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82828"/>
                            <w:spacing w:val="0"/>
                            <w:w w:val="102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82828"/>
                            <w:spacing w:val="0"/>
                            <w:w w:val="100"/>
                          </w:rPr>
                          <w:t>feslİm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82828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82828"/>
                            <w:spacing w:val="6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82828"/>
                            <w:spacing w:val="0"/>
                            <w:w w:val="102"/>
                          </w:rPr>
                          <w:t>Edildiği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9430" w:type="dxa"/>
                        <w:gridSpan w:val="9"/>
                        <w:tcBorders>
                          <w:top w:val="single" w:sz="3.84" w:space="0" w:color="343434"/>
                          <w:bottom w:val="single" w:sz="3.84" w:space="0" w:color="2B2B2B"/>
                          <w:left w:val="single" w:sz="5.76" w:space="0" w:color="3F3F3F"/>
                          <w:right w:val="single" w:sz="5.76" w:space="0" w:color="606060"/>
                        </w:tcBorders>
                      </w:tcPr>
                      <w:p>
                        <w:pPr/>
                        <w:rPr/>
                      </w:p>
                    </w:tc>
                  </w:tr>
                  <w:tr>
                    <w:trPr>
                      <w:trHeight w:val="245" w:hRule="exact"/>
                    </w:trPr>
                    <w:tc>
                      <w:tcPr>
                        <w:tcW w:w="1925" w:type="dxa"/>
                        <w:gridSpan w:val="3"/>
                        <w:tcBorders>
                          <w:top w:val="single" w:sz="3.84" w:space="0" w:color="2B2B2B"/>
                          <w:bottom w:val="single" w:sz="7.68" w:space="0" w:color="545454"/>
                          <w:left w:val="single" w:sz="7.68" w:space="0" w:color="4F4F4F"/>
                          <w:right w:val="single" w:sz="5.76" w:space="0" w:color="3F3F3F"/>
                        </w:tcBorders>
                      </w:tcPr>
                      <w:p>
                        <w:pPr>
                          <w:spacing w:before="10" w:after="0" w:line="240" w:lineRule="auto"/>
                          <w:ind w:left="14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82828"/>
                            <w:spacing w:val="0"/>
                            <w:w w:val="100"/>
                          </w:rPr>
                          <w:t>Ekibi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82828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82828"/>
                            <w:spacing w:val="17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82828"/>
                            <w:spacing w:val="0"/>
                            <w:w w:val="104"/>
                          </w:rPr>
                          <w:t>Dönüşü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9430" w:type="dxa"/>
                        <w:gridSpan w:val="9"/>
                        <w:tcBorders>
                          <w:top w:val="single" w:sz="3.84" w:space="0" w:color="2B2B2B"/>
                          <w:bottom w:val="single" w:sz="7.68" w:space="0" w:color="545454"/>
                          <w:left w:val="single" w:sz="5.76" w:space="0" w:color="3F3F3F"/>
                          <w:right w:val="single" w:sz="5.76" w:space="0" w:color="606060"/>
                        </w:tcBorders>
                      </w:tcPr>
                      <w:p>
                        <w:pPr>
                          <w:spacing w:before="14" w:after="0" w:line="216" w:lineRule="exact"/>
                          <w:ind w:left="-7" w:right="-20"/>
                          <w:jc w:val="left"/>
                          <w:tabs>
                            <w:tab w:pos="4060" w:val="left"/>
                          </w:tabs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B3B3B"/>
                            <w:spacing w:val="0"/>
                            <w:w w:val="100"/>
                          </w:rPr>
                          <w:t>rrarih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B3B3B"/>
                            <w:spacing w:val="0"/>
                            <w:w w:val="100"/>
                          </w:rPr>
                          <w:t> 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B3B3B"/>
                            <w:spacing w:val="27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82828"/>
                            <w:spacing w:val="0"/>
                            <w:w w:val="100"/>
                          </w:rPr>
                          <w:t>:07.05.2017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82828"/>
                            <w:spacing w:val="7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82828"/>
                            <w:spacing w:val="0"/>
                            <w:w w:val="100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82828"/>
                            <w:spacing w:val="-9"/>
                            <w:w w:val="47"/>
                          </w:rPr>
                          <w:t>)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B4B4B"/>
                            <w:spacing w:val="2"/>
                            <w:w w:val="103"/>
                          </w:rPr>
                          <w:t>S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82828"/>
                            <w:spacing w:val="0"/>
                            <w:w w:val="103"/>
                          </w:rPr>
                          <w:t>aati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82828"/>
                            <w:spacing w:val="1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82828"/>
                            <w:spacing w:val="0"/>
                            <w:w w:val="105"/>
                          </w:rPr>
                          <w:t>:20:50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240" w:hRule="exact"/>
                    </w:trPr>
                    <w:tc>
                      <w:tcPr>
                        <w:tcW w:w="638" w:type="dxa"/>
                        <w:tcBorders>
                          <w:top w:val="single" w:sz="7.68" w:space="0" w:color="545454"/>
                          <w:bottom w:val="single" w:sz="7.68" w:space="0" w:color="545454"/>
                          <w:left w:val="single" w:sz="7.68" w:space="0" w:color="4F4F4F"/>
                          <w:right w:val="single" w:sz="3.84" w:space="0" w:color="282828"/>
                        </w:tcBorders>
                      </w:tcPr>
                      <w:p>
                        <w:pPr>
                          <w:spacing w:before="5" w:after="0" w:line="216" w:lineRule="exact"/>
                          <w:ind w:left="106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82828"/>
                            <w:spacing w:val="0"/>
                            <w:w w:val="104"/>
                          </w:rPr>
                          <w:t>Varsa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600" w:type="dxa"/>
                        <w:tcBorders>
                          <w:top w:val="single" w:sz="7.68" w:space="0" w:color="545454"/>
                          <w:bottom w:val="single" w:sz="7.68" w:space="0" w:color="545454"/>
                          <w:left w:val="single" w:sz="3.84" w:space="0" w:color="282828"/>
                          <w:right w:val="single" w:sz="5.76" w:space="0" w:color="383838"/>
                        </w:tcBorders>
                      </w:tcPr>
                      <w:p>
                        <w:pPr>
                          <w:spacing w:before="5" w:after="0" w:line="216" w:lineRule="exact"/>
                          <w:ind w:left="125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82828"/>
                            <w:spacing w:val="0"/>
                            <w:w w:val="103"/>
                          </w:rPr>
                          <w:t>Ölü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686" w:type="dxa"/>
                        <w:tcBorders>
                          <w:top w:val="single" w:sz="7.68" w:space="0" w:color="545454"/>
                          <w:bottom w:val="single" w:sz="7.68" w:space="0" w:color="545454"/>
                          <w:left w:val="single" w:sz="5.76" w:space="0" w:color="383838"/>
                          <w:right w:val="single" w:sz="5.76" w:space="0" w:color="3F3F3F"/>
                        </w:tcBorders>
                      </w:tcPr>
                      <w:p>
                        <w:pPr>
                          <w:spacing w:before="5" w:after="0" w:line="216" w:lineRule="exact"/>
                          <w:ind w:left="46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82828"/>
                            <w:spacing w:val="0"/>
                            <w:w w:val="104"/>
                          </w:rPr>
                          <w:t>Yaralı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5232" w:type="dxa"/>
                        <w:gridSpan w:val="4"/>
                        <w:tcBorders>
                          <w:top w:val="single" w:sz="7.68" w:space="0" w:color="545454"/>
                          <w:bottom w:val="single" w:sz="7.68" w:space="0" w:color="545454"/>
                          <w:left w:val="single" w:sz="5.76" w:space="0" w:color="3F3F3F"/>
                          <w:right w:val="single" w:sz="5.76" w:space="0" w:color="444444"/>
                        </w:tcBorders>
                      </w:tcPr>
                      <w:p>
                        <w:pPr>
                          <w:spacing w:before="5" w:after="0" w:line="216" w:lineRule="exact"/>
                          <w:ind w:left="65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82828"/>
                            <w:spacing w:val="0"/>
                            <w:w w:val="151"/>
                          </w:rPr>
                          <w:t>İDE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82828"/>
                            <w:spacing w:val="0"/>
                            <w:w w:val="151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82828"/>
                            <w:spacing w:val="-9"/>
                            <w:w w:val="15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82828"/>
                            <w:spacing w:val="0"/>
                            <w:w w:val="100"/>
                          </w:rPr>
                          <w:t>EKİP: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82828"/>
                            <w:spacing w:val="31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82828"/>
                            <w:spacing w:val="0"/>
                            <w:w w:val="100"/>
                          </w:rPr>
                          <w:t>Evkal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82828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82828"/>
                            <w:spacing w:val="25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82828"/>
                            <w:spacing w:val="0"/>
                            <w:w w:val="100"/>
                          </w:rPr>
                          <w:t>Grubu-3.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82828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82828"/>
                            <w:spacing w:val="4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82828"/>
                            <w:spacing w:val="0"/>
                            <w:w w:val="102"/>
                          </w:rPr>
                          <w:t>Posta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4198" w:type="dxa"/>
                        <w:gridSpan w:val="5"/>
                        <w:tcBorders>
                          <w:top w:val="single" w:sz="7.68" w:space="0" w:color="545454"/>
                          <w:bottom w:val="single" w:sz="7.68" w:space="0" w:color="545454"/>
                          <w:left w:val="single" w:sz="5.76" w:space="0" w:color="444444"/>
                          <w:right w:val="single" w:sz="5.76" w:space="0" w:color="606060"/>
                        </w:tcBorders>
                      </w:tcPr>
                      <w:p>
                        <w:pPr>
                          <w:spacing w:before="5" w:after="0" w:line="216" w:lineRule="exact"/>
                          <w:ind w:left="1437" w:right="1389"/>
                          <w:jc w:val="center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82828"/>
                            <w:w w:val="104"/>
                          </w:rPr>
                          <w:t>ONAYLA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82828"/>
                            <w:spacing w:val="6"/>
                            <w:w w:val="105"/>
                          </w:rPr>
                          <w:t>Y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82828"/>
                            <w:spacing w:val="0"/>
                            <w:w w:val="101"/>
                          </w:rPr>
                          <w:t>AN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3245" w:hRule="exact"/>
                    </w:trPr>
                    <w:tc>
                      <w:tcPr>
                        <w:tcW w:w="638" w:type="dxa"/>
                        <w:tcBorders>
                          <w:top w:val="single" w:sz="7.68" w:space="0" w:color="545454"/>
                          <w:bottom w:val="single" w:sz="5.76" w:space="0" w:color="4B4B4B"/>
                          <w:left w:val="single" w:sz="7.68" w:space="0" w:color="4F4F4F"/>
                          <w:right w:val="single" w:sz="3.84" w:space="0" w:color="282828"/>
                        </w:tcBorders>
                      </w:tcPr>
                      <w:p>
                        <w:pPr/>
                        <w:rPr/>
                      </w:p>
                    </w:tc>
                    <w:tc>
                      <w:tcPr>
                        <w:tcW w:w="600" w:type="dxa"/>
                        <w:tcBorders>
                          <w:top w:val="single" w:sz="7.68" w:space="0" w:color="545454"/>
                          <w:bottom w:val="single" w:sz="5.76" w:space="0" w:color="4B4B4B"/>
                          <w:left w:val="single" w:sz="3.84" w:space="0" w:color="282828"/>
                          <w:right w:val="single" w:sz="5.76" w:space="0" w:color="383838"/>
                        </w:tcBorders>
                      </w:tcPr>
                      <w:p>
                        <w:pPr/>
                        <w:rPr/>
                      </w:p>
                    </w:tc>
                    <w:tc>
                      <w:tcPr>
                        <w:tcW w:w="686" w:type="dxa"/>
                        <w:tcBorders>
                          <w:top w:val="single" w:sz="7.68" w:space="0" w:color="545454"/>
                          <w:bottom w:val="single" w:sz="5.76" w:space="0" w:color="4B4B4B"/>
                          <w:left w:val="single" w:sz="5.76" w:space="0" w:color="383838"/>
                          <w:right w:val="single" w:sz="5.76" w:space="0" w:color="3F3F3F"/>
                        </w:tcBorders>
                      </w:tcPr>
                      <w:p>
                        <w:pPr>
                          <w:spacing w:before="0" w:after="0" w:line="200" w:lineRule="exact"/>
                          <w:jc w:val="left"/>
                          <w:rPr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sz w:val="20"/>
                            <w:szCs w:val="20"/>
                          </w:rPr>
                        </w:r>
                      </w:p>
                      <w:p>
                        <w:pPr>
                          <w:spacing w:before="0" w:after="0" w:line="200" w:lineRule="exact"/>
                          <w:jc w:val="left"/>
                          <w:rPr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sz w:val="20"/>
                            <w:szCs w:val="20"/>
                          </w:rPr>
                        </w:r>
                      </w:p>
                      <w:p>
                        <w:pPr>
                          <w:spacing w:before="0" w:after="0" w:line="200" w:lineRule="exact"/>
                          <w:jc w:val="left"/>
                          <w:rPr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sz w:val="20"/>
                            <w:szCs w:val="20"/>
                          </w:rPr>
                        </w:r>
                      </w:p>
                      <w:p>
                        <w:pPr>
                          <w:spacing w:before="0" w:after="0" w:line="200" w:lineRule="exact"/>
                          <w:jc w:val="left"/>
                          <w:rPr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sz w:val="20"/>
                            <w:szCs w:val="20"/>
                          </w:rPr>
                        </w:r>
                      </w:p>
                      <w:p>
                        <w:pPr>
                          <w:spacing w:before="0" w:after="0" w:line="200" w:lineRule="exact"/>
                          <w:jc w:val="left"/>
                          <w:rPr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sz w:val="20"/>
                            <w:szCs w:val="20"/>
                          </w:rPr>
                        </w:r>
                      </w:p>
                      <w:p>
                        <w:pPr>
                          <w:spacing w:before="0" w:after="0" w:line="200" w:lineRule="exact"/>
                          <w:jc w:val="left"/>
                          <w:rPr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sz w:val="20"/>
                            <w:szCs w:val="20"/>
                          </w:rPr>
                        </w:r>
                      </w:p>
                      <w:p>
                        <w:pPr>
                          <w:spacing w:before="0" w:after="0" w:line="200" w:lineRule="exact"/>
                          <w:jc w:val="left"/>
                          <w:rPr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sz w:val="20"/>
                            <w:szCs w:val="20"/>
                          </w:rPr>
                        </w:r>
                      </w:p>
                      <w:p>
                        <w:pPr>
                          <w:spacing w:before="0" w:after="0" w:line="200" w:lineRule="exact"/>
                          <w:jc w:val="left"/>
                          <w:rPr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sz w:val="20"/>
                            <w:szCs w:val="20"/>
                          </w:rPr>
                        </w:r>
                      </w:p>
                      <w:p>
                        <w:pPr>
                          <w:spacing w:before="0" w:after="0" w:line="200" w:lineRule="exact"/>
                          <w:jc w:val="left"/>
                          <w:rPr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sz w:val="20"/>
                            <w:szCs w:val="20"/>
                          </w:rPr>
                        </w:r>
                      </w:p>
                      <w:p>
                        <w:pPr>
                          <w:spacing w:before="0" w:after="0" w:line="200" w:lineRule="exact"/>
                          <w:jc w:val="left"/>
                          <w:rPr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sz w:val="20"/>
                            <w:szCs w:val="20"/>
                          </w:rPr>
                        </w:r>
                      </w:p>
                      <w:p>
                        <w:pPr>
                          <w:spacing w:before="0" w:after="0" w:line="200" w:lineRule="exact"/>
                          <w:jc w:val="left"/>
                          <w:rPr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sz w:val="20"/>
                            <w:szCs w:val="20"/>
                          </w:rPr>
                        </w:r>
                      </w:p>
                      <w:p>
                        <w:pPr>
                          <w:spacing w:before="0" w:after="0" w:line="200" w:lineRule="exact"/>
                          <w:jc w:val="left"/>
                          <w:rPr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sz w:val="20"/>
                            <w:szCs w:val="20"/>
                          </w:rPr>
                        </w:r>
                      </w:p>
                      <w:p>
                        <w:pPr>
                          <w:spacing w:before="0" w:after="0" w:line="200" w:lineRule="exact"/>
                          <w:jc w:val="left"/>
                          <w:rPr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sz w:val="20"/>
                            <w:szCs w:val="20"/>
                          </w:rPr>
                        </w:r>
                      </w:p>
                      <w:p>
                        <w:pPr>
                          <w:spacing w:before="0" w:after="0" w:line="200" w:lineRule="exact"/>
                          <w:jc w:val="left"/>
                          <w:rPr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sz w:val="20"/>
                            <w:szCs w:val="20"/>
                          </w:rPr>
                        </w:r>
                      </w:p>
                      <w:p>
                        <w:pPr>
                          <w:spacing w:before="0" w:after="0" w:line="200" w:lineRule="exact"/>
                          <w:jc w:val="left"/>
                          <w:rPr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sz w:val="20"/>
                            <w:szCs w:val="20"/>
                          </w:rPr>
                        </w:r>
                      </w:p>
                      <w:p>
                        <w:pPr>
                          <w:spacing w:before="8" w:after="0" w:line="220" w:lineRule="exact"/>
                          <w:jc w:val="left"/>
                          <w:rPr>
                            <w:sz w:val="22"/>
                            <w:szCs w:val="22"/>
                          </w:rPr>
                        </w:pPr>
                        <w:rPr/>
                        <w:r>
                          <w:rPr>
                            <w:sz w:val="22"/>
                            <w:szCs w:val="22"/>
                          </w:rPr>
                        </w:r>
                      </w:p>
                    </w:tc>
                    <w:tc>
                      <w:tcPr>
                        <w:tcW w:w="5232" w:type="dxa"/>
                        <w:vMerge w:val="restart"/>
                        <w:gridSpan w:val="4"/>
                        <w:tcBorders>
                          <w:top w:val="single" w:sz="7.68" w:space="0" w:color="545454"/>
                          <w:left w:val="single" w:sz="5.76" w:space="0" w:color="3F3F3F"/>
                          <w:right w:val="single" w:sz="5.76" w:space="0" w:color="444444"/>
                        </w:tcBorders>
                      </w:tcPr>
                      <w:p>
                        <w:pPr>
                          <w:spacing w:before="0" w:after="0" w:line="240" w:lineRule="exact"/>
                          <w:jc w:val="left"/>
                          <w:rPr>
                            <w:sz w:val="24"/>
                            <w:szCs w:val="24"/>
                          </w:rPr>
                        </w:pPr>
                        <w:rPr/>
                        <w:r>
                          <w:rPr>
                            <w:sz w:val="24"/>
                            <w:szCs w:val="24"/>
                          </w:rPr>
                        </w:r>
                      </w:p>
                      <w:p>
                        <w:pPr>
                          <w:spacing w:before="0" w:after="0" w:line="240" w:lineRule="auto"/>
                          <w:ind w:left="2659" w:right="980"/>
                          <w:jc w:val="center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82828"/>
                            <w:spacing w:val="0"/>
                            <w:w w:val="100"/>
                          </w:rPr>
                          <w:t>Yangına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82828"/>
                            <w:spacing w:val="31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82828"/>
                            <w:spacing w:val="0"/>
                            <w:w w:val="100"/>
                          </w:rPr>
                          <w:t>El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82828"/>
                            <w:spacing w:val="13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82828"/>
                            <w:spacing w:val="0"/>
                            <w:w w:val="103"/>
                          </w:rPr>
                          <w:t>Koyan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  <w:p>
                        <w:pPr>
                          <w:spacing w:before="16" w:after="0" w:line="240" w:lineRule="auto"/>
                          <w:ind w:left="2891" w:right="1336"/>
                          <w:jc w:val="center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82828"/>
                            <w:spacing w:val="0"/>
                            <w:w w:val="100"/>
                          </w:rPr>
                          <w:t>Eki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82828"/>
                            <w:spacing w:val="0"/>
                            <w:w w:val="100"/>
                          </w:rPr>
                          <w:t>p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82828"/>
                            <w:spacing w:val="21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82828"/>
                            <w:spacing w:val="0"/>
                            <w:w w:val="103"/>
                          </w:rPr>
                          <w:t>Amiri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4198" w:type="dxa"/>
                        <w:vMerge w:val="restart"/>
                        <w:gridSpan w:val="5"/>
                        <w:tcBorders>
                          <w:top w:val="single" w:sz="7.68" w:space="0" w:color="545454"/>
                          <w:left w:val="single" w:sz="5.76" w:space="0" w:color="444444"/>
                          <w:right w:val="single" w:sz="5.76" w:space="0" w:color="606060"/>
                        </w:tcBorders>
                      </w:tcPr>
                      <w:p>
                        <w:pPr>
                          <w:spacing w:before="0" w:after="0" w:line="200" w:lineRule="exact"/>
                          <w:jc w:val="left"/>
                          <w:rPr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sz w:val="20"/>
                            <w:szCs w:val="20"/>
                          </w:rPr>
                        </w:r>
                      </w:p>
                      <w:p>
                        <w:pPr>
                          <w:spacing w:before="1" w:after="0" w:line="260" w:lineRule="exact"/>
                          <w:jc w:val="left"/>
                          <w:rPr>
                            <w:sz w:val="26"/>
                            <w:szCs w:val="26"/>
                          </w:rPr>
                        </w:pPr>
                        <w:rPr/>
                        <w:r>
                          <w:rPr>
                            <w:sz w:val="26"/>
                            <w:szCs w:val="26"/>
                          </w:rPr>
                        </w:r>
                      </w:p>
                      <w:p>
                        <w:pPr>
                          <w:spacing w:before="0" w:after="0" w:line="240" w:lineRule="auto"/>
                          <w:ind w:left="1126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</w:rPr>
                        </w:pPr>
                        <w:rPr/>
                        <w:r>
                          <w:rPr/>
                          <w:pict>
                            <v:shape style="width:131.520005pt;height:120.96pt;mso-position-horizontal-relative:char;mso-position-vertical-relative:line" type="#_x0000_t75">
                              <v:imagedata r:id="rId68" o:title=""/>
                            </v:shape>
                          </w:pic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</w:rPr>
                        </w:r>
                      </w:p>
                      <w:p>
                        <w:pPr>
                          <w:spacing w:before="8" w:after="0" w:line="110" w:lineRule="exact"/>
                          <w:jc w:val="left"/>
                          <w:rPr>
                            <w:sz w:val="11"/>
                            <w:szCs w:val="11"/>
                          </w:rPr>
                        </w:pPr>
                        <w:rPr/>
                        <w:r>
                          <w:rPr>
                            <w:sz w:val="11"/>
                            <w:szCs w:val="11"/>
                          </w:rPr>
                        </w:r>
                      </w:p>
                      <w:p>
                        <w:pPr>
                          <w:spacing w:before="0" w:after="0" w:line="200" w:lineRule="exact"/>
                          <w:jc w:val="left"/>
                          <w:rPr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sz w:val="20"/>
                            <w:szCs w:val="20"/>
                          </w:rPr>
                        </w:r>
                      </w:p>
                      <w:p>
                        <w:pPr>
                          <w:spacing w:before="0" w:after="0" w:line="200" w:lineRule="exact"/>
                          <w:jc w:val="left"/>
                          <w:rPr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sz w:val="20"/>
                            <w:szCs w:val="20"/>
                          </w:rPr>
                        </w:r>
                      </w:p>
                      <w:p>
                        <w:pPr>
                          <w:spacing w:before="0" w:after="0" w:line="200" w:lineRule="exact"/>
                          <w:jc w:val="left"/>
                          <w:rPr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sz w:val="20"/>
                            <w:szCs w:val="20"/>
                          </w:rPr>
                        </w:r>
                      </w:p>
                      <w:p>
                        <w:pPr>
                          <w:spacing w:before="0" w:after="0" w:line="200" w:lineRule="exact"/>
                          <w:jc w:val="left"/>
                          <w:rPr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sz w:val="20"/>
                            <w:szCs w:val="20"/>
                          </w:rPr>
                        </w:r>
                      </w:p>
                      <w:p>
                        <w:pPr>
                          <w:spacing w:before="0" w:after="0" w:line="200" w:lineRule="exact"/>
                          <w:jc w:val="left"/>
                          <w:rPr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sz w:val="20"/>
                            <w:szCs w:val="20"/>
                          </w:rPr>
                        </w:r>
                      </w:p>
                      <w:p>
                        <w:pPr>
                          <w:spacing w:before="0" w:after="0" w:line="200" w:lineRule="exact"/>
                          <w:jc w:val="left"/>
                          <w:rPr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sz w:val="20"/>
                            <w:szCs w:val="20"/>
                          </w:rPr>
                        </w:r>
                      </w:p>
                    </w:tc>
                  </w:tr>
                  <w:tr>
                    <w:trPr>
                      <w:trHeight w:val="970" w:hRule="exact"/>
                    </w:trPr>
                    <w:tc>
                      <w:tcPr>
                        <w:tcW w:w="638" w:type="dxa"/>
                        <w:tcBorders>
                          <w:top w:val="single" w:sz="5.76" w:space="0" w:color="4B4B4B"/>
                          <w:bottom w:val="single" w:sz="5.76" w:space="0" w:color="646464"/>
                          <w:left w:val="single" w:sz="7.68" w:space="0" w:color="4F4F4F"/>
                          <w:right w:val="single" w:sz="3.84" w:space="0" w:color="282828"/>
                        </w:tcBorders>
                      </w:tcPr>
                      <w:p>
                        <w:pPr/>
                        <w:rPr/>
                      </w:p>
                    </w:tc>
                    <w:tc>
                      <w:tcPr>
                        <w:tcW w:w="600" w:type="dxa"/>
                        <w:tcBorders>
                          <w:top w:val="single" w:sz="5.76" w:space="0" w:color="4B4B4B"/>
                          <w:bottom w:val="single" w:sz="5.76" w:space="0" w:color="646464"/>
                          <w:left w:val="single" w:sz="3.84" w:space="0" w:color="282828"/>
                          <w:right w:val="single" w:sz="5.76" w:space="0" w:color="383838"/>
                        </w:tcBorders>
                      </w:tcPr>
                      <w:p>
                        <w:pPr/>
                        <w:rPr/>
                      </w:p>
                    </w:tc>
                    <w:tc>
                      <w:tcPr>
                        <w:tcW w:w="686" w:type="dxa"/>
                        <w:tcBorders>
                          <w:top w:val="single" w:sz="5.76" w:space="0" w:color="4B4B4B"/>
                          <w:bottom w:val="single" w:sz="5.76" w:space="0" w:color="646464"/>
                          <w:left w:val="single" w:sz="5.76" w:space="0" w:color="383838"/>
                          <w:right w:val="single" w:sz="5.76" w:space="0" w:color="3F3F3F"/>
                        </w:tcBorders>
                      </w:tcPr>
                      <w:p>
                        <w:pPr>
                          <w:spacing w:before="5" w:after="0" w:line="150" w:lineRule="exact"/>
                          <w:jc w:val="left"/>
                          <w:rPr>
                            <w:sz w:val="15"/>
                            <w:szCs w:val="15"/>
                          </w:rPr>
                        </w:pPr>
                        <w:rPr/>
                        <w:r>
                          <w:rPr>
                            <w:sz w:val="15"/>
                            <w:szCs w:val="15"/>
                          </w:rPr>
                        </w:r>
                      </w:p>
                      <w:p>
                        <w:pPr>
                          <w:spacing w:before="0" w:after="0" w:line="200" w:lineRule="exact"/>
                          <w:jc w:val="left"/>
                          <w:rPr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sz w:val="20"/>
                            <w:szCs w:val="20"/>
                          </w:rPr>
                        </w:r>
                      </w:p>
                      <w:p>
                        <w:pPr>
                          <w:spacing w:before="0" w:after="0" w:line="200" w:lineRule="exact"/>
                          <w:jc w:val="left"/>
                          <w:rPr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sz w:val="20"/>
                            <w:szCs w:val="20"/>
                          </w:rPr>
                        </w:r>
                      </w:p>
                      <w:p>
                        <w:pPr>
                          <w:spacing w:before="0" w:after="0" w:line="200" w:lineRule="exact"/>
                          <w:jc w:val="left"/>
                          <w:rPr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sz w:val="20"/>
                            <w:szCs w:val="20"/>
                          </w:rPr>
                        </w:r>
                      </w:p>
                      <w:p>
                        <w:pPr>
                          <w:spacing w:before="0" w:after="0" w:line="200" w:lineRule="exact"/>
                          <w:jc w:val="left"/>
                          <w:rPr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sz w:val="20"/>
                            <w:szCs w:val="20"/>
                          </w:rPr>
                        </w:r>
                      </w:p>
                    </w:tc>
                    <w:tc>
                      <w:tcPr>
                        <w:tcW w:w="5232" w:type="dxa"/>
                        <w:vMerge/>
                        <w:gridSpan w:val="4"/>
                        <w:tcBorders>
                          <w:bottom w:val="single" w:sz="5.76" w:space="0" w:color="646464"/>
                          <w:left w:val="single" w:sz="5.76" w:space="0" w:color="3F3F3F"/>
                          <w:right w:val="single" w:sz="5.76" w:space="0" w:color="444444"/>
                        </w:tcBorders>
                      </w:tcPr>
                      <w:p>
                        <w:pPr/>
                        <w:rPr/>
                      </w:p>
                    </w:tc>
                    <w:tc>
                      <w:tcPr>
                        <w:tcW w:w="4198" w:type="dxa"/>
                        <w:vMerge/>
                        <w:gridSpan w:val="5"/>
                        <w:tcBorders>
                          <w:bottom w:val="single" w:sz="5.76" w:space="0" w:color="646464"/>
                          <w:left w:val="single" w:sz="5.76" w:space="0" w:color="444444"/>
                          <w:right w:val="single" w:sz="5.76" w:space="0" w:color="606060"/>
                        </w:tcBorders>
                      </w:tcPr>
                      <w:p>
                        <w:pPr/>
                        <w:rPr/>
                      </w:p>
                    </w:tc>
                  </w:tr>
                </w:tbl>
                <w:p>
                  <w:pPr>
                    <w:spacing w:before="0" w:after="0" w:line="240" w:lineRule="auto"/>
                    <w:jc w:val="left"/>
                  </w:pPr>
                  <w:rPr/>
                </w:p>
              </w:txbxContent>
            </v:textbox>
          </v:shape>
        </w:pict>
      </w: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4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51" w:after="0" w:line="240" w:lineRule="auto"/>
        <w:ind w:right="83"/>
        <w:jc w:val="righ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group style="position:absolute;margin-left:287.511993pt;margin-top:14.622718pt;width:.1pt;height:10.769532pt;mso-position-horizontal-relative:page;mso-position-vertical-relative:paragraph;z-index:-14778" coordorigin="5750,292" coordsize="2,215">
            <v:shape style="position:absolute;left:5750;top:292;width:2;height:215" coordorigin="5750,292" coordsize="0,215" path="m5750,508l5750,292e" filled="f" stroked="t" strokeweight="1.94pt" strokecolor="#EDEDED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292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263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shape style="width:12.480001pt;height:33.6pt;mso-position-horizontal-relative:char;mso-position-vertical-relative:line" type="#_x0000_t75">
            <v:imagedata r:id="rId69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jc w:val="left"/>
        <w:spacing w:after="0"/>
        <w:sectPr>
          <w:type w:val="continuous"/>
          <w:pgSz w:w="11920" w:h="16840"/>
          <w:pgMar w:top="300" w:bottom="280" w:left="140" w:right="160"/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9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341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93"/>
        </w:rPr>
        <w:t>İZMİR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2"/>
          <w:w w:val="9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93"/>
        </w:rPr>
        <w:t>BÜYÜKŞEHİR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7"/>
          <w:w w:val="9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BELEDİYESİ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175" w:lineRule="exact"/>
        <w:ind w:left="351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94"/>
          <w:position w:val="-2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8"/>
          <w:w w:val="94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94"/>
          <w:position w:val="-2"/>
        </w:rPr>
        <w:t>DAİRESi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1"/>
          <w:w w:val="94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2"/>
        </w:rPr>
        <w:t>BAŞKANLIGI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41" w:lineRule="exact"/>
        <w:ind w:left="872" w:right="-20"/>
        <w:jc w:val="left"/>
        <w:tabs>
          <w:tab w:pos="3740" w:val="left"/>
        </w:tabs>
        <w:rPr>
          <w:rFonts w:ascii="Arial" w:hAnsi="Arial" w:cs="Arial" w:eastAsia="Arial"/>
          <w:sz w:val="21"/>
          <w:szCs w:val="21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0.940948pt;margin-top:5.548649pt;width:51.955997pt;height:8.5pt;mso-position-horizontal-relative:page;mso-position-vertical-relative:paragraph;z-index:-14766" type="#_x0000_t202" filled="f" stroked="f">
            <v:textbox inset="0,0,0,0">
              <w:txbxContent>
                <w:p>
                  <w:pPr>
                    <w:spacing w:before="0" w:after="0" w:line="170" w:lineRule="exact"/>
                    <w:ind w:right="-66"/>
                    <w:jc w:val="left"/>
                    <w:rPr>
                      <w:rFonts w:ascii="Arial" w:hAnsi="Arial" w:cs="Arial" w:eastAsia="Arial"/>
                      <w:sz w:val="17"/>
                      <w:szCs w:val="17"/>
                    </w:rPr>
                  </w:pPr>
                  <w:rPr/>
                  <w:r>
                    <w:rPr>
                      <w:rFonts w:ascii="Arial" w:hAnsi="Arial" w:cs="Arial" w:eastAsia="Arial"/>
                      <w:sz w:val="17"/>
                      <w:szCs w:val="17"/>
                      <w:color w:val="1C1C1C"/>
                      <w:spacing w:val="0"/>
                      <w:w w:val="90"/>
                      <w:b/>
                      <w:bCs/>
                    </w:rPr>
                    <w:t>BOYOKSEHIR</w:t>
                  </w:r>
                  <w:r>
                    <w:rPr>
                      <w:rFonts w:ascii="Arial" w:hAnsi="Arial" w:cs="Arial" w:eastAsia="Arial"/>
                      <w:sz w:val="17"/>
                      <w:szCs w:val="17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5"/>
          <w:szCs w:val="15"/>
          <w:color w:val="2D2D2D"/>
          <w:spacing w:val="0"/>
          <w:w w:val="115"/>
          <w:position w:val="10"/>
        </w:rPr>
        <w:t>IZMIR</w:t>
      </w:r>
      <w:r>
        <w:rPr>
          <w:rFonts w:ascii="Arial" w:hAnsi="Arial" w:cs="Arial" w:eastAsia="Arial"/>
          <w:sz w:val="15"/>
          <w:szCs w:val="15"/>
          <w:color w:val="2D2D2D"/>
          <w:spacing w:val="0"/>
          <w:w w:val="100"/>
          <w:position w:val="10"/>
        </w:rPr>
        <w:tab/>
      </w:r>
      <w:r>
        <w:rPr>
          <w:rFonts w:ascii="Arial" w:hAnsi="Arial" w:cs="Arial" w:eastAsia="Arial"/>
          <w:sz w:val="15"/>
          <w:szCs w:val="15"/>
          <w:color w:val="2D2D2D"/>
          <w:spacing w:val="0"/>
          <w:w w:val="100"/>
          <w:position w:val="10"/>
        </w:rPr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93"/>
          <w:position w:val="0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2"/>
          <w:w w:val="93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93"/>
          <w:position w:val="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93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14"/>
          <w:w w:val="93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93"/>
          <w:position w:val="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93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4"/>
          <w:w w:val="93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93"/>
          <w:position w:val="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"/>
          <w:w w:val="93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93"/>
          <w:position w:val="0"/>
        </w:rPr>
        <w:t>Müdahale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"/>
          <w:w w:val="93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93"/>
          <w:position w:val="0"/>
        </w:rPr>
        <w:t>Şub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93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8"/>
          <w:w w:val="93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93"/>
          <w:position w:val="0"/>
        </w:rPr>
        <w:t>Müdürlo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"/>
          <w:w w:val="94"/>
          <w:position w:val="0"/>
        </w:rPr>
        <w:t>g</w:t>
      </w:r>
      <w:r>
        <w:rPr>
          <w:rFonts w:ascii="Arial" w:hAnsi="Arial" w:cs="Arial" w:eastAsia="Arial"/>
          <w:sz w:val="21"/>
          <w:szCs w:val="21"/>
          <w:color w:val="2D2D2D"/>
          <w:spacing w:val="0"/>
          <w:w w:val="75"/>
          <w:position w:val="0"/>
        </w:rPr>
        <w:t>o</w:t>
      </w:r>
      <w:r>
        <w:rPr>
          <w:rFonts w:ascii="Arial" w:hAnsi="Arial" w:cs="Arial" w:eastAsia="Arial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0" w:after="0" w:line="203" w:lineRule="exact"/>
        <w:ind w:left="647" w:right="-20"/>
        <w:jc w:val="left"/>
        <w:tabs>
          <w:tab w:pos="40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4.587933pt;margin-top:-49.382545pt;width:508.34735pt;height:85.739228pt;mso-position-horizontal-relative:page;mso-position-vertical-relative:paragraph;z-index:-14767" type="#_x0000_t202" filled="f" stroked="f">
            <v:textbox inset="0,0,0,0">
              <w:txbxContent>
                <w:p>
                  <w:pPr>
                    <w:spacing w:before="0" w:after="0" w:line="1715" w:lineRule="exact"/>
                    <w:ind w:right="-297"/>
                    <w:jc w:val="left"/>
                    <w:tabs>
                      <w:tab w:pos="8800" w:val="left"/>
                    </w:tabs>
                    <w:rPr>
                      <w:rFonts w:ascii="Arial" w:hAnsi="Arial" w:cs="Arial" w:eastAsia="Arial"/>
                      <w:sz w:val="144"/>
                      <w:szCs w:val="144"/>
                    </w:rPr>
                  </w:pPr>
                  <w:rPr/>
                  <w:r>
                    <w:rPr>
                      <w:rFonts w:ascii="Arial" w:hAnsi="Arial" w:cs="Arial" w:eastAsia="Arial"/>
                      <w:sz w:val="88"/>
                      <w:szCs w:val="88"/>
                      <w:color w:val="2D2D2D"/>
                      <w:spacing w:val="0"/>
                      <w:w w:val="163"/>
                      <w:b/>
                      <w:bCs/>
                      <w:position w:val="66"/>
                    </w:rPr>
                    <w:t>1</w:t>
                  </w:r>
                  <w:r>
                    <w:rPr>
                      <w:rFonts w:ascii="Arial" w:hAnsi="Arial" w:cs="Arial" w:eastAsia="Arial"/>
                      <w:sz w:val="88"/>
                      <w:szCs w:val="88"/>
                      <w:color w:val="2D2D2D"/>
                      <w:spacing w:val="0"/>
                      <w:w w:val="100"/>
                      <w:b/>
                      <w:bCs/>
                      <w:position w:val="66"/>
                    </w:rPr>
                    <w:tab/>
                  </w:r>
                  <w:r>
                    <w:rPr>
                      <w:rFonts w:ascii="Arial" w:hAnsi="Arial" w:cs="Arial" w:eastAsia="Arial"/>
                      <w:sz w:val="88"/>
                      <w:szCs w:val="88"/>
                      <w:color w:val="2D2D2D"/>
                      <w:spacing w:val="0"/>
                      <w:w w:val="100"/>
                      <w:b/>
                      <w:bCs/>
                      <w:position w:val="66"/>
                    </w:rPr>
                  </w:r>
                  <w:r>
                    <w:rPr>
                      <w:rFonts w:ascii="Arial" w:hAnsi="Arial" w:cs="Arial" w:eastAsia="Arial"/>
                      <w:sz w:val="144"/>
                      <w:szCs w:val="144"/>
                      <w:color w:val="2D2D2D"/>
                      <w:spacing w:val="0"/>
                      <w:w w:val="271"/>
                      <w:position w:val="-7"/>
                    </w:rPr>
                    <w:t>•</w:t>
                  </w:r>
                  <w:r>
                    <w:rPr>
                      <w:rFonts w:ascii="Arial" w:hAnsi="Arial" w:cs="Arial" w:eastAsia="Arial"/>
                      <w:sz w:val="144"/>
                      <w:szCs w:val="144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5"/>
          <w:szCs w:val="15"/>
          <w:color w:val="1C1C1C"/>
          <w:spacing w:val="0"/>
          <w:w w:val="108"/>
          <w:position w:val="1"/>
        </w:rPr>
        <w:t>BELEDIYESI</w:t>
      </w:r>
      <w:r>
        <w:rPr>
          <w:rFonts w:ascii="Arial" w:hAnsi="Arial" w:cs="Arial" w:eastAsia="Arial"/>
          <w:sz w:val="15"/>
          <w:szCs w:val="15"/>
          <w:color w:val="1C1C1C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15"/>
          <w:szCs w:val="15"/>
          <w:color w:val="1C1C1C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91"/>
          <w:position w:val="0"/>
        </w:rPr>
        <w:t>YANGIN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3"/>
          <w:w w:val="91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RAPORU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3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34" w:after="0" w:line="226" w:lineRule="exact"/>
        <w:ind w:left="134" w:right="-20"/>
        <w:jc w:val="left"/>
        <w:tabs>
          <w:tab w:pos="1340" w:val="left"/>
          <w:tab w:pos="3120" w:val="left"/>
          <w:tab w:pos="5560" w:val="left"/>
          <w:tab w:pos="76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88"/>
        </w:rPr>
        <w:t>Ola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88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8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:07.05.2017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95"/>
          <w:position w:val="-1"/>
        </w:rPr>
        <w:t>Sıra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"/>
          <w:w w:val="95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95"/>
          <w:position w:val="-1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95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6"/>
          <w:w w:val="95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31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89"/>
          <w:position w:val="-1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8"/>
          <w:w w:val="89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19:18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95"/>
          <w:position w:val="-2"/>
        </w:rPr>
        <w:t>treı: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13"/>
          <w:w w:val="95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2"/>
        </w:rPr>
        <w:t>2938800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27" w:lineRule="exact"/>
        <w:ind w:left="115" w:right="-20"/>
        <w:jc w:val="left"/>
        <w:tabs>
          <w:tab w:pos="1340" w:val="left"/>
          <w:tab w:pos="3180" w:val="left"/>
          <w:tab w:pos="4420" w:val="left"/>
          <w:tab w:pos="55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3"/>
          <w:szCs w:val="23"/>
          <w:color w:val="2D2D2D"/>
          <w:spacing w:val="0"/>
          <w:w w:val="76"/>
          <w:position w:val="1"/>
        </w:rPr>
        <w:t>Kavıı</w:t>
      </w:r>
      <w:r>
        <w:rPr>
          <w:rFonts w:ascii="Times New Roman" w:hAnsi="Times New Roman" w:cs="Times New Roman" w:eastAsia="Times New Roman"/>
          <w:sz w:val="23"/>
          <w:szCs w:val="23"/>
          <w:color w:val="2D2D2D"/>
          <w:spacing w:val="4"/>
          <w:w w:val="76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07.0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7"/>
          <w:w w:val="100"/>
          <w:position w:val="1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5D5E60"/>
          <w:spacing w:val="-17"/>
          <w:w w:val="100"/>
          <w:position w:val="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2017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-8"/>
          <w:w w:val="70"/>
          <w:position w:val="1"/>
        </w:rPr>
        <w:t>[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89"/>
          <w:position w:val="1"/>
        </w:rPr>
        <w:t>Kayıt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0"/>
        </w:rPr>
        <w:t>:2852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2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89"/>
          <w:position w:val="0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1"/>
          <w:w w:val="89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89"/>
          <w:position w:val="0"/>
        </w:rPr>
        <w:t>Ala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89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3"/>
          <w:w w:val="89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:Merkez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02" w:lineRule="exact"/>
        <w:ind w:left="13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90"/>
        </w:rPr>
        <w:t>Bildirile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9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9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91"/>
        </w:rPr>
        <w:t>Zafertepe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6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91"/>
        </w:rPr>
        <w:t>Malı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9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7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541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sk.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sonu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" w:after="0" w:line="240" w:lineRule="auto"/>
        <w:ind w:left="130" w:right="-20"/>
        <w:jc w:val="left"/>
        <w:tabs>
          <w:tab w:pos="13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80"/>
        </w:rPr>
        <w:t>Do9;r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8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3"/>
          <w:w w:val="8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90"/>
        </w:rPr>
        <w:t>Zafertepe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36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90"/>
        </w:rPr>
        <w:t>Mııh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9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12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541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96"/>
        </w:rPr>
        <w:t>sk.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11"/>
          <w:w w:val="9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sonu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16" w:lineRule="exact"/>
        <w:ind w:left="115" w:right="-20"/>
        <w:jc w:val="left"/>
        <w:tabs>
          <w:tab w:pos="1340" w:val="left"/>
          <w:tab w:pos="3960" w:val="left"/>
          <w:tab w:pos="63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89"/>
          <w:position w:val="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89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89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1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1"/>
        </w:rPr>
      </w:r>
      <w:r>
        <w:rPr>
          <w:rFonts w:ascii="Arial" w:hAnsi="Arial" w:cs="Arial" w:eastAsia="Arial"/>
          <w:sz w:val="16"/>
          <w:szCs w:val="16"/>
          <w:color w:val="2D2D2D"/>
          <w:spacing w:val="0"/>
          <w:w w:val="149"/>
          <w:position w:val="0"/>
        </w:rPr>
        <w:t>:</w:t>
      </w:r>
      <w:r>
        <w:rPr>
          <w:rFonts w:ascii="Arial" w:hAnsi="Arial" w:cs="Arial" w:eastAsia="Arial"/>
          <w:sz w:val="16"/>
          <w:szCs w:val="16"/>
          <w:color w:val="2D2D2D"/>
          <w:spacing w:val="0"/>
          <w:w w:val="149"/>
          <w:position w:val="0"/>
        </w:rPr>
        <w:t> </w:t>
      </w:r>
      <w:r>
        <w:rPr>
          <w:rFonts w:ascii="Arial" w:hAnsi="Arial" w:cs="Arial" w:eastAsia="Arial"/>
          <w:sz w:val="16"/>
          <w:szCs w:val="16"/>
          <w:color w:val="2D2D2D"/>
          <w:spacing w:val="21"/>
          <w:w w:val="149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91"/>
          <w:position w:val="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91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"/>
          <w:w w:val="91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91"/>
          <w:position w:val="0"/>
        </w:rPr>
        <w:t>Sınıfı: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0"/>
          <w:w w:val="91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89"/>
          <w:position w:val="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89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9"/>
          <w:w w:val="89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Sebebi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4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94"/>
          <w:position w:val="0"/>
        </w:rPr>
        <w:t>Sigara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"/>
          <w:w w:val="94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(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Dikkatsizlik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)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99" w:lineRule="exact"/>
        <w:ind w:left="115" w:right="-20"/>
        <w:jc w:val="left"/>
        <w:tabs>
          <w:tab w:pos="3640" w:val="left"/>
          <w:tab w:pos="67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91"/>
          <w:position w:val="-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91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91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91"/>
          <w:position w:val="-1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4"/>
          <w:w w:val="91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-1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1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4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90"/>
          <w:position w:val="-2"/>
        </w:rPr>
        <w:t>Yapını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90"/>
          <w:position w:val="-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9"/>
          <w:w w:val="9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2"/>
        </w:rPr>
        <w:t>Şekli: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93"/>
          <w:position w:val="-2"/>
        </w:rPr>
        <w:t>Kullanım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11"/>
          <w:w w:val="93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93"/>
          <w:position w:val="-2"/>
        </w:rPr>
        <w:t>Şekli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7"/>
          <w:w w:val="93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D5E60"/>
          <w:spacing w:val="0"/>
          <w:w w:val="138"/>
          <w:position w:val="-2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pgSz w:w="11920" w:h="16840"/>
          <w:pgMar w:top="640" w:bottom="280" w:left="220" w:right="320"/>
        </w:sectPr>
      </w:pPr>
      <w:rPr/>
    </w:p>
    <w:p>
      <w:pPr>
        <w:spacing w:before="0" w:after="0" w:line="561" w:lineRule="exact"/>
        <w:ind w:left="3673" w:right="-130"/>
        <w:jc w:val="left"/>
        <w:tabs>
          <w:tab w:pos="4880" w:val="left"/>
          <w:tab w:pos="5580" w:val="left"/>
        </w:tabs>
        <w:rPr>
          <w:rFonts w:ascii="Arial" w:hAnsi="Arial" w:cs="Arial" w:eastAsia="Arial"/>
          <w:sz w:val="42"/>
          <w:szCs w:val="42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38.318024pt;margin-top:1.70314pt;width:58.089901pt;height:9.5pt;mso-position-horizontal-relative:page;mso-position-vertical-relative:paragraph;z-index:-14765" type="#_x0000_t202" filled="f" stroked="f">
            <v:textbox inset="0,0,0,0">
              <w:txbxContent>
                <w:p>
                  <w:pPr>
                    <w:spacing w:before="0" w:after="0" w:line="190" w:lineRule="exact"/>
                    <w:ind w:right="-69"/>
                    <w:jc w:val="left"/>
                    <w:rPr>
                      <w:rFonts w:ascii="Times New Roman" w:hAnsi="Times New Roman" w:cs="Times New Roman" w:eastAsia="Times New Roman"/>
                      <w:sz w:val="19"/>
                      <w:szCs w:val="19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2D2D2D"/>
                      <w:spacing w:val="0"/>
                      <w:w w:val="100"/>
                    </w:rPr>
                    <w:t>Kagi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2D2D2D"/>
                      <w:spacing w:val="0"/>
                      <w:w w:val="100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2D2D2D"/>
                      <w:spacing w:val="15"/>
                      <w:w w:val="100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2D2D2D"/>
                      <w:spacing w:val="0"/>
                      <w:w w:val="100"/>
                    </w:rPr>
                    <w:t>Ahşap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2D2D2D"/>
                      <w:spacing w:val="0"/>
                      <w:w w:val="100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2D2D2D"/>
                      <w:spacing w:val="8"/>
                      <w:w w:val="100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424242"/>
                      <w:spacing w:val="-38"/>
                      <w:w w:val="100"/>
                    </w:rPr>
                    <w:t>Ç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96"/>
          <w:position w:val="26"/>
        </w:rPr>
        <w:t>Betonanne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14"/>
          <w:w w:val="96"/>
          <w:position w:val="26"/>
        </w:rPr>
        <w:t> </w:t>
      </w:r>
      <w:r>
        <w:rPr>
          <w:rFonts w:ascii="Arial" w:hAnsi="Arial" w:cs="Arial" w:eastAsia="Arial"/>
          <w:sz w:val="42"/>
          <w:szCs w:val="42"/>
          <w:color w:val="424242"/>
          <w:spacing w:val="0"/>
          <w:w w:val="51"/>
          <w:position w:val="-7"/>
        </w:rPr>
        <w:t>ı</w:t>
      </w:r>
      <w:r>
        <w:rPr>
          <w:rFonts w:ascii="Arial" w:hAnsi="Arial" w:cs="Arial" w:eastAsia="Arial"/>
          <w:sz w:val="42"/>
          <w:szCs w:val="42"/>
          <w:color w:val="424242"/>
          <w:spacing w:val="0"/>
          <w:w w:val="100"/>
          <w:position w:val="-7"/>
        </w:rPr>
        <w:tab/>
      </w:r>
      <w:r>
        <w:rPr>
          <w:rFonts w:ascii="Arial" w:hAnsi="Arial" w:cs="Arial" w:eastAsia="Arial"/>
          <w:sz w:val="42"/>
          <w:szCs w:val="42"/>
          <w:color w:val="424242"/>
          <w:spacing w:val="0"/>
          <w:w w:val="100"/>
          <w:position w:val="-7"/>
        </w:rPr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26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2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8"/>
          <w:w w:val="100"/>
          <w:position w:val="26"/>
        </w:rPr>
        <w:t> </w:t>
      </w:r>
      <w:r>
        <w:rPr>
          <w:rFonts w:ascii="Arial" w:hAnsi="Arial" w:cs="Arial" w:eastAsia="Arial"/>
          <w:sz w:val="42"/>
          <w:szCs w:val="42"/>
          <w:color w:val="1C1C1C"/>
          <w:spacing w:val="0"/>
          <w:w w:val="51"/>
          <w:position w:val="-7"/>
        </w:rPr>
        <w:t>ı</w:t>
      </w:r>
      <w:r>
        <w:rPr>
          <w:rFonts w:ascii="Arial" w:hAnsi="Arial" w:cs="Arial" w:eastAsia="Arial"/>
          <w:sz w:val="42"/>
          <w:szCs w:val="42"/>
          <w:color w:val="1C1C1C"/>
          <w:spacing w:val="0"/>
          <w:w w:val="100"/>
          <w:position w:val="-7"/>
        </w:rPr>
        <w:tab/>
      </w:r>
      <w:r>
        <w:rPr>
          <w:rFonts w:ascii="Arial" w:hAnsi="Arial" w:cs="Arial" w:eastAsia="Arial"/>
          <w:sz w:val="42"/>
          <w:szCs w:val="42"/>
          <w:color w:val="1C1C1C"/>
          <w:spacing w:val="0"/>
          <w:w w:val="100"/>
          <w:position w:val="-7"/>
        </w:rPr>
      </w:r>
      <w:r>
        <w:rPr>
          <w:rFonts w:ascii="Arial" w:hAnsi="Arial" w:cs="Arial" w:eastAsia="Arial"/>
          <w:sz w:val="41"/>
          <w:szCs w:val="41"/>
          <w:color w:val="909093"/>
          <w:spacing w:val="0"/>
          <w:w w:val="52"/>
          <w:position w:val="-6"/>
        </w:rPr>
        <w:t>ı</w:t>
      </w:r>
      <w:r>
        <w:rPr>
          <w:rFonts w:ascii="Arial" w:hAnsi="Arial" w:cs="Arial" w:eastAsia="Arial"/>
          <w:sz w:val="41"/>
          <w:szCs w:val="41"/>
          <w:color w:val="909093"/>
          <w:spacing w:val="-60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707274"/>
          <w:spacing w:val="-40"/>
          <w:w w:val="68"/>
          <w:position w:val="26"/>
        </w:rPr>
        <w:t>_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90"/>
          <w:position w:val="26"/>
        </w:rPr>
        <w:t>elik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26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6"/>
          <w:w w:val="100"/>
          <w:position w:val="2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116"/>
          <w:w w:val="94"/>
          <w:position w:val="26"/>
        </w:rPr>
        <w:t>D</w:t>
      </w:r>
      <w:r>
        <w:rPr>
          <w:rFonts w:ascii="Arial" w:hAnsi="Arial" w:cs="Arial" w:eastAsia="Arial"/>
          <w:sz w:val="42"/>
          <w:szCs w:val="42"/>
          <w:color w:val="909093"/>
          <w:spacing w:val="0"/>
          <w:w w:val="51"/>
          <w:position w:val="11"/>
        </w:rPr>
        <w:t>ı</w:t>
      </w:r>
      <w:r>
        <w:rPr>
          <w:rFonts w:ascii="Arial" w:hAnsi="Arial" w:cs="Arial" w:eastAsia="Arial"/>
          <w:sz w:val="42"/>
          <w:szCs w:val="42"/>
          <w:color w:val="909093"/>
          <w:spacing w:val="-67"/>
          <w:w w:val="100"/>
          <w:position w:val="1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93"/>
          <w:position w:val="26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41"/>
          <w:w w:val="94"/>
          <w:position w:val="26"/>
        </w:rPr>
        <w:t>g</w:t>
      </w:r>
      <w:r>
        <w:rPr>
          <w:rFonts w:ascii="Arial" w:hAnsi="Arial" w:cs="Arial" w:eastAsia="Arial"/>
          <w:sz w:val="42"/>
          <w:szCs w:val="42"/>
          <w:color w:val="424242"/>
          <w:spacing w:val="-47"/>
          <w:w w:val="50"/>
          <w:position w:val="11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59"/>
          <w:w w:val="93"/>
          <w:position w:val="26"/>
        </w:rPr>
        <w:t>e</w:t>
      </w:r>
      <w:r>
        <w:rPr>
          <w:rFonts w:ascii="Arial" w:hAnsi="Arial" w:cs="Arial" w:eastAsia="Arial"/>
          <w:sz w:val="42"/>
          <w:szCs w:val="42"/>
          <w:color w:val="909093"/>
          <w:spacing w:val="0"/>
          <w:w w:val="34"/>
          <w:position w:val="11"/>
        </w:rPr>
        <w:t>-</w:t>
      </w:r>
      <w:r>
        <w:rPr>
          <w:rFonts w:ascii="Arial" w:hAnsi="Arial" w:cs="Arial" w:eastAsia="Arial"/>
          <w:sz w:val="42"/>
          <w:szCs w:val="42"/>
          <w:color w:val="909093"/>
          <w:spacing w:val="-82"/>
          <w:w w:val="34"/>
          <w:position w:val="11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21"/>
          <w:w w:val="94"/>
          <w:position w:val="26"/>
        </w:rPr>
        <w:t>r</w:t>
      </w:r>
      <w:r>
        <w:rPr>
          <w:rFonts w:ascii="Arial" w:hAnsi="Arial" w:cs="Arial" w:eastAsia="Arial"/>
          <w:sz w:val="42"/>
          <w:szCs w:val="42"/>
          <w:color w:val="909093"/>
          <w:spacing w:val="0"/>
          <w:w w:val="33"/>
          <w:position w:val="11"/>
        </w:rPr>
        <w:t>"---</w:t>
      </w:r>
      <w:r>
        <w:rPr>
          <w:rFonts w:ascii="Arial" w:hAnsi="Arial" w:cs="Arial" w:eastAsia="Arial"/>
          <w:sz w:val="42"/>
          <w:szCs w:val="42"/>
          <w:color w:val="000000"/>
          <w:spacing w:val="0"/>
          <w:w w:val="100"/>
          <w:position w:val="0"/>
        </w:rPr>
      </w:r>
    </w:p>
    <w:p>
      <w:pPr>
        <w:spacing w:before="0" w:after="0" w:line="220" w:lineRule="exact"/>
        <w:jc w:val="left"/>
        <w:rPr>
          <w:sz w:val="22"/>
          <w:szCs w:val="22"/>
        </w:rPr>
      </w:pPr>
      <w:rPr/>
      <w:r>
        <w:rPr/>
        <w:br w:type="column"/>
      </w:r>
      <w:r>
        <w:rPr>
          <w:sz w:val="22"/>
          <w:szCs w:val="22"/>
        </w:rPr>
      </w:r>
    </w:p>
    <w:p>
      <w:pPr>
        <w:spacing w:before="0" w:after="0" w:line="240" w:lineRule="auto"/>
        <w:ind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20" w:lineRule="exact"/>
        <w:jc w:val="left"/>
        <w:rPr>
          <w:sz w:val="22"/>
          <w:szCs w:val="22"/>
        </w:rPr>
      </w:pPr>
      <w:rPr/>
      <w:r>
        <w:rPr/>
        <w:br w:type="column"/>
      </w:r>
      <w:r>
        <w:rPr>
          <w:sz w:val="22"/>
          <w:szCs w:val="22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2"/>
          <w:w w:val="90"/>
        </w:rPr>
        <w:t>n</w:t>
      </w:r>
      <w:r>
        <w:rPr>
          <w:rFonts w:ascii="Arial" w:hAnsi="Arial" w:cs="Arial" w:eastAsia="Arial"/>
          <w:sz w:val="18"/>
          <w:szCs w:val="18"/>
          <w:color w:val="424242"/>
          <w:spacing w:val="10"/>
          <w:w w:val="18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92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93"/>
        </w:rPr>
        <w:t>Altına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8"/>
          <w:w w:val="9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93"/>
        </w:rPr>
        <w:t>Alma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"/>
          <w:w w:val="9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93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"/>
          <w:w w:val="9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19:35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300" w:bottom="280" w:left="220" w:right="320"/>
          <w:cols w:num="3" w:equalWidth="0">
            <w:col w:w="6776" w:space="4"/>
            <w:col w:w="418" w:space="0"/>
            <w:col w:w="4182"/>
          </w:cols>
        </w:sectPr>
      </w:pPr>
      <w:rPr/>
    </w:p>
    <w:p>
      <w:pPr>
        <w:spacing w:before="0" w:after="0" w:line="194" w:lineRule="exact"/>
        <w:ind w:left="115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89"/>
        </w:rPr>
        <w:t>Yana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89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8"/>
          <w:w w:val="8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Şeyin: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199" w:lineRule="exact"/>
        <w:ind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Sahib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186" w:lineRule="exact"/>
        <w:ind w:right="-20"/>
        <w:jc w:val="left"/>
        <w:tabs>
          <w:tab w:pos="31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-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4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D5E60"/>
          <w:spacing w:val="0"/>
          <w:w w:val="138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D5E60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D5E60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909093"/>
          <w:spacing w:val="4"/>
          <w:w w:val="35"/>
          <w:position w:val="-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83"/>
          <w:position w:val="-1"/>
        </w:rPr>
        <w:t>K1racı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92"/>
          <w:position w:val="-1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1"/>
          <w:w w:val="92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Kullana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1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15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82" w:lineRule="exact"/>
        <w:ind w:right="111"/>
        <w:jc w:val="right"/>
        <w:rPr>
          <w:rFonts w:ascii="Times New Roman" w:hAnsi="Times New Roman" w:cs="Times New Roman" w:eastAsia="Times New Roman"/>
          <w:sz w:val="10"/>
          <w:szCs w:val="10"/>
        </w:rPr>
      </w:pPr>
      <w:rPr/>
      <w:r>
        <w:rPr>
          <w:rFonts w:ascii="Times New Roman" w:hAnsi="Times New Roman" w:cs="Times New Roman" w:eastAsia="Times New Roman"/>
          <w:sz w:val="10"/>
          <w:szCs w:val="10"/>
          <w:color w:val="707274"/>
          <w:spacing w:val="0"/>
          <w:w w:val="55"/>
        </w:rPr>
        <w:t>1</w:t>
      </w:r>
      <w:r>
        <w:rPr>
          <w:rFonts w:ascii="Times New Roman" w:hAnsi="Times New Roman" w:cs="Times New Roman" w:eastAsia="Times New Roman"/>
          <w:sz w:val="10"/>
          <w:szCs w:val="10"/>
          <w:color w:val="000000"/>
          <w:spacing w:val="0"/>
          <w:w w:val="100"/>
        </w:rPr>
      </w:r>
    </w:p>
    <w:p>
      <w:pPr>
        <w:jc w:val="right"/>
        <w:spacing w:after="0"/>
        <w:sectPr>
          <w:type w:val="continuous"/>
          <w:pgSz w:w="11920" w:h="16840"/>
          <w:pgMar w:top="300" w:bottom="280" w:left="220" w:right="320"/>
          <w:cols w:num="3" w:equalWidth="0">
            <w:col w:w="1072" w:space="1093"/>
            <w:col w:w="403" w:space="0"/>
            <w:col w:w="8812"/>
          </w:cols>
        </w:sectPr>
      </w:pPr>
      <w:rPr/>
    </w:p>
    <w:p>
      <w:pPr>
        <w:spacing w:before="7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15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Giden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4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Çv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95"/>
        </w:rPr>
        <w:t>Mehmet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7"/>
          <w:w w:val="9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1"/>
        </w:rPr>
        <w:t>Tl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KIR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6" w:after="0" w:line="240" w:lineRule="auto"/>
        <w:ind w:right="-20"/>
        <w:jc w:val="left"/>
        <w:tabs>
          <w:tab w:pos="2540" w:val="left"/>
          <w:tab w:pos="55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9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38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0"/>
          <w:w w:val="138"/>
        </w:rPr>
        <w:t> </w:t>
      </w:r>
      <w:r>
        <w:rPr>
          <w:rFonts w:ascii="Arial" w:hAnsi="Arial" w:cs="Arial" w:eastAsia="Arial"/>
          <w:sz w:val="16"/>
          <w:szCs w:val="16"/>
          <w:color w:val="2D2D2D"/>
          <w:spacing w:val="0"/>
          <w:w w:val="100"/>
          <w:b/>
          <w:bCs/>
        </w:rPr>
        <w:t>1</w:t>
      </w:r>
      <w:r>
        <w:rPr>
          <w:rFonts w:ascii="Arial" w:hAnsi="Arial" w:cs="Arial" w:eastAsia="Arial"/>
          <w:sz w:val="16"/>
          <w:szCs w:val="16"/>
          <w:color w:val="2D2D2D"/>
          <w:spacing w:val="-40"/>
          <w:w w:val="100"/>
          <w:b/>
          <w:bCs/>
        </w:rPr>
        <w:t> </w:t>
      </w:r>
      <w:r>
        <w:rPr>
          <w:rFonts w:ascii="Arial" w:hAnsi="Arial" w:cs="Arial" w:eastAsia="Arial"/>
          <w:sz w:val="16"/>
          <w:szCs w:val="16"/>
          <w:color w:val="2D2D2D"/>
          <w:spacing w:val="0"/>
          <w:w w:val="100"/>
          <w:b/>
          <w:bCs/>
        </w:rPr>
        <w:tab/>
      </w:r>
      <w:r>
        <w:rPr>
          <w:rFonts w:ascii="Arial" w:hAnsi="Arial" w:cs="Arial" w:eastAsia="Arial"/>
          <w:sz w:val="16"/>
          <w:szCs w:val="16"/>
          <w:color w:val="2D2D2D"/>
          <w:spacing w:val="0"/>
          <w:w w:val="100"/>
          <w:b/>
          <w:bCs/>
        </w:rPr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74"/>
        </w:rPr>
        <w:t>r-.-ıkı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74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0"/>
          <w:w w:val="7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19:19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94"/>
        </w:rPr>
        <w:t>arı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94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2"/>
          <w:w w:val="9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94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"/>
          <w:w w:val="9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7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9:23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197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91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2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91"/>
        </w:rPr>
        <w:t>Plakası: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1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35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CFE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31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300" w:bottom="280" w:left="220" w:right="320"/>
          <w:cols w:num="2" w:equalWidth="0">
            <w:col w:w="556" w:space="1608"/>
            <w:col w:w="9216"/>
          </w:cols>
        </w:sectPr>
      </w:pPr>
      <w:rPr/>
    </w:p>
    <w:p>
      <w:pPr>
        <w:spacing w:before="0" w:after="0" w:line="282" w:lineRule="exact"/>
        <w:ind w:left="125" w:right="-20"/>
        <w:jc w:val="left"/>
        <w:tabs>
          <w:tab w:pos="47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7"/>
        </w:rPr>
        <w:t>Ekibin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7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7"/>
        </w:rPr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91"/>
          <w:position w:val="-2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91"/>
          <w:position w:val="-2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-10"/>
          <w:w w:val="91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91"/>
          <w:position w:val="-2"/>
        </w:rPr>
        <w:t>Arıza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2"/>
          <w:w w:val="91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91"/>
          <w:position w:val="-2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91"/>
          <w:position w:val="-2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0"/>
          <w:w w:val="91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2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6" w:after="0" w:line="240" w:lineRule="auto"/>
        <w:ind w:left="4714" w:right="4648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88"/>
        </w:rPr>
        <w:t>112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7"/>
          <w:w w:val="8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94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6"/>
          <w:w w:val="9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94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94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4"/>
          <w:w w:val="9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94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94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"/>
          <w:w w:val="9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94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6" w:after="0" w:line="242" w:lineRule="auto"/>
        <w:ind w:left="2174" w:right="4312" w:firstLine="2567"/>
        <w:jc w:val="left"/>
        <w:tabs>
          <w:tab w:pos="47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92"/>
        </w:rPr>
        <w:t>Emniyet-Jandarma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2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92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92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0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92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5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92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-7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92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0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4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91"/>
        </w:rPr>
        <w:t>Dogalgaz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7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91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91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9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4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40" w:after="0" w:line="196" w:lineRule="exact"/>
        <w:ind w:left="2174" w:right="2520" w:firstLine="-2000"/>
        <w:jc w:val="left"/>
        <w:tabs>
          <w:tab w:pos="2240" w:val="left"/>
          <w:tab w:pos="4720" w:val="left"/>
          <w:tab w:pos="76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23"/>
          <w:position w:val="1"/>
        </w:rPr>
        <w:t>ardımcı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2"/>
          <w:w w:val="123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92"/>
          <w:position w:val="1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92"/>
          <w:position w:val="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2"/>
          <w:w w:val="92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ab/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64"/>
          <w:position w:val="0"/>
        </w:rPr>
        <w:t>ıkı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64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8"/>
          <w:w w:val="164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5D5E60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D5E60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D5E60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92"/>
          <w:position w:val="1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5"/>
          <w:w w:val="92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92"/>
          <w:position w:val="1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1"/>
          <w:w w:val="92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15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92"/>
          <w:position w:val="1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-13"/>
          <w:w w:val="92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92"/>
          <w:position w:val="1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3"/>
          <w:w w:val="92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92"/>
          <w:position w:val="0"/>
        </w:rPr>
        <w:t>Dönüş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5"/>
          <w:w w:val="92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4" w:after="0" w:line="240" w:lineRule="auto"/>
        <w:ind w:left="216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86"/>
        </w:rPr>
        <w:t>!Yardıma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6"/>
          <w:w w:val="8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86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86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7"/>
          <w:w w:val="8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11" w:lineRule="exact"/>
        <w:ind w:left="217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91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9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11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91"/>
        </w:rPr>
        <w:t>Amirini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9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7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Adı-Soyadı: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" w:after="0" w:line="240" w:lineRule="auto"/>
        <w:ind w:left="115" w:right="-20"/>
        <w:jc w:val="left"/>
        <w:tabs>
          <w:tab w:pos="21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pıayı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95"/>
        </w:rPr>
        <w:t>Görüldüg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95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8"/>
          <w:w w:val="9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Durum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9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9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14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91"/>
        </w:rPr>
        <w:t>yerine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7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91"/>
        </w:rPr>
        <w:t>varıldıgında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36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91"/>
        </w:rPr>
        <w:t>alevii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9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93"/>
        </w:rPr>
        <w:t>duınanlı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9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93"/>
        </w:rPr>
        <w:t>şekilde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8"/>
          <w:w w:val="9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93"/>
        </w:rPr>
        <w:t>yanmakta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"/>
          <w:w w:val="9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93"/>
        </w:rPr>
        <w:t>oldug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93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9"/>
          <w:w w:val="9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görüldü.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9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4697" w:right="4071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89"/>
        </w:rPr>
        <w:t>Söndürmede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8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8"/>
          <w:w w:val="8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89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89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8"/>
          <w:w w:val="8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89"/>
        </w:rPr>
        <w:t>söndürücU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194" w:lineRule="exact"/>
        <w:ind w:left="171" w:right="-20"/>
        <w:jc w:val="left"/>
        <w:tabs>
          <w:tab w:pos="2160" w:val="left"/>
          <w:tab w:pos="4720" w:val="left"/>
          <w:tab w:pos="6620" w:val="left"/>
          <w:tab w:pos="8220" w:val="left"/>
          <w:tab w:pos="98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7"/>
          <w:position w:val="-1"/>
        </w:rPr>
        <w:t>öndürıne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19"/>
          <w:w w:val="117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389"/>
          <w:position w:val="-2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142"/>
          <w:w w:val="389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2"/>
        </w:rPr>
        <w:t>ile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12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2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3"/>
        </w:rPr>
        <w:t>Sum3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25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88"/>
          <w:position w:val="-3"/>
        </w:rPr>
        <w:t>JKöpük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0"/>
          <w:w w:val="88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3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84"/>
          <w:position w:val="-3"/>
        </w:rPr>
        <w:t>IK.K.T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84"/>
          <w:position w:val="-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6"/>
          <w:w w:val="84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3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91"/>
          <w:position w:val="-3"/>
        </w:rPr>
        <w:t>K:0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91"/>
          <w:position w:val="-3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91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3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93" w:lineRule="exact"/>
        <w:ind w:left="4865" w:right="-20"/>
        <w:jc w:val="left"/>
        <w:tabs>
          <w:tab w:pos="6640" w:val="left"/>
          <w:tab w:pos="8220" w:val="left"/>
          <w:tab w:pos="9800" w:val="left"/>
        </w:tabs>
        <w:rPr>
          <w:rFonts w:ascii="Arial" w:hAnsi="Arial" w:cs="Arial" w:eastAsia="Arial"/>
          <w:sz w:val="34"/>
          <w:szCs w:val="34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2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2"/>
        </w:rPr>
        <w:t>m3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2"/>
        </w:rPr>
      </w:r>
      <w:r>
        <w:rPr>
          <w:rFonts w:ascii="Arial" w:hAnsi="Arial" w:cs="Arial" w:eastAsia="Arial"/>
          <w:sz w:val="34"/>
          <w:szCs w:val="34"/>
          <w:color w:val="2D2D2D"/>
          <w:spacing w:val="0"/>
          <w:w w:val="63"/>
          <w:position w:val="0"/>
        </w:rPr>
        <w:t>ı</w:t>
      </w:r>
      <w:r>
        <w:rPr>
          <w:rFonts w:ascii="Arial" w:hAnsi="Arial" w:cs="Arial" w:eastAsia="Arial"/>
          <w:sz w:val="34"/>
          <w:szCs w:val="34"/>
          <w:color w:val="2D2D2D"/>
          <w:spacing w:val="0"/>
          <w:w w:val="100"/>
          <w:position w:val="0"/>
        </w:rPr>
        <w:tab/>
      </w:r>
      <w:r>
        <w:rPr>
          <w:rFonts w:ascii="Arial" w:hAnsi="Arial" w:cs="Arial" w:eastAsia="Arial"/>
          <w:sz w:val="34"/>
          <w:szCs w:val="34"/>
          <w:color w:val="2D2D2D"/>
          <w:spacing w:val="0"/>
          <w:w w:val="100"/>
          <w:position w:val="0"/>
        </w:rPr>
      </w:r>
      <w:r>
        <w:rPr>
          <w:rFonts w:ascii="Arial" w:hAnsi="Arial" w:cs="Arial" w:eastAsia="Arial"/>
          <w:sz w:val="34"/>
          <w:szCs w:val="34"/>
          <w:color w:val="424242"/>
          <w:spacing w:val="0"/>
          <w:w w:val="63"/>
          <w:position w:val="0"/>
        </w:rPr>
        <w:t>ı</w:t>
      </w:r>
      <w:r>
        <w:rPr>
          <w:rFonts w:ascii="Arial" w:hAnsi="Arial" w:cs="Arial" w:eastAsia="Arial"/>
          <w:sz w:val="34"/>
          <w:szCs w:val="34"/>
          <w:color w:val="424242"/>
          <w:spacing w:val="0"/>
          <w:w w:val="100"/>
          <w:position w:val="0"/>
        </w:rPr>
        <w:tab/>
      </w:r>
      <w:r>
        <w:rPr>
          <w:rFonts w:ascii="Arial" w:hAnsi="Arial" w:cs="Arial" w:eastAsia="Arial"/>
          <w:sz w:val="34"/>
          <w:szCs w:val="34"/>
          <w:color w:val="424242"/>
          <w:spacing w:val="0"/>
          <w:w w:val="100"/>
          <w:position w:val="0"/>
        </w:rPr>
      </w:r>
      <w:r>
        <w:rPr>
          <w:rFonts w:ascii="Arial" w:hAnsi="Arial" w:cs="Arial" w:eastAsia="Arial"/>
          <w:sz w:val="34"/>
          <w:szCs w:val="34"/>
          <w:color w:val="2D2D2D"/>
          <w:spacing w:val="0"/>
          <w:w w:val="79"/>
          <w:position w:val="0"/>
        </w:rPr>
        <w:t>ı</w:t>
      </w:r>
      <w:r>
        <w:rPr>
          <w:rFonts w:ascii="Arial" w:hAnsi="Arial" w:cs="Arial" w:eastAsia="Arial"/>
          <w:sz w:val="34"/>
          <w:szCs w:val="34"/>
          <w:color w:val="000000"/>
          <w:spacing w:val="0"/>
          <w:w w:val="100"/>
          <w:position w:val="0"/>
        </w:rPr>
      </w:r>
    </w:p>
    <w:p>
      <w:pPr>
        <w:spacing w:before="0" w:after="0" w:line="174" w:lineRule="exact"/>
        <w:ind w:left="2251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89"/>
          <w:position w:val="1"/>
        </w:rPr>
        <w:t>Yangında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6"/>
          <w:w w:val="89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92"/>
          <w:position w:val="1"/>
        </w:rPr>
        <w:t>mikta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92"/>
          <w:position w:val="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8"/>
          <w:w w:val="92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92"/>
          <w:position w:val="1"/>
        </w:rPr>
        <w:t>kuru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8"/>
          <w:w w:val="92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92"/>
          <w:position w:val="1"/>
        </w:rPr>
        <w:t>tamame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92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4"/>
          <w:w w:val="92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yanınıştır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11" w:lineRule="exact"/>
        <w:ind w:left="17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18"/>
        </w:rPr>
        <w:t>öndürme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17"/>
          <w:w w:val="11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93"/>
        </w:rPr>
        <w:t>Sonundaki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3"/>
          <w:w w:val="9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93"/>
        </w:rPr>
        <w:t>HasarZara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93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2"/>
          <w:w w:val="9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93"/>
        </w:rPr>
        <w:t>Ziya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93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3"/>
          <w:w w:val="9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yok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6" w:lineRule="exact"/>
        <w:ind w:left="13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Durumu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0" w:after="0" w:line="240" w:lineRule="auto"/>
        <w:ind w:left="2228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33"/>
        </w:rPr>
        <w:t>angı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33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6"/>
          <w:w w:val="13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93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8"/>
          <w:w w:val="9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93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93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7"/>
          <w:w w:val="9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93"/>
        </w:rPr>
        <w:t>tetkikte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9"/>
          <w:w w:val="9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93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93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5"/>
          <w:w w:val="9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93"/>
        </w:rPr>
        <w:t>başlangıcının;kur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93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"/>
          <w:w w:val="9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93"/>
        </w:rPr>
        <w:t>atiarda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3"/>
          <w:w w:val="9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93"/>
        </w:rPr>
        <w:t>öldug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93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9"/>
          <w:w w:val="9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93"/>
        </w:rPr>
        <w:t>görülmü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93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9"/>
          <w:w w:val="9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93"/>
        </w:rPr>
        <w:t>olu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93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7"/>
          <w:w w:val="9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93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93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"/>
          <w:w w:val="9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93"/>
        </w:rPr>
        <w:t>araştırma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5"/>
          <w:w w:val="9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93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93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14"/>
          <w:w w:val="9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soruşturmada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8" w:after="0" w:line="202" w:lineRule="exact"/>
        <w:ind w:left="2165" w:right="117" w:firstLine="-2049"/>
        <w:jc w:val="left"/>
        <w:tabs>
          <w:tab w:pos="22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88"/>
        </w:rPr>
        <w:t>!Yangı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88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11"/>
          <w:w w:val="8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88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88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27"/>
          <w:w w:val="8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222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221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da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93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93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6"/>
          <w:w w:val="9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93"/>
        </w:rPr>
        <w:t>geçenleri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93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5"/>
          <w:w w:val="9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93"/>
        </w:rPr>
        <w:t>düşürdüğü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4"/>
          <w:w w:val="9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93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11"/>
          <w:w w:val="9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93"/>
        </w:rPr>
        <w:t>sehve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93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6"/>
          <w:w w:val="9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93"/>
        </w:rPr>
        <w:t>attıgı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6"/>
          <w:w w:val="9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93"/>
        </w:rPr>
        <w:t>sönmemi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93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6"/>
          <w:w w:val="9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93"/>
        </w:rPr>
        <w:t>sigara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2"/>
          <w:w w:val="9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93"/>
        </w:rPr>
        <w:t>izmaritini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93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"/>
          <w:w w:val="9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93"/>
        </w:rPr>
        <w:t>kuru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5"/>
          <w:w w:val="9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92"/>
        </w:rPr>
        <w:t>kagıt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5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92"/>
        </w:rPr>
        <w:t>parçalarını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tutuşturması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92"/>
        </w:rPr>
        <w:t>peticesi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11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92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9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3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çıktıgı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94"/>
        </w:rPr>
        <w:t>kanaatine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7"/>
          <w:w w:val="9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varıldı.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7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115" w:right="-20"/>
        <w:jc w:val="left"/>
        <w:tabs>
          <w:tab w:pos="2220" w:val="left"/>
          <w:tab w:pos="68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86"/>
        </w:rPr>
        <w:t>ISigortalı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2"/>
          <w:w w:val="8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24"/>
        </w:rPr>
        <w:t>irketi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24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11"/>
          <w:w w:val="12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Adı: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44"/>
          <w:position w:val="-2"/>
        </w:rPr>
        <w:t>edeli: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97" w:after="0" w:line="244" w:lineRule="auto"/>
        <w:ind w:left="115" w:right="9666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87"/>
        </w:rPr>
        <w:t>!Araç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9"/>
          <w:w w:val="8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87"/>
        </w:rPr>
        <w:t>Gereç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8"/>
          <w:w w:val="8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Kaybı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88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88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"/>
          <w:w w:val="8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88"/>
        </w:rPr>
        <w:t>Yerini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88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4"/>
          <w:w w:val="8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Kime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90"/>
        </w:rPr>
        <w:t>rreslim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6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Edildiği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0" w:after="0" w:line="240" w:lineRule="auto"/>
        <w:ind w:left="516" w:right="4285"/>
        <w:jc w:val="center"/>
        <w:tabs>
          <w:tab w:pos="2220" w:val="left"/>
          <w:tab w:pos="604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'Döni!şü</w:t>
        <w:tab/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1"/>
        </w:rPr>
        <w:t>ıırih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07.05.2017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85"/>
          <w:position w:val="1"/>
        </w:rPr>
        <w:t>lSaali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9"/>
          <w:w w:val="85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93"/>
          <w:position w:val="1"/>
        </w:rPr>
        <w:t>20: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5"/>
          <w:w w:val="94"/>
          <w:position w:val="1"/>
        </w:rPr>
        <w:t>1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70"/>
          <w:position w:val="1"/>
        </w:rPr>
        <w:t>O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206" w:lineRule="exact"/>
        <w:ind w:left="206" w:right="-20"/>
        <w:jc w:val="left"/>
        <w:tabs>
          <w:tab w:pos="1020" w:val="left"/>
          <w:tab w:pos="1540" w:val="left"/>
          <w:tab w:pos="2180" w:val="left"/>
          <w:tab w:pos="87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79"/>
        </w:rPr>
        <w:t>Y&lt;uaa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Ölü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Yaralı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94"/>
        </w:rPr>
        <w:t>GiDE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94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"/>
          <w:w w:val="9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94"/>
        </w:rPr>
        <w:t>EKIP: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7"/>
          <w:w w:val="9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94"/>
        </w:rPr>
        <w:t>Kadifekale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"/>
          <w:w w:val="9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Grubu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Posta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ONAYLAYAN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2308" w:right="-20"/>
        <w:jc w:val="left"/>
        <w:tabs>
          <w:tab w:pos="45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94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"/>
          <w:w w:val="9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94"/>
        </w:rPr>
        <w:t>Üs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94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5"/>
          <w:w w:val="9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Amiri: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90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1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Koyan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306" w:lineRule="exact"/>
        <w:ind w:left="4798" w:right="-20"/>
        <w:jc w:val="left"/>
        <w:tabs>
          <w:tab w:pos="8600" w:val="left"/>
        </w:tabs>
        <w:rPr>
          <w:rFonts w:ascii="Times New Roman" w:hAnsi="Times New Roman" w:cs="Times New Roman" w:eastAsia="Times New Roman"/>
          <w:sz w:val="29"/>
          <w:szCs w:val="2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8"/>
        </w:rPr>
        <w:t>EkipAmiri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8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8"/>
        </w:rPr>
      </w:r>
      <w:r>
        <w:rPr>
          <w:rFonts w:ascii="Times New Roman" w:hAnsi="Times New Roman" w:cs="Times New Roman" w:eastAsia="Times New Roman"/>
          <w:sz w:val="29"/>
          <w:szCs w:val="29"/>
          <w:color w:val="2D2D2D"/>
          <w:spacing w:val="0"/>
          <w:w w:val="100"/>
          <w:b/>
          <w:bCs/>
          <w:position w:val="-8"/>
        </w:rPr>
        <w:t>11</w:t>
      </w:r>
      <w:r>
        <w:rPr>
          <w:rFonts w:ascii="Times New Roman" w:hAnsi="Times New Roman" w:cs="Times New Roman" w:eastAsia="Times New Roman"/>
          <w:sz w:val="29"/>
          <w:szCs w:val="29"/>
          <w:color w:val="2D2D2D"/>
          <w:spacing w:val="42"/>
          <w:w w:val="100"/>
          <w:b/>
          <w:bCs/>
          <w:position w:val="-8"/>
        </w:rPr>
        <w:t> </w:t>
      </w:r>
      <w:r>
        <w:rPr>
          <w:rFonts w:ascii="Times New Roman" w:hAnsi="Times New Roman" w:cs="Times New Roman" w:eastAsia="Times New Roman"/>
          <w:sz w:val="29"/>
          <w:szCs w:val="29"/>
          <w:color w:val="2D2D2D"/>
          <w:spacing w:val="0"/>
          <w:w w:val="59"/>
          <w:b/>
          <w:bCs/>
          <w:position w:val="-8"/>
        </w:rPr>
        <w:t>aYI</w:t>
      </w:r>
      <w:r>
        <w:rPr>
          <w:rFonts w:ascii="Times New Roman" w:hAnsi="Times New Roman" w:cs="Times New Roman" w:eastAsia="Times New Roman"/>
          <w:sz w:val="29"/>
          <w:szCs w:val="29"/>
          <w:color w:val="2D2D2D"/>
          <w:spacing w:val="-30"/>
          <w:w w:val="100"/>
          <w:b/>
          <w:bCs/>
          <w:position w:val="-8"/>
        </w:rPr>
        <w:t> </w:t>
      </w:r>
      <w:r>
        <w:rPr>
          <w:rFonts w:ascii="Times New Roman" w:hAnsi="Times New Roman" w:cs="Times New Roman" w:eastAsia="Times New Roman"/>
          <w:sz w:val="29"/>
          <w:szCs w:val="29"/>
          <w:color w:val="2D2D2D"/>
          <w:spacing w:val="0"/>
          <w:w w:val="58"/>
          <w:b/>
          <w:bCs/>
          <w:position w:val="-8"/>
        </w:rPr>
        <w:t>zıQ17</w:t>
      </w:r>
      <w:r>
        <w:rPr>
          <w:rFonts w:ascii="Times New Roman" w:hAnsi="Times New Roman" w:cs="Times New Roman" w:eastAsia="Times New Roman"/>
          <w:sz w:val="29"/>
          <w:szCs w:val="29"/>
          <w:color w:val="000000"/>
          <w:spacing w:val="0"/>
          <w:w w:val="100"/>
          <w:position w:val="0"/>
        </w:rPr>
      </w:r>
    </w:p>
    <w:p>
      <w:pPr>
        <w:spacing w:before="0" w:after="0" w:line="260" w:lineRule="exact"/>
        <w:ind w:left="162" w:right="5014"/>
        <w:jc w:val="center"/>
        <w:tabs>
          <w:tab w:pos="4580" w:val="left"/>
        </w:tabs>
        <w:rPr>
          <w:rFonts w:ascii="Arial" w:hAnsi="Arial" w:cs="Arial" w:eastAsia="Arial"/>
          <w:sz w:val="128"/>
          <w:szCs w:val="128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4.899759pt;margin-top:12.97762pt;width:7.84098pt;height:10.5pt;mso-position-horizontal-relative:page;mso-position-vertical-relative:paragraph;z-index:-14764" type="#_x0000_t202" filled="f" stroked="f">
            <v:textbox inset="0,0,0,0">
              <w:txbxContent>
                <w:p>
                  <w:pPr>
                    <w:spacing w:before="0" w:after="0" w:line="210" w:lineRule="exact"/>
                    <w:ind w:right="-72"/>
                    <w:jc w:val="left"/>
                    <w:rPr>
                      <w:rFonts w:ascii="Arial" w:hAnsi="Arial" w:cs="Arial" w:eastAsia="Arial"/>
                      <w:sz w:val="21"/>
                      <w:szCs w:val="21"/>
                    </w:rPr>
                  </w:pPr>
                  <w:rPr/>
                  <w:r>
                    <w:rPr>
                      <w:rFonts w:ascii="Arial" w:hAnsi="Arial" w:cs="Arial" w:eastAsia="Arial"/>
                      <w:sz w:val="21"/>
                      <w:szCs w:val="21"/>
                      <w:color w:val="2D2D2D"/>
                      <w:spacing w:val="0"/>
                      <w:w w:val="100"/>
                    </w:rPr>
                    <w:t>·a</w:t>
                  </w:r>
                  <w:r>
                    <w:rPr>
                      <w:rFonts w:ascii="Arial" w:hAnsi="Arial" w:cs="Arial" w:eastAsia="Arial"/>
                      <w:sz w:val="21"/>
                      <w:szCs w:val="21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23"/>
          <w:szCs w:val="23"/>
          <w:color w:val="2D2D2D"/>
          <w:spacing w:val="0"/>
          <w:w w:val="70"/>
          <w:position w:val="6"/>
        </w:rPr>
        <w:t>"u</w:t>
      </w:r>
      <w:r>
        <w:rPr>
          <w:rFonts w:ascii="Arial" w:hAnsi="Arial" w:cs="Arial" w:eastAsia="Arial"/>
          <w:sz w:val="23"/>
          <w:szCs w:val="23"/>
          <w:color w:val="2D2D2D"/>
          <w:spacing w:val="0"/>
          <w:w w:val="100"/>
          <w:position w:val="6"/>
        </w:rPr>
        <w:tab/>
      </w:r>
      <w:r>
        <w:rPr>
          <w:rFonts w:ascii="Arial" w:hAnsi="Arial" w:cs="Arial" w:eastAsia="Arial"/>
          <w:sz w:val="23"/>
          <w:szCs w:val="23"/>
          <w:color w:val="2D2D2D"/>
          <w:spacing w:val="0"/>
          <w:w w:val="100"/>
          <w:position w:val="6"/>
        </w:rPr>
      </w:r>
      <w:r>
        <w:rPr>
          <w:rFonts w:ascii="Arial" w:hAnsi="Arial" w:cs="Arial" w:eastAsia="Arial"/>
          <w:sz w:val="128"/>
          <w:szCs w:val="128"/>
          <w:color w:val="464B77"/>
          <w:spacing w:val="0"/>
          <w:w w:val="211"/>
          <w:i/>
          <w:position w:val="-74"/>
        </w:rPr>
        <w:t>4</w:t>
      </w:r>
      <w:r>
        <w:rPr>
          <w:rFonts w:ascii="Arial" w:hAnsi="Arial" w:cs="Arial" w:eastAsia="Arial"/>
          <w:sz w:val="128"/>
          <w:szCs w:val="128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type w:val="continuous"/>
          <w:pgSz w:w="11920" w:h="16840"/>
          <w:pgMar w:top="300" w:bottom="280" w:left="220" w:right="320"/>
        </w:sectPr>
      </w:pPr>
      <w:rPr/>
    </w:p>
    <w:p>
      <w:pPr>
        <w:spacing w:before="0" w:after="0" w:line="620" w:lineRule="exact"/>
        <w:ind w:left="249" w:right="-125"/>
        <w:jc w:val="left"/>
        <w:rPr>
          <w:rFonts w:ascii="Arial" w:hAnsi="Arial" w:cs="Arial" w:eastAsia="Arial"/>
          <w:sz w:val="17"/>
          <w:szCs w:val="17"/>
        </w:rPr>
      </w:pPr>
      <w:rPr/>
      <w:r>
        <w:rPr/>
        <w:pict>
          <v:group style="position:absolute;margin-left:518.944519pt;margin-top:29.358576pt;width:.1pt;height:6.950088pt;mso-position-horizontal-relative:page;mso-position-vertical-relative:paragraph;z-index:-14775" coordorigin="10379,587" coordsize="2,139">
            <v:shape style="position:absolute;left:10379;top:587;width:2;height:139" coordorigin="10379,587" coordsize="0,139" path="m10379,726l10379,587e" filled="f" stroked="t" strokeweight="1.197104pt" strokecolor="#444454">
              <v:path arrowok="t"/>
            </v:shape>
          </v:group>
          <w10:wrap type="none"/>
        </w:pict>
      </w:r>
      <w:r>
        <w:rPr>
          <w:rFonts w:ascii="Arial" w:hAnsi="Arial" w:cs="Arial" w:eastAsia="Arial"/>
          <w:sz w:val="57"/>
          <w:szCs w:val="57"/>
          <w:color w:val="2D2D2D"/>
          <w:spacing w:val="-122"/>
          <w:w w:val="53"/>
        </w:rPr>
        <w:t>·</w:t>
      </w:r>
      <w:r>
        <w:rPr>
          <w:rFonts w:ascii="Arial" w:hAnsi="Arial" w:cs="Arial" w:eastAsia="Arial"/>
          <w:sz w:val="17"/>
          <w:szCs w:val="17"/>
          <w:color w:val="2D2D2D"/>
          <w:spacing w:val="0"/>
          <w:w w:val="124"/>
          <w:position w:val="20"/>
        </w:rPr>
        <w:t>'</w:t>
      </w:r>
      <w:r>
        <w:rPr>
          <w:rFonts w:ascii="Arial" w:hAnsi="Arial" w:cs="Arial" w:eastAsia="Arial"/>
          <w:sz w:val="17"/>
          <w:szCs w:val="17"/>
          <w:color w:val="2D2D2D"/>
          <w:spacing w:val="-21"/>
          <w:w w:val="124"/>
          <w:position w:val="20"/>
        </w:rPr>
        <w:t>t</w:t>
      </w:r>
      <w:r>
        <w:rPr>
          <w:rFonts w:ascii="Arial" w:hAnsi="Arial" w:cs="Arial" w:eastAsia="Arial"/>
          <w:sz w:val="57"/>
          <w:szCs w:val="57"/>
          <w:color w:val="2D2D2D"/>
          <w:spacing w:val="-124"/>
          <w:w w:val="53"/>
          <w:position w:val="0"/>
        </w:rPr>
        <w:t>-</w:t>
      </w:r>
      <w:r>
        <w:rPr>
          <w:rFonts w:ascii="Arial" w:hAnsi="Arial" w:cs="Arial" w:eastAsia="Arial"/>
          <w:sz w:val="17"/>
          <w:szCs w:val="17"/>
          <w:color w:val="2D2D2D"/>
          <w:spacing w:val="0"/>
          <w:w w:val="124"/>
          <w:position w:val="20"/>
        </w:rPr>
        <w:t>ı</w:t>
      </w:r>
      <w:r>
        <w:rPr>
          <w:rFonts w:ascii="Arial" w:hAnsi="Arial" w:cs="Arial" w:eastAsia="Arial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19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0" w:after="0" w:line="266" w:lineRule="exact"/>
        <w:ind w:left="-41" w:right="-61"/>
        <w:jc w:val="center"/>
        <w:rPr>
          <w:rFonts w:ascii="Times New Roman" w:hAnsi="Times New Roman" w:cs="Times New Roman" w:eastAsia="Times New Roman"/>
          <w:sz w:val="24"/>
          <w:szCs w:val="24"/>
        </w:rPr>
      </w:pPr>
      <w:rPr/>
      <w:r>
        <w:rPr/>
        <w:pict>
          <v:group style="position:absolute;margin-left:146.984528pt;margin-top:12.79053pt;width:.1pt;height:13.461915pt;mso-position-horizontal-relative:page;mso-position-vertical-relative:paragraph;z-index:-14772" coordorigin="2940,256" coordsize="2,269">
            <v:shape style="position:absolute;left:2940;top:256;width:2;height:269" coordorigin="2940,256" coordsize="0,269" path="m2940,525l2940,256e" filled="f" stroked="t" strokeweight="4.512266pt" strokecolor="#EBEDEB">
              <v:path arrowok="t"/>
            </v:shape>
          </v:group>
          <w10:wrap type="none"/>
        </w:pict>
      </w:r>
      <w:r>
        <w:rPr/>
        <w:pict>
          <v:group style="position:absolute;margin-left:156.926285pt;margin-top:9.992455pt;width:7.479485pt;height:16.154298pt;mso-position-horizontal-relative:page;mso-position-vertical-relative:paragraph;z-index:-14771" coordorigin="3139,200" coordsize="150,323">
            <v:shape style="position:absolute;left:3139;top:200;width:150;height:323" coordorigin="3139,200" coordsize="150,323" path="m3139,200l3288,200,3288,523,3139,523,3139,200e" filled="t" fillcolor="#EBEDEB" stroked="f">
              <v:path arrowok="t"/>
              <v:fill/>
            </v:shape>
          </v:group>
          <w10:wrap type="none"/>
        </w:pict>
      </w:r>
      <w:r>
        <w:rPr/>
        <w:pict>
          <v:group style="position:absolute;margin-left:168.168106pt;margin-top:9.992455pt;width:.1pt;height:16.154298pt;mso-position-horizontal-relative:page;mso-position-vertical-relative:paragraph;z-index:-14770" coordorigin="3363,200" coordsize="2,323">
            <v:shape style="position:absolute;left:3363;top:200;width:2;height:323" coordorigin="3363,200" coordsize="0,323" path="m3363,523l3363,200e" filled="f" stroked="t" strokeweight="3.43pt" strokecolor="#EBEDEB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24"/>
          <w:szCs w:val="24"/>
          <w:color w:val="424242"/>
          <w:spacing w:val="0"/>
          <w:w w:val="100"/>
          <w:position w:val="-1"/>
        </w:rPr>
        <w:t>Mura</w:t>
      </w:r>
      <w:r>
        <w:rPr>
          <w:rFonts w:ascii="Times New Roman" w:hAnsi="Times New Roman" w:cs="Times New Roman" w:eastAsia="Times New Roman"/>
          <w:sz w:val="24"/>
          <w:szCs w:val="24"/>
          <w:color w:val="424242"/>
          <w:spacing w:val="0"/>
          <w:w w:val="100"/>
          <w:position w:val="-1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color w:val="424242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424242"/>
          <w:spacing w:val="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5D5E60"/>
          <w:spacing w:val="0"/>
          <w:w w:val="114"/>
          <w:position w:val="-1"/>
        </w:rPr>
        <w:t>U</w:t>
      </w:r>
      <w:r>
        <w:rPr>
          <w:rFonts w:ascii="Times New Roman" w:hAnsi="Times New Roman" w:cs="Times New Roman" w:eastAsia="Times New Roman"/>
          <w:sz w:val="24"/>
          <w:szCs w:val="24"/>
          <w:color w:val="909093"/>
          <w:spacing w:val="0"/>
          <w:w w:val="185"/>
          <w:position w:val="-1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color w:val="000000"/>
          <w:spacing w:val="0"/>
          <w:w w:val="100"/>
          <w:position w:val="0"/>
        </w:rPr>
      </w:r>
    </w:p>
    <w:p>
      <w:pPr>
        <w:spacing w:before="0" w:after="0" w:line="218" w:lineRule="exact"/>
        <w:ind w:left="81" w:right="-27"/>
        <w:jc w:val="center"/>
        <w:rPr>
          <w:rFonts w:ascii="Arial" w:hAnsi="Arial" w:cs="Arial" w:eastAsia="Arial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11"/>
          <w:w w:val="81"/>
          <w:position w:val="-2"/>
        </w:rPr>
        <w:t>M</w:t>
      </w:r>
      <w:r>
        <w:rPr>
          <w:rFonts w:ascii="Times New Roman" w:hAnsi="Times New Roman" w:cs="Times New Roman" w:eastAsia="Times New Roman"/>
          <w:sz w:val="20"/>
          <w:szCs w:val="20"/>
          <w:color w:val="A0A1A5"/>
          <w:spacing w:val="0"/>
          <w:w w:val="56"/>
          <w:position w:val="-2"/>
        </w:rPr>
        <w:t>•·</w:t>
      </w:r>
      <w:r>
        <w:rPr>
          <w:rFonts w:ascii="Times New Roman" w:hAnsi="Times New Roman" w:cs="Times New Roman" w:eastAsia="Times New Roman"/>
          <w:sz w:val="20"/>
          <w:szCs w:val="20"/>
          <w:color w:val="A0A1A5"/>
          <w:spacing w:val="0"/>
          <w:w w:val="100"/>
          <w:position w:val="-2"/>
        </w:rPr>
        <w:t>   </w:t>
      </w:r>
      <w:r>
        <w:rPr>
          <w:rFonts w:ascii="Times New Roman" w:hAnsi="Times New Roman" w:cs="Times New Roman" w:eastAsia="Times New Roman"/>
          <w:sz w:val="20"/>
          <w:szCs w:val="20"/>
          <w:color w:val="A0A1A5"/>
          <w:spacing w:val="-19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A0A1A5"/>
          <w:spacing w:val="0"/>
          <w:w w:val="87"/>
          <w:position w:val="-1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color w:val="A0A1A5"/>
          <w:spacing w:val="-16"/>
          <w:w w:val="86"/>
          <w:position w:val="-1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color w:val="798069"/>
          <w:spacing w:val="-32"/>
          <w:w w:val="136"/>
          <w:position w:val="-1"/>
        </w:rPr>
        <w:t>·</w:t>
      </w:r>
      <w:r>
        <w:rPr>
          <w:rFonts w:ascii="Times New Roman" w:hAnsi="Times New Roman" w:cs="Times New Roman" w:eastAsia="Times New Roman"/>
          <w:sz w:val="24"/>
          <w:szCs w:val="24"/>
          <w:color w:val="A0A1A5"/>
          <w:spacing w:val="0"/>
          <w:w w:val="111"/>
          <w:position w:val="-1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color w:val="A0A1A5"/>
          <w:spacing w:val="-16"/>
          <w:w w:val="100"/>
          <w:position w:val="-1"/>
        </w:rPr>
        <w:t> </w:t>
      </w:r>
      <w:r>
        <w:rPr>
          <w:rFonts w:ascii="Arial" w:hAnsi="Arial" w:cs="Arial" w:eastAsia="Arial"/>
          <w:sz w:val="19"/>
          <w:szCs w:val="19"/>
          <w:color w:val="707274"/>
          <w:spacing w:val="-8"/>
          <w:w w:val="123"/>
          <w:position w:val="-1"/>
        </w:rPr>
        <w:t>Y</w:t>
      </w:r>
      <w:r>
        <w:rPr>
          <w:rFonts w:ascii="Arial" w:hAnsi="Arial" w:cs="Arial" w:eastAsia="Arial"/>
          <w:sz w:val="19"/>
          <w:szCs w:val="19"/>
          <w:color w:val="606B46"/>
          <w:spacing w:val="-45"/>
          <w:w w:val="100"/>
          <w:position w:val="-1"/>
        </w:rPr>
        <w:t>.</w:t>
      </w:r>
      <w:r>
        <w:rPr>
          <w:rFonts w:ascii="Arial" w:hAnsi="Arial" w:cs="Arial" w:eastAsia="Arial"/>
          <w:sz w:val="19"/>
          <w:szCs w:val="19"/>
          <w:color w:val="707274"/>
          <w:spacing w:val="0"/>
          <w:w w:val="123"/>
          <w:position w:val="-1"/>
        </w:rPr>
        <w:t>: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36" w:after="0" w:line="240" w:lineRule="auto"/>
        <w:ind w:left="476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94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5"/>
          <w:w w:val="9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94"/>
        </w:rPr>
        <w:t>Birim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13"/>
          <w:w w:val="9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6" w:after="0" w:line="482" w:lineRule="exact"/>
        <w:ind w:right="-20"/>
        <w:jc w:val="left"/>
        <w:tabs>
          <w:tab w:pos="6320" w:val="left"/>
        </w:tabs>
        <w:rPr>
          <w:rFonts w:ascii="Arial" w:hAnsi="Arial" w:cs="Arial" w:eastAsia="Arial"/>
          <w:sz w:val="50"/>
          <w:szCs w:val="50"/>
        </w:rPr>
      </w:pPr>
      <w:rPr/>
      <w:r>
        <w:rPr>
          <w:rFonts w:ascii="Arial" w:hAnsi="Arial" w:cs="Arial" w:eastAsia="Arial"/>
          <w:sz w:val="20"/>
          <w:szCs w:val="20"/>
          <w:color w:val="424242"/>
          <w:spacing w:val="0"/>
          <w:w w:val="100"/>
          <w:position w:val="4"/>
        </w:rPr>
        <w:t>ir</w:t>
      </w:r>
      <w:r>
        <w:rPr>
          <w:rFonts w:ascii="Arial" w:hAnsi="Arial" w:cs="Arial" w:eastAsia="Arial"/>
          <w:sz w:val="20"/>
          <w:szCs w:val="20"/>
          <w:color w:val="424242"/>
          <w:spacing w:val="-50"/>
          <w:w w:val="100"/>
          <w:position w:val="4"/>
        </w:rPr>
        <w:t> </w:t>
      </w:r>
      <w:r>
        <w:rPr>
          <w:rFonts w:ascii="Arial" w:hAnsi="Arial" w:cs="Arial" w:eastAsia="Arial"/>
          <w:sz w:val="20"/>
          <w:szCs w:val="20"/>
          <w:color w:val="424242"/>
          <w:spacing w:val="0"/>
          <w:w w:val="100"/>
          <w:position w:val="4"/>
        </w:rPr>
        <w:tab/>
      </w:r>
      <w:r>
        <w:rPr>
          <w:rFonts w:ascii="Arial" w:hAnsi="Arial" w:cs="Arial" w:eastAsia="Arial"/>
          <w:sz w:val="20"/>
          <w:szCs w:val="20"/>
          <w:color w:val="424242"/>
          <w:spacing w:val="0"/>
          <w:w w:val="100"/>
          <w:position w:val="4"/>
        </w:rPr>
      </w:r>
      <w:r>
        <w:rPr>
          <w:rFonts w:ascii="Arial" w:hAnsi="Arial" w:cs="Arial" w:eastAsia="Arial"/>
          <w:sz w:val="50"/>
          <w:szCs w:val="50"/>
          <w:color w:val="909093"/>
          <w:spacing w:val="0"/>
          <w:w w:val="37"/>
          <w:position w:val="-8"/>
        </w:rPr>
        <w:t>.</w:t>
      </w:r>
      <w:r>
        <w:rPr>
          <w:rFonts w:ascii="Arial" w:hAnsi="Arial" w:cs="Arial" w:eastAsia="Arial"/>
          <w:sz w:val="50"/>
          <w:szCs w:val="50"/>
          <w:color w:val="909093"/>
          <w:spacing w:val="0"/>
          <w:w w:val="37"/>
          <w:position w:val="-8"/>
        </w:rPr>
        <w:t> </w:t>
      </w:r>
      <w:r>
        <w:rPr>
          <w:rFonts w:ascii="Arial" w:hAnsi="Arial" w:cs="Arial" w:eastAsia="Arial"/>
          <w:sz w:val="50"/>
          <w:szCs w:val="50"/>
          <w:color w:val="909093"/>
          <w:spacing w:val="31"/>
          <w:w w:val="37"/>
          <w:position w:val="-8"/>
        </w:rPr>
        <w:t> </w:t>
      </w:r>
      <w:r>
        <w:rPr>
          <w:rFonts w:ascii="Arial" w:hAnsi="Arial" w:cs="Arial" w:eastAsia="Arial"/>
          <w:sz w:val="50"/>
          <w:szCs w:val="50"/>
          <w:color w:val="707274"/>
          <w:spacing w:val="0"/>
          <w:w w:val="104"/>
          <w:position w:val="-8"/>
        </w:rPr>
        <w:t>.</w:t>
      </w:r>
      <w:r>
        <w:rPr>
          <w:rFonts w:ascii="Arial" w:hAnsi="Arial" w:cs="Arial" w:eastAsia="Arial"/>
          <w:sz w:val="50"/>
          <w:szCs w:val="50"/>
          <w:color w:val="000000"/>
          <w:spacing w:val="0"/>
          <w:w w:val="100"/>
          <w:position w:val="0"/>
        </w:rPr>
      </w:r>
    </w:p>
    <w:p>
      <w:pPr>
        <w:spacing w:before="0" w:after="0" w:line="69" w:lineRule="atLeast"/>
        <w:ind w:left="819" w:right="-20"/>
        <w:jc w:val="left"/>
        <w:tabs>
          <w:tab w:pos="5260" w:val="left"/>
        </w:tabs>
        <w:rPr>
          <w:rFonts w:ascii="Arial" w:hAnsi="Arial" w:cs="Arial" w:eastAsia="Arial"/>
          <w:sz w:val="25"/>
          <w:szCs w:val="25"/>
        </w:rPr>
      </w:pPr>
      <w:rPr/>
      <w:r>
        <w:rPr/>
        <w:pict>
          <v:group style="position:absolute;margin-left:474.053101pt;margin-top:35.443043pt;width:2.633629pt;height:18.33231pt;mso-position-horizontal-relative:page;mso-position-vertical-relative:paragraph;z-index:-14774" coordorigin="9481,709" coordsize="53,367">
            <v:group style="position:absolute;left:9500;top:728;width:2;height:235" coordorigin="9500,728" coordsize="2,235">
              <v:shape style="position:absolute;left:9500;top:728;width:2;height:235" coordorigin="9500,728" coordsize="0,235" path="m9500,963l9500,728e" filled="f" stroked="t" strokeweight="1.915366pt" strokecolor="#545454">
                <v:path arrowok="t"/>
              </v:shape>
            </v:group>
            <v:group style="position:absolute;left:9522;top:814;width:2;height:249" coordorigin="9522,814" coordsize="2,249">
              <v:shape style="position:absolute;left:9522;top:814;width:2;height:249" coordorigin="9522,814" coordsize="0,249" path="m9522,1064l9522,814e" filled="f" stroked="t" strokeweight="1.197104pt" strokecolor="#4B4B4B">
                <v:path arrowok="t"/>
              </v:shape>
            </v:group>
            <w10:wrap type="none"/>
          </v:group>
        </w:pict>
      </w:r>
      <w:r>
        <w:rPr/>
        <w:pict>
          <v:group style="position:absolute;margin-left:561.79364pt;margin-top:37.711109pt;width:6.71085pt;height:24.605031pt;mso-position-horizontal-relative:page;mso-position-vertical-relative:paragraph;z-index:-14769" coordorigin="11236,754" coordsize="134,492">
            <v:group style="position:absolute;left:11277;top:754;width:93;height:205" coordorigin="11277,754" coordsize="93,205">
              <v:shape style="position:absolute;left:11277;top:754;width:93;height:205" coordorigin="11277,754" coordsize="93,205" path="m11277,754l11370,754,11370,959,11277,959,11277,754e" filled="t" fillcolor="#EBEDEB" stroked="f">
                <v:path arrowok="t"/>
                <v:fill/>
              </v:shape>
            </v:group>
            <v:group style="position:absolute;left:11270;top:830;width:2;height:382" coordorigin="11270,830" coordsize="2,382">
              <v:shape style="position:absolute;left:11270;top:830;width:2;height:382" coordorigin="11270,830" coordsize="0,382" path="m11270,1212l11270,830e" filled="f" stroked="t" strokeweight="3.43508pt" strokecolor="#EBEDEB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Mehmet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12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</w:rPr>
        <w:t>lKlR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</w:rPr>
      </w:r>
      <w:r>
        <w:rPr>
          <w:rFonts w:ascii="Arial" w:hAnsi="Arial" w:cs="Arial" w:eastAsia="Arial"/>
          <w:sz w:val="75"/>
          <w:szCs w:val="75"/>
          <w:color w:val="424242"/>
          <w:spacing w:val="0"/>
          <w:w w:val="126"/>
          <w:b/>
          <w:bCs/>
          <w:position w:val="-45"/>
        </w:rPr>
        <w:t>r</w:t>
      </w:r>
      <w:r>
        <w:rPr>
          <w:rFonts w:ascii="Arial" w:hAnsi="Arial" w:cs="Arial" w:eastAsia="Arial"/>
          <w:sz w:val="75"/>
          <w:szCs w:val="75"/>
          <w:color w:val="5D5E60"/>
          <w:spacing w:val="0"/>
          <w:w w:val="39"/>
          <w:b/>
          <w:bCs/>
          <w:position w:val="-45"/>
        </w:rPr>
        <w:t>.</w:t>
      </w:r>
      <w:r>
        <w:rPr>
          <w:rFonts w:ascii="Arial" w:hAnsi="Arial" w:cs="Arial" w:eastAsia="Arial"/>
          <w:sz w:val="75"/>
          <w:szCs w:val="75"/>
          <w:color w:val="5D5E60"/>
          <w:spacing w:val="-2"/>
          <w:w w:val="39"/>
          <w:b/>
          <w:bCs/>
          <w:position w:val="-45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0"/>
          <w:w w:val="81"/>
          <w:position w:val="-8"/>
        </w:rPr>
        <w:t>iA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5"/>
          <w:w w:val="100"/>
          <w:position w:val="-8"/>
        </w:rPr>
        <w:t> </w:t>
      </w:r>
      <w:r>
        <w:rPr>
          <w:rFonts w:ascii="Arial" w:hAnsi="Arial" w:cs="Arial" w:eastAsia="Arial"/>
          <w:sz w:val="27"/>
          <w:szCs w:val="27"/>
          <w:color w:val="424242"/>
          <w:spacing w:val="0"/>
          <w:w w:val="115"/>
          <w:position w:val="-8"/>
        </w:rPr>
        <w:t>;</w:t>
      </w:r>
      <w:r>
        <w:rPr>
          <w:rFonts w:ascii="Arial" w:hAnsi="Arial" w:cs="Arial" w:eastAsia="Arial"/>
          <w:sz w:val="27"/>
          <w:szCs w:val="27"/>
          <w:color w:val="424242"/>
          <w:spacing w:val="-20"/>
          <w:w w:val="116"/>
          <w:position w:val="-8"/>
        </w:rPr>
        <w:t>i</w:t>
      </w:r>
      <w:r>
        <w:rPr>
          <w:rFonts w:ascii="Arial" w:hAnsi="Arial" w:cs="Arial" w:eastAsia="Arial"/>
          <w:sz w:val="25"/>
          <w:szCs w:val="25"/>
          <w:color w:val="38448A"/>
          <w:spacing w:val="0"/>
          <w:w w:val="75"/>
          <w:b/>
          <w:bCs/>
          <w:position w:val="-8"/>
        </w:rPr>
        <w:t>P"</w:t>
      </w:r>
      <w:r>
        <w:rPr>
          <w:rFonts w:ascii="Arial" w:hAnsi="Arial" w:cs="Arial" w:eastAsia="Arial"/>
          <w:sz w:val="25"/>
          <w:szCs w:val="25"/>
          <w:color w:val="38448A"/>
          <w:spacing w:val="-8"/>
          <w:w w:val="76"/>
          <w:b/>
          <w:bCs/>
          <w:position w:val="-8"/>
        </w:rPr>
        <w:t>"</w:t>
      </w:r>
      <w:r>
        <w:rPr>
          <w:rFonts w:ascii="Arial" w:hAnsi="Arial" w:cs="Arial" w:eastAsia="Arial"/>
          <w:sz w:val="25"/>
          <w:szCs w:val="25"/>
          <w:color w:val="5D5E60"/>
          <w:spacing w:val="0"/>
          <w:w w:val="38"/>
          <w:b/>
          <w:bCs/>
          <w:position w:val="-8"/>
        </w:rPr>
        <w:t>'</w:t>
      </w:r>
      <w:r>
        <w:rPr>
          <w:rFonts w:ascii="Arial" w:hAnsi="Arial" w:cs="Arial" w:eastAsia="Arial"/>
          <w:sz w:val="25"/>
          <w:szCs w:val="25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300" w:bottom="280" w:left="220" w:right="320"/>
          <w:cols w:num="3" w:equalWidth="0">
            <w:col w:w="437" w:space="1967"/>
            <w:col w:w="1083" w:space="454"/>
            <w:col w:w="7439"/>
          </w:cols>
        </w:sectPr>
      </w:pPr>
      <w:rPr/>
    </w:p>
    <w:p>
      <w:pPr>
        <w:spacing w:before="0" w:after="0" w:line="81" w:lineRule="atLeast"/>
        <w:ind w:right="-20"/>
        <w:jc w:val="right"/>
        <w:rPr>
          <w:rFonts w:ascii="Arial" w:hAnsi="Arial" w:cs="Arial" w:eastAsia="Arial"/>
          <w:sz w:val="20"/>
          <w:szCs w:val="20"/>
        </w:rPr>
      </w:pPr>
      <w:rPr/>
      <w:r>
        <w:rPr>
          <w:rFonts w:ascii="Arial" w:hAnsi="Arial" w:cs="Arial" w:eastAsia="Arial"/>
          <w:sz w:val="72"/>
          <w:szCs w:val="72"/>
          <w:color w:val="464B77"/>
          <w:spacing w:val="0"/>
          <w:w w:val="76"/>
          <w:i/>
          <w:position w:val="-41"/>
        </w:rPr>
        <w:t>h</w:t>
      </w:r>
      <w:r>
        <w:rPr>
          <w:rFonts w:ascii="Arial" w:hAnsi="Arial" w:cs="Arial" w:eastAsia="Arial"/>
          <w:sz w:val="72"/>
          <w:szCs w:val="72"/>
          <w:color w:val="464B77"/>
          <w:spacing w:val="8"/>
          <w:w w:val="76"/>
          <w:i/>
          <w:position w:val="-41"/>
        </w:rPr>
        <w:t> </w:t>
      </w:r>
      <w:r>
        <w:rPr>
          <w:rFonts w:ascii="Arial" w:hAnsi="Arial" w:cs="Arial" w:eastAsia="Arial"/>
          <w:sz w:val="20"/>
          <w:szCs w:val="20"/>
          <w:color w:val="606B46"/>
          <w:spacing w:val="0"/>
          <w:w w:val="76"/>
          <w:position w:val="0"/>
        </w:rPr>
        <w:t>·</w:t>
      </w:r>
      <w:r>
        <w:rPr>
          <w:rFonts w:ascii="Arial" w:hAnsi="Arial" w:cs="Arial" w:eastAsia="Arial"/>
          <w:sz w:val="20"/>
          <w:szCs w:val="20"/>
          <w:color w:val="606B46"/>
          <w:spacing w:val="19"/>
          <w:w w:val="76"/>
          <w:position w:val="0"/>
        </w:rPr>
        <w:t> </w:t>
      </w:r>
      <w:r>
        <w:rPr>
          <w:rFonts w:ascii="Arial" w:hAnsi="Arial" w:cs="Arial" w:eastAsia="Arial"/>
          <w:sz w:val="20"/>
          <w:szCs w:val="20"/>
          <w:color w:val="707274"/>
          <w:spacing w:val="0"/>
          <w:w w:val="105"/>
          <w:position w:val="0"/>
        </w:rPr>
        <w:t>a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543" w:lineRule="atLeast"/>
        <w:ind w:right="-70"/>
        <w:jc w:val="left"/>
        <w:rPr>
          <w:rFonts w:ascii="Arial" w:hAnsi="Arial" w:cs="Arial" w:eastAsia="Arial"/>
          <w:sz w:val="20"/>
          <w:szCs w:val="20"/>
        </w:rPr>
      </w:pPr>
      <w:rPr/>
      <w:r>
        <w:rPr/>
        <w:br w:type="column"/>
      </w:r>
      <w:r>
        <w:rPr>
          <w:rFonts w:ascii="Arial" w:hAnsi="Arial" w:cs="Arial" w:eastAsia="Arial"/>
          <w:sz w:val="20"/>
          <w:szCs w:val="20"/>
          <w:color w:val="424242"/>
          <w:spacing w:val="0"/>
          <w:w w:val="100"/>
        </w:rPr>
        <w:t>ar</w:t>
      </w:r>
      <w:r>
        <w:rPr>
          <w:rFonts w:ascii="Arial" w:hAnsi="Arial" w:cs="Arial" w:eastAsia="Arial"/>
          <w:sz w:val="20"/>
          <w:szCs w:val="20"/>
          <w:color w:val="424242"/>
          <w:spacing w:val="51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424242"/>
          <w:spacing w:val="0"/>
          <w:w w:val="102"/>
        </w:rPr>
        <w:t>Amiri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</w:r>
    </w:p>
    <w:p>
      <w:pPr>
        <w:spacing w:before="0" w:after="0" w:line="362" w:lineRule="atLeast"/>
        <w:ind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89"/>
        </w:rPr>
        <w:t>İtf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89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8"/>
          <w:w w:val="8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Çvş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81" w:lineRule="atLeast"/>
        <w:ind w:right="-91"/>
        <w:jc w:val="left"/>
        <w:tabs>
          <w:tab w:pos="1360" w:val="left"/>
        </w:tabs>
        <w:rPr>
          <w:rFonts w:ascii="Times New Roman" w:hAnsi="Times New Roman" w:cs="Times New Roman" w:eastAsia="Times New Roman"/>
          <w:sz w:val="34"/>
          <w:szCs w:val="34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21317E"/>
          <w:spacing w:val="0"/>
          <w:w w:val="221"/>
          <w:i/>
        </w:rPr>
        <w:t>7</w:t>
      </w:r>
      <w:r>
        <w:rPr>
          <w:rFonts w:ascii="Times New Roman" w:hAnsi="Times New Roman" w:cs="Times New Roman" w:eastAsia="Times New Roman"/>
          <w:sz w:val="18"/>
          <w:szCs w:val="18"/>
          <w:color w:val="21317E"/>
          <w:spacing w:val="0"/>
          <w:w w:val="100"/>
          <w:i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21317E"/>
          <w:spacing w:val="0"/>
          <w:w w:val="100"/>
          <w:i/>
        </w:rPr>
      </w:r>
      <w:r>
        <w:rPr>
          <w:rFonts w:ascii="Arial" w:hAnsi="Arial" w:cs="Arial" w:eastAsia="Arial"/>
          <w:sz w:val="19"/>
          <w:szCs w:val="19"/>
          <w:color w:val="2D2D2D"/>
          <w:spacing w:val="0"/>
          <w:w w:val="100"/>
        </w:rPr>
        <w:t>u</w:t>
      </w:r>
      <w:r>
        <w:rPr>
          <w:rFonts w:ascii="Arial" w:hAnsi="Arial" w:cs="Arial" w:eastAsia="Arial"/>
          <w:sz w:val="19"/>
          <w:szCs w:val="19"/>
          <w:color w:val="2D2D2D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34"/>
          <w:szCs w:val="34"/>
          <w:color w:val="424242"/>
          <w:spacing w:val="0"/>
          <w:w w:val="342"/>
          <w:position w:val="-12"/>
        </w:rPr>
        <w:t>:</w:t>
      </w:r>
      <w:r>
        <w:rPr>
          <w:rFonts w:ascii="Times New Roman" w:hAnsi="Times New Roman" w:cs="Times New Roman" w:eastAsia="Times New Roman"/>
          <w:sz w:val="34"/>
          <w:szCs w:val="34"/>
          <w:color w:val="000000"/>
          <w:spacing w:val="0"/>
          <w:w w:val="100"/>
          <w:position w:val="0"/>
        </w:rPr>
      </w:r>
    </w:p>
    <w:p>
      <w:pPr>
        <w:spacing w:before="0" w:after="0" w:line="121" w:lineRule="atLeast"/>
        <w:ind w:right="-20"/>
        <w:jc w:val="left"/>
        <w:rPr>
          <w:rFonts w:ascii="Arial" w:hAnsi="Arial" w:cs="Arial" w:eastAsia="Arial"/>
          <w:sz w:val="20"/>
          <w:szCs w:val="20"/>
        </w:rPr>
      </w:pPr>
      <w:rPr/>
      <w:r>
        <w:rPr/>
        <w:br w:type="column"/>
      </w:r>
      <w:r>
        <w:rPr>
          <w:rFonts w:ascii="Arial" w:hAnsi="Arial" w:cs="Arial" w:eastAsia="Arial"/>
          <w:sz w:val="20"/>
          <w:szCs w:val="20"/>
          <w:color w:val="A0A1A5"/>
          <w:spacing w:val="-18"/>
          <w:w w:val="119"/>
        </w:rPr>
        <w:t>'</w:t>
      </w:r>
      <w:r>
        <w:rPr>
          <w:rFonts w:ascii="Arial" w:hAnsi="Arial" w:cs="Arial" w:eastAsia="Arial"/>
          <w:sz w:val="20"/>
          <w:szCs w:val="20"/>
          <w:color w:val="424242"/>
          <w:spacing w:val="0"/>
          <w:w w:val="149"/>
        </w:rPr>
        <w:t>{t</w:t>
      </w:r>
      <w:r>
        <w:rPr>
          <w:rFonts w:ascii="Arial" w:hAnsi="Arial" w:cs="Arial" w:eastAsia="Arial"/>
          <w:sz w:val="20"/>
          <w:szCs w:val="20"/>
          <w:color w:val="424242"/>
          <w:spacing w:val="0"/>
          <w:w w:val="100"/>
        </w:rPr>
        <w:t>  </w:t>
      </w:r>
      <w:r>
        <w:rPr>
          <w:rFonts w:ascii="Arial" w:hAnsi="Arial" w:cs="Arial" w:eastAsia="Arial"/>
          <w:sz w:val="20"/>
          <w:szCs w:val="20"/>
          <w:color w:val="424242"/>
          <w:spacing w:val="-13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5D5E60"/>
          <w:spacing w:val="0"/>
          <w:w w:val="359"/>
        </w:rPr>
        <w:t>,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300" w:bottom="280" w:left="220" w:right="320"/>
          <w:cols w:num="5" w:equalWidth="0">
            <w:col w:w="3011" w:space="528"/>
            <w:col w:w="754" w:space="563"/>
            <w:col w:w="529" w:space="3014"/>
            <w:col w:w="1843" w:space="101"/>
            <w:col w:w="1037"/>
          </w:cols>
        </w:sectPr>
      </w:pPr>
      <w:rPr/>
    </w:p>
    <w:p>
      <w:pPr>
        <w:spacing w:before="0" w:after="0" w:line="5" w:lineRule="atLeast"/>
        <w:ind w:right="180"/>
        <w:jc w:val="right"/>
        <w:tabs>
          <w:tab w:pos="840" w:val="left"/>
          <w:tab w:pos="1300" w:val="left"/>
        </w:tabs>
        <w:rPr>
          <w:rFonts w:ascii="Arial" w:hAnsi="Arial" w:cs="Arial" w:eastAsia="Arial"/>
          <w:sz w:val="15"/>
          <w:szCs w:val="15"/>
        </w:rPr>
      </w:pPr>
      <w:rPr/>
      <w:r>
        <w:rPr>
          <w:rFonts w:ascii="Times New Roman" w:hAnsi="Times New Roman" w:cs="Times New Roman" w:eastAsia="Times New Roman"/>
          <w:sz w:val="16"/>
          <w:szCs w:val="16"/>
          <w:color w:val="424242"/>
          <w:w w:val="106"/>
          <w:b/>
          <w:bCs/>
        </w:rPr>
        <w:t>'S</w:t>
      </w:r>
      <w:r>
        <w:rPr>
          <w:rFonts w:ascii="Times New Roman" w:hAnsi="Times New Roman" w:cs="Times New Roman" w:eastAsia="Times New Roman"/>
          <w:sz w:val="16"/>
          <w:szCs w:val="16"/>
          <w:color w:val="424242"/>
          <w:w w:val="100"/>
          <w:b/>
          <w:bCs/>
        </w:rPr>
        <w:tab/>
      </w:r>
      <w:r>
        <w:rPr>
          <w:rFonts w:ascii="Times New Roman" w:hAnsi="Times New Roman" w:cs="Times New Roman" w:eastAsia="Times New Roman"/>
          <w:sz w:val="16"/>
          <w:szCs w:val="16"/>
          <w:color w:val="424242"/>
          <w:w w:val="100"/>
          <w:b/>
          <w:bCs/>
        </w:rPr>
      </w:r>
      <w:r>
        <w:rPr>
          <w:rFonts w:ascii="Times New Roman" w:hAnsi="Times New Roman" w:cs="Times New Roman" w:eastAsia="Times New Roman"/>
          <w:sz w:val="16"/>
          <w:szCs w:val="16"/>
          <w:color w:val="424242"/>
          <w:w w:val="257"/>
        </w:rPr>
        <w:t>"</w:t>
      </w:r>
      <w:r>
        <w:rPr>
          <w:rFonts w:ascii="Times New Roman" w:hAnsi="Times New Roman" w:cs="Times New Roman" w:eastAsia="Times New Roman"/>
          <w:sz w:val="16"/>
          <w:szCs w:val="16"/>
          <w:color w:val="424242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color w:val="424242"/>
          <w:w w:val="100"/>
        </w:rPr>
      </w:r>
      <w:r>
        <w:rPr>
          <w:rFonts w:ascii="Arial" w:hAnsi="Arial" w:cs="Arial" w:eastAsia="Arial"/>
          <w:sz w:val="15"/>
          <w:szCs w:val="15"/>
          <w:color w:val="424242"/>
          <w:spacing w:val="0"/>
          <w:w w:val="81"/>
          <w:i/>
        </w:rPr>
        <w:t>1;,</w:t>
      </w:r>
      <w:r>
        <w:rPr>
          <w:rFonts w:ascii="Arial" w:hAnsi="Arial" w:cs="Arial" w:eastAsia="Arial"/>
          <w:sz w:val="15"/>
          <w:szCs w:val="15"/>
          <w:color w:val="424242"/>
          <w:spacing w:val="0"/>
          <w:w w:val="81"/>
          <w:i/>
        </w:rPr>
        <w:t> </w:t>
      </w:r>
      <w:r>
        <w:rPr>
          <w:rFonts w:ascii="Arial" w:hAnsi="Arial" w:cs="Arial" w:eastAsia="Arial"/>
          <w:sz w:val="15"/>
          <w:szCs w:val="15"/>
          <w:color w:val="424242"/>
          <w:spacing w:val="21"/>
          <w:w w:val="81"/>
          <w:i/>
        </w:rPr>
        <w:t> </w:t>
      </w:r>
      <w:r>
        <w:rPr>
          <w:rFonts w:ascii="Arial" w:hAnsi="Arial" w:cs="Arial" w:eastAsia="Arial"/>
          <w:sz w:val="15"/>
          <w:szCs w:val="15"/>
          <w:color w:val="5D5E60"/>
          <w:spacing w:val="0"/>
          <w:w w:val="202"/>
        </w:rPr>
        <w:t>.</w:t>
      </w:r>
      <w:r>
        <w:rPr>
          <w:rFonts w:ascii="Arial" w:hAnsi="Arial" w:cs="Arial" w:eastAsia="Arial"/>
          <w:sz w:val="15"/>
          <w:szCs w:val="15"/>
          <w:color w:val="5D5E60"/>
          <w:spacing w:val="1"/>
          <w:w w:val="202"/>
        </w:rPr>
        <w:t>.</w:t>
      </w:r>
      <w:r>
        <w:rPr>
          <w:rFonts w:ascii="Arial" w:hAnsi="Arial" w:cs="Arial" w:eastAsia="Arial"/>
          <w:sz w:val="15"/>
          <w:szCs w:val="15"/>
          <w:color w:val="A0A1A5"/>
          <w:spacing w:val="0"/>
          <w:w w:val="222"/>
        </w:rPr>
        <w:t>.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</w:rPr>
      </w:r>
    </w:p>
    <w:p>
      <w:pPr>
        <w:jc w:val="right"/>
        <w:spacing w:after="0"/>
        <w:sectPr>
          <w:type w:val="continuous"/>
          <w:pgSz w:w="11920" w:h="16840"/>
          <w:pgMar w:top="300" w:bottom="280" w:left="220" w:right="320"/>
        </w:sectPr>
      </w:pPr>
      <w:rPr/>
    </w:p>
    <w:p>
      <w:pPr>
        <w:spacing w:before="0" w:after="0" w:line="189" w:lineRule="exact"/>
        <w:ind w:right="-20"/>
        <w:jc w:val="right"/>
        <w:rPr>
          <w:rFonts w:ascii="Arial" w:hAnsi="Arial" w:cs="Arial" w:eastAsia="Arial"/>
          <w:sz w:val="27"/>
          <w:szCs w:val="27"/>
        </w:rPr>
      </w:pPr>
      <w:rPr/>
      <w:r>
        <w:rPr>
          <w:rFonts w:ascii="Times New Roman" w:hAnsi="Times New Roman" w:cs="Times New Roman" w:eastAsia="Times New Roman"/>
          <w:sz w:val="29"/>
          <w:szCs w:val="29"/>
          <w:color w:val="424242"/>
          <w:spacing w:val="-27"/>
          <w:w w:val="82"/>
          <w:position w:val="-2"/>
        </w:rPr>
        <w:t>"</w:t>
      </w:r>
      <w:r>
        <w:rPr>
          <w:rFonts w:ascii="Times New Roman" w:hAnsi="Times New Roman" w:cs="Times New Roman" w:eastAsia="Times New Roman"/>
          <w:sz w:val="29"/>
          <w:szCs w:val="29"/>
          <w:color w:val="707274"/>
          <w:spacing w:val="-27"/>
          <w:w w:val="217"/>
          <w:position w:val="-2"/>
        </w:rPr>
      </w:r>
      <w:r>
        <w:rPr>
          <w:rFonts w:ascii="Times New Roman" w:hAnsi="Times New Roman" w:cs="Times New Roman" w:eastAsia="Times New Roman"/>
          <w:sz w:val="29"/>
          <w:szCs w:val="29"/>
          <w:color w:val="707274"/>
          <w:spacing w:val="-11"/>
          <w:w w:val="217"/>
          <w:emboss/>
          <w:position w:val="-2"/>
        </w:rPr>
        <w:t>'</w:t>
      </w:r>
      <w:r>
        <w:rPr>
          <w:rFonts w:ascii="Times New Roman" w:hAnsi="Times New Roman" w:cs="Times New Roman" w:eastAsia="Times New Roman"/>
          <w:sz w:val="29"/>
          <w:szCs w:val="29"/>
          <w:color w:val="707274"/>
          <w:spacing w:val="-11"/>
          <w:w w:val="217"/>
          <w:emboss/>
          <w:position w:val="-2"/>
        </w:rPr>
      </w:r>
      <w:r>
        <w:rPr>
          <w:rFonts w:ascii="Times New Roman" w:hAnsi="Times New Roman" w:cs="Times New Roman" w:eastAsia="Times New Roman"/>
          <w:sz w:val="29"/>
          <w:szCs w:val="29"/>
          <w:color w:val="707274"/>
          <w:spacing w:val="-11"/>
          <w:w w:val="217"/>
          <w:position w:val="-2"/>
        </w:rPr>
      </w:r>
      <w:r>
        <w:rPr>
          <w:rFonts w:ascii="Times New Roman" w:hAnsi="Times New Roman" w:cs="Times New Roman" w:eastAsia="Times New Roman"/>
          <w:sz w:val="29"/>
          <w:szCs w:val="29"/>
          <w:color w:val="707274"/>
          <w:spacing w:val="-11"/>
          <w:w w:val="217"/>
          <w:position w:val="-2"/>
        </w:rPr>
      </w:r>
      <w:r>
        <w:rPr>
          <w:rFonts w:ascii="Times New Roman" w:hAnsi="Times New Roman" w:cs="Times New Roman" w:eastAsia="Times New Roman"/>
          <w:sz w:val="29"/>
          <w:szCs w:val="29"/>
          <w:color w:val="424242"/>
          <w:spacing w:val="0"/>
          <w:w w:val="74"/>
          <w:position w:val="-2"/>
        </w:rPr>
        <w:t>!1.;.</w:t>
      </w:r>
      <w:r>
        <w:rPr>
          <w:rFonts w:ascii="Times New Roman" w:hAnsi="Times New Roman" w:cs="Times New Roman" w:eastAsia="Times New Roman"/>
          <w:sz w:val="29"/>
          <w:szCs w:val="29"/>
          <w:color w:val="424242"/>
          <w:spacing w:val="0"/>
          <w:w w:val="75"/>
          <w:position w:val="-2"/>
        </w:rPr>
        <w:t>.</w:t>
      </w:r>
      <w:r>
        <w:rPr>
          <w:rFonts w:ascii="Times New Roman" w:hAnsi="Times New Roman" w:cs="Times New Roman" w:eastAsia="Times New Roman"/>
          <w:sz w:val="29"/>
          <w:szCs w:val="29"/>
          <w:color w:val="424242"/>
          <w:spacing w:val="-5"/>
          <w:w w:val="100"/>
          <w:position w:val="-2"/>
        </w:rPr>
        <w:t> </w:t>
      </w:r>
      <w:r>
        <w:rPr>
          <w:rFonts w:ascii="Arial" w:hAnsi="Arial" w:cs="Arial" w:eastAsia="Arial"/>
          <w:sz w:val="27"/>
          <w:szCs w:val="27"/>
          <w:color w:val="424242"/>
          <w:spacing w:val="-17"/>
          <w:w w:val="37"/>
          <w:i/>
          <w:position w:val="-2"/>
        </w:rPr>
        <w:t>-</w:t>
      </w:r>
      <w:r>
        <w:rPr>
          <w:rFonts w:ascii="Arial" w:hAnsi="Arial" w:cs="Arial" w:eastAsia="Arial"/>
          <w:sz w:val="27"/>
          <w:szCs w:val="27"/>
          <w:color w:val="5D5E60"/>
          <w:spacing w:val="-34"/>
          <w:w w:val="97"/>
          <w:i/>
          <w:position w:val="-2"/>
        </w:rPr>
        <w:t>'</w:t>
      </w:r>
      <w:r>
        <w:rPr>
          <w:rFonts w:ascii="Arial" w:hAnsi="Arial" w:cs="Arial" w:eastAsia="Arial"/>
          <w:sz w:val="27"/>
          <w:szCs w:val="27"/>
          <w:color w:val="424242"/>
          <w:spacing w:val="0"/>
          <w:w w:val="37"/>
          <w:i/>
          <w:position w:val="-2"/>
        </w:rPr>
        <w:t>-</w:t>
      </w:r>
      <w:r>
        <w:rPr>
          <w:rFonts w:ascii="Arial" w:hAnsi="Arial" w:cs="Arial" w:eastAsia="Arial"/>
          <w:sz w:val="27"/>
          <w:szCs w:val="27"/>
          <w:color w:val="5D5E60"/>
          <w:spacing w:val="0"/>
          <w:w w:val="98"/>
          <w:i/>
          <w:position w:val="-2"/>
        </w:rPr>
        <w:t>1</w:t>
      </w:r>
      <w:r>
        <w:rPr>
          <w:rFonts w:ascii="Arial" w:hAnsi="Arial" w:cs="Arial" w:eastAsia="Arial"/>
          <w:sz w:val="27"/>
          <w:szCs w:val="27"/>
          <w:color w:val="000000"/>
          <w:spacing w:val="0"/>
          <w:w w:val="100"/>
          <w:position w:val="0"/>
        </w:rPr>
      </w:r>
    </w:p>
    <w:p>
      <w:pPr>
        <w:spacing w:before="0" w:after="0" w:line="189" w:lineRule="exact"/>
        <w:ind w:right="-20"/>
        <w:jc w:val="left"/>
        <w:tabs>
          <w:tab w:pos="360" w:val="left"/>
          <w:tab w:pos="700" w:val="left"/>
        </w:tabs>
        <w:rPr>
          <w:rFonts w:ascii="Arial" w:hAnsi="Arial" w:cs="Arial" w:eastAsia="Arial"/>
          <w:sz w:val="8"/>
          <w:szCs w:val="8"/>
        </w:rPr>
      </w:pPr>
      <w:rPr/>
      <w:r>
        <w:rPr/>
        <w:br w:type="column"/>
      </w:r>
      <w:r>
        <w:rPr>
          <w:rFonts w:ascii="Arial" w:hAnsi="Arial" w:cs="Arial" w:eastAsia="Arial"/>
          <w:sz w:val="15"/>
          <w:szCs w:val="15"/>
          <w:color w:val="707274"/>
          <w:spacing w:val="-32"/>
          <w:w w:val="60"/>
          <w:i/>
          <w:position w:val="-9"/>
        </w:rPr>
        <w:t>q</w:t>
      </w:r>
      <w:r>
        <w:rPr>
          <w:rFonts w:ascii="Arial" w:hAnsi="Arial" w:cs="Arial" w:eastAsia="Arial"/>
          <w:sz w:val="28"/>
          <w:szCs w:val="28"/>
          <w:color w:val="A0A1A5"/>
          <w:spacing w:val="-50"/>
          <w:w w:val="85"/>
          <w:position w:val="-2"/>
        </w:rPr>
        <w:t>.</w:t>
      </w:r>
      <w:r>
        <w:rPr>
          <w:rFonts w:ascii="Arial" w:hAnsi="Arial" w:cs="Arial" w:eastAsia="Arial"/>
          <w:sz w:val="15"/>
          <w:szCs w:val="15"/>
          <w:color w:val="707274"/>
          <w:spacing w:val="0"/>
          <w:w w:val="59"/>
          <w:i/>
          <w:position w:val="-9"/>
        </w:rPr>
        <w:t>.:-</w:t>
      </w:r>
      <w:r>
        <w:rPr>
          <w:rFonts w:ascii="Arial" w:hAnsi="Arial" w:cs="Arial" w:eastAsia="Arial"/>
          <w:sz w:val="15"/>
          <w:szCs w:val="15"/>
          <w:color w:val="707274"/>
          <w:spacing w:val="0"/>
          <w:w w:val="100"/>
          <w:i/>
          <w:position w:val="-9"/>
        </w:rPr>
        <w:tab/>
      </w:r>
      <w:r>
        <w:rPr>
          <w:rFonts w:ascii="Arial" w:hAnsi="Arial" w:cs="Arial" w:eastAsia="Arial"/>
          <w:sz w:val="15"/>
          <w:szCs w:val="15"/>
          <w:color w:val="707274"/>
          <w:spacing w:val="0"/>
          <w:w w:val="100"/>
          <w:i/>
          <w:position w:val="-9"/>
        </w:rPr>
      </w:r>
      <w:r>
        <w:rPr>
          <w:rFonts w:ascii="Arial" w:hAnsi="Arial" w:cs="Arial" w:eastAsia="Arial"/>
          <w:sz w:val="15"/>
          <w:szCs w:val="15"/>
          <w:color w:val="424242"/>
          <w:spacing w:val="0"/>
          <w:w w:val="51"/>
          <w:position w:val="-9"/>
        </w:rPr>
        <w:t>•</w:t>
      </w:r>
      <w:r>
        <w:rPr>
          <w:rFonts w:ascii="Arial" w:hAnsi="Arial" w:cs="Arial" w:eastAsia="Arial"/>
          <w:sz w:val="15"/>
          <w:szCs w:val="15"/>
          <w:color w:val="424242"/>
          <w:spacing w:val="0"/>
          <w:w w:val="100"/>
          <w:position w:val="-9"/>
        </w:rPr>
        <w:tab/>
      </w:r>
      <w:r>
        <w:rPr>
          <w:rFonts w:ascii="Arial" w:hAnsi="Arial" w:cs="Arial" w:eastAsia="Arial"/>
          <w:sz w:val="15"/>
          <w:szCs w:val="15"/>
          <w:color w:val="424242"/>
          <w:spacing w:val="0"/>
          <w:w w:val="100"/>
          <w:position w:val="-9"/>
        </w:rPr>
      </w:r>
      <w:r>
        <w:rPr>
          <w:rFonts w:ascii="Arial" w:hAnsi="Arial" w:cs="Arial" w:eastAsia="Arial"/>
          <w:sz w:val="8"/>
          <w:szCs w:val="8"/>
          <w:color w:val="909093"/>
          <w:spacing w:val="0"/>
          <w:w w:val="108"/>
          <w:i/>
          <w:position w:val="-2"/>
        </w:rPr>
        <w:t>1</w:t>
      </w:r>
      <w:r>
        <w:rPr>
          <w:rFonts w:ascii="Arial" w:hAnsi="Arial" w:cs="Arial" w:eastAsia="Arial"/>
          <w:sz w:val="8"/>
          <w:szCs w:val="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300" w:bottom="280" w:left="220" w:right="320"/>
          <w:cols w:num="2" w:equalWidth="0">
            <w:col w:w="10301" w:space="196"/>
            <w:col w:w="883"/>
          </w:cols>
        </w:sectPr>
      </w:pPr>
      <w:rPr/>
    </w:p>
    <w:p>
      <w:pPr>
        <w:spacing w:before="0" w:after="0" w:line="271" w:lineRule="exact"/>
        <w:ind w:left="283" w:right="-20"/>
        <w:jc w:val="left"/>
        <w:tabs>
          <w:tab w:pos="9620" w:val="left"/>
        </w:tabs>
        <w:rPr>
          <w:rFonts w:ascii="Times New Roman" w:hAnsi="Times New Roman" w:cs="Times New Roman" w:eastAsia="Times New Roman"/>
          <w:sz w:val="27"/>
          <w:szCs w:val="27"/>
        </w:rPr>
      </w:pPr>
      <w:rPr/>
      <w:r>
        <w:rPr/>
        <w:pict>
          <v:group style="position:absolute;margin-left:270.545471pt;margin-top:1.157529pt;width:1.795656pt;height:28.038824pt;mso-position-horizontal-relative:page;mso-position-vertical-relative:paragraph;z-index:-14773" coordorigin="5411,23" coordsize="36,561">
            <v:group style="position:absolute;left:5440;top:35;width:2;height:62" coordorigin="5440,35" coordsize="2,62">
              <v:shape style="position:absolute;left:5440;top:35;width:2;height:62" coordorigin="5440,35" coordsize="0,62" path="m5440,97l5440,35e" filled="f" stroked="t" strokeweight=".718262pt" strokecolor="#2F4887">
                <v:path arrowok="t"/>
              </v:shape>
            </v:group>
            <v:group style="position:absolute;left:5423;top:35;width:2;height:537" coordorigin="5423,35" coordsize="2,537">
              <v:shape style="position:absolute;left:5423;top:35;width:2;height:537" coordorigin="5423,35" coordsize="0,537" path="m5423,572l5423,35e" filled="f" stroked="t" strokeweight="1.197104pt" strokecolor="#2B3F8C">
                <v:path arrowok="t"/>
              </v:shape>
            </v:group>
            <w10:wrap type="none"/>
          </v:group>
        </w:pict>
      </w:r>
      <w:r>
        <w:rPr/>
        <w:pict>
          <v:group style="position:absolute;margin-left:545.319031pt;margin-top:-3.170843pt;width:.1pt;height:18.173585pt;mso-position-horizontal-relative:page;mso-position-vertical-relative:paragraph;z-index:-14768" coordorigin="10906,-63" coordsize="2,363">
            <v:shape style="position:absolute;left:10906;top:-63;width:2;height:363" coordorigin="10906,-63" coordsize="0,363" path="m10906,300l10906,-63e" filled="f" stroked="t" strokeweight="1.044055pt" strokecolor="#EBEDEB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50"/>
          <w:position w:val="-11"/>
        </w:rPr>
        <w:t>..:..: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  <w:position w:val="-1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  <w:position w:val="-11"/>
        </w:rPr>
      </w:r>
      <w:r>
        <w:rPr>
          <w:rFonts w:ascii="Arial" w:hAnsi="Arial" w:cs="Arial" w:eastAsia="Arial"/>
          <w:sz w:val="16"/>
          <w:szCs w:val="16"/>
          <w:color w:val="424242"/>
          <w:spacing w:val="0"/>
          <w:w w:val="100"/>
          <w:i/>
          <w:position w:val="0"/>
        </w:rPr>
        <w:t>1</w:t>
      </w:r>
      <w:r>
        <w:rPr>
          <w:rFonts w:ascii="Arial" w:hAnsi="Arial" w:cs="Arial" w:eastAsia="Arial"/>
          <w:sz w:val="16"/>
          <w:szCs w:val="16"/>
          <w:color w:val="424242"/>
          <w:spacing w:val="-5"/>
          <w:w w:val="100"/>
          <w:i/>
          <w:position w:val="0"/>
        </w:rPr>
        <w:t>-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0"/>
          <w:w w:val="100"/>
          <w:i/>
          <w:position w:val="0"/>
        </w:rPr>
        <w:t>lt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0"/>
          <w:w w:val="100"/>
          <w:i/>
          <w:position w:val="0"/>
        </w:rPr>
        <w:t>  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4"/>
          <w:w w:val="100"/>
          <w:i/>
          <w:position w:val="0"/>
        </w:rPr>
        <w:t> </w:t>
      </w:r>
      <w:r>
        <w:rPr>
          <w:rFonts w:ascii="Times New Roman" w:hAnsi="Times New Roman" w:cs="Times New Roman" w:eastAsia="Times New Roman"/>
          <w:sz w:val="27"/>
          <w:szCs w:val="27"/>
          <w:color w:val="2D2D2D"/>
          <w:spacing w:val="0"/>
          <w:w w:val="79"/>
          <w:i/>
          <w:position w:val="0"/>
        </w:rPr>
        <w:t>e</w:t>
      </w:r>
      <w:r>
        <w:rPr>
          <w:rFonts w:ascii="Times New Roman" w:hAnsi="Times New Roman" w:cs="Times New Roman" w:eastAsia="Times New Roman"/>
          <w:sz w:val="27"/>
          <w:szCs w:val="27"/>
          <w:color w:val="2D2D2D"/>
          <w:spacing w:val="-5"/>
          <w:w w:val="79"/>
          <w:i/>
          <w:position w:val="0"/>
        </w:rPr>
        <w:t> </w:t>
      </w:r>
      <w:r>
        <w:rPr>
          <w:rFonts w:ascii="Times New Roman" w:hAnsi="Times New Roman" w:cs="Times New Roman" w:eastAsia="Times New Roman"/>
          <w:sz w:val="27"/>
          <w:szCs w:val="27"/>
          <w:color w:val="2D2D2D"/>
          <w:spacing w:val="0"/>
          <w:w w:val="74"/>
          <w:i/>
          <w:position w:val="0"/>
        </w:rPr>
        <w:t>u</w:t>
      </w:r>
      <w:r>
        <w:rPr>
          <w:rFonts w:ascii="Times New Roman" w:hAnsi="Times New Roman" w:cs="Times New Roman" w:eastAsia="Times New Roman"/>
          <w:sz w:val="27"/>
          <w:szCs w:val="27"/>
          <w:color w:val="2D2D2D"/>
          <w:spacing w:val="-45"/>
          <w:w w:val="100"/>
          <w:i/>
          <w:position w:val="0"/>
        </w:rPr>
        <w:t> </w:t>
      </w:r>
      <w:r>
        <w:rPr>
          <w:rFonts w:ascii="Times New Roman" w:hAnsi="Times New Roman" w:cs="Times New Roman" w:eastAsia="Times New Roman"/>
          <w:sz w:val="27"/>
          <w:szCs w:val="27"/>
          <w:color w:val="2D2D2D"/>
          <w:spacing w:val="0"/>
          <w:w w:val="109"/>
          <w:position w:val="0"/>
        </w:rPr>
        <w:t>•</w:t>
      </w:r>
      <w:r>
        <w:rPr>
          <w:rFonts w:ascii="Times New Roman" w:hAnsi="Times New Roman" w:cs="Times New Roman" w:eastAsia="Times New Roman"/>
          <w:sz w:val="27"/>
          <w:szCs w:val="27"/>
          <w:color w:val="2D2D2D"/>
          <w:spacing w:val="-3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7"/>
          <w:szCs w:val="27"/>
          <w:color w:val="424242"/>
          <w:spacing w:val="0"/>
          <w:w w:val="72"/>
          <w:position w:val="0"/>
        </w:rPr>
        <w:t>\\</w:t>
      </w:r>
      <w:r>
        <w:rPr>
          <w:rFonts w:ascii="Times New Roman" w:hAnsi="Times New Roman" w:cs="Times New Roman" w:eastAsia="Times New Roman"/>
          <w:sz w:val="27"/>
          <w:szCs w:val="27"/>
          <w:color w:val="424242"/>
          <w:spacing w:val="36"/>
          <w:w w:val="72"/>
          <w:position w:val="0"/>
        </w:rPr>
        <w:t> </w:t>
      </w:r>
      <w:r>
        <w:rPr>
          <w:rFonts w:ascii="Times New Roman" w:hAnsi="Times New Roman" w:cs="Times New Roman" w:eastAsia="Times New Roman"/>
          <w:sz w:val="27"/>
          <w:szCs w:val="27"/>
          <w:color w:val="707274"/>
          <w:spacing w:val="0"/>
          <w:w w:val="81"/>
          <w:i/>
          <w:position w:val="0"/>
        </w:rPr>
        <w:t>(</w:t>
      </w:r>
      <w:r>
        <w:rPr>
          <w:rFonts w:ascii="Times New Roman" w:hAnsi="Times New Roman" w:cs="Times New Roman" w:eastAsia="Times New Roman"/>
          <w:sz w:val="27"/>
          <w:szCs w:val="27"/>
          <w:color w:val="707274"/>
          <w:spacing w:val="-33"/>
          <w:w w:val="100"/>
          <w:i/>
          <w:position w:val="0"/>
        </w:rPr>
        <w:t> </w:t>
      </w:r>
      <w:r>
        <w:rPr>
          <w:rFonts w:ascii="Times New Roman" w:hAnsi="Times New Roman" w:cs="Times New Roman" w:eastAsia="Times New Roman"/>
          <w:sz w:val="27"/>
          <w:szCs w:val="27"/>
          <w:color w:val="A0A1A5"/>
          <w:spacing w:val="0"/>
          <w:w w:val="21"/>
          <w:position w:val="0"/>
        </w:rPr>
        <w:t>-</w:t>
      </w:r>
      <w:r>
        <w:rPr>
          <w:rFonts w:ascii="Times New Roman" w:hAnsi="Times New Roman" w:cs="Times New Roman" w:eastAsia="Times New Roman"/>
          <w:sz w:val="27"/>
          <w:szCs w:val="27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300" w:bottom="280" w:left="220" w:right="320"/>
        </w:sectPr>
      </w:pPr>
      <w:rPr/>
    </w:p>
    <w:p>
      <w:pPr>
        <w:spacing w:before="35" w:after="0" w:line="240" w:lineRule="auto"/>
        <w:ind w:left="283" w:right="-86"/>
        <w:jc w:val="left"/>
        <w:rPr>
          <w:rFonts w:ascii="Arial" w:hAnsi="Arial" w:cs="Arial" w:eastAsia="Arial"/>
          <w:sz w:val="24"/>
          <w:szCs w:val="24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44.131302pt;margin-top:6.299607pt;width:12.928761pt;height:46pt;mso-position-horizontal-relative:page;mso-position-vertical-relative:paragraph;z-index:-14763" type="#_x0000_t202" filled="f" stroked="f">
            <v:textbox inset="0,0,0,0">
              <w:txbxContent>
                <w:p>
                  <w:pPr>
                    <w:spacing w:before="0" w:after="0" w:line="920" w:lineRule="exact"/>
                    <w:ind w:right="-178"/>
                    <w:jc w:val="left"/>
                    <w:rPr>
                      <w:rFonts w:ascii="Times New Roman" w:hAnsi="Times New Roman" w:cs="Times New Roman" w:eastAsia="Times New Roman"/>
                      <w:sz w:val="92"/>
                      <w:szCs w:val="92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92"/>
                      <w:szCs w:val="92"/>
                      <w:color w:val="707274"/>
                      <w:spacing w:val="0"/>
                      <w:w w:val="23"/>
                    </w:rPr>
                    <w:t>Ab</w:t>
                  </w:r>
                  <w:r>
                    <w:rPr>
                      <w:rFonts w:ascii="Times New Roman" w:hAnsi="Times New Roman" w:cs="Times New Roman" w:eastAsia="Times New Roman"/>
                      <w:sz w:val="92"/>
                      <w:szCs w:val="92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6"/>
          <w:szCs w:val="16"/>
          <w:color w:val="2D2D2D"/>
          <w:spacing w:val="-84"/>
          <w:w w:val="94"/>
          <w:position w:val="13"/>
        </w:rPr>
        <w:t>«</w:t>
      </w:r>
      <w:r>
        <w:rPr>
          <w:rFonts w:ascii="Arial" w:hAnsi="Arial" w:cs="Arial" w:eastAsia="Arial"/>
          <w:sz w:val="24"/>
          <w:szCs w:val="24"/>
          <w:color w:val="2D2D2D"/>
          <w:spacing w:val="0"/>
          <w:w w:val="55"/>
          <w:position w:val="0"/>
        </w:rPr>
        <w:t>:ı</w:t>
      </w:r>
      <w:r>
        <w:rPr>
          <w:rFonts w:ascii="Arial" w:hAnsi="Arial" w:cs="Arial" w:eastAsia="Arial"/>
          <w:sz w:val="24"/>
          <w:szCs w:val="24"/>
          <w:color w:val="2D2D2D"/>
          <w:spacing w:val="-47"/>
          <w:w w:val="55"/>
          <w:position w:val="0"/>
        </w:rPr>
        <w:t>:</w:t>
      </w:r>
      <w:r>
        <w:rPr>
          <w:rFonts w:ascii="Arial" w:hAnsi="Arial" w:cs="Arial" w:eastAsia="Arial"/>
          <w:sz w:val="16"/>
          <w:szCs w:val="16"/>
          <w:color w:val="2D2D2D"/>
          <w:spacing w:val="-54"/>
          <w:w w:val="94"/>
          <w:position w:val="13"/>
        </w:rPr>
        <w:t>1</w:t>
      </w:r>
      <w:r>
        <w:rPr>
          <w:rFonts w:ascii="Arial" w:hAnsi="Arial" w:cs="Arial" w:eastAsia="Arial"/>
          <w:sz w:val="24"/>
          <w:szCs w:val="24"/>
          <w:color w:val="2D2D2D"/>
          <w:spacing w:val="0"/>
          <w:w w:val="55"/>
          <w:position w:val="0"/>
        </w:rPr>
        <w:t>:</w:t>
      </w:r>
      <w:r>
        <w:rPr>
          <w:rFonts w:ascii="Arial" w:hAnsi="Arial" w:cs="Arial" w:eastAsia="Arial"/>
          <w:sz w:val="24"/>
          <w:szCs w:val="24"/>
          <w:color w:val="000000"/>
          <w:spacing w:val="0"/>
          <w:w w:val="100"/>
          <w:position w:val="0"/>
        </w:rPr>
      </w:r>
    </w:p>
    <w:p>
      <w:pPr>
        <w:spacing w:before="9" w:after="0" w:line="679" w:lineRule="exact"/>
        <w:ind w:right="-195"/>
        <w:jc w:val="left"/>
        <w:rPr>
          <w:rFonts w:ascii="Arial" w:hAnsi="Arial" w:cs="Arial" w:eastAsia="Arial"/>
          <w:sz w:val="50"/>
          <w:szCs w:val="5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92"/>
          <w:szCs w:val="92"/>
          <w:color w:val="464B77"/>
          <w:spacing w:val="-507"/>
          <w:w w:val="246"/>
          <w:position w:val="-31"/>
        </w:rPr>
        <w:t>"</w:t>
      </w:r>
      <w:r>
        <w:rPr>
          <w:rFonts w:ascii="Arial" w:hAnsi="Arial" w:cs="Arial" w:eastAsia="Arial"/>
          <w:sz w:val="23"/>
          <w:szCs w:val="23"/>
          <w:color w:val="707274"/>
          <w:spacing w:val="0"/>
          <w:w w:val="83"/>
          <w:position w:val="-52"/>
        </w:rPr>
        <w:t>Itfa'</w:t>
      </w:r>
      <w:r>
        <w:rPr>
          <w:rFonts w:ascii="Arial" w:hAnsi="Arial" w:cs="Arial" w:eastAsia="Arial"/>
          <w:sz w:val="23"/>
          <w:szCs w:val="23"/>
          <w:color w:val="707274"/>
          <w:spacing w:val="14"/>
          <w:w w:val="100"/>
          <w:position w:val="-52"/>
        </w:rPr>
        <w:t> </w:t>
      </w:r>
      <w:r>
        <w:rPr>
          <w:rFonts w:ascii="Arial" w:hAnsi="Arial" w:cs="Arial" w:eastAsia="Arial"/>
          <w:sz w:val="50"/>
          <w:szCs w:val="50"/>
          <w:color w:val="707274"/>
          <w:spacing w:val="-24"/>
          <w:w w:val="180"/>
          <w:position w:val="-52"/>
        </w:rPr>
        <w:t>,</w:t>
      </w:r>
      <w:r>
        <w:rPr>
          <w:rFonts w:ascii="Arial" w:hAnsi="Arial" w:cs="Arial" w:eastAsia="Arial"/>
          <w:sz w:val="50"/>
          <w:szCs w:val="50"/>
          <w:color w:val="424242"/>
          <w:spacing w:val="0"/>
          <w:w w:val="88"/>
          <w:position w:val="-52"/>
        </w:rPr>
        <w:t>-fl</w:t>
      </w:r>
      <w:r>
        <w:rPr>
          <w:rFonts w:ascii="Arial" w:hAnsi="Arial" w:cs="Arial" w:eastAsia="Arial"/>
          <w:sz w:val="50"/>
          <w:szCs w:val="50"/>
          <w:color w:val="000000"/>
          <w:spacing w:val="0"/>
          <w:w w:val="100"/>
          <w:position w:val="0"/>
        </w:rPr>
      </w:r>
    </w:p>
    <w:p>
      <w:pPr>
        <w:spacing w:before="8" w:after="0" w:line="681" w:lineRule="exact"/>
        <w:ind w:right="-178"/>
        <w:jc w:val="left"/>
        <w:rPr>
          <w:rFonts w:ascii="Times New Roman" w:hAnsi="Times New Roman" w:cs="Times New Roman" w:eastAsia="Times New Roman"/>
          <w:sz w:val="92"/>
          <w:szCs w:val="92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92"/>
          <w:szCs w:val="92"/>
          <w:color w:val="424242"/>
          <w:w w:val="24"/>
          <w:position w:val="-31"/>
        </w:rPr>
        <w:t>P</w:t>
      </w:r>
      <w:r>
        <w:rPr>
          <w:rFonts w:ascii="Times New Roman" w:hAnsi="Times New Roman" w:cs="Times New Roman" w:eastAsia="Times New Roman"/>
          <w:sz w:val="92"/>
          <w:szCs w:val="92"/>
          <w:color w:val="424242"/>
          <w:spacing w:val="-7"/>
          <w:w w:val="23"/>
          <w:position w:val="-31"/>
        </w:rPr>
        <w:t>Ç</w:t>
      </w:r>
      <w:r>
        <w:rPr>
          <w:rFonts w:ascii="Times New Roman" w:hAnsi="Times New Roman" w:cs="Times New Roman" w:eastAsia="Times New Roman"/>
          <w:sz w:val="92"/>
          <w:szCs w:val="92"/>
          <w:color w:val="5D5E60"/>
          <w:spacing w:val="0"/>
          <w:w w:val="22"/>
          <w:position w:val="-31"/>
        </w:rPr>
        <w:t>iJ</w:t>
      </w:r>
      <w:r>
        <w:rPr>
          <w:rFonts w:ascii="Times New Roman" w:hAnsi="Times New Roman" w:cs="Times New Roman" w:eastAsia="Times New Roman"/>
          <w:sz w:val="92"/>
          <w:szCs w:val="92"/>
          <w:color w:val="000000"/>
          <w:spacing w:val="0"/>
          <w:w w:val="100"/>
          <w:position w:val="0"/>
        </w:rPr>
      </w:r>
    </w:p>
    <w:p>
      <w:pPr>
        <w:spacing w:before="0" w:after="0" w:line="120" w:lineRule="exact"/>
        <w:jc w:val="left"/>
        <w:rPr>
          <w:sz w:val="12"/>
          <w:szCs w:val="12"/>
        </w:rPr>
      </w:pPr>
      <w:rPr/>
      <w:r>
        <w:rPr/>
        <w:br w:type="column"/>
      </w:r>
      <w:r>
        <w:rPr>
          <w:sz w:val="12"/>
          <w:szCs w:val="12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709" w:right="-126"/>
        <w:jc w:val="left"/>
        <w:tabs>
          <w:tab w:pos="13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Selim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LIMOG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60" w:after="0" w:line="89" w:lineRule="exact"/>
        <w:ind w:right="-20"/>
        <w:jc w:val="left"/>
        <w:rPr>
          <w:rFonts w:ascii="Arial" w:hAnsi="Arial" w:cs="Arial" w:eastAsia="Arial"/>
          <w:sz w:val="50"/>
          <w:szCs w:val="50"/>
        </w:rPr>
      </w:pPr>
      <w:rPr/>
      <w:r>
        <w:rPr>
          <w:rFonts w:ascii="Times New Roman" w:hAnsi="Times New Roman" w:cs="Times New Roman" w:eastAsia="Times New Roman"/>
          <w:sz w:val="28"/>
          <w:szCs w:val="28"/>
          <w:color w:val="5D5E60"/>
          <w:w w:val="77"/>
          <w:position w:val="-40"/>
        </w:rPr>
        <w:t>go</w:t>
      </w:r>
      <w:r>
        <w:rPr>
          <w:rFonts w:ascii="Times New Roman" w:hAnsi="Times New Roman" w:cs="Times New Roman" w:eastAsia="Times New Roman"/>
          <w:sz w:val="28"/>
          <w:szCs w:val="28"/>
          <w:color w:val="5D5E60"/>
          <w:spacing w:val="-37"/>
          <w:w w:val="100"/>
          <w:position w:val="-40"/>
        </w:rPr>
        <w:t> </w:t>
      </w:r>
      <w:r>
        <w:rPr>
          <w:rFonts w:ascii="Arial" w:hAnsi="Arial" w:cs="Arial" w:eastAsia="Arial"/>
          <w:sz w:val="50"/>
          <w:szCs w:val="50"/>
          <w:color w:val="5D5E60"/>
          <w:spacing w:val="-37"/>
          <w:w w:val="33"/>
          <w:position w:val="-40"/>
        </w:rPr>
        <w:t>A</w:t>
      </w:r>
      <w:r>
        <w:rPr>
          <w:rFonts w:ascii="Arial" w:hAnsi="Arial" w:cs="Arial" w:eastAsia="Arial"/>
          <w:sz w:val="50"/>
          <w:szCs w:val="50"/>
          <w:color w:val="424242"/>
          <w:spacing w:val="0"/>
          <w:w w:val="38"/>
          <w:position w:val="-40"/>
        </w:rPr>
        <w:t>m</w:t>
      </w:r>
      <w:r>
        <w:rPr>
          <w:rFonts w:ascii="Arial" w:hAnsi="Arial" w:cs="Arial" w:eastAsia="Arial"/>
          <w:sz w:val="50"/>
          <w:szCs w:val="50"/>
          <w:color w:val="424242"/>
          <w:spacing w:val="-8"/>
          <w:w w:val="37"/>
          <w:position w:val="-40"/>
        </w:rPr>
        <w:t>ı</w:t>
      </w:r>
      <w:r>
        <w:rPr>
          <w:rFonts w:ascii="Arial" w:hAnsi="Arial" w:cs="Arial" w:eastAsia="Arial"/>
          <w:sz w:val="50"/>
          <w:szCs w:val="50"/>
          <w:color w:val="464B77"/>
          <w:spacing w:val="0"/>
          <w:w w:val="70"/>
          <w:position w:val="-40"/>
        </w:rPr>
        <w:t>f</w:t>
      </w:r>
      <w:r>
        <w:rPr>
          <w:rFonts w:ascii="Arial" w:hAnsi="Arial" w:cs="Arial" w:eastAsia="Arial"/>
          <w:sz w:val="50"/>
          <w:szCs w:val="50"/>
          <w:color w:val="464B77"/>
          <w:spacing w:val="0"/>
          <w:w w:val="71"/>
          <w:position w:val="-40"/>
        </w:rPr>
        <w:t>(</w:t>
      </w:r>
      <w:r>
        <w:rPr>
          <w:rFonts w:ascii="Arial" w:hAnsi="Arial" w:cs="Arial" w:eastAsia="Arial"/>
          <w:sz w:val="50"/>
          <w:szCs w:val="50"/>
          <w:color w:val="000000"/>
          <w:spacing w:val="0"/>
          <w:w w:val="100"/>
          <w:position w:val="0"/>
        </w:rPr>
      </w:r>
    </w:p>
    <w:p>
      <w:pPr>
        <w:spacing w:before="0" w:after="0" w:line="175" w:lineRule="exact"/>
        <w:ind w:right="-20"/>
        <w:jc w:val="left"/>
        <w:tabs>
          <w:tab w:pos="700" w:val="left"/>
        </w:tabs>
        <w:rPr>
          <w:rFonts w:ascii="Times New Roman" w:hAnsi="Times New Roman" w:cs="Times New Roman" w:eastAsia="Times New Roman"/>
          <w:sz w:val="13"/>
          <w:szCs w:val="13"/>
        </w:rPr>
      </w:pPr>
      <w:rPr/>
      <w:r>
        <w:rPr/>
        <w:br w:type="column"/>
      </w:r>
      <w:r>
        <w:rPr>
          <w:rFonts w:ascii="Arial" w:hAnsi="Arial" w:cs="Arial" w:eastAsia="Arial"/>
          <w:sz w:val="15"/>
          <w:szCs w:val="15"/>
          <w:color w:val="2D2D2D"/>
          <w:w w:val="99"/>
          <w:b/>
          <w:bCs/>
        </w:rPr>
      </w:r>
      <w:r>
        <w:rPr>
          <w:rFonts w:ascii="Arial" w:hAnsi="Arial" w:cs="Arial" w:eastAsia="Arial"/>
          <w:sz w:val="15"/>
          <w:szCs w:val="15"/>
          <w:color w:val="2D2D2D"/>
          <w:w w:val="99"/>
          <w:b/>
          <w:bCs/>
          <w:u w:val="single" w:color="4B4F4B"/>
        </w:rPr>
        <w:t> </w:t>
      </w:r>
      <w:r>
        <w:rPr>
          <w:rFonts w:ascii="Arial" w:hAnsi="Arial" w:cs="Arial" w:eastAsia="Arial"/>
          <w:sz w:val="15"/>
          <w:szCs w:val="15"/>
          <w:color w:val="2D2D2D"/>
          <w:w w:val="100"/>
          <w:b/>
          <w:bCs/>
          <w:u w:val="single" w:color="4B4F4B"/>
        </w:rPr>
        <w:tab/>
      </w:r>
      <w:r>
        <w:rPr>
          <w:rFonts w:ascii="Arial" w:hAnsi="Arial" w:cs="Arial" w:eastAsia="Arial"/>
          <w:sz w:val="15"/>
          <w:szCs w:val="15"/>
          <w:color w:val="2D2D2D"/>
          <w:w w:val="100"/>
          <w:b/>
          <w:bCs/>
          <w:u w:val="single" w:color="4B4F4B"/>
        </w:rPr>
      </w:r>
      <w:r>
        <w:rPr>
          <w:rFonts w:ascii="Arial" w:hAnsi="Arial" w:cs="Arial" w:eastAsia="Arial"/>
          <w:sz w:val="15"/>
          <w:szCs w:val="15"/>
          <w:color w:val="2D2D2D"/>
          <w:spacing w:val="0"/>
          <w:w w:val="100"/>
          <w:b/>
          <w:bCs/>
          <w:u w:val="single" w:color="4B4F4B"/>
        </w:rPr>
        <w:t>&amp;</w:t>
      </w:r>
      <w:r>
        <w:rPr>
          <w:rFonts w:ascii="Arial" w:hAnsi="Arial" w:cs="Arial" w:eastAsia="Arial"/>
          <w:sz w:val="15"/>
          <w:szCs w:val="15"/>
          <w:color w:val="2D2D2D"/>
          <w:spacing w:val="0"/>
          <w:w w:val="100"/>
          <w:b/>
          <w:bCs/>
          <w:u w:val="single" w:color="4B4F4B"/>
        </w:rPr>
        <w:t> </w:t>
      </w:r>
      <w:r>
        <w:rPr>
          <w:rFonts w:ascii="Arial" w:hAnsi="Arial" w:cs="Arial" w:eastAsia="Arial"/>
          <w:sz w:val="15"/>
          <w:szCs w:val="15"/>
          <w:color w:val="2D2D2D"/>
          <w:spacing w:val="34"/>
          <w:w w:val="100"/>
          <w:b/>
          <w:bCs/>
          <w:u w:val="single" w:color="4B4F4B"/>
        </w:rPr>
        <w:t> </w:t>
      </w:r>
      <w:r>
        <w:rPr>
          <w:rFonts w:ascii="Arial" w:hAnsi="Arial" w:cs="Arial" w:eastAsia="Arial"/>
          <w:sz w:val="15"/>
          <w:szCs w:val="15"/>
          <w:color w:val="2D2D2D"/>
          <w:spacing w:val="0"/>
          <w:w w:val="100"/>
          <w:b/>
          <w:bCs/>
          <w:u w:val="single" w:color="4B4F4B"/>
        </w:rPr>
        <w:t>ı.,</w:t>
      </w:r>
      <w:r>
        <w:rPr>
          <w:rFonts w:ascii="Arial" w:hAnsi="Arial" w:cs="Arial" w:eastAsia="Arial"/>
          <w:sz w:val="15"/>
          <w:szCs w:val="15"/>
          <w:color w:val="2D2D2D"/>
          <w:spacing w:val="0"/>
          <w:w w:val="100"/>
          <w:b/>
          <w:bCs/>
          <w:u w:val="single" w:color="4B4F4B"/>
        </w:rPr>
        <w:t>  </w:t>
      </w:r>
      <w:r>
        <w:rPr>
          <w:rFonts w:ascii="Arial" w:hAnsi="Arial" w:cs="Arial" w:eastAsia="Arial"/>
          <w:sz w:val="15"/>
          <w:szCs w:val="15"/>
          <w:color w:val="2D2D2D"/>
          <w:spacing w:val="17"/>
          <w:w w:val="100"/>
          <w:b/>
          <w:bCs/>
          <w:u w:val="single" w:color="4B4F4B"/>
        </w:rPr>
        <w:t> </w:t>
      </w:r>
      <w:r>
        <w:rPr>
          <w:rFonts w:ascii="Arial" w:hAnsi="Arial" w:cs="Arial" w:eastAsia="Arial"/>
          <w:sz w:val="15"/>
          <w:szCs w:val="15"/>
          <w:color w:val="2D2D2D"/>
          <w:spacing w:val="-15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3"/>
          <w:szCs w:val="13"/>
          <w:color w:val="909093"/>
          <w:spacing w:val="0"/>
          <w:w w:val="145"/>
          <w:position w:val="4"/>
        </w:rPr>
        <w:t>"</w:t>
      </w:r>
      <w:r>
        <w:rPr>
          <w:rFonts w:ascii="Times New Roman" w:hAnsi="Times New Roman" w:cs="Times New Roman" w:eastAsia="Times New Roman"/>
          <w:sz w:val="13"/>
          <w:szCs w:val="13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300" w:bottom="280" w:left="220" w:right="320"/>
          <w:cols w:num="5" w:equalWidth="0">
            <w:col w:w="437" w:space="1182"/>
            <w:col w:w="1920" w:space="34"/>
            <w:col w:w="405" w:space="122"/>
            <w:col w:w="1962" w:space="3224"/>
            <w:col w:w="2094"/>
          </w:cols>
        </w:sectPr>
      </w:pPr>
      <w:rPr/>
    </w:p>
    <w:p>
      <w:pPr>
        <w:spacing w:before="0" w:after="0" w:line="225" w:lineRule="exact"/>
        <w:ind w:left="4905" w:right="5885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group style="position:absolute;margin-left:15.322928pt;margin-top:37.147499pt;width:565.631549pt;height:754.32341pt;mso-position-horizontal-relative:page;mso-position-vertical-relative:page;z-index:-14776" coordorigin="306,743" coordsize="11313,15086">
            <v:group style="position:absolute;left:316;top:769;width:11253;height:2" coordorigin="316,769" coordsize="11253,2">
              <v:shape style="position:absolute;left:316;top:769;width:11253;height:2" coordorigin="316,769" coordsize="11253,0" path="m316,769l11569,769e" filled="f" stroked="t" strokeweight=".718262pt" strokecolor="#4B4B4B">
                <v:path arrowok="t"/>
              </v:shape>
            </v:group>
            <v:group style="position:absolute;left:326;top:753;width:2;height:609" coordorigin="326,753" coordsize="2,609">
              <v:shape style="position:absolute;left:326;top:753;width:2;height:609" coordorigin="326,753" coordsize="0,609" path="m326,1361l326,753e" filled="f" stroked="t" strokeweight=".957683pt" strokecolor="#606060">
                <v:path arrowok="t"/>
              </v:shape>
            </v:group>
            <v:group style="position:absolute;left:2373;top:767;width:2;height:1495" coordorigin="2373,767" coordsize="2,1495">
              <v:shape style="position:absolute;left:2373;top:767;width:2;height:1495" coordorigin="2373,767" coordsize="0,1495" path="m2373,2262l2373,767e" filled="f" stroked="t" strokeweight=".718262pt" strokecolor="#3B3B3B">
                <v:path arrowok="t"/>
              </v:shape>
            </v:group>
            <v:group style="position:absolute;left:2327;top:772;width:996;height:2" coordorigin="2327,772" coordsize="996,2">
              <v:shape style="position:absolute;left:2327;top:772;width:996;height:2" coordorigin="2327,772" coordsize="996,0" path="m2327,772l3323,772e" filled="f" stroked="t" strokeweight=".478842pt" strokecolor="#343434">
                <v:path arrowok="t"/>
              </v:shape>
            </v:group>
            <v:group style="position:absolute;left:3448;top:784;width:8126;height:2" coordorigin="3448,784" coordsize="8126,2">
              <v:shape style="position:absolute;left:3448;top:784;width:8126;height:2" coordorigin="3448,784" coordsize="8126,0" path="m3448,784l11574,784e" filled="f" stroked="t" strokeweight=".957683pt" strokecolor="#4F4F4F">
                <v:path arrowok="t"/>
              </v:shape>
            </v:group>
            <v:group style="position:absolute;left:7374;top:781;width:498;height:2" coordorigin="7374,781" coordsize="498,2">
              <v:shape style="position:absolute;left:7374;top:781;width:498;height:2" coordorigin="7374,781" coordsize="498,0" path="m7374,781l7872,781e" filled="f" stroked="t" strokeweight=".478842pt" strokecolor="#181818">
                <v:path arrowok="t"/>
              </v:shape>
            </v:group>
            <v:group style="position:absolute;left:9167;top:772;width:2;height:1505" coordorigin="9167,772" coordsize="2,1505">
              <v:shape style="position:absolute;left:9167;top:772;width:2;height:1505" coordorigin="9167,772" coordsize="0,1505" path="m9167,2277l9167,772e" filled="f" stroked="t" strokeweight=".957683pt" strokecolor="#444444">
                <v:path arrowok="t"/>
              </v:shape>
            </v:group>
            <v:group style="position:absolute;left:9476;top:791;width:2097;height:2" coordorigin="9476,791" coordsize="2097,2">
              <v:shape style="position:absolute;left:9476;top:791;width:2097;height:2" coordorigin="9476,791" coordsize="2097,0" path="m9476,791l11574,791e" filled="f" stroked="t" strokeweight=".957683pt" strokecolor="#4F4F4F">
                <v:path arrowok="t"/>
              </v:shape>
            </v:group>
            <v:group style="position:absolute;left:11574;top:786;width:2;height:3317" coordorigin="11574,786" coordsize="2,3317">
              <v:shape style="position:absolute;left:11574;top:786;width:2;height:3317" coordorigin="11574,786" coordsize="0,3317" path="m11574,4103l11574,786e" filled="f" stroked="t" strokeweight=".957683pt" strokecolor="#484848">
                <v:path arrowok="t"/>
              </v:shape>
            </v:group>
            <v:group style="position:absolute;left:326;top:1289;width:2;height:498" coordorigin="326,1289" coordsize="2,498">
              <v:shape style="position:absolute;left:326;top:1289;width:2;height:498" coordorigin="326,1289" coordsize="0,498" path="m326,1788l326,1289e" filled="f" stroked="t" strokeweight=".478842pt" strokecolor="#484848">
                <v:path arrowok="t"/>
              </v:shape>
            </v:group>
            <v:group style="position:absolute;left:321;top:2262;width:6574;height:2" coordorigin="321,2262" coordsize="6574,2">
              <v:shape style="position:absolute;left:321;top:2262;width:6574;height:2" coordorigin="321,2262" coordsize="6574,0" path="m321,2262l6895,2262e" filled="f" stroked="t" strokeweight=".957683pt" strokecolor="#4F4F4F">
                <v:path arrowok="t"/>
              </v:shape>
            </v:group>
            <v:group style="position:absolute;left:6761;top:2262;width:254;height:2" coordorigin="6761,2262" coordsize="254,2">
              <v:shape style="position:absolute;left:6761;top:2262;width:254;height:2" coordorigin="6761,2262" coordsize="254,0" path="m6761,2262l7015,2262e" filled="f" stroked="t" strokeweight=".718262pt" strokecolor="#383838">
                <v:path arrowok="t"/>
              </v:shape>
            </v:group>
            <v:group style="position:absolute;left:6958;top:2267;width:474;height:2" coordorigin="6958,2267" coordsize="474,2">
              <v:shape style="position:absolute;left:6958;top:2267;width:474;height:2" coordorigin="6958,2267" coordsize="474,0" path="m6958,2267l7432,2267e" filled="f" stroked="t" strokeweight=".478842pt" strokecolor="#030303">
                <v:path arrowok="t"/>
              </v:shape>
            </v:group>
            <v:group style="position:absolute;left:7374;top:2267;width:498;height:2" coordorigin="7374,2267" coordsize="498,2">
              <v:shape style="position:absolute;left:7374;top:2267;width:498;height:2" coordorigin="7374,2267" coordsize="498,0" path="m7374,2267l7872,2267e" filled="f" stroked="t" strokeweight=".478842pt" strokecolor="#1F1F1F">
                <v:path arrowok="t"/>
              </v:shape>
            </v:group>
            <v:group style="position:absolute;left:7748;top:2270;width:3826;height:2" coordorigin="7748,2270" coordsize="3826,2">
              <v:shape style="position:absolute;left:7748;top:2270;width:3826;height:2" coordorigin="7748,2270" coordsize="3826,0" path="m7748,2270l11574,2270e" filled="f" stroked="t" strokeweight=".957683pt" strokecolor="#484848">
                <v:path arrowok="t"/>
              </v:shape>
            </v:group>
            <v:group style="position:absolute;left:321;top:2476;width:2073;height:2" coordorigin="321,2476" coordsize="2073,2">
              <v:shape style="position:absolute;left:321;top:2476;width:2073;height:2" coordorigin="321,2476" coordsize="2073,0" path="m321,2476l2394,2476e" filled="f" stroked="t" strokeweight=".957683pt" strokecolor="#4F4F4F">
                <v:path arrowok="t"/>
              </v:shape>
            </v:group>
            <v:group style="position:absolute;left:2337;top:2478;width:546;height:2" coordorigin="2337,2478" coordsize="546,2">
              <v:shape style="position:absolute;left:2337;top:2478;width:546;height:2" coordorigin="2337,2478" coordsize="546,0" path="m2337,2478l2883,2478e" filled="f" stroked="t" strokeweight=".478842pt" strokecolor="#1C1C1C">
                <v:path arrowok="t"/>
              </v:shape>
            </v:group>
            <v:group style="position:absolute;left:2825;top:2483;width:498;height:2" coordorigin="2825,2483" coordsize="498,2">
              <v:shape style="position:absolute;left:2825;top:2483;width:498;height:2" coordorigin="2825,2483" coordsize="498,0" path="m2825,2483l3323,2483e" filled="f" stroked="t" strokeweight=".718262pt" strokecolor="#444444">
                <v:path arrowok="t"/>
              </v:shape>
            </v:group>
            <v:group style="position:absolute;left:3136;top:2478;width:1901;height:2" coordorigin="3136,2478" coordsize="1901,2">
              <v:shape style="position:absolute;left:3136;top:2478;width:1901;height:2" coordorigin="3136,2478" coordsize="1901,0" path="m3136,2478l5037,2478e" filled="f" stroked="t" strokeweight=".957683pt" strokecolor="#575757">
                <v:path arrowok="t"/>
              </v:shape>
            </v:group>
            <v:group style="position:absolute;left:4903;top:2483;width:541;height:2" coordorigin="4903,2483" coordsize="541,2">
              <v:shape style="position:absolute;left:4903;top:2483;width:541;height:2" coordorigin="4903,2483" coordsize="541,0" path="m4903,2483l5444,2483e" filled="f" stroked="t" strokeweight=".478842pt" strokecolor="#2F2F2F">
                <v:path arrowok="t"/>
              </v:shape>
            </v:group>
            <v:group style="position:absolute;left:5387;top:2485;width:6191;height:2" coordorigin="5387,2485" coordsize="6191,2">
              <v:shape style="position:absolute;left:5387;top:2485;width:6191;height:2" coordorigin="5387,2485" coordsize="6191,0" path="m5387,2485l11578,2485e" filled="f" stroked="t" strokeweight=".957683pt" strokecolor="#484848">
                <v:path arrowok="t"/>
              </v:shape>
            </v:group>
            <v:group style="position:absolute;left:321;top:2696;width:8868;height:2" coordorigin="321,2696" coordsize="8868,2">
              <v:shape style="position:absolute;left:321;top:2696;width:8868;height:2" coordorigin="321,2696" coordsize="8868,0" path="m321,2696l9189,2696e" filled="f" stroked="t" strokeweight=".957683pt" strokecolor="#4B4B4B">
                <v:path arrowok="t"/>
              </v:shape>
            </v:group>
            <v:group style="position:absolute;left:3721;top:2699;width:1724;height:2" coordorigin="3721,2699" coordsize="1724,2">
              <v:shape style="position:absolute;left:3721;top:2699;width:1724;height:2" coordorigin="3721,2699" coordsize="1724,0" path="m3721,2699l5444,2699e" filled="f" stroked="t" strokeweight=".957683pt" strokecolor="#4B4B4B">
                <v:path arrowok="t"/>
              </v:shape>
            </v:group>
            <v:group style="position:absolute;left:5387;top:2699;width:2485;height:2" coordorigin="5387,2699" coordsize="2485,2">
              <v:shape style="position:absolute;left:5387;top:2699;width:2485;height:2" coordorigin="5387,2699" coordsize="2485,0" path="m5387,2699l7872,2699e" filled="f" stroked="t" strokeweight=".478842pt" strokecolor="#3F3F3F">
                <v:path arrowok="t"/>
              </v:shape>
            </v:group>
            <v:group style="position:absolute;left:7968;top:2699;width:1614;height:2" coordorigin="7968,2699" coordsize="1614,2">
              <v:shape style="position:absolute;left:7968;top:2699;width:1614;height:2" coordorigin="7968,2699" coordsize="1614,0" path="m7968,2699l9582,2699e" filled="f" stroked="t" strokeweight=".957683pt" strokecolor="#4F4F4F">
                <v:path arrowok="t"/>
              </v:shape>
            </v:group>
            <v:group style="position:absolute;left:9476;top:2703;width:929;height:2" coordorigin="9476,2703" coordsize="929,2">
              <v:shape style="position:absolute;left:9476;top:2703;width:929;height:2" coordorigin="9476,2703" coordsize="929,0" path="m9476,2703l10405,2703e" filled="f" stroked="t" strokeweight=".478842pt" strokecolor="#232323">
                <v:path arrowok="t"/>
              </v:shape>
            </v:group>
            <v:group style="position:absolute;left:10123;top:2706;width:1456;height:2" coordorigin="10123,2706" coordsize="1456,2">
              <v:shape style="position:absolute;left:10123;top:2706;width:1456;height:2" coordorigin="10123,2706" coordsize="1456,0" path="m10123,2706l11578,2706e" filled="f" stroked="t" strokeweight=".957683pt" strokecolor="#545454">
                <v:path arrowok="t"/>
              </v:shape>
            </v:group>
            <v:group style="position:absolute;left:321;top:2912;width:3740;height:2" coordorigin="321,2912" coordsize="3740,2">
              <v:shape style="position:absolute;left:321;top:2912;width:3740;height:2" coordorigin="321,2912" coordsize="3740,0" path="m321,2912l4061,2912e" filled="f" stroked="t" strokeweight=".957683pt" strokecolor="#545454">
                <v:path arrowok="t"/>
              </v:shape>
            </v:group>
            <v:group style="position:absolute;left:3687;top:2912;width:488;height:2" coordorigin="3687,2912" coordsize="488,2">
              <v:shape style="position:absolute;left:3687;top:2912;width:488;height:2" coordorigin="3687,2912" coordsize="488,0" path="m3687,2912l4175,2912e" filled="f" stroked="t" strokeweight="1.197104pt" strokecolor="#6B6B6B">
                <v:path arrowok="t"/>
              </v:shape>
            </v:group>
            <v:group style="position:absolute;left:4104;top:2909;width:488;height:2" coordorigin="4104,2909" coordsize="488,2">
              <v:shape style="position:absolute;left:4104;top:2909;width:488;height:2" coordorigin="4104,2909" coordsize="488,0" path="m4104,2909l4592,2909e" filled="f" stroked="t" strokeweight=".718262pt" strokecolor="#545454">
                <v:path arrowok="t"/>
              </v:shape>
            </v:group>
            <v:group style="position:absolute;left:4535;top:2914;width:426;height:2" coordorigin="4535,2914" coordsize="426,2">
              <v:shape style="position:absolute;left:4535;top:2914;width:426;height:2" coordorigin="4535,2914" coordsize="426,0" path="m4535,2914l4961,2914e" filled="f" stroked="t" strokeweight=".478842pt" strokecolor="#1C1C1C">
                <v:path arrowok="t"/>
              </v:shape>
            </v:group>
            <v:group style="position:absolute;left:4903;top:2917;width:2112;height:2" coordorigin="4903,2917" coordsize="2112,2">
              <v:shape style="position:absolute;left:4903;top:2917;width:2112;height:2" coordorigin="4903,2917" coordsize="2112,0" path="m4903,2917l7015,2917e" filled="f" stroked="t" strokeweight=".957683pt" strokecolor="#4F4F4F">
                <v:path arrowok="t"/>
              </v:shape>
            </v:group>
            <v:group style="position:absolute;left:6958;top:2919;width:915;height:2" coordorigin="6958,2919" coordsize="915,2">
              <v:shape style="position:absolute;left:6958;top:2919;width:915;height:2" coordorigin="6958,2919" coordsize="915,0" path="m6958,2919l7872,2919e" filled="f" stroked="t" strokeweight=".478842pt" strokecolor="#181818">
                <v:path arrowok="t"/>
              </v:shape>
            </v:group>
            <v:group style="position:absolute;left:7815;top:2921;width:2591;height:2" coordorigin="7815,2921" coordsize="2591,2">
              <v:shape style="position:absolute;left:7815;top:2921;width:2591;height:2" coordorigin="7815,2921" coordsize="2591,0" path="m7815,2921l10405,2921e" filled="f" stroked="t" strokeweight=".957683pt" strokecolor="#4B4B4B">
                <v:path arrowok="t"/>
              </v:shape>
            </v:group>
            <v:group style="position:absolute;left:10348;top:2924;width:397;height:2" coordorigin="10348,2924" coordsize="397,2">
              <v:shape style="position:absolute;left:10348;top:2924;width:397;height:2" coordorigin="10348,2924" coordsize="397,0" path="m10348,2924l10745,2924e" filled="f" stroked="t" strokeweight=".478842pt" strokecolor="#1F1F1F">
                <v:path arrowok="t"/>
              </v:shape>
            </v:group>
            <v:group style="position:absolute;left:10688;top:2924;width:895;height:2" coordorigin="10688,2924" coordsize="895,2">
              <v:shape style="position:absolute;left:10688;top:2924;width:895;height:2" coordorigin="10688,2924" coordsize="895,0" path="m10688,2924l11583,2924e" filled="f" stroked="t" strokeweight=".957683pt" strokecolor="#545454">
                <v:path arrowok="t"/>
              </v:shape>
            </v:group>
            <v:group style="position:absolute;left:321;top:3123;width:1259;height:2" coordorigin="321,3123" coordsize="1259,2">
              <v:shape style="position:absolute;left:321;top:3123;width:1259;height:2" coordorigin="321,3123" coordsize="1259,0" path="m321,3123l1580,3123e" filled="f" stroked="t" strokeweight=".718262pt" strokecolor="#3F3F3F">
                <v:path arrowok="t"/>
              </v:shape>
            </v:group>
            <v:group style="position:absolute;left:1523;top:3130;width:2365;height:2" coordorigin="1523,3130" coordsize="2365,2">
              <v:shape style="position:absolute;left:1523;top:3130;width:2365;height:2" coordorigin="1523,3130" coordsize="2365,0" path="m1523,3130l3888,3130e" filled="f" stroked="t" strokeweight=".478842pt" strokecolor="#383838">
                <v:path arrowok="t"/>
              </v:shape>
            </v:group>
            <v:group style="position:absolute;left:3639;top:3135;width:7700;height:2" coordorigin="3639,3135" coordsize="7700,2">
              <v:shape style="position:absolute;left:3639;top:3135;width:7700;height:2" coordorigin="3639,3135" coordsize="7700,0" path="m3639,3135l11339,3135e" filled="f" stroked="t" strokeweight=".957683pt" strokecolor="#484848">
                <v:path arrowok="t"/>
              </v:shape>
            </v:group>
            <v:group style="position:absolute;left:8969;top:3142;width:2614;height:2" coordorigin="8969,3142" coordsize="2614,2">
              <v:shape style="position:absolute;left:8969;top:3142;width:2614;height:2" coordorigin="8969,3142" coordsize="2614,0" path="m8969,3142l11583,3142e" filled="f" stroked="t" strokeweight=".718262pt" strokecolor="#444444">
                <v:path arrowok="t"/>
              </v:shape>
            </v:group>
            <v:group style="position:absolute;left:321;top:3343;width:3567;height:2" coordorigin="321,3343" coordsize="3567,2">
              <v:shape style="position:absolute;left:321;top:3343;width:3567;height:2" coordorigin="321,3343" coordsize="3567,0" path="m321,3343l3888,3343e" filled="f" stroked="t" strokeweight=".957683pt" strokecolor="#4B4B4B">
                <v:path arrowok="t"/>
              </v:shape>
            </v:group>
            <v:group style="position:absolute;left:3831;top:3346;width:1614;height:2" coordorigin="3831,3346" coordsize="1614,2">
              <v:shape style="position:absolute;left:3831;top:3346;width:1614;height:2" coordorigin="3831,3346" coordsize="1614,0" path="m3831,3346l5444,3346e" filled="f" stroked="t" strokeweight=".478842pt" strokecolor="#2B2B2B">
                <v:path arrowok="t"/>
              </v:shape>
            </v:group>
            <v:group style="position:absolute;left:5061;top:3350;width:6522;height:2" coordorigin="5061,3350" coordsize="6522,2">
              <v:shape style="position:absolute;left:5061;top:3350;width:6522;height:2" coordorigin="5061,3350" coordsize="6522,0" path="m5061,3350l11583,3350e" filled="f" stroked="t" strokeweight=".957683pt" strokecolor="#484848">
                <v:path arrowok="t"/>
              </v:shape>
            </v:group>
            <v:group style="position:absolute;left:3871;top:3341;width:2;height:748" coordorigin="3871,3341" coordsize="2,748">
              <v:shape style="position:absolute;left:3871;top:3341;width:2;height:748" coordorigin="3871,3341" coordsize="0,748" path="m3871,4089l3871,3341e" filled="f" stroked="t" strokeweight=".718262pt" strokecolor="#444444">
                <v:path arrowok="t"/>
              </v:shape>
            </v:group>
            <v:group style="position:absolute;left:6993;top:3298;width:2;height:796" coordorigin="6993,3298" coordsize="2,796">
              <v:shape style="position:absolute;left:6993;top:3298;width:2;height:796" coordorigin="6993,3298" coordsize="0,796" path="m6993,4093l6993,3298e" filled="f" stroked="t" strokeweight=".718262pt" strokecolor="#3F3F3F">
                <v:path arrowok="t"/>
              </v:shape>
            </v:group>
            <v:group style="position:absolute;left:3864;top:3772;width:2509;height:2" coordorigin="3864,3772" coordsize="2509,2">
              <v:shape style="position:absolute;left:3864;top:3772;width:2509;height:2" coordorigin="3864,3772" coordsize="2509,0" path="m3864,3772l6373,3772e" filled="f" stroked="t" strokeweight=".718262pt" strokecolor="#575757">
                <v:path arrowok="t"/>
              </v:shape>
            </v:group>
            <v:group style="position:absolute;left:316;top:4081;width:3582;height:2" coordorigin="316,4081" coordsize="3582,2">
              <v:shape style="position:absolute;left:316;top:4081;width:3582;height:2" coordorigin="316,4081" coordsize="3582,0" path="m316,4081l3898,4081e" filled="f" stroked="t" strokeweight=".957683pt" strokecolor="#4F4F4F">
                <v:path arrowok="t"/>
              </v:shape>
            </v:group>
            <v:group style="position:absolute;left:333;top:753;width:2;height:15031" coordorigin="333,753" coordsize="2,15031">
              <v:shape style="position:absolute;left:333;top:753;width:2;height:15031" coordorigin="333,753" coordsize="0,15031" path="m333,15784l333,753e" filled="f" stroked="t" strokeweight=".957683pt" strokecolor="#444444">
                <v:path arrowok="t"/>
              </v:shape>
            </v:group>
            <v:group style="position:absolute;left:3821;top:4079;width:1623;height:2" coordorigin="3821,4079" coordsize="1623,2">
              <v:shape style="position:absolute;left:3821;top:4079;width:1623;height:2" coordorigin="3821,4079" coordsize="1623,0" path="m3821,4079l5444,4079e" filled="f" stroked="t" strokeweight=".957683pt" strokecolor="#2B2B2B">
                <v:path arrowok="t"/>
              </v:shape>
            </v:group>
            <v:group style="position:absolute;left:5387;top:4084;width:5358;height:2" coordorigin="5387,4084" coordsize="5358,2">
              <v:shape style="position:absolute;left:5387;top:4084;width:5358;height:2" coordorigin="5387,4084" coordsize="5358,0" path="m5387,4084l10745,4084e" filled="f" stroked="t" strokeweight=".957683pt" strokecolor="#484848">
                <v:path arrowok="t"/>
              </v:shape>
            </v:group>
            <v:group style="position:absolute;left:7590;top:4093;width:3998;height:2" coordorigin="7590,4093" coordsize="3998,2">
              <v:shape style="position:absolute;left:7590;top:4093;width:3998;height:2" coordorigin="7590,4093" coordsize="3998,0" path="m7590,4093l11588,4093e" filled="f" stroked="t" strokeweight=".718262pt" strokecolor="#484848">
                <v:path arrowok="t"/>
              </v:shape>
            </v:group>
            <v:group style="position:absolute;left:2385;top:4074;width:2;height:7075" coordorigin="2385,4074" coordsize="2,7075">
              <v:shape style="position:absolute;left:2385;top:4074;width:2;height:7075" coordorigin="2385,4074" coordsize="0,7075" path="m2385,11149l2385,4074e" filled="f" stroked="t" strokeweight=".957683pt" strokecolor="#4F4F4F">
                <v:path arrowok="t"/>
              </v:shape>
            </v:group>
            <v:group style="position:absolute;left:321;top:4359;width:3840;height:2" coordorigin="321,4359" coordsize="3840,2">
              <v:shape style="position:absolute;left:321;top:4359;width:3840;height:2" coordorigin="321,4359" coordsize="3840,0" path="m321,4359l4161,4359e" filled="f" stroked="t" strokeweight=".957683pt" strokecolor="#4B4B4B">
                <v:path arrowok="t"/>
              </v:shape>
            </v:group>
            <v:group style="position:absolute;left:4104;top:4362;width:857;height:2" coordorigin="4104,4362" coordsize="857,2">
              <v:shape style="position:absolute;left:4104;top:4362;width:857;height:2" coordorigin="4104,4362" coordsize="857,0" path="m4104,4362l4961,4362e" filled="f" stroked="t" strokeweight=".478842pt" strokecolor="#282828">
                <v:path arrowok="t"/>
              </v:shape>
            </v:group>
            <v:group style="position:absolute;left:4836;top:4367;width:6747;height:2" coordorigin="4836,4367" coordsize="6747,2">
              <v:shape style="position:absolute;left:4836;top:4367;width:6747;height:2" coordorigin="4836,4367" coordsize="6747,0" path="m4836,4367l11583,4367e" filled="f" stroked="t" strokeweight=".957683pt" strokecolor="#4B4B4B">
                <v:path arrowok="t"/>
              </v:shape>
            </v:group>
            <v:group style="position:absolute;left:10348;top:4369;width:397;height:2" coordorigin="10348,4369" coordsize="397,2">
              <v:shape style="position:absolute;left:10348;top:4369;width:397;height:2" coordorigin="10348,4369" coordsize="397,0" path="m10348,4369l10745,4369e" filled="f" stroked="t" strokeweight=".718262pt" strokecolor="#3F3F3F">
                <v:path arrowok="t"/>
              </v:shape>
            </v:group>
            <v:group style="position:absolute;left:2370;top:4582;width:2222;height:2" coordorigin="2370,4582" coordsize="2222,2">
              <v:shape style="position:absolute;left:2370;top:4582;width:2222;height:2" coordorigin="2370,4582" coordsize="2222,0" path="m2370,4582l4592,4582e" filled="f" stroked="t" strokeweight=".718262pt" strokecolor="#545454">
                <v:path arrowok="t"/>
              </v:shape>
            </v:group>
            <v:group style="position:absolute;left:4535;top:4582;width:1221;height:2" coordorigin="4535,4582" coordsize="1221,2">
              <v:shape style="position:absolute;left:4535;top:4582;width:1221;height:2" coordorigin="4535,4582" coordsize="1221,0" path="m4535,4582l5756,4582e" filled="f" stroked="t" strokeweight=".478842pt" strokecolor="#181818">
                <v:path arrowok="t"/>
              </v:shape>
            </v:group>
            <v:group style="position:absolute;left:5698;top:4585;width:5890;height:2" coordorigin="5698,4585" coordsize="5890,2">
              <v:shape style="position:absolute;left:5698;top:4585;width:5890;height:2" coordorigin="5698,4585" coordsize="5890,0" path="m5698,4585l11588,4585e" filled="f" stroked="t" strokeweight=".957683pt" strokecolor="#484848">
                <v:path arrowok="t"/>
              </v:shape>
            </v:group>
            <v:group style="position:absolute;left:11581;top:4362;width:2;height:3604" coordorigin="11581,4362" coordsize="2,3604">
              <v:shape style="position:absolute;left:11581;top:4362;width:2;height:3604" coordorigin="11581,4362" coordsize="0,3604" path="m11581,7966l11581,4362e" filled="f" stroked="t" strokeweight=".957683pt" strokecolor="#484848">
                <v:path arrowok="t"/>
              </v:shape>
            </v:group>
            <v:group style="position:absolute;left:4937;top:4577;width:2;height:249" coordorigin="4937,4577" coordsize="2,249">
              <v:shape style="position:absolute;left:4937;top:4577;width:2;height:249" coordorigin="4937,4577" coordsize="0,249" path="m4937,4827l4937,4577e" filled="f" stroked="t" strokeweight=".478842pt" strokecolor="#282828">
                <v:path arrowok="t"/>
              </v:shape>
            </v:group>
            <v:group style="position:absolute;left:7848;top:4573;width:2;height:254" coordorigin="7848,4573" coordsize="2,254">
              <v:shape style="position:absolute;left:7848;top:4573;width:2;height:254" coordorigin="7848,4573" coordsize="0,254" path="m7848,4827l7848,4573e" filled="f" stroked="t" strokeweight=".478842pt" strokecolor="#2B2B2B">
                <v:path arrowok="t"/>
              </v:shape>
            </v:group>
            <v:group style="position:absolute;left:4922;top:5014;width:2480;height:2" coordorigin="4922,5014" coordsize="2480,2">
              <v:shape style="position:absolute;left:4922;top:5014;width:2480;height:2" coordorigin="4922,5014" coordsize="2480,0" path="m4922,5014l7403,5014e" filled="f" stroked="t" strokeweight=".478842pt" strokecolor="#080808">
                <v:path arrowok="t"/>
              </v:shape>
            </v:group>
            <v:group style="position:absolute;left:4937;top:4769;width:2;height:273" coordorigin="4937,4769" coordsize="2,273">
              <v:shape style="position:absolute;left:4937;top:4769;width:2;height:273" coordorigin="4937,4769" coordsize="0,273" path="m4937,5042l4937,4769e" filled="f" stroked="t" strokeweight=".478842pt" strokecolor="#080808">
                <v:path arrowok="t"/>
              </v:shape>
            </v:group>
            <v:group style="position:absolute;left:7403;top:5014;width:1757;height:2" coordorigin="7403,5014" coordsize="1757,2">
              <v:shape style="position:absolute;left:7403;top:5014;width:1757;height:2" coordorigin="7403,5014" coordsize="1757,0" path="m7403,5014l9160,5014e" filled="f" stroked="t" strokeweight=".478842pt" strokecolor="#1C1C1C">
                <v:path arrowok="t"/>
              </v:shape>
            </v:group>
            <v:group style="position:absolute;left:7848;top:4769;width:2;height:278" coordorigin="7848,4769" coordsize="2,278">
              <v:shape style="position:absolute;left:7848;top:4769;width:2;height:278" coordorigin="7848,4769" coordsize="0,278" path="m7848,5047l7848,4769e" filled="f" stroked="t" strokeweight=".478842pt" strokecolor="#131313">
                <v:path arrowok="t"/>
              </v:shape>
            </v:group>
            <v:group style="position:absolute;left:9160;top:5014;width:2404;height:2" coordorigin="9160,5014" coordsize="2404,2">
              <v:shape style="position:absolute;left:9160;top:5014;width:2404;height:2" coordorigin="9160,5014" coordsize="2404,0" path="m9160,5014l11564,5014e" filled="f" stroked="t" strokeweight=".478842pt" strokecolor="#000000">
                <v:path arrowok="t"/>
              </v:shape>
            </v:group>
            <v:group style="position:absolute;left:4939;top:4985;width:2;height:575" coordorigin="4939,4985" coordsize="2,575">
              <v:shape style="position:absolute;left:4939;top:4985;width:2;height:575" coordorigin="4939,4985" coordsize="0,575" path="m4939,5560l4939,4985e" filled="f" stroked="t" strokeweight=".478842pt" strokecolor="#282828">
                <v:path arrowok="t"/>
              </v:shape>
            </v:group>
            <v:group style="position:absolute;left:4932;top:5304;width:1968;height:2" coordorigin="4932,5304" coordsize="1968,2">
              <v:shape style="position:absolute;left:4932;top:5304;width:1968;height:2" coordorigin="4932,5304" coordsize="1968,0" path="m4932,5304l6900,5304e" filled="f" stroked="t" strokeweight=".957683pt" strokecolor="#606060">
                <v:path arrowok="t"/>
              </v:shape>
            </v:group>
            <v:group style="position:absolute;left:6761;top:5301;width:254;height:2" coordorigin="6761,5301" coordsize="254,2">
              <v:shape style="position:absolute;left:6761;top:5301;width:254;height:2" coordorigin="6761,5301" coordsize="254,0" path="m6761,5301l7015,5301e" filled="f" stroked="t" strokeweight=".718262pt" strokecolor="#4B4B4B">
                <v:path arrowok="t"/>
              </v:shape>
            </v:group>
            <v:group style="position:absolute;left:6958;top:5306;width:915;height:2" coordorigin="6958,5306" coordsize="915,2">
              <v:shape style="position:absolute;left:6958;top:5306;width:915;height:2" coordorigin="6958,5306" coordsize="915,0" path="m6958,5306l7872,5306e" filled="f" stroked="t" strokeweight=".478842pt" strokecolor="#1F1F1F">
                <v:path arrowok="t"/>
              </v:shape>
            </v:group>
            <v:group style="position:absolute;left:7815;top:5306;width:2591;height:2" coordorigin="7815,5306" coordsize="2591,2">
              <v:shape style="position:absolute;left:7815;top:5306;width:2591;height:2" coordorigin="7815,5306" coordsize="2591,0" path="m7815,5306l10405,5306e" filled="f" stroked="t" strokeweight=".718262pt" strokecolor="#4B4B4B">
                <v:path arrowok="t"/>
              </v:shape>
            </v:group>
            <v:group style="position:absolute;left:10348;top:5311;width:397;height:2" coordorigin="10348,5311" coordsize="397,2">
              <v:shape style="position:absolute;left:10348;top:5311;width:397;height:2" coordorigin="10348,5311" coordsize="397,0" path="m10348,5311l10745,5311e" filled="f" stroked="t" strokeweight=".478842pt" strokecolor="#383838">
                <v:path arrowok="t"/>
              </v:shape>
            </v:group>
            <v:group style="position:absolute;left:10688;top:5311;width:900;height:2" coordorigin="10688,5311" coordsize="900,2">
              <v:shape style="position:absolute;left:10688;top:5311;width:900;height:2" coordorigin="10688,5311" coordsize="900,0" path="m10688,5311l11588,5311e" filled="f" stroked="t" strokeweight=".957683pt" strokecolor="#646464">
                <v:path arrowok="t"/>
              </v:shape>
            </v:group>
            <v:group style="position:absolute;left:4932;top:5546;width:2145;height:2" coordorigin="4932,5546" coordsize="2145,2">
              <v:shape style="position:absolute;left:4932;top:5546;width:2145;height:2" coordorigin="4932,5546" coordsize="2145,0" path="m4932,5546l7077,5546e" filled="f" stroked="t" strokeweight=".957683pt" strokecolor="#4F4F4F">
                <v:path arrowok="t"/>
              </v:shape>
            </v:group>
            <v:group style="position:absolute;left:6905;top:5550;width:613;height:2" coordorigin="6905,5550" coordsize="613,2">
              <v:shape style="position:absolute;left:6905;top:5550;width:613;height:2" coordorigin="6905,5550" coordsize="613,0" path="m6905,5550l7518,5550e" filled="f" stroked="t" strokeweight=".718262pt" strokecolor="#3B3B3B">
                <v:path arrowok="t"/>
              </v:shape>
            </v:group>
            <v:group style="position:absolute;left:7216;top:5548;width:2447;height:2" coordorigin="7216,5548" coordsize="2447,2">
              <v:shape style="position:absolute;left:7216;top:5548;width:2447;height:2" coordorigin="7216,5548" coordsize="2447,0" path="m7216,5548l9663,5548e" filled="f" stroked="t" strokeweight=".957683pt" strokecolor="#4F4F4F">
                <v:path arrowok="t"/>
              </v:shape>
            </v:group>
            <v:group style="position:absolute;left:9476;top:5548;width:929;height:2" coordorigin="9476,5548" coordsize="929,2">
              <v:shape style="position:absolute;left:9476;top:5548;width:929;height:2" coordorigin="9476,5548" coordsize="929,0" path="m9476,5548l10405,5548e" filled="f" stroked="t" strokeweight=".478842pt" strokecolor="#383838">
                <v:path arrowok="t"/>
              </v:shape>
            </v:group>
            <v:group style="position:absolute;left:10348;top:5553;width:1240;height:2" coordorigin="10348,5553" coordsize="1240,2">
              <v:shape style="position:absolute;left:10348;top:5553;width:1240;height:2" coordorigin="10348,5553" coordsize="1240,0" path="m10348,5553l11588,5553e" filled="f" stroked="t" strokeweight="1.197104pt" strokecolor="#606060">
                <v:path arrowok="t"/>
              </v:shape>
            </v:group>
            <v:group style="position:absolute;left:2365;top:5761;width:1307;height:2" coordorigin="2365,5761" coordsize="1307,2">
              <v:shape style="position:absolute;left:2365;top:5761;width:1307;height:2" coordorigin="2365,5761" coordsize="1307,0" path="m2365,5761l3673,5761e" filled="f" stroked="t" strokeweight=".957683pt" strokecolor="#545454">
                <v:path arrowok="t"/>
              </v:shape>
            </v:group>
            <v:group style="position:absolute;left:3539;top:5764;width:1432;height:2" coordorigin="3539,5764" coordsize="1432,2">
              <v:shape style="position:absolute;left:3539;top:5764;width:1432;height:2" coordorigin="3539,5764" coordsize="1432,0" path="m3539,5764l4970,5764e" filled="f" stroked="t" strokeweight=".478842pt" strokecolor="#343434">
                <v:path arrowok="t"/>
              </v:shape>
            </v:group>
            <v:group style="position:absolute;left:4944;top:5503;width:2;height:1146" coordorigin="4944,5503" coordsize="2,1146">
              <v:shape style="position:absolute;left:4944;top:5503;width:2;height:1146" coordorigin="4944,5503" coordsize="0,1146" path="m4944,6648l4944,5503e" filled="f" stroked="t" strokeweight=".718262pt" strokecolor="#444444">
                <v:path arrowok="t"/>
              </v:shape>
            </v:group>
            <v:group style="position:absolute;left:4865;top:5764;width:6723;height:2" coordorigin="4865,5764" coordsize="6723,2">
              <v:shape style="position:absolute;left:4865;top:5764;width:6723;height:2" coordorigin="4865,5764" coordsize="6723,0" path="m4865,5764l11588,5764e" filled="f" stroked="t" strokeweight=".957683pt" strokecolor="#4B4B4B">
                <v:path arrowok="t"/>
              </v:shape>
            </v:group>
            <v:group style="position:absolute;left:316;top:5989;width:3845;height:2" coordorigin="316,5989" coordsize="3845,2">
              <v:shape style="position:absolute;left:316;top:5989;width:3845;height:2" coordorigin="316,5989" coordsize="3845,0" path="m316,5989l4161,5989e" filled="f" stroked="t" strokeweight=".957683pt" strokecolor="#4B4B4B">
                <v:path arrowok="t"/>
              </v:shape>
            </v:group>
            <v:group style="position:absolute;left:4104;top:5991;width:488;height:2" coordorigin="4104,5991" coordsize="488,2">
              <v:shape style="position:absolute;left:4104;top:5991;width:488;height:2" coordorigin="4104,5991" coordsize="488,0" path="m4104,5991l4592,5991e" filled="f" stroked="t" strokeweight=".478842pt" strokecolor="#343434">
                <v:path arrowok="t"/>
              </v:shape>
            </v:group>
            <v:group style="position:absolute;left:4535;top:5994;width:6823;height:2" coordorigin="4535,5994" coordsize="6823,2">
              <v:shape style="position:absolute;left:4535;top:5994;width:6823;height:2" coordorigin="4535,5994" coordsize="6823,0" path="m4535,5994l11358,5994e" filled="f" stroked="t" strokeweight=".957683pt" strokecolor="#4B4B4B">
                <v:path arrowok="t"/>
              </v:shape>
            </v:group>
            <v:group style="position:absolute;left:10688;top:5994;width:900;height:2" coordorigin="10688,5994" coordsize="900,2">
              <v:shape style="position:absolute;left:10688;top:5994;width:900;height:2" coordorigin="10688,5994" coordsize="900,0" path="m10688,5994l11588,5994e" filled="f" stroked="t" strokeweight=".957683pt" strokecolor="#606060">
                <v:path arrowok="t"/>
              </v:shape>
            </v:group>
            <v:group style="position:absolute;left:7851;top:5982;width:2;height:661" coordorigin="7851,5982" coordsize="2,661">
              <v:shape style="position:absolute;left:7851;top:5982;width:2;height:661" coordorigin="7851,5982" coordsize="0,661" path="m7851,6643l7851,5982e" filled="f" stroked="t" strokeweight=".718262pt" strokecolor="#484848">
                <v:path arrowok="t"/>
              </v:shape>
            </v:group>
            <v:group style="position:absolute;left:2370;top:6418;width:1226;height:2" coordorigin="2370,6418" coordsize="1226,2">
              <v:shape style="position:absolute;left:2370;top:6418;width:1226;height:2" coordorigin="2370,6418" coordsize="1226,0" path="m2370,6418l3596,6418e" filled="f" stroked="t" strokeweight=".478842pt" strokecolor="#1C1C1C">
                <v:path arrowok="t"/>
              </v:shape>
            </v:group>
            <v:group style="position:absolute;left:3539;top:6418;width:2926;height:2" coordorigin="3539,6418" coordsize="2926,2">
              <v:shape style="position:absolute;left:3539;top:6418;width:2926;height:2" coordorigin="3539,6418" coordsize="2926,0" path="m3539,6418l6464,6418e" filled="f" stroked="t" strokeweight=".957683pt" strokecolor="#4B4B4B">
                <v:path arrowok="t"/>
              </v:shape>
            </v:group>
            <v:group style="position:absolute;left:6316;top:6420;width:699;height:2" coordorigin="6316,6420" coordsize="699,2">
              <v:shape style="position:absolute;left:6316;top:6420;width:699;height:2" coordorigin="6316,6420" coordsize="699,0" path="m6316,6420l7015,6420e" filled="f" stroked="t" strokeweight=".478842pt" strokecolor="#2B2B2B">
                <v:path arrowok="t"/>
              </v:shape>
            </v:group>
            <v:group style="position:absolute;left:6958;top:6418;width:924;height:2" coordorigin="6958,6418" coordsize="924,2">
              <v:shape style="position:absolute;left:6958;top:6418;width:924;height:2" coordorigin="6958,6418" coordsize="924,0" path="m6958,6418l7882,6418e" filled="f" stroked="t" strokeweight=".478842pt" strokecolor="#0C0C0C">
                <v:path arrowok="t"/>
              </v:shape>
            </v:group>
            <v:group style="position:absolute;left:7805;top:6420;width:3788;height:2" coordorigin="7805,6420" coordsize="3788,2">
              <v:shape style="position:absolute;left:7805;top:6420;width:3788;height:2" coordorigin="7805,6420" coordsize="3788,0" path="m7805,6420l11593,6420e" filled="f" stroked="t" strokeweight=".957683pt" strokecolor="#4B4B4B">
                <v:path arrowok="t"/>
              </v:shape>
            </v:group>
            <v:group style="position:absolute;left:2370;top:6636;width:5061;height:2" coordorigin="2370,6636" coordsize="5061,2">
              <v:shape style="position:absolute;left:2370;top:6636;width:5061;height:2" coordorigin="2370,6636" coordsize="5061,0" path="m2370,6636l7432,6636e" filled="f" stroked="t" strokeweight=".957683pt" strokecolor="#4F4F4F">
                <v:path arrowok="t"/>
              </v:shape>
            </v:group>
            <v:group style="position:absolute;left:7374;top:6636;width:1815;height:2" coordorigin="7374,6636" coordsize="1815,2">
              <v:shape style="position:absolute;left:7374;top:6636;width:1815;height:2" coordorigin="7374,6636" coordsize="1815,0" path="m7374,6636l9189,6636e" filled="f" stroked="t" strokeweight=".718262pt" strokecolor="#383838">
                <v:path arrowok="t"/>
              </v:shape>
            </v:group>
            <v:group style="position:absolute;left:8978;top:6639;width:2404;height:2" coordorigin="8978,6639" coordsize="2404,2">
              <v:shape style="position:absolute;left:8978;top:6639;width:2404;height:2" coordorigin="8978,6639" coordsize="2404,0" path="m8978,6639l11382,6639e" filled="f" stroked="t" strokeweight=".957683pt" strokecolor="#4B4B4B">
                <v:path arrowok="t"/>
              </v:shape>
            </v:group>
            <v:group style="position:absolute;left:11325;top:6639;width:259;height:2" coordorigin="11325,6639" coordsize="259,2">
              <v:shape style="position:absolute;left:11325;top:6639;width:259;height:2" coordorigin="11325,6639" coordsize="259,0" path="m11325,6639l11583,6639e" filled="f" stroked="t" strokeweight=".478842pt" strokecolor="#282828">
                <v:path arrowok="t"/>
              </v:shape>
            </v:group>
            <v:group style="position:absolute;left:321;top:6847;width:1326;height:2" coordorigin="321,6847" coordsize="1326,2">
              <v:shape style="position:absolute;left:321;top:6847;width:1326;height:2" coordorigin="321,6847" coordsize="1326,0" path="m321,6847l1647,6847e" filled="f" stroked="t" strokeweight=".957683pt" strokecolor="#575757">
                <v:path arrowok="t"/>
              </v:shape>
            </v:group>
            <v:group style="position:absolute;left:1523;top:6852;width:881;height:2" coordorigin="1523,6852" coordsize="881,2">
              <v:shape style="position:absolute;left:1523;top:6852;width:881;height:2" coordorigin="1523,6852" coordsize="881,0" path="m1523,6852l2404,6852e" filled="f" stroked="t" strokeweight=".478842pt" strokecolor="#383838">
                <v:path arrowok="t"/>
              </v:shape>
            </v:group>
            <v:group style="position:absolute;left:2327;top:6852;width:3117;height:2" coordorigin="2327,6852" coordsize="3117,2">
              <v:shape style="position:absolute;left:2327;top:6852;width:3117;height:2" coordorigin="2327,6852" coordsize="3117,0" path="m2327,6852l5444,6852e" filled="f" stroked="t" strokeweight=".957683pt" strokecolor="#545454">
                <v:path arrowok="t"/>
              </v:shape>
            </v:group>
            <v:group style="position:absolute;left:5387;top:6854;width:369;height:2" coordorigin="5387,6854" coordsize="369,2">
              <v:shape style="position:absolute;left:5387;top:6854;width:369;height:2" coordorigin="5387,6854" coordsize="369,0" path="m5387,6854l5756,6854e" filled="f" stroked="t" strokeweight=".478842pt" strokecolor="#383838">
                <v:path arrowok="t"/>
              </v:shape>
            </v:group>
            <v:group style="position:absolute;left:5698;top:6854;width:3491;height:2" coordorigin="5698,6854" coordsize="3491,2">
              <v:shape style="position:absolute;left:5698;top:6854;width:3491;height:2" coordorigin="5698,6854" coordsize="3491,0" path="m5698,6854l9189,6854e" filled="f" stroked="t" strokeweight=".957683pt" strokecolor="#4B4B4B">
                <v:path arrowok="t"/>
              </v:shape>
            </v:group>
            <v:group style="position:absolute;left:9132;top:6854;width:402;height:2" coordorigin="9132,6854" coordsize="402,2">
              <v:shape style="position:absolute;left:9132;top:6854;width:402;height:2" coordorigin="9132,6854" coordsize="402,0" path="m9132,6854l9534,6854e" filled="f" stroked="t" strokeweight=".478842pt" strokecolor="#131313">
                <v:path arrowok="t"/>
              </v:shape>
            </v:group>
            <v:group style="position:absolute;left:9476;top:6857;width:2112;height:2" coordorigin="9476,6857" coordsize="2112,2">
              <v:shape style="position:absolute;left:9476;top:6857;width:2112;height:2" coordorigin="9476,6857" coordsize="2112,0" path="m9476,6857l11588,6857e" filled="f" stroked="t" strokeweight=".957683pt" strokecolor="#575757">
                <v:path arrowok="t"/>
              </v:shape>
            </v:group>
            <v:group style="position:absolute;left:321;top:7485;width:9213;height:2" coordorigin="321,7485" coordsize="9213,2">
              <v:shape style="position:absolute;left:321;top:7485;width:9213;height:2" coordorigin="321,7485" coordsize="9213,0" path="m321,7485l9534,7485e" filled="f" stroked="t" strokeweight=".957683pt" strokecolor="#4B4B4B">
                <v:path arrowok="t"/>
              </v:shape>
            </v:group>
            <v:group style="position:absolute;left:9476;top:7487;width:929;height:2" coordorigin="9476,7487" coordsize="929,2">
              <v:shape style="position:absolute;left:9476;top:7487;width:929;height:2" coordorigin="9476,7487" coordsize="929,0" path="m9476,7487l10405,7487e" filled="f" stroked="t" strokeweight=".478842pt" strokecolor="#0F0F0F">
                <v:path arrowok="t"/>
              </v:shape>
            </v:group>
            <v:group style="position:absolute;left:10348;top:7487;width:397;height:2" coordorigin="10348,7487" coordsize="397,2">
              <v:shape style="position:absolute;left:10348;top:7487;width:397;height:2" coordorigin="10348,7487" coordsize="397,0" path="m10348,7487l10745,7487e" filled="f" stroked="t" strokeweight=".478842pt" strokecolor="#232323">
                <v:path arrowok="t"/>
              </v:shape>
            </v:group>
            <v:group style="position:absolute;left:10688;top:7487;width:900;height:2" coordorigin="10688,7487" coordsize="900,2">
              <v:shape style="position:absolute;left:10688;top:7487;width:900;height:2" coordorigin="10688,7487" coordsize="900,0" path="m10688,7487l11588,7487e" filled="f" stroked="t" strokeweight=".718262pt" strokecolor="#484848">
                <v:path arrowok="t"/>
              </v:shape>
            </v:group>
            <v:group style="position:absolute;left:4944;top:7473;width:2;height:681" coordorigin="4944,7473" coordsize="2,681">
              <v:shape style="position:absolute;left:4944;top:7473;width:2;height:681" coordorigin="4944,7473" coordsize="0,681" path="m4944,8153l4944,7473e" filled="f" stroked="t" strokeweight=".718262pt" strokecolor="#383838">
                <v:path arrowok="t"/>
              </v:shape>
            </v:group>
            <v:group style="position:absolute;left:4937;top:7707;width:4252;height:2" coordorigin="4937,7707" coordsize="4252,2">
              <v:shape style="position:absolute;left:4937;top:7707;width:4252;height:2" coordorigin="4937,7707" coordsize="4252,0" path="m4937,7707l9189,7707e" filled="f" stroked="t" strokeweight=".718262pt" strokecolor="#484848">
                <v:path arrowok="t"/>
              </v:shape>
            </v:group>
            <v:group style="position:absolute;left:9132;top:7707;width:1274;height:2" coordorigin="9132,7707" coordsize="1274,2">
              <v:shape style="position:absolute;left:9132;top:7707;width:1274;height:2" coordorigin="9132,7707" coordsize="1274,0" path="m9132,7707l10405,7707e" filled="f" stroked="t" strokeweight=".478842pt" strokecolor="#0F0F0F">
                <v:path arrowok="t"/>
              </v:shape>
            </v:group>
            <v:group style="position:absolute;left:10348;top:7707;width:397;height:2" coordorigin="10348,7707" coordsize="397,2">
              <v:shape style="position:absolute;left:10348;top:7707;width:397;height:2" coordorigin="10348,7707" coordsize="397,0" path="m10348,7707l10745,7707e" filled="f" stroked="t" strokeweight=".478842pt" strokecolor="#2B2B2B">
                <v:path arrowok="t"/>
              </v:shape>
            </v:group>
            <v:group style="position:absolute;left:10659;top:7710;width:929;height:2" coordorigin="10659,7710" coordsize="929,2">
              <v:shape style="position:absolute;left:10659;top:7710;width:929;height:2" coordorigin="10659,7710" coordsize="929,0" path="m10659,7710l11588,7710e" filled="f" stroked="t" strokeweight=".957683pt" strokecolor="#5B5B5B">
                <v:path arrowok="t"/>
              </v:shape>
            </v:group>
            <v:group style="position:absolute;left:4937;top:7923;width:6445;height:2" coordorigin="4937,7923" coordsize="6445,2">
              <v:shape style="position:absolute;left:4937;top:7923;width:6445;height:2" coordorigin="4937,7923" coordsize="6445,0" path="m4937,7923l11382,7923e" filled="f" stroked="t" strokeweight=".957683pt" strokecolor="#4B4B4B">
                <v:path arrowok="t"/>
              </v:shape>
            </v:group>
            <v:group style="position:absolute;left:11325;top:7923;width:263;height:2" coordorigin="11325,7923" coordsize="263,2">
              <v:shape style="position:absolute;left:11325;top:7923;width:263;height:2" coordorigin="11325,7923" coordsize="263,0" path="m11325,7923l11588,7923e" filled="f" stroked="t" strokeweight=".478842pt" strokecolor="#2F2F2F">
                <v:path arrowok="t"/>
              </v:shape>
            </v:group>
            <v:group style="position:absolute;left:321;top:8144;width:1422;height:2" coordorigin="321,8144" coordsize="1422,2">
              <v:shape style="position:absolute;left:321;top:8144;width:1422;height:2" coordorigin="321,8144" coordsize="1422,0" path="m321,8144l1743,8144e" filled="f" stroked="t" strokeweight=".718262pt" strokecolor="#444444">
                <v:path arrowok="t"/>
              </v:shape>
            </v:group>
            <v:group style="position:absolute;left:1686;top:8144;width:718;height:2" coordorigin="1686,8144" coordsize="718,2">
              <v:shape style="position:absolute;left:1686;top:8144;width:718;height:2" coordorigin="1686,8144" coordsize="718,0" path="m1686,8144l2404,8144e" filled="f" stroked="t" strokeweight=".478842pt" strokecolor="#2B2B2B">
                <v:path arrowok="t"/>
              </v:shape>
            </v:group>
            <v:group style="position:absolute;left:2327;top:8144;width:4688;height:2" coordorigin="2327,8144" coordsize="4688,2">
              <v:shape style="position:absolute;left:2327;top:8144;width:4688;height:2" coordorigin="2327,8144" coordsize="4688,0" path="m2327,8144l7015,8144e" filled="f" stroked="t" strokeweight=".957683pt" strokecolor="#575757">
                <v:path arrowok="t"/>
              </v:shape>
            </v:group>
            <v:group style="position:absolute;left:6958;top:8144;width:915;height:2" coordorigin="6958,8144" coordsize="915,2">
              <v:shape style="position:absolute;left:6958;top:8144;width:915;height:2" coordorigin="6958,8144" coordsize="915,0" path="m6958,8144l7872,8144e" filled="f" stroked="t" strokeweight=".478842pt" strokecolor="#131313">
                <v:path arrowok="t"/>
              </v:shape>
            </v:group>
            <v:group style="position:absolute;left:7815;top:8141;width:3773;height:2" coordorigin="7815,8141" coordsize="3773,2">
              <v:shape style="position:absolute;left:7815;top:8141;width:3773;height:2" coordorigin="7815,8141" coordsize="3773,0" path="m7815,8141l11588,8141e" filled="f" stroked="t" strokeweight=".957683pt" strokecolor="#4B4B4B">
                <v:path arrowok="t"/>
              </v:shape>
            </v:group>
            <v:group style="position:absolute;left:11586;top:7899;width:2;height:273" coordorigin="11586,7899" coordsize="2,273">
              <v:shape style="position:absolute;left:11586;top:7899;width:2;height:273" coordorigin="11586,7899" coordsize="0,273" path="m11586,8172l11586,7899e" filled="f" stroked="t" strokeweight=".478842pt" strokecolor="#282828">
                <v:path arrowok="t"/>
              </v:shape>
            </v:group>
            <v:group style="position:absolute;left:11581;top:8062;width:2;height:1802" coordorigin="11581,8062" coordsize="2,1802">
              <v:shape style="position:absolute;left:11581;top:8062;width:2;height:1802" coordorigin="11581,8062" coordsize="0,1802" path="m11581,9864l11581,8062e" filled="f" stroked="t" strokeweight=".957683pt" strokecolor="#545454">
                <v:path arrowok="t"/>
              </v:shape>
            </v:group>
            <v:group style="position:absolute;left:330;top:8072;width:2;height:772" coordorigin="330,8072" coordsize="2,772">
              <v:shape style="position:absolute;left:330;top:8072;width:2;height:772" coordorigin="330,8072" coordsize="0,772" path="m330,8843l330,8072e" filled="f" stroked="t" strokeweight=".957683pt" strokecolor="#545454">
                <v:path arrowok="t"/>
              </v:shape>
            </v:group>
            <v:group style="position:absolute;left:326;top:8951;width:1417;height:2" coordorigin="326,8951" coordsize="1417,2">
              <v:shape style="position:absolute;left:326;top:8951;width:1417;height:2" coordorigin="326,8951" coordsize="1417,0" path="m326,8951l1743,8951e" filled="f" stroked="t" strokeweight=".718262pt" strokecolor="#3B3B3B">
                <v:path arrowok="t"/>
              </v:shape>
            </v:group>
            <v:group style="position:absolute;left:1686;top:8954;width:1935;height:2" coordorigin="1686,8954" coordsize="1935,2">
              <v:shape style="position:absolute;left:1686;top:8954;width:1935;height:2" coordorigin="1686,8954" coordsize="1935,0" path="m1686,8954l3620,8954e" filled="f" stroked="t" strokeweight=".957683pt" strokecolor="#575757">
                <v:path arrowok="t"/>
              </v:shape>
            </v:group>
            <v:group style="position:absolute;left:3539;top:8954;width:350;height:2" coordorigin="3539,8954" coordsize="350,2">
              <v:shape style="position:absolute;left:3539;top:8954;width:350;height:2" coordorigin="3539,8954" coordsize="350,0" path="m3539,8954l3888,8954e" filled="f" stroked="t" strokeweight=".478842pt" strokecolor="#444444">
                <v:path arrowok="t"/>
              </v:shape>
            </v:group>
            <v:group style="position:absolute;left:3831;top:8954;width:1925;height:2" coordorigin="3831,8954" coordsize="1925,2">
              <v:shape style="position:absolute;left:3831;top:8954;width:1925;height:2" coordorigin="3831,8954" coordsize="1925,0" path="m3831,8954l5756,8954e" filled="f" stroked="t" strokeweight=".478842pt" strokecolor="#1F1F1F">
                <v:path arrowok="t"/>
              </v:shape>
            </v:group>
            <v:group style="position:absolute;left:5698;top:8951;width:675;height:2" coordorigin="5698,8951" coordsize="675,2">
              <v:shape style="position:absolute;left:5698;top:8951;width:675;height:2" coordorigin="5698,8951" coordsize="675,0" path="m5698,8951l6373,8951e" filled="f" stroked="t" strokeweight=".718262pt" strokecolor="#3B3B3B">
                <v:path arrowok="t"/>
              </v:shape>
            </v:group>
            <v:group style="position:absolute;left:6206;top:8951;width:2983;height:2" coordorigin="6206,8951" coordsize="2983,2">
              <v:shape style="position:absolute;left:6206;top:8951;width:2983;height:2" coordorigin="6206,8951" coordsize="2983,0" path="m6206,8951l9189,8951e" filled="f" stroked="t" strokeweight=".957683pt" strokecolor="#4F4F4F">
                <v:path arrowok="t"/>
              </v:shape>
            </v:group>
            <v:group style="position:absolute;left:9132;top:8954;width:402;height:2" coordorigin="9132,8954" coordsize="402,2">
              <v:shape style="position:absolute;left:9132;top:8954;width:402;height:2" coordorigin="9132,8954" coordsize="402,0" path="m9132,8954l9534,8954e" filled="f" stroked="t" strokeweight=".478842pt" strokecolor="#232323">
                <v:path arrowok="t"/>
              </v:shape>
            </v:group>
            <v:group style="position:absolute;left:9476;top:8958;width:929;height:2" coordorigin="9476,8958" coordsize="929,2">
              <v:shape style="position:absolute;left:9476;top:8958;width:929;height:2" coordorigin="9476,8958" coordsize="929,0" path="m9476,8958l10405,8958e" filled="f" stroked="t" strokeweight=".718262pt" strokecolor="#343434">
                <v:path arrowok="t"/>
              </v:shape>
            </v:group>
            <v:group style="position:absolute;left:10056;top:8956;width:1532;height:2" coordorigin="10056,8956" coordsize="1532,2">
              <v:shape style="position:absolute;left:10056;top:8956;width:1532;height:2" coordorigin="10056,8956" coordsize="1532,0" path="m10056,8956l11588,8956e" filled="f" stroked="t" strokeweight=".957683pt" strokecolor="#575757">
                <v:path arrowok="t"/>
              </v:shape>
            </v:group>
            <v:group style="position:absolute;left:326;top:9836;width:5119;height:2" coordorigin="326,9836" coordsize="5119,2">
              <v:shape style="position:absolute;left:326;top:9836;width:5119;height:2" coordorigin="326,9836" coordsize="5119,0" path="m326,9836l5444,9836e" filled="f" stroked="t" strokeweight=".718262pt" strokecolor="#4B4B4B">
                <v:path arrowok="t"/>
              </v:shape>
            </v:group>
            <v:group style="position:absolute;left:5387;top:9836;width:369;height:2" coordorigin="5387,9836" coordsize="369,2">
              <v:shape style="position:absolute;left:5387;top:9836;width:369;height:2" coordorigin="5387,9836" coordsize="369,0" path="m5387,9836l5756,9836e" filled="f" stroked="t" strokeweight=".478842pt" strokecolor="#282828">
                <v:path arrowok="t"/>
              </v:shape>
            </v:group>
            <v:group style="position:absolute;left:5698;top:9833;width:3974;height:2" coordorigin="5698,9833" coordsize="3974,2">
              <v:shape style="position:absolute;left:5698;top:9833;width:3974;height:2" coordorigin="5698,9833" coordsize="3974,0" path="m5698,9833l9673,9833e" filled="f" stroked="t" strokeweight=".957683pt" strokecolor="#4B4B4B">
                <v:path arrowok="t"/>
              </v:shape>
            </v:group>
            <v:group style="position:absolute;left:9476;top:9836;width:929;height:2" coordorigin="9476,9836" coordsize="929,2">
              <v:shape style="position:absolute;left:9476;top:9836;width:929;height:2" coordorigin="9476,9836" coordsize="929,0" path="m9476,9836l10405,9836e" filled="f" stroked="t" strokeweight=".478842pt" strokecolor="#2F2F2F">
                <v:path arrowok="t"/>
              </v:shape>
            </v:group>
            <v:group style="position:absolute;left:10348;top:9838;width:1240;height:2" coordorigin="10348,9838" coordsize="1240,2">
              <v:shape style="position:absolute;left:10348;top:9838;width:1240;height:2" coordorigin="10348,9838" coordsize="1240,0" path="m10348,9838l11588,9838e" filled="f" stroked="t" strokeweight=".957683pt" strokecolor="#545454">
                <v:path arrowok="t"/>
              </v:shape>
            </v:group>
            <v:group style="position:absolute;left:326;top:10173;width:3601;height:2" coordorigin="326,10173" coordsize="3601,2">
              <v:shape style="position:absolute;left:326;top:10173;width:3601;height:2" coordorigin="326,10173" coordsize="3601,0" path="m326,10173l3927,10173e" filled="f" stroked="t" strokeweight=".957683pt" strokecolor="#545454">
                <v:path arrowok="t"/>
              </v:shape>
            </v:group>
            <v:group style="position:absolute;left:3831;top:10171;width:330;height:2" coordorigin="3831,10171" coordsize="330,2">
              <v:shape style="position:absolute;left:3831;top:10171;width:330;height:2" coordorigin="3831,10171" coordsize="330,0" path="m3831,10171l4161,10171e" filled="f" stroked="t" strokeweight=".478842pt" strokecolor="#383838">
                <v:path arrowok="t"/>
              </v:shape>
            </v:group>
            <v:group style="position:absolute;left:4104;top:10171;width:1652;height:2" coordorigin="4104,10171" coordsize="1652,2">
              <v:shape style="position:absolute;left:4104;top:10171;width:1652;height:2" coordorigin="4104,10171" coordsize="1652,0" path="m4104,10171l5756,10171e" filled="f" stroked="t" strokeweight=".478842pt" strokecolor="#181818">
                <v:path arrowok="t"/>
              </v:shape>
            </v:group>
            <v:group style="position:absolute;left:5698;top:10169;width:3836;height:2" coordorigin="5698,10169" coordsize="3836,2">
              <v:shape style="position:absolute;left:5698;top:10169;width:3836;height:2" coordorigin="5698,10169" coordsize="3836,0" path="m5698,10169l9534,10169e" filled="f" stroked="t" strokeweight=".957683pt" strokecolor="#4B4B4B">
                <v:path arrowok="t"/>
              </v:shape>
            </v:group>
            <v:group style="position:absolute;left:9476;top:10171;width:929;height:2" coordorigin="9476,10171" coordsize="929,2">
              <v:shape style="position:absolute;left:9476;top:10171;width:929;height:2" coordorigin="9476,10171" coordsize="929,0" path="m9476,10171l10405,10171e" filled="f" stroked="t" strokeweight=".478842pt" strokecolor="#131313">
                <v:path arrowok="t"/>
              </v:shape>
            </v:group>
            <v:group style="position:absolute;left:10348;top:10169;width:1240;height:2" coordorigin="10348,10169" coordsize="1240,2">
              <v:shape style="position:absolute;left:10348;top:10169;width:1240;height:2" coordorigin="10348,10169" coordsize="1240,0" path="m10348,10169l11588,10169e" filled="f" stroked="t" strokeweight=".718262pt" strokecolor="#3F3F3F">
                <v:path arrowok="t"/>
              </v:shape>
            </v:group>
            <v:group style="position:absolute;left:11583;top:9788;width:2;height:2018" coordorigin="11583,9788" coordsize="2,2018">
              <v:shape style="position:absolute;left:11583;top:9788;width:2;height:2018" coordorigin="11583,9788" coordsize="0,2018" path="m11583,11806l11583,9788e" filled="f" stroked="t" strokeweight=".957683pt" strokecolor="#676767">
                <v:path arrowok="t"/>
              </v:shape>
            </v:group>
            <v:group style="position:absolute;left:326;top:10408;width:1417;height:2" coordorigin="326,10408" coordsize="1417,2">
              <v:shape style="position:absolute;left:326;top:10408;width:1417;height:2" coordorigin="326,10408" coordsize="1417,0" path="m326,10408l1743,10408e" filled="f" stroked="t" strokeweight=".718262pt" strokecolor="#444444">
                <v:path arrowok="t"/>
              </v:shape>
            </v:group>
            <v:group style="position:absolute;left:1686;top:10406;width:718;height:2" coordorigin="1686,10406" coordsize="718,2">
              <v:shape style="position:absolute;left:1686;top:10406;width:718;height:2" coordorigin="1686,10406" coordsize="718,0" path="m1686,10406l2404,10406e" filled="f" stroked="t" strokeweight=".478842pt" strokecolor="#2B2B2B">
                <v:path arrowok="t"/>
              </v:shape>
            </v:group>
            <v:group style="position:absolute;left:2327;top:10406;width:4492;height:2" coordorigin="2327,10406" coordsize="4492,2">
              <v:shape style="position:absolute;left:2327;top:10406;width:4492;height:2" coordorigin="2327,10406" coordsize="4492,0" path="m2327,10406l6819,10406e" filled="f" stroked="t" strokeweight=".957683pt" strokecolor="#545454">
                <v:path arrowok="t"/>
              </v:shape>
            </v:group>
            <v:group style="position:absolute;left:6761;top:10406;width:1111;height:2" coordorigin="6761,10406" coordsize="1111,2">
              <v:shape style="position:absolute;left:6761;top:10406;width:1111;height:2" coordorigin="6761,10406" coordsize="1111,0" path="m6761,10406l7872,10406e" filled="f" stroked="t" strokeweight=".478842pt" strokecolor="#0F0F0F">
                <v:path arrowok="t"/>
              </v:shape>
            </v:group>
            <v:group style="position:absolute;left:7815;top:10404;width:3773;height:2" coordorigin="7815,10404" coordsize="3773,2">
              <v:shape style="position:absolute;left:7815;top:10404;width:3773;height:2" coordorigin="7815,10404" coordsize="3773,0" path="m7815,10404l11588,10404e" filled="f" stroked="t" strokeweight=".957683pt" strokecolor="#444444">
                <v:path arrowok="t"/>
              </v:shape>
            </v:group>
            <v:group style="position:absolute;left:326;top:10890;width:1255;height:2" coordorigin="326,10890" coordsize="1255,2">
              <v:shape style="position:absolute;left:326;top:10890;width:1255;height:2" coordorigin="326,10890" coordsize="1255,0" path="m326,10890l1580,10890e" filled="f" stroked="t" strokeweight=".718262pt" strokecolor="#3F3F3F">
                <v:path arrowok="t"/>
              </v:shape>
            </v:group>
            <v:group style="position:absolute;left:1245;top:10885;width:10343;height:2" coordorigin="1245,10885" coordsize="10343,2">
              <v:shape style="position:absolute;left:1245;top:10885;width:10343;height:2" coordorigin="1245,10885" coordsize="10343,0" path="m1245,10885l11588,10885e" filled="f" stroked="t" strokeweight=".957683pt" strokecolor="#545454">
                <v:path arrowok="t"/>
              </v:shape>
            </v:group>
            <v:group style="position:absolute;left:335;top:10847;width:2;height:484" coordorigin="335,10847" coordsize="2,484">
              <v:shape style="position:absolute;left:335;top:10847;width:2;height:484" coordorigin="335,10847" coordsize="0,484" path="m335,11331l335,10847e" filled="f" stroked="t" strokeweight=".957683pt" strokecolor="#545454">
                <v:path arrowok="t"/>
              </v:shape>
            </v:group>
            <v:group style="position:absolute;left:795;top:11106;width:785;height:2" coordorigin="795,11106" coordsize="785,2">
              <v:shape style="position:absolute;left:795;top:11106;width:785;height:2" coordorigin="795,11106" coordsize="785,0" path="m795,11106l1580,11106e" filled="f" stroked="t" strokeweight=".718262pt" strokecolor="#4F4F4F">
                <v:path arrowok="t"/>
              </v:shape>
            </v:group>
            <v:group style="position:absolute;left:1523;top:11106;width:2365;height:2" coordorigin="1523,11106" coordsize="2365,2">
              <v:shape style="position:absolute;left:1523;top:11106;width:2365;height:2" coordorigin="1523,11106" coordsize="2365,0" path="m1523,11106l3888,11106e" filled="f" stroked="t" strokeweight=".478842pt" strokecolor="#2F2F2F">
                <v:path arrowok="t"/>
              </v:shape>
            </v:group>
            <v:group style="position:absolute;left:3678;top:11101;width:5990;height:2" coordorigin="3678,11101" coordsize="5990,2">
              <v:shape style="position:absolute;left:3678;top:11101;width:5990;height:2" coordorigin="3678,11101" coordsize="5990,0" path="m3678,11101l9668,11101e" filled="f" stroked="t" strokeweight=".957683pt" strokecolor="#545454">
                <v:path arrowok="t"/>
              </v:shape>
            </v:group>
            <v:group style="position:absolute;left:9476;top:11096;width:929;height:2" coordorigin="9476,11096" coordsize="929,2">
              <v:shape style="position:absolute;left:9476;top:11096;width:929;height:2" coordorigin="9476,11096" coordsize="929,0" path="m9476,11096l10405,11096e" filled="f" stroked="t" strokeweight=".718262pt" strokecolor="#3F3F3F">
                <v:path arrowok="t"/>
              </v:shape>
            </v:group>
            <v:group style="position:absolute;left:10348;top:11101;width:397;height:2" coordorigin="10348,11101" coordsize="397,2">
              <v:shape style="position:absolute;left:10348;top:11101;width:397;height:2" coordorigin="10348,11101" coordsize="397,0" path="m10348,11101l10745,11101e" filled="f" stroked="t" strokeweight=".478842pt" strokecolor="#232323">
                <v:path arrowok="t"/>
              </v:shape>
            </v:group>
            <v:group style="position:absolute;left:10688;top:11101;width:900;height:2" coordorigin="10688,11101" coordsize="900,2">
              <v:shape style="position:absolute;left:10688;top:11101;width:900;height:2" coordorigin="10688,11101" coordsize="900,0" path="m10688,11101l11588,11101e" filled="f" stroked="t" strokeweight=".957683pt" strokecolor="#545454">
                <v:path arrowok="t"/>
              </v:shape>
            </v:group>
            <v:group style="position:absolute;left:330;top:11341;width:843;height:2" coordorigin="330,11341" coordsize="843,2">
              <v:shape style="position:absolute;left:330;top:11341;width:843;height:2" coordorigin="330,11341" coordsize="843,0" path="m330,11341l1173,11341e" filled="f" stroked="t" strokeweight=".478842pt" strokecolor="#2F2F2F">
                <v:path arrowok="t"/>
              </v:shape>
            </v:group>
            <v:group style="position:absolute;left:1142;top:11096;width:2;height:2607" coordorigin="1142,11096" coordsize="2,2607">
              <v:shape style="position:absolute;left:1142;top:11096;width:2;height:2607" coordorigin="1142,11096" coordsize="0,2607" path="m1142,13704l1142,11096e" filled="f" stroked="t" strokeweight=".718262pt" strokecolor="#2F2F2F">
                <v:path arrowok="t"/>
              </v:shape>
            </v:group>
            <v:group style="position:absolute;left:1015;top:11341;width:4429;height:2" coordorigin="1015,11341" coordsize="4429,2">
              <v:shape style="position:absolute;left:1015;top:11341;width:4429;height:2" coordorigin="1015,11341" coordsize="4429,0" path="m1015,11341l5444,11341e" filled="f" stroked="t" strokeweight=".718262pt" strokecolor="#545454">
                <v:path arrowok="t"/>
              </v:shape>
            </v:group>
            <v:group style="position:absolute;left:2392;top:11082;width:2;height:4736" coordorigin="2392,11082" coordsize="2,4736">
              <v:shape style="position:absolute;left:2392;top:11082;width:2;height:4736" coordorigin="2392,11082" coordsize="0,4736" path="m2392,15817l2392,11082e" filled="f" stroked="t" strokeweight=".957683pt" strokecolor="#545454">
                <v:path arrowok="t"/>
              </v:shape>
            </v:group>
            <v:group style="position:absolute;left:5387;top:11341;width:369;height:2" coordorigin="5387,11341" coordsize="369,2">
              <v:shape style="position:absolute;left:5387;top:11341;width:369;height:2" coordorigin="5387,11341" coordsize="369,0" path="m5387,11341l5756,11341e" filled="f" stroked="t" strokeweight=".478842pt" strokecolor="#2B2B2B">
                <v:path arrowok="t"/>
              </v:shape>
            </v:group>
            <v:group style="position:absolute;left:5698;top:11341;width:1317;height:2" coordorigin="5698,11341" coordsize="1317,2">
              <v:shape style="position:absolute;left:5698;top:11341;width:1317;height:2" coordorigin="5698,11341" coordsize="1317,0" path="m5698,11341l7015,11341e" filled="f" stroked="t" strokeweight=".718262pt" strokecolor="#3F3F3F">
                <v:path arrowok="t"/>
              </v:shape>
            </v:group>
            <v:group style="position:absolute;left:7408;top:11091;width:2;height:959" coordorigin="7408,11091" coordsize="2,959">
              <v:shape style="position:absolute;left:7408;top:11091;width:2;height:959" coordorigin="7408,11091" coordsize="0,959" path="m7408,12050l7408,11091e" filled="f" stroked="t" strokeweight=".718262pt" strokecolor="#383838">
                <v:path arrowok="t"/>
              </v:shape>
            </v:group>
            <v:group style="position:absolute;left:6838;top:11336;width:4750;height:2" coordorigin="6838,11336" coordsize="4750,2">
              <v:shape style="position:absolute;left:6838;top:11336;width:4750;height:2" coordorigin="6838,11336" coordsize="4750,0" path="m6838,11336l11588,11336e" filled="f" stroked="t" strokeweight=".957683pt" strokecolor="#545454">
                <v:path arrowok="t"/>
              </v:shape>
            </v:group>
            <v:group style="position:absolute;left:340;top:11288;width:2;height:518" coordorigin="340,11288" coordsize="2,518">
              <v:shape style="position:absolute;left:340;top:11288;width:2;height:518" coordorigin="340,11288" coordsize="0,518" path="m340,11806l340,11288e" filled="f" stroked="t" strokeweight=".718262pt" strokecolor="#3B3B3B">
                <v:path arrowok="t"/>
              </v:shape>
            </v:group>
            <v:group style="position:absolute;left:1140;top:11283;width:2;height:2123" coordorigin="1140,11283" coordsize="2,2123">
              <v:shape style="position:absolute;left:1140;top:11283;width:2;height:2123" coordorigin="1140,11283" coordsize="0,2123" path="m1140,13406l1140,11283e" filled="f" stroked="t" strokeweight=".478842pt" strokecolor="#282828">
                <v:path arrowok="t"/>
              </v:shape>
            </v:group>
            <v:group style="position:absolute;left:335;top:11748;width:2;height:498" coordorigin="335,11748" coordsize="2,498">
              <v:shape style="position:absolute;left:335;top:11748;width:2;height:498" coordorigin="335,11748" coordsize="0,498" path="m335,12247l335,11748e" filled="f" stroked="t" strokeweight=".478842pt" strokecolor="#0F0F0F">
                <v:path arrowok="t"/>
              </v:shape>
            </v:group>
            <v:group style="position:absolute;left:11554;top:11777;width:2;height:3331" coordorigin="11554,11777" coordsize="2,3331">
              <v:shape style="position:absolute;left:11554;top:11777;width:2;height:3331" coordorigin="11554,11777" coordsize="0,3331" path="m11554,15108l11554,11777e" filled="f" stroked="t" strokeweight=".478842pt" strokecolor="#000000">
                <v:path arrowok="t"/>
              </v:shape>
            </v:group>
            <v:group style="position:absolute;left:1719;top:11101;width:2;height:1318" coordorigin="1719,11101" coordsize="2,1318">
              <v:shape style="position:absolute;left:1719;top:11101;width:2;height:1318" coordorigin="1719,11101" coordsize="0,1318" path="m1719,12419l1719,11101e" filled="f" stroked="t" strokeweight=".718262pt" strokecolor="#3B3B3B">
                <v:path arrowok="t"/>
              </v:shape>
            </v:group>
            <v:group style="position:absolute;left:7412;top:11992;width:2;height:427" coordorigin="7412,11992" coordsize="2,427">
              <v:shape style="position:absolute;left:7412;top:11992;width:2;height:427" coordorigin="7412,11992" coordsize="0,427" path="m7412,12419l7412,11992e" filled="f" stroked="t" strokeweight=".478842pt" strokecolor="#131313">
                <v:path arrowok="t"/>
              </v:shape>
            </v:group>
            <v:group style="position:absolute;left:342;top:12189;width:2;height:3624" coordorigin="342,12189" coordsize="2,3624">
              <v:shape style="position:absolute;left:342;top:12189;width:2;height:3624" coordorigin="342,12189" coordsize="0,3624" path="m342,15813l342,12189e" filled="f" stroked="t" strokeweight=".957683pt" strokecolor="#444444">
                <v:path arrowok="t"/>
              </v:shape>
            </v:group>
            <v:group style="position:absolute;left:1724;top:12362;width:2;height:882" coordorigin="1724,12362" coordsize="2,882">
              <v:shape style="position:absolute;left:1724;top:12362;width:2;height:882" coordorigin="1724,12362" coordsize="0,882" path="m1724,13244l1724,12362e" filled="f" stroked="t" strokeweight=".478842pt" strokecolor="#0F0F0F">
                <v:path arrowok="t"/>
              </v:shape>
            </v:group>
            <v:group style="position:absolute;left:7420;top:12357;width:2;height:3451" coordorigin="7420,12357" coordsize="2,3451">
              <v:shape style="position:absolute;left:7420;top:12357;width:2;height:3451" coordorigin="7420,12357" coordsize="0,3451" path="m7420,15808l7420,12357e" filled="f" stroked="t" strokeweight=".718262pt" strokecolor="#3F3F3F">
                <v:path arrowok="t"/>
              </v:shape>
            </v:group>
            <v:group style="position:absolute;left:330;top:13430;width:469;height:2" coordorigin="330,13430" coordsize="469,2">
              <v:shape style="position:absolute;left:330;top:13430;width:469;height:2" coordorigin="330,13430" coordsize="469,0" path="m330,13430l800,13430e" filled="f" stroked="t" strokeweight=".478842pt" strokecolor="#3F3F3F">
                <v:path arrowok="t"/>
              </v:shape>
            </v:group>
            <v:group style="position:absolute;left:742;top:13430;width:1657;height:2" coordorigin="742,13430" coordsize="1657,2">
              <v:shape style="position:absolute;left:742;top:13430;width:1657;height:2" coordorigin="742,13430" coordsize="1657,0" path="m742,13430l2399,13430e" filled="f" stroked="t" strokeweight=".957683pt" strokecolor="#5B5B5B">
                <v:path arrowok="t"/>
              </v:shape>
            </v:group>
            <v:group style="position:absolute;left:1726;top:13186;width:2;height:892" coordorigin="1726,13186" coordsize="2,892">
              <v:shape style="position:absolute;left:1726;top:13186;width:2;height:892" coordorigin="1726,13186" coordsize="0,892" path="m1726,14078l1726,13186e" filled="f" stroked="t" strokeweight=".718262pt" strokecolor="#3B3B3B">
                <v:path arrowok="t"/>
              </v:shape>
            </v:group>
            <v:group style="position:absolute;left:8653;top:13421;width:881;height:2" coordorigin="8653,13421" coordsize="881,2">
              <v:shape style="position:absolute;left:8653;top:13421;width:881;height:2" coordorigin="8653,13421" coordsize="881,0" path="m8653,13421l9534,13421e" filled="f" stroked="t" strokeweight="3.830732pt" strokecolor="#444B74">
                <v:path arrowok="t"/>
              </v:shape>
            </v:group>
            <v:group style="position:absolute;left:9505;top:13421;width:2054;height:2" coordorigin="9505,13421" coordsize="2054,2">
              <v:shape style="position:absolute;left:9505;top:13421;width:2054;height:2" coordorigin="9505,13421" coordsize="2054,0" path="m9505,13421l11559,13421e" filled="f" stroked="t" strokeweight="1.915366pt" strokecolor="#545457">
                <v:path arrowok="t"/>
              </v:shape>
            </v:group>
            <v:group style="position:absolute;left:1144;top:13646;width:2;height:714" coordorigin="1144,13646" coordsize="2,714">
              <v:shape style="position:absolute;left:1144;top:13646;width:2;height:714" coordorigin="1144,13646" coordsize="0,714" path="m1144,14360l1144,13646e" filled="f" stroked="t" strokeweight=".478842pt" strokecolor="#1C1C1C">
                <v:path arrowok="t"/>
              </v:shape>
            </v:group>
            <v:group style="position:absolute;left:340;top:14020;width:2;height:129" coordorigin="340,14020" coordsize="2,129">
              <v:shape style="position:absolute;left:340;top:14020;width:2;height:129" coordorigin="340,14020" coordsize="0,129" path="m340,14149l340,14020e" filled="f" stroked="t" strokeweight=".478842pt" strokecolor="#282828">
                <v:path arrowok="t"/>
              </v:shape>
            </v:group>
            <v:group style="position:absolute;left:1729;top:14020;width:2;height:1117" coordorigin="1729,14020" coordsize="2,1117">
              <v:shape style="position:absolute;left:1729;top:14020;width:2;height:1117" coordorigin="1729,14020" coordsize="0,1117" path="m1729,15137l1729,14020e" filled="f" stroked="t" strokeweight=".478842pt" strokecolor="#131313">
                <v:path arrowok="t"/>
              </v:shape>
            </v:group>
            <v:group style="position:absolute;left:1149;top:14303;width:2;height:230" coordorigin="1149,14303" coordsize="2,230">
              <v:shape style="position:absolute;left:1149;top:14303;width:2;height:230" coordorigin="1149,14303" coordsize="0,230" path="m1149,14533l1149,14303e" filled="f" stroked="t" strokeweight=".718262pt" strokecolor="#343434">
                <v:path arrowok="t"/>
              </v:shape>
            </v:group>
            <v:group style="position:absolute;left:1149;top:14442;width:2;height:1380" coordorigin="1149,14442" coordsize="2,1380">
              <v:shape style="position:absolute;left:1149;top:14442;width:2;height:1380" coordorigin="1149,14442" coordsize="0,1380" path="m1149,15822l1149,14442e" filled="f" stroked="t" strokeweight=".718262pt" strokecolor="#484848">
                <v:path arrowok="t"/>
              </v:shape>
            </v:group>
            <v:group style="position:absolute;left:335;top:15810;width:2547;height:2" coordorigin="335,15810" coordsize="2547,2">
              <v:shape style="position:absolute;left:335;top:15810;width:2547;height:2" coordorigin="335,15810" coordsize="2547,0" path="m335,15810l2883,15810e" filled="f" stroked="t" strokeweight=".957683pt" strokecolor="#676767">
                <v:path arrowok="t"/>
              </v:shape>
            </v:group>
            <v:group style="position:absolute;left:1729;top:15079;width:2;height:738" coordorigin="1729,15079" coordsize="2,738">
              <v:shape style="position:absolute;left:1729;top:15079;width:2;height:738" coordorigin="1729,15079" coordsize="0,738" path="m1729,15817l1729,15079e" filled="f" stroked="t" strokeweight=".478842pt" strokecolor="#282828">
                <v:path arrowok="t"/>
              </v:shape>
            </v:group>
            <v:group style="position:absolute;left:2825;top:15798;width:6560;height:2" coordorigin="2825,15798" coordsize="6560,2">
              <v:shape style="position:absolute;left:2825;top:15798;width:6560;height:2" coordorigin="2825,15798" coordsize="6560,0" path="m2825,15798l9385,15798e" filled="f" stroked="t" strokeweight=".957683pt" strokecolor="#646467">
                <v:path arrowok="t"/>
              </v:shape>
            </v:group>
            <v:group style="position:absolute;left:9132;top:15793;width:2480;height:2" coordorigin="9132,15793" coordsize="2480,2">
              <v:shape style="position:absolute;left:9132;top:15793;width:2480;height:2" coordorigin="9132,15793" coordsize="2480,0" path="m9132,15793l11612,15793e" filled="f" stroked="t" strokeweight=".718262pt" strokecolor="#4B4B4B">
                <v:path arrowok="t"/>
              </v:shape>
            </v:group>
            <v:group style="position:absolute;left:11554;top:15108;width:2;height:709" coordorigin="11554,15108" coordsize="2,709">
              <v:shape style="position:absolute;left:11554;top:15108;width:2;height:709" coordorigin="11554,15108" coordsize="0,709" path="m11554,15817l11554,15108e" filled="f" stroked="t" strokeweight=".478842pt" strokecolor="#4B4B4B">
                <v:path arrowok="t"/>
              </v:shape>
            </v:group>
            <w10:wrap type="none"/>
          </v:group>
        </w:pict>
      </w:r>
      <w:r>
        <w:rPr>
          <w:rFonts w:ascii="Arial" w:hAnsi="Arial" w:cs="Arial" w:eastAsia="Arial"/>
          <w:sz w:val="22"/>
          <w:szCs w:val="22"/>
          <w:color w:val="2D2D2D"/>
          <w:spacing w:val="0"/>
          <w:w w:val="89"/>
        </w:rPr>
        <w:t>ltr.</w:t>
      </w:r>
      <w:r>
        <w:rPr>
          <w:rFonts w:ascii="Arial" w:hAnsi="Arial" w:cs="Arial" w:eastAsia="Arial"/>
          <w:sz w:val="22"/>
          <w:szCs w:val="22"/>
          <w:color w:val="2D2D2D"/>
          <w:spacing w:val="-2"/>
          <w:w w:val="8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89"/>
        </w:rPr>
        <w:t>Eri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4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42" w:after="0" w:line="158" w:lineRule="exact"/>
        <w:ind w:left="3820" w:right="7367"/>
        <w:jc w:val="center"/>
        <w:rPr>
          <w:rFonts w:ascii="Arial" w:hAnsi="Arial" w:cs="Arial" w:eastAsia="Arial"/>
          <w:sz w:val="14"/>
          <w:szCs w:val="14"/>
        </w:rPr>
      </w:pPr>
      <w:rPr/>
      <w:r>
        <w:rPr>
          <w:rFonts w:ascii="Arial" w:hAnsi="Arial" w:cs="Arial" w:eastAsia="Arial"/>
          <w:sz w:val="14"/>
          <w:szCs w:val="14"/>
          <w:color w:val="AFB5B6"/>
          <w:spacing w:val="0"/>
          <w:w w:val="124"/>
          <w:i/>
          <w:position w:val="-1"/>
        </w:rPr>
        <w:t>1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  <w:position w:val="0"/>
        </w:rPr>
      </w:r>
    </w:p>
    <w:p>
      <w:pPr>
        <w:spacing w:before="4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25" w:after="0" w:line="240" w:lineRule="auto"/>
        <w:ind w:left="3146" w:right="-20"/>
        <w:jc w:val="left"/>
        <w:rPr>
          <w:rFonts w:ascii="Arial" w:hAnsi="Arial" w:cs="Arial" w:eastAsia="Arial"/>
          <w:sz w:val="27"/>
          <w:szCs w:val="27"/>
        </w:rPr>
      </w:pPr>
      <w:rPr/>
      <w:r>
        <w:rPr>
          <w:rFonts w:ascii="Arial" w:hAnsi="Arial" w:cs="Arial" w:eastAsia="Arial"/>
          <w:sz w:val="27"/>
          <w:szCs w:val="27"/>
          <w:color w:val="2D3460"/>
          <w:spacing w:val="0"/>
          <w:w w:val="54"/>
        </w:rPr>
        <w:t>1</w:t>
      </w:r>
      <w:r>
        <w:rPr>
          <w:rFonts w:ascii="Arial" w:hAnsi="Arial" w:cs="Arial" w:eastAsia="Arial"/>
          <w:sz w:val="27"/>
          <w:szCs w:val="27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300" w:bottom="280" w:left="220" w:right="320"/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16" w:lineRule="exact"/>
        <w:ind w:left="3908" w:right="4306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5.71072pt;margin-top:-15.555648pt;width:31.167501pt;height:45.5pt;mso-position-horizontal-relative:page;mso-position-vertical-relative:paragraph;z-index:-14761" type="#_x0000_t202" filled="f" stroked="f">
            <v:textbox inset="0,0,0,0">
              <w:txbxContent>
                <w:p>
                  <w:pPr>
                    <w:spacing w:before="0" w:after="0" w:line="910" w:lineRule="exact"/>
                    <w:ind w:right="-177"/>
                    <w:jc w:val="left"/>
                    <w:rPr>
                      <w:rFonts w:ascii="Times New Roman" w:hAnsi="Times New Roman" w:cs="Times New Roman" w:eastAsia="Times New Roman"/>
                      <w:sz w:val="91"/>
                      <w:szCs w:val="91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91"/>
                      <w:szCs w:val="91"/>
                      <w:color w:val="313131"/>
                      <w:spacing w:val="0"/>
                      <w:w w:val="137"/>
                      <w:b/>
                      <w:bCs/>
                    </w:rPr>
                    <w:t>1</w:t>
                  </w:r>
                  <w:r>
                    <w:rPr>
                      <w:rFonts w:ascii="Times New Roman" w:hAnsi="Times New Roman" w:cs="Times New Roman" w:eastAsia="Times New Roman"/>
                      <w:sz w:val="91"/>
                      <w:szCs w:val="91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İZMİR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4"/>
        </w:rPr>
        <w:t>BÜYÜKŞEHİR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1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4"/>
        </w:rPr>
        <w:t>BELEDİYESİ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8" w:lineRule="exact"/>
        <w:ind w:left="4047" w:right="-20"/>
        <w:jc w:val="left"/>
        <w:tabs>
          <w:tab w:pos="1032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4"/>
          <w:position w:val="-5"/>
        </w:rPr>
        <w:t>İTFAİYE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"/>
          <w:w w:val="114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4"/>
          <w:position w:val="-5"/>
        </w:rPr>
        <w:t>DAİRESi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7"/>
          <w:w w:val="114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4"/>
          <w:position w:val="-5"/>
        </w:rPr>
        <w:t>BAŞKANLIGI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5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5"/>
        </w:rPr>
      </w:r>
      <w:r>
        <w:rPr>
          <w:rFonts w:ascii="Times New Roman" w:hAnsi="Times New Roman" w:cs="Times New Roman" w:eastAsia="Times New Roman"/>
          <w:sz w:val="18"/>
          <w:szCs w:val="18"/>
          <w:color w:val="5E5E5E"/>
          <w:spacing w:val="0"/>
          <w:w w:val="147"/>
          <w:position w:val="2"/>
        </w:rPr>
        <w:t>.,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pgSz w:w="11920" w:h="16840"/>
          <w:pgMar w:top="760" w:bottom="0" w:left="0" w:right="200"/>
        </w:sectPr>
      </w:pPr>
      <w:rPr/>
    </w:p>
    <w:p>
      <w:pPr>
        <w:spacing w:before="0" w:after="0" w:line="153" w:lineRule="exact"/>
        <w:ind w:left="1078" w:right="239"/>
        <w:jc w:val="center"/>
        <w:rPr>
          <w:rFonts w:ascii="Arial" w:hAnsi="Arial" w:cs="Arial" w:eastAsia="Arial"/>
          <w:sz w:val="15"/>
          <w:szCs w:val="15"/>
        </w:rPr>
      </w:pPr>
      <w:rPr/>
      <w:r>
        <w:rPr>
          <w:rFonts w:ascii="Arial" w:hAnsi="Arial" w:cs="Arial" w:eastAsia="Arial"/>
          <w:sz w:val="15"/>
          <w:szCs w:val="15"/>
          <w:color w:val="313131"/>
          <w:spacing w:val="0"/>
          <w:w w:val="114"/>
        </w:rPr>
        <w:t>IZMIR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</w:rPr>
      </w:r>
    </w:p>
    <w:p>
      <w:pPr>
        <w:spacing w:before="0" w:after="0" w:line="148" w:lineRule="exact"/>
        <w:ind w:left="797" w:right="-51"/>
        <w:jc w:val="center"/>
        <w:rPr>
          <w:rFonts w:ascii="Arial" w:hAnsi="Arial" w:cs="Arial" w:eastAsia="Arial"/>
          <w:sz w:val="15"/>
          <w:szCs w:val="15"/>
        </w:rPr>
      </w:pPr>
      <w:rPr/>
      <w:r>
        <w:rPr>
          <w:rFonts w:ascii="Arial" w:hAnsi="Arial" w:cs="Arial" w:eastAsia="Arial"/>
          <w:sz w:val="15"/>
          <w:szCs w:val="15"/>
          <w:color w:val="313131"/>
          <w:spacing w:val="0"/>
          <w:w w:val="104"/>
          <w:b/>
          <w:bCs/>
          <w:position w:val="-1"/>
        </w:rPr>
        <w:t>BÜVÜKSEHIR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  <w:position w:val="0"/>
        </w:rPr>
      </w:r>
    </w:p>
    <w:p>
      <w:pPr>
        <w:spacing w:before="78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4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8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4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4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5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4"/>
        </w:rPr>
        <w:t>Müdahale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4"/>
        </w:rPr>
        <w:t>Şub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4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4"/>
        </w:rPr>
        <w:t>Müdürlüğü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300" w:bottom="280" w:left="0" w:right="200"/>
          <w:cols w:num="2" w:equalWidth="0">
            <w:col w:w="1870" w:space="1697"/>
            <w:col w:w="8153"/>
          </w:cols>
        </w:sectPr>
      </w:pPr>
      <w:rPr/>
    </w:p>
    <w:p>
      <w:pPr>
        <w:spacing w:before="0" w:after="0" w:line="245" w:lineRule="exact"/>
        <w:ind w:left="871" w:right="-20"/>
        <w:jc w:val="left"/>
        <w:tabs>
          <w:tab w:pos="46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5"/>
          <w:szCs w:val="15"/>
          <w:color w:val="313131"/>
          <w:spacing w:val="0"/>
          <w:w w:val="113"/>
          <w:position w:val="7"/>
        </w:rPr>
        <w:t>BELEDIYESI</w:t>
      </w:r>
      <w:r>
        <w:rPr>
          <w:rFonts w:ascii="Arial" w:hAnsi="Arial" w:cs="Arial" w:eastAsia="Arial"/>
          <w:sz w:val="15"/>
          <w:szCs w:val="15"/>
          <w:color w:val="313131"/>
          <w:spacing w:val="0"/>
          <w:w w:val="100"/>
          <w:position w:val="7"/>
        </w:rPr>
        <w:tab/>
      </w:r>
      <w:r>
        <w:rPr>
          <w:rFonts w:ascii="Arial" w:hAnsi="Arial" w:cs="Arial" w:eastAsia="Arial"/>
          <w:sz w:val="15"/>
          <w:szCs w:val="15"/>
          <w:color w:val="313131"/>
          <w:spacing w:val="0"/>
          <w:w w:val="100"/>
          <w:position w:val="7"/>
        </w:rPr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0"/>
          <w:w w:val="113"/>
          <w:position w:val="-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3"/>
          <w:position w:val="-1"/>
        </w:rPr>
        <w:t>ANGIN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2"/>
          <w:w w:val="113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3"/>
          <w:position w:val="-1"/>
        </w:rPr>
        <w:t>RAPORU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8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tbl>
      <w:tblPr>
        <w:tblW w:w="0" w:type="auto"/>
        <w:tblLook w:val="01E0"/>
        <w:tblLayout w:type="fixed"/>
        <w:tblCellMar>
          <w:left w:w="0" w:type="dxa"/>
          <w:right w:w="0" w:type="dxa"/>
          <w:bottom w:w="0" w:type="dxa"/>
          <w:top w:w="0" w:type="dxa"/>
        </w:tblCellMar>
        <w:jc w:val="left"/>
        <w:tblInd w:w="317.120018" w:type="dxa"/>
      </w:tblPr>
      <w:tblGrid/>
      <w:tr>
        <w:trPr>
          <w:trHeight w:val="244" w:hRule="exact"/>
        </w:trPr>
        <w:tc>
          <w:tcPr>
            <w:tcW w:w="1216" w:type="dxa"/>
            <w:tcBorders>
              <w:top w:val="single" w:sz="5.71392" w:space="0" w:color="747474"/>
              <w:bottom w:val="single" w:sz="5.71392" w:space="0" w:color="747474"/>
              <w:left w:val="nil" w:sz="6" w:space="0" w:color="auto"/>
              <w:right w:val="nil" w:sz="6" w:space="0" w:color="auto"/>
            </w:tcBorders>
          </w:tcPr>
          <w:p>
            <w:pPr>
              <w:spacing w:before="4" w:after="0" w:line="240" w:lineRule="auto"/>
              <w:ind w:left="40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444446"/>
                <w:spacing w:val="0"/>
                <w:w w:val="100"/>
              </w:rPr>
              <w:t>Ola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44446"/>
                <w:spacing w:val="0"/>
                <w:w w:val="100"/>
              </w:rPr>
              <w:t>y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44446"/>
                <w:spacing w:val="1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4"/>
              </w:rPr>
              <w:t>Tarihi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1553" w:type="dxa"/>
            <w:tcBorders>
              <w:top w:val="single" w:sz="5.71392" w:space="0" w:color="747474"/>
              <w:bottom w:val="single" w:sz="5.71392" w:space="0" w:color="747474"/>
              <w:left w:val="nil" w:sz="6" w:space="0" w:color="auto"/>
              <w:right w:val="nil" w:sz="6" w:space="0" w:color="auto"/>
            </w:tcBorders>
          </w:tcPr>
          <w:p>
            <w:pPr>
              <w:spacing w:before="4" w:after="0" w:line="240" w:lineRule="auto"/>
              <w:ind w:left="210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4"/>
              </w:rPr>
              <w:t>07/05/2017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2451" w:type="dxa"/>
            <w:tcBorders>
              <w:top w:val="single" w:sz="5.71392" w:space="0" w:color="747474"/>
              <w:bottom w:val="single" w:sz="5.71392" w:space="0" w:color="747474"/>
              <w:left w:val="nil" w:sz="6" w:space="0" w:color="auto"/>
              <w:right w:val="nil" w:sz="6" w:space="0" w:color="auto"/>
            </w:tcBorders>
          </w:tcPr>
          <w:p>
            <w:pPr>
              <w:spacing w:before="4" w:after="0" w:line="240" w:lineRule="auto"/>
              <w:ind w:left="328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5E5E5E"/>
                <w:spacing w:val="-11"/>
                <w:w w:val="100"/>
              </w:rPr>
              <w:t>!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Bildirim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1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Sıra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No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1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6"/>
              </w:rPr>
              <w:t>30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5920" w:type="dxa"/>
            <w:tcBorders>
              <w:top w:val="single" w:sz="5.71392" w:space="0" w:color="747474"/>
              <w:bottom w:val="nil" w:sz="6" w:space="0" w:color="auto"/>
              <w:left w:val="nil" w:sz="6" w:space="0" w:color="auto"/>
              <w:right w:val="single" w:sz="7.61856" w:space="0" w:color="747474"/>
            </w:tcBorders>
          </w:tcPr>
          <w:p>
            <w:pPr>
              <w:spacing w:before="4" w:after="0" w:line="240" w:lineRule="auto"/>
              <w:ind w:left="258" w:right="-20"/>
              <w:jc w:val="left"/>
              <w:tabs>
                <w:tab w:pos="2280" w:val="left"/>
              </w:tabs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444446"/>
                <w:spacing w:val="0"/>
                <w:w w:val="100"/>
              </w:rPr>
              <w:t>!Bildirim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44446"/>
                <w:spacing w:val="-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Saati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2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18:48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-3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ab/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44446"/>
                <w:spacing w:val="0"/>
                <w:w w:val="100"/>
              </w:rPr>
              <w:t>rrel: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44446"/>
                <w:spacing w:val="18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2"/>
              </w:rPr>
              <w:t>110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</w:tr>
      <w:tr>
        <w:trPr>
          <w:trHeight w:val="234" w:hRule="exact"/>
        </w:trPr>
        <w:tc>
          <w:tcPr>
            <w:tcW w:w="1216" w:type="dxa"/>
            <w:tcBorders>
              <w:top w:val="single" w:sz="5.71392" w:space="0" w:color="747474"/>
              <w:bottom w:val="single" w:sz="5.71392" w:space="0" w:color="747474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18" w:lineRule="exact"/>
              <w:ind w:left="50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Kayıt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3"/>
              </w:rPr>
              <w:t>Tarihi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1553" w:type="dxa"/>
            <w:tcBorders>
              <w:top w:val="single" w:sz="5.71392" w:space="0" w:color="747474"/>
              <w:bottom w:val="single" w:sz="5.71392" w:space="0" w:color="747474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18" w:lineRule="exact"/>
              <w:ind w:left="214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6"/>
              </w:rPr>
              <w:t>07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E5E5E"/>
                <w:spacing w:val="-2"/>
                <w:w w:val="98"/>
              </w:rPr>
              <w:t>/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4"/>
              </w:rPr>
              <w:t>05/2017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2451" w:type="dxa"/>
            <w:tcBorders>
              <w:top w:val="single" w:sz="5.71392" w:space="0" w:color="747474"/>
              <w:bottom w:val="single" w:sz="5.71392" w:space="0" w:color="747474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20" w:lineRule="exact"/>
              <w:ind w:left="328" w:right="-20"/>
              <w:jc w:val="left"/>
              <w:tabs>
                <w:tab w:pos="1680" w:val="left"/>
              </w:tabs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  <w:position w:val="-1"/>
              </w:rPr>
              <w:t>IKayıtNo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-19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  <w:position w:val="-1"/>
              </w:rPr>
              <w:tab/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  <w:position w:val="-1"/>
              </w:rPr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E5E5E"/>
                <w:spacing w:val="0"/>
                <w:w w:val="100"/>
                <w:position w:val="0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E5E5E"/>
                <w:spacing w:val="2"/>
                <w:w w:val="100"/>
                <w:position w:val="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4"/>
                <w:position w:val="0"/>
              </w:rPr>
              <w:t>2851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  <w:position w:val="0"/>
              </w:rPr>
            </w:r>
          </w:p>
        </w:tc>
        <w:tc>
          <w:tcPr>
            <w:tcW w:w="5920" w:type="dxa"/>
            <w:tcBorders>
              <w:top w:val="nil" w:sz="6" w:space="0" w:color="auto"/>
              <w:bottom w:val="single" w:sz="5.71392" w:space="0" w:color="747474"/>
              <w:left w:val="nil" w:sz="6" w:space="0" w:color="auto"/>
              <w:right w:val="single" w:sz="7.61856" w:space="0" w:color="747474"/>
            </w:tcBorders>
          </w:tcPr>
          <w:p>
            <w:pPr>
              <w:spacing w:before="2" w:after="0" w:line="240" w:lineRule="auto"/>
              <w:ind w:left="253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444446"/>
                <w:spacing w:val="0"/>
                <w:w w:val="100"/>
              </w:rPr>
              <w:t>jBildirim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44446"/>
                <w:spacing w:val="-1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Ala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6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44446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44446"/>
                <w:spacing w:val="17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Merkez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17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44446"/>
                <w:spacing w:val="0"/>
                <w:w w:val="103"/>
              </w:rPr>
              <w:t>Santral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</w:tr>
    </w:tbl>
    <w:p>
      <w:pPr>
        <w:spacing w:before="0" w:after="0" w:line="208" w:lineRule="exact"/>
        <w:ind w:left="36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Bildirile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E5E5E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E5E5E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E5E5E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Kona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Lima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Cad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9"/>
          <w:w w:val="88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5E5E5E"/>
          <w:spacing w:val="0"/>
          <w:w w:val="98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E5E5E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6"/>
          <w:spacing w:val="12"/>
          <w:w w:val="96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0"/>
          <w:w w:val="55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E5E5E"/>
          <w:spacing w:val="9"/>
          <w:w w:val="115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55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5" w:after="0" w:line="240" w:lineRule="auto"/>
        <w:ind w:left="367" w:right="-20"/>
        <w:jc w:val="left"/>
        <w:tabs>
          <w:tab w:pos="17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8"/>
          <w:w w:val="10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5E5E5E"/>
          <w:spacing w:val="-2"/>
          <w:w w:val="10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444446"/>
          <w:spacing w:val="0"/>
          <w:w w:val="100"/>
        </w:rPr>
        <w:t>ru</w:t>
      </w:r>
      <w:r>
        <w:rPr>
          <w:rFonts w:ascii="Times New Roman" w:hAnsi="Times New Roman" w:cs="Times New Roman" w:eastAsia="Times New Roman"/>
          <w:sz w:val="19"/>
          <w:szCs w:val="19"/>
          <w:color w:val="444446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5E5E5E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E5E5E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E5E5E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Kona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Lima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Cad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6"/>
          <w:spacing w:val="0"/>
          <w:w w:val="100"/>
        </w:rPr>
        <w:t>Kapısı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5" w:after="0" w:line="240" w:lineRule="auto"/>
        <w:ind w:left="362" w:right="-20"/>
        <w:jc w:val="left"/>
        <w:tabs>
          <w:tab w:pos="1740" w:val="left"/>
          <w:tab w:pos="4300" w:val="left"/>
          <w:tab w:pos="72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1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5E5E5E"/>
          <w:spacing w:val="2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44446"/>
          <w:spacing w:val="0"/>
          <w:w w:val="100"/>
        </w:rPr>
        <w:t>ngı</w:t>
      </w:r>
      <w:r>
        <w:rPr>
          <w:rFonts w:ascii="Times New Roman" w:hAnsi="Times New Roman" w:cs="Times New Roman" w:eastAsia="Times New Roman"/>
          <w:sz w:val="19"/>
          <w:szCs w:val="19"/>
          <w:color w:val="44444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44446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5E5E5E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E5E5E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6"/>
          <w:spacing w:val="0"/>
          <w:w w:val="100"/>
        </w:rPr>
        <w:t>Çö</w:t>
      </w:r>
      <w:r>
        <w:rPr>
          <w:rFonts w:ascii="Times New Roman" w:hAnsi="Times New Roman" w:cs="Times New Roman" w:eastAsia="Times New Roman"/>
          <w:sz w:val="19"/>
          <w:szCs w:val="19"/>
          <w:color w:val="444446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444446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6"/>
        </w:rPr>
        <w:t>Ya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"/>
          <w:w w:val="96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5E5E5E"/>
          <w:spacing w:val="3"/>
          <w:w w:val="96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6"/>
        </w:rPr>
        <w:t>ınJ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44"/>
          <w:w w:val="9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8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5E5E5E"/>
          <w:spacing w:val="9"/>
          <w:w w:val="10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2"/>
        </w:rPr>
        <w:t>Sınıfı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E5E5E"/>
          <w:spacing w:val="7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Sebebi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E5E5E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E5E5E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E5E5E"/>
          <w:spacing w:val="6"/>
          <w:w w:val="108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55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E5E5E"/>
          <w:spacing w:val="-11"/>
          <w:w w:val="111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444446"/>
          <w:spacing w:val="0"/>
          <w:w w:val="101"/>
        </w:rPr>
        <w:t>ara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34" w:lineRule="exact"/>
        <w:ind w:left="357" w:right="-20"/>
        <w:jc w:val="left"/>
        <w:tabs>
          <w:tab w:pos="3900" w:val="left"/>
          <w:tab w:pos="70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66"/>
          <w:position w:val="-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3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6"/>
          <w:spacing w:val="0"/>
          <w:w w:val="100"/>
          <w:position w:val="-1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444446"/>
          <w:spacing w:val="0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44446"/>
          <w:spacing w:val="1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E5E5E"/>
          <w:spacing w:val="0"/>
          <w:w w:val="137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E5E5E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E5E5E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1"/>
          <w:position w:val="1"/>
        </w:rPr>
        <w:t>Yapını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1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8"/>
          <w:w w:val="91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Şekl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5"/>
          <w:w w:val="100"/>
          <w:position w:val="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E5E5E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E5E5E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E5E5E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Kullanım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  <w:position w:val="-1"/>
        </w:rPr>
        <w:t>Şekl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5"/>
          <w:w w:val="103"/>
          <w:position w:val="-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E5E5E"/>
          <w:spacing w:val="0"/>
          <w:w w:val="114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300" w:bottom="280" w:left="0" w:right="200"/>
        </w:sectPr>
      </w:pPr>
      <w:rPr/>
    </w:p>
    <w:p>
      <w:pPr>
        <w:spacing w:before="0" w:after="0" w:line="191" w:lineRule="exact"/>
        <w:ind w:right="-20"/>
        <w:jc w:val="righ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44446"/>
          <w:spacing w:val="-1"/>
          <w:w w:val="90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5E5E5E"/>
          <w:spacing w:val="0"/>
          <w:w w:val="90"/>
        </w:rPr>
        <w:t>et</w:t>
      </w:r>
      <w:r>
        <w:rPr>
          <w:rFonts w:ascii="Times New Roman" w:hAnsi="Times New Roman" w:cs="Times New Roman" w:eastAsia="Times New Roman"/>
          <w:sz w:val="19"/>
          <w:szCs w:val="19"/>
          <w:color w:val="5E5E5E"/>
          <w:spacing w:val="6"/>
          <w:w w:val="9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444446"/>
          <w:spacing w:val="0"/>
          <w:w w:val="90"/>
        </w:rPr>
        <w:t>nar</w:t>
      </w:r>
      <w:r>
        <w:rPr>
          <w:rFonts w:ascii="Times New Roman" w:hAnsi="Times New Roman" w:cs="Times New Roman" w:eastAsia="Times New Roman"/>
          <w:sz w:val="19"/>
          <w:szCs w:val="19"/>
          <w:color w:val="444446"/>
          <w:spacing w:val="10"/>
          <w:w w:val="90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5E5E5E"/>
          <w:spacing w:val="0"/>
          <w:w w:val="9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5E5E5E"/>
          <w:spacing w:val="0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E5E5E"/>
          <w:spacing w:val="10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6"/>
          <w:spacing w:val="0"/>
          <w:w w:val="8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44446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E5E5E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E5E5E"/>
          <w:spacing w:val="-1"/>
          <w:w w:val="10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444446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44446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44446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44446"/>
          <w:spacing w:val="0"/>
          <w:w w:val="95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444446"/>
          <w:spacing w:val="5"/>
          <w:w w:val="95"/>
        </w:rPr>
        <w:t>h</w:t>
      </w:r>
      <w:r>
        <w:rPr>
          <w:rFonts w:ascii="Times New Roman" w:hAnsi="Times New Roman" w:cs="Times New Roman" w:eastAsia="Times New Roman"/>
          <w:sz w:val="17"/>
          <w:szCs w:val="17"/>
          <w:color w:val="5E5E5E"/>
          <w:spacing w:val="-5"/>
          <w:w w:val="119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444446"/>
          <w:spacing w:val="0"/>
          <w:w w:val="108"/>
        </w:rPr>
        <w:t>ap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0" w:after="0" w:line="191" w:lineRule="exact"/>
        <w:ind w:right="-20"/>
        <w:jc w:val="left"/>
        <w:rPr>
          <w:rFonts w:ascii="Arial" w:hAnsi="Arial" w:cs="Arial" w:eastAsia="Arial"/>
          <w:sz w:val="16"/>
          <w:szCs w:val="16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5E5E5E"/>
          <w:spacing w:val="0"/>
          <w:w w:val="100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5E5E5E"/>
          <w:spacing w:val="8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lik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5"/>
          <w:w w:val="100"/>
        </w:rPr>
        <w:t> </w:t>
      </w:r>
      <w:r>
        <w:rPr>
          <w:rFonts w:ascii="Arial" w:hAnsi="Arial" w:cs="Arial" w:eastAsia="Arial"/>
          <w:sz w:val="16"/>
          <w:szCs w:val="16"/>
          <w:color w:val="444446"/>
          <w:spacing w:val="0"/>
          <w:w w:val="119"/>
          <w:position w:val="-1"/>
        </w:rPr>
        <w:t>D</w:t>
      </w:r>
      <w:r>
        <w:rPr>
          <w:rFonts w:ascii="Arial" w:hAnsi="Arial" w:cs="Arial" w:eastAsia="Arial"/>
          <w:sz w:val="16"/>
          <w:szCs w:val="16"/>
          <w:color w:val="444446"/>
          <w:spacing w:val="-4"/>
          <w:w w:val="119"/>
          <w:position w:val="-1"/>
        </w:rPr>
        <w:t>i</w:t>
      </w:r>
      <w:r>
        <w:rPr>
          <w:rFonts w:ascii="Arial" w:hAnsi="Arial" w:cs="Arial" w:eastAsia="Arial"/>
          <w:sz w:val="16"/>
          <w:szCs w:val="16"/>
          <w:color w:val="5E5E5E"/>
          <w:spacing w:val="0"/>
          <w:w w:val="97"/>
          <w:position w:val="-1"/>
        </w:rPr>
        <w:t>ğ</w:t>
      </w:r>
      <w:r>
        <w:rPr>
          <w:rFonts w:ascii="Arial" w:hAnsi="Arial" w:cs="Arial" w:eastAsia="Arial"/>
          <w:sz w:val="16"/>
          <w:szCs w:val="16"/>
          <w:color w:val="5E5E5E"/>
          <w:spacing w:val="-8"/>
          <w:w w:val="97"/>
          <w:position w:val="-1"/>
        </w:rPr>
        <w:t>e</w:t>
      </w:r>
      <w:r>
        <w:rPr>
          <w:rFonts w:ascii="Arial" w:hAnsi="Arial" w:cs="Arial" w:eastAsia="Arial"/>
          <w:sz w:val="16"/>
          <w:szCs w:val="16"/>
          <w:color w:val="444446"/>
          <w:spacing w:val="0"/>
          <w:w w:val="106"/>
          <w:position w:val="-1"/>
        </w:rPr>
        <w:t>r</w:t>
      </w:r>
      <w:r>
        <w:rPr>
          <w:rFonts w:ascii="Arial" w:hAnsi="Arial" w:cs="Arial" w:eastAsia="Arial"/>
          <w:sz w:val="16"/>
          <w:szCs w:val="16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300" w:bottom="280" w:left="0" w:right="200"/>
          <w:cols w:num="2" w:equalWidth="0">
            <w:col w:w="5730" w:space="131"/>
            <w:col w:w="5859"/>
          </w:cols>
        </w:sectPr>
      </w:pPr>
      <w:rPr/>
    </w:p>
    <w:p>
      <w:pPr>
        <w:spacing w:before="27" w:after="0" w:line="240" w:lineRule="auto"/>
        <w:ind w:left="4728" w:right="-20"/>
        <w:jc w:val="left"/>
        <w:tabs>
          <w:tab w:pos="5300" w:val="left"/>
          <w:tab w:pos="6620" w:val="left"/>
          <w:tab w:pos="70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29"/>
          <w:szCs w:val="29"/>
          <w:color w:val="313131"/>
          <w:spacing w:val="0"/>
          <w:w w:val="36"/>
          <w:position w:val="-9"/>
        </w:rPr>
        <w:t>ı</w:t>
      </w:r>
      <w:r>
        <w:rPr>
          <w:rFonts w:ascii="Arial" w:hAnsi="Arial" w:cs="Arial" w:eastAsia="Arial"/>
          <w:sz w:val="29"/>
          <w:szCs w:val="29"/>
          <w:color w:val="313131"/>
          <w:spacing w:val="0"/>
          <w:w w:val="100"/>
          <w:position w:val="-9"/>
        </w:rPr>
        <w:tab/>
      </w:r>
      <w:r>
        <w:rPr>
          <w:rFonts w:ascii="Arial" w:hAnsi="Arial" w:cs="Arial" w:eastAsia="Arial"/>
          <w:sz w:val="29"/>
          <w:szCs w:val="29"/>
          <w:color w:val="313131"/>
          <w:spacing w:val="0"/>
          <w:w w:val="100"/>
          <w:position w:val="-9"/>
        </w:rPr>
      </w:r>
      <w:r>
        <w:rPr>
          <w:rFonts w:ascii="Arial" w:hAnsi="Arial" w:cs="Arial" w:eastAsia="Arial"/>
          <w:sz w:val="29"/>
          <w:szCs w:val="29"/>
          <w:color w:val="5E5E5E"/>
          <w:spacing w:val="0"/>
          <w:w w:val="74"/>
          <w:position w:val="-9"/>
        </w:rPr>
        <w:t>ı</w:t>
      </w:r>
      <w:r>
        <w:rPr>
          <w:rFonts w:ascii="Arial" w:hAnsi="Arial" w:cs="Arial" w:eastAsia="Arial"/>
          <w:sz w:val="29"/>
          <w:szCs w:val="29"/>
          <w:color w:val="5E5E5E"/>
          <w:spacing w:val="0"/>
          <w:w w:val="100"/>
          <w:position w:val="-9"/>
        </w:rPr>
        <w:tab/>
      </w:r>
      <w:r>
        <w:rPr>
          <w:rFonts w:ascii="Arial" w:hAnsi="Arial" w:cs="Arial" w:eastAsia="Arial"/>
          <w:sz w:val="29"/>
          <w:szCs w:val="29"/>
          <w:color w:val="5E5E5E"/>
          <w:spacing w:val="0"/>
          <w:w w:val="100"/>
          <w:position w:val="-9"/>
        </w:rPr>
      </w:r>
      <w:r>
        <w:rPr>
          <w:rFonts w:ascii="Arial" w:hAnsi="Arial" w:cs="Arial" w:eastAsia="Arial"/>
          <w:sz w:val="18"/>
          <w:szCs w:val="18"/>
          <w:color w:val="313131"/>
          <w:spacing w:val="0"/>
          <w:w w:val="100"/>
          <w:position w:val="3"/>
        </w:rPr>
        <w:t>X</w:t>
      </w:r>
      <w:r>
        <w:rPr>
          <w:rFonts w:ascii="Arial" w:hAnsi="Arial" w:cs="Arial" w:eastAsia="Arial"/>
          <w:sz w:val="18"/>
          <w:szCs w:val="18"/>
          <w:color w:val="313131"/>
          <w:spacing w:val="-40"/>
          <w:w w:val="100"/>
          <w:position w:val="3"/>
        </w:rPr>
        <w:t> </w:t>
      </w:r>
      <w:r>
        <w:rPr>
          <w:rFonts w:ascii="Arial" w:hAnsi="Arial" w:cs="Arial" w:eastAsia="Arial"/>
          <w:sz w:val="18"/>
          <w:szCs w:val="18"/>
          <w:color w:val="313131"/>
          <w:spacing w:val="0"/>
          <w:w w:val="100"/>
          <w:position w:val="3"/>
        </w:rPr>
        <w:tab/>
      </w:r>
      <w:r>
        <w:rPr>
          <w:rFonts w:ascii="Arial" w:hAnsi="Arial" w:cs="Arial" w:eastAsia="Arial"/>
          <w:sz w:val="18"/>
          <w:szCs w:val="18"/>
          <w:color w:val="313131"/>
          <w:spacing w:val="0"/>
          <w:w w:val="100"/>
          <w:position w:val="3"/>
        </w:rPr>
      </w:r>
      <w:r>
        <w:rPr>
          <w:rFonts w:ascii="Times New Roman" w:hAnsi="Times New Roman" w:cs="Times New Roman" w:eastAsia="Times New Roman"/>
          <w:sz w:val="19"/>
          <w:szCs w:val="19"/>
          <w:color w:val="444446"/>
          <w:spacing w:val="0"/>
          <w:w w:val="100"/>
          <w:position w:val="0"/>
        </w:rPr>
        <w:t>Vangını</w:t>
      </w:r>
      <w:r>
        <w:rPr>
          <w:rFonts w:ascii="Times New Roman" w:hAnsi="Times New Roman" w:cs="Times New Roman" w:eastAsia="Times New Roman"/>
          <w:sz w:val="19"/>
          <w:szCs w:val="19"/>
          <w:color w:val="444446"/>
          <w:spacing w:val="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Altına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Alına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9"/>
          <w:position w:val="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9"/>
          <w:w w:val="109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9"/>
          <w:position w:val="0"/>
        </w:rPr>
        <w:t>18:56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00" w:lineRule="exact"/>
        <w:ind w:left="367" w:right="-20"/>
        <w:jc w:val="left"/>
        <w:tabs>
          <w:tab w:pos="2400" w:val="left"/>
          <w:tab w:pos="59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Yana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Şeyin: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44446"/>
          <w:spacing w:val="0"/>
          <w:w w:val="104"/>
          <w:position w:val="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444446"/>
          <w:spacing w:val="0"/>
          <w:w w:val="103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44446"/>
          <w:spacing w:val="-3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  <w:t>hibi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E5E5E"/>
          <w:spacing w:val="0"/>
          <w:w w:val="137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E5E5E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E5E5E"/>
          <w:spacing w:val="7"/>
          <w:w w:val="44"/>
          <w:position w:val="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9"/>
          <w:position w:val="1"/>
        </w:rPr>
        <w:t>Kiracı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4"/>
          <w:w w:val="100"/>
          <w:position w:val="1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5E5E5E"/>
          <w:spacing w:val="2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44446"/>
          <w:spacing w:val="0"/>
          <w:w w:val="100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44446"/>
          <w:spacing w:val="0"/>
          <w:w w:val="100"/>
          <w:position w:val="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44446"/>
          <w:spacing w:val="1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2"/>
          <w:position w:val="1"/>
        </w:rPr>
        <w:t>Kullanan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0" w:after="0" w:line="240" w:lineRule="auto"/>
        <w:ind w:left="239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44446"/>
          <w:spacing w:val="0"/>
          <w:w w:val="100"/>
        </w:rPr>
        <w:t>lAmiri</w:t>
      </w:r>
      <w:r>
        <w:rPr>
          <w:rFonts w:ascii="Times New Roman" w:hAnsi="Times New Roman" w:cs="Times New Roman" w:eastAsia="Times New Roman"/>
          <w:sz w:val="19"/>
          <w:szCs w:val="19"/>
          <w:color w:val="444446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4444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6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Çavu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Hıdı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2"/>
        </w:rPr>
        <w:t>EKER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40" w:lineRule="auto"/>
        <w:ind w:left="2409" w:right="-20"/>
        <w:jc w:val="left"/>
        <w:tabs>
          <w:tab w:pos="4940" w:val="left"/>
          <w:tab w:pos="78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67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18:48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Varı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7"/>
          <w:w w:val="1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0"/>
        </w:rPr>
        <w:t>18:53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34" w:lineRule="exact"/>
        <w:ind w:left="352" w:right="-20"/>
        <w:jc w:val="left"/>
        <w:tabs>
          <w:tab w:pos="2400" w:val="left"/>
          <w:tab w:pos="49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Giden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Plakası: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35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EC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652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Arıza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4"/>
          <w:position w:val="-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44" w:lineRule="exact"/>
        <w:ind w:left="494" w:right="-20"/>
        <w:jc w:val="left"/>
        <w:tabs>
          <w:tab w:pos="49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w w:val="268"/>
          <w:position w:val="3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1"/>
          <w:w w:val="267"/>
          <w:position w:val="3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7"/>
          <w:position w:val="3"/>
        </w:rPr>
        <w:t>bin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112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6"/>
          <w:spacing w:val="0"/>
          <w:w w:val="100"/>
          <w:position w:val="-1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444446"/>
          <w:spacing w:val="1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  <w:position w:val="-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0" w:after="0" w:line="262" w:lineRule="auto"/>
        <w:ind w:left="2414" w:right="4164" w:firstLine="2552"/>
        <w:jc w:val="left"/>
        <w:tabs>
          <w:tab w:pos="49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Emniyet-Jandarma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4444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4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Doğalgaz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57" w:lineRule="auto"/>
        <w:ind w:left="2419" w:right="2507" w:firstLine="-2062"/>
        <w:jc w:val="left"/>
        <w:tabs>
          <w:tab w:pos="4940" w:val="left"/>
          <w:tab w:pos="78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Yardımcı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E5E5E"/>
          <w:spacing w:val="0"/>
          <w:w w:val="13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E5E5E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E5E5E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E5E5E"/>
          <w:spacing w:val="0"/>
          <w:w w:val="13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E5E5E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E5E5E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6"/>
          <w:spacing w:val="0"/>
          <w:w w:val="103"/>
        </w:rPr>
        <w:t>Sayıs</w:t>
      </w:r>
      <w:r>
        <w:rPr>
          <w:rFonts w:ascii="Times New Roman" w:hAnsi="Times New Roman" w:cs="Times New Roman" w:eastAsia="Times New Roman"/>
          <w:sz w:val="19"/>
          <w:szCs w:val="19"/>
          <w:color w:val="444446"/>
          <w:spacing w:val="5"/>
          <w:w w:val="103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E5E5E"/>
          <w:spacing w:val="0"/>
          <w:w w:val="114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E5E5E"/>
          <w:spacing w:val="0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Dönüş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</w:rPr>
        <w:t>Saat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5"/>
          <w:w w:val="103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E5E5E"/>
          <w:spacing w:val="0"/>
          <w:w w:val="114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" w:after="0" w:line="262" w:lineRule="auto"/>
        <w:ind w:left="2414" w:right="7060" w:firstLine="5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Yardıma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4"/>
        </w:rPr>
        <w:t>Plakası: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Amirini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4"/>
        </w:rPr>
        <w:t>Adı-Soyad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5"/>
          <w:w w:val="104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E5E5E"/>
          <w:spacing w:val="0"/>
          <w:w w:val="114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52" w:lineRule="auto"/>
        <w:ind w:left="367" w:right="2207" w:firstLine="-14"/>
        <w:jc w:val="left"/>
        <w:tabs>
          <w:tab w:pos="24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Olayı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Görtildüğü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4444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44444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44446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vanldığında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çöpleri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dumanlı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yanınakta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</w:rPr>
        <w:t>görüldü.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Durum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4" w:after="0" w:line="212" w:lineRule="exact"/>
        <w:ind w:left="4923" w:right="3920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Söndtirınede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6"/>
          <w:spacing w:val="0"/>
          <w:w w:val="99"/>
          <w:position w:val="-1"/>
        </w:rPr>
        <w:t>söndürücU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50" w:lineRule="exact"/>
        <w:ind w:left="357" w:right="-20"/>
        <w:jc w:val="left"/>
        <w:tabs>
          <w:tab w:pos="2500" w:val="left"/>
          <w:tab w:pos="5660" w:val="left"/>
          <w:tab w:pos="6860" w:val="left"/>
          <w:tab w:pos="84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44446"/>
          <w:spacing w:val="0"/>
          <w:w w:val="100"/>
          <w:position w:val="5"/>
        </w:rPr>
        <w:t>Sul</w:t>
      </w:r>
      <w:r>
        <w:rPr>
          <w:rFonts w:ascii="Times New Roman" w:hAnsi="Times New Roman" w:cs="Times New Roman" w:eastAsia="Times New Roman"/>
          <w:sz w:val="19"/>
          <w:szCs w:val="19"/>
          <w:color w:val="444446"/>
          <w:spacing w:val="0"/>
          <w:w w:val="100"/>
          <w:position w:val="5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444446"/>
          <w:spacing w:val="15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5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6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5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Su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m3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4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444446"/>
          <w:spacing w:val="0"/>
          <w:w w:val="100"/>
          <w:position w:val="-1"/>
        </w:rPr>
        <w:t>IKöpük</w:t>
      </w:r>
      <w:r>
        <w:rPr>
          <w:rFonts w:ascii="Times New Roman" w:hAnsi="Times New Roman" w:cs="Times New Roman" w:eastAsia="Times New Roman"/>
          <w:sz w:val="19"/>
          <w:szCs w:val="19"/>
          <w:color w:val="444446"/>
          <w:spacing w:val="-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4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444446"/>
          <w:spacing w:val="0"/>
          <w:w w:val="77"/>
          <w:position w:val="-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44446"/>
          <w:spacing w:val="7"/>
          <w:w w:val="77"/>
          <w:position w:val="-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5E5E5E"/>
          <w:spacing w:val="8"/>
          <w:w w:val="116"/>
          <w:position w:val="-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1"/>
          <w:position w:val="-1"/>
        </w:rPr>
        <w:t>K.T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2"/>
          <w:position w:val="-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"/>
          <w:w w:val="100"/>
          <w:position w:val="-1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5E5E5E"/>
          <w:spacing w:val="0"/>
          <w:w w:val="100"/>
          <w:position w:val="-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92" w:lineRule="exact"/>
        <w:ind w:left="5738" w:right="-20"/>
        <w:jc w:val="left"/>
        <w:tabs>
          <w:tab w:pos="6860" w:val="left"/>
          <w:tab w:pos="8420" w:val="left"/>
        </w:tabs>
        <w:rPr>
          <w:rFonts w:ascii="Arial" w:hAnsi="Arial" w:cs="Arial" w:eastAsia="Arial"/>
          <w:sz w:val="29"/>
          <w:szCs w:val="2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67"/>
          <w:position w:val="4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67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6"/>
          <w:w w:val="67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4"/>
        </w:rPr>
        <w:t>m3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45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4"/>
        </w:rPr>
      </w:r>
      <w:r>
        <w:rPr>
          <w:rFonts w:ascii="Arial" w:hAnsi="Arial" w:cs="Arial" w:eastAsia="Arial"/>
          <w:sz w:val="29"/>
          <w:szCs w:val="29"/>
          <w:color w:val="5E5E5E"/>
          <w:spacing w:val="0"/>
          <w:w w:val="74"/>
          <w:position w:val="-1"/>
        </w:rPr>
        <w:t>ı</w:t>
      </w:r>
      <w:r>
        <w:rPr>
          <w:rFonts w:ascii="Arial" w:hAnsi="Arial" w:cs="Arial" w:eastAsia="Arial"/>
          <w:sz w:val="29"/>
          <w:szCs w:val="29"/>
          <w:color w:val="5E5E5E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29"/>
          <w:szCs w:val="29"/>
          <w:color w:val="5E5E5E"/>
          <w:spacing w:val="0"/>
          <w:w w:val="100"/>
          <w:position w:val="-1"/>
        </w:rPr>
      </w:r>
      <w:r>
        <w:rPr>
          <w:rFonts w:ascii="Arial" w:hAnsi="Arial" w:cs="Arial" w:eastAsia="Arial"/>
          <w:sz w:val="29"/>
          <w:szCs w:val="29"/>
          <w:color w:val="313131"/>
          <w:spacing w:val="0"/>
          <w:w w:val="36"/>
          <w:position w:val="-1"/>
        </w:rPr>
        <w:t>ı</w:t>
      </w:r>
      <w:r>
        <w:rPr>
          <w:rFonts w:ascii="Arial" w:hAnsi="Arial" w:cs="Arial" w:eastAsia="Arial"/>
          <w:sz w:val="29"/>
          <w:szCs w:val="29"/>
          <w:color w:val="000000"/>
          <w:spacing w:val="0"/>
          <w:w w:val="100"/>
          <w:position w:val="0"/>
        </w:rPr>
      </w:r>
    </w:p>
    <w:p>
      <w:pPr>
        <w:spacing w:before="0" w:after="0" w:line="186" w:lineRule="exact"/>
        <w:ind w:left="352" w:right="-20"/>
        <w:jc w:val="left"/>
        <w:tabs>
          <w:tab w:pos="24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44446"/>
          <w:spacing w:val="0"/>
          <w:w w:val="100"/>
        </w:rPr>
        <w:t>Söndtirme</w:t>
      </w:r>
      <w:r>
        <w:rPr>
          <w:rFonts w:ascii="Times New Roman" w:hAnsi="Times New Roman" w:cs="Times New Roman" w:eastAsia="Times New Roman"/>
          <w:sz w:val="19"/>
          <w:szCs w:val="19"/>
          <w:color w:val="444446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Sonundaki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sonund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çö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toplama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yerindeki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çöple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tamame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yanmıştır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ziya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</w:rPr>
        <w:t>yoktur.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40" w:lineRule="auto"/>
        <w:ind w:left="36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Hasa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</w:rPr>
        <w:t>Durumu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8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spacing w:before="0" w:after="0" w:line="240" w:lineRule="auto"/>
        <w:ind w:left="241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başlangıcını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T.C.D.D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Lima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işletmesine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ait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çö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toplama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14" w:lineRule="exact"/>
        <w:ind w:left="357" w:right="-20"/>
        <w:jc w:val="left"/>
        <w:tabs>
          <w:tab w:pos="24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buluna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çöplerde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6"/>
          <w:spacing w:val="0"/>
          <w:w w:val="100"/>
          <w:position w:val="-1"/>
        </w:rPr>
        <w:t>görülmü</w:t>
      </w:r>
      <w:r>
        <w:rPr>
          <w:rFonts w:ascii="Times New Roman" w:hAnsi="Times New Roman" w:cs="Times New Roman" w:eastAsia="Times New Roman"/>
          <w:sz w:val="19"/>
          <w:szCs w:val="19"/>
          <w:color w:val="444446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44446"/>
          <w:spacing w:val="4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olup;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araştırma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soruşturmada;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kimliği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belirsiz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kişi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kişilerce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300" w:bottom="280" w:left="0" w:right="200"/>
        </w:sectPr>
      </w:pPr>
      <w:rPr/>
    </w:p>
    <w:p>
      <w:pPr>
        <w:spacing w:before="15" w:after="0" w:line="246" w:lineRule="auto"/>
        <w:ind w:left="2409" w:right="-53" w:firstLine="46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44446"/>
          <w:spacing w:val="0"/>
          <w:w w:val="136"/>
        </w:rPr>
        <w:t>ehve</w:t>
      </w:r>
      <w:r>
        <w:rPr>
          <w:rFonts w:ascii="Times New Roman" w:hAnsi="Times New Roman" w:cs="Times New Roman" w:eastAsia="Times New Roman"/>
          <w:sz w:val="19"/>
          <w:szCs w:val="19"/>
          <w:color w:val="444446"/>
          <w:spacing w:val="0"/>
          <w:w w:val="136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44446"/>
          <w:spacing w:val="29"/>
          <w:w w:val="13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atıla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sönmemi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sigara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izmaritini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kola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6"/>
          <w:spacing w:val="0"/>
          <w:w w:val="100"/>
        </w:rPr>
        <w:t>yanıcı</w:t>
      </w:r>
      <w:r>
        <w:rPr>
          <w:rFonts w:ascii="Times New Roman" w:hAnsi="Times New Roman" w:cs="Times New Roman" w:eastAsia="Times New Roman"/>
          <w:sz w:val="19"/>
          <w:szCs w:val="19"/>
          <w:color w:val="44444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6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çöpleri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6"/>
          <w:spacing w:val="0"/>
          <w:w w:val="100"/>
        </w:rPr>
        <w:t>tutuşturması</w:t>
      </w:r>
      <w:r>
        <w:rPr>
          <w:rFonts w:ascii="Times New Roman" w:hAnsi="Times New Roman" w:cs="Times New Roman" w:eastAsia="Times New Roman"/>
          <w:sz w:val="19"/>
          <w:szCs w:val="19"/>
          <w:color w:val="44444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6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6"/>
          <w:spacing w:val="0"/>
          <w:w w:val="100"/>
        </w:rPr>
        <w:t>sonuc</w:t>
      </w:r>
      <w:r>
        <w:rPr>
          <w:rFonts w:ascii="Times New Roman" w:hAnsi="Times New Roman" w:cs="Times New Roman" w:eastAsia="Times New Roman"/>
          <w:sz w:val="19"/>
          <w:szCs w:val="19"/>
          <w:color w:val="444446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44444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6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1"/>
        </w:rPr>
        <w:t>çıktığı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</w:rPr>
        <w:t>varılmıştır.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3" w:after="0" w:line="240" w:lineRule="auto"/>
        <w:ind w:left="352" w:right="-20"/>
        <w:jc w:val="left"/>
        <w:tabs>
          <w:tab w:pos="2400" w:val="left"/>
          <w:tab w:pos="70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44446"/>
          <w:spacing w:val="0"/>
          <w:w w:val="100"/>
          <w:position w:val="1"/>
        </w:rPr>
        <w:t>Sigortalı</w:t>
      </w:r>
      <w:r>
        <w:rPr>
          <w:rFonts w:ascii="Times New Roman" w:hAnsi="Times New Roman" w:cs="Times New Roman" w:eastAsia="Times New Roman"/>
          <w:sz w:val="19"/>
          <w:szCs w:val="19"/>
          <w:color w:val="444446"/>
          <w:spacing w:val="4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44446"/>
          <w:spacing w:val="0"/>
          <w:w w:val="100"/>
          <w:position w:val="1"/>
        </w:rPr>
        <w:t>Şirketi</w:t>
      </w:r>
      <w:r>
        <w:rPr>
          <w:rFonts w:ascii="Times New Roman" w:hAnsi="Times New Roman" w:cs="Times New Roman" w:eastAsia="Times New Roman"/>
          <w:sz w:val="19"/>
          <w:szCs w:val="19"/>
          <w:color w:val="444446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44446"/>
          <w:spacing w:val="3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Adı: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4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5E5E5E"/>
          <w:spacing w:val="7"/>
          <w:w w:val="44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Be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"/>
          <w:w w:val="101"/>
          <w:position w:val="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5E5E5E"/>
          <w:spacing w:val="6"/>
          <w:w w:val="118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79"/>
          <w:position w:val="0"/>
        </w:rPr>
        <w:t>li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5" w:after="0" w:line="240" w:lineRule="auto"/>
        <w:ind w:left="362" w:right="-20"/>
        <w:jc w:val="left"/>
        <w:tabs>
          <w:tab w:pos="24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Gereç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Kaybı</w:t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1"/>
        </w:rPr>
        <w:t>Yok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5" w:after="0" w:line="240" w:lineRule="auto"/>
        <w:ind w:left="36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Yer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</w:rPr>
        <w:t>Kime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40" w:lineRule="auto"/>
        <w:ind w:left="35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Teslim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</w:rPr>
        <w:t>Edildiği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3" w:after="0" w:line="255" w:lineRule="exact"/>
        <w:ind w:left="33" w:right="-20"/>
        <w:jc w:val="left"/>
        <w:tabs>
          <w:tab w:pos="2400" w:val="left"/>
          <w:tab w:pos="63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5"/>
          <w:szCs w:val="25"/>
          <w:color w:val="444446"/>
          <w:spacing w:val="-190"/>
          <w:w w:val="263"/>
          <w:position w:val="-9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444446"/>
          <w:spacing w:val="0"/>
          <w:w w:val="95"/>
          <w:position w:val="3"/>
        </w:rPr>
        <w:t>Eki'·;rı</w:t>
      </w:r>
      <w:r>
        <w:rPr>
          <w:rFonts w:ascii="Times New Roman" w:hAnsi="Times New Roman" w:cs="Times New Roman" w:eastAsia="Times New Roman"/>
          <w:sz w:val="19"/>
          <w:szCs w:val="19"/>
          <w:color w:val="444446"/>
          <w:spacing w:val="23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3"/>
        </w:rPr>
        <w:t>Dön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"/>
          <w:w w:val="100"/>
          <w:position w:val="3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5E5E5E"/>
          <w:spacing w:val="4"/>
          <w:w w:val="100"/>
          <w:position w:val="3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3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44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3"/>
        </w:rPr>
      </w:r>
      <w:r>
        <w:rPr>
          <w:rFonts w:ascii="Times New Roman" w:hAnsi="Times New Roman" w:cs="Times New Roman" w:eastAsia="Times New Roman"/>
          <w:sz w:val="19"/>
          <w:szCs w:val="19"/>
          <w:color w:val="5E5E5E"/>
          <w:spacing w:val="-2"/>
          <w:w w:val="100"/>
          <w:position w:val="1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444446"/>
          <w:spacing w:val="0"/>
          <w:w w:val="100"/>
          <w:position w:val="1"/>
        </w:rPr>
        <w:t>arih</w:t>
      </w:r>
      <w:r>
        <w:rPr>
          <w:rFonts w:ascii="Times New Roman" w:hAnsi="Times New Roman" w:cs="Times New Roman" w:eastAsia="Times New Roman"/>
          <w:sz w:val="19"/>
          <w:szCs w:val="19"/>
          <w:color w:val="444446"/>
          <w:spacing w:val="0"/>
          <w:w w:val="100"/>
          <w:position w:val="1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444446"/>
          <w:spacing w:val="3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E5E5E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E5E5E"/>
          <w:spacing w:val="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0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5"/>
          <w:w w:val="100"/>
          <w:position w:val="1"/>
        </w:rPr>
        <w:t>7</w:t>
      </w:r>
      <w:r>
        <w:rPr>
          <w:rFonts w:ascii="Times New Roman" w:hAnsi="Times New Roman" w:cs="Times New Roman" w:eastAsia="Times New Roman"/>
          <w:sz w:val="19"/>
          <w:szCs w:val="19"/>
          <w:color w:val="5E5E5E"/>
          <w:spacing w:val="-2"/>
          <w:w w:val="100"/>
          <w:position w:val="1"/>
        </w:rPr>
        <w:t>/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0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"/>
          <w:w w:val="100"/>
          <w:position w:val="1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5E5E5E"/>
          <w:spacing w:val="6"/>
          <w:w w:val="100"/>
          <w:position w:val="1"/>
        </w:rPr>
        <w:t>/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2017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5E5E5E"/>
          <w:spacing w:val="0"/>
          <w:w w:val="94"/>
          <w:position w:val="1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5E5E5E"/>
          <w:spacing w:val="8"/>
          <w:w w:val="94"/>
          <w:position w:val="1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444446"/>
          <w:spacing w:val="0"/>
          <w:w w:val="94"/>
          <w:position w:val="1"/>
        </w:rPr>
        <w:t>aati</w:t>
      </w:r>
      <w:r>
        <w:rPr>
          <w:rFonts w:ascii="Times New Roman" w:hAnsi="Times New Roman" w:cs="Times New Roman" w:eastAsia="Times New Roman"/>
          <w:sz w:val="19"/>
          <w:szCs w:val="19"/>
          <w:color w:val="444446"/>
          <w:spacing w:val="17"/>
          <w:w w:val="94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E5E5E"/>
          <w:spacing w:val="10"/>
          <w:w w:val="114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2"/>
          <w:position w:val="1"/>
        </w:rPr>
        <w:t>19:40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5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300" w:bottom="280" w:left="0" w:right="200"/>
          <w:cols w:num="2" w:equalWidth="0">
            <w:col w:w="10759" w:space="101"/>
            <w:col w:w="860"/>
          </w:cols>
        </w:sectPr>
      </w:pPr>
      <w:rPr/>
    </w:p>
    <w:p>
      <w:pPr>
        <w:spacing w:before="0" w:after="0" w:line="192" w:lineRule="exact"/>
        <w:ind w:right="-20"/>
        <w:jc w:val="righ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13131"/>
          <w:w w:val="83"/>
        </w:rPr>
        <w:t>\i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w w:val="84"/>
        </w:rPr>
        <w:t>-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E5E5E"/>
          <w:spacing w:val="0"/>
          <w:w w:val="31"/>
        </w:rPr>
        <w:t>_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14" w:lineRule="exact"/>
        <w:ind w:right="-72"/>
        <w:jc w:val="left"/>
        <w:tabs>
          <w:tab w:pos="500" w:val="left"/>
          <w:tab w:pos="10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66"/>
          <w:position w:val="2"/>
        </w:rPr>
        <w:t>_,a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2"/>
        </w:rPr>
        <w:t>Ölü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9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4"/>
          <w:position w:val="-1"/>
        </w:rPr>
        <w:t>Yaralı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14" w:lineRule="exact"/>
        <w:ind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GiDE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EKiP: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Merkez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"/>
          <w:w w:val="100"/>
          <w:position w:val="-1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5E5E5E"/>
          <w:spacing w:val="0"/>
          <w:w w:val="100"/>
          <w:position w:val="-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5E5E5E"/>
          <w:spacing w:val="1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2"/>
          <w:position w:val="-1"/>
        </w:rPr>
        <w:t>Posta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14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13131"/>
          <w:w w:val="102"/>
          <w:position w:val="-1"/>
        </w:rPr>
        <w:t>ONAYLA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0"/>
          <w:w w:val="103"/>
          <w:position w:val="-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7"/>
          <w:position w:val="-1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300" w:bottom="280" w:left="0" w:right="200"/>
          <w:cols w:num="4" w:equalWidth="0">
            <w:col w:w="630" w:space="129"/>
            <w:col w:w="1520" w:space="126"/>
            <w:col w:w="2554" w:space="3860"/>
            <w:col w:w="2901"/>
          </w:cols>
        </w:sectPr>
      </w:pPr>
      <w:rPr/>
    </w:p>
    <w:p>
      <w:pPr>
        <w:spacing w:before="5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10" w:after="0" w:line="389" w:lineRule="exact"/>
        <w:ind w:left="2552" w:right="-20"/>
        <w:jc w:val="left"/>
        <w:tabs>
          <w:tab w:pos="5060" w:val="left"/>
          <w:tab w:pos="9120" w:val="left"/>
        </w:tabs>
        <w:rPr>
          <w:rFonts w:ascii="Arial" w:hAnsi="Arial" w:cs="Arial" w:eastAsia="Arial"/>
          <w:sz w:val="26"/>
          <w:szCs w:val="26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5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4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5"/>
        </w:rPr>
        <w:t>Üs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5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7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5"/>
        </w:rPr>
        <w:t>Amiri: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7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5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5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4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5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5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5"/>
        </w:rPr>
        <w:t>Koyan</w:t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5"/>
        </w:rPr>
      </w:r>
      <w:r>
        <w:rPr>
          <w:rFonts w:ascii="Arial" w:hAnsi="Arial" w:cs="Arial" w:eastAsia="Arial"/>
          <w:sz w:val="28"/>
          <w:szCs w:val="28"/>
          <w:color w:val="313131"/>
          <w:spacing w:val="0"/>
          <w:w w:val="76"/>
          <w:b/>
          <w:bCs/>
          <w:position w:val="-4"/>
        </w:rPr>
        <w:t>1</w:t>
      </w:r>
      <w:r>
        <w:rPr>
          <w:rFonts w:ascii="Arial" w:hAnsi="Arial" w:cs="Arial" w:eastAsia="Arial"/>
          <w:sz w:val="28"/>
          <w:szCs w:val="28"/>
          <w:color w:val="313131"/>
          <w:spacing w:val="-53"/>
          <w:w w:val="100"/>
          <w:b/>
          <w:bCs/>
          <w:position w:val="-4"/>
        </w:rPr>
        <w:t> </w:t>
      </w:r>
      <w:r>
        <w:rPr>
          <w:rFonts w:ascii="Times New Roman" w:hAnsi="Times New Roman" w:cs="Times New Roman" w:eastAsia="Times New Roman"/>
          <w:sz w:val="38"/>
          <w:szCs w:val="38"/>
          <w:color w:val="313131"/>
          <w:spacing w:val="0"/>
          <w:w w:val="52"/>
          <w:position w:val="-4"/>
        </w:rPr>
        <w:t>o</w:t>
      </w:r>
      <w:r>
        <w:rPr>
          <w:rFonts w:ascii="Times New Roman" w:hAnsi="Times New Roman" w:cs="Times New Roman" w:eastAsia="Times New Roman"/>
          <w:sz w:val="38"/>
          <w:szCs w:val="38"/>
          <w:color w:val="313131"/>
          <w:spacing w:val="43"/>
          <w:w w:val="52"/>
          <w:position w:val="-4"/>
        </w:rPr>
        <w:t> </w:t>
      </w:r>
      <w:r>
        <w:rPr>
          <w:rFonts w:ascii="Arial" w:hAnsi="Arial" w:cs="Arial" w:eastAsia="Arial"/>
          <w:sz w:val="26"/>
          <w:szCs w:val="26"/>
          <w:color w:val="313131"/>
          <w:spacing w:val="0"/>
          <w:w w:val="58"/>
          <w:position w:val="-4"/>
        </w:rPr>
        <w:t>Ma</w:t>
      </w:r>
      <w:r>
        <w:rPr>
          <w:rFonts w:ascii="Arial" w:hAnsi="Arial" w:cs="Arial" w:eastAsia="Arial"/>
          <w:sz w:val="26"/>
          <w:szCs w:val="26"/>
          <w:color w:val="313131"/>
          <w:spacing w:val="-31"/>
          <w:w w:val="100"/>
          <w:position w:val="-4"/>
        </w:rPr>
        <w:t> </w:t>
      </w:r>
      <w:r>
        <w:rPr>
          <w:rFonts w:ascii="Arial" w:hAnsi="Arial" w:cs="Arial" w:eastAsia="Arial"/>
          <w:sz w:val="26"/>
          <w:szCs w:val="26"/>
          <w:color w:val="313131"/>
          <w:spacing w:val="0"/>
          <w:w w:val="55"/>
          <w:position w:val="-4"/>
        </w:rPr>
        <w:t>ı</w:t>
      </w:r>
      <w:r>
        <w:rPr>
          <w:rFonts w:ascii="Arial" w:hAnsi="Arial" w:cs="Arial" w:eastAsia="Arial"/>
          <w:sz w:val="26"/>
          <w:szCs w:val="26"/>
          <w:color w:val="313131"/>
          <w:spacing w:val="0"/>
          <w:w w:val="55"/>
          <w:position w:val="-4"/>
        </w:rPr>
        <w:t>s</w:t>
      </w:r>
      <w:r>
        <w:rPr>
          <w:rFonts w:ascii="Arial" w:hAnsi="Arial" w:cs="Arial" w:eastAsia="Arial"/>
          <w:sz w:val="26"/>
          <w:szCs w:val="26"/>
          <w:color w:val="313131"/>
          <w:spacing w:val="39"/>
          <w:w w:val="55"/>
          <w:position w:val="-4"/>
        </w:rPr>
        <w:t> </w:t>
      </w:r>
      <w:r>
        <w:rPr>
          <w:rFonts w:ascii="Arial" w:hAnsi="Arial" w:cs="Arial" w:eastAsia="Arial"/>
          <w:sz w:val="26"/>
          <w:szCs w:val="26"/>
          <w:color w:val="313131"/>
          <w:spacing w:val="0"/>
          <w:w w:val="55"/>
          <w:position w:val="-4"/>
        </w:rPr>
        <w:t>ZO'ı7</w:t>
      </w:r>
      <w:r>
        <w:rPr>
          <w:rFonts w:ascii="Arial" w:hAnsi="Arial" w:cs="Arial" w:eastAsia="Arial"/>
          <w:sz w:val="26"/>
          <w:szCs w:val="26"/>
          <w:color w:val="000000"/>
          <w:spacing w:val="0"/>
          <w:w w:val="100"/>
          <w:position w:val="0"/>
        </w:rPr>
      </w:r>
    </w:p>
    <w:p>
      <w:pPr>
        <w:spacing w:before="0" w:after="0" w:line="142" w:lineRule="exact"/>
        <w:ind w:left="5275" w:right="5451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1"/>
          <w:position w:val="1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type w:val="continuous"/>
          <w:pgSz w:w="11920" w:h="16840"/>
          <w:pgMar w:top="300" w:bottom="280" w:left="0" w:right="200"/>
        </w:sectPr>
      </w:pPr>
      <w:rPr/>
    </w:p>
    <w:p>
      <w:pPr>
        <w:spacing w:before="4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188" w:lineRule="exact"/>
        <w:ind w:right="-20"/>
        <w:jc w:val="right"/>
        <w:tabs>
          <w:tab w:pos="800" w:val="left"/>
        </w:tabs>
        <w:rPr>
          <w:rFonts w:ascii="Arial" w:hAnsi="Arial" w:cs="Arial" w:eastAsia="Arial"/>
          <w:sz w:val="20"/>
          <w:szCs w:val="20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60.465927pt;margin-top:9.386977pt;width:79.984533pt;height:26.5pt;mso-position-horizontal-relative:page;mso-position-vertical-relative:paragraph;z-index:-14758" type="#_x0000_t202" filled="f" stroked="f">
            <v:textbox inset="0,0,0,0">
              <w:txbxContent>
                <w:p>
                  <w:pPr>
                    <w:spacing w:before="0" w:after="0" w:line="530" w:lineRule="exact"/>
                    <w:ind w:right="-119"/>
                    <w:jc w:val="left"/>
                    <w:tabs>
                      <w:tab w:pos="560" w:val="left"/>
                    </w:tabs>
                    <w:rPr>
                      <w:rFonts w:ascii="Times New Roman" w:hAnsi="Times New Roman" w:cs="Times New Roman" w:eastAsia="Times New Roman"/>
                      <w:sz w:val="53"/>
                      <w:szCs w:val="53"/>
                    </w:rPr>
                  </w:pPr>
                  <w:rPr/>
                  <w:r>
                    <w:rPr>
                      <w:rFonts w:ascii="Arial" w:hAnsi="Arial" w:cs="Arial" w:eastAsia="Arial"/>
                      <w:sz w:val="20"/>
                      <w:szCs w:val="20"/>
                      <w:color w:val="48546E"/>
                      <w:spacing w:val="0"/>
                      <w:w w:val="100"/>
                    </w:rPr>
                    <w:t>M</w:t>
                  </w:r>
                  <w:r>
                    <w:rPr>
                      <w:rFonts w:ascii="Arial" w:hAnsi="Arial" w:cs="Arial" w:eastAsia="Arial"/>
                      <w:sz w:val="20"/>
                      <w:szCs w:val="20"/>
                      <w:color w:val="48546E"/>
                      <w:spacing w:val="-47"/>
                      <w:w w:val="100"/>
                    </w:rPr>
                    <w:t> </w:t>
                  </w:r>
                  <w:r>
                    <w:rPr>
                      <w:rFonts w:ascii="Arial" w:hAnsi="Arial" w:cs="Arial" w:eastAsia="Arial"/>
                      <w:sz w:val="20"/>
                      <w:szCs w:val="20"/>
                      <w:color w:val="48546E"/>
                      <w:spacing w:val="0"/>
                      <w:w w:val="100"/>
                    </w:rPr>
                    <w:tab/>
                  </w:r>
                  <w:r>
                    <w:rPr>
                      <w:rFonts w:ascii="Arial" w:hAnsi="Arial" w:cs="Arial" w:eastAsia="Arial"/>
                      <w:sz w:val="20"/>
                      <w:szCs w:val="20"/>
                      <w:color w:val="48546E"/>
                      <w:spacing w:val="0"/>
                      <w:w w:val="100"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53"/>
                      <w:szCs w:val="53"/>
                      <w:color w:val="48546E"/>
                      <w:spacing w:val="0"/>
                      <w:w w:val="87"/>
                      <w:i/>
                    </w:rPr>
                    <w:t>'</w:t>
                  </w:r>
                  <w:r>
                    <w:rPr>
                      <w:rFonts w:ascii="Times New Roman" w:hAnsi="Times New Roman" w:cs="Times New Roman" w:eastAsia="Times New Roman"/>
                      <w:sz w:val="53"/>
                      <w:szCs w:val="53"/>
                      <w:color w:val="48546E"/>
                      <w:spacing w:val="-23"/>
                      <w:w w:val="87"/>
                      <w:i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53"/>
                      <w:szCs w:val="53"/>
                      <w:color w:val="232A7B"/>
                      <w:spacing w:val="0"/>
                      <w:w w:val="87"/>
                      <w:i/>
                    </w:rPr>
                    <w:t>rilffn</w:t>
                  </w:r>
                  <w:r>
                    <w:rPr>
                      <w:rFonts w:ascii="Times New Roman" w:hAnsi="Times New Roman" w:cs="Times New Roman" w:eastAsia="Times New Roman"/>
                      <w:sz w:val="53"/>
                      <w:szCs w:val="53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6"/>
          <w:szCs w:val="26"/>
          <w:color w:val="5E5E5E"/>
          <w:spacing w:val="0"/>
          <w:w w:val="100"/>
          <w:b/>
          <w:bCs/>
          <w:position w:val="-9"/>
        </w:rPr>
        <w:t>M</w:t>
      </w:r>
      <w:r>
        <w:rPr>
          <w:rFonts w:ascii="Times New Roman" w:hAnsi="Times New Roman" w:cs="Times New Roman" w:eastAsia="Times New Roman"/>
          <w:sz w:val="26"/>
          <w:szCs w:val="26"/>
          <w:color w:val="5E5E5E"/>
          <w:spacing w:val="55"/>
          <w:w w:val="100"/>
          <w:b/>
          <w:bCs/>
          <w:position w:val="-9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5E5E5E"/>
          <w:spacing w:val="0"/>
          <w:w w:val="88"/>
          <w:b/>
          <w:bCs/>
          <w:position w:val="-9"/>
        </w:rPr>
        <w:t>ra</w:t>
      </w:r>
      <w:r>
        <w:rPr>
          <w:rFonts w:ascii="Times New Roman" w:hAnsi="Times New Roman" w:cs="Times New Roman" w:eastAsia="Times New Roman"/>
          <w:sz w:val="24"/>
          <w:szCs w:val="24"/>
          <w:color w:val="5E5E5E"/>
          <w:spacing w:val="0"/>
          <w:w w:val="100"/>
          <w:b/>
          <w:bCs/>
          <w:position w:val="-9"/>
        </w:rPr>
        <w:tab/>
      </w:r>
      <w:r>
        <w:rPr>
          <w:rFonts w:ascii="Times New Roman" w:hAnsi="Times New Roman" w:cs="Times New Roman" w:eastAsia="Times New Roman"/>
          <w:sz w:val="24"/>
          <w:szCs w:val="24"/>
          <w:color w:val="5E5E5E"/>
          <w:spacing w:val="0"/>
          <w:w w:val="100"/>
          <w:b/>
          <w:bCs/>
          <w:position w:val="-9"/>
        </w:rPr>
      </w:r>
      <w:r>
        <w:rPr>
          <w:rFonts w:ascii="Arial" w:hAnsi="Arial" w:cs="Arial" w:eastAsia="Arial"/>
          <w:sz w:val="20"/>
          <w:szCs w:val="20"/>
          <w:color w:val="384175"/>
          <w:spacing w:val="0"/>
          <w:w w:val="167"/>
          <w:position w:val="-6"/>
        </w:rPr>
        <w:t>IJ.</w:t>
      </w:r>
      <w:r>
        <w:rPr>
          <w:rFonts w:ascii="Arial" w:hAnsi="Arial" w:cs="Arial" w:eastAsia="Arial"/>
          <w:sz w:val="20"/>
          <w:szCs w:val="20"/>
          <w:color w:val="384175"/>
          <w:spacing w:val="-7"/>
          <w:w w:val="167"/>
          <w:position w:val="-6"/>
        </w:rPr>
        <w:t>T</w:t>
      </w:r>
      <w:r>
        <w:rPr>
          <w:rFonts w:ascii="Arial" w:hAnsi="Arial" w:cs="Arial" w:eastAsia="Arial"/>
          <w:sz w:val="20"/>
          <w:szCs w:val="20"/>
          <w:color w:val="16166D"/>
          <w:spacing w:val="0"/>
          <w:w w:val="166"/>
          <w:position w:val="-6"/>
        </w:rPr>
        <w:t>.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19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Arial" w:hAnsi="Arial" w:cs="Arial" w:eastAsia="Arial"/>
          <w:sz w:val="19"/>
          <w:szCs w:val="19"/>
          <w:color w:val="5E5E5E"/>
          <w:spacing w:val="0"/>
          <w:w w:val="100"/>
          <w:i/>
        </w:rPr>
        <w:t>1</w:t>
      </w:r>
      <w:r>
        <w:rPr>
          <w:rFonts w:ascii="Arial" w:hAnsi="Arial" w:cs="Arial" w:eastAsia="Arial"/>
          <w:sz w:val="19"/>
          <w:szCs w:val="19"/>
          <w:color w:val="5E5E5E"/>
          <w:spacing w:val="0"/>
          <w:w w:val="100"/>
          <w:i/>
        </w:rPr>
        <w:t> </w:t>
      </w:r>
      <w:r>
        <w:rPr>
          <w:rFonts w:ascii="Arial" w:hAnsi="Arial" w:cs="Arial" w:eastAsia="Arial"/>
          <w:sz w:val="19"/>
          <w:szCs w:val="19"/>
          <w:color w:val="5E5E5E"/>
          <w:spacing w:val="46"/>
          <w:w w:val="100"/>
          <w:i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6"/>
          <w:spacing w:val="0"/>
          <w:w w:val="110"/>
        </w:rPr>
        <w:t>12017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300" w:bottom="280" w:left="0" w:right="200"/>
          <w:cols w:num="2" w:equalWidth="0">
            <w:col w:w="4546" w:space="4568"/>
            <w:col w:w="2606"/>
          </w:cols>
        </w:sectPr>
      </w:pPr>
      <w:rPr/>
    </w:p>
    <w:p>
      <w:pPr>
        <w:spacing w:before="82" w:after="0" w:line="240" w:lineRule="auto"/>
        <w:ind w:right="1364"/>
        <w:jc w:val="righ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Birim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1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30" w:lineRule="exact"/>
        <w:ind w:left="676" w:right="-20"/>
        <w:jc w:val="left"/>
        <w:tabs>
          <w:tab w:pos="30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5.950081pt;margin-top:9.781961pt;width:5.3064pt;height:4pt;mso-position-horizontal-relative:page;mso-position-vertical-relative:paragraph;z-index:-14760" type="#_x0000_t202" filled="f" stroked="f">
            <v:textbox inset="0,0,0,0">
              <w:txbxContent>
                <w:p>
                  <w:pPr>
                    <w:spacing w:before="0" w:after="0" w:line="80" w:lineRule="exact"/>
                    <w:ind w:right="-52"/>
                    <w:jc w:val="left"/>
                    <w:rPr>
                      <w:rFonts w:ascii="Times New Roman" w:hAnsi="Times New Roman" w:cs="Times New Roman" w:eastAsia="Times New Roman"/>
                      <w:sz w:val="8"/>
                      <w:szCs w:val="8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8"/>
                      <w:szCs w:val="8"/>
                      <w:color w:val="313131"/>
                      <w:spacing w:val="0"/>
                      <w:w w:val="100"/>
                      <w:i/>
                    </w:rPr>
                    <w:t>&lt;!</w:t>
                  </w:r>
                  <w:r>
                    <w:rPr>
                      <w:rFonts w:ascii="Times New Roman" w:hAnsi="Times New Roman" w:cs="Times New Roman" w:eastAsia="Times New Roman"/>
                      <w:sz w:val="8"/>
                      <w:szCs w:val="8"/>
                      <w:color w:val="313131"/>
                      <w:spacing w:val="0"/>
                      <w:w w:val="100"/>
                      <w:i/>
                    </w:rPr>
                    <w:t>)</w:t>
                  </w:r>
                  <w:r>
                    <w:rPr>
                      <w:rFonts w:ascii="Times New Roman" w:hAnsi="Times New Roman" w:cs="Times New Roman" w:eastAsia="Times New Roman"/>
                      <w:sz w:val="8"/>
                      <w:szCs w:val="8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08.069122pt;margin-top:9.002715pt;width:164.75137pt;height:69.5pt;mso-position-horizontal-relative:page;mso-position-vertical-relative:paragraph;z-index:-14759" type="#_x0000_t202" filled="f" stroked="f">
            <v:textbox inset="0,0,0,0">
              <w:txbxContent>
                <w:p>
                  <w:pPr>
                    <w:spacing w:before="0" w:after="0" w:line="1390" w:lineRule="exact"/>
                    <w:ind w:right="-248"/>
                    <w:jc w:val="left"/>
                    <w:tabs>
                      <w:tab w:pos="3280" w:val="left"/>
                    </w:tabs>
                    <w:rPr>
                      <w:rFonts w:ascii="Courier New" w:hAnsi="Courier New" w:cs="Courier New" w:eastAsia="Courier New"/>
                      <w:sz w:val="139"/>
                      <w:szCs w:val="139"/>
                    </w:rPr>
                  </w:pPr>
                  <w:rPr/>
                  <w:r>
                    <w:rPr>
                      <w:rFonts w:ascii="Courier New" w:hAnsi="Courier New" w:cs="Courier New" w:eastAsia="Courier New"/>
                      <w:sz w:val="139"/>
                      <w:szCs w:val="139"/>
                      <w:color w:val="384175"/>
                      <w:w w:val="169"/>
                      <w:i/>
                      <w:position w:val="9"/>
                    </w:rPr>
                  </w:r>
                  <w:r>
                    <w:rPr>
                      <w:rFonts w:ascii="Courier New" w:hAnsi="Courier New" w:cs="Courier New" w:eastAsia="Courier New"/>
                      <w:sz w:val="139"/>
                      <w:szCs w:val="139"/>
                      <w:color w:val="384175"/>
                      <w:w w:val="169"/>
                      <w:i/>
                      <w:u w:val="thick" w:color="546083"/>
                      <w:position w:val="9"/>
                    </w:rPr>
                    <w:t>a</w:t>
                  </w:r>
                  <w:r>
                    <w:rPr>
                      <w:rFonts w:ascii="Courier New" w:hAnsi="Courier New" w:cs="Courier New" w:eastAsia="Courier New"/>
                      <w:sz w:val="139"/>
                      <w:szCs w:val="139"/>
                      <w:color w:val="384175"/>
                      <w:w w:val="169"/>
                      <w:i/>
                      <w:u w:val="thick" w:color="546083"/>
                      <w:position w:val="9"/>
                    </w:rPr>
                  </w:r>
                  <w:r>
                    <w:rPr>
                      <w:rFonts w:ascii="Courier New" w:hAnsi="Courier New" w:cs="Courier New" w:eastAsia="Courier New"/>
                      <w:sz w:val="139"/>
                      <w:szCs w:val="139"/>
                      <w:color w:val="384175"/>
                      <w:w w:val="100"/>
                      <w:i/>
                      <w:u w:val="thick" w:color="546083"/>
                      <w:position w:val="9"/>
                    </w:rPr>
                    <w:t> </w:t>
                  </w:r>
                  <w:r>
                    <w:rPr>
                      <w:rFonts w:ascii="Courier New" w:hAnsi="Courier New" w:cs="Courier New" w:eastAsia="Courier New"/>
                      <w:sz w:val="139"/>
                      <w:szCs w:val="139"/>
                      <w:color w:val="384175"/>
                      <w:w w:val="100"/>
                      <w:i/>
                      <w:u w:val="thick" w:color="546083"/>
                      <w:position w:val="9"/>
                    </w:rPr>
                    <w:tab/>
                  </w:r>
                  <w:r>
                    <w:rPr>
                      <w:rFonts w:ascii="Courier New" w:hAnsi="Courier New" w:cs="Courier New" w:eastAsia="Courier New"/>
                      <w:sz w:val="139"/>
                      <w:szCs w:val="139"/>
                      <w:color w:val="384175"/>
                      <w:w w:val="100"/>
                      <w:i/>
                      <w:u w:val="thick" w:color="546083"/>
                      <w:position w:val="9"/>
                    </w:rPr>
                  </w:r>
                  <w:r>
                    <w:rPr>
                      <w:rFonts w:ascii="Courier New" w:hAnsi="Courier New" w:cs="Courier New" w:eastAsia="Courier New"/>
                      <w:sz w:val="139"/>
                      <w:szCs w:val="139"/>
                      <w:color w:val="384175"/>
                      <w:w w:val="100"/>
                      <w:i/>
                      <w:position w:val="9"/>
                    </w:rPr>
                  </w:r>
                  <w:r>
                    <w:rPr>
                      <w:rFonts w:ascii="Courier New" w:hAnsi="Courier New" w:cs="Courier New" w:eastAsia="Courier New"/>
                      <w:sz w:val="139"/>
                      <w:szCs w:val="139"/>
                      <w:color w:val="00000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Courier New" w:hAnsi="Courier New" w:cs="Courier New" w:eastAsia="Courier New"/>
          <w:sz w:val="22"/>
          <w:szCs w:val="22"/>
          <w:color w:val="313131"/>
          <w:spacing w:val="0"/>
          <w:w w:val="67"/>
          <w:position w:val="2"/>
        </w:rPr>
        <w:t>'G</w:t>
      </w:r>
      <w:r>
        <w:rPr>
          <w:rFonts w:ascii="Courier New" w:hAnsi="Courier New" w:cs="Courier New" w:eastAsia="Courier New"/>
          <w:sz w:val="22"/>
          <w:szCs w:val="22"/>
          <w:color w:val="313131"/>
          <w:spacing w:val="0"/>
          <w:w w:val="100"/>
          <w:position w:val="2"/>
        </w:rPr>
        <w:tab/>
      </w:r>
      <w:r>
        <w:rPr>
          <w:rFonts w:ascii="Courier New" w:hAnsi="Courier New" w:cs="Courier New" w:eastAsia="Courier New"/>
          <w:sz w:val="22"/>
          <w:szCs w:val="22"/>
          <w:color w:val="313131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23"/>
          <w:szCs w:val="23"/>
          <w:color w:val="677E91"/>
          <w:spacing w:val="11"/>
          <w:w w:val="154"/>
          <w:position w:val="-1"/>
        </w:rPr>
        <w:t>l</w:t>
      </w:r>
      <w:r>
        <w:rPr>
          <w:rFonts w:ascii="Times New Roman" w:hAnsi="Times New Roman" w:cs="Times New Roman" w:eastAsia="Times New Roman"/>
          <w:sz w:val="23"/>
          <w:szCs w:val="23"/>
          <w:color w:val="CDCDCD"/>
          <w:spacing w:val="0"/>
          <w:w w:val="77"/>
          <w:position w:val="-1"/>
        </w:rPr>
        <w:t>.</w:t>
      </w:r>
      <w:r>
        <w:rPr>
          <w:rFonts w:ascii="Times New Roman" w:hAnsi="Times New Roman" w:cs="Times New Roman" w:eastAsia="Times New Roman"/>
          <w:sz w:val="23"/>
          <w:szCs w:val="23"/>
          <w:color w:val="CDCDCD"/>
          <w:spacing w:val="-4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48546E"/>
          <w:spacing w:val="4"/>
          <w:w w:val="100"/>
          <w:position w:val="-1"/>
        </w:rPr>
        <w:t>P</w:t>
      </w:r>
      <w:r>
        <w:rPr>
          <w:rFonts w:ascii="Times New Roman" w:hAnsi="Times New Roman" w:cs="Times New Roman" w:eastAsia="Times New Roman"/>
          <w:sz w:val="23"/>
          <w:szCs w:val="23"/>
          <w:color w:val="747474"/>
          <w:spacing w:val="0"/>
          <w:w w:val="100"/>
          <w:position w:val="-1"/>
        </w:rPr>
        <w:t>o</w:t>
      </w:r>
      <w:r>
        <w:rPr>
          <w:rFonts w:ascii="Times New Roman" w:hAnsi="Times New Roman" w:cs="Times New Roman" w:eastAsia="Times New Roman"/>
          <w:sz w:val="23"/>
          <w:szCs w:val="23"/>
          <w:color w:val="747474"/>
          <w:spacing w:val="-5"/>
          <w:w w:val="100"/>
          <w:position w:val="-1"/>
        </w:rPr>
        <w:t>s</w:t>
      </w:r>
      <w:r>
        <w:rPr>
          <w:rFonts w:ascii="Times New Roman" w:hAnsi="Times New Roman" w:cs="Times New Roman" w:eastAsia="Times New Roman"/>
          <w:sz w:val="23"/>
          <w:szCs w:val="23"/>
          <w:color w:val="48546E"/>
          <w:spacing w:val="0"/>
          <w:w w:val="100"/>
          <w:position w:val="-1"/>
        </w:rPr>
        <w:t>tc</w:t>
      </w:r>
      <w:r>
        <w:rPr>
          <w:rFonts w:ascii="Times New Roman" w:hAnsi="Times New Roman" w:cs="Times New Roman" w:eastAsia="Times New Roman"/>
          <w:sz w:val="23"/>
          <w:szCs w:val="23"/>
          <w:color w:val="48546E"/>
          <w:spacing w:val="2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232A7B"/>
          <w:spacing w:val="0"/>
          <w:w w:val="150"/>
          <w:position w:val="-1"/>
        </w:rPr>
        <w:t>vtıı</w:t>
      </w:r>
      <w:r>
        <w:rPr>
          <w:rFonts w:ascii="Times New Roman" w:hAnsi="Times New Roman" w:cs="Times New Roman" w:eastAsia="Times New Roman"/>
          <w:sz w:val="23"/>
          <w:szCs w:val="23"/>
          <w:color w:val="232A7B"/>
          <w:spacing w:val="0"/>
          <w:w w:val="151"/>
          <w:position w:val="-1"/>
        </w:rPr>
        <w:t>p</w:t>
      </w:r>
      <w:r>
        <w:rPr>
          <w:rFonts w:ascii="Times New Roman" w:hAnsi="Times New Roman" w:cs="Times New Roman" w:eastAsia="Times New Roman"/>
          <w:sz w:val="23"/>
          <w:szCs w:val="23"/>
          <w:color w:val="232A7B"/>
          <w:spacing w:val="-4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48546E"/>
          <w:spacing w:val="0"/>
          <w:w w:val="75"/>
          <w:position w:val="-1"/>
        </w:rPr>
        <w:t>r</w:t>
      </w:r>
      <w:r>
        <w:rPr>
          <w:rFonts w:ascii="Times New Roman" w:hAnsi="Times New Roman" w:cs="Times New Roman" w:eastAsia="Times New Roman"/>
          <w:sz w:val="23"/>
          <w:szCs w:val="23"/>
          <w:color w:val="48546E"/>
          <w:spacing w:val="-2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546E"/>
          <w:spacing w:val="0"/>
          <w:w w:val="99"/>
          <w:position w:val="-1"/>
        </w:rPr>
        <w:t>Arn</w:t>
      </w:r>
      <w:r>
        <w:rPr>
          <w:rFonts w:ascii="Times New Roman" w:hAnsi="Times New Roman" w:cs="Times New Roman" w:eastAsia="Times New Roman"/>
          <w:sz w:val="19"/>
          <w:szCs w:val="19"/>
          <w:color w:val="48546E"/>
          <w:spacing w:val="-3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747474"/>
          <w:spacing w:val="0"/>
          <w:w w:val="89"/>
          <w:position w:val="-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747474"/>
          <w:spacing w:val="0"/>
          <w:w w:val="90"/>
          <w:position w:val="-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959595"/>
          <w:spacing w:val="0"/>
          <w:w w:val="66"/>
          <w:position w:val="-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87" w:lineRule="exact"/>
        <w:ind w:left="671" w:right="-20"/>
        <w:jc w:val="left"/>
        <w:rPr>
          <w:rFonts w:ascii="Arial" w:hAnsi="Arial" w:cs="Arial" w:eastAsia="Arial"/>
          <w:sz w:val="26"/>
          <w:szCs w:val="26"/>
        </w:rPr>
      </w:pPr>
      <w:rPr/>
      <w:r>
        <w:rPr>
          <w:rFonts w:ascii="Arial" w:hAnsi="Arial" w:cs="Arial" w:eastAsia="Arial"/>
          <w:sz w:val="26"/>
          <w:szCs w:val="26"/>
          <w:color w:val="313131"/>
          <w:spacing w:val="0"/>
          <w:w w:val="100"/>
          <w:i/>
          <w:position w:val="-4"/>
        </w:rPr>
        <w:t>.o</w:t>
      </w:r>
      <w:r>
        <w:rPr>
          <w:rFonts w:ascii="Arial" w:hAnsi="Arial" w:cs="Arial" w:eastAsia="Arial"/>
          <w:sz w:val="26"/>
          <w:szCs w:val="26"/>
          <w:color w:val="000000"/>
          <w:spacing w:val="0"/>
          <w:w w:val="100"/>
          <w:position w:val="0"/>
        </w:rPr>
      </w:r>
    </w:p>
    <w:p>
      <w:pPr>
        <w:spacing w:before="0" w:after="0" w:line="291" w:lineRule="exact"/>
        <w:ind w:left="648" w:right="-20"/>
        <w:jc w:val="left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Arial" w:hAnsi="Arial" w:cs="Arial" w:eastAsia="Arial"/>
          <w:sz w:val="62"/>
          <w:szCs w:val="62"/>
          <w:color w:val="5E5E5E"/>
          <w:spacing w:val="-87"/>
          <w:w w:val="31"/>
          <w:position w:val="-21"/>
        </w:rPr>
        <w:t>·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-38"/>
          <w:w w:val="64"/>
          <w:position w:val="6"/>
        </w:rPr>
        <w:t>&lt;</w:t>
      </w:r>
      <w:r>
        <w:rPr>
          <w:rFonts w:ascii="Arial" w:hAnsi="Arial" w:cs="Arial" w:eastAsia="Arial"/>
          <w:sz w:val="62"/>
          <w:szCs w:val="62"/>
          <w:color w:val="313131"/>
          <w:spacing w:val="-180"/>
          <w:w w:val="79"/>
          <w:position w:val="-21"/>
        </w:rPr>
        <w:t>-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65"/>
          <w:position w:val="6"/>
        </w:rPr>
        <w:t>S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0" w:after="0" w:line="664" w:lineRule="exact"/>
        <w:ind w:left="5481" w:right="-20"/>
        <w:jc w:val="left"/>
        <w:tabs>
          <w:tab w:pos="8440" w:val="left"/>
        </w:tabs>
        <w:rPr>
          <w:rFonts w:ascii="Arial" w:hAnsi="Arial" w:cs="Arial" w:eastAsia="Arial"/>
          <w:sz w:val="104"/>
          <w:szCs w:val="104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01.842865pt;margin-top:1.035099pt;width:29.905051pt;height:9.5pt;mso-position-horizontal-relative:page;mso-position-vertical-relative:paragraph;z-index:-14757" type="#_x0000_t202" filled="f" stroked="f">
            <v:textbox inset="0,0,0,0">
              <w:txbxContent>
                <w:p>
                  <w:pPr>
                    <w:spacing w:before="0" w:after="0" w:line="190" w:lineRule="exact"/>
                    <w:ind w:right="-69"/>
                    <w:jc w:val="left"/>
                    <w:rPr>
                      <w:rFonts w:ascii="Times New Roman" w:hAnsi="Times New Roman" w:cs="Times New Roman" w:eastAsia="Times New Roman"/>
                      <w:sz w:val="19"/>
                      <w:szCs w:val="19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313131"/>
                      <w:spacing w:val="0"/>
                      <w:w w:val="104"/>
                    </w:rPr>
                    <w:t>Çavuşu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13131"/>
          <w:w w:val="105"/>
          <w:position w:val="36"/>
        </w:rPr>
        <w:t>itfaiy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5"/>
          <w:w w:val="105"/>
          <w:position w:val="36"/>
        </w:rPr>
        <w:t>e</w:t>
      </w:r>
      <w:r>
        <w:rPr>
          <w:rFonts w:ascii="Times New Roman" w:hAnsi="Times New Roman" w:cs="Times New Roman" w:eastAsia="Times New Roman"/>
          <w:sz w:val="144"/>
          <w:szCs w:val="144"/>
          <w:color w:val="232A7B"/>
          <w:spacing w:val="0"/>
          <w:w w:val="261"/>
          <w:position w:val="-84"/>
        </w:rPr>
        <w:t>'</w:t>
      </w:r>
      <w:r>
        <w:rPr>
          <w:rFonts w:ascii="Times New Roman" w:hAnsi="Times New Roman" w:cs="Times New Roman" w:eastAsia="Times New Roman"/>
          <w:sz w:val="144"/>
          <w:szCs w:val="144"/>
          <w:color w:val="232A7B"/>
          <w:spacing w:val="0"/>
          <w:w w:val="100"/>
          <w:position w:val="-84"/>
        </w:rPr>
        <w:tab/>
      </w:r>
      <w:r>
        <w:rPr>
          <w:rFonts w:ascii="Times New Roman" w:hAnsi="Times New Roman" w:cs="Times New Roman" w:eastAsia="Times New Roman"/>
          <w:sz w:val="144"/>
          <w:szCs w:val="144"/>
          <w:color w:val="232A7B"/>
          <w:spacing w:val="0"/>
          <w:w w:val="100"/>
          <w:position w:val="-84"/>
        </w:rPr>
      </w:r>
      <w:r>
        <w:rPr>
          <w:rFonts w:ascii="Arial" w:hAnsi="Arial" w:cs="Arial" w:eastAsia="Arial"/>
          <w:sz w:val="104"/>
          <w:szCs w:val="104"/>
          <w:color w:val="48546E"/>
          <w:spacing w:val="0"/>
          <w:w w:val="60"/>
          <w:i/>
          <w:position w:val="-31"/>
        </w:rPr>
        <w:t>z-··</w:t>
      </w:r>
      <w:r>
        <w:rPr>
          <w:rFonts w:ascii="Arial" w:hAnsi="Arial" w:cs="Arial" w:eastAsia="Arial"/>
          <w:sz w:val="104"/>
          <w:szCs w:val="104"/>
          <w:color w:val="48546E"/>
          <w:spacing w:val="-172"/>
          <w:w w:val="100"/>
          <w:i/>
          <w:position w:val="-31"/>
        </w:rPr>
        <w:t> </w:t>
      </w:r>
      <w:r>
        <w:rPr>
          <w:rFonts w:ascii="Arial" w:hAnsi="Arial" w:cs="Arial" w:eastAsia="Arial"/>
          <w:sz w:val="104"/>
          <w:szCs w:val="104"/>
          <w:color w:val="747474"/>
          <w:spacing w:val="0"/>
          <w:w w:val="49"/>
          <w:i/>
          <w:position w:val="-31"/>
        </w:rPr>
        <w:t>,</w:t>
      </w:r>
      <w:r>
        <w:rPr>
          <w:rFonts w:ascii="Arial" w:hAnsi="Arial" w:cs="Arial" w:eastAsia="Arial"/>
          <w:sz w:val="104"/>
          <w:szCs w:val="104"/>
          <w:color w:val="000000"/>
          <w:spacing w:val="0"/>
          <w:w w:val="100"/>
          <w:position w:val="0"/>
        </w:rPr>
      </w:r>
    </w:p>
    <w:p>
      <w:pPr>
        <w:spacing w:before="0" w:after="0" w:line="298" w:lineRule="exact"/>
        <w:ind w:right="901"/>
        <w:jc w:val="right"/>
        <w:tabs>
          <w:tab w:pos="1720" w:val="left"/>
        </w:tabs>
        <w:rPr>
          <w:rFonts w:ascii="Arial" w:hAnsi="Arial" w:cs="Arial" w:eastAsia="Arial"/>
          <w:sz w:val="22"/>
          <w:szCs w:val="22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35.203857pt;margin-top:10.556173pt;width:7.20576pt;height:8.0pt;mso-position-horizontal-relative:page;mso-position-vertical-relative:paragraph;z-index:-14753" type="#_x0000_t202" filled="f" stroked="f">
            <v:textbox inset="0,0,0,0">
              <w:txbxContent>
                <w:p>
                  <w:pPr>
                    <w:spacing w:before="0" w:after="0" w:line="160" w:lineRule="exact"/>
                    <w:ind w:right="-64"/>
                    <w:jc w:val="left"/>
                    <w:rPr>
                      <w:rFonts w:ascii="Arial" w:hAnsi="Arial" w:cs="Arial" w:eastAsia="Arial"/>
                      <w:sz w:val="16"/>
                      <w:szCs w:val="16"/>
                    </w:rPr>
                  </w:pPr>
                  <w:rPr/>
                  <w:r>
                    <w:rPr>
                      <w:rFonts w:ascii="Arial" w:hAnsi="Arial" w:cs="Arial" w:eastAsia="Arial"/>
                      <w:sz w:val="16"/>
                      <w:szCs w:val="16"/>
                      <w:color w:val="959595"/>
                      <w:spacing w:val="0"/>
                      <w:w w:val="162"/>
                      <w:i/>
                    </w:rPr>
                    <w:t>1</w:t>
                  </w:r>
                  <w:r>
                    <w:rPr>
                      <w:rFonts w:ascii="Arial" w:hAnsi="Arial" w:cs="Arial" w:eastAsia="Arial"/>
                      <w:sz w:val="16"/>
                      <w:szCs w:val="16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20"/>
          <w:szCs w:val="20"/>
          <w:color w:val="5E5E5E"/>
          <w:spacing w:val="0"/>
          <w:w w:val="88"/>
        </w:rPr>
        <w:t>a</w:t>
      </w:r>
      <w:r>
        <w:rPr>
          <w:rFonts w:ascii="Arial" w:hAnsi="Arial" w:cs="Arial" w:eastAsia="Arial"/>
          <w:sz w:val="20"/>
          <w:szCs w:val="20"/>
          <w:color w:val="5E5E5E"/>
          <w:spacing w:val="-30"/>
          <w:w w:val="88"/>
        </w:rPr>
        <w:t>l</w:t>
      </w:r>
      <w:r>
        <w:rPr>
          <w:rFonts w:ascii="Arial" w:hAnsi="Arial" w:cs="Arial" w:eastAsia="Arial"/>
          <w:sz w:val="20"/>
          <w:szCs w:val="20"/>
          <w:color w:val="5E5E5E"/>
          <w:spacing w:val="0"/>
          <w:w w:val="88"/>
        </w:rPr>
        <w:t>ye</w:t>
      </w:r>
      <w:r>
        <w:rPr>
          <w:rFonts w:ascii="Arial" w:hAnsi="Arial" w:cs="Arial" w:eastAsia="Arial"/>
          <w:sz w:val="20"/>
          <w:szCs w:val="20"/>
          <w:color w:val="5E5E5E"/>
          <w:spacing w:val="3"/>
          <w:w w:val="88"/>
        </w:rPr>
        <w:t> </w:t>
      </w:r>
      <w:r>
        <w:rPr>
          <w:rFonts w:ascii="Times New Roman" w:hAnsi="Times New Roman" w:cs="Times New Roman" w:eastAsia="Times New Roman"/>
          <w:sz w:val="27"/>
          <w:szCs w:val="27"/>
          <w:color w:val="5E5E5E"/>
          <w:spacing w:val="0"/>
          <w:w w:val="51"/>
        </w:rPr>
        <w:t>Yılı</w:t>
      </w:r>
      <w:r>
        <w:rPr>
          <w:rFonts w:ascii="Times New Roman" w:hAnsi="Times New Roman" w:cs="Times New Roman" w:eastAsia="Times New Roman"/>
          <w:sz w:val="27"/>
          <w:szCs w:val="27"/>
          <w:color w:val="5E5E5E"/>
          <w:spacing w:val="0"/>
          <w:w w:val="51"/>
        </w:rPr>
        <w:t>   </w:t>
      </w:r>
      <w:r>
        <w:rPr>
          <w:rFonts w:ascii="Times New Roman" w:hAnsi="Times New Roman" w:cs="Times New Roman" w:eastAsia="Times New Roman"/>
          <w:sz w:val="27"/>
          <w:szCs w:val="27"/>
          <w:color w:val="5E5E5E"/>
          <w:spacing w:val="1"/>
          <w:w w:val="51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5E5E5E"/>
          <w:spacing w:val="-36"/>
          <w:w w:val="70"/>
          <w:position w:val="6"/>
        </w:rPr>
        <w:t>!</w:t>
      </w:r>
      <w:r>
        <w:rPr>
          <w:rFonts w:ascii="Times New Roman" w:hAnsi="Times New Roman" w:cs="Times New Roman" w:eastAsia="Times New Roman"/>
          <w:sz w:val="23"/>
          <w:szCs w:val="23"/>
          <w:color w:val="5E5E5E"/>
          <w:spacing w:val="-53"/>
          <w:w w:val="56"/>
          <w:position w:val="0"/>
        </w:rPr>
        <w:t>1</w:t>
      </w:r>
      <w:r>
        <w:rPr>
          <w:rFonts w:ascii="Times New Roman" w:hAnsi="Times New Roman" w:cs="Times New Roman" w:eastAsia="Times New Roman"/>
          <w:sz w:val="22"/>
          <w:szCs w:val="22"/>
          <w:color w:val="5E5E5E"/>
          <w:spacing w:val="-52"/>
          <w:w w:val="70"/>
          <w:position w:val="6"/>
        </w:rPr>
        <w:t>1</w:t>
      </w:r>
      <w:r>
        <w:rPr>
          <w:rFonts w:ascii="Times New Roman" w:hAnsi="Times New Roman" w:cs="Times New Roman" w:eastAsia="Times New Roman"/>
          <w:sz w:val="23"/>
          <w:szCs w:val="23"/>
          <w:color w:val="5E5E5E"/>
          <w:spacing w:val="-35"/>
          <w:w w:val="56"/>
          <w:position w:val="0"/>
        </w:rPr>
        <w:t>1</w:t>
      </w:r>
      <w:r>
        <w:rPr>
          <w:rFonts w:ascii="Times New Roman" w:hAnsi="Times New Roman" w:cs="Times New Roman" w:eastAsia="Times New Roman"/>
          <w:sz w:val="22"/>
          <w:szCs w:val="22"/>
          <w:color w:val="5E5E5E"/>
          <w:spacing w:val="-14"/>
          <w:w w:val="70"/>
          <w:position w:val="6"/>
        </w:rPr>
        <w:t>.</w:t>
      </w:r>
      <w:r>
        <w:rPr>
          <w:rFonts w:ascii="Times New Roman" w:hAnsi="Times New Roman" w:cs="Times New Roman" w:eastAsia="Times New Roman"/>
          <w:sz w:val="23"/>
          <w:szCs w:val="23"/>
          <w:color w:val="5E5E5E"/>
          <w:spacing w:val="-31"/>
          <w:w w:val="55"/>
          <w:position w:val="0"/>
        </w:rPr>
        <w:t>\</w:t>
      </w:r>
      <w:r>
        <w:rPr>
          <w:rFonts w:ascii="Times New Roman" w:hAnsi="Times New Roman" w:cs="Times New Roman" w:eastAsia="Times New Roman"/>
          <w:sz w:val="22"/>
          <w:szCs w:val="22"/>
          <w:color w:val="5E5E5E"/>
          <w:spacing w:val="-6"/>
          <w:w w:val="70"/>
          <w:position w:val="6"/>
        </w:rPr>
        <w:t>'</w:t>
      </w:r>
      <w:r>
        <w:rPr>
          <w:rFonts w:ascii="Times New Roman" w:hAnsi="Times New Roman" w:cs="Times New Roman" w:eastAsia="Times New Roman"/>
          <w:sz w:val="23"/>
          <w:szCs w:val="23"/>
          <w:color w:val="5E5E5E"/>
          <w:spacing w:val="0"/>
          <w:w w:val="56"/>
          <w:position w:val="0"/>
        </w:rPr>
        <w:t>·</w:t>
      </w:r>
      <w:r>
        <w:rPr>
          <w:rFonts w:ascii="Times New Roman" w:hAnsi="Times New Roman" w:cs="Times New Roman" w:eastAsia="Times New Roman"/>
          <w:sz w:val="23"/>
          <w:szCs w:val="23"/>
          <w:color w:val="5E5E5E"/>
          <w:spacing w:val="-16"/>
          <w:w w:val="56"/>
          <w:position w:val="0"/>
        </w:rPr>
        <w:t>V</w:t>
      </w:r>
      <w:r>
        <w:rPr>
          <w:rFonts w:ascii="Times New Roman" w:hAnsi="Times New Roman" w:cs="Times New Roman" w:eastAsia="Times New Roman"/>
          <w:sz w:val="22"/>
          <w:szCs w:val="22"/>
          <w:color w:val="959595"/>
          <w:spacing w:val="-61"/>
          <w:w w:val="106"/>
          <w:position w:val="6"/>
        </w:rPr>
        <w:t>•</w:t>
      </w:r>
      <w:r>
        <w:rPr>
          <w:rFonts w:ascii="Times New Roman" w:hAnsi="Times New Roman" w:cs="Times New Roman" w:eastAsia="Times New Roman"/>
          <w:sz w:val="23"/>
          <w:szCs w:val="23"/>
          <w:color w:val="5E5E5E"/>
          <w:spacing w:val="8"/>
          <w:w w:val="56"/>
          <w:position w:val="0"/>
        </w:rPr>
        <w:t>ö</w:t>
      </w:r>
      <w:r>
        <w:rPr>
          <w:rFonts w:ascii="Arial" w:hAnsi="Arial" w:cs="Arial" w:eastAsia="Arial"/>
          <w:sz w:val="20"/>
          <w:szCs w:val="20"/>
          <w:color w:val="5E5E5E"/>
          <w:spacing w:val="-39"/>
          <w:w w:val="67"/>
          <w:position w:val="0"/>
        </w:rPr>
        <w:t>1</w:t>
      </w:r>
      <w:r>
        <w:rPr>
          <w:rFonts w:ascii="Arial" w:hAnsi="Arial" w:cs="Arial" w:eastAsia="Arial"/>
          <w:sz w:val="22"/>
          <w:szCs w:val="22"/>
          <w:color w:val="747474"/>
          <w:spacing w:val="-33"/>
          <w:w w:val="140"/>
          <w:position w:val="6"/>
        </w:rPr>
        <w:t>ı</w:t>
      </w:r>
      <w:r>
        <w:rPr>
          <w:rFonts w:ascii="Arial" w:hAnsi="Arial" w:cs="Arial" w:eastAsia="Arial"/>
          <w:sz w:val="20"/>
          <w:szCs w:val="20"/>
          <w:color w:val="5E5E5E"/>
          <w:spacing w:val="-34"/>
          <w:w w:val="67"/>
          <w:position w:val="0"/>
        </w:rPr>
        <w:t>1</w:t>
      </w:r>
      <w:r>
        <w:rPr>
          <w:rFonts w:ascii="Arial" w:hAnsi="Arial" w:cs="Arial" w:eastAsia="Arial"/>
          <w:sz w:val="22"/>
          <w:szCs w:val="22"/>
          <w:color w:val="747474"/>
          <w:spacing w:val="-50"/>
          <w:w w:val="140"/>
          <w:position w:val="6"/>
        </w:rPr>
        <w:t>;</w:t>
      </w:r>
      <w:r>
        <w:rPr>
          <w:rFonts w:ascii="Arial" w:hAnsi="Arial" w:cs="Arial" w:eastAsia="Arial"/>
          <w:sz w:val="20"/>
          <w:szCs w:val="20"/>
          <w:color w:val="5E5E5E"/>
          <w:spacing w:val="0"/>
          <w:w w:val="67"/>
          <w:position w:val="0"/>
        </w:rPr>
        <w:t>i</w:t>
      </w:r>
      <w:r>
        <w:rPr>
          <w:rFonts w:ascii="Arial" w:hAnsi="Arial" w:cs="Arial" w:eastAsia="Arial"/>
          <w:sz w:val="20"/>
          <w:szCs w:val="20"/>
          <w:color w:val="5E5E5E"/>
          <w:spacing w:val="-38"/>
          <w:w w:val="67"/>
          <w:position w:val="0"/>
        </w:rPr>
        <w:t>c</w:t>
      </w:r>
      <w:r>
        <w:rPr>
          <w:rFonts w:ascii="Arial" w:hAnsi="Arial" w:cs="Arial" w:eastAsia="Arial"/>
          <w:sz w:val="22"/>
          <w:szCs w:val="22"/>
          <w:color w:val="747474"/>
          <w:spacing w:val="-34"/>
          <w:w w:val="140"/>
          <w:position w:val="6"/>
        </w:rPr>
        <w:t>t</w:t>
      </w:r>
      <w:r>
        <w:rPr>
          <w:rFonts w:ascii="Arial" w:hAnsi="Arial" w:cs="Arial" w:eastAsia="Arial"/>
          <w:sz w:val="20"/>
          <w:szCs w:val="20"/>
          <w:color w:val="5E5E5E"/>
          <w:spacing w:val="0"/>
          <w:w w:val="67"/>
          <w:position w:val="0"/>
        </w:rPr>
        <w:t>l</w:t>
      </w:r>
      <w:r>
        <w:rPr>
          <w:rFonts w:ascii="Arial" w:hAnsi="Arial" w:cs="Arial" w:eastAsia="Arial"/>
          <w:sz w:val="20"/>
          <w:szCs w:val="20"/>
          <w:color w:val="5E5E5E"/>
          <w:spacing w:val="-3"/>
          <w:w w:val="67"/>
          <w:position w:val="0"/>
        </w:rPr>
        <w:t>l</w:t>
      </w:r>
      <w:r>
        <w:rPr>
          <w:rFonts w:ascii="Arial" w:hAnsi="Arial" w:cs="Arial" w:eastAsia="Arial"/>
          <w:sz w:val="22"/>
          <w:szCs w:val="22"/>
          <w:color w:val="747474"/>
          <w:spacing w:val="0"/>
          <w:w w:val="140"/>
          <w:position w:val="6"/>
        </w:rPr>
        <w:t>f</w:t>
      </w:r>
      <w:r>
        <w:rPr>
          <w:rFonts w:ascii="Arial" w:hAnsi="Arial" w:cs="Arial" w:eastAsia="Arial"/>
          <w:sz w:val="22"/>
          <w:szCs w:val="22"/>
          <w:color w:val="747474"/>
          <w:spacing w:val="0"/>
          <w:w w:val="100"/>
          <w:position w:val="6"/>
        </w:rPr>
        <w:tab/>
      </w:r>
      <w:r>
        <w:rPr>
          <w:rFonts w:ascii="Arial" w:hAnsi="Arial" w:cs="Arial" w:eastAsia="Arial"/>
          <w:sz w:val="22"/>
          <w:szCs w:val="22"/>
          <w:color w:val="747474"/>
          <w:spacing w:val="0"/>
          <w:w w:val="100"/>
          <w:position w:val="6"/>
        </w:rPr>
      </w:r>
      <w:r>
        <w:rPr>
          <w:rFonts w:ascii="Times New Roman" w:hAnsi="Times New Roman" w:cs="Times New Roman" w:eastAsia="Times New Roman"/>
          <w:sz w:val="14"/>
          <w:szCs w:val="14"/>
          <w:color w:val="959595"/>
          <w:spacing w:val="-40"/>
          <w:w w:val="102"/>
          <w:i/>
          <w:position w:val="0"/>
        </w:rPr>
        <w:t>Q</w:t>
      </w:r>
      <w:r>
        <w:rPr>
          <w:rFonts w:ascii="Arial" w:hAnsi="Arial" w:cs="Arial" w:eastAsia="Arial"/>
          <w:sz w:val="22"/>
          <w:szCs w:val="22"/>
          <w:color w:val="AAAAAA"/>
          <w:spacing w:val="0"/>
          <w:w w:val="129"/>
          <w:position w:val="6"/>
        </w:rPr>
        <w:t>.</w:t>
      </w:r>
      <w:r>
        <w:rPr>
          <w:rFonts w:ascii="Arial" w:hAnsi="Arial" w:cs="Arial" w:eastAsia="Arial"/>
          <w:sz w:val="22"/>
          <w:szCs w:val="22"/>
          <w:color w:val="000000"/>
          <w:spacing w:val="0"/>
          <w:w w:val="100"/>
          <w:position w:val="0"/>
        </w:rPr>
      </w:r>
    </w:p>
    <w:p>
      <w:pPr>
        <w:spacing w:before="0" w:after="0" w:line="143" w:lineRule="exact"/>
        <w:ind w:right="850"/>
        <w:jc w:val="right"/>
        <w:tabs>
          <w:tab w:pos="1780" w:val="left"/>
        </w:tabs>
        <w:rPr>
          <w:rFonts w:ascii="Arial" w:hAnsi="Arial" w:cs="Arial" w:eastAsia="Arial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E5E5E"/>
          <w:w w:val="205"/>
          <w:position w:val="-4"/>
        </w:rPr>
        <w:t>h</w:t>
      </w:r>
      <w:r>
        <w:rPr>
          <w:rFonts w:ascii="Times New Roman" w:hAnsi="Times New Roman" w:cs="Times New Roman" w:eastAsia="Times New Roman"/>
          <w:sz w:val="19"/>
          <w:szCs w:val="19"/>
          <w:color w:val="5E5E5E"/>
          <w:spacing w:val="8"/>
          <w:w w:val="204"/>
          <w:position w:val="-4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44446"/>
          <w:spacing w:val="0"/>
          <w:w w:val="54"/>
          <w:position w:val="-4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444446"/>
          <w:spacing w:val="8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AAAAAA"/>
          <w:spacing w:val="-2"/>
          <w:w w:val="195"/>
          <w:position w:val="-4"/>
        </w:rPr>
        <w:t>·</w:t>
      </w:r>
      <w:r>
        <w:rPr>
          <w:rFonts w:ascii="Times New Roman" w:hAnsi="Times New Roman" w:cs="Times New Roman" w:eastAsia="Times New Roman"/>
          <w:sz w:val="19"/>
          <w:szCs w:val="19"/>
          <w:color w:val="5E5E5E"/>
          <w:spacing w:val="0"/>
          <w:w w:val="317"/>
          <w:i/>
          <w:position w:val="-4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747474"/>
          <w:spacing w:val="-43"/>
          <w:w w:val="105"/>
          <w:position w:val="-4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55"/>
          <w:position w:val="-4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7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747474"/>
          <w:spacing w:val="-52"/>
          <w:w w:val="85"/>
          <w:i/>
          <w:position w:val="-16"/>
        </w:rPr>
        <w:t>(</w:t>
      </w:r>
      <w:r>
        <w:rPr>
          <w:rFonts w:ascii="Times New Roman" w:hAnsi="Times New Roman" w:cs="Times New Roman" w:eastAsia="Times New Roman"/>
          <w:sz w:val="19"/>
          <w:szCs w:val="19"/>
          <w:color w:val="AAAAAA"/>
          <w:spacing w:val="0"/>
          <w:w w:val="70"/>
          <w:position w:val="-4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AAAAAA"/>
          <w:spacing w:val="-35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747474"/>
          <w:spacing w:val="0"/>
          <w:w w:val="100"/>
          <w:i/>
          <w:position w:val="-16"/>
        </w:rPr>
        <w:t>'</w:t>
      </w:r>
      <w:r>
        <w:rPr>
          <w:rFonts w:ascii="Times New Roman" w:hAnsi="Times New Roman" w:cs="Times New Roman" w:eastAsia="Times New Roman"/>
          <w:sz w:val="24"/>
          <w:szCs w:val="24"/>
          <w:color w:val="747474"/>
          <w:spacing w:val="-7"/>
          <w:w w:val="100"/>
          <w:i/>
          <w:position w:val="-16"/>
        </w:rPr>
        <w:t>!</w:t>
      </w:r>
      <w:r>
        <w:rPr>
          <w:rFonts w:ascii="Arial" w:hAnsi="Arial" w:cs="Arial" w:eastAsia="Arial"/>
          <w:sz w:val="18"/>
          <w:szCs w:val="18"/>
          <w:color w:val="5E5E5E"/>
          <w:spacing w:val="0"/>
          <w:w w:val="100"/>
          <w:i/>
          <w:position w:val="-4"/>
        </w:rPr>
        <w:t>r&amp;!</w:t>
      </w:r>
      <w:r>
        <w:rPr>
          <w:rFonts w:ascii="Arial" w:hAnsi="Arial" w:cs="Arial" w:eastAsia="Arial"/>
          <w:sz w:val="18"/>
          <w:szCs w:val="18"/>
          <w:color w:val="5E5E5E"/>
          <w:spacing w:val="8"/>
          <w:w w:val="100"/>
          <w:i/>
          <w:position w:val="-4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959595"/>
          <w:spacing w:val="0"/>
          <w:w w:val="240"/>
          <w:i/>
          <w:position w:val="-4"/>
        </w:rPr>
        <w:t>ı</w:t>
      </w:r>
      <w:r>
        <w:rPr>
          <w:rFonts w:ascii="Times New Roman" w:hAnsi="Times New Roman" w:cs="Times New Roman" w:eastAsia="Times New Roman"/>
          <w:sz w:val="16"/>
          <w:szCs w:val="16"/>
          <w:color w:val="959595"/>
          <w:spacing w:val="0"/>
          <w:w w:val="100"/>
          <w:i/>
          <w:position w:val="-4"/>
        </w:rPr>
        <w:tab/>
      </w:r>
      <w:r>
        <w:rPr>
          <w:rFonts w:ascii="Times New Roman" w:hAnsi="Times New Roman" w:cs="Times New Roman" w:eastAsia="Times New Roman"/>
          <w:sz w:val="16"/>
          <w:szCs w:val="16"/>
          <w:color w:val="959595"/>
          <w:spacing w:val="0"/>
          <w:w w:val="100"/>
          <w:i/>
          <w:position w:val="-4"/>
        </w:rPr>
      </w:r>
      <w:r>
        <w:rPr>
          <w:rFonts w:ascii="Arial" w:hAnsi="Arial" w:cs="Arial" w:eastAsia="Arial"/>
          <w:sz w:val="16"/>
          <w:szCs w:val="16"/>
          <w:color w:val="959595"/>
          <w:spacing w:val="0"/>
          <w:w w:val="86"/>
          <w:i/>
          <w:position w:val="-4"/>
        </w:rPr>
        <w:t>-'</w:t>
      </w:r>
      <w:r>
        <w:rPr>
          <w:rFonts w:ascii="Arial" w:hAnsi="Arial" w:cs="Arial" w:eastAsia="Arial"/>
          <w:sz w:val="16"/>
          <w:szCs w:val="16"/>
          <w:color w:val="000000"/>
          <w:spacing w:val="0"/>
          <w:w w:val="100"/>
          <w:position w:val="0"/>
        </w:rPr>
      </w:r>
    </w:p>
    <w:p>
      <w:pPr>
        <w:spacing w:before="0" w:after="0" w:line="97" w:lineRule="exact"/>
        <w:ind w:right="600"/>
        <w:jc w:val="right"/>
        <w:tabs>
          <w:tab w:pos="560" w:val="left"/>
        </w:tabs>
        <w:rPr>
          <w:rFonts w:ascii="Times New Roman" w:hAnsi="Times New Roman" w:cs="Times New Roman" w:eastAsia="Times New Roman"/>
          <w:sz w:val="10"/>
          <w:szCs w:val="10"/>
        </w:rPr>
      </w:pPr>
      <w:rPr/>
      <w:r>
        <w:rPr>
          <w:rFonts w:ascii="Times New Roman" w:hAnsi="Times New Roman" w:cs="Times New Roman" w:eastAsia="Times New Roman"/>
          <w:sz w:val="16"/>
          <w:szCs w:val="16"/>
          <w:color w:val="AAAAAA"/>
          <w:w w:val="44"/>
          <w:position w:val="-5"/>
        </w:rPr>
        <w:t>1;'</w:t>
      </w:r>
      <w:r>
        <w:rPr>
          <w:rFonts w:ascii="Times New Roman" w:hAnsi="Times New Roman" w:cs="Times New Roman" w:eastAsia="Times New Roman"/>
          <w:sz w:val="16"/>
          <w:szCs w:val="16"/>
          <w:color w:val="AAAAAA"/>
          <w:spacing w:val="-32"/>
          <w:w w:val="45"/>
          <w:position w:val="-5"/>
        </w:rPr>
        <w:t>·</w:t>
      </w:r>
      <w:r>
        <w:rPr>
          <w:rFonts w:ascii="Times New Roman" w:hAnsi="Times New Roman" w:cs="Times New Roman" w:eastAsia="Times New Roman"/>
          <w:sz w:val="16"/>
          <w:szCs w:val="16"/>
          <w:color w:val="747474"/>
          <w:spacing w:val="0"/>
          <w:w w:val="127"/>
          <w:position w:val="-5"/>
        </w:rPr>
        <w:t>\</w:t>
      </w:r>
      <w:r>
        <w:rPr>
          <w:rFonts w:ascii="Times New Roman" w:hAnsi="Times New Roman" w:cs="Times New Roman" w:eastAsia="Times New Roman"/>
          <w:sz w:val="16"/>
          <w:szCs w:val="16"/>
          <w:color w:val="747474"/>
          <w:spacing w:val="0"/>
          <w:w w:val="100"/>
          <w:position w:val="-5"/>
        </w:rPr>
        <w:tab/>
      </w:r>
      <w:r>
        <w:rPr>
          <w:rFonts w:ascii="Times New Roman" w:hAnsi="Times New Roman" w:cs="Times New Roman" w:eastAsia="Times New Roman"/>
          <w:sz w:val="16"/>
          <w:szCs w:val="16"/>
          <w:color w:val="747474"/>
          <w:spacing w:val="0"/>
          <w:w w:val="100"/>
          <w:position w:val="-5"/>
        </w:rPr>
      </w:r>
      <w:r>
        <w:rPr>
          <w:rFonts w:ascii="Times New Roman" w:hAnsi="Times New Roman" w:cs="Times New Roman" w:eastAsia="Times New Roman"/>
          <w:sz w:val="10"/>
          <w:szCs w:val="10"/>
          <w:color w:val="959595"/>
          <w:spacing w:val="0"/>
          <w:w w:val="100"/>
          <w:position w:val="-5"/>
        </w:rPr>
        <w:t>wv</w:t>
      </w:r>
      <w:r>
        <w:rPr>
          <w:rFonts w:ascii="Times New Roman" w:hAnsi="Times New Roman" w:cs="Times New Roman" w:eastAsia="Times New Roman"/>
          <w:sz w:val="10"/>
          <w:szCs w:val="10"/>
          <w:color w:val="959595"/>
          <w:spacing w:val="0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0"/>
          <w:szCs w:val="10"/>
          <w:color w:val="959595"/>
          <w:spacing w:val="23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0"/>
          <w:szCs w:val="10"/>
          <w:color w:val="959595"/>
          <w:spacing w:val="0"/>
          <w:w w:val="337"/>
          <w:position w:val="-5"/>
        </w:rPr>
        <w:t>'</w:t>
      </w:r>
      <w:r>
        <w:rPr>
          <w:rFonts w:ascii="Times New Roman" w:hAnsi="Times New Roman" w:cs="Times New Roman" w:eastAsia="Times New Roman"/>
          <w:sz w:val="10"/>
          <w:szCs w:val="10"/>
          <w:color w:val="000000"/>
          <w:spacing w:val="0"/>
          <w:w w:val="100"/>
          <w:position w:val="0"/>
        </w:rPr>
      </w:r>
    </w:p>
    <w:p>
      <w:pPr>
        <w:jc w:val="right"/>
        <w:spacing w:after="0"/>
        <w:sectPr>
          <w:type w:val="continuous"/>
          <w:pgSz w:w="11920" w:h="16840"/>
          <w:pgMar w:top="300" w:bottom="280" w:left="0" w:right="200"/>
        </w:sectPr>
      </w:pPr>
      <w:rPr/>
    </w:p>
    <w:p>
      <w:pPr>
        <w:spacing w:before="0" w:after="0" w:line="100" w:lineRule="exact"/>
        <w:ind w:right="-20"/>
        <w:jc w:val="right"/>
        <w:tabs>
          <w:tab w:pos="580" w:val="left"/>
          <w:tab w:pos="1060" w:val="left"/>
        </w:tabs>
        <w:rPr>
          <w:rFonts w:ascii="Times New Roman" w:hAnsi="Times New Roman" w:cs="Times New Roman" w:eastAsia="Times New Roman"/>
          <w:sz w:val="11"/>
          <w:szCs w:val="11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66.160645pt;margin-top:10.820788pt;width:71.234223pt;height:7.5pt;mso-position-horizontal-relative:page;mso-position-vertical-relative:paragraph;z-index:-14756" type="#_x0000_t202" filled="f" stroked="f">
            <v:textbox inset="0,0,0,0">
              <w:txbxContent>
                <w:p>
                  <w:pPr>
                    <w:spacing w:before="0" w:after="0" w:line="150" w:lineRule="exact"/>
                    <w:ind w:right="-63"/>
                    <w:jc w:val="left"/>
                    <w:rPr>
                      <w:rFonts w:ascii="Arial" w:hAnsi="Arial" w:cs="Arial" w:eastAsia="Arial"/>
                      <w:sz w:val="15"/>
                      <w:szCs w:val="15"/>
                    </w:rPr>
                  </w:pPr>
                  <w:rPr/>
                  <w:r>
                    <w:rPr>
                      <w:rFonts w:ascii="Arial" w:hAnsi="Arial" w:cs="Arial" w:eastAsia="Arial"/>
                      <w:sz w:val="15"/>
                      <w:szCs w:val="15"/>
                      <w:color w:val="444446"/>
                      <w:spacing w:val="0"/>
                      <w:w w:val="100"/>
                    </w:rPr>
                    <w:t>ll</w:t>
                  </w:r>
                  <w:r>
                    <w:rPr>
                      <w:rFonts w:ascii="Arial" w:hAnsi="Arial" w:cs="Arial" w:eastAsia="Arial"/>
                      <w:sz w:val="15"/>
                      <w:szCs w:val="15"/>
                      <w:color w:val="444446"/>
                      <w:spacing w:val="0"/>
                      <w:w w:val="100"/>
                    </w:rPr>
                    <w:t>S</w:t>
                  </w:r>
                  <w:r>
                    <w:rPr>
                      <w:rFonts w:ascii="Arial" w:hAnsi="Arial" w:cs="Arial" w:eastAsia="Arial"/>
                      <w:sz w:val="15"/>
                      <w:szCs w:val="15"/>
                      <w:color w:val="444446"/>
                      <w:spacing w:val="19"/>
                      <w:w w:val="100"/>
                    </w:rPr>
                    <w:t> </w:t>
                  </w:r>
                  <w:r>
                    <w:rPr>
                      <w:rFonts w:ascii="Arial" w:hAnsi="Arial" w:cs="Arial" w:eastAsia="Arial"/>
                      <w:sz w:val="15"/>
                      <w:szCs w:val="15"/>
                      <w:color w:val="5E5E5E"/>
                      <w:spacing w:val="-56"/>
                      <w:w w:val="447"/>
                    </w:rPr>
                    <w:t>,</w:t>
                  </w:r>
                  <w:r>
                    <w:rPr>
                      <w:rFonts w:ascii="Arial" w:hAnsi="Arial" w:cs="Arial" w:eastAsia="Arial"/>
                      <w:sz w:val="15"/>
                      <w:szCs w:val="15"/>
                      <w:color w:val="959595"/>
                      <w:spacing w:val="0"/>
                      <w:w w:val="86"/>
                    </w:rPr>
                    <w:t>..</w:t>
                  </w:r>
                  <w:r>
                    <w:rPr>
                      <w:rFonts w:ascii="Arial" w:hAnsi="Arial" w:cs="Arial" w:eastAsia="Arial"/>
                      <w:sz w:val="15"/>
                      <w:szCs w:val="15"/>
                      <w:color w:val="959595"/>
                      <w:spacing w:val="-13"/>
                      <w:w w:val="86"/>
                    </w:rPr>
                    <w:t>.</w:t>
                  </w:r>
                  <w:r>
                    <w:rPr>
                      <w:rFonts w:ascii="Arial" w:hAnsi="Arial" w:cs="Arial" w:eastAsia="Arial"/>
                      <w:sz w:val="15"/>
                      <w:szCs w:val="15"/>
                      <w:color w:val="747474"/>
                      <w:spacing w:val="0"/>
                      <w:w w:val="158"/>
                    </w:rPr>
                    <w:t>.</w:t>
                  </w:r>
                  <w:r>
                    <w:rPr>
                      <w:rFonts w:ascii="Arial" w:hAnsi="Arial" w:cs="Arial" w:eastAsia="Arial"/>
                      <w:sz w:val="15"/>
                      <w:szCs w:val="15"/>
                      <w:color w:val="747474"/>
                      <w:spacing w:val="-22"/>
                      <w:w w:val="100"/>
                    </w:rPr>
                    <w:t> </w:t>
                  </w:r>
                  <w:r>
                    <w:rPr>
                      <w:rFonts w:ascii="Arial" w:hAnsi="Arial" w:cs="Arial" w:eastAsia="Arial"/>
                      <w:sz w:val="15"/>
                      <w:szCs w:val="15"/>
                      <w:color w:val="959595"/>
                      <w:spacing w:val="0"/>
                      <w:w w:val="86"/>
                    </w:rPr>
                    <w:t>.</w:t>
                  </w:r>
                  <w:r>
                    <w:rPr>
                      <w:rFonts w:ascii="Arial" w:hAnsi="Arial" w:cs="Arial" w:eastAsia="Arial"/>
                      <w:sz w:val="15"/>
                      <w:szCs w:val="15"/>
                      <w:color w:val="959595"/>
                      <w:spacing w:val="-30"/>
                      <w:w w:val="86"/>
                    </w:rPr>
                    <w:t>.</w:t>
                  </w:r>
                  <w:r>
                    <w:rPr>
                      <w:rFonts w:ascii="Arial" w:hAnsi="Arial" w:cs="Arial" w:eastAsia="Arial"/>
                      <w:sz w:val="15"/>
                      <w:szCs w:val="15"/>
                      <w:color w:val="AAAAAA"/>
                      <w:spacing w:val="-26"/>
                      <w:w w:val="102"/>
                    </w:rPr>
                    <w:t>•</w:t>
                  </w:r>
                  <w:r>
                    <w:rPr>
                      <w:rFonts w:ascii="Arial" w:hAnsi="Arial" w:cs="Arial" w:eastAsia="Arial"/>
                      <w:sz w:val="15"/>
                      <w:szCs w:val="15"/>
                      <w:color w:val="959595"/>
                      <w:spacing w:val="0"/>
                      <w:w w:val="86"/>
                    </w:rPr>
                    <w:t>.</w:t>
                  </w:r>
                  <w:r>
                    <w:rPr>
                      <w:rFonts w:ascii="Arial" w:hAnsi="Arial" w:cs="Arial" w:eastAsia="Arial"/>
                      <w:sz w:val="15"/>
                      <w:szCs w:val="15"/>
                      <w:color w:val="959595"/>
                      <w:spacing w:val="-29"/>
                      <w:w w:val="100"/>
                    </w:rPr>
                    <w:t> </w:t>
                  </w:r>
                  <w:r>
                    <w:rPr>
                      <w:rFonts w:ascii="Arial" w:hAnsi="Arial" w:cs="Arial" w:eastAsia="Arial"/>
                      <w:sz w:val="15"/>
                      <w:szCs w:val="15"/>
                      <w:color w:val="747474"/>
                      <w:spacing w:val="0"/>
                      <w:w w:val="108"/>
                    </w:rPr>
                    <w:t>.</w:t>
                  </w:r>
                  <w:r>
                    <w:rPr>
                      <w:rFonts w:ascii="Arial" w:hAnsi="Arial" w:cs="Arial" w:eastAsia="Arial"/>
                      <w:sz w:val="15"/>
                      <w:szCs w:val="15"/>
                      <w:color w:val="747474"/>
                      <w:spacing w:val="-30"/>
                      <w:w w:val="108"/>
                    </w:rPr>
                    <w:t>.</w:t>
                  </w:r>
                  <w:r>
                    <w:rPr>
                      <w:rFonts w:ascii="Arial" w:hAnsi="Arial" w:cs="Arial" w:eastAsia="Arial"/>
                      <w:sz w:val="15"/>
                      <w:szCs w:val="15"/>
                      <w:color w:val="AAAAAA"/>
                      <w:spacing w:val="0"/>
                      <w:w w:val="284"/>
                    </w:rPr>
                    <w:t>.</w:t>
                  </w:r>
                  <w:r>
                    <w:rPr>
                      <w:rFonts w:ascii="Arial" w:hAnsi="Arial" w:cs="Arial" w:eastAsia="Arial"/>
                      <w:sz w:val="15"/>
                      <w:szCs w:val="15"/>
                      <w:color w:val="AAAAAA"/>
                      <w:spacing w:val="0"/>
                      <w:w w:val="100"/>
                    </w:rPr>
                    <w:t>   </w:t>
                  </w:r>
                  <w:r>
                    <w:rPr>
                      <w:rFonts w:ascii="Arial" w:hAnsi="Arial" w:cs="Arial" w:eastAsia="Arial"/>
                      <w:sz w:val="15"/>
                      <w:szCs w:val="15"/>
                      <w:color w:val="AAAAAA"/>
                      <w:spacing w:val="11"/>
                      <w:w w:val="100"/>
                    </w:rPr>
                    <w:t> </w:t>
                  </w:r>
                  <w:r>
                    <w:rPr>
                      <w:rFonts w:ascii="Arial" w:hAnsi="Arial" w:cs="Arial" w:eastAsia="Arial"/>
                      <w:sz w:val="15"/>
                      <w:szCs w:val="15"/>
                      <w:color w:val="959595"/>
                      <w:spacing w:val="-21"/>
                      <w:w w:val="158"/>
                    </w:rPr>
                    <w:t>'</w:t>
                  </w:r>
                  <w:r>
                    <w:rPr>
                      <w:rFonts w:ascii="Arial" w:hAnsi="Arial" w:cs="Arial" w:eastAsia="Arial"/>
                      <w:sz w:val="15"/>
                      <w:szCs w:val="15"/>
                      <w:color w:val="BABABA"/>
                      <w:spacing w:val="-20"/>
                      <w:w w:val="126"/>
                    </w:rPr>
                    <w:t>.</w:t>
                  </w:r>
                  <w:r>
                    <w:rPr>
                      <w:rFonts w:ascii="Arial" w:hAnsi="Arial" w:cs="Arial" w:eastAsia="Arial"/>
                      <w:sz w:val="15"/>
                      <w:szCs w:val="15"/>
                      <w:color w:val="444446"/>
                      <w:spacing w:val="0"/>
                      <w:w w:val="252"/>
                    </w:rPr>
                    <w:t>'</w:t>
                  </w:r>
                  <w:r>
                    <w:rPr>
                      <w:rFonts w:ascii="Arial" w:hAnsi="Arial" w:cs="Arial" w:eastAsia="Arial"/>
                      <w:sz w:val="15"/>
                      <w:szCs w:val="15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42"/>
          <w:szCs w:val="42"/>
          <w:color w:val="444446"/>
          <w:spacing w:val="-102"/>
          <w:w w:val="83"/>
          <w:position w:val="-26"/>
        </w:rPr>
        <w:t>t</w:t>
      </w:r>
      <w:r>
        <w:rPr>
          <w:rFonts w:ascii="Times New Roman" w:hAnsi="Times New Roman" w:cs="Times New Roman" w:eastAsia="Times New Roman"/>
          <w:sz w:val="25"/>
          <w:szCs w:val="25"/>
          <w:color w:val="444446"/>
          <w:spacing w:val="0"/>
          <w:w w:val="25"/>
          <w:position w:val="-13"/>
        </w:rPr>
        <w:t>.</w:t>
      </w:r>
      <w:r>
        <w:rPr>
          <w:rFonts w:ascii="Times New Roman" w:hAnsi="Times New Roman" w:cs="Times New Roman" w:eastAsia="Times New Roman"/>
          <w:sz w:val="25"/>
          <w:szCs w:val="25"/>
          <w:color w:val="747474"/>
          <w:spacing w:val="-10"/>
          <w:w w:val="32"/>
          <w:position w:val="-13"/>
        </w:rPr>
        <w:t>-</w:t>
      </w:r>
      <w:r>
        <w:rPr>
          <w:rFonts w:ascii="Times New Roman" w:hAnsi="Times New Roman" w:cs="Times New Roman" w:eastAsia="Times New Roman"/>
          <w:sz w:val="25"/>
          <w:szCs w:val="25"/>
          <w:color w:val="959595"/>
          <w:spacing w:val="-47"/>
          <w:w w:val="63"/>
          <w:position w:val="-13"/>
        </w:rPr>
        <w:t>;</w:t>
      </w:r>
      <w:r>
        <w:rPr>
          <w:rFonts w:ascii="Times New Roman" w:hAnsi="Times New Roman" w:cs="Times New Roman" w:eastAsia="Times New Roman"/>
          <w:sz w:val="25"/>
          <w:szCs w:val="25"/>
          <w:color w:val="747474"/>
          <w:spacing w:val="14"/>
          <w:w w:val="32"/>
          <w:position w:val="-13"/>
        </w:rPr>
        <w:t>.</w:t>
      </w:r>
      <w:r>
        <w:rPr>
          <w:rFonts w:ascii="Times New Roman" w:hAnsi="Times New Roman" w:cs="Times New Roman" w:eastAsia="Times New Roman"/>
          <w:sz w:val="25"/>
          <w:szCs w:val="25"/>
          <w:color w:val="959595"/>
          <w:spacing w:val="0"/>
          <w:w w:val="64"/>
          <w:position w:val="-13"/>
        </w:rPr>
        <w:t>.,</w:t>
      </w:r>
      <w:r>
        <w:rPr>
          <w:rFonts w:ascii="Times New Roman" w:hAnsi="Times New Roman" w:cs="Times New Roman" w:eastAsia="Times New Roman"/>
          <w:sz w:val="25"/>
          <w:szCs w:val="25"/>
          <w:color w:val="959595"/>
          <w:spacing w:val="0"/>
          <w:w w:val="100"/>
          <w:position w:val="-13"/>
        </w:rPr>
        <w:tab/>
      </w:r>
      <w:r>
        <w:rPr>
          <w:rFonts w:ascii="Times New Roman" w:hAnsi="Times New Roman" w:cs="Times New Roman" w:eastAsia="Times New Roman"/>
          <w:sz w:val="25"/>
          <w:szCs w:val="25"/>
          <w:color w:val="959595"/>
          <w:spacing w:val="0"/>
          <w:w w:val="100"/>
          <w:position w:val="-13"/>
        </w:rPr>
      </w:r>
      <w:r>
        <w:rPr>
          <w:rFonts w:ascii="Times New Roman" w:hAnsi="Times New Roman" w:cs="Times New Roman" w:eastAsia="Times New Roman"/>
          <w:sz w:val="25"/>
          <w:szCs w:val="25"/>
          <w:color w:val="747474"/>
          <w:spacing w:val="0"/>
          <w:w w:val="23"/>
          <w:position w:val="-13"/>
        </w:rPr>
        <w:t>';.;</w:t>
      </w:r>
      <w:r>
        <w:rPr>
          <w:rFonts w:ascii="Times New Roman" w:hAnsi="Times New Roman" w:cs="Times New Roman" w:eastAsia="Times New Roman"/>
          <w:sz w:val="25"/>
          <w:szCs w:val="25"/>
          <w:color w:val="747474"/>
          <w:spacing w:val="-29"/>
          <w:w w:val="100"/>
          <w:position w:val="-13"/>
        </w:rPr>
        <w:t> </w:t>
      </w:r>
      <w:r>
        <w:rPr>
          <w:rFonts w:ascii="Times New Roman" w:hAnsi="Times New Roman" w:cs="Times New Roman" w:eastAsia="Times New Roman"/>
          <w:sz w:val="25"/>
          <w:szCs w:val="25"/>
          <w:color w:val="AAAAAA"/>
          <w:spacing w:val="0"/>
          <w:w w:val="64"/>
          <w:position w:val="-13"/>
        </w:rPr>
        <w:t>.</w:t>
      </w:r>
      <w:r>
        <w:rPr>
          <w:rFonts w:ascii="Times New Roman" w:hAnsi="Times New Roman" w:cs="Times New Roman" w:eastAsia="Times New Roman"/>
          <w:sz w:val="25"/>
          <w:szCs w:val="25"/>
          <w:color w:val="AAAAAA"/>
          <w:spacing w:val="-20"/>
          <w:w w:val="64"/>
          <w:position w:val="-13"/>
        </w:rPr>
        <w:t>.</w:t>
      </w:r>
      <w:r>
        <w:rPr>
          <w:rFonts w:ascii="Times New Roman" w:hAnsi="Times New Roman" w:cs="Times New Roman" w:eastAsia="Times New Roman"/>
          <w:sz w:val="11"/>
          <w:szCs w:val="11"/>
          <w:color w:val="747474"/>
          <w:spacing w:val="0"/>
          <w:w w:val="233"/>
          <w:i/>
          <w:position w:val="-2"/>
        </w:rPr>
        <w:t>:</w:t>
      </w:r>
      <w:r>
        <w:rPr>
          <w:rFonts w:ascii="Times New Roman" w:hAnsi="Times New Roman" w:cs="Times New Roman" w:eastAsia="Times New Roman"/>
          <w:sz w:val="11"/>
          <w:szCs w:val="11"/>
          <w:color w:val="747474"/>
          <w:spacing w:val="0"/>
          <w:w w:val="100"/>
          <w:i/>
          <w:position w:val="-2"/>
        </w:rPr>
        <w:tab/>
      </w:r>
      <w:r>
        <w:rPr>
          <w:rFonts w:ascii="Times New Roman" w:hAnsi="Times New Roman" w:cs="Times New Roman" w:eastAsia="Times New Roman"/>
          <w:sz w:val="11"/>
          <w:szCs w:val="11"/>
          <w:color w:val="747474"/>
          <w:spacing w:val="0"/>
          <w:w w:val="100"/>
          <w:i/>
          <w:position w:val="-2"/>
        </w:rPr>
      </w:r>
      <w:r>
        <w:rPr>
          <w:rFonts w:ascii="Times New Roman" w:hAnsi="Times New Roman" w:cs="Times New Roman" w:eastAsia="Times New Roman"/>
          <w:sz w:val="11"/>
          <w:szCs w:val="11"/>
          <w:color w:val="747474"/>
          <w:spacing w:val="4"/>
          <w:w w:val="240"/>
          <w:position w:val="-2"/>
        </w:rPr>
        <w:t>.</w:t>
      </w:r>
      <w:r>
        <w:rPr>
          <w:rFonts w:ascii="Times New Roman" w:hAnsi="Times New Roman" w:cs="Times New Roman" w:eastAsia="Times New Roman"/>
          <w:sz w:val="11"/>
          <w:szCs w:val="11"/>
          <w:color w:val="959595"/>
          <w:spacing w:val="0"/>
          <w:w w:val="164"/>
          <w:position w:val="-2"/>
        </w:rPr>
        <w:t>,,</w:t>
      </w:r>
      <w:r>
        <w:rPr>
          <w:rFonts w:ascii="Times New Roman" w:hAnsi="Times New Roman" w:cs="Times New Roman" w:eastAsia="Times New Roman"/>
          <w:sz w:val="11"/>
          <w:szCs w:val="11"/>
          <w:color w:val="000000"/>
          <w:spacing w:val="0"/>
          <w:w w:val="100"/>
          <w:position w:val="0"/>
        </w:rPr>
      </w:r>
    </w:p>
    <w:p>
      <w:pPr>
        <w:spacing w:before="0" w:after="0" w:line="100" w:lineRule="exact"/>
        <w:ind w:right="-78"/>
        <w:jc w:val="left"/>
        <w:rPr>
          <w:rFonts w:ascii="Times New Roman" w:hAnsi="Times New Roman" w:cs="Times New Roman" w:eastAsia="Times New Roman"/>
          <w:sz w:val="25"/>
          <w:szCs w:val="25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5"/>
          <w:szCs w:val="25"/>
          <w:color w:val="959595"/>
          <w:w w:val="35"/>
          <w:position w:val="-13"/>
        </w:rPr>
        <w:t>.</w:t>
      </w:r>
      <w:r>
        <w:rPr>
          <w:rFonts w:ascii="Times New Roman" w:hAnsi="Times New Roman" w:cs="Times New Roman" w:eastAsia="Times New Roman"/>
          <w:sz w:val="25"/>
          <w:szCs w:val="25"/>
          <w:color w:val="959595"/>
          <w:spacing w:val="3"/>
          <w:w w:val="35"/>
          <w:position w:val="-13"/>
        </w:rPr>
        <w:t>,</w:t>
      </w:r>
      <w:r>
        <w:rPr>
          <w:rFonts w:ascii="Times New Roman" w:hAnsi="Times New Roman" w:cs="Times New Roman" w:eastAsia="Times New Roman"/>
          <w:sz w:val="25"/>
          <w:szCs w:val="25"/>
          <w:color w:val="444446"/>
          <w:spacing w:val="0"/>
          <w:w w:val="39"/>
          <w:position w:val="-13"/>
        </w:rPr>
        <w:t>,</w:t>
      </w:r>
      <w:r>
        <w:rPr>
          <w:rFonts w:ascii="Times New Roman" w:hAnsi="Times New Roman" w:cs="Times New Roman" w:eastAsia="Times New Roman"/>
          <w:sz w:val="25"/>
          <w:szCs w:val="25"/>
          <w:color w:val="000000"/>
          <w:spacing w:val="0"/>
          <w:w w:val="100"/>
          <w:position w:val="0"/>
        </w:rPr>
      </w:r>
    </w:p>
    <w:p>
      <w:pPr>
        <w:spacing w:before="0" w:after="0" w:line="100" w:lineRule="exact"/>
        <w:ind w:right="-20"/>
        <w:jc w:val="left"/>
        <w:rPr>
          <w:rFonts w:ascii="Times New Roman" w:hAnsi="Times New Roman" w:cs="Times New Roman" w:eastAsia="Times New Roman"/>
          <w:sz w:val="11"/>
          <w:szCs w:val="11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1"/>
          <w:szCs w:val="11"/>
          <w:color w:val="AAAAAA"/>
          <w:w w:val="159"/>
          <w:position w:val="-2"/>
        </w:rPr>
        <w:t>.,</w:t>
      </w:r>
      <w:r>
        <w:rPr>
          <w:rFonts w:ascii="Times New Roman" w:hAnsi="Times New Roman" w:cs="Times New Roman" w:eastAsia="Times New Roman"/>
          <w:sz w:val="11"/>
          <w:szCs w:val="11"/>
          <w:color w:val="AAAAAA"/>
          <w:spacing w:val="-4"/>
          <w:w w:val="159"/>
          <w:position w:val="-2"/>
        </w:rPr>
        <w:t>ı</w:t>
      </w:r>
      <w:r>
        <w:rPr>
          <w:rFonts w:ascii="Times New Roman" w:hAnsi="Times New Roman" w:cs="Times New Roman" w:eastAsia="Times New Roman"/>
          <w:sz w:val="11"/>
          <w:szCs w:val="11"/>
          <w:color w:val="AAAAAA"/>
          <w:spacing w:val="-20"/>
          <w:w w:val="160"/>
          <w:position w:val="-2"/>
        </w:rPr>
        <w:t>)</w:t>
      </w:r>
      <w:r>
        <w:rPr>
          <w:rFonts w:ascii="Times New Roman" w:hAnsi="Times New Roman" w:cs="Times New Roman" w:eastAsia="Times New Roman"/>
          <w:sz w:val="25"/>
          <w:szCs w:val="25"/>
          <w:color w:val="959595"/>
          <w:spacing w:val="0"/>
          <w:w w:val="54"/>
          <w:b/>
          <w:bCs/>
          <w:i/>
          <w:position w:val="-13"/>
        </w:rPr>
        <w:t>1</w:t>
      </w:r>
      <w:r>
        <w:rPr>
          <w:rFonts w:ascii="Times New Roman" w:hAnsi="Times New Roman" w:cs="Times New Roman" w:eastAsia="Times New Roman"/>
          <w:sz w:val="25"/>
          <w:szCs w:val="25"/>
          <w:color w:val="959595"/>
          <w:spacing w:val="-29"/>
          <w:w w:val="100"/>
          <w:b/>
          <w:bCs/>
          <w:i/>
          <w:position w:val="-13"/>
        </w:rPr>
        <w:t> </w:t>
      </w:r>
      <w:r>
        <w:rPr>
          <w:rFonts w:ascii="Times New Roman" w:hAnsi="Times New Roman" w:cs="Times New Roman" w:eastAsia="Times New Roman"/>
          <w:sz w:val="11"/>
          <w:szCs w:val="11"/>
          <w:color w:val="5E5E5E"/>
          <w:spacing w:val="0"/>
          <w:w w:val="154"/>
          <w:position w:val="-2"/>
        </w:rPr>
        <w:t>ı</w:t>
      </w:r>
      <w:r>
        <w:rPr>
          <w:rFonts w:ascii="Times New Roman" w:hAnsi="Times New Roman" w:cs="Times New Roman" w:eastAsia="Times New Roman"/>
          <w:sz w:val="11"/>
          <w:szCs w:val="11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300" w:bottom="280" w:left="0" w:right="200"/>
          <w:cols w:num="3" w:equalWidth="0">
            <w:col w:w="10373" w:space="284"/>
            <w:col w:w="72" w:space="143"/>
            <w:col w:w="848"/>
          </w:cols>
        </w:sectPr>
      </w:pPr>
      <w:rPr/>
    </w:p>
    <w:p>
      <w:pPr>
        <w:spacing w:before="1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0" w:after="0" w:line="201" w:lineRule="exact"/>
        <w:ind w:left="2838" w:right="-86"/>
        <w:jc w:val="left"/>
        <w:tabs>
          <w:tab w:pos="4620" w:val="left"/>
        </w:tabs>
        <w:rPr>
          <w:rFonts w:ascii="Times New Roman" w:hAnsi="Times New Roman" w:cs="Times New Roman" w:eastAsia="Times New Roman"/>
          <w:sz w:val="28"/>
          <w:szCs w:val="28"/>
        </w:rPr>
      </w:pPr>
      <w:rPr/>
      <w:r>
        <w:rPr>
          <w:rFonts w:ascii="Times New Roman" w:hAnsi="Times New Roman" w:cs="Times New Roman" w:eastAsia="Times New Roman"/>
          <w:sz w:val="25"/>
          <w:szCs w:val="25"/>
          <w:color w:val="959595"/>
          <w:spacing w:val="0"/>
          <w:w w:val="100"/>
          <w:i/>
          <w:position w:val="-13"/>
        </w:rPr>
        <w:t>ı</w:t>
      </w:r>
      <w:r>
        <w:rPr>
          <w:rFonts w:ascii="Times New Roman" w:hAnsi="Times New Roman" w:cs="Times New Roman" w:eastAsia="Times New Roman"/>
          <w:sz w:val="25"/>
          <w:szCs w:val="25"/>
          <w:color w:val="959595"/>
          <w:spacing w:val="24"/>
          <w:w w:val="100"/>
          <w:i/>
          <w:position w:val="-13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747474"/>
          <w:spacing w:val="0"/>
          <w:w w:val="81"/>
          <w:position w:val="-13"/>
        </w:rPr>
        <w:t>bd</w:t>
      </w:r>
      <w:r>
        <w:rPr>
          <w:rFonts w:ascii="Times New Roman" w:hAnsi="Times New Roman" w:cs="Times New Roman" w:eastAsia="Times New Roman"/>
          <w:sz w:val="28"/>
          <w:szCs w:val="28"/>
          <w:color w:val="747474"/>
          <w:spacing w:val="0"/>
          <w:w w:val="81"/>
          <w:position w:val="-13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747474"/>
          <w:spacing w:val="37"/>
          <w:w w:val="81"/>
          <w:position w:val="-13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48546E"/>
          <w:spacing w:val="0"/>
          <w:w w:val="415"/>
          <w:position w:val="-13"/>
        </w:rPr>
        <w:t>!</w:t>
      </w:r>
      <w:r>
        <w:rPr>
          <w:rFonts w:ascii="Times New Roman" w:hAnsi="Times New Roman" w:cs="Times New Roman" w:eastAsia="Times New Roman"/>
          <w:sz w:val="28"/>
          <w:szCs w:val="28"/>
          <w:color w:val="48546E"/>
          <w:spacing w:val="-210"/>
          <w:w w:val="415"/>
          <w:position w:val="-13"/>
        </w:rPr>
        <w:t> </w:t>
      </w:r>
      <w:r>
        <w:rPr>
          <w:rFonts w:ascii="Arial" w:hAnsi="Arial" w:cs="Arial" w:eastAsia="Arial"/>
          <w:sz w:val="31"/>
          <w:szCs w:val="31"/>
          <w:color w:val="384175"/>
          <w:spacing w:val="0"/>
          <w:w w:val="73"/>
          <w:position w:val="-13"/>
        </w:rPr>
        <w:t>ful</w:t>
      </w:r>
      <w:r>
        <w:rPr>
          <w:rFonts w:ascii="Arial" w:hAnsi="Arial" w:cs="Arial" w:eastAsia="Arial"/>
          <w:sz w:val="31"/>
          <w:szCs w:val="31"/>
          <w:color w:val="384175"/>
          <w:spacing w:val="0"/>
          <w:w w:val="100"/>
          <w:position w:val="-13"/>
        </w:rPr>
        <w:tab/>
      </w:r>
      <w:r>
        <w:rPr>
          <w:rFonts w:ascii="Arial" w:hAnsi="Arial" w:cs="Arial" w:eastAsia="Arial"/>
          <w:sz w:val="31"/>
          <w:szCs w:val="31"/>
          <w:color w:val="384175"/>
          <w:spacing w:val="0"/>
          <w:w w:val="100"/>
          <w:position w:val="-13"/>
        </w:rPr>
      </w:r>
      <w:r>
        <w:rPr>
          <w:rFonts w:ascii="Times New Roman" w:hAnsi="Times New Roman" w:cs="Times New Roman" w:eastAsia="Times New Roman"/>
          <w:sz w:val="28"/>
          <w:szCs w:val="28"/>
          <w:color w:val="444446"/>
          <w:spacing w:val="2"/>
          <w:w w:val="79"/>
          <w:position w:val="-13"/>
        </w:rPr>
        <w:t>Ç</w:t>
      </w:r>
      <w:r>
        <w:rPr>
          <w:rFonts w:ascii="Times New Roman" w:hAnsi="Times New Roman" w:cs="Times New Roman" w:eastAsia="Times New Roman"/>
          <w:sz w:val="28"/>
          <w:szCs w:val="28"/>
          <w:color w:val="5E5E5E"/>
          <w:spacing w:val="-42"/>
          <w:w w:val="63"/>
          <w:position w:val="-13"/>
        </w:rPr>
        <w:t>U</w:t>
      </w:r>
      <w:r>
        <w:rPr>
          <w:rFonts w:ascii="Times New Roman" w:hAnsi="Times New Roman" w:cs="Times New Roman" w:eastAsia="Times New Roman"/>
          <w:sz w:val="28"/>
          <w:szCs w:val="28"/>
          <w:color w:val="232A7B"/>
          <w:spacing w:val="0"/>
          <w:w w:val="301"/>
          <w:i/>
          <w:position w:val="-13"/>
        </w:rPr>
        <w:t>(</w:t>
      </w:r>
      <w:r>
        <w:rPr>
          <w:rFonts w:ascii="Times New Roman" w:hAnsi="Times New Roman" w:cs="Times New Roman" w:eastAsia="Times New Roman"/>
          <w:sz w:val="28"/>
          <w:szCs w:val="28"/>
          <w:color w:val="000000"/>
          <w:spacing w:val="0"/>
          <w:w w:val="100"/>
          <w:position w:val="0"/>
        </w:rPr>
      </w:r>
    </w:p>
    <w:p>
      <w:pPr>
        <w:spacing w:before="9" w:after="0" w:line="280" w:lineRule="exact"/>
        <w:jc w:val="left"/>
        <w:rPr>
          <w:sz w:val="28"/>
          <w:szCs w:val="28"/>
        </w:rPr>
      </w:pPr>
      <w:rPr/>
      <w:r>
        <w:rPr/>
        <w:br w:type="column"/>
      </w:r>
      <w:r>
        <w:rPr>
          <w:sz w:val="28"/>
          <w:szCs w:val="28"/>
        </w:rPr>
      </w:r>
    </w:p>
    <w:p>
      <w:pPr>
        <w:spacing w:before="0" w:after="0" w:line="83" w:lineRule="exact"/>
        <w:ind w:right="-69"/>
        <w:jc w:val="left"/>
        <w:rPr>
          <w:rFonts w:ascii="Arial" w:hAnsi="Arial" w:cs="Arial" w:eastAsia="Arial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color w:val="444446"/>
          <w:spacing w:val="0"/>
          <w:w w:val="100"/>
          <w:position w:val="-11"/>
        </w:rPr>
        <w:t>ökhan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45" w:lineRule="exact"/>
        <w:ind w:right="-20"/>
        <w:jc w:val="left"/>
        <w:rPr>
          <w:rFonts w:ascii="Arial" w:hAnsi="Arial" w:cs="Arial" w:eastAsia="Arial"/>
          <w:sz w:val="24"/>
          <w:szCs w:val="24"/>
        </w:rPr>
      </w:pPr>
      <w:rPr/>
      <w:r>
        <w:rPr/>
        <w:br w:type="column"/>
      </w:r>
      <w:r>
        <w:rPr>
          <w:rFonts w:ascii="Arial" w:hAnsi="Arial" w:cs="Arial" w:eastAsia="Arial"/>
          <w:sz w:val="24"/>
          <w:szCs w:val="24"/>
          <w:color w:val="232A7B"/>
          <w:spacing w:val="0"/>
          <w:w w:val="236"/>
        </w:rPr>
        <w:t>'</w:t>
      </w:r>
      <w:r>
        <w:rPr>
          <w:rFonts w:ascii="Arial" w:hAnsi="Arial" w:cs="Arial" w:eastAsia="Arial"/>
          <w:sz w:val="24"/>
          <w:szCs w:val="24"/>
          <w:color w:val="000000"/>
          <w:spacing w:val="0"/>
          <w:w w:val="100"/>
        </w:rPr>
      </w:r>
    </w:p>
    <w:p>
      <w:pPr>
        <w:spacing w:before="39" w:after="0" w:line="87" w:lineRule="exact"/>
        <w:ind w:left="19"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1"/>
        </w:rPr>
        <w:t>LAN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49" w:after="0" w:line="322" w:lineRule="exact"/>
        <w:ind w:left="48" w:right="-20"/>
        <w:jc w:val="left"/>
        <w:rPr>
          <w:rFonts w:ascii="Times New Roman" w:hAnsi="Times New Roman" w:cs="Times New Roman" w:eastAsia="Times New Roman"/>
          <w:sz w:val="23"/>
          <w:szCs w:val="23"/>
        </w:rPr>
      </w:pPr>
      <w:rPr/>
      <w:r>
        <w:rPr/>
        <w:br w:type="column"/>
      </w:r>
      <w:r>
        <w:rPr>
          <w:rFonts w:ascii="Arial" w:hAnsi="Arial" w:cs="Arial" w:eastAsia="Arial"/>
          <w:sz w:val="22"/>
          <w:szCs w:val="22"/>
          <w:color w:val="313131"/>
          <w:spacing w:val="0"/>
          <w:w w:val="148"/>
          <w:b/>
          <w:bCs/>
          <w:position w:val="-17"/>
        </w:rPr>
        <w:t>r</w:t>
      </w:r>
      <w:r>
        <w:rPr>
          <w:rFonts w:ascii="Arial" w:hAnsi="Arial" w:cs="Arial" w:eastAsia="Arial"/>
          <w:sz w:val="22"/>
          <w:szCs w:val="22"/>
          <w:color w:val="313131"/>
          <w:spacing w:val="35"/>
          <w:w w:val="148"/>
          <w:b/>
          <w:bCs/>
          <w:position w:val="-17"/>
        </w:rPr>
        <w:t> </w:t>
      </w:r>
      <w:r>
        <w:rPr>
          <w:rFonts w:ascii="Arial" w:hAnsi="Arial" w:cs="Arial" w:eastAsia="Arial"/>
          <w:sz w:val="46"/>
          <w:szCs w:val="46"/>
          <w:color w:val="5E5E5E"/>
          <w:spacing w:val="0"/>
          <w:w w:val="66"/>
          <w:position w:val="-17"/>
        </w:rPr>
        <w:t>'</w:t>
      </w:r>
      <w:r>
        <w:rPr>
          <w:rFonts w:ascii="Arial" w:hAnsi="Arial" w:cs="Arial" w:eastAsia="Arial"/>
          <w:sz w:val="46"/>
          <w:szCs w:val="46"/>
          <w:color w:val="5E5E5E"/>
          <w:spacing w:val="-13"/>
          <w:w w:val="67"/>
          <w:position w:val="-17"/>
        </w:rPr>
        <w:t>*</w:t>
      </w:r>
      <w:r>
        <w:rPr>
          <w:rFonts w:ascii="Arial" w:hAnsi="Arial" w:cs="Arial" w:eastAsia="Arial"/>
          <w:sz w:val="46"/>
          <w:szCs w:val="46"/>
          <w:color w:val="5E5E5E"/>
          <w:spacing w:val="11"/>
          <w:w w:val="66"/>
          <w:position w:val="-17"/>
        </w:rPr>
        <w:t>'</w:t>
      </w:r>
      <w:r>
        <w:rPr>
          <w:rFonts w:ascii="Times New Roman" w:hAnsi="Times New Roman" w:cs="Times New Roman" w:eastAsia="Times New Roman"/>
          <w:sz w:val="20"/>
          <w:szCs w:val="20"/>
          <w:color w:val="747474"/>
          <w:spacing w:val="-16"/>
          <w:w w:val="130"/>
          <w:position w:val="-3"/>
        </w:rPr>
        <w:t>,</w:t>
      </w:r>
      <w:r>
        <w:rPr>
          <w:rFonts w:ascii="Arial" w:hAnsi="Arial" w:cs="Arial" w:eastAsia="Arial"/>
          <w:sz w:val="46"/>
          <w:szCs w:val="46"/>
          <w:color w:val="959595"/>
          <w:spacing w:val="14"/>
          <w:w w:val="67"/>
          <w:position w:val="-17"/>
        </w:rPr>
        <w:t>,</w:t>
      </w:r>
      <w:r>
        <w:rPr>
          <w:rFonts w:ascii="Arial" w:hAnsi="Arial" w:cs="Arial" w:eastAsia="Arial"/>
          <w:sz w:val="46"/>
          <w:szCs w:val="46"/>
          <w:color w:val="AAAAAA"/>
          <w:spacing w:val="25"/>
          <w:w w:val="61"/>
          <w:position w:val="-17"/>
        </w:rPr>
        <w:t>.</w:t>
      </w:r>
      <w:r>
        <w:rPr>
          <w:rFonts w:ascii="Arial" w:hAnsi="Arial" w:cs="Arial" w:eastAsia="Arial"/>
          <w:sz w:val="46"/>
          <w:szCs w:val="46"/>
          <w:color w:val="959595"/>
          <w:spacing w:val="0"/>
          <w:w w:val="21"/>
          <w:position w:val="-17"/>
        </w:rPr>
        <w:t>-.</w:t>
      </w:r>
      <w:r>
        <w:rPr>
          <w:rFonts w:ascii="Arial" w:hAnsi="Arial" w:cs="Arial" w:eastAsia="Arial"/>
          <w:sz w:val="46"/>
          <w:szCs w:val="46"/>
          <w:color w:val="959595"/>
          <w:spacing w:val="-64"/>
          <w:w w:val="21"/>
          <w:position w:val="-17"/>
        </w:rPr>
        <w:t>:</w:t>
      </w:r>
      <w:r>
        <w:rPr>
          <w:rFonts w:ascii="Arial" w:hAnsi="Arial" w:cs="Arial" w:eastAsia="Arial"/>
          <w:sz w:val="46"/>
          <w:szCs w:val="46"/>
          <w:color w:val="747474"/>
          <w:spacing w:val="0"/>
          <w:w w:val="61"/>
          <w:position w:val="-17"/>
        </w:rPr>
        <w:t>.</w:t>
      </w:r>
      <w:r>
        <w:rPr>
          <w:rFonts w:ascii="Arial" w:hAnsi="Arial" w:cs="Arial" w:eastAsia="Arial"/>
          <w:sz w:val="46"/>
          <w:szCs w:val="46"/>
          <w:color w:val="747474"/>
          <w:spacing w:val="50"/>
          <w:w w:val="100"/>
          <w:position w:val="-17"/>
        </w:rPr>
        <w:t> </w:t>
      </w:r>
      <w:r>
        <w:rPr>
          <w:rFonts w:ascii="Arial" w:hAnsi="Arial" w:cs="Arial" w:eastAsia="Arial"/>
          <w:sz w:val="46"/>
          <w:szCs w:val="46"/>
          <w:color w:val="5E5E5E"/>
          <w:spacing w:val="0"/>
          <w:w w:val="51"/>
          <w:position w:val="-17"/>
        </w:rPr>
        <w:t>.</w:t>
      </w:r>
      <w:r>
        <w:rPr>
          <w:rFonts w:ascii="Arial" w:hAnsi="Arial" w:cs="Arial" w:eastAsia="Arial"/>
          <w:sz w:val="46"/>
          <w:szCs w:val="46"/>
          <w:color w:val="5E5E5E"/>
          <w:spacing w:val="-70"/>
          <w:w w:val="100"/>
          <w:position w:val="-1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959595"/>
          <w:spacing w:val="-18"/>
          <w:w w:val="600"/>
          <w:position w:val="-3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BABABA"/>
          <w:spacing w:val="-60"/>
          <w:w w:val="92"/>
          <w:position w:val="-3"/>
        </w:rPr>
        <w:t>·</w:t>
      </w:r>
      <w:r>
        <w:rPr>
          <w:rFonts w:ascii="Arial" w:hAnsi="Arial" w:cs="Arial" w:eastAsia="Arial"/>
          <w:sz w:val="11"/>
          <w:szCs w:val="11"/>
          <w:color w:val="959595"/>
          <w:spacing w:val="0"/>
          <w:w w:val="129"/>
          <w:position w:val="-3"/>
        </w:rPr>
        <w:t>'</w:t>
      </w:r>
      <w:r>
        <w:rPr>
          <w:rFonts w:ascii="Arial" w:hAnsi="Arial" w:cs="Arial" w:eastAsia="Arial"/>
          <w:sz w:val="11"/>
          <w:szCs w:val="11"/>
          <w:color w:val="959595"/>
          <w:spacing w:val="-15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959595"/>
          <w:spacing w:val="0"/>
          <w:w w:val="67"/>
          <w:position w:val="-3"/>
        </w:rPr>
        <w:t>'</w:t>
      </w:r>
      <w:r>
        <w:rPr>
          <w:rFonts w:ascii="Times New Roman" w:hAnsi="Times New Roman" w:cs="Times New Roman" w:eastAsia="Times New Roman"/>
          <w:sz w:val="20"/>
          <w:szCs w:val="20"/>
          <w:color w:val="959595"/>
          <w:spacing w:val="-49"/>
          <w:w w:val="66"/>
          <w:position w:val="-3"/>
        </w:rPr>
        <w:t>;</w:t>
      </w:r>
      <w:r>
        <w:rPr>
          <w:rFonts w:ascii="Arial" w:hAnsi="Arial" w:cs="Arial" w:eastAsia="Arial"/>
          <w:sz w:val="46"/>
          <w:szCs w:val="46"/>
          <w:color w:val="5E5E5E"/>
          <w:spacing w:val="-75"/>
          <w:w w:val="75"/>
          <w:i/>
          <w:position w:val="-17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959595"/>
          <w:spacing w:val="0"/>
          <w:w w:val="67"/>
          <w:position w:val="-3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959595"/>
          <w:spacing w:val="-15"/>
          <w:w w:val="66"/>
          <w:position w:val="-3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BABABA"/>
          <w:spacing w:val="-76"/>
          <w:w w:val="116"/>
          <w:position w:val="-3"/>
        </w:rPr>
        <w:t>·</w:t>
      </w:r>
      <w:r>
        <w:rPr>
          <w:rFonts w:ascii="Arial" w:hAnsi="Arial" w:cs="Arial" w:eastAsia="Arial"/>
          <w:sz w:val="46"/>
          <w:szCs w:val="46"/>
          <w:color w:val="5E5E5E"/>
          <w:spacing w:val="-114"/>
          <w:w w:val="75"/>
          <w:i/>
          <w:position w:val="-17"/>
        </w:rPr>
        <w:t>;</w:t>
      </w:r>
      <w:r>
        <w:rPr>
          <w:rFonts w:ascii="Times New Roman" w:hAnsi="Times New Roman" w:cs="Times New Roman" w:eastAsia="Times New Roman"/>
          <w:sz w:val="20"/>
          <w:szCs w:val="20"/>
          <w:color w:val="959595"/>
          <w:spacing w:val="0"/>
          <w:w w:val="66"/>
          <w:position w:val="-3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959595"/>
          <w:spacing w:val="0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959595"/>
          <w:spacing w:val="17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BABABA"/>
          <w:spacing w:val="0"/>
          <w:w w:val="66"/>
          <w:position w:val="-3"/>
        </w:rPr>
        <w:t>"·</w:t>
      </w:r>
      <w:r>
        <w:rPr>
          <w:rFonts w:ascii="Times New Roman" w:hAnsi="Times New Roman" w:cs="Times New Roman" w:eastAsia="Times New Roman"/>
          <w:sz w:val="23"/>
          <w:szCs w:val="23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300" w:bottom="280" w:left="0" w:right="200"/>
          <w:cols w:num="4" w:equalWidth="0">
            <w:col w:w="5167" w:space="332"/>
            <w:col w:w="492" w:space="293"/>
            <w:col w:w="406" w:space="2632"/>
            <w:col w:w="2398"/>
          </w:cols>
        </w:sectPr>
      </w:pPr>
      <w:rPr/>
    </w:p>
    <w:p>
      <w:pPr>
        <w:spacing w:before="0" w:after="0" w:line="234" w:lineRule="exact"/>
        <w:ind w:left="2833" w:right="-85"/>
        <w:jc w:val="left"/>
        <w:rPr>
          <w:rFonts w:ascii="Times New Roman" w:hAnsi="Times New Roman" w:cs="Times New Roman" w:eastAsia="Times New Roman"/>
          <w:sz w:val="23"/>
          <w:szCs w:val="23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70.465286pt;margin-top:14.008813pt;width:75.941292pt;height:17pt;mso-position-horizontal-relative:page;mso-position-vertical-relative:paragraph;z-index:-14755" type="#_x0000_t202" filled="f" stroked="f">
            <v:textbox inset="0,0,0,0">
              <w:txbxContent>
                <w:p>
                  <w:pPr>
                    <w:spacing w:before="0" w:after="0" w:line="340" w:lineRule="exact"/>
                    <w:ind w:right="-91"/>
                    <w:jc w:val="left"/>
                    <w:tabs>
                      <w:tab w:pos="840" w:val="left"/>
                      <w:tab w:pos="1360" w:val="left"/>
                    </w:tabs>
                    <w:rPr>
                      <w:rFonts w:ascii="Arial" w:hAnsi="Arial" w:cs="Arial" w:eastAsia="Arial"/>
                      <w:sz w:val="23"/>
                      <w:szCs w:val="23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26"/>
                      <w:szCs w:val="26"/>
                      <w:color w:val="161F93"/>
                      <w:spacing w:val="0"/>
                      <w:w w:val="100"/>
                      <w:i/>
                    </w:rPr>
                    <w:t>1</w:t>
                  </w:r>
                  <w:r>
                    <w:rPr>
                      <w:rFonts w:ascii="Times New Roman" w:hAnsi="Times New Roman" w:cs="Times New Roman" w:eastAsia="Times New Roman"/>
                      <w:sz w:val="26"/>
                      <w:szCs w:val="26"/>
                      <w:color w:val="161F93"/>
                      <w:spacing w:val="0"/>
                      <w:w w:val="100"/>
                      <w:i/>
                    </w:rPr>
                    <w:t>/</w:t>
                  </w:r>
                  <w:r>
                    <w:rPr>
                      <w:rFonts w:ascii="Times New Roman" w:hAnsi="Times New Roman" w:cs="Times New Roman" w:eastAsia="Times New Roman"/>
                      <w:sz w:val="26"/>
                      <w:szCs w:val="26"/>
                      <w:color w:val="161F93"/>
                      <w:spacing w:val="-25"/>
                      <w:w w:val="100"/>
                      <w:i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26"/>
                      <w:szCs w:val="26"/>
                      <w:color w:val="161F93"/>
                      <w:spacing w:val="0"/>
                      <w:w w:val="100"/>
                      <w:i/>
                    </w:rPr>
                    <w:tab/>
                  </w:r>
                  <w:r>
                    <w:rPr>
                      <w:rFonts w:ascii="Times New Roman" w:hAnsi="Times New Roman" w:cs="Times New Roman" w:eastAsia="Times New Roman"/>
                      <w:sz w:val="26"/>
                      <w:szCs w:val="26"/>
                      <w:color w:val="161F93"/>
                      <w:spacing w:val="0"/>
                      <w:w w:val="100"/>
                      <w:i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34"/>
                      <w:szCs w:val="34"/>
                      <w:color w:val="48546E"/>
                      <w:spacing w:val="0"/>
                      <w:w w:val="69"/>
                      <w:i/>
                    </w:rPr>
                    <w:t>•r</w:t>
                  </w:r>
                  <w:r>
                    <w:rPr>
                      <w:rFonts w:ascii="Times New Roman" w:hAnsi="Times New Roman" w:cs="Times New Roman" w:eastAsia="Times New Roman"/>
                      <w:sz w:val="34"/>
                      <w:szCs w:val="34"/>
                      <w:color w:val="48546E"/>
                      <w:spacing w:val="-54"/>
                      <w:w w:val="69"/>
                      <w:i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34"/>
                      <w:szCs w:val="34"/>
                      <w:color w:val="48546E"/>
                      <w:spacing w:val="0"/>
                      <w:w w:val="100"/>
                      <w:i/>
                    </w:rPr>
                    <w:tab/>
                  </w:r>
                  <w:r>
                    <w:rPr>
                      <w:rFonts w:ascii="Times New Roman" w:hAnsi="Times New Roman" w:cs="Times New Roman" w:eastAsia="Times New Roman"/>
                      <w:sz w:val="34"/>
                      <w:szCs w:val="34"/>
                      <w:color w:val="48546E"/>
                      <w:spacing w:val="0"/>
                      <w:w w:val="100"/>
                      <w:i/>
                    </w:rPr>
                  </w:r>
                  <w:r>
                    <w:rPr>
                      <w:rFonts w:ascii="Arial" w:hAnsi="Arial" w:cs="Arial" w:eastAsia="Arial"/>
                      <w:sz w:val="23"/>
                      <w:szCs w:val="23"/>
                      <w:color w:val="444446"/>
                      <w:spacing w:val="0"/>
                      <w:w w:val="69"/>
                    </w:rPr>
                    <w:t>rrı</w:t>
                  </w:r>
                  <w:r>
                    <w:rPr>
                      <w:rFonts w:ascii="Arial" w:hAnsi="Arial" w:cs="Arial" w:eastAsia="Arial"/>
                      <w:sz w:val="23"/>
                      <w:szCs w:val="23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22"/>
          <w:szCs w:val="22"/>
          <w:color w:val="747474"/>
          <w:spacing w:val="0"/>
          <w:w w:val="83"/>
          <w:position w:val="-6"/>
        </w:rPr>
        <w:t>I</w:t>
      </w:r>
      <w:r>
        <w:rPr>
          <w:rFonts w:ascii="Arial" w:hAnsi="Arial" w:cs="Arial" w:eastAsia="Arial"/>
          <w:sz w:val="22"/>
          <w:szCs w:val="22"/>
          <w:color w:val="747474"/>
          <w:spacing w:val="6"/>
          <w:w w:val="83"/>
          <w:position w:val="-6"/>
        </w:rPr>
        <w:t>t</w:t>
      </w:r>
      <w:r>
        <w:rPr>
          <w:rFonts w:ascii="Arial" w:hAnsi="Arial" w:cs="Arial" w:eastAsia="Arial"/>
          <w:sz w:val="22"/>
          <w:szCs w:val="22"/>
          <w:color w:val="444446"/>
          <w:spacing w:val="-2"/>
          <w:w w:val="83"/>
          <w:position w:val="-6"/>
        </w:rPr>
        <w:t>f</w:t>
      </w:r>
      <w:r>
        <w:rPr>
          <w:rFonts w:ascii="Arial" w:hAnsi="Arial" w:cs="Arial" w:eastAsia="Arial"/>
          <w:sz w:val="22"/>
          <w:szCs w:val="22"/>
          <w:color w:val="747474"/>
          <w:spacing w:val="0"/>
          <w:w w:val="83"/>
          <w:position w:val="-6"/>
        </w:rPr>
        <w:t>aiye</w:t>
      </w:r>
      <w:r>
        <w:rPr>
          <w:rFonts w:ascii="Arial" w:hAnsi="Arial" w:cs="Arial" w:eastAsia="Arial"/>
          <w:sz w:val="22"/>
          <w:szCs w:val="22"/>
          <w:color w:val="747474"/>
          <w:spacing w:val="36"/>
          <w:w w:val="83"/>
          <w:position w:val="-6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5E5E5E"/>
          <w:spacing w:val="0"/>
          <w:w w:val="59"/>
          <w:position w:val="-6"/>
        </w:rPr>
        <w:t>l</w:t>
      </w:r>
      <w:r>
        <w:rPr>
          <w:rFonts w:ascii="Times New Roman" w:hAnsi="Times New Roman" w:cs="Times New Roman" w:eastAsia="Times New Roman"/>
          <w:sz w:val="23"/>
          <w:szCs w:val="23"/>
          <w:color w:val="5E5E5E"/>
          <w:spacing w:val="1"/>
          <w:w w:val="59"/>
          <w:position w:val="-6"/>
        </w:rPr>
        <w:t>a</w:t>
      </w:r>
      <w:r>
        <w:rPr>
          <w:rFonts w:ascii="Times New Roman" w:hAnsi="Times New Roman" w:cs="Times New Roman" w:eastAsia="Times New Roman"/>
          <w:sz w:val="23"/>
          <w:szCs w:val="23"/>
          <w:color w:val="444446"/>
          <w:spacing w:val="-2"/>
          <w:w w:val="96"/>
          <w:position w:val="-6"/>
        </w:rPr>
        <w:t>.</w:t>
      </w:r>
      <w:r>
        <w:rPr>
          <w:rFonts w:ascii="Times New Roman" w:hAnsi="Times New Roman" w:cs="Times New Roman" w:eastAsia="Times New Roman"/>
          <w:sz w:val="23"/>
          <w:szCs w:val="23"/>
          <w:color w:val="232A7B"/>
          <w:spacing w:val="0"/>
          <w:w w:val="59"/>
          <w:position w:val="-6"/>
        </w:rPr>
        <w:t>I.A</w:t>
      </w:r>
      <w:r>
        <w:rPr>
          <w:rFonts w:ascii="Times New Roman" w:hAnsi="Times New Roman" w:cs="Times New Roman" w:eastAsia="Times New Roman"/>
          <w:sz w:val="23"/>
          <w:szCs w:val="23"/>
          <w:color w:val="232A7B"/>
          <w:spacing w:val="0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232A7B"/>
          <w:spacing w:val="-21"/>
          <w:w w:val="100"/>
          <w:position w:val="-6"/>
        </w:rPr>
        <w:t> </w:t>
      </w:r>
      <w:r>
        <w:rPr>
          <w:rFonts w:ascii="Arial" w:hAnsi="Arial" w:cs="Arial" w:eastAsia="Arial"/>
          <w:sz w:val="30"/>
          <w:szCs w:val="30"/>
          <w:color w:val="48546E"/>
          <w:spacing w:val="11"/>
          <w:w w:val="28"/>
          <w:b/>
          <w:bCs/>
          <w:i/>
          <w:position w:val="-6"/>
        </w:rPr>
        <w:t>.</w:t>
      </w:r>
      <w:r>
        <w:rPr>
          <w:rFonts w:ascii="Arial" w:hAnsi="Arial" w:cs="Arial" w:eastAsia="Arial"/>
          <w:sz w:val="30"/>
          <w:szCs w:val="30"/>
          <w:color w:val="232A7B"/>
          <w:spacing w:val="0"/>
          <w:w w:val="114"/>
          <w:b/>
          <w:bCs/>
          <w:i/>
          <w:position w:val="-6"/>
        </w:rPr>
        <w:t>ı</w:t>
      </w:r>
      <w:r>
        <w:rPr>
          <w:rFonts w:ascii="Arial" w:hAnsi="Arial" w:cs="Arial" w:eastAsia="Arial"/>
          <w:sz w:val="30"/>
          <w:szCs w:val="30"/>
          <w:color w:val="232A7B"/>
          <w:spacing w:val="39"/>
          <w:w w:val="100"/>
          <w:b/>
          <w:bCs/>
          <w:i/>
          <w:position w:val="-6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232A7B"/>
          <w:spacing w:val="0"/>
          <w:w w:val="142"/>
          <w:b/>
          <w:bCs/>
          <w:i/>
          <w:position w:val="-6"/>
        </w:rPr>
        <w:t>1</w:t>
      </w:r>
      <w:r>
        <w:rPr>
          <w:rFonts w:ascii="Times New Roman" w:hAnsi="Times New Roman" w:cs="Times New Roman" w:eastAsia="Times New Roman"/>
          <w:sz w:val="23"/>
          <w:szCs w:val="23"/>
          <w:color w:val="232A7B"/>
          <w:spacing w:val="9"/>
          <w:w w:val="142"/>
          <w:b/>
          <w:bCs/>
          <w:i/>
          <w:position w:val="-6"/>
        </w:rPr>
        <w:t>.</w:t>
      </w:r>
      <w:r>
        <w:rPr>
          <w:rFonts w:ascii="Times New Roman" w:hAnsi="Times New Roman" w:cs="Times New Roman" w:eastAsia="Times New Roman"/>
          <w:sz w:val="23"/>
          <w:szCs w:val="23"/>
          <w:color w:val="161F93"/>
          <w:spacing w:val="0"/>
          <w:w w:val="137"/>
          <w:b/>
          <w:bCs/>
          <w:i/>
          <w:position w:val="-6"/>
        </w:rPr>
        <w:t>/</w:t>
      </w:r>
      <w:r>
        <w:rPr>
          <w:rFonts w:ascii="Times New Roman" w:hAnsi="Times New Roman" w:cs="Times New Roman" w:eastAsia="Times New Roman"/>
          <w:sz w:val="23"/>
          <w:szCs w:val="23"/>
          <w:color w:val="161F93"/>
          <w:spacing w:val="0"/>
          <w:w w:val="138"/>
          <w:b/>
          <w:bCs/>
          <w:i/>
          <w:position w:val="-6"/>
        </w:rPr>
        <w:t>I</w:t>
      </w:r>
      <w:r>
        <w:rPr>
          <w:rFonts w:ascii="Times New Roman" w:hAnsi="Times New Roman" w:cs="Times New Roman" w:eastAsia="Times New Roman"/>
          <w:sz w:val="23"/>
          <w:szCs w:val="23"/>
          <w:color w:val="161F93"/>
          <w:spacing w:val="-36"/>
          <w:w w:val="100"/>
          <w:b/>
          <w:bCs/>
          <w:i/>
          <w:position w:val="-6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444446"/>
          <w:spacing w:val="0"/>
          <w:w w:val="65"/>
          <w:b/>
          <w:bCs/>
          <w:i/>
          <w:position w:val="-6"/>
        </w:rPr>
        <w:t>A.</w:t>
      </w:r>
      <w:r>
        <w:rPr>
          <w:rFonts w:ascii="Times New Roman" w:hAnsi="Times New Roman" w:cs="Times New Roman" w:eastAsia="Times New Roman"/>
          <w:sz w:val="23"/>
          <w:szCs w:val="23"/>
          <w:color w:val="444446"/>
          <w:spacing w:val="6"/>
          <w:w w:val="65"/>
          <w:b/>
          <w:bCs/>
          <w:i/>
          <w:position w:val="-6"/>
        </w:rPr>
        <w:t>m</w:t>
      </w:r>
      <w:r>
        <w:rPr>
          <w:rFonts w:ascii="Times New Roman" w:hAnsi="Times New Roman" w:cs="Times New Roman" w:eastAsia="Times New Roman"/>
          <w:sz w:val="23"/>
          <w:szCs w:val="23"/>
          <w:color w:val="5E5E5E"/>
          <w:spacing w:val="0"/>
          <w:w w:val="51"/>
          <w:b/>
          <w:bCs/>
          <w:i/>
          <w:position w:val="-6"/>
        </w:rPr>
        <w:t>·</w:t>
      </w:r>
      <w:r>
        <w:rPr>
          <w:rFonts w:ascii="Times New Roman" w:hAnsi="Times New Roman" w:cs="Times New Roman" w:eastAsia="Times New Roman"/>
          <w:sz w:val="23"/>
          <w:szCs w:val="23"/>
          <w:color w:val="5E5E5E"/>
          <w:spacing w:val="9"/>
          <w:w w:val="100"/>
          <w:b/>
          <w:bCs/>
          <w:i/>
          <w:position w:val="-6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444446"/>
          <w:spacing w:val="0"/>
          <w:w w:val="80"/>
          <w:position w:val="-6"/>
        </w:rPr>
        <w:t>·</w:t>
      </w:r>
      <w:r>
        <w:rPr>
          <w:rFonts w:ascii="Times New Roman" w:hAnsi="Times New Roman" w:cs="Times New Roman" w:eastAsia="Times New Roman"/>
          <w:sz w:val="23"/>
          <w:szCs w:val="23"/>
          <w:color w:val="000000"/>
          <w:spacing w:val="0"/>
          <w:w w:val="100"/>
          <w:position w:val="0"/>
        </w:rPr>
      </w:r>
    </w:p>
    <w:p>
      <w:pPr>
        <w:spacing w:before="7" w:after="0" w:line="130" w:lineRule="exact"/>
        <w:jc w:val="left"/>
        <w:rPr>
          <w:sz w:val="13"/>
          <w:szCs w:val="13"/>
        </w:rPr>
      </w:pPr>
      <w:rPr/>
      <w:r>
        <w:rPr/>
        <w:br w:type="column"/>
      </w:r>
      <w:r>
        <w:rPr>
          <w:sz w:val="13"/>
          <w:szCs w:val="13"/>
        </w:rPr>
      </w:r>
    </w:p>
    <w:p>
      <w:pPr>
        <w:spacing w:before="0" w:after="0" w:line="96" w:lineRule="exact"/>
        <w:ind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0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4"/>
          <w:w w:val="100"/>
          <w:position w:val="-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0"/>
        </w:rPr>
        <w:t>Eri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88" w:after="0" w:line="146" w:lineRule="exact"/>
        <w:ind w:right="-67"/>
        <w:jc w:val="left"/>
        <w:rPr>
          <w:rFonts w:ascii="Times New Roman" w:hAnsi="Times New Roman" w:cs="Times New Roman" w:eastAsia="Times New Roman"/>
          <w:sz w:val="15"/>
          <w:szCs w:val="15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2"/>
          <w:szCs w:val="12"/>
          <w:color w:val="BABABA"/>
          <w:spacing w:val="0"/>
          <w:w w:val="147"/>
        </w:rPr>
        <w:t>.</w:t>
      </w:r>
      <w:r>
        <w:rPr>
          <w:rFonts w:ascii="Times New Roman" w:hAnsi="Times New Roman" w:cs="Times New Roman" w:eastAsia="Times New Roman"/>
          <w:sz w:val="12"/>
          <w:szCs w:val="12"/>
          <w:color w:val="BABABA"/>
          <w:spacing w:val="0"/>
          <w:w w:val="147"/>
        </w:rPr>
        <w:t> </w:t>
      </w:r>
      <w:r>
        <w:rPr>
          <w:rFonts w:ascii="Times New Roman" w:hAnsi="Times New Roman" w:cs="Times New Roman" w:eastAsia="Times New Roman"/>
          <w:sz w:val="12"/>
          <w:szCs w:val="12"/>
          <w:color w:val="BABABA"/>
          <w:spacing w:val="16"/>
          <w:w w:val="147"/>
        </w:rPr>
        <w:t> </w:t>
      </w:r>
      <w:r>
        <w:rPr>
          <w:rFonts w:ascii="Times New Roman" w:hAnsi="Times New Roman" w:cs="Times New Roman" w:eastAsia="Times New Roman"/>
          <w:sz w:val="12"/>
          <w:szCs w:val="12"/>
          <w:color w:val="444446"/>
          <w:spacing w:val="0"/>
          <w:w w:val="102"/>
        </w:rPr>
        <w:t>(.</w:t>
      </w:r>
      <w:r>
        <w:rPr>
          <w:rFonts w:ascii="Times New Roman" w:hAnsi="Times New Roman" w:cs="Times New Roman" w:eastAsia="Times New Roman"/>
          <w:sz w:val="12"/>
          <w:szCs w:val="12"/>
          <w:color w:val="444446"/>
          <w:spacing w:val="-39"/>
          <w:w w:val="101"/>
        </w:rPr>
        <w:t>&gt;</w:t>
      </w:r>
      <w:r>
        <w:rPr>
          <w:rFonts w:ascii="Times New Roman" w:hAnsi="Times New Roman" w:cs="Times New Roman" w:eastAsia="Times New Roman"/>
          <w:sz w:val="15"/>
          <w:szCs w:val="15"/>
          <w:color w:val="5E5E5E"/>
          <w:spacing w:val="0"/>
          <w:w w:val="117"/>
          <w:i/>
          <w:position w:val="-5"/>
        </w:rPr>
        <w:t>.</w:t>
      </w:r>
      <w:r>
        <w:rPr>
          <w:rFonts w:ascii="Times New Roman" w:hAnsi="Times New Roman" w:cs="Times New Roman" w:eastAsia="Times New Roman"/>
          <w:sz w:val="15"/>
          <w:szCs w:val="15"/>
          <w:color w:val="5E5E5E"/>
          <w:spacing w:val="-22"/>
          <w:w w:val="116"/>
          <w:i/>
          <w:position w:val="-5"/>
        </w:rPr>
        <w:t>t</w:t>
      </w:r>
      <w:r>
        <w:rPr>
          <w:rFonts w:ascii="Times New Roman" w:hAnsi="Times New Roman" w:cs="Times New Roman" w:eastAsia="Times New Roman"/>
          <w:sz w:val="15"/>
          <w:szCs w:val="15"/>
          <w:color w:val="959595"/>
          <w:spacing w:val="0"/>
          <w:w w:val="176"/>
          <w:i/>
          <w:position w:val="-5"/>
        </w:rPr>
        <w:t>·</w:t>
      </w:r>
      <w:r>
        <w:rPr>
          <w:rFonts w:ascii="Times New Roman" w:hAnsi="Times New Roman" w:cs="Times New Roman" w:eastAsia="Times New Roman"/>
          <w:sz w:val="15"/>
          <w:szCs w:val="15"/>
          <w:color w:val="000000"/>
          <w:spacing w:val="0"/>
          <w:w w:val="100"/>
          <w:position w:val="0"/>
        </w:rPr>
      </w:r>
    </w:p>
    <w:p>
      <w:pPr>
        <w:spacing w:before="0" w:after="0" w:line="234" w:lineRule="exact"/>
        <w:ind w:right="-20"/>
        <w:jc w:val="left"/>
        <w:tabs>
          <w:tab w:pos="940" w:val="left"/>
        </w:tabs>
        <w:rPr>
          <w:rFonts w:ascii="Times New Roman" w:hAnsi="Times New Roman" w:cs="Times New Roman" w:eastAsia="Times New Roman"/>
          <w:sz w:val="12"/>
          <w:szCs w:val="12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2"/>
          <w:szCs w:val="12"/>
          <w:color w:val="959595"/>
          <w:spacing w:val="0"/>
          <w:w w:val="270"/>
          <w:position w:val="-1"/>
        </w:rPr>
        <w:t>"</w:t>
      </w:r>
      <w:r>
        <w:rPr>
          <w:rFonts w:ascii="Times New Roman" w:hAnsi="Times New Roman" w:cs="Times New Roman" w:eastAsia="Times New Roman"/>
          <w:sz w:val="12"/>
          <w:szCs w:val="12"/>
          <w:color w:val="959595"/>
          <w:spacing w:val="68"/>
          <w:w w:val="270"/>
          <w:position w:val="-1"/>
        </w:rPr>
        <w:t> </w:t>
      </w:r>
      <w:r>
        <w:rPr>
          <w:rFonts w:ascii="Times New Roman" w:hAnsi="Times New Roman" w:cs="Times New Roman" w:eastAsia="Times New Roman"/>
          <w:sz w:val="15"/>
          <w:szCs w:val="15"/>
          <w:color w:val="5E5E5E"/>
          <w:spacing w:val="-20"/>
          <w:w w:val="117"/>
          <w:position w:val="-7"/>
        </w:rPr>
        <w:t>•</w:t>
      </w:r>
      <w:r>
        <w:rPr>
          <w:rFonts w:ascii="Times New Roman" w:hAnsi="Times New Roman" w:cs="Times New Roman" w:eastAsia="Times New Roman"/>
          <w:sz w:val="15"/>
          <w:szCs w:val="15"/>
          <w:color w:val="959595"/>
          <w:spacing w:val="-20"/>
          <w:w w:val="62"/>
          <w:position w:val="-7"/>
        </w:rPr>
      </w:r>
      <w:r>
        <w:rPr>
          <w:rFonts w:ascii="Times New Roman" w:hAnsi="Times New Roman" w:cs="Times New Roman" w:eastAsia="Times New Roman"/>
          <w:sz w:val="15"/>
          <w:szCs w:val="15"/>
          <w:color w:val="959595"/>
          <w:spacing w:val="0"/>
          <w:w w:val="62"/>
          <w:emboss/>
          <w:position w:val="-7"/>
        </w:rPr>
        <w:t>.</w:t>
      </w:r>
      <w:r>
        <w:rPr>
          <w:rFonts w:ascii="Times New Roman" w:hAnsi="Times New Roman" w:cs="Times New Roman" w:eastAsia="Times New Roman"/>
          <w:sz w:val="15"/>
          <w:szCs w:val="15"/>
          <w:color w:val="959595"/>
          <w:spacing w:val="0"/>
          <w:w w:val="62"/>
          <w:emboss/>
          <w:position w:val="-7"/>
        </w:rPr>
      </w:r>
      <w:r>
        <w:rPr>
          <w:rFonts w:ascii="Times New Roman" w:hAnsi="Times New Roman" w:cs="Times New Roman" w:eastAsia="Times New Roman"/>
          <w:sz w:val="15"/>
          <w:szCs w:val="15"/>
          <w:color w:val="959595"/>
          <w:spacing w:val="0"/>
          <w:w w:val="62"/>
          <w:position w:val="-7"/>
        </w:rPr>
      </w:r>
      <w:r>
        <w:rPr>
          <w:rFonts w:ascii="Times New Roman" w:hAnsi="Times New Roman" w:cs="Times New Roman" w:eastAsia="Times New Roman"/>
          <w:sz w:val="15"/>
          <w:szCs w:val="15"/>
          <w:color w:val="959595"/>
          <w:spacing w:val="0"/>
          <w:w w:val="62"/>
          <w:position w:val="-7"/>
        </w:rPr>
        <w:t>.</w:t>
      </w:r>
      <w:r>
        <w:rPr>
          <w:rFonts w:ascii="Times New Roman" w:hAnsi="Times New Roman" w:cs="Times New Roman" w:eastAsia="Times New Roman"/>
          <w:sz w:val="15"/>
          <w:szCs w:val="15"/>
          <w:color w:val="959595"/>
          <w:spacing w:val="14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12"/>
          <w:szCs w:val="12"/>
          <w:color w:val="5E5E5E"/>
          <w:spacing w:val="-30"/>
          <w:w w:val="91"/>
          <w:position w:val="-1"/>
        </w:rPr>
        <w:t>.</w:t>
      </w:r>
      <w:r>
        <w:rPr>
          <w:rFonts w:ascii="Times New Roman" w:hAnsi="Times New Roman" w:cs="Times New Roman" w:eastAsia="Times New Roman"/>
          <w:sz w:val="29"/>
          <w:szCs w:val="29"/>
          <w:color w:val="5E5E5E"/>
          <w:spacing w:val="-47"/>
          <w:w w:val="60"/>
          <w:i/>
          <w:position w:val="-7"/>
        </w:rPr>
        <w:t>•</w:t>
      </w:r>
      <w:r>
        <w:rPr>
          <w:rFonts w:ascii="Times New Roman" w:hAnsi="Times New Roman" w:cs="Times New Roman" w:eastAsia="Times New Roman"/>
          <w:sz w:val="12"/>
          <w:szCs w:val="12"/>
          <w:color w:val="5E5E5E"/>
          <w:spacing w:val="-2"/>
          <w:w w:val="91"/>
          <w:position w:val="-1"/>
        </w:rPr>
        <w:t>.</w:t>
      </w:r>
      <w:r>
        <w:rPr>
          <w:rFonts w:ascii="Times New Roman" w:hAnsi="Times New Roman" w:cs="Times New Roman" w:eastAsia="Times New Roman"/>
          <w:sz w:val="29"/>
          <w:szCs w:val="29"/>
          <w:color w:val="313131"/>
          <w:spacing w:val="-69"/>
          <w:w w:val="67"/>
          <w:i/>
          <w:position w:val="-7"/>
        </w:rPr>
        <w:t>ı</w:t>
      </w:r>
      <w:r>
        <w:rPr>
          <w:rFonts w:ascii="Times New Roman" w:hAnsi="Times New Roman" w:cs="Times New Roman" w:eastAsia="Times New Roman"/>
          <w:sz w:val="12"/>
          <w:szCs w:val="12"/>
          <w:color w:val="5E5E5E"/>
          <w:spacing w:val="1"/>
          <w:w w:val="91"/>
          <w:position w:val="-1"/>
        </w:rPr>
        <w:t>.</w:t>
      </w:r>
      <w:r>
        <w:rPr>
          <w:rFonts w:ascii="Times New Roman" w:hAnsi="Times New Roman" w:cs="Times New Roman" w:eastAsia="Times New Roman"/>
          <w:sz w:val="12"/>
          <w:szCs w:val="12"/>
          <w:color w:val="AAAAAA"/>
          <w:spacing w:val="-30"/>
          <w:w w:val="184"/>
          <w:position w:val="-1"/>
        </w:rPr>
        <w:t>.</w:t>
      </w:r>
      <w:r>
        <w:rPr>
          <w:rFonts w:ascii="Times New Roman" w:hAnsi="Times New Roman" w:cs="Times New Roman" w:eastAsia="Times New Roman"/>
          <w:sz w:val="12"/>
          <w:szCs w:val="12"/>
          <w:color w:val="5E5E5E"/>
          <w:spacing w:val="-45"/>
          <w:w w:val="163"/>
          <w:position w:val="-1"/>
        </w:rPr>
        <w:t>,</w:t>
      </w:r>
      <w:r>
        <w:rPr>
          <w:rFonts w:ascii="Times New Roman" w:hAnsi="Times New Roman" w:cs="Times New Roman" w:eastAsia="Times New Roman"/>
          <w:sz w:val="29"/>
          <w:szCs w:val="29"/>
          <w:color w:val="5E5E5E"/>
          <w:spacing w:val="0"/>
          <w:w w:val="24"/>
          <w:position w:val="-7"/>
        </w:rPr>
        <w:t>·,</w:t>
      </w:r>
      <w:r>
        <w:rPr>
          <w:rFonts w:ascii="Times New Roman" w:hAnsi="Times New Roman" w:cs="Times New Roman" w:eastAsia="Times New Roman"/>
          <w:sz w:val="29"/>
          <w:szCs w:val="29"/>
          <w:color w:val="5E5E5E"/>
          <w:spacing w:val="0"/>
          <w:w w:val="100"/>
          <w:position w:val="-7"/>
        </w:rPr>
        <w:tab/>
      </w:r>
      <w:r>
        <w:rPr>
          <w:rFonts w:ascii="Times New Roman" w:hAnsi="Times New Roman" w:cs="Times New Roman" w:eastAsia="Times New Roman"/>
          <w:sz w:val="29"/>
          <w:szCs w:val="29"/>
          <w:color w:val="5E5E5E"/>
          <w:spacing w:val="0"/>
          <w:w w:val="100"/>
          <w:position w:val="-7"/>
        </w:rPr>
      </w:r>
      <w:r>
        <w:rPr>
          <w:rFonts w:ascii="Times New Roman" w:hAnsi="Times New Roman" w:cs="Times New Roman" w:eastAsia="Times New Roman"/>
          <w:sz w:val="12"/>
          <w:szCs w:val="12"/>
          <w:color w:val="5E5E5E"/>
          <w:spacing w:val="0"/>
          <w:w w:val="100"/>
          <w:position w:val="-1"/>
        </w:rPr>
        <w:t>•</w:t>
      </w:r>
      <w:r>
        <w:rPr>
          <w:rFonts w:ascii="Times New Roman" w:hAnsi="Times New Roman" w:cs="Times New Roman" w:eastAsia="Times New Roman"/>
          <w:sz w:val="12"/>
          <w:szCs w:val="12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300" w:bottom="280" w:left="0" w:right="200"/>
          <w:cols w:num="4" w:equalWidth="0">
            <w:col w:w="4998" w:space="669"/>
            <w:col w:w="799" w:space="2824"/>
            <w:col w:w="380" w:space="149"/>
            <w:col w:w="1901"/>
          </w:cols>
        </w:sectPr>
      </w:pPr>
      <w:rPr/>
    </w:p>
    <w:p>
      <w:pPr>
        <w:spacing w:before="0" w:after="0" w:line="163" w:lineRule="exact"/>
        <w:ind w:right="778"/>
        <w:jc w:val="right"/>
        <w:tabs>
          <w:tab w:pos="880" w:val="left"/>
        </w:tabs>
        <w:rPr>
          <w:rFonts w:ascii="Times New Roman" w:hAnsi="Times New Roman" w:cs="Times New Roman" w:eastAsia="Times New Roman"/>
          <w:sz w:val="14"/>
          <w:szCs w:val="14"/>
        </w:rPr>
      </w:pPr>
      <w:rPr/>
      <w:r>
        <w:rPr/>
        <w:pict>
          <v:group style="position:absolute;margin-left:16.0704pt;margin-top:44.212643pt;width:558.059532pt;height:790.773169pt;mso-position-horizontal-relative:page;mso-position-vertical-relative:page;z-index:-14762" coordorigin="321,884" coordsize="11161,15815">
            <v:group style="position:absolute;left:340;top:913;width:2;height:7332" coordorigin="340,913" coordsize="2,7332">
              <v:shape style="position:absolute;left:340;top:913;width:2;height:7332" coordorigin="340,913" coordsize="0,7332" path="m340,8245l340,913e" filled="f" stroked="t" strokeweight=".71424pt" strokecolor="#606060">
                <v:path arrowok="t"/>
              </v:shape>
            </v:group>
            <v:group style="position:absolute;left:357;top:920;width:1381;height:2" coordorigin="357,920" coordsize="1381,2">
              <v:shape style="position:absolute;left:357;top:920;width:1381;height:2" coordorigin="357,920" coordsize="1381,0" path="m357,920l1738,920e" filled="f" stroked="t" strokeweight=".47616pt" strokecolor="#777777">
                <v:path arrowok="t"/>
              </v:shape>
            </v:group>
            <v:group style="position:absolute;left:2386;top:908;width:2;height:540" coordorigin="2386,908" coordsize="2,540">
              <v:shape style="position:absolute;left:2386;top:908;width:2;height:540" coordorigin="2386,908" coordsize="0,540" path="m2386,1448l2386,908e" filled="f" stroked="t" strokeweight=".95232pt" strokecolor="#6B6B6B">
                <v:path arrowok="t"/>
              </v:shape>
            </v:group>
            <v:group style="position:absolute;left:2343;top:920;width:1238;height:2" coordorigin="2343,920" coordsize="1238,2">
              <v:shape style="position:absolute;left:2343;top:920;width:1238;height:2" coordorigin="2343,920" coordsize="1238,0" path="m2343,920l3581,920e" filled="f" stroked="t" strokeweight=".47616pt" strokecolor="#707070">
                <v:path arrowok="t"/>
              </v:shape>
            </v:group>
            <v:group style="position:absolute;left:3357;top:918;width:990;height:2" coordorigin="3357,918" coordsize="990,2">
              <v:shape style="position:absolute;left:3357;top:918;width:990;height:2" coordorigin="3357,918" coordsize="990,0" path="m3357,918l4347,918e" filled="f" stroked="t" strokeweight=".95232pt" strokecolor="#838383">
                <v:path arrowok="t"/>
              </v:shape>
            </v:group>
            <v:group style="position:absolute;left:3847;top:915;width:3947;height:2" coordorigin="3847,915" coordsize="3947,2">
              <v:shape style="position:absolute;left:3847;top:915;width:3947;height:2" coordorigin="3847,915" coordsize="3947,0" path="m3847,915l7795,915e" filled="f" stroked="t" strokeweight=".47616pt" strokecolor="#707070">
                <v:path arrowok="t"/>
              </v:shape>
            </v:group>
            <v:group style="position:absolute;left:9159;top:899;width:2;height:1539" coordorigin="9159,899" coordsize="2,1539">
              <v:shape style="position:absolute;left:9159;top:899;width:2;height:1539" coordorigin="9159,899" coordsize="0,1539" path="m9159,2438l9159,899e" filled="f" stroked="t" strokeweight=".95232pt" strokecolor="#707070">
                <v:path arrowok="t"/>
              </v:shape>
            </v:group>
            <v:group style="position:absolute;left:338;top:915;width:9047;height:2" coordorigin="338,915" coordsize="9047,2">
              <v:shape style="position:absolute;left:338;top:915;width:9047;height:2" coordorigin="338,915" coordsize="9047,0" path="m338,915l9385,915e" filled="f" stroked="t" strokeweight=".71424pt" strokecolor="#747474">
                <v:path arrowok="t"/>
              </v:shape>
            </v:group>
            <v:group style="position:absolute;left:9328;top:908;width:271;height:2" coordorigin="9328,908" coordsize="271,2">
              <v:shape style="position:absolute;left:9328;top:908;width:271;height:2" coordorigin="9328,908" coordsize="271,0" path="m9328,908l9599,908e" filled="f" stroked="t" strokeweight=".47616pt" strokecolor="#646464">
                <v:path arrowok="t"/>
              </v:shape>
            </v:group>
            <v:group style="position:absolute;left:9542;top:908;width:1909;height:2" coordorigin="9542,908" coordsize="1909,2">
              <v:shape style="position:absolute;left:9542;top:908;width:1909;height:2" coordorigin="9542,908" coordsize="1909,0" path="m9542,908l11452,908e" filled="f" stroked="t" strokeweight=".71424pt" strokecolor="#7C7C7C">
                <v:path arrowok="t"/>
              </v:shape>
            </v:group>
            <v:group style="position:absolute;left:11447;top:894;width:2;height:2074" coordorigin="11447,894" coordsize="2,2074">
              <v:shape style="position:absolute;left:11447;top:894;width:2;height:2074" coordorigin="11447,894" coordsize="0,2074" path="m11447,2968l11447,894e" filled="f" stroked="t" strokeweight=".95232pt" strokecolor="#747474">
                <v:path arrowok="t"/>
              </v:shape>
            </v:group>
            <v:group style="position:absolute;left:2386;top:1391;width:2;height:253" coordorigin="2386,1391" coordsize="2,253">
              <v:shape style="position:absolute;left:2386;top:1391;width:2;height:253" coordorigin="2386,1391" coordsize="0,253" path="m2386,1644l2386,1391e" filled="f" stroked="t" strokeweight=".47616pt" strokecolor="#3B3B3B">
                <v:path arrowok="t"/>
              </v:shape>
            </v:group>
            <v:group style="position:absolute;left:2386;top:1587;width:2;height:358" coordorigin="2386,1587" coordsize="2,358">
              <v:shape style="position:absolute;left:2386;top:1587;width:2;height:358" coordorigin="2386,1587" coordsize="0,358" path="m2386,1945l2386,1587e" filled="f" stroked="t" strokeweight=".47616pt" strokecolor="#282828">
                <v:path arrowok="t"/>
              </v:shape>
            </v:group>
            <v:group style="position:absolute;left:2388;top:1888;width:2;height:559" coordorigin="2388,1888" coordsize="2,559">
              <v:shape style="position:absolute;left:2388;top:1888;width:2;height:559" coordorigin="2388,1888" coordsize="0,559" path="m2388,2447l2388,1888e" filled="f" stroked="t" strokeweight=".47616pt" strokecolor="#4B4B4B">
                <v:path arrowok="t"/>
              </v:shape>
            </v:group>
            <v:group style="position:absolute;left:343;top:2385;width:2;height:315" coordorigin="343,2385" coordsize="2,315">
              <v:shape style="position:absolute;left:343;top:2385;width:2;height:315" coordorigin="343,2385" coordsize="0,315" path="m343,2700l343,2385e" filled="f" stroked="t" strokeweight=".47616pt" strokecolor="#343434">
                <v:path arrowok="t"/>
              </v:shape>
            </v:group>
            <v:group style="position:absolute;left:343;top:2629;width:2;height:339" coordorigin="343,2629" coordsize="2,339">
              <v:shape style="position:absolute;left:343;top:2629;width:2;height:339" coordorigin="343,2629" coordsize="0,339" path="m343,2968l343,2629e" filled="f" stroked="t" strokeweight=".47616pt" strokecolor="#4F4F4F">
                <v:path arrowok="t"/>
              </v:shape>
            </v:group>
            <v:group style="position:absolute;left:333;top:3150;width:5947;height:2" coordorigin="333,3150" coordsize="5947,2">
              <v:shape style="position:absolute;left:333;top:3150;width:5947;height:2" coordorigin="333,3150" coordsize="5947,0" path="m333,3150l6281,3150e" filled="f" stroked="t" strokeweight=".71424pt" strokecolor="#707070">
                <v:path arrowok="t"/>
              </v:shape>
            </v:group>
            <v:group style="position:absolute;left:5890;top:3150;width:1119;height:2" coordorigin="5890,3150" coordsize="1119,2">
              <v:shape style="position:absolute;left:5890;top:3150;width:1119;height:2" coordorigin="5890,3150" coordsize="1119,0" path="m5890,3150l7009,3150e" filled="f" stroked="t" strokeweight=".95232pt" strokecolor="#838383">
                <v:path arrowok="t"/>
              </v:shape>
            </v:group>
            <v:group style="position:absolute;left:6952;top:3150;width:843;height:2" coordorigin="6952,3150" coordsize="843,2">
              <v:shape style="position:absolute;left:6952;top:3150;width:843;height:2" coordorigin="6952,3150" coordsize="843,0" path="m6952,3150l7795,3150e" filled="f" stroked="t" strokeweight=".47616pt" strokecolor="#606060">
                <v:path arrowok="t"/>
              </v:shape>
            </v:group>
            <v:group style="position:absolute;left:7719;top:3147;width:1667;height:2" coordorigin="7719,3147" coordsize="1667,2">
              <v:shape style="position:absolute;left:7719;top:3147;width:1667;height:2" coordorigin="7719,3147" coordsize="1667,0" path="m7719,3147l9385,3147e" filled="f" stroked="t" strokeweight=".71424pt" strokecolor="#7C7C7C">
                <v:path arrowok="t"/>
              </v:shape>
            </v:group>
            <v:group style="position:absolute;left:9328;top:3145;width:271;height:2" coordorigin="9328,3145" coordsize="271,2">
              <v:shape style="position:absolute;left:9328;top:3145;width:271;height:2" coordorigin="9328,3145" coordsize="271,0" path="m9328,3145l9599,3145e" filled="f" stroked="t" strokeweight=".47616pt" strokecolor="#5B5B5B">
                <v:path arrowok="t"/>
              </v:shape>
            </v:group>
            <v:group style="position:absolute;left:9542;top:3145;width:1914;height:2" coordorigin="9542,3145" coordsize="1914,2">
              <v:shape style="position:absolute;left:9542;top:3145;width:1914;height:2" coordorigin="9542,3145" coordsize="1914,0" path="m9542,3145l11456,3145e" filled="f" stroked="t" strokeweight=".71424pt" strokecolor="#747474">
                <v:path arrowok="t"/>
              </v:shape>
            </v:group>
            <v:group style="position:absolute;left:11452;top:2896;width:2;height:540" coordorigin="11452,2896" coordsize="2,540">
              <v:shape style="position:absolute;left:11452;top:2896;width:2;height:540" coordorigin="11452,2896" coordsize="0,540" path="m11452,3436l11452,2896e" filled="f" stroked="t" strokeweight=".47616pt" strokecolor="#4F4F4F">
                <v:path arrowok="t"/>
              </v:shape>
            </v:group>
            <v:group style="position:absolute;left:333;top:3393;width:4366;height:2" coordorigin="333,3393" coordsize="4366,2">
              <v:shape style="position:absolute;left:333;top:3393;width:4366;height:2" coordorigin="333,3393" coordsize="4366,0" path="m333,3393l4700,3393e" filled="f" stroked="t" strokeweight=".71424pt" strokecolor="#707070">
                <v:path arrowok="t"/>
              </v:shape>
            </v:group>
            <v:group style="position:absolute;left:4643;top:3393;width:638;height:2" coordorigin="4643,3393" coordsize="638,2">
              <v:shape style="position:absolute;left:4643;top:3393;width:638;height:2" coordorigin="4643,3393" coordsize="638,0" path="m4643,3393l5281,3393e" filled="f" stroked="t" strokeweight=".47616pt" strokecolor="#646464">
                <v:path arrowok="t"/>
              </v:shape>
            </v:group>
            <v:group style="position:absolute;left:5223;top:3393;width:1057;height:2" coordorigin="5223,3393" coordsize="1057,2">
              <v:shape style="position:absolute;left:5223;top:3393;width:1057;height:2" coordorigin="5223,3393" coordsize="1057,0" path="m5223,3393l6281,3393e" filled="f" stroked="t" strokeweight=".71424pt" strokecolor="#7C7C7C">
                <v:path arrowok="t"/>
              </v:shape>
            </v:group>
            <v:group style="position:absolute;left:6223;top:3391;width:786;height:2" coordorigin="6223,3391" coordsize="786,2">
              <v:shape style="position:absolute;left:6223;top:3391;width:786;height:2" coordorigin="6223,3391" coordsize="786,0" path="m6223,3391l7009,3391e" filled="f" stroked="t" strokeweight=".47616pt" strokecolor="#676767">
                <v:path arrowok="t"/>
              </v:shape>
            </v:group>
            <v:group style="position:absolute;left:6952;top:3389;width:471;height:2" coordorigin="6952,3389" coordsize="471,2">
              <v:shape style="position:absolute;left:6952;top:3389;width:471;height:2" coordorigin="6952,3389" coordsize="471,0" path="m6952,3389l7423,3389e" filled="f" stroked="t" strokeweight=".47616pt" strokecolor="#545454">
                <v:path arrowok="t"/>
              </v:shape>
            </v:group>
            <v:group style="position:absolute;left:7366;top:3389;width:1343;height:2" coordorigin="7366,3389" coordsize="1343,2">
              <v:shape style="position:absolute;left:7366;top:3389;width:1343;height:2" coordorigin="7366,3389" coordsize="1343,0" path="m7366,3389l8709,3389e" filled="f" stroked="t" strokeweight=".95232pt" strokecolor="#808080">
                <v:path arrowok="t"/>
              </v:shape>
            </v:group>
            <v:group style="position:absolute;left:8614;top:3386;width:986;height:2" coordorigin="8614,3386" coordsize="986,2">
              <v:shape style="position:absolute;left:8614;top:3386;width:986;height:2" coordorigin="8614,3386" coordsize="986,0" path="m8614,3386l9599,3386e" filled="f" stroked="t" strokeweight=".47616pt" strokecolor="#646464">
                <v:path arrowok="t"/>
              </v:shape>
            </v:group>
            <v:group style="position:absolute;left:9542;top:3389;width:1914;height:2" coordorigin="9542,3389" coordsize="1914,2">
              <v:shape style="position:absolute;left:9542;top:3389;width:1914;height:2" coordorigin="9542,3389" coordsize="1914,0" path="m9542,3389l11456,3389e" filled="f" stroked="t" strokeweight=".71424pt" strokecolor="#777777">
                <v:path arrowok="t"/>
              </v:shape>
            </v:group>
            <v:group style="position:absolute;left:333;top:3632;width:3414;height:2" coordorigin="333,3632" coordsize="3414,2">
              <v:shape style="position:absolute;left:333;top:3632;width:3414;height:2" coordorigin="333,3632" coordsize="3414,0" path="m333,3632l3747,3632e" filled="f" stroked="t" strokeweight=".71424pt" strokecolor="#747474">
                <v:path arrowok="t"/>
              </v:shape>
            </v:group>
            <v:group style="position:absolute;left:3690;top:3628;width:214;height:2" coordorigin="3690,3628" coordsize="214,2">
              <v:shape style="position:absolute;left:3690;top:3628;width:214;height:2" coordorigin="3690,3628" coordsize="214,0" path="m3690,3628l3905,3628e" filled="f" stroked="t" strokeweight=".47616pt" strokecolor="#646464">
                <v:path arrowok="t"/>
              </v:shape>
            </v:group>
            <v:group style="position:absolute;left:3847;top:3630;width:7614;height:2" coordorigin="3847,3630" coordsize="7614,2">
              <v:shape style="position:absolute;left:3847;top:3630;width:7614;height:2" coordorigin="3847,3630" coordsize="7614,0" path="m3847,3630l11461,3630e" filled="f" stroked="t" strokeweight=".71424pt" strokecolor="#777777">
                <v:path arrowok="t"/>
              </v:shape>
            </v:group>
            <v:group style="position:absolute;left:3883;top:3623;width:2;height:268" coordorigin="3883,3623" coordsize="2,268">
              <v:shape style="position:absolute;left:3883;top:3623;width:2;height:268" coordorigin="3883,3623" coordsize="0,268" path="m3883,3891l3883,3623e" filled="f" stroked="t" strokeweight=".47616pt" strokecolor="#4F4F4F">
                <v:path arrowok="t"/>
              </v:shape>
            </v:group>
            <v:group style="position:absolute;left:6995;top:3623;width:2;height:774" coordorigin="6995,3623" coordsize="2,774">
              <v:shape style="position:absolute;left:6995;top:3623;width:2;height:774" coordorigin="6995,3623" coordsize="0,774" path="m6995,4397l6995,3623e" filled="f" stroked="t" strokeweight=".95232pt" strokecolor="#6B6B6B">
                <v:path arrowok="t"/>
              </v:shape>
            </v:group>
            <v:group style="position:absolute;left:343;top:3833;width:2;height:583" coordorigin="343,3833" coordsize="2,583">
              <v:shape style="position:absolute;left:343;top:3833;width:2;height:583" coordorigin="343,3833" coordsize="0,583" path="m343,4416l343,3833e" filled="f" stroked="t" strokeweight=".47616pt" strokecolor="#2B2B2B">
                <v:path arrowok="t"/>
              </v:shape>
            </v:group>
            <v:group style="position:absolute;left:3885;top:3833;width:2;height:258" coordorigin="3885,3833" coordsize="2,258">
              <v:shape style="position:absolute;left:3885;top:3833;width:2;height:258" coordorigin="3885,3833" coordsize="0,258" path="m3885,4091l3885,3833e" filled="f" stroked="t" strokeweight=".47616pt" strokecolor="#343434">
                <v:path arrowok="t"/>
              </v:shape>
            </v:group>
            <v:group style="position:absolute;left:3881;top:4053;width:2019;height:2" coordorigin="3881,4053" coordsize="2019,2">
              <v:shape style="position:absolute;left:3881;top:4053;width:2019;height:2" coordorigin="3881,4053" coordsize="2019,0" path="m3881,4053l5900,4053e" filled="f" stroked="t" strokeweight=".71424pt" strokecolor="#707070">
                <v:path arrowok="t"/>
              </v:shape>
            </v:group>
            <v:group style="position:absolute;left:338;top:4392;width:695;height:2" coordorigin="338,4392" coordsize="695,2">
              <v:shape style="position:absolute;left:338;top:4392;width:695;height:2" coordorigin="338,4392" coordsize="695,0" path="m338,4392l1033,4392e" filled="f" stroked="t" strokeweight=".47616pt" strokecolor="#575757">
                <v:path arrowok="t"/>
              </v:shape>
            </v:group>
            <v:group style="position:absolute;left:3890;top:4034;width:2;height:363" coordorigin="3890,4034" coordsize="2,363">
              <v:shape style="position:absolute;left:3890;top:4034;width:2;height:363" coordorigin="3890,4034" coordsize="0,363" path="m3890,4397l3890,4034e" filled="f" stroked="t" strokeweight=".95232pt" strokecolor="#232323">
                <v:path arrowok="t"/>
              </v:shape>
            </v:group>
            <v:group style="position:absolute;left:2347;top:4392;width:519;height:2" coordorigin="2347,4392" coordsize="519,2">
              <v:shape style="position:absolute;left:2347;top:4392;width:519;height:2" coordorigin="2347,4392" coordsize="519,0" path="m2347,4392l2866,4392e" filled="f" stroked="t" strokeweight=".47616pt" strokecolor="#5B5B5B">
                <v:path arrowok="t"/>
              </v:shape>
            </v:group>
            <v:group style="position:absolute;left:357;top:4390;width:3685;height:2" coordorigin="357,4390" coordsize="3685,2">
              <v:shape style="position:absolute;left:357;top:4390;width:3685;height:2" coordorigin="357,4390" coordsize="3685,0" path="m357,4390l4043,4390e" filled="f" stroked="t" strokeweight=".71424pt" strokecolor="#707070">
                <v:path arrowok="t"/>
              </v:shape>
            </v:group>
            <v:group style="position:absolute;left:2814;top:4388;width:3466;height:2" coordorigin="2814,4388" coordsize="3466,2">
              <v:shape style="position:absolute;left:2814;top:4388;width:3466;height:2" coordorigin="2814,4388" coordsize="3466,0" path="m2814,4388l6281,4388e" filled="f" stroked="t" strokeweight=".95232pt" strokecolor="#545454">
                <v:path arrowok="t"/>
              </v:shape>
            </v:group>
            <v:group style="position:absolute;left:6223;top:4390;width:5243;height:2" coordorigin="6223,4390" coordsize="5243,2">
              <v:shape style="position:absolute;left:6223;top:4390;width:5243;height:2" coordorigin="6223,4390" coordsize="5243,0" path="m6223,4390l11466,4390e" filled="f" stroked="t" strokeweight=".71424pt" strokecolor="#777777">
                <v:path arrowok="t"/>
              </v:shape>
            </v:group>
            <v:group style="position:absolute;left:11456;top:3833;width:2;height:258" coordorigin="11456,3833" coordsize="2,258">
              <v:shape style="position:absolute;left:11456;top:3833;width:2;height:258" coordorigin="11456,3833" coordsize="0,258" path="m11456,4091l11456,3833e" filled="f" stroked="t" strokeweight=".47616pt" strokecolor="#484848">
                <v:path arrowok="t"/>
              </v:shape>
            </v:group>
            <v:group style="position:absolute;left:11456;top:903;width:2;height:3513" coordorigin="11456,903" coordsize="2,3513">
              <v:shape style="position:absolute;left:11456;top:903;width:2;height:3513" coordorigin="11456,903" coordsize="0,3513" path="m11456,4416l11456,903e" filled="f" stroked="t" strokeweight=".47616pt" strokecolor="#676767">
                <v:path arrowok="t"/>
              </v:shape>
            </v:group>
            <v:group style="position:absolute;left:338;top:4629;width:7457;height:2" coordorigin="338,4629" coordsize="7457,2">
              <v:shape style="position:absolute;left:338;top:4629;width:7457;height:2" coordorigin="338,4629" coordsize="7457,0" path="m338,4629l7795,4629e" filled="f" stroked="t" strokeweight=".71424pt" strokecolor="#747474">
                <v:path arrowok="t"/>
              </v:shape>
            </v:group>
            <v:group style="position:absolute;left:2393;top:4388;width:2;height:263" coordorigin="2393,4388" coordsize="2,263">
              <v:shape style="position:absolute;left:2393;top:4388;width:2;height:263" coordorigin="2393,4388" coordsize="0,263" path="m2393,4651l2393,4388e" filled="f" stroked="t" strokeweight=".47616pt" strokecolor="#4F4F4F">
                <v:path arrowok="t"/>
              </v:shape>
            </v:group>
            <v:group style="position:absolute;left:3847;top:4631;width:852;height:2" coordorigin="3847,4631" coordsize="852,2">
              <v:shape style="position:absolute;left:3847;top:4631;width:852;height:2" coordorigin="3847,4631" coordsize="852,0" path="m3847,4631l4700,4631e" filled="f" stroked="t" strokeweight=".47616pt" strokecolor="#575757">
                <v:path arrowok="t"/>
              </v:shape>
            </v:group>
            <v:group style="position:absolute;left:7738;top:4627;width:619;height:2" coordorigin="7738,4627" coordsize="619,2">
              <v:shape style="position:absolute;left:7738;top:4627;width:619;height:2" coordorigin="7738,4627" coordsize="619,0" path="m7738,4627l8357,4627e" filled="f" stroked="t" strokeweight=".47616pt" strokecolor="#575757">
                <v:path arrowok="t"/>
              </v:shape>
            </v:group>
            <v:group style="position:absolute;left:8299;top:4624;width:3166;height:2" coordorigin="8299,4624" coordsize="3166,2">
              <v:shape style="position:absolute;left:8299;top:4624;width:3166;height:2" coordorigin="8299,4624" coordsize="3166,0" path="m8299,4624l11466,4624e" filled="f" stroked="t" strokeweight=".71424pt" strokecolor="#777777">
                <v:path arrowok="t"/>
              </v:shape>
            </v:group>
            <v:group style="position:absolute;left:11459;top:903;width:2;height:5219" coordorigin="11459,903" coordsize="2,5219">
              <v:shape style="position:absolute;left:11459;top:903;width:2;height:5219" coordorigin="11459,903" coordsize="0,5219" path="m11459,6123l11459,903e" filled="f" stroked="t" strokeweight=".71424pt" strokecolor="#6B6B6B">
                <v:path arrowok="t"/>
              </v:shape>
            </v:group>
            <v:group style="position:absolute;left:2393;top:4560;width:2;height:1099" coordorigin="2393,4560" coordsize="2,1099">
              <v:shape style="position:absolute;left:2393;top:4560;width:2;height:1099" coordorigin="2393,4560" coordsize="0,1099" path="m2393,5659l2393,4560e" filled="f" stroked="t" strokeweight=".95232pt" strokecolor="#676767">
                <v:path arrowok="t"/>
              </v:shape>
            </v:group>
            <v:group style="position:absolute;left:2381;top:4868;width:5414;height:2" coordorigin="2381,4868" coordsize="5414,2">
              <v:shape style="position:absolute;left:2381;top:4868;width:5414;height:2" coordorigin="2381,4868" coordsize="5414,0" path="m2381,4868l7795,4868e" filled="f" stroked="t" strokeweight=".71424pt" strokecolor="#747474">
                <v:path arrowok="t"/>
              </v:shape>
            </v:group>
            <v:group style="position:absolute;left:7738;top:4866;width:619;height:2" coordorigin="7738,4866" coordsize="619,2">
              <v:shape style="position:absolute;left:7738;top:4866;width:619;height:2" coordorigin="7738,4866" coordsize="619,0" path="m7738,4866l8357,4866e" filled="f" stroked="t" strokeweight=".47616pt" strokecolor="#484848">
                <v:path arrowok="t"/>
              </v:shape>
            </v:group>
            <v:group style="position:absolute;left:8299;top:4866;width:3166;height:2" coordorigin="8299,4866" coordsize="3166,2">
              <v:shape style="position:absolute;left:8299;top:4866;width:3166;height:2" coordorigin="8299,4866" coordsize="3166,0" path="m8299,4866l11466,4866e" filled="f" stroked="t" strokeweight=".71424pt" strokecolor="#747474">
                <v:path arrowok="t"/>
              </v:shape>
            </v:group>
            <v:group style="position:absolute;left:4940;top:4861;width:2;height:741" coordorigin="4940,4861" coordsize="2,741">
              <v:shape style="position:absolute;left:4940;top:4861;width:2;height:741" coordorigin="4940,4861" coordsize="0,741" path="m4940,5602l4940,4861e" filled="f" stroked="t" strokeweight=".47616pt" strokecolor="#4F4F4F">
                <v:path arrowok="t"/>
              </v:shape>
            </v:group>
            <v:group style="position:absolute;left:4933;top:5107;width:2109;height:2" coordorigin="4933,5107" coordsize="2109,2">
              <v:shape style="position:absolute;left:4933;top:5107;width:2109;height:2" coordorigin="4933,5107" coordsize="2109,0" path="m4933,5107l7042,5107e" filled="f" stroked="t" strokeweight=".71424pt" strokecolor="#7C7C7C">
                <v:path arrowok="t"/>
              </v:shape>
            </v:group>
            <v:group style="position:absolute;left:6952;top:5109;width:848;height:2" coordorigin="6952,5109" coordsize="848,2">
              <v:shape style="position:absolute;left:6952;top:5109;width:848;height:2" coordorigin="6952,5109" coordsize="848,0" path="m6952,5109l7800,5109e" filled="f" stroked="t" strokeweight=".47616pt" strokecolor="#646464">
                <v:path arrowok="t"/>
              </v:shape>
            </v:group>
            <v:group style="position:absolute;left:7766;top:4851;width:2;height:253" coordorigin="7766,4851" coordsize="2,253">
              <v:shape style="position:absolute;left:7766;top:4851;width:2;height:253" coordorigin="7766,4851" coordsize="0,253" path="m7766,5105l7766,4851e" filled="f" stroked="t" strokeweight=".23808pt" strokecolor="#646464">
                <v:path arrowok="t"/>
              </v:shape>
            </v:group>
            <v:group style="position:absolute;left:7738;top:5105;width:3728;height:2" coordorigin="7738,5105" coordsize="3728,2">
              <v:shape style="position:absolute;left:7738;top:5105;width:3728;height:2" coordorigin="7738,5105" coordsize="3728,0" path="m7738,5105l11466,5105e" filled="f" stroked="t" strokeweight=".71424pt" strokecolor="#747474">
                <v:path arrowok="t"/>
              </v:shape>
            </v:group>
            <v:group style="position:absolute;left:4933;top:5346;width:2490;height:2" coordorigin="4933,5346" coordsize="2490,2">
              <v:shape style="position:absolute;left:4933;top:5346;width:2490;height:2" coordorigin="4933,5346" coordsize="2490,0" path="m4933,5346l7423,5346e" filled="f" stroked="t" strokeweight=".71424pt" strokecolor="#747474">
                <v:path arrowok="t"/>
              </v:shape>
            </v:group>
            <v:group style="position:absolute;left:7366;top:5346;width:990;height:2" coordorigin="7366,5346" coordsize="990,2">
              <v:shape style="position:absolute;left:7366;top:5346;width:990;height:2" coordorigin="7366,5346" coordsize="990,0" path="m7366,5346l8357,5346e" filled="f" stroked="t" strokeweight=".47616pt" strokecolor="#5B5B5B">
                <v:path arrowok="t"/>
              </v:shape>
            </v:group>
            <v:group style="position:absolute;left:8299;top:5344;width:1086;height:2" coordorigin="8299,5344" coordsize="1086,2">
              <v:shape style="position:absolute;left:8299;top:5344;width:1086;height:2" coordorigin="8299,5344" coordsize="1086,0" path="m8299,5344l9385,5344e" filled="f" stroked="t" strokeweight=".95232pt" strokecolor="#808080">
                <v:path arrowok="t"/>
              </v:shape>
            </v:group>
            <v:group style="position:absolute;left:9328;top:5344;width:271;height:2" coordorigin="9328,5344" coordsize="271,2">
              <v:shape style="position:absolute;left:9328;top:5344;width:271;height:2" coordorigin="9328,5344" coordsize="271,0" path="m9328,5344l9599,5344e" filled="f" stroked="t" strokeweight=".47616pt" strokecolor="#646464">
                <v:path arrowok="t"/>
              </v:shape>
            </v:group>
            <v:group style="position:absolute;left:9542;top:5344;width:1928;height:2" coordorigin="9542,5344" coordsize="1928,2">
              <v:shape style="position:absolute;left:9542;top:5344;width:1928;height:2" coordorigin="9542,5344" coordsize="1928,0" path="m9542,5344l11471,5344e" filled="f" stroked="t" strokeweight=".71424pt" strokecolor="#747474">
                <v:path arrowok="t"/>
              </v:shape>
            </v:group>
            <v:group style="position:absolute;left:343;top:5305;width:2;height:817" coordorigin="343,5305" coordsize="2,817">
              <v:shape style="position:absolute;left:343;top:5305;width:2;height:817" coordorigin="343,5305" coordsize="0,817" path="m343,6123l343,5305e" filled="f" stroked="t" strokeweight=".47616pt" strokecolor="#4B4B4B">
                <v:path arrowok="t"/>
              </v:shape>
            </v:group>
            <v:group style="position:absolute;left:4933;top:5585;width:2490;height:2" coordorigin="4933,5585" coordsize="2490,2">
              <v:shape style="position:absolute;left:4933;top:5585;width:2490;height:2" coordorigin="4933,5585" coordsize="2490,0" path="m4933,5585l7423,5585e" filled="f" stroked="t" strokeweight=".71424pt" strokecolor="#747474">
                <v:path arrowok="t"/>
              </v:shape>
            </v:group>
            <v:group style="position:absolute;left:7366;top:5587;width:429;height:2" coordorigin="7366,5587" coordsize="429,2">
              <v:shape style="position:absolute;left:7366;top:5587;width:429;height:2" coordorigin="7366,5587" coordsize="429,0" path="m7366,5587l7795,5587e" filled="f" stroked="t" strokeweight=".47616pt" strokecolor="#606060">
                <v:path arrowok="t"/>
              </v:shape>
            </v:group>
            <v:group style="position:absolute;left:7738;top:5585;width:3733;height:2" coordorigin="7738,5585" coordsize="3733,2">
              <v:shape style="position:absolute;left:7738;top:5585;width:3733;height:2" coordorigin="7738,5585" coordsize="3733,0" path="m7738,5585l11471,5585e" filled="f" stroked="t" strokeweight=".71424pt" strokecolor="#777777">
                <v:path arrowok="t"/>
              </v:shape>
            </v:group>
            <v:group style="position:absolute;left:2395;top:5544;width:2;height:1013" coordorigin="2395,5544" coordsize="2,1013">
              <v:shape style="position:absolute;left:2395;top:5544;width:2;height:1013" coordorigin="2395,5544" coordsize="0,1013" path="m2395,6558l2395,5544e" filled="f" stroked="t" strokeweight=".47616pt" strokecolor="#4B4B4B">
                <v:path arrowok="t"/>
              </v:shape>
            </v:group>
            <v:group style="position:absolute;left:2386;top:5826;width:481;height:2" coordorigin="2386,5826" coordsize="481,2">
              <v:shape style="position:absolute;left:2386;top:5826;width:481;height:2" coordorigin="2386,5826" coordsize="481,0" path="m2386,5826l2866,5826e" filled="f" stroked="t" strokeweight=".47616pt" strokecolor="#606060">
                <v:path arrowok="t"/>
              </v:shape>
            </v:group>
            <v:group style="position:absolute;left:2776;top:5826;width:971;height:2" coordorigin="2776,5826" coordsize="971,2">
              <v:shape style="position:absolute;left:2776;top:5826;width:971;height:2" coordorigin="2776,5826" coordsize="971,0" path="m2776,5826l3747,5826e" filled="f" stroked="t" strokeweight=".95232pt" strokecolor="#7C7C7C">
                <v:path arrowok="t"/>
              </v:shape>
            </v:group>
            <v:group style="position:absolute;left:3690;top:5826;width:352;height:2" coordorigin="3690,5826" coordsize="352,2">
              <v:shape style="position:absolute;left:3690;top:5826;width:352;height:2" coordorigin="3690,5826" coordsize="352,0" path="m3690,5826l4043,5826e" filled="f" stroked="t" strokeweight=".47616pt" strokecolor="#4F4F4F">
                <v:path arrowok="t"/>
              </v:shape>
            </v:group>
            <v:group style="position:absolute;left:3985;top:5826;width:714;height:2" coordorigin="3985,5826" coordsize="714,2">
              <v:shape style="position:absolute;left:3985;top:5826;width:714;height:2" coordorigin="3985,5826" coordsize="714,0" path="m3985,5826l4700,5826e" filled="f" stroked="t" strokeweight=".47616pt" strokecolor="#6B6B6B">
                <v:path arrowok="t"/>
              </v:shape>
            </v:group>
            <v:group style="position:absolute;left:4940;top:5544;width:2;height:1247" coordorigin="4940,5544" coordsize="2,1247">
              <v:shape style="position:absolute;left:4940;top:5544;width:2;height:1247" coordorigin="4940,5544" coordsize="0,1247" path="m4940,6792l4940,5544e" filled="f" stroked="t" strokeweight=".95232pt" strokecolor="#676767">
                <v:path arrowok="t"/>
              </v:shape>
            </v:group>
            <v:group style="position:absolute;left:4471;top:5824;width:6995;height:2" coordorigin="4471,5824" coordsize="6995,2">
              <v:shape style="position:absolute;left:4471;top:5824;width:6995;height:2" coordorigin="4471,5824" coordsize="6995,0" path="m4471,5824l11466,5824e" filled="f" stroked="t" strokeweight=".71424pt" strokecolor="#777777">
                <v:path arrowok="t"/>
              </v:shape>
            </v:group>
            <v:group style="position:absolute;left:338;top:6065;width:695;height:2" coordorigin="338,6065" coordsize="695,2">
              <v:shape style="position:absolute;left:338;top:6065;width:695;height:2" coordorigin="338,6065" coordsize="695,0" path="m338,6065l1033,6065e" filled="f" stroked="t" strokeweight=".47616pt" strokecolor="#545454">
                <v:path arrowok="t"/>
              </v:shape>
            </v:group>
            <v:group style="position:absolute;left:976;top:6065;width:2928;height:2" coordorigin="976,6065" coordsize="2928,2">
              <v:shape style="position:absolute;left:976;top:6065;width:2928;height:2" coordorigin="976,6065" coordsize="2928,0" path="m976,6065l3905,6065e" filled="f" stroked="t" strokeweight=".71424pt" strokecolor="#707070">
                <v:path arrowok="t"/>
              </v:shape>
            </v:group>
            <v:group style="position:absolute;left:3847;top:6065;width:195;height:2" coordorigin="3847,6065" coordsize="195,2">
              <v:shape style="position:absolute;left:3847;top:6065;width:195;height:2" coordorigin="3847,6065" coordsize="195,0" path="m3847,6065l4043,6065e" filled="f" stroked="t" strokeweight=".47616pt" strokecolor="#575757">
                <v:path arrowok="t"/>
              </v:shape>
            </v:group>
            <v:group style="position:absolute;left:3985;top:6068;width:3024;height:2" coordorigin="3985,6068" coordsize="3024,2">
              <v:shape style="position:absolute;left:3985;top:6068;width:3024;height:2" coordorigin="3985,6068" coordsize="3024,0" path="m3985,6068l7009,6068e" filled="f" stroked="t" strokeweight=".71424pt" strokecolor="#777777">
                <v:path arrowok="t"/>
              </v:shape>
            </v:group>
            <v:group style="position:absolute;left:6952;top:6065;width:471;height:2" coordorigin="6952,6065" coordsize="471,2">
              <v:shape style="position:absolute;left:6952;top:6065;width:471;height:2" coordorigin="6952,6065" coordsize="471,0" path="m6952,6065l7423,6065e" filled="f" stroked="t" strokeweight=".47616pt" strokecolor="#545454">
                <v:path arrowok="t"/>
              </v:shape>
            </v:group>
            <v:group style="position:absolute;left:7366;top:6068;width:1305;height:2" coordorigin="7366,6068" coordsize="1305,2">
              <v:shape style="position:absolute;left:7366;top:6068;width:1305;height:2" coordorigin="7366,6068" coordsize="1305,0" path="m7366,6068l8671,6068e" filled="f" stroked="t" strokeweight=".95232pt" strokecolor="#808080">
                <v:path arrowok="t"/>
              </v:shape>
            </v:group>
            <v:group style="position:absolute;left:8614;top:6065;width:567;height:2" coordorigin="8614,6065" coordsize="567,2">
              <v:shape style="position:absolute;left:8614;top:6065;width:567;height:2" coordorigin="8614,6065" coordsize="567,0" path="m8614,6065l9180,6065e" filled="f" stroked="t" strokeweight=".47616pt" strokecolor="#545454">
                <v:path arrowok="t"/>
              </v:shape>
            </v:group>
            <v:group style="position:absolute;left:9123;top:6065;width:262;height:2" coordorigin="9123,6065" coordsize="262,2">
              <v:shape style="position:absolute;left:9123;top:6065;width:262;height:2" coordorigin="9123,6065" coordsize="262,0" path="m9123,6065l9385,6065e" filled="f" stroked="t" strokeweight=".47616pt" strokecolor="#6B6B6B">
                <v:path arrowok="t"/>
              </v:shape>
            </v:group>
            <v:group style="position:absolute;left:9328;top:6065;width:2138;height:2" coordorigin="9328,6065" coordsize="2138,2">
              <v:shape style="position:absolute;left:9328;top:6065;width:2138;height:2" coordorigin="9328,6065" coordsize="2138,0" path="m9328,6065l11466,6065e" filled="f" stroked="t" strokeweight=".71424pt" strokecolor="#7C7C7C">
                <v:path arrowok="t"/>
              </v:shape>
            </v:group>
            <v:group style="position:absolute;left:7766;top:6080;width:2;height:239" coordorigin="7766,6080" coordsize="2,239">
              <v:shape style="position:absolute;left:7766;top:6080;width:2;height:239" coordorigin="7766,6080" coordsize="0,239" path="m7766,6319l7766,6080e" filled="f" stroked="t" strokeweight=".23808pt" strokecolor="#000000">
                <v:path arrowok="t"/>
              </v:shape>
            </v:group>
            <v:group style="position:absolute;left:11461;top:6051;width:2;height:760" coordorigin="11461,6051" coordsize="2,760">
              <v:shape style="position:absolute;left:11461;top:6051;width:2;height:760" coordorigin="11461,6051" coordsize="0,760" path="m11461,6811l11461,6051e" filled="f" stroked="t" strokeweight=".47616pt" strokecolor="#545454">
                <v:path arrowok="t"/>
              </v:shape>
            </v:group>
            <v:group style="position:absolute;left:2390;top:6541;width:2309;height:2" coordorigin="2390,6541" coordsize="2309,2">
              <v:shape style="position:absolute;left:2390;top:6541;width:2309;height:2" coordorigin="2390,6541" coordsize="2309,0" path="m2390,6541l4700,6541e" filled="f" stroked="t" strokeweight=".71424pt" strokecolor="#777777">
                <v:path arrowok="t"/>
              </v:shape>
            </v:group>
            <v:group style="position:absolute;left:4643;top:6538;width:324;height:2" coordorigin="4643,6538" coordsize="324,2">
              <v:shape style="position:absolute;left:4643;top:6538;width:324;height:2" coordorigin="4643,6538" coordsize="324,0" path="m4643,6538l4966,6538e" filled="f" stroked="t" strokeweight=".47616pt" strokecolor="#4F4F4F">
                <v:path arrowok="t"/>
              </v:shape>
            </v:group>
            <v:group style="position:absolute;left:4895;top:6541;width:2938;height:2" coordorigin="4895,6541" coordsize="2938,2">
              <v:shape style="position:absolute;left:4895;top:6541;width:2938;height:2" coordorigin="4895,6541" coordsize="2938,0" path="m4895,6541l7833,6541e" filled="f" stroked="t" strokeweight=".71424pt" strokecolor="#7C7C7C">
                <v:path arrowok="t"/>
              </v:shape>
            </v:group>
            <v:group style="position:absolute;left:6223;top:6538;width:590;height:2" coordorigin="6223,6538" coordsize="590,2">
              <v:shape style="position:absolute;left:6223;top:6538;width:590;height:2" coordorigin="6223,6538" coordsize="590,0" path="m6223,6538l6814,6538e" filled="f" stroked="t" strokeweight=".47616pt" strokecolor="#606060">
                <v:path arrowok="t"/>
              </v:shape>
            </v:group>
            <v:group style="position:absolute;left:7766;top:6319;width:2;height:464" coordorigin="7766,6319" coordsize="2,464">
              <v:shape style="position:absolute;left:7766;top:6319;width:2;height:464" coordorigin="7766,6319" coordsize="0,464" path="m7766,6782l7766,6319e" filled="f" stroked="t" strokeweight=".23808pt" strokecolor="#676767">
                <v:path arrowok="t"/>
              </v:shape>
            </v:group>
            <v:group style="position:absolute;left:7738;top:6538;width:619;height:2" coordorigin="7738,6538" coordsize="619,2">
              <v:shape style="position:absolute;left:7738;top:6538;width:619;height:2" coordorigin="7738,6538" coordsize="619,0" path="m7738,6538l8357,6538e" filled="f" stroked="t" strokeweight=".47616pt" strokecolor="#5B5B5B">
                <v:path arrowok="t"/>
              </v:shape>
            </v:group>
            <v:group style="position:absolute;left:8299;top:6538;width:1086;height:2" coordorigin="8299,6538" coordsize="1086,2">
              <v:shape style="position:absolute;left:8299;top:6538;width:1086;height:2" coordorigin="8299,6538" coordsize="1086,0" path="m8299,6538l9385,6538e" filled="f" stroked="t" strokeweight=".95232pt" strokecolor="#808080">
                <v:path arrowok="t"/>
              </v:shape>
            </v:group>
            <v:group style="position:absolute;left:9328;top:6538;width:271;height:2" coordorigin="9328,6538" coordsize="271,2">
              <v:shape style="position:absolute;left:9328;top:6538;width:271;height:2" coordorigin="9328,6538" coordsize="271,0" path="m9328,6538l9599,6538e" filled="f" stroked="t" strokeweight=".47616pt" strokecolor="#676767">
                <v:path arrowok="t"/>
              </v:shape>
            </v:group>
            <v:group style="position:absolute;left:9542;top:6538;width:1924;height:2" coordorigin="9542,6538" coordsize="1924,2">
              <v:shape style="position:absolute;left:9542;top:6538;width:1924;height:2" coordorigin="9542,6538" coordsize="1924,0" path="m9542,6538l11466,6538e" filled="f" stroked="t" strokeweight=".71424pt" strokecolor="#747474">
                <v:path arrowok="t"/>
              </v:shape>
            </v:group>
            <v:group style="position:absolute;left:2393;top:6500;width:2;height:841" coordorigin="2393,6500" coordsize="2,841">
              <v:shape style="position:absolute;left:2393;top:6500;width:2;height:841" coordorigin="2393,6500" coordsize="0,841" path="m2393,7341l2393,6500e" filled="f" stroked="t" strokeweight=".95232pt" strokecolor="#676767">
                <v:path arrowok="t"/>
              </v:shape>
            </v:group>
            <v:group style="position:absolute;left:2381;top:6782;width:2990;height:2" coordorigin="2381,6782" coordsize="2990,2">
              <v:shape style="position:absolute;left:2381;top:6782;width:2990;height:2" coordorigin="2381,6782" coordsize="2990,0" path="m2381,6782l5371,6782e" filled="f" stroked="t" strokeweight=".71424pt" strokecolor="#777777">
                <v:path arrowok="t"/>
              </v:shape>
            </v:group>
            <v:group style="position:absolute;left:5223;top:6782;width:1057;height:2" coordorigin="5223,6782" coordsize="1057,2">
              <v:shape style="position:absolute;left:5223;top:6782;width:1057;height:2" coordorigin="5223,6782" coordsize="1057,0" path="m5223,6782l6281,6782e" filled="f" stroked="t" strokeweight=".47616pt" strokecolor="#747474">
                <v:path arrowok="t"/>
              </v:shape>
            </v:group>
            <v:group style="position:absolute;left:6133;top:6780;width:5338;height:2" coordorigin="6133,6780" coordsize="5338,2">
              <v:shape style="position:absolute;left:6133;top:6780;width:5338;height:2" coordorigin="6133,6780" coordsize="5338,0" path="m6133,6780l11471,6780e" filled="f" stroked="t" strokeweight=".71424pt" strokecolor="#777777">
                <v:path arrowok="t"/>
              </v:shape>
            </v:group>
            <v:group style="position:absolute;left:338;top:7019;width:11133;height:2" coordorigin="338,7019" coordsize="11133,2">
              <v:shape style="position:absolute;left:338;top:7019;width:11133;height:2" coordorigin="338,7019" coordsize="11133,0" path="m338,7019l11471,7019e" filled="f" stroked="t" strokeweight=".71424pt" strokecolor="#747474">
                <v:path arrowok="t"/>
              </v:shape>
            </v:group>
            <v:group style="position:absolute;left:9123;top:7019;width:476;height:2" coordorigin="9123,7019" coordsize="476,2">
              <v:shape style="position:absolute;left:9123;top:7019;width:476;height:2" coordorigin="9123,7019" coordsize="476,0" path="m9123,7019l9599,7019e" filled="f" stroked="t" strokeweight=".47616pt" strokecolor="#606060">
                <v:path arrowok="t"/>
              </v:shape>
            </v:group>
            <v:group style="position:absolute;left:11461;top:6739;width:2;height:1257" coordorigin="11461,6739" coordsize="2,1257">
              <v:shape style="position:absolute;left:11461;top:6739;width:2;height:1257" coordorigin="11461,6739" coordsize="0,1257" path="m11461,7996l11461,6739e" filled="f" stroked="t" strokeweight=".95232pt" strokecolor="#707070">
                <v:path arrowok="t"/>
              </v:shape>
            </v:group>
            <v:group style="position:absolute;left:343;top:6973;width:2;height:545" coordorigin="343,6973" coordsize="2,545">
              <v:shape style="position:absolute;left:343;top:6973;width:2;height:545" coordorigin="343,6973" coordsize="0,545" path="m343,7518l343,6973e" filled="f" stroked="t" strokeweight=".47616pt" strokecolor="#484848">
                <v:path arrowok="t"/>
              </v:shape>
            </v:group>
            <v:group style="position:absolute;left:329;top:7487;width:2086;height:2" coordorigin="329,7487" coordsize="2086,2">
              <v:shape style="position:absolute;left:329;top:7487;width:2086;height:2" coordorigin="329,7487" coordsize="2086,0" path="m329,7487l2414,7487e" filled="f" stroked="t" strokeweight=".71424pt" strokecolor="#777777">
                <v:path arrowok="t"/>
              </v:shape>
            </v:group>
            <v:group style="position:absolute;left:2395;top:7241;width:2;height:999" coordorigin="2395,7241" coordsize="2,999">
              <v:shape style="position:absolute;left:2395;top:7241;width:2;height:999" coordorigin="2395,7241" coordsize="0,999" path="m2395,8240l2395,7241e" filled="f" stroked="t" strokeweight=".47616pt" strokecolor="#4B4B4B">
                <v:path arrowok="t"/>
              </v:shape>
            </v:group>
            <v:group style="position:absolute;left:2343;top:7490;width:524;height:2" coordorigin="2343,7490" coordsize="524,2">
              <v:shape style="position:absolute;left:2343;top:7490;width:524;height:2" coordorigin="2343,7490" coordsize="524,0" path="m2343,7490l2866,7490e" filled="f" stroked="t" strokeweight=".47616pt" strokecolor="#676767">
                <v:path arrowok="t"/>
              </v:shape>
            </v:group>
            <v:group style="position:absolute;left:2786;top:7490;width:962;height:2" coordorigin="2786,7490" coordsize="962,2">
              <v:shape style="position:absolute;left:2786;top:7490;width:962;height:2" coordorigin="2786,7490" coordsize="962,0" path="m2786,7490l3747,7490e" filled="f" stroked="t" strokeweight=".95232pt" strokecolor="#808080">
                <v:path arrowok="t"/>
              </v:shape>
            </v:group>
            <v:group style="position:absolute;left:3690;top:7490;width:352;height:2" coordorigin="3690,7490" coordsize="352,2">
              <v:shape style="position:absolute;left:3690;top:7490;width:352;height:2" coordorigin="3690,7490" coordsize="352,0" path="m3690,7490l4043,7490e" filled="f" stroked="t" strokeweight=".47616pt" strokecolor="#575757">
                <v:path arrowok="t"/>
              </v:shape>
            </v:group>
            <v:group style="position:absolute;left:3985;top:7490;width:1295;height:2" coordorigin="3985,7490" coordsize="1295,2">
              <v:shape style="position:absolute;left:3985;top:7490;width:1295;height:2" coordorigin="3985,7490" coordsize="1295,0" path="m3985,7490l5281,7490e" filled="f" stroked="t" strokeweight=".71424pt" strokecolor="#7C7C7C">
                <v:path arrowok="t"/>
              </v:shape>
            </v:group>
            <v:group style="position:absolute;left:5223;top:7490;width:1057;height:2" coordorigin="5223,7490" coordsize="1057,2">
              <v:shape style="position:absolute;left:5223;top:7490;width:1057;height:2" coordorigin="5223,7490" coordsize="1057,0" path="m5223,7490l6281,7490e" filled="f" stroked="t" strokeweight=".47616pt" strokecolor="#6B6B6B">
                <v:path arrowok="t"/>
              </v:shape>
            </v:group>
            <v:group style="position:absolute;left:6062;top:7490;width:948;height:2" coordorigin="6062,7490" coordsize="948,2">
              <v:shape style="position:absolute;left:6062;top:7490;width:948;height:2" coordorigin="6062,7490" coordsize="948,0" path="m6062,7490l7009,7490e" filled="f" stroked="t" strokeweight=".95232pt" strokecolor="#838383">
                <v:path arrowok="t"/>
              </v:shape>
            </v:group>
            <v:group style="position:absolute;left:6952;top:7490;width:471;height:2" coordorigin="6952,7490" coordsize="471,2">
              <v:shape style="position:absolute;left:6952;top:7490;width:471;height:2" coordorigin="6952,7490" coordsize="471,0" path="m6952,7490l7423,7490e" filled="f" stroked="t" strokeweight=".47616pt" strokecolor="#4F4F4F">
                <v:path arrowok="t"/>
              </v:shape>
            </v:group>
            <v:group style="position:absolute;left:7366;top:7490;width:429;height:2" coordorigin="7366,7490" coordsize="429,2">
              <v:shape style="position:absolute;left:7366;top:7490;width:429;height:2" coordorigin="7366,7490" coordsize="429,0" path="m7366,7490l7795,7490e" filled="f" stroked="t" strokeweight=".47616pt" strokecolor="#676767">
                <v:path arrowok="t"/>
              </v:shape>
            </v:group>
            <v:group style="position:absolute;left:7719;top:7487;width:1462;height:2" coordorigin="7719,7487" coordsize="1462,2">
              <v:shape style="position:absolute;left:7719;top:7487;width:1462;height:2" coordorigin="7719,7487" coordsize="1462,0" path="m7719,7487l9180,7487e" filled="f" stroked="t" strokeweight=".71424pt" strokecolor="#7C7C7C">
                <v:path arrowok="t"/>
              </v:shape>
            </v:group>
            <v:group style="position:absolute;left:9123;top:7487;width:476;height:2" coordorigin="9123,7487" coordsize="476,2">
              <v:shape style="position:absolute;left:9123;top:7487;width:476;height:2" coordorigin="9123,7487" coordsize="476,0" path="m9123,7487l9599,7487e" filled="f" stroked="t" strokeweight=".47616pt" strokecolor="#676767">
                <v:path arrowok="t"/>
              </v:shape>
            </v:group>
            <v:group style="position:absolute;left:9542;top:7490;width:1928;height:2" coordorigin="9542,7490" coordsize="1928,2">
              <v:shape style="position:absolute;left:9542;top:7490;width:1928;height:2" coordorigin="9542,7490" coordsize="1928,0" path="m9542,7490l11471,7490e" filled="f" stroked="t" strokeweight=".71424pt" strokecolor="#808080">
                <v:path arrowok="t"/>
              </v:shape>
            </v:group>
            <v:group style="position:absolute;left:4943;top:7480;width:2;height:746" coordorigin="4943,7480" coordsize="2,746">
              <v:shape style="position:absolute;left:4943;top:7480;width:2;height:746" coordorigin="4943,7480" coordsize="0,746" path="m4943,8226l4943,7480e" filled="f" stroked="t" strokeweight=".95232pt" strokecolor="#707070">
                <v:path arrowok="t"/>
              </v:shape>
            </v:group>
            <v:group style="position:absolute;left:4933;top:7733;width:6538;height:2" coordorigin="4933,7733" coordsize="6538,2">
              <v:shape style="position:absolute;left:4933;top:7733;width:6538;height:2" coordorigin="4933,7733" coordsize="6538,0" path="m4933,7733l11471,7733e" filled="f" stroked="t" strokeweight=".71424pt" strokecolor="#777777">
                <v:path arrowok="t"/>
              </v:shape>
            </v:group>
            <v:group style="position:absolute;left:7738;top:7733;width:619;height:2" coordorigin="7738,7733" coordsize="619,2">
              <v:shape style="position:absolute;left:7738;top:7733;width:619;height:2" coordorigin="7738,7733" coordsize="619,0" path="m7738,7733l8357,7733e" filled="f" stroked="t" strokeweight=".47616pt" strokecolor="#646464">
                <v:path arrowok="t"/>
              </v:shape>
            </v:group>
            <v:group style="position:absolute;left:9328;top:7733;width:271;height:2" coordorigin="9328,7733" coordsize="271,2">
              <v:shape style="position:absolute;left:9328;top:7733;width:271;height:2" coordorigin="9328,7733" coordsize="271,0" path="m9328,7733l9599,7733e" filled="f" stroked="t" strokeweight=".47616pt" strokecolor="#707070">
                <v:path arrowok="t"/>
              </v:shape>
            </v:group>
            <v:group style="position:absolute;left:4933;top:7975;width:6538;height:2" coordorigin="4933,7975" coordsize="6538,2">
              <v:shape style="position:absolute;left:4933;top:7975;width:6538;height:2" coordorigin="4933,7975" coordsize="6538,0" path="m4933,7975l11471,7975e" filled="f" stroked="t" strokeweight=".71424pt" strokecolor="#747474">
                <v:path arrowok="t"/>
              </v:shape>
            </v:group>
            <v:group style="position:absolute;left:333;top:8211;width:857;height:2" coordorigin="333,8211" coordsize="857,2">
              <v:shape style="position:absolute;left:333;top:8211;width:857;height:2" coordorigin="333,8211" coordsize="857,0" path="m333,8211l1190,8211e" filled="f" stroked="t" strokeweight=".71424pt" strokecolor="#777777">
                <v:path arrowok="t"/>
              </v:shape>
            </v:group>
            <v:group style="position:absolute;left:976;top:8211;width:762;height:2" coordorigin="976,8211" coordsize="762,2">
              <v:shape style="position:absolute;left:976;top:8211;width:762;height:2" coordorigin="976,8211" coordsize="762,0" path="m976,8211l1738,8211e" filled="f" stroked="t" strokeweight=".47616pt" strokecolor="#676767">
                <v:path arrowok="t"/>
              </v:shape>
            </v:group>
            <v:group style="position:absolute;left:1681;top:8211;width:1186;height:2" coordorigin="1681,8211" coordsize="1186,2">
              <v:shape style="position:absolute;left:1681;top:8211;width:1186;height:2" coordorigin="1681,8211" coordsize="1186,0" path="m1681,8211l2866,8211e" filled="f" stroked="t" strokeweight=".71424pt" strokecolor="#777777">
                <v:path arrowok="t"/>
              </v:shape>
            </v:group>
            <v:group style="position:absolute;left:2809;top:8211;width:771;height:2" coordorigin="2809,8211" coordsize="771,2">
              <v:shape style="position:absolute;left:2809;top:8211;width:771;height:2" coordorigin="2809,8211" coordsize="771,0" path="m2809,8211l3581,8211e" filled="f" stroked="t" strokeweight=".47616pt" strokecolor="#646464">
                <v:path arrowok="t"/>
              </v:shape>
            </v:group>
            <v:group style="position:absolute;left:3500;top:8214;width:3924;height:2" coordorigin="3500,8214" coordsize="3924,2">
              <v:shape style="position:absolute;left:3500;top:8214;width:3924;height:2" coordorigin="3500,8214" coordsize="3924,0" path="m3500,8214l7423,8214e" filled="f" stroked="t" strokeweight=".71424pt" strokecolor="#7C7C7C">
                <v:path arrowok="t"/>
              </v:shape>
            </v:group>
            <v:group style="position:absolute;left:7366;top:8216;width:429;height:2" coordorigin="7366,8216" coordsize="429,2">
              <v:shape style="position:absolute;left:7366;top:8216;width:429;height:2" coordorigin="7366,8216" coordsize="429,0" path="m7366,8216l7795,8216e" filled="f" stroked="t" strokeweight=".47616pt" strokecolor="#606060">
                <v:path arrowok="t"/>
              </v:shape>
            </v:group>
            <v:group style="position:absolute;left:7738;top:8211;width:1648;height:2" coordorigin="7738,8211" coordsize="1648,2">
              <v:shape style="position:absolute;left:7738;top:8211;width:1648;height:2" coordorigin="7738,8211" coordsize="1648,0" path="m7738,8211l9385,8211e" filled="f" stroked="t" strokeweight=".71424pt" strokecolor="#777777">
                <v:path arrowok="t"/>
              </v:shape>
            </v:group>
            <v:group style="position:absolute;left:9328;top:8211;width:271;height:2" coordorigin="9328,8211" coordsize="271,2">
              <v:shape style="position:absolute;left:9328;top:8211;width:271;height:2" coordorigin="9328,8211" coordsize="271,0" path="m9328,8211l9599,8211e" filled="f" stroked="t" strokeweight=".47616pt" strokecolor="#676767">
                <v:path arrowok="t"/>
              </v:shape>
            </v:group>
            <v:group style="position:absolute;left:9542;top:8216;width:1924;height:2" coordorigin="9542,8216" coordsize="1924,2">
              <v:shape style="position:absolute;left:9542;top:8216;width:1924;height:2" coordorigin="9542,8216" coordsize="1924,0" path="m9542,8216l11466,8216e" filled="f" stroked="t" strokeweight=".71424pt" strokecolor="#7C7C7C">
                <v:path arrowok="t"/>
              </v:shape>
            </v:group>
            <v:group style="position:absolute;left:11461;top:7924;width:2;height:569" coordorigin="11461,7924" coordsize="2,569">
              <v:shape style="position:absolute;left:11461;top:7924;width:2;height:569" coordorigin="11461,7924" coordsize="0,569" path="m11461,8493l11461,7924e" filled="f" stroked="t" strokeweight=".47616pt" strokecolor="#4B4B4B">
                <v:path arrowok="t"/>
              </v:shape>
            </v:group>
            <v:group style="position:absolute;left:340;top:8168;width:2;height:707" coordorigin="340,8168" coordsize="2,707">
              <v:shape style="position:absolute;left:340;top:8168;width:2;height:707" coordorigin="340,8168" coordsize="0,707" path="m340,8876l340,8168e" filled="f" stroked="t" strokeweight=".47616pt" strokecolor="#4B4B4B">
                <v:path arrowok="t"/>
              </v:shape>
            </v:group>
            <v:group style="position:absolute;left:2393;top:8168;width:2;height:1271" coordorigin="2393,8168" coordsize="2,1271">
              <v:shape style="position:absolute;left:2393;top:8168;width:2;height:1271" coordorigin="2393,8168" coordsize="0,1271" path="m2393,9440l2393,8168e" filled="f" stroked="t" strokeweight=".95232pt" strokecolor="#676767">
                <v:path arrowok="t"/>
              </v:shape>
            </v:group>
            <v:group style="position:absolute;left:338;top:8849;width:11133;height:2" coordorigin="338,8849" coordsize="11133,2">
              <v:shape style="position:absolute;left:338;top:8849;width:11133;height:2" coordorigin="338,8849" coordsize="11133,0" path="m338,8849l11471,8849e" filled="f" stroked="t" strokeweight=".71424pt" strokecolor="#777777">
                <v:path arrowok="t"/>
              </v:shape>
            </v:group>
            <v:group style="position:absolute;left:3657;top:8847;width:386;height:2" coordorigin="3657,8847" coordsize="386,2">
              <v:shape style="position:absolute;left:3657;top:8847;width:386;height:2" coordorigin="3657,8847" coordsize="386,0" path="m3657,8847l4043,8847e" filled="f" stroked="t" strokeweight=".47616pt" strokecolor="#5B5B5B">
                <v:path arrowok="t"/>
              </v:shape>
            </v:group>
            <v:group style="position:absolute;left:4900;top:8852;width:381;height:2" coordorigin="4900,8852" coordsize="381,2">
              <v:shape style="position:absolute;left:4900;top:8852;width:381;height:2" coordorigin="4900,8852" coordsize="381,0" path="m4900,8852l5281,8852e" filled="f" stroked="t" strokeweight=".47616pt" strokecolor="#606060">
                <v:path arrowok="t"/>
              </v:shape>
            </v:group>
            <v:group style="position:absolute;left:6223;top:8852;width:590;height:2" coordorigin="6223,8852" coordsize="590,2">
              <v:shape style="position:absolute;left:6223;top:8852;width:590;height:2" coordorigin="6223,8852" coordsize="590,0" path="m6223,8852l6814,8852e" filled="f" stroked="t" strokeweight=".47616pt" strokecolor="#575757">
                <v:path arrowok="t"/>
              </v:shape>
            </v:group>
            <v:group style="position:absolute;left:340;top:8804;width:2;height:1008" coordorigin="340,8804" coordsize="2,1008">
              <v:shape style="position:absolute;left:340;top:8804;width:2;height:1008" coordorigin="340,8804" coordsize="0,1008" path="m340,9812l340,8804e" filled="f" stroked="t" strokeweight=".95232pt" strokecolor="#676767">
                <v:path arrowok="t"/>
              </v:shape>
            </v:group>
            <v:group style="position:absolute;left:11464;top:8417;width:2;height:3666" coordorigin="11464,8417" coordsize="2,3666">
              <v:shape style="position:absolute;left:11464;top:8417;width:2;height:3666" coordorigin="11464,8417" coordsize="0,3666" path="m11464,12083l11464,8417e" filled="f" stroked="t" strokeweight=".71424pt" strokecolor="#707070">
                <v:path arrowok="t"/>
              </v:shape>
            </v:group>
            <v:group style="position:absolute;left:2393;top:9072;width:2;height:989" coordorigin="2393,9072" coordsize="2,989">
              <v:shape style="position:absolute;left:2393;top:9072;width:2;height:989" coordorigin="2393,9072" coordsize="0,989" path="m2393,10061l2393,9072e" filled="f" stroked="t" strokeweight=".47616pt" strokecolor="#484848">
                <v:path arrowok="t"/>
              </v:shape>
            </v:group>
            <v:group style="position:absolute;left:333;top:9774;width:11137;height:2" coordorigin="333,9774" coordsize="11137,2">
              <v:shape style="position:absolute;left:333;top:9774;width:11137;height:2" coordorigin="333,9774" coordsize="11137,0" path="m333,9774l11471,9774e" filled="f" stroked="t" strokeweight=".71424pt" strokecolor="#747474">
                <v:path arrowok="t"/>
              </v:shape>
            </v:group>
            <v:group style="position:absolute;left:3690;top:9774;width:352;height:2" coordorigin="3690,9774" coordsize="352,2">
              <v:shape style="position:absolute;left:3690;top:9774;width:352;height:2" coordorigin="3690,9774" coordsize="352,0" path="m3690,9774l4043,9774e" filled="f" stroked="t" strokeweight=".47616pt" strokecolor="#5B5B5B">
                <v:path arrowok="t"/>
              </v:shape>
            </v:group>
            <v:group style="position:absolute;left:4900;top:9777;width:381;height:2" coordorigin="4900,9777" coordsize="381,2">
              <v:shape style="position:absolute;left:4900;top:9777;width:381;height:2" coordorigin="4900,9777" coordsize="381,0" path="m4900,9777l5281,9777e" filled="f" stroked="t" strokeweight=".47616pt" strokecolor="#747474">
                <v:path arrowok="t"/>
              </v:shape>
            </v:group>
            <v:group style="position:absolute;left:6757;top:9777;width:252;height:2" coordorigin="6757,9777" coordsize="252,2">
              <v:shape style="position:absolute;left:6757;top:9777;width:252;height:2" coordorigin="6757,9777" coordsize="252,0" path="m6757,9777l7009,9777e" filled="f" stroked="t" strokeweight=".47616pt" strokecolor="#6B6B6B">
                <v:path arrowok="t"/>
              </v:shape>
            </v:group>
            <v:group style="position:absolute;left:6952;top:9774;width:471;height:2" coordorigin="6952,9774" coordsize="471,2">
              <v:shape style="position:absolute;left:6952;top:9774;width:471;height:2" coordorigin="6952,9774" coordsize="471,0" path="m6952,9774l7423,9774e" filled="f" stroked="t" strokeweight=".47616pt" strokecolor="#545454">
                <v:path arrowok="t"/>
              </v:shape>
            </v:group>
            <v:group style="position:absolute;left:8299;top:9777;width:371;height:2" coordorigin="8299,9777" coordsize="371,2">
              <v:shape style="position:absolute;left:8299;top:9777;width:371;height:2" coordorigin="8299,9777" coordsize="371,0" path="m8299,9777l8671,9777e" filled="f" stroked="t" strokeweight=".47616pt" strokecolor="#6B6B6B">
                <v:path arrowok="t"/>
              </v:shape>
            </v:group>
            <v:group style="position:absolute;left:8614;top:9774;width:567;height:2" coordorigin="8614,9774" coordsize="567,2">
              <v:shape style="position:absolute;left:8614;top:9774;width:567;height:2" coordorigin="8614,9774" coordsize="567,0" path="m8614,9774l9180,9774e" filled="f" stroked="t" strokeweight=".47616pt" strokecolor="#545454">
                <v:path arrowok="t"/>
              </v:shape>
            </v:group>
            <v:group style="position:absolute;left:9123;top:9774;width:262;height:2" coordorigin="9123,9774" coordsize="262,2">
              <v:shape style="position:absolute;left:9123;top:9774;width:262;height:2" coordorigin="9123,9774" coordsize="262,0" path="m9123,9774l9385,9774e" filled="f" stroked="t" strokeweight=".47616pt" strokecolor="#707070">
                <v:path arrowok="t"/>
              </v:shape>
            </v:group>
            <v:group style="position:absolute;left:333;top:10035;width:1690;height:2" coordorigin="333,10035" coordsize="1690,2">
              <v:shape style="position:absolute;left:333;top:10035;width:1690;height:2" coordorigin="333,10035" coordsize="1690,0" path="m333,10035l2024,10035e" filled="f" stroked="t" strokeweight=".47616pt" strokecolor="#707070">
                <v:path arrowok="t"/>
              </v:shape>
            </v:group>
            <v:group style="position:absolute;left:340;top:9726;width:2;height:822" coordorigin="340,9726" coordsize="2,822">
              <v:shape style="position:absolute;left:340;top:9726;width:2;height:822" coordorigin="340,9726" coordsize="0,822" path="m340,10548l340,9726e" filled="f" stroked="t" strokeweight=".47616pt" strokecolor="#484848">
                <v:path arrowok="t"/>
              </v:shape>
            </v:group>
            <v:group style="position:absolute;left:1681;top:10035;width:733;height:2" coordorigin="1681,10035" coordsize="733,2">
              <v:shape style="position:absolute;left:1681;top:10035;width:733;height:2" coordorigin="1681,10035" coordsize="733,0" path="m1681,10035l2414,10035e" filled="f" stroked="t" strokeweight=".47616pt" strokecolor="#575757">
                <v:path arrowok="t"/>
              </v:shape>
            </v:group>
            <v:group style="position:absolute;left:4643;top:10037;width:638;height:2" coordorigin="4643,10037" coordsize="638,2">
              <v:shape style="position:absolute;left:4643;top:10037;width:638;height:2" coordorigin="4643,10037" coordsize="638,0" path="m4643,10037l5281,10037e" filled="f" stroked="t" strokeweight=".47616pt" strokecolor="#606060">
                <v:path arrowok="t"/>
              </v:shape>
            </v:group>
            <v:group style="position:absolute;left:6223;top:10037;width:590;height:2" coordorigin="6223,10037" coordsize="590,2">
              <v:shape style="position:absolute;left:6223;top:10037;width:590;height:2" coordorigin="6223,10037" coordsize="590,0" path="m6223,10037l6814,10037e" filled="f" stroked="t" strokeweight=".47616pt" strokecolor="#606060">
                <v:path arrowok="t"/>
              </v:shape>
            </v:group>
            <v:group style="position:absolute;left:7738;top:10037;width:619;height:2" coordorigin="7738,10037" coordsize="619,2">
              <v:shape style="position:absolute;left:7738;top:10037;width:619;height:2" coordorigin="7738,10037" coordsize="619,0" path="m7738,10037l8357,10037e" filled="f" stroked="t" strokeweight=".47616pt" strokecolor="#575757">
                <v:path arrowok="t"/>
              </v:shape>
            </v:group>
            <v:group style="position:absolute;left:2033;top:10035;width:9437;height:2" coordorigin="2033,10035" coordsize="9437,2">
              <v:shape style="position:absolute;left:2033;top:10035;width:9437;height:2" coordorigin="2033,10035" coordsize="9437,0" path="m2033,10035l11471,10035e" filled="f" stroked="t" strokeweight=".71424pt" strokecolor="#777777">
                <v:path arrowok="t"/>
              </v:shape>
            </v:group>
            <v:group style="position:absolute;left:333;top:10293;width:11137;height:2" coordorigin="333,10293" coordsize="11137,2">
              <v:shape style="position:absolute;left:333;top:10293;width:11137;height:2" coordorigin="333,10293" coordsize="11137,0" path="m333,10293l11471,10293e" filled="f" stroked="t" strokeweight=".71424pt" strokecolor="#777777">
                <v:path arrowok="t"/>
              </v:shape>
            </v:group>
            <v:group style="position:absolute;left:2393;top:9989;width:2;height:1109" coordorigin="2393,9989" coordsize="2,1109">
              <v:shape style="position:absolute;left:2393;top:9989;width:2;height:1109" coordorigin="2393,9989" coordsize="0,1109" path="m2393,11098l2393,9989e" filled="f" stroked="t" strokeweight=".95232pt" strokecolor="#676767">
                <v:path arrowok="t"/>
              </v:shape>
            </v:group>
            <v:group style="position:absolute;left:3690;top:10290;width:352;height:2" coordorigin="3690,10290" coordsize="352,2">
              <v:shape style="position:absolute;left:3690;top:10290;width:352;height:2" coordorigin="3690,10290" coordsize="352,0" path="m3690,10290l4043,10290e" filled="f" stroked="t" strokeweight=".47616pt" strokecolor="#575757">
                <v:path arrowok="t"/>
              </v:shape>
            </v:group>
            <v:group style="position:absolute;left:4900;top:10295;width:381;height:2" coordorigin="4900,10295" coordsize="381,2">
              <v:shape style="position:absolute;left:4900;top:10295;width:381;height:2" coordorigin="4900,10295" coordsize="381,0" path="m4900,10295l5281,10295e" filled="f" stroked="t" strokeweight=".47616pt" strokecolor="#606060">
                <v:path arrowok="t"/>
              </v:shape>
            </v:group>
            <v:group style="position:absolute;left:11466;top:10094;width:2;height:736" coordorigin="11466,10094" coordsize="2,736">
              <v:shape style="position:absolute;left:11466;top:10094;width:2;height:736" coordorigin="11466,10094" coordsize="0,736" path="m11466,10830l11466,10094e" filled="f" stroked="t" strokeweight=".47616pt" strokecolor="#4F4F4F">
                <v:path arrowok="t"/>
              </v:shape>
            </v:group>
            <v:group style="position:absolute;left:329;top:10799;width:2086;height:2" coordorigin="329,10799" coordsize="2086,2">
              <v:shape style="position:absolute;left:329;top:10799;width:2086;height:2" coordorigin="329,10799" coordsize="2086,0" path="m329,10799l2414,10799e" filled="f" stroked="t" strokeweight=".47616pt" strokecolor="#6B6B6B">
                <v:path arrowok="t"/>
              </v:shape>
            </v:group>
            <v:group style="position:absolute;left:340;top:10491;width:2;height:1544" coordorigin="340,10491" coordsize="2,1544">
              <v:shape style="position:absolute;left:340;top:10491;width:2;height:1544" coordorigin="340,10491" coordsize="0,1544" path="m340,12035l340,10491e" filled="f" stroked="t" strokeweight=".71424pt" strokecolor="#606060">
                <v:path arrowok="t"/>
              </v:shape>
            </v:group>
            <v:group style="position:absolute;left:2271;top:10802;width:686;height:2" coordorigin="2271,10802" coordsize="686,2">
              <v:shape style="position:absolute;left:2271;top:10802;width:686;height:2" coordorigin="2271,10802" coordsize="686,0" path="m2271,10802l2957,10802e" filled="f" stroked="t" strokeweight=".95232pt" strokecolor="#838383">
                <v:path arrowok="t"/>
              </v:shape>
            </v:group>
            <v:group style="position:absolute;left:2809;top:10802;width:771;height:2" coordorigin="2809,10802" coordsize="771,2">
              <v:shape style="position:absolute;left:2809;top:10802;width:771;height:2" coordorigin="2809,10802" coordsize="771,0" path="m2809,10802l3581,10802e" filled="f" stroked="t" strokeweight=".47616pt" strokecolor="#676767">
                <v:path arrowok="t"/>
              </v:shape>
            </v:group>
            <v:group style="position:absolute;left:3524;top:10802;width:1176;height:2" coordorigin="3524,10802" coordsize="1176,2">
              <v:shape style="position:absolute;left:3524;top:10802;width:1176;height:2" coordorigin="3524,10802" coordsize="1176,0" path="m3524,10802l4700,10802e" filled="f" stroked="t" strokeweight=".71424pt" strokecolor="#808080">
                <v:path arrowok="t"/>
              </v:shape>
            </v:group>
            <v:group style="position:absolute;left:4643;top:10802;width:638;height:2" coordorigin="4643,10802" coordsize="638,2">
              <v:shape style="position:absolute;left:4643;top:10802;width:638;height:2" coordorigin="4643,10802" coordsize="638,0" path="m4643,10802l5281,10802e" filled="f" stroked="t" strokeweight=".47616pt" strokecolor="#646464">
                <v:path arrowok="t"/>
              </v:shape>
            </v:group>
            <v:group style="position:absolute;left:5223;top:10802;width:1057;height:2" coordorigin="5223,10802" coordsize="1057,2">
              <v:shape style="position:absolute;left:5223;top:10802;width:1057;height:2" coordorigin="5223,10802" coordsize="1057,0" path="m5223,10802l6281,10802e" filled="f" stroked="t" strokeweight=".95232pt" strokecolor="#878787">
                <v:path arrowok="t"/>
              </v:shape>
            </v:group>
            <v:group style="position:absolute;left:6223;top:10802;width:590;height:2" coordorigin="6223,10802" coordsize="590,2">
              <v:shape style="position:absolute;left:6223;top:10802;width:590;height:2" coordorigin="6223,10802" coordsize="590,0" path="m6223,10802l6814,10802e" filled="f" stroked="t" strokeweight=".47616pt" strokecolor="#6B6B6B">
                <v:path arrowok="t"/>
              </v:shape>
            </v:group>
            <v:group style="position:absolute;left:6742;top:10804;width:1052;height:2" coordorigin="6742,10804" coordsize="1052,2">
              <v:shape style="position:absolute;left:6742;top:10804;width:1052;height:2" coordorigin="6742,10804" coordsize="1052,0" path="m6742,10804l7795,10804e" filled="f" stroked="t" strokeweight=".95232pt" strokecolor="#878787">
                <v:path arrowok="t"/>
              </v:shape>
            </v:group>
            <v:group style="position:absolute;left:7738;top:10802;width:619;height:2" coordorigin="7738,10802" coordsize="619,2">
              <v:shape style="position:absolute;left:7738;top:10802;width:619;height:2" coordorigin="7738,10802" coordsize="619,0" path="m7738,10802l8357,10802e" filled="f" stroked="t" strokeweight=".47616pt" strokecolor="#646464">
                <v:path arrowok="t"/>
              </v:shape>
            </v:group>
            <v:group style="position:absolute;left:8299;top:10802;width:1086;height:2" coordorigin="8299,10802" coordsize="1086,2">
              <v:shape style="position:absolute;left:8299;top:10802;width:1086;height:2" coordorigin="8299,10802" coordsize="1086,0" path="m8299,10802l9385,10802e" filled="f" stroked="t" strokeweight=".71424pt" strokecolor="#838383">
                <v:path arrowok="t"/>
              </v:shape>
            </v:group>
            <v:group style="position:absolute;left:9328;top:10802;width:271;height:2" coordorigin="9328,10802" coordsize="271,2">
              <v:shape style="position:absolute;left:9328;top:10802;width:271;height:2" coordorigin="9328,10802" coordsize="271,0" path="m9328,10802l9599,10802e" filled="f" stroked="t" strokeweight=".47616pt" strokecolor="#6B6B6B">
                <v:path arrowok="t"/>
              </v:shape>
            </v:group>
            <v:group style="position:absolute;left:9542;top:10802;width:1933;height:2" coordorigin="9542,10802" coordsize="1933,2">
              <v:shape style="position:absolute;left:9542;top:10802;width:1933;height:2" coordorigin="9542,10802" coordsize="1933,0" path="m9542,10802l11475,10802e" filled="f" stroked="t" strokeweight=".71424pt" strokecolor="#7C7C7C">
                <v:path arrowok="t"/>
              </v:shape>
            </v:group>
            <v:group style="position:absolute;left:857;top:11043;width:10618;height:2" coordorigin="857,11043" coordsize="10618,2">
              <v:shape style="position:absolute;left:857;top:11043;width:10618;height:2" coordorigin="857,11043" coordsize="10618,0" path="m857,11043l11475,11043e" filled="f" stroked="t" strokeweight=".71424pt" strokecolor="#7C7C7C">
                <v:path arrowok="t"/>
              </v:shape>
            </v:group>
            <v:group style="position:absolute;left:4471;top:11041;width:486;height:2" coordorigin="4471,11041" coordsize="486,2">
              <v:shape style="position:absolute;left:4471;top:11041;width:486;height:2" coordorigin="4471,11041" coordsize="486,0" path="m4471,11041l4957,11041e" filled="f" stroked="t" strokeweight=".47616pt" strokecolor="#676767">
                <v:path arrowok="t"/>
              </v:shape>
            </v:group>
            <v:group style="position:absolute;left:1005;top:11031;width:2;height:38" coordorigin="1005,11031" coordsize="2,38">
              <v:shape style="position:absolute;left:1005;top:11031;width:2;height:38" coordorigin="1005,11031" coordsize="0,38" path="m1005,11069l1005,11031e" filled="f" stroked="t" strokeweight=".71424pt" strokecolor="#7C7C7C">
                <v:path arrowok="t"/>
              </v:shape>
            </v:group>
            <v:group style="position:absolute;left:1721;top:11036;width:2;height:416" coordorigin="1721,11036" coordsize="2,416">
              <v:shape style="position:absolute;left:1721;top:11036;width:2;height:416" coordorigin="1721,11036" coordsize="0,416" path="m1721,11452l1721,11036e" filled="f" stroked="t" strokeweight=".95232pt" strokecolor="#676767">
                <v:path arrowok="t"/>
              </v:shape>
            </v:group>
            <v:group style="position:absolute;left:7407;top:11041;width:2;height:5645" coordorigin="7407,11041" coordsize="2,5645">
              <v:shape style="position:absolute;left:7407;top:11041;width:2;height:5645" coordorigin="7407,11041" coordsize="0,5645" path="m7407,16685l7407,11041e" filled="f" stroked="t" strokeweight=".71424pt" strokecolor="#676767">
                <v:path arrowok="t"/>
              </v:shape>
            </v:group>
            <v:group style="position:absolute;left:333;top:11299;width:5947;height:2" coordorigin="333,11299" coordsize="5947,2">
              <v:shape style="position:absolute;left:333;top:11299;width:5947;height:2" coordorigin="333,11299" coordsize="5947,0" path="m333,11299l6281,11299e" filled="f" stroked="t" strokeweight=".71424pt" strokecolor="#777777">
                <v:path arrowok="t"/>
              </v:shape>
            </v:group>
            <v:group style="position:absolute;left:2395;top:11041;width:2;height:765" coordorigin="2395,11041" coordsize="2,765">
              <v:shape style="position:absolute;left:2395;top:11041;width:2;height:765" coordorigin="2395,11041" coordsize="0,765" path="m2395,11805l2395,11041e" filled="f" stroked="t" strokeweight=".47616pt" strokecolor="#3F3F3F">
                <v:path arrowok="t"/>
              </v:shape>
            </v:group>
            <v:group style="position:absolute;left:6223;top:11299;width:590;height:2" coordorigin="6223,11299" coordsize="590,2">
              <v:shape style="position:absolute;left:6223;top:11299;width:590;height:2" coordorigin="6223,11299" coordsize="590,0" path="m6223,11299l6814,11299e" filled="f" stroked="t" strokeweight=".47616pt" strokecolor="#6B6B6B">
                <v:path arrowok="t"/>
              </v:shape>
            </v:group>
            <v:group style="position:absolute;left:6619;top:11301;width:838;height:2" coordorigin="6619,11301" coordsize="838,2">
              <v:shape style="position:absolute;left:6619;top:11301;width:838;height:2" coordorigin="6619,11301" coordsize="838,0" path="m6619,11301l7457,11301e" filled="f" stroked="t" strokeweight=".95232pt" strokecolor="#878787">
                <v:path arrowok="t"/>
              </v:shape>
            </v:group>
            <v:group style="position:absolute;left:7404;top:11041;width:2;height:5606" coordorigin="7404,11041" coordsize="2,5606">
              <v:shape style="position:absolute;left:7404;top:11041;width:2;height:5606" coordorigin="7404,11041" coordsize="0,5606" path="m7404,16647l7404,11041e" filled="f" stroked="t" strokeweight=".47616pt" strokecolor="#646464">
                <v:path arrowok="t"/>
              </v:shape>
            </v:group>
            <v:group style="position:absolute;left:7361;top:11301;width:433;height:2" coordorigin="7361,11301" coordsize="433,2">
              <v:shape style="position:absolute;left:7361;top:11301;width:433;height:2" coordorigin="7361,11301" coordsize="433,0" path="m7361,11301l7795,11301e" filled="f" stroked="t" strokeweight=".71424pt" strokecolor="#747474">
                <v:path arrowok="t"/>
              </v:shape>
            </v:group>
            <v:group style="position:absolute;left:7738;top:11299;width:619;height:2" coordorigin="7738,11299" coordsize="619,2">
              <v:shape style="position:absolute;left:7738;top:11299;width:619;height:2" coordorigin="7738,11299" coordsize="619,0" path="m7738,11299l8357,11299e" filled="f" stroked="t" strokeweight=".47616pt" strokecolor="#545454">
                <v:path arrowok="t"/>
              </v:shape>
            </v:group>
            <v:group style="position:absolute;left:8299;top:11299;width:3176;height:2" coordorigin="8299,11299" coordsize="3176,2">
              <v:shape style="position:absolute;left:8299;top:11299;width:3176;height:2" coordorigin="8299,11299" coordsize="3176,0" path="m8299,11299l11475,11299e" filled="f" stroked="t" strokeweight=".71424pt" strokecolor="#777777">
                <v:path arrowok="t"/>
              </v:shape>
            </v:group>
            <v:group style="position:absolute;left:1005;top:11280;width:2;height:497" coordorigin="1005,11280" coordsize="2,497">
              <v:shape style="position:absolute;left:1005;top:11280;width:2;height:497" coordorigin="1005,11280" coordsize="0,497" path="m1005,11777l1005,11280e" filled="f" stroked="t" strokeweight=".23808pt" strokecolor="#777777">
                <v:path arrowok="t"/>
              </v:shape>
            </v:group>
            <v:group style="position:absolute;left:1721;top:11251;width:2;height:965" coordorigin="1721,11251" coordsize="2,965">
              <v:shape style="position:absolute;left:1721;top:11251;width:2;height:965" coordorigin="1721,11251" coordsize="0,965" path="m1721,12217l1721,11251e" filled="f" stroked="t" strokeweight=".47616pt" strokecolor="#4B4B4B">
                <v:path arrowok="t"/>
              </v:shape>
            </v:group>
            <v:group style="position:absolute;left:1005;top:11777;width:2;height:1620" coordorigin="1005,11777" coordsize="2,1620">
              <v:shape style="position:absolute;left:1005;top:11777;width:2;height:1620" coordorigin="1005,11777" coordsize="0,1620" path="m1005,13397l1005,11777e" filled="f" stroked="t" strokeweight=".23808pt" strokecolor="#000000">
                <v:path arrowok="t"/>
              </v:shape>
            </v:group>
            <v:group style="position:absolute;left:2395;top:11748;width:2;height:1028" coordorigin="2395,11748" coordsize="2,1028">
              <v:shape style="position:absolute;left:2395;top:11748;width:2;height:1028" coordorigin="2395,11748" coordsize="0,1028" path="m2395,12776l2395,11748e" filled="f" stroked="t" strokeweight=".95232pt" strokecolor="#6B6B6B">
                <v:path arrowok="t"/>
              </v:shape>
            </v:group>
            <v:group style="position:absolute;left:343;top:11978;width:2;height:473" coordorigin="343,11978" coordsize="2,473">
              <v:shape style="position:absolute;left:343;top:11978;width:2;height:473" coordorigin="343,11978" coordsize="0,473" path="m343,12451l343,11978e" filled="f" stroked="t" strokeweight=".47616pt" strokecolor="#484848">
                <v:path arrowok="t"/>
              </v:shape>
            </v:group>
            <v:group style="position:absolute;left:11468;top:11978;width:2;height:1004" coordorigin="11468,11978" coordsize="2,1004">
              <v:shape style="position:absolute;left:11468;top:11978;width:2;height:1004" coordorigin="11468,11978" coordsize="0,1004" path="m11468,12981l11468,11978e" filled="f" stroked="t" strokeweight=".47616pt" strokecolor="#575757">
                <v:path arrowok="t"/>
              </v:shape>
            </v:group>
            <v:group style="position:absolute;left:1721;top:12159;width:2;height:822" coordorigin="1721,12159" coordsize="2,822">
              <v:shape style="position:absolute;left:1721;top:12159;width:2;height:822" coordorigin="1721,12159" coordsize="0,822" path="m1721,12981l1721,12159e" filled="f" stroked="t" strokeweight=".95232pt" strokecolor="#676767">
                <v:path arrowok="t"/>
              </v:shape>
            </v:group>
            <v:group style="position:absolute;left:3719;top:12188;width:2;height:234" coordorigin="3719,12188" coordsize="2,234">
              <v:shape style="position:absolute;left:3719;top:12188;width:2;height:234" coordorigin="3719,12188" coordsize="0,234" path="m3719,12422l3719,12188e" filled="f" stroked="t" strokeweight="1.42848pt" strokecolor="#444887">
                <v:path arrowok="t"/>
              </v:shape>
            </v:group>
            <v:group style="position:absolute;left:3909;top:12255;width:2;height:239" coordorigin="3909,12255" coordsize="2,239">
              <v:shape style="position:absolute;left:3909;top:12255;width:2;height:239" coordorigin="3909,12255" coordsize="0,239" path="m3909,12494l3909,12255e" filled="f" stroked="t" strokeweight=".95232pt" strokecolor="#485477">
                <v:path arrowok="t"/>
              </v:shape>
            </v:group>
            <v:group style="position:absolute;left:3900;top:12422;width:800;height:2" coordorigin="3900,12422" coordsize="800,2">
              <v:shape style="position:absolute;left:3900;top:12422;width:800;height:2" coordorigin="3900,12422" coordsize="800,0" path="m3900,12422l4700,12422e" filled="f" stroked="t" strokeweight="2.380800pt" strokecolor="#3B4887">
                <v:path arrowok="t"/>
              </v:shape>
            </v:group>
            <v:group style="position:absolute;left:4671;top:12422;width:257;height:2" coordorigin="4671,12422" coordsize="257,2">
              <v:shape style="position:absolute;left:4671;top:12422;width:257;height:2" coordorigin="4671,12422" coordsize="257,0" path="m4671,12422l4928,12422e" filled="f" stroked="t" strokeweight=".71424pt" strokecolor="#344B93">
                <v:path arrowok="t"/>
              </v:shape>
            </v:group>
            <v:group style="position:absolute;left:340;top:12369;width:2;height:631" coordorigin="340,12369" coordsize="2,631">
              <v:shape style="position:absolute;left:340;top:12369;width:2;height:631" coordorigin="340,12369" coordsize="0,631" path="m340,13000l340,12369e" filled="f" stroked="t" strokeweight=".95232pt" strokecolor="#707070">
                <v:path arrowok="t"/>
              </v:shape>
            </v:group>
            <v:group style="position:absolute;left:2395;top:12718;width:2;height:707" coordorigin="2395,12718" coordsize="2,707">
              <v:shape style="position:absolute;left:2395;top:12718;width:2;height:707" coordorigin="2395,12718" coordsize="0,707" path="m2395,13426l2395,12718e" filled="f" stroked="t" strokeweight=".47616pt" strokecolor="#3F3F3F">
                <v:path arrowok="t"/>
              </v:shape>
            </v:group>
            <v:group style="position:absolute;left:343;top:12924;width:2;height:210" coordorigin="343,12924" coordsize="2,210">
              <v:shape style="position:absolute;left:343;top:12924;width:2;height:210" coordorigin="343,12924" coordsize="0,210" path="m343,13134l343,12924e" filled="f" stroked="t" strokeweight=".71424pt" strokecolor="#5B5B5B">
                <v:path arrowok="t"/>
              </v:shape>
            </v:group>
            <v:group style="position:absolute;left:1719;top:12924;width:2;height:502" coordorigin="1719,12924" coordsize="2,502">
              <v:shape style="position:absolute;left:1719;top:12924;width:2;height:502" coordorigin="1719,12924" coordsize="0,502" path="m1719,13426l1719,12924e" filled="f" stroked="t" strokeweight=".47616pt" strokecolor="#3B3B3B">
                <v:path arrowok="t"/>
              </v:shape>
            </v:group>
            <v:group style="position:absolute;left:7404;top:12924;width:2;height:497" coordorigin="7404,12924" coordsize="2,497">
              <v:shape style="position:absolute;left:7404;top:12924;width:2;height:497" coordorigin="7404,12924" coordsize="0,497" path="m7404,13421l7404,12924e" filled="f" stroked="t" strokeweight=".47616pt" strokecolor="#444444">
                <v:path arrowok="t"/>
              </v:shape>
            </v:group>
            <v:group style="position:absolute;left:340;top:13077;width:2;height:913" coordorigin="340,13077" coordsize="2,913">
              <v:shape style="position:absolute;left:340;top:13077;width:2;height:913" coordorigin="340,13077" coordsize="0,913" path="m340,13990l340,13077e" filled="f" stroked="t" strokeweight=".47616pt" strokecolor="#484848">
                <v:path arrowok="t"/>
              </v:shape>
            </v:group>
            <v:group style="position:absolute;left:329;top:13392;width:681;height:2" coordorigin="329,13392" coordsize="681,2">
              <v:shape style="position:absolute;left:329;top:13392;width:681;height:2" coordorigin="329,13392" coordsize="681,0" path="m329,13392l1009,13392e" filled="f" stroked="t" strokeweight=".23808pt" strokecolor="#4B4B4B">
                <v:path arrowok="t"/>
              </v:shape>
            </v:group>
            <v:group style="position:absolute;left:1005;top:13392;width:714;height:2" coordorigin="1005,13392" coordsize="714,2">
              <v:shape style="position:absolute;left:1005;top:13392;width:714;height:2" coordorigin="1005,13392" coordsize="714,0" path="m1005,13392l1719,13392e" filled="f" stroked="t" strokeweight=".23808pt" strokecolor="#646464">
                <v:path arrowok="t"/>
              </v:shape>
            </v:group>
            <v:group style="position:absolute;left:1705;top:13392;width:681;height:2" coordorigin="1705,13392" coordsize="681,2">
              <v:shape style="position:absolute;left:1705;top:13392;width:681;height:2" coordorigin="1705,13392" coordsize="681,0" path="m1705,13392l2386,13392e" filled="f" stroked="t" strokeweight=".23808pt" strokecolor="#484848">
                <v:path arrowok="t"/>
              </v:shape>
            </v:group>
            <v:group style="position:absolute;left:1005;top:13392;width:2;height:569" coordorigin="1005,13392" coordsize="2,569">
              <v:shape style="position:absolute;left:1005;top:13392;width:2;height:569" coordorigin="1005,13392" coordsize="0,569" path="m1005,13961l1005,13392e" filled="f" stroked="t" strokeweight=".23808pt" strokecolor="#575757">
                <v:path arrowok="t"/>
              </v:shape>
            </v:group>
            <v:group style="position:absolute;left:1721;top:13364;width:2;height:626" coordorigin="1721,13364" coordsize="2,626">
              <v:shape style="position:absolute;left:1721;top:13364;width:2;height:626" coordorigin="1721,13364" coordsize="0,626" path="m1721,13990l1721,13364e" filled="f" stroked="t" strokeweight=".47616pt" strokecolor="#4F4F4F">
                <v:path arrowok="t"/>
              </v:shape>
            </v:group>
            <v:group style="position:absolute;left:2397;top:13364;width:2;height:1281" coordorigin="2397,13364" coordsize="2,1281">
              <v:shape style="position:absolute;left:2397;top:13364;width:2;height:1281" coordorigin="2397,13364" coordsize="0,1281" path="m2397,14645l2397,13364e" filled="f" stroked="t" strokeweight=".95232pt" strokecolor="#676767">
                <v:path arrowok="t"/>
              </v:shape>
            </v:group>
            <v:group style="position:absolute;left:340;top:13932;width:2;height:2758" coordorigin="340,13932" coordsize="2,2758">
              <v:shape style="position:absolute;left:340;top:13932;width:2;height:2758" coordorigin="340,13932" coordsize="0,2758" path="m340,16690l340,13932e" filled="f" stroked="t" strokeweight=".95232pt" strokecolor="#676767">
                <v:path arrowok="t"/>
              </v:shape>
            </v:group>
            <v:group style="position:absolute;left:1005;top:13961;width:2;height:2452" coordorigin="1005,13961" coordsize="2,2452">
              <v:shape style="position:absolute;left:1005;top:13961;width:2;height:2452" coordorigin="1005,13961" coordsize="0,2452" path="m1005,16413l1005,13961e" filled="f" stroked="t" strokeweight=".23808pt" strokecolor="#000000">
                <v:path arrowok="t"/>
              </v:shape>
            </v:group>
            <v:group style="position:absolute;left:1721;top:13880;width:2;height:765" coordorigin="1721,13880" coordsize="2,765">
              <v:shape style="position:absolute;left:1721;top:13880;width:2;height:765" coordorigin="1721,13880" coordsize="0,765" path="m1721,14645l1721,13880e" filled="f" stroked="t" strokeweight=".95232pt" strokecolor="#676767">
                <v:path arrowok="t"/>
              </v:shape>
            </v:group>
            <v:group style="position:absolute;left:11471;top:14195;width:2;height:545" coordorigin="11471,14195" coordsize="2,545">
              <v:shape style="position:absolute;left:11471;top:14195;width:2;height:545" coordorigin="11471,14195" coordsize="0,545" path="m11471,14740l11471,14195e" filled="f" stroked="t" strokeweight=".47616pt" strokecolor="#545454">
                <v:path arrowok="t"/>
              </v:shape>
            </v:group>
            <v:group style="position:absolute;left:1721;top:14587;width:2;height:1037" coordorigin="1721,14587" coordsize="2,1037">
              <v:shape style="position:absolute;left:1721;top:14587;width:2;height:1037" coordorigin="1721,14587" coordsize="0,1037" path="m1721,15624l1721,14587e" filled="f" stroked="t" strokeweight=".47616pt" strokecolor="#444444">
                <v:path arrowok="t"/>
              </v:shape>
            </v:group>
            <v:group style="position:absolute;left:2395;top:14587;width:2;height:468" coordorigin="2395,14587" coordsize="2,468">
              <v:shape style="position:absolute;left:2395;top:14587;width:2;height:468" coordorigin="2395,14587" coordsize="0,468" path="m2395,15056l2395,14587e" filled="f" stroked="t" strokeweight=".47616pt" strokecolor="#343434">
                <v:path arrowok="t"/>
              </v:shape>
            </v:group>
            <v:group style="position:absolute;left:3557;top:14711;width:2;height:134" coordorigin="3557,14711" coordsize="2,134">
              <v:shape style="position:absolute;left:3557;top:14711;width:2;height:134" coordorigin="3557,14711" coordsize="0,134" path="m3557,14845l3557,14711e" filled="f" stroked="t" strokeweight=".95232pt" strokecolor="#2F3483">
                <v:path arrowok="t"/>
              </v:shape>
            </v:group>
            <v:group style="position:absolute;left:11468;top:12924;width:2;height:3757" coordorigin="11468,12924" coordsize="2,3757">
              <v:shape style="position:absolute;left:11468;top:12924;width:2;height:3757" coordorigin="11468,12924" coordsize="0,3757" path="m11468,16681l11468,12924e" filled="f" stroked="t" strokeweight=".71424pt" strokecolor="#707070">
                <v:path arrowok="t"/>
              </v:shape>
            </v:group>
            <v:group style="position:absolute;left:340;top:14788;width:2;height:836" coordorigin="340,14788" coordsize="2,836">
              <v:shape style="position:absolute;left:340;top:14788;width:2;height:836" coordorigin="340,14788" coordsize="0,836" path="m340,15624l340,14788e" filled="f" stroked="t" strokeweight=".47616pt" strokecolor="#484848">
                <v:path arrowok="t"/>
              </v:shape>
            </v:group>
            <v:group style="position:absolute;left:2397;top:14998;width:2;height:354" coordorigin="2397,14998" coordsize="2,354">
              <v:shape style="position:absolute;left:2397;top:14998;width:2;height:354" coordorigin="2397,14998" coordsize="0,354" path="m2397,15352l2397,14998e" filled="f" stroked="t" strokeweight=".47616pt" strokecolor="#575757">
                <v:path arrowok="t"/>
              </v:shape>
            </v:group>
            <v:group style="position:absolute;left:7409;top:15142;width:2;height:483" coordorigin="7409,15142" coordsize="2,483">
              <v:shape style="position:absolute;left:7409;top:15142;width:2;height:483" coordorigin="7409,15142" coordsize="0,483" path="m7409,15624l7409,15142e" filled="f" stroked="t" strokeweight=".47616pt" strokecolor="#484848">
                <v:path arrowok="t"/>
              </v:shape>
            </v:group>
            <v:group style="position:absolute;left:2397;top:15295;width:2;height:1008" coordorigin="2397,15295" coordsize="2,1008">
              <v:shape style="position:absolute;left:2397;top:15295;width:2;height:1008" coordorigin="2397,15295" coordsize="0,1008" path="m2397,16303l2397,15295e" filled="f" stroked="t" strokeweight=".95232pt" strokecolor="#6B6B6B">
                <v:path arrowok="t"/>
              </v:shape>
            </v:group>
            <v:group style="position:absolute;left:1721;top:15567;width:2;height:789" coordorigin="1721,15567" coordsize="2,789">
              <v:shape style="position:absolute;left:1721;top:15567;width:2;height:789" coordorigin="1721,15567" coordsize="0,789" path="m1721,16356l1721,15567e" filled="f" stroked="t" strokeweight=".95232pt" strokecolor="#6B6B6B">
                <v:path arrowok="t"/>
              </v:shape>
            </v:group>
            <v:group style="position:absolute;left:1724;top:16246;width:2;height:196" coordorigin="1724,16246" coordsize="2,196">
              <v:shape style="position:absolute;left:1724;top:16246;width:2;height:196" coordorigin="1724,16246" coordsize="0,196" path="m1724,16442l1724,16246e" filled="f" stroked="t" strokeweight=".71424pt" strokecolor="#545454">
                <v:path arrowok="t"/>
              </v:shape>
            </v:group>
            <v:group style="position:absolute;left:2395;top:16246;width:2;height:440" coordorigin="2395,16246" coordsize="2,440">
              <v:shape style="position:absolute;left:2395;top:16246;width:2;height:440" coordorigin="2395,16246" coordsize="0,440" path="m2395,16685l2395,16246e" filled="f" stroked="t" strokeweight=".47616pt" strokecolor="#3F3F3F">
                <v:path arrowok="t"/>
              </v:shape>
            </v:group>
            <v:group style="position:absolute;left:333;top:16681;width:705;height:2" coordorigin="333,16681" coordsize="705,2">
              <v:shape style="position:absolute;left:333;top:16681;width:705;height:2" coordorigin="333,16681" coordsize="705,0" path="m333,16681l1038,16681e" filled="f" stroked="t" strokeweight=".47616pt" strokecolor="#6B6B6B">
                <v:path arrowok="t"/>
              </v:shape>
            </v:group>
            <v:group style="position:absolute;left:1005;top:16413;width:2;height:263" coordorigin="1005,16413" coordsize="2,263">
              <v:shape style="position:absolute;left:1005;top:16413;width:2;height:263" coordorigin="1005,16413" coordsize="0,263" path="m1005,16676l1005,16413e" filled="f" stroked="t" strokeweight=".23808pt" strokecolor="#5B5B5B">
                <v:path arrowok="t"/>
              </v:shape>
            </v:group>
            <v:group style="position:absolute;left:1719;top:16384;width:2;height:306" coordorigin="1719,16384" coordsize="2,306">
              <v:shape style="position:absolute;left:1719;top:16384;width:2;height:306" coordorigin="1719,16384" coordsize="0,306" path="m1719,16690l1719,16384e" filled="f" stroked="t" strokeweight=".47616pt" strokecolor="#3F3F3F">
                <v:path arrowok="t"/>
              </v:shape>
            </v:group>
            <v:group style="position:absolute;left:1676;top:16683;width:738;height:2" coordorigin="1676,16683" coordsize="738,2">
              <v:shape style="position:absolute;left:1676;top:16683;width:738;height:2" coordorigin="1676,16683" coordsize="738,0" path="m1676,16683l2414,16683e" filled="f" stroked="t" strokeweight=".47616pt" strokecolor="#676767">
                <v:path arrowok="t"/>
              </v:shape>
            </v:group>
            <v:group style="position:absolute;left:3690;top:16681;width:1009;height:2" coordorigin="3690,16681" coordsize="1009,2">
              <v:shape style="position:absolute;left:3690;top:16681;width:1009;height:2" coordorigin="3690,16681" coordsize="1009,0" path="m3690,16681l4700,16681e" filled="f" stroked="t" strokeweight=".47616pt" strokecolor="#6B6B6B">
                <v:path arrowok="t"/>
              </v:shape>
            </v:group>
            <v:group style="position:absolute;left:5223;top:16681;width:1057;height:2" coordorigin="5223,16681" coordsize="1057,2">
              <v:shape style="position:absolute;left:5223;top:16681;width:1057;height:2" coordorigin="5223,16681" coordsize="1057,0" path="m5223,16681l6281,16681e" filled="f" stroked="t" strokeweight=".47616pt" strokecolor="#6B6B6B">
                <v:path arrowok="t"/>
              </v:shape>
            </v:group>
            <v:group style="position:absolute;left:371;top:16678;width:11104;height:2" coordorigin="371,16678" coordsize="11104,2">
              <v:shape style="position:absolute;left:371;top:16678;width:11104;height:2" coordorigin="371,16678" coordsize="11104,0" path="m371,16678l11475,16678e" filled="f" stroked="t" strokeweight=".71424pt" strokecolor="#7C7C7C">
                <v:path arrowok="t"/>
              </v:shape>
            </v:group>
            <v:group style="position:absolute;left:7361;top:16681;width:433;height:2" coordorigin="7361,16681" coordsize="433,2">
              <v:shape style="position:absolute;left:7361;top:16681;width:433;height:2" coordorigin="7361,16681" coordsize="433,0" path="m7361,16681l7795,16681e" filled="f" stroked="t" strokeweight=".47616pt" strokecolor="#646464">
                <v:path arrowok="t"/>
              </v:shape>
            </v:group>
            <v:group style="position:absolute;left:9328;top:16676;width:271;height:2" coordorigin="9328,16676" coordsize="271,2">
              <v:shape style="position:absolute;left:9328;top:16676;width:271;height:2" coordorigin="9328,16676" coordsize="271,0" path="m9328,16676l9599,16676e" filled="f" stroked="t" strokeweight=".47616pt" strokecolor="#6B6B6B">
                <v:path arrowok="t"/>
              </v:shape>
            </v:group>
            <v:group style="position:absolute;left:10724;top:13995;width:2;height:300" coordorigin="10724,13995" coordsize="2,300">
              <v:shape style="position:absolute;left:10724;top:13995;width:2;height:300" coordorigin="10724,13995" coordsize="0,300" path="m10724,14295l10724,13995e" filled="f" stroked="t" strokeweight="4.0611pt" strokecolor="#D4D8D6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16"/>
          <w:szCs w:val="16"/>
          <w:color w:val="5E5E5E"/>
          <w:w w:val="75"/>
        </w:rPr>
        <w:t>..</w:t>
      </w:r>
      <w:r>
        <w:rPr>
          <w:rFonts w:ascii="Times New Roman" w:hAnsi="Times New Roman" w:cs="Times New Roman" w:eastAsia="Times New Roman"/>
          <w:sz w:val="16"/>
          <w:szCs w:val="16"/>
          <w:color w:val="5E5E5E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5E5E5E"/>
          <w:spacing w:val="-2"/>
          <w:w w:val="53"/>
          <w:b/>
          <w:bCs/>
        </w:rPr>
        <w:t>•</w:t>
      </w:r>
      <w:r>
        <w:rPr>
          <w:rFonts w:ascii="Times New Roman" w:hAnsi="Times New Roman" w:cs="Times New Roman" w:eastAsia="Times New Roman"/>
          <w:sz w:val="16"/>
          <w:szCs w:val="16"/>
          <w:color w:val="747474"/>
          <w:spacing w:val="0"/>
          <w:w w:val="55"/>
          <w:b/>
          <w:bCs/>
        </w:rPr>
        <w:t>s"</w:t>
      </w:r>
      <w:r>
        <w:rPr>
          <w:rFonts w:ascii="Times New Roman" w:hAnsi="Times New Roman" w:cs="Times New Roman" w:eastAsia="Times New Roman"/>
          <w:sz w:val="16"/>
          <w:szCs w:val="16"/>
          <w:color w:val="747474"/>
          <w:spacing w:val="0"/>
          <w:w w:val="100"/>
          <w:b/>
          <w:bCs/>
        </w:rPr>
        <w:tab/>
      </w:r>
      <w:r>
        <w:rPr>
          <w:rFonts w:ascii="Times New Roman" w:hAnsi="Times New Roman" w:cs="Times New Roman" w:eastAsia="Times New Roman"/>
          <w:sz w:val="16"/>
          <w:szCs w:val="16"/>
          <w:color w:val="747474"/>
          <w:spacing w:val="0"/>
          <w:w w:val="100"/>
          <w:b/>
          <w:bCs/>
        </w:rPr>
      </w:r>
      <w:r>
        <w:rPr>
          <w:rFonts w:ascii="Times New Roman" w:hAnsi="Times New Roman" w:cs="Times New Roman" w:eastAsia="Times New Roman"/>
          <w:sz w:val="12"/>
          <w:szCs w:val="12"/>
          <w:color w:val="AAAAAA"/>
          <w:spacing w:val="0"/>
          <w:w w:val="100"/>
        </w:rPr>
        <w:t>-t·'</w:t>
      </w:r>
      <w:r>
        <w:rPr>
          <w:rFonts w:ascii="Times New Roman" w:hAnsi="Times New Roman" w:cs="Times New Roman" w:eastAsia="Times New Roman"/>
          <w:sz w:val="12"/>
          <w:szCs w:val="12"/>
          <w:color w:val="AAAAAA"/>
          <w:spacing w:val="0"/>
          <w:w w:val="100"/>
        </w:rPr>
        <w:t>    </w:t>
      </w:r>
      <w:r>
        <w:rPr>
          <w:rFonts w:ascii="Times New Roman" w:hAnsi="Times New Roman" w:cs="Times New Roman" w:eastAsia="Times New Roman"/>
          <w:sz w:val="12"/>
          <w:szCs w:val="12"/>
          <w:color w:val="AAAAAA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color w:val="AAAAAA"/>
          <w:spacing w:val="0"/>
          <w:w w:val="119"/>
          <w:b/>
          <w:bCs/>
          <w:i/>
        </w:rPr>
        <w:t>il'</w:t>
      </w:r>
      <w:r>
        <w:rPr>
          <w:rFonts w:ascii="Times New Roman" w:hAnsi="Times New Roman" w:cs="Times New Roman" w:eastAsia="Times New Roman"/>
          <w:sz w:val="14"/>
          <w:szCs w:val="14"/>
          <w:color w:val="000000"/>
          <w:spacing w:val="0"/>
          <w:w w:val="100"/>
        </w:rPr>
      </w:r>
    </w:p>
    <w:p>
      <w:pPr>
        <w:spacing w:before="74" w:after="0" w:line="203" w:lineRule="exact"/>
        <w:ind w:right="1394"/>
        <w:jc w:val="righ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78.7789pt;margin-top:2.886647pt;width:55.872009pt;height:4.0pt;mso-position-horizontal-relative:page;mso-position-vertical-relative:paragraph;z-index:-14754" type="#_x0000_t202" filled="f" stroked="f">
            <v:textbox inset="0,0,0,0">
              <w:txbxContent>
                <w:p>
                  <w:pPr>
                    <w:spacing w:before="0" w:after="0" w:line="80" w:lineRule="exact"/>
                    <w:ind w:right="-52"/>
                    <w:jc w:val="left"/>
                    <w:tabs>
                      <w:tab w:pos="820" w:val="left"/>
                    </w:tabs>
                    <w:rPr>
                      <w:rFonts w:ascii="Arial" w:hAnsi="Arial" w:cs="Arial" w:eastAsia="Arial"/>
                      <w:sz w:val="8"/>
                      <w:szCs w:val="8"/>
                    </w:rPr>
                  </w:pPr>
                  <w:rPr/>
                  <w:r>
                    <w:rPr>
                      <w:rFonts w:ascii="Arial" w:hAnsi="Arial" w:cs="Arial" w:eastAsia="Arial"/>
                      <w:sz w:val="8"/>
                      <w:szCs w:val="8"/>
                      <w:color w:val="959595"/>
                      <w:w w:val="135"/>
                    </w:rPr>
                    <w:t>"</w:t>
                  </w:r>
                  <w:r>
                    <w:rPr>
                      <w:rFonts w:ascii="Arial" w:hAnsi="Arial" w:cs="Arial" w:eastAsia="Arial"/>
                      <w:sz w:val="8"/>
                      <w:szCs w:val="8"/>
                      <w:color w:val="5E5E5E"/>
                      <w:w w:val="83"/>
                    </w:rPr>
                    <w:t>"-"'</w:t>
                  </w:r>
                  <w:r>
                    <w:rPr>
                      <w:rFonts w:ascii="Arial" w:hAnsi="Arial" w:cs="Arial" w:eastAsia="Arial"/>
                      <w:sz w:val="8"/>
                      <w:szCs w:val="8"/>
                      <w:color w:val="5E5E5E"/>
                      <w:w w:val="100"/>
                    </w:rPr>
                    <w:t> </w:t>
                  </w:r>
                  <w:r>
                    <w:rPr>
                      <w:rFonts w:ascii="Arial" w:hAnsi="Arial" w:cs="Arial" w:eastAsia="Arial"/>
                      <w:sz w:val="8"/>
                      <w:szCs w:val="8"/>
                      <w:color w:val="5E5E5E"/>
                      <w:spacing w:val="3"/>
                      <w:w w:val="100"/>
                    </w:rPr>
                    <w:t> </w:t>
                  </w:r>
                  <w:r>
                    <w:rPr>
                      <w:rFonts w:ascii="Arial" w:hAnsi="Arial" w:cs="Arial" w:eastAsia="Arial"/>
                      <w:sz w:val="8"/>
                      <w:szCs w:val="8"/>
                      <w:color w:val="959595"/>
                      <w:spacing w:val="-10"/>
                      <w:w w:val="237"/>
                    </w:rPr>
                    <w:t>.</w:t>
                  </w:r>
                  <w:r>
                    <w:rPr>
                      <w:rFonts w:ascii="Arial" w:hAnsi="Arial" w:cs="Arial" w:eastAsia="Arial"/>
                      <w:sz w:val="8"/>
                      <w:szCs w:val="8"/>
                      <w:color w:val="313131"/>
                      <w:spacing w:val="0"/>
                      <w:w w:val="202"/>
                    </w:rPr>
                    <w:t>(</w:t>
                  </w:r>
                  <w:r>
                    <w:rPr>
                      <w:rFonts w:ascii="Arial" w:hAnsi="Arial" w:cs="Arial" w:eastAsia="Arial"/>
                      <w:sz w:val="8"/>
                      <w:szCs w:val="8"/>
                      <w:color w:val="313131"/>
                      <w:spacing w:val="0"/>
                      <w:w w:val="100"/>
                    </w:rPr>
                    <w:tab/>
                  </w:r>
                  <w:r>
                    <w:rPr>
                      <w:rFonts w:ascii="Arial" w:hAnsi="Arial" w:cs="Arial" w:eastAsia="Arial"/>
                      <w:sz w:val="8"/>
                      <w:szCs w:val="8"/>
                      <w:color w:val="313131"/>
                      <w:spacing w:val="0"/>
                      <w:w w:val="319"/>
                    </w:rPr>
                    <w:t>:</w:t>
                  </w:r>
                  <w:r>
                    <w:rPr>
                      <w:rFonts w:ascii="Arial" w:hAnsi="Arial" w:cs="Arial" w:eastAsia="Arial"/>
                      <w:sz w:val="8"/>
                      <w:szCs w:val="8"/>
                      <w:color w:val="313131"/>
                      <w:spacing w:val="-55"/>
                      <w:w w:val="319"/>
                    </w:rPr>
                    <w:t> </w:t>
                  </w:r>
                  <w:r>
                    <w:rPr>
                      <w:rFonts w:ascii="Arial" w:hAnsi="Arial" w:cs="Arial" w:eastAsia="Arial"/>
                      <w:sz w:val="8"/>
                      <w:szCs w:val="8"/>
                      <w:color w:val="959595"/>
                      <w:spacing w:val="-58"/>
                      <w:w w:val="217"/>
                    </w:rPr>
                    <w:t>·</w:t>
                  </w:r>
                  <w:r>
                    <w:rPr>
                      <w:rFonts w:ascii="Arial" w:hAnsi="Arial" w:cs="Arial" w:eastAsia="Arial"/>
                      <w:sz w:val="8"/>
                      <w:szCs w:val="8"/>
                      <w:color w:val="AAAAAA"/>
                      <w:spacing w:val="-2"/>
                      <w:w w:val="72"/>
                    </w:rPr>
                    <w:t>.</w:t>
                  </w:r>
                  <w:r>
                    <w:rPr>
                      <w:rFonts w:ascii="Arial" w:hAnsi="Arial" w:cs="Arial" w:eastAsia="Arial"/>
                      <w:sz w:val="8"/>
                      <w:szCs w:val="8"/>
                      <w:color w:val="AAAAAA"/>
                      <w:spacing w:val="0"/>
                      <w:w w:val="72"/>
                    </w:rPr>
                    <w:t>..</w:t>
                  </w:r>
                  <w:r>
                    <w:rPr>
                      <w:rFonts w:ascii="Arial" w:hAnsi="Arial" w:cs="Arial" w:eastAsia="Arial"/>
                      <w:sz w:val="8"/>
                      <w:szCs w:val="8"/>
                      <w:color w:val="AAAAAA"/>
                      <w:spacing w:val="-5"/>
                      <w:w w:val="100"/>
                    </w:rPr>
                    <w:t> </w:t>
                  </w:r>
                  <w:r>
                    <w:rPr>
                      <w:rFonts w:ascii="Arial" w:hAnsi="Arial" w:cs="Arial" w:eastAsia="Arial"/>
                      <w:sz w:val="8"/>
                      <w:szCs w:val="8"/>
                      <w:color w:val="959595"/>
                      <w:spacing w:val="0"/>
                      <w:w w:val="216"/>
                    </w:rPr>
                    <w:t>""</w:t>
                  </w:r>
                  <w:r>
                    <w:rPr>
                      <w:rFonts w:ascii="Arial" w:hAnsi="Arial" w:cs="Arial" w:eastAsia="Arial"/>
                      <w:sz w:val="8"/>
                      <w:szCs w:val="8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8"/>
          <w:szCs w:val="18"/>
          <w:color w:val="5E5E5E"/>
          <w:w w:val="159"/>
          <w:i/>
          <w:position w:val="-1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959595"/>
          <w:w w:val="35"/>
          <w:i/>
          <w:position w:val="-1"/>
        </w:rPr>
        <w:t>:-ı</w:t>
      </w:r>
      <w:r>
        <w:rPr>
          <w:rFonts w:ascii="Times New Roman" w:hAnsi="Times New Roman" w:cs="Times New Roman" w:eastAsia="Times New Roman"/>
          <w:sz w:val="18"/>
          <w:szCs w:val="18"/>
          <w:color w:val="959595"/>
          <w:spacing w:val="-1"/>
          <w:w w:val="35"/>
          <w:i/>
          <w:position w:val="-1"/>
        </w:rPr>
        <w:t>,</w:t>
      </w:r>
      <w:r>
        <w:rPr>
          <w:rFonts w:ascii="Times New Roman" w:hAnsi="Times New Roman" w:cs="Times New Roman" w:eastAsia="Times New Roman"/>
          <w:sz w:val="18"/>
          <w:szCs w:val="18"/>
          <w:color w:val="5E5E5E"/>
          <w:spacing w:val="-44"/>
          <w:w w:val="98"/>
          <w:i/>
          <w:position w:val="-1"/>
        </w:rPr>
        <w:t>·</w:t>
      </w:r>
      <w:r>
        <w:rPr>
          <w:rFonts w:ascii="Times New Roman" w:hAnsi="Times New Roman" w:cs="Times New Roman" w:eastAsia="Times New Roman"/>
          <w:sz w:val="18"/>
          <w:szCs w:val="18"/>
          <w:color w:val="959595"/>
          <w:spacing w:val="0"/>
          <w:w w:val="36"/>
          <w:i/>
          <w:position w:val="-1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959595"/>
          <w:spacing w:val="-14"/>
          <w:w w:val="100"/>
          <w:i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959595"/>
          <w:spacing w:val="0"/>
          <w:w w:val="168"/>
          <w:i/>
          <w:position w:val="-1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747474"/>
          <w:spacing w:val="-13"/>
          <w:w w:val="171"/>
          <w:i/>
          <w:position w:val="-1"/>
        </w:rPr>
        <w:t>·</w:t>
      </w:r>
      <w:r>
        <w:rPr>
          <w:rFonts w:ascii="Times New Roman" w:hAnsi="Times New Roman" w:cs="Times New Roman" w:eastAsia="Times New Roman"/>
          <w:sz w:val="18"/>
          <w:szCs w:val="18"/>
          <w:color w:val="959595"/>
          <w:spacing w:val="0"/>
          <w:w w:val="81"/>
          <w:i/>
          <w:position w:val="-1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959595"/>
          <w:spacing w:val="0"/>
          <w:w w:val="100"/>
          <w:i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959595"/>
          <w:spacing w:val="19"/>
          <w:w w:val="100"/>
          <w:i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747474"/>
          <w:spacing w:val="-28"/>
          <w:w w:val="66"/>
          <w:position w:val="-1"/>
        </w:rPr>
        <w:t>"</w:t>
      </w:r>
      <w:r>
        <w:rPr>
          <w:rFonts w:ascii="Times New Roman" w:hAnsi="Times New Roman" w:cs="Times New Roman" w:eastAsia="Times New Roman"/>
          <w:sz w:val="18"/>
          <w:szCs w:val="18"/>
          <w:color w:val="AAAAAA"/>
          <w:spacing w:val="0"/>
          <w:w w:val="46"/>
          <w:position w:val="-1"/>
        </w:rPr>
        <w:t>..,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9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38" w:after="0" w:line="185" w:lineRule="exact"/>
        <w:ind w:left="676" w:right="-20"/>
        <w:jc w:val="left"/>
        <w:rPr>
          <w:rFonts w:ascii="Arial" w:hAnsi="Arial" w:cs="Arial" w:eastAsia="Arial"/>
          <w:sz w:val="17"/>
          <w:szCs w:val="17"/>
        </w:rPr>
      </w:pPr>
      <w:rPr/>
      <w:r>
        <w:rPr>
          <w:rFonts w:ascii="Arial" w:hAnsi="Arial" w:cs="Arial" w:eastAsia="Arial"/>
          <w:sz w:val="17"/>
          <w:szCs w:val="17"/>
          <w:color w:val="313131"/>
          <w:spacing w:val="0"/>
          <w:w w:val="78"/>
          <w:position w:val="-1"/>
        </w:rPr>
        <w:t>Cil</w:t>
      </w:r>
      <w:r>
        <w:rPr>
          <w:rFonts w:ascii="Arial" w:hAnsi="Arial" w:cs="Arial" w:eastAsia="Arial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153" w:lineRule="exact"/>
        <w:ind w:left="681" w:right="-20"/>
        <w:jc w:val="left"/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color w:val="313131"/>
          <w:spacing w:val="0"/>
          <w:w w:val="51"/>
        </w:rPr>
        <w:t>:::r::</w:t>
      </w:r>
      <w:r>
        <w:rPr>
          <w:rFonts w:ascii="Times New Roman" w:hAnsi="Times New Roman" w:cs="Times New Roman" w:eastAsia="Times New Roman"/>
          <w:sz w:val="16"/>
          <w:szCs w:val="16"/>
          <w:color w:val="000000"/>
          <w:spacing w:val="0"/>
          <w:w w:val="100"/>
        </w:rPr>
      </w:r>
    </w:p>
    <w:sectPr>
      <w:type w:val="continuous"/>
      <w:pgSz w:w="11920" w:h="16840"/>
      <w:pgMar w:top="300" w:bottom="280" w:left="0" w:right="20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62"/>
    <w:family w:val="roman"/>
    <w:pitch w:val="variable"/>
  </w:font>
  <w:font w:name="Arial">
    <w:altName w:val="Arial"/>
    <w:charset w:val="162"/>
    <w:family w:val="swiss"/>
    <w:pitch w:val="variable"/>
  </w:font>
  <w:font w:name="Courier New">
    <w:altName w:val="Courier New"/>
    <w:charset w:val="162"/>
    <w:family w:val="modern"/>
    <w:pitch w:val="fixed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  <w:widowControl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3102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g"/><Relationship Id="rId6" Type="http://schemas.openxmlformats.org/officeDocument/2006/relationships/image" Target="media/image2.jpg"/><Relationship Id="rId7" Type="http://schemas.openxmlformats.org/officeDocument/2006/relationships/image" Target="media/image3.jpg"/><Relationship Id="rId8" Type="http://schemas.openxmlformats.org/officeDocument/2006/relationships/image" Target="media/image4.jpg"/><Relationship Id="rId9" Type="http://schemas.openxmlformats.org/officeDocument/2006/relationships/image" Target="media/image5.jpg"/><Relationship Id="rId10" Type="http://schemas.openxmlformats.org/officeDocument/2006/relationships/image" Target="media/image6.jpg"/><Relationship Id="rId11" Type="http://schemas.openxmlformats.org/officeDocument/2006/relationships/image" Target="media/image7.jpg"/><Relationship Id="rId12" Type="http://schemas.openxmlformats.org/officeDocument/2006/relationships/image" Target="media/image8.jpg"/><Relationship Id="rId13" Type="http://schemas.openxmlformats.org/officeDocument/2006/relationships/image" Target="media/image9.jpg"/><Relationship Id="rId14" Type="http://schemas.openxmlformats.org/officeDocument/2006/relationships/image" Target="media/image10.jpg"/><Relationship Id="rId15" Type="http://schemas.openxmlformats.org/officeDocument/2006/relationships/image" Target="media/image11.jpg"/><Relationship Id="rId16" Type="http://schemas.openxmlformats.org/officeDocument/2006/relationships/image" Target="media/image12.png"/><Relationship Id="rId17" Type="http://schemas.openxmlformats.org/officeDocument/2006/relationships/image" Target="media/image13.jpg"/><Relationship Id="rId18" Type="http://schemas.openxmlformats.org/officeDocument/2006/relationships/image" Target="media/image14.jpg"/><Relationship Id="rId19" Type="http://schemas.openxmlformats.org/officeDocument/2006/relationships/image" Target="media/image15.png"/><Relationship Id="rId20" Type="http://schemas.openxmlformats.org/officeDocument/2006/relationships/image" Target="media/image16.png"/><Relationship Id="rId21" Type="http://schemas.openxmlformats.org/officeDocument/2006/relationships/image" Target="media/image17.jpg"/><Relationship Id="rId22" Type="http://schemas.openxmlformats.org/officeDocument/2006/relationships/image" Target="media/image18.jpg"/><Relationship Id="rId23" Type="http://schemas.openxmlformats.org/officeDocument/2006/relationships/image" Target="media/image19.jpg"/><Relationship Id="rId24" Type="http://schemas.openxmlformats.org/officeDocument/2006/relationships/image" Target="media/image20.png"/><Relationship Id="rId25" Type="http://schemas.openxmlformats.org/officeDocument/2006/relationships/image" Target="media/image21.jpg"/><Relationship Id="rId26" Type="http://schemas.openxmlformats.org/officeDocument/2006/relationships/image" Target="media/image22.jpg"/><Relationship Id="rId27" Type="http://schemas.openxmlformats.org/officeDocument/2006/relationships/image" Target="media/image23.jpg"/><Relationship Id="rId28" Type="http://schemas.openxmlformats.org/officeDocument/2006/relationships/image" Target="media/image24.jpg"/><Relationship Id="rId29" Type="http://schemas.openxmlformats.org/officeDocument/2006/relationships/image" Target="media/image25.png"/><Relationship Id="rId30" Type="http://schemas.openxmlformats.org/officeDocument/2006/relationships/image" Target="media/image26.jpg"/><Relationship Id="rId31" Type="http://schemas.openxmlformats.org/officeDocument/2006/relationships/image" Target="media/image27.jpg"/><Relationship Id="rId32" Type="http://schemas.openxmlformats.org/officeDocument/2006/relationships/image" Target="media/image28.jpg"/><Relationship Id="rId33" Type="http://schemas.openxmlformats.org/officeDocument/2006/relationships/image" Target="media/image29.jpg"/><Relationship Id="rId34" Type="http://schemas.openxmlformats.org/officeDocument/2006/relationships/image" Target="media/image30.jpg"/><Relationship Id="rId35" Type="http://schemas.openxmlformats.org/officeDocument/2006/relationships/image" Target="media/image31.jpg"/><Relationship Id="rId36" Type="http://schemas.openxmlformats.org/officeDocument/2006/relationships/image" Target="media/image32.jpg"/><Relationship Id="rId37" Type="http://schemas.openxmlformats.org/officeDocument/2006/relationships/image" Target="media/image33.jpg"/><Relationship Id="rId38" Type="http://schemas.openxmlformats.org/officeDocument/2006/relationships/image" Target="media/image34.jpg"/><Relationship Id="rId39" Type="http://schemas.openxmlformats.org/officeDocument/2006/relationships/image" Target="media/image35.jpg"/><Relationship Id="rId40" Type="http://schemas.openxmlformats.org/officeDocument/2006/relationships/image" Target="media/image36.jpg"/><Relationship Id="rId41" Type="http://schemas.openxmlformats.org/officeDocument/2006/relationships/image" Target="media/image37.jpg"/><Relationship Id="rId42" Type="http://schemas.openxmlformats.org/officeDocument/2006/relationships/image" Target="media/image38.jpg"/><Relationship Id="rId43" Type="http://schemas.openxmlformats.org/officeDocument/2006/relationships/image" Target="media/image39.jpg"/><Relationship Id="rId44" Type="http://schemas.openxmlformats.org/officeDocument/2006/relationships/image" Target="media/image40.jpg"/><Relationship Id="rId45" Type="http://schemas.openxmlformats.org/officeDocument/2006/relationships/image" Target="media/image41.jpg"/><Relationship Id="rId46" Type="http://schemas.openxmlformats.org/officeDocument/2006/relationships/image" Target="media/image42.jpg"/><Relationship Id="rId47" Type="http://schemas.openxmlformats.org/officeDocument/2006/relationships/image" Target="media/image43.jpg"/><Relationship Id="rId48" Type="http://schemas.openxmlformats.org/officeDocument/2006/relationships/image" Target="media/image44.png"/><Relationship Id="rId49" Type="http://schemas.openxmlformats.org/officeDocument/2006/relationships/image" Target="media/image45.jpg"/><Relationship Id="rId50" Type="http://schemas.openxmlformats.org/officeDocument/2006/relationships/image" Target="media/image46.jpg"/><Relationship Id="rId51" Type="http://schemas.openxmlformats.org/officeDocument/2006/relationships/image" Target="media/image47.jpg"/><Relationship Id="rId52" Type="http://schemas.openxmlformats.org/officeDocument/2006/relationships/image" Target="media/image48.jpg"/><Relationship Id="rId53" Type="http://schemas.openxmlformats.org/officeDocument/2006/relationships/image" Target="media/image49.jpg"/><Relationship Id="rId54" Type="http://schemas.openxmlformats.org/officeDocument/2006/relationships/image" Target="media/image50.jpg"/><Relationship Id="rId55" Type="http://schemas.openxmlformats.org/officeDocument/2006/relationships/image" Target="media/image51.jpg"/><Relationship Id="rId56" Type="http://schemas.openxmlformats.org/officeDocument/2006/relationships/image" Target="media/image52.jpg"/><Relationship Id="rId57" Type="http://schemas.openxmlformats.org/officeDocument/2006/relationships/image" Target="media/image53.jpg"/><Relationship Id="rId58" Type="http://schemas.openxmlformats.org/officeDocument/2006/relationships/image" Target="media/image54.jpg"/><Relationship Id="rId59" Type="http://schemas.openxmlformats.org/officeDocument/2006/relationships/image" Target="media/image55.jpg"/><Relationship Id="rId60" Type="http://schemas.openxmlformats.org/officeDocument/2006/relationships/image" Target="media/image56.jpg"/><Relationship Id="rId61" Type="http://schemas.openxmlformats.org/officeDocument/2006/relationships/image" Target="media/image57.jpg"/><Relationship Id="rId62" Type="http://schemas.openxmlformats.org/officeDocument/2006/relationships/image" Target="media/image58.jpg"/><Relationship Id="rId63" Type="http://schemas.openxmlformats.org/officeDocument/2006/relationships/image" Target="media/image59.jpg"/><Relationship Id="rId64" Type="http://schemas.openxmlformats.org/officeDocument/2006/relationships/image" Target="media/image60.jpg"/><Relationship Id="rId65" Type="http://schemas.openxmlformats.org/officeDocument/2006/relationships/image" Target="media/image61.jpg"/><Relationship Id="rId66" Type="http://schemas.openxmlformats.org/officeDocument/2006/relationships/image" Target="media/image62.jpg"/><Relationship Id="rId67" Type="http://schemas.openxmlformats.org/officeDocument/2006/relationships/image" Target="media/image63.jpg"/><Relationship Id="rId68" Type="http://schemas.openxmlformats.org/officeDocument/2006/relationships/image" Target="media/image64.jpg"/><Relationship Id="rId69" Type="http://schemas.openxmlformats.org/officeDocument/2006/relationships/image" Target="media/image65.png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Normal_Wordconv.dotm</Template>
  <TotalTime>0</TotalTime>
  <Application>Microsoft Office Outlook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2018-06-22T10:57:56Z</dcterms:created>
  <dcterms:modified xsi:type="dcterms:W3CDTF">2018-06-22T10:57:56Z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2018-06-12T00:00:00Z</vt:filetime>
  </property>
  <property fmtid="{D5CDD505-2E9C-101B-9397-08002B2CF9AE}" pid="3" name="LastSaved">
    <vt:filetime>2018-06-22T00:00:00Z</vt:filetime>
  </property>
</Properties>
</file>